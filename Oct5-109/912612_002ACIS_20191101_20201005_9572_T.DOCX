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15DAE43B"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10377A" w:rsidRPr="009E037F">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FB7531">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21EBD1A0" w:rsidR="00154B9C" w:rsidRPr="00B77DA8" w:rsidRDefault="008C7181">
            <w:pPr>
              <w:pStyle w:val="TableTextCharCharChar1"/>
              <w:rPr>
                <w:color w:val="000000"/>
              </w:rPr>
            </w:pPr>
            <w:r w:rsidRPr="008C7181">
              <w:rPr>
                <w:color w:val="000000"/>
              </w:rPr>
              <w:t>Riverpoint Medical</w:t>
            </w:r>
          </w:p>
        </w:tc>
      </w:tr>
      <w:tr w:rsidR="00154B9C" w:rsidRPr="00B77DA8" w14:paraId="427EEFC2" w14:textId="77777777" w:rsidTr="00FB7531">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3393D20A" w:rsidR="00154B9C" w:rsidRPr="00B77DA8" w:rsidRDefault="008C7181">
            <w:pPr>
              <w:rPr>
                <w:sz w:val="24"/>
              </w:rPr>
            </w:pPr>
            <w:r w:rsidRPr="008C7181">
              <w:rPr>
                <w:sz w:val="24"/>
              </w:rPr>
              <w:t>912612</w:t>
            </w:r>
          </w:p>
        </w:tc>
      </w:tr>
      <w:tr w:rsidR="00154B9C" w:rsidRPr="00B77DA8" w14:paraId="427EEFC5" w14:textId="77777777" w:rsidTr="00FB7531">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26781A31" w:rsidR="00154B9C" w:rsidRPr="003B1EFA" w:rsidRDefault="00ED5E00">
            <w:pPr>
              <w:rPr>
                <w:sz w:val="24"/>
              </w:rPr>
            </w:pPr>
            <w:r w:rsidRPr="008732DC">
              <w:rPr>
                <w:sz w:val="24"/>
                <w:szCs w:val="24"/>
              </w:rPr>
              <w:t>002ACIS</w:t>
            </w:r>
          </w:p>
        </w:tc>
      </w:tr>
      <w:tr w:rsidR="00154B9C" w:rsidRPr="00B77DA8" w14:paraId="427EEFC8" w14:textId="77777777" w:rsidTr="00FB7531">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1D6B7DFB" w:rsidR="00154B9C" w:rsidRPr="00B77DA8" w:rsidRDefault="007340E8" w:rsidP="00FB7531">
            <w:pPr>
              <w:rPr>
                <w:sz w:val="24"/>
              </w:rPr>
            </w:pPr>
            <w:r w:rsidRPr="007340E8">
              <w:rPr>
                <w:sz w:val="24"/>
              </w:rPr>
              <w:t>11/</w:t>
            </w:r>
            <w:r w:rsidR="003C1E85">
              <w:rPr>
                <w:sz w:val="24"/>
              </w:rPr>
              <w:t>0</w:t>
            </w:r>
            <w:r w:rsidRPr="007340E8">
              <w:rPr>
                <w:sz w:val="24"/>
              </w:rPr>
              <w:t>1/</w:t>
            </w:r>
            <w:r w:rsidR="00FB7531" w:rsidRPr="007340E8">
              <w:rPr>
                <w:sz w:val="24"/>
              </w:rPr>
              <w:t>201</w:t>
            </w:r>
            <w:r w:rsidR="00FB7531">
              <w:rPr>
                <w:sz w:val="24"/>
              </w:rPr>
              <w:t>9</w:t>
            </w:r>
          </w:p>
        </w:tc>
      </w:tr>
      <w:tr w:rsidR="00154B9C" w:rsidRPr="00B77DA8" w14:paraId="427EEFCB" w14:textId="77777777" w:rsidTr="00FB7531">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1E47FCEE" w:rsidR="00154B9C" w:rsidRPr="00B77DA8" w:rsidRDefault="004D39C7">
            <w:pPr>
              <w:pStyle w:val="TableTextCharCharChar1"/>
            </w:pPr>
            <w:r>
              <w:t>Last date of coverage 09/31</w:t>
            </w:r>
            <w:bookmarkStart w:id="1" w:name="_GoBack"/>
            <w:bookmarkEnd w:id="1"/>
            <w:r>
              <w:t>/2020</w:t>
            </w:r>
          </w:p>
        </w:tc>
      </w:tr>
      <w:tr w:rsidR="00154B9C" w:rsidRPr="00B77DA8" w14:paraId="427EEFCE" w14:textId="77777777" w:rsidTr="00FB7531">
        <w:tc>
          <w:tcPr>
            <w:tcW w:w="2952" w:type="dxa"/>
            <w:shd w:val="clear" w:color="auto" w:fill="808080"/>
          </w:tcPr>
          <w:p w14:paraId="427EEFCC" w14:textId="77777777" w:rsidR="00154B9C" w:rsidRPr="00B77DA8" w:rsidRDefault="00154B9C">
            <w:pPr>
              <w:pStyle w:val="TableTextCharCharChar1"/>
              <w:rPr>
                <w:b/>
                <w:bCs/>
                <w:color w:val="000000"/>
              </w:rPr>
            </w:pPr>
            <w:r w:rsidRPr="00B77DA8">
              <w:rPr>
                <w:b/>
                <w:bCs/>
                <w:color w:val="000000"/>
              </w:rPr>
              <w:t>iBAAG Document Author</w:t>
            </w:r>
          </w:p>
        </w:tc>
        <w:tc>
          <w:tcPr>
            <w:tcW w:w="5904" w:type="dxa"/>
            <w:shd w:val="pct5" w:color="auto" w:fill="FFFFFF"/>
          </w:tcPr>
          <w:p w14:paraId="427EEFCD" w14:textId="4ABF03A3" w:rsidR="00154B9C" w:rsidRPr="00B77DA8" w:rsidRDefault="004D39C7">
            <w:pPr>
              <w:rPr>
                <w:sz w:val="24"/>
              </w:rPr>
            </w:pPr>
            <w:r>
              <w:rPr>
                <w:sz w:val="24"/>
              </w:rPr>
              <w:t xml:space="preserve">Durgadevi </w:t>
            </w:r>
          </w:p>
        </w:tc>
      </w:tr>
      <w:tr w:rsidR="00154B9C" w:rsidRPr="00B77DA8" w14:paraId="427EEFD1" w14:textId="77777777" w:rsidTr="00FB7531">
        <w:trPr>
          <w:trHeight w:val="65"/>
        </w:trPr>
        <w:tc>
          <w:tcPr>
            <w:tcW w:w="2952" w:type="dxa"/>
            <w:shd w:val="clear" w:color="auto" w:fill="808080"/>
          </w:tcPr>
          <w:p w14:paraId="427EEFCF" w14:textId="77777777" w:rsidR="00154B9C" w:rsidRPr="00B77DA8" w:rsidRDefault="00154B9C">
            <w:pPr>
              <w:pStyle w:val="TableTextCharCharChar1"/>
              <w:rPr>
                <w:b/>
                <w:bCs/>
                <w:color w:val="000000"/>
              </w:rPr>
            </w:pPr>
            <w:r w:rsidRPr="00B77DA8">
              <w:rPr>
                <w:b/>
                <w:bCs/>
                <w:color w:val="000000"/>
              </w:rPr>
              <w:t>Revision Reason</w:t>
            </w:r>
          </w:p>
        </w:tc>
        <w:tc>
          <w:tcPr>
            <w:tcW w:w="5904" w:type="dxa"/>
            <w:shd w:val="pct5" w:color="auto" w:fill="FFFFFF"/>
          </w:tcPr>
          <w:p w14:paraId="427EEFD0" w14:textId="1CFB6181" w:rsidR="00154B9C" w:rsidRPr="00B77DA8" w:rsidRDefault="004D39C7">
            <w:pPr>
              <w:rPr>
                <w:sz w:val="24"/>
              </w:rPr>
            </w:pPr>
            <w:r>
              <w:rPr>
                <w:sz w:val="24"/>
              </w:rPr>
              <w:t>Cancellation</w:t>
            </w:r>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37BA7244" w:rsidR="00154B9C" w:rsidRPr="00B77DA8" w:rsidRDefault="00996655">
            <w:pPr>
              <w:pStyle w:val="TableTextCharCharChar1"/>
              <w:jc w:val="center"/>
              <w:rPr>
                <w:b/>
                <w:bCs/>
                <w:color w:val="FF0000"/>
              </w:rPr>
            </w:pPr>
            <w:r>
              <w:rPr>
                <w:b/>
                <w:bCs/>
                <w:color w:val="FF0000"/>
              </w:rPr>
              <w:t>2007 ASO CHOICE PLUS PS1 PLAN VTP</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367CE3">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79B01826"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2C87A956"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1ABBB551" w:rsidR="00084815" w:rsidRPr="00B77DA8" w:rsidRDefault="00084815" w:rsidP="00084815">
            <w:pPr>
              <w:pStyle w:val="TableText"/>
              <w:rPr>
                <w:color w:val="FF0000"/>
              </w:rPr>
            </w:pPr>
            <w:r w:rsidRPr="00B77DA8">
              <w:rPr>
                <w:color w:val="FF0000"/>
              </w:rPr>
              <w:t>Pharmacy benefits - No</w:t>
            </w:r>
          </w:p>
          <w:p w14:paraId="427EEFEA" w14:textId="5B57E45C" w:rsidR="00084815" w:rsidRPr="00B77DA8" w:rsidRDefault="00084815" w:rsidP="00084815">
            <w:pPr>
              <w:pStyle w:val="TableText"/>
              <w:rPr>
                <w:color w:val="FF0000"/>
              </w:rPr>
            </w:pPr>
            <w:r w:rsidRPr="00B77DA8">
              <w:rPr>
                <w:color w:val="FF0000"/>
              </w:rPr>
              <w:t>Mental Health benefits - No</w:t>
            </w: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049A1417"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7" w14:textId="77777777" w:rsidR="00853FB5" w:rsidRPr="00B77DA8" w:rsidRDefault="00853FB5" w:rsidP="00853FB5">
            <w:pPr>
              <w:pStyle w:val="TableText"/>
              <w:rPr>
                <w:bCs/>
                <w:color w:val="FF0000"/>
              </w:rPr>
            </w:pPr>
          </w:p>
          <w:p w14:paraId="427EEFF9" w14:textId="73EC2D90"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A53859">
            <w:pPr>
              <w:pStyle w:val="TableText"/>
              <w:numPr>
                <w:ilvl w:val="0"/>
                <w:numId w:val="13"/>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1A8CA543" w:rsidR="004123EB" w:rsidRPr="00B77DA8" w:rsidRDefault="004123EB" w:rsidP="00A53859">
            <w:pPr>
              <w:pStyle w:val="TableText"/>
              <w:numPr>
                <w:ilvl w:val="0"/>
                <w:numId w:val="13"/>
              </w:numPr>
              <w:rPr>
                <w:bCs/>
                <w:color w:val="FF0000"/>
                <w:lang w:val="en"/>
              </w:rPr>
            </w:pPr>
            <w:r w:rsidRPr="00B77DA8">
              <w:rPr>
                <w:bCs/>
                <w:color w:val="FF0000"/>
                <w:lang w:val="en"/>
              </w:rPr>
              <w:t>Contraception methods and counseling</w:t>
            </w:r>
          </w:p>
          <w:p w14:paraId="427EEFFD" w14:textId="77777777" w:rsidR="004123EB" w:rsidRPr="00B77DA8" w:rsidRDefault="004123EB" w:rsidP="00A53859">
            <w:pPr>
              <w:pStyle w:val="TableText"/>
              <w:numPr>
                <w:ilvl w:val="0"/>
                <w:numId w:val="13"/>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A53859">
            <w:pPr>
              <w:pStyle w:val="TableText"/>
              <w:numPr>
                <w:ilvl w:val="0"/>
                <w:numId w:val="13"/>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A53859">
            <w:pPr>
              <w:pStyle w:val="TableText"/>
              <w:numPr>
                <w:ilvl w:val="0"/>
                <w:numId w:val="13"/>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A53859">
            <w:pPr>
              <w:pStyle w:val="TableText"/>
              <w:numPr>
                <w:ilvl w:val="0"/>
                <w:numId w:val="13"/>
              </w:numPr>
              <w:rPr>
                <w:bCs/>
                <w:color w:val="FF0000"/>
                <w:lang w:val="en"/>
              </w:rPr>
            </w:pPr>
            <w:bookmarkStart w:id="7" w:name="HPV"/>
            <w:r w:rsidRPr="00B77DA8">
              <w:rPr>
                <w:bCs/>
                <w:color w:val="FF0000"/>
                <w:lang w:val="en"/>
              </w:rPr>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A53859">
            <w:pPr>
              <w:pStyle w:val="TableText"/>
              <w:numPr>
                <w:ilvl w:val="0"/>
                <w:numId w:val="13"/>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A53859">
            <w:pPr>
              <w:pStyle w:val="TableText"/>
              <w:numPr>
                <w:ilvl w:val="0"/>
                <w:numId w:val="13"/>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20ACC812"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CACBF57" w14:textId="77777777" w:rsidR="00154B9C" w:rsidRDefault="002D49B4">
            <w:pPr>
              <w:pStyle w:val="TableTextCharCharChar1"/>
              <w:rPr>
                <w:b/>
                <w:bCs/>
                <w:color w:val="FF0000"/>
              </w:rPr>
            </w:pPr>
            <w:r w:rsidRPr="00B77DA8">
              <w:rPr>
                <w:b/>
                <w:bCs/>
                <w:color w:val="FF0000"/>
              </w:rPr>
              <w:t>KEY ACCOUNTS</w:t>
            </w:r>
          </w:p>
          <w:p w14:paraId="427EF029" w14:textId="77777777" w:rsidR="00961C24" w:rsidRPr="00B77DA8" w:rsidRDefault="00961C24">
            <w:pPr>
              <w:pStyle w:val="TableTextCharCharChar1"/>
              <w:rPr>
                <w:b/>
                <w:bCs/>
                <w:color w:val="FF0000"/>
              </w:rPr>
            </w:pPr>
          </w:p>
        </w:tc>
      </w:tr>
      <w:tr w:rsidR="00154B9C" w:rsidRPr="00B77DA8" w14:paraId="427EF02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74EF4F2" w:rsidR="00607180" w:rsidRPr="00B77DA8" w:rsidRDefault="00607180" w:rsidP="00607180">
            <w:pPr>
              <w:pStyle w:val="TableText"/>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3BD9358" w14:textId="77777777" w:rsidR="00511196" w:rsidRDefault="00154B9C" w:rsidP="00511196">
            <w:pPr>
              <w:pStyle w:val="TableTextCharCharChar1"/>
              <w:rPr>
                <w:b/>
                <w:color w:val="FF0000"/>
              </w:rPr>
            </w:pPr>
            <w:r w:rsidRPr="00B77DA8">
              <w:rPr>
                <w:b/>
                <w:color w:val="FF0000"/>
              </w:rPr>
              <w:t xml:space="preserve">Yes </w:t>
            </w:r>
            <w:r w:rsidR="00511196">
              <w:rPr>
                <w:b/>
                <w:color w:val="FF0000"/>
              </w:rPr>
              <w:t xml:space="preserve">- </w:t>
            </w:r>
            <w:r w:rsidR="00511196" w:rsidRPr="00D85CC0">
              <w:rPr>
                <w:b/>
                <w:color w:val="0000FF"/>
                <w:szCs w:val="24"/>
              </w:rPr>
              <w:t>501</w:t>
            </w:r>
          </w:p>
          <w:p w14:paraId="427EF042" w14:textId="77777777" w:rsidR="00154B9C" w:rsidRPr="00B77DA8" w:rsidRDefault="00154B9C" w:rsidP="00511196">
            <w:pPr>
              <w:pStyle w:val="TableTextCharCharChar1"/>
              <w:rPr>
                <w:b/>
                <w:color w:val="FF0000"/>
              </w:rPr>
            </w:pPr>
          </w:p>
        </w:tc>
      </w:tr>
      <w:tr w:rsidR="0059487F" w:rsidRPr="00B77DA8" w14:paraId="427EF06B"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427EF04B" w14:textId="7FE00440" w:rsidR="0059487F" w:rsidRPr="00B77DA8"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6047B7FD"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1E2621AD"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273F3308"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06D9CB89"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2" w14:textId="77777777" w:rsidR="0059487F" w:rsidRPr="00B77DA8" w:rsidRDefault="0059487F" w:rsidP="006A6F12">
            <w:pPr>
              <w:spacing w:line="240" w:lineRule="atLeast"/>
              <w:rPr>
                <w:b/>
                <w:color w:val="FF0000"/>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4A46284D"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64" w14:textId="77777777" w:rsidR="0059487F" w:rsidRPr="00B77DA8" w:rsidRDefault="0059487F" w:rsidP="006A6F12">
            <w:pPr>
              <w:spacing w:line="240" w:lineRule="atLeast"/>
              <w:rPr>
                <w:b/>
                <w:color w:val="FF00FF"/>
                <w:sz w:val="24"/>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5" w:name="COBRA_Information"/>
            <w:r w:rsidRPr="00B77DA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2C578B2A" w:rsidR="00FC32ED" w:rsidRPr="00B77DA8" w:rsidRDefault="00FC32ED" w:rsidP="00FC32ED">
            <w:pPr>
              <w:pStyle w:val="TableTextCharCharChar1"/>
              <w:rPr>
                <w:color w:val="FF0000"/>
              </w:rPr>
            </w:pPr>
            <w:r w:rsidRPr="00B77DA8">
              <w:rPr>
                <w:color w:val="FF0000"/>
              </w:rPr>
              <w:t xml:space="preserve">Administrator: </w:t>
            </w:r>
            <w:r w:rsidR="00EF3163" w:rsidRPr="00EF3163">
              <w:rPr>
                <w:color w:val="FF0000"/>
              </w:rPr>
              <w:t>UHC</w:t>
            </w:r>
            <w:r w:rsidRPr="00B77DA8">
              <w:rPr>
                <w:color w:val="FF0000"/>
              </w:rPr>
              <w:t xml:space="preserve"> </w:t>
            </w:r>
          </w:p>
          <w:p w14:paraId="427EF070" w14:textId="1CBAE327" w:rsidR="00FC32ED" w:rsidRPr="00B77DA8" w:rsidRDefault="00FC32ED" w:rsidP="00FC32ED">
            <w:pPr>
              <w:pStyle w:val="TableTextCharCharChar1"/>
              <w:rPr>
                <w:color w:val="FF0000"/>
              </w:rPr>
            </w:pPr>
            <w:r w:rsidRPr="00B77DA8">
              <w:rPr>
                <w:color w:val="FF0000"/>
              </w:rPr>
              <w:t xml:space="preserve">Phone Number: </w:t>
            </w:r>
            <w:r w:rsidR="00EF3163" w:rsidRPr="008732DC">
              <w:rPr>
                <w:b/>
                <w:color w:val="0000FF"/>
              </w:rPr>
              <w:t>1- 866-747-0048</w:t>
            </w:r>
          </w:p>
          <w:p w14:paraId="427EF071" w14:textId="77777777" w:rsidR="00FC32ED" w:rsidRPr="00B77DA8" w:rsidRDefault="00FC32ED" w:rsidP="00FC32ED">
            <w:pPr>
              <w:pStyle w:val="TableTextCharCharChar1"/>
              <w:rPr>
                <w:color w:val="FF0000"/>
              </w:rPr>
            </w:pPr>
          </w:p>
          <w:p w14:paraId="427EF072" w14:textId="1B9C3A15"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B" w14:textId="689455BC" w:rsidR="00A43698" w:rsidRDefault="00A43698" w:rsidP="00A43698">
            <w:pPr>
              <w:pStyle w:val="TableTextCharCharChar1"/>
              <w:rPr>
                <w:color w:val="FF0000"/>
              </w:rPr>
            </w:pPr>
            <w:r w:rsidRPr="00B77DA8">
              <w:rPr>
                <w:color w:val="FF0000"/>
              </w:rPr>
              <w:t xml:space="preserve">Other Insurance:  </w:t>
            </w:r>
            <w:r w:rsidR="00107D4F" w:rsidRPr="00107D4F">
              <w:rPr>
                <w:color w:val="FF0000"/>
              </w:rPr>
              <w:t>Come-Out Whole Approach w/o Bank</w:t>
            </w:r>
            <w:r w:rsidR="00107D4F" w:rsidRPr="00107D4F" w:rsidDel="00107D4F">
              <w:rPr>
                <w:color w:val="FF0000"/>
              </w:rPr>
              <w:t xml:space="preserve"> </w:t>
            </w:r>
          </w:p>
          <w:p w14:paraId="3F604C9D" w14:textId="77777777" w:rsidR="00107D4F" w:rsidRPr="00B77DA8" w:rsidRDefault="00107D4F" w:rsidP="00A43698">
            <w:pPr>
              <w:pStyle w:val="TableTextCharCharChar1"/>
              <w:rPr>
                <w:color w:val="FF0000"/>
              </w:rPr>
            </w:pPr>
          </w:p>
          <w:p w14:paraId="47548568" w14:textId="6DBD4A03"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2178CC6B"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97" w14:textId="77777777" w:rsidR="00A43698" w:rsidRPr="00B77DA8" w:rsidRDefault="00A43698" w:rsidP="00A43698">
            <w:pPr>
              <w:rPr>
                <w:rFonts w:ascii="Times New Roman Bold" w:hAnsi="Times New Roman Bold"/>
                <w:b/>
                <w:color w:val="FF00FF"/>
              </w:rPr>
            </w:pPr>
          </w:p>
          <w:p w14:paraId="6F1715C9" w14:textId="7ED01118" w:rsidR="00154B9C" w:rsidRDefault="00A43698">
            <w:pPr>
              <w:pStyle w:val="TableTextCharCharChar1"/>
              <w:rPr>
                <w:color w:val="FF0000"/>
                <w:szCs w:val="24"/>
              </w:rPr>
            </w:pPr>
            <w:r w:rsidRPr="00B77DA8">
              <w:rPr>
                <w:color w:val="FF0000"/>
              </w:rPr>
              <w:t xml:space="preserve">Medicare:  </w:t>
            </w:r>
            <w:r w:rsidRPr="00B77DA8">
              <w:rPr>
                <w:color w:val="FF0000"/>
                <w:szCs w:val="24"/>
              </w:rPr>
              <w:t xml:space="preserve">Come-Out-Whole without Bank (Med </w:t>
            </w:r>
            <w:r w:rsidRPr="00B77DA8">
              <w:rPr>
                <w:b/>
                <w:bCs/>
                <w:color w:val="0000FF"/>
                <w:szCs w:val="24"/>
              </w:rPr>
              <w:t>6</w:t>
            </w:r>
            <w:r w:rsidRPr="00B77DA8">
              <w:rPr>
                <w:color w:val="FF0000"/>
                <w:szCs w:val="24"/>
              </w:rPr>
              <w:t>)</w:t>
            </w:r>
          </w:p>
          <w:p w14:paraId="427EF09C" w14:textId="7B39AFB8" w:rsidR="00090248" w:rsidRPr="00B77DA8" w:rsidRDefault="00090248">
            <w:pPr>
              <w:pStyle w:val="TableTextCharCharChar1"/>
              <w:rPr>
                <w:color w:val="FF0000"/>
              </w:rPr>
            </w:pPr>
          </w:p>
        </w:tc>
      </w:tr>
      <w:tr w:rsidR="00154B9C" w:rsidRPr="00B77DA8" w14:paraId="427EF0A3"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A0" w14:textId="0F2CD074"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3FF033D1"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7" w14:textId="7077297E" w:rsidR="00C6725E" w:rsidRPr="00B77DA8" w:rsidRDefault="00C6725E" w:rsidP="00C6725E">
            <w:pPr>
              <w:pStyle w:val="TableTextCharCharChar1"/>
              <w:rPr>
                <w:color w:val="FF0000"/>
              </w:rPr>
            </w:pPr>
            <w:r w:rsidRPr="00B77DA8">
              <w:rPr>
                <w:b/>
                <w:color w:val="FF0000"/>
              </w:rPr>
              <w:t xml:space="preserve">●   </w:t>
            </w:r>
            <w:r w:rsidRPr="00B77DA8">
              <w:rPr>
                <w:color w:val="FF0000"/>
              </w:rPr>
              <w:t>The Participant’s Spouse and</w:t>
            </w:r>
            <w:r w:rsidRPr="00B77DA8">
              <w:rPr>
                <w:b/>
                <w:bCs/>
                <w:color w:val="FF00FF"/>
              </w:rPr>
              <w:t xml:space="preserve"> </w:t>
            </w:r>
            <w:r w:rsidRPr="00B77DA8">
              <w:rPr>
                <w:color w:val="FF0000"/>
              </w:rPr>
              <w:t>or a same-sex or</w:t>
            </w:r>
          </w:p>
          <w:p w14:paraId="427EF0B8" w14:textId="0AD9A66C" w:rsidR="00C6725E" w:rsidRPr="00B77DA8" w:rsidRDefault="00C6725E" w:rsidP="00C6725E">
            <w:pPr>
              <w:pStyle w:val="TableTextCharCharChar1"/>
              <w:ind w:left="288"/>
              <w:rPr>
                <w:color w:val="FF0000"/>
              </w:rPr>
            </w:pPr>
            <w:r w:rsidRPr="00B77DA8">
              <w:rPr>
                <w:color w:val="FF0000"/>
              </w:rPr>
              <w:t>opposite-sex Domestic Partner.</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C" w14:textId="05EBE36F" w:rsidR="00C6725E" w:rsidRPr="00B77DA8" w:rsidRDefault="00C6725E" w:rsidP="008732DC">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E" w14:textId="347659D8" w:rsidR="00C6725E" w:rsidRPr="00B77DA8" w:rsidRDefault="00C6725E" w:rsidP="008732DC">
            <w:pPr>
              <w:pStyle w:val="TableText"/>
              <w:rPr>
                <w:color w:val="FF0000"/>
              </w:rPr>
            </w:pPr>
            <w:r w:rsidRPr="00B77DA8">
              <w:rPr>
                <w:color w:val="FF0000"/>
              </w:rPr>
              <w:t>●   Coverage for Dependents terminates at the end of the month in which the child attains the maximum age.</w:t>
            </w:r>
          </w:p>
          <w:p w14:paraId="73DCD147" w14:textId="77777777" w:rsidR="00CB4DCB" w:rsidRDefault="00CB4DCB" w:rsidP="00C6725E">
            <w:pPr>
              <w:pStyle w:val="TableText"/>
              <w:rPr>
                <w:color w:val="FF0000"/>
              </w:rPr>
            </w:pPr>
          </w:p>
          <w:p w14:paraId="427EF0DB" w14:textId="225F2E4E"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6FA8BDBF"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427EF0E4" w14:textId="03D47BD5" w:rsidR="00C6725E" w:rsidRPr="00B77DA8" w:rsidRDefault="00CB4DCB" w:rsidP="00C6725E">
            <w:pPr>
              <w:pStyle w:val="TableText"/>
              <w:rPr>
                <w:color w:val="FF0000"/>
              </w:rPr>
            </w:pPr>
            <w:r w:rsidRPr="00B77DA8" w:rsidDel="00CB4DCB">
              <w:rPr>
                <w:rStyle w:val="CDVar"/>
                <w:rFonts w:ascii="Times New Roman" w:hAnsi="Times New Roman"/>
                <w:b/>
                <w:color w:val="FF00FF"/>
              </w:rPr>
              <w:t xml:space="preserve"> </w:t>
            </w:r>
            <w:r w:rsidR="00C6725E" w:rsidRPr="00B77DA8">
              <w:rPr>
                <w:color w:val="FF0000"/>
              </w:rPr>
              <w:t>Domestic Partner – an individual of the same or opposite sex with whom you have established a domestic partnership as described below.</w:t>
            </w:r>
          </w:p>
          <w:p w14:paraId="427EF0E5" w14:textId="523156DB" w:rsidR="00C6725E" w:rsidRPr="00B77DA8" w:rsidRDefault="00C6725E" w:rsidP="00C6725E">
            <w:pPr>
              <w:pStyle w:val="TableText"/>
              <w:rPr>
                <w:color w:val="FF0000"/>
              </w:rPr>
            </w:pPr>
            <w:r w:rsidRPr="00B77DA8">
              <w:rPr>
                <w:color w:val="FF0000"/>
              </w:rPr>
              <w:t>A domestic partnership is a relationship between an Employee</w:t>
            </w:r>
            <w:r w:rsidR="00CB4DCB">
              <w:rPr>
                <w:color w:val="FF0000"/>
              </w:rPr>
              <w:t xml:space="preserve"> </w:t>
            </w:r>
            <w:r w:rsidRPr="00B77DA8">
              <w:rPr>
                <w:color w:val="FF0000"/>
              </w:rPr>
              <w:t>and one other person of the same</w:t>
            </w:r>
            <w:r w:rsidR="00CB4DCB">
              <w:rPr>
                <w:b/>
                <w:color w:val="FF00FF"/>
              </w:rPr>
              <w:t xml:space="preserve"> </w:t>
            </w:r>
            <w:r w:rsidRPr="00B77DA8">
              <w:rPr>
                <w:color w:val="FF0000"/>
              </w:rPr>
              <w:t>or</w:t>
            </w:r>
            <w:r w:rsidR="00CB4DCB">
              <w:rPr>
                <w:b/>
                <w:color w:val="FF00FF"/>
              </w:rPr>
              <w:t xml:space="preserve"> </w:t>
            </w:r>
            <w:r w:rsidRPr="00B77DA8">
              <w:rPr>
                <w:color w:val="FF0000"/>
              </w:rPr>
              <w:t>opposite sex. Both persons must:</w:t>
            </w:r>
          </w:p>
          <w:p w14:paraId="427EF0E6" w14:textId="77777777" w:rsidR="00C6725E" w:rsidRPr="00B77DA8" w:rsidRDefault="00C6725E" w:rsidP="00C6725E">
            <w:pPr>
              <w:pStyle w:val="TableText"/>
              <w:rPr>
                <w:color w:val="FF0000"/>
              </w:rPr>
            </w:pPr>
            <w:r w:rsidRPr="00B77DA8">
              <w:rPr>
                <w:color w:val="FF0000"/>
              </w:rPr>
              <w:t xml:space="preserve">●   not be so closely related that marriage would otherwise </w:t>
            </w:r>
          </w:p>
          <w:p w14:paraId="427EF0E7" w14:textId="77777777" w:rsidR="00C6725E" w:rsidRPr="00B77DA8" w:rsidRDefault="00C6725E" w:rsidP="00C6725E">
            <w:pPr>
              <w:pStyle w:val="TableText"/>
              <w:ind w:left="288"/>
              <w:rPr>
                <w:color w:val="FF0000"/>
              </w:rPr>
            </w:pPr>
            <w:r w:rsidRPr="00B77DA8">
              <w:rPr>
                <w:color w:val="FF0000"/>
              </w:rPr>
              <w:t>be prohibited;</w:t>
            </w:r>
          </w:p>
          <w:p w14:paraId="427EF0E8" w14:textId="77777777" w:rsidR="00C6725E" w:rsidRPr="00B77DA8" w:rsidRDefault="00C6725E" w:rsidP="00C6725E">
            <w:pPr>
              <w:pStyle w:val="TableText"/>
              <w:rPr>
                <w:color w:val="FF0000"/>
              </w:rPr>
            </w:pPr>
            <w:r w:rsidRPr="00B77DA8">
              <w:rPr>
                <w:color w:val="FF0000"/>
              </w:rPr>
              <w:t xml:space="preserve">●   not be legally married to, or the Domestic Partner of, </w:t>
            </w:r>
          </w:p>
          <w:p w14:paraId="427EF0E9" w14:textId="77777777" w:rsidR="00C6725E" w:rsidRPr="00B77DA8" w:rsidRDefault="00C6725E" w:rsidP="00C6725E">
            <w:pPr>
              <w:pStyle w:val="TableText"/>
              <w:ind w:left="288"/>
              <w:rPr>
                <w:color w:val="FF0000"/>
              </w:rPr>
            </w:pPr>
            <w:r w:rsidRPr="00B77DA8">
              <w:rPr>
                <w:color w:val="FF0000"/>
              </w:rPr>
              <w:t xml:space="preserve">another person under either statutory or common law; </w:t>
            </w:r>
          </w:p>
          <w:p w14:paraId="427EF0EA" w14:textId="77777777" w:rsidR="00C6725E" w:rsidRPr="00B77DA8" w:rsidRDefault="00C6725E" w:rsidP="00C6725E">
            <w:pPr>
              <w:pStyle w:val="TableText"/>
              <w:rPr>
                <w:color w:val="FF0000"/>
              </w:rPr>
            </w:pPr>
            <w:r w:rsidRPr="00B77DA8">
              <w:rPr>
                <w:color w:val="FF0000"/>
              </w:rPr>
              <w:t xml:space="preserve">●   be at least </w:t>
            </w:r>
            <w:r w:rsidRPr="00B77DA8">
              <w:rPr>
                <w:b/>
                <w:color w:val="0000FF"/>
              </w:rPr>
              <w:t xml:space="preserve">18 </w:t>
            </w:r>
            <w:r w:rsidRPr="00B77DA8">
              <w:rPr>
                <w:color w:val="FF0000"/>
              </w:rPr>
              <w:t>years old;</w:t>
            </w:r>
          </w:p>
          <w:p w14:paraId="427EF0EB" w14:textId="77777777" w:rsidR="00C6725E" w:rsidRPr="00B77DA8" w:rsidRDefault="00C6725E" w:rsidP="00C6725E">
            <w:pPr>
              <w:pStyle w:val="TableText"/>
              <w:rPr>
                <w:color w:val="FF0000"/>
              </w:rPr>
            </w:pPr>
            <w:r w:rsidRPr="00B77DA8">
              <w:rPr>
                <w:color w:val="FF0000"/>
              </w:rPr>
              <w:t>●   live together and share the common necessities of life ;</w:t>
            </w:r>
          </w:p>
          <w:p w14:paraId="427EF0EC" w14:textId="77777777" w:rsidR="00C6725E" w:rsidRPr="00B77DA8" w:rsidRDefault="00C6725E" w:rsidP="00C6725E">
            <w:pPr>
              <w:pStyle w:val="TableText"/>
              <w:rPr>
                <w:color w:val="FF0000"/>
              </w:rPr>
            </w:pPr>
            <w:r w:rsidRPr="00B77DA8">
              <w:rPr>
                <w:color w:val="FF0000"/>
              </w:rPr>
              <w:t>●   be mentally competent to enter into a contract; and</w:t>
            </w:r>
          </w:p>
          <w:p w14:paraId="427EF0F9" w14:textId="5056AA0A" w:rsidR="00C6725E" w:rsidRPr="00B77DA8" w:rsidRDefault="00C6725E" w:rsidP="008732DC">
            <w:pPr>
              <w:pStyle w:val="TableText"/>
              <w:rPr>
                <w:color w:val="FF0000"/>
              </w:rPr>
            </w:pPr>
            <w:r w:rsidRPr="00B77DA8">
              <w:rPr>
                <w:color w:val="FF0000"/>
              </w:rPr>
              <w:t>●   be financially interdependent.</w:t>
            </w:r>
          </w:p>
          <w:p w14:paraId="52B4AC3E" w14:textId="7167C0FF" w:rsidR="0097673B" w:rsidRDefault="0097673B" w:rsidP="00C6725E">
            <w:pPr>
              <w:pStyle w:val="TableText"/>
              <w:rPr>
                <w:b/>
                <w:color w:val="FF00FF"/>
              </w:rPr>
            </w:pPr>
          </w:p>
          <w:p w14:paraId="427EF0FB" w14:textId="3463F292" w:rsidR="00C6725E" w:rsidRPr="00B77DA8" w:rsidRDefault="00C6725E" w:rsidP="00C6725E">
            <w:pPr>
              <w:pStyle w:val="TableText"/>
              <w:rPr>
                <w:rStyle w:val="CDBlack"/>
                <w:bCs w:val="0"/>
                <w:color w:val="FF0000"/>
              </w:rPr>
            </w:pPr>
            <w:r w:rsidRPr="00B77DA8">
              <w:rPr>
                <w:color w:val="FF0000"/>
              </w:rPr>
              <w:t>The Employee and Domestic Partner must jointly sign an affidavit of domestic partnership provided by Human Resources upon your request.</w:t>
            </w:r>
          </w:p>
          <w:p w14:paraId="427EF0FD" w14:textId="77777777" w:rsidR="00FC32ED" w:rsidRPr="00B77DA8" w:rsidRDefault="00FC32ED" w:rsidP="00CB2D12">
            <w:pPr>
              <w:pStyle w:val="TableTextCharCharChar1"/>
              <w:rPr>
                <w:color w:val="FF0000"/>
              </w:rPr>
            </w:pPr>
          </w:p>
        </w:tc>
      </w:tr>
      <w:tr w:rsidR="00154B9C" w:rsidRPr="00B77DA8" w14:paraId="427EF10F"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4021A139" w:rsidR="00154B9C" w:rsidRPr="00B77DA8" w:rsidRDefault="00154B9C" w:rsidP="008732DC">
            <w:pPr>
              <w:pStyle w:val="Heading9"/>
              <w:rPr>
                <w:color w:val="FF0000"/>
              </w:rPr>
            </w:pPr>
            <w:r w:rsidRPr="00B77DA8">
              <w:rPr>
                <w:color w:val="FF0000"/>
              </w:rPr>
              <w:t xml:space="preserve">Yes </w:t>
            </w:r>
          </w:p>
        </w:tc>
      </w:tr>
      <w:tr w:rsidR="005805CD" w:rsidRPr="00B77DA8" w14:paraId="427EF11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t>Extended Coverage for Total Disability</w:t>
            </w:r>
            <w:bookmarkEnd w:id="22"/>
          </w:p>
          <w:p w14:paraId="427EF123" w14:textId="77777777" w:rsidR="005805CD" w:rsidRPr="00B77DA8" w:rsidRDefault="005805CD" w:rsidP="008732DC">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B77DA8" w:rsidRDefault="005805CD">
            <w:pPr>
              <w:spacing w:line="240" w:lineRule="atLeast"/>
              <w:rPr>
                <w:color w:val="FF0000"/>
                <w:sz w:val="24"/>
              </w:rPr>
            </w:pPr>
            <w:r w:rsidRPr="00B77DA8">
              <w:rPr>
                <w:color w:val="FF0000"/>
                <w:sz w:val="24"/>
              </w:rPr>
              <w:t>UHC</w:t>
            </w:r>
          </w:p>
          <w:p w14:paraId="427EF136" w14:textId="77777777" w:rsidR="005805CD" w:rsidRPr="00B77DA8" w:rsidRDefault="005805CD">
            <w:pPr>
              <w:pStyle w:val="TableTextCharCharChar1"/>
              <w:rPr>
                <w:b/>
                <w:bCs/>
                <w:color w:val="0000FF"/>
              </w:rPr>
            </w:pPr>
          </w:p>
        </w:tc>
      </w:tr>
      <w:tr w:rsidR="00A83EB0" w:rsidRPr="00B77DA8" w14:paraId="427EF161"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DD26F4C" w14:textId="26CE5D81" w:rsidR="006A38F3" w:rsidRDefault="00A83EB0">
            <w:pPr>
              <w:pStyle w:val="TableTextCharCharChar1"/>
              <w:rPr>
                <w:b/>
                <w:color w:val="FF00FF"/>
              </w:rPr>
            </w:pPr>
            <w:r w:rsidRPr="00B77DA8">
              <w:rPr>
                <w:color w:val="FF0000"/>
              </w:rPr>
              <w:t>Health services provided in a foreign country are not eligible, unless required as Emergency Health Services.</w:t>
            </w:r>
            <w:r w:rsidR="006A38F3" w:rsidRPr="00B77DA8" w:rsidDel="006A38F3">
              <w:rPr>
                <w:b/>
                <w:color w:val="FF00FF"/>
              </w:rPr>
              <w:t xml:space="preserve"> </w:t>
            </w:r>
          </w:p>
          <w:p w14:paraId="427EF160" w14:textId="77777777" w:rsidR="00A83EB0" w:rsidRPr="00B77DA8" w:rsidRDefault="00A83EB0">
            <w:pPr>
              <w:pStyle w:val="TableTextCharCharChar1"/>
              <w:rPr>
                <w:b/>
                <w:bCs/>
                <w:color w:val="FF00FF"/>
              </w:rPr>
            </w:pPr>
          </w:p>
        </w:tc>
      </w:tr>
      <w:tr w:rsidR="005805CD" w:rsidRPr="00B77DA8" w14:paraId="427EF165"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90EEFB3" w:rsidR="005805CD" w:rsidRPr="00B77DA8" w:rsidRDefault="00594049" w:rsidP="00DD1A10">
            <w:pPr>
              <w:pStyle w:val="TableText"/>
              <w:rPr>
                <w:color w:val="FF0000"/>
              </w:rPr>
            </w:pPr>
            <w:r w:rsidRPr="00B77DA8">
              <w:rPr>
                <w:color w:val="FF0000"/>
              </w:rPr>
              <w:t>Contact</w:t>
            </w:r>
            <w:r w:rsidR="005805CD" w:rsidRPr="00B77DA8">
              <w:rPr>
                <w:color w:val="FF0000"/>
              </w:rPr>
              <w:t>:</w:t>
            </w:r>
            <w:r w:rsidR="002604A1">
              <w:rPr>
                <w:color w:val="FF0000"/>
              </w:rPr>
              <w:t xml:space="preserve"> </w:t>
            </w:r>
            <w:r w:rsidR="002604A1" w:rsidRPr="002604A1">
              <w:rPr>
                <w:color w:val="FF0000"/>
              </w:rPr>
              <w:t>Patrick Ferguson</w:t>
            </w:r>
          </w:p>
          <w:p w14:paraId="427EF173" w14:textId="0CCC9634" w:rsidR="005805CD" w:rsidRPr="00B77DA8" w:rsidRDefault="005805CD" w:rsidP="00DD1A10">
            <w:pPr>
              <w:pStyle w:val="TableText"/>
              <w:rPr>
                <w:color w:val="FF0000"/>
              </w:rPr>
            </w:pPr>
            <w:r w:rsidRPr="00B77DA8">
              <w:rPr>
                <w:color w:val="FF0000"/>
              </w:rPr>
              <w:t>Phone Number:</w:t>
            </w:r>
            <w:r w:rsidR="009D2712">
              <w:rPr>
                <w:color w:val="FF0000"/>
              </w:rPr>
              <w:t xml:space="preserve"> </w:t>
            </w:r>
            <w:r w:rsidR="009D2712" w:rsidRPr="008732DC">
              <w:rPr>
                <w:b/>
                <w:color w:val="0000FF"/>
                <w:szCs w:val="24"/>
              </w:rPr>
              <w:t>1-505-517-8001</w:t>
            </w:r>
          </w:p>
          <w:p w14:paraId="427EF174" w14:textId="77777777" w:rsidR="005805CD" w:rsidRPr="00B77DA8" w:rsidRDefault="005805CD" w:rsidP="00594049">
            <w:pPr>
              <w:pStyle w:val="TableText"/>
              <w:rPr>
                <w:color w:val="FF0000"/>
              </w:rPr>
            </w:pPr>
          </w:p>
        </w:tc>
      </w:tr>
      <w:tr w:rsidR="00F4603F" w:rsidRPr="00B77DA8" w14:paraId="427EF181"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F4603F" w:rsidRPr="00B77DA8" w14:paraId="427EF1A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A8" w14:textId="77777777" w:rsidR="00196F48" w:rsidRPr="00B77DA8" w:rsidRDefault="00196F48" w:rsidP="00196F48">
            <w:pPr>
              <w:pStyle w:val="TableText"/>
              <w:numPr>
                <w:ilvl w:val="12"/>
                <w:numId w:val="0"/>
              </w:numPr>
              <w:rPr>
                <w:b/>
                <w:color w:val="FF0000"/>
                <w:szCs w:val="24"/>
              </w:rPr>
            </w:pPr>
            <w:bookmarkStart w:id="29" w:name="Care_Coordination"/>
            <w:r w:rsidRPr="00B77DA8">
              <w:rPr>
                <w:b/>
                <w:color w:val="FF0000"/>
                <w:szCs w:val="24"/>
              </w:rPr>
              <w:t>Care Coordination</w:t>
            </w:r>
          </w:p>
          <w:bookmarkEnd w:id="29"/>
          <w:p w14:paraId="427EF1AB" w14:textId="77777777" w:rsidR="00F4603F" w:rsidRPr="00B77DA8" w:rsidRDefault="00F4603F">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AC" w14:textId="0D6BD497" w:rsidR="00F4603F" w:rsidRPr="00B77DA8" w:rsidRDefault="002D7457" w:rsidP="003F1898">
            <w:pPr>
              <w:pStyle w:val="TableText"/>
              <w:rPr>
                <w:color w:val="FF0000"/>
              </w:rPr>
            </w:pPr>
            <w:r w:rsidRPr="00B77DA8">
              <w:rPr>
                <w:color w:val="FF0000"/>
                <w:szCs w:val="24"/>
              </w:rPr>
              <w:t>Standard Care Coordination program is a Telephonic Inbound/Outbound case management program in which participants are assisted in meeting their clinical health care needs by a Nurse Case Manager.</w:t>
            </w:r>
          </w:p>
          <w:p w14:paraId="427EF1AD" w14:textId="77777777" w:rsidR="00F4603F" w:rsidRPr="00B77DA8" w:rsidRDefault="00F4603F" w:rsidP="003F1898">
            <w:pPr>
              <w:pStyle w:val="TableText"/>
              <w:rPr>
                <w:color w:val="FF0000"/>
              </w:rPr>
            </w:pPr>
          </w:p>
        </w:tc>
      </w:tr>
      <w:tr w:rsidR="00211B01" w:rsidRPr="00B77DA8" w14:paraId="427EF1BF"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30" w:name="UnitedHealthcare_Personal_Health_Support"/>
            <w:r w:rsidRPr="00B77DA8">
              <w:rPr>
                <w:b/>
                <w:bCs/>
                <w:color w:val="FF0000"/>
                <w:szCs w:val="24"/>
              </w:rPr>
              <w:t>UnitedHealthcare Personal Health Support</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F6877D1" w14:textId="77777777" w:rsidR="00211B01" w:rsidRPr="00B77DA8" w:rsidRDefault="00211B01" w:rsidP="00A77C12">
            <w:pPr>
              <w:pStyle w:val="TableTextChar"/>
              <w:rPr>
                <w:b/>
                <w:bCs/>
                <w:color w:val="FF0000"/>
                <w:szCs w:val="24"/>
              </w:rPr>
            </w:pPr>
            <w:r w:rsidRPr="00B77DA8">
              <w:rPr>
                <w:b/>
                <w:bCs/>
                <w:color w:val="FF0000"/>
                <w:szCs w:val="24"/>
              </w:rPr>
              <w:t>Not Applicable</w:t>
            </w:r>
          </w:p>
          <w:p w14:paraId="75C963D7" w14:textId="77777777" w:rsidR="00211B01" w:rsidRPr="00B77DA8" w:rsidRDefault="00211B01" w:rsidP="00A77C12">
            <w:pPr>
              <w:spacing w:line="240" w:lineRule="atLeast"/>
              <w:rPr>
                <w:b/>
                <w:bCs/>
                <w:color w:val="FF00FF"/>
                <w:sz w:val="24"/>
                <w:szCs w:val="24"/>
              </w:rPr>
            </w:pPr>
          </w:p>
          <w:p w14:paraId="427EF1BE" w14:textId="73C8B3E1" w:rsidR="00211B01" w:rsidRPr="00B77DA8" w:rsidRDefault="00211B01">
            <w:pPr>
              <w:spacing w:line="240" w:lineRule="atLeast"/>
              <w:rPr>
                <w:sz w:val="24"/>
                <w:szCs w:val="24"/>
              </w:rPr>
            </w:pPr>
          </w:p>
        </w:tc>
      </w:tr>
      <w:tr w:rsidR="00F4603F" w:rsidRPr="00B77DA8" w14:paraId="427EF1C6"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1" w:name="Medicare_Crossover"/>
            <w:r w:rsidRPr="00B77DA8">
              <w:rPr>
                <w:b/>
                <w:color w:val="FF0000"/>
              </w:rPr>
              <w:t>Medicare Crossover</w:t>
            </w:r>
            <w:bookmarkEnd w:id="31"/>
          </w:p>
          <w:p w14:paraId="427EF1C2" w14:textId="345604A6"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0A0A8B40" w:rsidR="001C7313" w:rsidRPr="00B77DA8" w:rsidRDefault="001C7313">
            <w:pPr>
              <w:pStyle w:val="NoteText"/>
              <w:rPr>
                <w:color w:val="FF0000"/>
              </w:rPr>
            </w:pPr>
            <w:r w:rsidRPr="00B77DA8">
              <w:rPr>
                <w:color w:val="FF0000"/>
              </w:rPr>
              <w:t xml:space="preserve">Group is eligible for Medicare Crossover: Yes - Medicare A and B </w:t>
            </w:r>
          </w:p>
          <w:p w14:paraId="427EF1C5" w14:textId="77777777" w:rsidR="00F4603F" w:rsidRPr="00B77DA8" w:rsidRDefault="00F4603F">
            <w:pPr>
              <w:pStyle w:val="NoteText"/>
              <w:rPr>
                <w:color w:val="FF0000"/>
              </w:rPr>
            </w:pPr>
          </w:p>
        </w:tc>
      </w:tr>
      <w:tr w:rsidR="00367CE3" w:rsidRPr="00B77DA8" w14:paraId="43DC8E1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640530EB" w14:textId="77777777" w:rsidR="00367CE3" w:rsidRDefault="00367CE3">
            <w:pPr>
              <w:pStyle w:val="TableText"/>
              <w:numPr>
                <w:ilvl w:val="12"/>
                <w:numId w:val="0"/>
              </w:numPr>
              <w:spacing w:line="276" w:lineRule="auto"/>
              <w:rPr>
                <w:b/>
                <w:color w:val="FF0000"/>
              </w:rPr>
            </w:pPr>
            <w:bookmarkStart w:id="32" w:name="Outlier_Cost_Management"/>
            <w:r>
              <w:rPr>
                <w:b/>
                <w:color w:val="FF0000"/>
              </w:rPr>
              <w:t>Outlier Cost Management (OCM)</w:t>
            </w:r>
            <w:bookmarkEnd w:id="32"/>
          </w:p>
          <w:p w14:paraId="3738FEB2" w14:textId="77777777" w:rsidR="00367CE3" w:rsidRPr="00B77DA8" w:rsidRDefault="00367CE3">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08FB341" w14:textId="3632948B" w:rsidR="00367CE3" w:rsidRPr="00B77DA8" w:rsidRDefault="00367CE3">
            <w:pPr>
              <w:pStyle w:val="NoteText"/>
              <w:rPr>
                <w:color w:val="FF0000"/>
              </w:rPr>
            </w:pPr>
            <w:r>
              <w:rPr>
                <w:b/>
                <w:color w:val="FF0000"/>
              </w:rPr>
              <w:t xml:space="preserve">Yes </w:t>
            </w:r>
          </w:p>
        </w:tc>
      </w:tr>
      <w:tr w:rsidR="00BF7825" w:rsidRPr="00B77DA8" w14:paraId="427EF1CB"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3" w:name="Pre_Existing_Conditions"/>
            <w:r w:rsidRPr="00B77DA8">
              <w:rPr>
                <w:b/>
                <w:color w:val="FF0000"/>
              </w:rPr>
              <w:t>Are Pre-existing Conditions covered?</w:t>
            </w:r>
            <w:bookmarkEnd w:id="33"/>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4" w:name="RC_Tolerance_Level"/>
            <w:r w:rsidRPr="00B77DA8">
              <w:rPr>
                <w:b/>
                <w:color w:val="FF0000"/>
              </w:rPr>
              <w:t>R&amp;C Tolerance Level</w:t>
            </w:r>
          </w:p>
          <w:bookmarkEnd w:id="34"/>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B3F10">
            <w:pPr>
              <w:pStyle w:val="TableTextCharCharChar1"/>
              <w:rPr>
                <w:b/>
                <w:color w:val="FF0000"/>
              </w:rPr>
            </w:pPr>
            <w:r w:rsidRPr="00B77DA8">
              <w:rPr>
                <w:rStyle w:val="wdColorPinkBoldItalic"/>
                <w:b w:val="0"/>
                <w:i w:val="0"/>
                <w:color w:val="FF0000"/>
                <w:u w:val="none"/>
              </w:rPr>
              <w:t>Not Applicable</w:t>
            </w:r>
          </w:p>
        </w:tc>
      </w:tr>
      <w:tr w:rsidR="00F4603F" w:rsidRPr="00B77DA8" w14:paraId="427EF1E2"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5" w:name="Run_In"/>
            <w:r w:rsidRPr="00B77DA8">
              <w:rPr>
                <w:b/>
                <w:color w:val="FF0000"/>
              </w:rPr>
              <w:t>Run In</w:t>
            </w:r>
          </w:p>
          <w:bookmarkEnd w:id="35"/>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25FB706" w:rsidR="00F4603F" w:rsidRPr="00B77DA8" w:rsidRDefault="00F4603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6" w:name="Simply_Affordable"/>
            <w:r w:rsidRPr="00B77DA8">
              <w:rPr>
                <w:b/>
                <w:color w:val="FF0000"/>
              </w:rPr>
              <w:t>Simply Affordable</w:t>
            </w:r>
          </w:p>
          <w:bookmarkEnd w:id="36"/>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367C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7" w:name="Transition_of_Care_Pregnancy"/>
            <w:r w:rsidRPr="00B77DA8">
              <w:rPr>
                <w:b/>
                <w:color w:val="FF0000"/>
              </w:rPr>
              <w:t>Transition of Care – Pregnancy</w:t>
            </w:r>
            <w:bookmarkEnd w:id="37"/>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32CD9CBB"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78126C03"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10377A" w:rsidRPr="009E037F">
          <w:rPr>
            <w:sz w:val="24"/>
            <w:szCs w:val="24"/>
          </w:rPr>
          <w:t xml:space="preserve"> </w:t>
        </w:r>
        <w:hyperlink r:id="rId17" w:history="1">
          <w:r w:rsidR="0010377A" w:rsidRPr="009E037F">
            <w:rPr>
              <w:rStyle w:val="Hyperlink"/>
              <w:i/>
              <w:iCs/>
              <w:sz w:val="24"/>
              <w:szCs w:val="24"/>
            </w:rPr>
            <w:t>uhcprovider.com</w:t>
          </w:r>
        </w:hyperlink>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8" w:name="Deductibles"/>
      <w:r w:rsidRPr="00B77DA8">
        <w:rPr>
          <w:b/>
          <w:bCs/>
          <w:color w:val="0000FF"/>
          <w:sz w:val="28"/>
        </w:rPr>
        <w:t>DEDUCTIBLES</w:t>
      </w:r>
    </w:p>
    <w:bookmarkEnd w:id="38"/>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0D13841D" w:rsidR="00154B9C" w:rsidRPr="00B77DA8" w:rsidRDefault="00996655">
            <w:pPr>
              <w:pStyle w:val="TableTextCharCharChar1"/>
              <w:jc w:val="center"/>
              <w:rPr>
                <w:b/>
                <w:bCs/>
                <w:color w:val="000000"/>
              </w:rPr>
            </w:pPr>
            <w:r>
              <w:rPr>
                <w:b/>
                <w:bCs/>
                <w:color w:val="000000"/>
              </w:rPr>
              <w:t>2007 ASO CHOICE PLUS PS1 PLAN VTP</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4DEEFFB4" w:rsidR="00154B9C" w:rsidRPr="00B77DA8" w:rsidRDefault="00996655">
            <w:pPr>
              <w:pStyle w:val="TableTextCharCharChar1"/>
              <w:jc w:val="center"/>
              <w:rPr>
                <w:b/>
                <w:bCs/>
                <w:color w:val="000000"/>
              </w:rPr>
            </w:pPr>
            <w:r>
              <w:rPr>
                <w:b/>
                <w:bCs/>
                <w:color w:val="000000"/>
              </w:rPr>
              <w:t>2007 ASO CHOICE PLUS PS1 PLAN VTP</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9" w:name="Annual_Deductible"/>
            <w:r w:rsidRPr="00B77DA8">
              <w:rPr>
                <w:b/>
              </w:rPr>
              <w:t>Annual Deductible</w:t>
            </w:r>
            <w:bookmarkEnd w:id="39"/>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4B888F6A"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126907">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1D" w14:textId="77777777" w:rsidR="00154B9C" w:rsidRPr="00B77DA8" w:rsidRDefault="00154B9C">
            <w:pPr>
              <w:pStyle w:val="BodyText"/>
              <w:rPr>
                <w:sz w:val="24"/>
              </w:rPr>
            </w:pPr>
          </w:p>
          <w:p w14:paraId="427EF220" w14:textId="77777777" w:rsidR="00026A8B" w:rsidRPr="00B77DA8" w:rsidRDefault="00026A8B" w:rsidP="008732DC">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34FF8470" w:rsidR="00D53F73" w:rsidRPr="00B77DA8" w:rsidRDefault="00D53F73" w:rsidP="00D53F73">
            <w:pPr>
              <w:pStyle w:val="TableText"/>
            </w:pPr>
            <w:r w:rsidRPr="00B77DA8">
              <w:rPr>
                <w:b/>
                <w:bCs/>
                <w:color w:val="0000FF"/>
              </w:rPr>
              <w:t>$</w:t>
            </w:r>
            <w:r w:rsidR="00A06E97">
              <w:rPr>
                <w:b/>
                <w:bCs/>
                <w:color w:val="0000FF"/>
              </w:rPr>
              <w:t>1,500</w:t>
            </w:r>
            <w:r w:rsidRPr="00B77DA8">
              <w:t xml:space="preserve"> per Covered Person per </w:t>
            </w:r>
            <w:r w:rsidR="00126907">
              <w:rPr>
                <w:snapToGrid w:val="0"/>
              </w:rPr>
              <w:t>Calendar</w:t>
            </w:r>
            <w:r w:rsidRPr="00B77DA8">
              <w:rPr>
                <w:b/>
                <w:bCs/>
                <w:color w:val="FF00FF"/>
              </w:rPr>
              <w:t xml:space="preserve"> </w:t>
            </w:r>
            <w:r w:rsidRPr="00B77DA8">
              <w:t xml:space="preserve">year, not to exceed </w:t>
            </w:r>
            <w:r w:rsidRPr="00B77DA8">
              <w:rPr>
                <w:b/>
                <w:bCs/>
                <w:color w:val="0000FF"/>
              </w:rPr>
              <w:t>$</w:t>
            </w:r>
            <w:r w:rsidR="00A06E97">
              <w:rPr>
                <w:b/>
                <w:bCs/>
                <w:color w:val="0000FF"/>
              </w:rPr>
              <w:t>3,000</w:t>
            </w:r>
            <w:r w:rsidRPr="00B77DA8">
              <w:t xml:space="preserve"> for all Covered Persons in a family.</w:t>
            </w:r>
          </w:p>
          <w:p w14:paraId="427EF22C" w14:textId="77777777" w:rsidR="00154B9C" w:rsidRPr="00B77DA8" w:rsidRDefault="00154B9C" w:rsidP="008732DC">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8" w14:textId="6500172B" w:rsidR="00154B9C" w:rsidRPr="00B77DA8" w:rsidRDefault="00D53F73" w:rsidP="008732DC">
            <w:pPr>
              <w:pStyle w:val="TableText"/>
              <w:rPr>
                <w:b/>
                <w:bCs/>
                <w:color w:val="FF00FF"/>
              </w:rPr>
            </w:pPr>
            <w:r w:rsidRPr="00B77DA8">
              <w:rPr>
                <w:b/>
                <w:bCs/>
                <w:color w:val="0000FF"/>
              </w:rPr>
              <w:t>$</w:t>
            </w:r>
            <w:r w:rsidR="00126907">
              <w:rPr>
                <w:b/>
                <w:bCs/>
                <w:color w:val="0000FF"/>
              </w:rPr>
              <w:t>3,000</w:t>
            </w:r>
            <w:r w:rsidRPr="00B77DA8">
              <w:t xml:space="preserve"> per Covered Person per </w:t>
            </w:r>
            <w:r w:rsidR="00126907">
              <w:rPr>
                <w:snapToGrid w:val="0"/>
              </w:rPr>
              <w:t>Calendar</w:t>
            </w:r>
            <w:r w:rsidRPr="00B77DA8">
              <w:rPr>
                <w:b/>
                <w:bCs/>
                <w:color w:val="FF00FF"/>
              </w:rPr>
              <w:t xml:space="preserve"> </w:t>
            </w:r>
            <w:r w:rsidRPr="00B77DA8">
              <w:t xml:space="preserve">year, not to exceed </w:t>
            </w:r>
            <w:r w:rsidRPr="00B77DA8">
              <w:rPr>
                <w:b/>
                <w:bCs/>
                <w:color w:val="0000FF"/>
              </w:rPr>
              <w:t>$</w:t>
            </w:r>
            <w:r w:rsidR="00126907">
              <w:rPr>
                <w:b/>
                <w:bCs/>
                <w:color w:val="0000FF"/>
              </w:rPr>
              <w:t>6,000</w:t>
            </w:r>
            <w:r w:rsidRPr="00B77DA8">
              <w:t xml:space="preserve"> for all Covered Persons in a family.</w:t>
            </w:r>
            <w:r w:rsidR="00126907" w:rsidRPr="00B77DA8" w:rsidDel="00126907">
              <w:rPr>
                <w:b/>
                <w:bCs/>
                <w:color w:val="FF00FF"/>
              </w:rPr>
              <w:t xml:space="preserve"> </w:t>
            </w: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40" w:name="Per_Occurrence_Deductible"/>
            <w:r w:rsidRPr="00B77DA8">
              <w:rPr>
                <w:rStyle w:val="CDVarBold"/>
                <w:rFonts w:ascii="Times New Roman" w:hAnsi="Times New Roman"/>
                <w:color w:val="000000"/>
              </w:rPr>
              <w:t>Per Occurrence Deductible</w:t>
            </w:r>
            <w:bookmarkEnd w:id="40"/>
          </w:p>
          <w:p w14:paraId="427EF242" w14:textId="4009ACB0" w:rsidR="0072579E" w:rsidRPr="00B77DA8" w:rsidRDefault="0072579E" w:rsidP="008732DC">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7F3B1BC2"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48" w14:textId="496A0B10"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4A" w14:textId="77777777" w:rsidR="00016276" w:rsidRPr="00B77DA8" w:rsidRDefault="00016276" w:rsidP="00016276">
            <w:pPr>
              <w:pStyle w:val="TableText"/>
              <w:rPr>
                <w:rStyle w:val="Style9"/>
              </w:rPr>
            </w:pP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63" w14:textId="7DB30548"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78" w14:textId="77777777" w:rsidR="00A31EC0" w:rsidRPr="00B77DA8" w:rsidRDefault="00A31EC0" w:rsidP="008732DC">
            <w:pPr>
              <w:pStyle w:val="MemberViewStandard"/>
              <w:rPr>
                <w:rStyle w:val="CDVarBoldItalic"/>
                <w:rFonts w:ascii="Times New Roman" w:hAnsi="Times New Roman"/>
                <w:b w:val="0"/>
                <w:i w:val="0"/>
                <w:color w:val="auto"/>
                <w:sz w:val="20"/>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86019EA" w:rsidR="00154B9C" w:rsidRPr="00B77DA8" w:rsidRDefault="00996655">
            <w:pPr>
              <w:pStyle w:val="TableTextCharCharChar1"/>
              <w:jc w:val="center"/>
              <w:rPr>
                <w:b/>
                <w:bCs/>
                <w:color w:val="FF0000"/>
              </w:rPr>
            </w:pPr>
            <w:r>
              <w:rPr>
                <w:b/>
                <w:bCs/>
                <w:color w:val="FF0000"/>
              </w:rPr>
              <w:t>2007 ASO CHOICE PLUS PS1 PLAN VTP</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02EB8E33" w:rsidR="00154B9C" w:rsidRPr="00B77DA8" w:rsidRDefault="00996655">
            <w:pPr>
              <w:pStyle w:val="TableTextCharCharChar1"/>
              <w:jc w:val="center"/>
              <w:rPr>
                <w:b/>
                <w:bCs/>
                <w:color w:val="FF0000"/>
              </w:rPr>
            </w:pPr>
            <w:r>
              <w:rPr>
                <w:b/>
                <w:bCs/>
                <w:color w:val="FF0000"/>
              </w:rPr>
              <w:t>2007 ASO CHOICE PLUS PS1 PLAN VTP</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1" w:name="Deductible_Cross_Apply"/>
            <w:r w:rsidRPr="00B77DA8">
              <w:rPr>
                <w:b/>
                <w:color w:val="FF0000"/>
              </w:rPr>
              <w:t>Deductible Cross Apply</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47C98BCF" w:rsidR="00154B9C" w:rsidRPr="00B77DA8" w:rsidRDefault="00154B9C" w:rsidP="008732DC">
            <w:pPr>
              <w:pStyle w:val="Heading5"/>
              <w:rPr>
                <w:b/>
              </w:rPr>
            </w:pPr>
            <w:r w:rsidRPr="00B77DA8">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150CF523" w:rsidR="00154B9C" w:rsidRPr="00B77DA8" w:rsidRDefault="00154B9C">
            <w:pPr>
              <w:pStyle w:val="Heading5"/>
              <w:rPr>
                <w:color w:val="FF0000"/>
              </w:rPr>
            </w:pPr>
            <w:r w:rsidRPr="00B77DA8">
              <w:rPr>
                <w:color w:val="FF0000"/>
              </w:rPr>
              <w:t xml:space="preserve">No </w:t>
            </w:r>
          </w:p>
          <w:p w14:paraId="427EF288" w14:textId="77777777" w:rsidR="00154B9C" w:rsidRPr="00B77DA8" w:rsidRDefault="00154B9C">
            <w:pPr>
              <w:pStyle w:val="--"/>
              <w:rPr>
                <w:sz w:val="24"/>
              </w:rPr>
            </w:pP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2" w:name="Last_Quarter_Carry_Over"/>
            <w:r w:rsidRPr="00B77DA8">
              <w:rPr>
                <w:b/>
                <w:color w:val="FF0000"/>
              </w:rPr>
              <w:t>Last Quarter Carry Over</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036E5FCB" w:rsidR="00A31EC0" w:rsidRPr="00B77DA8" w:rsidRDefault="00A31EC0">
            <w:pPr>
              <w:pStyle w:val="Heading5"/>
              <w:rPr>
                <w:color w:val="FF0000"/>
              </w:rPr>
            </w:pPr>
            <w:r w:rsidRPr="00B77DA8">
              <w:rPr>
                <w:color w:val="FF0000"/>
              </w:rPr>
              <w:t xml:space="preserve">No </w:t>
            </w:r>
          </w:p>
          <w:p w14:paraId="427EF28C" w14:textId="77777777" w:rsidR="00A31EC0" w:rsidRPr="00B77DA8"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1D104AD2" w:rsidR="00A31EC0" w:rsidRPr="00B77DA8" w:rsidRDefault="00A31EC0" w:rsidP="008732DC">
            <w:pPr>
              <w:pStyle w:val="Heading5"/>
            </w:pPr>
            <w:r w:rsidRPr="00B77DA8">
              <w:rPr>
                <w:color w:val="FF0000"/>
              </w:rPr>
              <w:t xml:space="preserve">No </w:t>
            </w: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3" w:name="Limited_Services_Counting_Method"/>
            <w:r w:rsidRPr="00B77DA8">
              <w:rPr>
                <w:b/>
                <w:bCs/>
                <w:color w:val="FF0000"/>
              </w:rPr>
              <w:t>Limited Services Counting Method</w:t>
            </w:r>
            <w:bookmarkEnd w:id="43"/>
          </w:p>
          <w:p w14:paraId="427EF291" w14:textId="77777777" w:rsidR="00A31EC0" w:rsidRPr="00B77DA8" w:rsidRDefault="00A31EC0" w:rsidP="00CB2D12">
            <w:pPr>
              <w:pStyle w:val="TableText"/>
              <w:numPr>
                <w:ilvl w:val="12"/>
                <w:numId w:val="0"/>
              </w:numPr>
              <w:rPr>
                <w:b/>
                <w:bCs/>
                <w:color w:val="FF0000"/>
              </w:rPr>
            </w:pPr>
          </w:p>
          <w:p w14:paraId="427EF293" w14:textId="532CE752"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A1" w14:textId="77777777" w:rsidR="00A31EC0" w:rsidRPr="00B77DA8" w:rsidRDefault="00A31EC0" w:rsidP="008732DC">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4" w:name="Prorated_Deductible_and_OutofPocket"/>
            <w:r w:rsidRPr="00B77DA8">
              <w:rPr>
                <w:b/>
                <w:bCs/>
                <w:color w:val="FF0000"/>
              </w:rPr>
              <w:t>Prorated Deductible and Out-of-Pocket</w:t>
            </w:r>
            <w:bookmarkEnd w:id="44"/>
          </w:p>
          <w:p w14:paraId="427EF2A4" w14:textId="77777777" w:rsidR="00A31EC0" w:rsidRPr="00B77DA8" w:rsidRDefault="00A31EC0" w:rsidP="00360DF2">
            <w:pPr>
              <w:spacing w:line="240" w:lineRule="atLeast"/>
              <w:ind w:right="108"/>
              <w:rPr>
                <w:b/>
                <w:bCs/>
                <w:color w:val="FF0000"/>
                <w:sz w:val="24"/>
                <w:szCs w:val="24"/>
              </w:rPr>
            </w:pPr>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5DCB2FDF" w:rsidR="00A31EC0" w:rsidRPr="00B77DA8" w:rsidRDefault="00A31EC0" w:rsidP="008732DC">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w:t>
      </w:r>
      <w:proofErr w:type="spellStart"/>
      <w:r w:rsidRPr="00B77DA8">
        <w:t>Out_of_Pocket</w:t>
      </w:r>
      <w:proofErr w:type="spellEnd"/>
      <w:r w:rsidRPr="00B77DA8">
        <w: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75C6979D"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10377A" w:rsidRPr="009E037F">
          <w:rPr>
            <w:sz w:val="24"/>
            <w:szCs w:val="24"/>
          </w:rPr>
          <w:t xml:space="preserve"> </w:t>
        </w:r>
        <w:hyperlink r:id="rId19" w:history="1">
          <w:r w:rsidR="0010377A" w:rsidRPr="009E037F">
            <w:rPr>
              <w:rStyle w:val="Hyperlink"/>
              <w:i/>
              <w:iCs/>
              <w:sz w:val="24"/>
              <w:szCs w:val="24"/>
            </w:rPr>
            <w:t>uhcprovider.com</w:t>
          </w:r>
        </w:hyperlink>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5" w:name="Out_of_Pocket"/>
      <w:r w:rsidRPr="00B77DA8">
        <w:rPr>
          <w:b/>
          <w:bCs/>
          <w:color w:val="0000FF"/>
          <w:sz w:val="28"/>
        </w:rPr>
        <w:t>OUT OF POCKET</w:t>
      </w:r>
    </w:p>
    <w:bookmarkEnd w:id="45"/>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26AA70D9" w:rsidR="00154B9C" w:rsidRPr="00B77DA8" w:rsidRDefault="00996655">
            <w:pPr>
              <w:pStyle w:val="TableTextCharCharChar1"/>
              <w:jc w:val="center"/>
              <w:rPr>
                <w:b/>
                <w:bCs/>
                <w:color w:val="000000"/>
              </w:rPr>
            </w:pPr>
            <w:r>
              <w:rPr>
                <w:b/>
                <w:bCs/>
                <w:color w:val="000000"/>
              </w:rPr>
              <w:t>2007 ASO CHOICE PLUS PS1 PLAN VTP</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9629D65" w:rsidR="00154B9C" w:rsidRPr="00B77DA8" w:rsidRDefault="00996655">
            <w:pPr>
              <w:pStyle w:val="TableTextCharCharChar1"/>
              <w:jc w:val="center"/>
              <w:rPr>
                <w:b/>
                <w:bCs/>
                <w:color w:val="000000"/>
              </w:rPr>
            </w:pPr>
            <w:r>
              <w:rPr>
                <w:b/>
                <w:bCs/>
                <w:color w:val="000000"/>
              </w:rPr>
              <w:t>2007 ASO CHOICE PLUS PS1 PLAN VTP</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6" w:name="OutofPocket_Maximum_OOPM"/>
            <w:r w:rsidRPr="00B77DA8">
              <w:rPr>
                <w:b/>
              </w:rPr>
              <w:t>Out-of-Pocket Maximum</w:t>
            </w:r>
            <w:r w:rsidR="00E918E6" w:rsidRPr="00B77DA8">
              <w:rPr>
                <w:b/>
              </w:rPr>
              <w:t xml:space="preserve"> </w:t>
            </w:r>
            <w:r w:rsidRPr="00B77DA8">
              <w:rPr>
                <w:b/>
              </w:rPr>
              <w:t>(OOPM)</w:t>
            </w:r>
            <w:bookmarkEnd w:id="46"/>
          </w:p>
          <w:p w14:paraId="427EF2D1" w14:textId="77777777" w:rsidR="00E918E6" w:rsidRPr="00B77DA8" w:rsidRDefault="00E918E6">
            <w:pPr>
              <w:pStyle w:val="TableText"/>
              <w:numPr>
                <w:ilvl w:val="12"/>
                <w:numId w:val="0"/>
              </w:numPr>
              <w:rPr>
                <w:color w:val="000000"/>
              </w:rPr>
            </w:pPr>
          </w:p>
          <w:p w14:paraId="427EF2D2" w14:textId="073D1051" w:rsidR="00366D9C" w:rsidRPr="00B77DA8" w:rsidRDefault="00366D9C">
            <w:pPr>
              <w:pStyle w:val="TableText"/>
            </w:pPr>
            <w:r w:rsidRPr="00B77DA8">
              <w:t xml:space="preserve">The Out-of-Pocket Maximum is the most you pay each </w:t>
            </w:r>
            <w:r w:rsidR="00126907">
              <w:rPr>
                <w:bCs/>
              </w:rPr>
              <w:t>Calendar</w:t>
            </w:r>
            <w:r w:rsidRPr="00B77DA8">
              <w:t xml:space="preserve"> year for Covered Health Services. </w:t>
            </w:r>
          </w:p>
          <w:p w14:paraId="427EF2D3" w14:textId="77777777" w:rsidR="00366D9C" w:rsidRPr="00B77DA8" w:rsidRDefault="00366D9C">
            <w:pPr>
              <w:pStyle w:val="TableText"/>
            </w:pPr>
          </w:p>
          <w:p w14:paraId="427EF2D4" w14:textId="594A201A" w:rsidR="00366D9C" w:rsidRPr="00B77DA8" w:rsidRDefault="00366D9C">
            <w:pPr>
              <w:pStyle w:val="TableText"/>
            </w:pPr>
            <w:r w:rsidRPr="00B77DA8">
              <w:t xml:space="preserve">If your eligible out-of-pocket expenses in a </w:t>
            </w:r>
            <w:r w:rsidR="00126907">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126907">
              <w:rPr>
                <w:bCs/>
              </w:rPr>
              <w:t>Calendar</w:t>
            </w:r>
            <w:r w:rsidRPr="00B77DA8">
              <w:t xml:space="preserve"> year.</w:t>
            </w:r>
          </w:p>
          <w:p w14:paraId="427EF2D5" w14:textId="77777777" w:rsidR="00366D9C" w:rsidRPr="00B77DA8" w:rsidRDefault="00366D9C">
            <w:pPr>
              <w:pStyle w:val="TableText"/>
            </w:pPr>
          </w:p>
          <w:p w14:paraId="5FA04C93" w14:textId="08FA526C" w:rsidR="0039733F" w:rsidRPr="00B77DA8" w:rsidRDefault="0039733F" w:rsidP="0039733F">
            <w:pPr>
              <w:pStyle w:val="TableTextCharCharChar1"/>
              <w:rPr>
                <w:b/>
                <w:bCs/>
                <w:color w:val="FF00FF"/>
              </w:rPr>
            </w:pPr>
            <w:r w:rsidRPr="00B77DA8">
              <w:t>The Out-of-Pocket Maximum includes all covered medical and pharmacy services.</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17D6E373" w:rsidR="00366D9C" w:rsidRPr="00B77DA8" w:rsidRDefault="00366D9C" w:rsidP="00DB10FB">
            <w:pPr>
              <w:pStyle w:val="TableText"/>
              <w:rPr>
                <w:b/>
                <w:color w:val="000000"/>
              </w:rPr>
            </w:pPr>
            <w:r w:rsidRPr="00B77DA8">
              <w:rPr>
                <w:b/>
                <w:bCs/>
                <w:color w:val="0000FF"/>
              </w:rPr>
              <w:t>$</w:t>
            </w:r>
            <w:r w:rsidR="00EF6D0C">
              <w:rPr>
                <w:b/>
                <w:bCs/>
                <w:color w:val="0000FF"/>
              </w:rPr>
              <w:t>6,000</w:t>
            </w:r>
            <w:r w:rsidRPr="00B77DA8">
              <w:rPr>
                <w:color w:val="000000"/>
              </w:rPr>
              <w:t xml:space="preserve"> per Covered Person per </w:t>
            </w:r>
            <w:r w:rsidR="00126907">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EF6D0C">
              <w:rPr>
                <w:b/>
                <w:bCs/>
                <w:snapToGrid w:val="0"/>
                <w:color w:val="0000FF"/>
              </w:rPr>
              <w:t>12,000</w:t>
            </w:r>
            <w:r w:rsidRPr="00B77DA8">
              <w:rPr>
                <w:color w:val="000000"/>
              </w:rPr>
              <w:t xml:space="preserve"> for all Covered Persons in a family.</w:t>
            </w:r>
          </w:p>
          <w:p w14:paraId="682014CC" w14:textId="77777777" w:rsidR="00A63F40" w:rsidRPr="00B77DA8" w:rsidRDefault="00A63F40" w:rsidP="00A63F40">
            <w:pPr>
              <w:pStyle w:val="TableTextCharCharChar1"/>
              <w:rPr>
                <w:b/>
                <w:color w:val="FF00FF"/>
              </w:rPr>
            </w:pPr>
          </w:p>
          <w:p w14:paraId="24AD61A0" w14:textId="37FC8361"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114E205E" w:rsidR="00366D9C" w:rsidRPr="00B77DA8" w:rsidRDefault="00366D9C" w:rsidP="00DB10FB">
            <w:pPr>
              <w:pStyle w:val="TableTextCharCharChar1"/>
              <w:rPr>
                <w:b/>
                <w:color w:val="000000"/>
              </w:rPr>
            </w:pPr>
            <w:r w:rsidRPr="00B77DA8">
              <w:rPr>
                <w:b/>
                <w:bCs/>
                <w:color w:val="0000FF"/>
              </w:rPr>
              <w:t>$</w:t>
            </w:r>
            <w:r w:rsidR="00EF6D0C">
              <w:rPr>
                <w:b/>
                <w:bCs/>
                <w:color w:val="0000FF"/>
              </w:rPr>
              <w:t>12,000</w:t>
            </w:r>
            <w:r w:rsidRPr="00B77DA8">
              <w:rPr>
                <w:color w:val="000000"/>
              </w:rPr>
              <w:t xml:space="preserve"> per Covered Person per </w:t>
            </w:r>
            <w:r w:rsidR="00126907">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EF6D0C">
              <w:rPr>
                <w:b/>
                <w:bCs/>
                <w:color w:val="0000FF"/>
              </w:rPr>
              <w:t>24,000</w:t>
            </w:r>
            <w:r w:rsidRPr="00B77DA8">
              <w:rPr>
                <w:color w:val="000000"/>
              </w:rPr>
              <w:t xml:space="preserve"> for all Covered Persons in a family.</w:t>
            </w:r>
          </w:p>
          <w:p w14:paraId="5862FA10" w14:textId="77777777" w:rsidR="00A63F40" w:rsidRPr="00B77DA8" w:rsidRDefault="00A63F40" w:rsidP="00DB10FB">
            <w:pPr>
              <w:pStyle w:val="TableTextCharCharChar1"/>
              <w:rPr>
                <w:b/>
                <w:color w:val="FF00FF"/>
              </w:rPr>
            </w:pPr>
          </w:p>
          <w:p w14:paraId="427EF304" w14:textId="5072A79A"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7" w:name="OOPM_2"/>
            <w:r w:rsidRPr="00B77DA8">
              <w:rPr>
                <w:b/>
                <w:sz w:val="24"/>
                <w:szCs w:val="24"/>
              </w:rPr>
              <w:t>Out-of-Pocket Maximum 2 (OOPM 2)</w:t>
            </w:r>
          </w:p>
          <w:bookmarkEnd w:id="47"/>
          <w:p w14:paraId="577E99A9" w14:textId="77777777" w:rsidR="004D2C07" w:rsidRPr="00B77DA8" w:rsidRDefault="004D2C07" w:rsidP="008732DC">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ED9C0E3" w14:textId="1180A82C"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72C98BCB" w14:textId="77777777" w:rsidR="004D2C07" w:rsidRPr="00B77DA8" w:rsidRDefault="004D2C07" w:rsidP="008732DC">
            <w:pPr>
              <w:ind w:left="288"/>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8" w:name="Annual_Copayment_Maximum"/>
            <w:r w:rsidRPr="00B77DA8">
              <w:rPr>
                <w:b/>
                <w:szCs w:val="24"/>
              </w:rPr>
              <w:t xml:space="preserve">Copayment Maximum </w:t>
            </w:r>
          </w:p>
          <w:bookmarkEnd w:id="48"/>
          <w:p w14:paraId="41EA8D87" w14:textId="77777777" w:rsidR="004D2C07" w:rsidRPr="00B77DA8" w:rsidRDefault="004D2C07" w:rsidP="008732DC">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5E444F14" w14:textId="1B03F4DC"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D9AA6B3" w14:textId="77777777" w:rsidR="004D2C07" w:rsidRPr="00B77DA8" w:rsidRDefault="004D2C07" w:rsidP="008732DC">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9" w:name="Maximum_Plan_Benefit"/>
            <w:r w:rsidRPr="00B77DA8">
              <w:rPr>
                <w:b/>
              </w:rPr>
              <w:t>Maximum Plan Benefit</w:t>
            </w:r>
            <w:bookmarkEnd w:id="49"/>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613FB4D8" w:rsidR="00237F68" w:rsidRPr="00B77DA8" w:rsidRDefault="00C6725E" w:rsidP="008732DC">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1749D582" w:rsidR="00237F68" w:rsidRPr="00B77DA8" w:rsidRDefault="00C6725E" w:rsidP="008732DC">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50" w:name="Annual_Maximum_Benefit"/>
            <w:r w:rsidRPr="00B77DA8">
              <w:rPr>
                <w:rStyle w:val="CDVarBold"/>
                <w:rFonts w:ascii="Times New Roman" w:hAnsi="Times New Roman"/>
                <w:color w:val="000000"/>
              </w:rPr>
              <w:t>Annual Maximum Benefit</w:t>
            </w:r>
            <w:bookmarkEnd w:id="50"/>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3823B80" w14:textId="77777777" w:rsidR="005C24F6" w:rsidRPr="00B77DA8" w:rsidRDefault="005C24F6" w:rsidP="00C6725E">
            <w:pPr>
              <w:pStyle w:val="TableTextCharCharChar1"/>
              <w:rPr>
                <w:b/>
              </w:rPr>
            </w:pPr>
          </w:p>
          <w:p w14:paraId="427EF343" w14:textId="746955AD"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427EF344" w14:textId="43576326"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2F9693AD" w:rsidR="00154B9C" w:rsidRPr="00B77DA8" w:rsidRDefault="00996655">
            <w:pPr>
              <w:pStyle w:val="TableTextCharCharChar1"/>
              <w:jc w:val="center"/>
              <w:rPr>
                <w:b/>
                <w:bCs/>
                <w:color w:val="FF0000"/>
              </w:rPr>
            </w:pPr>
            <w:r>
              <w:rPr>
                <w:b/>
                <w:bCs/>
                <w:color w:val="FF0000"/>
              </w:rPr>
              <w:t>2007 ASO CHOICE PLUS PS1 PLAN VTP</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06FDA528" w:rsidR="00154B9C" w:rsidRPr="00B77DA8" w:rsidRDefault="00996655">
            <w:pPr>
              <w:pStyle w:val="TableTextCharCharChar1"/>
              <w:jc w:val="center"/>
              <w:rPr>
                <w:b/>
                <w:bCs/>
                <w:color w:val="FF0000"/>
              </w:rPr>
            </w:pPr>
            <w:r>
              <w:rPr>
                <w:b/>
                <w:bCs/>
                <w:color w:val="FF0000"/>
              </w:rPr>
              <w:t>2007 ASO CHOICE PLUS PS1 PLAN VTP</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1" w:name="Do_deductibles_apply_to_outofpocket"/>
            <w:r w:rsidRPr="00B77DA8">
              <w:rPr>
                <w:b/>
                <w:bCs/>
                <w:color w:val="FF0000"/>
              </w:rPr>
              <w:t>Do deductibles apply to out-of-pocket?</w:t>
            </w:r>
            <w:bookmarkEnd w:id="51"/>
            <w:r w:rsidRPr="00B77DA8">
              <w:rPr>
                <w:b/>
                <w:bCs/>
                <w:color w:val="FF0000"/>
              </w:rPr>
              <w:t xml:space="preserve"> </w:t>
            </w:r>
          </w:p>
          <w:p w14:paraId="427EF355" w14:textId="4BB596F1"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9DF526" w14:textId="1D4541EC" w:rsidR="00482C32" w:rsidRPr="00EF12E8" w:rsidRDefault="00482C32" w:rsidP="00482C32">
            <w:pPr>
              <w:pStyle w:val="Heading5"/>
              <w:rPr>
                <w:color w:val="FF0000"/>
              </w:rPr>
            </w:pPr>
            <w:r w:rsidRPr="00EF12E8">
              <w:rPr>
                <w:color w:val="FF0000"/>
              </w:rPr>
              <w:t xml:space="preserve">Yes </w:t>
            </w:r>
          </w:p>
          <w:p w14:paraId="427EF358" w14:textId="77777777" w:rsidR="005734B7" w:rsidRPr="00B77DA8"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6B50143" w14:textId="63C312AB" w:rsidR="00482C32" w:rsidRPr="00EF12E8" w:rsidRDefault="00482C32" w:rsidP="00482C32">
            <w:pPr>
              <w:pStyle w:val="Heading5"/>
              <w:rPr>
                <w:color w:val="FF0000"/>
              </w:rPr>
            </w:pPr>
            <w:r w:rsidRPr="00EF12E8">
              <w:rPr>
                <w:color w:val="FF0000"/>
              </w:rPr>
              <w:t xml:space="preserve">Yes </w:t>
            </w:r>
          </w:p>
          <w:p w14:paraId="427EF35A" w14:textId="77777777" w:rsidR="00482C32" w:rsidRPr="00482C32" w:rsidRDefault="00482C32" w:rsidP="00482C32"/>
        </w:tc>
      </w:tr>
      <w:tr w:rsidR="00FF32A9" w:rsidRPr="00B77DA8" w14:paraId="427EF364"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4DB0048F"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2" w:name="Outofpocket_Cross_Apply"/>
            <w:r w:rsidRPr="00B77DA8">
              <w:rPr>
                <w:b/>
                <w:bCs/>
                <w:color w:val="FF0000"/>
              </w:rPr>
              <w:t>Out-of-pocket Cross Apply</w:t>
            </w:r>
            <w:bookmarkEnd w:id="52"/>
            <w:r w:rsidRPr="00B77DA8">
              <w:rPr>
                <w:b/>
                <w:bCs/>
                <w:color w:val="FF0000"/>
              </w:rPr>
              <w:t xml:space="preserve"> </w:t>
            </w:r>
          </w:p>
          <w:p w14:paraId="427EF366" w14:textId="6BD5BAA8"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55DC78F9" w:rsidR="00FF32A9" w:rsidRPr="00B77DA8" w:rsidRDefault="00FF32A9" w:rsidP="008732DC">
            <w:pPr>
              <w:pStyle w:val="TableHeaderText"/>
            </w:pPr>
            <w:r w:rsidRPr="00B77DA8">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01266276" w:rsidR="00FF32A9" w:rsidRPr="00B77DA8" w:rsidRDefault="00FF32A9" w:rsidP="008732DC">
            <w:pPr>
              <w:pStyle w:val="TableHeaderText"/>
              <w:rPr>
                <w:bCs/>
                <w:color w:val="FF0000"/>
              </w:rPr>
            </w:pPr>
            <w:r w:rsidRPr="00B77DA8">
              <w:rPr>
                <w:b w:val="0"/>
                <w:color w:val="FF0000"/>
              </w:rPr>
              <w:t xml:space="preserve">No </w:t>
            </w:r>
          </w:p>
        </w:tc>
      </w:tr>
      <w:tr w:rsidR="00FF32A9" w:rsidRPr="00B77DA8" w14:paraId="427EF374"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3" w:name="Inpatient_confinement_deductible_applies"/>
            <w:r w:rsidRPr="00B77DA8">
              <w:rPr>
                <w:b/>
                <w:bCs/>
                <w:color w:val="FF0000"/>
              </w:rPr>
              <w:t xml:space="preserve">Inpatient confinement deductible applies to out-of-pocket  </w:t>
            </w:r>
          </w:p>
          <w:bookmarkEnd w:id="53"/>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4" w:name="Copay_Emergency_Apply_OOP"/>
            <w:r w:rsidRPr="00B77DA8">
              <w:rPr>
                <w:b/>
                <w:bCs/>
                <w:color w:val="FF0000"/>
              </w:rPr>
              <w:t xml:space="preserve">Copay emergency room apply to out-of-pocket </w:t>
            </w:r>
          </w:p>
          <w:bookmarkEnd w:id="54"/>
          <w:p w14:paraId="427EF376" w14:textId="37D89360"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7B6BC693"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7572E282"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5" w:name="Copay_office_apply_to_outofpocket"/>
            <w:r w:rsidRPr="00B77DA8">
              <w:rPr>
                <w:b/>
                <w:bCs/>
                <w:color w:val="FF0000"/>
              </w:rPr>
              <w:t>Copay office apply to out-of-pocket</w:t>
            </w:r>
            <w:bookmarkEnd w:id="55"/>
            <w:r w:rsidRPr="00B77DA8">
              <w:rPr>
                <w:b/>
                <w:bCs/>
                <w:color w:val="FF0000"/>
              </w:rPr>
              <w:t xml:space="preserve"> </w:t>
            </w:r>
          </w:p>
          <w:p w14:paraId="427EF37F" w14:textId="53688F95"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5CACB6EC"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6" w:name="Copay_Office_Premium_Apply_OOP"/>
            <w:r w:rsidRPr="00B77DA8">
              <w:rPr>
                <w:b/>
                <w:bCs/>
                <w:color w:val="FF0000"/>
              </w:rPr>
              <w:t>Copay Premium Designated office apply to out-of-pocket</w:t>
            </w:r>
            <w:bookmarkEnd w:id="56"/>
          </w:p>
          <w:p w14:paraId="427EF387" w14:textId="6B7EC23D"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1EF21AFB"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7" w:name="Copay_hospital_apply_to_outofpocket"/>
            <w:r w:rsidRPr="00B77DA8">
              <w:rPr>
                <w:b/>
                <w:bCs/>
                <w:color w:val="FF0000"/>
              </w:rPr>
              <w:t>Copay hospital apply to out-of-pocket</w:t>
            </w:r>
            <w:bookmarkEnd w:id="57"/>
            <w:r w:rsidRPr="00B77DA8">
              <w:rPr>
                <w:b/>
                <w:bCs/>
                <w:color w:val="FF0000"/>
              </w:rPr>
              <w:t xml:space="preserve"> </w:t>
            </w:r>
          </w:p>
          <w:p w14:paraId="427EF390" w14:textId="40AD4F8A"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8" w:name="Copay_Hospital_Premium_Apply_OOP"/>
            <w:r w:rsidRPr="00B77DA8">
              <w:rPr>
                <w:b/>
                <w:bCs/>
                <w:color w:val="FF0000"/>
              </w:rPr>
              <w:t>Copay Premium Designated hospital apply to out-of-pocket</w:t>
            </w:r>
            <w:bookmarkEnd w:id="58"/>
          </w:p>
          <w:p w14:paraId="427EF398" w14:textId="0C26BFCA"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66BD5FC" w:rsidR="00FF32A9" w:rsidRPr="00B77DA8" w:rsidRDefault="00FF32A9">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9" w:name="Copay_Outpatient_Surgery_Apply_OOP"/>
            <w:r w:rsidRPr="00B77DA8">
              <w:rPr>
                <w:b/>
                <w:bCs/>
                <w:color w:val="FF0000"/>
              </w:rPr>
              <w:t>Copay outpatient surgical facility apply to out-of-pocket</w:t>
            </w:r>
            <w:bookmarkEnd w:id="59"/>
          </w:p>
          <w:p w14:paraId="427EF3A1" w14:textId="739BE368"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60" w:name="Copay_urgent_care_center_services_apply"/>
            <w:r w:rsidRPr="00B77DA8">
              <w:rPr>
                <w:b/>
                <w:bCs/>
                <w:color w:val="FF0000"/>
              </w:rPr>
              <w:t>Copay urgent care center services apply to out-of-pocket</w:t>
            </w:r>
            <w:bookmarkEnd w:id="60"/>
          </w:p>
          <w:p w14:paraId="427EF3AA" w14:textId="63F73B2E"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5DC1811C"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1" w:name="Coinsurance_apply_to_out_of_pocket"/>
            <w:r w:rsidRPr="00B77DA8">
              <w:rPr>
                <w:b/>
                <w:bCs/>
                <w:color w:val="FF0000"/>
              </w:rPr>
              <w:t>Coinsurance apply to out of pocket</w:t>
            </w:r>
            <w:bookmarkEnd w:id="61"/>
          </w:p>
          <w:p w14:paraId="427EF3B1" w14:textId="31FD20DC"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8EE463B"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2FB86B86"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2" w:name="Out_of_Network_Reimbursement_Programs"/>
            <w:r w:rsidRPr="00B77DA8">
              <w:rPr>
                <w:b/>
                <w:bCs/>
                <w:color w:val="FF0000"/>
                <w:szCs w:val="24"/>
              </w:rPr>
              <w:t>Out-of-Network Reimbursement Programs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69BF35ED" w14:textId="5C3D6381" w:rsidR="001C76B2" w:rsidRDefault="001C76B2">
            <w:pPr>
              <w:spacing w:line="276" w:lineRule="auto"/>
              <w:rPr>
                <w:b/>
                <w:bCs/>
                <w:color w:val="FF0000"/>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3265BFA0" w14:textId="77777777" w:rsidR="0070620E" w:rsidRPr="00B77DA8" w:rsidRDefault="0070620E">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399F613A" w:rsidR="001C76B2" w:rsidRPr="00B77DA8"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w:t>
            </w:r>
            <w:r w:rsidR="0070620E">
              <w:rPr>
                <w:rFonts w:ascii="Times New Roman" w:hAnsi="Times New Roman" w:cs="Times New Roman"/>
                <w:b/>
                <w:bCs/>
                <w:color w:val="FF0000"/>
                <w:sz w:val="24"/>
                <w:szCs w:val="24"/>
              </w:rPr>
              <w:t>4</w:t>
            </w:r>
            <w:r w:rsidRPr="00B77DA8">
              <w:rPr>
                <w:rFonts w:ascii="Times New Roman" w:hAnsi="Times New Roman" w:cs="Times New Roman"/>
                <w:b/>
                <w:bCs/>
                <w:color w:val="FF0000"/>
                <w:sz w:val="24"/>
                <w:szCs w:val="24"/>
              </w:rPr>
              <w:t>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4408B2A7" w14:textId="160A04DE" w:rsidR="001C76B2" w:rsidRPr="00B77DA8" w:rsidRDefault="00464EF1" w:rsidP="00A53859">
            <w:pPr>
              <w:numPr>
                <w:ilvl w:val="0"/>
                <w:numId w:val="47"/>
              </w:numPr>
              <w:spacing w:after="200" w:line="276" w:lineRule="auto"/>
              <w:contextualSpacing/>
              <w:rPr>
                <w:color w:val="FF0000"/>
                <w:sz w:val="24"/>
                <w:szCs w:val="24"/>
              </w:rPr>
            </w:pPr>
            <w:r w:rsidRPr="00B77DA8" w:rsidDel="00464EF1">
              <w:rPr>
                <w:b/>
                <w:bCs/>
                <w:color w:val="FF00FF"/>
                <w:sz w:val="24"/>
                <w:szCs w:val="24"/>
              </w:rPr>
              <w:t xml:space="preserve"> </w:t>
            </w:r>
            <w:r w:rsidR="001C76B2" w:rsidRPr="00B77DA8">
              <w:rPr>
                <w:b/>
                <w:bCs/>
                <w:color w:val="FF0000"/>
                <w:sz w:val="24"/>
                <w:szCs w:val="24"/>
              </w:rPr>
              <w:t>50%</w:t>
            </w:r>
            <w:r w:rsidR="001C76B2" w:rsidRPr="00B77DA8">
              <w:rPr>
                <w:color w:val="FF0000"/>
                <w:sz w:val="24"/>
                <w:szCs w:val="24"/>
              </w:rPr>
              <w:t xml:space="preserve"> for the same or similar laboratory service. </w:t>
            </w:r>
          </w:p>
          <w:p w14:paraId="3894AF1A" w14:textId="3D38CB1F" w:rsidR="001C76B2" w:rsidRPr="00B77DA8" w:rsidRDefault="00464EF1" w:rsidP="00A53859">
            <w:pPr>
              <w:numPr>
                <w:ilvl w:val="0"/>
                <w:numId w:val="47"/>
              </w:numPr>
              <w:spacing w:after="200" w:line="276" w:lineRule="auto"/>
              <w:contextualSpacing/>
              <w:rPr>
                <w:color w:val="FF0000"/>
                <w:sz w:val="24"/>
                <w:szCs w:val="24"/>
              </w:rPr>
            </w:pPr>
            <w:r w:rsidRPr="00B77DA8" w:rsidDel="00464EF1">
              <w:rPr>
                <w:b/>
                <w:bCs/>
                <w:color w:val="FF00FF"/>
                <w:sz w:val="24"/>
                <w:szCs w:val="24"/>
              </w:rPr>
              <w:t xml:space="preserve"> </w:t>
            </w:r>
            <w:r w:rsidR="001C76B2" w:rsidRPr="00B77DA8">
              <w:rPr>
                <w:b/>
                <w:bCs/>
                <w:color w:val="FF0000"/>
                <w:sz w:val="24"/>
                <w:szCs w:val="24"/>
              </w:rPr>
              <w:t>45%</w:t>
            </w:r>
            <w:r w:rsidR="001C76B2" w:rsidRPr="00B77DA8">
              <w:rPr>
                <w:color w:val="FF0000"/>
                <w:sz w:val="24"/>
                <w:szCs w:val="24"/>
              </w:rPr>
              <w:t xml:space="preserve"> for the same or similar durable medical equipment.</w:t>
            </w:r>
          </w:p>
          <w:p w14:paraId="36D453EB" w14:textId="77777777" w:rsidR="00E353F0" w:rsidRPr="00CA774E" w:rsidRDefault="00E353F0" w:rsidP="00E353F0">
            <w:pPr>
              <w:pStyle w:val="iBAAGLevel1Bullets"/>
              <w:tabs>
                <w:tab w:val="clear" w:pos="360"/>
              </w:tabs>
              <w:ind w:left="360" w:hanging="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Pr>
                <w:rStyle w:val="iBAAGStandardTextBoldChar"/>
                <w:rFonts w:ascii="Times New Roman" w:hAnsi="Times New Roman" w:cs="Times New Roman"/>
                <w:color w:val="FF0000"/>
              </w:rPr>
              <w:t>50</w:t>
            </w:r>
            <w:r w:rsidRPr="00CA774E">
              <w:rPr>
                <w:rStyle w:val="iBAAGStandardTextBoldChar"/>
                <w:rFonts w:ascii="Times New Roman" w:hAnsi="Times New Roman" w:cs="Times New Roman"/>
                <w:color w:val="FF0000"/>
              </w:rPr>
              <w:t>%</w:t>
            </w:r>
            <w:r w:rsidRPr="00CA774E">
              <w:t xml:space="preserve"> </w:t>
            </w:r>
            <w:r w:rsidRPr="00CA774E">
              <w:rPr>
                <w:rFonts w:ascii="Times New Roman" w:hAnsi="Times New Roman" w:cs="Times New Roman"/>
                <w:color w:val="FF0000"/>
              </w:rPr>
              <w:t>of the provider's billed charges :</w:t>
            </w:r>
          </w:p>
          <w:p w14:paraId="0AA42AE0" w14:textId="77777777" w:rsidR="00E353F0" w:rsidRPr="00CA774E" w:rsidRDefault="00E353F0" w:rsidP="00E353F0">
            <w:pPr>
              <w:pStyle w:val="iBAAGLevel2Bullets"/>
              <w:numPr>
                <w:ilvl w:val="0"/>
                <w:numId w:val="71"/>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570D984F" w14:textId="77777777" w:rsidR="00E353F0" w:rsidRPr="00000721" w:rsidRDefault="00E353F0" w:rsidP="00E353F0">
            <w:pPr>
              <w:pStyle w:val="iBAAGLevel2Bullets"/>
              <w:numPr>
                <w:ilvl w:val="0"/>
                <w:numId w:val="71"/>
              </w:numPr>
              <w:spacing w:after="200" w:line="276" w:lineRule="auto"/>
              <w:rPr>
                <w:color w:val="FF0000"/>
              </w:rPr>
            </w:pPr>
            <w:r w:rsidRPr="00CA774E">
              <w:rPr>
                <w:rFonts w:ascii="Times New Roman" w:hAnsi="Times New Roman" w:cs="Times New Roman"/>
                <w:color w:val="FF0000"/>
              </w:rPr>
              <w:t>gap methodology does not apply</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A53859">
            <w:pPr>
              <w:numPr>
                <w:ilvl w:val="0"/>
                <w:numId w:val="49"/>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A53859">
            <w:pPr>
              <w:numPr>
                <w:ilvl w:val="0"/>
                <w:numId w:val="49"/>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w:t>
            </w:r>
            <w:proofErr w:type="gramStart"/>
            <w:r w:rsidRPr="00B77DA8">
              <w:rPr>
                <w:color w:val="FF0000"/>
                <w:sz w:val="24"/>
                <w:szCs w:val="24"/>
              </w:rPr>
              <w:t>masters</w:t>
            </w:r>
            <w:proofErr w:type="gramEnd"/>
            <w:r w:rsidRPr="00B77DA8">
              <w:rPr>
                <w:color w:val="FF0000"/>
                <w:sz w:val="24"/>
                <w:szCs w:val="24"/>
              </w:rPr>
              <w:t xml:space="preserve"> level counselor.</w:t>
            </w:r>
          </w:p>
          <w:p w14:paraId="06E186D2" w14:textId="77777777" w:rsidR="001C76B2" w:rsidRPr="00B77DA8" w:rsidRDefault="001C76B2">
            <w:pPr>
              <w:spacing w:line="276" w:lineRule="auto"/>
              <w:jc w:val="center"/>
              <w:rPr>
                <w:b/>
                <w:color w:val="0000FF"/>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105E4FA9" w14:textId="1F4BB842" w:rsidR="00B255F8" w:rsidRPr="00B77DA8" w:rsidRDefault="00A30AFD" w:rsidP="00B255F8">
            <w:pPr>
              <w:pStyle w:val="TableText"/>
              <w:rPr>
                <w:b/>
                <w:color w:val="FF0000"/>
                <w:szCs w:val="24"/>
              </w:rPr>
            </w:pPr>
            <w:r w:rsidRPr="009E037F">
              <w:rPr>
                <w:b/>
                <w:color w:val="FF0000"/>
              </w:rPr>
              <w:t>SSP Discounts, Fee Negotiations and OCM</w:t>
            </w: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31C392A9" w14:textId="31B7E5B7" w:rsidR="00B255F8" w:rsidRPr="00B77DA8" w:rsidRDefault="00B255F8" w:rsidP="00B255F8">
            <w:pPr>
              <w:pStyle w:val="TableTextCharCharChar1"/>
              <w:rPr>
                <w:color w:val="FF0000"/>
                <w:szCs w:val="24"/>
              </w:rPr>
            </w:pPr>
            <w:r w:rsidRPr="00B77DA8">
              <w:rPr>
                <w:color w:val="FF0000"/>
                <w:szCs w:val="24"/>
              </w:rPr>
              <w:t>No</w:t>
            </w:r>
          </w:p>
          <w:p w14:paraId="427EF3BF" w14:textId="77777777" w:rsidR="001C76B2" w:rsidRPr="00B77DA8" w:rsidRDefault="001C76B2" w:rsidP="008732DC">
            <w:pPr>
              <w:spacing w:line="276" w:lineRule="auto"/>
              <w:rPr>
                <w:b/>
                <w:color w:val="0000FF"/>
                <w:szCs w:val="24"/>
              </w:rPr>
            </w:pPr>
          </w:p>
        </w:tc>
      </w:tr>
      <w:tr w:rsidR="00FF32A9" w:rsidRPr="00B77DA8" w14:paraId="427EF3C9"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3" w:name="Extended_NonNetwork_Reimbursement_Progr"/>
            <w:r w:rsidRPr="00B77DA8">
              <w:rPr>
                <w:b/>
                <w:bCs/>
                <w:color w:val="FF0000"/>
                <w:sz w:val="24"/>
                <w:szCs w:val="24"/>
              </w:rPr>
              <w:t>Extended Non-Network Reimbursement Program (ENRP)</w:t>
            </w:r>
          </w:p>
          <w:bookmarkEnd w:id="63"/>
          <w:p w14:paraId="427EF3C5" w14:textId="6A65D534"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6849A748"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36E889C1"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10377A" w:rsidRPr="009E037F">
          <w:rPr>
            <w:sz w:val="24"/>
            <w:szCs w:val="24"/>
          </w:rPr>
          <w:t xml:space="preserve"> </w:t>
        </w:r>
        <w:hyperlink r:id="rId21" w:history="1">
          <w:r w:rsidR="0010377A" w:rsidRPr="009E037F">
            <w:rPr>
              <w:rStyle w:val="Hyperlink"/>
              <w:i/>
              <w:iCs/>
              <w:sz w:val="24"/>
              <w:szCs w:val="24"/>
            </w:rPr>
            <w:t>uhcprovider.com</w:t>
          </w:r>
        </w:hyperlink>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4" w:name="Coinsurance"/>
      <w:r w:rsidRPr="00B77DA8">
        <w:rPr>
          <w:b/>
          <w:bCs/>
          <w:color w:val="0000FF"/>
          <w:sz w:val="28"/>
        </w:rPr>
        <w:t>COINSURANCE</w:t>
      </w:r>
    </w:p>
    <w:bookmarkEnd w:id="64"/>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0A2C63BC" w:rsidR="00154B9C" w:rsidRPr="00B77DA8" w:rsidRDefault="00996655">
            <w:pPr>
              <w:pStyle w:val="TableTextCharCharChar1"/>
              <w:jc w:val="center"/>
              <w:rPr>
                <w:b/>
                <w:bCs/>
                <w:color w:val="000000"/>
              </w:rPr>
            </w:pPr>
            <w:r>
              <w:rPr>
                <w:b/>
                <w:bCs/>
                <w:color w:val="000000"/>
              </w:rPr>
              <w:t>2007 ASO CHOICE PLUS PS1 PLAN VTP</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45CA485F" w:rsidR="00154B9C" w:rsidRPr="00B77DA8" w:rsidRDefault="00996655">
            <w:pPr>
              <w:pStyle w:val="TableTextCharCharChar1"/>
              <w:jc w:val="center"/>
              <w:rPr>
                <w:b/>
                <w:bCs/>
                <w:color w:val="000000"/>
              </w:rPr>
            </w:pPr>
            <w:r>
              <w:rPr>
                <w:b/>
                <w:bCs/>
                <w:color w:val="000000"/>
              </w:rPr>
              <w:t>2007 ASO CHOICE PLUS PS1 PLAN VTP</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5" w:name="Patient_Protection_and_Affordable_Care_A"/>
            <w:r w:rsidRPr="00B77DA8">
              <w:rPr>
                <w:b/>
              </w:rPr>
              <w:t>Patient Protection and Affordable Care Act (PPACA)</w:t>
            </w:r>
            <w:bookmarkEnd w:id="65"/>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3C4F9E62"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557BF13D"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B77DA8" w:rsidRDefault="000B6DA6" w:rsidP="008732DC">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6" w:name="Allowed_Amount_aka_Eligible_Expenses"/>
            <w:r w:rsidRPr="00B77DA8">
              <w:rPr>
                <w:sz w:val="24"/>
              </w:rPr>
              <w:t xml:space="preserve">Allowed Amount  </w:t>
            </w:r>
            <w:bookmarkEnd w:id="66"/>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22"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14747661"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2DD99831" w:rsidR="00154B9C" w:rsidRPr="00B77DA8" w:rsidRDefault="00E75496">
            <w:pPr>
              <w:pStyle w:val="TableTextCharCharChar1"/>
              <w:numPr>
                <w:ilvl w:val="12"/>
                <w:numId w:val="0"/>
              </w:numPr>
              <w:rPr>
                <w:b/>
                <w:color w:val="000000"/>
              </w:rPr>
            </w:pPr>
            <w:r>
              <w:rPr>
                <w:b/>
                <w:color w:val="0000FF"/>
              </w:rPr>
              <w:t>80%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2" w14:textId="77777777" w:rsidR="00622AE1" w:rsidRPr="00B77DA8" w:rsidRDefault="00622AE1">
            <w:pPr>
              <w:pStyle w:val="TableTextCharCharChar1"/>
              <w:numPr>
                <w:ilvl w:val="12"/>
                <w:numId w:val="0"/>
              </w:numPr>
              <w:rPr>
                <w:b/>
                <w:color w:val="FF00FF"/>
              </w:rPr>
            </w:pP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5F2727A2" w:rsidR="00154B9C" w:rsidRPr="00B77DA8" w:rsidRDefault="00E75496">
            <w:pPr>
              <w:pStyle w:val="TableTextCharCharChar1"/>
              <w:numPr>
                <w:ilvl w:val="12"/>
                <w:numId w:val="0"/>
              </w:numPr>
              <w:rPr>
                <w:b/>
                <w:color w:val="000000"/>
              </w:rPr>
            </w:pPr>
            <w:r>
              <w:rPr>
                <w:b/>
                <w:color w:val="0000FF"/>
              </w:rPr>
              <w:t>50%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4" w14:textId="77777777" w:rsidR="00622AE1" w:rsidRPr="00B77DA8" w:rsidRDefault="00622AE1" w:rsidP="00622AE1">
            <w:pPr>
              <w:pStyle w:val="TableTextCharCharChar1"/>
              <w:numPr>
                <w:ilvl w:val="12"/>
                <w:numId w:val="0"/>
              </w:numPr>
              <w:rPr>
                <w:b/>
                <w:color w:val="FF00FF"/>
              </w:rPr>
            </w:pP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7" w:name="Copayment"/>
            <w:r w:rsidRPr="00B77DA8">
              <w:rPr>
                <w:b/>
              </w:rPr>
              <w:t>Copayment</w:t>
            </w:r>
            <w:bookmarkEnd w:id="67"/>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6F4A9B5D" w:rsidR="00154B9C" w:rsidRPr="00B77DA8" w:rsidRDefault="00996655">
            <w:pPr>
              <w:pStyle w:val="TableTextCharCharChar1"/>
              <w:jc w:val="center"/>
              <w:rPr>
                <w:b/>
                <w:bCs/>
                <w:color w:val="FF0000"/>
              </w:rPr>
            </w:pPr>
            <w:r>
              <w:rPr>
                <w:b/>
                <w:bCs/>
                <w:color w:val="FF0000"/>
              </w:rPr>
              <w:t>2007 ASO CHOICE PLUS PS1 PLAN VTP</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5A8E12C0" w:rsidR="00154B9C" w:rsidRPr="00B77DA8" w:rsidRDefault="00996655">
            <w:pPr>
              <w:pStyle w:val="TableTextCharCharChar1"/>
              <w:jc w:val="center"/>
              <w:rPr>
                <w:b/>
                <w:bCs/>
                <w:color w:val="FF0000"/>
              </w:rPr>
            </w:pPr>
            <w:r>
              <w:rPr>
                <w:b/>
                <w:bCs/>
                <w:color w:val="FF0000"/>
              </w:rPr>
              <w:t>2007 ASO CHOICE PLUS PS1 PLAN VTP</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w:t>
      </w:r>
      <w:proofErr w:type="spellStart"/>
      <w:r w:rsidRPr="00B77DA8">
        <w:t>Flexible_Spending_Account</w:t>
      </w:r>
      <w:proofErr w:type="spellEnd"/>
      <w:r w:rsidRPr="00B77DA8">
        <w: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11F9796C"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10377A" w:rsidRPr="009E037F">
          <w:rPr>
            <w:sz w:val="24"/>
            <w:szCs w:val="24"/>
          </w:rPr>
          <w:t xml:space="preserve"> </w:t>
        </w:r>
        <w:hyperlink r:id="rId24" w:history="1">
          <w:r w:rsidR="0010377A" w:rsidRPr="009E037F">
            <w:rPr>
              <w:rStyle w:val="Hyperlink"/>
              <w:i/>
              <w:iCs/>
              <w:sz w:val="24"/>
              <w:szCs w:val="24"/>
            </w:rPr>
            <w:t>uhcprovider.com</w:t>
          </w:r>
        </w:hyperlink>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8" w:name="Flexible_Spending_Account"/>
      <w:r w:rsidRPr="00B77DA8">
        <w:rPr>
          <w:b/>
          <w:bCs/>
          <w:color w:val="0000FF"/>
          <w:sz w:val="28"/>
        </w:rPr>
        <w:t>FLEXIBLE SPENDING ACCOUNT</w:t>
      </w:r>
    </w:p>
    <w:bookmarkEnd w:id="68"/>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292AD0FA" w:rsidR="00154B9C" w:rsidRPr="00B77DA8" w:rsidRDefault="00996655">
            <w:pPr>
              <w:pStyle w:val="TableTextCharCharChar1"/>
              <w:jc w:val="center"/>
              <w:rPr>
                <w:b/>
                <w:bCs/>
                <w:color w:val="000000"/>
              </w:rPr>
            </w:pPr>
            <w:r>
              <w:rPr>
                <w:b/>
                <w:bCs/>
                <w:color w:val="000000"/>
              </w:rPr>
              <w:t>2007 ASO CHOICE PLUS PS1 PLAN VTP</w:t>
            </w:r>
          </w:p>
          <w:p w14:paraId="427EF475" w14:textId="77777777" w:rsidR="00154B9C" w:rsidRPr="00B77DA8" w:rsidRDefault="00154B9C">
            <w:pPr>
              <w:pStyle w:val="TableHeaderText"/>
              <w:rPr>
                <w:color w:val="000000"/>
              </w:rPr>
            </w:pPr>
          </w:p>
        </w:tc>
      </w:tr>
      <w:tr w:rsidR="00ED6136" w:rsidRPr="00B77DA8"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9" w:name="FSA_Vendor"/>
            <w:r w:rsidRPr="00B77DA8">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10EE1EF" w14:textId="77777777" w:rsidR="00782615" w:rsidRPr="00B77DA8" w:rsidRDefault="00782615" w:rsidP="00782615">
            <w:pPr>
              <w:rPr>
                <w:sz w:val="24"/>
                <w:szCs w:val="24"/>
              </w:rPr>
            </w:pPr>
            <w:r w:rsidRPr="00B77DA8">
              <w:rPr>
                <w:sz w:val="24"/>
                <w:szCs w:val="24"/>
              </w:rPr>
              <w:t>No coverage is available with UnitedHealthcare.</w:t>
            </w:r>
          </w:p>
          <w:p w14:paraId="52FE4605" w14:textId="77777777" w:rsidR="00782615" w:rsidRPr="00B77DA8" w:rsidRDefault="00782615" w:rsidP="00782615">
            <w:pPr>
              <w:pStyle w:val="InstructionalText"/>
            </w:pPr>
          </w:p>
          <w:p w14:paraId="427EF47D" w14:textId="7AC8210F" w:rsidR="00ED6136" w:rsidRPr="00B77DA8" w:rsidRDefault="00ED6136" w:rsidP="00BD0118">
            <w:pPr>
              <w:rPr>
                <w:szCs w:val="24"/>
              </w:rPr>
            </w:pPr>
          </w:p>
        </w:tc>
      </w:tr>
      <w:tr w:rsidR="005176AF" w:rsidRPr="00B77DA8"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70" w:name="Retiree_Reimbursement_Account"/>
            <w:r w:rsidRPr="00B77DA8">
              <w:rPr>
                <w:b/>
                <w:bCs/>
                <w:color w:val="000000"/>
                <w:szCs w:val="24"/>
              </w:rPr>
              <w:t>Retiree Reimbursement Account (RRA)</w:t>
            </w:r>
          </w:p>
          <w:bookmarkEnd w:id="70"/>
          <w:p w14:paraId="427EF481" w14:textId="5C752A50" w:rsidR="005176AF" w:rsidRPr="00B77DA8" w:rsidRDefault="005176AF" w:rsidP="008732D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7" w14:textId="77777777" w:rsidR="005176AF" w:rsidRPr="00B77DA8" w:rsidRDefault="005176AF">
            <w:pPr>
              <w:pStyle w:val="TableTextCharChar"/>
              <w:rPr>
                <w:color w:val="000000"/>
                <w:szCs w:val="24"/>
              </w:rPr>
            </w:pPr>
          </w:p>
        </w:tc>
      </w:tr>
      <w:tr w:rsidR="005176AF" w:rsidRPr="00B77DA8"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1" w:name="UnitedHealthcare_Consumer_Accounts_Card"/>
            <w:r w:rsidRPr="00B77DA8">
              <w:rPr>
                <w:b/>
                <w:bCs/>
                <w:szCs w:val="24"/>
              </w:rPr>
              <w:t>UnitedHealthcare Consumer Accounts Card</w:t>
            </w:r>
            <w:bookmarkEnd w:id="71"/>
          </w:p>
          <w:p w14:paraId="427EF49B" w14:textId="7FCB5F1D" w:rsidR="005176AF" w:rsidRPr="00B77DA8" w:rsidRDefault="005176AF" w:rsidP="008732D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E" w14:textId="2C6A6830" w:rsidR="005176AF" w:rsidRPr="00B77DA8" w:rsidRDefault="005176AF" w:rsidP="008732DC">
            <w:pPr>
              <w:pStyle w:val="TableTextCharChar"/>
              <w:rPr>
                <w:b/>
                <w:color w:val="FF00FF"/>
              </w:rPr>
            </w:pPr>
            <w:r w:rsidRPr="00B77DA8">
              <w:rPr>
                <w:b/>
                <w:bCs/>
              </w:rPr>
              <w:t>No</w:t>
            </w:r>
            <w:r w:rsidRPr="00B77DA8">
              <w:t xml:space="preserve"> </w:t>
            </w:r>
          </w:p>
        </w:tc>
      </w:tr>
      <w:tr w:rsidR="00524F7F" w:rsidRPr="00B77DA8"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2" w:name="Health_Reimbursement_Account_HRA"/>
            <w:r w:rsidRPr="00B77DA8">
              <w:rPr>
                <w:b/>
                <w:bCs/>
                <w:szCs w:val="24"/>
              </w:rPr>
              <w:t>Health Reimbursement Account- HRA</w:t>
            </w:r>
            <w:bookmarkEnd w:id="72"/>
          </w:p>
          <w:p w14:paraId="25A707A5" w14:textId="77777777" w:rsidR="00524F7F" w:rsidRPr="00B77DA8" w:rsidRDefault="00524F7F" w:rsidP="008732D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4F412DD8"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96B6931" w:rsidR="00154B9C" w:rsidRPr="00B77DA8" w:rsidRDefault="00996655">
            <w:pPr>
              <w:pStyle w:val="TableTextCharCharChar1"/>
              <w:jc w:val="center"/>
              <w:rPr>
                <w:b/>
                <w:bCs/>
                <w:color w:val="FF0000"/>
              </w:rPr>
            </w:pPr>
            <w:r>
              <w:rPr>
                <w:b/>
                <w:bCs/>
                <w:color w:val="FF0000"/>
              </w:rPr>
              <w:t>2007 ASO CHOICE PLUS PS1 PLAN VTP</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078C71A" w:rsidR="00154B9C" w:rsidRPr="00B77DA8" w:rsidRDefault="00996655">
            <w:pPr>
              <w:pStyle w:val="TableTextCharCharChar1"/>
              <w:jc w:val="center"/>
              <w:rPr>
                <w:b/>
                <w:bCs/>
                <w:color w:val="FF0000"/>
              </w:rPr>
            </w:pPr>
            <w:r>
              <w:rPr>
                <w:b/>
                <w:bCs/>
                <w:color w:val="FF0000"/>
              </w:rPr>
              <w:t>2007 ASO CHOICE PLUS PS1 PLAN VTP</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w:t>
      </w:r>
      <w:proofErr w:type="spellStart"/>
      <w:r w:rsidRPr="00B77DA8">
        <w:t>Hospital_Services</w:t>
      </w:r>
      <w:proofErr w:type="spellEnd"/>
      <w:r w:rsidRPr="00B77DA8">
        <w:t>--&gt;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2AB3E294" w:rsidR="00FD1B50" w:rsidRPr="009E037F" w:rsidRDefault="00FD1B50" w:rsidP="00FD1B50">
      <w:pPr>
        <w:rPr>
          <w:sz w:val="24"/>
          <w:szCs w:val="24"/>
        </w:rPr>
      </w:pPr>
      <w:r w:rsidRPr="00B77DA8">
        <w:rPr>
          <w:i/>
          <w:iCs/>
          <w:sz w:val="24"/>
          <w:szCs w:val="24"/>
        </w:rPr>
        <w:t xml:space="preserve">Providers, this summary is for members, to review the terms of your participation agreement, please visit </w:t>
      </w:r>
      <w:hyperlink r:id="rId25" w:history="1">
        <w:r w:rsidR="0010377A" w:rsidRPr="009E037F">
          <w:rPr>
            <w:sz w:val="24"/>
            <w:szCs w:val="24"/>
          </w:rPr>
          <w:t xml:space="preserve"> </w:t>
        </w:r>
        <w:hyperlink r:id="rId26" w:history="1">
          <w:r w:rsidR="0010377A" w:rsidRPr="009E037F">
            <w:rPr>
              <w:rStyle w:val="Hyperlink"/>
              <w:i/>
              <w:iCs/>
              <w:sz w:val="24"/>
              <w:szCs w:val="24"/>
            </w:rPr>
            <w:t>uhcprovider.com</w:t>
          </w:r>
        </w:hyperlink>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3" w:name="Hospital_Services"/>
      <w:r w:rsidRPr="00B77DA8">
        <w:rPr>
          <w:b/>
          <w:bCs/>
          <w:color w:val="0000FF"/>
          <w:sz w:val="28"/>
        </w:rPr>
        <w:t>HOSPITAL SERVICES</w:t>
      </w:r>
    </w:p>
    <w:bookmarkEnd w:id="73"/>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2769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147A83B6" w:rsidR="00154B9C" w:rsidRPr="00B77DA8" w:rsidRDefault="00996655">
            <w:pPr>
              <w:pStyle w:val="TableTextCharCharChar1"/>
              <w:jc w:val="center"/>
              <w:rPr>
                <w:b/>
                <w:bCs/>
                <w:color w:val="000000"/>
              </w:rPr>
            </w:pPr>
            <w:r>
              <w:rPr>
                <w:b/>
                <w:bCs/>
                <w:color w:val="000000"/>
              </w:rPr>
              <w:t>2007 ASO CHOICE PLUS PS1 PLAN VTP</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036E0CF" w:rsidR="00154B9C" w:rsidRPr="00B77DA8" w:rsidRDefault="00996655">
            <w:pPr>
              <w:pStyle w:val="TableTextCharCharChar1"/>
              <w:jc w:val="center"/>
              <w:rPr>
                <w:b/>
                <w:bCs/>
                <w:color w:val="000000"/>
              </w:rPr>
            </w:pPr>
            <w:r>
              <w:rPr>
                <w:b/>
                <w:bCs/>
                <w:color w:val="000000"/>
              </w:rPr>
              <w:t>2007 ASO CHOICE PLUS PS1 PLAN VTP</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4" w:name="Accessing_Benefits"/>
            <w:r w:rsidRPr="00B77DA8">
              <w:rPr>
                <w:b/>
                <w:color w:val="000000"/>
              </w:rPr>
              <w:t>Accessing Benefits</w:t>
            </w:r>
            <w:bookmarkEnd w:id="74"/>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5AC7E28" w:rsidR="00E51152" w:rsidRPr="00B77DA8" w:rsidRDefault="00E51152" w:rsidP="00C040A3">
            <w:pPr>
              <w:pStyle w:val="TableText"/>
            </w:pPr>
            <w:r w:rsidRPr="00B77DA8">
              <w:t xml:space="preserve">You can choose to receive </w:t>
            </w:r>
            <w:r w:rsidRPr="00B77DA8">
              <w:rPr>
                <w:rStyle w:val="CDVar"/>
                <w:rFonts w:ascii="Times New Roman" w:hAnsi="Times New Roman"/>
                <w:color w:val="000000"/>
              </w:rPr>
              <w:t>Designated Network Benefits,</w:t>
            </w:r>
            <w:r w:rsidRPr="00B77DA8">
              <w:rPr>
                <w:rStyle w:val="CDVar"/>
                <w:rFonts w:ascii="Times New Roman" w:hAnsi="Times New Roman"/>
                <w:b/>
              </w:rPr>
              <w:t xml:space="preserve"> </w:t>
            </w:r>
            <w:r w:rsidRPr="00B77DA8">
              <w:t>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4" w14:textId="35E6BBAE" w:rsidR="00E51152" w:rsidRPr="00B77DA8" w:rsidRDefault="00E51152" w:rsidP="00C040A3">
            <w:pPr>
              <w:pStyle w:val="TableText"/>
              <w:rPr>
                <w:rStyle w:val="CDVar"/>
                <w:rFonts w:ascii="Times New Roman" w:hAnsi="Times New Roman"/>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27EF4C8" w14:textId="77777777" w:rsidR="00F374B2" w:rsidRPr="00B77DA8" w:rsidRDefault="00F374B2" w:rsidP="00F374B2">
            <w:pPr>
              <w:pStyle w:val="TableText"/>
              <w:rPr>
                <w:rStyle w:val="CDVarSuperscript"/>
                <w:rFonts w:ascii="Times New Roman" w:hAnsi="Times New Roman"/>
                <w:color w:val="000000"/>
              </w:rPr>
            </w:pPr>
          </w:p>
          <w:p w14:paraId="427EF4CE" w14:textId="02BF55B5"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006C8ED2" w14:textId="77777777" w:rsidR="00397857" w:rsidRPr="00B77DA8" w:rsidRDefault="00397857" w:rsidP="00397857">
            <w:pPr>
              <w:pStyle w:val="TableText"/>
              <w:rPr>
                <w:rStyle w:val="CDVarSuperscript"/>
                <w:rFonts w:ascii="Times New Roman" w:hAnsi="Times New Roman"/>
                <w:b/>
                <w:color w:val="FF00FF"/>
              </w:rPr>
            </w:pPr>
          </w:p>
          <w:p w14:paraId="427EF4D3" w14:textId="24D7A444"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5" w:name="Prior_Authorization_Requirements"/>
            <w:r w:rsidRPr="00B77DA8">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6"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6"/>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75" w14:textId="77777777" w:rsidR="0046031D" w:rsidRPr="00B77DA8" w:rsidRDefault="0046031D">
            <w:pPr>
              <w:pStyle w:val="TableTextCharCharChar1"/>
              <w:numPr>
                <w:ilvl w:val="12"/>
                <w:numId w:val="0"/>
              </w:numPr>
            </w:pP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2308A7BF"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(either ground or air ambulance, as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77777777" w:rsidR="00CB1594" w:rsidRPr="00B77DA8"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5" w14:textId="77777777" w:rsidR="00154B9C" w:rsidRPr="00B77DA8" w:rsidRDefault="00154B9C">
            <w:pPr>
              <w:pStyle w:val="TableTextCharCharChar1"/>
              <w:numPr>
                <w:ilvl w:val="12"/>
                <w:numId w:val="0"/>
              </w:numPr>
              <w:rPr>
                <w:b/>
                <w:color w:val="0000FF"/>
              </w:rPr>
            </w:pPr>
          </w:p>
          <w:p w14:paraId="427EF5A6" w14:textId="7BF67C31" w:rsidR="00154B9C" w:rsidRPr="00B77DA8" w:rsidRDefault="00E75496">
            <w:pPr>
              <w:pStyle w:val="TableTextCharCharChar1"/>
              <w:numPr>
                <w:ilvl w:val="12"/>
                <w:numId w:val="0"/>
              </w:numPr>
              <w:rPr>
                <w:b/>
                <w:color w:val="FF0000"/>
              </w:rPr>
            </w:pPr>
            <w:r>
              <w:rPr>
                <w:b/>
                <w:color w:val="0000FF"/>
              </w:rPr>
              <w:t>80%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427EF5AC" w14:textId="77777777" w:rsidR="00154B9C" w:rsidRPr="00B77DA8" w:rsidRDefault="00154B9C">
            <w:pPr>
              <w:pStyle w:val="TableTextCharCharChar1"/>
              <w:numPr>
                <w:ilvl w:val="12"/>
                <w:numId w:val="0"/>
              </w:num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4" w14:textId="77777777" w:rsidR="00154B9C" w:rsidRPr="00B77DA8" w:rsidRDefault="00154B9C">
            <w:pPr>
              <w:pStyle w:val="TableTextCharCharChar1"/>
              <w:numPr>
                <w:ilvl w:val="12"/>
                <w:numId w:val="0"/>
              </w:numPr>
              <w:rPr>
                <w:b/>
                <w:color w:val="0000FF"/>
              </w:rPr>
            </w:pPr>
          </w:p>
          <w:p w14:paraId="427EF5B5" w14:textId="23A99241" w:rsidR="00154B9C" w:rsidRPr="00B77DA8" w:rsidRDefault="00E75496">
            <w:pPr>
              <w:pStyle w:val="TableTextCharCharChar1"/>
              <w:numPr>
                <w:ilvl w:val="12"/>
                <w:numId w:val="0"/>
              </w:numPr>
              <w:rPr>
                <w:b/>
                <w:color w:val="0000FF"/>
              </w:rPr>
            </w:pPr>
            <w:r>
              <w:rPr>
                <w:b/>
                <w:color w:val="0000FF"/>
              </w:rPr>
              <w:t>80%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2B65725E" w14:textId="77777777" w:rsidR="00397857" w:rsidRPr="00B77DA8" w:rsidRDefault="00397857">
            <w:pPr>
              <w:pStyle w:val="TableTextCharCharChar1"/>
              <w:numPr>
                <w:ilvl w:val="12"/>
                <w:numId w:val="0"/>
              </w:numPr>
            </w:pPr>
          </w:p>
          <w:p w14:paraId="6DE14D8C" w14:textId="77777777" w:rsidR="00397857" w:rsidRPr="00B77DA8" w:rsidRDefault="00397857">
            <w:pPr>
              <w:pStyle w:val="TableTextCharCharChar1"/>
              <w:numPr>
                <w:ilvl w:val="12"/>
                <w:numId w:val="0"/>
              </w:num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3" w14:textId="77777777" w:rsidR="0046031D" w:rsidRPr="00B77DA8" w:rsidRDefault="0046031D" w:rsidP="0046031D">
            <w:pPr>
              <w:pStyle w:val="TableTextCharCharChar1"/>
              <w:numPr>
                <w:ilvl w:val="12"/>
                <w:numId w:val="0"/>
              </w:numPr>
              <w:rPr>
                <w:b/>
                <w:color w:val="0000FF"/>
              </w:rPr>
            </w:pPr>
          </w:p>
          <w:p w14:paraId="427EF5C4" w14:textId="73DA1E6D" w:rsidR="0046031D" w:rsidRPr="00B77DA8" w:rsidRDefault="00E75496" w:rsidP="0046031D">
            <w:pPr>
              <w:pStyle w:val="TableTextCharCharChar1"/>
              <w:numPr>
                <w:ilvl w:val="12"/>
                <w:numId w:val="0"/>
              </w:numPr>
              <w:rPr>
                <w:b/>
                <w:color w:val="0000FF"/>
              </w:rPr>
            </w:pPr>
            <w:r>
              <w:rPr>
                <w:b/>
                <w:color w:val="0000FF"/>
              </w:rPr>
              <w:t>80%</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427EF5C5" w14:textId="77777777" w:rsidR="0046031D" w:rsidRPr="00B77DA8" w:rsidRDefault="0046031D" w:rsidP="0046031D">
            <w:pPr>
              <w:pStyle w:val="TableTextCharCharChar1"/>
              <w:numPr>
                <w:ilvl w:val="12"/>
                <w:numId w:val="0"/>
              </w:numPr>
            </w:pP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CA" w14:textId="77777777" w:rsidR="0046031D" w:rsidRPr="00B77DA8" w:rsidRDefault="0046031D" w:rsidP="0046031D">
            <w:pPr>
              <w:pStyle w:val="TableTextCharCharChar1"/>
              <w:numPr>
                <w:ilvl w:val="12"/>
                <w:numId w:val="0"/>
              </w:numPr>
              <w:rPr>
                <w:b/>
                <w:iCs/>
              </w:rPr>
            </w:pPr>
            <w:r w:rsidRPr="00B77DA8">
              <w:rPr>
                <w:b/>
                <w:iCs/>
              </w:rPr>
              <w:t>Air Transportation:</w:t>
            </w:r>
          </w:p>
          <w:p w14:paraId="427EF5D5" w14:textId="77777777" w:rsidR="00161073" w:rsidRPr="00B77DA8" w:rsidRDefault="00161073" w:rsidP="00161073">
            <w:pPr>
              <w:pStyle w:val="TableTextCharCharChar1"/>
              <w:numPr>
                <w:ilvl w:val="12"/>
                <w:numId w:val="0"/>
              </w:numPr>
              <w:rPr>
                <w:b/>
              </w:rPr>
            </w:pPr>
          </w:p>
          <w:p w14:paraId="427EF5D6" w14:textId="17881106" w:rsidR="00161073" w:rsidRPr="00B77DA8" w:rsidRDefault="00E75496" w:rsidP="00161073">
            <w:pPr>
              <w:pStyle w:val="TableTextCharCharChar1"/>
              <w:numPr>
                <w:ilvl w:val="12"/>
                <w:numId w:val="0"/>
              </w:numPr>
              <w:rPr>
                <w:b/>
                <w:color w:val="FF0000"/>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w:t>
            </w:r>
            <w:r w:rsidR="00161073" w:rsidRPr="00B77DA8">
              <w:t>deductible</w:t>
            </w:r>
            <w:r w:rsidR="00161073" w:rsidRPr="00B77DA8">
              <w:rPr>
                <w:b/>
              </w:rPr>
              <w:t xml:space="preserve">. </w:t>
            </w: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78DCA9D4" w14:textId="3F85B375" w:rsidR="00C869F6" w:rsidRDefault="00C869F6" w:rsidP="00ED5461">
            <w:pPr>
              <w:pStyle w:val="TableText"/>
              <w:rPr>
                <w:rStyle w:val="CDBold"/>
                <w:rFonts w:ascii="Times New Roman" w:hAnsi="Times New Roman"/>
                <w:b w:val="0"/>
                <w:color w:val="FF00FF"/>
              </w:rPr>
            </w:pPr>
          </w:p>
          <w:p w14:paraId="427EF5DE" w14:textId="446C196F"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07426C0B"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427EF5E5" w14:textId="4709519E"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ED" w14:textId="77777777" w:rsidR="00154B9C" w:rsidRPr="00B77DA8" w:rsidRDefault="00154B9C">
            <w:pPr>
              <w:pStyle w:val="TableTextCharCharChar1"/>
              <w:numPr>
                <w:ilvl w:val="12"/>
                <w:numId w:val="0"/>
              </w:numPr>
              <w:rPr>
                <w:b/>
                <w:color w:val="0000FF"/>
              </w:rPr>
            </w:pPr>
          </w:p>
          <w:p w14:paraId="427EF5F2" w14:textId="6069BB58" w:rsidR="00161073" w:rsidRPr="00B77DA8" w:rsidRDefault="00E75496" w:rsidP="00161073">
            <w:pPr>
              <w:pStyle w:val="TableTextCharCharChar1"/>
              <w:numPr>
                <w:ilvl w:val="12"/>
                <w:numId w:val="0"/>
              </w:numPr>
              <w:rPr>
                <w:b/>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8"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5" w14:textId="77777777" w:rsidR="00154B9C" w:rsidRPr="00B77DA8" w:rsidRDefault="00154B9C">
            <w:pPr>
              <w:pStyle w:val="TableTextCharCharChar1"/>
              <w:numPr>
                <w:ilvl w:val="12"/>
                <w:numId w:val="0"/>
              </w:numPr>
              <w:rPr>
                <w:b/>
                <w:color w:val="0000FF"/>
              </w:rPr>
            </w:pPr>
          </w:p>
          <w:p w14:paraId="427EF606" w14:textId="777B4F7F" w:rsidR="00154B9C" w:rsidRPr="00B77DA8" w:rsidRDefault="00E75496">
            <w:pPr>
              <w:pStyle w:val="TableTextCharCharChar1"/>
              <w:numPr>
                <w:ilvl w:val="12"/>
                <w:numId w:val="0"/>
              </w:numPr>
              <w:rPr>
                <w:b/>
                <w:color w:val="0000FF"/>
              </w:rPr>
            </w:pPr>
            <w:r>
              <w:rPr>
                <w:b/>
                <w:color w:val="0000FF"/>
              </w:rPr>
              <w:t>80%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27EF607" w14:textId="77777777" w:rsidR="00154B9C" w:rsidRPr="00B77DA8" w:rsidRDefault="00154B9C">
            <w:pPr>
              <w:pStyle w:val="TableTextCharCharChar1"/>
              <w:numPr>
                <w:ilvl w:val="12"/>
                <w:numId w:val="0"/>
              </w:numPr>
            </w:pPr>
          </w:p>
          <w:p w14:paraId="76C7882F" w14:textId="77777777" w:rsidR="009A775D" w:rsidRDefault="009A775D" w:rsidP="00161073">
            <w:pPr>
              <w:pStyle w:val="TableTextCharCharChar1"/>
              <w:numPr>
                <w:ilvl w:val="12"/>
                <w:numId w:val="0"/>
              </w:numPr>
              <w:rPr>
                <w:rStyle w:val="wdColorPinkBoldItalic"/>
              </w:rPr>
            </w:pPr>
          </w:p>
          <w:p w14:paraId="427EF60C" w14:textId="77777777" w:rsidR="00161073" w:rsidRPr="00B77DA8" w:rsidRDefault="00161073" w:rsidP="00161073">
            <w:pPr>
              <w:pStyle w:val="TableTextCharCharChar1"/>
              <w:numPr>
                <w:ilvl w:val="12"/>
                <w:numId w:val="0"/>
              </w:numPr>
            </w:pPr>
          </w:p>
          <w:p w14:paraId="427EF613" w14:textId="77777777" w:rsidR="00B623D8" w:rsidRPr="00B77DA8" w:rsidRDefault="00B623D8">
            <w:pPr>
              <w:pStyle w:val="TableTextCharCharChar1"/>
              <w:numPr>
                <w:ilvl w:val="12"/>
                <w:numId w:val="0"/>
              </w:numPr>
            </w:pPr>
          </w:p>
          <w:p w14:paraId="427EF614" w14:textId="77777777" w:rsidR="0046031D" w:rsidRPr="00B77DA8" w:rsidRDefault="0046031D" w:rsidP="0046031D">
            <w:pPr>
              <w:pStyle w:val="TableTextCharCharChar1"/>
              <w:numPr>
                <w:ilvl w:val="12"/>
                <w:numId w:val="0"/>
              </w:numPr>
              <w:rPr>
                <w:b/>
                <w:iCs/>
              </w:rPr>
            </w:pPr>
            <w:r w:rsidRPr="00B77DA8">
              <w:rPr>
                <w:b/>
                <w:iCs/>
              </w:rPr>
              <w:t>Ground Transportation:</w:t>
            </w:r>
          </w:p>
          <w:p w14:paraId="427EF61A" w14:textId="77777777" w:rsidR="0046031D" w:rsidRDefault="0046031D" w:rsidP="0046031D">
            <w:pPr>
              <w:pStyle w:val="TableTextCharCharChar1"/>
              <w:numPr>
                <w:ilvl w:val="12"/>
                <w:numId w:val="0"/>
              </w:numPr>
              <w:rPr>
                <w:b/>
                <w:color w:val="0000FF"/>
              </w:rPr>
            </w:pPr>
          </w:p>
          <w:p w14:paraId="59E12DC6" w14:textId="77777777" w:rsidR="00EC1CE5" w:rsidRPr="00B77DA8" w:rsidRDefault="00EC1CE5" w:rsidP="00EC1CE5">
            <w:pPr>
              <w:pStyle w:val="TableTextCharCharChar1"/>
              <w:numPr>
                <w:ilvl w:val="12"/>
                <w:numId w:val="0"/>
              </w:numPr>
              <w:rPr>
                <w:b/>
                <w:color w:val="0000FF"/>
              </w:rPr>
            </w:pPr>
            <w:r>
              <w:rPr>
                <w:b/>
                <w:color w:val="0000FF"/>
              </w:rPr>
              <w:t>80%</w:t>
            </w:r>
            <w:r w:rsidRPr="00B77DA8">
              <w:rPr>
                <w:b/>
              </w:rPr>
              <w:t xml:space="preserve"> </w:t>
            </w:r>
            <w:r w:rsidRPr="00B77DA8">
              <w:t>of eligible expenses after satisfying the Network deductible</w:t>
            </w:r>
            <w:r w:rsidRPr="00B77DA8">
              <w:rPr>
                <w:b/>
              </w:rPr>
              <w:t xml:space="preserve">. </w:t>
            </w:r>
          </w:p>
          <w:p w14:paraId="59923AA8" w14:textId="77777777" w:rsidR="00EC1CE5" w:rsidRPr="00B77DA8" w:rsidRDefault="00EC1CE5" w:rsidP="0046031D">
            <w:pPr>
              <w:pStyle w:val="TableTextCharCharChar1"/>
              <w:numPr>
                <w:ilvl w:val="12"/>
                <w:numId w:val="0"/>
              </w:numPr>
              <w:rPr>
                <w:b/>
                <w:color w:val="0000FF"/>
              </w:rPr>
            </w:pPr>
          </w:p>
          <w:p w14:paraId="6E86F9CA" w14:textId="77777777" w:rsidR="00F420E2" w:rsidRPr="00B77DA8" w:rsidRDefault="00F420E2" w:rsidP="0046031D">
            <w:pPr>
              <w:pStyle w:val="TableTextCharCharChar1"/>
              <w:numPr>
                <w:ilvl w:val="12"/>
                <w:numId w:val="0"/>
              </w:numPr>
              <w:rPr>
                <w:b/>
                <w:color w:val="0000FF"/>
              </w:rPr>
            </w:pPr>
          </w:p>
          <w:p w14:paraId="427EF61B" w14:textId="77777777" w:rsidR="0046031D" w:rsidRPr="00B77DA8" w:rsidRDefault="0046031D" w:rsidP="0046031D">
            <w:pPr>
              <w:pStyle w:val="TableTextCharCharChar1"/>
              <w:numPr>
                <w:ilvl w:val="12"/>
                <w:numId w:val="0"/>
              </w:numPr>
              <w:rPr>
                <w:b/>
                <w:i/>
              </w:rPr>
            </w:pPr>
          </w:p>
          <w:p w14:paraId="427EF61C" w14:textId="77777777" w:rsidR="0046031D" w:rsidRPr="00B77DA8" w:rsidRDefault="0046031D" w:rsidP="0046031D">
            <w:pPr>
              <w:pStyle w:val="TableTextCharCharChar1"/>
              <w:numPr>
                <w:ilvl w:val="12"/>
                <w:numId w:val="0"/>
              </w:numPr>
              <w:rPr>
                <w:b/>
                <w:iCs/>
              </w:rPr>
            </w:pPr>
            <w:r w:rsidRPr="00B77DA8">
              <w:rPr>
                <w:b/>
                <w:iCs/>
              </w:rPr>
              <w:t>Air Transportation:</w:t>
            </w:r>
          </w:p>
          <w:p w14:paraId="427EF61E" w14:textId="77777777" w:rsidR="0046031D" w:rsidRDefault="0046031D">
            <w:pPr>
              <w:pStyle w:val="TableTextCharCharChar1"/>
              <w:numPr>
                <w:ilvl w:val="12"/>
                <w:numId w:val="0"/>
              </w:numPr>
              <w:rPr>
                <w:b/>
                <w:color w:val="0000FF"/>
              </w:rPr>
            </w:pPr>
          </w:p>
          <w:p w14:paraId="1CA358B5" w14:textId="77777777" w:rsidR="004F0571" w:rsidRPr="00B77DA8" w:rsidRDefault="004F0571" w:rsidP="004F0571">
            <w:pPr>
              <w:pStyle w:val="TableTextCharCharChar1"/>
              <w:numPr>
                <w:ilvl w:val="12"/>
                <w:numId w:val="0"/>
              </w:numPr>
              <w:rPr>
                <w:b/>
                <w:color w:val="0000FF"/>
              </w:rPr>
            </w:pPr>
            <w:r>
              <w:rPr>
                <w:b/>
                <w:color w:val="0000FF"/>
              </w:rPr>
              <w:t>80%</w:t>
            </w:r>
            <w:r w:rsidRPr="00B77DA8">
              <w:rPr>
                <w:b/>
              </w:rPr>
              <w:t xml:space="preserve"> </w:t>
            </w:r>
            <w:r w:rsidRPr="00B77DA8">
              <w:t>of eligible expenses after satisfying the Network deductible</w:t>
            </w:r>
            <w:r w:rsidRPr="00B77DA8">
              <w:rPr>
                <w:b/>
              </w:rPr>
              <w:t xml:space="preserve">. </w:t>
            </w:r>
          </w:p>
          <w:p w14:paraId="18F57C04" w14:textId="77777777" w:rsidR="004F0571" w:rsidRPr="00B77DA8" w:rsidRDefault="004F0571">
            <w:pPr>
              <w:pStyle w:val="TableTextCharCharChar1"/>
              <w:numPr>
                <w:ilvl w:val="12"/>
                <w:numId w:val="0"/>
              </w:numPr>
            </w:pPr>
          </w:p>
          <w:p w14:paraId="427EF622" w14:textId="77777777" w:rsidR="00161073" w:rsidRPr="00B77DA8" w:rsidRDefault="00161073" w:rsidP="00161073">
            <w:pPr>
              <w:pStyle w:val="TableTextCharCharChar1"/>
              <w:numPr>
                <w:ilvl w:val="12"/>
                <w:numId w:val="0"/>
              </w:numPr>
            </w:pPr>
          </w:p>
          <w:p w14:paraId="427EF623" w14:textId="77777777" w:rsidR="00B623D8" w:rsidRPr="00B77DA8" w:rsidRDefault="00B623D8">
            <w:pPr>
              <w:pStyle w:val="TableTextCharCharChar1"/>
              <w:numPr>
                <w:ilvl w:val="12"/>
                <w:numId w:val="0"/>
              </w:numPr>
            </w:pPr>
          </w:p>
          <w:p w14:paraId="427EF62A" w14:textId="21C02D10"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221776B1"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reduced to</w:t>
            </w:r>
            <w:r w:rsidRPr="00B77DA8">
              <w:rPr>
                <w:b/>
              </w:rPr>
              <w:t xml:space="preserve"> </w:t>
            </w:r>
            <w:r w:rsidR="00DC7699">
              <w:rPr>
                <w:b/>
                <w:color w:val="0000FF"/>
              </w:rPr>
              <w:t>50%</w:t>
            </w:r>
            <w:r w:rsidRPr="00B77DA8">
              <w:t xml:space="preserve"> of Eligible Expenses</w:t>
            </w:r>
            <w:r w:rsidR="00ED5461" w:rsidRPr="00B77DA8">
              <w:t>.</w:t>
            </w:r>
          </w:p>
          <w:p w14:paraId="427EF632" w14:textId="77777777" w:rsidR="003745DE" w:rsidRPr="00B77DA8" w:rsidRDefault="003745DE" w:rsidP="008732DC">
            <w:pPr>
              <w:pStyle w:val="TableTextCharCharChar1"/>
              <w:numPr>
                <w:ilvl w:val="12"/>
                <w:numId w:val="0"/>
              </w:numPr>
            </w:pPr>
          </w:p>
        </w:tc>
      </w:tr>
      <w:tr w:rsidR="00A179FC" w:rsidRPr="00B77DA8" w14:paraId="427EF63B"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7" w:name="Ambulatory_Surgical_Center"/>
            <w:r w:rsidRPr="00B77DA8">
              <w:rPr>
                <w:b/>
                <w:bCs/>
              </w:rPr>
              <w:t>Ambulatory Surgical</w:t>
            </w:r>
            <w:r w:rsidR="00BD3A58" w:rsidRPr="00B77DA8">
              <w:rPr>
                <w:b/>
                <w:bCs/>
              </w:rPr>
              <w:t xml:space="preserve"> </w:t>
            </w:r>
            <w:r w:rsidRPr="00B77DA8">
              <w:rPr>
                <w:b/>
                <w:bCs/>
              </w:rPr>
              <w:t>Center</w:t>
            </w:r>
            <w:bookmarkEnd w:id="77"/>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8"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8"/>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3F" w14:textId="77777777" w:rsidR="00154B9C" w:rsidRPr="00B77DA8" w:rsidRDefault="00154B9C">
            <w:pPr>
              <w:pStyle w:val="TableTextCharCharChar1"/>
              <w:numPr>
                <w:ilvl w:val="12"/>
                <w:numId w:val="0"/>
              </w:numPr>
            </w:pP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6C5FA473" w:rsidR="00B554EF" w:rsidRPr="00B77DA8" w:rsidRDefault="001424D6" w:rsidP="00B554EF">
            <w:pPr>
              <w:pStyle w:val="TableTextCharCharChar1"/>
              <w:numPr>
                <w:ilvl w:val="12"/>
                <w:numId w:val="0"/>
              </w:numPr>
              <w:rPr>
                <w:b/>
              </w:rPr>
            </w:pPr>
            <w:r>
              <w:rPr>
                <w:b/>
                <w:color w:val="0000FF"/>
              </w:rPr>
              <w:t>$200</w:t>
            </w:r>
            <w:r w:rsidRPr="00B77DA8">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46" w14:textId="77777777" w:rsidR="00B554EF" w:rsidRPr="00B77DA8" w:rsidRDefault="00B554EF" w:rsidP="00B554EF">
            <w:pPr>
              <w:pStyle w:val="TableTextCharCharChar1"/>
              <w:numPr>
                <w:ilvl w:val="12"/>
                <w:numId w:val="0"/>
              </w:numPr>
              <w:rPr>
                <w:b/>
              </w:rPr>
            </w:pPr>
          </w:p>
          <w:p w14:paraId="427EF65C" w14:textId="0999B148" w:rsidR="00A179FC" w:rsidRPr="00B77DA8" w:rsidRDefault="00A179FC" w:rsidP="00A179FC">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5E" w14:textId="77777777" w:rsidR="00A179FC" w:rsidRPr="00B77DA8" w:rsidRDefault="00A179FC" w:rsidP="00E60F08">
            <w:pPr>
              <w:pStyle w:val="TableTextCharCharChar1"/>
              <w:numPr>
                <w:ilvl w:val="12"/>
                <w:numId w:val="0"/>
              </w:numPr>
              <w:rPr>
                <w:b/>
                <w:color w:val="000000"/>
              </w:rPr>
            </w:pP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04DCF4B0" w:rsidR="00B554EF" w:rsidRPr="00B77DA8" w:rsidRDefault="0010018C" w:rsidP="00B554EF">
            <w:pPr>
              <w:pStyle w:val="TableTextCharCharChar1"/>
              <w:numPr>
                <w:ilvl w:val="12"/>
                <w:numId w:val="0"/>
              </w:numPr>
              <w:rPr>
                <w:b/>
              </w:rPr>
            </w:pPr>
            <w:r>
              <w:rPr>
                <w:b/>
                <w:color w:val="0000FF"/>
              </w:rPr>
              <w:t>$200</w:t>
            </w:r>
            <w:r w:rsidRPr="00B77DA8">
              <w:rPr>
                <w:b/>
                <w:color w:val="0000FF"/>
              </w:rPr>
              <w:t xml:space="preserve"> </w:t>
            </w:r>
            <w:r w:rsidR="00B554EF" w:rsidRPr="00B77DA8">
              <w:rPr>
                <w:bCs/>
                <w:color w:val="000000"/>
              </w:rPr>
              <w:t xml:space="preserve">copay </w:t>
            </w:r>
            <w:r w:rsidR="00B554EF" w:rsidRPr="00B77DA8">
              <w:rPr>
                <w:bCs/>
              </w:rPr>
              <w:t xml:space="preserve">then </w:t>
            </w:r>
            <w:r w:rsidR="00B554EF" w:rsidRPr="00B77DA8">
              <w:rPr>
                <w:b/>
                <w:color w:val="0000FF"/>
              </w:rPr>
              <w:t>100%</w:t>
            </w:r>
            <w:r w:rsidR="00B554EF" w:rsidRPr="00B77DA8">
              <w:rPr>
                <w:b/>
              </w:rPr>
              <w:t xml:space="preserve"> </w:t>
            </w:r>
            <w:r w:rsidR="00B554EF" w:rsidRPr="00B77DA8">
              <w:t>of eligible expenses.</w:t>
            </w:r>
          </w:p>
          <w:p w14:paraId="427EF671" w14:textId="77777777" w:rsidR="00B554EF" w:rsidRPr="00B77DA8" w:rsidRDefault="00B554EF" w:rsidP="00B554EF">
            <w:pPr>
              <w:pStyle w:val="TableTextCharCharChar1"/>
              <w:numPr>
                <w:ilvl w:val="12"/>
                <w:numId w:val="0"/>
              </w:numPr>
              <w:rPr>
                <w:b/>
              </w:rPr>
            </w:pPr>
          </w:p>
          <w:p w14:paraId="427EF687" w14:textId="3F44AB3E" w:rsidR="008A7220" w:rsidRPr="00B77DA8" w:rsidRDefault="008A7220" w:rsidP="008A7220">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89" w14:textId="77777777" w:rsidR="00326CB5" w:rsidRPr="00B77DA8" w:rsidRDefault="00326CB5" w:rsidP="00A42960">
            <w:pPr>
              <w:pStyle w:val="TableTextCharCharChar1"/>
              <w:numPr>
                <w:ilvl w:val="12"/>
                <w:numId w:val="0"/>
              </w:numPr>
              <w:rPr>
                <w:b/>
                <w:color w:val="FF00FF"/>
              </w:rPr>
            </w:pPr>
          </w:p>
          <w:p w14:paraId="427EF694" w14:textId="6AB0D564" w:rsidR="00C767A9" w:rsidRPr="00B77DA8" w:rsidRDefault="00C767A9" w:rsidP="00C767A9">
            <w:pPr>
              <w:pStyle w:val="TableTextCharCharChar1"/>
              <w:numPr>
                <w:ilvl w:val="12"/>
                <w:numId w:val="0"/>
              </w:numPr>
              <w:rPr>
                <w:b/>
              </w:rPr>
            </w:pPr>
            <w:r w:rsidRPr="00B77DA8">
              <w:rPr>
                <w:b/>
              </w:rPr>
              <w:t>Prior Authorization Required</w:t>
            </w:r>
          </w:p>
          <w:p w14:paraId="427EF695" w14:textId="4C3529EB"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 xml:space="preserve">48 </w:t>
            </w:r>
            <w:r w:rsidRPr="00B77DA8">
              <w:rPr>
                <w:bCs/>
              </w:rPr>
              <w:t>hours</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4D2BD95C" w14:textId="35CBD898" w:rsidR="005C6332" w:rsidRDefault="00C767A9">
            <w:pPr>
              <w:pStyle w:val="TableTextCharCharChar1"/>
              <w:numPr>
                <w:ilvl w:val="12"/>
                <w:numId w:val="0"/>
              </w:numPr>
            </w:pPr>
            <w:r w:rsidRPr="00B77DA8">
              <w:t>If you don't</w:t>
            </w:r>
            <w:r w:rsidR="00DA5334" w:rsidRPr="00B77DA8">
              <w:t xml:space="preserve"> </w:t>
            </w:r>
            <w:r w:rsidRPr="00B77DA8">
              <w:rPr>
                <w:bCs/>
                <w:color w:val="000000"/>
              </w:rPr>
              <w:t>obtain prior authorization</w:t>
            </w:r>
            <w:r w:rsidRPr="00B77DA8">
              <w:t>, Benefits for the Hospital Inpatient Stay will be reduced to</w:t>
            </w:r>
            <w:r w:rsidRPr="00B77DA8">
              <w:rPr>
                <w:b/>
              </w:rPr>
              <w:t xml:space="preserve"> </w:t>
            </w:r>
            <w:r w:rsidR="00DC7699">
              <w:rPr>
                <w:b/>
                <w:color w:val="0000FF"/>
              </w:rPr>
              <w:t>50%</w:t>
            </w:r>
            <w:r w:rsidRPr="00B77DA8">
              <w:t xml:space="preserve"> of Eligible Expenses</w:t>
            </w:r>
            <w:r w:rsidR="0010018C">
              <w:t>.</w:t>
            </w:r>
            <w:r w:rsidRPr="00B77DA8">
              <w:rPr>
                <w:b/>
              </w:rPr>
              <w:t xml:space="preserve"> </w:t>
            </w:r>
            <w:r w:rsidRPr="00B77DA8">
              <w:t>Benefits will not be reduced for the outpatient Emergency Health Services.</w:t>
            </w:r>
          </w:p>
          <w:p w14:paraId="427EF697" w14:textId="6841214C" w:rsidR="00C767A9" w:rsidRPr="00B77DA8" w:rsidRDefault="00C767A9">
            <w:pPr>
              <w:pStyle w:val="TableTextCharCharChar1"/>
              <w:numPr>
                <w:ilvl w:val="12"/>
                <w:numId w:val="0"/>
              </w:numPr>
            </w:pPr>
          </w:p>
        </w:tc>
      </w:tr>
      <w:tr w:rsidR="00154B9C" w:rsidRPr="00B77DA8" w14:paraId="427EF6FE"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9" w:name="Hospital_Inpatient_Stay"/>
            <w:r w:rsidRPr="00B77DA8">
              <w:rPr>
                <w:b/>
              </w:rPr>
              <w:t>Hospital Inpatient Stay</w:t>
            </w:r>
            <w:bookmarkEnd w:id="79"/>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2329EB9A"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535735E4" w:rsidR="00180F4D" w:rsidRPr="00B77DA8" w:rsidRDefault="00180F4D" w:rsidP="00180F4D">
            <w:pPr>
              <w:pStyle w:val="TableTextChar1CharChar"/>
              <w:ind w:left="288" w:hanging="288"/>
              <w:rPr>
                <w:b/>
                <w:color w:val="FF00FF"/>
              </w:rPr>
            </w:pPr>
            <w:proofErr w:type="gramStart"/>
            <w:r w:rsidRPr="00B77DA8">
              <w:rPr>
                <w:b/>
                <w:color w:val="000000"/>
              </w:rPr>
              <w:t xml:space="preserve">●  </w:t>
            </w:r>
            <w:r w:rsidRPr="00B77DA8">
              <w:t>Physician</w:t>
            </w:r>
            <w:proofErr w:type="gramEnd"/>
            <w:r w:rsidRPr="00B77DA8">
              <w:t xml:space="preserve">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2DBA8154" w:rsidR="00C2736C" w:rsidRPr="00B77DA8" w:rsidRDefault="00E75496" w:rsidP="00C2736C">
            <w:pPr>
              <w:pStyle w:val="TableTextCharCharChar1"/>
              <w:numPr>
                <w:ilvl w:val="12"/>
                <w:numId w:val="0"/>
              </w:numPr>
              <w:rPr>
                <w:b/>
                <w:color w:val="FF0000"/>
                <w:szCs w:val="24"/>
              </w:rPr>
            </w:pPr>
            <w:r>
              <w:rPr>
                <w:b/>
                <w:color w:val="0000FF"/>
                <w:szCs w:val="24"/>
              </w:rPr>
              <w:t>80%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A" w14:textId="77777777" w:rsidR="00A31EC0" w:rsidRPr="00B77DA8" w:rsidRDefault="00A31EC0" w:rsidP="00F657C2"/>
          <w:p w14:paraId="427EF6DE" w14:textId="78823696" w:rsidR="00154B9C" w:rsidRPr="00B77DA8" w:rsidRDefault="00B90A49" w:rsidP="00634871">
            <w:pPr>
              <w:pStyle w:val="TableTextCharCharChar1"/>
              <w:tabs>
                <w:tab w:val="left" w:pos="360"/>
              </w:tabs>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64D8DE43" w:rsidR="00154B9C" w:rsidRPr="00B77DA8" w:rsidRDefault="00E75496">
            <w:pPr>
              <w:pStyle w:val="TableTextCharCharChar1"/>
              <w:numPr>
                <w:ilvl w:val="12"/>
                <w:numId w:val="0"/>
              </w:numPr>
              <w:rPr>
                <w:b/>
                <w:color w:val="000000"/>
              </w:rPr>
            </w:pPr>
            <w:r>
              <w:rPr>
                <w:b/>
                <w:color w:val="0000FF"/>
              </w:rPr>
              <w:t>50%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427EF6F7" w14:textId="07C7CBAB"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6FDBC5DC"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 xml:space="preserve">48 </w:t>
            </w:r>
            <w:r w:rsidRPr="00B77DA8">
              <w:rPr>
                <w:bCs/>
              </w:rPr>
              <w:t>hours</w:t>
            </w:r>
            <w:r w:rsidRPr="00B77DA8">
              <w:t>, or as soon as is reasonably possible.</w:t>
            </w:r>
          </w:p>
          <w:p w14:paraId="427EF6FB" w14:textId="77777777" w:rsidR="003A4965" w:rsidRPr="00B77DA8" w:rsidRDefault="003A4965" w:rsidP="003A4965">
            <w:pPr>
              <w:pStyle w:val="TableTextCharCharChar1"/>
              <w:numPr>
                <w:ilvl w:val="12"/>
                <w:numId w:val="0"/>
              </w:numPr>
            </w:pPr>
          </w:p>
          <w:p w14:paraId="427EF6FC" w14:textId="1594DFCC"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DC7699">
              <w:rPr>
                <w:b/>
                <w:color w:val="0000FF"/>
              </w:rPr>
              <w:t>50%</w:t>
            </w:r>
            <w:r w:rsidRPr="00B77DA8">
              <w:rPr>
                <w:b/>
              </w:rPr>
              <w:t xml:space="preserve"> </w:t>
            </w:r>
            <w:r w:rsidRPr="00B77DA8">
              <w:t>of Eligible Expenses</w:t>
            </w:r>
            <w:r w:rsidRPr="00B77DA8">
              <w:rPr>
                <w:bCs/>
              </w:rPr>
              <w:t>.</w:t>
            </w:r>
          </w:p>
          <w:p w14:paraId="427EF6FD" w14:textId="77777777" w:rsidR="00A31EC0" w:rsidRPr="00B77DA8" w:rsidRDefault="00A31EC0" w:rsidP="00F657C2"/>
        </w:tc>
      </w:tr>
      <w:tr w:rsidR="00B75B9F" w:rsidRPr="00B77DA8" w14:paraId="427EF749"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80" w:name="Lab_XRay_and_Diagnostics_Outpatient"/>
            <w:r w:rsidRPr="00B77DA8">
              <w:rPr>
                <w:color w:val="000000"/>
              </w:rPr>
              <w:t>Lab, X-Ray and Diagnostics – Outpatient</w:t>
            </w:r>
            <w:bookmarkEnd w:id="80"/>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2D89B2D1" w14:textId="77777777" w:rsidR="00EA1479" w:rsidRPr="003E5AC7" w:rsidRDefault="00EA1479" w:rsidP="00A75F5A">
            <w:pPr>
              <w:pStyle w:val="Tabletext1"/>
              <w:numPr>
                <w:ilvl w:val="0"/>
                <w:numId w:val="74"/>
              </w:numPr>
              <w:rPr>
                <w:b w:val="0"/>
              </w:rPr>
            </w:pPr>
            <w:r w:rsidRPr="003E5AC7">
              <w:rPr>
                <w:b w:val="0"/>
              </w:rPr>
              <w:t>Drug tests, both presumptive and definitive</w:t>
            </w:r>
          </w:p>
          <w:p w14:paraId="169DD2C5" w14:textId="77777777" w:rsidR="00EA1479" w:rsidRPr="003E5AC7" w:rsidRDefault="00EA1479" w:rsidP="00EA1479">
            <w:pPr>
              <w:pStyle w:val="Tabletext1"/>
              <w:ind w:left="576" w:hanging="288"/>
              <w:rPr>
                <w:b w:val="0"/>
              </w:rPr>
            </w:pPr>
            <w:r w:rsidRPr="003E5AC7">
              <w:rPr>
                <w:b w:val="0"/>
              </w:rPr>
              <w:sym w:font="Symbol" w:char="F0B7"/>
            </w:r>
            <w:r w:rsidRPr="003E5AC7">
              <w:rPr>
                <w:b w:val="0"/>
              </w:rPr>
              <w:t xml:space="preserve">   Drug tests are limited each year to:</w:t>
            </w:r>
          </w:p>
          <w:p w14:paraId="3FAB970C" w14:textId="77777777" w:rsidR="00EA1479" w:rsidRPr="003E5AC7" w:rsidRDefault="00EA1479" w:rsidP="00EA1479">
            <w:pPr>
              <w:ind w:left="576"/>
              <w:rPr>
                <w:color w:val="000000" w:themeColor="text1"/>
                <w:sz w:val="24"/>
                <w:szCs w:val="24"/>
              </w:rPr>
            </w:pPr>
            <w:r w:rsidRPr="003E5AC7">
              <w:rPr>
                <w:sz w:val="24"/>
                <w:szCs w:val="24"/>
              </w:rPr>
              <w:sym w:font="Symbol" w:char="F0B7"/>
            </w:r>
            <w:r w:rsidRPr="003E5AC7">
              <w:rPr>
                <w:sz w:val="24"/>
                <w:szCs w:val="24"/>
              </w:rPr>
              <w:t xml:space="preserve">  </w:t>
            </w:r>
            <w:r w:rsidRPr="003E5AC7">
              <w:rPr>
                <w:b/>
                <w:color w:val="0000FF"/>
                <w:sz w:val="24"/>
                <w:szCs w:val="24"/>
              </w:rPr>
              <w:t>18</w:t>
            </w:r>
            <w:r w:rsidRPr="003E5AC7">
              <w:rPr>
                <w:color w:val="0000FF"/>
                <w:sz w:val="24"/>
                <w:szCs w:val="24"/>
              </w:rPr>
              <w:t xml:space="preserve"> </w:t>
            </w:r>
            <w:r w:rsidRPr="003E5AC7">
              <w:rPr>
                <w:sz w:val="24"/>
                <w:szCs w:val="24"/>
              </w:rPr>
              <w:t>presumptive</w:t>
            </w:r>
          </w:p>
          <w:p w14:paraId="34CE8C24" w14:textId="77777777" w:rsidR="00EA1479" w:rsidRPr="00B22C28" w:rsidRDefault="00EA1479" w:rsidP="00EA1479">
            <w:pPr>
              <w:pStyle w:val="Tabletext1"/>
              <w:ind w:left="864" w:hanging="288"/>
              <w:rPr>
                <w:b w:val="0"/>
              </w:rPr>
            </w:pPr>
            <w:r w:rsidRPr="003E5AC7">
              <w:rPr>
                <w:b w:val="0"/>
              </w:rPr>
              <w:sym w:font="Symbol" w:char="F0B7"/>
            </w:r>
            <w:r w:rsidRPr="003E5AC7">
              <w:rPr>
                <w:b w:val="0"/>
              </w:rPr>
              <w:t xml:space="preserve">  </w:t>
            </w:r>
            <w:r w:rsidRPr="003E5AC7">
              <w:rPr>
                <w:color w:val="0000FF"/>
              </w:rPr>
              <w:t xml:space="preserve">18 </w:t>
            </w:r>
            <w:r w:rsidRPr="003E5AC7">
              <w:rPr>
                <w:b w:val="0"/>
              </w:rPr>
              <w:t>definitive</w:t>
            </w:r>
          </w:p>
          <w:p w14:paraId="6E7F87CD" w14:textId="77777777" w:rsidR="00EA1479" w:rsidRPr="00B77DA8" w:rsidRDefault="00EA1479"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426F5B65"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4344B4F8" w14:textId="45121C04" w:rsidR="00054146" w:rsidRPr="00B77DA8" w:rsidRDefault="00E75496"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59F6287B" w:rsidR="00054146" w:rsidRPr="00B77DA8" w:rsidRDefault="00E75496"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427EF73D" w14:textId="7DC32C1D"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43803FC2" w:rsidR="00054146" w:rsidRPr="00B77DA8" w:rsidRDefault="00E75496"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77F2E698" w:rsidR="00054146" w:rsidRPr="00B77DA8" w:rsidRDefault="00E75496"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4C32FAF" w14:textId="77777777" w:rsidR="00054146" w:rsidRPr="00B77DA8" w:rsidRDefault="00054146" w:rsidP="00054146">
            <w:pPr>
              <w:rPr>
                <w:color w:val="000000"/>
                <w:sz w:val="24"/>
                <w:szCs w:val="24"/>
              </w:rPr>
            </w:pPr>
          </w:p>
          <w:p w14:paraId="242401DE" w14:textId="3FF1DCCC"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392BFE3D"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00276977" w:rsidRPr="00276977">
              <w:rPr>
                <w:color w:val="000000"/>
                <w:sz w:val="24"/>
                <w:szCs w:val="24"/>
              </w:rPr>
              <w:t xml:space="preserve">genetic testing,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22708502" w:rsidR="00AE2C3B" w:rsidRPr="00B77DA8" w:rsidRDefault="00D77E93">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 xml:space="preserve">of Eligible Expenses. </w:t>
            </w:r>
          </w:p>
        </w:tc>
      </w:tr>
      <w:tr w:rsidR="00C54882" w:rsidRPr="00B77DA8" w14:paraId="5AEAF689"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1" w:name="Lab_X_Ray_and_Major_Diagnostics"/>
            <w:r w:rsidRPr="00B77DA8">
              <w:rPr>
                <w:b/>
                <w:color w:val="000000"/>
                <w:szCs w:val="24"/>
              </w:rPr>
              <w:t>Lab, X-Ray and Major Diagnostics - CT, PET Scans, MRI, MRA and Nuclear Medicine – Outpatient</w:t>
            </w:r>
            <w:bookmarkEnd w:id="81"/>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4EEA2890" w14:textId="77777777" w:rsidR="00C54882" w:rsidRPr="00B77DA8" w:rsidRDefault="00C54882" w:rsidP="00BD57FE">
            <w:pPr>
              <w:pStyle w:val="Tabletext1"/>
              <w:rPr>
                <w:color w:val="FF00FF"/>
              </w:rPr>
            </w:pPr>
          </w:p>
          <w:p w14:paraId="1C9D77DD" w14:textId="6841042E" w:rsidR="00614B3E" w:rsidRDefault="009035F6" w:rsidP="009035F6">
            <w:pPr>
              <w:pStyle w:val="Tabletext1"/>
              <w:rPr>
                <w:rStyle w:val="InstructionalTextChar"/>
              </w:rPr>
            </w:pPr>
            <w:r w:rsidRPr="00B77DA8">
              <w:rPr>
                <w:b w:val="0"/>
              </w:rPr>
              <w:t>If the service is provided in a doctor’s office, additional co-pays, deductible or co-insurance may apply.</w:t>
            </w:r>
          </w:p>
          <w:p w14:paraId="35C3826E" w14:textId="214A3879" w:rsidR="009035F6" w:rsidRPr="00B77DA8" w:rsidRDefault="009035F6"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376532AE" w:rsidR="00054146" w:rsidRPr="00B77DA8" w:rsidRDefault="00E75496"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86F962C" w14:textId="095D3BBC"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58C948DA" w:rsidR="00054146" w:rsidRPr="00B77DA8" w:rsidRDefault="00E75496"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0E4ED87A" w14:textId="77777777" w:rsidR="00C54882" w:rsidRPr="00B77DA8" w:rsidRDefault="00C54882" w:rsidP="00BD57FE">
            <w:pPr>
              <w:pStyle w:val="TableTextCharCharChar1"/>
              <w:numPr>
                <w:ilvl w:val="12"/>
                <w:numId w:val="0"/>
              </w:numPr>
              <w:rPr>
                <w:b/>
                <w:color w:val="000000"/>
                <w:szCs w:val="24"/>
              </w:rPr>
            </w:pPr>
          </w:p>
          <w:p w14:paraId="5BE0D227" w14:textId="04840112" w:rsidR="00C54882" w:rsidRPr="00B77DA8" w:rsidRDefault="00C54882">
            <w:pPr>
              <w:rPr>
                <w:b/>
                <w:sz w:val="24"/>
                <w:szCs w:val="24"/>
              </w:rPr>
            </w:pPr>
          </w:p>
        </w:tc>
      </w:tr>
      <w:tr w:rsidR="00A31EC0" w:rsidRPr="00B77DA8" w14:paraId="427EF951"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2" w:name="Scopic_Procedures_Outpatient_Diagnostic"/>
            <w:r w:rsidRPr="00B77DA8">
              <w:rPr>
                <w:b/>
                <w:szCs w:val="24"/>
              </w:rPr>
              <w:t>Scopic Procedures – Outpatient Diagnostic and Therapeutic</w:t>
            </w:r>
            <w:bookmarkEnd w:id="82"/>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 xml:space="preserve">The Plan pays for diagnostic and therapeutic </w:t>
            </w:r>
            <w:proofErr w:type="spellStart"/>
            <w:r w:rsidRPr="00B77DA8">
              <w:rPr>
                <w:sz w:val="24"/>
                <w:szCs w:val="24"/>
              </w:rPr>
              <w:t>scopic</w:t>
            </w:r>
            <w:proofErr w:type="spellEnd"/>
            <w:r w:rsidRPr="00B77DA8">
              <w:rPr>
                <w:sz w:val="24"/>
                <w:szCs w:val="24"/>
              </w:rPr>
              <w:t xml:space="preserve">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 xml:space="preserve">Diagnostic </w:t>
            </w:r>
            <w:proofErr w:type="spellStart"/>
            <w:r w:rsidRPr="00B77DA8">
              <w:rPr>
                <w:szCs w:val="24"/>
              </w:rPr>
              <w:t>scopic</w:t>
            </w:r>
            <w:proofErr w:type="spellEnd"/>
            <w:r w:rsidRPr="00B77DA8">
              <w:rPr>
                <w:szCs w:val="24"/>
              </w:rPr>
              <w:t xml:space="preserve"> procedures are those for visualization, biopsy and polyp removal. Examples of diagnostic </w:t>
            </w:r>
            <w:proofErr w:type="spellStart"/>
            <w:r w:rsidRPr="00B77DA8">
              <w:rPr>
                <w:szCs w:val="24"/>
              </w:rPr>
              <w:t>scopic</w:t>
            </w:r>
            <w:proofErr w:type="spellEnd"/>
            <w:r w:rsidRPr="00B77DA8">
              <w:rPr>
                <w:szCs w:val="24"/>
              </w:rPr>
              <w:t xml:space="preserve">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789E3CF3"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69952AA4"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13" w14:textId="77777777" w:rsidR="00A31EC0" w:rsidRPr="00B77DA8" w:rsidRDefault="00A31EC0" w:rsidP="00D16DE4">
            <w:pPr>
              <w:pStyle w:val="TableTextCharCharChar1"/>
              <w:numPr>
                <w:ilvl w:val="12"/>
                <w:numId w:val="0"/>
              </w:numPr>
              <w:rPr>
                <w:szCs w:val="24"/>
              </w:rPr>
            </w:pPr>
          </w:p>
          <w:p w14:paraId="427EF914" w14:textId="5256A8A5"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w:t>
            </w:r>
            <w:proofErr w:type="spellStart"/>
            <w:r w:rsidRPr="00B77DA8">
              <w:rPr>
                <w:szCs w:val="24"/>
              </w:rPr>
              <w:t>scopic</w:t>
            </w:r>
            <w:proofErr w:type="spellEnd"/>
            <w:r w:rsidRPr="00B77DA8">
              <w:rPr>
                <w:szCs w:val="24"/>
              </w:rPr>
              <w:t xml:space="preserve"> procedures, which are for the purpose of performing surgery. Benefits for surgical </w:t>
            </w:r>
            <w:proofErr w:type="spellStart"/>
            <w:r w:rsidRPr="00B77DA8">
              <w:rPr>
                <w:szCs w:val="24"/>
              </w:rPr>
              <w:t>scopic</w:t>
            </w:r>
            <w:proofErr w:type="spellEnd"/>
            <w:r w:rsidRPr="00B77DA8">
              <w:rPr>
                <w:szCs w:val="24"/>
              </w:rPr>
              <w:t xml:space="preserve">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w:t>
            </w:r>
            <w:proofErr w:type="spellStart"/>
            <w:r w:rsidRPr="00B77DA8">
              <w:rPr>
                <w:szCs w:val="24"/>
              </w:rPr>
              <w:t>scopic</w:t>
            </w:r>
            <w:proofErr w:type="spellEnd"/>
            <w:r w:rsidRPr="00B77DA8">
              <w:rPr>
                <w:szCs w:val="24"/>
              </w:rPr>
              <w:t xml:space="preserve">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13C8ED9F" w14:textId="05C041CB" w:rsidR="00D05CAB" w:rsidRDefault="009035F6" w:rsidP="009035F6">
            <w:pPr>
              <w:pStyle w:val="TableTextCharCharChar1"/>
              <w:numPr>
                <w:ilvl w:val="12"/>
                <w:numId w:val="0"/>
              </w:numPr>
              <w:rPr>
                <w:rStyle w:val="InstructionalTextChar"/>
              </w:rPr>
            </w:pPr>
            <w:r w:rsidRPr="00B77DA8">
              <w:t>If the service is provided in a doctor’s office, additional co-pays, deductible or co-insurance may apply.</w:t>
            </w:r>
          </w:p>
          <w:p w14:paraId="427EF916" w14:textId="3BA8CD02" w:rsidR="009035F6" w:rsidRPr="00B77DA8" w:rsidRDefault="009035F6" w:rsidP="009035F6">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054FEFDA" w:rsidR="00A31EC0" w:rsidRPr="00B77DA8" w:rsidRDefault="00E75496" w:rsidP="00C91F0B">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3D100BD1" w:rsidR="00A31EC0" w:rsidRPr="00B77DA8" w:rsidRDefault="00E75496" w:rsidP="00DD2FB3">
            <w:pPr>
              <w:pStyle w:val="TableTextCharCharChar1"/>
              <w:numPr>
                <w:ilvl w:val="12"/>
                <w:numId w:val="0"/>
              </w:numPr>
              <w:rPr>
                <w:szCs w:val="24"/>
              </w:rPr>
            </w:pPr>
            <w:r>
              <w:rPr>
                <w:b/>
                <w:color w:val="0000FF"/>
                <w:szCs w:val="24"/>
              </w:rPr>
              <w:t>50%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41"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3" w:name="SurgeryOutpatient"/>
            <w:r w:rsidRPr="00B77DA8">
              <w:rPr>
                <w:b/>
                <w:bCs/>
                <w:szCs w:val="24"/>
              </w:rPr>
              <w:t>Surgery-Outpatient</w:t>
            </w:r>
            <w:bookmarkEnd w:id="83"/>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w:t>
            </w:r>
            <w:proofErr w:type="spellStart"/>
            <w:r w:rsidRPr="00B77DA8">
              <w:rPr>
                <w:szCs w:val="24"/>
              </w:rPr>
              <w:t>scopic</w:t>
            </w:r>
            <w:proofErr w:type="spellEnd"/>
            <w:r w:rsidRPr="00B77DA8">
              <w:rPr>
                <w:szCs w:val="24"/>
              </w:rPr>
              <w:t xml:space="preserve"> procedures (examples of surgical </w:t>
            </w:r>
            <w:proofErr w:type="spellStart"/>
            <w:r w:rsidRPr="00B77DA8">
              <w:rPr>
                <w:szCs w:val="24"/>
              </w:rPr>
              <w:t>scopic</w:t>
            </w:r>
            <w:proofErr w:type="spellEnd"/>
            <w:r w:rsidRPr="00B77DA8">
              <w:rPr>
                <w:szCs w:val="24"/>
              </w:rPr>
              <w:t xml:space="preserve"> procedures include arthroscopy, laparoscopy, bronchoscopy, hysteroscopy)</w:t>
            </w:r>
          </w:p>
          <w:p w14:paraId="427EF959" w14:textId="484259C3"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2C5F6240"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69355D9B"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0654D743" w:rsidR="00A31EC0" w:rsidRPr="00B77DA8" w:rsidRDefault="00E75496" w:rsidP="00E232AE">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6F" w14:textId="77777777" w:rsidR="00A31EC0" w:rsidRPr="00B77DA8" w:rsidRDefault="00A31EC0" w:rsidP="00C06625">
            <w:pPr>
              <w:pStyle w:val="TableTextCharCharChar1"/>
              <w:numPr>
                <w:ilvl w:val="12"/>
                <w:numId w:val="0"/>
              </w:numPr>
              <w:rPr>
                <w:b/>
                <w:color w:val="FF0000"/>
                <w:szCs w:val="24"/>
              </w:rPr>
            </w:pPr>
          </w:p>
          <w:p w14:paraId="427EF9A2" w14:textId="77777777" w:rsidR="000358EF" w:rsidRPr="00B77DA8" w:rsidRDefault="000358E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1F1F15E4" w:rsidR="00A31EC0" w:rsidRPr="00B77DA8" w:rsidRDefault="00E75496" w:rsidP="00E232AE">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Default="00A31EC0" w:rsidP="00C06625">
            <w:pPr>
              <w:pStyle w:val="TableTextCharCharChar1"/>
              <w:numPr>
                <w:ilvl w:val="12"/>
                <w:numId w:val="0"/>
              </w:numPr>
              <w:rPr>
                <w:b/>
                <w:szCs w:val="24"/>
              </w:rPr>
            </w:pPr>
          </w:p>
          <w:p w14:paraId="4411EE8D" w14:textId="77777777" w:rsidR="00F47261" w:rsidRPr="00B77DA8" w:rsidRDefault="00F47261" w:rsidP="00C06625">
            <w:pPr>
              <w:pStyle w:val="TableTextCharCharChar1"/>
              <w:numPr>
                <w:ilvl w:val="12"/>
                <w:numId w:val="0"/>
              </w:numPr>
              <w:rPr>
                <w:b/>
                <w:szCs w:val="24"/>
              </w:rPr>
            </w:pPr>
          </w:p>
          <w:p w14:paraId="524349B0" w14:textId="69092019"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4EDD8E9C"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534AEFBB" w:rsidR="00702BB1" w:rsidRPr="00B77DA8" w:rsidRDefault="00EC06CB">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 xml:space="preserve">of Eligible Expenses. </w:t>
            </w:r>
          </w:p>
        </w:tc>
      </w:tr>
      <w:tr w:rsidR="00A31EC0" w:rsidRPr="00B77DA8" w14:paraId="427EF9FB"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4" w:name="Therapeutic_Treatments_Outpatient"/>
            <w:r w:rsidRPr="00B77DA8">
              <w:rPr>
                <w:b/>
                <w:bCs/>
              </w:rPr>
              <w:t>Therapeutic Treatments – Outpatient</w:t>
            </w:r>
            <w:bookmarkEnd w:id="84"/>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1F2BFD36" w14:textId="31C2AAD9" w:rsidR="001E2F4F" w:rsidRDefault="009035F6" w:rsidP="009035F6">
            <w:pPr>
              <w:pStyle w:val="TableTextCharCharChar1"/>
              <w:rPr>
                <w:rStyle w:val="InstructionalTextChar"/>
              </w:rPr>
            </w:pPr>
            <w:r w:rsidRPr="00B77DA8">
              <w:t>If the service is provided in a doctor’s office, additional co-pays, deductible or co-insurance may apply.</w:t>
            </w:r>
          </w:p>
          <w:p w14:paraId="427EF9D5" w14:textId="142120F9" w:rsidR="009035F6" w:rsidRPr="00B77DA8" w:rsidRDefault="009035F6" w:rsidP="009035F6">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55FAB7A3" w:rsidR="00A31EC0" w:rsidRPr="00B77DA8" w:rsidRDefault="00E75496" w:rsidP="00B662EC">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DB" w14:textId="77777777" w:rsidR="00A31EC0" w:rsidRPr="00B77DA8" w:rsidRDefault="00A31EC0" w:rsidP="00C06625">
            <w:pPr>
              <w:pStyle w:val="TableTextCharCharChar1"/>
              <w:numPr>
                <w:ilvl w:val="12"/>
                <w:numId w:val="0"/>
              </w:numPr>
              <w:rPr>
                <w:b/>
                <w:color w:val="FF0000"/>
              </w:rPr>
            </w:pPr>
          </w:p>
          <w:p w14:paraId="427EF9E8" w14:textId="77777777" w:rsidR="00A31EC0" w:rsidRPr="00B77DA8" w:rsidRDefault="00A31EC0" w:rsidP="00C06625">
            <w:pPr>
              <w:pStyle w:val="TableTextCharCharChar1"/>
              <w:numPr>
                <w:ilvl w:val="12"/>
                <w:numId w:val="0"/>
              </w:numPr>
              <w:rPr>
                <w:b/>
                <w:color w:val="000000"/>
              </w:rPr>
            </w:pPr>
          </w:p>
          <w:p w14:paraId="427EF9E9" w14:textId="77777777" w:rsidR="00FF32A9" w:rsidRPr="00B77DA8"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56D0811B" w:rsidR="00A31EC0" w:rsidRPr="00B77DA8" w:rsidRDefault="00E75496" w:rsidP="00B662EC">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290486D3"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31C607CE" w:rsidR="00AC792B" w:rsidRPr="00B77DA8" w:rsidRDefault="00AC792B">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DC7699">
              <w:rPr>
                <w:b/>
                <w:color w:val="0000FF"/>
              </w:rPr>
              <w:t>50%</w:t>
            </w:r>
            <w:r w:rsidRPr="00B77DA8">
              <w:rPr>
                <w:b/>
              </w:rPr>
              <w:t xml:space="preserve"> </w:t>
            </w:r>
            <w:r w:rsidRPr="00B77DA8">
              <w:t>of Eligible Expenses.</w:t>
            </w:r>
          </w:p>
        </w:tc>
      </w:tr>
      <w:tr w:rsidR="00A31EC0" w:rsidRPr="00B77DA8" w14:paraId="427EFA25" w14:textId="77777777" w:rsidTr="002769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5" w:name="Urgent_Care_Center_Services"/>
            <w:r w:rsidRPr="00B77DA8">
              <w:rPr>
                <w:b/>
              </w:rPr>
              <w:t>Urgent Care Center Services</w:t>
            </w:r>
            <w:bookmarkEnd w:id="85"/>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586A817C" w14:textId="740B430A" w:rsidR="00C770F2" w:rsidRDefault="009035F6">
            <w:pPr>
              <w:pStyle w:val="TableText"/>
              <w:rPr>
                <w:rStyle w:val="InstructionalTextChar"/>
              </w:rPr>
            </w:pPr>
            <w:r w:rsidRPr="00B77DA8">
              <w:t>If the service is provided in a doctor’s office, additional co-pays, deductible or co-insurance may apply.</w:t>
            </w:r>
          </w:p>
          <w:p w14:paraId="427EFA08" w14:textId="6F17CF31" w:rsidR="00A31EC0" w:rsidRPr="00B77DA8" w:rsidRDefault="00A31EC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7F746EAD" w:rsidR="00A31EC0" w:rsidRPr="00B77DA8" w:rsidRDefault="00D56AFA">
            <w:pPr>
              <w:pStyle w:val="TableTextCharCharChar1"/>
              <w:numPr>
                <w:ilvl w:val="12"/>
                <w:numId w:val="0"/>
              </w:numPr>
              <w:rPr>
                <w:b/>
              </w:rPr>
            </w:pPr>
            <w:r>
              <w:rPr>
                <w:b/>
                <w:color w:val="0000FF"/>
              </w:rPr>
              <w:t>$50</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0A" w14:textId="77777777" w:rsidR="00A31EC0" w:rsidRPr="00B77DA8" w:rsidRDefault="00A31EC0">
            <w:pPr>
              <w:pStyle w:val="TableTextCharCharChar1"/>
              <w:numPr>
                <w:ilvl w:val="12"/>
                <w:numId w:val="0"/>
              </w:numPr>
              <w:rPr>
                <w:bCs/>
              </w:rPr>
            </w:pP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4215C898" w:rsidR="00A31EC0" w:rsidRPr="00B77DA8" w:rsidRDefault="00E75496" w:rsidP="003370C3">
            <w:pPr>
              <w:pStyle w:val="TableTextCharCharChar1"/>
              <w:numPr>
                <w:ilvl w:val="12"/>
                <w:numId w:val="0"/>
              </w:numPr>
            </w:pPr>
            <w:r>
              <w:rPr>
                <w:b/>
                <w:color w:val="0000FF"/>
              </w:rPr>
              <w:t>50%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8D82572" w:rsidR="00154B9C" w:rsidRPr="00B77DA8" w:rsidRDefault="00996655">
            <w:pPr>
              <w:pStyle w:val="TableTextCharCharChar1"/>
              <w:jc w:val="center"/>
              <w:rPr>
                <w:b/>
                <w:bCs/>
                <w:color w:val="FF0000"/>
              </w:rPr>
            </w:pPr>
            <w:r>
              <w:rPr>
                <w:b/>
                <w:bCs/>
                <w:color w:val="FF0000"/>
              </w:rPr>
              <w:t>2007 ASO CHOICE PLUS PS1 PLAN VTP</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6FA46BD2" w:rsidR="00154B9C" w:rsidRPr="00B77DA8" w:rsidRDefault="00996655">
            <w:pPr>
              <w:pStyle w:val="TableTextCharCharChar1"/>
              <w:jc w:val="center"/>
              <w:rPr>
                <w:b/>
                <w:bCs/>
                <w:color w:val="FF0000"/>
              </w:rPr>
            </w:pPr>
            <w:r>
              <w:rPr>
                <w:b/>
                <w:bCs/>
                <w:color w:val="FF0000"/>
              </w:rPr>
              <w:t>2007 ASO CHOICE PLUS PS1 PLAN VTP</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6" w:name="Intensive_Care_Unit"/>
            <w:r w:rsidRPr="00B77DA8">
              <w:rPr>
                <w:b/>
                <w:bCs/>
                <w:color w:val="FF0000"/>
              </w:rPr>
              <w:t>Intensive Care Unit</w:t>
            </w:r>
          </w:p>
          <w:bookmarkEnd w:id="86"/>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2B5E191E" w:rsidR="00345C8C" w:rsidRPr="00B77DA8" w:rsidRDefault="00E75496" w:rsidP="00345C8C">
            <w:pPr>
              <w:pStyle w:val="TableTextCharCharChar1"/>
              <w:numPr>
                <w:ilvl w:val="12"/>
                <w:numId w:val="0"/>
              </w:numPr>
              <w:rPr>
                <w:b/>
                <w:color w:val="FF0000"/>
                <w:szCs w:val="24"/>
              </w:rPr>
            </w:pPr>
            <w:r>
              <w:rPr>
                <w:b/>
                <w:color w:val="0000FF"/>
                <w:szCs w:val="24"/>
              </w:rPr>
              <w:t>80%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10B86ABD" w:rsidR="00345C8C" w:rsidRPr="00B77DA8" w:rsidRDefault="00E75496" w:rsidP="00345C8C">
            <w:pPr>
              <w:pStyle w:val="TableTextCharCharChar1"/>
              <w:numPr>
                <w:ilvl w:val="12"/>
                <w:numId w:val="0"/>
              </w:numPr>
              <w:rPr>
                <w:b/>
                <w:color w:val="FF0000"/>
                <w:szCs w:val="24"/>
              </w:rPr>
            </w:pPr>
            <w:r>
              <w:rPr>
                <w:b/>
                <w:color w:val="0000FF"/>
                <w:szCs w:val="24"/>
              </w:rPr>
              <w:t>50%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5B519AA7"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07075B3A"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 xml:space="preserve">48 </w:t>
            </w:r>
            <w:r w:rsidRPr="00B77DA8">
              <w:rPr>
                <w:bCs/>
                <w:color w:val="FF0000"/>
              </w:rPr>
              <w:t>hours</w:t>
            </w:r>
            <w:r w:rsidRPr="00B77DA8">
              <w:rPr>
                <w:color w:val="FF0000"/>
              </w:rPr>
              <w:t>, or as soon as is reasonably possible.</w:t>
            </w:r>
          </w:p>
          <w:p w14:paraId="427EFA63" w14:textId="77777777" w:rsidR="00B82441" w:rsidRPr="00B77DA8" w:rsidRDefault="00B82441" w:rsidP="00B82441">
            <w:pPr>
              <w:pStyle w:val="TableTextCharCharChar1"/>
              <w:numPr>
                <w:ilvl w:val="12"/>
                <w:numId w:val="0"/>
              </w:numPr>
            </w:pPr>
          </w:p>
          <w:p w14:paraId="1DBFD05C" w14:textId="0AF1A9EB" w:rsidR="00B82441" w:rsidRDefault="00B82441">
            <w:pPr>
              <w:pStyle w:val="TableTextCharCharChar1"/>
              <w:numPr>
                <w:ilvl w:val="12"/>
                <w:numId w:val="0"/>
              </w:numPr>
              <w:rPr>
                <w:color w:val="FF0000"/>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reduced to</w:t>
            </w:r>
            <w:r w:rsidRPr="00B77DA8">
              <w:rPr>
                <w:b/>
              </w:rPr>
              <w:t xml:space="preserve"> </w:t>
            </w:r>
            <w:r w:rsidR="00DC7699">
              <w:rPr>
                <w:b/>
                <w:color w:val="0000FF"/>
              </w:rPr>
              <w:t>50%</w:t>
            </w:r>
            <w:r w:rsidRPr="00B77DA8">
              <w:rPr>
                <w:b/>
              </w:rPr>
              <w:t xml:space="preserve"> </w:t>
            </w:r>
            <w:r w:rsidRPr="00B77DA8">
              <w:rPr>
                <w:color w:val="FF0000"/>
              </w:rPr>
              <w:t xml:space="preserve">of Eligible Expenses. </w:t>
            </w:r>
          </w:p>
          <w:p w14:paraId="427EFA65" w14:textId="77777777" w:rsidR="00904F19" w:rsidRPr="00B77DA8" w:rsidRDefault="00904F19">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7" w:name="PreAdmission_Testing"/>
            <w:r w:rsidRPr="00B77DA8">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w:t>
      </w:r>
      <w:proofErr w:type="spellStart"/>
      <w:r w:rsidRPr="00B77DA8">
        <w:t>Maternity_Care</w:t>
      </w:r>
      <w:proofErr w:type="spellEnd"/>
      <w:r w:rsidRPr="00B77DA8">
        <w:t>--&gt;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52080009" w:rsidR="00FD1B50" w:rsidRPr="00B77DA8" w:rsidRDefault="00FD1B50" w:rsidP="00FD1B50">
      <w:r w:rsidRPr="00B77DA8">
        <w:rPr>
          <w:i/>
          <w:iCs/>
          <w:sz w:val="24"/>
          <w:szCs w:val="24"/>
        </w:rPr>
        <w:t xml:space="preserve">Providers, this summary is for members, to review the terms of your participation agreement, please visit </w:t>
      </w:r>
      <w:hyperlink r:id="rId27" w:history="1">
        <w:r w:rsidR="0010377A" w:rsidRPr="009E037F">
          <w:rPr>
            <w:sz w:val="24"/>
            <w:szCs w:val="24"/>
          </w:rPr>
          <w:t xml:space="preserve"> </w:t>
        </w:r>
        <w:hyperlink r:id="rId28" w:history="1">
          <w:r w:rsidR="0010377A" w:rsidRPr="009E037F">
            <w:rPr>
              <w:rStyle w:val="Hyperlink"/>
              <w:i/>
              <w:iCs/>
              <w:sz w:val="24"/>
              <w:szCs w:val="24"/>
            </w:rPr>
            <w:t>uhcprovider.com</w:t>
          </w:r>
        </w:hyperlink>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8" w:name="Maternity_Care"/>
      <w:r w:rsidRPr="00B77DA8">
        <w:rPr>
          <w:b/>
          <w:bCs/>
          <w:color w:val="0000FF"/>
          <w:sz w:val="28"/>
        </w:rPr>
        <w:t>MATERNITY CARE</w:t>
      </w:r>
    </w:p>
    <w:bookmarkEnd w:id="88"/>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9868B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790AD3CC" w:rsidR="00154B9C" w:rsidRPr="00B77DA8" w:rsidRDefault="00996655">
            <w:pPr>
              <w:pStyle w:val="TableTextCharCharChar1"/>
              <w:jc w:val="center"/>
              <w:rPr>
                <w:b/>
                <w:bCs/>
                <w:color w:val="000000"/>
              </w:rPr>
            </w:pPr>
            <w:r>
              <w:rPr>
                <w:b/>
                <w:bCs/>
                <w:color w:val="000000"/>
              </w:rPr>
              <w:t>2007 ASO CHOICE PLUS PS1 PLAN VTP</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59890208" w:rsidR="00154B9C" w:rsidRPr="00B77DA8" w:rsidRDefault="00996655">
            <w:pPr>
              <w:pStyle w:val="TableTextCharCharChar1"/>
              <w:jc w:val="center"/>
              <w:rPr>
                <w:b/>
                <w:bCs/>
                <w:color w:val="000000"/>
              </w:rPr>
            </w:pPr>
            <w:r>
              <w:rPr>
                <w:b/>
                <w:bCs/>
                <w:color w:val="000000"/>
              </w:rPr>
              <w:t>2007 ASO CHOICE PLUS PS1 PLAN VTP</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9868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9" w:name="Maternity_Services_Mother_Newborn"/>
            <w:r w:rsidRPr="00B77DA8">
              <w:rPr>
                <w:b/>
                <w:szCs w:val="24"/>
              </w:rPr>
              <w:t>Maternity Services- Mother and Newborn</w:t>
            </w:r>
            <w:bookmarkEnd w:id="89"/>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8732DC">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3" w14:textId="7D9D140A" w:rsidR="00154B9C" w:rsidRPr="00B77DA8" w:rsidRDefault="00154B9C" w:rsidP="007E00FC">
            <w:pPr>
              <w:pStyle w:val="TableTextCharCharChar1"/>
              <w:numPr>
                <w:ilvl w:val="12"/>
                <w:numId w:val="0"/>
              </w:numPr>
              <w:rPr>
                <w:b/>
                <w:color w:val="FF0000"/>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sidRPr="00B77DA8">
              <w:rPr>
                <w:b/>
                <w:szCs w:val="24"/>
              </w:rPr>
              <w:t xml:space="preserve"> </w:t>
            </w:r>
            <w:r w:rsidR="007340AE">
              <w:rPr>
                <w:b/>
                <w:color w:val="0000FF"/>
                <w:szCs w:val="24"/>
              </w:rPr>
              <w:t>$30</w:t>
            </w:r>
            <w:r w:rsidR="007340AE" w:rsidRPr="00B77DA8">
              <w:rPr>
                <w:b/>
                <w:color w:val="0000FF"/>
                <w:szCs w:val="24"/>
              </w:rPr>
              <w:t xml:space="preserve"> </w:t>
            </w:r>
            <w:r w:rsidRPr="00B77DA8">
              <w:rPr>
                <w:color w:val="000000"/>
                <w:szCs w:val="24"/>
              </w:rPr>
              <w:t>applies</w:t>
            </w:r>
            <w:r w:rsidRPr="00B77DA8">
              <w:rPr>
                <w:bCs/>
                <w:color w:val="000000"/>
                <w:szCs w:val="24"/>
              </w:rPr>
              <w:t>.</w:t>
            </w:r>
            <w:r w:rsidR="007E00FC" w:rsidRPr="00B77DA8">
              <w:rPr>
                <w:b/>
                <w:color w:val="FF00FF"/>
                <w:szCs w:val="24"/>
              </w:rPr>
              <w:t xml:space="preserve"> </w:t>
            </w:r>
          </w:p>
          <w:p w14:paraId="427EFAA4" w14:textId="77777777" w:rsidR="00154B9C" w:rsidRPr="00B77DA8" w:rsidRDefault="00154B9C">
            <w:pPr>
              <w:pStyle w:val="TableTextCharCharChar1"/>
              <w:numPr>
                <w:ilvl w:val="12"/>
                <w:numId w:val="0"/>
              </w:numPr>
              <w:rPr>
                <w:b/>
                <w:color w:val="FF0000"/>
                <w:szCs w:val="24"/>
              </w:rPr>
            </w:pPr>
          </w:p>
          <w:p w14:paraId="427EFAA9" w14:textId="77777777" w:rsidR="00154B9C" w:rsidRPr="00B77DA8" w:rsidRDefault="00154B9C">
            <w:pPr>
              <w:pStyle w:val="TableTextCharCharChar1"/>
              <w:numPr>
                <w:ilvl w:val="12"/>
                <w:numId w:val="0"/>
              </w:numP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606A6789"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06CB65FE" w:rsidR="00B82441" w:rsidRPr="00B77DA8" w:rsidRDefault="00B82441">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 xml:space="preserve">of Eligible Expenses. </w:t>
            </w:r>
          </w:p>
        </w:tc>
      </w:tr>
      <w:tr w:rsidR="0001056C" w:rsidRPr="00B77DA8" w14:paraId="427EFAD4" w14:textId="77777777" w:rsidTr="009868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90" w:name="Neonatal_Resource_Services_NRS"/>
            <w:r w:rsidRPr="00B77DA8">
              <w:rPr>
                <w:b/>
              </w:rPr>
              <w:t>Neonatal Resource Services (NRS)</w:t>
            </w:r>
            <w:bookmarkEnd w:id="90"/>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9868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1" w:name="Midwife"/>
            <w:r w:rsidRPr="00B77DA8">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9868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2" w:name="Birthing_Center"/>
            <w:r w:rsidRPr="00B77DA8">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B3B" w14:textId="77777777" w:rsidTr="009868B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57CB0B95" w:rsidR="0001056C" w:rsidRPr="00B77DA8" w:rsidRDefault="009868BD" w:rsidP="001539B1">
            <w:pPr>
              <w:pStyle w:val="TableTextCharCharChar1"/>
              <w:numPr>
                <w:ilvl w:val="12"/>
                <w:numId w:val="0"/>
              </w:numPr>
              <w:rPr>
                <w:b/>
              </w:rPr>
            </w:pPr>
            <w:bookmarkStart w:id="93" w:name="The_Healthy_Pregnancy_Program"/>
            <w:r w:rsidRPr="009868BD">
              <w:rPr>
                <w:b/>
              </w:rPr>
              <w:t>Maternity Support Program</w:t>
            </w:r>
            <w:r w:rsidRPr="009868BD" w:rsidDel="009868BD">
              <w:rPr>
                <w:b/>
              </w:rPr>
              <w:t xml:space="preserve"> </w:t>
            </w:r>
            <w:bookmarkEnd w:id="93"/>
          </w:p>
          <w:p w14:paraId="427EFB02" w14:textId="6CCD91D3" w:rsidR="0001056C" w:rsidRPr="00B77DA8" w:rsidRDefault="0001056C"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38FFC4" w14:textId="77777777" w:rsidR="009868BD" w:rsidRPr="009868BD" w:rsidRDefault="009868BD" w:rsidP="009868BD">
            <w:pPr>
              <w:pStyle w:val="TableText"/>
              <w:rPr>
                <w:szCs w:val="24"/>
              </w:rPr>
            </w:pPr>
            <w:r w:rsidRPr="009868BD">
              <w:rPr>
                <w:szCs w:val="24"/>
              </w:rPr>
              <w:t xml:space="preserve">If you are pregnant or thinking about becoming pregnant, and you are enrolled in the medical Plan, you can get valuable educational information, advice and comprehensive case management. </w:t>
            </w:r>
          </w:p>
          <w:p w14:paraId="1CB8E20A" w14:textId="77777777" w:rsidR="009868BD" w:rsidRPr="009868BD" w:rsidRDefault="009868BD" w:rsidP="009868BD">
            <w:pPr>
              <w:pStyle w:val="TableText"/>
              <w:rPr>
                <w:szCs w:val="24"/>
              </w:rPr>
            </w:pPr>
            <w:r w:rsidRPr="009868BD">
              <w:rPr>
                <w:szCs w:val="24"/>
              </w:rPr>
              <w:t>This program offers:</w:t>
            </w:r>
          </w:p>
          <w:p w14:paraId="7BC45952" w14:textId="77777777" w:rsidR="009868BD" w:rsidRPr="009868BD" w:rsidRDefault="009868BD" w:rsidP="009868BD">
            <w:pPr>
              <w:pStyle w:val="TableText"/>
              <w:numPr>
                <w:ilvl w:val="0"/>
                <w:numId w:val="72"/>
              </w:numPr>
              <w:textAlignment w:val="auto"/>
              <w:rPr>
                <w:szCs w:val="24"/>
              </w:rPr>
            </w:pPr>
            <w:r w:rsidRPr="009868BD">
              <w:rPr>
                <w:szCs w:val="24"/>
              </w:rPr>
              <w:t xml:space="preserve">Help to enroll in the program </w:t>
            </w:r>
          </w:p>
          <w:p w14:paraId="36A387C4" w14:textId="77777777" w:rsidR="009868BD" w:rsidRPr="009868BD" w:rsidRDefault="009868BD" w:rsidP="009868BD">
            <w:pPr>
              <w:pStyle w:val="TableText"/>
              <w:numPr>
                <w:ilvl w:val="0"/>
                <w:numId w:val="72"/>
              </w:numPr>
              <w:textAlignment w:val="auto"/>
              <w:rPr>
                <w:szCs w:val="24"/>
              </w:rPr>
            </w:pPr>
            <w:r w:rsidRPr="009868BD">
              <w:rPr>
                <w:szCs w:val="24"/>
              </w:rPr>
              <w:t>pre-conception health coaching;</w:t>
            </w:r>
          </w:p>
          <w:p w14:paraId="3A9C301D" w14:textId="77777777" w:rsidR="009868BD" w:rsidRPr="009868BD" w:rsidRDefault="009868BD" w:rsidP="009868BD">
            <w:pPr>
              <w:pStyle w:val="TableText"/>
              <w:numPr>
                <w:ilvl w:val="0"/>
                <w:numId w:val="72"/>
              </w:numPr>
              <w:textAlignment w:val="auto"/>
              <w:rPr>
                <w:szCs w:val="24"/>
              </w:rPr>
            </w:pPr>
            <w:r w:rsidRPr="009868BD">
              <w:rPr>
                <w:szCs w:val="24"/>
              </w:rPr>
              <w:t xml:space="preserve">written and online educational resources covering a wide range of topics; </w:t>
            </w:r>
          </w:p>
          <w:p w14:paraId="14EE8E12" w14:textId="77777777" w:rsidR="009868BD" w:rsidRPr="009868BD" w:rsidRDefault="009868BD" w:rsidP="009868BD">
            <w:pPr>
              <w:pStyle w:val="TableText"/>
              <w:numPr>
                <w:ilvl w:val="0"/>
                <w:numId w:val="72"/>
              </w:numPr>
              <w:textAlignment w:val="auto"/>
              <w:rPr>
                <w:szCs w:val="24"/>
              </w:rPr>
            </w:pPr>
            <w:r w:rsidRPr="00A75F5A">
              <w:rPr>
                <w:szCs w:val="24"/>
              </w:rPr>
              <w:t>Continued risk assessments during and after your pregnancy to offer you the right support and guidance</w:t>
            </w:r>
          </w:p>
          <w:p w14:paraId="1ECD1199" w14:textId="77777777" w:rsidR="009868BD" w:rsidRPr="009868BD" w:rsidRDefault="009868BD" w:rsidP="009868BD">
            <w:pPr>
              <w:pStyle w:val="TableText"/>
              <w:numPr>
                <w:ilvl w:val="0"/>
                <w:numId w:val="72"/>
              </w:numPr>
              <w:textAlignment w:val="auto"/>
              <w:rPr>
                <w:szCs w:val="24"/>
              </w:rPr>
            </w:pPr>
            <w:r w:rsidRPr="009868BD">
              <w:rPr>
                <w:szCs w:val="24"/>
              </w:rPr>
              <w:t>pre-delivery consultation;</w:t>
            </w:r>
          </w:p>
          <w:p w14:paraId="3C28D1E1" w14:textId="77777777" w:rsidR="009868BD" w:rsidRPr="009868BD" w:rsidRDefault="009868BD" w:rsidP="009868BD">
            <w:pPr>
              <w:pStyle w:val="TableText"/>
              <w:numPr>
                <w:ilvl w:val="0"/>
                <w:numId w:val="72"/>
              </w:numPr>
              <w:textAlignment w:val="auto"/>
              <w:rPr>
                <w:szCs w:val="24"/>
              </w:rPr>
            </w:pPr>
            <w:r w:rsidRPr="009868BD">
              <w:rPr>
                <w:szCs w:val="24"/>
              </w:rPr>
              <w:t>coordination with and referrals to other benefits and programs available under the medical plan;</w:t>
            </w:r>
          </w:p>
          <w:p w14:paraId="05088088" w14:textId="77777777" w:rsidR="009868BD" w:rsidRPr="009868BD" w:rsidRDefault="009868BD" w:rsidP="009868BD">
            <w:pPr>
              <w:pStyle w:val="TableText"/>
              <w:numPr>
                <w:ilvl w:val="0"/>
                <w:numId w:val="72"/>
              </w:numPr>
              <w:textAlignment w:val="auto"/>
              <w:rPr>
                <w:szCs w:val="24"/>
              </w:rPr>
            </w:pPr>
            <w:r w:rsidRPr="009868BD">
              <w:rPr>
                <w:szCs w:val="24"/>
              </w:rPr>
              <w:t xml:space="preserve">a phone call from a nurse approximately two weeks postpartum to provide information on postpartum and newborn care, feeding, nutrition, immunizations and more; </w:t>
            </w:r>
          </w:p>
          <w:p w14:paraId="32378213" w14:textId="77777777" w:rsidR="009868BD" w:rsidRPr="009868BD" w:rsidRDefault="009868BD" w:rsidP="009868BD">
            <w:pPr>
              <w:pStyle w:val="TableText"/>
              <w:numPr>
                <w:ilvl w:val="0"/>
                <w:numId w:val="72"/>
              </w:numPr>
              <w:textAlignment w:val="auto"/>
              <w:rPr>
                <w:szCs w:val="24"/>
              </w:rPr>
            </w:pPr>
            <w:r w:rsidRPr="009868BD">
              <w:rPr>
                <w:szCs w:val="24"/>
              </w:rPr>
              <w:t>post-partum depression screening</w:t>
            </w:r>
          </w:p>
          <w:p w14:paraId="1685F43D" w14:textId="77777777" w:rsidR="009868BD" w:rsidRPr="009868BD" w:rsidRDefault="009868BD" w:rsidP="009868BD">
            <w:pPr>
              <w:pStyle w:val="TableText"/>
              <w:rPr>
                <w:szCs w:val="24"/>
              </w:rPr>
            </w:pPr>
          </w:p>
          <w:p w14:paraId="2BF779C4" w14:textId="77777777" w:rsidR="009868BD" w:rsidRPr="009868BD" w:rsidRDefault="009868BD" w:rsidP="009868BD">
            <w:pPr>
              <w:pStyle w:val="TableText"/>
              <w:numPr>
                <w:ilvl w:val="12"/>
                <w:numId w:val="0"/>
              </w:numPr>
              <w:rPr>
                <w:szCs w:val="24"/>
              </w:rPr>
            </w:pPr>
            <w:r w:rsidRPr="009868BD">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A75F5A">
              <w:rPr>
                <w:szCs w:val="24"/>
              </w:rPr>
              <w:t xml:space="preserve">UnitedHealthcare Healthy </w:t>
            </w:r>
            <w:proofErr w:type="spellStart"/>
            <w:r w:rsidRPr="00A75F5A">
              <w:rPr>
                <w:szCs w:val="24"/>
              </w:rPr>
              <w:t>PregnancyTM</w:t>
            </w:r>
            <w:proofErr w:type="spellEnd"/>
            <w:r w:rsidRPr="00A75F5A">
              <w:rPr>
                <w:szCs w:val="24"/>
              </w:rPr>
              <w:t xml:space="preserve"> app, which offers nurse support and resources to help support for a healthier pregnancy.</w:t>
            </w:r>
          </w:p>
          <w:p w14:paraId="5007111F" w14:textId="77777777" w:rsidR="009868BD" w:rsidRPr="009868BD" w:rsidRDefault="009868BD" w:rsidP="009868BD">
            <w:pPr>
              <w:pStyle w:val="TableText"/>
              <w:numPr>
                <w:ilvl w:val="12"/>
                <w:numId w:val="0"/>
              </w:numPr>
              <w:rPr>
                <w:szCs w:val="24"/>
              </w:rPr>
            </w:pPr>
          </w:p>
          <w:p w14:paraId="3A289F97" w14:textId="77777777" w:rsidR="009868BD" w:rsidRPr="009868BD" w:rsidRDefault="009868BD" w:rsidP="009868BD">
            <w:pPr>
              <w:pStyle w:val="TableText"/>
              <w:numPr>
                <w:ilvl w:val="12"/>
                <w:numId w:val="0"/>
              </w:numPr>
              <w:rPr>
                <w:szCs w:val="24"/>
              </w:rPr>
            </w:pPr>
            <w:r w:rsidRPr="009868BD">
              <w:rPr>
                <w:szCs w:val="24"/>
              </w:rPr>
              <w:t>As a program participant, you can always call your nurse with any questions or concerns you might have.</w:t>
            </w:r>
          </w:p>
          <w:p w14:paraId="437F28B7" w14:textId="77777777" w:rsidR="009868BD" w:rsidRPr="009868BD" w:rsidRDefault="009868BD" w:rsidP="009868BD">
            <w:pPr>
              <w:pStyle w:val="TableText"/>
              <w:numPr>
                <w:ilvl w:val="12"/>
                <w:numId w:val="0"/>
              </w:numPr>
              <w:rPr>
                <w:szCs w:val="24"/>
              </w:rPr>
            </w:pPr>
          </w:p>
          <w:p w14:paraId="0049CB8D" w14:textId="77777777" w:rsidR="009868BD" w:rsidRPr="00A75F5A" w:rsidRDefault="009868BD" w:rsidP="009868BD">
            <w:pPr>
              <w:numPr>
                <w:ilvl w:val="12"/>
                <w:numId w:val="0"/>
              </w:numPr>
              <w:rPr>
                <w:sz w:val="24"/>
                <w:szCs w:val="24"/>
              </w:rPr>
            </w:pPr>
            <w:r w:rsidRPr="00A75F5A">
              <w:rPr>
                <w:sz w:val="24"/>
                <w:szCs w:val="24"/>
              </w:rPr>
              <w:t>For more information and to enroll, call us toll-free at the number on your health plan ID card.</w:t>
            </w:r>
          </w:p>
          <w:p w14:paraId="427EFB3A" w14:textId="6D0292C4" w:rsidR="0001056C" w:rsidRPr="00B77DA8" w:rsidRDefault="0001056C" w:rsidP="008732DC">
            <w:pPr>
              <w:numPr>
                <w:ilvl w:val="12"/>
                <w:numId w:val="0"/>
              </w:num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31532F54" w:rsidR="00154B9C" w:rsidRPr="00B77DA8" w:rsidRDefault="00996655">
            <w:pPr>
              <w:pStyle w:val="TableTextCharCharChar1"/>
              <w:jc w:val="center"/>
              <w:rPr>
                <w:b/>
                <w:bCs/>
                <w:color w:val="FF0000"/>
              </w:rPr>
            </w:pPr>
            <w:r>
              <w:rPr>
                <w:b/>
                <w:bCs/>
                <w:color w:val="FF0000"/>
              </w:rPr>
              <w:t>2007 ASO CHOICE PLUS PS1 PLAN VTP</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6FE8F475" w:rsidR="00154B9C" w:rsidRPr="00B77DA8" w:rsidRDefault="00996655">
            <w:pPr>
              <w:pStyle w:val="TableTextCharCharChar1"/>
              <w:jc w:val="center"/>
              <w:rPr>
                <w:b/>
                <w:bCs/>
                <w:color w:val="FF0000"/>
              </w:rPr>
            </w:pPr>
            <w:r>
              <w:rPr>
                <w:b/>
                <w:bCs/>
                <w:color w:val="FF0000"/>
              </w:rPr>
              <w:t>2007 ASO CHOICE PLUS PS1 PLAN VTP</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091974A2" w:rsidR="00006291" w:rsidRPr="00B77DA8" w:rsidRDefault="00006291" w:rsidP="00006291">
            <w:pPr>
              <w:rPr>
                <w:color w:val="FF0000"/>
                <w:sz w:val="24"/>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E" w14:textId="77777777" w:rsidR="00E75157" w:rsidRPr="00B77DA8" w:rsidRDefault="00E75157" w:rsidP="008732DC">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w:t>
      </w:r>
      <w:proofErr w:type="spellStart"/>
      <w:r w:rsidRPr="00B77DA8">
        <w:t>Physician_Services</w:t>
      </w:r>
      <w:proofErr w:type="spellEnd"/>
      <w:r w:rsidRPr="00B77DA8">
        <w:t>--&gt;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46F5CF7D" w:rsidR="00FD1B50" w:rsidRPr="00B77DA8" w:rsidRDefault="00FD1B50" w:rsidP="00FD1B50">
      <w:r w:rsidRPr="00B77DA8">
        <w:rPr>
          <w:i/>
          <w:iCs/>
          <w:sz w:val="24"/>
          <w:szCs w:val="24"/>
        </w:rPr>
        <w:t>Providers, this summary is for members, to review the terms of your participation agreement, please vi</w:t>
      </w:r>
      <w:r w:rsidRPr="0010377A">
        <w:rPr>
          <w:i/>
          <w:iCs/>
          <w:sz w:val="24"/>
          <w:szCs w:val="24"/>
        </w:rPr>
        <w:t xml:space="preserve">sit </w:t>
      </w:r>
      <w:hyperlink r:id="rId29" w:history="1">
        <w:r w:rsidR="0010377A" w:rsidRPr="009E037F">
          <w:rPr>
            <w:sz w:val="24"/>
            <w:szCs w:val="24"/>
          </w:rPr>
          <w:t xml:space="preserve"> </w:t>
        </w:r>
        <w:hyperlink r:id="rId30" w:history="1">
          <w:r w:rsidR="0010377A" w:rsidRPr="009E037F">
            <w:rPr>
              <w:rStyle w:val="Hyperlink"/>
              <w:i/>
              <w:iCs/>
              <w:sz w:val="24"/>
              <w:szCs w:val="24"/>
            </w:rPr>
            <w:t>uhcprovider.com</w:t>
          </w:r>
        </w:hyperlink>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E353F0">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77E06726" w:rsidR="00154B9C" w:rsidRPr="00B77DA8" w:rsidRDefault="00996655">
            <w:pPr>
              <w:pStyle w:val="TableTextCharCharChar1"/>
              <w:jc w:val="center"/>
              <w:rPr>
                <w:b/>
                <w:bCs/>
                <w:color w:val="000000"/>
              </w:rPr>
            </w:pPr>
            <w:r>
              <w:rPr>
                <w:b/>
                <w:bCs/>
                <w:color w:val="000000"/>
              </w:rPr>
              <w:t>2007 ASO CHOICE PLUS PS1 PLAN VTP</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2198CC21" w:rsidR="00154B9C" w:rsidRPr="00B77DA8" w:rsidRDefault="00996655" w:rsidP="00DC5F4F">
            <w:pPr>
              <w:pStyle w:val="TableTextCharCharChar1"/>
              <w:ind w:right="-18"/>
              <w:jc w:val="center"/>
              <w:rPr>
                <w:b/>
                <w:bCs/>
                <w:color w:val="000000"/>
              </w:rPr>
            </w:pPr>
            <w:r>
              <w:rPr>
                <w:b/>
                <w:bCs/>
                <w:color w:val="000000"/>
              </w:rPr>
              <w:t>2007 ASO CHOICE PLUS PS1 PLAN VTP</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7" w:name="Hemophilia_Program"/>
            <w:r w:rsidRPr="00B77DA8">
              <w:rPr>
                <w:b/>
                <w:color w:val="000000"/>
                <w:szCs w:val="24"/>
              </w:rPr>
              <w:t>Hemophilia Program</w:t>
            </w:r>
          </w:p>
          <w:bookmarkEnd w:id="97"/>
          <w:p w14:paraId="427EFB69" w14:textId="77777777" w:rsidR="00EC69F2" w:rsidRPr="00B77DA8" w:rsidRDefault="00EC69F2" w:rsidP="005F09B5">
            <w:pPr>
              <w:pStyle w:val="TableText"/>
              <w:rPr>
                <w:color w:val="000000"/>
                <w:szCs w:val="24"/>
              </w:rPr>
            </w:pPr>
          </w:p>
          <w:p w14:paraId="427EFB6D" w14:textId="77777777" w:rsidR="00EC69F2" w:rsidRPr="00B77DA8" w:rsidRDefault="00EC69F2" w:rsidP="005F09B5">
            <w:pPr>
              <w:pStyle w:val="TableText"/>
              <w:rPr>
                <w:color w:val="000000"/>
                <w:szCs w:val="24"/>
              </w:rPr>
            </w:pPr>
          </w:p>
          <w:p w14:paraId="427EFB6E" w14:textId="77777777" w:rsidR="00EC69F2" w:rsidRPr="00B77DA8" w:rsidRDefault="00EC69F2" w:rsidP="005F09B5">
            <w:pPr>
              <w:pStyle w:val="TableText"/>
              <w:rPr>
                <w:b/>
                <w:color w:val="000000"/>
                <w:szCs w:val="24"/>
              </w:rPr>
            </w:pPr>
            <w:proofErr w:type="spellStart"/>
            <w:r w:rsidRPr="00B77DA8">
              <w:rPr>
                <w:b/>
                <w:color w:val="000000"/>
                <w:szCs w:val="24"/>
                <w:u w:val="single"/>
              </w:rPr>
              <w:t>Self Administration</w:t>
            </w:r>
            <w:proofErr w:type="spellEnd"/>
            <w:r w:rsidRPr="00B77DA8">
              <w:rPr>
                <w:b/>
                <w:color w:val="000000"/>
                <w:szCs w:val="24"/>
                <w:u w:val="single"/>
              </w:rPr>
              <w:t>/Self Infusing</w:t>
            </w:r>
            <w:r w:rsidRPr="00B77DA8">
              <w:rPr>
                <w:b/>
                <w:color w:val="000000"/>
                <w:szCs w:val="24"/>
              </w:rPr>
              <w:t xml:space="preserve">: </w:t>
            </w:r>
          </w:p>
          <w:p w14:paraId="427EFB6F" w14:textId="77777777" w:rsidR="00EC69F2" w:rsidRPr="00B77DA8" w:rsidRDefault="00EC69F2" w:rsidP="005F09B5">
            <w:pPr>
              <w:pStyle w:val="TableText"/>
              <w:rPr>
                <w:color w:val="000000"/>
                <w:szCs w:val="24"/>
              </w:rPr>
            </w:pPr>
            <w:r w:rsidRPr="00B77DA8">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B77DA8">
              <w:rPr>
                <w:color w:val="000000"/>
                <w:szCs w:val="24"/>
              </w:rPr>
              <w:t xml:space="preserve">Your medications are covered under the pharmacy benefit only if you are </w:t>
            </w:r>
            <w:proofErr w:type="spellStart"/>
            <w:r w:rsidRPr="00B77DA8">
              <w:rPr>
                <w:color w:val="000000"/>
                <w:szCs w:val="24"/>
              </w:rPr>
              <w:t>self administering</w:t>
            </w:r>
            <w:proofErr w:type="spellEnd"/>
            <w:r w:rsidRPr="00B77DA8">
              <w:rPr>
                <w:color w:val="000000"/>
                <w:szCs w:val="24"/>
              </w:rPr>
              <w:t xml:space="preserve"> or infusing your Hemophilia Factor medications. A designated specialty pharmacy network provider must be used to receive in-network benefits</w:t>
            </w:r>
          </w:p>
          <w:p w14:paraId="427EFB70" w14:textId="77777777" w:rsidR="00EC69F2" w:rsidRPr="00B77DA8" w:rsidRDefault="00EC69F2" w:rsidP="005F09B5">
            <w:pPr>
              <w:pStyle w:val="TableText"/>
              <w:rPr>
                <w:color w:val="000000"/>
                <w:szCs w:val="24"/>
              </w:rPr>
            </w:pPr>
          </w:p>
          <w:p w14:paraId="427EFB71" w14:textId="77777777" w:rsidR="00EC69F2" w:rsidRPr="00B77DA8" w:rsidRDefault="00EC69F2" w:rsidP="005F09B5">
            <w:pPr>
              <w:pStyle w:val="TableText"/>
              <w:rPr>
                <w:color w:val="000000"/>
                <w:szCs w:val="24"/>
              </w:rPr>
            </w:pPr>
          </w:p>
          <w:p w14:paraId="427EFB72" w14:textId="77777777" w:rsidR="00EC69F2" w:rsidRPr="00B77DA8" w:rsidRDefault="00EC69F2" w:rsidP="005F09B5">
            <w:pPr>
              <w:pStyle w:val="TableText"/>
              <w:rPr>
                <w:b/>
                <w:color w:val="000000"/>
                <w:szCs w:val="24"/>
              </w:rPr>
            </w:pPr>
            <w:r w:rsidRPr="00B77DA8">
              <w:rPr>
                <w:b/>
                <w:color w:val="000000"/>
                <w:szCs w:val="24"/>
                <w:u w:val="single"/>
              </w:rPr>
              <w:t>Assisted Administration / Nursing Assistance</w:t>
            </w:r>
            <w:r w:rsidRPr="00B77DA8">
              <w:rPr>
                <w:b/>
                <w:color w:val="000000"/>
                <w:szCs w:val="24"/>
              </w:rPr>
              <w:t>:</w:t>
            </w:r>
          </w:p>
          <w:p w14:paraId="427EFB73" w14:textId="77777777" w:rsidR="00EC69F2" w:rsidRPr="00B77DA8" w:rsidRDefault="00EC69F2" w:rsidP="005F09B5">
            <w:pPr>
              <w:numPr>
                <w:ilvl w:val="12"/>
                <w:numId w:val="0"/>
              </w:numPr>
              <w:rPr>
                <w:b/>
                <w:sz w:val="24"/>
                <w:szCs w:val="24"/>
              </w:rPr>
            </w:pPr>
            <w:r w:rsidRPr="00B77DA8">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77DA8">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2AD69258" w:rsidR="00EC69F2" w:rsidRPr="00B77DA8" w:rsidRDefault="00EC69F2" w:rsidP="005F09B5">
            <w:pPr>
              <w:pStyle w:val="TableText"/>
              <w:rPr>
                <w:color w:val="000000"/>
                <w:szCs w:val="24"/>
              </w:rPr>
            </w:pPr>
            <w:r w:rsidRPr="00B77DA8">
              <w:rPr>
                <w:color w:val="000000"/>
                <w:szCs w:val="24"/>
              </w:rPr>
              <w:t xml:space="preserve">As a person who is enrolled in the </w:t>
            </w:r>
            <w:r w:rsidRPr="00B77DA8">
              <w:rPr>
                <w:b/>
                <w:color w:val="000000"/>
                <w:szCs w:val="24"/>
              </w:rPr>
              <w:t>UnitedHealthcare's Hemophilia Program</w:t>
            </w:r>
            <w:r w:rsidRPr="00B77DA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B77DA8" w:rsidRDefault="00EC69F2" w:rsidP="005F09B5">
            <w:pPr>
              <w:pStyle w:val="TableText"/>
              <w:rPr>
                <w:color w:val="000000"/>
                <w:szCs w:val="24"/>
              </w:rPr>
            </w:pPr>
          </w:p>
          <w:p w14:paraId="427EFB85" w14:textId="77777777" w:rsidR="00EC69F2" w:rsidRPr="00B77DA8" w:rsidRDefault="00EC69F2" w:rsidP="005F09B5">
            <w:pPr>
              <w:pStyle w:val="TableText"/>
              <w:rPr>
                <w:b/>
                <w:color w:val="000000"/>
                <w:szCs w:val="24"/>
                <w:u w:val="single"/>
              </w:rPr>
            </w:pPr>
            <w:r w:rsidRPr="00B77DA8">
              <w:rPr>
                <w:b/>
                <w:color w:val="000000"/>
                <w:szCs w:val="24"/>
                <w:u w:val="single"/>
              </w:rPr>
              <w:t>This program does not determine coverage or if we will pay Hemophilia factor medications.</w:t>
            </w:r>
          </w:p>
          <w:p w14:paraId="427EFB86" w14:textId="77777777" w:rsidR="00EC69F2" w:rsidRPr="00B77DA8" w:rsidRDefault="00EC69F2" w:rsidP="005F09B5">
            <w:pPr>
              <w:pStyle w:val="TableText"/>
              <w:rPr>
                <w:color w:val="000000"/>
                <w:szCs w:val="24"/>
              </w:rPr>
            </w:pPr>
          </w:p>
          <w:p w14:paraId="427EFB87" w14:textId="77777777" w:rsidR="00EC69F2" w:rsidRPr="00B77DA8" w:rsidRDefault="00EC69F2" w:rsidP="005F09B5">
            <w:pPr>
              <w:pStyle w:val="TableText"/>
              <w:rPr>
                <w:b/>
                <w:color w:val="000000"/>
                <w:szCs w:val="24"/>
              </w:rPr>
            </w:pPr>
          </w:p>
          <w:p w14:paraId="427EFB88" w14:textId="77777777" w:rsidR="00EC69F2" w:rsidRPr="00B77DA8" w:rsidRDefault="00EC69F2" w:rsidP="005F09B5">
            <w:pPr>
              <w:pStyle w:val="TableText"/>
              <w:rPr>
                <w:b/>
                <w:color w:val="000000"/>
                <w:szCs w:val="24"/>
              </w:rPr>
            </w:pPr>
            <w:r w:rsidRPr="00B77DA8">
              <w:rPr>
                <w:b/>
                <w:color w:val="000000"/>
                <w:szCs w:val="24"/>
              </w:rPr>
              <w:t>The following is covered</w:t>
            </w:r>
            <w:r w:rsidRPr="00B77DA8">
              <w:rPr>
                <w:b/>
                <w:color w:val="FF00FF"/>
                <w:szCs w:val="24"/>
              </w:rPr>
              <w:t xml:space="preserve"> </w:t>
            </w:r>
            <w:r w:rsidRPr="00B77DA8">
              <w:rPr>
                <w:b/>
                <w:color w:val="000000"/>
                <w:szCs w:val="24"/>
              </w:rPr>
              <w:t>under the Specialty Pharmacy program:</w:t>
            </w:r>
          </w:p>
          <w:p w14:paraId="427EFB89" w14:textId="77777777" w:rsidR="00EC69F2" w:rsidRPr="00B77DA8" w:rsidRDefault="00EC69F2" w:rsidP="00A53859">
            <w:pPr>
              <w:pStyle w:val="TableText"/>
              <w:numPr>
                <w:ilvl w:val="0"/>
                <w:numId w:val="16"/>
              </w:numPr>
              <w:rPr>
                <w:color w:val="000000"/>
                <w:szCs w:val="24"/>
              </w:rPr>
            </w:pPr>
            <w:r w:rsidRPr="00B77DA8">
              <w:rPr>
                <w:color w:val="000000"/>
                <w:szCs w:val="24"/>
              </w:rPr>
              <w:t>Hemophilia</w:t>
            </w:r>
          </w:p>
          <w:p w14:paraId="427EFB8A" w14:textId="77777777" w:rsidR="00EC69F2" w:rsidRPr="00B77DA8" w:rsidRDefault="00EC69F2" w:rsidP="005F09B5">
            <w:pPr>
              <w:pStyle w:val="TableText"/>
              <w:rPr>
                <w:color w:val="000000"/>
                <w:szCs w:val="24"/>
              </w:rPr>
            </w:pPr>
          </w:p>
          <w:p w14:paraId="7A941485" w14:textId="77777777" w:rsidR="00A574C4" w:rsidRPr="009E037F" w:rsidRDefault="00A574C4" w:rsidP="00A574C4">
            <w:pPr>
              <w:spacing w:line="276" w:lineRule="auto"/>
              <w:rPr>
                <w:sz w:val="24"/>
                <w:szCs w:val="24"/>
              </w:rPr>
            </w:pPr>
            <w:r w:rsidRPr="009E037F">
              <w:rPr>
                <w:sz w:val="24"/>
                <w:szCs w:val="24"/>
              </w:rPr>
              <w:t xml:space="preserve">To get information about hemophilia medications or to find a designated pharmacy, click </w:t>
            </w:r>
            <w:hyperlink r:id="rId33" w:history="1">
              <w:r w:rsidRPr="009E037F">
                <w:rPr>
                  <w:rStyle w:val="Hyperlink"/>
                  <w:rFonts w:eastAsia="Calibri"/>
                  <w:b/>
                  <w:color w:val="3333FF"/>
                  <w:sz w:val="24"/>
                  <w:szCs w:val="24"/>
                </w:rPr>
                <w:t>here</w:t>
              </w:r>
            </w:hyperlink>
            <w:r w:rsidRPr="009E037F">
              <w:rPr>
                <w:sz w:val="24"/>
                <w:szCs w:val="24"/>
              </w:rPr>
              <w:t xml:space="preserve"> or call the toll-free number on your health plan ID card.</w:t>
            </w:r>
          </w:p>
          <w:p w14:paraId="427EFB98" w14:textId="04B90FEA" w:rsidR="00EC69F2" w:rsidRPr="00B77DA8" w:rsidRDefault="00EC69F2" w:rsidP="005F09B5">
            <w:pPr>
              <w:rPr>
                <w:sz w:val="24"/>
                <w:szCs w:val="24"/>
              </w:rPr>
            </w:pPr>
            <w:r w:rsidRPr="00B77DA8">
              <w:rPr>
                <w:sz w:val="24"/>
                <w:szCs w:val="24"/>
              </w:rPr>
              <w:t xml:space="preserve">     </w:t>
            </w:r>
          </w:p>
        </w:tc>
      </w:tr>
      <w:tr w:rsidR="00154B9C" w:rsidRPr="00B77DA8" w14:paraId="427EFBE1"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77777777" w:rsidR="00715EF8" w:rsidRPr="00B77DA8" w:rsidRDefault="00715EF8">
            <w:pPr>
              <w:pStyle w:val="TableTextCharCharChar1"/>
              <w:numPr>
                <w:ilvl w:val="12"/>
                <w:numId w:val="0"/>
              </w:numPr>
              <w:rPr>
                <w:b/>
              </w:rPr>
            </w:pPr>
          </w:p>
          <w:p w14:paraId="427EFBB8" w14:textId="77777777" w:rsidR="00154B9C" w:rsidRPr="00B77DA8" w:rsidRDefault="00154B9C" w:rsidP="008732DC">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D3" w14:textId="77777777" w:rsidR="00037ECA" w:rsidRPr="00B77DA8" w:rsidRDefault="00037ECA" w:rsidP="00037ECA">
            <w:pPr>
              <w:pStyle w:val="TableTextCharCharChar1"/>
              <w:numPr>
                <w:ilvl w:val="12"/>
                <w:numId w:val="0"/>
              </w:numPr>
            </w:pPr>
            <w:r w:rsidRPr="00B77DA8">
              <w:t>Not Covered</w:t>
            </w:r>
          </w:p>
          <w:p w14:paraId="427EFBD4" w14:textId="77777777" w:rsidR="008C5D4B" w:rsidRPr="00B77DA8" w:rsidRDefault="008C5D4B" w:rsidP="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D" w14:textId="77777777" w:rsidR="0091315E" w:rsidRPr="00B77DA8" w:rsidRDefault="0091315E" w:rsidP="0091315E">
            <w:pPr>
              <w:pStyle w:val="TableTextCharCharChar1"/>
              <w:numPr>
                <w:ilvl w:val="12"/>
                <w:numId w:val="0"/>
              </w:numPr>
            </w:pPr>
            <w:r w:rsidRPr="00B77DA8">
              <w:t>Not Covered</w:t>
            </w:r>
          </w:p>
          <w:p w14:paraId="427EFBE0" w14:textId="51615E93" w:rsidR="00154B9C" w:rsidRPr="00B77DA8" w:rsidRDefault="00154B9C" w:rsidP="008732DC">
            <w:pPr>
              <w:pStyle w:val="TableTextChar1"/>
              <w:numPr>
                <w:ilvl w:val="12"/>
                <w:numId w:val="0"/>
              </w:numPr>
              <w:rPr>
                <w:b/>
                <w:color w:val="FF00FF"/>
              </w:rPr>
            </w:pPr>
          </w:p>
        </w:tc>
      </w:tr>
      <w:tr w:rsidR="00B90A49" w:rsidRPr="00B77DA8" w14:paraId="427EFC76"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43DB841C"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4E678725"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56E33F80"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4EE25AA" w14:textId="34099D5F" w:rsidR="00054146" w:rsidRPr="00B77DA8" w:rsidRDefault="00E21D30" w:rsidP="00054146">
            <w:pPr>
              <w:pStyle w:val="TableTextCharCharChar1"/>
              <w:numPr>
                <w:ilvl w:val="12"/>
                <w:numId w:val="0"/>
              </w:numPr>
              <w:rPr>
                <w:rStyle w:val="NormalTableChar"/>
                <w:rFonts w:ascii="Times New Roman" w:hAnsi="Times New Roman"/>
                <w:bCs/>
                <w:szCs w:val="24"/>
              </w:rPr>
            </w:pPr>
            <w:r w:rsidRPr="00D85CC0">
              <w:rPr>
                <w:b/>
                <w:szCs w:val="24"/>
              </w:rPr>
              <w:t>Designated Network</w:t>
            </w:r>
            <w:r w:rsidR="00054146" w:rsidRPr="00B77DA8">
              <w:rPr>
                <w:rStyle w:val="NormalTableChar"/>
                <w:rFonts w:ascii="Times New Roman" w:hAnsi="Times New Roman"/>
                <w:b/>
                <w:bCs/>
                <w:szCs w:val="24"/>
              </w:rPr>
              <w:t>:</w:t>
            </w:r>
          </w:p>
          <w:p w14:paraId="4F27C306" w14:textId="4AA76937" w:rsidR="00054146" w:rsidRPr="00B77DA8" w:rsidRDefault="00054146" w:rsidP="00054146">
            <w:pPr>
              <w:pStyle w:val="TableTextCharCharChar1"/>
              <w:numPr>
                <w:ilvl w:val="12"/>
                <w:numId w:val="0"/>
              </w:numPr>
              <w:rPr>
                <w:color w:val="0000FF"/>
                <w:szCs w:val="24"/>
              </w:rPr>
            </w:pPr>
            <w:r w:rsidRPr="00B77DA8">
              <w:rPr>
                <w:b/>
                <w:color w:val="0000FF"/>
                <w:szCs w:val="24"/>
              </w:rPr>
              <w:t>$</w:t>
            </w:r>
            <w:r w:rsidR="00B61339">
              <w:rPr>
                <w:b/>
                <w:color w:val="0000FF"/>
                <w:szCs w:val="24"/>
              </w:rPr>
              <w:t>30</w:t>
            </w:r>
            <w:r w:rsidR="00B61339" w:rsidRPr="00B77DA8">
              <w:rPr>
                <w:szCs w:val="24"/>
              </w:rPr>
              <w:t xml:space="preserve"> </w:t>
            </w:r>
            <w:r w:rsidRPr="00B77DA8">
              <w:rPr>
                <w:szCs w:val="24"/>
              </w:rPr>
              <w:t xml:space="preserve">Primary Physician/ </w:t>
            </w:r>
            <w:r w:rsidRPr="00B77DA8">
              <w:rPr>
                <w:b/>
                <w:color w:val="0000FF"/>
                <w:szCs w:val="24"/>
              </w:rPr>
              <w:t>$</w:t>
            </w:r>
            <w:r w:rsidR="00B61339">
              <w:rPr>
                <w:b/>
                <w:color w:val="0000FF"/>
                <w:szCs w:val="24"/>
              </w:rPr>
              <w:t>30</w:t>
            </w:r>
            <w:r w:rsidR="00B61339" w:rsidRPr="00B77DA8">
              <w:rPr>
                <w:szCs w:val="24"/>
              </w:rPr>
              <w:t xml:space="preserve"> </w:t>
            </w:r>
            <w:r w:rsidRPr="00B77DA8">
              <w:rPr>
                <w:szCs w:val="24"/>
              </w:rPr>
              <w:t xml:space="preserve">Specialist copay per visit then </w:t>
            </w:r>
            <w:r w:rsidR="00257304">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37195F8" w14:textId="77777777" w:rsidR="00054146" w:rsidRPr="00B77DA8" w:rsidRDefault="00054146" w:rsidP="00054146">
            <w:pPr>
              <w:pStyle w:val="TableTextCharCharChar1"/>
              <w:numPr>
                <w:ilvl w:val="12"/>
                <w:numId w:val="0"/>
              </w:numPr>
              <w:jc w:val="center"/>
              <w:rPr>
                <w:rStyle w:val="wdColorPinkBoldItalic"/>
                <w:szCs w:val="24"/>
              </w:rPr>
            </w:pPr>
          </w:p>
          <w:p w14:paraId="46676584" w14:textId="77777777" w:rsidR="00054146" w:rsidRPr="00B77DA8" w:rsidRDefault="00054146" w:rsidP="00054146">
            <w:pPr>
              <w:pStyle w:val="TableTextCharCharChar1"/>
              <w:numPr>
                <w:ilvl w:val="12"/>
                <w:numId w:val="0"/>
              </w:numPr>
              <w:rPr>
                <w:b/>
                <w:szCs w:val="24"/>
              </w:rPr>
            </w:pPr>
          </w:p>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2E" w14:textId="0617BC5C" w:rsidR="00B90A49" w:rsidRPr="00B77DA8" w:rsidRDefault="00243089">
            <w:pPr>
              <w:pStyle w:val="TableTextCharCharChar1"/>
              <w:numPr>
                <w:ilvl w:val="12"/>
                <w:numId w:val="0"/>
              </w:numPr>
              <w:rPr>
                <w:b/>
                <w:color w:val="0000FF"/>
                <w:szCs w:val="24"/>
              </w:rPr>
            </w:pPr>
            <w:r>
              <w:rPr>
                <w:b/>
                <w:color w:val="0000FF"/>
                <w:szCs w:val="24"/>
              </w:rPr>
              <w:t>$30</w:t>
            </w:r>
            <w:r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$60</w:t>
            </w:r>
            <w:r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B77DA8">
              <w:rPr>
                <w:bCs/>
                <w:color w:val="0000FF"/>
                <w:szCs w:val="24"/>
              </w:rPr>
              <w:t>.</w:t>
            </w:r>
          </w:p>
          <w:p w14:paraId="427EFC2F" w14:textId="77777777" w:rsidR="00B90A49" w:rsidRPr="00B77DA8" w:rsidRDefault="00B90A49">
            <w:pPr>
              <w:pStyle w:val="TableTextCharCharChar1"/>
              <w:rPr>
                <w:b/>
                <w:bCs/>
                <w:szCs w:val="24"/>
              </w:rPr>
            </w:pPr>
          </w:p>
          <w:p w14:paraId="427EFC30" w14:textId="77777777" w:rsidR="00797DB6" w:rsidRPr="00B77DA8" w:rsidRDefault="00797DB6" w:rsidP="00797DB6">
            <w:pPr>
              <w:pStyle w:val="TableTextCharCharChar1"/>
              <w:rPr>
                <w:bCs/>
                <w:color w:val="000000"/>
                <w:szCs w:val="24"/>
              </w:rPr>
            </w:pPr>
            <w:r w:rsidRPr="00B77DA8">
              <w:rPr>
                <w:bCs/>
                <w:color w:val="000000"/>
                <w:szCs w:val="24"/>
              </w:rPr>
              <w:t xml:space="preserve">No copayment applies when no Physician charge is assessed. </w:t>
            </w:r>
          </w:p>
          <w:p w14:paraId="427EFC31" w14:textId="77777777" w:rsidR="00797DB6" w:rsidRPr="00B77DA8" w:rsidRDefault="00797DB6">
            <w:pPr>
              <w:pStyle w:val="TableTextCharCharChar1"/>
              <w:rPr>
                <w:b/>
                <w:bCs/>
                <w:szCs w:val="24"/>
              </w:rPr>
            </w:pPr>
          </w:p>
          <w:p w14:paraId="427EFC3F" w14:textId="77777777" w:rsidR="00B90A49" w:rsidRPr="00B77DA8" w:rsidRDefault="00B90A49">
            <w:pPr>
              <w:pStyle w:val="TableTextCharCharChar1"/>
              <w:numPr>
                <w:ilvl w:val="12"/>
                <w:numId w:val="0"/>
              </w:numPr>
              <w:rPr>
                <w:szCs w:val="24"/>
              </w:rPr>
            </w:pPr>
          </w:p>
          <w:p w14:paraId="427EFC4C" w14:textId="545DC6E3" w:rsidR="00797DB6" w:rsidRPr="00B77DA8" w:rsidRDefault="00797DB6" w:rsidP="00797DB6">
            <w:pPr>
              <w:pStyle w:val="TableTextCharCharChar1"/>
              <w:numPr>
                <w:ilvl w:val="12"/>
                <w:numId w:val="0"/>
              </w:numPr>
              <w:rPr>
                <w:b/>
                <w:color w:val="000000"/>
                <w:szCs w:val="24"/>
              </w:rPr>
            </w:pPr>
            <w:r w:rsidRPr="00B77DA8">
              <w:rPr>
                <w:b/>
                <w:szCs w:val="24"/>
              </w:rPr>
              <w:t>Home Visit</w:t>
            </w:r>
          </w:p>
          <w:p w14:paraId="427EFC4D" w14:textId="2CA3DC7D" w:rsidR="00797DB6" w:rsidRPr="00B77DA8" w:rsidRDefault="00E75496" w:rsidP="00797DB6">
            <w:pPr>
              <w:pStyle w:val="TableTextCharCharChar1"/>
              <w:numPr>
                <w:ilvl w:val="12"/>
                <w:numId w:val="0"/>
              </w:numPr>
              <w:rPr>
                <w:b/>
                <w:color w:val="0000FF"/>
                <w:szCs w:val="24"/>
              </w:rPr>
            </w:pPr>
            <w:r>
              <w:rPr>
                <w:b/>
                <w:color w:val="0000FF"/>
                <w:szCs w:val="24"/>
              </w:rPr>
              <w:t>80%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08B3E8EC" w:rsidR="00797DB6" w:rsidRPr="00B77DA8" w:rsidRDefault="00E75496">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78FB589C" w:rsidR="00797DB6" w:rsidRPr="00B77DA8" w:rsidRDefault="00E75496">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77777777" w:rsidR="00B90A49" w:rsidRPr="00B77DA8" w:rsidRDefault="00B90A49">
            <w:pPr>
              <w:pStyle w:val="TableTextCharCharChar1"/>
              <w:numPr>
                <w:ilvl w:val="12"/>
                <w:numId w:val="0"/>
              </w:numPr>
              <w:rPr>
                <w:color w:val="000000"/>
              </w:rPr>
            </w:pPr>
          </w:p>
        </w:tc>
      </w:tr>
      <w:tr w:rsidR="0011557F" w:rsidRPr="00B77DA8" w14:paraId="427EFCD6"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56452A5F"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36776829"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Pr="00B77DA8" w:rsidRDefault="00C6725E" w:rsidP="00C6725E">
            <w:pPr>
              <w:pStyle w:val="TableTextCharChar"/>
              <w:rPr>
                <w:b/>
                <w:bCs/>
              </w:rPr>
            </w:pPr>
          </w:p>
          <w:p w14:paraId="427EFCA1" w14:textId="77777777" w:rsidR="0011557F" w:rsidRPr="00B77DA8" w:rsidRDefault="0011557F" w:rsidP="008732DC">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427EFCCA" w14:textId="77777777" w:rsidR="008251B0" w:rsidRPr="00B77DA8" w:rsidRDefault="008251B0" w:rsidP="008732D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D3" w14:textId="77777777" w:rsidR="0011557F" w:rsidRPr="00B77DA8" w:rsidRDefault="0011557F">
            <w:pPr>
              <w:pStyle w:val="TableTextCharChar"/>
              <w:numPr>
                <w:ilvl w:val="12"/>
                <w:numId w:val="0"/>
              </w:numPr>
              <w:rPr>
                <w:b/>
                <w:color w:val="FF00FF"/>
              </w:rPr>
            </w:pPr>
            <w:r w:rsidRPr="00B77DA8">
              <w:rPr>
                <w:bCs/>
              </w:rPr>
              <w:t>Non-Network Benefits are not available</w:t>
            </w:r>
            <w:r w:rsidRPr="00B77DA8">
              <w:rPr>
                <w:b/>
              </w:rPr>
              <w:t>.</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7DE7583F" w:rsidR="00DD582E" w:rsidRPr="00B77DA8" w:rsidRDefault="00E75496" w:rsidP="00DD582E">
            <w:pPr>
              <w:pStyle w:val="TableTextCharCharChar1"/>
              <w:numPr>
                <w:ilvl w:val="12"/>
                <w:numId w:val="0"/>
              </w:numPr>
              <w:rPr>
                <w:b/>
                <w:bCs/>
                <w:snapToGrid w:val="0"/>
                <w:color w:val="FF00FF"/>
                <w:szCs w:val="24"/>
              </w:rPr>
            </w:pPr>
            <w:r>
              <w:rPr>
                <w:b/>
                <w:color w:val="0000FF"/>
                <w:szCs w:val="24"/>
              </w:rPr>
              <w:t>80%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2F316EC9" w:rsidR="00DD582E" w:rsidRPr="00B77DA8" w:rsidRDefault="00E75496" w:rsidP="00DD582E">
            <w:pPr>
              <w:pStyle w:val="TableTextCharCharChar1"/>
              <w:numPr>
                <w:ilvl w:val="12"/>
                <w:numId w:val="0"/>
              </w:numPr>
              <w:rPr>
                <w:b/>
                <w:bCs/>
                <w:snapToGrid w:val="0"/>
                <w:color w:val="FF00FF"/>
                <w:szCs w:val="24"/>
              </w:rPr>
            </w:pPr>
            <w:r>
              <w:rPr>
                <w:b/>
                <w:color w:val="0000FF"/>
                <w:szCs w:val="24"/>
              </w:rPr>
              <w:t>50%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4DABD3AC"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4CB8E246"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6BCD7457" w:rsidR="005D077E" w:rsidRPr="00B77DA8" w:rsidRDefault="005D077E" w:rsidP="008C17BA">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274F8541" w:rsidR="005D077E" w:rsidRPr="00B77DA8" w:rsidRDefault="00C56380">
            <w:pPr>
              <w:pStyle w:val="TableTextCharCharChar1"/>
              <w:numPr>
                <w:ilvl w:val="12"/>
                <w:numId w:val="0"/>
              </w:numPr>
              <w:spacing w:line="276" w:lineRule="auto"/>
              <w:rPr>
                <w:szCs w:val="24"/>
              </w:rPr>
            </w:pPr>
            <w:r>
              <w:rPr>
                <w:b/>
                <w:color w:val="0000FF"/>
                <w:szCs w:val="24"/>
              </w:rPr>
              <w:t>$10</w:t>
            </w:r>
            <w:r w:rsidRPr="00B77DA8">
              <w:rPr>
                <w:szCs w:val="24"/>
              </w:rPr>
              <w:t xml:space="preserve"> </w:t>
            </w:r>
            <w:r w:rsidR="005D077E" w:rsidRPr="00B77DA8">
              <w:rPr>
                <w:szCs w:val="24"/>
              </w:rPr>
              <w:t xml:space="preserve">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148985C" w14:textId="77777777" w:rsidR="005D077E" w:rsidRPr="00B77DA8" w:rsidRDefault="005D077E">
            <w:pPr>
              <w:pStyle w:val="TableTextCharCharChar1"/>
              <w:numPr>
                <w:ilvl w:val="12"/>
                <w:numId w:val="0"/>
              </w:numPr>
              <w:spacing w:line="276" w:lineRule="auto"/>
              <w:jc w:val="center"/>
              <w:rPr>
                <w:rStyle w:val="wdColorPinkBoldItalic"/>
                <w:szCs w:val="24"/>
              </w:rPr>
            </w:pPr>
          </w:p>
          <w:p w14:paraId="0882F3D8" w14:textId="77777777" w:rsidR="005D077E" w:rsidRPr="00B77DA8" w:rsidRDefault="005D077E" w:rsidP="008732D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34A6A11D" w:rsidR="005D077E" w:rsidRPr="00B77DA8" w:rsidRDefault="005D077E" w:rsidP="008732DC">
            <w:pPr>
              <w:pStyle w:val="TableTextCharChar"/>
              <w:numPr>
                <w:ilvl w:val="12"/>
                <w:numId w:val="0"/>
              </w:numPr>
              <w:spacing w:line="276" w:lineRule="auto"/>
              <w:rPr>
                <w:bCs/>
                <w:color w:val="00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A418EA" w:rsidRPr="00B77DA8" w14:paraId="427EFD67" w14:textId="77777777" w:rsidTr="00E353F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3" w:name="Vision_Care"/>
            <w:r w:rsidRPr="00B77DA8">
              <w:rPr>
                <w:b/>
                <w:sz w:val="24"/>
                <w:szCs w:val="24"/>
              </w:rPr>
              <w:t>Vision Care</w:t>
            </w:r>
            <w:bookmarkEnd w:id="103"/>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58072388" w:rsidR="00012138" w:rsidRPr="00B77DA8" w:rsidRDefault="00B51898" w:rsidP="00012138">
            <w:pPr>
              <w:pStyle w:val="TableTextCharCharChar1"/>
              <w:numPr>
                <w:ilvl w:val="12"/>
                <w:numId w:val="0"/>
              </w:numPr>
              <w:rPr>
                <w:b/>
                <w:color w:val="0000FF"/>
              </w:rPr>
            </w:pPr>
            <w:r>
              <w:rPr>
                <w:b/>
                <w:color w:val="0000FF"/>
              </w:rPr>
              <w:t>$30</w:t>
            </w:r>
            <w:r w:rsidRPr="00B77DA8">
              <w:t xml:space="preserve"> </w:t>
            </w:r>
            <w:r w:rsidR="00012138" w:rsidRPr="00B77DA8">
              <w:t xml:space="preserve">copay per visit then </w:t>
            </w:r>
            <w:r w:rsidR="00012138" w:rsidRPr="00B77DA8">
              <w:rPr>
                <w:b/>
                <w:color w:val="0000FF"/>
              </w:rPr>
              <w:t xml:space="preserve">100% </w:t>
            </w:r>
            <w:r w:rsidR="00012138" w:rsidRPr="00B77DA8">
              <w:rPr>
                <w:bCs/>
              </w:rPr>
              <w:t>of eligible expenses</w:t>
            </w:r>
            <w:r w:rsidR="00012138" w:rsidRPr="00B77DA8">
              <w:rPr>
                <w:bCs/>
                <w:color w:val="0000FF"/>
              </w:rPr>
              <w:t>.</w:t>
            </w:r>
          </w:p>
          <w:p w14:paraId="427EFD4D" w14:textId="77777777" w:rsidR="00012138" w:rsidRPr="00B77DA8" w:rsidRDefault="00012138" w:rsidP="00012138">
            <w:pPr>
              <w:pStyle w:val="TableTextCharCharChar1"/>
              <w:numPr>
                <w:ilvl w:val="12"/>
                <w:numId w:val="0"/>
              </w:numPr>
            </w:pPr>
          </w:p>
          <w:p w14:paraId="427EFD5D" w14:textId="5D9A8A7E"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0CBFF9B7" w:rsidR="00012138" w:rsidRPr="00B77DA8" w:rsidRDefault="00E75496" w:rsidP="00012138">
            <w:pPr>
              <w:pStyle w:val="TableTextCharCharChar1"/>
              <w:numPr>
                <w:ilvl w:val="12"/>
                <w:numId w:val="0"/>
              </w:numPr>
            </w:pPr>
            <w:r>
              <w:rPr>
                <w:b/>
                <w:color w:val="0000FF"/>
                <w:szCs w:val="24"/>
              </w:rPr>
              <w:t>50%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6" w14:textId="715E9324"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0F983CF2" w:rsidR="00154B9C" w:rsidRPr="00B77DA8" w:rsidRDefault="00996655">
            <w:pPr>
              <w:pStyle w:val="TableTextCharCharChar1"/>
              <w:jc w:val="center"/>
              <w:rPr>
                <w:b/>
                <w:bCs/>
                <w:color w:val="FF0000"/>
              </w:rPr>
            </w:pPr>
            <w:r>
              <w:rPr>
                <w:b/>
                <w:bCs/>
                <w:color w:val="FF0000"/>
              </w:rPr>
              <w:t>2007 ASO CHOICE PLUS PS1 PLAN VTP</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4FBAAD8D" w:rsidR="00154B9C" w:rsidRPr="00B77DA8" w:rsidRDefault="00996655">
            <w:pPr>
              <w:pStyle w:val="TableTextCharCharChar1"/>
              <w:jc w:val="center"/>
              <w:rPr>
                <w:b/>
                <w:bCs/>
                <w:color w:val="FF0000"/>
              </w:rPr>
            </w:pPr>
            <w:r>
              <w:rPr>
                <w:b/>
                <w:bCs/>
                <w:color w:val="FF0000"/>
              </w:rPr>
              <w:t>2007 ASO CHOICE PLUS PS1 PLAN VTP</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47A0D243" w:rsidR="00154B9C" w:rsidRPr="00B77DA8" w:rsidRDefault="00E75496">
            <w:pPr>
              <w:pStyle w:val="TableTextCharCharChar1"/>
              <w:rPr>
                <w:color w:val="FF0000"/>
              </w:rPr>
            </w:pPr>
            <w:r>
              <w:rPr>
                <w:b/>
                <w:color w:val="0000FF"/>
              </w:rPr>
              <w:t>80%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FAF3E96" w:rsidR="00154B9C" w:rsidRPr="00B77DA8" w:rsidRDefault="00E75496">
            <w:pPr>
              <w:pStyle w:val="TableTextCharCharChar1"/>
              <w:numPr>
                <w:ilvl w:val="12"/>
                <w:numId w:val="0"/>
              </w:numPr>
              <w:rPr>
                <w:b/>
                <w:bCs/>
                <w:color w:val="0000FF"/>
              </w:rPr>
            </w:pPr>
            <w:r>
              <w:rPr>
                <w:b/>
                <w:color w:val="0000FF"/>
              </w:rPr>
              <w:t>50%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7" w14:textId="1C065B20"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47C3A651"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2FB0F814"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6" w:name="Hemophilia_Quick_Tip"/>
            <w:r w:rsidRPr="00B77DA8">
              <w:rPr>
                <w:b/>
                <w:color w:val="FF0000"/>
              </w:rPr>
              <w:t>Hemophilia Quick Tip</w:t>
            </w:r>
            <w:bookmarkEnd w:id="106"/>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A53859">
            <w:pPr>
              <w:pStyle w:val="TableTextChar"/>
              <w:numPr>
                <w:ilvl w:val="0"/>
                <w:numId w:val="18"/>
              </w:numPr>
              <w:rPr>
                <w:color w:val="FF0000"/>
              </w:rPr>
            </w:pPr>
            <w:r w:rsidRPr="00B77DA8">
              <w:rPr>
                <w:color w:val="FF0000"/>
              </w:rPr>
              <w:t>If Hemophilia Factor is a part of a carve-out situation, the carve-out Pharmacy Benefit Manager and/or Specialty Pharmacy vendor should be contacted to confirm coverage.</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A53859">
            <w:pPr>
              <w:pStyle w:val="TableTextChar"/>
              <w:numPr>
                <w:ilvl w:val="0"/>
                <w:numId w:val="18"/>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A53859">
            <w:pPr>
              <w:pStyle w:val="TableTextChar"/>
              <w:numPr>
                <w:ilvl w:val="0"/>
                <w:numId w:val="18"/>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A53859">
            <w:pPr>
              <w:pStyle w:val="TableTextChar"/>
              <w:numPr>
                <w:ilvl w:val="0"/>
                <w:numId w:val="18"/>
              </w:numPr>
              <w:rPr>
                <w:color w:val="FF0000"/>
              </w:rPr>
            </w:pPr>
            <w:r w:rsidRPr="00B77DA8">
              <w:rPr>
                <w:color w:val="FF0000"/>
              </w:rPr>
              <w:t xml:space="preserve">If self-administered (self-injected, self-infused, </w:t>
            </w:r>
            <w:proofErr w:type="spellStart"/>
            <w:r w:rsidRPr="00B77DA8">
              <w:rPr>
                <w:color w:val="FF0000"/>
              </w:rPr>
              <w:t>etc</w:t>
            </w:r>
            <w:proofErr w:type="spellEnd"/>
            <w:r w:rsidRPr="00B77DA8">
              <w:rPr>
                <w:color w:val="FF0000"/>
              </w:rPr>
              <w:t xml:space="preserve">),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EC" w14:textId="77777777" w:rsidR="003E4ABB" w:rsidRPr="00B77DA8" w:rsidRDefault="003E4ABB" w:rsidP="007A5F99">
            <w:pPr>
              <w:pStyle w:val="TableTextChar"/>
              <w:rPr>
                <w:color w:val="FF0000"/>
              </w:rPr>
            </w:pPr>
          </w:p>
          <w:p w14:paraId="427EFDF3" w14:textId="3540D883" w:rsidR="003E4ABB" w:rsidRPr="00B77DA8" w:rsidRDefault="003E4ABB" w:rsidP="009E037F">
            <w:pPr>
              <w:pStyle w:val="TableTextChar"/>
              <w:ind w:left="360"/>
              <w:rPr>
                <w:color w:val="FF0000"/>
                <w:u w:val="double"/>
              </w:rPr>
            </w:pPr>
          </w:p>
        </w:tc>
      </w:tr>
      <w:tr w:rsidR="00154B9C" w:rsidRPr="00B77DA8" w14:paraId="427EFDFC"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59F2D649"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8B23F64"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384A7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489CBDA8"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427EFDFF" w14:textId="5BBDC133" w:rsidR="00452E15" w:rsidRPr="00B77DA8" w:rsidRDefault="00452E15" w:rsidP="00CD22B0">
            <w:pPr>
              <w:pStyle w:val="TableText"/>
              <w:rPr>
                <w:color w:val="FF0000"/>
                <w:szCs w:val="24"/>
              </w:rPr>
            </w:pPr>
          </w:p>
        </w:tc>
      </w:tr>
      <w:tr w:rsidR="00CC79D6" w:rsidRPr="00B77DA8" w14:paraId="427EFE1E"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Pr="00B77DA8" w:rsidRDefault="00F918A7" w:rsidP="00F918A7">
            <w:pPr>
              <w:pStyle w:val="TableText"/>
              <w:rPr>
                <w:rStyle w:val="UnderlineItalized1"/>
                <w:i w:val="0"/>
              </w:rPr>
            </w:pPr>
          </w:p>
          <w:p w14:paraId="427EFE1D" w14:textId="77777777" w:rsidR="00CC79D6" w:rsidRPr="00B77DA8" w:rsidRDefault="00CC79D6" w:rsidP="008732DC">
            <w:pPr>
              <w:pStyle w:val="TableText"/>
              <w:rPr>
                <w:color w:val="FF0000"/>
              </w:rPr>
            </w:pPr>
          </w:p>
        </w:tc>
      </w:tr>
      <w:tr w:rsidR="00AB44C6" w:rsidRPr="00B77DA8" w14:paraId="427EFE48" w14:textId="77777777" w:rsidTr="00384A7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w:t>
            </w:r>
            <w:proofErr w:type="spellStart"/>
            <w:r w:rsidRPr="00B77DA8">
              <w:rPr>
                <w:color w:val="FF0000"/>
                <w:szCs w:val="24"/>
              </w:rPr>
              <w:t>Out-of</w:t>
            </w:r>
            <w:proofErr w:type="spellEnd"/>
            <w:r w:rsidRPr="00B77DA8">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2A3BD34E"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w:t>
      </w:r>
      <w:proofErr w:type="spellStart"/>
      <w:r w:rsidRPr="00B77DA8">
        <w:t>Family_Planning</w:t>
      </w:r>
      <w:proofErr w:type="spellEnd"/>
      <w:r w:rsidRPr="00B77DA8">
        <w:t>--&gt;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13BEF275" w:rsidR="00FD1B50" w:rsidRPr="00B77DA8" w:rsidRDefault="00FD1B50" w:rsidP="00FD1B50">
      <w:r w:rsidRPr="00B77DA8">
        <w:rPr>
          <w:i/>
          <w:iCs/>
          <w:sz w:val="24"/>
          <w:szCs w:val="24"/>
        </w:rPr>
        <w:t>Providers, this summary is for members, to review the terms of your participation agreement, please visi</w:t>
      </w:r>
      <w:r w:rsidRPr="0010377A">
        <w:rPr>
          <w:i/>
          <w:iCs/>
          <w:sz w:val="24"/>
          <w:szCs w:val="24"/>
        </w:rPr>
        <w:t xml:space="preserve">t </w:t>
      </w:r>
      <w:hyperlink r:id="rId34" w:history="1">
        <w:r w:rsidR="0010377A" w:rsidRPr="009E037F">
          <w:rPr>
            <w:sz w:val="24"/>
            <w:szCs w:val="24"/>
          </w:rPr>
          <w:t xml:space="preserve"> </w:t>
        </w:r>
        <w:hyperlink r:id="rId35" w:history="1">
          <w:r w:rsidR="0010377A" w:rsidRPr="009E037F">
            <w:rPr>
              <w:rStyle w:val="Hyperlink"/>
              <w:i/>
              <w:iCs/>
              <w:sz w:val="24"/>
              <w:szCs w:val="24"/>
            </w:rPr>
            <w:t>uhcprovider.com</w:t>
          </w:r>
        </w:hyperlink>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E353F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7E840254" w:rsidR="00154B9C" w:rsidRPr="00B77DA8" w:rsidRDefault="00996655">
            <w:pPr>
              <w:pStyle w:val="TableTextCharCharChar1"/>
              <w:jc w:val="center"/>
              <w:rPr>
                <w:b/>
                <w:bCs/>
                <w:color w:val="000000"/>
              </w:rPr>
            </w:pPr>
            <w:r>
              <w:rPr>
                <w:b/>
                <w:bCs/>
                <w:color w:val="000000"/>
              </w:rPr>
              <w:t>2007 ASO CHOICE PLUS PS1 PLAN VTP</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70AFB7F9" w:rsidR="00154B9C" w:rsidRPr="00B77DA8" w:rsidRDefault="00996655">
            <w:pPr>
              <w:pStyle w:val="TableTextCharCharChar1"/>
              <w:jc w:val="center"/>
              <w:rPr>
                <w:b/>
                <w:bCs/>
                <w:color w:val="000000"/>
              </w:rPr>
            </w:pPr>
            <w:r>
              <w:rPr>
                <w:b/>
                <w:bCs/>
                <w:color w:val="000000"/>
              </w:rPr>
              <w:t>2007 ASO CHOICE PLUS PS1 PLAN VTP</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3" w:name="Fertility_Solutions"/>
            <w:r w:rsidRPr="00B77DA8">
              <w:rPr>
                <w:b/>
              </w:rPr>
              <w:t>Fertility Solutions</w:t>
            </w:r>
            <w:bookmarkEnd w:id="113"/>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7B7EA6BC" w14:textId="77777777" w:rsidR="00110881" w:rsidRDefault="00110881" w:rsidP="0022558F">
            <w:pPr>
              <w:pStyle w:val="TableText"/>
              <w:rPr>
                <w:b/>
                <w:color w:val="000000"/>
                <w:szCs w:val="24"/>
              </w:rPr>
            </w:pPr>
            <w:r w:rsidRPr="00B77DA8">
              <w:rPr>
                <w:b/>
                <w:color w:val="000000"/>
                <w:szCs w:val="24"/>
              </w:rPr>
              <w:t>Not Applicable.</w:t>
            </w:r>
          </w:p>
          <w:p w14:paraId="427EFE77" w14:textId="77777777" w:rsidR="00141407" w:rsidRPr="00B77DA8" w:rsidRDefault="00141407" w:rsidP="0022558F">
            <w:pPr>
              <w:pStyle w:val="TableText"/>
              <w:rPr>
                <w:b/>
                <w:color w:val="000000"/>
                <w:szCs w:val="24"/>
              </w:rPr>
            </w:pPr>
          </w:p>
        </w:tc>
      </w:tr>
      <w:tr w:rsidR="007E1070" w:rsidRPr="00B77DA8" w14:paraId="427EFEFE"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427EFE7D" w14:textId="77777777" w:rsidR="007E1070" w:rsidRPr="00B77DA8" w:rsidRDefault="007E1070" w:rsidP="007904FB">
            <w:pPr>
              <w:numPr>
                <w:ilvl w:val="12"/>
                <w:numId w:val="0"/>
              </w:numPr>
              <w:rPr>
                <w:b/>
                <w:sz w:val="24"/>
                <w:szCs w:val="24"/>
              </w:rPr>
            </w:pPr>
          </w:p>
          <w:p w14:paraId="427EFEAA" w14:textId="77777777" w:rsidR="007E1070" w:rsidRPr="00B77DA8" w:rsidRDefault="007E1070" w:rsidP="008732DC">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B77DA8" w:rsidRDefault="003D6C48">
            <w:pPr>
              <w:pStyle w:val="TableText"/>
              <w:numPr>
                <w:ilvl w:val="12"/>
                <w:numId w:val="0"/>
              </w:numPr>
              <w:rPr>
                <w:b/>
                <w:szCs w:val="24"/>
              </w:rPr>
            </w:pPr>
            <w:r w:rsidRPr="00B77DA8">
              <w:rPr>
                <w:b/>
                <w:szCs w:val="24"/>
              </w:rPr>
              <w:t>Not Covered</w:t>
            </w:r>
          </w:p>
          <w:p w14:paraId="427EFEAC" w14:textId="77777777" w:rsidR="003D6C48" w:rsidRPr="00B77DA8" w:rsidRDefault="003D6C48">
            <w:pPr>
              <w:pStyle w:val="TableText"/>
              <w:numPr>
                <w:ilvl w:val="12"/>
                <w:numId w:val="0"/>
              </w:numPr>
              <w:rPr>
                <w:b/>
                <w:szCs w:val="24"/>
              </w:rPr>
            </w:pPr>
          </w:p>
          <w:p w14:paraId="427EFED5" w14:textId="77777777" w:rsidR="00E90C29" w:rsidRPr="00B77DA8" w:rsidRDefault="00E90C29" w:rsidP="008732D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B77DA8" w:rsidRDefault="003D6C48" w:rsidP="003D6C48">
            <w:pPr>
              <w:pStyle w:val="TableText"/>
              <w:numPr>
                <w:ilvl w:val="12"/>
                <w:numId w:val="0"/>
              </w:numPr>
              <w:rPr>
                <w:b/>
                <w:szCs w:val="24"/>
              </w:rPr>
            </w:pPr>
            <w:r w:rsidRPr="00B77DA8">
              <w:rPr>
                <w:b/>
                <w:szCs w:val="24"/>
              </w:rPr>
              <w:t>Not Covered</w:t>
            </w:r>
          </w:p>
          <w:p w14:paraId="427EFED7" w14:textId="77777777" w:rsidR="003D6C48" w:rsidRPr="00B77DA8" w:rsidRDefault="003D6C48" w:rsidP="003D6C48">
            <w:pPr>
              <w:pStyle w:val="TableText"/>
              <w:numPr>
                <w:ilvl w:val="12"/>
                <w:numId w:val="0"/>
              </w:numPr>
              <w:rPr>
                <w:b/>
                <w:szCs w:val="24"/>
              </w:rPr>
            </w:pPr>
          </w:p>
          <w:p w14:paraId="427EFEFD" w14:textId="77777777" w:rsidR="007E1070" w:rsidRPr="00B77DA8" w:rsidRDefault="007E1070" w:rsidP="008732DC">
            <w:pPr>
              <w:pStyle w:val="TableText"/>
              <w:numPr>
                <w:ilvl w:val="12"/>
                <w:numId w:val="0"/>
              </w:numPr>
              <w:rPr>
                <w:b/>
                <w:color w:val="000000"/>
                <w:szCs w:val="24"/>
              </w:rPr>
            </w:pPr>
          </w:p>
        </w:tc>
      </w:tr>
      <w:tr w:rsidR="00241C70" w:rsidRPr="00B77DA8" w14:paraId="427EFF7F"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5" w:name="Reproduction"/>
            <w:r w:rsidRPr="00B77DA8">
              <w:rPr>
                <w:b/>
              </w:rPr>
              <w:t>Reproduction</w:t>
            </w:r>
            <w:bookmarkEnd w:id="115"/>
          </w:p>
          <w:p w14:paraId="427EFF51" w14:textId="77777777" w:rsidR="009D6CE0" w:rsidRPr="00B77DA8" w:rsidRDefault="009D6CE0" w:rsidP="0023498A">
            <w:pPr>
              <w:pStyle w:val="TableTextCharCharChar1"/>
              <w:numPr>
                <w:ilvl w:val="12"/>
                <w:numId w:val="0"/>
              </w:numPr>
            </w:pPr>
          </w:p>
          <w:p w14:paraId="427EFF53" w14:textId="4FCC97F7"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p>
          <w:p w14:paraId="0ED814D2" w14:textId="77777777" w:rsidR="00E00F70" w:rsidRDefault="00E00F70" w:rsidP="0023498A">
            <w:pPr>
              <w:pStyle w:val="TableTextCharCharChar1"/>
              <w:numPr>
                <w:ilvl w:val="12"/>
                <w:numId w:val="0"/>
              </w:numPr>
            </w:pPr>
          </w:p>
          <w:p w14:paraId="427EFF54" w14:textId="559B3E57" w:rsidR="00BE33CA" w:rsidRPr="00B77DA8" w:rsidRDefault="00BE33CA" w:rsidP="0023498A">
            <w:pPr>
              <w:pStyle w:val="TableTextCharCharChar1"/>
              <w:numPr>
                <w:ilvl w:val="12"/>
                <w:numId w:val="0"/>
              </w:numPr>
            </w:pPr>
            <w:r w:rsidRPr="00BE33CA">
              <w:t>Oral Contraceptives Covered</w:t>
            </w:r>
            <w:r>
              <w:t xml:space="preserve"> </w:t>
            </w:r>
            <w:r w:rsidRPr="00BE33CA">
              <w:t>under pharmacy</w:t>
            </w:r>
            <w:r w:rsidR="0041537B">
              <w:t>.</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1C0B858C" w14:textId="77777777" w:rsidR="00EE20BB" w:rsidRDefault="00EE20BB" w:rsidP="00C64659">
            <w:pPr>
              <w:pStyle w:val="TableTextCharChar"/>
              <w:numPr>
                <w:ilvl w:val="12"/>
                <w:numId w:val="0"/>
              </w:numPr>
              <w:rPr>
                <w:b/>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725E5439" w:rsidR="00FA44FF" w:rsidRPr="00B77DA8" w:rsidRDefault="00FA44FF" w:rsidP="00FA44FF">
            <w:pPr>
              <w:pStyle w:val="TableTextCharChar"/>
              <w:rPr>
                <w:color w:val="000000"/>
              </w:rPr>
            </w:pPr>
            <w:proofErr w:type="gramStart"/>
            <w:r w:rsidRPr="00B77DA8">
              <w:rPr>
                <w:color w:val="000000"/>
              </w:rPr>
              <w:t>●  Voluntary</w:t>
            </w:r>
            <w:proofErr w:type="gramEnd"/>
            <w:r w:rsidRPr="00B77DA8">
              <w:rPr>
                <w:color w:val="000000"/>
              </w:rPr>
              <w:t xml:space="preserve"> sterilization.</w:t>
            </w:r>
          </w:p>
          <w:p w14:paraId="427EFF61" w14:textId="27D20DF0" w:rsidR="00AB4B92" w:rsidRPr="00B77DA8" w:rsidRDefault="00AB4B92" w:rsidP="00AB4B92">
            <w:pPr>
              <w:pStyle w:val="TableTextCharChar"/>
              <w:rPr>
                <w:color w:val="000000"/>
              </w:rPr>
            </w:pPr>
            <w:r w:rsidRPr="00B77DA8">
              <w:rPr>
                <w:color w:val="000000"/>
              </w:rPr>
              <w:t>●  Elective surgical, non-</w:t>
            </w:r>
          </w:p>
          <w:p w14:paraId="427EFF62" w14:textId="406D7426" w:rsidR="00AB4B92" w:rsidRPr="00B77DA8" w:rsidRDefault="00AB4B92" w:rsidP="00AB4B92">
            <w:pPr>
              <w:pStyle w:val="TableTextCharChar"/>
              <w:ind w:left="288"/>
              <w:rPr>
                <w:color w:val="000000"/>
              </w:rPr>
            </w:pPr>
            <w:r w:rsidRPr="00B77DA8">
              <w:rPr>
                <w:color w:val="000000"/>
              </w:rPr>
              <w:t>surgical or drug induced Pregnancy termination.</w:t>
            </w:r>
          </w:p>
          <w:p w14:paraId="427EFF63" w14:textId="420DA5FA" w:rsidR="00FA44FF" w:rsidRPr="00B77DA8" w:rsidRDefault="00FA44FF" w:rsidP="00FA44FF">
            <w:pPr>
              <w:pStyle w:val="TableTextCharChar"/>
              <w:rPr>
                <w:color w:val="000000"/>
              </w:rPr>
            </w:pPr>
            <w:r w:rsidRPr="00B77DA8">
              <w:rPr>
                <w:color w:val="000000"/>
              </w:rPr>
              <w:t xml:space="preserve">●  Health services and </w:t>
            </w:r>
          </w:p>
          <w:p w14:paraId="427EFF64" w14:textId="00DFEA89" w:rsidR="00FA44FF" w:rsidRPr="00B77DA8" w:rsidRDefault="00FA44FF" w:rsidP="00FA44FF">
            <w:pPr>
              <w:pStyle w:val="TableTextCharChar"/>
              <w:ind w:left="288"/>
              <w:rPr>
                <w:color w:val="000000"/>
              </w:rPr>
            </w:pPr>
            <w:r w:rsidRPr="00B77DA8">
              <w:rPr>
                <w:color w:val="000000"/>
              </w:rPr>
              <w:t>associated expenses for elective abortion</w:t>
            </w:r>
          </w:p>
          <w:p w14:paraId="427EFF65" w14:textId="0A1A2BE3"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15A3A7E8" w:rsidR="00FA44FF" w:rsidRPr="00B77DA8" w:rsidRDefault="00FA44FF" w:rsidP="00FA44FF">
            <w:pPr>
              <w:pStyle w:val="TableTextCharChar"/>
              <w:ind w:left="288" w:hanging="288"/>
              <w:rPr>
                <w:color w:val="000000"/>
              </w:rPr>
            </w:pPr>
            <w:proofErr w:type="gramStart"/>
            <w:r w:rsidRPr="00B77DA8">
              <w:rPr>
                <w:color w:val="000000"/>
              </w:rPr>
              <w:t>●  Contraceptive</w:t>
            </w:r>
            <w:proofErr w:type="gramEnd"/>
            <w:r w:rsidRPr="00B77DA8">
              <w:rPr>
                <w:color w:val="000000"/>
              </w:rPr>
              <w:t xml:space="preser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427EFF72" w14:textId="77777777" w:rsidR="00241C70" w:rsidRPr="00B77DA8" w:rsidRDefault="00241C70">
            <w:pPr>
              <w:pStyle w:val="TableTextCharCharChar1"/>
              <w:numPr>
                <w:ilvl w:val="12"/>
                <w:numId w:val="0"/>
              </w:numPr>
              <w:rPr>
                <w:color w:val="FF00FF"/>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1BB83672" w:rsidR="00FA44FF" w:rsidRPr="00B77DA8" w:rsidRDefault="00FA44FF" w:rsidP="00FA44FF">
            <w:pPr>
              <w:pStyle w:val="TableTextCharChar"/>
              <w:rPr>
                <w:color w:val="000000"/>
              </w:rPr>
            </w:pPr>
            <w:proofErr w:type="gramStart"/>
            <w:r w:rsidRPr="00B77DA8">
              <w:rPr>
                <w:color w:val="000000"/>
              </w:rPr>
              <w:t>●  Voluntary</w:t>
            </w:r>
            <w:proofErr w:type="gramEnd"/>
            <w:r w:rsidRPr="00B77DA8">
              <w:rPr>
                <w:color w:val="000000"/>
              </w:rPr>
              <w:t xml:space="preserve"> sterilization.</w:t>
            </w:r>
          </w:p>
          <w:p w14:paraId="427EFF76" w14:textId="050D6FBC" w:rsidR="00AB4B92" w:rsidRPr="00B77DA8" w:rsidRDefault="00AB4B92" w:rsidP="00AB4B92">
            <w:pPr>
              <w:pStyle w:val="TableTextCharChar"/>
              <w:rPr>
                <w:color w:val="000000"/>
              </w:rPr>
            </w:pPr>
            <w:r w:rsidRPr="00B77DA8">
              <w:rPr>
                <w:color w:val="000000"/>
              </w:rPr>
              <w:t>●  Elective surgical, non-</w:t>
            </w:r>
          </w:p>
          <w:p w14:paraId="427EFF77" w14:textId="6F843B3D" w:rsidR="00AB4B92" w:rsidRPr="00B77DA8" w:rsidRDefault="00AB4B92" w:rsidP="00AB4B92">
            <w:pPr>
              <w:pStyle w:val="TableTextCharChar"/>
              <w:ind w:left="288"/>
              <w:rPr>
                <w:color w:val="000000"/>
              </w:rPr>
            </w:pPr>
            <w:r w:rsidRPr="00B77DA8">
              <w:rPr>
                <w:color w:val="000000"/>
              </w:rPr>
              <w:t>surgical or drug induced Pregnancy termination.</w:t>
            </w:r>
          </w:p>
          <w:p w14:paraId="427EFF78" w14:textId="3EE178FD" w:rsidR="00FA44FF" w:rsidRPr="00B77DA8" w:rsidRDefault="00FA44FF" w:rsidP="00FA44FF">
            <w:pPr>
              <w:pStyle w:val="TableTextCharChar"/>
              <w:rPr>
                <w:color w:val="000000"/>
              </w:rPr>
            </w:pPr>
            <w:r w:rsidRPr="00B77DA8">
              <w:rPr>
                <w:color w:val="000000"/>
              </w:rPr>
              <w:t xml:space="preserve">●  Health services and </w:t>
            </w:r>
          </w:p>
          <w:p w14:paraId="427EFF79" w14:textId="61513040" w:rsidR="00FA44FF" w:rsidRPr="00B77DA8" w:rsidRDefault="00FA44FF" w:rsidP="00FA44FF">
            <w:pPr>
              <w:pStyle w:val="TableTextCharChar"/>
              <w:ind w:left="288"/>
              <w:rPr>
                <w:color w:val="000000"/>
              </w:rPr>
            </w:pPr>
            <w:r w:rsidRPr="00B77DA8">
              <w:rPr>
                <w:color w:val="000000"/>
              </w:rPr>
              <w:t>associated expenses for elective abortion</w:t>
            </w:r>
          </w:p>
          <w:p w14:paraId="427EFF7A" w14:textId="59315A30" w:rsidR="00FA44FF" w:rsidRPr="00B77DA8" w:rsidRDefault="00FA44FF" w:rsidP="00FA44FF">
            <w:pPr>
              <w:pStyle w:val="TableTextCharChar"/>
              <w:rPr>
                <w:color w:val="000000"/>
              </w:rPr>
            </w:pPr>
            <w:r w:rsidRPr="00B77DA8">
              <w:rPr>
                <w:color w:val="000000"/>
              </w:rPr>
              <w:t>●  Fetal reduction surgery</w:t>
            </w:r>
          </w:p>
          <w:p w14:paraId="1BB970C7" w14:textId="77777777" w:rsidR="00F808A4" w:rsidRDefault="00F808A4">
            <w:pPr>
              <w:pStyle w:val="TableTextCharCharChar1"/>
              <w:numPr>
                <w:ilvl w:val="12"/>
                <w:numId w:val="0"/>
              </w:numPr>
              <w:rPr>
                <w:color w:val="000000"/>
              </w:rPr>
            </w:pP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3777EB01"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0E7F5158"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1E7BA780" w:rsidR="00712F69" w:rsidRPr="00B77DA8" w:rsidRDefault="00712F69" w:rsidP="00A53859">
            <w:pPr>
              <w:pStyle w:val="TableTextChar1"/>
              <w:numPr>
                <w:ilvl w:val="0"/>
                <w:numId w:val="37"/>
              </w:numPr>
              <w:textAlignment w:val="auto"/>
              <w:rPr>
                <w:szCs w:val="24"/>
              </w:rPr>
            </w:pPr>
            <w:r w:rsidRPr="00B77DA8">
              <w:rPr>
                <w:szCs w:val="24"/>
              </w:rPr>
              <w:t>Surrogate parenting, donor eggs, donor sperm and host uterus;</w:t>
            </w:r>
          </w:p>
          <w:p w14:paraId="2375A89C" w14:textId="27FC9233" w:rsidR="00712F69" w:rsidRPr="00B77DA8" w:rsidRDefault="00712F69" w:rsidP="00A53859">
            <w:pPr>
              <w:pStyle w:val="TableTextChar1"/>
              <w:numPr>
                <w:ilvl w:val="0"/>
                <w:numId w:val="37"/>
              </w:numPr>
              <w:textAlignment w:val="auto"/>
              <w:rPr>
                <w:b/>
                <w:szCs w:val="24"/>
              </w:rPr>
            </w:pPr>
            <w:r w:rsidRPr="00B77DA8">
              <w:rPr>
                <w:szCs w:val="24"/>
              </w:rPr>
              <w:t>Storage and retrieval of all reproductive materials (examples include eggs, sperm, testicular tissue and ovarian tissue);</w:t>
            </w:r>
            <w:r w:rsidRPr="00B77DA8">
              <w:rPr>
                <w:b/>
                <w:color w:val="FF00FF"/>
                <w:szCs w:val="24"/>
              </w:rPr>
              <w:t xml:space="preserve"> </w:t>
            </w:r>
          </w:p>
          <w:p w14:paraId="0361AD96" w14:textId="72A1BCF1" w:rsidR="00712F69" w:rsidRPr="00B77DA8" w:rsidRDefault="00712F69" w:rsidP="00A53859">
            <w:pPr>
              <w:pStyle w:val="TableTextChar1"/>
              <w:numPr>
                <w:ilvl w:val="0"/>
                <w:numId w:val="37"/>
              </w:numPr>
              <w:textAlignment w:val="auto"/>
              <w:rPr>
                <w:szCs w:val="24"/>
              </w:rPr>
            </w:pPr>
            <w:r w:rsidRPr="00B77DA8">
              <w:rPr>
                <w:szCs w:val="24"/>
              </w:rPr>
              <w:t>the reversal of voluntary sterilization</w:t>
            </w:r>
          </w:p>
          <w:p w14:paraId="76CA82DB" w14:textId="14DBEBCE" w:rsidR="00712F69" w:rsidRPr="00B77DA8" w:rsidRDefault="00712F69" w:rsidP="00A53859">
            <w:pPr>
              <w:pStyle w:val="TableTextChar1"/>
              <w:numPr>
                <w:ilvl w:val="0"/>
                <w:numId w:val="37"/>
              </w:numPr>
              <w:textAlignment w:val="auto"/>
              <w:rPr>
                <w:szCs w:val="24"/>
              </w:rPr>
            </w:pPr>
            <w:r w:rsidRPr="00B77DA8">
              <w:rPr>
                <w:szCs w:val="24"/>
              </w:rPr>
              <w:t>Contraceptive supplies and services</w:t>
            </w:r>
            <w:r w:rsidR="006A639F">
              <w:rPr>
                <w:b/>
                <w:color w:val="FF00FF"/>
                <w:szCs w:val="24"/>
                <w:vertAlign w:val="superscript"/>
              </w:rPr>
              <w:t xml:space="preserve"> </w:t>
            </w:r>
            <w:r w:rsidRPr="00B77DA8">
              <w:rPr>
                <w:szCs w:val="24"/>
              </w:rPr>
              <w:t>for non-network</w:t>
            </w:r>
          </w:p>
          <w:p w14:paraId="427EFFA3" w14:textId="77777777" w:rsidR="00543525" w:rsidRPr="00B77DA8" w:rsidRDefault="00543525" w:rsidP="008732DC">
            <w:pPr>
              <w:pStyle w:val="TableTextChar1"/>
              <w:ind w:left="360"/>
              <w:textAlignment w:val="auto"/>
              <w:rPr>
                <w:b/>
                <w:szCs w:val="24"/>
              </w:rPr>
            </w:pPr>
          </w:p>
        </w:tc>
      </w:tr>
      <w:tr w:rsidR="00241C70" w:rsidRPr="00B77DA8" w14:paraId="427EFFBB"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0C57453"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13FF1170"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E353F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rsidTr="00B302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66FB1604" w:rsidR="00154B9C" w:rsidRPr="00B77DA8" w:rsidRDefault="00996655">
            <w:pPr>
              <w:pStyle w:val="TableTextCharCharChar1"/>
              <w:jc w:val="center"/>
              <w:rPr>
                <w:b/>
                <w:bCs/>
                <w:color w:val="FF0000"/>
              </w:rPr>
            </w:pPr>
            <w:r>
              <w:rPr>
                <w:b/>
                <w:bCs/>
                <w:color w:val="FF0000"/>
              </w:rPr>
              <w:t>2007 ASO CHOICE PLUS PS1 PLAN VTP</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0D56F6D3" w:rsidR="00154B9C" w:rsidRPr="00B77DA8" w:rsidRDefault="00996655">
            <w:pPr>
              <w:pStyle w:val="TableTextCharCharChar1"/>
              <w:jc w:val="center"/>
              <w:rPr>
                <w:b/>
                <w:bCs/>
                <w:color w:val="FF0000"/>
              </w:rPr>
            </w:pPr>
            <w:r>
              <w:rPr>
                <w:b/>
                <w:bCs/>
                <w:color w:val="FF0000"/>
              </w:rPr>
              <w:t>2007 ASO CHOICE PLUS PS1 PLAN VTP</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rsidTr="00B302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46CF2BD9"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189137E6"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35FF4508"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C" w14:textId="16B73EED" w:rsidR="005200FC" w:rsidRPr="00B77DA8" w:rsidRDefault="00D419A7">
            <w:pPr>
              <w:pStyle w:val="TableTextCharCharChar1"/>
              <w:rPr>
                <w:color w:val="FF0000"/>
              </w:rPr>
            </w:pPr>
            <w:r w:rsidRPr="00D419A7">
              <w:rPr>
                <w:color w:val="FF0000"/>
              </w:rPr>
              <w:t>Non-Network Benefits are not available.</w:t>
            </w:r>
          </w:p>
          <w:p w14:paraId="427EFFEF" w14:textId="16D51D6B" w:rsidR="005200FC" w:rsidRPr="00B77DA8" w:rsidRDefault="005200FC" w:rsidP="005200FC">
            <w:pPr>
              <w:pStyle w:val="TableTextCharCharChar1"/>
              <w:rPr>
                <w:color w:val="FF0000"/>
              </w:rPr>
            </w:pPr>
          </w:p>
        </w:tc>
      </w:tr>
      <w:tr w:rsidR="00154B9C" w:rsidRPr="00B77DA8" w14:paraId="427F000B" w14:textId="77777777" w:rsidTr="00B302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02FD641B"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0A21E41E"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1FB8E0C" w14:textId="77777777" w:rsidR="00B302CA" w:rsidRPr="00B77DA8" w:rsidRDefault="00B302CA" w:rsidP="00B302CA">
            <w:pPr>
              <w:pStyle w:val="TableTextCharCharChar1"/>
              <w:rPr>
                <w:color w:val="FF0000"/>
              </w:rPr>
            </w:pPr>
            <w:r w:rsidRPr="00D419A7">
              <w:rPr>
                <w:color w:val="FF0000"/>
              </w:rPr>
              <w:t>Non-Network Benefits are not available.</w:t>
            </w:r>
          </w:p>
          <w:p w14:paraId="427F000A" w14:textId="4188BB72" w:rsidR="005200FC" w:rsidRPr="00B77DA8" w:rsidRDefault="005200FC" w:rsidP="005200FC">
            <w:pPr>
              <w:pStyle w:val="TableTextCharCharChar1"/>
              <w:rPr>
                <w:color w:val="FF0000"/>
              </w:rPr>
            </w:pPr>
          </w:p>
        </w:tc>
      </w:tr>
      <w:tr w:rsidR="008E6031" w:rsidRPr="00B77DA8" w14:paraId="427F0027" w14:textId="77777777" w:rsidTr="00B302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01A5A0AC"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09F065B4"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0AB779BE"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B467ECA" w14:textId="77777777" w:rsidR="00B302CA" w:rsidRPr="00B77DA8" w:rsidRDefault="00B302CA" w:rsidP="00B302CA">
            <w:pPr>
              <w:pStyle w:val="TableTextCharCharChar1"/>
              <w:rPr>
                <w:color w:val="FF0000"/>
              </w:rPr>
            </w:pPr>
            <w:r w:rsidRPr="00D419A7">
              <w:rPr>
                <w:color w:val="FF0000"/>
              </w:rPr>
              <w:t>Non-Network Benefits are not available.</w:t>
            </w:r>
          </w:p>
          <w:p w14:paraId="427F0026" w14:textId="730E6661" w:rsidR="005200FC" w:rsidRPr="00B77DA8" w:rsidRDefault="005200FC" w:rsidP="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w:t>
      </w:r>
      <w:proofErr w:type="spellStart"/>
      <w:r w:rsidRPr="00B77DA8">
        <w:t>Special_Services</w:t>
      </w:r>
      <w:proofErr w:type="spellEnd"/>
      <w:r w:rsidRPr="00B77DA8">
        <w:t>--&gt;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1F683651" w:rsidR="00FD1B50" w:rsidRPr="00B77DA8" w:rsidRDefault="00FD1B50" w:rsidP="00FD1B50">
      <w:r w:rsidRPr="00B77DA8">
        <w:rPr>
          <w:i/>
          <w:iCs/>
          <w:sz w:val="24"/>
          <w:szCs w:val="24"/>
        </w:rPr>
        <w:t>Providers, this summary is for members, to review the terms of your participation agreement, please visi</w:t>
      </w:r>
      <w:r w:rsidRPr="0010377A">
        <w:rPr>
          <w:i/>
          <w:iCs/>
          <w:sz w:val="24"/>
          <w:szCs w:val="24"/>
        </w:rPr>
        <w:t xml:space="preserve">t </w:t>
      </w:r>
      <w:hyperlink r:id="rId36" w:history="1">
        <w:r w:rsidR="0010377A" w:rsidRPr="009E037F">
          <w:rPr>
            <w:sz w:val="24"/>
            <w:szCs w:val="24"/>
          </w:rPr>
          <w:t xml:space="preserve"> </w:t>
        </w:r>
        <w:hyperlink r:id="rId37" w:history="1">
          <w:r w:rsidR="0010377A" w:rsidRPr="009E037F">
            <w:rPr>
              <w:rStyle w:val="Hyperlink"/>
              <w:i/>
              <w:iCs/>
              <w:sz w:val="24"/>
              <w:szCs w:val="24"/>
            </w:rPr>
            <w:t>uhcprovider.com</w:t>
          </w:r>
        </w:hyperlink>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36"/>
        <w:gridCol w:w="35"/>
        <w:gridCol w:w="2877"/>
        <w:gridCol w:w="2862"/>
      </w:tblGrid>
      <w:tr w:rsidR="00CE309F" w:rsidRPr="00B77DA8" w14:paraId="427F0032" w14:textId="77777777" w:rsidTr="00A75F5A">
        <w:tc>
          <w:tcPr>
            <w:tcW w:w="3136"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12" w:type="dxa"/>
            <w:gridSpan w:val="2"/>
            <w:tcBorders>
              <w:top w:val="single" w:sz="6" w:space="0" w:color="auto"/>
              <w:left w:val="single" w:sz="6" w:space="0" w:color="auto"/>
              <w:bottom w:val="single" w:sz="6" w:space="0" w:color="auto"/>
              <w:right w:val="single" w:sz="6" w:space="0" w:color="auto"/>
            </w:tcBorders>
            <w:shd w:val="clear" w:color="auto" w:fill="808080"/>
          </w:tcPr>
          <w:p w14:paraId="427F002E" w14:textId="45F1FF46" w:rsidR="00154B9C" w:rsidRPr="00B77DA8" w:rsidRDefault="00996655">
            <w:pPr>
              <w:pStyle w:val="TableTextCharCharChar1"/>
              <w:jc w:val="center"/>
              <w:rPr>
                <w:b/>
                <w:bCs/>
                <w:color w:val="000000"/>
              </w:rPr>
            </w:pPr>
            <w:r>
              <w:rPr>
                <w:b/>
                <w:bCs/>
                <w:color w:val="000000"/>
              </w:rPr>
              <w:t>2007 ASO CHOICE PLUS PS1 PLAN VTP</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862" w:type="dxa"/>
            <w:tcBorders>
              <w:top w:val="single" w:sz="6" w:space="0" w:color="auto"/>
              <w:left w:val="single" w:sz="6" w:space="0" w:color="auto"/>
              <w:bottom w:val="single" w:sz="6" w:space="0" w:color="auto"/>
              <w:right w:val="single" w:sz="6" w:space="0" w:color="auto"/>
            </w:tcBorders>
            <w:shd w:val="clear" w:color="auto" w:fill="808080"/>
          </w:tcPr>
          <w:p w14:paraId="427F0030" w14:textId="3CC9C029" w:rsidR="00154B9C" w:rsidRPr="00B77DA8" w:rsidRDefault="00996655">
            <w:pPr>
              <w:pStyle w:val="TableTextCharCharChar1"/>
              <w:jc w:val="center"/>
              <w:rPr>
                <w:b/>
                <w:bCs/>
                <w:color w:val="000000"/>
              </w:rPr>
            </w:pPr>
            <w:r>
              <w:rPr>
                <w:b/>
                <w:bCs/>
                <w:color w:val="000000"/>
              </w:rPr>
              <w:t>2007 ASO CHOICE PLUS PS1 PLAN VTP</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E309F" w:rsidRPr="00B77DA8" w14:paraId="427F008A"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3" w:name="Allergy_Care"/>
            <w:r w:rsidRPr="00B77DA8">
              <w:rPr>
                <w:b/>
              </w:rPr>
              <w:t>Allergy Care</w:t>
            </w:r>
            <w:bookmarkEnd w:id="123"/>
          </w:p>
          <w:p w14:paraId="0765EFF3" w14:textId="77777777" w:rsidR="00154B9C" w:rsidRDefault="00154B9C">
            <w:pPr>
              <w:pStyle w:val="TableTextCharCharChar1"/>
              <w:numPr>
                <w:ilvl w:val="12"/>
                <w:numId w:val="0"/>
              </w:numPr>
              <w:rPr>
                <w:b/>
              </w:rPr>
            </w:pPr>
          </w:p>
          <w:p w14:paraId="6CB2FD44" w14:textId="77777777" w:rsidR="00F635A0" w:rsidRDefault="00F635A0">
            <w:pPr>
              <w:pStyle w:val="TableTextCharCharChar1"/>
              <w:numPr>
                <w:ilvl w:val="12"/>
                <w:numId w:val="0"/>
              </w:numPr>
              <w:rPr>
                <w:b/>
              </w:rPr>
            </w:pPr>
          </w:p>
          <w:p w14:paraId="37FA4E3A" w14:textId="77777777" w:rsidR="00F635A0" w:rsidRPr="00F635A0" w:rsidRDefault="00F635A0" w:rsidP="00F635A0">
            <w:pPr>
              <w:pStyle w:val="TableTextCharCharChar1"/>
              <w:rPr>
                <w:b/>
              </w:rPr>
            </w:pPr>
            <w:r w:rsidRPr="00F635A0">
              <w:rPr>
                <w:b/>
              </w:rPr>
              <w:t xml:space="preserve">Benefits for testing are described under </w:t>
            </w:r>
            <w:r w:rsidRPr="00F635A0">
              <w:rPr>
                <w:b/>
                <w:i/>
              </w:rPr>
              <w:t>Lab, X-Ray and Diagnostics – Outpatient</w:t>
            </w:r>
            <w:r w:rsidRPr="00F635A0">
              <w:rPr>
                <w:b/>
              </w:rPr>
              <w:t>.</w:t>
            </w:r>
          </w:p>
          <w:p w14:paraId="427F006F" w14:textId="4AE3F4D7" w:rsidR="00F635A0" w:rsidRPr="00B77DA8" w:rsidRDefault="00F635A0">
            <w:pPr>
              <w:pStyle w:val="TableTextCharCharChar1"/>
              <w:numPr>
                <w:ilvl w:val="12"/>
                <w:numId w:val="0"/>
              </w:numPr>
              <w:rPr>
                <w:b/>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7B6FBA5F" w14:textId="77777777" w:rsidR="00E3154F" w:rsidRPr="00B77DA8" w:rsidRDefault="00E3154F" w:rsidP="00E3154F">
            <w:pPr>
              <w:pStyle w:val="TableTextCharCharChar1"/>
              <w:numPr>
                <w:ilvl w:val="12"/>
                <w:numId w:val="0"/>
              </w:numPr>
              <w:rPr>
                <w:rStyle w:val="NormalTableChar"/>
                <w:rFonts w:ascii="Times New Roman" w:hAnsi="Times New Roman"/>
                <w:bCs/>
                <w:szCs w:val="24"/>
              </w:rPr>
            </w:pPr>
            <w:r w:rsidRPr="00D85CC0">
              <w:rPr>
                <w:b/>
                <w:szCs w:val="24"/>
              </w:rPr>
              <w:t>Designated Network</w:t>
            </w:r>
            <w:r w:rsidRPr="00B77DA8">
              <w:rPr>
                <w:rStyle w:val="NormalTableChar"/>
                <w:rFonts w:ascii="Times New Roman" w:hAnsi="Times New Roman"/>
                <w:b/>
                <w:bCs/>
                <w:szCs w:val="24"/>
              </w:rPr>
              <w:t>:</w:t>
            </w:r>
          </w:p>
          <w:p w14:paraId="084DC401" w14:textId="77777777" w:rsidR="00E3154F" w:rsidRPr="00B77DA8" w:rsidRDefault="00E3154F" w:rsidP="00E3154F">
            <w:pPr>
              <w:pStyle w:val="TableTextCharCharChar1"/>
              <w:numPr>
                <w:ilvl w:val="12"/>
                <w:numId w:val="0"/>
              </w:numPr>
              <w:rPr>
                <w:color w:val="0000FF"/>
                <w:szCs w:val="24"/>
              </w:rPr>
            </w:pPr>
            <w:r w:rsidRPr="00B77DA8">
              <w:rPr>
                <w:b/>
                <w:color w:val="0000FF"/>
                <w:szCs w:val="24"/>
              </w:rPr>
              <w:t>$</w:t>
            </w:r>
            <w:r>
              <w:rPr>
                <w:b/>
                <w:color w:val="0000FF"/>
                <w:szCs w:val="24"/>
              </w:rPr>
              <w:t>30</w:t>
            </w:r>
            <w:r w:rsidRPr="00B77DA8">
              <w:rPr>
                <w:szCs w:val="24"/>
              </w:rPr>
              <w:t xml:space="preserve"> Primary Physician/ </w:t>
            </w:r>
            <w:r w:rsidRPr="00B77DA8">
              <w:rPr>
                <w:b/>
                <w:color w:val="0000FF"/>
                <w:szCs w:val="24"/>
              </w:rPr>
              <w:t>$</w:t>
            </w:r>
            <w:r>
              <w:rPr>
                <w:b/>
                <w:color w:val="0000FF"/>
                <w:szCs w:val="24"/>
              </w:rPr>
              <w:t>30</w:t>
            </w:r>
            <w:r w:rsidRPr="00B77DA8">
              <w:rPr>
                <w:szCs w:val="24"/>
              </w:rPr>
              <w:t xml:space="preserve"> Specialist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2A6506A6" w14:textId="77777777" w:rsidR="00E3154F" w:rsidRPr="00B77DA8" w:rsidRDefault="00E3154F" w:rsidP="00E3154F">
            <w:pPr>
              <w:pStyle w:val="TableTextCharCharChar1"/>
              <w:numPr>
                <w:ilvl w:val="12"/>
                <w:numId w:val="0"/>
              </w:numPr>
              <w:jc w:val="center"/>
              <w:rPr>
                <w:rStyle w:val="wdColorPinkBoldItalic"/>
                <w:szCs w:val="24"/>
              </w:rPr>
            </w:pPr>
          </w:p>
          <w:p w14:paraId="00BCCF32" w14:textId="77777777" w:rsidR="00E3154F" w:rsidRPr="00B77DA8" w:rsidRDefault="00E3154F" w:rsidP="00E3154F">
            <w:pPr>
              <w:pStyle w:val="TableTextCharCharChar1"/>
              <w:numPr>
                <w:ilvl w:val="12"/>
                <w:numId w:val="0"/>
              </w:numPr>
              <w:rPr>
                <w:b/>
                <w:szCs w:val="24"/>
              </w:rPr>
            </w:pPr>
          </w:p>
          <w:p w14:paraId="6665702D" w14:textId="77777777" w:rsidR="00E3154F" w:rsidRPr="00B77DA8" w:rsidRDefault="00E3154F" w:rsidP="00E3154F">
            <w:pPr>
              <w:pStyle w:val="TableTextCharCharChar1"/>
              <w:numPr>
                <w:ilvl w:val="12"/>
                <w:numId w:val="0"/>
              </w:numPr>
              <w:rPr>
                <w:b/>
                <w:color w:val="0000FF"/>
                <w:szCs w:val="24"/>
              </w:rPr>
            </w:pPr>
            <w:r w:rsidRPr="00B77DA8">
              <w:rPr>
                <w:b/>
                <w:szCs w:val="24"/>
              </w:rPr>
              <w:t>Office Visit</w:t>
            </w:r>
          </w:p>
          <w:p w14:paraId="5C8D6555" w14:textId="77777777" w:rsidR="00E3154F" w:rsidRPr="00B77DA8" w:rsidRDefault="00E3154F" w:rsidP="00E3154F">
            <w:pPr>
              <w:pStyle w:val="TableTextCharCharChar1"/>
              <w:numPr>
                <w:ilvl w:val="12"/>
                <w:numId w:val="0"/>
              </w:numPr>
              <w:rPr>
                <w:b/>
                <w:color w:val="0000FF"/>
                <w:szCs w:val="24"/>
              </w:rPr>
            </w:pPr>
            <w:r>
              <w:rPr>
                <w:b/>
                <w:color w:val="0000FF"/>
                <w:szCs w:val="24"/>
              </w:rPr>
              <w:t>$30</w:t>
            </w:r>
            <w:r w:rsidRPr="00B77DA8">
              <w:rPr>
                <w:szCs w:val="24"/>
              </w:rPr>
              <w:t xml:space="preserve"> Primary Physician/ </w:t>
            </w:r>
            <w:r>
              <w:rPr>
                <w:b/>
                <w:color w:val="0000FF"/>
                <w:szCs w:val="24"/>
              </w:rPr>
              <w:t>$60</w:t>
            </w:r>
            <w:r w:rsidRPr="00B77DA8">
              <w:rPr>
                <w:szCs w:val="24"/>
              </w:rPr>
              <w:t xml:space="preserve"> 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p>
          <w:p w14:paraId="37756444" w14:textId="77777777" w:rsidR="00E3154F" w:rsidRPr="00B77DA8" w:rsidRDefault="00E3154F" w:rsidP="00E3154F">
            <w:pPr>
              <w:pStyle w:val="TableTextCharCharChar1"/>
              <w:rPr>
                <w:b/>
                <w:bCs/>
                <w:szCs w:val="24"/>
              </w:rPr>
            </w:pPr>
          </w:p>
          <w:p w14:paraId="2D945E3E" w14:textId="77777777" w:rsidR="00E3154F" w:rsidRPr="00B77DA8" w:rsidRDefault="00E3154F" w:rsidP="00E3154F">
            <w:pPr>
              <w:pStyle w:val="TableTextCharCharChar1"/>
              <w:rPr>
                <w:bCs/>
                <w:color w:val="000000"/>
                <w:szCs w:val="24"/>
              </w:rPr>
            </w:pPr>
            <w:r w:rsidRPr="00B77DA8">
              <w:rPr>
                <w:bCs/>
                <w:color w:val="000000"/>
                <w:szCs w:val="24"/>
              </w:rPr>
              <w:t xml:space="preserve">No copayment applies when no Physician charge is assessed. </w:t>
            </w:r>
          </w:p>
          <w:p w14:paraId="427F0083" w14:textId="77777777" w:rsidR="00154B9C" w:rsidRPr="00B77DA8" w:rsidRDefault="00154B9C">
            <w:pPr>
              <w:pStyle w:val="TableTextCharCharChar1"/>
              <w:numPr>
                <w:ilvl w:val="12"/>
                <w:numId w:val="0"/>
              </w:numPr>
              <w:rPr>
                <w:color w:val="0000FF"/>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088" w14:textId="430DBFE9" w:rsidR="00D96454" w:rsidRPr="00B77DA8" w:rsidRDefault="00E75496" w:rsidP="00D96454">
            <w:pPr>
              <w:pStyle w:val="TableTextCharCharChar1"/>
              <w:numPr>
                <w:ilvl w:val="12"/>
                <w:numId w:val="0"/>
              </w:numPr>
              <w:rPr>
                <w:b/>
                <w:bCs/>
                <w:color w:val="800080"/>
                <w:szCs w:val="24"/>
              </w:rPr>
            </w:pPr>
            <w:r>
              <w:rPr>
                <w:b/>
                <w:color w:val="0000FF"/>
                <w:szCs w:val="24"/>
              </w:rPr>
              <w:t>50%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4" w:name="Bariatric_Resource_Services"/>
            <w:r w:rsidRPr="00B77DA8">
              <w:rPr>
                <w:b/>
                <w:color w:val="000000"/>
              </w:rPr>
              <w:t>Bariatric Resource Services</w:t>
            </w:r>
            <w:bookmarkEnd w:id="124"/>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774" w:type="dxa"/>
            <w:gridSpan w:val="3"/>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77DA8" w:rsidRDefault="00C64659" w:rsidP="0020478D">
            <w:pPr>
              <w:pStyle w:val="TableText"/>
              <w:rPr>
                <w:color w:val="000000"/>
              </w:rPr>
            </w:pPr>
            <w:r w:rsidRPr="00B77DA8">
              <w:rPr>
                <w:color w:val="000000"/>
              </w:rPr>
              <w:t>Not Applicable.</w:t>
            </w:r>
          </w:p>
        </w:tc>
      </w:tr>
      <w:tr w:rsidR="004200A5" w:rsidRPr="00B77DA8" w14:paraId="427F00C3"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5" w:name="Breast_Pumps"/>
            <w:r w:rsidRPr="00B77DA8">
              <w:rPr>
                <w:b/>
                <w:color w:val="000000"/>
              </w:rPr>
              <w:t>Breast Pumps</w:t>
            </w:r>
            <w:bookmarkEnd w:id="125"/>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BA" w14:textId="77777777" w:rsidR="00821AED" w:rsidRPr="00B77DA8" w:rsidRDefault="00821AED" w:rsidP="008732DC">
            <w:pPr>
              <w:pStyle w:val="TableTextCharChar"/>
              <w:numPr>
                <w:ilvl w:val="12"/>
                <w:numId w:val="0"/>
              </w:numPr>
              <w:rPr>
                <w:color w:val="00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0C1" w14:textId="77777777" w:rsidR="00033855" w:rsidRPr="00B77DA8" w:rsidRDefault="00033855" w:rsidP="00033855">
            <w:pPr>
              <w:pStyle w:val="TableTextCharChar"/>
              <w:numPr>
                <w:ilvl w:val="12"/>
                <w:numId w:val="0"/>
              </w:numPr>
              <w:rPr>
                <w:b/>
                <w:color w:val="FF00FF"/>
              </w:rPr>
            </w:pPr>
            <w:r w:rsidRPr="00B77DA8">
              <w:rPr>
                <w:bCs/>
              </w:rPr>
              <w:t>Not Covered.</w:t>
            </w:r>
          </w:p>
          <w:p w14:paraId="427F00C2" w14:textId="77777777" w:rsidR="004200A5" w:rsidRPr="00B77DA8" w:rsidRDefault="004200A5" w:rsidP="0020478D">
            <w:pPr>
              <w:pStyle w:val="TableText"/>
              <w:rPr>
                <w:color w:val="000000"/>
              </w:rPr>
            </w:pPr>
          </w:p>
        </w:tc>
      </w:tr>
      <w:tr w:rsidR="00E11D8B" w:rsidRPr="00B77DA8" w14:paraId="427F00ED" w14:textId="77777777" w:rsidTr="00A75F5A">
        <w:trPr>
          <w:cantSplit/>
        </w:trPr>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6" w:name="Cancer_Resource_Services_CRS"/>
            <w:r w:rsidRPr="00B77DA8">
              <w:rPr>
                <w:b/>
                <w:bCs/>
                <w:szCs w:val="24"/>
              </w:rPr>
              <w:t>Cancer Resource Services (CRS)</w:t>
            </w:r>
            <w:bookmarkEnd w:id="126"/>
          </w:p>
          <w:p w14:paraId="427F00C5" w14:textId="77777777" w:rsidR="00E11D8B" w:rsidRPr="00B77DA8" w:rsidRDefault="00E11D8B" w:rsidP="00147EA0">
            <w:pPr>
              <w:pStyle w:val="TableTextChar"/>
              <w:numPr>
                <w:ilvl w:val="12"/>
                <w:numId w:val="0"/>
              </w:numPr>
              <w:rPr>
                <w:b/>
              </w:rPr>
            </w:pPr>
          </w:p>
          <w:p w14:paraId="427F00DD" w14:textId="77777777" w:rsidR="00E11D8B" w:rsidRPr="00B77DA8" w:rsidRDefault="00E11D8B">
            <w:pPr>
              <w:pStyle w:val="TableTextChar"/>
              <w:numPr>
                <w:ilvl w:val="12"/>
                <w:numId w:val="0"/>
              </w:numPr>
              <w:rPr>
                <w:b/>
              </w:rPr>
            </w:pPr>
          </w:p>
        </w:tc>
        <w:tc>
          <w:tcPr>
            <w:tcW w:w="5774" w:type="dxa"/>
            <w:gridSpan w:val="3"/>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8"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39"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1E9D1952" w:rsidR="00E11D8B" w:rsidRPr="00B77DA8" w:rsidRDefault="00E11D8B" w:rsidP="00A77C12">
            <w:pPr>
              <w:pStyle w:val="TableTextChar"/>
              <w:rPr>
                <w:szCs w:val="24"/>
              </w:rPr>
            </w:pPr>
            <w:r w:rsidRPr="00B77DA8">
              <w:rPr>
                <w:szCs w:val="24"/>
              </w:rPr>
              <w:t>Travel and Lodging Assistance is not</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p>
          <w:p w14:paraId="6D3935A6" w14:textId="77777777" w:rsidR="00E11D8B" w:rsidRPr="00B77DA8" w:rsidRDefault="00E11D8B" w:rsidP="00A77C12">
            <w:pPr>
              <w:pStyle w:val="TableTextChar"/>
              <w:rPr>
                <w:szCs w:val="24"/>
              </w:rPr>
            </w:pPr>
          </w:p>
          <w:p w14:paraId="35BCCDDD" w14:textId="77777777" w:rsidR="00E11D8B" w:rsidRDefault="00E11D8B" w:rsidP="008732DC">
            <w:pPr>
              <w:pStyle w:val="TableTextChar1"/>
              <w:rPr>
                <w:b/>
                <w:color w:val="0000FF"/>
              </w:rPr>
            </w:pPr>
          </w:p>
          <w:p w14:paraId="427F00EC" w14:textId="77777777" w:rsidR="00D060B7" w:rsidRPr="00B77DA8" w:rsidRDefault="00D060B7" w:rsidP="008732DC">
            <w:pPr>
              <w:pStyle w:val="TableTextChar1"/>
              <w:rPr>
                <w:b/>
                <w:color w:val="0000FF"/>
              </w:rPr>
            </w:pPr>
          </w:p>
        </w:tc>
      </w:tr>
      <w:tr w:rsidR="00D060B7" w:rsidRPr="008F7CFC" w14:paraId="2304DD8F" w14:textId="77777777" w:rsidTr="00A75F5A">
        <w:tc>
          <w:tcPr>
            <w:tcW w:w="3136" w:type="dxa"/>
            <w:tcBorders>
              <w:top w:val="single" w:sz="6" w:space="0" w:color="auto"/>
              <w:left w:val="single" w:sz="6" w:space="0" w:color="auto"/>
              <w:bottom w:val="single" w:sz="6" w:space="0" w:color="auto"/>
              <w:right w:val="single" w:sz="6" w:space="0" w:color="auto"/>
            </w:tcBorders>
            <w:shd w:val="clear" w:color="auto" w:fill="auto"/>
          </w:tcPr>
          <w:p w14:paraId="453DB013" w14:textId="77777777" w:rsidR="00D060B7" w:rsidRPr="00A75F5A" w:rsidRDefault="00D060B7" w:rsidP="00E353F0">
            <w:pPr>
              <w:rPr>
                <w:b/>
                <w:sz w:val="24"/>
                <w:szCs w:val="24"/>
              </w:rPr>
            </w:pPr>
            <w:bookmarkStart w:id="127" w:name="Cellular_and_Gene_Therapy"/>
            <w:bookmarkStart w:id="128" w:name="Clinical_Trials"/>
            <w:r w:rsidRPr="00A75F5A">
              <w:rPr>
                <w:b/>
                <w:sz w:val="24"/>
                <w:szCs w:val="24"/>
              </w:rPr>
              <w:t>Cellular and Gene Therapy</w:t>
            </w:r>
            <w:bookmarkEnd w:id="127"/>
          </w:p>
          <w:p w14:paraId="6A989819" w14:textId="77777777" w:rsidR="00D060B7" w:rsidRPr="00A75F5A" w:rsidRDefault="00D060B7" w:rsidP="00E353F0">
            <w:pPr>
              <w:rPr>
                <w:sz w:val="24"/>
                <w:szCs w:val="24"/>
              </w:rPr>
            </w:pPr>
          </w:p>
          <w:p w14:paraId="7B0FF70E" w14:textId="77777777" w:rsidR="00D060B7" w:rsidRPr="00A75F5A" w:rsidRDefault="00D060B7" w:rsidP="00E353F0">
            <w:pPr>
              <w:rPr>
                <w:sz w:val="24"/>
                <w:szCs w:val="24"/>
              </w:rPr>
            </w:pPr>
            <w:r w:rsidRPr="00A75F5A">
              <w:rPr>
                <w:sz w:val="24"/>
                <w:szCs w:val="24"/>
              </w:rPr>
              <w:t>Cellular Therapy and Gene Therapy received on an inpatient or outpatient basis at a Hospital or on an outpatient basis at an Alternate Facility or in a Physician's office.</w:t>
            </w:r>
          </w:p>
          <w:p w14:paraId="2E85DD95" w14:textId="77777777" w:rsidR="00D060B7" w:rsidRPr="00A75F5A" w:rsidRDefault="00D060B7" w:rsidP="00E353F0">
            <w:pPr>
              <w:rPr>
                <w:sz w:val="24"/>
                <w:szCs w:val="24"/>
              </w:rPr>
            </w:pPr>
          </w:p>
          <w:p w14:paraId="60925C97" w14:textId="77777777" w:rsidR="00D060B7" w:rsidRPr="00A75F5A" w:rsidRDefault="00D060B7" w:rsidP="00E353F0">
            <w:pPr>
              <w:rPr>
                <w:sz w:val="24"/>
                <w:szCs w:val="24"/>
              </w:rPr>
            </w:pPr>
            <w:r w:rsidRPr="00A75F5A">
              <w:rPr>
                <w:sz w:val="24"/>
                <w:szCs w:val="24"/>
              </w:rPr>
              <w:t xml:space="preserve">Benefits for CAR-T therapy for malignancies are provided under </w:t>
            </w:r>
            <w:r w:rsidRPr="00A75F5A">
              <w:rPr>
                <w:i/>
                <w:sz w:val="24"/>
                <w:szCs w:val="24"/>
              </w:rPr>
              <w:t>Transplantation Services</w:t>
            </w:r>
            <w:r w:rsidRPr="00A75F5A">
              <w:rPr>
                <w:sz w:val="24"/>
                <w:szCs w:val="24"/>
              </w:rPr>
              <w:t>.</w:t>
            </w:r>
          </w:p>
        </w:tc>
        <w:tc>
          <w:tcPr>
            <w:tcW w:w="2912" w:type="dxa"/>
            <w:gridSpan w:val="2"/>
            <w:tcBorders>
              <w:top w:val="single" w:sz="6" w:space="0" w:color="auto"/>
              <w:left w:val="single" w:sz="6" w:space="0" w:color="auto"/>
              <w:bottom w:val="single" w:sz="6" w:space="0" w:color="auto"/>
              <w:right w:val="single" w:sz="6" w:space="0" w:color="auto"/>
            </w:tcBorders>
            <w:shd w:val="clear" w:color="auto" w:fill="auto"/>
          </w:tcPr>
          <w:p w14:paraId="69F70749" w14:textId="77777777" w:rsidR="00D060B7" w:rsidRPr="00A75F5A" w:rsidRDefault="00D060B7" w:rsidP="00E353F0">
            <w:pPr>
              <w:rPr>
                <w:sz w:val="24"/>
                <w:szCs w:val="24"/>
              </w:rPr>
            </w:pPr>
            <w:r w:rsidRPr="00A75F5A">
              <w:rPr>
                <w:sz w:val="24"/>
                <w:szCs w:val="24"/>
              </w:rPr>
              <w:t>Depending upon where the Covered Health Service is provided, Benefits will be the same as those stated under each Covered Health Service category.</w:t>
            </w:r>
          </w:p>
          <w:p w14:paraId="44DF7414" w14:textId="77777777" w:rsidR="00D060B7" w:rsidRPr="00A75F5A" w:rsidRDefault="00D060B7" w:rsidP="00E353F0">
            <w:pPr>
              <w:rPr>
                <w:sz w:val="24"/>
                <w:szCs w:val="24"/>
              </w:rPr>
            </w:pPr>
          </w:p>
          <w:p w14:paraId="4B750712" w14:textId="77777777" w:rsidR="00D060B7" w:rsidRPr="00A75F5A" w:rsidRDefault="00D060B7" w:rsidP="00E353F0">
            <w:pPr>
              <w:rPr>
                <w:sz w:val="24"/>
                <w:szCs w:val="24"/>
              </w:rPr>
            </w:pPr>
          </w:p>
          <w:p w14:paraId="639D1547" w14:textId="77777777" w:rsidR="00D060B7" w:rsidRPr="00A75F5A" w:rsidRDefault="00D060B7" w:rsidP="00E353F0">
            <w:pPr>
              <w:rPr>
                <w:b/>
                <w:color w:val="000000"/>
                <w:sz w:val="24"/>
                <w:szCs w:val="24"/>
              </w:rPr>
            </w:pPr>
            <w:r w:rsidRPr="00A75F5A">
              <w:rPr>
                <w:b/>
                <w:color w:val="000000"/>
                <w:sz w:val="24"/>
                <w:szCs w:val="24"/>
              </w:rPr>
              <w:t xml:space="preserve">Pre-service </w:t>
            </w:r>
            <w:r w:rsidRPr="00A75F5A">
              <w:rPr>
                <w:b/>
                <w:bCs/>
                <w:sz w:val="24"/>
                <w:szCs w:val="24"/>
              </w:rPr>
              <w:t>Authorization</w:t>
            </w:r>
            <w:r w:rsidRPr="00A75F5A">
              <w:rPr>
                <w:b/>
                <w:color w:val="000000"/>
                <w:sz w:val="24"/>
                <w:szCs w:val="24"/>
              </w:rPr>
              <w:t xml:space="preserve"> Requirement</w:t>
            </w:r>
          </w:p>
          <w:p w14:paraId="1C463989" w14:textId="77777777" w:rsidR="00D060B7" w:rsidRPr="00A75F5A" w:rsidRDefault="00D060B7" w:rsidP="00E353F0">
            <w:pPr>
              <w:rPr>
                <w:color w:val="000000"/>
                <w:sz w:val="24"/>
                <w:szCs w:val="24"/>
              </w:rPr>
            </w:pPr>
            <w:r w:rsidRPr="00A75F5A">
              <w:rPr>
                <w:color w:val="000000"/>
                <w:sz w:val="24"/>
                <w:szCs w:val="24"/>
              </w:rPr>
              <w:t xml:space="preserve">You must </w:t>
            </w:r>
            <w:r w:rsidRPr="00A75F5A">
              <w:rPr>
                <w:bCs/>
                <w:color w:val="000000"/>
                <w:sz w:val="24"/>
                <w:szCs w:val="24"/>
              </w:rPr>
              <w:t>obtain prior authorization</w:t>
            </w:r>
            <w:r w:rsidRPr="00A75F5A">
              <w:rPr>
                <w:color w:val="000000"/>
                <w:sz w:val="24"/>
                <w:szCs w:val="24"/>
              </w:rPr>
              <w:t xml:space="preserve"> as soon as the possibility </w:t>
            </w:r>
            <w:r w:rsidRPr="00A75F5A">
              <w:rPr>
                <w:bCs/>
                <w:sz w:val="24"/>
                <w:szCs w:val="24"/>
              </w:rPr>
              <w:t>of a Cellular or Gene Therapy arises</w:t>
            </w:r>
            <w:r w:rsidRPr="00A75F5A">
              <w:rPr>
                <w:color w:val="000000"/>
                <w:sz w:val="24"/>
                <w:szCs w:val="24"/>
              </w:rPr>
              <w:t xml:space="preserve">.  </w:t>
            </w:r>
            <w:r w:rsidRPr="00A75F5A">
              <w:rPr>
                <w:bCs/>
                <w:sz w:val="24"/>
                <w:szCs w:val="24"/>
              </w:rPr>
              <w:t>If you do not obtain prior authorization, Benefits will not be paid.</w:t>
            </w:r>
          </w:p>
        </w:tc>
        <w:tc>
          <w:tcPr>
            <w:tcW w:w="2862" w:type="dxa"/>
            <w:tcBorders>
              <w:top w:val="single" w:sz="6" w:space="0" w:color="auto"/>
              <w:left w:val="single" w:sz="6" w:space="0" w:color="auto"/>
              <w:bottom w:val="single" w:sz="6" w:space="0" w:color="auto"/>
              <w:right w:val="single" w:sz="6" w:space="0" w:color="auto"/>
            </w:tcBorders>
            <w:shd w:val="clear" w:color="auto" w:fill="auto"/>
          </w:tcPr>
          <w:p w14:paraId="4D19F018" w14:textId="77777777" w:rsidR="00D060B7" w:rsidRPr="00A75F5A" w:rsidRDefault="00D060B7" w:rsidP="00E353F0">
            <w:pPr>
              <w:rPr>
                <w:sz w:val="24"/>
                <w:szCs w:val="24"/>
              </w:rPr>
            </w:pPr>
            <w:r w:rsidRPr="00A75F5A">
              <w:rPr>
                <w:sz w:val="24"/>
                <w:szCs w:val="24"/>
              </w:rPr>
              <w:t>Not Covered</w:t>
            </w:r>
          </w:p>
          <w:p w14:paraId="771CB2D0" w14:textId="77777777" w:rsidR="00D060B7" w:rsidRPr="00A75F5A" w:rsidRDefault="00D060B7" w:rsidP="00E353F0">
            <w:pPr>
              <w:rPr>
                <w:sz w:val="24"/>
                <w:szCs w:val="24"/>
              </w:rPr>
            </w:pPr>
          </w:p>
        </w:tc>
      </w:tr>
      <w:tr w:rsidR="00A719B8" w:rsidRPr="00B77DA8" w14:paraId="427F0130"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r w:rsidRPr="00B77DA8">
              <w:rPr>
                <w:rStyle w:val="CDBold"/>
                <w:rFonts w:ascii="Times New Roman" w:hAnsi="Times New Roman"/>
                <w:szCs w:val="24"/>
              </w:rPr>
              <w:t>Clinical Trials</w:t>
            </w:r>
            <w:bookmarkEnd w:id="128"/>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A53859">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A53859">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67750B65" w:rsidR="00F946F2" w:rsidRPr="00B77DA8" w:rsidRDefault="00CD434E" w:rsidP="00A53859">
            <w:pPr>
              <w:pStyle w:val="ListParagraph"/>
              <w:numPr>
                <w:ilvl w:val="0"/>
                <w:numId w:val="38"/>
              </w:numPr>
              <w:spacing w:after="0" w:line="240" w:lineRule="auto"/>
              <w:rPr>
                <w:rFonts w:ascii="Times New Roman" w:hAnsi="Times New Roman" w:cs="Times New Roman"/>
                <w:sz w:val="24"/>
                <w:szCs w:val="24"/>
              </w:rPr>
            </w:pPr>
            <w:r w:rsidRPr="00B77DA8" w:rsidDel="00CD434E">
              <w:rPr>
                <w:b/>
                <w:bCs/>
                <w:snapToGrid w:val="0"/>
                <w:color w:val="FF00FF"/>
                <w:sz w:val="24"/>
                <w:szCs w:val="24"/>
              </w:rPr>
              <w:t xml:space="preserve"> </w:t>
            </w:r>
            <w:r w:rsidR="00F946F2"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A53859">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A53859">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A53859">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40"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E" w14:textId="30D40375"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0" w14:textId="007A1EC2" w:rsidR="003E5747" w:rsidRPr="00B77DA8" w:rsidRDefault="00A719B8" w:rsidP="008732DC">
            <w:pPr>
              <w:pStyle w:val="TableText"/>
              <w:rPr>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w:t>
            </w:r>
            <w:r w:rsidR="00CD434E" w:rsidRPr="00B77DA8" w:rsidDel="00CD434E">
              <w:rPr>
                <w:b/>
                <w:color w:val="FF00FF"/>
              </w:rPr>
              <w:t xml:space="preserve"> </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2E8EE426"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rsidP="003F2ADC">
            <w:pPr>
              <w:pStyle w:val="TableTextChar"/>
              <w:numPr>
                <w:ilvl w:val="12"/>
                <w:numId w:val="0"/>
              </w:numPr>
            </w:pPr>
          </w:p>
          <w:p w14:paraId="427F012E" w14:textId="4E622DB7" w:rsidR="00A719B8" w:rsidRPr="00B77DA8" w:rsidRDefault="00A719B8" w:rsidP="003F2ADC">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DC7699">
              <w:rPr>
                <w:b/>
                <w:color w:val="0000FF"/>
              </w:rPr>
              <w:t>50%</w:t>
            </w:r>
            <w:r w:rsidRPr="00B77DA8">
              <w:rPr>
                <w:b/>
              </w:rPr>
              <w:t xml:space="preserve"> </w:t>
            </w:r>
            <w:r w:rsidRPr="00B77DA8">
              <w:t>of Eligible Expenses</w:t>
            </w:r>
            <w:r w:rsidR="00CD434E">
              <w:t>.</w:t>
            </w:r>
            <w:r w:rsidRPr="00B77DA8">
              <w:t xml:space="preserve"> </w:t>
            </w:r>
          </w:p>
          <w:p w14:paraId="19B360B1" w14:textId="77777777" w:rsidR="00A719B8" w:rsidRPr="00B77DA8" w:rsidRDefault="00A719B8" w:rsidP="00BC4F31">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EF57EA" w:rsidRPr="00CC53C1" w14:paraId="677B1A16" w14:textId="77777777" w:rsidTr="00A75F5A">
        <w:tc>
          <w:tcPr>
            <w:tcW w:w="3171" w:type="dxa"/>
            <w:gridSpan w:val="2"/>
            <w:tcBorders>
              <w:top w:val="single" w:sz="6" w:space="0" w:color="auto"/>
              <w:left w:val="single" w:sz="6" w:space="0" w:color="auto"/>
              <w:bottom w:val="single" w:sz="6" w:space="0" w:color="auto"/>
              <w:right w:val="single" w:sz="6" w:space="0" w:color="auto"/>
            </w:tcBorders>
            <w:shd w:val="pct5" w:color="auto" w:fill="FFFFFF"/>
          </w:tcPr>
          <w:p w14:paraId="085217B1" w14:textId="77777777" w:rsidR="00EF57EA" w:rsidRPr="00CC53C1" w:rsidRDefault="00EF57EA" w:rsidP="00E353F0">
            <w:pPr>
              <w:pStyle w:val="TableText"/>
              <w:rPr>
                <w:b/>
                <w:bCs/>
              </w:rPr>
            </w:pPr>
            <w:bookmarkStart w:id="129" w:name="Complementary_and_Alternative_Medicine"/>
            <w:bookmarkStart w:id="130" w:name="Congenital_Heart_Disease_Resource_Servic"/>
            <w:r w:rsidRPr="00CC53C1">
              <w:rPr>
                <w:b/>
                <w:bCs/>
              </w:rPr>
              <w:t>Complementary and Alternative Medicine</w:t>
            </w:r>
          </w:p>
          <w:bookmarkEnd w:id="129"/>
          <w:p w14:paraId="506395E6" w14:textId="77777777" w:rsidR="00EF57EA" w:rsidRPr="00CC53C1" w:rsidRDefault="00EF57EA" w:rsidP="00E353F0">
            <w:pPr>
              <w:numPr>
                <w:ilvl w:val="12"/>
                <w:numId w:val="0"/>
              </w:numPr>
              <w:rPr>
                <w:b/>
                <w:color w:val="FF00FF"/>
              </w:rPr>
            </w:pPr>
          </w:p>
          <w:p w14:paraId="177A8607" w14:textId="77777777" w:rsidR="00EF57EA" w:rsidRPr="00CC53C1" w:rsidRDefault="00EF57EA" w:rsidP="00E353F0">
            <w:pPr>
              <w:pStyle w:val="TableText"/>
              <w:rPr>
                <w:color w:val="000000"/>
              </w:rPr>
            </w:pPr>
            <w:r w:rsidRPr="00CC53C1">
              <w:rPr>
                <w:color w:val="000000"/>
              </w:rPr>
              <w:t>The Plan pays for complementary and alternative medicine, limited to the following services:</w:t>
            </w:r>
          </w:p>
          <w:p w14:paraId="52747C7B" w14:textId="77777777" w:rsidR="00EF57EA" w:rsidRPr="00CC53C1" w:rsidRDefault="00EF57EA" w:rsidP="00E353F0">
            <w:pPr>
              <w:pStyle w:val="TableText"/>
              <w:rPr>
                <w:color w:val="000000"/>
              </w:rPr>
            </w:pPr>
            <w:r w:rsidRPr="00CC53C1">
              <w:rPr>
                <w:color w:val="000000"/>
              </w:rPr>
              <w:t>●   Acupuncture.</w:t>
            </w:r>
          </w:p>
          <w:p w14:paraId="59D84E87" w14:textId="77777777" w:rsidR="00EF57EA" w:rsidRPr="00CC53C1" w:rsidRDefault="00EF57EA" w:rsidP="00E353F0">
            <w:pPr>
              <w:pStyle w:val="TableText"/>
              <w:rPr>
                <w:color w:val="000000"/>
              </w:rPr>
            </w:pPr>
            <w:r w:rsidRPr="00CC53C1">
              <w:rPr>
                <w:color w:val="000000"/>
              </w:rPr>
              <w:t>●   Manipulative Treatment.</w:t>
            </w:r>
          </w:p>
          <w:p w14:paraId="5A4974B2" w14:textId="77777777" w:rsidR="00EF57EA" w:rsidRPr="00CC53C1" w:rsidRDefault="00EF57EA" w:rsidP="00E353F0">
            <w:pPr>
              <w:pStyle w:val="TableText"/>
              <w:rPr>
                <w:color w:val="000000"/>
              </w:rPr>
            </w:pPr>
            <w:r w:rsidRPr="00CC53C1">
              <w:rPr>
                <w:color w:val="000000"/>
              </w:rPr>
              <w:t xml:space="preserve">●   Services provided by a </w:t>
            </w:r>
          </w:p>
          <w:p w14:paraId="4F0EC0D5" w14:textId="77777777" w:rsidR="00EF57EA" w:rsidRPr="00CC53C1" w:rsidRDefault="00EF57EA" w:rsidP="00E353F0">
            <w:pPr>
              <w:pStyle w:val="TableText"/>
              <w:rPr>
                <w:color w:val="000000"/>
              </w:rPr>
            </w:pPr>
            <w:r w:rsidRPr="00CC53C1">
              <w:rPr>
                <w:color w:val="000000"/>
              </w:rPr>
              <w:t>Naturopathic Doctor (ND).</w:t>
            </w:r>
          </w:p>
          <w:p w14:paraId="04088200" w14:textId="77777777" w:rsidR="00EF57EA" w:rsidRPr="00CC53C1" w:rsidRDefault="00EF57EA" w:rsidP="00E353F0">
            <w:pPr>
              <w:pStyle w:val="TableText"/>
              <w:rPr>
                <w:color w:val="000000"/>
              </w:rPr>
            </w:pPr>
          </w:p>
          <w:p w14:paraId="556FEC93" w14:textId="77777777" w:rsidR="00EF57EA" w:rsidRPr="00CC53C1" w:rsidRDefault="00EF57EA" w:rsidP="00E353F0">
            <w:pPr>
              <w:pStyle w:val="TableText"/>
              <w:rPr>
                <w:color w:val="000000"/>
              </w:rPr>
            </w:pPr>
            <w:r w:rsidRPr="00CC53C1">
              <w:rPr>
                <w:color w:val="000000"/>
              </w:rPr>
              <w:t>Acupuncture services must be performed in an office setting by a Provider who is one of the following, either practicing within the scope of his/her license (if state license is available) or who is certified by a national accrediting body in the Provider's office.</w:t>
            </w:r>
          </w:p>
          <w:p w14:paraId="41D3B48B" w14:textId="77777777" w:rsidR="00EF57EA" w:rsidRPr="00CC53C1" w:rsidRDefault="00EF57EA" w:rsidP="00E353F0">
            <w:pPr>
              <w:pStyle w:val="TableText"/>
              <w:rPr>
                <w:color w:val="000000"/>
              </w:rPr>
            </w:pPr>
            <w:r w:rsidRPr="00CC53C1">
              <w:rPr>
                <w:color w:val="000000"/>
              </w:rPr>
              <w:t>●   Doctor of Medicine;</w:t>
            </w:r>
          </w:p>
          <w:p w14:paraId="71C21CF9" w14:textId="77777777" w:rsidR="00EF57EA" w:rsidRPr="00CC53C1" w:rsidRDefault="00EF57EA" w:rsidP="00E353F0">
            <w:pPr>
              <w:pStyle w:val="TableText"/>
              <w:rPr>
                <w:color w:val="000000"/>
              </w:rPr>
            </w:pPr>
            <w:r w:rsidRPr="00CC53C1">
              <w:rPr>
                <w:color w:val="000000"/>
              </w:rPr>
              <w:t>●   Doctor of Osteopathy;</w:t>
            </w:r>
          </w:p>
          <w:p w14:paraId="3EDE6C8D" w14:textId="77777777" w:rsidR="00EF57EA" w:rsidRPr="00CC53C1" w:rsidRDefault="00EF57EA" w:rsidP="00E353F0">
            <w:pPr>
              <w:pStyle w:val="TableText"/>
              <w:rPr>
                <w:color w:val="000000"/>
              </w:rPr>
            </w:pPr>
            <w:r w:rsidRPr="00CC53C1">
              <w:rPr>
                <w:color w:val="000000"/>
              </w:rPr>
              <w:t>●   Chiropractor; or</w:t>
            </w:r>
          </w:p>
          <w:p w14:paraId="75F72CDE" w14:textId="77777777" w:rsidR="00EF57EA" w:rsidRPr="00CC53C1" w:rsidRDefault="00EF57EA" w:rsidP="00E353F0">
            <w:pPr>
              <w:pStyle w:val="TableText"/>
              <w:rPr>
                <w:color w:val="000000"/>
              </w:rPr>
            </w:pPr>
            <w:r w:rsidRPr="00CC53C1">
              <w:rPr>
                <w:color w:val="000000"/>
              </w:rPr>
              <w:t>●   Acupuncturist.</w:t>
            </w:r>
          </w:p>
          <w:p w14:paraId="26814413" w14:textId="77777777" w:rsidR="00EF57EA" w:rsidRPr="00CC53C1" w:rsidRDefault="00EF57EA" w:rsidP="00E353F0">
            <w:pPr>
              <w:overflowPunct/>
              <w:spacing w:line="240" w:lineRule="atLeast"/>
              <w:textAlignment w:val="auto"/>
            </w:pPr>
          </w:p>
        </w:tc>
        <w:tc>
          <w:tcPr>
            <w:tcW w:w="2877" w:type="dxa"/>
            <w:tcBorders>
              <w:top w:val="single" w:sz="6" w:space="0" w:color="auto"/>
              <w:left w:val="single" w:sz="6" w:space="0" w:color="auto"/>
              <w:bottom w:val="single" w:sz="6" w:space="0" w:color="auto"/>
              <w:right w:val="single" w:sz="6" w:space="0" w:color="auto"/>
            </w:tcBorders>
            <w:shd w:val="pct5" w:color="auto" w:fill="FFFFFF"/>
          </w:tcPr>
          <w:p w14:paraId="481D5775" w14:textId="77777777" w:rsidR="00EF57EA" w:rsidRPr="00CC53C1" w:rsidRDefault="00EF57EA" w:rsidP="00E353F0">
            <w:pPr>
              <w:pStyle w:val="TableTextCharCharChar1"/>
              <w:numPr>
                <w:ilvl w:val="12"/>
                <w:numId w:val="0"/>
              </w:numPr>
            </w:pPr>
            <w:r>
              <w:rPr>
                <w:b/>
                <w:color w:val="0000FF"/>
              </w:rPr>
              <w:t>$30</w:t>
            </w:r>
            <w:r w:rsidRPr="00CC53C1">
              <w:t xml:space="preserve"> copay per visit then </w:t>
            </w:r>
            <w:r w:rsidRPr="00CC53C1">
              <w:rPr>
                <w:b/>
                <w:color w:val="0000FF"/>
              </w:rPr>
              <w:t xml:space="preserve">100% </w:t>
            </w:r>
            <w:r w:rsidRPr="00CC53C1">
              <w:rPr>
                <w:bCs/>
              </w:rPr>
              <w:t>of eligible expenses.</w:t>
            </w:r>
          </w:p>
          <w:p w14:paraId="28B0F314" w14:textId="77777777" w:rsidR="00EF57EA" w:rsidRPr="00CC53C1" w:rsidRDefault="00EF57EA" w:rsidP="00E353F0">
            <w:pPr>
              <w:pStyle w:val="TableTextCharCharChar1"/>
              <w:numPr>
                <w:ilvl w:val="12"/>
                <w:numId w:val="0"/>
              </w:numPr>
              <w:rPr>
                <w:b/>
                <w:color w:val="FF00FF"/>
              </w:rPr>
            </w:pPr>
          </w:p>
          <w:p w14:paraId="276A1C5C" w14:textId="77777777" w:rsidR="00EF57EA" w:rsidRPr="00CC53C1" w:rsidRDefault="00EF57EA" w:rsidP="00E353F0">
            <w:pPr>
              <w:pStyle w:val="TableTextCharCharChar1"/>
              <w:numPr>
                <w:ilvl w:val="12"/>
                <w:numId w:val="0"/>
              </w:numPr>
            </w:pPr>
          </w:p>
          <w:p w14:paraId="2CCEC3F3" w14:textId="77777777" w:rsidR="00EF57EA" w:rsidRPr="00CC53C1" w:rsidRDefault="00EF57EA" w:rsidP="00E353F0">
            <w:pPr>
              <w:pStyle w:val="TableTextCharCharChar1"/>
              <w:numPr>
                <w:ilvl w:val="12"/>
                <w:numId w:val="0"/>
              </w:numPr>
              <w:rPr>
                <w:color w:val="000000"/>
              </w:rPr>
            </w:pPr>
            <w:r w:rsidRPr="00CC53C1">
              <w:rPr>
                <w:color w:val="000000"/>
              </w:rPr>
              <w:t xml:space="preserve">Any combination of Network and Non-Network Benefits is limited to </w:t>
            </w:r>
            <w:r w:rsidRPr="00CC53C1">
              <w:rPr>
                <w:b/>
                <w:color w:val="0000FF"/>
              </w:rPr>
              <w:t>$</w:t>
            </w:r>
            <w:r>
              <w:rPr>
                <w:b/>
                <w:color w:val="0000FF"/>
              </w:rPr>
              <w:t>1,500</w:t>
            </w:r>
            <w:r w:rsidRPr="00CC53C1">
              <w:rPr>
                <w:b/>
                <w:color w:val="0000FF"/>
              </w:rPr>
              <w:t xml:space="preserve"> </w:t>
            </w:r>
            <w:r w:rsidRPr="00CC53C1">
              <w:t>per Covered Person</w:t>
            </w:r>
            <w:r w:rsidRPr="00CC53C1">
              <w:rPr>
                <w:color w:val="000000"/>
              </w:rPr>
              <w:t xml:space="preserve"> per </w:t>
            </w:r>
            <w:r w:rsidRPr="00F96C55">
              <w:rPr>
                <w:bCs/>
              </w:rPr>
              <w:t>Calendar</w:t>
            </w:r>
            <w:r>
              <w:rPr>
                <w:bCs/>
              </w:rPr>
              <w:t xml:space="preserve"> </w:t>
            </w:r>
            <w:r w:rsidRPr="00CC53C1">
              <w:rPr>
                <w:bCs/>
                <w:color w:val="000000"/>
              </w:rPr>
              <w:t>year.</w:t>
            </w:r>
          </w:p>
          <w:p w14:paraId="1340028B" w14:textId="77777777" w:rsidR="00EF57EA" w:rsidRPr="00CC53C1" w:rsidRDefault="00EF57EA" w:rsidP="00E353F0">
            <w:pPr>
              <w:pStyle w:val="TableTextCharCharChar1"/>
              <w:numPr>
                <w:ilvl w:val="12"/>
                <w:numId w:val="0"/>
              </w:numPr>
              <w:rPr>
                <w:b/>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19AE49FE" w14:textId="77777777" w:rsidR="00EF57EA" w:rsidRPr="00CC53C1" w:rsidRDefault="00EF57EA" w:rsidP="00E353F0">
            <w:pPr>
              <w:pStyle w:val="TableTextCharCharChar1"/>
              <w:numPr>
                <w:ilvl w:val="12"/>
                <w:numId w:val="0"/>
              </w:numPr>
            </w:pPr>
            <w:r>
              <w:rPr>
                <w:b/>
                <w:color w:val="0000FF"/>
              </w:rPr>
              <w:t>$30</w:t>
            </w:r>
            <w:r w:rsidRPr="00CC53C1">
              <w:t xml:space="preserve"> copay per visit then </w:t>
            </w:r>
            <w:r w:rsidRPr="00CC53C1">
              <w:rPr>
                <w:b/>
                <w:color w:val="0000FF"/>
              </w:rPr>
              <w:t xml:space="preserve">100% </w:t>
            </w:r>
            <w:r w:rsidRPr="00CC53C1">
              <w:rPr>
                <w:bCs/>
              </w:rPr>
              <w:t>of eligible expenses.</w:t>
            </w:r>
          </w:p>
          <w:p w14:paraId="4E59514A" w14:textId="77777777" w:rsidR="00EF57EA" w:rsidRDefault="00EF57EA" w:rsidP="00E353F0">
            <w:pPr>
              <w:pStyle w:val="TableTextCharCharChar1"/>
              <w:numPr>
                <w:ilvl w:val="12"/>
                <w:numId w:val="0"/>
              </w:numPr>
            </w:pPr>
          </w:p>
          <w:p w14:paraId="539070AE" w14:textId="77777777" w:rsidR="00EF57EA" w:rsidRPr="00CC53C1" w:rsidRDefault="00EF57EA" w:rsidP="00E353F0">
            <w:pPr>
              <w:pStyle w:val="TableTextCharCharChar1"/>
              <w:numPr>
                <w:ilvl w:val="12"/>
                <w:numId w:val="0"/>
              </w:numPr>
            </w:pPr>
          </w:p>
          <w:p w14:paraId="673F9328" w14:textId="77777777" w:rsidR="00EF57EA" w:rsidRPr="00CC53C1" w:rsidRDefault="00EF57EA" w:rsidP="00E353F0">
            <w:pPr>
              <w:pStyle w:val="TableTextCharCharChar1"/>
              <w:numPr>
                <w:ilvl w:val="12"/>
                <w:numId w:val="0"/>
              </w:numPr>
              <w:rPr>
                <w:b/>
                <w:color w:val="FF00FF"/>
              </w:rPr>
            </w:pPr>
            <w:r w:rsidRPr="00CC53C1">
              <w:rPr>
                <w:color w:val="000000"/>
              </w:rPr>
              <w:t xml:space="preserve">Any combination of Network and Non-Network Benefits is limited to </w:t>
            </w:r>
            <w:r w:rsidRPr="00CC53C1">
              <w:rPr>
                <w:b/>
                <w:color w:val="0000FF"/>
              </w:rPr>
              <w:t>$</w:t>
            </w:r>
            <w:r>
              <w:rPr>
                <w:b/>
                <w:color w:val="0000FF"/>
              </w:rPr>
              <w:t>1,500</w:t>
            </w:r>
            <w:r w:rsidRPr="00CC53C1">
              <w:rPr>
                <w:b/>
                <w:color w:val="0000FF"/>
              </w:rPr>
              <w:t xml:space="preserve"> </w:t>
            </w:r>
            <w:r w:rsidRPr="00CC53C1">
              <w:t>per Covered Person</w:t>
            </w:r>
            <w:r w:rsidRPr="00CC53C1">
              <w:rPr>
                <w:color w:val="000000"/>
              </w:rPr>
              <w:t xml:space="preserve"> per </w:t>
            </w:r>
            <w:r w:rsidRPr="00F96C55">
              <w:rPr>
                <w:bCs/>
              </w:rPr>
              <w:t>Calendar</w:t>
            </w:r>
            <w:r>
              <w:rPr>
                <w:bCs/>
              </w:rPr>
              <w:t xml:space="preserve"> </w:t>
            </w:r>
            <w:r w:rsidRPr="00CC53C1">
              <w:rPr>
                <w:bCs/>
                <w:color w:val="000000"/>
              </w:rPr>
              <w:t>year.</w:t>
            </w:r>
          </w:p>
          <w:p w14:paraId="0CFD5E78" w14:textId="77777777" w:rsidR="00EF57EA" w:rsidRPr="00CC53C1" w:rsidRDefault="00EF57EA" w:rsidP="00E353F0">
            <w:pPr>
              <w:pStyle w:val="TableTextCharCharChar1"/>
              <w:numPr>
                <w:ilvl w:val="12"/>
                <w:numId w:val="0"/>
              </w:numPr>
              <w:rPr>
                <w:b/>
                <w:color w:val="0000FF"/>
              </w:rPr>
            </w:pPr>
          </w:p>
          <w:p w14:paraId="6F1DDB83" w14:textId="77777777" w:rsidR="00EF57EA" w:rsidRPr="00CC53C1" w:rsidRDefault="00EF57EA" w:rsidP="00E353F0">
            <w:pPr>
              <w:pStyle w:val="TableTextCharCharChar1"/>
              <w:numPr>
                <w:ilvl w:val="12"/>
                <w:numId w:val="0"/>
              </w:numPr>
              <w:rPr>
                <w:b/>
                <w:color w:val="000000"/>
              </w:rPr>
            </w:pPr>
          </w:p>
        </w:tc>
      </w:tr>
      <w:tr w:rsidR="00A719B8" w:rsidRPr="00B77DA8" w14:paraId="427F01BF"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rsidP="003937E3">
            <w:pPr>
              <w:pStyle w:val="TableTextChar1"/>
              <w:numPr>
                <w:ilvl w:val="12"/>
                <w:numId w:val="0"/>
              </w:numPr>
              <w:rPr>
                <w:b/>
              </w:rPr>
            </w:pPr>
            <w:r w:rsidRPr="00B77DA8">
              <w:rPr>
                <w:b/>
              </w:rPr>
              <w:t>Congenital Heart Disease Resource Services (CHDRS)</w:t>
            </w:r>
            <w:bookmarkEnd w:id="130"/>
          </w:p>
          <w:p w14:paraId="427F0182" w14:textId="77777777" w:rsidR="00A719B8" w:rsidRPr="00B77DA8" w:rsidRDefault="00A719B8" w:rsidP="001539B1">
            <w:pPr>
              <w:overflowPunct/>
              <w:spacing w:line="240" w:lineRule="atLeast"/>
              <w:textAlignment w:val="auto"/>
              <w:rPr>
                <w:rStyle w:val="Style9"/>
              </w:rPr>
            </w:pPr>
          </w:p>
          <w:p w14:paraId="427F0185" w14:textId="77777777" w:rsidR="00A719B8" w:rsidRPr="00B77DA8" w:rsidRDefault="00A719B8">
            <w:pPr>
              <w:overflowPunct/>
              <w:spacing w:line="240" w:lineRule="atLeast"/>
              <w:textAlignment w:val="auto"/>
              <w:rPr>
                <w:rStyle w:val="Style9"/>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18E" w14:textId="09B3DD62" w:rsidR="00A719B8" w:rsidRPr="00B77DA8" w:rsidRDefault="00E75496" w:rsidP="00200C33">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8F" w14:textId="77777777" w:rsidR="00A719B8" w:rsidRPr="00B77DA8" w:rsidRDefault="00A719B8" w:rsidP="003F2ADC">
            <w:pPr>
              <w:pStyle w:val="TableTextCharCharChar1"/>
              <w:numPr>
                <w:ilvl w:val="12"/>
                <w:numId w:val="0"/>
              </w:numPr>
            </w:pPr>
          </w:p>
          <w:p w14:paraId="427F019A" w14:textId="77777777" w:rsidR="00A719B8" w:rsidRPr="00B77DA8" w:rsidRDefault="00A719B8" w:rsidP="001539B1">
            <w:pPr>
              <w:pStyle w:val="TableTextCharCharChar1"/>
              <w:numPr>
                <w:ilvl w:val="12"/>
                <w:numId w:val="0"/>
              </w:numPr>
            </w:pPr>
          </w:p>
          <w:p w14:paraId="427F019B"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rsidP="001539B1">
            <w:pPr>
              <w:pStyle w:val="TableTextCharCharChar1"/>
              <w:numPr>
                <w:ilvl w:val="12"/>
                <w:numId w:val="0"/>
              </w:numPr>
            </w:pPr>
          </w:p>
          <w:p w14:paraId="427F019D"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rsidP="001539B1">
            <w:pPr>
              <w:pStyle w:val="TableTextCharCharChar1"/>
              <w:numPr>
                <w:ilvl w:val="12"/>
                <w:numId w:val="0"/>
              </w:numPr>
            </w:pPr>
          </w:p>
          <w:p w14:paraId="427F019F"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41"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42" w:history="1"/>
            <w:r w:rsidRPr="00B77DA8">
              <w:rPr>
                <w:sz w:val="24"/>
                <w:szCs w:val="24"/>
              </w:rPr>
              <w:t xml:space="preserve"> </w:t>
            </w:r>
          </w:p>
          <w:p w14:paraId="427F01A0" w14:textId="77777777" w:rsidR="00A719B8" w:rsidRPr="00B77DA8" w:rsidRDefault="00A719B8" w:rsidP="001539B1">
            <w:pPr>
              <w:overflowPunct/>
              <w:spacing w:line="240" w:lineRule="atLeast"/>
              <w:textAlignment w:val="auto"/>
              <w:rPr>
                <w:sz w:val="24"/>
                <w:szCs w:val="24"/>
              </w:rPr>
            </w:pPr>
          </w:p>
          <w:p w14:paraId="427F01A1" w14:textId="77777777" w:rsidR="00A719B8" w:rsidRPr="00B77DA8" w:rsidRDefault="00A719B8" w:rsidP="001539B1">
            <w:pPr>
              <w:overflowPunct/>
              <w:spacing w:line="240" w:lineRule="atLeast"/>
              <w:textAlignment w:val="auto"/>
              <w:rPr>
                <w:sz w:val="24"/>
                <w:szCs w:val="24"/>
              </w:rPr>
            </w:pPr>
          </w:p>
          <w:p w14:paraId="427F01A2" w14:textId="63913042" w:rsidR="00A719B8" w:rsidRPr="00B77DA8" w:rsidRDefault="00A719B8" w:rsidP="001539B1">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 not</w:t>
            </w:r>
            <w:r w:rsidRPr="00B77DA8">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p>
          <w:p w14:paraId="427F01A3" w14:textId="77777777" w:rsidR="00A719B8" w:rsidRPr="00B77DA8" w:rsidRDefault="00A719B8" w:rsidP="001539B1">
            <w:pPr>
              <w:pStyle w:val="TableTextCharCharChar1"/>
              <w:rPr>
                <w:szCs w:val="24"/>
              </w:rPr>
            </w:pPr>
          </w:p>
          <w:p w14:paraId="3B9C89F7" w14:textId="37CD9C6C" w:rsidR="008C4528" w:rsidRPr="00B77DA8" w:rsidRDefault="008C4528" w:rsidP="008C4528">
            <w:pPr>
              <w:rPr>
                <w:b/>
                <w:color w:val="000000"/>
                <w:sz w:val="24"/>
              </w:rPr>
            </w:pPr>
            <w:r w:rsidRPr="00B77DA8">
              <w:rPr>
                <w:b/>
                <w:bCs/>
                <w:sz w:val="24"/>
              </w:rPr>
              <w:t>Prior Authorization</w:t>
            </w:r>
            <w:r w:rsidRPr="00B77DA8">
              <w:rPr>
                <w:b/>
                <w:color w:val="000000"/>
                <w:sz w:val="24"/>
              </w:rPr>
              <w:t xml:space="preserve"> Requirement</w:t>
            </w:r>
          </w:p>
          <w:p w14:paraId="427F01A6" w14:textId="007B5167" w:rsidR="00A719B8" w:rsidRPr="00B77DA8" w:rsidRDefault="008C4528" w:rsidP="008732DC">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1AB" w14:textId="15EE86C1" w:rsidR="00A719B8" w:rsidRPr="00B77DA8" w:rsidRDefault="00E75496" w:rsidP="00200C33">
            <w:pPr>
              <w:pStyle w:val="TableTextCharCharChar1"/>
              <w:numPr>
                <w:ilvl w:val="12"/>
                <w:numId w:val="0"/>
              </w:numPr>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rsidP="001539B1">
            <w:pPr>
              <w:pStyle w:val="TableTextCharCharChar1"/>
              <w:numPr>
                <w:ilvl w:val="12"/>
                <w:numId w:val="0"/>
              </w:numPr>
            </w:pPr>
          </w:p>
          <w:p w14:paraId="427F01AD" w14:textId="77777777" w:rsidR="00A719B8" w:rsidRPr="00B77DA8" w:rsidRDefault="00A719B8" w:rsidP="001539B1">
            <w:pPr>
              <w:pStyle w:val="TableTextCharCharChar1"/>
              <w:numPr>
                <w:ilvl w:val="12"/>
                <w:numId w:val="0"/>
              </w:numPr>
            </w:pPr>
          </w:p>
          <w:p w14:paraId="427F01AE"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rsidP="001539B1">
            <w:pPr>
              <w:pStyle w:val="TableTextCharCharChar1"/>
              <w:numPr>
                <w:ilvl w:val="12"/>
                <w:numId w:val="0"/>
              </w:numPr>
            </w:pPr>
          </w:p>
          <w:p w14:paraId="427F01B0"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rsidP="001539B1">
            <w:pPr>
              <w:pStyle w:val="TableTextCharCharChar1"/>
              <w:numPr>
                <w:ilvl w:val="12"/>
                <w:numId w:val="0"/>
              </w:numPr>
            </w:pPr>
          </w:p>
          <w:p w14:paraId="427F01B2"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43"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44" w:history="1"/>
            <w:r w:rsidRPr="00B77DA8">
              <w:rPr>
                <w:sz w:val="24"/>
                <w:szCs w:val="24"/>
              </w:rPr>
              <w:t xml:space="preserve"> </w:t>
            </w:r>
          </w:p>
          <w:p w14:paraId="427F01B3" w14:textId="77777777" w:rsidR="00A719B8" w:rsidRPr="00B77DA8" w:rsidRDefault="00A719B8" w:rsidP="005C71F8">
            <w:pPr>
              <w:pStyle w:val="TableTextCharCharChar1"/>
            </w:pPr>
          </w:p>
          <w:p w14:paraId="427F01B4" w14:textId="77777777" w:rsidR="00A719B8" w:rsidRPr="00B77DA8" w:rsidRDefault="00A719B8" w:rsidP="001539B1">
            <w:pPr>
              <w:pStyle w:val="TableTextCharCharChar1"/>
            </w:pPr>
          </w:p>
          <w:p w14:paraId="427F01BA" w14:textId="46584583" w:rsidR="00A719B8" w:rsidRPr="00B77DA8" w:rsidRDefault="00A719B8" w:rsidP="00F1767C">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5C8D4125" w:rsidR="00A719B8" w:rsidRPr="00B77DA8" w:rsidRDefault="00A719B8" w:rsidP="00F1767C">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If you do not </w:t>
            </w:r>
            <w:r w:rsidRPr="00B77DA8">
              <w:rPr>
                <w:bCs/>
                <w:color w:val="000000"/>
              </w:rPr>
              <w:t>obtain prior authorization</w:t>
            </w:r>
            <w:r w:rsidRPr="00B77DA8">
              <w:rPr>
                <w:color w:val="000000"/>
                <w:szCs w:val="24"/>
              </w:rPr>
              <w:t xml:space="preserve">, Benefits will be reduced to </w:t>
            </w:r>
            <w:r w:rsidR="00DC7699">
              <w:rPr>
                <w:b/>
                <w:bCs/>
                <w:color w:val="0000FF"/>
                <w:szCs w:val="24"/>
              </w:rPr>
              <w:t>50%</w:t>
            </w:r>
            <w:r w:rsidRPr="00B77DA8">
              <w:rPr>
                <w:color w:val="000000"/>
                <w:szCs w:val="24"/>
              </w:rPr>
              <w:t xml:space="preserve"> of Eligible Expenses </w:t>
            </w:r>
          </w:p>
          <w:p w14:paraId="427F01BC" w14:textId="77777777" w:rsidR="00A719B8" w:rsidRPr="00B77DA8" w:rsidRDefault="00A719B8" w:rsidP="001539B1">
            <w:pPr>
              <w:pStyle w:val="TableTextCharCharChar1"/>
              <w:rPr>
                <w:szCs w:val="24"/>
              </w:rPr>
            </w:pPr>
          </w:p>
          <w:p w14:paraId="5F7A7764" w14:textId="77777777" w:rsidR="008F6113" w:rsidRPr="00B77DA8" w:rsidRDefault="008F6113" w:rsidP="001539B1">
            <w:pPr>
              <w:pStyle w:val="TableTextCharCharChar1"/>
              <w:rPr>
                <w:szCs w:val="24"/>
              </w:rPr>
            </w:pPr>
          </w:p>
          <w:p w14:paraId="427F01BE" w14:textId="360188B8" w:rsidR="00A719B8" w:rsidRPr="00B77DA8" w:rsidRDefault="00A719B8" w:rsidP="001539B1">
            <w:pPr>
              <w:pStyle w:val="TableTextCharCharChar1"/>
              <w:numPr>
                <w:ilvl w:val="12"/>
                <w:numId w:val="0"/>
              </w:numPr>
            </w:pPr>
          </w:p>
        </w:tc>
      </w:tr>
      <w:tr w:rsidR="00A719B8" w:rsidRPr="00B77DA8" w14:paraId="427F0212"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1" w:name="Dental_Services_Accident_Only"/>
            <w:r w:rsidRPr="00B77DA8">
              <w:rPr>
                <w:b/>
                <w:bCs/>
              </w:rPr>
              <w:t xml:space="preserve">Dental Services – </w:t>
            </w:r>
            <w:r w:rsidRPr="00B77DA8">
              <w:rPr>
                <w:b/>
              </w:rPr>
              <w:t>Accident Only</w:t>
            </w:r>
            <w:bookmarkEnd w:id="131"/>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4739AE">
            <w:pPr>
              <w:numPr>
                <w:ilvl w:val="0"/>
                <w:numId w:val="8"/>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4739AE">
            <w:pPr>
              <w:numPr>
                <w:ilvl w:val="0"/>
                <w:numId w:val="8"/>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4739AE">
            <w:pPr>
              <w:numPr>
                <w:ilvl w:val="0"/>
                <w:numId w:val="8"/>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4739AE">
            <w:pPr>
              <w:numPr>
                <w:ilvl w:val="0"/>
                <w:numId w:val="8"/>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 xml:space="preserve">initiation of </w:t>
            </w:r>
            <w:proofErr w:type="spellStart"/>
            <w:r w:rsidRPr="00B77DA8">
              <w:t>immunosuppressives</w:t>
            </w:r>
            <w:proofErr w:type="spellEnd"/>
            <w:r w:rsidRPr="00B77DA8">
              <w:t xml:space="preserve">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proofErr w:type="gramStart"/>
            <w:r w:rsidRPr="00B77DA8">
              <w:rPr>
                <w:rFonts w:ascii="Times New Roman" w:hAnsi="Times New Roman"/>
                <w:color w:val="000000"/>
              </w:rPr>
              <w:t xml:space="preserve">●  </w:t>
            </w:r>
            <w:r w:rsidRPr="00B77DA8">
              <w:rPr>
                <w:rStyle w:val="TableTextChar1CharCharChar"/>
                <w:rFonts w:ascii="Times New Roman" w:hAnsi="Times New Roman"/>
              </w:rPr>
              <w:t>replacement</w:t>
            </w:r>
            <w:proofErr w:type="gramEnd"/>
            <w:r w:rsidRPr="00B77DA8">
              <w:rPr>
                <w:rStyle w:val="TableTextChar1CharCharChar"/>
                <w:rFonts w:ascii="Times New Roman" w:hAnsi="Times New Roman"/>
              </w:rPr>
              <w:t xml:space="preserve">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proofErr w:type="gramStart"/>
            <w:r w:rsidRPr="00B77DA8">
              <w:rPr>
                <w:color w:val="000000"/>
              </w:rPr>
              <w:t>●  Dental</w:t>
            </w:r>
            <w:proofErr w:type="gramEnd"/>
            <w:r w:rsidRPr="00B77DA8">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proofErr w:type="gramStart"/>
            <w:r w:rsidRPr="00B77DA8">
              <w:rPr>
                <w:color w:val="000000"/>
              </w:rPr>
              <w:t xml:space="preserve">●  </w:t>
            </w:r>
            <w:r w:rsidRPr="00B77DA8">
              <w:t>Endodontics</w:t>
            </w:r>
            <w:proofErr w:type="gramEnd"/>
            <w:r w:rsidRPr="00B77DA8">
              <w:t>,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1F9" w14:textId="6053633B" w:rsidR="00A719B8" w:rsidRPr="00B77DA8" w:rsidRDefault="00E75496" w:rsidP="00351A24">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Pr="00B77DA8" w:rsidRDefault="00A719B8">
            <w:pPr>
              <w:pStyle w:val="TableTextCharCharChar1"/>
              <w:numPr>
                <w:ilvl w:val="12"/>
                <w:numId w:val="0"/>
              </w:numPr>
              <w:rPr>
                <w:b/>
              </w:rPr>
            </w:pPr>
          </w:p>
          <w:p w14:paraId="427F01FF" w14:textId="77777777" w:rsidR="00A719B8" w:rsidRPr="00B77DA8" w:rsidRDefault="00A719B8" w:rsidP="008732DC">
            <w:pPr>
              <w:pStyle w:val="TableText"/>
              <w:rPr>
                <w:b/>
                <w:color w:val="00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203" w14:textId="5F5F25DA" w:rsidR="00A719B8" w:rsidRPr="00B77DA8" w:rsidRDefault="00E75496" w:rsidP="00A950DC">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04" w14:textId="77777777" w:rsidR="00A719B8" w:rsidRPr="00B77DA8" w:rsidRDefault="00A719B8" w:rsidP="00A950DC">
            <w:pPr>
              <w:pStyle w:val="TableTextCharCharChar1"/>
              <w:numPr>
                <w:ilvl w:val="12"/>
                <w:numId w:val="0"/>
              </w:numPr>
              <w:rPr>
                <w:bCs/>
                <w:color w:val="0000FF"/>
              </w:rPr>
            </w:pPr>
          </w:p>
          <w:p w14:paraId="427F0211" w14:textId="77777777" w:rsidR="00A719B8" w:rsidRPr="00B77DA8" w:rsidRDefault="00A719B8" w:rsidP="008732DC">
            <w:pPr>
              <w:pStyle w:val="TableText"/>
              <w:rPr>
                <w:b/>
              </w:rPr>
            </w:pPr>
          </w:p>
        </w:tc>
      </w:tr>
      <w:tr w:rsidR="00A719B8" w:rsidRPr="00B77DA8" w14:paraId="427F031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2" w:name="Durable_Medical_Equipment"/>
            <w:r w:rsidRPr="00B77DA8">
              <w:rPr>
                <w:b/>
              </w:rPr>
              <w:t>Durable Medical Equipment</w:t>
            </w:r>
          </w:p>
          <w:bookmarkEnd w:id="132"/>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rsidP="00BF170B">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rsidP="00BF170B">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w:t>
            </w:r>
            <w:proofErr w:type="spellStart"/>
            <w:r w:rsidRPr="00B77DA8">
              <w:t>tubings</w:t>
            </w:r>
            <w:proofErr w:type="spellEnd"/>
            <w:r w:rsidRPr="00B77DA8">
              <w:t>, nasal cannulas, connectors and masks used in connection with Durable Medical Equipment.</w:t>
            </w:r>
          </w:p>
          <w:p w14:paraId="427F02C7" w14:textId="77777777" w:rsidR="00A719B8" w:rsidRPr="00B77DA8" w:rsidRDefault="00A719B8" w:rsidP="00EB177D">
            <w:pPr>
              <w:pStyle w:val="TableTextChar1"/>
            </w:pPr>
          </w:p>
          <w:p w14:paraId="427F02C9" w14:textId="38F43BA0" w:rsidR="00A719B8" w:rsidRPr="00B77DA8" w:rsidRDefault="00A719B8">
            <w:pPr>
              <w:pStyle w:val="TableTextChar1"/>
            </w:pPr>
            <w:r w:rsidRPr="00B77DA8">
              <w:t xml:space="preserve">Benefits also include speech aid devices and </w:t>
            </w:r>
            <w:proofErr w:type="spellStart"/>
            <w:r w:rsidRPr="00B77DA8">
              <w:t>tracheo</w:t>
            </w:r>
            <w:proofErr w:type="spellEnd"/>
            <w:r w:rsidRPr="00B77DA8">
              <w:t xml:space="preserve">-esophageal voice devices required for treatment of severe speech impediment or lack of speech directly attributed to Sickness or Injury. Benefits for the purchase of speech aid devices and </w:t>
            </w:r>
            <w:proofErr w:type="spellStart"/>
            <w:r w:rsidRPr="00B77DA8">
              <w:t>tracheo</w:t>
            </w:r>
            <w:proofErr w:type="spellEnd"/>
            <w:r w:rsidRPr="00B77DA8">
              <w:t>-esophageal voice devices are available only after completing a required three-month rental period.</w:t>
            </w:r>
            <w:r w:rsidRPr="00B77DA8">
              <w:rPr>
                <w:b/>
                <w:bCs/>
                <w:color w:val="FF00FF"/>
              </w:rPr>
              <w:t xml:space="preserve"> </w:t>
            </w:r>
          </w:p>
          <w:p w14:paraId="427F02CA" w14:textId="77777777" w:rsidR="00A719B8" w:rsidRDefault="00A719B8" w:rsidP="00EB177D">
            <w:pPr>
              <w:pStyle w:val="TableTextChar1"/>
            </w:pPr>
          </w:p>
          <w:p w14:paraId="427F02E1" w14:textId="77777777" w:rsidR="00A719B8" w:rsidRPr="00B77DA8" w:rsidRDefault="00A719B8" w:rsidP="008732DC">
            <w:pPr>
              <w:pStyle w:val="TableTextChar1"/>
              <w:ind w:left="288" w:hanging="288"/>
              <w:rPr>
                <w:bCs/>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2ED" w14:textId="5C6A9D84" w:rsidR="00A719B8" w:rsidRPr="00B77DA8" w:rsidRDefault="00E75496" w:rsidP="009E271C">
            <w:pPr>
              <w:pStyle w:val="TableTextChar"/>
              <w:numPr>
                <w:ilvl w:val="12"/>
                <w:numId w:val="0"/>
              </w:numPr>
              <w:rPr>
                <w:color w:val="000000"/>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40E78D02" w14:textId="5B27E106" w:rsidR="00496C41" w:rsidRPr="007618BD" w:rsidRDefault="00A719B8" w:rsidP="00496C41">
            <w:pPr>
              <w:pStyle w:val="TableTextChar"/>
              <w:numPr>
                <w:ilvl w:val="12"/>
                <w:numId w:val="0"/>
              </w:numPr>
              <w:rPr>
                <w:color w:val="000000"/>
              </w:rPr>
            </w:pPr>
            <w:r w:rsidRPr="00B77DA8">
              <w:t xml:space="preserve">Benefits are provided for the repair/replacement of a type of Durable Medical Equipment once every </w:t>
            </w:r>
            <w:r w:rsidR="004A6350">
              <w:rPr>
                <w:b/>
                <w:color w:val="0000FF"/>
              </w:rPr>
              <w:t>3</w:t>
            </w:r>
            <w:r w:rsidRPr="00B77DA8">
              <w:t xml:space="preserve"> </w:t>
            </w:r>
            <w:r w:rsidR="00126907">
              <w:rPr>
                <w:bCs/>
              </w:rPr>
              <w:t>Calendar</w:t>
            </w:r>
            <w:r w:rsidRPr="00B77DA8">
              <w:rPr>
                <w:color w:val="000000"/>
              </w:rPr>
              <w:t xml:space="preserve"> years.</w:t>
            </w:r>
            <w:r w:rsidR="00496C41">
              <w:rPr>
                <w:color w:val="000000"/>
              </w:rPr>
              <w:t xml:space="preserve"> </w:t>
            </w:r>
            <w:r w:rsidR="00496C41" w:rsidRPr="007618BD">
              <w:rPr>
                <w:color w:val="000000"/>
              </w:rPr>
              <w:t>This limit does not apply to wound vacuums.</w:t>
            </w:r>
            <w:r w:rsidR="00496C41">
              <w:rPr>
                <w:color w:val="000000"/>
              </w:rPr>
              <w:t xml:space="preserve"> </w:t>
            </w:r>
            <w:r w:rsidR="00496C41" w:rsidRPr="007618BD">
              <w:rPr>
                <w:color w:val="000000"/>
              </w:rPr>
              <w:t>The limits do not apply to orthotics that are</w:t>
            </w:r>
          </w:p>
          <w:p w14:paraId="427F02F1" w14:textId="0E1957A0" w:rsidR="00A719B8" w:rsidRPr="00B77DA8" w:rsidRDefault="00496C41" w:rsidP="00496C41">
            <w:pPr>
              <w:pStyle w:val="TableTextChar"/>
              <w:numPr>
                <w:ilvl w:val="12"/>
                <w:numId w:val="0"/>
              </w:numPr>
              <w:rPr>
                <w:color w:val="000000"/>
              </w:rPr>
            </w:pPr>
            <w:r w:rsidRPr="007618BD">
              <w:rPr>
                <w:color w:val="000000"/>
              </w:rPr>
              <w:t>covered under DME.</w:t>
            </w: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2FA" w14:textId="23F07A06" w:rsidR="00A719B8" w:rsidRPr="00B77DA8" w:rsidRDefault="00E75496" w:rsidP="009E271C">
            <w:pPr>
              <w:pStyle w:val="TableTextChar"/>
              <w:numPr>
                <w:ilvl w:val="12"/>
                <w:numId w:val="0"/>
              </w:numPr>
              <w:rPr>
                <w:color w:val="000000"/>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1C55CA50" w14:textId="483E478E" w:rsidR="00496C41" w:rsidRPr="007618BD" w:rsidRDefault="00A719B8" w:rsidP="00496C41">
            <w:pPr>
              <w:pStyle w:val="TableTextChar"/>
              <w:numPr>
                <w:ilvl w:val="12"/>
                <w:numId w:val="0"/>
              </w:numPr>
              <w:rPr>
                <w:color w:val="000000"/>
              </w:rPr>
            </w:pPr>
            <w:r w:rsidRPr="00B77DA8">
              <w:t xml:space="preserve">Benefits are provided for the repair/replacement of a type of Durable Medical Equipment once every </w:t>
            </w:r>
            <w:proofErr w:type="gramStart"/>
            <w:r w:rsidR="004A6350">
              <w:rPr>
                <w:b/>
                <w:color w:val="0000FF"/>
              </w:rPr>
              <w:t>3</w:t>
            </w:r>
            <w:r w:rsidRPr="00B77DA8">
              <w:t xml:space="preserve">  </w:t>
            </w:r>
            <w:r w:rsidR="00126907">
              <w:rPr>
                <w:bCs/>
              </w:rPr>
              <w:t>Calendar</w:t>
            </w:r>
            <w:proofErr w:type="gramEnd"/>
            <w:r w:rsidRPr="00B77DA8">
              <w:rPr>
                <w:color w:val="000000"/>
              </w:rPr>
              <w:t xml:space="preserve"> years.</w:t>
            </w:r>
            <w:r w:rsidR="00496C41">
              <w:rPr>
                <w:color w:val="000000"/>
              </w:rPr>
              <w:t xml:space="preserve"> </w:t>
            </w:r>
            <w:r w:rsidR="00496C41" w:rsidRPr="007618BD">
              <w:rPr>
                <w:color w:val="000000"/>
              </w:rPr>
              <w:t>This limit does not apply to wound vacuums.</w:t>
            </w:r>
            <w:r w:rsidR="00496C41">
              <w:rPr>
                <w:color w:val="000000"/>
              </w:rPr>
              <w:t xml:space="preserve"> </w:t>
            </w:r>
            <w:r w:rsidR="00496C41" w:rsidRPr="007618BD">
              <w:rPr>
                <w:color w:val="000000"/>
              </w:rPr>
              <w:t>The limits do not apply to orthotics that are</w:t>
            </w:r>
          </w:p>
          <w:p w14:paraId="427F0309" w14:textId="223F2C04" w:rsidR="00A719B8" w:rsidRPr="00B77DA8" w:rsidRDefault="00496C41" w:rsidP="00496C41">
            <w:pPr>
              <w:pStyle w:val="TableTextChar"/>
              <w:numPr>
                <w:ilvl w:val="12"/>
                <w:numId w:val="0"/>
              </w:numPr>
              <w:rPr>
                <w:color w:val="000000"/>
              </w:rPr>
            </w:pPr>
            <w:r w:rsidRPr="007618BD">
              <w:rPr>
                <w:color w:val="000000"/>
              </w:rPr>
              <w:t>covered under DME.</w:t>
            </w:r>
          </w:p>
          <w:p w14:paraId="427F030A" w14:textId="77777777" w:rsidR="00A719B8" w:rsidRPr="00B77DA8" w:rsidRDefault="00A719B8" w:rsidP="00EB177D">
            <w:pPr>
              <w:pStyle w:val="TableTextChar"/>
              <w:numPr>
                <w:ilvl w:val="12"/>
                <w:numId w:val="0"/>
              </w:numPr>
              <w:rPr>
                <w:b/>
                <w:color w:val="0000FF"/>
              </w:rPr>
            </w:pPr>
          </w:p>
          <w:p w14:paraId="427F030D" w14:textId="77777777" w:rsidR="005E7F8F" w:rsidRPr="00B77DA8" w:rsidRDefault="005E7F8F" w:rsidP="00EB177D">
            <w:pPr>
              <w:pStyle w:val="TableTextChar"/>
              <w:numPr>
                <w:ilvl w:val="12"/>
                <w:numId w:val="0"/>
              </w:numPr>
              <w:rPr>
                <w:color w:val="000000"/>
                <w:szCs w:val="24"/>
              </w:rPr>
            </w:pPr>
            <w:r w:rsidRPr="00B77DA8">
              <w:rPr>
                <w:color w:val="000000"/>
                <w:szCs w:val="24"/>
              </w:rPr>
              <w:t xml:space="preserve">Benefits for speech aid devices and </w:t>
            </w:r>
            <w:proofErr w:type="spellStart"/>
            <w:r w:rsidRPr="00B77DA8">
              <w:rPr>
                <w:color w:val="000000"/>
                <w:szCs w:val="24"/>
              </w:rPr>
              <w:t>tracheo</w:t>
            </w:r>
            <w:proofErr w:type="spellEnd"/>
            <w:r w:rsidRPr="00B77DA8">
              <w:rPr>
                <w:color w:val="000000"/>
                <w:szCs w:val="24"/>
              </w:rPr>
              <w:t>-esophageal voice devices are limited to the purchase of one device during the entire period of time a Covered Person is enrolled under the Plan.</w:t>
            </w:r>
          </w:p>
          <w:p w14:paraId="427F030E" w14:textId="77777777" w:rsidR="00FF4F65" w:rsidRPr="00B77DA8" w:rsidRDefault="00FF4F65" w:rsidP="00EB177D">
            <w:pPr>
              <w:pStyle w:val="TableTextChar"/>
              <w:numPr>
                <w:ilvl w:val="12"/>
                <w:numId w:val="0"/>
              </w:numPr>
              <w:rPr>
                <w:b/>
                <w:color w:val="0000FF"/>
              </w:rPr>
            </w:pPr>
          </w:p>
          <w:p w14:paraId="427F0317" w14:textId="23CEE2F0" w:rsidR="00A719B8" w:rsidRPr="00B77DA8" w:rsidRDefault="00A719B8" w:rsidP="00CF5E2A">
            <w:pPr>
              <w:pStyle w:val="TableTextCharCharChar1"/>
              <w:numPr>
                <w:ilvl w:val="12"/>
                <w:numId w:val="0"/>
              </w:numPr>
              <w:rPr>
                <w:b/>
              </w:rPr>
            </w:pPr>
            <w:r w:rsidRPr="00B77DA8">
              <w:rPr>
                <w:b/>
              </w:rPr>
              <w:t>Prior Authorization 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rsidP="00CF5E2A">
            <w:pPr>
              <w:pStyle w:val="TableTextChar"/>
              <w:numPr>
                <w:ilvl w:val="12"/>
                <w:numId w:val="0"/>
              </w:numPr>
              <w:rPr>
                <w:b/>
                <w:color w:val="000000"/>
              </w:rPr>
            </w:pPr>
          </w:p>
          <w:p w14:paraId="427F031A" w14:textId="005C949E" w:rsidR="00A719B8" w:rsidRPr="00B77DA8" w:rsidRDefault="00A719B8" w:rsidP="00CF5E2A">
            <w:pPr>
              <w:pStyle w:val="TableText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DC7699">
              <w:rPr>
                <w:b/>
                <w:color w:val="0000FF"/>
              </w:rPr>
              <w:t>50%</w:t>
            </w:r>
            <w:r w:rsidRPr="00B77DA8">
              <w:rPr>
                <w:b/>
              </w:rPr>
              <w:t xml:space="preserve"> </w:t>
            </w:r>
            <w:r w:rsidRPr="00B77DA8">
              <w:t xml:space="preserve">of Eligible Expenses. </w:t>
            </w:r>
          </w:p>
          <w:p w14:paraId="427F031B" w14:textId="77777777" w:rsidR="00A719B8" w:rsidRPr="00B77DA8" w:rsidRDefault="00A719B8" w:rsidP="00EB177D">
            <w:pPr>
              <w:pStyle w:val="TableTextChar"/>
              <w:numPr>
                <w:ilvl w:val="12"/>
                <w:numId w:val="0"/>
              </w:numPr>
              <w:rPr>
                <w:b/>
              </w:rPr>
            </w:pPr>
          </w:p>
        </w:tc>
      </w:tr>
      <w:tr w:rsidR="005915E6" w:rsidRPr="00B77DA8" w14:paraId="4DA2071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3" w:name="Gender_Identity_Disorder_Dysphoria"/>
            <w:r w:rsidRPr="00B77DA8">
              <w:rPr>
                <w:b/>
              </w:rPr>
              <w:t>Gender Identity Disorder/Dysphoria</w:t>
            </w:r>
            <w:bookmarkEnd w:id="133"/>
          </w:p>
          <w:p w14:paraId="2787DB56" w14:textId="77777777" w:rsidR="005915E6" w:rsidRPr="00B77DA8" w:rsidRDefault="005915E6" w:rsidP="005915E6">
            <w:pPr>
              <w:pStyle w:val="TableTextChar"/>
              <w:numPr>
                <w:ilvl w:val="12"/>
                <w:numId w:val="0"/>
              </w:numPr>
              <w:rPr>
                <w:b/>
              </w:rPr>
            </w:pPr>
          </w:p>
          <w:p w14:paraId="21F6287E" w14:textId="77777777" w:rsidR="005915E6" w:rsidRPr="00B77DA8" w:rsidRDefault="005915E6" w:rsidP="005915E6">
            <w:pPr>
              <w:pStyle w:val="TableTextChar"/>
              <w:rPr>
                <w:bCs/>
              </w:rPr>
            </w:pPr>
            <w:r w:rsidRPr="00B77DA8">
              <w:rPr>
                <w:bCs/>
              </w:rPr>
              <w:t>Benefits include:</w:t>
            </w:r>
          </w:p>
          <w:p w14:paraId="7B7C30BA" w14:textId="67BA4720" w:rsidR="005915E6" w:rsidRPr="00B77DA8" w:rsidRDefault="005915E6" w:rsidP="00A53859">
            <w:pPr>
              <w:pStyle w:val="TableTextChar"/>
              <w:numPr>
                <w:ilvl w:val="0"/>
                <w:numId w:val="43"/>
              </w:numPr>
              <w:rPr>
                <w:bCs/>
              </w:rPr>
            </w:pPr>
            <w:r w:rsidRPr="00B77DA8">
              <w:rPr>
                <w:bCs/>
              </w:rPr>
              <w:t>Psychotherapy</w:t>
            </w:r>
          </w:p>
          <w:p w14:paraId="6666504C" w14:textId="77777777" w:rsidR="005915E6" w:rsidRPr="00B77DA8" w:rsidRDefault="005915E6" w:rsidP="00A53859">
            <w:pPr>
              <w:pStyle w:val="TableTextChar"/>
              <w:numPr>
                <w:ilvl w:val="0"/>
                <w:numId w:val="43"/>
              </w:numPr>
              <w:rPr>
                <w:bCs/>
              </w:rPr>
            </w:pPr>
            <w:r w:rsidRPr="00B77DA8">
              <w:rPr>
                <w:bCs/>
              </w:rPr>
              <w:t>Continuous hormone replacement</w:t>
            </w:r>
          </w:p>
          <w:p w14:paraId="7E234FD8" w14:textId="77777777" w:rsidR="005915E6" w:rsidRPr="00B77DA8" w:rsidRDefault="005915E6" w:rsidP="00A53859">
            <w:pPr>
              <w:pStyle w:val="TableTextChar"/>
              <w:numPr>
                <w:ilvl w:val="0"/>
                <w:numId w:val="43"/>
              </w:numPr>
              <w:rPr>
                <w:bCs/>
              </w:rPr>
            </w:pPr>
            <w:r w:rsidRPr="00B77DA8">
              <w:rPr>
                <w:bCs/>
              </w:rPr>
              <w:t>Genital surgery and surgery to change secondary sex characteristics</w:t>
            </w:r>
          </w:p>
          <w:p w14:paraId="2BBB0250" w14:textId="77777777" w:rsidR="005915E6" w:rsidRPr="00B77DA8" w:rsidRDefault="005915E6" w:rsidP="00A53859">
            <w:pPr>
              <w:pStyle w:val="TableTextChar"/>
              <w:numPr>
                <w:ilvl w:val="0"/>
                <w:numId w:val="43"/>
              </w:numPr>
              <w:rPr>
                <w:bCs/>
              </w:rPr>
            </w:pPr>
            <w:r w:rsidRPr="00B77DA8">
              <w:rPr>
                <w:bCs/>
              </w:rPr>
              <w:t xml:space="preserve">Laboratory testing to monitor the safety of continuous hormone therapy </w:t>
            </w:r>
          </w:p>
          <w:p w14:paraId="330EA0C8" w14:textId="77777777" w:rsidR="005915E6" w:rsidRPr="00B77DA8" w:rsidRDefault="005915E6" w:rsidP="00EB177D">
            <w:pPr>
              <w:pStyle w:val="TableTextChar"/>
              <w:numPr>
                <w:ilvl w:val="12"/>
                <w:numId w:val="0"/>
              </w:numPr>
              <w:rPr>
                <w:b/>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131CBFE8" w14:textId="77777777" w:rsidR="005915E6" w:rsidRPr="00B77DA8" w:rsidRDefault="005915E6" w:rsidP="00A53859">
            <w:pPr>
              <w:pStyle w:val="TableTextChar"/>
              <w:numPr>
                <w:ilvl w:val="0"/>
                <w:numId w:val="4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50FAD716" w14:textId="77777777" w:rsidR="005915E6" w:rsidRPr="00B77DA8" w:rsidRDefault="005915E6" w:rsidP="00A53859">
            <w:pPr>
              <w:pStyle w:val="TableTextChar"/>
              <w:numPr>
                <w:ilvl w:val="0"/>
                <w:numId w:val="44"/>
              </w:numPr>
              <w:rPr>
                <w:b/>
                <w:i/>
                <w:iCs/>
                <w:color w:val="000000"/>
              </w:rPr>
            </w:pPr>
            <w:r w:rsidRPr="00B77DA8">
              <w:rPr>
                <w:rStyle w:val="Style16"/>
              </w:rPr>
              <w:t>Physician Fees</w:t>
            </w:r>
          </w:p>
          <w:p w14:paraId="421A3C7C" w14:textId="77777777" w:rsidR="005915E6" w:rsidRPr="00B77DA8" w:rsidRDefault="005915E6" w:rsidP="00A53859">
            <w:pPr>
              <w:pStyle w:val="TableTextChar"/>
              <w:numPr>
                <w:ilvl w:val="0"/>
                <w:numId w:val="44"/>
              </w:numPr>
              <w:rPr>
                <w:b/>
                <w:i/>
                <w:iCs/>
                <w:color w:val="000000"/>
              </w:rPr>
            </w:pPr>
            <w:r w:rsidRPr="00B77DA8">
              <w:rPr>
                <w:b/>
                <w:i/>
                <w:iCs/>
                <w:color w:val="000000"/>
              </w:rPr>
              <w:t>Hospital-Inpatient Stay</w:t>
            </w:r>
          </w:p>
          <w:p w14:paraId="038F448E" w14:textId="77777777" w:rsidR="005915E6" w:rsidRPr="00B77DA8" w:rsidRDefault="005915E6" w:rsidP="00A53859">
            <w:pPr>
              <w:pStyle w:val="TableTextChar"/>
              <w:numPr>
                <w:ilvl w:val="0"/>
                <w:numId w:val="44"/>
              </w:numPr>
              <w:rPr>
                <w:b/>
                <w:i/>
                <w:iCs/>
                <w:color w:val="000000"/>
              </w:rPr>
            </w:pPr>
            <w:r w:rsidRPr="00B77DA8">
              <w:rPr>
                <w:b/>
                <w:i/>
                <w:iCs/>
                <w:color w:val="000000"/>
              </w:rPr>
              <w:t>Surgery - Outpatient</w:t>
            </w:r>
          </w:p>
          <w:p w14:paraId="2A45B775" w14:textId="77777777" w:rsidR="005915E6" w:rsidRPr="00B77DA8" w:rsidRDefault="005915E6" w:rsidP="00A53859">
            <w:pPr>
              <w:pStyle w:val="TableTextChar"/>
              <w:numPr>
                <w:ilvl w:val="0"/>
                <w:numId w:val="44"/>
              </w:numPr>
              <w:rPr>
                <w:b/>
                <w:i/>
                <w:iCs/>
                <w:color w:val="000000"/>
              </w:rPr>
            </w:pPr>
            <w:r w:rsidRPr="00B77DA8">
              <w:rPr>
                <w:rStyle w:val="Style16"/>
              </w:rPr>
              <w:t>Lab, X-ray and Diagnostics – Outpatient</w:t>
            </w:r>
          </w:p>
          <w:p w14:paraId="4F9BBC00" w14:textId="77777777" w:rsidR="005915E6" w:rsidRPr="00B77DA8" w:rsidRDefault="005915E6" w:rsidP="005915E6">
            <w:pPr>
              <w:pStyle w:val="TableTextChar"/>
              <w:numPr>
                <w:ilvl w:val="12"/>
                <w:numId w:val="0"/>
              </w:numPr>
            </w:pPr>
          </w:p>
          <w:p w14:paraId="533ADE44" w14:textId="47DC9753" w:rsidR="005915E6" w:rsidRPr="00B77DA8" w:rsidRDefault="005915E6" w:rsidP="005915E6">
            <w:pPr>
              <w:pStyle w:val="TableTextChar"/>
              <w:numPr>
                <w:ilvl w:val="12"/>
                <w:numId w:val="0"/>
              </w:numPr>
              <w:rPr>
                <w:b/>
                <w:color w:val="0000FF"/>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5F8BC583" w14:textId="77777777" w:rsidR="005915E6" w:rsidRPr="00B77DA8" w:rsidRDefault="005915E6" w:rsidP="00A53859">
            <w:pPr>
              <w:pStyle w:val="TableTextChar"/>
              <w:numPr>
                <w:ilvl w:val="0"/>
                <w:numId w:val="4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1025211D" w14:textId="77777777" w:rsidR="005915E6" w:rsidRPr="00B77DA8" w:rsidRDefault="005915E6" w:rsidP="00A53859">
            <w:pPr>
              <w:pStyle w:val="TableTextChar"/>
              <w:numPr>
                <w:ilvl w:val="0"/>
                <w:numId w:val="44"/>
              </w:numPr>
              <w:rPr>
                <w:b/>
                <w:i/>
                <w:iCs/>
                <w:color w:val="000000"/>
              </w:rPr>
            </w:pPr>
            <w:r w:rsidRPr="00B77DA8">
              <w:rPr>
                <w:rStyle w:val="Style16"/>
              </w:rPr>
              <w:t>Physician Fees</w:t>
            </w:r>
          </w:p>
          <w:p w14:paraId="7B7405EF" w14:textId="77777777" w:rsidR="005915E6" w:rsidRPr="00B77DA8" w:rsidRDefault="005915E6" w:rsidP="00A53859">
            <w:pPr>
              <w:pStyle w:val="TableTextChar"/>
              <w:numPr>
                <w:ilvl w:val="0"/>
                <w:numId w:val="44"/>
              </w:numPr>
              <w:rPr>
                <w:b/>
                <w:i/>
                <w:iCs/>
                <w:color w:val="000000"/>
              </w:rPr>
            </w:pPr>
            <w:r w:rsidRPr="00B77DA8">
              <w:rPr>
                <w:b/>
                <w:i/>
                <w:iCs/>
                <w:color w:val="000000"/>
              </w:rPr>
              <w:t>Hospital-Inpatient Stay</w:t>
            </w:r>
          </w:p>
          <w:p w14:paraId="2D14AF11" w14:textId="77777777" w:rsidR="005915E6" w:rsidRPr="00B77DA8" w:rsidRDefault="005915E6" w:rsidP="00A53859">
            <w:pPr>
              <w:pStyle w:val="TableTextChar"/>
              <w:numPr>
                <w:ilvl w:val="0"/>
                <w:numId w:val="44"/>
              </w:numPr>
              <w:rPr>
                <w:b/>
                <w:i/>
                <w:iCs/>
                <w:color w:val="000000"/>
              </w:rPr>
            </w:pPr>
            <w:r w:rsidRPr="00B77DA8">
              <w:rPr>
                <w:b/>
                <w:i/>
                <w:iCs/>
                <w:color w:val="000000"/>
              </w:rPr>
              <w:t>Surgery - Outpatient</w:t>
            </w:r>
          </w:p>
          <w:p w14:paraId="0D8CE1CA" w14:textId="77777777" w:rsidR="005915E6" w:rsidRPr="00B77DA8" w:rsidRDefault="005915E6" w:rsidP="00A53859">
            <w:pPr>
              <w:pStyle w:val="TableTextChar"/>
              <w:numPr>
                <w:ilvl w:val="0"/>
                <w:numId w:val="44"/>
              </w:numPr>
              <w:rPr>
                <w:b/>
                <w:i/>
                <w:iCs/>
                <w:color w:val="000000"/>
              </w:rPr>
            </w:pPr>
            <w:r w:rsidRPr="00B77DA8">
              <w:rPr>
                <w:rStyle w:val="Style16"/>
              </w:rPr>
              <w:t>Lab, X-ray and Diagnostics – Outpatient</w:t>
            </w:r>
          </w:p>
          <w:p w14:paraId="70BEC837" w14:textId="77777777" w:rsidR="005915E6" w:rsidRPr="00B77DA8" w:rsidRDefault="005915E6" w:rsidP="005915E6">
            <w:pPr>
              <w:pStyle w:val="TableTextChar"/>
              <w:numPr>
                <w:ilvl w:val="12"/>
                <w:numId w:val="0"/>
              </w:numPr>
            </w:pPr>
          </w:p>
          <w:p w14:paraId="45161E7F" w14:textId="5A983022" w:rsidR="005915E6" w:rsidRPr="00B77DA8" w:rsidRDefault="005915E6" w:rsidP="005915E6">
            <w:pPr>
              <w:pStyle w:val="TableTextChar"/>
              <w:numPr>
                <w:ilvl w:val="12"/>
                <w:numId w:val="0"/>
              </w:numPr>
              <w:rPr>
                <w:b/>
                <w:szCs w:val="24"/>
              </w:rPr>
            </w:pPr>
            <w:r w:rsidRPr="00B77DA8">
              <w:rPr>
                <w:b/>
                <w:szCs w:val="24"/>
              </w:rPr>
              <w:t>Prior Authorization Required</w:t>
            </w:r>
          </w:p>
          <w:p w14:paraId="7C9CCA5F" w14:textId="77777777" w:rsidR="005915E6" w:rsidRPr="00B77DA8" w:rsidRDefault="005915E6" w:rsidP="005915E6">
            <w:pPr>
              <w:pStyle w:val="TableText"/>
              <w:rPr>
                <w:color w:val="000000"/>
                <w:szCs w:val="24"/>
              </w:rPr>
            </w:pPr>
            <w:r w:rsidRPr="00B77DA8">
              <w:rPr>
                <w:color w:val="000000"/>
                <w:szCs w:val="24"/>
              </w:rPr>
              <w:t xml:space="preserve">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260C8F5B" w14:textId="77777777" w:rsidR="005915E6" w:rsidRPr="00B77DA8" w:rsidRDefault="005915E6" w:rsidP="005915E6">
            <w:pPr>
              <w:pStyle w:val="TableTextChar"/>
              <w:numPr>
                <w:ilvl w:val="12"/>
                <w:numId w:val="0"/>
              </w:numPr>
              <w:rPr>
                <w:szCs w:val="24"/>
              </w:rPr>
            </w:pPr>
          </w:p>
          <w:p w14:paraId="2CAE3825" w14:textId="21F4C2BF" w:rsidR="005915E6" w:rsidRDefault="005915E6" w:rsidP="005915E6">
            <w:pPr>
              <w:pStyle w:val="TableTextChar"/>
              <w:numPr>
                <w:ilvl w:val="12"/>
                <w:numId w:val="0"/>
              </w:numPr>
              <w:rPr>
                <w:b/>
                <w:color w:val="FF00FF"/>
                <w:szCs w:val="24"/>
              </w:rPr>
            </w:pPr>
            <w:r w:rsidRPr="00B77DA8">
              <w:rPr>
                <w:szCs w:val="24"/>
              </w:rPr>
              <w:t>If you don't obtain prior authorization,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 xml:space="preserve">of eligible expenses. </w:t>
            </w:r>
          </w:p>
          <w:p w14:paraId="146DA6BB" w14:textId="16062272" w:rsidR="00950AE8" w:rsidRPr="00B77DA8" w:rsidRDefault="00950AE8" w:rsidP="005915E6">
            <w:pPr>
              <w:pStyle w:val="TableTextChar"/>
              <w:numPr>
                <w:ilvl w:val="12"/>
                <w:numId w:val="0"/>
              </w:numPr>
              <w:rPr>
                <w:b/>
                <w:color w:val="0000FF"/>
                <w:szCs w:val="24"/>
              </w:rPr>
            </w:pPr>
          </w:p>
        </w:tc>
      </w:tr>
      <w:tr w:rsidR="00A719B8" w:rsidRPr="00B77DA8" w14:paraId="427F0372"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4" w:name="Hearing_Aids"/>
            <w:r w:rsidRPr="00B77DA8">
              <w:rPr>
                <w:b/>
              </w:rPr>
              <w:t>Hearing Aids</w:t>
            </w:r>
            <w:bookmarkEnd w:id="134"/>
          </w:p>
          <w:p w14:paraId="427F0341" w14:textId="77777777" w:rsidR="00A719B8" w:rsidRPr="00B77DA8" w:rsidRDefault="00A719B8" w:rsidP="002C775B">
            <w:pPr>
              <w:pStyle w:val="TableTextCharCharChar1"/>
              <w:rPr>
                <w:b/>
              </w:rPr>
            </w:pPr>
          </w:p>
          <w:p w14:paraId="427F0344" w14:textId="36E08BF8"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rsidP="002C775B">
            <w:pPr>
              <w:pStyle w:val="TableTextChar1CharChar"/>
              <w:rPr>
                <w:rStyle w:val="CDVar"/>
                <w:rFonts w:ascii="Times New Roman" w:hAnsi="Times New Roman"/>
                <w:color w:val="auto"/>
              </w:rPr>
            </w:pPr>
          </w:p>
          <w:p w14:paraId="427F0346" w14:textId="7777777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rsidP="002C775B">
            <w:pPr>
              <w:pStyle w:val="TableTextChar1CharChar"/>
              <w:rPr>
                <w:rStyle w:val="CDVar"/>
                <w:rFonts w:ascii="Times New Roman" w:hAnsi="Times New Roman"/>
                <w:color w:val="auto"/>
              </w:rPr>
            </w:pPr>
          </w:p>
          <w:p w14:paraId="427F0348" w14:textId="77777777" w:rsidR="00A719B8" w:rsidRPr="00B77DA8" w:rsidRDefault="00A719B8" w:rsidP="00DB4371">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5F66845B"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rsidP="002C775B">
            <w:pPr>
              <w:pStyle w:val="TableTextChar1CharChar"/>
              <w:rPr>
                <w:rStyle w:val="CDVar"/>
                <w:rFonts w:ascii="Times New Roman" w:hAnsi="Times New Roman"/>
                <w:b/>
                <w:color w:val="FF00FF"/>
              </w:rPr>
            </w:pPr>
          </w:p>
          <w:p w14:paraId="427F0353" w14:textId="4F528741"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 xml:space="preserve">Benefits are limited to a single purchase (including repair/replacement) per hearing impaired ear every </w:t>
            </w:r>
            <w:r w:rsidR="00C17126">
              <w:rPr>
                <w:b/>
                <w:color w:val="0000FF"/>
              </w:rPr>
              <w:t>3</w:t>
            </w:r>
            <w:r w:rsidRPr="00B77DA8">
              <w:t xml:space="preserve"> </w:t>
            </w:r>
            <w:r w:rsidR="00126907">
              <w:rPr>
                <w:bCs/>
              </w:rPr>
              <w:t>Calendar</w:t>
            </w:r>
            <w:r w:rsidRPr="00B77DA8">
              <w:rPr>
                <w:b/>
                <w:bCs/>
                <w:color w:val="FF00FF"/>
              </w:rPr>
              <w:t xml:space="preserve"> </w:t>
            </w:r>
            <w:r w:rsidRPr="00B77DA8">
              <w:rPr>
                <w:bCs/>
              </w:rPr>
              <w:t>years,</w:t>
            </w:r>
            <w:r w:rsidRPr="00B77DA8">
              <w:rPr>
                <w:b/>
                <w:bCs/>
                <w:color w:val="FF00FF"/>
              </w:rPr>
              <w:t xml:space="preserve"> </w:t>
            </w:r>
            <w:r w:rsidRPr="00B77DA8">
              <w:rPr>
                <w:rStyle w:val="CDVar"/>
                <w:rFonts w:ascii="Times New Roman" w:hAnsi="Times New Roman"/>
                <w:color w:val="auto"/>
              </w:rPr>
              <w:t>combined Network and Non-Network.</w:t>
            </w:r>
          </w:p>
          <w:p w14:paraId="427F0354" w14:textId="77777777" w:rsidR="00A719B8" w:rsidRPr="00B77DA8" w:rsidRDefault="00A719B8" w:rsidP="002C775B">
            <w:pPr>
              <w:pStyle w:val="TableTextChar1CharChar"/>
              <w:rPr>
                <w:szCs w:val="24"/>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360" w14:textId="5029CECE" w:rsidR="00A719B8" w:rsidRPr="00B77DA8" w:rsidRDefault="00E75496" w:rsidP="009D00A7">
            <w:pPr>
              <w:pStyle w:val="TableTextChar"/>
              <w:numPr>
                <w:ilvl w:val="12"/>
                <w:numId w:val="0"/>
              </w:numPr>
              <w:rPr>
                <w:b/>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6" w14:textId="77777777" w:rsidR="00A719B8" w:rsidRPr="00B77DA8" w:rsidRDefault="00A719B8" w:rsidP="008732DC">
            <w:pPr>
              <w:pStyle w:val="TableTextChar"/>
              <w:numPr>
                <w:ilvl w:val="12"/>
                <w:numId w:val="0"/>
              </w:numPr>
              <w:rPr>
                <w:rStyle w:val="CDBoldItalic"/>
                <w:rFonts w:ascii="Times New Roman" w:hAnsi="Times New Roman"/>
                <w:b w:val="0"/>
                <w:i w:val="0"/>
                <w:sz w:val="20"/>
                <w:szCs w:val="24"/>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36B" w14:textId="0ED4903D" w:rsidR="00A719B8" w:rsidRPr="00B77DA8" w:rsidRDefault="00E75496" w:rsidP="009D00A7">
            <w:pPr>
              <w:pStyle w:val="TableTextChar"/>
              <w:numPr>
                <w:ilvl w:val="12"/>
                <w:numId w:val="0"/>
              </w:numPr>
              <w:rPr>
                <w:bCs/>
                <w:color w:val="00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p>
          <w:p w14:paraId="427F036C" w14:textId="77777777" w:rsidR="00A719B8" w:rsidRPr="00B77DA8" w:rsidRDefault="00A719B8" w:rsidP="001B15C3">
            <w:pPr>
              <w:pStyle w:val="TableTextChar"/>
              <w:numPr>
                <w:ilvl w:val="12"/>
                <w:numId w:val="0"/>
              </w:numPr>
              <w:rPr>
                <w:bCs/>
                <w:color w:val="0000FF"/>
              </w:rPr>
            </w:pPr>
          </w:p>
          <w:p w14:paraId="427F0371" w14:textId="4E0EF2E2" w:rsidR="00276977" w:rsidRPr="00B77DA8" w:rsidRDefault="00276977" w:rsidP="00276977">
            <w:pPr>
              <w:pStyle w:val="TableTextChar"/>
              <w:numPr>
                <w:ilvl w:val="12"/>
                <w:numId w:val="0"/>
              </w:numPr>
              <w:rPr>
                <w:rStyle w:val="CDBoldItalic"/>
                <w:rFonts w:ascii="Times New Roman" w:hAnsi="Times New Roman"/>
                <w:b w:val="0"/>
                <w:i w:val="0"/>
                <w:sz w:val="20"/>
                <w:szCs w:val="24"/>
              </w:rPr>
            </w:pPr>
          </w:p>
        </w:tc>
      </w:tr>
      <w:tr w:rsidR="00633229" w:rsidRPr="00B77DA8" w14:paraId="2D715B18"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5" w:name="Heart_Care_Solution_Program"/>
            <w:r w:rsidRPr="00B77DA8">
              <w:rPr>
                <w:rFonts w:eastAsia="MS PGothic"/>
                <w:b/>
                <w:bCs/>
                <w:sz w:val="24"/>
                <w:szCs w:val="24"/>
              </w:rPr>
              <w:t>Heart Care Solution Program (HCS)</w:t>
            </w:r>
            <w:bookmarkEnd w:id="135"/>
          </w:p>
          <w:p w14:paraId="38CD5604" w14:textId="77777777" w:rsidR="00633229" w:rsidRPr="00B77DA8" w:rsidRDefault="00633229" w:rsidP="002C775B">
            <w:pPr>
              <w:pStyle w:val="TableTextCharCharChar1"/>
              <w:rPr>
                <w:b/>
              </w:rPr>
            </w:pPr>
          </w:p>
        </w:tc>
        <w:tc>
          <w:tcPr>
            <w:tcW w:w="5774" w:type="dxa"/>
            <w:gridSpan w:val="3"/>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rsidP="008732DC">
            <w:pPr>
              <w:adjustRightInd/>
              <w:rPr>
                <w:b/>
                <w:color w:val="0000FF"/>
                <w:szCs w:val="24"/>
              </w:rPr>
            </w:pPr>
          </w:p>
        </w:tc>
      </w:tr>
      <w:tr w:rsidR="00A719B8" w:rsidRPr="00B77DA8" w14:paraId="427F03CD"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6" w:name="Home_Health_Care"/>
            <w:r w:rsidRPr="00B77DA8">
              <w:rPr>
                <w:b/>
              </w:rPr>
              <w:t>Home Health Care</w:t>
            </w:r>
            <w:bookmarkEnd w:id="136"/>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39B" w14:textId="291629DC" w:rsidR="00A719B8" w:rsidRPr="00B77DA8" w:rsidRDefault="00E75496" w:rsidP="009D00A7">
            <w:pPr>
              <w:pStyle w:val="TableTextCharCharChar1"/>
              <w:numPr>
                <w:ilvl w:val="12"/>
                <w:numId w:val="0"/>
              </w:numPr>
              <w:rPr>
                <w:b/>
                <w:szCs w:val="24"/>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6" w14:textId="1894771A" w:rsidR="00A719B8" w:rsidRPr="00B77DA8" w:rsidRDefault="00A719B8">
            <w:pPr>
              <w:pStyle w:val="TableTextCharCharChar1"/>
            </w:pPr>
            <w:r w:rsidRPr="00B77DA8">
              <w:rPr>
                <w:color w:val="000000"/>
              </w:rPr>
              <w:t xml:space="preserve">Any combination of Network and Non-Network Benefits is limited to </w:t>
            </w:r>
            <w:r w:rsidR="000C7610">
              <w:rPr>
                <w:b/>
                <w:color w:val="0000FF"/>
              </w:rPr>
              <w:t>60</w:t>
            </w:r>
            <w:r w:rsidRPr="00B77DA8">
              <w:rPr>
                <w:color w:val="FF00FF"/>
              </w:rPr>
              <w:t xml:space="preserve"> </w:t>
            </w:r>
            <w:r w:rsidRPr="00B77DA8">
              <w:rPr>
                <w:color w:val="000000"/>
              </w:rPr>
              <w:t xml:space="preserve">visits per </w:t>
            </w:r>
            <w:r w:rsidR="00126907">
              <w:rPr>
                <w:bCs/>
              </w:rPr>
              <w:t>Calendar</w:t>
            </w:r>
            <w:r w:rsidRPr="00B77DA8">
              <w:rPr>
                <w:bCs/>
                <w:color w:val="000000"/>
              </w:rPr>
              <w:t xml:space="preserve"> year. </w:t>
            </w:r>
            <w:r w:rsidRPr="00B77DA8">
              <w:rPr>
                <w:color w:val="000000"/>
              </w:rPr>
              <w:t>One visit equals four hours of skilled home health care services.</w:t>
            </w:r>
          </w:p>
          <w:p w14:paraId="427F03A7" w14:textId="77777777" w:rsidR="00A719B8" w:rsidRPr="00B77DA8" w:rsidRDefault="00A719B8">
            <w:pPr>
              <w:pStyle w:val="TableTextCharCharChar1"/>
              <w:rPr>
                <w:color w:val="000000"/>
              </w:rPr>
            </w:pPr>
          </w:p>
          <w:p w14:paraId="427F03AA" w14:textId="5C7D22E0"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3AF" w14:textId="47AFE12A" w:rsidR="00A719B8" w:rsidRPr="00B77DA8" w:rsidRDefault="00E75496" w:rsidP="009D00A7">
            <w:pPr>
              <w:pStyle w:val="TableTextCharCharChar1"/>
              <w:numPr>
                <w:ilvl w:val="12"/>
                <w:numId w:val="0"/>
              </w:numPr>
              <w:rPr>
                <w:b/>
                <w:szCs w:val="24"/>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9" w14:textId="4191281B" w:rsidR="00A719B8" w:rsidRPr="00B77DA8" w:rsidRDefault="00A719B8">
            <w:pPr>
              <w:pStyle w:val="TableTextCharCharChar1"/>
            </w:pPr>
            <w:r w:rsidRPr="00B77DA8">
              <w:rPr>
                <w:color w:val="000000"/>
              </w:rPr>
              <w:t xml:space="preserve">Any combination of Network and Non-Network Benefits is limited to </w:t>
            </w:r>
            <w:r w:rsidR="000C7610">
              <w:rPr>
                <w:b/>
                <w:color w:val="0000FF"/>
              </w:rPr>
              <w:t>60</w:t>
            </w:r>
            <w:r w:rsidRPr="00B77DA8">
              <w:rPr>
                <w:color w:val="FF00FF"/>
              </w:rPr>
              <w:t xml:space="preserve"> </w:t>
            </w:r>
            <w:r w:rsidRPr="00B77DA8">
              <w:rPr>
                <w:color w:val="000000"/>
              </w:rPr>
              <w:t xml:space="preserve">visits per </w:t>
            </w:r>
            <w:r w:rsidR="00126907">
              <w:rPr>
                <w:bCs/>
              </w:rPr>
              <w:t>Calendar</w:t>
            </w:r>
            <w:r w:rsidRPr="00B77DA8">
              <w:rPr>
                <w:bCs/>
                <w:color w:val="000000"/>
              </w:rPr>
              <w:t xml:space="preserve"> year. </w:t>
            </w:r>
            <w:r w:rsidRPr="00B77DA8">
              <w:rPr>
                <w:color w:val="000000"/>
              </w:rPr>
              <w:t>One visit equals four hours of skilled home health care services.</w:t>
            </w:r>
          </w:p>
          <w:p w14:paraId="427F03BA" w14:textId="77777777" w:rsidR="00A719B8" w:rsidRPr="00B77DA8" w:rsidRDefault="00A719B8">
            <w:pPr>
              <w:pStyle w:val="TableTextCharCharChar1"/>
              <w:rPr>
                <w:color w:val="000000"/>
              </w:rPr>
            </w:pPr>
          </w:p>
          <w:p w14:paraId="427F03BD" w14:textId="16EF7388" w:rsidR="00A719B8" w:rsidRPr="00B77DA8" w:rsidRDefault="00A719B8" w:rsidP="00E87B91">
            <w:pPr>
              <w:pStyle w:val="TableTextCharCharChar1"/>
              <w:rPr>
                <w:b/>
                <w:color w:val="FF00FF"/>
              </w:rPr>
            </w:pPr>
            <w:r w:rsidRPr="00B77DA8">
              <w:rPr>
                <w:color w:val="000000"/>
              </w:rPr>
              <w:t>This visit limit does not include any service which is billed only for the administration of intravenous infusion.</w:t>
            </w:r>
          </w:p>
          <w:p w14:paraId="427F03BE" w14:textId="77777777" w:rsidR="00A719B8" w:rsidRPr="00B77DA8" w:rsidRDefault="00A719B8" w:rsidP="00E87B91">
            <w:pPr>
              <w:pStyle w:val="TableTextCharCharChar1"/>
              <w:rPr>
                <w:b/>
                <w:color w:val="FF00FF"/>
              </w:rPr>
            </w:pPr>
          </w:p>
          <w:p w14:paraId="427F03C8" w14:textId="4E5D95E1"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rsidP="009C721E">
            <w:pPr>
              <w:pStyle w:val="TableTextCharCharChar1"/>
              <w:numPr>
                <w:ilvl w:val="12"/>
                <w:numId w:val="0"/>
              </w:numPr>
              <w:rPr>
                <w:b/>
                <w:color w:val="0000FF"/>
              </w:rPr>
            </w:pPr>
          </w:p>
          <w:p w14:paraId="427F03CB" w14:textId="6554D2DF" w:rsidR="00A719B8" w:rsidRPr="00B77DA8" w:rsidRDefault="00A719B8" w:rsidP="009C721E">
            <w:pPr>
              <w:pStyle w:val="TableTextCharCharChar1"/>
              <w:numPr>
                <w:ilvl w:val="12"/>
                <w:numId w:val="0"/>
              </w:numPr>
              <w:rPr>
                <w:b/>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DC7699">
              <w:rPr>
                <w:b/>
                <w:color w:val="0000FF"/>
              </w:rPr>
              <w:t>50%</w:t>
            </w:r>
            <w:r w:rsidRPr="00B77DA8">
              <w:rPr>
                <w:b/>
              </w:rPr>
              <w:t xml:space="preserve"> </w:t>
            </w:r>
            <w:r w:rsidRPr="00B77DA8">
              <w:t>of Eligible Expenses</w:t>
            </w:r>
            <w:r w:rsidR="000C7610">
              <w:t>.</w:t>
            </w:r>
            <w:r w:rsidRPr="00B77DA8">
              <w:t xml:space="preserve"> </w:t>
            </w:r>
          </w:p>
          <w:p w14:paraId="427F03CC" w14:textId="77777777" w:rsidR="00A719B8" w:rsidRPr="00B77DA8" w:rsidRDefault="00A719B8" w:rsidP="009C721E">
            <w:pPr>
              <w:jc w:val="center"/>
            </w:pPr>
          </w:p>
        </w:tc>
      </w:tr>
      <w:tr w:rsidR="00A719B8" w:rsidRPr="00B77DA8" w14:paraId="427F0406"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7" w:name="Hospice_Care"/>
            <w:r w:rsidRPr="00B77DA8">
              <w:rPr>
                <w:b/>
              </w:rPr>
              <w:t>Hospice Care</w:t>
            </w:r>
            <w:bookmarkEnd w:id="137"/>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3E0" w14:textId="279B1CAA" w:rsidR="00A719B8" w:rsidRPr="00B77DA8" w:rsidRDefault="00E75496" w:rsidP="00CE5B87">
            <w:pPr>
              <w:pStyle w:val="TableTextCharCharChar1"/>
              <w:numPr>
                <w:ilvl w:val="12"/>
                <w:numId w:val="0"/>
              </w:numPr>
              <w:rPr>
                <w:bCs/>
                <w:color w:val="000000"/>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3EB" w14:textId="116CE721" w:rsidR="00A719B8" w:rsidRPr="00B77DA8" w:rsidRDefault="00E75496" w:rsidP="00CE5B87">
            <w:pPr>
              <w:pStyle w:val="TableTextCharCharChar1"/>
              <w:numPr>
                <w:ilvl w:val="12"/>
                <w:numId w:val="0"/>
              </w:numPr>
              <w:rPr>
                <w:b/>
                <w:color w:val="FF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3EC" w14:textId="77777777" w:rsidR="00A719B8" w:rsidRPr="00B77DA8" w:rsidRDefault="00A719B8">
            <w:pPr>
              <w:pStyle w:val="TableTextCharCharChar1"/>
              <w:numPr>
                <w:ilvl w:val="12"/>
                <w:numId w:val="0"/>
              </w:numPr>
              <w:rPr>
                <w:b/>
                <w:color w:val="FF00FF"/>
              </w:rPr>
            </w:pPr>
          </w:p>
          <w:p w14:paraId="427F0401" w14:textId="544C327D"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3" w14:textId="77777777" w:rsidR="00A719B8" w:rsidRPr="00B77DA8" w:rsidRDefault="00A719B8" w:rsidP="00EE5DEF">
            <w:pPr>
              <w:pStyle w:val="TableTextCharCharChar1"/>
              <w:numPr>
                <w:ilvl w:val="12"/>
                <w:numId w:val="0"/>
              </w:numPr>
              <w:rPr>
                <w:b/>
                <w:color w:val="0000FF"/>
              </w:rPr>
            </w:pPr>
          </w:p>
          <w:p w14:paraId="427F0404" w14:textId="66EF25AE" w:rsidR="00A719B8" w:rsidRPr="00B77DA8" w:rsidRDefault="00A719B8" w:rsidP="00EE5DEF">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DC7699">
              <w:rPr>
                <w:b/>
                <w:color w:val="0000FF"/>
              </w:rPr>
              <w:t>50%</w:t>
            </w:r>
            <w:r w:rsidRPr="00B77DA8">
              <w:rPr>
                <w:b/>
              </w:rPr>
              <w:t xml:space="preserve"> </w:t>
            </w:r>
            <w:r w:rsidRPr="00B77DA8">
              <w:t>of Eligible Expenses</w:t>
            </w:r>
            <w:r w:rsidR="00FD38B6">
              <w:t>.</w:t>
            </w:r>
            <w:r w:rsidRPr="00B77DA8">
              <w:t xml:space="preserve"> </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38" w:name="Kidney_Resource_Services_KRS_CKS"/>
            <w:r w:rsidRPr="00B77DA8">
              <w:rPr>
                <w:b/>
                <w:bCs/>
                <w:sz w:val="24"/>
                <w:szCs w:val="24"/>
              </w:rPr>
              <w:t>Kidney Disease Programs</w:t>
            </w:r>
            <w:bookmarkEnd w:id="138"/>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5774" w:type="dxa"/>
            <w:gridSpan w:val="3"/>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A53859">
            <w:pPr>
              <w:numPr>
                <w:ilvl w:val="0"/>
                <w:numId w:val="42"/>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427F0414" w14:textId="73B21E93" w:rsidR="00FD5734" w:rsidRPr="00B77DA8" w:rsidRDefault="00FD5734">
            <w:pPr>
              <w:rPr>
                <w:szCs w:val="24"/>
              </w:rPr>
            </w:pPr>
          </w:p>
        </w:tc>
      </w:tr>
      <w:tr w:rsidR="00A719B8" w:rsidRPr="00B77DA8" w14:paraId="427F043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39" w:name="Ostomy_Supplies"/>
            <w:r w:rsidRPr="00B77DA8">
              <w:rPr>
                <w:b/>
              </w:rPr>
              <w:t>Ostomy Supplies</w:t>
            </w:r>
            <w:bookmarkEnd w:id="139"/>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77777777" w:rsidR="00A719B8" w:rsidRPr="00B77DA8" w:rsidRDefault="00A719B8" w:rsidP="0095064D">
            <w:pPr>
              <w:pStyle w:val="TableText"/>
              <w:ind w:left="288" w:hanging="288"/>
            </w:pPr>
            <w:r w:rsidRPr="00B77DA8">
              <w:t>●   Skin barriers.</w:t>
            </w:r>
          </w:p>
          <w:p w14:paraId="427F041D" w14:textId="77777777" w:rsidR="00A719B8" w:rsidRPr="00B77DA8" w:rsidRDefault="00A719B8" w:rsidP="0095064D">
            <w:pPr>
              <w:pStyle w:val="TableText"/>
              <w:numPr>
                <w:ilvl w:val="12"/>
                <w:numId w:val="0"/>
              </w:numPr>
              <w:rPr>
                <w:b/>
              </w:rPr>
            </w:pPr>
          </w:p>
          <w:p w14:paraId="427F041E" w14:textId="77777777" w:rsidR="00A719B8" w:rsidRPr="00B77DA8" w:rsidRDefault="00A719B8" w:rsidP="0095064D">
            <w:pPr>
              <w:pStyle w:val="TableText"/>
            </w:pPr>
            <w:r w:rsidRPr="00B77DA8">
              <w:t>Benefits are not available for deodorants, filters, lubricants, tape, appliance cleaners, adhesive, adhesive remover, or other items not listed above.</w:t>
            </w:r>
          </w:p>
          <w:p w14:paraId="427F041F" w14:textId="77777777" w:rsidR="00A719B8" w:rsidRPr="00B77DA8" w:rsidRDefault="00A719B8" w:rsidP="00564A49"/>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424" w14:textId="6C31F559" w:rsidR="00A719B8" w:rsidRPr="00B77DA8" w:rsidRDefault="00E75496" w:rsidP="00DD6826">
            <w:pPr>
              <w:pStyle w:val="TableText"/>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D" w14:textId="3CB872B9" w:rsidR="00A719B8" w:rsidRPr="00B77DA8" w:rsidRDefault="00A719B8" w:rsidP="00716AF1">
            <w:pPr>
              <w:pStyle w:val="TableText"/>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432" w14:textId="0B15F94E" w:rsidR="00A719B8" w:rsidRPr="00B77DA8" w:rsidRDefault="00E75496" w:rsidP="00DD6826">
            <w:pPr>
              <w:pStyle w:val="TableText"/>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B" w14:textId="64031EC8" w:rsidR="00A719B8" w:rsidRPr="00B77DA8" w:rsidRDefault="00A719B8" w:rsidP="00716AF1">
            <w:pPr>
              <w:pStyle w:val="TableText"/>
            </w:pPr>
          </w:p>
        </w:tc>
      </w:tr>
      <w:tr w:rsidR="00A719B8" w:rsidRPr="00B77DA8" w14:paraId="427F0454"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0" w:name="Pharmaceutical_Products_Outpatient"/>
            <w:r w:rsidRPr="00B77DA8">
              <w:rPr>
                <w:rStyle w:val="Style9"/>
              </w:rPr>
              <w:t>Pharmaceutical Products – Outpatient</w:t>
            </w:r>
            <w:bookmarkEnd w:id="140"/>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3E5054F6" w14:textId="77777777" w:rsidR="000125EF" w:rsidRPr="00B77DA8" w:rsidRDefault="000125EF" w:rsidP="00734700">
            <w:pPr>
              <w:pStyle w:val="TableTextCharCharChar1"/>
              <w:numPr>
                <w:ilvl w:val="12"/>
                <w:numId w:val="0"/>
              </w:numPr>
              <w:rPr>
                <w:b/>
                <w:color w:val="FF00FF"/>
              </w:rPr>
            </w:pPr>
          </w:p>
          <w:p w14:paraId="427F0449" w14:textId="4FC95E0C" w:rsidR="000302A5" w:rsidRPr="00B77DA8" w:rsidRDefault="000302A5" w:rsidP="000302A5">
            <w:pPr>
              <w:pStyle w:val="TableTextCharCharChar1"/>
              <w:numPr>
                <w:ilvl w:val="12"/>
                <w:numId w:val="0"/>
              </w:numPr>
              <w:rPr>
                <w:b/>
              </w:rPr>
            </w:pPr>
            <w:r w:rsidRPr="00B77DA8">
              <w:t>If the service is provided in a doctor’s office, additional co-pays, deductible or co-insurance may apply.</w:t>
            </w: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44E" w14:textId="7B29C6BA" w:rsidR="00A719B8" w:rsidRPr="00B77DA8" w:rsidRDefault="00E75496" w:rsidP="00734700">
            <w:pPr>
              <w:pStyle w:val="TableTextChar1CharCha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453" w14:textId="0CB9BBA5" w:rsidR="00A719B8" w:rsidRPr="00B77DA8" w:rsidRDefault="00E75496" w:rsidP="00734700">
            <w:pPr>
              <w:pStyle w:val="TableTextChar1CharChar"/>
              <w:rPr>
                <w:color w:val="000000"/>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55" w14:textId="4C6055F9" w:rsidR="00A719B8" w:rsidRPr="00B77DA8" w:rsidRDefault="00A719B8">
            <w:pPr>
              <w:pStyle w:val="TableTextCharCharChar1"/>
              <w:numPr>
                <w:ilvl w:val="12"/>
                <w:numId w:val="0"/>
              </w:numPr>
              <w:rPr>
                <w:b/>
              </w:rPr>
            </w:pPr>
            <w:bookmarkStart w:id="141" w:name="Private_Duty_Nursing_Outpatient"/>
            <w:r w:rsidRPr="00B77DA8">
              <w:rPr>
                <w:b/>
              </w:rPr>
              <w:t>Private Duty Nursing</w:t>
            </w:r>
            <w:bookmarkEnd w:id="141"/>
          </w:p>
          <w:p w14:paraId="427F0459" w14:textId="51067578" w:rsidR="00A719B8" w:rsidRPr="00B77DA8" w:rsidRDefault="00A719B8">
            <w:pPr>
              <w:pStyle w:val="TableTextCharCharChar1"/>
              <w:rPr>
                <w:color w:val="000000"/>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A" w14:textId="77777777" w:rsidR="00A719B8" w:rsidRDefault="00A719B8">
            <w:pPr>
              <w:pStyle w:val="TableTextCharCharChar1"/>
              <w:numPr>
                <w:ilvl w:val="12"/>
                <w:numId w:val="0"/>
              </w:numPr>
              <w:rPr>
                <w:color w:val="000000"/>
              </w:rPr>
            </w:pPr>
          </w:p>
          <w:p w14:paraId="75C7B731" w14:textId="77777777" w:rsidR="00312122" w:rsidRPr="00B77DA8" w:rsidRDefault="00312122">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D" w14:textId="41572B0F" w:rsidR="00A719B8" w:rsidRPr="00B77DA8" w:rsidRDefault="00A719B8" w:rsidP="008732DC">
            <w:pPr>
              <w:pStyle w:val="TableTextCharCharChar1"/>
              <w:rPr>
                <w:color w:val="000000"/>
              </w:rPr>
            </w:pPr>
            <w:r w:rsidRPr="00B77DA8">
              <w:rPr>
                <w:color w:val="000000"/>
              </w:rPr>
              <w:t xml:space="preserve">●   </w:t>
            </w:r>
            <w:r w:rsidRPr="00B77DA8">
              <w:t>Private duty nursing.</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7" w14:textId="77777777" w:rsidR="00A719B8" w:rsidRPr="00B77DA8" w:rsidRDefault="00A719B8">
            <w:pPr>
              <w:pStyle w:val="TableTextCharCharChar1"/>
              <w:numPr>
                <w:ilvl w:val="12"/>
                <w:numId w:val="0"/>
              </w:numPr>
              <w:rPr>
                <w:bCs/>
                <w:color w:val="000000"/>
              </w:rPr>
            </w:pPr>
          </w:p>
          <w:p w14:paraId="427F047F" w14:textId="77777777" w:rsidR="00A719B8" w:rsidRPr="00B77DA8" w:rsidRDefault="00A719B8">
            <w:pPr>
              <w:pStyle w:val="TableTextCharCharChar1"/>
              <w:numPr>
                <w:ilvl w:val="12"/>
                <w:numId w:val="0"/>
              </w:numPr>
              <w:rPr>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2" w14:textId="754F46C1" w:rsidR="00A719B8" w:rsidRPr="00B77DA8" w:rsidRDefault="00A719B8" w:rsidP="008732DC">
            <w:pPr>
              <w:pStyle w:val="TableTextCharCharChar1"/>
            </w:pPr>
            <w:r w:rsidRPr="00B77DA8">
              <w:rPr>
                <w:color w:val="000000"/>
              </w:rPr>
              <w:t xml:space="preserve">●   </w:t>
            </w:r>
            <w:r w:rsidRPr="00B77DA8">
              <w:t>Private duty nursing.</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2" w:name="Prosthetic_Devices"/>
            <w:r w:rsidRPr="00B77DA8">
              <w:rPr>
                <w:b/>
              </w:rPr>
              <w:t>Prosthetic Devices</w:t>
            </w:r>
            <w:bookmarkEnd w:id="142"/>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498" w14:textId="6E4EDB48" w:rsidR="00A719B8" w:rsidRPr="00B77DA8" w:rsidRDefault="00E75496" w:rsidP="009F74B5">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1" w14:textId="77777777" w:rsidR="00A719B8" w:rsidRPr="00B77DA8" w:rsidRDefault="00A719B8" w:rsidP="008732DC">
            <w:pPr>
              <w:pStyle w:val="TableTextChar1CharChar"/>
              <w:rPr>
                <w:color w:val="FF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4A6" w14:textId="41746565" w:rsidR="00A719B8" w:rsidRPr="00B77DA8" w:rsidRDefault="00E75496" w:rsidP="009F74B5">
            <w:pPr>
              <w:pStyle w:val="TableTextCharCharChar1"/>
              <w:numPr>
                <w:ilvl w:val="12"/>
                <w:numId w:val="0"/>
              </w:numPr>
              <w:rPr>
                <w:bCs/>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5DECFE89" w14:textId="77777777" w:rsidR="00E41EAD" w:rsidRDefault="00E41EAD" w:rsidP="00287044">
            <w:pPr>
              <w:numPr>
                <w:ilvl w:val="12"/>
                <w:numId w:val="0"/>
              </w:numPr>
              <w:rPr>
                <w:b/>
                <w:sz w:val="24"/>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387151AC"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rsidP="003732E6">
            <w:pPr>
              <w:pStyle w:val="TableTextCharChar"/>
              <w:numPr>
                <w:ilvl w:val="12"/>
                <w:numId w:val="0"/>
              </w:numPr>
              <w:rPr>
                <w:color w:val="000000"/>
              </w:rPr>
            </w:pPr>
          </w:p>
          <w:p w14:paraId="427F04BA" w14:textId="0A9BB90E" w:rsidR="003732E6" w:rsidRPr="00B77DA8" w:rsidRDefault="003732E6" w:rsidP="003732E6">
            <w:pPr>
              <w:pStyle w:val="TableTextChar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DC7699">
              <w:rPr>
                <w:b/>
                <w:color w:val="0000FF"/>
              </w:rPr>
              <w:t>50%</w:t>
            </w:r>
            <w:r w:rsidRPr="00B77DA8">
              <w:rPr>
                <w:b/>
              </w:rPr>
              <w:t xml:space="preserve"> </w:t>
            </w:r>
            <w:r w:rsidRPr="00B77DA8">
              <w:t xml:space="preserve">of Eligible Expenses. </w:t>
            </w:r>
          </w:p>
          <w:p w14:paraId="427F04BB" w14:textId="77777777" w:rsidR="003732E6" w:rsidRPr="00B77DA8" w:rsidRDefault="003732E6" w:rsidP="0029087B">
            <w:pPr>
              <w:pStyle w:val="TableTextCharCharChar1"/>
              <w:numPr>
                <w:ilvl w:val="12"/>
                <w:numId w:val="0"/>
              </w:numPr>
              <w:rPr>
                <w:color w:val="FF0000"/>
              </w:rPr>
            </w:pPr>
          </w:p>
        </w:tc>
      </w:tr>
      <w:tr w:rsidR="00A719B8" w:rsidRPr="00B77DA8" w14:paraId="427F04F1"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3" w:name="Reconstructive_Procedures"/>
            <w:r w:rsidRPr="00B77DA8">
              <w:rPr>
                <w:b/>
              </w:rPr>
              <w:t>Reconstructive Procedures</w:t>
            </w:r>
            <w:bookmarkEnd w:id="143"/>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750EB921" w14:textId="610A8E1B" w:rsidR="00AA0155" w:rsidRDefault="00AA0155" w:rsidP="000E5ACD">
            <w:pPr>
              <w:rPr>
                <w:b/>
                <w:color w:val="FF00FF"/>
                <w:sz w:val="24"/>
                <w:szCs w:val="16"/>
              </w:rPr>
            </w:pPr>
          </w:p>
          <w:p w14:paraId="1FDEF345" w14:textId="50E10BB1"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rsidP="000E5ACD">
            <w:pPr>
              <w:rPr>
                <w:bCs/>
                <w:color w:val="000000"/>
                <w:sz w:val="24"/>
              </w:rPr>
            </w:pPr>
          </w:p>
          <w:p w14:paraId="2ECA9738" w14:textId="4E2EB392" w:rsidR="000E5ACD" w:rsidRPr="00B77DA8" w:rsidRDefault="000E5ACD" w:rsidP="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 xml:space="preserve">reduced to </w:t>
            </w:r>
            <w:r w:rsidR="00DC7699">
              <w:rPr>
                <w:b/>
                <w:color w:val="0000FF"/>
                <w:sz w:val="24"/>
              </w:rPr>
              <w:t>50%</w:t>
            </w:r>
            <w:r w:rsidRPr="00B77DA8">
              <w:rPr>
                <w:b/>
                <w:sz w:val="24"/>
              </w:rPr>
              <w:t xml:space="preserve"> </w:t>
            </w:r>
            <w:r w:rsidRPr="00B77DA8">
              <w:rPr>
                <w:sz w:val="24"/>
              </w:rPr>
              <w:t>of Eligible Expenses</w:t>
            </w:r>
            <w:r w:rsidR="00AA0155">
              <w:rPr>
                <w:sz w:val="24"/>
              </w:rPr>
              <w:t>.</w:t>
            </w:r>
            <w:r w:rsidRPr="00B77DA8">
              <w:rPr>
                <w:sz w:val="24"/>
              </w:rPr>
              <w:t xml:space="preserve"> </w:t>
            </w:r>
          </w:p>
          <w:p w14:paraId="427F04F0" w14:textId="77777777" w:rsidR="00A719B8" w:rsidRPr="00B77DA8" w:rsidRDefault="00A719B8" w:rsidP="00EB177D">
            <w:pPr>
              <w:pStyle w:val="TableTextChar1"/>
              <w:rPr>
                <w:color w:val="FF0000"/>
              </w:rPr>
            </w:pPr>
          </w:p>
        </w:tc>
      </w:tr>
      <w:tr w:rsidR="00A719B8" w:rsidRPr="00B77DA8" w14:paraId="427F0559"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4F6" w14:textId="1F2427F1" w:rsidR="00A719B8" w:rsidRPr="00B77DA8" w:rsidRDefault="00A719B8">
            <w:pPr>
              <w:pStyle w:val="TableTextCharCharChar1"/>
              <w:numPr>
                <w:ilvl w:val="12"/>
                <w:numId w:val="0"/>
              </w:numPr>
              <w:rPr>
                <w:b/>
              </w:rPr>
            </w:pPr>
            <w:bookmarkStart w:id="144" w:name="Rehabilitation_Services_Outpatient_Thera"/>
            <w:r w:rsidRPr="00B77DA8">
              <w:rPr>
                <w:b/>
              </w:rPr>
              <w:t xml:space="preserve">Rehabilitation and Habilitative Services Outpatient Therapy </w:t>
            </w:r>
          </w:p>
          <w:bookmarkEnd w:id="144"/>
          <w:p w14:paraId="427F04F7" w14:textId="77777777" w:rsidR="00A719B8" w:rsidRPr="00B77DA8" w:rsidRDefault="00A719B8">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rsidP="00903AE7">
            <w:pPr>
              <w:pStyle w:val="TableTextCharCharChar1"/>
              <w:ind w:left="288" w:hanging="288"/>
            </w:pPr>
            <w:r w:rsidRPr="00B77DA8">
              <w:rPr>
                <w:color w:val="000000"/>
              </w:rPr>
              <w:t>●   P</w:t>
            </w:r>
            <w:r w:rsidRPr="00B77DA8">
              <w:t>ost-cochlear implant aural therapy;</w:t>
            </w:r>
          </w:p>
          <w:p w14:paraId="427F0500" w14:textId="30226096"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141CD2" w:rsidRPr="00141CD2">
              <w:rPr>
                <w:color w:val="000000"/>
              </w:rPr>
              <w:t>stroke</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9" w14:textId="58C5C8D6" w:rsidR="00A719B8" w:rsidRPr="00B77DA8" w:rsidRDefault="00A719B8">
            <w:pPr>
              <w:pStyle w:val="TableTextCharCharChar1"/>
            </w:pPr>
            <w:r w:rsidRPr="00B77DA8">
              <w:t>The Plan will pay Benefits for speech therapy only when the speech impediment or dysfunction results from Injury, Sickness, stroke, cancer, 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12F0F85" w14:textId="77777777" w:rsidR="006907FB" w:rsidRPr="00B77DA8" w:rsidRDefault="006907FB" w:rsidP="00822A60">
            <w:pPr>
              <w:pStyle w:val="TableTextCharCharChar1"/>
              <w:rPr>
                <w:b/>
                <w:color w:val="000000"/>
              </w:rPr>
            </w:pPr>
          </w:p>
          <w:p w14:paraId="427F050F" w14:textId="1AF82AA7" w:rsidR="000302A5" w:rsidRPr="00B77DA8" w:rsidRDefault="000302A5" w:rsidP="000302A5">
            <w:pPr>
              <w:pStyle w:val="TableTextCharCharChar1"/>
              <w:rPr>
                <w:b/>
                <w:color w:val="000000"/>
              </w:rPr>
            </w:pPr>
            <w:r w:rsidRPr="00B77DA8">
              <w:t>If the service is provided in a doctor’s office, additional co-pays, deductible or co-insurance may apply.</w:t>
            </w: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510" w14:textId="1EC17E6F" w:rsidR="00A719B8" w:rsidRPr="00B77DA8" w:rsidRDefault="002B3E35">
            <w:pPr>
              <w:pStyle w:val="TableTextCharCharChar1"/>
              <w:numPr>
                <w:ilvl w:val="12"/>
                <w:numId w:val="0"/>
              </w:numPr>
            </w:pPr>
            <w:r>
              <w:rPr>
                <w:b/>
                <w:color w:val="0000FF"/>
              </w:rPr>
              <w:t>$30</w:t>
            </w:r>
            <w:r w:rsidRPr="00B77DA8">
              <w:t xml:space="preserve"> </w:t>
            </w:r>
            <w:r w:rsidR="00A719B8" w:rsidRPr="00B77DA8">
              <w:t xml:space="preserve">copay per visit then </w:t>
            </w:r>
            <w:r w:rsidR="00BA5BF6">
              <w:rPr>
                <w:b/>
                <w:color w:val="0000FF"/>
              </w:rPr>
              <w:t>10</w:t>
            </w:r>
            <w:r w:rsidR="00E75496">
              <w:rPr>
                <w:b/>
                <w:color w:val="0000FF"/>
              </w:rPr>
              <w:t>0%</w:t>
            </w:r>
            <w:r w:rsidR="00A719B8" w:rsidRPr="00B77DA8">
              <w:rPr>
                <w:b/>
                <w:color w:val="0000FF"/>
              </w:rPr>
              <w:t xml:space="preserve"> </w:t>
            </w:r>
            <w:r w:rsidR="00A719B8" w:rsidRPr="00B77DA8">
              <w:rPr>
                <w:bCs/>
              </w:rPr>
              <w:t>of eligible expenses</w:t>
            </w:r>
            <w:r w:rsidR="00A719B8" w:rsidRPr="00B77DA8">
              <w:rPr>
                <w:bCs/>
                <w:color w:val="0000FF"/>
              </w:rPr>
              <w:t>.</w:t>
            </w:r>
          </w:p>
          <w:p w14:paraId="427F0511" w14:textId="77777777" w:rsidR="00A719B8" w:rsidRPr="00B77DA8" w:rsidRDefault="00A719B8">
            <w:pPr>
              <w:pStyle w:val="TableTextCharCharChar1"/>
              <w:numPr>
                <w:ilvl w:val="12"/>
                <w:numId w:val="0"/>
              </w:numPr>
            </w:pPr>
          </w:p>
          <w:p w14:paraId="427F0519" w14:textId="77777777" w:rsidR="00A719B8" w:rsidRPr="00B77DA8" w:rsidRDefault="00A719B8">
            <w:pPr>
              <w:pStyle w:val="TableTextCharCharChar1"/>
              <w:numPr>
                <w:ilvl w:val="12"/>
                <w:numId w:val="0"/>
              </w:numPr>
              <w:rPr>
                <w:b/>
              </w:rPr>
            </w:pPr>
          </w:p>
          <w:p w14:paraId="427F051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1E" w14:textId="5162288B" w:rsidR="00A719B8" w:rsidRPr="00B77DA8" w:rsidRDefault="00504A47" w:rsidP="00A53859">
            <w:pPr>
              <w:pStyle w:val="TableTextCharCharChar1"/>
              <w:numPr>
                <w:ilvl w:val="0"/>
                <w:numId w:val="14"/>
              </w:numPr>
              <w:rPr>
                <w:color w:val="000000"/>
              </w:rPr>
            </w:pPr>
            <w:r>
              <w:rPr>
                <w:b/>
                <w:bCs/>
                <w:color w:val="0000FF"/>
              </w:rPr>
              <w:t>20</w:t>
            </w:r>
            <w:r w:rsidR="00A719B8" w:rsidRPr="00B77DA8">
              <w:rPr>
                <w:color w:val="000000"/>
              </w:rPr>
              <w:t xml:space="preserve"> visits of physical therapy per </w:t>
            </w:r>
            <w:r w:rsidR="00126907">
              <w:rPr>
                <w:bCs/>
              </w:rPr>
              <w:t>Calendar</w:t>
            </w:r>
            <w:r w:rsidR="00A719B8" w:rsidRPr="00B77DA8">
              <w:rPr>
                <w:bCs/>
                <w:color w:val="000000"/>
              </w:rPr>
              <w:t xml:space="preserve"> year.</w:t>
            </w:r>
          </w:p>
          <w:p w14:paraId="427F051F" w14:textId="2ECE4FDE" w:rsidR="00A719B8" w:rsidRPr="00B77DA8" w:rsidRDefault="00C82517" w:rsidP="00A53859">
            <w:pPr>
              <w:pStyle w:val="TableTextCharCharChar1"/>
              <w:numPr>
                <w:ilvl w:val="0"/>
                <w:numId w:val="14"/>
              </w:numPr>
              <w:rPr>
                <w:bCs/>
                <w:color w:val="000000"/>
              </w:rPr>
            </w:pPr>
            <w:r>
              <w:rPr>
                <w:b/>
                <w:bCs/>
                <w:color w:val="0000FF"/>
              </w:rPr>
              <w:t>20</w:t>
            </w:r>
            <w:r w:rsidR="00A719B8" w:rsidRPr="00B77DA8">
              <w:rPr>
                <w:color w:val="000000"/>
              </w:rPr>
              <w:t xml:space="preserve"> visits of occupational therapy per </w:t>
            </w:r>
            <w:r w:rsidR="00126907">
              <w:rPr>
                <w:bCs/>
              </w:rPr>
              <w:t>Calendar</w:t>
            </w:r>
            <w:r w:rsidR="00A719B8" w:rsidRPr="00B77DA8">
              <w:rPr>
                <w:bCs/>
                <w:color w:val="000000"/>
              </w:rPr>
              <w:t xml:space="preserve"> year.</w:t>
            </w:r>
          </w:p>
          <w:p w14:paraId="427F0521" w14:textId="2B5C3E45" w:rsidR="00A719B8" w:rsidRPr="00B77DA8" w:rsidRDefault="00513AF8" w:rsidP="00A53859">
            <w:pPr>
              <w:pStyle w:val="TableTextCharCharChar1"/>
              <w:numPr>
                <w:ilvl w:val="0"/>
                <w:numId w:val="14"/>
              </w:numPr>
              <w:rPr>
                <w:color w:val="000000"/>
              </w:rPr>
            </w:pPr>
            <w:r>
              <w:rPr>
                <w:b/>
                <w:bCs/>
                <w:color w:val="0000FF"/>
              </w:rPr>
              <w:t>20</w:t>
            </w:r>
            <w:r w:rsidR="00A719B8" w:rsidRPr="00B77DA8">
              <w:rPr>
                <w:color w:val="000000"/>
              </w:rPr>
              <w:t xml:space="preserve"> visits of speech therapy per </w:t>
            </w:r>
            <w:r w:rsidR="00126907">
              <w:rPr>
                <w:bCs/>
              </w:rPr>
              <w:t>Calendar</w:t>
            </w:r>
            <w:r w:rsidR="00A719B8" w:rsidRPr="00B77DA8">
              <w:rPr>
                <w:bCs/>
                <w:color w:val="000000"/>
              </w:rPr>
              <w:t xml:space="preserve"> year.</w:t>
            </w:r>
          </w:p>
          <w:p w14:paraId="427F0522" w14:textId="47961A7E" w:rsidR="00A719B8" w:rsidRPr="00B77DA8" w:rsidRDefault="00D82BF7" w:rsidP="00A53859">
            <w:pPr>
              <w:pStyle w:val="TableTextCharCharChar1"/>
              <w:numPr>
                <w:ilvl w:val="0"/>
                <w:numId w:val="14"/>
              </w:numPr>
              <w:rPr>
                <w:color w:val="000000"/>
              </w:rPr>
            </w:pPr>
            <w:r>
              <w:rPr>
                <w:b/>
                <w:bCs/>
                <w:color w:val="0000FF"/>
              </w:rPr>
              <w:t>30</w:t>
            </w:r>
            <w:r w:rsidR="00A719B8" w:rsidRPr="00B77DA8">
              <w:rPr>
                <w:color w:val="000000"/>
              </w:rPr>
              <w:t xml:space="preserve"> visits of post-cochlear implant aural therapy per </w:t>
            </w:r>
            <w:r w:rsidR="00126907">
              <w:rPr>
                <w:bCs/>
              </w:rPr>
              <w:t>Calendar</w:t>
            </w:r>
            <w:r w:rsidR="00A719B8" w:rsidRPr="00B77DA8">
              <w:rPr>
                <w:bCs/>
                <w:color w:val="000000"/>
              </w:rPr>
              <w:t xml:space="preserve"> year</w:t>
            </w:r>
          </w:p>
          <w:p w14:paraId="427F0524" w14:textId="1E027B5B" w:rsidR="00A719B8" w:rsidRPr="00B77DA8" w:rsidRDefault="006B00BB" w:rsidP="00A53859">
            <w:pPr>
              <w:pStyle w:val="TableTextCharCharChar1"/>
              <w:numPr>
                <w:ilvl w:val="0"/>
                <w:numId w:val="14"/>
              </w:numPr>
              <w:rPr>
                <w:color w:val="000000"/>
              </w:rPr>
            </w:pPr>
            <w:r>
              <w:rPr>
                <w:b/>
                <w:bCs/>
                <w:color w:val="0000FF"/>
              </w:rPr>
              <w:t>20</w:t>
            </w:r>
            <w:r w:rsidR="00A719B8" w:rsidRPr="00B77DA8">
              <w:rPr>
                <w:color w:val="000000"/>
              </w:rPr>
              <w:t xml:space="preserve"> visits of cognitive rehabilitation therapy per </w:t>
            </w:r>
            <w:r w:rsidR="00126907">
              <w:rPr>
                <w:bCs/>
              </w:rPr>
              <w:t>Calendar</w:t>
            </w:r>
            <w:r w:rsidR="00A719B8" w:rsidRPr="00B77DA8">
              <w:rPr>
                <w:bCs/>
                <w:color w:val="000000"/>
              </w:rPr>
              <w:t xml:space="preserve"> year.</w:t>
            </w:r>
            <w:r w:rsidR="007504BD">
              <w:rPr>
                <w:bCs/>
                <w:color w:val="000000"/>
              </w:rPr>
              <w:t xml:space="preserve"> </w:t>
            </w:r>
            <w:r w:rsidR="007504BD" w:rsidRPr="00B12E72">
              <w:rPr>
                <w:bCs/>
                <w:color w:val="000000"/>
              </w:rPr>
              <w:t xml:space="preserve">An additional </w:t>
            </w:r>
            <w:r w:rsidR="007504BD" w:rsidRPr="00D85CC0">
              <w:rPr>
                <w:b/>
                <w:bCs/>
                <w:color w:val="0000FF"/>
              </w:rPr>
              <w:t>30</w:t>
            </w:r>
            <w:r w:rsidR="007504BD" w:rsidRPr="00B12E72">
              <w:rPr>
                <w:bCs/>
                <w:color w:val="000000"/>
              </w:rPr>
              <w:t xml:space="preserve"> visits for head and spinal injuries may be available when Medically Necessary.</w:t>
            </w:r>
          </w:p>
          <w:p w14:paraId="427F0525" w14:textId="07465E4A" w:rsidR="00A719B8" w:rsidRPr="00B77DA8" w:rsidRDefault="00C82517" w:rsidP="00A53859">
            <w:pPr>
              <w:pStyle w:val="TableTextCharCharChar1"/>
              <w:numPr>
                <w:ilvl w:val="0"/>
                <w:numId w:val="14"/>
              </w:numPr>
              <w:rPr>
                <w:color w:val="000000"/>
              </w:rPr>
            </w:pPr>
            <w:r>
              <w:rPr>
                <w:b/>
                <w:bCs/>
                <w:color w:val="0000FF"/>
              </w:rPr>
              <w:t>20</w:t>
            </w:r>
            <w:r w:rsidR="00A719B8" w:rsidRPr="00B77DA8">
              <w:rPr>
                <w:color w:val="000000"/>
              </w:rPr>
              <w:t xml:space="preserve"> visits of pulmonary rehabilitation therapy per </w:t>
            </w:r>
            <w:r w:rsidR="00126907">
              <w:rPr>
                <w:bCs/>
              </w:rPr>
              <w:t>Calendar</w:t>
            </w:r>
            <w:r w:rsidR="00A719B8" w:rsidRPr="00B77DA8">
              <w:rPr>
                <w:bCs/>
                <w:color w:val="000000"/>
              </w:rPr>
              <w:t xml:space="preserve"> year.</w:t>
            </w:r>
          </w:p>
          <w:p w14:paraId="427F0526" w14:textId="45BFD256" w:rsidR="00A719B8" w:rsidRPr="00B77DA8" w:rsidRDefault="00A70118" w:rsidP="00A53859">
            <w:pPr>
              <w:pStyle w:val="TableTextCharCharChar1"/>
              <w:numPr>
                <w:ilvl w:val="0"/>
                <w:numId w:val="14"/>
              </w:numPr>
              <w:rPr>
                <w:color w:val="000000"/>
              </w:rPr>
            </w:pPr>
            <w:r>
              <w:rPr>
                <w:b/>
                <w:bCs/>
                <w:color w:val="0000FF"/>
              </w:rPr>
              <w:t>36</w:t>
            </w:r>
            <w:r w:rsidR="00A719B8" w:rsidRPr="00B77DA8">
              <w:rPr>
                <w:color w:val="000000"/>
              </w:rPr>
              <w:t xml:space="preserve"> visits of cardiac rehabilitation therapy per </w:t>
            </w:r>
            <w:r w:rsidR="00126907">
              <w:rPr>
                <w:bCs/>
              </w:rPr>
              <w:t>Calendar</w:t>
            </w:r>
            <w:r w:rsidR="00A719B8" w:rsidRPr="00B77DA8">
              <w:rPr>
                <w:bCs/>
                <w:color w:val="000000"/>
              </w:rPr>
              <w:t xml:space="preserve"> year.</w:t>
            </w: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532" w14:textId="2224BC3B" w:rsidR="00A719B8" w:rsidRPr="00B77DA8" w:rsidRDefault="00E75496" w:rsidP="00C43D43">
            <w:pPr>
              <w:pStyle w:val="TableTextCharCharChar1"/>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427F053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3E" w14:textId="4DCED46D" w:rsidR="00A719B8" w:rsidRPr="00B77DA8" w:rsidRDefault="00504A47" w:rsidP="00A53859">
            <w:pPr>
              <w:pStyle w:val="TableTextCharCharChar1"/>
              <w:numPr>
                <w:ilvl w:val="0"/>
                <w:numId w:val="14"/>
              </w:numPr>
              <w:rPr>
                <w:color w:val="000000"/>
              </w:rPr>
            </w:pPr>
            <w:r>
              <w:rPr>
                <w:b/>
                <w:bCs/>
                <w:color w:val="0000FF"/>
              </w:rPr>
              <w:t>20</w:t>
            </w:r>
            <w:r w:rsidR="00A719B8" w:rsidRPr="00B77DA8">
              <w:rPr>
                <w:color w:val="000000"/>
              </w:rPr>
              <w:t xml:space="preserve"> visits of physical therapy per </w:t>
            </w:r>
            <w:r w:rsidR="00126907">
              <w:rPr>
                <w:bCs/>
              </w:rPr>
              <w:t>Calendar</w:t>
            </w:r>
            <w:r w:rsidR="00A719B8" w:rsidRPr="00B77DA8">
              <w:rPr>
                <w:bCs/>
                <w:color w:val="000000"/>
              </w:rPr>
              <w:t xml:space="preserve"> year.</w:t>
            </w:r>
          </w:p>
          <w:p w14:paraId="427F053F" w14:textId="3EF9289A" w:rsidR="00A719B8" w:rsidRPr="00B77DA8" w:rsidRDefault="00C82517" w:rsidP="00A53859">
            <w:pPr>
              <w:pStyle w:val="TableTextCharCharChar1"/>
              <w:numPr>
                <w:ilvl w:val="0"/>
                <w:numId w:val="14"/>
              </w:numPr>
              <w:rPr>
                <w:bCs/>
                <w:color w:val="000000"/>
              </w:rPr>
            </w:pPr>
            <w:r>
              <w:rPr>
                <w:b/>
                <w:bCs/>
                <w:color w:val="0000FF"/>
              </w:rPr>
              <w:t>20</w:t>
            </w:r>
            <w:r w:rsidR="00A719B8" w:rsidRPr="00B77DA8">
              <w:rPr>
                <w:color w:val="000000"/>
              </w:rPr>
              <w:t xml:space="preserve"> visits of occupational therapy per </w:t>
            </w:r>
            <w:r w:rsidR="00126907">
              <w:rPr>
                <w:bCs/>
              </w:rPr>
              <w:t>Calendar</w:t>
            </w:r>
            <w:r w:rsidR="00A719B8" w:rsidRPr="00B77DA8">
              <w:rPr>
                <w:bCs/>
                <w:color w:val="000000"/>
              </w:rPr>
              <w:t xml:space="preserve"> year.</w:t>
            </w:r>
          </w:p>
          <w:p w14:paraId="427F0541" w14:textId="076B30EF" w:rsidR="00A719B8" w:rsidRPr="00B77DA8" w:rsidRDefault="00513AF8" w:rsidP="00A53859">
            <w:pPr>
              <w:pStyle w:val="TableTextCharCharChar1"/>
              <w:numPr>
                <w:ilvl w:val="0"/>
                <w:numId w:val="14"/>
              </w:numPr>
              <w:rPr>
                <w:color w:val="000000"/>
              </w:rPr>
            </w:pPr>
            <w:r>
              <w:rPr>
                <w:b/>
                <w:bCs/>
                <w:color w:val="0000FF"/>
              </w:rPr>
              <w:t>20</w:t>
            </w:r>
            <w:r w:rsidR="00A719B8" w:rsidRPr="00B77DA8">
              <w:rPr>
                <w:color w:val="000000"/>
              </w:rPr>
              <w:t xml:space="preserve"> visits of speech therapy per </w:t>
            </w:r>
            <w:r w:rsidR="00126907">
              <w:rPr>
                <w:bCs/>
              </w:rPr>
              <w:t>Calendar</w:t>
            </w:r>
            <w:r w:rsidR="00A719B8" w:rsidRPr="00B77DA8">
              <w:rPr>
                <w:bCs/>
                <w:color w:val="000000"/>
              </w:rPr>
              <w:t xml:space="preserve"> year.</w:t>
            </w:r>
          </w:p>
          <w:p w14:paraId="427F0542" w14:textId="777E21E6" w:rsidR="00A719B8" w:rsidRPr="00B77DA8" w:rsidRDefault="00D82BF7" w:rsidP="00A53859">
            <w:pPr>
              <w:pStyle w:val="TableTextCharCharChar1"/>
              <w:numPr>
                <w:ilvl w:val="0"/>
                <w:numId w:val="14"/>
              </w:numPr>
              <w:rPr>
                <w:color w:val="000000"/>
              </w:rPr>
            </w:pPr>
            <w:r>
              <w:rPr>
                <w:b/>
                <w:bCs/>
                <w:color w:val="0000FF"/>
              </w:rPr>
              <w:t>30</w:t>
            </w:r>
            <w:r w:rsidR="00A719B8" w:rsidRPr="00B77DA8">
              <w:rPr>
                <w:color w:val="000000"/>
              </w:rPr>
              <w:t xml:space="preserve"> visits of post-cochlear implant aural therapy per </w:t>
            </w:r>
            <w:r w:rsidR="00126907">
              <w:rPr>
                <w:bCs/>
              </w:rPr>
              <w:t>Calendar</w:t>
            </w:r>
            <w:r w:rsidR="00A719B8" w:rsidRPr="00B77DA8">
              <w:rPr>
                <w:bCs/>
                <w:color w:val="000000"/>
              </w:rPr>
              <w:t xml:space="preserve"> year</w:t>
            </w:r>
          </w:p>
          <w:p w14:paraId="427F0544" w14:textId="4ADE2E68" w:rsidR="00A719B8" w:rsidRPr="00B77DA8" w:rsidRDefault="006B00BB" w:rsidP="00A53859">
            <w:pPr>
              <w:pStyle w:val="TableTextCharCharChar1"/>
              <w:numPr>
                <w:ilvl w:val="0"/>
                <w:numId w:val="14"/>
              </w:numPr>
              <w:rPr>
                <w:color w:val="000000"/>
              </w:rPr>
            </w:pPr>
            <w:r>
              <w:rPr>
                <w:b/>
                <w:bCs/>
                <w:color w:val="0000FF"/>
              </w:rPr>
              <w:t>20</w:t>
            </w:r>
            <w:r w:rsidR="00A719B8" w:rsidRPr="00B77DA8">
              <w:rPr>
                <w:color w:val="000000"/>
              </w:rPr>
              <w:t xml:space="preserve"> visits of cognitive rehabilitation therapy per </w:t>
            </w:r>
            <w:r w:rsidR="00126907">
              <w:rPr>
                <w:bCs/>
              </w:rPr>
              <w:t>Calendar</w:t>
            </w:r>
            <w:r w:rsidR="00A719B8" w:rsidRPr="00B77DA8">
              <w:rPr>
                <w:bCs/>
                <w:color w:val="000000"/>
              </w:rPr>
              <w:t xml:space="preserve"> year.</w:t>
            </w:r>
            <w:r w:rsidR="007504BD">
              <w:rPr>
                <w:bCs/>
                <w:color w:val="000000"/>
              </w:rPr>
              <w:t xml:space="preserve"> </w:t>
            </w:r>
            <w:r w:rsidR="007504BD" w:rsidRPr="00B12E72">
              <w:rPr>
                <w:bCs/>
                <w:color w:val="000000"/>
              </w:rPr>
              <w:t xml:space="preserve">An additional </w:t>
            </w:r>
            <w:r w:rsidR="007504BD" w:rsidRPr="00D85CC0">
              <w:rPr>
                <w:b/>
                <w:bCs/>
                <w:color w:val="0000FF"/>
              </w:rPr>
              <w:t>30</w:t>
            </w:r>
            <w:r w:rsidR="007504BD" w:rsidRPr="00B12E72">
              <w:rPr>
                <w:bCs/>
                <w:color w:val="000000"/>
              </w:rPr>
              <w:t xml:space="preserve"> visits for head and spinal injuries may be available when Medically Necessary.</w:t>
            </w:r>
          </w:p>
          <w:p w14:paraId="427F0545" w14:textId="4D80CBC6" w:rsidR="00A719B8" w:rsidRPr="00B77DA8" w:rsidRDefault="00C82517" w:rsidP="00A53859">
            <w:pPr>
              <w:pStyle w:val="TableTextCharCharChar1"/>
              <w:numPr>
                <w:ilvl w:val="0"/>
                <w:numId w:val="14"/>
              </w:numPr>
              <w:rPr>
                <w:color w:val="000000"/>
              </w:rPr>
            </w:pPr>
            <w:r>
              <w:rPr>
                <w:b/>
                <w:bCs/>
                <w:color w:val="0000FF"/>
              </w:rPr>
              <w:t>20</w:t>
            </w:r>
            <w:r w:rsidR="00A719B8" w:rsidRPr="00B77DA8">
              <w:rPr>
                <w:color w:val="000000"/>
              </w:rPr>
              <w:t xml:space="preserve"> visits of pulmonary rehabilitation therapy per </w:t>
            </w:r>
            <w:r w:rsidR="00126907">
              <w:rPr>
                <w:bCs/>
              </w:rPr>
              <w:t>Calendar</w:t>
            </w:r>
            <w:r w:rsidR="00A719B8" w:rsidRPr="00B77DA8">
              <w:rPr>
                <w:bCs/>
                <w:color w:val="000000"/>
              </w:rPr>
              <w:t xml:space="preserve"> year.</w:t>
            </w:r>
          </w:p>
          <w:p w14:paraId="427F0546" w14:textId="2CB27E40" w:rsidR="00A719B8" w:rsidRPr="00B77DA8" w:rsidRDefault="00A70118" w:rsidP="00A53859">
            <w:pPr>
              <w:pStyle w:val="TableTextCharCharChar1"/>
              <w:numPr>
                <w:ilvl w:val="0"/>
                <w:numId w:val="14"/>
              </w:numPr>
              <w:rPr>
                <w:color w:val="000000"/>
              </w:rPr>
            </w:pPr>
            <w:r>
              <w:rPr>
                <w:b/>
                <w:bCs/>
                <w:color w:val="0000FF"/>
              </w:rPr>
              <w:t>36</w:t>
            </w:r>
            <w:r w:rsidR="00A719B8" w:rsidRPr="00B77DA8">
              <w:rPr>
                <w:color w:val="000000"/>
              </w:rPr>
              <w:t xml:space="preserve"> visits of cardiac rehabilitation therapy per </w:t>
            </w:r>
            <w:r w:rsidR="00126907">
              <w:rPr>
                <w:bCs/>
              </w:rPr>
              <w:t>Calendar</w:t>
            </w:r>
            <w:r w:rsidR="00A719B8"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rsidP="005E1483">
            <w:pPr>
              <w:pStyle w:val="TableTextCharCharChar1"/>
              <w:rPr>
                <w:b/>
                <w:color w:val="000000"/>
              </w:rPr>
            </w:pPr>
          </w:p>
        </w:tc>
      </w:tr>
      <w:tr w:rsidR="00A719B8" w:rsidRPr="00B77DA8" w14:paraId="427F05B9"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45" w:name="Skilled_Nursing_Facility_Inpatient_Rehab"/>
            <w:r w:rsidRPr="00B77DA8">
              <w:rPr>
                <w:b/>
                <w:bCs/>
              </w:rPr>
              <w:t>Skilled Nursing Facility Inpatient Rehabilitation Facility Services</w:t>
            </w:r>
            <w:bookmarkEnd w:id="145"/>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6C3CEB66" w:rsidR="00A719B8" w:rsidRPr="00B77DA8" w:rsidRDefault="00A719B8" w:rsidP="003F1898">
            <w:pPr>
              <w:pStyle w:val="TableTextChar"/>
            </w:pPr>
            <w:r w:rsidRPr="00B77DA8">
              <w:t>Room and board in a semi-private room (a room with two or more beds); and</w:t>
            </w:r>
          </w:p>
          <w:p w14:paraId="427F0562" w14:textId="781FA46F"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075D0005"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585" w14:textId="4CAB393A" w:rsidR="00A719B8" w:rsidRPr="00B77DA8" w:rsidRDefault="00E75496" w:rsidP="003F1898">
            <w:pPr>
              <w:pStyle w:val="TableTextChar"/>
              <w:numPr>
                <w:ilvl w:val="12"/>
                <w:numId w:val="0"/>
              </w:numPr>
              <w:rPr>
                <w:bCs/>
              </w:rPr>
            </w:pPr>
            <w:r>
              <w:rPr>
                <w:b/>
                <w:color w:val="0000FF"/>
              </w:rPr>
              <w:t>80%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E" w14:textId="77777777" w:rsidR="00A719B8" w:rsidRPr="00B77DA8" w:rsidRDefault="00A719B8" w:rsidP="003F1898">
            <w:pPr>
              <w:pStyle w:val="TableTextChar"/>
              <w:numPr>
                <w:ilvl w:val="12"/>
                <w:numId w:val="0"/>
              </w:numPr>
              <w:rPr>
                <w:color w:val="000000"/>
              </w:rPr>
            </w:pPr>
          </w:p>
          <w:p w14:paraId="427F0593" w14:textId="6A336BDE" w:rsidR="00A719B8" w:rsidRPr="00B77DA8" w:rsidRDefault="00A719B8" w:rsidP="003F1898">
            <w:pPr>
              <w:pStyle w:val="TableTextChar"/>
              <w:numPr>
                <w:ilvl w:val="12"/>
                <w:numId w:val="0"/>
              </w:numPr>
              <w:rPr>
                <w:color w:val="FF0000"/>
              </w:rPr>
            </w:pPr>
            <w:r w:rsidRPr="00B77DA8">
              <w:rPr>
                <w:color w:val="000000"/>
              </w:rPr>
              <w:t xml:space="preserve">Any combination of Network and Non-Network Benefits is limited to </w:t>
            </w:r>
            <w:r w:rsidR="003A42A1">
              <w:rPr>
                <w:b/>
                <w:color w:val="0000FF"/>
              </w:rPr>
              <w:t>60</w:t>
            </w:r>
            <w:r w:rsidRPr="00B77DA8">
              <w:rPr>
                <w:b/>
                <w:color w:val="000000"/>
              </w:rPr>
              <w:t xml:space="preserve"> </w:t>
            </w:r>
            <w:r w:rsidRPr="00B77DA8">
              <w:rPr>
                <w:color w:val="000000"/>
              </w:rPr>
              <w:t xml:space="preserve">days per </w:t>
            </w:r>
            <w:r w:rsidR="00126907">
              <w:rPr>
                <w:bCs/>
              </w:rPr>
              <w:t>Calendar</w:t>
            </w:r>
            <w:r w:rsidRPr="00B77DA8">
              <w:rPr>
                <w:bCs/>
                <w:color w:val="000000"/>
              </w:rPr>
              <w:t xml:space="preserve"> year.</w:t>
            </w: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59A" w14:textId="51BE1311" w:rsidR="00A719B8" w:rsidRPr="00B77DA8" w:rsidRDefault="00E75496" w:rsidP="005460F8">
            <w:pPr>
              <w:pStyle w:val="TableTextChar"/>
              <w:numPr>
                <w:ilvl w:val="12"/>
                <w:numId w:val="0"/>
              </w:numPr>
              <w:rPr>
                <w:bCs/>
              </w:rPr>
            </w:pPr>
            <w:r>
              <w:rPr>
                <w:b/>
                <w:color w:val="0000FF"/>
              </w:rPr>
              <w:t>50%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9F" w14:textId="64E21583" w:rsidR="00A719B8" w:rsidRPr="00B77DA8" w:rsidRDefault="00A719B8" w:rsidP="003F1898">
            <w:pPr>
              <w:pStyle w:val="TableTextChar"/>
              <w:numPr>
                <w:ilvl w:val="12"/>
                <w:numId w:val="0"/>
              </w:numPr>
              <w:rPr>
                <w:color w:val="000000"/>
              </w:rPr>
            </w:pPr>
            <w:r w:rsidRPr="00B77DA8">
              <w:rPr>
                <w:color w:val="000000"/>
              </w:rPr>
              <w:t xml:space="preserve">Any combination of Network and Non-Network Benefits is limited to </w:t>
            </w:r>
            <w:r w:rsidR="003A42A1">
              <w:rPr>
                <w:b/>
                <w:color w:val="0000FF"/>
              </w:rPr>
              <w:t>60</w:t>
            </w:r>
            <w:r w:rsidRPr="00B77DA8">
              <w:rPr>
                <w:color w:val="000000"/>
              </w:rPr>
              <w:t xml:space="preserve"> days per </w:t>
            </w:r>
            <w:r w:rsidR="00126907">
              <w:rPr>
                <w:bCs/>
              </w:rPr>
              <w:t>Calendar</w:t>
            </w:r>
            <w:r w:rsidRPr="00B77DA8">
              <w:rPr>
                <w:bCs/>
                <w:color w:val="000000"/>
              </w:rPr>
              <w:t xml:space="preserve"> year.</w:t>
            </w:r>
          </w:p>
          <w:p w14:paraId="427F05A0" w14:textId="77777777" w:rsidR="00A719B8" w:rsidRPr="00B77DA8" w:rsidRDefault="00A719B8" w:rsidP="003F1898">
            <w:pPr>
              <w:pStyle w:val="TableTextChar"/>
              <w:numPr>
                <w:ilvl w:val="12"/>
                <w:numId w:val="0"/>
              </w:numPr>
            </w:pPr>
          </w:p>
          <w:p w14:paraId="427F05A1" w14:textId="77777777" w:rsidR="00A719B8" w:rsidRPr="00B77DA8" w:rsidRDefault="00A719B8" w:rsidP="003F1898">
            <w:pPr>
              <w:pStyle w:val="TableTextChar"/>
              <w:numPr>
                <w:ilvl w:val="12"/>
                <w:numId w:val="0"/>
              </w:numPr>
              <w:rPr>
                <w:color w:val="FF0000"/>
              </w:rPr>
            </w:pPr>
          </w:p>
          <w:p w14:paraId="427F05AF" w14:textId="26B9F02D"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3DAF6C11"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 xml:space="preserve">48 </w:t>
            </w:r>
            <w:r w:rsidRPr="00B77DA8">
              <w:rPr>
                <w:bCs/>
              </w:rPr>
              <w:t>hours</w:t>
            </w:r>
            <w:r w:rsidRPr="00B77DA8">
              <w:t>, or as soon as is reasonably possible.</w:t>
            </w:r>
          </w:p>
          <w:p w14:paraId="427F05B3" w14:textId="77777777" w:rsidR="00A719B8" w:rsidRPr="00B77DA8" w:rsidRDefault="00A719B8" w:rsidP="00A15E8B">
            <w:pPr>
              <w:pStyle w:val="TableTextChar"/>
              <w:numPr>
                <w:ilvl w:val="12"/>
                <w:numId w:val="0"/>
              </w:numPr>
            </w:pPr>
          </w:p>
          <w:p w14:paraId="427F05B8" w14:textId="70EA514F"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reduced to </w:t>
            </w:r>
            <w:r w:rsidR="00DC7699">
              <w:rPr>
                <w:b/>
                <w:color w:val="0000FF"/>
              </w:rPr>
              <w:t>50%</w:t>
            </w:r>
            <w:r w:rsidRPr="00B77DA8">
              <w:t xml:space="preserve"> of Eligible Expenses</w:t>
            </w:r>
            <w:r w:rsidR="00D53C9A">
              <w:t>.</w:t>
            </w:r>
            <w:r w:rsidRPr="00B77DA8">
              <w:t xml:space="preserve"> </w:t>
            </w:r>
          </w:p>
        </w:tc>
      </w:tr>
      <w:tr w:rsidR="00991FEB" w:rsidRPr="00B77DA8" w14:paraId="6D3984D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6" w:name="Spine_and_Joint_Solution_Program_SJS"/>
            <w:r w:rsidRPr="00B77DA8">
              <w:rPr>
                <w:b/>
                <w:bCs/>
                <w:sz w:val="24"/>
                <w:szCs w:val="24"/>
              </w:rPr>
              <w:t>Spine and Joint Solution Program (SJS)</w:t>
            </w:r>
            <w:bookmarkEnd w:id="146"/>
          </w:p>
          <w:p w14:paraId="258541FD" w14:textId="77777777" w:rsidR="00991FEB" w:rsidRPr="00B77DA8" w:rsidRDefault="00991FEB" w:rsidP="003F1898">
            <w:pPr>
              <w:pStyle w:val="TableTextChar"/>
              <w:rPr>
                <w:b/>
                <w:bCs/>
              </w:rPr>
            </w:pPr>
          </w:p>
        </w:tc>
        <w:tc>
          <w:tcPr>
            <w:tcW w:w="5774" w:type="dxa"/>
            <w:gridSpan w:val="3"/>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4E5C45" w:rsidRPr="00B77DA8" w14:paraId="427F062C"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5056CE13" w14:textId="77777777" w:rsidR="004E5C45" w:rsidRDefault="004E5C45">
            <w:pPr>
              <w:pStyle w:val="TableTextChar"/>
              <w:numPr>
                <w:ilvl w:val="12"/>
                <w:numId w:val="0"/>
              </w:numPr>
              <w:rPr>
                <w:b/>
              </w:rPr>
            </w:pPr>
            <w:bookmarkStart w:id="147" w:name="Transplantation_Services"/>
            <w:r>
              <w:rPr>
                <w:b/>
              </w:rPr>
              <w:t>Transplantation Services</w:t>
            </w:r>
          </w:p>
          <w:p w14:paraId="2D2C90C3" w14:textId="77777777" w:rsidR="004E5C45" w:rsidRDefault="004E5C45">
            <w:pPr>
              <w:pStyle w:val="TableTextChar"/>
              <w:numPr>
                <w:ilvl w:val="12"/>
                <w:numId w:val="0"/>
              </w:numPr>
              <w:rPr>
                <w:b/>
                <w:color w:val="0000FF"/>
              </w:rPr>
            </w:pPr>
          </w:p>
          <w:p w14:paraId="21BA44DC" w14:textId="77777777" w:rsidR="004E5C45" w:rsidRDefault="004E5C45">
            <w:pPr>
              <w:pStyle w:val="TableTextChar"/>
            </w:pPr>
            <w: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Pr>
                <w:color w:val="000000"/>
              </w:rPr>
              <w:t xml:space="preserve">to the donor and the recipient when the recipient is covered under this Plan.  The transplant must meet the </w:t>
            </w:r>
            <w:r>
              <w:t>definition of a Covered Health Service and cannot be Experimental or Investigational, or Unproven.  Examples of transplants for which benefits are available include but are not limited to:</w:t>
            </w:r>
          </w:p>
          <w:p w14:paraId="01F0725C" w14:textId="77777777" w:rsidR="004E5C45" w:rsidRDefault="004E5C45">
            <w:pPr>
              <w:pStyle w:val="TableTextChar"/>
              <w:ind w:left="288" w:hanging="288"/>
            </w:pPr>
            <w:r>
              <w:sym w:font="Symbol" w:char="F0B7"/>
            </w:r>
            <w:r>
              <w:t xml:space="preserve">   Heart;</w:t>
            </w:r>
          </w:p>
          <w:p w14:paraId="005FDD03" w14:textId="77777777" w:rsidR="004E5C45" w:rsidRDefault="004E5C45">
            <w:pPr>
              <w:pStyle w:val="TableTextChar"/>
              <w:ind w:left="288" w:hanging="288"/>
            </w:pPr>
            <w:r>
              <w:sym w:font="Symbol" w:char="F0B7"/>
            </w:r>
            <w:r>
              <w:t xml:space="preserve">   Heart/lung;</w:t>
            </w:r>
          </w:p>
          <w:p w14:paraId="78AE684C" w14:textId="77777777" w:rsidR="004E5C45" w:rsidRDefault="004E5C45">
            <w:pPr>
              <w:pStyle w:val="TableTextChar"/>
              <w:ind w:left="288" w:hanging="288"/>
            </w:pPr>
            <w:r>
              <w:sym w:font="Symbol" w:char="F0B7"/>
            </w:r>
            <w:r>
              <w:t xml:space="preserve">   Lung;</w:t>
            </w:r>
          </w:p>
          <w:p w14:paraId="55E422E3" w14:textId="77777777" w:rsidR="004E5C45" w:rsidRDefault="004E5C45">
            <w:pPr>
              <w:pStyle w:val="TableTextChar"/>
              <w:ind w:left="288" w:hanging="288"/>
            </w:pPr>
            <w:r>
              <w:sym w:font="Symbol" w:char="F0B7"/>
            </w:r>
            <w:r>
              <w:t xml:space="preserve">   Kidney;</w:t>
            </w:r>
          </w:p>
          <w:p w14:paraId="2C1B5514" w14:textId="77777777" w:rsidR="004E5C45" w:rsidRDefault="004E5C45">
            <w:pPr>
              <w:pStyle w:val="TableTextChar"/>
              <w:ind w:left="288" w:hanging="288"/>
            </w:pPr>
            <w:r>
              <w:sym w:font="Symbol" w:char="F0B7"/>
            </w:r>
            <w:r>
              <w:t xml:space="preserve">   Kidney/pancreas;</w:t>
            </w:r>
          </w:p>
          <w:p w14:paraId="2F9BA859" w14:textId="77777777" w:rsidR="004E5C45" w:rsidRDefault="004E5C45">
            <w:pPr>
              <w:pStyle w:val="TableTextChar"/>
              <w:ind w:left="288" w:hanging="288"/>
            </w:pPr>
            <w:r>
              <w:sym w:font="Symbol" w:char="F0B7"/>
            </w:r>
            <w:r>
              <w:t xml:space="preserve">   Liver;</w:t>
            </w:r>
          </w:p>
          <w:p w14:paraId="01962E23" w14:textId="77777777" w:rsidR="004E5C45" w:rsidRDefault="004E5C45">
            <w:pPr>
              <w:pStyle w:val="TableTextChar"/>
              <w:ind w:left="288" w:hanging="288"/>
            </w:pPr>
            <w:r>
              <w:sym w:font="Symbol" w:char="F0B7"/>
            </w:r>
            <w:r>
              <w:t xml:space="preserve">   Liver/kidney;</w:t>
            </w:r>
          </w:p>
          <w:p w14:paraId="797492FC" w14:textId="77777777" w:rsidR="004E5C45" w:rsidRDefault="004E5C45">
            <w:pPr>
              <w:pStyle w:val="TableTextChar"/>
              <w:ind w:left="288" w:hanging="288"/>
            </w:pPr>
            <w:r>
              <w:sym w:font="Symbol" w:char="F0B7"/>
            </w:r>
            <w:r>
              <w:t xml:space="preserve">   Liver/intestinal;</w:t>
            </w:r>
          </w:p>
          <w:p w14:paraId="0837B614" w14:textId="77777777" w:rsidR="004E5C45" w:rsidRDefault="004E5C45">
            <w:pPr>
              <w:pStyle w:val="TableTextChar"/>
              <w:ind w:left="288" w:hanging="288"/>
            </w:pPr>
            <w:r>
              <w:sym w:font="Symbol" w:char="F0B7"/>
            </w:r>
            <w:r>
              <w:t xml:space="preserve">   Pancreas; </w:t>
            </w:r>
          </w:p>
          <w:p w14:paraId="5C50C4E7" w14:textId="77777777" w:rsidR="004E5C45" w:rsidRDefault="004E5C45">
            <w:pPr>
              <w:pStyle w:val="TableTextChar"/>
              <w:ind w:left="288" w:hanging="288"/>
            </w:pPr>
            <w:r>
              <w:sym w:font="Symbol" w:char="F0B7"/>
            </w:r>
            <w:r>
              <w:t xml:space="preserve">   Intestinal; and </w:t>
            </w:r>
          </w:p>
          <w:p w14:paraId="219EAF22" w14:textId="77777777" w:rsidR="004E5C45" w:rsidRDefault="004E5C45">
            <w:pPr>
              <w:pStyle w:val="TableTextChar"/>
              <w:numPr>
                <w:ilvl w:val="12"/>
                <w:numId w:val="0"/>
              </w:numPr>
              <w:ind w:left="288" w:hanging="288"/>
            </w:pPr>
            <w:r>
              <w:sym w:font="Symbol" w:char="F0B7"/>
            </w:r>
            <w:r>
              <w:t xml:space="preserve">   Bone marrow (either from you or from a compatible donor) and peripheral stem cell transplants, with or without high dose chemotherapy.</w:t>
            </w:r>
          </w:p>
          <w:p w14:paraId="5FB15D54" w14:textId="77777777" w:rsidR="004E5C45" w:rsidRDefault="004E5C45">
            <w:pPr>
              <w:pStyle w:val="TableTextChar"/>
              <w:numPr>
                <w:ilvl w:val="12"/>
                <w:numId w:val="0"/>
              </w:numPr>
              <w:ind w:left="288" w:hanging="288"/>
            </w:pPr>
          </w:p>
          <w:p w14:paraId="32563F46" w14:textId="77777777" w:rsidR="004E5C45" w:rsidRDefault="004E5C45">
            <w:pPr>
              <w:pStyle w:val="TableTextCharChar"/>
              <w:rPr>
                <w:b/>
                <w:bCs/>
                <w:color w:val="FF00FF"/>
                <w:szCs w:val="24"/>
              </w:rPr>
            </w:pPr>
            <w:r w:rsidRPr="004E5C45">
              <w:rPr>
                <w:rStyle w:val="Emphasis"/>
                <w:i w:val="0"/>
                <w:color w:val="000000"/>
                <w:szCs w:val="24"/>
              </w:rPr>
              <w:t xml:space="preserve">Benefits are also available for </w:t>
            </w:r>
            <w:proofErr w:type="spellStart"/>
            <w:r w:rsidRPr="004E5C45">
              <w:rPr>
                <w:rStyle w:val="Emphasis"/>
                <w:i w:val="0"/>
                <w:color w:val="000000"/>
                <w:szCs w:val="24"/>
              </w:rPr>
              <w:t>cornea</w:t>
            </w:r>
            <w:proofErr w:type="spellEnd"/>
            <w:r w:rsidRPr="004E5C45">
              <w:rPr>
                <w:rStyle w:val="Emphasis"/>
                <w:i w:val="0"/>
                <w:color w:val="000000"/>
                <w:szCs w:val="24"/>
              </w:rPr>
              <w:t xml:space="preserve"> transplants.</w:t>
            </w:r>
            <w:r w:rsidRPr="009E037F">
              <w:rPr>
                <w:b/>
                <w:i/>
                <w:color w:val="FF00FF"/>
              </w:rPr>
              <w:t xml:space="preserve"> </w:t>
            </w:r>
            <w:r w:rsidRPr="004E5C45">
              <w:rPr>
                <w:rStyle w:val="Emphasis"/>
                <w:i w:val="0"/>
                <w:color w:val="000000"/>
                <w:szCs w:val="24"/>
              </w:rPr>
              <w:t xml:space="preserve">We do not require that </w:t>
            </w:r>
            <w:proofErr w:type="spellStart"/>
            <w:r w:rsidRPr="004E5C45">
              <w:rPr>
                <w:rStyle w:val="Emphasis"/>
                <w:i w:val="0"/>
                <w:color w:val="000000"/>
                <w:szCs w:val="24"/>
              </w:rPr>
              <w:t>cornea</w:t>
            </w:r>
            <w:proofErr w:type="spellEnd"/>
            <w:r w:rsidRPr="004E5C45">
              <w:rPr>
                <w:rStyle w:val="Emphasis"/>
                <w:i w:val="0"/>
                <w:color w:val="000000"/>
                <w:szCs w:val="24"/>
              </w:rPr>
              <w:t xml:space="preserve"> transplants be performed at a</w:t>
            </w:r>
            <w:r>
              <w:rPr>
                <w:rStyle w:val="Emphasis"/>
                <w:color w:val="000000"/>
                <w:szCs w:val="24"/>
              </w:rPr>
              <w:t xml:space="preserve"> </w:t>
            </w:r>
            <w:r>
              <w:t>Centers of Excellence</w:t>
            </w:r>
            <w:r>
              <w:rPr>
                <w:rStyle w:val="Emphasis"/>
                <w:color w:val="000000"/>
                <w:szCs w:val="24"/>
              </w:rPr>
              <w:t xml:space="preserve"> </w:t>
            </w:r>
            <w:r w:rsidRPr="004E5C45">
              <w:rPr>
                <w:rStyle w:val="Emphasis"/>
                <w:i w:val="0"/>
                <w:color w:val="000000"/>
                <w:szCs w:val="24"/>
              </w:rPr>
              <w:t>Facility</w:t>
            </w:r>
            <w:r>
              <w:rPr>
                <w:rStyle w:val="Emphasis"/>
                <w:color w:val="000000"/>
                <w:szCs w:val="24"/>
              </w:rPr>
              <w:t xml:space="preserve"> </w:t>
            </w:r>
            <w:r w:rsidRPr="004E5C45">
              <w:rPr>
                <w:rStyle w:val="Emphasis"/>
                <w:i w:val="0"/>
                <w:color w:val="000000"/>
                <w:szCs w:val="24"/>
              </w:rPr>
              <w:t>in order for you to receive Network Benefits</w:t>
            </w:r>
            <w:r w:rsidRPr="004E5C45">
              <w:rPr>
                <w:rStyle w:val="Emphasis"/>
                <w:i w:val="0"/>
                <w:szCs w:val="24"/>
              </w:rPr>
              <w:t>.</w:t>
            </w:r>
          </w:p>
          <w:p w14:paraId="31C63F84" w14:textId="77777777" w:rsidR="004E5C45" w:rsidRDefault="004E5C45">
            <w:pPr>
              <w:pStyle w:val="TableTextChar"/>
              <w:numPr>
                <w:ilvl w:val="12"/>
                <w:numId w:val="0"/>
              </w:numPr>
            </w:pPr>
          </w:p>
          <w:p w14:paraId="1D7F71B0" w14:textId="77777777" w:rsidR="004E5C45" w:rsidRDefault="004E5C45">
            <w:pPr>
              <w:pStyle w:val="TableTextChar"/>
              <w:numPr>
                <w:ilvl w:val="12"/>
                <w:numId w:val="0"/>
              </w:numPr>
            </w:pPr>
            <w:r>
              <w:t>Donor costs that are directly related to organ removal are Covered Health Services for which Benefits are payable through the organ recipient’s coverage under the Plan.</w:t>
            </w:r>
          </w:p>
          <w:p w14:paraId="3D393266" w14:textId="77777777" w:rsidR="004E5C45" w:rsidRDefault="004E5C45">
            <w:pPr>
              <w:pStyle w:val="TableTextChar"/>
              <w:numPr>
                <w:ilvl w:val="12"/>
                <w:numId w:val="0"/>
              </w:numPr>
            </w:pPr>
          </w:p>
          <w:bookmarkEnd w:id="147"/>
          <w:p w14:paraId="427F05E5" w14:textId="2DC09E9E" w:rsidR="004E5C45" w:rsidRPr="00B77DA8" w:rsidRDefault="004E5C45" w:rsidP="00473D69">
            <w:pPr>
              <w:pStyle w:val="TableTextChar1"/>
              <w:rPr>
                <w:szCs w:val="24"/>
              </w:r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355FAA83" w14:textId="77777777" w:rsidR="004E5C45" w:rsidRDefault="004E5C45">
            <w:pPr>
              <w:pStyle w:val="TableTextCharCharChar1"/>
              <w:numPr>
                <w:ilvl w:val="12"/>
                <w:numId w:val="0"/>
              </w:numPr>
              <w:rPr>
                <w:b/>
                <w:szCs w:val="24"/>
              </w:rPr>
            </w:pPr>
            <w:r>
              <w:rPr>
                <w:b/>
                <w:szCs w:val="24"/>
              </w:rPr>
              <w:t>Centers of Excellence (COE)</w:t>
            </w:r>
          </w:p>
          <w:p w14:paraId="321D2FCB" w14:textId="77777777" w:rsidR="004E5C45" w:rsidRDefault="004E5C45">
            <w:pPr>
              <w:pStyle w:val="TableTextCharCharChar1"/>
              <w:numPr>
                <w:ilvl w:val="12"/>
                <w:numId w:val="0"/>
              </w:numPr>
              <w:rPr>
                <w:b/>
                <w:color w:val="FF00FF"/>
                <w:szCs w:val="24"/>
              </w:rPr>
            </w:pPr>
          </w:p>
          <w:p w14:paraId="24BF4E2C" w14:textId="77777777" w:rsidR="004E5C45" w:rsidRDefault="004E5C45">
            <w:pPr>
              <w:pStyle w:val="TableTextCharCharChar1"/>
              <w:numPr>
                <w:ilvl w:val="12"/>
                <w:numId w:val="0"/>
              </w:numPr>
              <w:rPr>
                <w:szCs w:val="24"/>
              </w:rPr>
            </w:pPr>
            <w:r>
              <w:rPr>
                <w:b/>
                <w:color w:val="0000FF"/>
                <w:szCs w:val="24"/>
              </w:rPr>
              <w:t xml:space="preserve">$30 </w:t>
            </w:r>
            <w:r>
              <w:rPr>
                <w:bCs/>
                <w:szCs w:val="24"/>
              </w:rPr>
              <w:t>copay</w:t>
            </w:r>
            <w:r>
              <w:rPr>
                <w:szCs w:val="24"/>
              </w:rPr>
              <w:t xml:space="preserve"> per Inpatient Stay, then </w:t>
            </w:r>
            <w:r>
              <w:rPr>
                <w:b/>
                <w:bCs/>
                <w:color w:val="0000FF"/>
                <w:szCs w:val="24"/>
              </w:rPr>
              <w:t>80%</w:t>
            </w:r>
            <w:r>
              <w:rPr>
                <w:szCs w:val="24"/>
              </w:rPr>
              <w:t xml:space="preserve"> of eligible expenses</w:t>
            </w:r>
            <w:r>
              <w:rPr>
                <w:bCs/>
                <w:szCs w:val="24"/>
              </w:rPr>
              <w:t xml:space="preserve"> after satisfying </w:t>
            </w:r>
            <w:r>
              <w:rPr>
                <w:color w:val="000000"/>
                <w:szCs w:val="24"/>
              </w:rPr>
              <w:t>the</w:t>
            </w:r>
            <w:r>
              <w:rPr>
                <w:b/>
                <w:color w:val="0000FF"/>
                <w:szCs w:val="24"/>
              </w:rPr>
              <w:t xml:space="preserve"> </w:t>
            </w:r>
            <w:r>
              <w:rPr>
                <w:szCs w:val="24"/>
              </w:rPr>
              <w:t>deductible.</w:t>
            </w:r>
          </w:p>
          <w:p w14:paraId="5A26B624" w14:textId="77777777" w:rsidR="004E5C45" w:rsidRDefault="004E5C45">
            <w:pPr>
              <w:pStyle w:val="TableTextCharCharChar1"/>
              <w:numPr>
                <w:ilvl w:val="12"/>
                <w:numId w:val="0"/>
              </w:numPr>
              <w:rPr>
                <w:szCs w:val="24"/>
              </w:rPr>
            </w:pPr>
          </w:p>
          <w:p w14:paraId="1A2659D9" w14:textId="77777777" w:rsidR="004E5C45" w:rsidRDefault="004E5C45">
            <w:pPr>
              <w:pStyle w:val="TableTextCharCharChar1"/>
              <w:rPr>
                <w:szCs w:val="24"/>
              </w:rPr>
            </w:pPr>
          </w:p>
          <w:p w14:paraId="4C519A58" w14:textId="77777777" w:rsidR="004E5C45" w:rsidRDefault="004E5C45">
            <w:pPr>
              <w:pStyle w:val="TableTextCharCharChar1"/>
              <w:rPr>
                <w:b/>
                <w:bCs/>
                <w:color w:val="FF00FF"/>
                <w:szCs w:val="24"/>
              </w:rPr>
            </w:pPr>
          </w:p>
          <w:p w14:paraId="719B0ADE" w14:textId="77777777" w:rsidR="004E5C45" w:rsidRDefault="004E5C45">
            <w:pPr>
              <w:pStyle w:val="TableTextCharCharChar1"/>
              <w:rPr>
                <w:b/>
                <w:bCs/>
                <w:szCs w:val="24"/>
              </w:rPr>
            </w:pPr>
            <w:r>
              <w:rPr>
                <w:b/>
                <w:bCs/>
                <w:szCs w:val="24"/>
              </w:rPr>
              <w:t>Travel and Lodging</w:t>
            </w:r>
          </w:p>
          <w:p w14:paraId="63FCCBE0" w14:textId="77777777" w:rsidR="004E5C45" w:rsidRDefault="004E5C45">
            <w:pPr>
              <w:pStyle w:val="TableTextCharCharChar1"/>
              <w:rPr>
                <w:szCs w:val="24"/>
              </w:rPr>
            </w:pPr>
            <w:r>
              <w:rPr>
                <w:szCs w:val="24"/>
              </w:rPr>
              <w:t>We will assist the patient and family with travel and lodging arrangements related to:</w:t>
            </w:r>
          </w:p>
          <w:p w14:paraId="7426397F" w14:textId="77777777" w:rsidR="004E5C45" w:rsidRDefault="004E5C45">
            <w:pPr>
              <w:pStyle w:val="TableTextCharCharChar1"/>
              <w:ind w:left="288" w:hanging="288"/>
              <w:rPr>
                <w:szCs w:val="24"/>
              </w:rPr>
            </w:pPr>
          </w:p>
          <w:p w14:paraId="7978B744" w14:textId="77777777" w:rsidR="004E5C45" w:rsidRDefault="004E5C45">
            <w:pPr>
              <w:pStyle w:val="TableTextCharCharChar1"/>
              <w:ind w:left="288" w:hanging="288"/>
              <w:rPr>
                <w:szCs w:val="24"/>
              </w:rPr>
            </w:pPr>
            <w:r>
              <w:rPr>
                <w:szCs w:val="24"/>
              </w:rPr>
              <w:sym w:font="Symbol" w:char="F0B7"/>
            </w:r>
            <w:r>
              <w:rPr>
                <w:szCs w:val="24"/>
              </w:rPr>
              <w:t xml:space="preserve">   Transplantation services.</w:t>
            </w:r>
          </w:p>
          <w:p w14:paraId="271BAEE8" w14:textId="77777777" w:rsidR="004E5C45" w:rsidRDefault="004E5C45">
            <w:pPr>
              <w:pStyle w:val="TableTextCharCharChar1"/>
              <w:ind w:left="288" w:hanging="288"/>
              <w:rPr>
                <w:szCs w:val="24"/>
              </w:rPr>
            </w:pPr>
          </w:p>
          <w:p w14:paraId="6C11AFDA" w14:textId="77777777" w:rsidR="004E5C45" w:rsidRDefault="004E5C45">
            <w:pPr>
              <w:pStyle w:val="TableTextCharCharChar1"/>
              <w:rPr>
                <w:szCs w:val="24"/>
              </w:rPr>
            </w:pPr>
            <w:r>
              <w:rPr>
                <w:szCs w:val="24"/>
              </w:rPr>
              <w:t xml:space="preserve">For travel and lodging services to be covered, the patient must be receiving services at a </w:t>
            </w:r>
            <w:r>
              <w:rPr>
                <w:bCs/>
                <w:szCs w:val="24"/>
              </w:rPr>
              <w:t>Centers of Excellence</w:t>
            </w:r>
            <w:r>
              <w:rPr>
                <w:szCs w:val="24"/>
              </w:rPr>
              <w:t xml:space="preserve"> Facility.</w:t>
            </w:r>
          </w:p>
          <w:p w14:paraId="7D943986" w14:textId="77777777" w:rsidR="004E5C45" w:rsidRDefault="004E5C45">
            <w:pPr>
              <w:pStyle w:val="TableTextCharCharChar1"/>
              <w:rPr>
                <w:szCs w:val="24"/>
              </w:rPr>
            </w:pPr>
          </w:p>
          <w:p w14:paraId="3A6FC949" w14:textId="77777777" w:rsidR="004E5C45" w:rsidRDefault="004E5C45">
            <w:pPr>
              <w:pStyle w:val="TableTextCharCharChar1"/>
              <w:rPr>
                <w:szCs w:val="24"/>
              </w:rPr>
            </w:pPr>
            <w:r>
              <w:rPr>
                <w:szCs w:val="24"/>
              </w:rPr>
              <w:t>The Plan covers expenses for travel and lodging for the patient, provided he or she is not covered by Medicare, and a companion as follows:</w:t>
            </w:r>
          </w:p>
          <w:p w14:paraId="6D89B5E1" w14:textId="77777777" w:rsidR="004E5C45" w:rsidRDefault="004E5C45">
            <w:pPr>
              <w:pStyle w:val="TableTextCharCharChar1"/>
              <w:ind w:left="288" w:hanging="288"/>
              <w:rPr>
                <w:color w:val="000000"/>
                <w:szCs w:val="24"/>
              </w:rPr>
            </w:pPr>
            <w:r>
              <w:rPr>
                <w:color w:val="000000"/>
                <w:szCs w:val="24"/>
              </w:rPr>
              <w:sym w:font="Symbol" w:char="F0B7"/>
            </w:r>
            <w:r>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57137A10" w14:textId="77777777" w:rsidR="004E5C45" w:rsidRDefault="004E5C45">
            <w:pPr>
              <w:pStyle w:val="TableTextCharCharChar1"/>
              <w:ind w:left="288" w:hanging="288"/>
              <w:rPr>
                <w:szCs w:val="24"/>
              </w:rPr>
            </w:pPr>
            <w:r>
              <w:rPr>
                <w:szCs w:val="24"/>
              </w:rPr>
              <w:sym w:font="Symbol" w:char="F0B7"/>
            </w:r>
            <w:r>
              <w:rPr>
                <w:szCs w:val="24"/>
              </w:rPr>
              <w:t xml:space="preserve">   Eligible Expenses for lodging for the patient (while not a Hospital inpatient) and one companion. Benefits are paid at a per diem (per day) rate of up to </w:t>
            </w:r>
            <w:r>
              <w:rPr>
                <w:b/>
                <w:bCs/>
                <w:color w:val="0000FF"/>
                <w:szCs w:val="24"/>
              </w:rPr>
              <w:t>$50</w:t>
            </w:r>
            <w:r>
              <w:rPr>
                <w:szCs w:val="24"/>
              </w:rPr>
              <w:t xml:space="preserve"> per day for the patient or up to </w:t>
            </w:r>
            <w:r>
              <w:rPr>
                <w:b/>
                <w:bCs/>
                <w:color w:val="0000FF"/>
                <w:szCs w:val="24"/>
              </w:rPr>
              <w:t>$100</w:t>
            </w:r>
            <w:r>
              <w:rPr>
                <w:szCs w:val="24"/>
              </w:rPr>
              <w:t xml:space="preserve"> per day for the patient plus one companion; or</w:t>
            </w:r>
          </w:p>
          <w:p w14:paraId="213EA56F" w14:textId="77777777" w:rsidR="004E5C45" w:rsidRDefault="004E5C45">
            <w:pPr>
              <w:pStyle w:val="TableTextCharCharChar1"/>
              <w:ind w:left="288" w:hanging="288"/>
              <w:rPr>
                <w:szCs w:val="24"/>
              </w:rPr>
            </w:pPr>
            <w:r>
              <w:rPr>
                <w:szCs w:val="24"/>
              </w:rPr>
              <w:sym w:font="Symbol" w:char="F0B7"/>
            </w:r>
            <w:r>
              <w:rPr>
                <w:szCs w:val="24"/>
              </w:rPr>
              <w:t xml:space="preserve">   If the patient is an enrolled Dependent minor child, the transportation expenses of two companions will be covered and lodging expenses will be reimbursed at a per diem rate up to </w:t>
            </w:r>
            <w:r>
              <w:rPr>
                <w:b/>
                <w:bCs/>
                <w:color w:val="0000FF"/>
                <w:szCs w:val="24"/>
              </w:rPr>
              <w:t>$100</w:t>
            </w:r>
            <w:r>
              <w:rPr>
                <w:szCs w:val="24"/>
              </w:rPr>
              <w:t xml:space="preserve"> per day.</w:t>
            </w:r>
          </w:p>
          <w:p w14:paraId="7B5D6332" w14:textId="77777777" w:rsidR="004E5C45" w:rsidRDefault="004E5C45">
            <w:pPr>
              <w:pStyle w:val="TableTextCharCharChar1"/>
              <w:rPr>
                <w:szCs w:val="24"/>
              </w:rPr>
            </w:pPr>
            <w:r>
              <w:rPr>
                <w:szCs w:val="24"/>
              </w:rPr>
              <w:t xml:space="preserve">Travel and lodging expenses are only available if the recipient lives more than </w:t>
            </w:r>
            <w:r>
              <w:rPr>
                <w:b/>
                <w:bCs/>
                <w:color w:val="0000FF"/>
                <w:szCs w:val="24"/>
              </w:rPr>
              <w:t>50</w:t>
            </w:r>
            <w:r>
              <w:rPr>
                <w:szCs w:val="24"/>
              </w:rPr>
              <w:t xml:space="preserve"> miles from the </w:t>
            </w:r>
            <w:r>
              <w:rPr>
                <w:bCs/>
                <w:szCs w:val="24"/>
              </w:rPr>
              <w:t>Centers of Excellence</w:t>
            </w:r>
            <w:r>
              <w:rPr>
                <w:szCs w:val="24"/>
              </w:rPr>
              <w:t xml:space="preserve"> Facility (</w:t>
            </w:r>
            <w:proofErr w:type="gramStart"/>
            <w:r>
              <w:rPr>
                <w:szCs w:val="24"/>
              </w:rPr>
              <w:t>for  Transplantation</w:t>
            </w:r>
            <w:proofErr w:type="gramEnd"/>
            <w:r>
              <w:rPr>
                <w:szCs w:val="24"/>
              </w:rPr>
              <w:t>). The Company must receive valid receipts for such charges before you will be reimbursed. Examples of travel expenses may include:</w:t>
            </w:r>
          </w:p>
          <w:p w14:paraId="48B36721" w14:textId="77777777" w:rsidR="004E5C45" w:rsidRDefault="004E5C45">
            <w:pPr>
              <w:pStyle w:val="TableTextCharCharChar1"/>
              <w:ind w:left="288" w:hanging="288"/>
              <w:rPr>
                <w:szCs w:val="24"/>
              </w:rPr>
            </w:pPr>
            <w:r>
              <w:rPr>
                <w:szCs w:val="24"/>
              </w:rPr>
              <w:sym w:font="Symbol" w:char="F0B7"/>
            </w:r>
            <w:r>
              <w:rPr>
                <w:szCs w:val="24"/>
              </w:rPr>
              <w:t xml:space="preserve">   Airfare at coach rate;</w:t>
            </w:r>
          </w:p>
          <w:p w14:paraId="25884178" w14:textId="77777777" w:rsidR="004E5C45" w:rsidRDefault="004E5C45">
            <w:pPr>
              <w:pStyle w:val="TableTextCharCharChar1"/>
              <w:ind w:left="288" w:hanging="288"/>
              <w:rPr>
                <w:szCs w:val="24"/>
              </w:rPr>
            </w:pPr>
            <w:r>
              <w:rPr>
                <w:szCs w:val="24"/>
              </w:rPr>
              <w:sym w:font="Symbol" w:char="F0B7"/>
            </w:r>
            <w:r>
              <w:rPr>
                <w:szCs w:val="24"/>
              </w:rPr>
              <w:t xml:space="preserve">   Taxi or ground transportation; or</w:t>
            </w:r>
          </w:p>
          <w:p w14:paraId="77446252" w14:textId="77777777" w:rsidR="004E5C45" w:rsidRDefault="004E5C45">
            <w:pPr>
              <w:pStyle w:val="TableTextCharCharChar1"/>
              <w:ind w:left="288" w:hanging="288"/>
              <w:rPr>
                <w:szCs w:val="24"/>
              </w:rPr>
            </w:pPr>
            <w:r>
              <w:rPr>
                <w:szCs w:val="24"/>
              </w:rPr>
              <w:sym w:font="Symbol" w:char="F0B7"/>
            </w:r>
            <w:r>
              <w:rPr>
                <w:szCs w:val="24"/>
              </w:rPr>
              <w:t xml:space="preserve">   Mileage reimbursement at the IRS rate for the most direct route between the patient’s home and the </w:t>
            </w:r>
            <w:r>
              <w:rPr>
                <w:bCs/>
                <w:szCs w:val="24"/>
              </w:rPr>
              <w:t>Centers of Excellence</w:t>
            </w:r>
            <w:r>
              <w:rPr>
                <w:szCs w:val="24"/>
              </w:rPr>
              <w:t>.</w:t>
            </w:r>
          </w:p>
          <w:p w14:paraId="157CD9CE" w14:textId="77777777" w:rsidR="004E5C45" w:rsidRDefault="004E5C45">
            <w:pPr>
              <w:pStyle w:val="TableTextCharCharChar1"/>
              <w:ind w:left="288" w:hanging="288"/>
              <w:rPr>
                <w:szCs w:val="24"/>
              </w:rPr>
            </w:pPr>
          </w:p>
          <w:p w14:paraId="71BC6A9B" w14:textId="77777777" w:rsidR="004E5C45" w:rsidRDefault="004E5C45">
            <w:pPr>
              <w:pStyle w:val="TableTextCharCharChar1"/>
              <w:ind w:left="59"/>
              <w:rPr>
                <w:b/>
                <w:szCs w:val="24"/>
              </w:rPr>
            </w:pPr>
            <w:r>
              <w:rPr>
                <w:b/>
                <w:szCs w:val="24"/>
              </w:rPr>
              <w:t>Meal Allowance is not</w:t>
            </w:r>
          </w:p>
          <w:p w14:paraId="6452B40B" w14:textId="77777777" w:rsidR="004E5C45" w:rsidRDefault="004E5C45">
            <w:pPr>
              <w:pStyle w:val="TableTextCharCharChar1"/>
              <w:ind w:left="59"/>
              <w:rPr>
                <w:b/>
                <w:szCs w:val="24"/>
              </w:rPr>
            </w:pPr>
            <w:r>
              <w:rPr>
                <w:b/>
                <w:szCs w:val="24"/>
              </w:rPr>
              <w:t>Included When the following criteria is met:</w:t>
            </w:r>
          </w:p>
          <w:p w14:paraId="53D1EE06" w14:textId="546F7644" w:rsidR="004E5C45" w:rsidRDefault="004E5C45" w:rsidP="004E5C45">
            <w:pPr>
              <w:pStyle w:val="TableTextCharCharChar1"/>
              <w:numPr>
                <w:ilvl w:val="0"/>
                <w:numId w:val="67"/>
              </w:numPr>
              <w:ind w:left="419"/>
              <w:textAlignment w:val="auto"/>
              <w:rPr>
                <w:szCs w:val="24"/>
              </w:rPr>
            </w:pPr>
            <w:r>
              <w:rPr>
                <w:szCs w:val="24"/>
              </w:rPr>
              <w:t xml:space="preserve">The distance from the member’s, donor’s or Caregiver’s residence must be more than </w:t>
            </w:r>
            <w:r w:rsidR="00CE50BE">
              <w:rPr>
                <w:szCs w:val="24"/>
              </w:rPr>
              <w:t xml:space="preserve">fifty </w:t>
            </w:r>
            <w:r>
              <w:rPr>
                <w:szCs w:val="24"/>
              </w:rPr>
              <w:t>(</w:t>
            </w:r>
            <w:r>
              <w:rPr>
                <w:b/>
                <w:color w:val="0000FF"/>
                <w:szCs w:val="24"/>
              </w:rPr>
              <w:t>50</w:t>
            </w:r>
            <w:r>
              <w:rPr>
                <w:szCs w:val="24"/>
              </w:rPr>
              <w:t>)</w:t>
            </w:r>
          </w:p>
          <w:p w14:paraId="37A548D4" w14:textId="77777777" w:rsidR="004E5C45" w:rsidRDefault="004E5C45">
            <w:pPr>
              <w:pStyle w:val="TableTextCharCharChar1"/>
              <w:ind w:left="419"/>
              <w:rPr>
                <w:szCs w:val="24"/>
              </w:rPr>
            </w:pPr>
            <w:r>
              <w:rPr>
                <w:szCs w:val="24"/>
              </w:rPr>
              <w:t>miles from the transplant facility;</w:t>
            </w:r>
          </w:p>
          <w:p w14:paraId="5AE7AF07" w14:textId="77777777" w:rsidR="004E5C45" w:rsidRDefault="004E5C45" w:rsidP="004E5C45">
            <w:pPr>
              <w:pStyle w:val="TableTextCharCharChar1"/>
              <w:numPr>
                <w:ilvl w:val="0"/>
                <w:numId w:val="67"/>
              </w:numPr>
              <w:ind w:left="419"/>
              <w:textAlignment w:val="auto"/>
              <w:rPr>
                <w:szCs w:val="24"/>
              </w:rPr>
            </w:pPr>
            <w:r>
              <w:rPr>
                <w:szCs w:val="24"/>
              </w:rPr>
              <w:t>The member must receive the transplant from a contracted provider</w:t>
            </w:r>
          </w:p>
          <w:p w14:paraId="05327A5C" w14:textId="77777777" w:rsidR="004E5C45" w:rsidRDefault="004E5C45" w:rsidP="004E5C45">
            <w:pPr>
              <w:pStyle w:val="TableTextCharCharChar1"/>
              <w:numPr>
                <w:ilvl w:val="0"/>
                <w:numId w:val="67"/>
              </w:numPr>
              <w:ind w:left="419"/>
              <w:textAlignment w:val="auto"/>
              <w:rPr>
                <w:szCs w:val="24"/>
              </w:rPr>
            </w:pPr>
            <w:r>
              <w:rPr>
                <w:szCs w:val="24"/>
              </w:rPr>
              <w:t>The amount you pay is based on where the covered health service is provided.</w:t>
            </w:r>
          </w:p>
          <w:p w14:paraId="7C8CD497" w14:textId="77777777" w:rsidR="004E5C45" w:rsidRDefault="004E5C45">
            <w:pPr>
              <w:pStyle w:val="TableTextCharCharChar1"/>
              <w:rPr>
                <w:szCs w:val="24"/>
              </w:rPr>
            </w:pPr>
          </w:p>
          <w:p w14:paraId="41C49566" w14:textId="77777777" w:rsidR="004E5C45" w:rsidRDefault="004E5C45">
            <w:pPr>
              <w:pStyle w:val="TableTextCharCharChar1"/>
              <w:rPr>
                <w:b/>
                <w:bCs/>
                <w:color w:val="FF00FF"/>
                <w:szCs w:val="24"/>
              </w:rPr>
            </w:pPr>
            <w:r>
              <w:rPr>
                <w:szCs w:val="24"/>
              </w:rPr>
              <w:t xml:space="preserve">A maximum Benefit of </w:t>
            </w:r>
            <w:r>
              <w:rPr>
                <w:b/>
                <w:bCs/>
                <w:color w:val="0000FF"/>
                <w:szCs w:val="24"/>
              </w:rPr>
              <w:t>$10,000</w:t>
            </w:r>
            <w:r>
              <w:rPr>
                <w:szCs w:val="24"/>
              </w:rPr>
              <w:t xml:space="preserve"> per Covered Person applies for all travel and lodging expenses reimbursed under this Plan in connection with </w:t>
            </w:r>
            <w:proofErr w:type="gramStart"/>
            <w:r>
              <w:rPr>
                <w:szCs w:val="24"/>
              </w:rPr>
              <w:t>all  transplant</w:t>
            </w:r>
            <w:proofErr w:type="gramEnd"/>
            <w:r>
              <w:rPr>
                <w:szCs w:val="24"/>
              </w:rPr>
              <w:t xml:space="preserve"> procedures during the entire period that person is covered under this Plan.</w:t>
            </w:r>
          </w:p>
          <w:p w14:paraId="2DA43D4D" w14:textId="77777777" w:rsidR="004E5C45" w:rsidRDefault="004E5C45">
            <w:pPr>
              <w:pStyle w:val="TableTextCharCharChar1"/>
              <w:rPr>
                <w:b/>
                <w:bCs/>
                <w:color w:val="FF00FF"/>
                <w:szCs w:val="24"/>
              </w:rPr>
            </w:pPr>
          </w:p>
          <w:p w14:paraId="10D0853F" w14:textId="77777777" w:rsidR="004E5C45" w:rsidRDefault="004E5C45">
            <w:pPr>
              <w:rPr>
                <w:sz w:val="24"/>
                <w:szCs w:val="24"/>
              </w:rPr>
            </w:pPr>
          </w:p>
          <w:p w14:paraId="2A94864C" w14:textId="77777777" w:rsidR="004E5C45" w:rsidRDefault="004E5C45">
            <w:pPr>
              <w:rPr>
                <w:b/>
                <w:sz w:val="24"/>
                <w:szCs w:val="24"/>
              </w:rPr>
            </w:pPr>
            <w:r>
              <w:rPr>
                <w:b/>
                <w:sz w:val="24"/>
                <w:szCs w:val="24"/>
              </w:rPr>
              <w:t>Pre-service Authorization  Requirement</w:t>
            </w:r>
          </w:p>
          <w:p w14:paraId="1EF0E53B" w14:textId="77777777" w:rsidR="004E5C45" w:rsidRDefault="004E5C45">
            <w:pPr>
              <w:pStyle w:val="TableTextCharCharChar1"/>
              <w:rPr>
                <w:b/>
                <w:color w:val="FF00FF"/>
                <w:szCs w:val="24"/>
              </w:rPr>
            </w:pPr>
            <w:r>
              <w:rPr>
                <w:szCs w:val="24"/>
              </w:rPr>
              <w:t xml:space="preserve">For Benefits you must </w:t>
            </w:r>
            <w:r>
              <w:rPr>
                <w:bCs/>
                <w:color w:val="000000"/>
                <w:szCs w:val="24"/>
              </w:rPr>
              <w:t>obtain prior authorization</w:t>
            </w:r>
            <w:r>
              <w:rPr>
                <w:b/>
                <w:bCs/>
                <w:color w:val="000000"/>
                <w:szCs w:val="24"/>
              </w:rPr>
              <w:t xml:space="preserve"> </w:t>
            </w:r>
            <w:r>
              <w:rPr>
                <w:szCs w:val="24"/>
              </w:rPr>
              <w:t xml:space="preserve">as soon as the possibility of a transplant arises (and before the time a pre-transplantation evaluation is performed at a transplant center). If you don't </w:t>
            </w:r>
            <w:r>
              <w:rPr>
                <w:bCs/>
                <w:color w:val="000000"/>
                <w:szCs w:val="24"/>
              </w:rPr>
              <w:t>obtain prior authorization</w:t>
            </w:r>
            <w:r>
              <w:rPr>
                <w:szCs w:val="24"/>
              </w:rPr>
              <w:t xml:space="preserve"> and if, as a result, the services are not performed at a </w:t>
            </w:r>
            <w:r>
              <w:rPr>
                <w:bCs/>
                <w:szCs w:val="24"/>
              </w:rPr>
              <w:t>Centers of Excellence</w:t>
            </w:r>
            <w:r>
              <w:rPr>
                <w:szCs w:val="24"/>
              </w:rPr>
              <w:t>, Benefits will not be paid.</w:t>
            </w:r>
            <w:r>
              <w:rPr>
                <w:b/>
                <w:color w:val="FF00FF"/>
                <w:szCs w:val="24"/>
              </w:rPr>
              <w:t xml:space="preserve"> </w:t>
            </w:r>
          </w:p>
          <w:p w14:paraId="1A96D730" w14:textId="77777777" w:rsidR="004E5C45" w:rsidRDefault="004E5C45">
            <w:pPr>
              <w:pStyle w:val="TableTextCharCharChar1"/>
              <w:rPr>
                <w:b/>
                <w:bCs/>
                <w:color w:val="FF00FF"/>
                <w:szCs w:val="24"/>
              </w:rPr>
            </w:pPr>
          </w:p>
          <w:p w14:paraId="427F0619" w14:textId="6720AF5B" w:rsidR="004E5C45" w:rsidRPr="00B77DA8" w:rsidRDefault="004E5C45" w:rsidP="00895393">
            <w:pPr>
              <w:rPr>
                <w:b/>
                <w:bCs/>
                <w:color w:val="FF00FF"/>
                <w:sz w:val="24"/>
                <w:szCs w:val="24"/>
              </w:rPr>
            </w:pP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7FAC29A7" w14:textId="77777777" w:rsidR="004E5C45" w:rsidRDefault="004E5C45">
            <w:pPr>
              <w:pStyle w:val="TableTextCharCharChar1"/>
              <w:numPr>
                <w:ilvl w:val="12"/>
                <w:numId w:val="0"/>
              </w:numPr>
              <w:rPr>
                <w:b/>
                <w:szCs w:val="24"/>
              </w:rPr>
            </w:pPr>
            <w:r>
              <w:rPr>
                <w:b/>
                <w:szCs w:val="24"/>
              </w:rPr>
              <w:t>Not Applicable</w:t>
            </w:r>
          </w:p>
          <w:p w14:paraId="0AC6EA3A" w14:textId="77777777" w:rsidR="004E5C45" w:rsidRDefault="004E5C45">
            <w:pPr>
              <w:pStyle w:val="TableTextCharCharChar1"/>
              <w:numPr>
                <w:ilvl w:val="12"/>
                <w:numId w:val="0"/>
              </w:numPr>
              <w:rPr>
                <w:b/>
                <w:color w:val="0000FF"/>
                <w:szCs w:val="24"/>
              </w:rPr>
            </w:pPr>
          </w:p>
          <w:p w14:paraId="427F062B" w14:textId="77777777" w:rsidR="004E5C45" w:rsidRPr="00B77DA8" w:rsidRDefault="004E5C45">
            <w:pPr>
              <w:pStyle w:val="TableTextCharCharChar1"/>
              <w:rPr>
                <w:b/>
                <w:szCs w:val="24"/>
              </w:rPr>
            </w:pPr>
          </w:p>
        </w:tc>
      </w:tr>
      <w:tr w:rsidR="00A719B8" w:rsidRPr="00B77DA8" w14:paraId="427F0647" w14:textId="77777777" w:rsidTr="00A75F5A">
        <w:tc>
          <w:tcPr>
            <w:tcW w:w="3136"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8" w:name="Wigs"/>
            <w:r w:rsidRPr="00B77DA8">
              <w:rPr>
                <w:b/>
              </w:rPr>
              <w:t>Wigs</w:t>
            </w:r>
            <w:bookmarkEnd w:id="148"/>
          </w:p>
          <w:p w14:paraId="427F062E" w14:textId="77777777" w:rsidR="00A719B8" w:rsidRPr="00B77DA8" w:rsidRDefault="00A719B8">
            <w:pPr>
              <w:pStyle w:val="TableTextCharCharChar1"/>
              <w:numPr>
                <w:ilvl w:val="12"/>
                <w:numId w:val="0"/>
              </w:numPr>
              <w:rPr>
                <w:b/>
              </w:rPr>
            </w:pPr>
          </w:p>
          <w:p w14:paraId="427F0630" w14:textId="02F16D08" w:rsidR="00A719B8" w:rsidRPr="00B77DA8" w:rsidRDefault="00A719B8">
            <w:pPr>
              <w:pStyle w:val="TableTextCharCharChar1"/>
              <w:numPr>
                <w:ilvl w:val="12"/>
                <w:numId w:val="0"/>
              </w:numPr>
            </w:pPr>
          </w:p>
        </w:tc>
        <w:tc>
          <w:tcPr>
            <w:tcW w:w="2912" w:type="dxa"/>
            <w:gridSpan w:val="2"/>
            <w:tcBorders>
              <w:top w:val="single" w:sz="6" w:space="0" w:color="auto"/>
              <w:left w:val="single" w:sz="6" w:space="0" w:color="auto"/>
              <w:bottom w:val="single" w:sz="6" w:space="0" w:color="auto"/>
              <w:right w:val="single" w:sz="6" w:space="0" w:color="auto"/>
            </w:tcBorders>
            <w:shd w:val="pct5" w:color="auto" w:fill="FFFFFF"/>
          </w:tcPr>
          <w:p w14:paraId="427F063E" w14:textId="77777777" w:rsidR="00A719B8" w:rsidRPr="00B77DA8" w:rsidRDefault="00A719B8" w:rsidP="00EC2FD0">
            <w:pPr>
              <w:pStyle w:val="TableText"/>
              <w:rPr>
                <w:color w:val="000000"/>
              </w:rPr>
            </w:pPr>
            <w:r w:rsidRPr="00B77DA8">
              <w:rPr>
                <w:color w:val="000000"/>
              </w:rPr>
              <w:t>Not Covered</w:t>
            </w:r>
          </w:p>
        </w:tc>
        <w:tc>
          <w:tcPr>
            <w:tcW w:w="2862" w:type="dxa"/>
            <w:tcBorders>
              <w:top w:val="single" w:sz="6" w:space="0" w:color="auto"/>
              <w:left w:val="single" w:sz="6" w:space="0" w:color="auto"/>
              <w:bottom w:val="single" w:sz="6" w:space="0" w:color="auto"/>
              <w:right w:val="single" w:sz="6" w:space="0" w:color="auto"/>
            </w:tcBorders>
            <w:shd w:val="pct5" w:color="auto" w:fill="FFFFFF"/>
          </w:tcPr>
          <w:p w14:paraId="427F0646" w14:textId="77777777" w:rsidR="00A719B8" w:rsidRPr="00B77DA8" w:rsidRDefault="00A719B8" w:rsidP="00EC2FD0">
            <w:pPr>
              <w:pStyle w:val="TableText"/>
              <w:rPr>
                <w:color w:val="000000"/>
              </w:rPr>
            </w:pPr>
            <w:r w:rsidRPr="00B77DA8">
              <w:rPr>
                <w:color w:val="000000"/>
              </w:rPr>
              <w:t>Not Covered</w:t>
            </w: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56E98FD8" w:rsidR="00154B9C" w:rsidRPr="00B77DA8" w:rsidRDefault="00996655">
            <w:pPr>
              <w:pStyle w:val="TableTextCharCharChar1"/>
              <w:jc w:val="center"/>
              <w:rPr>
                <w:b/>
                <w:bCs/>
                <w:color w:val="FF0000"/>
              </w:rPr>
            </w:pPr>
            <w:r>
              <w:rPr>
                <w:b/>
                <w:bCs/>
                <w:color w:val="FF0000"/>
              </w:rPr>
              <w:t>2007 ASO CHOICE PLUS PS1 PLAN VTP</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02828A2" w:rsidR="00154B9C" w:rsidRPr="00B77DA8" w:rsidRDefault="00996655">
            <w:pPr>
              <w:pStyle w:val="TableTextCharCharChar1"/>
              <w:jc w:val="center"/>
              <w:rPr>
                <w:b/>
                <w:bCs/>
                <w:color w:val="FF0000"/>
              </w:rPr>
            </w:pPr>
            <w:r>
              <w:rPr>
                <w:b/>
                <w:bCs/>
                <w:color w:val="FF0000"/>
              </w:rPr>
              <w:t>2007 ASO CHOICE PLUS PS1 PLAN VTP</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49" w:name="Alternative_Treatments"/>
            <w:r w:rsidRPr="00B77DA8">
              <w:rPr>
                <w:b/>
                <w:color w:val="FF0000"/>
              </w:rPr>
              <w:t>Alternative Treatments</w:t>
            </w:r>
            <w:bookmarkEnd w:id="149"/>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567C8947" w14:textId="57E17102" w:rsidR="003E37EA" w:rsidRDefault="003E37EA">
            <w:pPr>
              <w:pStyle w:val="TableTextCharCharChar1"/>
              <w:ind w:left="288" w:hanging="288"/>
              <w:rPr>
                <w:b/>
                <w:color w:val="FF00FF"/>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w:t>
            </w:r>
            <w:r w:rsidRPr="00AD5DC4">
              <w:rPr>
                <w:color w:val="FF0000"/>
              </w:rPr>
              <w:t xml:space="preserve">for </w:t>
            </w:r>
            <w:proofErr w:type="spellStart"/>
            <w:r w:rsidRPr="00AD5DC4">
              <w:rPr>
                <w:color w:val="FF0000"/>
              </w:rPr>
              <w:t>Complimentary</w:t>
            </w:r>
            <w:proofErr w:type="spellEnd"/>
            <w:r w:rsidRPr="00AD5DC4">
              <w:rPr>
                <w:color w:val="FF0000"/>
              </w:rPr>
              <w:t xml:space="preserve"> and Alternative Medicine</w:t>
            </w:r>
            <w:r w:rsidRPr="00B77DA8">
              <w:rPr>
                <w:color w:val="FF0000"/>
              </w:rPr>
              <w:t xml:space="preserve"> (NCCAM) of the National Institutes of Health. This exclusion does not apply to </w:t>
            </w:r>
            <w:r w:rsidR="00CF3A80" w:rsidRPr="00AD5DC4">
              <w:rPr>
                <w:color w:val="FF0000"/>
              </w:rPr>
              <w:t>Manipulative</w:t>
            </w:r>
            <w:r w:rsidRPr="00AD5DC4">
              <w:rPr>
                <w:color w:val="FF0000"/>
              </w:rPr>
              <w:t xml:space="preserve"> Treatment</w:t>
            </w:r>
            <w:r w:rsidR="00CF3A80" w:rsidRPr="00AD5DC4">
              <w:rPr>
                <w:color w:val="FF0000"/>
              </w:rPr>
              <w:t xml:space="preserve"> and</w:t>
            </w:r>
            <w:r w:rsidRPr="00AD5DC4">
              <w:rPr>
                <w:color w:val="FF0000"/>
              </w:rPr>
              <w:t xml:space="preserve"> </w:t>
            </w:r>
            <w:r w:rsidR="00CF3A80" w:rsidRPr="00B77DA8">
              <w:rPr>
                <w:color w:val="FF0000"/>
              </w:rPr>
              <w:t xml:space="preserve">non-manipulative </w:t>
            </w:r>
            <w:r w:rsidRPr="00B77DA8">
              <w:rPr>
                <w:color w:val="FF0000"/>
              </w:rPr>
              <w:t xml:space="preserve">osteopathic care for which Benefits are provided as described under </w:t>
            </w:r>
            <w:r w:rsidR="00D719A0" w:rsidRPr="00CC53C1">
              <w:rPr>
                <w:rStyle w:val="wdColorRedBoldItalic"/>
              </w:rPr>
              <w:t>Complementary and Alternative Medicine.</w:t>
            </w:r>
          </w:p>
          <w:p w14:paraId="427F065E" w14:textId="27B7EFF0" w:rsidR="00066EEF" w:rsidRPr="00B77DA8" w:rsidRDefault="00066EEF">
            <w:pPr>
              <w:pStyle w:val="TableTextCharCharChar1"/>
              <w:ind w:left="288" w:hanging="288"/>
              <w:rPr>
                <w:color w:val="FF0000"/>
              </w:rPr>
            </w:pPr>
          </w:p>
        </w:tc>
      </w:tr>
      <w:tr w:rsidR="00154B9C" w:rsidRPr="00B77DA8" w14:paraId="427F066F"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0" w:name="Bereavement_Counseling"/>
            <w:r w:rsidRPr="00B77DA8">
              <w:rPr>
                <w:b/>
                <w:color w:val="FF0000"/>
              </w:rPr>
              <w:t>Bereavement</w:t>
            </w:r>
            <w:r w:rsidR="003E2CED" w:rsidRPr="00B77DA8">
              <w:rPr>
                <w:b/>
                <w:color w:val="FF0000"/>
              </w:rPr>
              <w:t xml:space="preserve"> </w:t>
            </w:r>
            <w:r w:rsidRPr="00B77DA8">
              <w:rPr>
                <w:b/>
                <w:color w:val="FF0000"/>
              </w:rPr>
              <w:t>Counseling</w:t>
            </w:r>
            <w:bookmarkEnd w:id="150"/>
          </w:p>
          <w:p w14:paraId="427F0661" w14:textId="77777777" w:rsidR="00B912F4" w:rsidRPr="00B77DA8" w:rsidRDefault="00B912F4" w:rsidP="003778EE">
            <w:pPr>
              <w:pStyle w:val="TableTextCharCharChar1"/>
              <w:rPr>
                <w:b/>
                <w:color w:val="FF0000"/>
              </w:rPr>
            </w:pPr>
          </w:p>
          <w:p w14:paraId="427F0662" w14:textId="4AA48EA2"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2600A7C8" w:rsidR="00B912F4" w:rsidRPr="00B77DA8" w:rsidRDefault="00E75496" w:rsidP="00B912F4">
            <w:pPr>
              <w:pStyle w:val="TableTextCharCharChar1"/>
              <w:numPr>
                <w:ilvl w:val="12"/>
                <w:numId w:val="0"/>
              </w:numPr>
              <w:rPr>
                <w:b/>
                <w:color w:val="FF0000"/>
              </w:rPr>
            </w:pPr>
            <w:r>
              <w:rPr>
                <w:b/>
                <w:color w:val="0000FF"/>
                <w:szCs w:val="24"/>
              </w:rPr>
              <w:t>80%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02316FB6" w:rsidR="00B912F4" w:rsidRPr="00B77DA8" w:rsidRDefault="00E75496" w:rsidP="00DD24A2">
            <w:pPr>
              <w:pStyle w:val="TableTextCharCharChar1"/>
              <w:numPr>
                <w:ilvl w:val="12"/>
                <w:numId w:val="0"/>
              </w:numPr>
              <w:rPr>
                <w:b/>
                <w:color w:val="FF0000"/>
              </w:rPr>
            </w:pPr>
            <w:r>
              <w:rPr>
                <w:b/>
                <w:color w:val="0000FF"/>
                <w:szCs w:val="24"/>
              </w:rPr>
              <w:t>50%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1" w:name="Breast_Reconstruction"/>
            <w:r w:rsidRPr="00B77DA8">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B" w14:textId="6B7188DB"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6" w14:textId="464275DE"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77DA8" w:rsidRDefault="00A53B8A">
            <w:pPr>
              <w:pStyle w:val="TableTextCharCharChar1"/>
              <w:numPr>
                <w:ilvl w:val="12"/>
                <w:numId w:val="0"/>
              </w:numPr>
              <w:rPr>
                <w:b/>
                <w:color w:val="FF0000"/>
              </w:rPr>
            </w:pPr>
            <w:bookmarkStart w:id="152" w:name="Breast_Reduction"/>
            <w:r w:rsidRPr="00B77DA8">
              <w:rPr>
                <w:b/>
                <w:color w:val="FF0000"/>
              </w:rPr>
              <w:t>Breast Reduction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B77DA8" w:rsidRDefault="000B4E22" w:rsidP="000B4E22">
            <w:pPr>
              <w:pStyle w:val="TableTextCharCharChar1"/>
              <w:numPr>
                <w:ilvl w:val="12"/>
                <w:numId w:val="0"/>
              </w:numPr>
              <w:rPr>
                <w:b/>
                <w:color w:val="FF0000"/>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B923F49" w14:textId="77777777" w:rsidR="000B4E22" w:rsidRDefault="000B4E22" w:rsidP="000B4E22">
            <w:pPr>
              <w:pStyle w:val="TableTextCharCharChar1"/>
              <w:numPr>
                <w:ilvl w:val="12"/>
                <w:numId w:val="0"/>
              </w:numPr>
              <w:rPr>
                <w:b/>
                <w:bCs/>
                <w:color w:val="FF0000"/>
                <w:szCs w:val="24"/>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p w14:paraId="427F069E" w14:textId="77777777" w:rsidR="005C0D99" w:rsidRPr="00B77DA8" w:rsidRDefault="005C0D99" w:rsidP="000B4E22">
            <w:pPr>
              <w:pStyle w:val="TableTextCharCharChar1"/>
              <w:numPr>
                <w:ilvl w:val="12"/>
                <w:numId w:val="0"/>
              </w:numPr>
              <w:rPr>
                <w:b/>
                <w:color w:val="FF0000"/>
              </w:rPr>
            </w:pPr>
          </w:p>
        </w:tc>
      </w:tr>
      <w:tr w:rsidR="00F75076" w:rsidRPr="00B77DA8" w14:paraId="427F06BA"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3" w:name="Devices_Appliances_and_Prosthetics"/>
            <w:r w:rsidRPr="00B77DA8">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31E020C7" w:rsidR="00C3079F" w:rsidRPr="00B77DA8" w:rsidRDefault="00592F21" w:rsidP="00592F21">
            <w:pPr>
              <w:pStyle w:val="TableText"/>
              <w:rPr>
                <w:color w:val="FF0000"/>
              </w:rPr>
            </w:pPr>
            <w:r w:rsidRPr="00B77DA8">
              <w:rPr>
                <w:color w:val="FF0000"/>
              </w:rPr>
              <w:sym w:font="Symbol" w:char="F0B7"/>
            </w:r>
            <w:r w:rsidRPr="00B77DA8">
              <w:rPr>
                <w:color w:val="FF0000"/>
              </w:rPr>
              <w:t xml:space="preserve">  </w:t>
            </w:r>
            <w:r w:rsidR="00141CD2" w:rsidRPr="00141CD2">
              <w:rPr>
                <w:color w:val="FF0000"/>
              </w:rPr>
              <w:t>Cranial molding helmets and cranial banding except when used to avoid the need for surgery and/or to facilitate a successful surgical outcome</w:t>
            </w:r>
            <w:r w:rsidR="00141CD2">
              <w:rPr>
                <w:color w:val="FF0000"/>
              </w:rPr>
              <w:t>.</w:t>
            </w:r>
            <w:r w:rsidRPr="00B77DA8">
              <w:rPr>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w:t>
            </w:r>
            <w:proofErr w:type="spellStart"/>
            <w:r w:rsidRPr="00B77DA8">
              <w:rPr>
                <w:color w:val="FF0000"/>
              </w:rPr>
              <w:t>tracheo</w:t>
            </w:r>
            <w:proofErr w:type="spellEnd"/>
            <w:r w:rsidRPr="00B77DA8">
              <w:rPr>
                <w:color w:val="FF0000"/>
              </w:rPr>
              <w:t>-esophageal voice</w:t>
            </w:r>
            <w:r w:rsidR="00CF3A80" w:rsidRPr="00B77DA8">
              <w:rPr>
                <w:color w:val="FF0000"/>
              </w:rPr>
              <w:t xml:space="preserve"> devices for which Benefits are provided as described under Durable Medical Equipment</w:t>
            </w:r>
            <w:r w:rsidRPr="00B77DA8">
              <w:rPr>
                <w:color w:val="FF0000"/>
              </w:rPr>
              <w:t>;</w:t>
            </w:r>
          </w:p>
          <w:p w14:paraId="427F06B0" w14:textId="75539CC8" w:rsidR="00F75076" w:rsidRDefault="00F75076" w:rsidP="003F1898">
            <w:pPr>
              <w:pStyle w:val="TableTextChar1"/>
              <w:rPr>
                <w:color w:val="FF0000"/>
              </w:rPr>
            </w:pPr>
            <w:r w:rsidRPr="00B77DA8">
              <w:rPr>
                <w:color w:val="FF0000"/>
              </w:rPr>
              <w:sym w:font="Symbol" w:char="F0B7"/>
            </w:r>
            <w:r w:rsidR="00B41FB3" w:rsidRPr="00B77DA8">
              <w:rPr>
                <w:color w:val="FF0000"/>
              </w:rPr>
              <w:t xml:space="preserve">   oral appliances for snoring.</w:t>
            </w:r>
          </w:p>
          <w:p w14:paraId="158CFE6F" w14:textId="6ABFCEC7" w:rsidR="00141CD2" w:rsidRPr="00B77DA8" w:rsidRDefault="00141CD2" w:rsidP="00A75F5A">
            <w:pPr>
              <w:pStyle w:val="TableTextChar1"/>
              <w:numPr>
                <w:ilvl w:val="0"/>
                <w:numId w:val="75"/>
              </w:numPr>
              <w:rPr>
                <w:color w:val="FF0000"/>
              </w:rPr>
            </w:pPr>
            <w:r w:rsidRPr="00141CD2">
              <w:rPr>
                <w:color w:val="FF0000"/>
              </w:rPr>
              <w:t>Powered and non-powered exoskeleton devices</w:t>
            </w: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8732DC">
            <w:pPr>
              <w:pStyle w:val="TableTextChar1CharChar"/>
              <w:rPr>
                <w:color w:val="FF0000"/>
              </w:rPr>
            </w:pPr>
          </w:p>
        </w:tc>
      </w:tr>
      <w:tr w:rsidR="00043308" w:rsidRPr="00B77DA8" w14:paraId="427F072E"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B77DA8" w:rsidRDefault="00554226" w:rsidP="00554226">
            <w:pPr>
              <w:pStyle w:val="TableTextChar"/>
              <w:rPr>
                <w:rStyle w:val="CDBlack"/>
                <w:rFonts w:ascii="Times New Roman" w:hAnsi="Times New Roman"/>
                <w:b/>
                <w:color w:val="FF0000"/>
                <w:szCs w:val="24"/>
              </w:rPr>
            </w:pPr>
            <w:bookmarkStart w:id="154" w:name="Diabetes_Services"/>
            <w:r w:rsidRPr="00B77DA8">
              <w:rPr>
                <w:rStyle w:val="CDBlack"/>
                <w:rFonts w:ascii="Times New Roman" w:hAnsi="Times New Roman"/>
                <w:b/>
                <w:color w:val="FF0000"/>
                <w:szCs w:val="24"/>
              </w:rPr>
              <w:t>Diabetes Services</w:t>
            </w:r>
            <w:bookmarkEnd w:id="154"/>
          </w:p>
          <w:p w14:paraId="427F06EA" w14:textId="77777777" w:rsidR="00554226" w:rsidRPr="00B77DA8" w:rsidRDefault="00554226" w:rsidP="00554226">
            <w:pPr>
              <w:pStyle w:val="TableTextChar"/>
            </w:pPr>
          </w:p>
          <w:p w14:paraId="427F06EB"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and Training/Diabetic Eye Examinations/Foot Care</w:t>
            </w:r>
          </w:p>
          <w:p w14:paraId="427F06EC"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B77DA8" w:rsidRDefault="00554226" w:rsidP="00554226">
            <w:pPr>
              <w:pStyle w:val="TableTextChar"/>
              <w:rPr>
                <w:rStyle w:val="CDBlack"/>
                <w:rFonts w:ascii="Times New Roman" w:hAnsi="Times New Roman"/>
                <w:szCs w:val="24"/>
              </w:rPr>
            </w:pPr>
          </w:p>
          <w:p w14:paraId="427F06EE"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B77DA8" w:rsidRDefault="00554226" w:rsidP="00554226">
            <w:pPr>
              <w:pStyle w:val="TableTextChar"/>
              <w:rPr>
                <w:rStyle w:val="CDBold"/>
                <w:rFonts w:ascii="Times New Roman" w:hAnsi="Times New Roman"/>
                <w:color w:val="FF0000"/>
                <w:szCs w:val="24"/>
              </w:rPr>
            </w:pPr>
          </w:p>
          <w:p w14:paraId="427F06F0"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Items</w:t>
            </w:r>
          </w:p>
          <w:p w14:paraId="427F06F3" w14:textId="570F1494" w:rsidR="00554226" w:rsidRPr="00B77DA8" w:rsidRDefault="00554226" w:rsidP="00554226">
            <w:pPr>
              <w:pStyle w:val="TableTextChar"/>
              <w:rPr>
                <w:rStyle w:val="CDVar"/>
                <w:rFonts w:ascii="Times New Roman" w:hAnsi="Times New Roman"/>
                <w:b/>
                <w:dstrike/>
                <w:color w:val="FF00FF"/>
                <w:szCs w:val="24"/>
              </w:rPr>
            </w:pPr>
            <w:r w:rsidRPr="00B77DA8">
              <w:rPr>
                <w:rStyle w:val="CDVar"/>
                <w:rFonts w:ascii="Times New Roman" w:hAnsi="Times New Roman"/>
                <w:color w:val="FF0000"/>
                <w:szCs w:val="24"/>
              </w:rPr>
              <w:t>Insulin pumps and supplies for the management and treatment of diabetes, based upon the medical needs of the Covered Person.</w:t>
            </w:r>
            <w:r w:rsidRPr="00B77DA8">
              <w:rPr>
                <w:rStyle w:val="CDVar"/>
                <w:rFonts w:ascii="Times New Roman" w:hAnsi="Times New Roman"/>
                <w:color w:val="000000"/>
                <w:szCs w:val="24"/>
              </w:rPr>
              <w:t xml:space="preserve"> </w:t>
            </w:r>
          </w:p>
          <w:p w14:paraId="427F06F4" w14:textId="7895642E" w:rsidR="00554226" w:rsidRPr="00B77DA8" w:rsidRDefault="00554226" w:rsidP="00554226">
            <w:pPr>
              <w:pStyle w:val="TableTextChar"/>
              <w:rPr>
                <w:rStyle w:val="CDVar"/>
                <w:rFonts w:ascii="Times New Roman" w:hAnsi="Times New Roman"/>
                <w:color w:val="000000"/>
                <w:szCs w:val="24"/>
              </w:rPr>
            </w:pPr>
            <w:r w:rsidRPr="00B77DA8">
              <w:rPr>
                <w:rStyle w:val="CDVar"/>
                <w:rFonts w:ascii="Times New Roman" w:hAnsi="Times New Roman"/>
                <w:color w:val="FF0000"/>
                <w:szCs w:val="24"/>
              </w:rPr>
              <w:t>An insulin pump is subject to all the conditions of coverage stated under</w:t>
            </w:r>
            <w:r w:rsidRPr="00B77DA8">
              <w:rPr>
                <w:rStyle w:val="CDVar"/>
                <w:rFonts w:ascii="Times New Roman" w:hAnsi="Times New Roman"/>
                <w:color w:val="000000"/>
                <w:szCs w:val="24"/>
              </w:rPr>
              <w:t xml:space="preserve"> </w:t>
            </w:r>
            <w:r w:rsidRPr="00B77DA8">
              <w:rPr>
                <w:rStyle w:val="Style17"/>
              </w:rPr>
              <w:t>Durable Medical Equipment.</w:t>
            </w:r>
            <w:r w:rsidRPr="00B77DA8">
              <w:rPr>
                <w:rStyle w:val="CDVar"/>
                <w:rFonts w:ascii="Times New Roman" w:hAnsi="Times New Roman"/>
                <w:b/>
                <w:color w:val="000000"/>
                <w:szCs w:val="24"/>
              </w:rPr>
              <w:t xml:space="preserve"> </w:t>
            </w:r>
            <w:r w:rsidRPr="00B77DA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77DA8">
              <w:rPr>
                <w:rStyle w:val="CDVar"/>
                <w:rFonts w:ascii="Times New Roman" w:hAnsi="Times New Roman"/>
                <w:color w:val="000000"/>
                <w:szCs w:val="24"/>
              </w:rPr>
              <w:t xml:space="preserve"> </w:t>
            </w:r>
            <w:r w:rsidRPr="00B77DA8">
              <w:rPr>
                <w:rStyle w:val="Style17"/>
              </w:rPr>
              <w:t>Prescription Drugs.</w:t>
            </w:r>
          </w:p>
          <w:p w14:paraId="427F06F5" w14:textId="77777777" w:rsidR="00554226" w:rsidRPr="00B77DA8" w:rsidRDefault="00554226" w:rsidP="00554226">
            <w:pPr>
              <w:pStyle w:val="TableTextChar"/>
              <w:rPr>
                <w:rStyle w:val="CDVar"/>
                <w:rFonts w:ascii="Times New Roman" w:hAnsi="Times New Roman"/>
                <w:color w:val="000000"/>
                <w:szCs w:val="24"/>
              </w:rPr>
            </w:pPr>
          </w:p>
          <w:p w14:paraId="427F0701" w14:textId="17863849" w:rsidR="00554226" w:rsidRPr="00B77DA8" w:rsidRDefault="00554226" w:rsidP="00554226">
            <w:pPr>
              <w:pStyle w:val="TableTextChar"/>
              <w:rPr>
                <w:rStyle w:val="CDSM"/>
                <w:rFonts w:ascii="Times New Roman" w:hAnsi="Times New Roman"/>
                <w:b/>
                <w:color w:val="FF00FF"/>
                <w:szCs w:val="24"/>
              </w:rPr>
            </w:pPr>
            <w:r w:rsidRPr="00B77DA8">
              <w:rPr>
                <w:rStyle w:val="CDSM"/>
                <w:rFonts w:ascii="Times New Roman" w:hAnsi="Times New Roman"/>
                <w:color w:val="FF0000"/>
                <w:szCs w:val="24"/>
              </w:rPr>
              <w:t>Benefits for diabetes equipment that meet the definition of Durable Medical Equipment are not subject to the limit stated under</w:t>
            </w:r>
            <w:r w:rsidRPr="00B77DA8">
              <w:rPr>
                <w:rStyle w:val="CDSM"/>
                <w:rFonts w:ascii="Times New Roman" w:hAnsi="Times New Roman"/>
                <w:color w:val="000000"/>
                <w:szCs w:val="24"/>
              </w:rPr>
              <w:t xml:space="preserve"> </w:t>
            </w:r>
            <w:r w:rsidRPr="00B77DA8">
              <w:rPr>
                <w:rStyle w:val="Style17"/>
              </w:rPr>
              <w:t>Durable Medical Equipment.</w:t>
            </w:r>
            <w:r w:rsidR="00360B96" w:rsidRPr="00B77DA8">
              <w:rPr>
                <w:rStyle w:val="CDSM"/>
                <w:rFonts w:ascii="Times New Roman" w:hAnsi="Times New Roman"/>
                <w:b/>
                <w:color w:val="FF00FF"/>
                <w:szCs w:val="24"/>
              </w:rPr>
              <w:t xml:space="preserve"> </w:t>
            </w:r>
          </w:p>
          <w:p w14:paraId="427F0706" w14:textId="77777777" w:rsidR="00043308" w:rsidRPr="00B77DA8" w:rsidRDefault="00043308">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08" w14:textId="77777777" w:rsidR="00043308" w:rsidRPr="00B77DA8" w:rsidRDefault="00043308" w:rsidP="004D553E">
            <w:pPr>
              <w:rPr>
                <w:rStyle w:val="CDVarBoldItalic"/>
                <w:rFonts w:ascii="Times New Roman" w:hAnsi="Times New Roman"/>
                <w:color w:val="FF0000"/>
                <w:sz w:val="24"/>
                <w:szCs w:val="24"/>
              </w:rPr>
            </w:pPr>
          </w:p>
          <w:p w14:paraId="427F0709"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B77DA8" w:rsidRDefault="00043308" w:rsidP="004D553E">
            <w:pPr>
              <w:rPr>
                <w:color w:val="FF0000"/>
                <w:sz w:val="24"/>
                <w:szCs w:val="24"/>
              </w:rPr>
            </w:pPr>
          </w:p>
          <w:p w14:paraId="427F070B"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0C" w14:textId="77777777" w:rsidR="00043308" w:rsidRPr="00B77DA8" w:rsidRDefault="00043308" w:rsidP="004D553E">
            <w:pPr>
              <w:rPr>
                <w:rStyle w:val="CDVarSuperscript"/>
                <w:rFonts w:ascii="Times New Roman" w:hAnsi="Times New Roman"/>
                <w:b/>
                <w:color w:val="FF00FF"/>
                <w:sz w:val="24"/>
                <w:szCs w:val="24"/>
              </w:rPr>
            </w:pPr>
          </w:p>
          <w:p w14:paraId="427F0718" w14:textId="3AAC1A18" w:rsidR="00043308" w:rsidRPr="00B77DA8" w:rsidRDefault="00043308" w:rsidP="004D553E">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rPr>
              <w:t>Durable Medical Equipment</w:t>
            </w:r>
            <w:r w:rsidRPr="00B77DA8">
              <w:rPr>
                <w:rStyle w:val="CDVar"/>
                <w:rFonts w:ascii="Times New Roman" w:hAnsi="Times New Roman"/>
                <w:color w:val="000000"/>
                <w:sz w:val="24"/>
                <w:szCs w:val="24"/>
              </w:rPr>
              <w:t xml:space="preserve"> </w:t>
            </w:r>
            <w:r w:rsidRPr="00B77DA8">
              <w:rPr>
                <w:rStyle w:val="CDVar"/>
                <w:rFonts w:ascii="Times New Roman" w:hAnsi="Times New Roman"/>
                <w:color w:val="FF0000"/>
                <w:sz w:val="24"/>
                <w:szCs w:val="24"/>
              </w:rPr>
              <w:t xml:space="preserve">and </w:t>
            </w:r>
            <w:r w:rsidRPr="00B77DA8">
              <w:rPr>
                <w:rStyle w:val="Style17"/>
              </w:rPr>
              <w:t xml:space="preserve">Prescription </w:t>
            </w:r>
            <w:r w:rsidR="000843AB" w:rsidRPr="00B77DA8">
              <w:rPr>
                <w:rStyle w:val="Style17"/>
              </w:rPr>
              <w:t>Drugs</w:t>
            </w:r>
            <w:r w:rsidRPr="00B77DA8">
              <w:rPr>
                <w:rStyle w:val="Style17"/>
              </w:rPr>
              <w:t>.</w:t>
            </w:r>
          </w:p>
          <w:p w14:paraId="427F0719" w14:textId="77777777" w:rsidR="00043308" w:rsidRPr="00B77DA8" w:rsidRDefault="00043308"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B77DA8" w:rsidRDefault="00043308" w:rsidP="004D553E">
            <w:pPr>
              <w:numPr>
                <w:ilvl w:val="12"/>
                <w:numId w:val="0"/>
              </w:num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1B" w14:textId="77777777" w:rsidR="00043308" w:rsidRPr="00B77DA8" w:rsidRDefault="00043308" w:rsidP="004D553E">
            <w:pPr>
              <w:rPr>
                <w:color w:val="FF0000"/>
                <w:sz w:val="24"/>
                <w:szCs w:val="24"/>
              </w:rPr>
            </w:pPr>
          </w:p>
          <w:p w14:paraId="427F071C"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B77DA8" w:rsidRDefault="00043308" w:rsidP="004D553E">
            <w:pPr>
              <w:rPr>
                <w:color w:val="FF0000"/>
                <w:sz w:val="24"/>
                <w:szCs w:val="24"/>
              </w:rPr>
            </w:pPr>
          </w:p>
          <w:p w14:paraId="427F071E"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1F" w14:textId="77777777" w:rsidR="00043308" w:rsidRPr="00B77DA8" w:rsidRDefault="00043308" w:rsidP="004D553E">
            <w:pPr>
              <w:rPr>
                <w:rStyle w:val="CDVarSuperscript"/>
                <w:rFonts w:ascii="Times New Roman" w:hAnsi="Times New Roman"/>
                <w:b/>
                <w:color w:val="FF00FF"/>
                <w:sz w:val="24"/>
                <w:szCs w:val="24"/>
              </w:rPr>
            </w:pPr>
          </w:p>
          <w:p w14:paraId="427F072B" w14:textId="44B0848F" w:rsidR="00043308" w:rsidRPr="00B77DA8" w:rsidRDefault="00043308" w:rsidP="004D553E">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rPr>
              <w:t>Durable Medical Equipment</w:t>
            </w:r>
            <w:r w:rsidRPr="00B77DA8">
              <w:rPr>
                <w:rStyle w:val="CDVar"/>
                <w:rFonts w:ascii="Times New Roman" w:hAnsi="Times New Roman"/>
                <w:color w:val="000000"/>
                <w:sz w:val="24"/>
                <w:szCs w:val="24"/>
              </w:rPr>
              <w:t xml:space="preserve"> </w:t>
            </w:r>
            <w:r w:rsidRPr="00B77DA8">
              <w:rPr>
                <w:rStyle w:val="CDVar"/>
                <w:rFonts w:ascii="Times New Roman" w:hAnsi="Times New Roman"/>
                <w:color w:val="FF0000"/>
                <w:sz w:val="24"/>
                <w:szCs w:val="24"/>
              </w:rPr>
              <w:t xml:space="preserve">and </w:t>
            </w:r>
            <w:r w:rsidRPr="00B77DA8">
              <w:rPr>
                <w:rStyle w:val="Style17"/>
              </w:rPr>
              <w:t xml:space="preserve">Prescription </w:t>
            </w:r>
            <w:r w:rsidR="00DD24A2" w:rsidRPr="00B77DA8">
              <w:rPr>
                <w:rStyle w:val="Style17"/>
              </w:rPr>
              <w:t>Drugs</w:t>
            </w:r>
            <w:r w:rsidRPr="00B77DA8">
              <w:rPr>
                <w:rStyle w:val="Style17"/>
              </w:rPr>
              <w:t>.</w:t>
            </w:r>
          </w:p>
          <w:p w14:paraId="427F072C" w14:textId="77777777" w:rsidR="00043308" w:rsidRPr="00B77DA8" w:rsidRDefault="00043308" w:rsidP="004D553E">
            <w:pPr>
              <w:rPr>
                <w:rStyle w:val="CDVar"/>
                <w:rFonts w:ascii="Times New Roman" w:hAnsi="Times New Roman"/>
                <w:color w:val="000000"/>
                <w:sz w:val="24"/>
                <w:szCs w:val="24"/>
              </w:rPr>
            </w:pPr>
          </w:p>
          <w:p w14:paraId="427F072D" w14:textId="77777777" w:rsidR="00043308" w:rsidRPr="00B77DA8" w:rsidRDefault="00043308" w:rsidP="004D553E">
            <w:pPr>
              <w:rPr>
                <w:color w:val="0000FF"/>
                <w:sz w:val="24"/>
                <w:szCs w:val="24"/>
              </w:rPr>
            </w:pPr>
          </w:p>
        </w:tc>
      </w:tr>
      <w:tr w:rsidR="003B1361" w:rsidRPr="00B77DA8" w14:paraId="427F076E"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5"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55"/>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77DA8" w:rsidRDefault="00B41FB3" w:rsidP="00B41FB3">
            <w:pPr>
              <w:pStyle w:val="TableTextCharCharChar1"/>
              <w:rPr>
                <w:color w:val="FF0000"/>
              </w:rPr>
            </w:pPr>
            <w:r w:rsidRPr="00B77DA8">
              <w:rPr>
                <w:color w:val="FF0000"/>
              </w:rPr>
              <w:t>Not Covered.</w:t>
            </w: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77DA8" w:rsidRDefault="00B41FB3" w:rsidP="00B41FB3">
            <w:pPr>
              <w:pStyle w:val="TableTextCharCharChar1"/>
              <w:rPr>
                <w:color w:val="FF0000"/>
              </w:rPr>
            </w:pPr>
            <w:r w:rsidRPr="00B77DA8">
              <w:rPr>
                <w:color w:val="FF0000"/>
              </w:rPr>
              <w:t>Not Covered.</w:t>
            </w:r>
          </w:p>
          <w:p w14:paraId="427F076D" w14:textId="77777777" w:rsidR="003B1361" w:rsidRPr="00B77DA8" w:rsidRDefault="003B1361" w:rsidP="0095064D">
            <w:pPr>
              <w:pStyle w:val="TableTextCharCharChar1"/>
              <w:rPr>
                <w:b/>
                <w:color w:val="FF0000"/>
              </w:rPr>
            </w:pPr>
          </w:p>
        </w:tc>
      </w:tr>
      <w:tr w:rsidR="003B1361" w:rsidRPr="00B77DA8" w14:paraId="427F0779"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6" w:name="Drugs"/>
            <w:r w:rsidRPr="00B77DA8">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Default="006229AF" w:rsidP="006229AF">
            <w:pPr>
              <w:pStyle w:val="TableTextChar1CharChar"/>
              <w:ind w:left="288" w:hanging="288"/>
              <w:rPr>
                <w:color w:val="FF0000"/>
              </w:rPr>
            </w:pPr>
            <w:r w:rsidRPr="00B77DA8">
              <w:rPr>
                <w:color w:val="FF0000"/>
              </w:rPr>
              <w:t>●   Over the counter drugs and treatments</w:t>
            </w:r>
          </w:p>
          <w:p w14:paraId="1D1B8DB3" w14:textId="294C1A42" w:rsidR="00406D73" w:rsidRPr="00B77DA8" w:rsidRDefault="00406D73" w:rsidP="006229AF">
            <w:pPr>
              <w:pStyle w:val="TableTextChar1CharChar"/>
              <w:ind w:left="288" w:hanging="288"/>
              <w:rPr>
                <w:color w:val="FF0000"/>
              </w:rPr>
            </w:pPr>
            <w:r w:rsidRPr="00406D73">
              <w:rPr>
                <w:color w:val="FF0000"/>
              </w:rPr>
              <w:t xml:space="preserve">●   Certain medications are not covered under the medical plan.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7" w:name="Enteral_Nutrition"/>
            <w:r w:rsidRPr="00B77DA8">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4B96D588" w:rsidR="00F50FE2" w:rsidRPr="00B77DA8" w:rsidRDefault="00686DDD" w:rsidP="00F50FE2">
            <w:pPr>
              <w:pStyle w:val="TableTextCharCharChar1"/>
              <w:rPr>
                <w:color w:val="FF0000"/>
                <w:szCs w:val="24"/>
              </w:rPr>
            </w:pPr>
            <w:r>
              <w:rPr>
                <w:b/>
                <w:color w:val="0000FF"/>
                <w:szCs w:val="24"/>
              </w:rPr>
              <w:t>80%</w:t>
            </w:r>
            <w:r w:rsidRPr="00B77DA8">
              <w:rPr>
                <w:color w:val="FF0000"/>
                <w:szCs w:val="24"/>
              </w:rPr>
              <w:t xml:space="preserve"> of eligible expenses after satisfying the deductible.</w:t>
            </w:r>
          </w:p>
          <w:p w14:paraId="427F0780" w14:textId="77777777" w:rsidR="00F50FE2" w:rsidRDefault="00F50FE2">
            <w:pPr>
              <w:pStyle w:val="TableTextCharCharChar1"/>
              <w:rPr>
                <w:color w:val="FF0000"/>
              </w:rPr>
            </w:pPr>
          </w:p>
          <w:p w14:paraId="449E160F" w14:textId="77777777" w:rsidR="00700754" w:rsidRPr="00B77DA8" w:rsidRDefault="00700754">
            <w:pPr>
              <w:pStyle w:val="TableTextCharCharChar1"/>
              <w:rPr>
                <w:color w:val="FF0000"/>
              </w:rPr>
            </w:pPr>
          </w:p>
          <w:p w14:paraId="427F0781" w14:textId="6C58D7BA" w:rsidR="00626BF3" w:rsidRPr="00B77DA8" w:rsidRDefault="00626BF3" w:rsidP="00626BF3">
            <w:pPr>
              <w:pStyle w:val="TableTextCharCharChar1"/>
              <w:rPr>
                <w:color w:val="FF0000"/>
              </w:rPr>
            </w:pPr>
            <w:r w:rsidRPr="00B77DA8">
              <w:rPr>
                <w:color w:val="FF0000"/>
              </w:rPr>
              <w:t>Covered for sole source of nutrition and</w:t>
            </w:r>
            <w:r w:rsidR="00E353F0" w:rsidRPr="00E353F0">
              <w:rPr>
                <w:color w:val="FF0000"/>
              </w:rPr>
              <w:t>/or</w:t>
            </w:r>
            <w:r w:rsidRPr="00B77DA8">
              <w:rPr>
                <w:color w:val="FF0000"/>
              </w:rPr>
              <w:t xml:space="preserve"> inborn error of metabolism.</w:t>
            </w:r>
          </w:p>
          <w:p w14:paraId="427F0782" w14:textId="77777777" w:rsidR="00626BF3" w:rsidRPr="00B77DA8" w:rsidRDefault="00626BF3">
            <w:pPr>
              <w:pStyle w:val="TableTextCharCharChar1"/>
              <w:rPr>
                <w:color w:val="FF0000"/>
              </w:rPr>
            </w:pPr>
          </w:p>
          <w:p w14:paraId="427F0786" w14:textId="77777777" w:rsidR="003B1361" w:rsidRPr="00B77DA8"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38E6A6E1" w:rsidR="00F50FE2" w:rsidRPr="00B77DA8" w:rsidRDefault="00E75496" w:rsidP="00F50FE2">
            <w:pPr>
              <w:pStyle w:val="TableTextCharCharChar1"/>
              <w:rPr>
                <w:color w:val="FF0000"/>
                <w:szCs w:val="24"/>
              </w:rPr>
            </w:pPr>
            <w:r>
              <w:rPr>
                <w:b/>
                <w:color w:val="0000FF"/>
                <w:szCs w:val="24"/>
              </w:rPr>
              <w:t>50%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1B67D1CE" w:rsidR="00626BF3" w:rsidRPr="00B77DA8" w:rsidRDefault="00626BF3" w:rsidP="00626BF3">
            <w:pPr>
              <w:pStyle w:val="TableTextCharCharChar1"/>
              <w:rPr>
                <w:color w:val="FF0000"/>
              </w:rPr>
            </w:pPr>
            <w:r w:rsidRPr="00B77DA8">
              <w:rPr>
                <w:color w:val="FF0000"/>
              </w:rPr>
              <w:t>Covered for sole source of nutrition and</w:t>
            </w:r>
            <w:r w:rsidR="00E353F0" w:rsidRPr="00E353F0">
              <w:rPr>
                <w:color w:val="FF0000"/>
              </w:rPr>
              <w:t>/or</w:t>
            </w:r>
            <w:r w:rsidRPr="00B77DA8">
              <w:rPr>
                <w:color w:val="FF0000"/>
              </w:rPr>
              <w:t xml:space="preserve"> inborn error of metabolism.</w:t>
            </w:r>
          </w:p>
          <w:p w14:paraId="427F078E" w14:textId="77777777" w:rsidR="00626BF3" w:rsidRPr="00B77DA8" w:rsidRDefault="00626BF3">
            <w:pPr>
              <w:pStyle w:val="TableTextCharCharChar1"/>
              <w:rPr>
                <w:color w:val="FF0000"/>
              </w:rPr>
            </w:pPr>
          </w:p>
          <w:p w14:paraId="427F0792" w14:textId="77777777" w:rsidR="00E61473" w:rsidRPr="00B77DA8" w:rsidRDefault="00E61473">
            <w:pPr>
              <w:pStyle w:val="TableTextCharCharChar1"/>
              <w:rPr>
                <w:color w:val="FF0000"/>
              </w:rPr>
            </w:pPr>
          </w:p>
        </w:tc>
      </w:tr>
      <w:tr w:rsidR="00A719B8" w:rsidRPr="00B77DA8" w14:paraId="427F079E"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8" w:name="Experimental_or_Investigational_or_Unpro"/>
            <w:r w:rsidRPr="00B77DA8">
              <w:rPr>
                <w:b/>
                <w:bCs/>
                <w:color w:val="FF0000"/>
              </w:rPr>
              <w:t>Experimental or Investigational or Unproven Services</w:t>
            </w:r>
            <w:bookmarkEnd w:id="158"/>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9" w:name="Foot_Care"/>
            <w:r w:rsidRPr="00B77DA8">
              <w:rPr>
                <w:b/>
                <w:color w:val="FF0000"/>
              </w:rPr>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6859E6A6"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5BF24F69"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5CAEF024"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3E3F7270"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0" w:name="Gynecomastia"/>
            <w:r w:rsidRPr="00B77DA8">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1"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A53859">
            <w:pPr>
              <w:pStyle w:val="TableText"/>
              <w:numPr>
                <w:ilvl w:val="0"/>
                <w:numId w:val="41"/>
              </w:numPr>
              <w:rPr>
                <w:color w:val="FF0000"/>
              </w:rPr>
            </w:pPr>
            <w:r w:rsidRPr="00B77DA8">
              <w:rPr>
                <w:color w:val="FF0000"/>
              </w:rPr>
              <w:t xml:space="preserve">Inpatient admission for insertion. </w:t>
            </w:r>
          </w:p>
          <w:p w14:paraId="3980EC46" w14:textId="77777777" w:rsidR="00045E5C" w:rsidRPr="00B77DA8" w:rsidRDefault="00045E5C" w:rsidP="00A53859">
            <w:pPr>
              <w:pStyle w:val="TableText"/>
              <w:numPr>
                <w:ilvl w:val="0"/>
                <w:numId w:val="41"/>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6D0A812A" w:rsidR="00043308" w:rsidRPr="00B77DA8" w:rsidRDefault="00043308">
            <w:pPr>
              <w:pStyle w:val="TableTextChar"/>
              <w:numPr>
                <w:ilvl w:val="12"/>
                <w:numId w:val="0"/>
              </w:numPr>
              <w:rPr>
                <w:b/>
                <w:color w:val="FF0000"/>
              </w:rPr>
            </w:pPr>
            <w:bookmarkStart w:id="162" w:name="Medical_Supplies_and_Equipment"/>
            <w:r w:rsidRPr="00B77DA8">
              <w:rPr>
                <w:b/>
                <w:color w:val="FF0000"/>
              </w:rPr>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25E63184"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w:t>
            </w:r>
            <w:r w:rsidR="00B41FB3" w:rsidRPr="00B77DA8">
              <w:rPr>
                <w:rFonts w:ascii="Times New Roman" w:hAnsi="Times New Roman"/>
                <w:color w:val="FF0000"/>
              </w:rPr>
              <w:t xml:space="preserve">and </w:t>
            </w:r>
            <w:r w:rsidRPr="00B77DA8">
              <w:rPr>
                <w:rFonts w:ascii="Times New Roman" w:hAnsi="Times New Roman"/>
                <w:color w:val="FF0000"/>
              </w:rPr>
              <w:t>disposable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2917C241"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3EC8556A"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1F12DD96"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w:t>
            </w:r>
            <w:proofErr w:type="spellStart"/>
            <w:r w:rsidRPr="00B77DA8">
              <w:rPr>
                <w:color w:val="FF0000"/>
              </w:rPr>
              <w:t>tubings</w:t>
            </w:r>
            <w:proofErr w:type="spellEnd"/>
            <w:r w:rsidRPr="00B77DA8">
              <w:rPr>
                <w:color w:val="FF0000"/>
              </w:rPr>
              <w:t>, nasal cannulas, connectors and masks except when used with Durable Medical Equipment;</w:t>
            </w:r>
            <w:r w:rsidRPr="00B77DA8">
              <w:rPr>
                <w:color w:val="FF00FF"/>
              </w:rPr>
              <w:t xml:space="preserve"> </w:t>
            </w:r>
            <w:r w:rsidRPr="00B77DA8">
              <w:rPr>
                <w:color w:val="FF0000"/>
              </w:rPr>
              <w:t>and</w:t>
            </w:r>
          </w:p>
          <w:p w14:paraId="427F07C9" w14:textId="661B7434"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0051C72B"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0B216A9E"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lubricants,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3" w:name="Morbid_Obesity"/>
            <w:r w:rsidRPr="00B77DA8">
              <w:rPr>
                <w:b/>
                <w:color w:val="FF0000"/>
              </w:rPr>
              <w:t>Morbid Obesity</w:t>
            </w:r>
            <w:bookmarkEnd w:id="163"/>
          </w:p>
          <w:p w14:paraId="427F07CF" w14:textId="77777777" w:rsidR="0008394F" w:rsidRPr="00B77DA8" w:rsidRDefault="0008394F">
            <w:pPr>
              <w:pStyle w:val="TableTextCharCharChar1"/>
              <w:numPr>
                <w:ilvl w:val="12"/>
                <w:numId w:val="0"/>
              </w:numPr>
              <w:rPr>
                <w:b/>
                <w:color w:val="FF0000"/>
              </w:rPr>
            </w:pPr>
          </w:p>
          <w:p w14:paraId="427F07D5" w14:textId="77777777" w:rsidR="007310B0" w:rsidRPr="00B77DA8" w:rsidRDefault="007310B0" w:rsidP="008732DC">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6" w14:textId="1735D4BA" w:rsidR="003B1361" w:rsidRPr="00B77DA8" w:rsidRDefault="00D5011E" w:rsidP="008732DC">
            <w:pPr>
              <w:pStyle w:val="TableTextCharCharChar1"/>
              <w:rPr>
                <w:bCs/>
                <w:color w:val="FF0000"/>
              </w:rPr>
            </w:pPr>
            <w:r w:rsidRPr="00B77DA8">
              <w:rPr>
                <w:bCs/>
                <w:color w:val="FF0000"/>
              </w:rPr>
              <w:t xml:space="preserve">Not Covered.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79DE7DA0" w:rsidR="003B1361" w:rsidRPr="00B77DA8" w:rsidRDefault="003B1361">
            <w:pPr>
              <w:pStyle w:val="TableTextCharCharChar1"/>
              <w:rPr>
                <w:b/>
                <w:color w:val="FF0000"/>
              </w:rPr>
            </w:pPr>
            <w:r w:rsidRPr="00B77DA8">
              <w:rPr>
                <w:bCs/>
                <w:color w:val="FF0000"/>
              </w:rPr>
              <w:t xml:space="preserve">Not Covered. </w:t>
            </w:r>
          </w:p>
        </w:tc>
      </w:tr>
      <w:tr w:rsidR="00DB20F2" w:rsidRPr="00B77DA8" w14:paraId="427F0847"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64"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66AD9FE0"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nutritional counseling for either individuals or groups</w:t>
            </w:r>
            <w:r w:rsidRPr="008732DC">
              <w:rPr>
                <w:rStyle w:val="Style15"/>
                <w:color w:val="FF0000"/>
              </w:rPr>
              <w:t>;</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427F083F" w14:textId="7DE68F13"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 xml:space="preserve">enteral feedings and other nutritional and electrolyte formulas, including infant formula and donor breast milk, </w:t>
            </w:r>
            <w:r w:rsidR="005A6D55" w:rsidRPr="00B77DA8">
              <w:rPr>
                <w:color w:val="FF0000"/>
              </w:rPr>
              <w:t>unless</w:t>
            </w:r>
            <w:r w:rsidR="00407BE7">
              <w:rPr>
                <w:color w:val="FF0000"/>
              </w:rPr>
              <w:t xml:space="preserve"> </w:t>
            </w:r>
            <w:r w:rsidRPr="00B77DA8">
              <w:rPr>
                <w:color w:val="FF0000"/>
              </w:rPr>
              <w:t>they are the only source of nutrition or</w:t>
            </w:r>
            <w:r w:rsidRPr="00B77DA8">
              <w:rPr>
                <w:b/>
                <w:color w:val="FF00FF"/>
              </w:rPr>
              <w:t xml:space="preserve"> </w:t>
            </w:r>
            <w:r w:rsidR="005A6D55" w:rsidRPr="00B77DA8">
              <w:rPr>
                <w:color w:val="FF0000"/>
              </w:rPr>
              <w:t>unless</w:t>
            </w:r>
            <w:r w:rsidR="00407BE7">
              <w:rPr>
                <w:color w:val="FF0000"/>
              </w:rPr>
              <w:t xml:space="preserve"> </w:t>
            </w:r>
            <w:r w:rsidRPr="00B77DA8">
              <w:rPr>
                <w:color w:val="FF0000"/>
              </w:rPr>
              <w:t xml:space="preserve">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65" w:name="Orthognathic_Surgery"/>
            <w:r w:rsidRPr="00B77DA8">
              <w:rPr>
                <w:b/>
                <w:color w:val="FF0000"/>
              </w:rPr>
              <w:t>O</w:t>
            </w:r>
            <w:r w:rsidR="003B1361" w:rsidRPr="00B77DA8">
              <w:rPr>
                <w:b/>
                <w:color w:val="FF0000"/>
              </w:rPr>
              <w:t>rthognathic Surgery</w:t>
            </w:r>
            <w:bookmarkEnd w:id="165"/>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6" w:name="Personal_Care_Comfort_or_Convenience"/>
            <w:r w:rsidRPr="00B77DA8">
              <w:rPr>
                <w:b/>
                <w:color w:val="FF0000"/>
              </w:rPr>
              <w:t>Personal Care, Comfort or Convenience</w:t>
            </w:r>
            <w:bookmarkEnd w:id="166"/>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52DA1ED9"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7" w:name="Physical_Appearance"/>
            <w:r w:rsidRPr="00B77DA8">
              <w:rPr>
                <w:b/>
                <w:bCs/>
                <w:color w:val="FF0000"/>
              </w:rPr>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w:t>
            </w:r>
            <w:proofErr w:type="spellStart"/>
            <w:r w:rsidRPr="00B77DA8">
              <w:rPr>
                <w:color w:val="FF0000"/>
              </w:rPr>
              <w:t>salabrasion</w:t>
            </w:r>
            <w:proofErr w:type="spellEnd"/>
            <w:r w:rsidRPr="00B77DA8">
              <w:rPr>
                <w:color w:val="FF0000"/>
              </w:rPr>
              <w:t>,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0DC2161B"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3598E85F"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68" w:name="Procedures_and_Treatment"/>
            <w:r w:rsidRPr="00B77DA8">
              <w:rPr>
                <w:b/>
                <w:bCs/>
                <w:color w:val="FF0000"/>
              </w:rPr>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0BC49CE4" w14:textId="7E56344D" w:rsidR="00141CD2" w:rsidRPr="00141CD2" w:rsidRDefault="00DB20F2" w:rsidP="00A75F5A">
            <w:pPr>
              <w:pStyle w:val="TableTextChar1"/>
              <w:numPr>
                <w:ilvl w:val="0"/>
                <w:numId w:val="76"/>
              </w:numPr>
              <w:rPr>
                <w:color w:val="FF0000"/>
              </w:rPr>
            </w:pPr>
            <w:r w:rsidRPr="00B77DA8">
              <w:rPr>
                <w:color w:val="FF0000"/>
              </w:rPr>
              <w:sym w:font="Symbol" w:char="F0B7"/>
            </w:r>
            <w:r w:rsidRPr="00B77DA8">
              <w:rPr>
                <w:color w:val="FF0000"/>
              </w:rPr>
              <w:t xml:space="preserve">   biofeedback;</w:t>
            </w:r>
            <w:r w:rsidR="00141CD2" w:rsidRPr="00A75F5A">
              <w:rPr>
                <w:color w:val="FF0000"/>
                <w:lang w:val="it-IT"/>
              </w:rPr>
              <w:t>Intracellular micronutrient testing</w:t>
            </w:r>
          </w:p>
          <w:p w14:paraId="427F08D3" w14:textId="77777777" w:rsidR="00DB20F2" w:rsidRPr="00B77DA8" w:rsidRDefault="00DB20F2" w:rsidP="00A75F5A">
            <w:pPr>
              <w:pStyle w:val="TableTextChar1"/>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7EB94C4A"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54E7564F"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w:t>
            </w:r>
            <w:proofErr w:type="spellStart"/>
            <w:r w:rsidRPr="00B77DA8">
              <w:rPr>
                <w:color w:val="FF0000"/>
              </w:rPr>
              <w:t>thighplasty</w:t>
            </w:r>
            <w:proofErr w:type="spellEnd"/>
            <w:r w:rsidRPr="00B77DA8">
              <w:rPr>
                <w:color w:val="FF0000"/>
              </w:rPr>
              <w:t>,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63307020"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BEC9183" w14:textId="39E5C1EB" w:rsidR="006237BD" w:rsidRPr="00B77DA8" w:rsidRDefault="006237BD" w:rsidP="004D553E">
            <w:pPr>
              <w:pStyle w:val="TableTextChar1"/>
              <w:ind w:left="288" w:hanging="288"/>
              <w:rPr>
                <w:color w:val="FF0000"/>
              </w:rPr>
            </w:pPr>
            <w:r w:rsidRPr="00CC53C1">
              <w:rPr>
                <w:color w:val="FF0000"/>
              </w:rPr>
              <w:sym w:font="Symbol" w:char="F0B7"/>
            </w:r>
            <w:r w:rsidRPr="00CC53C1">
              <w:rPr>
                <w:color w:val="FF0000"/>
              </w:rPr>
              <w:t xml:space="preserve">   manipulative treatment (the therapeutic application of chiropractic and osteopathic manipulative treatment with or without ancillary physiologic treatment and/or rehabilitative methods rendered to restore/improve motion, reduce pain and improve function);</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42C21596"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Pr="00B77DA8">
              <w:rPr>
                <w:color w:val="FF0000"/>
                <w:szCs w:val="24"/>
                <w:vertAlign w:val="superscript"/>
              </w:rPr>
              <w:t xml:space="preserve"> </w:t>
            </w:r>
            <w:r w:rsidRPr="00B77DA8">
              <w:rPr>
                <w:color w:val="FF0000"/>
              </w:rPr>
              <w:t>even if there is a diagnosis of morbid obesity;</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0CFABC0D"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4D0EFBF4"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A24805" w:rsidRPr="00B77DA8">
              <w:rPr>
                <w:b/>
                <w:color w:val="FF00FF"/>
              </w:rPr>
              <w:t xml:space="preserve"> </w:t>
            </w:r>
            <w:r w:rsidR="00191821" w:rsidRPr="00B77DA8">
              <w:rPr>
                <w:color w:val="FF0000"/>
              </w:rPr>
              <w:t>jaw alignment and treatment for the temporomandibular joint, except as treatment of obstructive sleep apnea; and</w:t>
            </w:r>
          </w:p>
          <w:p w14:paraId="427F08F5" w14:textId="102A538E"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except as coverage is required by the </w:t>
            </w:r>
          </w:p>
          <w:p w14:paraId="427F08F6" w14:textId="42D41D91" w:rsidR="00A24805" w:rsidRPr="00B77DA8" w:rsidRDefault="00A24805" w:rsidP="00A24805">
            <w:pPr>
              <w:pStyle w:val="TableText"/>
              <w:ind w:left="288"/>
              <w:rPr>
                <w:color w:val="FF0000"/>
              </w:rPr>
            </w:pPr>
            <w:r w:rsidRPr="00B77DA8">
              <w:rPr>
                <w:color w:val="FF0000"/>
              </w:rPr>
              <w:t>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8732DC">
            <w:pPr>
              <w:pStyle w:val="TableText"/>
              <w:ind w:left="288"/>
              <w:rPr>
                <w:b/>
                <w:color w:val="FF0000"/>
              </w:rPr>
            </w:pPr>
          </w:p>
        </w:tc>
      </w:tr>
      <w:tr w:rsidR="003B1361" w:rsidRPr="00B77DA8" w14:paraId="427F090C"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9" w:name="Providers"/>
            <w:r w:rsidRPr="00B77DA8">
              <w:rPr>
                <w:b/>
                <w:color w:val="FF0000"/>
              </w:rPr>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0"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1" w:name="Smoking_Cessation"/>
            <w:r w:rsidRPr="00B77DA8">
              <w:rPr>
                <w:b/>
                <w:color w:val="FF0000"/>
              </w:rPr>
              <w:t>Smoking Cessation</w:t>
            </w:r>
            <w:bookmarkEnd w:id="171"/>
          </w:p>
          <w:p w14:paraId="427F0928" w14:textId="60BAB502"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0598A885" w14:textId="77777777" w:rsidR="004C1014" w:rsidRPr="00B77DA8" w:rsidRDefault="004C1014">
            <w:pPr>
              <w:pStyle w:val="TableTextCharCharChar1"/>
              <w:numPr>
                <w:ilvl w:val="12"/>
                <w:numId w:val="0"/>
              </w:numPr>
              <w:spacing w:line="276" w:lineRule="auto"/>
              <w:rPr>
                <w:color w:val="FF0000"/>
              </w:rPr>
            </w:pPr>
          </w:p>
          <w:p w14:paraId="427F0935" w14:textId="43309CAF"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43" w14:textId="77777777" w:rsidR="004C1014" w:rsidRPr="00B77DA8" w:rsidRDefault="004C1014" w:rsidP="008732DC">
            <w:pPr>
              <w:pStyle w:val="TableTextCharCharChar1"/>
              <w:numPr>
                <w:ilvl w:val="12"/>
                <w:numId w:val="0"/>
              </w:numPr>
              <w:spacing w:line="276" w:lineRule="auto"/>
              <w:rPr>
                <w:color w:val="FF0000"/>
              </w:rPr>
            </w:pPr>
          </w:p>
        </w:tc>
      </w:tr>
      <w:tr w:rsidR="005C5183" w:rsidRPr="00B77DA8" w14:paraId="427F0992"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2" w:name="Temporomandibular_Joint_TMJ_Services"/>
            <w:r w:rsidRPr="00B77DA8">
              <w:rPr>
                <w:b/>
                <w:color w:val="FF0000"/>
              </w:rPr>
              <w:t>Temporomandibular Joint (TMJ) Services</w:t>
            </w:r>
            <w:bookmarkEnd w:id="172"/>
          </w:p>
          <w:p w14:paraId="427F0946" w14:textId="77777777" w:rsidR="00C962B7" w:rsidRPr="00B77DA8" w:rsidRDefault="00C962B7" w:rsidP="004D553E">
            <w:pPr>
              <w:pStyle w:val="TableTextChar"/>
              <w:numPr>
                <w:ilvl w:val="12"/>
                <w:numId w:val="0"/>
              </w:numPr>
              <w:rPr>
                <w:b/>
                <w:color w:val="FF0000"/>
              </w:rPr>
            </w:pPr>
          </w:p>
          <w:p w14:paraId="427F0954" w14:textId="77777777" w:rsidR="005C5183" w:rsidRPr="00B77DA8" w:rsidRDefault="005C5183" w:rsidP="008732DC">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3959A30C"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6BF09704"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3" w:name="Travel"/>
            <w:r w:rsidRPr="00B77DA8">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782A6E28"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4" w:name="Types_of_Care"/>
            <w:r w:rsidRPr="00B77DA8">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3617032F"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5" w:name="Vision_and_Hearing"/>
            <w:r w:rsidRPr="00B77DA8">
              <w:rPr>
                <w:b/>
                <w:color w:val="FF0000"/>
              </w:rPr>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C" w14:textId="66E55E40"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B2" w14:textId="49491E5B" w:rsidR="00EF053C" w:rsidRPr="00B77DA8" w:rsidRDefault="00EF053C" w:rsidP="00EF053C">
            <w:pPr>
              <w:pStyle w:val="TableText"/>
              <w:rPr>
                <w:color w:val="FF0000"/>
              </w:rPr>
            </w:pPr>
            <w:r w:rsidRPr="00B77DA8">
              <w:rPr>
                <w:color w:val="FF0000"/>
              </w:rPr>
              <w:t xml:space="preserve">●   bone anchored hearing </w:t>
            </w:r>
          </w:p>
          <w:p w14:paraId="427F09B3"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B4"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B5" w14:textId="65D10167"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B8" w14:textId="65376CA0"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BF" w14:textId="2C7BCDE0"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xml:space="preserve">●   implantable lenses used only to correct a refractive error (such as </w:t>
            </w:r>
            <w:proofErr w:type="spellStart"/>
            <w:r w:rsidRPr="00B77DA8">
              <w:rPr>
                <w:color w:val="FF0000"/>
              </w:rPr>
              <w:t>Intacs</w:t>
            </w:r>
            <w:proofErr w:type="spellEnd"/>
            <w:r w:rsidRPr="00B77DA8">
              <w:rPr>
                <w:color w:val="FF0000"/>
              </w:rPr>
              <w:t xml:space="preserve"> corneal implants);</w:t>
            </w:r>
          </w:p>
          <w:p w14:paraId="427F09C5" w14:textId="21ECA7D3" w:rsidR="00EF053C" w:rsidRPr="00B77DA8" w:rsidRDefault="00EF053C" w:rsidP="00EF053C">
            <w:pPr>
              <w:pStyle w:val="TableText"/>
              <w:rPr>
                <w:color w:val="FF0000"/>
              </w:rPr>
            </w:pPr>
            <w:r w:rsidRPr="00B77DA8">
              <w:rPr>
                <w:color w:val="FF0000"/>
              </w:rPr>
              <w:t xml:space="preserve">●   bone anchored hearing </w:t>
            </w:r>
          </w:p>
          <w:p w14:paraId="427F09C6"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C7"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0FA86E12" w14:textId="143638F0" w:rsidR="006A5427" w:rsidRPr="00B77DA8" w:rsidRDefault="00EF053C" w:rsidP="008732DC">
            <w:pPr>
              <w:pStyle w:val="TableText"/>
              <w:ind w:left="288"/>
              <w:rPr>
                <w:b/>
                <w:bCs/>
                <w:color w:val="FF00FF"/>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CB" w14:textId="6677FD35"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6" w:name="Wisdom_Teeth"/>
            <w:r w:rsidRPr="00B77DA8">
              <w:rPr>
                <w:b/>
                <w:color w:val="FF0000"/>
              </w:rPr>
              <w:t>Wisdom Teeth</w:t>
            </w:r>
            <w:bookmarkEnd w:id="176"/>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DD" w14:textId="77777777" w:rsidR="00EE5D3D" w:rsidRPr="00B77DA8" w:rsidRDefault="00EE5D3D">
            <w:pPr>
              <w:pStyle w:val="TableTextCharCharChar1"/>
              <w:numPr>
                <w:ilvl w:val="12"/>
                <w:numId w:val="0"/>
              </w:numPr>
              <w:rPr>
                <w:color w:val="FF0000"/>
              </w:rPr>
            </w:pP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141C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7" w:name="All_Other_Exclusions"/>
            <w:r w:rsidRPr="00B77DA8">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7CAD37EA"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w:t>
            </w:r>
            <w:r w:rsidR="00112AA6">
              <w:rPr>
                <w:color w:val="FF0000"/>
              </w:rPr>
              <w:t xml:space="preserve"> </w:t>
            </w:r>
            <w:r w:rsidRPr="00B77DA8">
              <w:rPr>
                <w:color w:val="FF0000"/>
              </w:rPr>
              <w:t>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w:t>
      </w:r>
      <w:proofErr w:type="spellStart"/>
      <w:r w:rsidRPr="00B77DA8">
        <w:t>Prescription_Drugs</w:t>
      </w:r>
      <w:proofErr w:type="spellEnd"/>
      <w:r w:rsidRPr="00B77DA8">
        <w:t>--&gt;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3CB890FC" w:rsidR="00FD1B50" w:rsidRPr="00B77DA8" w:rsidRDefault="00FD1B50" w:rsidP="00FD1B50">
      <w:r w:rsidRPr="00B77DA8">
        <w:rPr>
          <w:i/>
          <w:iCs/>
          <w:sz w:val="24"/>
          <w:szCs w:val="24"/>
        </w:rPr>
        <w:t>Providers, this summary is for members, to review the terms of your participation agreement, please visi</w:t>
      </w:r>
      <w:r w:rsidRPr="0010377A">
        <w:rPr>
          <w:i/>
          <w:iCs/>
          <w:sz w:val="24"/>
          <w:szCs w:val="24"/>
        </w:rPr>
        <w:t xml:space="preserve">t </w:t>
      </w:r>
      <w:hyperlink r:id="rId45" w:history="1">
        <w:r w:rsidR="0010377A" w:rsidRPr="009E037F">
          <w:rPr>
            <w:sz w:val="24"/>
            <w:szCs w:val="24"/>
          </w:rPr>
          <w:t xml:space="preserve"> </w:t>
        </w:r>
        <w:hyperlink r:id="rId46" w:history="1">
          <w:r w:rsidR="0010377A" w:rsidRPr="009E037F">
            <w:rPr>
              <w:rStyle w:val="Hyperlink"/>
              <w:i/>
              <w:iCs/>
              <w:sz w:val="24"/>
              <w:szCs w:val="24"/>
            </w:rPr>
            <w:t>uhcprovider.com</w:t>
          </w:r>
        </w:hyperlink>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8" w:name="Prescription_Drugs"/>
      <w:r w:rsidRPr="00B77DA8">
        <w:rPr>
          <w:b/>
          <w:bCs/>
          <w:color w:val="0000FF"/>
          <w:sz w:val="28"/>
        </w:rPr>
        <w:t>PRESCRIPTION DRUGS</w:t>
      </w:r>
    </w:p>
    <w:bookmarkEnd w:id="178"/>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3F748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28A0F7EB" w:rsidR="00154B9C" w:rsidRPr="00B77DA8" w:rsidRDefault="00996655">
            <w:pPr>
              <w:pStyle w:val="TableTextCharCharChar1"/>
              <w:jc w:val="center"/>
              <w:rPr>
                <w:b/>
                <w:bCs/>
                <w:color w:val="000000"/>
              </w:rPr>
            </w:pPr>
            <w:r>
              <w:rPr>
                <w:b/>
                <w:bCs/>
                <w:color w:val="000000"/>
              </w:rPr>
              <w:t>2007 ASO CHOICE PLUS PS1 PLAN VTP</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44BA8A5E" w:rsidR="00154B9C" w:rsidRPr="00B77DA8" w:rsidRDefault="00996655">
            <w:pPr>
              <w:pStyle w:val="TableTextCharCharChar1"/>
              <w:jc w:val="center"/>
              <w:rPr>
                <w:b/>
                <w:bCs/>
                <w:color w:val="000000"/>
              </w:rPr>
            </w:pPr>
            <w:r>
              <w:rPr>
                <w:b/>
                <w:bCs/>
                <w:color w:val="000000"/>
              </w:rPr>
              <w:t>2007 ASO CHOICE PLUS PS1 PLAN VTP</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3F7484" w:rsidRPr="00B77DA8" w14:paraId="427F0A28" w14:textId="77777777" w:rsidTr="003F748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3F7484" w:rsidRPr="00B77DA8" w:rsidRDefault="003F7484" w:rsidP="007E3AF8">
            <w:pPr>
              <w:pStyle w:val="TableText"/>
              <w:rPr>
                <w:b/>
              </w:rPr>
            </w:pPr>
            <w:bookmarkStart w:id="179" w:name="Pharmacy_Benefit_Manager_PBM"/>
            <w:r w:rsidRPr="00B77DA8">
              <w:rPr>
                <w:b/>
              </w:rPr>
              <w:t>Pharmacy Benefit Manager (PBM</w:t>
            </w:r>
            <w:bookmarkEnd w:id="179"/>
            <w:r w:rsidRPr="00B77DA8">
              <w:rPr>
                <w:b/>
              </w:rPr>
              <w:t>)</w:t>
            </w:r>
          </w:p>
          <w:p w14:paraId="427F0A12" w14:textId="77777777" w:rsidR="003F7484" w:rsidRPr="00B77DA8" w:rsidRDefault="003F7484" w:rsidP="00B63E40">
            <w:pPr>
              <w:pStyle w:val="TableText"/>
              <w:numPr>
                <w:ilvl w:val="12"/>
                <w:numId w:val="0"/>
              </w:numPr>
              <w:rPr>
                <w:b/>
              </w:rPr>
            </w:pPr>
          </w:p>
          <w:p w14:paraId="427F0A13" w14:textId="77777777" w:rsidR="003F7484" w:rsidRPr="00B77DA8" w:rsidRDefault="003F7484"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1E8EC36" w14:textId="77777777" w:rsidR="003F7484" w:rsidRPr="009E037F" w:rsidRDefault="003F7484" w:rsidP="003F7484">
            <w:pPr>
              <w:rPr>
                <w:b/>
                <w:color w:val="000000"/>
                <w:sz w:val="24"/>
                <w:szCs w:val="24"/>
              </w:rPr>
            </w:pPr>
            <w:r w:rsidRPr="00005C67">
              <w:rPr>
                <w:b/>
                <w:color w:val="000000"/>
                <w:sz w:val="24"/>
                <w:szCs w:val="24"/>
              </w:rPr>
              <w:t>OptumRx</w:t>
            </w:r>
          </w:p>
          <w:p w14:paraId="1FBAA42B" w14:textId="77777777" w:rsidR="003F7484" w:rsidRPr="009E037F" w:rsidRDefault="003F7484" w:rsidP="003F7484">
            <w:pPr>
              <w:rPr>
                <w:bCs/>
                <w:sz w:val="24"/>
                <w:szCs w:val="24"/>
              </w:rPr>
            </w:pPr>
            <w:r w:rsidRPr="009E037F">
              <w:rPr>
                <w:bCs/>
                <w:sz w:val="24"/>
                <w:szCs w:val="24"/>
              </w:rPr>
              <w:t xml:space="preserve">Pharmacy benefits are available in myuhc.com by clicking on </w:t>
            </w:r>
            <w:r w:rsidRPr="009E037F">
              <w:rPr>
                <w:b/>
                <w:bCs/>
                <w:sz w:val="24"/>
                <w:szCs w:val="24"/>
              </w:rPr>
              <w:t>Pharmacies &amp; Prescriptions</w:t>
            </w:r>
            <w:r w:rsidRPr="009E037F">
              <w:rPr>
                <w:bCs/>
                <w:sz w:val="24"/>
                <w:szCs w:val="24"/>
              </w:rPr>
              <w:t xml:space="preserve"> tab or </w:t>
            </w:r>
            <w:r w:rsidRPr="009E037F">
              <w:rPr>
                <w:b/>
                <w:bCs/>
                <w:sz w:val="24"/>
                <w:szCs w:val="24"/>
              </w:rPr>
              <w:t>Manage Your Prescriptions</w:t>
            </w:r>
            <w:r w:rsidRPr="009E037F">
              <w:rPr>
                <w:bCs/>
                <w:sz w:val="24"/>
                <w:szCs w:val="24"/>
              </w:rPr>
              <w:t xml:space="preserve"> icon.</w:t>
            </w:r>
          </w:p>
          <w:p w14:paraId="5638C336" w14:textId="77777777" w:rsidR="003F7484" w:rsidRPr="009E037F" w:rsidRDefault="003F7484" w:rsidP="003F7484">
            <w:pPr>
              <w:rPr>
                <w:color w:val="000000"/>
                <w:sz w:val="24"/>
                <w:szCs w:val="24"/>
              </w:rPr>
            </w:pPr>
          </w:p>
          <w:p w14:paraId="5AA5D44B" w14:textId="77777777" w:rsidR="003F7484" w:rsidRPr="009E037F" w:rsidRDefault="003F7484" w:rsidP="003F7484">
            <w:pPr>
              <w:rPr>
                <w:color w:val="000000"/>
                <w:sz w:val="24"/>
                <w:szCs w:val="24"/>
              </w:rPr>
            </w:pPr>
            <w:r w:rsidRPr="009E037F">
              <w:rPr>
                <w:color w:val="000000"/>
                <w:sz w:val="24"/>
                <w:szCs w:val="24"/>
              </w:rPr>
              <w:t>For all pharmacy support, please call the phone number on your health plan ID card.</w:t>
            </w:r>
          </w:p>
          <w:p w14:paraId="427F0A27" w14:textId="77777777" w:rsidR="003F7484" w:rsidRPr="00B77DA8" w:rsidRDefault="003F7484" w:rsidP="009E037F">
            <w:pPr>
              <w:pStyle w:val="TableText"/>
            </w:pPr>
          </w:p>
        </w:tc>
      </w:tr>
      <w:tr w:rsidR="00E1469F" w:rsidRPr="00B77DA8" w14:paraId="427F0BC3" w14:textId="77777777" w:rsidTr="003F748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B77DA8" w:rsidRDefault="00E1469F" w:rsidP="005F09B5">
            <w:pPr>
              <w:pStyle w:val="TableText"/>
              <w:rPr>
                <w:b/>
                <w:color w:val="000000"/>
              </w:rPr>
            </w:pPr>
            <w:bookmarkStart w:id="180" w:name="Specialty_Pharmacy_Program"/>
            <w:r w:rsidRPr="00B77DA8">
              <w:rPr>
                <w:b/>
                <w:color w:val="000000"/>
              </w:rPr>
              <w:t>Specialty Pharmacy Program</w:t>
            </w:r>
          </w:p>
          <w:bookmarkEnd w:id="180"/>
          <w:p w14:paraId="427F0B7E" w14:textId="77777777" w:rsidR="00E1469F" w:rsidRPr="00B77DA8" w:rsidRDefault="00E1469F" w:rsidP="005F09B5">
            <w:pPr>
              <w:pStyle w:val="TableText"/>
              <w:rPr>
                <w:b/>
                <w:color w:val="000000"/>
              </w:rPr>
            </w:pPr>
          </w:p>
          <w:p w14:paraId="427F0B7F" w14:textId="77777777" w:rsidR="00E1469F" w:rsidRPr="00B77DA8" w:rsidRDefault="00E1469F" w:rsidP="005F09B5">
            <w:pPr>
              <w:pStyle w:val="TableText"/>
              <w:rPr>
                <w:b/>
                <w:color w:val="000000"/>
              </w:rPr>
            </w:pPr>
            <w:r w:rsidRPr="00B77DA8">
              <w:rPr>
                <w:b/>
                <w:color w:val="000000"/>
              </w:rPr>
              <w:t>Self- administered Diabetes products DO NOT fall into this category</w:t>
            </w:r>
          </w:p>
          <w:p w14:paraId="427F0B80" w14:textId="77777777" w:rsidR="00E1469F" w:rsidRPr="00B77DA8"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9184A46" w14:textId="77777777" w:rsidR="003F7484" w:rsidRPr="009E037F" w:rsidRDefault="003F7484" w:rsidP="003F7484">
            <w:pPr>
              <w:rPr>
                <w:color w:val="000000"/>
                <w:sz w:val="24"/>
                <w:szCs w:val="24"/>
              </w:rPr>
            </w:pPr>
            <w:r w:rsidRPr="00005C67">
              <w:rPr>
                <w:color w:val="000000"/>
                <w:sz w:val="24"/>
                <w:szCs w:val="24"/>
              </w:rPr>
              <w:t xml:space="preserve">Specialty medications are used to treat rare, unusual or complex medical conditions. </w:t>
            </w:r>
          </w:p>
          <w:p w14:paraId="33E6639B" w14:textId="77777777" w:rsidR="003F7484" w:rsidRPr="009E037F" w:rsidRDefault="003F7484" w:rsidP="003F7484">
            <w:pPr>
              <w:rPr>
                <w:color w:val="000000"/>
                <w:sz w:val="24"/>
                <w:szCs w:val="24"/>
              </w:rPr>
            </w:pPr>
            <w:r w:rsidRPr="009E037F">
              <w:rPr>
                <w:b/>
                <w:color w:val="000000"/>
                <w:sz w:val="24"/>
                <w:szCs w:val="24"/>
              </w:rPr>
              <w:t xml:space="preserve"> </w:t>
            </w:r>
          </w:p>
          <w:p w14:paraId="2887F4AC" w14:textId="77777777" w:rsidR="003F7484" w:rsidRPr="009E037F" w:rsidRDefault="003F7484" w:rsidP="003F7484">
            <w:pPr>
              <w:rPr>
                <w:color w:val="000000"/>
                <w:sz w:val="24"/>
                <w:szCs w:val="24"/>
              </w:rPr>
            </w:pPr>
            <w:r w:rsidRPr="009E037F">
              <w:rPr>
                <w:color w:val="000000"/>
                <w:sz w:val="24"/>
                <w:szCs w:val="24"/>
              </w:rPr>
              <w:t xml:space="preserve">For Network coverage, specialty medications must be ordered from a designated pharmacy.  Not all medications may be covered under your plan. </w:t>
            </w:r>
          </w:p>
          <w:p w14:paraId="02C22947" w14:textId="77777777" w:rsidR="003F7484" w:rsidRPr="009E037F" w:rsidRDefault="003F7484" w:rsidP="003F7484">
            <w:pPr>
              <w:rPr>
                <w:color w:val="000000"/>
                <w:sz w:val="24"/>
                <w:szCs w:val="24"/>
              </w:rPr>
            </w:pPr>
          </w:p>
          <w:p w14:paraId="6DB64482" w14:textId="77777777" w:rsidR="003F7484" w:rsidRPr="009E037F" w:rsidRDefault="003F7484" w:rsidP="003F7484">
            <w:pPr>
              <w:rPr>
                <w:color w:val="000000"/>
                <w:sz w:val="24"/>
                <w:szCs w:val="24"/>
              </w:rPr>
            </w:pPr>
            <w:r w:rsidRPr="009E037F">
              <w:rPr>
                <w:color w:val="000000"/>
                <w:sz w:val="24"/>
                <w:szCs w:val="24"/>
              </w:rPr>
              <w:t>Here are some examples of covered conditions:</w:t>
            </w:r>
          </w:p>
          <w:p w14:paraId="046F2685"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Anemia </w:t>
            </w:r>
          </w:p>
          <w:p w14:paraId="3725671A"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Cystic Fibrosis </w:t>
            </w:r>
          </w:p>
          <w:p w14:paraId="30F11F6C"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Endocrine </w:t>
            </w:r>
          </w:p>
          <w:p w14:paraId="2D4F36F2"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Growth Hormone Deficiency </w:t>
            </w:r>
          </w:p>
          <w:p w14:paraId="52FBAB0B" w14:textId="77777777" w:rsidR="003F7484" w:rsidRPr="009E037F" w:rsidRDefault="003F7484" w:rsidP="003F7484">
            <w:pPr>
              <w:numPr>
                <w:ilvl w:val="0"/>
                <w:numId w:val="69"/>
              </w:numPr>
              <w:rPr>
                <w:i/>
                <w:color w:val="000000"/>
                <w:sz w:val="24"/>
                <w:szCs w:val="24"/>
              </w:rPr>
            </w:pPr>
            <w:r w:rsidRPr="009E037F">
              <w:rPr>
                <w:color w:val="000000"/>
                <w:sz w:val="24"/>
                <w:szCs w:val="24"/>
              </w:rPr>
              <w:t xml:space="preserve">Hemophilia </w:t>
            </w:r>
            <w:r w:rsidRPr="009E037F">
              <w:rPr>
                <w:i/>
                <w:color w:val="000000"/>
                <w:sz w:val="24"/>
                <w:szCs w:val="24"/>
              </w:rPr>
              <w:t xml:space="preserve">is a specialty medication and has </w:t>
            </w:r>
            <w:proofErr w:type="spellStart"/>
            <w:r w:rsidRPr="009E037F">
              <w:rPr>
                <w:i/>
                <w:color w:val="000000"/>
                <w:sz w:val="24"/>
                <w:szCs w:val="24"/>
              </w:rPr>
              <w:t>it’s</w:t>
            </w:r>
            <w:proofErr w:type="spellEnd"/>
            <w:r w:rsidRPr="009E037F">
              <w:rPr>
                <w:i/>
                <w:color w:val="000000"/>
                <w:sz w:val="24"/>
                <w:szCs w:val="24"/>
              </w:rPr>
              <w:t xml:space="preserve"> own section – see </w:t>
            </w:r>
            <w:r w:rsidRPr="009E037F">
              <w:rPr>
                <w:b/>
                <w:i/>
                <w:color w:val="000000"/>
                <w:sz w:val="24"/>
                <w:szCs w:val="24"/>
              </w:rPr>
              <w:t>Hemophilia Program</w:t>
            </w:r>
            <w:r w:rsidRPr="009E037F">
              <w:rPr>
                <w:i/>
                <w:color w:val="000000"/>
                <w:sz w:val="24"/>
                <w:szCs w:val="24"/>
              </w:rPr>
              <w:t xml:space="preserve"> </w:t>
            </w:r>
            <w:r w:rsidRPr="009E037F">
              <w:rPr>
                <w:b/>
                <w:i/>
                <w:color w:val="000000"/>
                <w:sz w:val="24"/>
                <w:szCs w:val="24"/>
              </w:rPr>
              <w:t>section</w:t>
            </w:r>
          </w:p>
          <w:p w14:paraId="1BDDA9A1"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Hepatitis B/C </w:t>
            </w:r>
          </w:p>
          <w:p w14:paraId="21C136CB"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Immune Modulator </w:t>
            </w:r>
          </w:p>
          <w:p w14:paraId="0C5FD128"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Multiple Sclerosis </w:t>
            </w:r>
          </w:p>
          <w:p w14:paraId="52E7A2FA"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Osteoporosis </w:t>
            </w:r>
          </w:p>
          <w:p w14:paraId="1B643A8C"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Pulmonary Hypertension </w:t>
            </w:r>
          </w:p>
          <w:p w14:paraId="6F26CBA6" w14:textId="77777777" w:rsidR="003F7484" w:rsidRPr="009E037F" w:rsidRDefault="003F7484" w:rsidP="003F7484">
            <w:pPr>
              <w:numPr>
                <w:ilvl w:val="0"/>
                <w:numId w:val="69"/>
              </w:numPr>
              <w:rPr>
                <w:color w:val="000000"/>
                <w:sz w:val="24"/>
                <w:szCs w:val="24"/>
              </w:rPr>
            </w:pPr>
            <w:r w:rsidRPr="009E037F">
              <w:rPr>
                <w:color w:val="000000"/>
                <w:sz w:val="24"/>
                <w:szCs w:val="24"/>
              </w:rPr>
              <w:t xml:space="preserve">Rheumatoid Arthritis </w:t>
            </w:r>
          </w:p>
          <w:p w14:paraId="3E5F8163" w14:textId="77777777" w:rsidR="003F7484" w:rsidRPr="009E037F" w:rsidRDefault="003F7484" w:rsidP="003F7484">
            <w:pPr>
              <w:tabs>
                <w:tab w:val="left" w:pos="854"/>
              </w:tabs>
              <w:rPr>
                <w:color w:val="000000"/>
                <w:sz w:val="24"/>
                <w:szCs w:val="24"/>
              </w:rPr>
            </w:pPr>
          </w:p>
          <w:p w14:paraId="70F383F6" w14:textId="77777777" w:rsidR="003F7484" w:rsidRPr="009E037F" w:rsidRDefault="003F7484" w:rsidP="003F7484">
            <w:pPr>
              <w:tabs>
                <w:tab w:val="left" w:pos="854"/>
              </w:tabs>
              <w:rPr>
                <w:color w:val="000000"/>
                <w:sz w:val="24"/>
                <w:szCs w:val="24"/>
              </w:rPr>
            </w:pPr>
            <w:r w:rsidRPr="009E037F">
              <w:rPr>
                <w:color w:val="000000"/>
                <w:sz w:val="24"/>
                <w:szCs w:val="24"/>
              </w:rPr>
              <w:t xml:space="preserve">For more information about specialty medications or to find a designated pharmacy, go to myuhc.com and click on </w:t>
            </w:r>
            <w:r w:rsidRPr="009E037F">
              <w:rPr>
                <w:b/>
                <w:bCs/>
                <w:sz w:val="24"/>
                <w:szCs w:val="24"/>
              </w:rPr>
              <w:t>Pharmacies &amp; Prescriptions</w:t>
            </w:r>
            <w:r w:rsidRPr="009E037F">
              <w:rPr>
                <w:bCs/>
                <w:sz w:val="24"/>
                <w:szCs w:val="24"/>
              </w:rPr>
              <w:t xml:space="preserve"> tab or </w:t>
            </w:r>
            <w:r w:rsidRPr="009E037F">
              <w:rPr>
                <w:b/>
                <w:bCs/>
                <w:sz w:val="24"/>
                <w:szCs w:val="24"/>
              </w:rPr>
              <w:t>Manage Your Prescriptions</w:t>
            </w:r>
            <w:r w:rsidRPr="009E037F">
              <w:rPr>
                <w:bCs/>
                <w:sz w:val="24"/>
                <w:szCs w:val="24"/>
              </w:rPr>
              <w:t xml:space="preserve"> icon.</w:t>
            </w:r>
          </w:p>
          <w:p w14:paraId="491A5BC5" w14:textId="77777777" w:rsidR="003F7484" w:rsidRPr="009E037F" w:rsidRDefault="003F7484" w:rsidP="003F7484">
            <w:pPr>
              <w:tabs>
                <w:tab w:val="left" w:pos="854"/>
              </w:tabs>
              <w:rPr>
                <w:color w:val="000000"/>
                <w:sz w:val="24"/>
                <w:szCs w:val="24"/>
              </w:rPr>
            </w:pPr>
          </w:p>
          <w:p w14:paraId="133F6185" w14:textId="77777777" w:rsidR="003F7484" w:rsidRPr="009E037F" w:rsidRDefault="003F7484" w:rsidP="003F7484">
            <w:pPr>
              <w:tabs>
                <w:tab w:val="left" w:pos="854"/>
              </w:tabs>
              <w:rPr>
                <w:b/>
                <w:color w:val="FF00FF"/>
                <w:sz w:val="24"/>
                <w:szCs w:val="24"/>
              </w:rPr>
            </w:pPr>
            <w:r w:rsidRPr="009E037F">
              <w:rPr>
                <w:color w:val="000000"/>
                <w:sz w:val="24"/>
                <w:szCs w:val="24"/>
              </w:rPr>
              <w:t>For all pharmacy support, please call the phone number on your ID card.</w:t>
            </w:r>
            <w:r w:rsidRPr="009E037F">
              <w:rPr>
                <w:b/>
                <w:color w:val="FF00FF"/>
                <w:sz w:val="24"/>
                <w:szCs w:val="24"/>
              </w:rPr>
              <w:t xml:space="preserve"> </w:t>
            </w:r>
          </w:p>
          <w:p w14:paraId="427F0BC2" w14:textId="38DFB2B8" w:rsidR="00E1469F" w:rsidRPr="00B77DA8" w:rsidRDefault="00E1469F" w:rsidP="0062640C">
            <w:pPr>
              <w:pStyle w:val="TableText"/>
              <w:tabs>
                <w:tab w:val="left" w:pos="854"/>
              </w:tabs>
              <w:rPr>
                <w:color w:val="000000"/>
              </w:rPr>
            </w:pPr>
            <w:r w:rsidRPr="00B77DA8">
              <w:rPr>
                <w:color w:val="000000"/>
              </w:rPr>
              <w:t xml:space="preserve">   </w:t>
            </w:r>
            <w:r w:rsidR="00CF3456" w:rsidRPr="00B77DA8">
              <w:rPr>
                <w:b/>
                <w:color w:val="FF00FF"/>
                <w:szCs w:val="24"/>
              </w:rPr>
              <w:tab/>
            </w:r>
          </w:p>
        </w:tc>
      </w:tr>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516D7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743A65C8" w:rsidR="00154B9C" w:rsidRPr="00B77DA8" w:rsidRDefault="00996655">
            <w:pPr>
              <w:pStyle w:val="TableTextCharCharChar1"/>
              <w:jc w:val="center"/>
              <w:rPr>
                <w:b/>
                <w:bCs/>
                <w:color w:val="FF0000"/>
              </w:rPr>
            </w:pPr>
            <w:r>
              <w:rPr>
                <w:b/>
                <w:bCs/>
                <w:color w:val="FF0000"/>
              </w:rPr>
              <w:t>2007 ASO CHOICE PLUS PS1 PLAN VTP</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05C3B803" w:rsidR="00154B9C" w:rsidRPr="00B77DA8" w:rsidRDefault="00996655">
            <w:pPr>
              <w:pStyle w:val="TableTextCharCharChar1"/>
              <w:jc w:val="center"/>
              <w:rPr>
                <w:b/>
                <w:bCs/>
                <w:color w:val="FF0000"/>
              </w:rPr>
            </w:pPr>
            <w:r>
              <w:rPr>
                <w:b/>
                <w:bCs/>
                <w:color w:val="FF0000"/>
              </w:rPr>
              <w:t>2007 ASO CHOICE PLUS PS1 PLAN VTP</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516D79">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1" w:name="Pharmaceutical_Products_Quick_Tip"/>
            <w:bookmarkStart w:id="182" w:name="Pharmaceutical_Quick_Tip"/>
            <w:r w:rsidRPr="00B77DA8">
              <w:rPr>
                <w:b/>
                <w:bCs/>
                <w:color w:val="FF0000"/>
                <w:sz w:val="24"/>
                <w:szCs w:val="24"/>
              </w:rPr>
              <w:t>Pharmaceutical Products – Outpatient Quick Tip</w:t>
            </w:r>
            <w:bookmarkEnd w:id="181"/>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7F890220" w14:textId="77777777" w:rsidR="00516D79" w:rsidRDefault="00516D79" w:rsidP="003215DB">
            <w:pPr>
              <w:rPr>
                <w:color w:val="FF0000"/>
                <w:sz w:val="24"/>
                <w:szCs w:val="24"/>
              </w:rPr>
            </w:pPr>
          </w:p>
          <w:p w14:paraId="3831623C" w14:textId="77777777" w:rsidR="00516D79" w:rsidRPr="009E037F" w:rsidRDefault="00516D79" w:rsidP="00516D79">
            <w:pPr>
              <w:pStyle w:val="iBAAGStandardText"/>
              <w:rPr>
                <w:rFonts w:ascii="Times New Roman" w:hAnsi="Times New Roman" w:cs="Times New Roman"/>
                <w:b/>
              </w:rPr>
            </w:pPr>
            <w:r w:rsidRPr="009E037F">
              <w:rPr>
                <w:rFonts w:ascii="Times New Roman" w:eastAsia="Times New Roman" w:hAnsi="Times New Roman" w:cs="Times New Roman"/>
                <w:b/>
                <w:bCs/>
                <w:color w:val="FF0000"/>
                <w:u w:val="single"/>
              </w:rPr>
              <w:t>Review at Launch</w:t>
            </w:r>
          </w:p>
          <w:p w14:paraId="59925B75" w14:textId="77777777" w:rsidR="00516D79" w:rsidRPr="009E037F" w:rsidRDefault="00516D79" w:rsidP="00516D79">
            <w:pPr>
              <w:rPr>
                <w:sz w:val="24"/>
                <w:szCs w:val="24"/>
              </w:rPr>
            </w:pPr>
            <w:r w:rsidRPr="009E037F">
              <w:rPr>
                <w:color w:val="FF0000"/>
                <w:sz w:val="24"/>
                <w:szCs w:val="24"/>
              </w:rPr>
              <w:t>Provider</w:t>
            </w:r>
            <w:r w:rsidRPr="009E037F">
              <w:rPr>
                <w:sz w:val="24"/>
                <w:szCs w:val="24"/>
              </w:rPr>
              <w:t xml:space="preserve"> </w:t>
            </w:r>
            <w:r w:rsidRPr="009E037F">
              <w:rPr>
                <w:color w:val="FF0000"/>
                <w:sz w:val="24"/>
                <w:szCs w:val="24"/>
              </w:rPr>
              <w:t>Services - Refer to the ‘Review at Launch - New to Market Medication Policy’ for drugs excluded under the medical plan</w:t>
            </w:r>
            <w:r w:rsidRPr="009E037F">
              <w:rPr>
                <w:sz w:val="24"/>
                <w:szCs w:val="24"/>
              </w:rPr>
              <w:t>.</w:t>
            </w:r>
            <w:r w:rsidRPr="009E037F">
              <w:rPr>
                <w:b/>
                <w:bCs/>
                <w:color w:val="FF00FF"/>
                <w:sz w:val="24"/>
                <w:szCs w:val="24"/>
              </w:rPr>
              <w:t xml:space="preserve"> </w:t>
            </w:r>
          </w:p>
          <w:p w14:paraId="5C955EF8" w14:textId="77777777" w:rsidR="00516D79" w:rsidRPr="00B77DA8" w:rsidRDefault="00516D79"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516D7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3" w:name="Specialty_Pharmacy_Program_Quick_Tip"/>
            <w:r w:rsidRPr="00B77DA8">
              <w:rPr>
                <w:b/>
                <w:color w:val="FF0000"/>
              </w:rPr>
              <w:t>Specialty Pharmacy Program Quick Tip</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301C51D5" w:rsidR="00CF3456" w:rsidRPr="00B77DA8" w:rsidRDefault="00CF3456" w:rsidP="00CF3456">
            <w:pPr>
              <w:pStyle w:val="TableText"/>
              <w:textAlignment w:val="auto"/>
              <w:rPr>
                <w:color w:val="FF0000"/>
                <w:szCs w:val="24"/>
              </w:rPr>
            </w:pPr>
            <w:r w:rsidRPr="00B77DA8">
              <w:rPr>
                <w:color w:val="FF0000"/>
                <w:szCs w:val="24"/>
              </w:rPr>
              <w:t xml:space="preserve">The UnitedHealthcare Specialty Pharmacy Program applies to pharmacy benefits </w:t>
            </w:r>
            <w:r w:rsidRPr="00B77DA8">
              <w:rPr>
                <w:b/>
                <w:color w:val="FF0000"/>
                <w:szCs w:val="24"/>
                <w:u w:val="single"/>
              </w:rPr>
              <w:t>only</w:t>
            </w:r>
            <w:r w:rsidRPr="00B77DA8">
              <w:rPr>
                <w:color w:val="FF0000"/>
                <w:szCs w:val="24"/>
              </w:rPr>
              <w:t xml:space="preserve">.  Reference the Customer Service drug list available on </w:t>
            </w:r>
            <w:proofErr w:type="spellStart"/>
            <w:r w:rsidRPr="00B77DA8">
              <w:rPr>
                <w:color w:val="FF0000"/>
                <w:szCs w:val="24"/>
              </w:rPr>
              <w:t>PharWeb</w:t>
            </w:r>
            <w:proofErr w:type="spellEnd"/>
            <w:r w:rsidRPr="00B77DA8">
              <w:rPr>
                <w:color w:val="FF0000"/>
                <w:szCs w:val="24"/>
              </w:rPr>
              <w:t xml:space="preserve"> </w:t>
            </w:r>
            <w:r w:rsidRPr="00B77DA8">
              <w:rPr>
                <w:i/>
                <w:color w:val="FF0000"/>
                <w:szCs w:val="24"/>
              </w:rPr>
              <w:t>(access through customer service SOP)</w:t>
            </w:r>
            <w:r w:rsidRPr="00B77DA8">
              <w:rPr>
                <w:color w:val="FF0000"/>
                <w:szCs w:val="24"/>
              </w:rPr>
              <w:t xml:space="preserve"> to verify specialty medications subject to this program. This program </w:t>
            </w:r>
            <w:r w:rsidRPr="00B77DA8">
              <w:rPr>
                <w:b/>
                <w:color w:val="FF0000"/>
                <w:szCs w:val="24"/>
              </w:rPr>
              <w:t>DOES</w:t>
            </w:r>
            <w:r w:rsidRPr="00B77DA8">
              <w:rPr>
                <w:color w:val="FF0000"/>
                <w:szCs w:val="24"/>
              </w:rPr>
              <w:t xml:space="preserve"> </w:t>
            </w:r>
            <w:r w:rsidRPr="00B77DA8">
              <w:rPr>
                <w:b/>
                <w:color w:val="FF0000"/>
                <w:szCs w:val="24"/>
              </w:rPr>
              <w:t>NOT</w:t>
            </w:r>
            <w:r w:rsidRPr="00B77DA8">
              <w:rPr>
                <w:color w:val="FF0000"/>
                <w:szCs w:val="24"/>
              </w:rPr>
              <w:t xml:space="preserve"> determine benefit coverage - this program only supports obtaining medications from a specific provider.</w:t>
            </w:r>
          </w:p>
          <w:p w14:paraId="762444F4" w14:textId="77777777" w:rsidR="00CF3456" w:rsidRPr="00B77DA8" w:rsidRDefault="00CF3456" w:rsidP="00CF3456">
            <w:pPr>
              <w:pStyle w:val="TableText"/>
              <w:textAlignment w:val="auto"/>
              <w:rPr>
                <w:color w:val="FF0000"/>
                <w:szCs w:val="24"/>
              </w:rPr>
            </w:pPr>
          </w:p>
          <w:p w14:paraId="5F470E83" w14:textId="6F1AC1B6" w:rsidR="00CF3456" w:rsidRPr="00B77DA8" w:rsidRDefault="00CF3456" w:rsidP="00CF3456">
            <w:pPr>
              <w:pStyle w:val="TableText"/>
              <w:textAlignment w:val="auto"/>
              <w:rPr>
                <w:color w:val="FF0000"/>
                <w:szCs w:val="24"/>
              </w:rPr>
            </w:pPr>
          </w:p>
          <w:p w14:paraId="4A4A786D" w14:textId="2CB5A56C" w:rsidR="00CF3456" w:rsidRPr="00B77DA8" w:rsidRDefault="00CF3456" w:rsidP="00CF3456">
            <w:pPr>
              <w:pStyle w:val="TableText"/>
              <w:rPr>
                <w:color w:val="FF0000"/>
                <w:szCs w:val="24"/>
              </w:rPr>
            </w:pPr>
            <w:r w:rsidRPr="00B77DA8">
              <w:rPr>
                <w:color w:val="FF0000"/>
                <w:szCs w:val="24"/>
              </w:rPr>
              <w:t xml:space="preserve">Reference the Customer Service drug list available on </w:t>
            </w:r>
            <w:proofErr w:type="spellStart"/>
            <w:r w:rsidRPr="00B77DA8">
              <w:rPr>
                <w:color w:val="FF0000"/>
                <w:szCs w:val="24"/>
              </w:rPr>
              <w:t>PharWeb</w:t>
            </w:r>
            <w:proofErr w:type="spellEnd"/>
            <w:r w:rsidRPr="00B77DA8">
              <w:rPr>
                <w:color w:val="FF0000"/>
                <w:szCs w:val="24"/>
              </w:rPr>
              <w:t xml:space="preserve"> to verify specialty medications typically covered under medical benefits.</w:t>
            </w:r>
          </w:p>
          <w:p w14:paraId="25FABCE0" w14:textId="5C48718E"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427F0C09" w14:textId="2A9F8194"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w:t>
      </w:r>
      <w:proofErr w:type="spellStart"/>
      <w:r w:rsidRPr="00B77DA8">
        <w:t>Other_Benefits</w:t>
      </w:r>
      <w:proofErr w:type="spellEnd"/>
      <w:r w:rsidRPr="00B77DA8">
        <w:t>--&gt;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623252EC" w:rsidR="00FD1B50" w:rsidRPr="00B77DA8" w:rsidRDefault="00FD1B50" w:rsidP="00FD1B50">
      <w:r w:rsidRPr="00B77DA8">
        <w:rPr>
          <w:i/>
          <w:iCs/>
          <w:sz w:val="24"/>
          <w:szCs w:val="24"/>
        </w:rPr>
        <w:t>Providers, this summary is for members, to review the terms of your participation agreement, please visi</w:t>
      </w:r>
      <w:r w:rsidRPr="0010377A">
        <w:rPr>
          <w:i/>
          <w:iCs/>
          <w:sz w:val="24"/>
          <w:szCs w:val="24"/>
        </w:rPr>
        <w:t xml:space="preserve">t </w:t>
      </w:r>
      <w:hyperlink r:id="rId47" w:history="1">
        <w:r w:rsidR="0010377A" w:rsidRPr="009E037F">
          <w:rPr>
            <w:sz w:val="24"/>
            <w:szCs w:val="24"/>
          </w:rPr>
          <w:t xml:space="preserve"> </w:t>
        </w:r>
        <w:hyperlink r:id="rId48" w:history="1">
          <w:r w:rsidR="0010377A" w:rsidRPr="009E037F">
            <w:rPr>
              <w:rStyle w:val="Hyperlink"/>
              <w:i/>
              <w:iCs/>
              <w:sz w:val="24"/>
              <w:szCs w:val="24"/>
            </w:rPr>
            <w:t>uhcprovider.com</w:t>
          </w:r>
        </w:hyperlink>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4" w:name="Other_Benefits"/>
      <w:r w:rsidRPr="00B77DA8">
        <w:rPr>
          <w:b/>
          <w:bCs/>
          <w:color w:val="0000FF"/>
          <w:sz w:val="28"/>
        </w:rPr>
        <w:t>OTHER BENEFITS</w:t>
      </w:r>
    </w:p>
    <w:bookmarkEnd w:id="184"/>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E353F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1939EC62" w:rsidR="00154B9C" w:rsidRPr="00B77DA8" w:rsidRDefault="00996655">
            <w:pPr>
              <w:pStyle w:val="TableTextCharCharChar1"/>
              <w:jc w:val="center"/>
              <w:rPr>
                <w:b/>
                <w:bCs/>
                <w:color w:val="000000"/>
              </w:rPr>
            </w:pPr>
            <w:r>
              <w:rPr>
                <w:b/>
                <w:bCs/>
                <w:color w:val="000000"/>
              </w:rPr>
              <w:t>2007 ASO CHOICE PLUS PS1 PLAN VTP</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5" w:name="Dental_Vendor"/>
            <w:r w:rsidRPr="00B77DA8">
              <w:rPr>
                <w:b/>
                <w:color w:val="000000"/>
              </w:rPr>
              <w:t>Dental Vendor</w:t>
            </w:r>
            <w:bookmarkEnd w:id="185"/>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11124249" w:rsidR="00154B9C" w:rsidRPr="00B77DA8" w:rsidRDefault="00154B9C">
            <w:pPr>
              <w:pStyle w:val="TableTextCharCharChar1"/>
              <w:numPr>
                <w:ilvl w:val="12"/>
                <w:numId w:val="0"/>
              </w:numPr>
            </w:pPr>
            <w:r w:rsidRPr="00B77DA8">
              <w:t>Administrator:</w:t>
            </w:r>
            <w:r w:rsidR="008F339C">
              <w:t xml:space="preserve"> </w:t>
            </w:r>
            <w:r w:rsidR="008F339C" w:rsidRPr="008F339C">
              <w:t>UHC</w:t>
            </w:r>
          </w:p>
          <w:p w14:paraId="427F0C18" w14:textId="37080AE2" w:rsidR="00154B9C" w:rsidRPr="00B77DA8" w:rsidRDefault="00154B9C">
            <w:pPr>
              <w:pStyle w:val="TableTextCharCharChar1"/>
              <w:numPr>
                <w:ilvl w:val="12"/>
                <w:numId w:val="0"/>
              </w:numPr>
              <w:rPr>
                <w:b/>
                <w:bCs/>
                <w:color w:val="0000FF"/>
              </w:rPr>
            </w:pPr>
            <w:r w:rsidRPr="00B77DA8">
              <w:t xml:space="preserve">Phone Number: </w:t>
            </w:r>
            <w:r w:rsidR="008F339C" w:rsidRPr="008732DC">
              <w:rPr>
                <w:b/>
                <w:bCs/>
                <w:color w:val="0000FF"/>
                <w:szCs w:val="24"/>
              </w:rPr>
              <w:t>1- 877-816-3596</w:t>
            </w:r>
          </w:p>
          <w:p w14:paraId="427F0C1D" w14:textId="77777777" w:rsidR="00154B9C" w:rsidRPr="00B77DA8" w:rsidRDefault="00154B9C" w:rsidP="0036585B">
            <w:pPr>
              <w:pStyle w:val="TableTextCharCharChar1"/>
              <w:numPr>
                <w:ilvl w:val="12"/>
                <w:numId w:val="0"/>
              </w:numPr>
            </w:pPr>
          </w:p>
        </w:tc>
      </w:tr>
      <w:tr w:rsidR="003F43F5" w:rsidRPr="00B77DA8" w14:paraId="427F0C3C"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6" w:name="Health_Wellness"/>
            <w:r w:rsidRPr="00B77DA8">
              <w:rPr>
                <w:b/>
                <w:bCs/>
              </w:rPr>
              <w:t>Health &amp; Wellness</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49"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586AC78F" w14:textId="77777777" w:rsidR="00BD1069" w:rsidRPr="00B77DA8" w:rsidRDefault="00BD1069" w:rsidP="00BD1069">
            <w:pPr>
              <w:pStyle w:val="TableText"/>
              <w:rPr>
                <w:b/>
                <w:bCs/>
                <w:color w:val="0000FF"/>
                <w:szCs w:val="24"/>
              </w:rPr>
            </w:pPr>
          </w:p>
          <w:p w14:paraId="427F0C3B" w14:textId="77777777" w:rsidR="003F43F5" w:rsidRPr="00B77DA8" w:rsidRDefault="003F43F5" w:rsidP="008732DC">
            <w:pPr>
              <w:pStyle w:val="TableTextChar1"/>
              <w:rPr>
                <w:b/>
                <w:bCs/>
                <w:color w:val="000000"/>
                <w:szCs w:val="24"/>
              </w:rPr>
            </w:pPr>
          </w:p>
        </w:tc>
      </w:tr>
      <w:tr w:rsidR="00165C96" w:rsidRPr="00B77DA8" w14:paraId="53834337"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7" w:name="Health_Savings_Account"/>
            <w:r w:rsidRPr="00B77DA8">
              <w:rPr>
                <w:b/>
                <w:color w:val="000000"/>
              </w:rPr>
              <w:t>Health Savings Account</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C2AA738" w14:textId="77777777" w:rsidR="00165C96" w:rsidRDefault="00165C96" w:rsidP="00165C96">
            <w:pPr>
              <w:spacing w:line="240" w:lineRule="atLeast"/>
              <w:ind w:left="15" w:right="108"/>
              <w:rPr>
                <w:sz w:val="24"/>
                <w:szCs w:val="24"/>
              </w:rPr>
            </w:pPr>
            <w:r w:rsidRPr="00B77DA8">
              <w:rPr>
                <w:sz w:val="24"/>
                <w:szCs w:val="24"/>
              </w:rPr>
              <w:t>Not Applicable</w:t>
            </w:r>
          </w:p>
          <w:p w14:paraId="79B29822" w14:textId="08DE87AB" w:rsidR="00044C57" w:rsidRPr="00B77DA8" w:rsidRDefault="00044C57" w:rsidP="00165C96">
            <w:pPr>
              <w:spacing w:line="240" w:lineRule="atLeast"/>
              <w:ind w:left="15" w:right="108"/>
              <w:rPr>
                <w:b/>
                <w:bCs/>
                <w:color w:val="FF00FF"/>
                <w:sz w:val="24"/>
                <w:szCs w:val="24"/>
              </w:rPr>
            </w:pPr>
          </w:p>
        </w:tc>
      </w:tr>
      <w:tr w:rsidR="004655A1" w:rsidRPr="00B77DA8" w14:paraId="427F0C55"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119DF8EC" w:rsidR="004655A1" w:rsidRPr="00B77DA8" w:rsidRDefault="008C17BA" w:rsidP="00154E10">
            <w:pPr>
              <w:pStyle w:val="TableText"/>
              <w:rPr>
                <w:b/>
                <w:color w:val="000000"/>
              </w:rPr>
            </w:pPr>
            <w:bookmarkStart w:id="188" w:name="hi_healthinnovations_hearing_program"/>
            <w:r>
              <w:rPr>
                <w:b/>
                <w:bCs/>
                <w:i/>
                <w:iCs/>
              </w:rPr>
              <w:t xml:space="preserve">hi </w:t>
            </w:r>
            <w:proofErr w:type="spellStart"/>
            <w:r>
              <w:rPr>
                <w:b/>
                <w:bCs/>
                <w:i/>
                <w:iCs/>
              </w:rPr>
              <w:t>HealthInnovations</w:t>
            </w:r>
            <w:proofErr w:type="spellEnd"/>
            <w:r>
              <w:rPr>
                <w:b/>
                <w:bCs/>
                <w:vertAlign w:val="superscript"/>
              </w:rPr>
              <w:t>®</w:t>
            </w:r>
            <w:r>
              <w:rPr>
                <w:b/>
                <w:bCs/>
              </w:rPr>
              <w:t xml:space="preserve"> Hearing Program</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0CF4AEC5" w14:textId="77777777" w:rsidR="008C17BA" w:rsidRPr="008C17BA" w:rsidRDefault="008C17BA" w:rsidP="008C17BA">
            <w:pPr>
              <w:pStyle w:val="iBAAGStandardText"/>
              <w:rPr>
                <w:rFonts w:ascii="Times New Roman" w:hAnsi="Times New Roman" w:cs="Times New Roman"/>
              </w:rPr>
            </w:pPr>
            <w:proofErr w:type="gramStart"/>
            <w:r w:rsidRPr="008C17BA">
              <w:rPr>
                <w:rFonts w:ascii="Times New Roman" w:hAnsi="Times New Roman" w:cs="Times New Roman"/>
                <w:i/>
              </w:rPr>
              <w:t xml:space="preserve">hi </w:t>
            </w:r>
            <w:proofErr w:type="spellStart"/>
            <w:r w:rsidRPr="008C17BA">
              <w:rPr>
                <w:rFonts w:ascii="Times New Roman" w:hAnsi="Times New Roman" w:cs="Times New Roman"/>
                <w:i/>
              </w:rPr>
              <w:t>HealthInnovations</w:t>
            </w:r>
            <w:proofErr w:type="spellEnd"/>
            <w:proofErr w:type="gramEnd"/>
            <w:r w:rsidRPr="003F7484">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1E1787C" w14:textId="77777777" w:rsidR="008C17BA" w:rsidRPr="009E037F" w:rsidRDefault="008C17BA" w:rsidP="008C17BA">
            <w:pPr>
              <w:rPr>
                <w:sz w:val="24"/>
                <w:szCs w:val="24"/>
              </w:rPr>
            </w:pPr>
          </w:p>
          <w:p w14:paraId="61D7FA5F" w14:textId="77777777" w:rsidR="008C17BA" w:rsidRPr="009E037F" w:rsidRDefault="008C17BA" w:rsidP="008C17BA">
            <w:pPr>
              <w:rPr>
                <w:sz w:val="24"/>
                <w:szCs w:val="24"/>
              </w:rPr>
            </w:pPr>
          </w:p>
          <w:p w14:paraId="35ACF9BC" w14:textId="77777777" w:rsidR="008C17BA" w:rsidRPr="009E037F" w:rsidRDefault="008C17BA" w:rsidP="008C17BA">
            <w:pPr>
              <w:rPr>
                <w:sz w:val="24"/>
                <w:szCs w:val="24"/>
              </w:rPr>
            </w:pPr>
            <w:r w:rsidRPr="009E037F">
              <w:rPr>
                <w:sz w:val="24"/>
                <w:szCs w:val="24"/>
              </w:rPr>
              <w:t>Benefits of this program:</w:t>
            </w:r>
          </w:p>
          <w:p w14:paraId="47F5785D" w14:textId="77777777" w:rsidR="008C17BA" w:rsidRPr="009E037F" w:rsidRDefault="008C17BA" w:rsidP="008C17BA">
            <w:pPr>
              <w:pStyle w:val="ListParagraph"/>
              <w:numPr>
                <w:ilvl w:val="0"/>
                <w:numId w:val="68"/>
              </w:numPr>
              <w:spacing w:after="0" w:line="240" w:lineRule="auto"/>
              <w:rPr>
                <w:rFonts w:ascii="Times New Roman" w:hAnsi="Times New Roman" w:cs="Times New Roman"/>
                <w:sz w:val="24"/>
                <w:szCs w:val="24"/>
              </w:rPr>
            </w:pPr>
            <w:r w:rsidRPr="009E037F">
              <w:rPr>
                <w:rFonts w:ascii="Times New Roman" w:hAnsi="Times New Roman" w:cs="Times New Roman"/>
                <w:sz w:val="24"/>
                <w:szCs w:val="24"/>
              </w:rPr>
              <w:t xml:space="preserve">There is no cost to use this program. </w:t>
            </w:r>
          </w:p>
          <w:p w14:paraId="2F17642C" w14:textId="77777777" w:rsidR="008C17BA" w:rsidRPr="009E037F" w:rsidRDefault="008C17BA" w:rsidP="008C17BA">
            <w:pPr>
              <w:pStyle w:val="ListParagraph"/>
              <w:numPr>
                <w:ilvl w:val="0"/>
                <w:numId w:val="68"/>
              </w:numPr>
              <w:spacing w:after="0" w:line="240" w:lineRule="auto"/>
              <w:rPr>
                <w:rFonts w:ascii="Times New Roman" w:hAnsi="Times New Roman" w:cs="Times New Roman"/>
                <w:sz w:val="24"/>
                <w:szCs w:val="24"/>
              </w:rPr>
            </w:pPr>
            <w:r w:rsidRPr="009E037F">
              <w:rPr>
                <w:rFonts w:ascii="Times New Roman" w:hAnsi="Times New Roman" w:cs="Times New Roman"/>
                <w:sz w:val="24"/>
                <w:szCs w:val="24"/>
              </w:rPr>
              <w:t xml:space="preserve">You can get high quality hearing aids for a fraction of the cost. </w:t>
            </w:r>
          </w:p>
          <w:p w14:paraId="2F6AC467" w14:textId="77777777" w:rsidR="008C17BA" w:rsidRPr="009E037F" w:rsidRDefault="008C17BA" w:rsidP="008C17BA">
            <w:pPr>
              <w:pStyle w:val="ListParagraph"/>
              <w:numPr>
                <w:ilvl w:val="0"/>
                <w:numId w:val="68"/>
              </w:numPr>
              <w:spacing w:after="0" w:line="240" w:lineRule="auto"/>
              <w:rPr>
                <w:rFonts w:ascii="Times New Roman" w:hAnsi="Times New Roman" w:cs="Times New Roman"/>
                <w:sz w:val="24"/>
                <w:szCs w:val="24"/>
              </w:rPr>
            </w:pPr>
            <w:r w:rsidRPr="009E037F">
              <w:rPr>
                <w:rFonts w:ascii="Times New Roman" w:hAnsi="Times New Roman" w:cs="Times New Roman"/>
                <w:sz w:val="24"/>
                <w:szCs w:val="24"/>
              </w:rPr>
              <w:t xml:space="preserve">Your hearing aid is programmed specifically for you. </w:t>
            </w:r>
          </w:p>
          <w:p w14:paraId="2DFD63C8" w14:textId="77777777" w:rsidR="008C17BA" w:rsidRPr="009E037F" w:rsidRDefault="008C17BA" w:rsidP="008C17BA">
            <w:pPr>
              <w:pStyle w:val="ListParagraph"/>
              <w:numPr>
                <w:ilvl w:val="0"/>
                <w:numId w:val="68"/>
              </w:numPr>
              <w:spacing w:after="0" w:line="240" w:lineRule="auto"/>
              <w:rPr>
                <w:rFonts w:ascii="Times New Roman" w:hAnsi="Times New Roman" w:cs="Times New Roman"/>
                <w:sz w:val="24"/>
                <w:szCs w:val="24"/>
              </w:rPr>
            </w:pPr>
            <w:r w:rsidRPr="009E037F">
              <w:rPr>
                <w:rFonts w:ascii="Times New Roman" w:hAnsi="Times New Roman" w:cs="Times New Roman"/>
                <w:sz w:val="24"/>
                <w:szCs w:val="24"/>
              </w:rPr>
              <w:t xml:space="preserve">You pay only the discounted price for any hearing aid you buy. </w:t>
            </w:r>
          </w:p>
          <w:p w14:paraId="6CE9CA9E" w14:textId="77777777" w:rsidR="008C17BA" w:rsidRPr="009E037F" w:rsidRDefault="008C17BA" w:rsidP="008C17BA">
            <w:pPr>
              <w:pStyle w:val="ListParagraph"/>
              <w:numPr>
                <w:ilvl w:val="0"/>
                <w:numId w:val="68"/>
              </w:numPr>
              <w:spacing w:after="0" w:line="240" w:lineRule="auto"/>
              <w:rPr>
                <w:rFonts w:ascii="Times New Roman" w:hAnsi="Times New Roman" w:cs="Times New Roman"/>
                <w:sz w:val="24"/>
                <w:szCs w:val="24"/>
              </w:rPr>
            </w:pPr>
            <w:r w:rsidRPr="009E037F">
              <w:rPr>
                <w:rFonts w:ascii="Times New Roman" w:hAnsi="Times New Roman" w:cs="Times New Roman"/>
                <w:sz w:val="24"/>
                <w:szCs w:val="24"/>
              </w:rPr>
              <w:t xml:space="preserve">The cost will range from </w:t>
            </w:r>
            <w:r w:rsidRPr="009E037F">
              <w:rPr>
                <w:rFonts w:ascii="Times New Roman" w:hAnsi="Times New Roman" w:cs="Times New Roman"/>
                <w:b/>
                <w:color w:val="0000FF"/>
                <w:sz w:val="24"/>
                <w:szCs w:val="24"/>
              </w:rPr>
              <w:t>$599</w:t>
            </w:r>
            <w:r w:rsidRPr="009E037F">
              <w:rPr>
                <w:rFonts w:ascii="Times New Roman" w:hAnsi="Times New Roman" w:cs="Times New Roman"/>
                <w:color w:val="0000FF"/>
                <w:sz w:val="24"/>
                <w:szCs w:val="24"/>
              </w:rPr>
              <w:t xml:space="preserve"> </w:t>
            </w:r>
            <w:r w:rsidRPr="009E037F">
              <w:rPr>
                <w:rFonts w:ascii="Times New Roman" w:hAnsi="Times New Roman" w:cs="Times New Roman"/>
                <w:sz w:val="24"/>
                <w:szCs w:val="24"/>
              </w:rPr>
              <w:t xml:space="preserve">to </w:t>
            </w:r>
            <w:r w:rsidRPr="009E037F">
              <w:rPr>
                <w:rFonts w:ascii="Times New Roman" w:hAnsi="Times New Roman" w:cs="Times New Roman"/>
                <w:b/>
                <w:color w:val="0000FF"/>
                <w:sz w:val="24"/>
                <w:szCs w:val="24"/>
              </w:rPr>
              <w:t>$799</w:t>
            </w:r>
            <w:r w:rsidRPr="009E037F">
              <w:rPr>
                <w:rFonts w:ascii="Times New Roman" w:hAnsi="Times New Roman" w:cs="Times New Roman"/>
                <w:color w:val="0000FF"/>
                <w:sz w:val="24"/>
                <w:szCs w:val="24"/>
              </w:rPr>
              <w:t xml:space="preserve"> </w:t>
            </w:r>
            <w:r w:rsidRPr="009E037F">
              <w:rPr>
                <w:rFonts w:ascii="Times New Roman" w:hAnsi="Times New Roman" w:cs="Times New Roman"/>
                <w:sz w:val="24"/>
                <w:szCs w:val="24"/>
              </w:rPr>
              <w:t xml:space="preserve">for each hearing aid, based on the hearing aid model you pick. </w:t>
            </w:r>
          </w:p>
          <w:p w14:paraId="600EFCDE" w14:textId="77777777" w:rsidR="008C17BA" w:rsidRPr="009E037F" w:rsidRDefault="008C17BA" w:rsidP="008C17BA">
            <w:pPr>
              <w:rPr>
                <w:sz w:val="24"/>
                <w:szCs w:val="24"/>
              </w:rPr>
            </w:pPr>
          </w:p>
          <w:p w14:paraId="3A07B906" w14:textId="77777777" w:rsidR="008C17BA" w:rsidRPr="009E037F" w:rsidRDefault="008C17BA" w:rsidP="008C17BA">
            <w:pPr>
              <w:rPr>
                <w:bCs/>
                <w:sz w:val="24"/>
                <w:szCs w:val="24"/>
              </w:rPr>
            </w:pPr>
            <w:r w:rsidRPr="009E037F">
              <w:rPr>
                <w:sz w:val="24"/>
                <w:szCs w:val="24"/>
              </w:rPr>
              <w:t xml:space="preserve">For more information about this program and how to order, click </w:t>
            </w:r>
            <w:hyperlink r:id="rId50" w:history="1">
              <w:r w:rsidRPr="009E037F">
                <w:rPr>
                  <w:rStyle w:val="Hyperlink"/>
                  <w:sz w:val="24"/>
                  <w:szCs w:val="24"/>
                </w:rPr>
                <w:t>here</w:t>
              </w:r>
            </w:hyperlink>
            <w:r w:rsidRPr="009E037F">
              <w:rPr>
                <w:sz w:val="24"/>
                <w:szCs w:val="24"/>
              </w:rPr>
              <w:t xml:space="preserve"> or call </w:t>
            </w:r>
            <w:r w:rsidRPr="009E037F">
              <w:rPr>
                <w:b/>
                <w:bCs/>
                <w:color w:val="0000FF"/>
                <w:sz w:val="24"/>
                <w:szCs w:val="24"/>
              </w:rPr>
              <w:t>1-866-926-6632</w:t>
            </w:r>
            <w:r w:rsidRPr="009E037F">
              <w:rPr>
                <w:bCs/>
                <w:sz w:val="24"/>
                <w:szCs w:val="24"/>
              </w:rPr>
              <w:t xml:space="preserve">, TTY users can dial </w:t>
            </w:r>
            <w:r w:rsidRPr="009E037F">
              <w:rPr>
                <w:b/>
                <w:bCs/>
                <w:color w:val="0000FF"/>
                <w:sz w:val="24"/>
                <w:szCs w:val="24"/>
              </w:rPr>
              <w:t>711</w:t>
            </w:r>
            <w:r w:rsidRPr="009E037F">
              <w:rPr>
                <w:bCs/>
                <w:sz w:val="24"/>
                <w:szCs w:val="24"/>
              </w:rPr>
              <w:t>.</w:t>
            </w:r>
          </w:p>
          <w:p w14:paraId="427F0C54" w14:textId="77777777" w:rsidR="004655A1" w:rsidRPr="00B77DA8" w:rsidRDefault="004655A1" w:rsidP="00154E10">
            <w:pPr>
              <w:pStyle w:val="TableText"/>
              <w:rPr>
                <w:color w:val="000000"/>
                <w:szCs w:val="24"/>
              </w:rPr>
            </w:pPr>
          </w:p>
        </w:tc>
      </w:tr>
      <w:tr w:rsidR="00E12A24" w:rsidRPr="00B77DA8" w14:paraId="3F865386"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9" w:name="Real_Appeal"/>
            <w:r w:rsidRPr="00B77DA8">
              <w:rPr>
                <w:b/>
                <w:szCs w:val="24"/>
              </w:rPr>
              <w:t>Real Appeal</w:t>
            </w:r>
            <w:bookmarkEnd w:id="189"/>
          </w:p>
          <w:p w14:paraId="5448D5EB" w14:textId="77777777" w:rsidR="00E12A24" w:rsidRPr="00B77DA8" w:rsidRDefault="00E12A24">
            <w:pPr>
              <w:pStyle w:val="TableText"/>
              <w:rPr>
                <w:b/>
                <w:szCs w:val="24"/>
              </w:rPr>
            </w:pPr>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681C0DA0" w:rsidR="00E12A24" w:rsidRPr="00B77DA8" w:rsidRDefault="00E12A24" w:rsidP="000E7F8D">
            <w:pPr>
              <w:pStyle w:val="TableTextCharChar"/>
              <w:spacing w:line="276" w:lineRule="auto"/>
              <w:rPr>
                <w:rStyle w:val="NumbersCostShareChar"/>
              </w:rPr>
            </w:pPr>
            <w:r w:rsidRPr="00B77DA8">
              <w:rPr>
                <w:color w:val="000000"/>
                <w:szCs w:val="24"/>
              </w:rPr>
              <w:t>Not Applicable</w:t>
            </w:r>
          </w:p>
        </w:tc>
      </w:tr>
      <w:tr w:rsidR="00BC361D" w:rsidRPr="00B77DA8" w14:paraId="427F0C8D"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90" w:name="SimplyEngaged_Wellness_Incentive_Program"/>
            <w:proofErr w:type="spellStart"/>
            <w:r w:rsidRPr="00B77DA8">
              <w:rPr>
                <w:rFonts w:ascii="Times New Roman" w:hAnsi="Times New Roman" w:cs="Times New Roman"/>
                <w:sz w:val="24"/>
                <w:szCs w:val="24"/>
              </w:rPr>
              <w:t>SimplyEngaged</w:t>
            </w:r>
            <w:proofErr w:type="spellEnd"/>
            <w:r w:rsidRPr="00B77DA8">
              <w:rPr>
                <w:rFonts w:ascii="Times New Roman" w:hAnsi="Times New Roman" w:cs="Times New Roman"/>
                <w:sz w:val="24"/>
                <w:szCs w:val="24"/>
              </w:rPr>
              <w:t xml:space="preserve"> Wellness Incentive Program</w:t>
            </w:r>
            <w:bookmarkEnd w:id="190"/>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 xml:space="preserve">What is </w:t>
            </w:r>
            <w:proofErr w:type="spellStart"/>
            <w:r w:rsidRPr="00B77DA8">
              <w:rPr>
                <w:rStyle w:val="iBAAGStandardTextBoldChar"/>
                <w:rFonts w:ascii="Times New Roman" w:eastAsiaTheme="minorHAnsi" w:hAnsi="Times New Roman"/>
                <w:szCs w:val="24"/>
              </w:rPr>
              <w:t>SimplyEngaged</w:t>
            </w:r>
            <w:proofErr w:type="spellEnd"/>
            <w:r w:rsidRPr="00B77DA8">
              <w:rPr>
                <w:rStyle w:val="iBAAGStandardTextBoldChar"/>
                <w:rFonts w:ascii="Times New Roman" w:eastAsiaTheme="minorHAnsi" w:hAnsi="Times New Roman"/>
                <w:szCs w:val="24"/>
              </w:rPr>
              <w:t>?</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1" w:name="UnitedHealthcare_Motion"/>
            <w:r w:rsidRPr="00B77DA8">
              <w:rPr>
                <w:b/>
                <w:color w:val="000000" w:themeColor="text1"/>
                <w:sz w:val="24"/>
                <w:szCs w:val="24"/>
              </w:rPr>
              <w:t xml:space="preserve">UnitedHealthcare Motion </w:t>
            </w:r>
          </w:p>
          <w:bookmarkEnd w:id="191"/>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53E37021" w:rsidR="00CD2245" w:rsidRPr="00B77DA8" w:rsidRDefault="00CD2245" w:rsidP="008732DC">
            <w:pPr>
              <w:pStyle w:val="ListParagraph"/>
              <w:ind w:left="360"/>
              <w:rPr>
                <w:rFonts w:ascii="Times New Roman" w:hAnsi="Times New Roman" w:cs="Times New Roman"/>
                <w:sz w:val="24"/>
                <w:szCs w:val="24"/>
              </w:rPr>
            </w:pPr>
          </w:p>
        </w:tc>
      </w:tr>
      <w:tr w:rsidR="00E726B2" w:rsidRPr="00B77DA8" w14:paraId="427F0CAE" w14:textId="77777777" w:rsidTr="00E353F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2" w:name="Vision_Vendor"/>
            <w:r w:rsidRPr="00B77DA8">
              <w:rPr>
                <w:b/>
                <w:color w:val="000000"/>
              </w:rPr>
              <w:t>Vision Vendor</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8937298" w14:textId="77777777" w:rsidR="006837B7" w:rsidRPr="00B77DA8" w:rsidRDefault="006837B7" w:rsidP="006837B7">
            <w:pPr>
              <w:rPr>
                <w:sz w:val="24"/>
                <w:szCs w:val="24"/>
              </w:rPr>
            </w:pPr>
            <w:r w:rsidRPr="00B77DA8">
              <w:rPr>
                <w:rStyle w:val="MemberViewStandardChar"/>
                <w:rFonts w:eastAsiaTheme="minorHAnsi"/>
              </w:rPr>
              <w:t>Administered by:</w:t>
            </w:r>
            <w:r w:rsidRPr="00B77DA8">
              <w:rPr>
                <w:sz w:val="24"/>
                <w:szCs w:val="24"/>
              </w:rPr>
              <w:t xml:space="preserve"> </w:t>
            </w:r>
            <w:r w:rsidRPr="00B77DA8">
              <w:rPr>
                <w:rStyle w:val="NumbersCostShareChar"/>
                <w:rFonts w:eastAsiaTheme="minorHAnsi"/>
                <w:color w:val="auto"/>
              </w:rPr>
              <w:t>UnitedHealthcare Vision</w:t>
            </w:r>
          </w:p>
          <w:p w14:paraId="6B9FE67E" w14:textId="77777777" w:rsidR="006837B7" w:rsidRPr="00B77DA8" w:rsidRDefault="006837B7" w:rsidP="006837B7">
            <w:pPr>
              <w:tabs>
                <w:tab w:val="num" w:pos="360"/>
              </w:tabs>
              <w:ind w:left="360" w:hanging="360"/>
              <w:rPr>
                <w:sz w:val="24"/>
                <w:szCs w:val="24"/>
              </w:rPr>
            </w:pPr>
            <w:r w:rsidRPr="00B77DA8">
              <w:rPr>
                <w:rStyle w:val="MemberViewStandardChar"/>
                <w:rFonts w:eastAsiaTheme="minorHAnsi"/>
              </w:rPr>
              <w:t>Call us toll-free at</w:t>
            </w:r>
            <w:r w:rsidRPr="00B77DA8">
              <w:rPr>
                <w:sz w:val="24"/>
                <w:szCs w:val="24"/>
              </w:rPr>
              <w:t xml:space="preserve"> </w:t>
            </w:r>
            <w:r w:rsidRPr="00B77DA8">
              <w:rPr>
                <w:rStyle w:val="NumbersCostShareChar"/>
                <w:rFonts w:eastAsiaTheme="minorHAnsi"/>
              </w:rPr>
              <w:t>1-800-638-3120</w:t>
            </w:r>
          </w:p>
          <w:p w14:paraId="427F0CAD" w14:textId="7CEEF544"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F237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DD05C7D" w:rsidR="00154B9C" w:rsidRPr="00B77DA8" w:rsidRDefault="00996655">
            <w:pPr>
              <w:pStyle w:val="TableTextCharCharChar1"/>
              <w:jc w:val="center"/>
              <w:rPr>
                <w:b/>
                <w:bCs/>
                <w:color w:val="FF0000"/>
              </w:rPr>
            </w:pPr>
            <w:r>
              <w:rPr>
                <w:b/>
                <w:bCs/>
                <w:color w:val="FF0000"/>
              </w:rPr>
              <w:t>2007 ASO CHOICE PLUS PS1 PLAN VTP</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6C8283DE" w:rsidR="00154B9C" w:rsidRPr="00B77DA8" w:rsidRDefault="00996655">
            <w:pPr>
              <w:pStyle w:val="TableTextCharCharChar1"/>
              <w:jc w:val="center"/>
              <w:rPr>
                <w:b/>
                <w:bCs/>
                <w:color w:val="FF0000"/>
              </w:rPr>
            </w:pPr>
            <w:r>
              <w:rPr>
                <w:b/>
                <w:bCs/>
                <w:color w:val="FF0000"/>
              </w:rPr>
              <w:t>2007 ASO CHOICE PLUS PS1 PLAN VTP</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F237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3" w:name="Disease_Management_Program_Carve_Out"/>
            <w:r w:rsidRPr="00B77DA8">
              <w:rPr>
                <w:b/>
                <w:bCs/>
                <w:color w:val="FF0000"/>
                <w:sz w:val="24"/>
              </w:rPr>
              <w:t>Carve Out Disease Management Program</w:t>
            </w:r>
          </w:p>
          <w:bookmarkEnd w:id="193"/>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D0" w14:textId="77777777" w:rsidR="00197EA2" w:rsidRPr="00B77DA8" w:rsidRDefault="00197EA2" w:rsidP="00197EA2">
            <w:pPr>
              <w:rPr>
                <w:color w:val="FF0000"/>
                <w:sz w:val="24"/>
              </w:rPr>
            </w:pPr>
            <w:r w:rsidRPr="00B77DA8">
              <w:rPr>
                <w:color w:val="FF0000"/>
                <w:sz w:val="24"/>
              </w:rPr>
              <w:t>Not Applicable</w:t>
            </w:r>
          </w:p>
          <w:p w14:paraId="427F0CD1" w14:textId="77777777" w:rsidR="002616C5" w:rsidRPr="00B77DA8" w:rsidRDefault="002616C5" w:rsidP="00694477">
            <w:pPr>
              <w:pStyle w:val="TableTextCharCharChar1"/>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w:t>
      </w:r>
      <w:proofErr w:type="spellStart"/>
      <w:r w:rsidRPr="00B77DA8">
        <w:t>Mental_and_Nervous</w:t>
      </w:r>
      <w:proofErr w:type="spellEnd"/>
      <w:r w:rsidRPr="00B77DA8">
        <w:t>--&gt;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16725BDC" w:rsidR="00FD1B50" w:rsidRPr="00B77DA8" w:rsidRDefault="00FD1B50" w:rsidP="00FD1B50">
      <w:r w:rsidRPr="00B77DA8">
        <w:rPr>
          <w:i/>
          <w:iCs/>
          <w:sz w:val="24"/>
          <w:szCs w:val="24"/>
        </w:rPr>
        <w:t>Providers, this summary is for members, to review the terms of your participation agreement, please visi</w:t>
      </w:r>
      <w:r w:rsidRPr="0010377A">
        <w:rPr>
          <w:i/>
          <w:iCs/>
          <w:sz w:val="24"/>
          <w:szCs w:val="24"/>
        </w:rPr>
        <w:t xml:space="preserve">t </w:t>
      </w:r>
      <w:hyperlink r:id="rId51" w:history="1">
        <w:r w:rsidR="0010377A" w:rsidRPr="009E037F">
          <w:rPr>
            <w:sz w:val="24"/>
            <w:szCs w:val="24"/>
          </w:rPr>
          <w:t xml:space="preserve"> </w:t>
        </w:r>
        <w:hyperlink r:id="rId52" w:history="1">
          <w:r w:rsidR="0010377A" w:rsidRPr="009E037F">
            <w:rPr>
              <w:rStyle w:val="Hyperlink"/>
              <w:i/>
              <w:iCs/>
              <w:sz w:val="24"/>
              <w:szCs w:val="24"/>
            </w:rPr>
            <w:t>uhcprovider.com</w:t>
          </w:r>
        </w:hyperlink>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4" w:name="Mental_and_Nervous"/>
      <w:r w:rsidRPr="00B77DA8">
        <w:rPr>
          <w:b/>
          <w:bCs/>
          <w:color w:val="0000FF"/>
          <w:sz w:val="28"/>
        </w:rPr>
        <w:t>MENTAL HEALTH</w:t>
      </w:r>
    </w:p>
    <w:bookmarkEnd w:id="194"/>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39074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F611B24" w:rsidR="00154B9C" w:rsidRPr="00B77DA8" w:rsidRDefault="00996655">
            <w:pPr>
              <w:pStyle w:val="TableTextCharCharChar1"/>
              <w:jc w:val="center"/>
              <w:rPr>
                <w:b/>
                <w:bCs/>
                <w:color w:val="000000"/>
              </w:rPr>
            </w:pPr>
            <w:r>
              <w:rPr>
                <w:b/>
                <w:bCs/>
                <w:color w:val="000000"/>
              </w:rPr>
              <w:t>2007 ASO CHOICE PLUS PS1 PLAN VTP</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1B32E06D" w:rsidR="00154B9C" w:rsidRPr="00B77DA8" w:rsidRDefault="00996655">
            <w:pPr>
              <w:pStyle w:val="TableTextCharCharChar1"/>
              <w:jc w:val="center"/>
              <w:rPr>
                <w:b/>
                <w:bCs/>
                <w:color w:val="000000"/>
              </w:rPr>
            </w:pPr>
            <w:r>
              <w:rPr>
                <w:b/>
                <w:bCs/>
                <w:color w:val="000000"/>
              </w:rPr>
              <w:t>2007 ASO CHOICE PLUS PS1 PLAN VTP</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39074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5" w:name="Mental_Health_Vendor"/>
            <w:r w:rsidRPr="00B77DA8">
              <w:rPr>
                <w:b/>
              </w:rPr>
              <w:t xml:space="preserve">Mental Health </w:t>
            </w:r>
            <w:r w:rsidR="00C101ED" w:rsidRPr="00B77DA8">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35A350A1"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53EE0A30"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FB0826">
              <w:t xml:space="preserve"> </w:t>
            </w:r>
            <w:r w:rsidR="00FB0826" w:rsidRPr="00FB0826">
              <w:rPr>
                <w:b/>
                <w:color w:val="0000FF"/>
              </w:rPr>
              <w:t>866-633-2446</w:t>
            </w:r>
          </w:p>
          <w:p w14:paraId="427F0D06" w14:textId="0E618811" w:rsidR="00C101ED" w:rsidRPr="00B77DA8" w:rsidRDefault="00C101ED" w:rsidP="00197EA2">
            <w:pPr>
              <w:pStyle w:val="TableTextCharCharChar1"/>
              <w:rPr>
                <w:color w:val="FF00FF"/>
              </w:rPr>
            </w:pPr>
          </w:p>
        </w:tc>
      </w:tr>
      <w:tr w:rsidR="00201869" w:rsidRPr="00B77DA8" w14:paraId="3855C1DC" w14:textId="77777777" w:rsidTr="00390748">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6" w:name="Employee_Assistance_Program_EAP"/>
            <w:r w:rsidRPr="00B77DA8">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77DA8" w:rsidRDefault="00201869">
            <w:pPr>
              <w:pStyle w:val="TableTextCharCharChar1"/>
              <w:rPr>
                <w:b/>
              </w:rPr>
            </w:pPr>
            <w:r w:rsidRPr="00B77DA8">
              <w:rPr>
                <w:b/>
              </w:rPr>
              <w:t>Employee Assistance Program (EAP)</w:t>
            </w:r>
          </w:p>
          <w:p w14:paraId="68170493" w14:textId="1B730C96" w:rsidR="00201869" w:rsidRPr="00B77DA8" w:rsidRDefault="00201869">
            <w:pPr>
              <w:pStyle w:val="TableTextCharCharChar1"/>
              <w:rPr>
                <w:color w:val="000000"/>
              </w:rPr>
            </w:pPr>
            <w:r w:rsidRPr="00B77DA8">
              <w:rPr>
                <w:color w:val="000000"/>
              </w:rPr>
              <w:t>Administered by:</w:t>
            </w:r>
            <w:r w:rsidR="00390748">
              <w:rPr>
                <w:color w:val="000000"/>
              </w:rPr>
              <w:t xml:space="preserve"> </w:t>
            </w:r>
            <w:r w:rsidR="00390748" w:rsidRPr="00390748">
              <w:rPr>
                <w:color w:val="000000"/>
              </w:rPr>
              <w:t>Optum (Care 24)</w:t>
            </w:r>
          </w:p>
          <w:p w14:paraId="56176FC4" w14:textId="6B06372E" w:rsidR="00201869" w:rsidRPr="00B77DA8" w:rsidRDefault="00201869">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00390748">
              <w:t xml:space="preserve"> </w:t>
            </w:r>
            <w:r w:rsidR="00390748" w:rsidRPr="00390748">
              <w:rPr>
                <w:b/>
                <w:color w:val="0000FF"/>
              </w:rPr>
              <w:t>866-633-2446</w:t>
            </w:r>
          </w:p>
          <w:p w14:paraId="14E88C29" w14:textId="6F495B8D" w:rsidR="00201869" w:rsidRPr="00B77DA8" w:rsidRDefault="00201869" w:rsidP="00CE2751">
            <w:pPr>
              <w:pStyle w:val="TableTextCharCharChar1"/>
              <w:rPr>
                <w:b/>
                <w:color w:val="FF00FF"/>
              </w:rPr>
            </w:pPr>
          </w:p>
        </w:tc>
      </w:tr>
      <w:tr w:rsidR="001B3356" w:rsidRPr="00B77DA8" w14:paraId="427F0DED" w14:textId="77777777" w:rsidTr="0039074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7" w:name="Mental_Health_Services"/>
            <w:r w:rsidRPr="00B77DA8">
              <w:rPr>
                <w:b/>
                <w:szCs w:val="24"/>
              </w:rPr>
              <w:t xml:space="preserve">Mental Health Services </w:t>
            </w:r>
          </w:p>
          <w:bookmarkEnd w:id="197"/>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1A194247"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3B" w14:textId="77777777" w:rsidR="00ED6B58" w:rsidRPr="00B77DA8" w:rsidRDefault="00ED6B58" w:rsidP="00E64986">
            <w:pPr>
              <w:pStyle w:val="TableTextChar"/>
              <w:numPr>
                <w:ilvl w:val="12"/>
                <w:numId w:val="0"/>
              </w:numPr>
              <w:rPr>
                <w:b/>
                <w:bCs/>
                <w:color w:val="FF00FF"/>
                <w:szCs w:val="24"/>
              </w:rPr>
            </w:pPr>
          </w:p>
          <w:p w14:paraId="427F0D40" w14:textId="20A592CC" w:rsidR="00ED6B58" w:rsidRPr="00B77DA8" w:rsidRDefault="00E75496" w:rsidP="00ED6B58">
            <w:pPr>
              <w:pStyle w:val="TableTextChar"/>
              <w:numPr>
                <w:ilvl w:val="12"/>
                <w:numId w:val="0"/>
              </w:numPr>
              <w:rPr>
                <w:b/>
                <w:bCs/>
                <w:color w:val="FF00FF"/>
                <w:szCs w:val="24"/>
              </w:rPr>
            </w:pPr>
            <w:r>
              <w:rPr>
                <w:b/>
                <w:color w:val="0000FF"/>
                <w:szCs w:val="24"/>
              </w:rPr>
              <w:t>80%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04E5C280" w14:textId="21B38FFE" w:rsidR="00985E5C" w:rsidRDefault="00985E5C" w:rsidP="00AE0AB7">
            <w:pPr>
              <w:pStyle w:val="TableTextCharCharChar1"/>
              <w:numPr>
                <w:ilvl w:val="12"/>
                <w:numId w:val="0"/>
              </w:numPr>
              <w:rPr>
                <w:szCs w:val="24"/>
              </w:rPr>
            </w:pPr>
          </w:p>
          <w:p w14:paraId="427F0D50" w14:textId="7D6365F0" w:rsidR="00AE0AB7" w:rsidRPr="00B77DA8" w:rsidRDefault="00AE0AB7" w:rsidP="00AE0AB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D51" w14:textId="77777777" w:rsidR="00AE0AB7" w:rsidRPr="00B77DA8" w:rsidRDefault="00AE0AB7" w:rsidP="00E64986">
            <w:pPr>
              <w:pStyle w:val="TableTextCharCharChar1"/>
              <w:rPr>
                <w:b/>
                <w:bCs/>
                <w:szCs w:val="24"/>
              </w:rPr>
            </w:pPr>
          </w:p>
          <w:p w14:paraId="51D6B213" w14:textId="2BC7ADDA" w:rsidR="00985E5C" w:rsidRDefault="00985E5C" w:rsidP="00F72BAC">
            <w:pPr>
              <w:rPr>
                <w:b/>
                <w:color w:val="FF00FF"/>
                <w:sz w:val="24"/>
                <w:szCs w:val="24"/>
              </w:rPr>
            </w:pPr>
          </w:p>
          <w:p w14:paraId="58F66C25" w14:textId="77777777" w:rsidR="00985E5C" w:rsidRDefault="00985E5C" w:rsidP="00F72BAC">
            <w:pPr>
              <w:rPr>
                <w:b/>
                <w:color w:val="FF00FF"/>
                <w:sz w:val="24"/>
                <w:szCs w:val="24"/>
              </w:rPr>
            </w:pPr>
          </w:p>
          <w:p w14:paraId="009FBA16" w14:textId="77777777" w:rsidR="00985E5C" w:rsidRDefault="00985E5C" w:rsidP="00F72BAC">
            <w:pPr>
              <w:rPr>
                <w:b/>
                <w:color w:val="FF00FF"/>
                <w:sz w:val="24"/>
                <w:szCs w:val="24"/>
              </w:rPr>
            </w:pPr>
          </w:p>
          <w:p w14:paraId="6E1B5007" w14:textId="347A7565" w:rsidR="00F72BAC" w:rsidRPr="00B77DA8" w:rsidRDefault="00F72BAC" w:rsidP="00F72BAC">
            <w:pPr>
              <w:rPr>
                <w:b/>
                <w:color w:val="0000FF"/>
                <w:sz w:val="24"/>
                <w:szCs w:val="24"/>
              </w:rPr>
            </w:pPr>
            <w:r w:rsidRPr="00B77DA8">
              <w:rPr>
                <w:b/>
                <w:sz w:val="24"/>
                <w:szCs w:val="24"/>
              </w:rPr>
              <w:t>Partial hospitalization/ intensive outpatient treatment:</w:t>
            </w:r>
          </w:p>
          <w:p w14:paraId="1634ED2D" w14:textId="77777777" w:rsidR="00F72BAC" w:rsidRPr="00B77DA8" w:rsidRDefault="00F72BAC" w:rsidP="00F72BAC">
            <w:pPr>
              <w:numPr>
                <w:ilvl w:val="12"/>
                <w:numId w:val="0"/>
              </w:numPr>
              <w:rPr>
                <w:b/>
                <w:color w:val="000000"/>
                <w:sz w:val="24"/>
                <w:szCs w:val="24"/>
              </w:rPr>
            </w:pPr>
          </w:p>
          <w:p w14:paraId="2D5C3CFA" w14:textId="03E33660" w:rsidR="00F72BAC" w:rsidRPr="00B77DA8" w:rsidRDefault="00E75496"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ADFA2F0" w14:textId="77777777" w:rsidR="00F72BAC" w:rsidRPr="00B77DA8" w:rsidRDefault="00F72BAC" w:rsidP="00F72BAC">
            <w:pPr>
              <w:pStyle w:val="TableTextChar"/>
              <w:numPr>
                <w:ilvl w:val="12"/>
                <w:numId w:val="0"/>
              </w:numPr>
              <w:rPr>
                <w:b/>
                <w:color w:val="000000"/>
                <w:szCs w:val="24"/>
              </w:rPr>
            </w:pPr>
          </w:p>
          <w:p w14:paraId="6CE61557" w14:textId="52AF2D98" w:rsidR="00195456" w:rsidRDefault="00195456" w:rsidP="00195CEF">
            <w:pPr>
              <w:pStyle w:val="TableTextCharChar"/>
              <w:rPr>
                <w:b/>
                <w:bCs/>
                <w:snapToGrid w:val="0"/>
                <w:color w:val="FF00FF"/>
                <w:szCs w:val="24"/>
              </w:rPr>
            </w:pPr>
          </w:p>
          <w:p w14:paraId="427F0D82" w14:textId="51CDA5C9"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672FF829"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transcranial magnetic stimulation</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6B51FCD0"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6" w14:textId="415C6752" w:rsidR="001B3356" w:rsidRPr="00B77DA8" w:rsidRDefault="001B3356" w:rsidP="008732DC">
            <w:pPr>
              <w:pStyle w:val="TableText"/>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79D38C3D" w14:textId="77777777" w:rsidR="00FC7CF8" w:rsidRPr="00B77DA8" w:rsidRDefault="00FC7CF8" w:rsidP="00E64986">
            <w:pPr>
              <w:pStyle w:val="TableTextChar"/>
              <w:numPr>
                <w:ilvl w:val="12"/>
                <w:numId w:val="0"/>
              </w:numPr>
              <w:rPr>
                <w:b/>
                <w:szCs w:val="24"/>
              </w:rPr>
            </w:pPr>
          </w:p>
          <w:p w14:paraId="427F0D9C" w14:textId="76FBB17C" w:rsidR="00ED6B58" w:rsidRPr="00B77DA8" w:rsidRDefault="00E75496" w:rsidP="00ED6B58">
            <w:pPr>
              <w:pStyle w:val="TableTextChar"/>
              <w:numPr>
                <w:ilvl w:val="12"/>
                <w:numId w:val="0"/>
              </w:numPr>
              <w:rPr>
                <w:b/>
                <w:bCs/>
                <w:color w:val="FF00FF"/>
                <w:szCs w:val="24"/>
              </w:rPr>
            </w:pPr>
            <w:r>
              <w:rPr>
                <w:b/>
                <w:color w:val="0000FF"/>
                <w:szCs w:val="24"/>
              </w:rPr>
              <w:t>50%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694AA64A" w14:textId="77777777" w:rsidR="00985E5C" w:rsidRPr="00B77DA8" w:rsidRDefault="00985E5C" w:rsidP="00E64986">
            <w:pPr>
              <w:pStyle w:val="TableTextChar"/>
              <w:numPr>
                <w:ilvl w:val="12"/>
                <w:numId w:val="0"/>
              </w:numPr>
              <w:rPr>
                <w:b/>
                <w:szCs w:val="24"/>
              </w:rPr>
            </w:pPr>
          </w:p>
          <w:p w14:paraId="427F0DA4" w14:textId="30D4D12B" w:rsidR="00A557CA" w:rsidRPr="00B77DA8" w:rsidRDefault="00E75496" w:rsidP="00A557CA">
            <w:pPr>
              <w:pStyle w:val="TableTextChar"/>
              <w:numPr>
                <w:ilvl w:val="12"/>
                <w:numId w:val="0"/>
              </w:numPr>
              <w:rPr>
                <w:b/>
                <w:bCs/>
                <w:color w:val="FF00FF"/>
                <w:szCs w:val="24"/>
              </w:rPr>
            </w:pPr>
            <w:r>
              <w:rPr>
                <w:b/>
                <w:color w:val="0000FF"/>
                <w:szCs w:val="24"/>
              </w:rPr>
              <w:t>50%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214F60A0" w14:textId="2F1001ED" w:rsidR="00985E5C" w:rsidRDefault="00985E5C" w:rsidP="00F72BAC">
            <w:pPr>
              <w:rPr>
                <w:b/>
                <w:color w:val="FF00FF"/>
                <w:sz w:val="24"/>
                <w:szCs w:val="24"/>
              </w:rPr>
            </w:pPr>
          </w:p>
          <w:p w14:paraId="5820534C" w14:textId="7D3AA5E0" w:rsidR="00F72BAC" w:rsidRDefault="00F72BAC" w:rsidP="00F72BAC">
            <w:pPr>
              <w:rPr>
                <w:b/>
                <w:sz w:val="24"/>
                <w:szCs w:val="24"/>
              </w:rPr>
            </w:pPr>
            <w:r w:rsidRPr="00B77DA8">
              <w:rPr>
                <w:b/>
                <w:sz w:val="24"/>
                <w:szCs w:val="24"/>
              </w:rPr>
              <w:t>Partial hospitalization/ intensive outpatient treatment:</w:t>
            </w:r>
          </w:p>
          <w:p w14:paraId="34096ECB" w14:textId="77777777" w:rsidR="00985E5C" w:rsidRPr="00B77DA8" w:rsidRDefault="00985E5C" w:rsidP="00F72BAC">
            <w:pPr>
              <w:rPr>
                <w:b/>
                <w:color w:val="0000FF"/>
                <w:sz w:val="24"/>
                <w:szCs w:val="24"/>
              </w:rPr>
            </w:pPr>
          </w:p>
          <w:p w14:paraId="6B287767" w14:textId="293B04C3" w:rsidR="00F72BAC" w:rsidRPr="00B77DA8" w:rsidRDefault="00E75496" w:rsidP="00F72BAC">
            <w:pPr>
              <w:numPr>
                <w:ilvl w:val="12"/>
                <w:numId w:val="0"/>
              </w:numPr>
              <w:rPr>
                <w:b/>
                <w:bCs/>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6A5DCD7C" w14:textId="77777777" w:rsidR="00F72BAC" w:rsidRPr="00B77DA8" w:rsidRDefault="00F72BAC" w:rsidP="00E64986">
            <w:pPr>
              <w:pStyle w:val="TableTextChar"/>
              <w:numPr>
                <w:ilvl w:val="12"/>
                <w:numId w:val="0"/>
              </w:numPr>
              <w:rPr>
                <w:b/>
                <w:color w:val="FF00FF"/>
                <w:szCs w:val="24"/>
              </w:rPr>
            </w:pPr>
          </w:p>
          <w:p w14:paraId="54F348F7" w14:textId="4F4D522E" w:rsidR="00195456" w:rsidRDefault="00195456" w:rsidP="006B00A4">
            <w:pPr>
              <w:pStyle w:val="TableTextCharCharChar1"/>
              <w:numPr>
                <w:ilvl w:val="12"/>
                <w:numId w:val="0"/>
              </w:numPr>
              <w:rPr>
                <w:b/>
                <w:color w:val="FF00FF"/>
                <w:szCs w:val="24"/>
              </w:rPr>
            </w:pPr>
          </w:p>
          <w:p w14:paraId="427F0DD5" w14:textId="14431994"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7891A7C8"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w:t>
            </w:r>
            <w:proofErr w:type="spellStart"/>
            <w:r w:rsidR="006253E1" w:rsidRPr="00B77DA8">
              <w:rPr>
                <w:color w:val="000000"/>
                <w:szCs w:val="24"/>
              </w:rPr>
              <w:t>stimulation</w:t>
            </w:r>
            <w:r w:rsidRPr="00B77DA8">
              <w:rPr>
                <w:rStyle w:val="CDVar"/>
                <w:rFonts w:ascii="Times New Roman" w:hAnsi="Times New Roman"/>
                <w:color w:val="000000"/>
                <w:szCs w:val="24"/>
              </w:rPr>
              <w:t>extended</w:t>
            </w:r>
            <w:proofErr w:type="spellEnd"/>
            <w:r w:rsidRPr="00B77DA8">
              <w:rPr>
                <w:rStyle w:val="CDVar"/>
                <w:rFonts w:ascii="Times New Roman" w:hAnsi="Times New Roman"/>
                <w:color w:val="000000"/>
                <w:szCs w:val="24"/>
              </w:rPr>
              <w:t xml:space="preserve">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5268BE23"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4AF83FBE"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62024651"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C" w14:textId="3A0E4E58" w:rsidR="001B3356" w:rsidRPr="00B77DA8" w:rsidRDefault="006B00A4" w:rsidP="008732DC">
            <w:pPr>
              <w:pStyle w:val="TableText"/>
              <w:rPr>
                <w:bCs/>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of Eligible Expenses</w:t>
            </w:r>
            <w:r w:rsidR="0066254E">
              <w:rPr>
                <w:szCs w:val="24"/>
              </w:rPr>
              <w:t>.</w:t>
            </w:r>
            <w:r w:rsidR="00195456">
              <w:rPr>
                <w:b/>
                <w:color w:val="FF00FF"/>
                <w:szCs w:val="24"/>
              </w:rPr>
              <w:t xml:space="preserve"> </w:t>
            </w:r>
          </w:p>
        </w:tc>
      </w:tr>
      <w:tr w:rsidR="001B3356" w:rsidRPr="00B77DA8" w14:paraId="427F0EB2" w14:textId="77777777" w:rsidTr="0039074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8" w:name="Neurological_Disorders_Austism_Spectrum"/>
            <w:r w:rsidRPr="00B77DA8">
              <w:rPr>
                <w:b/>
                <w:szCs w:val="24"/>
              </w:rPr>
              <w:t>Neurobiological Disorders - Mental Health Services for Autism Spectrum Disorders</w:t>
            </w:r>
          </w:p>
          <w:bookmarkEnd w:id="198"/>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6D5E54D2" w:rsidR="001B3356" w:rsidRPr="00B77DA8" w:rsidRDefault="001B3356">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0" w14:textId="77777777" w:rsidR="001B3356" w:rsidRPr="00B77DA8" w:rsidRDefault="001B3356" w:rsidP="00E64986">
            <w:pPr>
              <w:rPr>
                <w:sz w:val="24"/>
                <w:szCs w:val="24"/>
              </w:rPr>
            </w:pPr>
          </w:p>
          <w:p w14:paraId="427F0E12" w14:textId="7D064396" w:rsidR="001B3356" w:rsidRPr="00B77DA8" w:rsidRDefault="001B3356" w:rsidP="00E64986">
            <w:pPr>
              <w:pStyle w:val="TableText"/>
              <w:rPr>
                <w:color w:val="000000"/>
                <w:szCs w:val="24"/>
              </w:rPr>
            </w:pPr>
            <w:r w:rsidRPr="00B77DA8">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77DA8" w:rsidRDefault="001B3356" w:rsidP="00E64986">
            <w:pPr>
              <w:pStyle w:val="TableText"/>
              <w:rPr>
                <w:color w:val="000000"/>
                <w:szCs w:val="24"/>
              </w:rPr>
            </w:pPr>
          </w:p>
          <w:p w14:paraId="427F0E14" w14:textId="08C42588"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1C" w14:textId="77777777" w:rsidR="0042317F" w:rsidRPr="00B77DA8" w:rsidRDefault="0042317F" w:rsidP="00E64986">
            <w:pPr>
              <w:pStyle w:val="TableTextChar"/>
              <w:numPr>
                <w:ilvl w:val="12"/>
                <w:numId w:val="0"/>
              </w:numPr>
              <w:rPr>
                <w:b/>
                <w:bCs/>
                <w:color w:val="FF00FF"/>
                <w:szCs w:val="24"/>
              </w:rPr>
            </w:pPr>
          </w:p>
          <w:p w14:paraId="427F0E21" w14:textId="1A4F8A60" w:rsidR="0042317F" w:rsidRPr="00B77DA8" w:rsidRDefault="00E75496" w:rsidP="0042317F">
            <w:pPr>
              <w:pStyle w:val="TableTextChar"/>
              <w:rPr>
                <w:szCs w:val="24"/>
              </w:rPr>
            </w:pPr>
            <w:r>
              <w:rPr>
                <w:b/>
                <w:color w:val="0000FF"/>
                <w:szCs w:val="24"/>
              </w:rPr>
              <w:t>80%</w:t>
            </w:r>
            <w:r w:rsidR="0042317F" w:rsidRPr="00B77DA8">
              <w:rPr>
                <w:szCs w:val="24"/>
              </w:rPr>
              <w:t xml:space="preserve"> of eligible expenses after satisfying the deductible.</w:t>
            </w:r>
          </w:p>
          <w:p w14:paraId="427F0E2E" w14:textId="77777777" w:rsidR="001B3356" w:rsidRPr="00B77DA8" w:rsidRDefault="001B3356" w:rsidP="00E64986">
            <w:pPr>
              <w:pStyle w:val="TableTextChar"/>
              <w:numPr>
                <w:ilvl w:val="12"/>
                <w:numId w:val="0"/>
              </w:numPr>
              <w:rPr>
                <w:b/>
                <w:color w:val="000000"/>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60067902" w14:textId="77777777" w:rsidR="00E51A1A" w:rsidRPr="00B77DA8" w:rsidRDefault="00E51A1A" w:rsidP="00E64986">
            <w:pPr>
              <w:pStyle w:val="TableTextChar"/>
              <w:numPr>
                <w:ilvl w:val="12"/>
                <w:numId w:val="0"/>
              </w:numPr>
              <w:rPr>
                <w:b/>
                <w:szCs w:val="24"/>
              </w:rPr>
            </w:pPr>
          </w:p>
          <w:p w14:paraId="427F0E31" w14:textId="2616CFCF" w:rsidR="00883176" w:rsidRPr="00B77DA8" w:rsidRDefault="00883176" w:rsidP="00883176">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E32" w14:textId="77777777" w:rsidR="00883176" w:rsidRPr="00B77DA8" w:rsidRDefault="00883176" w:rsidP="00883176">
            <w:pPr>
              <w:pStyle w:val="TableTextCharCharChar1"/>
              <w:rPr>
                <w:b/>
                <w:bCs/>
                <w:szCs w:val="24"/>
              </w:rPr>
            </w:pPr>
          </w:p>
          <w:p w14:paraId="1F3D764F" w14:textId="77777777" w:rsidR="00E51A1A" w:rsidRDefault="00E51A1A" w:rsidP="00E64986">
            <w:pPr>
              <w:pStyle w:val="TableTextChar"/>
              <w:numPr>
                <w:ilvl w:val="12"/>
                <w:numId w:val="0"/>
              </w:numPr>
              <w:rPr>
                <w:rStyle w:val="wdColorPinkBoldItalic"/>
                <w:szCs w:val="24"/>
              </w:rPr>
            </w:pPr>
          </w:p>
          <w:p w14:paraId="427F0E3E" w14:textId="77777777" w:rsidR="00883176" w:rsidRPr="00B77DA8" w:rsidRDefault="00883176" w:rsidP="00E64986">
            <w:pPr>
              <w:pStyle w:val="TableTextChar"/>
              <w:numPr>
                <w:ilvl w:val="12"/>
                <w:numId w:val="0"/>
              </w:numPr>
              <w:rPr>
                <w:b/>
                <w:color w:val="000000"/>
                <w:szCs w:val="24"/>
              </w:rPr>
            </w:pPr>
          </w:p>
          <w:p w14:paraId="61CD1FEE" w14:textId="45B3FE53" w:rsidR="00F72BAC" w:rsidRPr="00B77DA8" w:rsidRDefault="00F72BAC" w:rsidP="00F72BAC">
            <w:pPr>
              <w:rPr>
                <w:b/>
                <w:color w:val="0000FF"/>
                <w:sz w:val="24"/>
                <w:szCs w:val="24"/>
              </w:rPr>
            </w:pPr>
            <w:r w:rsidRPr="00B77DA8">
              <w:rPr>
                <w:b/>
                <w:sz w:val="24"/>
                <w:szCs w:val="24"/>
              </w:rPr>
              <w:t>Partial hospitalization/ intensive outpatient treatment:</w:t>
            </w:r>
          </w:p>
          <w:p w14:paraId="1A9A37BA" w14:textId="77777777" w:rsidR="00F72BAC" w:rsidRPr="00B77DA8" w:rsidRDefault="00F72BAC" w:rsidP="00F72BAC">
            <w:pPr>
              <w:numPr>
                <w:ilvl w:val="12"/>
                <w:numId w:val="0"/>
              </w:numPr>
              <w:rPr>
                <w:b/>
                <w:color w:val="000000"/>
                <w:sz w:val="24"/>
                <w:szCs w:val="24"/>
              </w:rPr>
            </w:pPr>
          </w:p>
          <w:p w14:paraId="346F2E6E" w14:textId="3F2C30D9" w:rsidR="00F72BAC" w:rsidRPr="00B77DA8" w:rsidRDefault="00E75496"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44CFB9B9" w14:textId="77777777" w:rsidR="00F72BAC" w:rsidRPr="00B77DA8" w:rsidRDefault="00F72BAC" w:rsidP="00F72BAC">
            <w:pPr>
              <w:pStyle w:val="TableTextChar"/>
              <w:numPr>
                <w:ilvl w:val="12"/>
                <w:numId w:val="0"/>
              </w:numPr>
              <w:rPr>
                <w:b/>
                <w:color w:val="000000"/>
                <w:szCs w:val="24"/>
              </w:rPr>
            </w:pPr>
          </w:p>
          <w:p w14:paraId="232F22B5" w14:textId="0F2CF122" w:rsidR="00E51A1A" w:rsidRDefault="00E51A1A" w:rsidP="00356135">
            <w:pPr>
              <w:pStyle w:val="TableTextCharChar"/>
              <w:rPr>
                <w:b/>
                <w:bCs/>
                <w:snapToGrid w:val="0"/>
                <w:color w:val="FF00FF"/>
                <w:szCs w:val="24"/>
              </w:rPr>
            </w:pPr>
          </w:p>
          <w:p w14:paraId="427F0E58" w14:textId="625331F3"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5382BBD1" w14:textId="588C559C" w:rsidR="00E51A1A" w:rsidRDefault="00356135" w:rsidP="00356135">
            <w:pPr>
              <w:pStyle w:val="TableTextChar"/>
              <w:numPr>
                <w:ilvl w:val="12"/>
                <w:numId w:val="0"/>
              </w:numPr>
              <w:rPr>
                <w:b/>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w:t>
            </w:r>
          </w:p>
          <w:p w14:paraId="427F0E5B" w14:textId="22E7BD17" w:rsidR="00356135" w:rsidRPr="00B77DA8" w:rsidRDefault="00356135" w:rsidP="00356135">
            <w:pPr>
              <w:pStyle w:val="TableTextChar"/>
              <w:numPr>
                <w:ilvl w:val="12"/>
                <w:numId w:val="0"/>
              </w:numPr>
              <w:rPr>
                <w:caps/>
                <w:color w:val="FF00FF"/>
                <w:szCs w:val="24"/>
              </w:rPr>
            </w:pPr>
          </w:p>
          <w:p w14:paraId="427F0E5C" w14:textId="54204A2A" w:rsidR="00356135" w:rsidRPr="00B77DA8" w:rsidRDefault="00356135" w:rsidP="00356135">
            <w:pPr>
              <w:pStyle w:val="TableTextChar"/>
              <w:numPr>
                <w:ilvl w:val="12"/>
                <w:numId w:val="0"/>
              </w:numPr>
              <w:rPr>
                <w:szCs w:val="24"/>
              </w:rPr>
            </w:pPr>
            <w:r w:rsidRPr="00B77DA8">
              <w:rPr>
                <w:szCs w:val="24"/>
              </w:rPr>
              <w:t xml:space="preserve">Pre-service </w:t>
            </w:r>
            <w:r w:rsidRPr="00B77DA8">
              <w:rPr>
                <w:rStyle w:val="TableTextChar2"/>
                <w:color w:val="000000"/>
                <w:szCs w:val="24"/>
              </w:rPr>
              <w:t xml:space="preserve">authorization </w:t>
            </w:r>
            <w:r w:rsidRPr="00B77DA8">
              <w:rPr>
                <w:szCs w:val="24"/>
              </w:rPr>
              <w:t xml:space="preserve">is also required for Benefits provided for </w:t>
            </w:r>
            <w:r w:rsidR="006253E1" w:rsidRPr="00B77DA8">
              <w:rPr>
                <w:szCs w:val="24"/>
              </w:rPr>
              <w:t xml:space="preserve">Intensive Behavioral Therapy, including </w:t>
            </w:r>
            <w:r w:rsidRPr="00B77DA8">
              <w:rPr>
                <w:szCs w:val="24"/>
              </w:rPr>
              <w:t>Applied Behavioral Analysis (ABA).</w:t>
            </w:r>
          </w:p>
          <w:p w14:paraId="427F0E5D" w14:textId="77777777" w:rsidR="00356135" w:rsidRPr="00B77DA8" w:rsidRDefault="00356135" w:rsidP="00356135">
            <w:pPr>
              <w:pStyle w:val="TableTextChar"/>
              <w:numPr>
                <w:ilvl w:val="12"/>
                <w:numId w:val="0"/>
              </w:numPr>
              <w:rPr>
                <w:szCs w:val="24"/>
              </w:rPr>
            </w:pPr>
            <w:r w:rsidRPr="00B77DA8">
              <w:rPr>
                <w:szCs w:val="24"/>
              </w:rPr>
              <w:t xml:space="preserve"> </w:t>
            </w: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7DE2ACF2"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D" w14:textId="38B23174" w:rsidR="001B3356" w:rsidRPr="00B77DA8" w:rsidRDefault="001B3356" w:rsidP="008732DC">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697DE8F6" w14:textId="77777777" w:rsidR="00E51A1A" w:rsidRPr="00B77DA8" w:rsidRDefault="00E51A1A" w:rsidP="00E64986">
            <w:pPr>
              <w:pStyle w:val="TableTextChar"/>
              <w:numPr>
                <w:ilvl w:val="12"/>
                <w:numId w:val="0"/>
              </w:numPr>
              <w:rPr>
                <w:b/>
                <w:szCs w:val="24"/>
              </w:rPr>
            </w:pPr>
          </w:p>
          <w:p w14:paraId="427F0E73" w14:textId="36A28693" w:rsidR="0042317F" w:rsidRPr="00B77DA8" w:rsidRDefault="00E75496" w:rsidP="0042317F">
            <w:pPr>
              <w:pStyle w:val="TableTextChar"/>
              <w:rPr>
                <w:szCs w:val="24"/>
              </w:rPr>
            </w:pPr>
            <w:r>
              <w:rPr>
                <w:b/>
                <w:color w:val="0000FF"/>
                <w:szCs w:val="24"/>
              </w:rPr>
              <w:t>50%</w:t>
            </w:r>
            <w:r w:rsidR="0042317F" w:rsidRPr="00B77DA8">
              <w:rPr>
                <w:szCs w:val="24"/>
              </w:rPr>
              <w:t xml:space="preserve"> of eligible expenses after satisfying the deductible.</w:t>
            </w:r>
          </w:p>
          <w:p w14:paraId="5037CCE8" w14:textId="77777777" w:rsidR="00332BD3" w:rsidRPr="00B77DA8" w:rsidRDefault="00332BD3" w:rsidP="00E64986">
            <w:pPr>
              <w:pStyle w:val="TableTextChar"/>
              <w:numPr>
                <w:ilvl w:val="12"/>
                <w:numId w:val="0"/>
              </w:numPr>
              <w:rPr>
                <w:b/>
                <w:color w:val="FF00FF"/>
                <w:szCs w:val="24"/>
              </w:rPr>
            </w:pPr>
          </w:p>
          <w:p w14:paraId="07BCB82D" w14:textId="77777777" w:rsidR="00332BD3" w:rsidRPr="00B77DA8" w:rsidRDefault="00332BD3" w:rsidP="00E64986">
            <w:pPr>
              <w:pStyle w:val="TableTextChar"/>
              <w:numPr>
                <w:ilvl w:val="12"/>
                <w:numId w:val="0"/>
              </w:numPr>
              <w:rPr>
                <w:b/>
                <w:color w:val="FF00FF"/>
                <w:szCs w:val="24"/>
              </w:rPr>
            </w:pPr>
          </w:p>
          <w:p w14:paraId="427F0E76"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17291CAA" w14:textId="77777777" w:rsidR="00E51A1A" w:rsidRPr="00B77DA8" w:rsidRDefault="00E51A1A" w:rsidP="00E64986">
            <w:pPr>
              <w:pStyle w:val="TableTextChar"/>
              <w:numPr>
                <w:ilvl w:val="12"/>
                <w:numId w:val="0"/>
              </w:numPr>
              <w:rPr>
                <w:b/>
                <w:szCs w:val="24"/>
              </w:rPr>
            </w:pPr>
          </w:p>
          <w:p w14:paraId="427F0E7B" w14:textId="141188BA" w:rsidR="00883176" w:rsidRPr="00B77DA8" w:rsidRDefault="00E75496" w:rsidP="00883176">
            <w:pPr>
              <w:pStyle w:val="TableTextCharCharChar1"/>
              <w:numPr>
                <w:ilvl w:val="12"/>
                <w:numId w:val="0"/>
              </w:numPr>
              <w:rPr>
                <w:b/>
                <w:color w:val="0000FF"/>
                <w:szCs w:val="24"/>
              </w:rPr>
            </w:pPr>
            <w:r>
              <w:rPr>
                <w:b/>
                <w:color w:val="0000FF"/>
                <w:szCs w:val="24"/>
              </w:rPr>
              <w:t>50%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0491B38F" w14:textId="29B2CE11" w:rsidR="00F72BAC" w:rsidRDefault="00F72BAC" w:rsidP="00F72BAC">
            <w:pPr>
              <w:rPr>
                <w:b/>
                <w:sz w:val="24"/>
                <w:szCs w:val="24"/>
              </w:rPr>
            </w:pPr>
            <w:r w:rsidRPr="00B77DA8">
              <w:rPr>
                <w:b/>
                <w:sz w:val="24"/>
                <w:szCs w:val="24"/>
              </w:rPr>
              <w:t>Partial hospitalization/ intensive outpatient treatment:</w:t>
            </w:r>
          </w:p>
          <w:p w14:paraId="7475093F" w14:textId="77777777" w:rsidR="00E51A1A" w:rsidRPr="00B77DA8" w:rsidRDefault="00E51A1A" w:rsidP="00F72BAC">
            <w:pPr>
              <w:rPr>
                <w:b/>
                <w:color w:val="0000FF"/>
                <w:sz w:val="24"/>
                <w:szCs w:val="24"/>
              </w:rPr>
            </w:pPr>
          </w:p>
          <w:p w14:paraId="64A22DD1" w14:textId="2968C0F5" w:rsidR="00F72BAC" w:rsidRPr="00B77DA8" w:rsidRDefault="00E75496" w:rsidP="00F72BAC">
            <w:pPr>
              <w:numPr>
                <w:ilvl w:val="12"/>
                <w:numId w:val="0"/>
              </w:numPr>
              <w:rPr>
                <w:b/>
                <w:bCs/>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3A8BA305" w14:textId="77777777" w:rsidR="00332BD3" w:rsidRPr="00B77DA8" w:rsidRDefault="00332BD3" w:rsidP="00E64986">
            <w:pPr>
              <w:pStyle w:val="TableTextChar"/>
              <w:numPr>
                <w:ilvl w:val="12"/>
                <w:numId w:val="0"/>
              </w:numPr>
              <w:rPr>
                <w:b/>
                <w:color w:val="FF00FF"/>
                <w:szCs w:val="24"/>
              </w:rPr>
            </w:pPr>
          </w:p>
          <w:p w14:paraId="19F9D6CD" w14:textId="77777777" w:rsidR="00332BD3" w:rsidRPr="00B77DA8" w:rsidRDefault="00332BD3" w:rsidP="00E64986">
            <w:pPr>
              <w:pStyle w:val="TableTextChar"/>
              <w:numPr>
                <w:ilvl w:val="12"/>
                <w:numId w:val="0"/>
              </w:numPr>
              <w:rPr>
                <w:b/>
                <w:color w:val="FF00FF"/>
                <w:szCs w:val="24"/>
              </w:rPr>
            </w:pPr>
          </w:p>
          <w:p w14:paraId="427F0E98" w14:textId="78BF26DF"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2851D29A" w14:textId="08048978" w:rsidR="00E51A1A" w:rsidRDefault="00AE3A6B" w:rsidP="00AE3A6B">
            <w:pPr>
              <w:pStyle w:val="TableText"/>
              <w:rPr>
                <w:rStyle w:val="CDVar"/>
                <w:rFonts w:ascii="Times New Roman" w:hAnsi="Times New Roman"/>
                <w:b/>
                <w:color w:val="FF00FF"/>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C" w14:textId="49808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E9D" w14:textId="7B8BBC8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Pre-service authorization is also required for Benefits provided for </w:t>
            </w:r>
            <w:r w:rsidR="006253E1" w:rsidRPr="00B77DA8">
              <w:rPr>
                <w:szCs w:val="24"/>
              </w:rPr>
              <w:t xml:space="preserve">Intensive Behavioral Therapy, including </w:t>
            </w:r>
            <w:r w:rsidRPr="00B77DA8">
              <w:rPr>
                <w:rStyle w:val="CDVar"/>
                <w:rFonts w:ascii="Times New Roman" w:hAnsi="Times New Roman"/>
                <w:color w:val="000000"/>
                <w:szCs w:val="24"/>
              </w:rPr>
              <w:t>Applied Behavioral Analysis (ABA).</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55029B53"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6F337DAD"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703454E6"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10DE0948" w14:textId="4C2C4823" w:rsidR="0061683B" w:rsidRDefault="00AE3A6B" w:rsidP="0062640C">
            <w:pPr>
              <w:pStyle w:val="TableTextChar"/>
              <w:numPr>
                <w:ilvl w:val="12"/>
                <w:numId w:val="0"/>
              </w:numPr>
              <w:rPr>
                <w:b/>
                <w:color w:val="FF00FF"/>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DC7699">
              <w:rPr>
                <w:b/>
                <w:color w:val="0000FF"/>
                <w:szCs w:val="24"/>
              </w:rPr>
              <w:t>50%</w:t>
            </w:r>
            <w:r w:rsidRPr="00B77DA8">
              <w:rPr>
                <w:b/>
                <w:szCs w:val="24"/>
              </w:rPr>
              <w:t xml:space="preserve"> </w:t>
            </w:r>
            <w:r w:rsidRPr="00B77DA8">
              <w:rPr>
                <w:szCs w:val="24"/>
              </w:rPr>
              <w:t>of Eligible Expenses</w:t>
            </w:r>
          </w:p>
          <w:p w14:paraId="427F0EAD" w14:textId="77777777" w:rsidR="001B3356" w:rsidRPr="00B77DA8" w:rsidRDefault="001B3356" w:rsidP="00E64986">
            <w:pPr>
              <w:pStyle w:val="TableTextChar"/>
              <w:numPr>
                <w:ilvl w:val="12"/>
                <w:numId w:val="0"/>
              </w:numPr>
              <w:rPr>
                <w:b/>
                <w:color w:val="FF00FF"/>
                <w:szCs w:val="24"/>
              </w:rPr>
            </w:pPr>
          </w:p>
          <w:p w14:paraId="427F0EB1" w14:textId="4C2442B2"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18B55B57" w:rsidR="00154B9C" w:rsidRPr="00B77DA8" w:rsidRDefault="00996655">
            <w:pPr>
              <w:pStyle w:val="TableTextCharCharChar1"/>
              <w:jc w:val="center"/>
              <w:rPr>
                <w:b/>
                <w:bCs/>
                <w:color w:val="FF0000"/>
              </w:rPr>
            </w:pPr>
            <w:r>
              <w:rPr>
                <w:b/>
                <w:bCs/>
                <w:color w:val="FF0000"/>
              </w:rPr>
              <w:t>2007 ASO CHOICE PLUS PS1 PLAN VTP</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7EBD8FD3" w:rsidR="00154B9C" w:rsidRPr="00B77DA8" w:rsidRDefault="00996655">
            <w:pPr>
              <w:pStyle w:val="TableTextCharCharChar1"/>
              <w:jc w:val="center"/>
              <w:rPr>
                <w:b/>
                <w:bCs/>
                <w:color w:val="FF0000"/>
              </w:rPr>
            </w:pPr>
            <w:r>
              <w:rPr>
                <w:b/>
                <w:bCs/>
                <w:color w:val="FF0000"/>
              </w:rPr>
              <w:t>2007 ASO CHOICE PLUS PS1 PLAN VTP</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w:t>
      </w:r>
      <w:proofErr w:type="spellStart"/>
      <w:r w:rsidRPr="00B77DA8">
        <w:t>Chemical_Dependency</w:t>
      </w:r>
      <w:proofErr w:type="spellEnd"/>
      <w:r w:rsidRPr="00B77DA8">
        <w:t>--&gt;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272010B3" w:rsidR="00FD1B50" w:rsidRPr="00B77DA8" w:rsidRDefault="00FD1B50" w:rsidP="00FD1B50">
      <w:r w:rsidRPr="00B77DA8">
        <w:rPr>
          <w:i/>
          <w:iCs/>
          <w:sz w:val="24"/>
          <w:szCs w:val="24"/>
        </w:rPr>
        <w:t>Providers, this summary is for members, to review the terms of your participation agreement, please vi</w:t>
      </w:r>
      <w:r w:rsidRPr="0010377A">
        <w:rPr>
          <w:i/>
          <w:iCs/>
          <w:sz w:val="24"/>
          <w:szCs w:val="24"/>
        </w:rPr>
        <w:t xml:space="preserve">sit </w:t>
      </w:r>
      <w:hyperlink r:id="rId53" w:history="1">
        <w:r w:rsidR="0010377A" w:rsidRPr="009E037F">
          <w:rPr>
            <w:sz w:val="24"/>
            <w:szCs w:val="24"/>
          </w:rPr>
          <w:t xml:space="preserve"> </w:t>
        </w:r>
        <w:hyperlink r:id="rId54" w:history="1">
          <w:r w:rsidR="0010377A" w:rsidRPr="009E037F">
            <w:rPr>
              <w:rStyle w:val="Hyperlink"/>
              <w:i/>
              <w:iCs/>
              <w:sz w:val="24"/>
              <w:szCs w:val="24"/>
            </w:rPr>
            <w:t>uhcprovider.com</w:t>
          </w:r>
        </w:hyperlink>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9" w:name="Chemical_Dependency"/>
      <w:r w:rsidRPr="00B77DA8">
        <w:rPr>
          <w:b/>
          <w:bCs/>
          <w:color w:val="0000FF"/>
          <w:sz w:val="28"/>
        </w:rPr>
        <w:t>SUBSTANCE ABUSE</w:t>
      </w:r>
    </w:p>
    <w:bookmarkEnd w:id="199"/>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7A36C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1128DBCA" w:rsidR="00154B9C" w:rsidRPr="00B77DA8" w:rsidRDefault="00996655">
            <w:pPr>
              <w:pStyle w:val="TableTextCharCharChar1"/>
              <w:jc w:val="center"/>
              <w:rPr>
                <w:b/>
                <w:bCs/>
                <w:color w:val="000000"/>
              </w:rPr>
            </w:pPr>
            <w:r>
              <w:rPr>
                <w:b/>
                <w:bCs/>
                <w:color w:val="000000"/>
              </w:rPr>
              <w:t>2007 ASO CHOICE PLUS PS1 PLAN VTP</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67B42A16" w:rsidR="00154B9C" w:rsidRPr="00B77DA8" w:rsidRDefault="00996655">
            <w:pPr>
              <w:pStyle w:val="TableTextCharCharChar1"/>
              <w:jc w:val="center"/>
              <w:rPr>
                <w:b/>
                <w:bCs/>
                <w:color w:val="000000"/>
              </w:rPr>
            </w:pPr>
            <w:r>
              <w:rPr>
                <w:b/>
                <w:bCs/>
                <w:color w:val="000000"/>
              </w:rPr>
              <w:t>2007 ASO CHOICE PLUS PS1 PLAN VTP</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7A36C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200" w:name="Substance_Use_Disorder_Vendor"/>
            <w:bookmarkStart w:id="201" w:name="Vendor_2"/>
            <w:r w:rsidRPr="00B77DA8">
              <w:rPr>
                <w:b/>
                <w:color w:val="000000"/>
              </w:rPr>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206D0688" w:rsidR="00292BBD" w:rsidRPr="00B77DA8" w:rsidRDefault="00292BBD" w:rsidP="00292BB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23FE83C5" w14:textId="4CA88478"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7A36C0">
              <w:t xml:space="preserve"> </w:t>
            </w:r>
            <w:r w:rsidR="007A36C0" w:rsidRPr="007A36C0">
              <w:rPr>
                <w:b/>
                <w:color w:val="0000FF"/>
              </w:rPr>
              <w:t>866-633-2446</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5812ED69" w:rsidR="00292BBD" w:rsidRPr="00B77DA8" w:rsidRDefault="00292BBD" w:rsidP="00197EA2">
            <w:pPr>
              <w:pStyle w:val="TableTextCharCharChar1"/>
              <w:rPr>
                <w:color w:val="FF00FF"/>
              </w:rPr>
            </w:pPr>
          </w:p>
        </w:tc>
      </w:tr>
      <w:tr w:rsidR="00201869" w:rsidRPr="00B77DA8" w14:paraId="38CE9A5E" w14:textId="77777777" w:rsidTr="007A36C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77DA8" w:rsidRDefault="00201869">
            <w:pPr>
              <w:pStyle w:val="TableTextCharCharChar1"/>
              <w:rPr>
                <w:b/>
                <w:szCs w:val="24"/>
              </w:rPr>
            </w:pPr>
            <w:r w:rsidRPr="00B77DA8">
              <w:rPr>
                <w:b/>
                <w:szCs w:val="24"/>
              </w:rPr>
              <w:t>Employee Assistance Program (EAP)</w:t>
            </w:r>
          </w:p>
          <w:p w14:paraId="098A0568" w14:textId="0BA293D5" w:rsidR="00201869" w:rsidRPr="00B77DA8" w:rsidRDefault="00201869">
            <w:pPr>
              <w:pStyle w:val="TableTextCharCharChar1"/>
              <w:rPr>
                <w:color w:val="000000"/>
                <w:szCs w:val="24"/>
              </w:rPr>
            </w:pPr>
            <w:r w:rsidRPr="00B77DA8">
              <w:rPr>
                <w:color w:val="000000"/>
                <w:szCs w:val="24"/>
              </w:rPr>
              <w:t>Administered by:</w:t>
            </w:r>
            <w:r w:rsidR="007A36C0">
              <w:rPr>
                <w:color w:val="000000"/>
                <w:szCs w:val="24"/>
              </w:rPr>
              <w:t xml:space="preserve"> </w:t>
            </w:r>
            <w:r w:rsidR="007A36C0" w:rsidRPr="007A36C0">
              <w:rPr>
                <w:color w:val="000000"/>
                <w:szCs w:val="24"/>
              </w:rPr>
              <w:t>Optum (Care 24)</w:t>
            </w:r>
          </w:p>
          <w:p w14:paraId="0EFE0BB9" w14:textId="6772E0CC" w:rsidR="00201869" w:rsidRPr="00B77DA8" w:rsidRDefault="00201869">
            <w:pPr>
              <w:pStyle w:val="TableTextCharCharChar1"/>
              <w:rPr>
                <w:b/>
                <w:color w:val="FF00FF"/>
                <w:szCs w:val="24"/>
              </w:rPr>
            </w:pPr>
            <w:r w:rsidRPr="00B77DA8">
              <w:rPr>
                <w:color w:val="000000"/>
                <w:szCs w:val="24"/>
              </w:rPr>
              <w:t>●   Call:</w:t>
            </w:r>
            <w:r w:rsidRPr="00B77DA8">
              <w:rPr>
                <w:color w:val="FF00FF"/>
                <w:szCs w:val="24"/>
              </w:rPr>
              <w:t xml:space="preserve"> </w:t>
            </w:r>
            <w:r w:rsidRPr="00B77DA8">
              <w:rPr>
                <w:b/>
                <w:color w:val="0000FF"/>
                <w:szCs w:val="24"/>
              </w:rPr>
              <w:t>1-</w:t>
            </w:r>
            <w:r w:rsidR="007A36C0" w:rsidRPr="007A36C0">
              <w:rPr>
                <w:b/>
                <w:color w:val="0000FF"/>
              </w:rPr>
              <w:t>866-633-2446</w:t>
            </w:r>
          </w:p>
          <w:p w14:paraId="431480BD" w14:textId="77777777" w:rsidR="00201869" w:rsidRPr="00B77DA8" w:rsidRDefault="00201869">
            <w:pPr>
              <w:pStyle w:val="TableTextCharCharChar1"/>
              <w:rPr>
                <w:b/>
                <w:color w:val="0000FF"/>
                <w:szCs w:val="24"/>
              </w:rPr>
            </w:pPr>
          </w:p>
          <w:p w14:paraId="3B189310" w14:textId="0EA49D50" w:rsidR="00201869" w:rsidRPr="00B77DA8" w:rsidRDefault="00201869" w:rsidP="00201869">
            <w:pPr>
              <w:rPr>
                <w:sz w:val="24"/>
                <w:szCs w:val="24"/>
              </w:rPr>
            </w:pPr>
          </w:p>
        </w:tc>
      </w:tr>
      <w:tr w:rsidR="001B3356" w:rsidRPr="00B77DA8" w14:paraId="427F0FDB" w14:textId="77777777" w:rsidTr="007A36C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2" w:name="Substance_Use_Disorder_Services"/>
            <w:r w:rsidRPr="00B77DA8">
              <w:rPr>
                <w:b/>
                <w:color w:val="000000"/>
                <w:szCs w:val="24"/>
              </w:rPr>
              <w:t>Substance Use Disorder Services</w:t>
            </w:r>
          </w:p>
          <w:bookmarkEnd w:id="202"/>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07C1C1D0"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427F0F1A" w14:textId="77777777" w:rsidR="001B3356" w:rsidRPr="00B77DA8" w:rsidRDefault="001B3356" w:rsidP="00E64986">
            <w:pPr>
              <w:pStyle w:val="TableText"/>
              <w:rPr>
                <w:color w:val="000000"/>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2C" w14:textId="77777777" w:rsidR="001E3E46" w:rsidRPr="00B77DA8" w:rsidRDefault="001E3E46" w:rsidP="00E64986">
            <w:pPr>
              <w:pStyle w:val="TableTextChar"/>
              <w:numPr>
                <w:ilvl w:val="12"/>
                <w:numId w:val="0"/>
              </w:numPr>
              <w:rPr>
                <w:b/>
                <w:bCs/>
                <w:color w:val="FF00FF"/>
                <w:szCs w:val="24"/>
              </w:rPr>
            </w:pPr>
          </w:p>
          <w:p w14:paraId="427F0F31" w14:textId="402879C7" w:rsidR="001E3E46" w:rsidRPr="00B77DA8" w:rsidRDefault="00E75496" w:rsidP="001E3E46">
            <w:pPr>
              <w:pStyle w:val="TableTextChar"/>
              <w:numPr>
                <w:ilvl w:val="12"/>
                <w:numId w:val="0"/>
              </w:numPr>
              <w:rPr>
                <w:b/>
                <w:bCs/>
                <w:color w:val="FF00FF"/>
                <w:szCs w:val="24"/>
              </w:rPr>
            </w:pPr>
            <w:r>
              <w:rPr>
                <w:b/>
                <w:color w:val="0000FF"/>
                <w:szCs w:val="24"/>
              </w:rPr>
              <w:t>80%</w:t>
            </w:r>
            <w:r w:rsidR="001E3E46" w:rsidRPr="00B77DA8">
              <w:rPr>
                <w:color w:val="FF0000"/>
                <w:szCs w:val="24"/>
              </w:rPr>
              <w:t xml:space="preserve"> </w:t>
            </w:r>
            <w:r w:rsidR="001E3E46" w:rsidRPr="00B77DA8">
              <w:rPr>
                <w:szCs w:val="24"/>
              </w:rPr>
              <w:t>of eligible expenses after satisfying the deductible</w:t>
            </w:r>
          </w:p>
          <w:p w14:paraId="427F0F3A" w14:textId="77777777" w:rsidR="001B3356" w:rsidRPr="00B77DA8" w:rsidRDefault="001B3356" w:rsidP="00E64986">
            <w:pPr>
              <w:pStyle w:val="TableTextChar"/>
              <w:numPr>
                <w:ilvl w:val="12"/>
                <w:numId w:val="0"/>
              </w:numPr>
              <w:rPr>
                <w:b/>
                <w:color w:val="000000"/>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37EEBA1B" w14:textId="1000B7C1" w:rsidR="00D63319" w:rsidRDefault="00D63319" w:rsidP="00B275F7">
            <w:pPr>
              <w:pStyle w:val="TableTextCharCharChar1"/>
              <w:numPr>
                <w:ilvl w:val="12"/>
                <w:numId w:val="0"/>
              </w:numPr>
              <w:rPr>
                <w:szCs w:val="24"/>
              </w:rPr>
            </w:pPr>
          </w:p>
          <w:p w14:paraId="427F0F3D" w14:textId="5C666B0F" w:rsidR="00B275F7" w:rsidRPr="00B77DA8" w:rsidRDefault="00B275F7" w:rsidP="00B275F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F3E" w14:textId="77777777" w:rsidR="00B275F7" w:rsidRPr="00B77DA8" w:rsidRDefault="00B275F7" w:rsidP="00B275F7">
            <w:pPr>
              <w:pStyle w:val="TableTextCharCharChar1"/>
              <w:rPr>
                <w:b/>
                <w:bCs/>
                <w:szCs w:val="24"/>
              </w:rPr>
            </w:pPr>
          </w:p>
          <w:p w14:paraId="427F0F4A" w14:textId="77777777" w:rsidR="00DE1E54" w:rsidRDefault="00DE1E54" w:rsidP="00E64986">
            <w:pPr>
              <w:pStyle w:val="TableTextChar"/>
              <w:numPr>
                <w:ilvl w:val="12"/>
                <w:numId w:val="0"/>
              </w:numPr>
              <w:rPr>
                <w:b/>
                <w:color w:val="000000"/>
                <w:szCs w:val="24"/>
              </w:rPr>
            </w:pPr>
          </w:p>
          <w:p w14:paraId="44F0B57E" w14:textId="77777777" w:rsidR="00D63319" w:rsidRPr="00B77DA8" w:rsidRDefault="00D63319" w:rsidP="00E64986">
            <w:pPr>
              <w:pStyle w:val="TableTextChar"/>
              <w:numPr>
                <w:ilvl w:val="12"/>
                <w:numId w:val="0"/>
              </w:numPr>
              <w:rPr>
                <w:b/>
                <w:color w:val="000000"/>
                <w:szCs w:val="24"/>
              </w:rPr>
            </w:pPr>
          </w:p>
          <w:p w14:paraId="6E2F83CA" w14:textId="5D1E50E1" w:rsidR="00D63319" w:rsidRDefault="00D63319" w:rsidP="00F72BAC">
            <w:pPr>
              <w:rPr>
                <w:b/>
                <w:color w:val="FF00FF"/>
                <w:sz w:val="24"/>
                <w:szCs w:val="24"/>
              </w:rPr>
            </w:pPr>
          </w:p>
          <w:p w14:paraId="3798362E" w14:textId="2FDFC68F" w:rsidR="00F72BAC" w:rsidRPr="00B77DA8" w:rsidRDefault="00F72BAC" w:rsidP="00F72BAC">
            <w:pPr>
              <w:rPr>
                <w:b/>
                <w:color w:val="0000FF"/>
                <w:sz w:val="24"/>
                <w:szCs w:val="24"/>
              </w:rPr>
            </w:pPr>
            <w:r w:rsidRPr="00B77DA8">
              <w:rPr>
                <w:b/>
                <w:sz w:val="24"/>
                <w:szCs w:val="24"/>
              </w:rPr>
              <w:t>Partial hospitalization/ intensive outpatient treatment:</w:t>
            </w:r>
          </w:p>
          <w:p w14:paraId="4BF1527E" w14:textId="77777777" w:rsidR="00F72BAC" w:rsidRPr="00B77DA8" w:rsidRDefault="00F72BAC" w:rsidP="00F72BAC">
            <w:pPr>
              <w:numPr>
                <w:ilvl w:val="12"/>
                <w:numId w:val="0"/>
              </w:numPr>
              <w:rPr>
                <w:b/>
                <w:color w:val="000000"/>
                <w:sz w:val="24"/>
                <w:szCs w:val="24"/>
              </w:rPr>
            </w:pPr>
          </w:p>
          <w:p w14:paraId="526C35FF" w14:textId="10DA0F7E" w:rsidR="00F72BAC" w:rsidRPr="00B77DA8" w:rsidRDefault="00E75496"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328CCF1" w14:textId="77777777" w:rsidR="00F72BAC" w:rsidRPr="00B77DA8" w:rsidRDefault="00F72BAC" w:rsidP="00F72BAC">
            <w:pPr>
              <w:pStyle w:val="TableTextChar"/>
              <w:numPr>
                <w:ilvl w:val="12"/>
                <w:numId w:val="0"/>
              </w:numPr>
              <w:rPr>
                <w:b/>
                <w:color w:val="000000"/>
                <w:szCs w:val="24"/>
              </w:rPr>
            </w:pPr>
          </w:p>
          <w:p w14:paraId="2E95CEFD" w14:textId="1EA717FD" w:rsidR="00D63319" w:rsidRDefault="00D63319" w:rsidP="009C2982">
            <w:pPr>
              <w:pStyle w:val="TableTextCharChar"/>
              <w:rPr>
                <w:b/>
                <w:bCs/>
                <w:snapToGrid w:val="0"/>
                <w:color w:val="FF00FF"/>
                <w:szCs w:val="24"/>
              </w:rPr>
            </w:pPr>
          </w:p>
          <w:p w14:paraId="427F0F74" w14:textId="4432842B"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390028AB"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1DECFAF0"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8" w14:textId="46A6F886" w:rsidR="001B3356" w:rsidRPr="00B77DA8" w:rsidRDefault="001B3356" w:rsidP="008732DC">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56C71A9" w14:textId="77777777" w:rsidR="00D63319" w:rsidRPr="00B77DA8" w:rsidRDefault="00D63319" w:rsidP="00E64986">
            <w:pPr>
              <w:pStyle w:val="TableTextChar"/>
              <w:numPr>
                <w:ilvl w:val="12"/>
                <w:numId w:val="0"/>
              </w:numPr>
              <w:rPr>
                <w:b/>
                <w:szCs w:val="24"/>
              </w:rPr>
            </w:pPr>
          </w:p>
          <w:p w14:paraId="427F0F8E" w14:textId="0BDAA582" w:rsidR="001E3E46" w:rsidRPr="00B77DA8" w:rsidRDefault="00E75496" w:rsidP="001E3E46">
            <w:pPr>
              <w:pStyle w:val="TableTextChar"/>
              <w:numPr>
                <w:ilvl w:val="12"/>
                <w:numId w:val="0"/>
              </w:numPr>
              <w:rPr>
                <w:b/>
                <w:bCs/>
                <w:color w:val="FF00FF"/>
                <w:szCs w:val="24"/>
              </w:rPr>
            </w:pPr>
            <w:r>
              <w:rPr>
                <w:b/>
                <w:color w:val="0000FF"/>
                <w:szCs w:val="24"/>
              </w:rPr>
              <w:t>50%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2780FD2A" w14:textId="77777777" w:rsidR="00013617" w:rsidRPr="00B77DA8" w:rsidRDefault="00013617" w:rsidP="00E64986">
            <w:pPr>
              <w:pStyle w:val="TableTextChar"/>
              <w:numPr>
                <w:ilvl w:val="12"/>
                <w:numId w:val="0"/>
              </w:numPr>
              <w:rPr>
                <w:b/>
                <w:color w:val="FF00FF"/>
                <w:szCs w:val="24"/>
              </w:rPr>
            </w:pPr>
          </w:p>
          <w:p w14:paraId="427F0F91" w14:textId="77777777" w:rsidR="001B3356"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602602B4" w14:textId="77777777" w:rsidR="00D63319" w:rsidRPr="00B77DA8" w:rsidRDefault="00D63319" w:rsidP="00E64986">
            <w:pPr>
              <w:pStyle w:val="TableTextChar"/>
              <w:numPr>
                <w:ilvl w:val="12"/>
                <w:numId w:val="0"/>
              </w:numPr>
              <w:rPr>
                <w:b/>
                <w:szCs w:val="24"/>
              </w:rPr>
            </w:pPr>
          </w:p>
          <w:p w14:paraId="427F0F92" w14:textId="5E0C1AFB" w:rsidR="001B3356" w:rsidRPr="00B77DA8" w:rsidRDefault="00E75496" w:rsidP="00E64986">
            <w:pPr>
              <w:pStyle w:val="TableTextChar"/>
              <w:rPr>
                <w:szCs w:val="24"/>
              </w:rPr>
            </w:pPr>
            <w:r>
              <w:rPr>
                <w:b/>
                <w:color w:val="0000FF"/>
                <w:szCs w:val="24"/>
              </w:rPr>
              <w:t>50%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21E04033" w14:textId="77777777" w:rsidR="002453B0" w:rsidRPr="00B77DA8" w:rsidRDefault="002453B0" w:rsidP="007C7009">
            <w:pPr>
              <w:pStyle w:val="TableTextChar"/>
              <w:numPr>
                <w:ilvl w:val="12"/>
                <w:numId w:val="0"/>
              </w:numPr>
              <w:rPr>
                <w:b/>
                <w:color w:val="FF00FF"/>
                <w:szCs w:val="24"/>
              </w:rPr>
            </w:pPr>
          </w:p>
          <w:p w14:paraId="4B0756E0" w14:textId="28B94618" w:rsidR="00F72BAC" w:rsidRDefault="00F72BAC" w:rsidP="00F72BAC">
            <w:pPr>
              <w:rPr>
                <w:b/>
                <w:sz w:val="24"/>
                <w:szCs w:val="24"/>
              </w:rPr>
            </w:pPr>
            <w:r w:rsidRPr="00B77DA8">
              <w:rPr>
                <w:b/>
                <w:sz w:val="24"/>
                <w:szCs w:val="24"/>
              </w:rPr>
              <w:t>Partial hospitalization/ intensive outpatient treatment:</w:t>
            </w:r>
          </w:p>
          <w:p w14:paraId="262608CF" w14:textId="77777777" w:rsidR="00D63319" w:rsidRPr="00B77DA8" w:rsidRDefault="00D63319" w:rsidP="00F72BAC">
            <w:pPr>
              <w:rPr>
                <w:b/>
                <w:color w:val="0000FF"/>
                <w:sz w:val="24"/>
                <w:szCs w:val="24"/>
              </w:rPr>
            </w:pPr>
          </w:p>
          <w:p w14:paraId="557BC853" w14:textId="57E69C67" w:rsidR="002453B0" w:rsidRPr="00B77DA8" w:rsidRDefault="00E75496" w:rsidP="00F72BAC">
            <w:pPr>
              <w:numPr>
                <w:ilvl w:val="12"/>
                <w:numId w:val="0"/>
              </w:numPr>
              <w:rPr>
                <w:b/>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08C10E05" w14:textId="77777777" w:rsidR="002453B0" w:rsidRPr="00B77DA8" w:rsidRDefault="002453B0" w:rsidP="007C7009">
            <w:pPr>
              <w:pStyle w:val="TableTextChar"/>
              <w:numPr>
                <w:ilvl w:val="12"/>
                <w:numId w:val="0"/>
              </w:numPr>
              <w:rPr>
                <w:b/>
                <w:color w:val="FF00FF"/>
                <w:szCs w:val="24"/>
              </w:rPr>
            </w:pPr>
          </w:p>
          <w:p w14:paraId="2CDD44F1" w14:textId="0F1B7440" w:rsidR="00D63319" w:rsidRDefault="00D63319" w:rsidP="00987E42">
            <w:pPr>
              <w:pStyle w:val="TableTextCharCharChar1"/>
              <w:numPr>
                <w:ilvl w:val="12"/>
                <w:numId w:val="0"/>
              </w:numPr>
              <w:rPr>
                <w:b/>
                <w:color w:val="FF00FF"/>
                <w:szCs w:val="24"/>
              </w:rPr>
            </w:pPr>
          </w:p>
          <w:p w14:paraId="427F0FC3" w14:textId="3FAAA88B"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31DD3879"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02C0D58E"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6915BD23"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774F9708"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A" w14:textId="35785436" w:rsidR="001B3356" w:rsidRPr="00B77DA8" w:rsidRDefault="00987E42">
            <w:pPr>
              <w:pStyle w:val="TableTextChar"/>
              <w:numPr>
                <w:ilvl w:val="12"/>
                <w:numId w:val="0"/>
              </w:numPr>
              <w:rPr>
                <w:bCs/>
                <w:color w:val="000000"/>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reduced to </w:t>
            </w:r>
            <w:r w:rsidR="00DC7699">
              <w:rPr>
                <w:b/>
                <w:color w:val="0000FF"/>
                <w:szCs w:val="24"/>
              </w:rPr>
              <w:t>50%</w:t>
            </w:r>
            <w:r w:rsidRPr="00B77DA8">
              <w:rPr>
                <w:color w:val="000000"/>
                <w:szCs w:val="24"/>
              </w:rPr>
              <w:t xml:space="preserve"> of Eligible Expenses</w:t>
            </w:r>
            <w:r w:rsidR="00D63319">
              <w:rPr>
                <w:color w:val="000000"/>
                <w:szCs w:val="24"/>
              </w:rPr>
              <w:t>.</w:t>
            </w:r>
            <w:r w:rsidRPr="00B77DA8">
              <w:rPr>
                <w:color w:val="000000"/>
                <w:szCs w:val="24"/>
              </w:rPr>
              <w:t xml:space="preserve"> </w:t>
            </w: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FB753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216F8F17" w:rsidR="00154B9C" w:rsidRPr="00B77DA8" w:rsidRDefault="00996655">
            <w:pPr>
              <w:pStyle w:val="TableTextCharCharChar1"/>
              <w:jc w:val="center"/>
              <w:rPr>
                <w:b/>
                <w:bCs/>
                <w:color w:val="FF0000"/>
              </w:rPr>
            </w:pPr>
            <w:r>
              <w:rPr>
                <w:b/>
                <w:bCs/>
                <w:color w:val="FF0000"/>
              </w:rPr>
              <w:t>2007 ASO CHOICE PLUS PS1 PLAN VTP</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37E025F7" w:rsidR="00154B9C" w:rsidRPr="00B77DA8" w:rsidRDefault="00996655">
            <w:pPr>
              <w:pStyle w:val="TableTextCharCharChar1"/>
              <w:jc w:val="center"/>
              <w:rPr>
                <w:b/>
                <w:bCs/>
                <w:color w:val="FF0000"/>
              </w:rPr>
            </w:pPr>
            <w:r>
              <w:rPr>
                <w:b/>
                <w:bCs/>
                <w:color w:val="FF0000"/>
              </w:rPr>
              <w:t>2007 ASO CHOICE PLUS PS1 PLAN VTP</w:t>
            </w:r>
          </w:p>
          <w:p w14:paraId="427F0FE4" w14:textId="77777777" w:rsidR="00154B9C" w:rsidRPr="00B77DA8" w:rsidRDefault="00154B9C">
            <w:pPr>
              <w:pStyle w:val="TableHeaderText"/>
              <w:rPr>
                <w:color w:val="FF0000"/>
              </w:rPr>
            </w:pPr>
            <w:r w:rsidRPr="00B77DA8">
              <w:rPr>
                <w:color w:val="FF0000"/>
              </w:rPr>
              <w:t xml:space="preserve">NON-NETWORK </w:t>
            </w:r>
          </w:p>
        </w:tc>
      </w:tr>
      <w:tr w:rsidR="001B3356" w:rsidRPr="00B77DA8" w14:paraId="427F1016" w14:textId="77777777" w:rsidTr="00FB753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B77DA8" w:rsidRDefault="001B3356" w:rsidP="00E64986">
            <w:pPr>
              <w:pStyle w:val="TableTextCharCharChar1"/>
              <w:rPr>
                <w:b/>
                <w:bCs/>
                <w:color w:val="FF0000"/>
              </w:rPr>
            </w:pPr>
            <w:bookmarkStart w:id="203" w:name="Mental_Health_and_Substance_Use_Disorder"/>
            <w:r w:rsidRPr="00B77DA8">
              <w:rPr>
                <w:b/>
                <w:bCs/>
                <w:color w:val="FF0000"/>
              </w:rPr>
              <w:t>Mental Health and Substance Use Disorder Services</w:t>
            </w:r>
            <w:bookmarkEnd w:id="203"/>
          </w:p>
          <w:p w14:paraId="427F0FE8" w14:textId="2D1D37B8" w:rsidR="001B3356" w:rsidRPr="00B77DA8"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51CE10" w14:textId="77777777" w:rsidR="00FB7531" w:rsidRPr="00A75F5A" w:rsidRDefault="00FB7531" w:rsidP="00FB7531">
            <w:pPr>
              <w:numPr>
                <w:ilvl w:val="12"/>
                <w:numId w:val="0"/>
              </w:numPr>
              <w:rPr>
                <w:b/>
                <w:color w:val="FF0000"/>
                <w:sz w:val="24"/>
                <w:szCs w:val="24"/>
              </w:rPr>
            </w:pPr>
            <w:r w:rsidRPr="00A75F5A">
              <w:rPr>
                <w:color w:val="FF0000"/>
                <w:sz w:val="24"/>
                <w:szCs w:val="24"/>
              </w:rPr>
              <w:t xml:space="preserve">Exclusions listed directly below apply to services described under </w:t>
            </w:r>
            <w:r w:rsidRPr="00A75F5A">
              <w:rPr>
                <w:b/>
                <w:i/>
                <w:color w:val="FF0000"/>
                <w:sz w:val="24"/>
                <w:szCs w:val="24"/>
              </w:rPr>
              <w:t>Mental Health Services</w:t>
            </w:r>
            <w:r w:rsidRPr="00A75F5A">
              <w:rPr>
                <w:b/>
                <w:color w:val="FF0000"/>
                <w:sz w:val="24"/>
                <w:szCs w:val="24"/>
              </w:rPr>
              <w:t xml:space="preserve">, </w:t>
            </w:r>
            <w:r w:rsidRPr="00A75F5A">
              <w:rPr>
                <w:b/>
                <w:i/>
                <w:color w:val="FF0000"/>
                <w:sz w:val="24"/>
                <w:szCs w:val="24"/>
              </w:rPr>
              <w:t>Neurobiological Disorders - Mental Health Services for Autism Spectrum Disorders</w:t>
            </w:r>
            <w:r w:rsidRPr="00A75F5A">
              <w:rPr>
                <w:b/>
                <w:color w:val="FF0000"/>
                <w:sz w:val="24"/>
                <w:szCs w:val="24"/>
              </w:rPr>
              <w:t xml:space="preserve"> and/or </w:t>
            </w:r>
            <w:r w:rsidRPr="00A75F5A">
              <w:rPr>
                <w:b/>
                <w:i/>
                <w:color w:val="FF0000"/>
                <w:sz w:val="24"/>
                <w:szCs w:val="24"/>
              </w:rPr>
              <w:t>Substance Use Disorders</w:t>
            </w:r>
          </w:p>
          <w:p w14:paraId="595B0697" w14:textId="77777777" w:rsidR="00FB7531" w:rsidRPr="00A75F5A" w:rsidRDefault="00FB7531" w:rsidP="00FB7531">
            <w:pPr>
              <w:numPr>
                <w:ilvl w:val="12"/>
                <w:numId w:val="0"/>
              </w:numPr>
              <w:rPr>
                <w:b/>
                <w:color w:val="FF00FF"/>
                <w:sz w:val="24"/>
                <w:szCs w:val="24"/>
              </w:rPr>
            </w:pPr>
          </w:p>
          <w:p w14:paraId="1418B356" w14:textId="77777777" w:rsidR="00FB7531" w:rsidRPr="00A75F5A" w:rsidRDefault="00FB7531" w:rsidP="00FB7531">
            <w:pPr>
              <w:rPr>
                <w:b/>
                <w:bCs/>
                <w:color w:val="FF0000"/>
                <w:sz w:val="24"/>
                <w:szCs w:val="24"/>
              </w:rPr>
            </w:pPr>
            <w:r w:rsidRPr="00A75F5A">
              <w:rPr>
                <w:b/>
                <w:bCs/>
                <w:color w:val="FF0000"/>
                <w:sz w:val="24"/>
                <w:szCs w:val="24"/>
              </w:rPr>
              <w:t>The following services are not covered:</w:t>
            </w:r>
          </w:p>
          <w:p w14:paraId="12A4B3FA"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 xml:space="preserve">Services performed in connection with conditions not classified in the current edition of the </w:t>
            </w:r>
            <w:r w:rsidRPr="00A75F5A">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A75F5A">
              <w:rPr>
                <w:rFonts w:ascii="Times New Roman" w:hAnsi="Times New Roman" w:cs="Times New Roman"/>
                <w:color w:val="FF0000"/>
                <w:sz w:val="24"/>
                <w:szCs w:val="24"/>
              </w:rPr>
              <w:t>.</w:t>
            </w:r>
          </w:p>
          <w:p w14:paraId="5399271B"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75F5A">
              <w:rPr>
                <w:rFonts w:ascii="Times New Roman" w:hAnsi="Times New Roman" w:cs="Times New Roman"/>
                <w:i/>
                <w:color w:val="FF0000"/>
                <w:sz w:val="24"/>
                <w:szCs w:val="24"/>
              </w:rPr>
              <w:t>Diagnostic and Statistical Manual of the American Psychiatric Association</w:t>
            </w:r>
            <w:r w:rsidRPr="00A75F5A">
              <w:rPr>
                <w:rFonts w:ascii="Times New Roman" w:hAnsi="Times New Roman" w:cs="Times New Roman"/>
                <w:color w:val="FF0000"/>
                <w:sz w:val="24"/>
                <w:szCs w:val="24"/>
              </w:rPr>
              <w:t>.</w:t>
            </w:r>
          </w:p>
          <w:p w14:paraId="357E13DF"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0CD1C6A"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Services that are solely educational in nature or otherwise paid under state or federal law for purely educational purposes.</w:t>
            </w:r>
          </w:p>
          <w:p w14:paraId="17C7F683"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A75F5A">
              <w:rPr>
                <w:rFonts w:ascii="Times New Roman" w:hAnsi="Times New Roman" w:cs="Times New Roman"/>
                <w:i/>
                <w:color w:val="FF0000"/>
                <w:sz w:val="24"/>
                <w:szCs w:val="24"/>
              </w:rPr>
              <w:t>Individuals with Disabilities Education Act</w:t>
            </w:r>
            <w:r w:rsidRPr="00A75F5A">
              <w:rPr>
                <w:rFonts w:ascii="Times New Roman" w:hAnsi="Times New Roman" w:cs="Times New Roman"/>
                <w:color w:val="FF0000"/>
                <w:sz w:val="24"/>
                <w:szCs w:val="24"/>
              </w:rPr>
              <w:t>.</w:t>
            </w:r>
          </w:p>
          <w:p w14:paraId="6D48B78F"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A75F5A">
              <w:rPr>
                <w:rFonts w:ascii="Times New Roman" w:hAnsi="Times New Roman" w:cs="Times New Roman"/>
                <w:i/>
                <w:color w:val="FF0000"/>
                <w:sz w:val="24"/>
                <w:szCs w:val="24"/>
              </w:rPr>
              <w:t>Diagnostic and Statistical Manual of the American Psychiatric Association</w:t>
            </w:r>
            <w:r w:rsidRPr="00A75F5A">
              <w:rPr>
                <w:rFonts w:ascii="Times New Roman" w:hAnsi="Times New Roman" w:cs="Times New Roman"/>
                <w:color w:val="FF0000"/>
                <w:sz w:val="24"/>
                <w:szCs w:val="24"/>
              </w:rPr>
              <w:t>.</w:t>
            </w:r>
          </w:p>
          <w:p w14:paraId="19B6DD17" w14:textId="77777777" w:rsidR="00FB7531" w:rsidRPr="00A75F5A" w:rsidRDefault="00FB7531" w:rsidP="00FB7531">
            <w:pPr>
              <w:pStyle w:val="ListParagraph"/>
              <w:numPr>
                <w:ilvl w:val="0"/>
                <w:numId w:val="70"/>
              </w:numPr>
              <w:spacing w:after="0" w:line="240" w:lineRule="auto"/>
              <w:rPr>
                <w:rFonts w:ascii="Times New Roman" w:hAnsi="Times New Roman" w:cs="Times New Roman"/>
                <w:color w:val="FF0000"/>
                <w:sz w:val="24"/>
                <w:szCs w:val="24"/>
              </w:rPr>
            </w:pPr>
            <w:r w:rsidRPr="00A75F5A">
              <w:rPr>
                <w:rFonts w:ascii="Times New Roman" w:hAnsi="Times New Roman" w:cs="Times New Roman"/>
                <w:b/>
                <w:color w:val="FF00FF"/>
                <w:sz w:val="24"/>
                <w:szCs w:val="24"/>
              </w:rPr>
              <w:t xml:space="preserve"> </w:t>
            </w:r>
            <w:r w:rsidRPr="00A75F5A">
              <w:rPr>
                <w:rFonts w:ascii="Times New Roman" w:hAnsi="Times New Roman" w:cs="Times New Roman"/>
                <w:color w:val="FF0000"/>
                <w:sz w:val="24"/>
                <w:szCs w:val="24"/>
              </w:rPr>
              <w:t>Transitional Living services.</w:t>
            </w:r>
          </w:p>
          <w:p w14:paraId="427F1015" w14:textId="0E1F0172" w:rsidR="001B3356" w:rsidRPr="00B77DA8"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5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244C4" w14:textId="77777777" w:rsidR="0051515D" w:rsidRDefault="0051515D">
      <w:r>
        <w:separator/>
      </w:r>
    </w:p>
  </w:endnote>
  <w:endnote w:type="continuationSeparator" w:id="0">
    <w:p w14:paraId="53CB06C8" w14:textId="77777777" w:rsidR="0051515D" w:rsidRDefault="00515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E353F0" w:rsidRDefault="00E353F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37097" w14:textId="77777777" w:rsidR="0051515D" w:rsidRDefault="0051515D">
      <w:r>
        <w:separator/>
      </w:r>
    </w:p>
  </w:footnote>
  <w:footnote w:type="continuationSeparator" w:id="0">
    <w:p w14:paraId="7CC75270" w14:textId="77777777" w:rsidR="0051515D" w:rsidRDefault="00515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3"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3A2C72E4"/>
    <w:multiLevelType w:val="hybridMultilevel"/>
    <w:tmpl w:val="BD88A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9"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C0D4953"/>
    <w:multiLevelType w:val="hybridMultilevel"/>
    <w:tmpl w:val="9068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8"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602686"/>
    <w:multiLevelType w:val="hybridMultilevel"/>
    <w:tmpl w:val="26A0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E2098F"/>
    <w:multiLevelType w:val="hybridMultilevel"/>
    <w:tmpl w:val="EB66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0"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4"/>
  </w:num>
  <w:num w:numId="3">
    <w:abstractNumId w:val="1"/>
  </w:num>
  <w:num w:numId="4">
    <w:abstractNumId w:val="29"/>
  </w:num>
  <w:num w:numId="5">
    <w:abstractNumId w:val="56"/>
  </w:num>
  <w:num w:numId="6">
    <w:abstractNumId w:val="32"/>
  </w:num>
  <w:num w:numId="7">
    <w:abstractNumId w:val="24"/>
  </w:num>
  <w:num w:numId="8">
    <w:abstractNumId w:val="44"/>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1"/>
  </w:num>
  <w:num w:numId="14">
    <w:abstractNumId w:val="7"/>
  </w:num>
  <w:num w:numId="15">
    <w:abstractNumId w:val="19"/>
  </w:num>
  <w:num w:numId="16">
    <w:abstractNumId w:val="47"/>
  </w:num>
  <w:num w:numId="17">
    <w:abstractNumId w:val="50"/>
  </w:num>
  <w:num w:numId="18">
    <w:abstractNumId w:val="26"/>
  </w:num>
  <w:num w:numId="19">
    <w:abstractNumId w:val="22"/>
  </w:num>
  <w:num w:numId="20">
    <w:abstractNumId w:val="55"/>
  </w:num>
  <w:num w:numId="21">
    <w:abstractNumId w:val="20"/>
  </w:num>
  <w:num w:numId="22">
    <w:abstractNumId w:val="45"/>
  </w:num>
  <w:num w:numId="23">
    <w:abstractNumId w:val="37"/>
  </w:num>
  <w:num w:numId="24">
    <w:abstractNumId w:val="11"/>
  </w:num>
  <w:num w:numId="25">
    <w:abstractNumId w:val="35"/>
  </w:num>
  <w:num w:numId="26">
    <w:abstractNumId w:val="21"/>
  </w:num>
  <w:num w:numId="27">
    <w:abstractNumId w:val="48"/>
  </w:num>
  <w:num w:numId="28">
    <w:abstractNumId w:val="70"/>
  </w:num>
  <w:num w:numId="29">
    <w:abstractNumId w:val="53"/>
  </w:num>
  <w:num w:numId="30">
    <w:abstractNumId w:val="3"/>
  </w:num>
  <w:num w:numId="31">
    <w:abstractNumId w:val="63"/>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2"/>
  </w:num>
  <w:num w:numId="35">
    <w:abstractNumId w:val="65"/>
  </w:num>
  <w:num w:numId="36">
    <w:abstractNumId w:val="42"/>
  </w:num>
  <w:num w:numId="37">
    <w:abstractNumId w:val="5"/>
  </w:num>
  <w:num w:numId="38">
    <w:abstractNumId w:val="18"/>
  </w:num>
  <w:num w:numId="39">
    <w:abstractNumId w:val="43"/>
  </w:num>
  <w:num w:numId="40">
    <w:abstractNumId w:val="14"/>
  </w:num>
  <w:num w:numId="41">
    <w:abstractNumId w:val="28"/>
  </w:num>
  <w:num w:numId="42">
    <w:abstractNumId w:val="4"/>
  </w:num>
  <w:num w:numId="43">
    <w:abstractNumId w:val="40"/>
  </w:num>
  <w:num w:numId="44">
    <w:abstractNumId w:val="33"/>
  </w:num>
  <w:num w:numId="45">
    <w:abstractNumId w:val="12"/>
  </w:num>
  <w:num w:numId="46">
    <w:abstractNumId w:val="38"/>
  </w:num>
  <w:num w:numId="47">
    <w:abstractNumId w:val="6"/>
  </w:num>
  <w:num w:numId="48">
    <w:abstractNumId w:val="49"/>
  </w:num>
  <w:num w:numId="49">
    <w:abstractNumId w:val="2"/>
  </w:num>
  <w:num w:numId="50">
    <w:abstractNumId w:val="9"/>
  </w:num>
  <w:num w:numId="51">
    <w:abstractNumId w:val="68"/>
  </w:num>
  <w:num w:numId="52">
    <w:abstractNumId w:val="25"/>
  </w:num>
  <w:num w:numId="53">
    <w:abstractNumId w:val="59"/>
  </w:num>
  <w:num w:numId="54">
    <w:abstractNumId w:val="31"/>
  </w:num>
  <w:num w:numId="55">
    <w:abstractNumId w:val="58"/>
  </w:num>
  <w:num w:numId="56">
    <w:abstractNumId w:val="64"/>
  </w:num>
  <w:num w:numId="57">
    <w:abstractNumId w:val="54"/>
  </w:num>
  <w:num w:numId="58">
    <w:abstractNumId w:val="46"/>
  </w:num>
  <w:num w:numId="59">
    <w:abstractNumId w:val="66"/>
  </w:num>
  <w:num w:numId="60">
    <w:abstractNumId w:val="57"/>
  </w:num>
  <w:num w:numId="61">
    <w:abstractNumId w:val="0"/>
  </w:num>
  <w:num w:numId="62">
    <w:abstractNumId w:val="39"/>
  </w:num>
  <w:num w:numId="63">
    <w:abstractNumId w:val="25"/>
  </w:num>
  <w:num w:numId="64">
    <w:abstractNumId w:val="13"/>
  </w:num>
  <w:num w:numId="65">
    <w:abstractNumId w:val="27"/>
  </w:num>
  <w:num w:numId="66">
    <w:abstractNumId w:val="41"/>
  </w:num>
  <w:num w:numId="67">
    <w:abstractNumId w:val="41"/>
  </w:num>
  <w:num w:numId="68">
    <w:abstractNumId w:val="69"/>
  </w:num>
  <w:num w:numId="69">
    <w:abstractNumId w:val="19"/>
  </w:num>
  <w:num w:numId="70">
    <w:abstractNumId w:val="36"/>
  </w:num>
  <w:num w:numId="71">
    <w:abstractNumId w:val="10"/>
  </w:num>
  <w:num w:numId="72">
    <w:abstractNumId w:val="15"/>
  </w:num>
  <w:num w:numId="73">
    <w:abstractNumId w:val="16"/>
  </w:num>
  <w:num w:numId="74">
    <w:abstractNumId w:val="61"/>
  </w:num>
  <w:num w:numId="75">
    <w:abstractNumId w:val="60"/>
  </w:num>
  <w:num w:numId="76">
    <w:abstractNumId w:val="3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FC9"/>
    <w:rsid w:val="000032CF"/>
    <w:rsid w:val="00004E49"/>
    <w:rsid w:val="00005C67"/>
    <w:rsid w:val="00006291"/>
    <w:rsid w:val="000062EA"/>
    <w:rsid w:val="00007E7C"/>
    <w:rsid w:val="0001056C"/>
    <w:rsid w:val="000105DB"/>
    <w:rsid w:val="00012138"/>
    <w:rsid w:val="000122AC"/>
    <w:rsid w:val="000125EF"/>
    <w:rsid w:val="000127CD"/>
    <w:rsid w:val="00012C9F"/>
    <w:rsid w:val="00013617"/>
    <w:rsid w:val="0001517E"/>
    <w:rsid w:val="00015B9E"/>
    <w:rsid w:val="00016276"/>
    <w:rsid w:val="0001738A"/>
    <w:rsid w:val="00017607"/>
    <w:rsid w:val="00020153"/>
    <w:rsid w:val="0002068E"/>
    <w:rsid w:val="000221F0"/>
    <w:rsid w:val="0002345F"/>
    <w:rsid w:val="000251DA"/>
    <w:rsid w:val="000259D7"/>
    <w:rsid w:val="00026A8B"/>
    <w:rsid w:val="00027041"/>
    <w:rsid w:val="000272FA"/>
    <w:rsid w:val="000302A5"/>
    <w:rsid w:val="00030A6B"/>
    <w:rsid w:val="000310F4"/>
    <w:rsid w:val="00031327"/>
    <w:rsid w:val="00031928"/>
    <w:rsid w:val="00032A66"/>
    <w:rsid w:val="00033855"/>
    <w:rsid w:val="00034124"/>
    <w:rsid w:val="00034852"/>
    <w:rsid w:val="00034ACE"/>
    <w:rsid w:val="000358EF"/>
    <w:rsid w:val="00036978"/>
    <w:rsid w:val="00037262"/>
    <w:rsid w:val="00037ECA"/>
    <w:rsid w:val="00040346"/>
    <w:rsid w:val="0004093E"/>
    <w:rsid w:val="00040C74"/>
    <w:rsid w:val="00041622"/>
    <w:rsid w:val="00041646"/>
    <w:rsid w:val="00041FE9"/>
    <w:rsid w:val="000424B1"/>
    <w:rsid w:val="00042CB9"/>
    <w:rsid w:val="00042EA2"/>
    <w:rsid w:val="00043308"/>
    <w:rsid w:val="00043F5A"/>
    <w:rsid w:val="00044C57"/>
    <w:rsid w:val="000456FD"/>
    <w:rsid w:val="00045E5C"/>
    <w:rsid w:val="00046B2D"/>
    <w:rsid w:val="000471B8"/>
    <w:rsid w:val="000474F1"/>
    <w:rsid w:val="00053EFA"/>
    <w:rsid w:val="00054146"/>
    <w:rsid w:val="00055404"/>
    <w:rsid w:val="00056A17"/>
    <w:rsid w:val="00056C1E"/>
    <w:rsid w:val="0005764B"/>
    <w:rsid w:val="00062C18"/>
    <w:rsid w:val="000655DD"/>
    <w:rsid w:val="00065FC2"/>
    <w:rsid w:val="00066EEF"/>
    <w:rsid w:val="0007134C"/>
    <w:rsid w:val="00072805"/>
    <w:rsid w:val="00073832"/>
    <w:rsid w:val="000739F5"/>
    <w:rsid w:val="000744F0"/>
    <w:rsid w:val="000747C0"/>
    <w:rsid w:val="00074D38"/>
    <w:rsid w:val="000753B2"/>
    <w:rsid w:val="00076C52"/>
    <w:rsid w:val="0007786A"/>
    <w:rsid w:val="00081058"/>
    <w:rsid w:val="000834DF"/>
    <w:rsid w:val="000838B7"/>
    <w:rsid w:val="0008394F"/>
    <w:rsid w:val="00084315"/>
    <w:rsid w:val="000843AB"/>
    <w:rsid w:val="00084815"/>
    <w:rsid w:val="00084844"/>
    <w:rsid w:val="0008505C"/>
    <w:rsid w:val="000853DB"/>
    <w:rsid w:val="000866F4"/>
    <w:rsid w:val="00086F7C"/>
    <w:rsid w:val="00087026"/>
    <w:rsid w:val="00090248"/>
    <w:rsid w:val="00091A89"/>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623E"/>
    <w:rsid w:val="000A72B4"/>
    <w:rsid w:val="000A78FA"/>
    <w:rsid w:val="000A7A33"/>
    <w:rsid w:val="000A7CC5"/>
    <w:rsid w:val="000B0EDD"/>
    <w:rsid w:val="000B1B83"/>
    <w:rsid w:val="000B212D"/>
    <w:rsid w:val="000B341D"/>
    <w:rsid w:val="000B3E8B"/>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610"/>
    <w:rsid w:val="000C77A3"/>
    <w:rsid w:val="000C7AA5"/>
    <w:rsid w:val="000D072F"/>
    <w:rsid w:val="000D1970"/>
    <w:rsid w:val="000D1D45"/>
    <w:rsid w:val="000D3935"/>
    <w:rsid w:val="000D3B10"/>
    <w:rsid w:val="000D3EDD"/>
    <w:rsid w:val="000D4CE8"/>
    <w:rsid w:val="000D5101"/>
    <w:rsid w:val="000D5265"/>
    <w:rsid w:val="000D64EB"/>
    <w:rsid w:val="000D6772"/>
    <w:rsid w:val="000D6A0A"/>
    <w:rsid w:val="000D7D1F"/>
    <w:rsid w:val="000E047C"/>
    <w:rsid w:val="000E075D"/>
    <w:rsid w:val="000E0B9D"/>
    <w:rsid w:val="000E0D79"/>
    <w:rsid w:val="000E137D"/>
    <w:rsid w:val="000E13EA"/>
    <w:rsid w:val="000E1A72"/>
    <w:rsid w:val="000E35F8"/>
    <w:rsid w:val="000E39E3"/>
    <w:rsid w:val="000E3ED0"/>
    <w:rsid w:val="000E4033"/>
    <w:rsid w:val="000E4734"/>
    <w:rsid w:val="000E484D"/>
    <w:rsid w:val="000E5ACD"/>
    <w:rsid w:val="000E78BB"/>
    <w:rsid w:val="000E7CF6"/>
    <w:rsid w:val="000E7F8D"/>
    <w:rsid w:val="000F1872"/>
    <w:rsid w:val="000F1A2E"/>
    <w:rsid w:val="000F1E37"/>
    <w:rsid w:val="000F2BF8"/>
    <w:rsid w:val="000F2C2A"/>
    <w:rsid w:val="000F369E"/>
    <w:rsid w:val="000F3C21"/>
    <w:rsid w:val="000F3ECD"/>
    <w:rsid w:val="000F4387"/>
    <w:rsid w:val="000F5E27"/>
    <w:rsid w:val="000F785D"/>
    <w:rsid w:val="0010018C"/>
    <w:rsid w:val="0010180C"/>
    <w:rsid w:val="00101A1C"/>
    <w:rsid w:val="00101F29"/>
    <w:rsid w:val="00102FBA"/>
    <w:rsid w:val="0010306A"/>
    <w:rsid w:val="0010377A"/>
    <w:rsid w:val="0010663F"/>
    <w:rsid w:val="001077A2"/>
    <w:rsid w:val="00107BAF"/>
    <w:rsid w:val="00107C09"/>
    <w:rsid w:val="00107D4F"/>
    <w:rsid w:val="0011009A"/>
    <w:rsid w:val="00110881"/>
    <w:rsid w:val="00110C59"/>
    <w:rsid w:val="00111D68"/>
    <w:rsid w:val="00111F65"/>
    <w:rsid w:val="001128E0"/>
    <w:rsid w:val="00112AA6"/>
    <w:rsid w:val="00112AB7"/>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944"/>
    <w:rsid w:val="00122ACA"/>
    <w:rsid w:val="00122D06"/>
    <w:rsid w:val="0012335B"/>
    <w:rsid w:val="00123821"/>
    <w:rsid w:val="00123C7D"/>
    <w:rsid w:val="00123D97"/>
    <w:rsid w:val="00126907"/>
    <w:rsid w:val="00127BBF"/>
    <w:rsid w:val="00130B11"/>
    <w:rsid w:val="00130B8B"/>
    <w:rsid w:val="00131487"/>
    <w:rsid w:val="0013222C"/>
    <w:rsid w:val="00134267"/>
    <w:rsid w:val="00135738"/>
    <w:rsid w:val="0013589A"/>
    <w:rsid w:val="001365AC"/>
    <w:rsid w:val="00136741"/>
    <w:rsid w:val="00136C85"/>
    <w:rsid w:val="00137401"/>
    <w:rsid w:val="00137767"/>
    <w:rsid w:val="00137C36"/>
    <w:rsid w:val="00140808"/>
    <w:rsid w:val="00140D39"/>
    <w:rsid w:val="00141407"/>
    <w:rsid w:val="00141CD2"/>
    <w:rsid w:val="00142320"/>
    <w:rsid w:val="001424D6"/>
    <w:rsid w:val="00142EF0"/>
    <w:rsid w:val="00143162"/>
    <w:rsid w:val="0014393D"/>
    <w:rsid w:val="00143A1C"/>
    <w:rsid w:val="00143FA5"/>
    <w:rsid w:val="001440D2"/>
    <w:rsid w:val="00145D05"/>
    <w:rsid w:val="00146296"/>
    <w:rsid w:val="0014644C"/>
    <w:rsid w:val="00147071"/>
    <w:rsid w:val="001475E2"/>
    <w:rsid w:val="00147D07"/>
    <w:rsid w:val="00147EA0"/>
    <w:rsid w:val="00151A01"/>
    <w:rsid w:val="00152482"/>
    <w:rsid w:val="00152524"/>
    <w:rsid w:val="00152951"/>
    <w:rsid w:val="001539B1"/>
    <w:rsid w:val="00153D14"/>
    <w:rsid w:val="0015402E"/>
    <w:rsid w:val="001548B5"/>
    <w:rsid w:val="001549BE"/>
    <w:rsid w:val="00154B9C"/>
    <w:rsid w:val="00154E10"/>
    <w:rsid w:val="00155603"/>
    <w:rsid w:val="00155AE3"/>
    <w:rsid w:val="001566BE"/>
    <w:rsid w:val="001601FB"/>
    <w:rsid w:val="0016029B"/>
    <w:rsid w:val="00160AE3"/>
    <w:rsid w:val="00161073"/>
    <w:rsid w:val="0016289D"/>
    <w:rsid w:val="00162D94"/>
    <w:rsid w:val="00163A39"/>
    <w:rsid w:val="00164A30"/>
    <w:rsid w:val="00165C96"/>
    <w:rsid w:val="001667E7"/>
    <w:rsid w:val="001669BB"/>
    <w:rsid w:val="00167595"/>
    <w:rsid w:val="001724AF"/>
    <w:rsid w:val="00172A21"/>
    <w:rsid w:val="00173AF2"/>
    <w:rsid w:val="001755CB"/>
    <w:rsid w:val="00175710"/>
    <w:rsid w:val="001762A4"/>
    <w:rsid w:val="001763D0"/>
    <w:rsid w:val="00176B5B"/>
    <w:rsid w:val="00177076"/>
    <w:rsid w:val="00177ADB"/>
    <w:rsid w:val="00177F81"/>
    <w:rsid w:val="00180F4D"/>
    <w:rsid w:val="00181576"/>
    <w:rsid w:val="00184A46"/>
    <w:rsid w:val="001858C3"/>
    <w:rsid w:val="00185CD9"/>
    <w:rsid w:val="00186D9A"/>
    <w:rsid w:val="001871DA"/>
    <w:rsid w:val="00187EA0"/>
    <w:rsid w:val="00191821"/>
    <w:rsid w:val="00191972"/>
    <w:rsid w:val="00191C82"/>
    <w:rsid w:val="00192356"/>
    <w:rsid w:val="00192D9F"/>
    <w:rsid w:val="00193758"/>
    <w:rsid w:val="00194F7D"/>
    <w:rsid w:val="00195456"/>
    <w:rsid w:val="001955FC"/>
    <w:rsid w:val="00195812"/>
    <w:rsid w:val="00195CEF"/>
    <w:rsid w:val="00195F94"/>
    <w:rsid w:val="001965A4"/>
    <w:rsid w:val="00196D99"/>
    <w:rsid w:val="00196F48"/>
    <w:rsid w:val="0019770B"/>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661"/>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36E"/>
    <w:rsid w:val="001D2F71"/>
    <w:rsid w:val="001D4141"/>
    <w:rsid w:val="001D45B5"/>
    <w:rsid w:val="001D5ECA"/>
    <w:rsid w:val="001D6CAA"/>
    <w:rsid w:val="001D775A"/>
    <w:rsid w:val="001E0E5B"/>
    <w:rsid w:val="001E0EDD"/>
    <w:rsid w:val="001E15AF"/>
    <w:rsid w:val="001E180E"/>
    <w:rsid w:val="001E272B"/>
    <w:rsid w:val="001E296F"/>
    <w:rsid w:val="001E2F4F"/>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07A29"/>
    <w:rsid w:val="00207EA1"/>
    <w:rsid w:val="002101F6"/>
    <w:rsid w:val="002103FB"/>
    <w:rsid w:val="00210A74"/>
    <w:rsid w:val="00210C1B"/>
    <w:rsid w:val="00211B01"/>
    <w:rsid w:val="00211BD0"/>
    <w:rsid w:val="00212DFE"/>
    <w:rsid w:val="00213467"/>
    <w:rsid w:val="0021378A"/>
    <w:rsid w:val="00213F41"/>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26E23"/>
    <w:rsid w:val="00230019"/>
    <w:rsid w:val="002301C5"/>
    <w:rsid w:val="002301F8"/>
    <w:rsid w:val="00230512"/>
    <w:rsid w:val="0023097A"/>
    <w:rsid w:val="00230F26"/>
    <w:rsid w:val="0023106D"/>
    <w:rsid w:val="002311CB"/>
    <w:rsid w:val="0023180B"/>
    <w:rsid w:val="00233323"/>
    <w:rsid w:val="0023498A"/>
    <w:rsid w:val="00234A1F"/>
    <w:rsid w:val="00236A18"/>
    <w:rsid w:val="00237399"/>
    <w:rsid w:val="00237A28"/>
    <w:rsid w:val="00237EE3"/>
    <w:rsid w:val="00237F68"/>
    <w:rsid w:val="00240B73"/>
    <w:rsid w:val="00240C50"/>
    <w:rsid w:val="00240D63"/>
    <w:rsid w:val="00241A71"/>
    <w:rsid w:val="00241C70"/>
    <w:rsid w:val="00242378"/>
    <w:rsid w:val="00243089"/>
    <w:rsid w:val="002433BC"/>
    <w:rsid w:val="00243EEF"/>
    <w:rsid w:val="002453B0"/>
    <w:rsid w:val="00247DAB"/>
    <w:rsid w:val="002501FB"/>
    <w:rsid w:val="0025035C"/>
    <w:rsid w:val="00250962"/>
    <w:rsid w:val="00251C53"/>
    <w:rsid w:val="00253CDD"/>
    <w:rsid w:val="00254599"/>
    <w:rsid w:val="00254A3F"/>
    <w:rsid w:val="00254FE2"/>
    <w:rsid w:val="0025595D"/>
    <w:rsid w:val="00255CED"/>
    <w:rsid w:val="00256946"/>
    <w:rsid w:val="00257304"/>
    <w:rsid w:val="002575C5"/>
    <w:rsid w:val="002604A1"/>
    <w:rsid w:val="002616C5"/>
    <w:rsid w:val="00262063"/>
    <w:rsid w:val="0026294F"/>
    <w:rsid w:val="002632E9"/>
    <w:rsid w:val="0026341B"/>
    <w:rsid w:val="0026429E"/>
    <w:rsid w:val="0026440C"/>
    <w:rsid w:val="00264D52"/>
    <w:rsid w:val="002652B0"/>
    <w:rsid w:val="0026564C"/>
    <w:rsid w:val="002733FD"/>
    <w:rsid w:val="002735BA"/>
    <w:rsid w:val="00276373"/>
    <w:rsid w:val="00276863"/>
    <w:rsid w:val="00276977"/>
    <w:rsid w:val="00276E4A"/>
    <w:rsid w:val="00277E9C"/>
    <w:rsid w:val="00280C5F"/>
    <w:rsid w:val="002819A7"/>
    <w:rsid w:val="00282E9F"/>
    <w:rsid w:val="00283CBF"/>
    <w:rsid w:val="00283EEF"/>
    <w:rsid w:val="00284A95"/>
    <w:rsid w:val="002858EC"/>
    <w:rsid w:val="00285C7B"/>
    <w:rsid w:val="00285FC2"/>
    <w:rsid w:val="00286B3E"/>
    <w:rsid w:val="00286CFD"/>
    <w:rsid w:val="00286E47"/>
    <w:rsid w:val="00287044"/>
    <w:rsid w:val="0029087B"/>
    <w:rsid w:val="00291080"/>
    <w:rsid w:val="00291425"/>
    <w:rsid w:val="00292BBD"/>
    <w:rsid w:val="00293038"/>
    <w:rsid w:val="00293591"/>
    <w:rsid w:val="00293AC1"/>
    <w:rsid w:val="00296AF8"/>
    <w:rsid w:val="002A0736"/>
    <w:rsid w:val="002A0B9A"/>
    <w:rsid w:val="002A0C19"/>
    <w:rsid w:val="002A15A1"/>
    <w:rsid w:val="002A16DA"/>
    <w:rsid w:val="002A1900"/>
    <w:rsid w:val="002A1A95"/>
    <w:rsid w:val="002A1F04"/>
    <w:rsid w:val="002A2E90"/>
    <w:rsid w:val="002A409D"/>
    <w:rsid w:val="002A6369"/>
    <w:rsid w:val="002A6793"/>
    <w:rsid w:val="002A6A2E"/>
    <w:rsid w:val="002B1B9E"/>
    <w:rsid w:val="002B3E35"/>
    <w:rsid w:val="002B50A1"/>
    <w:rsid w:val="002B5548"/>
    <w:rsid w:val="002B61EB"/>
    <w:rsid w:val="002B6C6E"/>
    <w:rsid w:val="002B7BB1"/>
    <w:rsid w:val="002B7D58"/>
    <w:rsid w:val="002C00A0"/>
    <w:rsid w:val="002C0249"/>
    <w:rsid w:val="002C0D88"/>
    <w:rsid w:val="002C1DB8"/>
    <w:rsid w:val="002C1F8E"/>
    <w:rsid w:val="002C2141"/>
    <w:rsid w:val="002C2780"/>
    <w:rsid w:val="002C2DDA"/>
    <w:rsid w:val="002C34D9"/>
    <w:rsid w:val="002C37A9"/>
    <w:rsid w:val="002C4043"/>
    <w:rsid w:val="002C5910"/>
    <w:rsid w:val="002C5CC5"/>
    <w:rsid w:val="002C61AE"/>
    <w:rsid w:val="002C6E6C"/>
    <w:rsid w:val="002C72DF"/>
    <w:rsid w:val="002C775B"/>
    <w:rsid w:val="002C77C6"/>
    <w:rsid w:val="002C79E9"/>
    <w:rsid w:val="002D006B"/>
    <w:rsid w:val="002D3780"/>
    <w:rsid w:val="002D3FD5"/>
    <w:rsid w:val="002D46C1"/>
    <w:rsid w:val="002D49B4"/>
    <w:rsid w:val="002D6159"/>
    <w:rsid w:val="002D7457"/>
    <w:rsid w:val="002E0071"/>
    <w:rsid w:val="002E039F"/>
    <w:rsid w:val="002E0A46"/>
    <w:rsid w:val="002E1017"/>
    <w:rsid w:val="002E163D"/>
    <w:rsid w:val="002E2637"/>
    <w:rsid w:val="002E35C4"/>
    <w:rsid w:val="002E43FD"/>
    <w:rsid w:val="002E532B"/>
    <w:rsid w:val="002E599D"/>
    <w:rsid w:val="002E67B4"/>
    <w:rsid w:val="002E73F8"/>
    <w:rsid w:val="002F14F1"/>
    <w:rsid w:val="002F1C84"/>
    <w:rsid w:val="002F3220"/>
    <w:rsid w:val="002F48ED"/>
    <w:rsid w:val="002F4CC4"/>
    <w:rsid w:val="002F4E21"/>
    <w:rsid w:val="002F54C7"/>
    <w:rsid w:val="002F658E"/>
    <w:rsid w:val="002F71F0"/>
    <w:rsid w:val="00302A4C"/>
    <w:rsid w:val="00302C15"/>
    <w:rsid w:val="0030439C"/>
    <w:rsid w:val="003048A9"/>
    <w:rsid w:val="00304D47"/>
    <w:rsid w:val="00306280"/>
    <w:rsid w:val="0030670C"/>
    <w:rsid w:val="00306C99"/>
    <w:rsid w:val="003079D5"/>
    <w:rsid w:val="00307FF0"/>
    <w:rsid w:val="0031193F"/>
    <w:rsid w:val="00312122"/>
    <w:rsid w:val="00315737"/>
    <w:rsid w:val="00315BF4"/>
    <w:rsid w:val="00317E3E"/>
    <w:rsid w:val="003203FF"/>
    <w:rsid w:val="00320883"/>
    <w:rsid w:val="003215DB"/>
    <w:rsid w:val="00321BD1"/>
    <w:rsid w:val="00322CA7"/>
    <w:rsid w:val="003235DC"/>
    <w:rsid w:val="00323F6B"/>
    <w:rsid w:val="00326BB5"/>
    <w:rsid w:val="00326CB5"/>
    <w:rsid w:val="00327160"/>
    <w:rsid w:val="00327376"/>
    <w:rsid w:val="00330E6D"/>
    <w:rsid w:val="00332BD3"/>
    <w:rsid w:val="00332DB4"/>
    <w:rsid w:val="00333939"/>
    <w:rsid w:val="00333A31"/>
    <w:rsid w:val="00333DB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0EA9"/>
    <w:rsid w:val="003512D2"/>
    <w:rsid w:val="00351A24"/>
    <w:rsid w:val="00351BDB"/>
    <w:rsid w:val="003521D7"/>
    <w:rsid w:val="00355027"/>
    <w:rsid w:val="00356135"/>
    <w:rsid w:val="003566FC"/>
    <w:rsid w:val="00356C0F"/>
    <w:rsid w:val="00360B96"/>
    <w:rsid w:val="00360DF2"/>
    <w:rsid w:val="003610FD"/>
    <w:rsid w:val="00362325"/>
    <w:rsid w:val="00364F71"/>
    <w:rsid w:val="0036585B"/>
    <w:rsid w:val="0036691B"/>
    <w:rsid w:val="00366D9C"/>
    <w:rsid w:val="003675EA"/>
    <w:rsid w:val="00367CE3"/>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A70"/>
    <w:rsid w:val="00380DF2"/>
    <w:rsid w:val="00380FEC"/>
    <w:rsid w:val="00381204"/>
    <w:rsid w:val="0038161A"/>
    <w:rsid w:val="00381904"/>
    <w:rsid w:val="0038228C"/>
    <w:rsid w:val="00382933"/>
    <w:rsid w:val="00383BBD"/>
    <w:rsid w:val="00384A72"/>
    <w:rsid w:val="00386F8C"/>
    <w:rsid w:val="00387CDF"/>
    <w:rsid w:val="00387F05"/>
    <w:rsid w:val="00387FC4"/>
    <w:rsid w:val="00390748"/>
    <w:rsid w:val="00390B39"/>
    <w:rsid w:val="00390F56"/>
    <w:rsid w:val="00391CF8"/>
    <w:rsid w:val="003933C7"/>
    <w:rsid w:val="00393418"/>
    <w:rsid w:val="003934B7"/>
    <w:rsid w:val="003937E3"/>
    <w:rsid w:val="00393935"/>
    <w:rsid w:val="00393D32"/>
    <w:rsid w:val="00396A83"/>
    <w:rsid w:val="00396B8F"/>
    <w:rsid w:val="0039733F"/>
    <w:rsid w:val="00397645"/>
    <w:rsid w:val="00397857"/>
    <w:rsid w:val="003A113E"/>
    <w:rsid w:val="003A19F5"/>
    <w:rsid w:val="003A2B33"/>
    <w:rsid w:val="003A41AB"/>
    <w:rsid w:val="003A42A1"/>
    <w:rsid w:val="003A4965"/>
    <w:rsid w:val="003A534A"/>
    <w:rsid w:val="003A57F4"/>
    <w:rsid w:val="003A5A95"/>
    <w:rsid w:val="003A5EB2"/>
    <w:rsid w:val="003A6EDA"/>
    <w:rsid w:val="003A7AB2"/>
    <w:rsid w:val="003B1361"/>
    <w:rsid w:val="003B1EFA"/>
    <w:rsid w:val="003B236D"/>
    <w:rsid w:val="003B2DD6"/>
    <w:rsid w:val="003B4B23"/>
    <w:rsid w:val="003B7627"/>
    <w:rsid w:val="003B79F5"/>
    <w:rsid w:val="003B7C20"/>
    <w:rsid w:val="003C119C"/>
    <w:rsid w:val="003C1AE5"/>
    <w:rsid w:val="003C1E85"/>
    <w:rsid w:val="003C1FEC"/>
    <w:rsid w:val="003C24AF"/>
    <w:rsid w:val="003C2A8D"/>
    <w:rsid w:val="003C3282"/>
    <w:rsid w:val="003C33D9"/>
    <w:rsid w:val="003C3B9F"/>
    <w:rsid w:val="003C3DA1"/>
    <w:rsid w:val="003C442F"/>
    <w:rsid w:val="003C44D7"/>
    <w:rsid w:val="003C4B21"/>
    <w:rsid w:val="003C5FD2"/>
    <w:rsid w:val="003C66FE"/>
    <w:rsid w:val="003C7CC1"/>
    <w:rsid w:val="003D005E"/>
    <w:rsid w:val="003D0C84"/>
    <w:rsid w:val="003D1B1B"/>
    <w:rsid w:val="003D3874"/>
    <w:rsid w:val="003D5B65"/>
    <w:rsid w:val="003D6C04"/>
    <w:rsid w:val="003D6C48"/>
    <w:rsid w:val="003D721A"/>
    <w:rsid w:val="003D7F86"/>
    <w:rsid w:val="003E18C5"/>
    <w:rsid w:val="003E2CED"/>
    <w:rsid w:val="003E37EA"/>
    <w:rsid w:val="003E4906"/>
    <w:rsid w:val="003E4ABB"/>
    <w:rsid w:val="003E4E68"/>
    <w:rsid w:val="003E5747"/>
    <w:rsid w:val="003E5CE8"/>
    <w:rsid w:val="003E733E"/>
    <w:rsid w:val="003E7783"/>
    <w:rsid w:val="003F0382"/>
    <w:rsid w:val="003F1898"/>
    <w:rsid w:val="003F2253"/>
    <w:rsid w:val="003F2279"/>
    <w:rsid w:val="003F2805"/>
    <w:rsid w:val="003F2ADC"/>
    <w:rsid w:val="003F2EDD"/>
    <w:rsid w:val="003F43F5"/>
    <w:rsid w:val="003F48DF"/>
    <w:rsid w:val="003F4D46"/>
    <w:rsid w:val="003F522A"/>
    <w:rsid w:val="003F6F14"/>
    <w:rsid w:val="003F7484"/>
    <w:rsid w:val="003F7879"/>
    <w:rsid w:val="003F78D7"/>
    <w:rsid w:val="00400172"/>
    <w:rsid w:val="004019C8"/>
    <w:rsid w:val="00402476"/>
    <w:rsid w:val="0040262E"/>
    <w:rsid w:val="004026FC"/>
    <w:rsid w:val="00402E32"/>
    <w:rsid w:val="00402E70"/>
    <w:rsid w:val="00402F5E"/>
    <w:rsid w:val="004035FC"/>
    <w:rsid w:val="00403EEB"/>
    <w:rsid w:val="004045E1"/>
    <w:rsid w:val="00404A98"/>
    <w:rsid w:val="00404AB4"/>
    <w:rsid w:val="00404BC5"/>
    <w:rsid w:val="0040583C"/>
    <w:rsid w:val="00405B71"/>
    <w:rsid w:val="004066B9"/>
    <w:rsid w:val="0040696A"/>
    <w:rsid w:val="00406D73"/>
    <w:rsid w:val="00406E09"/>
    <w:rsid w:val="00407B00"/>
    <w:rsid w:val="00407BE7"/>
    <w:rsid w:val="00410569"/>
    <w:rsid w:val="00410B2F"/>
    <w:rsid w:val="00411BC8"/>
    <w:rsid w:val="004123EB"/>
    <w:rsid w:val="004131AF"/>
    <w:rsid w:val="00413297"/>
    <w:rsid w:val="00414105"/>
    <w:rsid w:val="0041537B"/>
    <w:rsid w:val="004158C5"/>
    <w:rsid w:val="00415A30"/>
    <w:rsid w:val="004163A2"/>
    <w:rsid w:val="00416881"/>
    <w:rsid w:val="004200A5"/>
    <w:rsid w:val="00420E91"/>
    <w:rsid w:val="004229E1"/>
    <w:rsid w:val="0042317F"/>
    <w:rsid w:val="004234C9"/>
    <w:rsid w:val="00423CF5"/>
    <w:rsid w:val="00424B1B"/>
    <w:rsid w:val="00425D7F"/>
    <w:rsid w:val="00425EDD"/>
    <w:rsid w:val="004270C2"/>
    <w:rsid w:val="0042797E"/>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9CF"/>
    <w:rsid w:val="00442A38"/>
    <w:rsid w:val="00443216"/>
    <w:rsid w:val="004438EF"/>
    <w:rsid w:val="00443FF2"/>
    <w:rsid w:val="00444626"/>
    <w:rsid w:val="004447F8"/>
    <w:rsid w:val="00445F03"/>
    <w:rsid w:val="00446088"/>
    <w:rsid w:val="00446B95"/>
    <w:rsid w:val="00446CD0"/>
    <w:rsid w:val="0044760F"/>
    <w:rsid w:val="00447BF1"/>
    <w:rsid w:val="00447FDB"/>
    <w:rsid w:val="004504A9"/>
    <w:rsid w:val="0045080F"/>
    <w:rsid w:val="00451503"/>
    <w:rsid w:val="00451D4F"/>
    <w:rsid w:val="00452E15"/>
    <w:rsid w:val="004531FE"/>
    <w:rsid w:val="00453B23"/>
    <w:rsid w:val="004545BE"/>
    <w:rsid w:val="00454A17"/>
    <w:rsid w:val="00454F26"/>
    <w:rsid w:val="004560EB"/>
    <w:rsid w:val="0045633D"/>
    <w:rsid w:val="00456F28"/>
    <w:rsid w:val="00457C95"/>
    <w:rsid w:val="0046031D"/>
    <w:rsid w:val="00461B75"/>
    <w:rsid w:val="00464637"/>
    <w:rsid w:val="004647DC"/>
    <w:rsid w:val="00464D91"/>
    <w:rsid w:val="00464EF1"/>
    <w:rsid w:val="004655A1"/>
    <w:rsid w:val="0046763E"/>
    <w:rsid w:val="0047071F"/>
    <w:rsid w:val="00470952"/>
    <w:rsid w:val="00471C52"/>
    <w:rsid w:val="0047324D"/>
    <w:rsid w:val="004736F8"/>
    <w:rsid w:val="004739AE"/>
    <w:rsid w:val="00473D69"/>
    <w:rsid w:val="00473E1C"/>
    <w:rsid w:val="00475016"/>
    <w:rsid w:val="00480CC9"/>
    <w:rsid w:val="00480D27"/>
    <w:rsid w:val="00480E62"/>
    <w:rsid w:val="004811EE"/>
    <w:rsid w:val="0048202E"/>
    <w:rsid w:val="004829C8"/>
    <w:rsid w:val="00482C32"/>
    <w:rsid w:val="00483198"/>
    <w:rsid w:val="004838A9"/>
    <w:rsid w:val="0048546F"/>
    <w:rsid w:val="00485EF9"/>
    <w:rsid w:val="0048668F"/>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6C41"/>
    <w:rsid w:val="0049777F"/>
    <w:rsid w:val="004A1AB1"/>
    <w:rsid w:val="004A1E3D"/>
    <w:rsid w:val="004A1EBC"/>
    <w:rsid w:val="004A2B23"/>
    <w:rsid w:val="004A2B4E"/>
    <w:rsid w:val="004A2DF7"/>
    <w:rsid w:val="004A4192"/>
    <w:rsid w:val="004A49DD"/>
    <w:rsid w:val="004A6350"/>
    <w:rsid w:val="004A66E0"/>
    <w:rsid w:val="004A7E11"/>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1DA"/>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2C07"/>
    <w:rsid w:val="004D39C7"/>
    <w:rsid w:val="004D45AE"/>
    <w:rsid w:val="004D4F89"/>
    <w:rsid w:val="004D553E"/>
    <w:rsid w:val="004D560A"/>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C45"/>
    <w:rsid w:val="004E5EBD"/>
    <w:rsid w:val="004E712B"/>
    <w:rsid w:val="004F0571"/>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47"/>
    <w:rsid w:val="00504AA4"/>
    <w:rsid w:val="00505374"/>
    <w:rsid w:val="00505DEA"/>
    <w:rsid w:val="00505E62"/>
    <w:rsid w:val="00505E7E"/>
    <w:rsid w:val="00511196"/>
    <w:rsid w:val="00511F4E"/>
    <w:rsid w:val="005130BA"/>
    <w:rsid w:val="0051396D"/>
    <w:rsid w:val="005139BE"/>
    <w:rsid w:val="00513AF8"/>
    <w:rsid w:val="00513EFF"/>
    <w:rsid w:val="00513F14"/>
    <w:rsid w:val="005142B1"/>
    <w:rsid w:val="0051515D"/>
    <w:rsid w:val="00515696"/>
    <w:rsid w:val="00516D79"/>
    <w:rsid w:val="00517167"/>
    <w:rsid w:val="0051743D"/>
    <w:rsid w:val="005176AF"/>
    <w:rsid w:val="005200FC"/>
    <w:rsid w:val="00520EC9"/>
    <w:rsid w:val="005210E9"/>
    <w:rsid w:val="00521A22"/>
    <w:rsid w:val="00521B25"/>
    <w:rsid w:val="00522D07"/>
    <w:rsid w:val="00523CE7"/>
    <w:rsid w:val="00524F7F"/>
    <w:rsid w:val="00525964"/>
    <w:rsid w:val="005261A0"/>
    <w:rsid w:val="00526488"/>
    <w:rsid w:val="00526C8B"/>
    <w:rsid w:val="005300A9"/>
    <w:rsid w:val="00530CBD"/>
    <w:rsid w:val="0053285D"/>
    <w:rsid w:val="00532EBF"/>
    <w:rsid w:val="00533FCB"/>
    <w:rsid w:val="005345A8"/>
    <w:rsid w:val="00534D60"/>
    <w:rsid w:val="00534FB3"/>
    <w:rsid w:val="005365D3"/>
    <w:rsid w:val="00540E21"/>
    <w:rsid w:val="005420E6"/>
    <w:rsid w:val="00543525"/>
    <w:rsid w:val="0054501B"/>
    <w:rsid w:val="005460F8"/>
    <w:rsid w:val="0054787F"/>
    <w:rsid w:val="00547B46"/>
    <w:rsid w:val="00550CA7"/>
    <w:rsid w:val="00550DBE"/>
    <w:rsid w:val="00550E2B"/>
    <w:rsid w:val="00550E97"/>
    <w:rsid w:val="00552930"/>
    <w:rsid w:val="00553614"/>
    <w:rsid w:val="00553672"/>
    <w:rsid w:val="005538F3"/>
    <w:rsid w:val="00554226"/>
    <w:rsid w:val="005544FE"/>
    <w:rsid w:val="00554A35"/>
    <w:rsid w:val="00554D82"/>
    <w:rsid w:val="00554E7A"/>
    <w:rsid w:val="00555013"/>
    <w:rsid w:val="00555EBA"/>
    <w:rsid w:val="00557252"/>
    <w:rsid w:val="005572FA"/>
    <w:rsid w:val="005604DF"/>
    <w:rsid w:val="00561EBC"/>
    <w:rsid w:val="0056266D"/>
    <w:rsid w:val="00562843"/>
    <w:rsid w:val="0056313A"/>
    <w:rsid w:val="00563350"/>
    <w:rsid w:val="005642F0"/>
    <w:rsid w:val="0056445E"/>
    <w:rsid w:val="00564A49"/>
    <w:rsid w:val="0056622F"/>
    <w:rsid w:val="00571063"/>
    <w:rsid w:val="005712F2"/>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21A"/>
    <w:rsid w:val="00590D1A"/>
    <w:rsid w:val="005915E6"/>
    <w:rsid w:val="00591C01"/>
    <w:rsid w:val="005929E0"/>
    <w:rsid w:val="00592AF9"/>
    <w:rsid w:val="00592F21"/>
    <w:rsid w:val="00593702"/>
    <w:rsid w:val="00594049"/>
    <w:rsid w:val="0059410B"/>
    <w:rsid w:val="0059487F"/>
    <w:rsid w:val="0059489A"/>
    <w:rsid w:val="00595324"/>
    <w:rsid w:val="00595B7A"/>
    <w:rsid w:val="005975FE"/>
    <w:rsid w:val="005A0108"/>
    <w:rsid w:val="005A09B7"/>
    <w:rsid w:val="005A10FC"/>
    <w:rsid w:val="005A1A78"/>
    <w:rsid w:val="005A25A1"/>
    <w:rsid w:val="005A2C1C"/>
    <w:rsid w:val="005A5C5B"/>
    <w:rsid w:val="005A61AD"/>
    <w:rsid w:val="005A6D55"/>
    <w:rsid w:val="005B13CE"/>
    <w:rsid w:val="005B14D4"/>
    <w:rsid w:val="005B22E0"/>
    <w:rsid w:val="005B2580"/>
    <w:rsid w:val="005B3759"/>
    <w:rsid w:val="005B45BD"/>
    <w:rsid w:val="005B4836"/>
    <w:rsid w:val="005B4EE2"/>
    <w:rsid w:val="005B510E"/>
    <w:rsid w:val="005B56A0"/>
    <w:rsid w:val="005B71F7"/>
    <w:rsid w:val="005B7E36"/>
    <w:rsid w:val="005C0D99"/>
    <w:rsid w:val="005C1502"/>
    <w:rsid w:val="005C24F6"/>
    <w:rsid w:val="005C2EAE"/>
    <w:rsid w:val="005C39B5"/>
    <w:rsid w:val="005C5132"/>
    <w:rsid w:val="005C5183"/>
    <w:rsid w:val="005C59D5"/>
    <w:rsid w:val="005C5EAE"/>
    <w:rsid w:val="005C6332"/>
    <w:rsid w:val="005C646A"/>
    <w:rsid w:val="005C6C8D"/>
    <w:rsid w:val="005C71F8"/>
    <w:rsid w:val="005C7EC0"/>
    <w:rsid w:val="005D077E"/>
    <w:rsid w:val="005D0832"/>
    <w:rsid w:val="005D0A05"/>
    <w:rsid w:val="005D1592"/>
    <w:rsid w:val="005D182E"/>
    <w:rsid w:val="005D3DC9"/>
    <w:rsid w:val="005D49F9"/>
    <w:rsid w:val="005D56E8"/>
    <w:rsid w:val="005D5930"/>
    <w:rsid w:val="005D637E"/>
    <w:rsid w:val="005D7B7F"/>
    <w:rsid w:val="005D7B97"/>
    <w:rsid w:val="005E132F"/>
    <w:rsid w:val="005E1371"/>
    <w:rsid w:val="005E1483"/>
    <w:rsid w:val="005E3D59"/>
    <w:rsid w:val="005E451F"/>
    <w:rsid w:val="005E5665"/>
    <w:rsid w:val="005E6494"/>
    <w:rsid w:val="005E7B14"/>
    <w:rsid w:val="005E7F8F"/>
    <w:rsid w:val="005F0771"/>
    <w:rsid w:val="005F09B5"/>
    <w:rsid w:val="005F249D"/>
    <w:rsid w:val="005F2A3C"/>
    <w:rsid w:val="005F3C6F"/>
    <w:rsid w:val="005F4A4C"/>
    <w:rsid w:val="005F4DB0"/>
    <w:rsid w:val="005F55F4"/>
    <w:rsid w:val="005F5B61"/>
    <w:rsid w:val="005F7079"/>
    <w:rsid w:val="0060079B"/>
    <w:rsid w:val="00600D10"/>
    <w:rsid w:val="006011F7"/>
    <w:rsid w:val="006042B6"/>
    <w:rsid w:val="00605DDF"/>
    <w:rsid w:val="00606753"/>
    <w:rsid w:val="00607180"/>
    <w:rsid w:val="00610466"/>
    <w:rsid w:val="006104DC"/>
    <w:rsid w:val="00610DF2"/>
    <w:rsid w:val="0061162B"/>
    <w:rsid w:val="006116B0"/>
    <w:rsid w:val="00611C92"/>
    <w:rsid w:val="00612068"/>
    <w:rsid w:val="006125CC"/>
    <w:rsid w:val="006129D9"/>
    <w:rsid w:val="006146F4"/>
    <w:rsid w:val="00614B3E"/>
    <w:rsid w:val="00614E8B"/>
    <w:rsid w:val="006154BD"/>
    <w:rsid w:val="00616372"/>
    <w:rsid w:val="0061683B"/>
    <w:rsid w:val="00616EDD"/>
    <w:rsid w:val="00617BA2"/>
    <w:rsid w:val="00620B32"/>
    <w:rsid w:val="006210D9"/>
    <w:rsid w:val="00621F00"/>
    <w:rsid w:val="0062207E"/>
    <w:rsid w:val="006229AF"/>
    <w:rsid w:val="00622AE1"/>
    <w:rsid w:val="006237BD"/>
    <w:rsid w:val="006238F5"/>
    <w:rsid w:val="00623E71"/>
    <w:rsid w:val="006253E1"/>
    <w:rsid w:val="0062640C"/>
    <w:rsid w:val="00626BF3"/>
    <w:rsid w:val="006277B1"/>
    <w:rsid w:val="00627DE3"/>
    <w:rsid w:val="0063000B"/>
    <w:rsid w:val="0063035F"/>
    <w:rsid w:val="00633229"/>
    <w:rsid w:val="00634871"/>
    <w:rsid w:val="006357AB"/>
    <w:rsid w:val="00637F0B"/>
    <w:rsid w:val="0064018D"/>
    <w:rsid w:val="00640BCA"/>
    <w:rsid w:val="00642038"/>
    <w:rsid w:val="00642950"/>
    <w:rsid w:val="00643396"/>
    <w:rsid w:val="00643A25"/>
    <w:rsid w:val="0064441E"/>
    <w:rsid w:val="006446B4"/>
    <w:rsid w:val="00645304"/>
    <w:rsid w:val="0064551B"/>
    <w:rsid w:val="006456C1"/>
    <w:rsid w:val="00645DA9"/>
    <w:rsid w:val="00646293"/>
    <w:rsid w:val="00646401"/>
    <w:rsid w:val="00647355"/>
    <w:rsid w:val="00651232"/>
    <w:rsid w:val="00651418"/>
    <w:rsid w:val="00651D24"/>
    <w:rsid w:val="00651E52"/>
    <w:rsid w:val="006521F1"/>
    <w:rsid w:val="00652D33"/>
    <w:rsid w:val="0065309F"/>
    <w:rsid w:val="006535FC"/>
    <w:rsid w:val="006549FB"/>
    <w:rsid w:val="00654A6A"/>
    <w:rsid w:val="00655329"/>
    <w:rsid w:val="0065573D"/>
    <w:rsid w:val="00655833"/>
    <w:rsid w:val="006565E7"/>
    <w:rsid w:val="00660A82"/>
    <w:rsid w:val="0066254E"/>
    <w:rsid w:val="006636BA"/>
    <w:rsid w:val="00664F2F"/>
    <w:rsid w:val="006655EC"/>
    <w:rsid w:val="00665C65"/>
    <w:rsid w:val="00666D61"/>
    <w:rsid w:val="00670497"/>
    <w:rsid w:val="00670DAD"/>
    <w:rsid w:val="00670E49"/>
    <w:rsid w:val="006762B4"/>
    <w:rsid w:val="006800B9"/>
    <w:rsid w:val="006801F4"/>
    <w:rsid w:val="0068079B"/>
    <w:rsid w:val="0068130A"/>
    <w:rsid w:val="00682C14"/>
    <w:rsid w:val="00683275"/>
    <w:rsid w:val="006834FF"/>
    <w:rsid w:val="006837B7"/>
    <w:rsid w:val="006838E5"/>
    <w:rsid w:val="0068393A"/>
    <w:rsid w:val="00683AF1"/>
    <w:rsid w:val="0068436F"/>
    <w:rsid w:val="00685900"/>
    <w:rsid w:val="00686DDD"/>
    <w:rsid w:val="006907FB"/>
    <w:rsid w:val="0069297F"/>
    <w:rsid w:val="00692F46"/>
    <w:rsid w:val="0069393D"/>
    <w:rsid w:val="00694477"/>
    <w:rsid w:val="00694599"/>
    <w:rsid w:val="0069471B"/>
    <w:rsid w:val="006960C9"/>
    <w:rsid w:val="006968AE"/>
    <w:rsid w:val="00696AD1"/>
    <w:rsid w:val="006A0395"/>
    <w:rsid w:val="006A1CE0"/>
    <w:rsid w:val="006A1EFA"/>
    <w:rsid w:val="006A28F5"/>
    <w:rsid w:val="006A2B71"/>
    <w:rsid w:val="006A2C4E"/>
    <w:rsid w:val="006A2F1F"/>
    <w:rsid w:val="006A2F63"/>
    <w:rsid w:val="006A38F3"/>
    <w:rsid w:val="006A40AF"/>
    <w:rsid w:val="006A4FF5"/>
    <w:rsid w:val="006A50F3"/>
    <w:rsid w:val="006A5427"/>
    <w:rsid w:val="006A5601"/>
    <w:rsid w:val="006A56EE"/>
    <w:rsid w:val="006A639F"/>
    <w:rsid w:val="006A66A1"/>
    <w:rsid w:val="006A6F12"/>
    <w:rsid w:val="006A7BB4"/>
    <w:rsid w:val="006A7CE1"/>
    <w:rsid w:val="006B00A4"/>
    <w:rsid w:val="006B00BB"/>
    <w:rsid w:val="006B0E9D"/>
    <w:rsid w:val="006B15C9"/>
    <w:rsid w:val="006B1902"/>
    <w:rsid w:val="006B1A54"/>
    <w:rsid w:val="006B1CB6"/>
    <w:rsid w:val="006B2204"/>
    <w:rsid w:val="006B27E1"/>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D5B32"/>
    <w:rsid w:val="006E0E7A"/>
    <w:rsid w:val="006E16C1"/>
    <w:rsid w:val="006E1758"/>
    <w:rsid w:val="006E2D77"/>
    <w:rsid w:val="006E32E7"/>
    <w:rsid w:val="006E46C4"/>
    <w:rsid w:val="006E55D1"/>
    <w:rsid w:val="006E58EF"/>
    <w:rsid w:val="006E6430"/>
    <w:rsid w:val="006E6ACF"/>
    <w:rsid w:val="006E70CA"/>
    <w:rsid w:val="006F07F1"/>
    <w:rsid w:val="006F1C15"/>
    <w:rsid w:val="006F2905"/>
    <w:rsid w:val="006F2D5A"/>
    <w:rsid w:val="006F30BD"/>
    <w:rsid w:val="006F320C"/>
    <w:rsid w:val="006F4565"/>
    <w:rsid w:val="006F462F"/>
    <w:rsid w:val="006F5AEB"/>
    <w:rsid w:val="006F65F6"/>
    <w:rsid w:val="006F7510"/>
    <w:rsid w:val="006F7A60"/>
    <w:rsid w:val="00700754"/>
    <w:rsid w:val="00702BB1"/>
    <w:rsid w:val="00703BBC"/>
    <w:rsid w:val="0070402C"/>
    <w:rsid w:val="00704C46"/>
    <w:rsid w:val="00705412"/>
    <w:rsid w:val="0070620E"/>
    <w:rsid w:val="00706344"/>
    <w:rsid w:val="00707FA6"/>
    <w:rsid w:val="00710C67"/>
    <w:rsid w:val="00712F69"/>
    <w:rsid w:val="00713B3C"/>
    <w:rsid w:val="00714B5C"/>
    <w:rsid w:val="0071512F"/>
    <w:rsid w:val="007152F5"/>
    <w:rsid w:val="00715707"/>
    <w:rsid w:val="00715EF8"/>
    <w:rsid w:val="007168B4"/>
    <w:rsid w:val="00716AF1"/>
    <w:rsid w:val="007172F5"/>
    <w:rsid w:val="007177A6"/>
    <w:rsid w:val="00717800"/>
    <w:rsid w:val="00717F61"/>
    <w:rsid w:val="00721A0B"/>
    <w:rsid w:val="0072434E"/>
    <w:rsid w:val="00724418"/>
    <w:rsid w:val="00724743"/>
    <w:rsid w:val="0072579E"/>
    <w:rsid w:val="00725AF5"/>
    <w:rsid w:val="00726080"/>
    <w:rsid w:val="007269FE"/>
    <w:rsid w:val="00726B2A"/>
    <w:rsid w:val="00727307"/>
    <w:rsid w:val="00727464"/>
    <w:rsid w:val="007279DA"/>
    <w:rsid w:val="007310B0"/>
    <w:rsid w:val="00731B3F"/>
    <w:rsid w:val="007323D7"/>
    <w:rsid w:val="007328F7"/>
    <w:rsid w:val="00733A7D"/>
    <w:rsid w:val="007340AE"/>
    <w:rsid w:val="007340E8"/>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3D25"/>
    <w:rsid w:val="00744D54"/>
    <w:rsid w:val="00745125"/>
    <w:rsid w:val="00745BFE"/>
    <w:rsid w:val="00745EA5"/>
    <w:rsid w:val="00747702"/>
    <w:rsid w:val="007504BD"/>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8DE"/>
    <w:rsid w:val="00756A61"/>
    <w:rsid w:val="00756FDA"/>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BED"/>
    <w:rsid w:val="00775D31"/>
    <w:rsid w:val="0077608A"/>
    <w:rsid w:val="0077671F"/>
    <w:rsid w:val="007771F7"/>
    <w:rsid w:val="00777CCA"/>
    <w:rsid w:val="00777E54"/>
    <w:rsid w:val="00780189"/>
    <w:rsid w:val="007801A0"/>
    <w:rsid w:val="00780CC4"/>
    <w:rsid w:val="007811F8"/>
    <w:rsid w:val="00781466"/>
    <w:rsid w:val="00781D8F"/>
    <w:rsid w:val="00782615"/>
    <w:rsid w:val="007839AD"/>
    <w:rsid w:val="007839D5"/>
    <w:rsid w:val="00783C7A"/>
    <w:rsid w:val="00783ED3"/>
    <w:rsid w:val="007847A5"/>
    <w:rsid w:val="00786BAB"/>
    <w:rsid w:val="00786E5D"/>
    <w:rsid w:val="00786EB1"/>
    <w:rsid w:val="00787A12"/>
    <w:rsid w:val="007904FB"/>
    <w:rsid w:val="00791F90"/>
    <w:rsid w:val="00794041"/>
    <w:rsid w:val="007953B2"/>
    <w:rsid w:val="00796736"/>
    <w:rsid w:val="007968ED"/>
    <w:rsid w:val="00796B1C"/>
    <w:rsid w:val="00797DB6"/>
    <w:rsid w:val="007A04BE"/>
    <w:rsid w:val="007A05DA"/>
    <w:rsid w:val="007A3322"/>
    <w:rsid w:val="007A36C0"/>
    <w:rsid w:val="007A4F58"/>
    <w:rsid w:val="007A5145"/>
    <w:rsid w:val="007A517E"/>
    <w:rsid w:val="007A5558"/>
    <w:rsid w:val="007A5F99"/>
    <w:rsid w:val="007A7076"/>
    <w:rsid w:val="007A7AAC"/>
    <w:rsid w:val="007B0535"/>
    <w:rsid w:val="007B0EE5"/>
    <w:rsid w:val="007B1547"/>
    <w:rsid w:val="007B1A2A"/>
    <w:rsid w:val="007B1C31"/>
    <w:rsid w:val="007B2FAE"/>
    <w:rsid w:val="007B404D"/>
    <w:rsid w:val="007B61FB"/>
    <w:rsid w:val="007B7288"/>
    <w:rsid w:val="007C16DE"/>
    <w:rsid w:val="007C293C"/>
    <w:rsid w:val="007C29D3"/>
    <w:rsid w:val="007C4842"/>
    <w:rsid w:val="007C4F8B"/>
    <w:rsid w:val="007C54D4"/>
    <w:rsid w:val="007C63EA"/>
    <w:rsid w:val="007C7009"/>
    <w:rsid w:val="007C725D"/>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3AE3"/>
    <w:rsid w:val="007E3AF8"/>
    <w:rsid w:val="007E57D1"/>
    <w:rsid w:val="007E6CF6"/>
    <w:rsid w:val="007E774D"/>
    <w:rsid w:val="007F0DC8"/>
    <w:rsid w:val="007F1784"/>
    <w:rsid w:val="007F229D"/>
    <w:rsid w:val="007F2D78"/>
    <w:rsid w:val="007F391A"/>
    <w:rsid w:val="007F3A6C"/>
    <w:rsid w:val="007F4E30"/>
    <w:rsid w:val="007F548C"/>
    <w:rsid w:val="007F7AE1"/>
    <w:rsid w:val="007F7F4A"/>
    <w:rsid w:val="00800792"/>
    <w:rsid w:val="00800E4E"/>
    <w:rsid w:val="00801E1A"/>
    <w:rsid w:val="00802901"/>
    <w:rsid w:val="008029A1"/>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1777E"/>
    <w:rsid w:val="00820138"/>
    <w:rsid w:val="00820527"/>
    <w:rsid w:val="0082093E"/>
    <w:rsid w:val="008212F4"/>
    <w:rsid w:val="00821AED"/>
    <w:rsid w:val="008223BA"/>
    <w:rsid w:val="00822A60"/>
    <w:rsid w:val="00824589"/>
    <w:rsid w:val="00824D84"/>
    <w:rsid w:val="008251B0"/>
    <w:rsid w:val="008254C8"/>
    <w:rsid w:val="0082581D"/>
    <w:rsid w:val="008258C8"/>
    <w:rsid w:val="00826F2E"/>
    <w:rsid w:val="0082785A"/>
    <w:rsid w:val="0082798B"/>
    <w:rsid w:val="00827B9D"/>
    <w:rsid w:val="0083065C"/>
    <w:rsid w:val="008309C4"/>
    <w:rsid w:val="00832790"/>
    <w:rsid w:val="00832BAC"/>
    <w:rsid w:val="008337A2"/>
    <w:rsid w:val="00833C87"/>
    <w:rsid w:val="00834798"/>
    <w:rsid w:val="00836F05"/>
    <w:rsid w:val="00840C93"/>
    <w:rsid w:val="00841B16"/>
    <w:rsid w:val="00842601"/>
    <w:rsid w:val="00842A1F"/>
    <w:rsid w:val="00843423"/>
    <w:rsid w:val="00843D20"/>
    <w:rsid w:val="00844EE2"/>
    <w:rsid w:val="00844FD7"/>
    <w:rsid w:val="00845FE2"/>
    <w:rsid w:val="008475C4"/>
    <w:rsid w:val="00847A3A"/>
    <w:rsid w:val="00847EC3"/>
    <w:rsid w:val="00850FF3"/>
    <w:rsid w:val="008525C8"/>
    <w:rsid w:val="00853E9B"/>
    <w:rsid w:val="00853FB5"/>
    <w:rsid w:val="00854627"/>
    <w:rsid w:val="008558F8"/>
    <w:rsid w:val="00855D36"/>
    <w:rsid w:val="008566D5"/>
    <w:rsid w:val="00856C9B"/>
    <w:rsid w:val="008570D9"/>
    <w:rsid w:val="00857FF4"/>
    <w:rsid w:val="00861745"/>
    <w:rsid w:val="00862A17"/>
    <w:rsid w:val="00863375"/>
    <w:rsid w:val="00863F60"/>
    <w:rsid w:val="00864DFB"/>
    <w:rsid w:val="00864F4D"/>
    <w:rsid w:val="00866608"/>
    <w:rsid w:val="008667F8"/>
    <w:rsid w:val="008673C6"/>
    <w:rsid w:val="00867AEB"/>
    <w:rsid w:val="00870816"/>
    <w:rsid w:val="00870EEB"/>
    <w:rsid w:val="0087127C"/>
    <w:rsid w:val="008729A9"/>
    <w:rsid w:val="00873137"/>
    <w:rsid w:val="008732DC"/>
    <w:rsid w:val="008733EB"/>
    <w:rsid w:val="0087357D"/>
    <w:rsid w:val="008735ED"/>
    <w:rsid w:val="008737CD"/>
    <w:rsid w:val="0087391B"/>
    <w:rsid w:val="00874B27"/>
    <w:rsid w:val="0087609A"/>
    <w:rsid w:val="008768AD"/>
    <w:rsid w:val="00877AAB"/>
    <w:rsid w:val="0088145C"/>
    <w:rsid w:val="008822B4"/>
    <w:rsid w:val="00882C89"/>
    <w:rsid w:val="00883176"/>
    <w:rsid w:val="008831B3"/>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97D5C"/>
    <w:rsid w:val="008A116A"/>
    <w:rsid w:val="008A168B"/>
    <w:rsid w:val="008A3FCF"/>
    <w:rsid w:val="008A447C"/>
    <w:rsid w:val="008A4D17"/>
    <w:rsid w:val="008A5196"/>
    <w:rsid w:val="008A54AF"/>
    <w:rsid w:val="008A54CD"/>
    <w:rsid w:val="008A592F"/>
    <w:rsid w:val="008A5DA6"/>
    <w:rsid w:val="008A5EF0"/>
    <w:rsid w:val="008A6023"/>
    <w:rsid w:val="008A7220"/>
    <w:rsid w:val="008B1178"/>
    <w:rsid w:val="008B2BFE"/>
    <w:rsid w:val="008B304D"/>
    <w:rsid w:val="008B309D"/>
    <w:rsid w:val="008B37F7"/>
    <w:rsid w:val="008B4504"/>
    <w:rsid w:val="008B50E1"/>
    <w:rsid w:val="008B538F"/>
    <w:rsid w:val="008B6B1B"/>
    <w:rsid w:val="008B7379"/>
    <w:rsid w:val="008C00CA"/>
    <w:rsid w:val="008C02ED"/>
    <w:rsid w:val="008C17BA"/>
    <w:rsid w:val="008C4528"/>
    <w:rsid w:val="008C4DEC"/>
    <w:rsid w:val="008C5D4B"/>
    <w:rsid w:val="008C60AD"/>
    <w:rsid w:val="008C667C"/>
    <w:rsid w:val="008C7181"/>
    <w:rsid w:val="008C743B"/>
    <w:rsid w:val="008C78F6"/>
    <w:rsid w:val="008C7B7C"/>
    <w:rsid w:val="008D04D1"/>
    <w:rsid w:val="008D0997"/>
    <w:rsid w:val="008D0A95"/>
    <w:rsid w:val="008D0E4C"/>
    <w:rsid w:val="008D16C4"/>
    <w:rsid w:val="008D3E6C"/>
    <w:rsid w:val="008D44F3"/>
    <w:rsid w:val="008D547B"/>
    <w:rsid w:val="008D5ECF"/>
    <w:rsid w:val="008D6192"/>
    <w:rsid w:val="008D7775"/>
    <w:rsid w:val="008D782F"/>
    <w:rsid w:val="008D7B8B"/>
    <w:rsid w:val="008E0147"/>
    <w:rsid w:val="008E15C6"/>
    <w:rsid w:val="008E32E1"/>
    <w:rsid w:val="008E49E2"/>
    <w:rsid w:val="008E4E47"/>
    <w:rsid w:val="008E5829"/>
    <w:rsid w:val="008E6031"/>
    <w:rsid w:val="008E71A7"/>
    <w:rsid w:val="008E7291"/>
    <w:rsid w:val="008E7454"/>
    <w:rsid w:val="008F0736"/>
    <w:rsid w:val="008F0917"/>
    <w:rsid w:val="008F0C15"/>
    <w:rsid w:val="008F11B2"/>
    <w:rsid w:val="008F2394"/>
    <w:rsid w:val="008F23F2"/>
    <w:rsid w:val="008F2A53"/>
    <w:rsid w:val="008F339C"/>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42F"/>
    <w:rsid w:val="009035F6"/>
    <w:rsid w:val="00903601"/>
    <w:rsid w:val="00903AE7"/>
    <w:rsid w:val="009048A5"/>
    <w:rsid w:val="00904F19"/>
    <w:rsid w:val="00905835"/>
    <w:rsid w:val="00905AA3"/>
    <w:rsid w:val="00905E6F"/>
    <w:rsid w:val="00906B79"/>
    <w:rsid w:val="00906EA6"/>
    <w:rsid w:val="00907BC9"/>
    <w:rsid w:val="0091016F"/>
    <w:rsid w:val="0091049D"/>
    <w:rsid w:val="0091225D"/>
    <w:rsid w:val="009127FA"/>
    <w:rsid w:val="00912C4B"/>
    <w:rsid w:val="00913139"/>
    <w:rsid w:val="0091315E"/>
    <w:rsid w:val="00913456"/>
    <w:rsid w:val="009147E2"/>
    <w:rsid w:val="00914C9A"/>
    <w:rsid w:val="00914E07"/>
    <w:rsid w:val="00915163"/>
    <w:rsid w:val="00915D0B"/>
    <w:rsid w:val="00916175"/>
    <w:rsid w:val="00916258"/>
    <w:rsid w:val="0091656B"/>
    <w:rsid w:val="00916680"/>
    <w:rsid w:val="009166DD"/>
    <w:rsid w:val="00917269"/>
    <w:rsid w:val="00917750"/>
    <w:rsid w:val="009203F2"/>
    <w:rsid w:val="009212C6"/>
    <w:rsid w:val="00921BC7"/>
    <w:rsid w:val="00921E5F"/>
    <w:rsid w:val="00922900"/>
    <w:rsid w:val="0092387C"/>
    <w:rsid w:val="0092448E"/>
    <w:rsid w:val="009268BC"/>
    <w:rsid w:val="00926C7F"/>
    <w:rsid w:val="009307AA"/>
    <w:rsid w:val="00930EAC"/>
    <w:rsid w:val="009310BE"/>
    <w:rsid w:val="0093198C"/>
    <w:rsid w:val="00932DE2"/>
    <w:rsid w:val="00934DCF"/>
    <w:rsid w:val="009353E0"/>
    <w:rsid w:val="0094096A"/>
    <w:rsid w:val="00941BE5"/>
    <w:rsid w:val="00942191"/>
    <w:rsid w:val="00943983"/>
    <w:rsid w:val="00943B11"/>
    <w:rsid w:val="00944142"/>
    <w:rsid w:val="009443D6"/>
    <w:rsid w:val="00947C3E"/>
    <w:rsid w:val="00950093"/>
    <w:rsid w:val="009504D6"/>
    <w:rsid w:val="0095064D"/>
    <w:rsid w:val="00950A98"/>
    <w:rsid w:val="00950AE8"/>
    <w:rsid w:val="009510D3"/>
    <w:rsid w:val="0095187A"/>
    <w:rsid w:val="009537DF"/>
    <w:rsid w:val="009551E7"/>
    <w:rsid w:val="00955A78"/>
    <w:rsid w:val="00955EC5"/>
    <w:rsid w:val="009573B3"/>
    <w:rsid w:val="0096084E"/>
    <w:rsid w:val="00960878"/>
    <w:rsid w:val="00961089"/>
    <w:rsid w:val="009614F3"/>
    <w:rsid w:val="009615B2"/>
    <w:rsid w:val="00961B3B"/>
    <w:rsid w:val="00961C24"/>
    <w:rsid w:val="00962921"/>
    <w:rsid w:val="00965817"/>
    <w:rsid w:val="00966416"/>
    <w:rsid w:val="009666B7"/>
    <w:rsid w:val="00966CF1"/>
    <w:rsid w:val="009677DF"/>
    <w:rsid w:val="009700C1"/>
    <w:rsid w:val="00972022"/>
    <w:rsid w:val="009720A0"/>
    <w:rsid w:val="00972FE1"/>
    <w:rsid w:val="00974022"/>
    <w:rsid w:val="00974023"/>
    <w:rsid w:val="0097437A"/>
    <w:rsid w:val="0097673B"/>
    <w:rsid w:val="00977A85"/>
    <w:rsid w:val="00977ADF"/>
    <w:rsid w:val="00977CCF"/>
    <w:rsid w:val="00977EDF"/>
    <w:rsid w:val="0098114F"/>
    <w:rsid w:val="00981504"/>
    <w:rsid w:val="00982F8B"/>
    <w:rsid w:val="00983B6A"/>
    <w:rsid w:val="00983E8D"/>
    <w:rsid w:val="0098421D"/>
    <w:rsid w:val="009846E8"/>
    <w:rsid w:val="00985C33"/>
    <w:rsid w:val="00985CDD"/>
    <w:rsid w:val="00985E5C"/>
    <w:rsid w:val="00986062"/>
    <w:rsid w:val="009868BD"/>
    <w:rsid w:val="00987E42"/>
    <w:rsid w:val="009907CB"/>
    <w:rsid w:val="009909BD"/>
    <w:rsid w:val="00991FA7"/>
    <w:rsid w:val="00991FEB"/>
    <w:rsid w:val="00993819"/>
    <w:rsid w:val="00994544"/>
    <w:rsid w:val="009945DB"/>
    <w:rsid w:val="00994AF2"/>
    <w:rsid w:val="00994F25"/>
    <w:rsid w:val="00995402"/>
    <w:rsid w:val="009958F7"/>
    <w:rsid w:val="00996655"/>
    <w:rsid w:val="00997009"/>
    <w:rsid w:val="009A0300"/>
    <w:rsid w:val="009A059E"/>
    <w:rsid w:val="009A1164"/>
    <w:rsid w:val="009A24B4"/>
    <w:rsid w:val="009A480B"/>
    <w:rsid w:val="009A4C9A"/>
    <w:rsid w:val="009A55D0"/>
    <w:rsid w:val="009A6072"/>
    <w:rsid w:val="009A6E2B"/>
    <w:rsid w:val="009A775D"/>
    <w:rsid w:val="009B02A1"/>
    <w:rsid w:val="009B0628"/>
    <w:rsid w:val="009B1037"/>
    <w:rsid w:val="009B2483"/>
    <w:rsid w:val="009B2505"/>
    <w:rsid w:val="009B2E53"/>
    <w:rsid w:val="009B34AD"/>
    <w:rsid w:val="009B42B7"/>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67F5"/>
    <w:rsid w:val="009C721E"/>
    <w:rsid w:val="009D00A7"/>
    <w:rsid w:val="009D07A4"/>
    <w:rsid w:val="009D07B4"/>
    <w:rsid w:val="009D0C5F"/>
    <w:rsid w:val="009D109A"/>
    <w:rsid w:val="009D21DA"/>
    <w:rsid w:val="009D2394"/>
    <w:rsid w:val="009D2712"/>
    <w:rsid w:val="009D2B51"/>
    <w:rsid w:val="009D3F97"/>
    <w:rsid w:val="009D6CE0"/>
    <w:rsid w:val="009D73D3"/>
    <w:rsid w:val="009D7ED9"/>
    <w:rsid w:val="009E021D"/>
    <w:rsid w:val="009E02CE"/>
    <w:rsid w:val="009E037F"/>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A65"/>
    <w:rsid w:val="009F5CAD"/>
    <w:rsid w:val="009F74B5"/>
    <w:rsid w:val="009F7B4F"/>
    <w:rsid w:val="00A001FB"/>
    <w:rsid w:val="00A02C9A"/>
    <w:rsid w:val="00A031A5"/>
    <w:rsid w:val="00A04470"/>
    <w:rsid w:val="00A04791"/>
    <w:rsid w:val="00A04A48"/>
    <w:rsid w:val="00A06511"/>
    <w:rsid w:val="00A0670C"/>
    <w:rsid w:val="00A06CD8"/>
    <w:rsid w:val="00A06E97"/>
    <w:rsid w:val="00A07B5B"/>
    <w:rsid w:val="00A07C47"/>
    <w:rsid w:val="00A07E78"/>
    <w:rsid w:val="00A10CC3"/>
    <w:rsid w:val="00A116FA"/>
    <w:rsid w:val="00A11BB6"/>
    <w:rsid w:val="00A11E71"/>
    <w:rsid w:val="00A1476F"/>
    <w:rsid w:val="00A15595"/>
    <w:rsid w:val="00A15A0C"/>
    <w:rsid w:val="00A15E8B"/>
    <w:rsid w:val="00A1633B"/>
    <w:rsid w:val="00A16BE9"/>
    <w:rsid w:val="00A179FC"/>
    <w:rsid w:val="00A17E17"/>
    <w:rsid w:val="00A206D3"/>
    <w:rsid w:val="00A220D0"/>
    <w:rsid w:val="00A222E1"/>
    <w:rsid w:val="00A23750"/>
    <w:rsid w:val="00A23817"/>
    <w:rsid w:val="00A24676"/>
    <w:rsid w:val="00A24805"/>
    <w:rsid w:val="00A25AA5"/>
    <w:rsid w:val="00A306A9"/>
    <w:rsid w:val="00A30AFD"/>
    <w:rsid w:val="00A31EC0"/>
    <w:rsid w:val="00A322B1"/>
    <w:rsid w:val="00A3440E"/>
    <w:rsid w:val="00A366E6"/>
    <w:rsid w:val="00A36CAC"/>
    <w:rsid w:val="00A3711D"/>
    <w:rsid w:val="00A378EE"/>
    <w:rsid w:val="00A418EA"/>
    <w:rsid w:val="00A41FCB"/>
    <w:rsid w:val="00A421DD"/>
    <w:rsid w:val="00A4259E"/>
    <w:rsid w:val="00A428B4"/>
    <w:rsid w:val="00A42960"/>
    <w:rsid w:val="00A43698"/>
    <w:rsid w:val="00A4445C"/>
    <w:rsid w:val="00A507FD"/>
    <w:rsid w:val="00A50E81"/>
    <w:rsid w:val="00A51B4D"/>
    <w:rsid w:val="00A51F8C"/>
    <w:rsid w:val="00A53859"/>
    <w:rsid w:val="00A53B8A"/>
    <w:rsid w:val="00A53ED7"/>
    <w:rsid w:val="00A5550F"/>
    <w:rsid w:val="00A557CA"/>
    <w:rsid w:val="00A5595A"/>
    <w:rsid w:val="00A574C4"/>
    <w:rsid w:val="00A60607"/>
    <w:rsid w:val="00A61FB1"/>
    <w:rsid w:val="00A633D7"/>
    <w:rsid w:val="00A63F40"/>
    <w:rsid w:val="00A6413B"/>
    <w:rsid w:val="00A64C0A"/>
    <w:rsid w:val="00A64E2D"/>
    <w:rsid w:val="00A65C97"/>
    <w:rsid w:val="00A669AA"/>
    <w:rsid w:val="00A6726D"/>
    <w:rsid w:val="00A67798"/>
    <w:rsid w:val="00A678AA"/>
    <w:rsid w:val="00A70118"/>
    <w:rsid w:val="00A70FDF"/>
    <w:rsid w:val="00A719B8"/>
    <w:rsid w:val="00A71E2F"/>
    <w:rsid w:val="00A721D9"/>
    <w:rsid w:val="00A7223C"/>
    <w:rsid w:val="00A722A6"/>
    <w:rsid w:val="00A728B6"/>
    <w:rsid w:val="00A749CF"/>
    <w:rsid w:val="00A754B1"/>
    <w:rsid w:val="00A75F5A"/>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A51"/>
    <w:rsid w:val="00A92D38"/>
    <w:rsid w:val="00A9365C"/>
    <w:rsid w:val="00A94C10"/>
    <w:rsid w:val="00A950DC"/>
    <w:rsid w:val="00A95933"/>
    <w:rsid w:val="00AA0155"/>
    <w:rsid w:val="00AA0397"/>
    <w:rsid w:val="00AA0982"/>
    <w:rsid w:val="00AA1317"/>
    <w:rsid w:val="00AA3B12"/>
    <w:rsid w:val="00AA3C25"/>
    <w:rsid w:val="00AA44AF"/>
    <w:rsid w:val="00AA4CA8"/>
    <w:rsid w:val="00AA4F43"/>
    <w:rsid w:val="00AA56C1"/>
    <w:rsid w:val="00AA7072"/>
    <w:rsid w:val="00AB1093"/>
    <w:rsid w:val="00AB1389"/>
    <w:rsid w:val="00AB40D5"/>
    <w:rsid w:val="00AB44C6"/>
    <w:rsid w:val="00AB4B10"/>
    <w:rsid w:val="00AB4B92"/>
    <w:rsid w:val="00AB54CD"/>
    <w:rsid w:val="00AB6E19"/>
    <w:rsid w:val="00AB7D33"/>
    <w:rsid w:val="00AC0CDE"/>
    <w:rsid w:val="00AC0E67"/>
    <w:rsid w:val="00AC1FAA"/>
    <w:rsid w:val="00AC3345"/>
    <w:rsid w:val="00AC36A9"/>
    <w:rsid w:val="00AC4A89"/>
    <w:rsid w:val="00AC4BC6"/>
    <w:rsid w:val="00AC504C"/>
    <w:rsid w:val="00AC598E"/>
    <w:rsid w:val="00AC7029"/>
    <w:rsid w:val="00AC792B"/>
    <w:rsid w:val="00AC7E15"/>
    <w:rsid w:val="00AD1467"/>
    <w:rsid w:val="00AD1A43"/>
    <w:rsid w:val="00AD1CDF"/>
    <w:rsid w:val="00AD2157"/>
    <w:rsid w:val="00AD34E8"/>
    <w:rsid w:val="00AD3BE1"/>
    <w:rsid w:val="00AD3D02"/>
    <w:rsid w:val="00AD4059"/>
    <w:rsid w:val="00AD413C"/>
    <w:rsid w:val="00AD4A5F"/>
    <w:rsid w:val="00AD5529"/>
    <w:rsid w:val="00AD55CB"/>
    <w:rsid w:val="00AD5DC4"/>
    <w:rsid w:val="00AD6328"/>
    <w:rsid w:val="00AD638A"/>
    <w:rsid w:val="00AD745D"/>
    <w:rsid w:val="00AD7EC7"/>
    <w:rsid w:val="00AE021E"/>
    <w:rsid w:val="00AE04C5"/>
    <w:rsid w:val="00AE0817"/>
    <w:rsid w:val="00AE0AB7"/>
    <w:rsid w:val="00AE0C7E"/>
    <w:rsid w:val="00AE1122"/>
    <w:rsid w:val="00AE1854"/>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7D5"/>
    <w:rsid w:val="00B03EB0"/>
    <w:rsid w:val="00B05B0E"/>
    <w:rsid w:val="00B05B10"/>
    <w:rsid w:val="00B079C4"/>
    <w:rsid w:val="00B07C98"/>
    <w:rsid w:val="00B10F1F"/>
    <w:rsid w:val="00B1173C"/>
    <w:rsid w:val="00B11CC7"/>
    <w:rsid w:val="00B134D5"/>
    <w:rsid w:val="00B14D07"/>
    <w:rsid w:val="00B15375"/>
    <w:rsid w:val="00B16FC8"/>
    <w:rsid w:val="00B17034"/>
    <w:rsid w:val="00B17B2D"/>
    <w:rsid w:val="00B200D2"/>
    <w:rsid w:val="00B20478"/>
    <w:rsid w:val="00B20717"/>
    <w:rsid w:val="00B21184"/>
    <w:rsid w:val="00B21B75"/>
    <w:rsid w:val="00B23413"/>
    <w:rsid w:val="00B23D21"/>
    <w:rsid w:val="00B24E8D"/>
    <w:rsid w:val="00B255F8"/>
    <w:rsid w:val="00B2642E"/>
    <w:rsid w:val="00B26D01"/>
    <w:rsid w:val="00B2736F"/>
    <w:rsid w:val="00B275F7"/>
    <w:rsid w:val="00B302CA"/>
    <w:rsid w:val="00B30E5F"/>
    <w:rsid w:val="00B316D0"/>
    <w:rsid w:val="00B34959"/>
    <w:rsid w:val="00B34DA0"/>
    <w:rsid w:val="00B357D5"/>
    <w:rsid w:val="00B36200"/>
    <w:rsid w:val="00B36643"/>
    <w:rsid w:val="00B37EA1"/>
    <w:rsid w:val="00B417E8"/>
    <w:rsid w:val="00B41853"/>
    <w:rsid w:val="00B418C1"/>
    <w:rsid w:val="00B41FB3"/>
    <w:rsid w:val="00B43394"/>
    <w:rsid w:val="00B44E65"/>
    <w:rsid w:val="00B45498"/>
    <w:rsid w:val="00B4595E"/>
    <w:rsid w:val="00B45C73"/>
    <w:rsid w:val="00B45C91"/>
    <w:rsid w:val="00B46A63"/>
    <w:rsid w:val="00B472F9"/>
    <w:rsid w:val="00B47B1E"/>
    <w:rsid w:val="00B504CB"/>
    <w:rsid w:val="00B50AB7"/>
    <w:rsid w:val="00B51674"/>
    <w:rsid w:val="00B51898"/>
    <w:rsid w:val="00B51F38"/>
    <w:rsid w:val="00B5212C"/>
    <w:rsid w:val="00B52A0C"/>
    <w:rsid w:val="00B53DB8"/>
    <w:rsid w:val="00B5407D"/>
    <w:rsid w:val="00B54D7C"/>
    <w:rsid w:val="00B554EF"/>
    <w:rsid w:val="00B556AC"/>
    <w:rsid w:val="00B56F13"/>
    <w:rsid w:val="00B61339"/>
    <w:rsid w:val="00B618C6"/>
    <w:rsid w:val="00B623D8"/>
    <w:rsid w:val="00B62B1B"/>
    <w:rsid w:val="00B636C4"/>
    <w:rsid w:val="00B63E40"/>
    <w:rsid w:val="00B6403A"/>
    <w:rsid w:val="00B64D84"/>
    <w:rsid w:val="00B65AB8"/>
    <w:rsid w:val="00B662EC"/>
    <w:rsid w:val="00B672DB"/>
    <w:rsid w:val="00B70457"/>
    <w:rsid w:val="00B70E38"/>
    <w:rsid w:val="00B71564"/>
    <w:rsid w:val="00B717C1"/>
    <w:rsid w:val="00B723E8"/>
    <w:rsid w:val="00B72727"/>
    <w:rsid w:val="00B72FCF"/>
    <w:rsid w:val="00B7312C"/>
    <w:rsid w:val="00B73161"/>
    <w:rsid w:val="00B75B9F"/>
    <w:rsid w:val="00B765F7"/>
    <w:rsid w:val="00B76AAA"/>
    <w:rsid w:val="00B77A01"/>
    <w:rsid w:val="00B77DA8"/>
    <w:rsid w:val="00B819DC"/>
    <w:rsid w:val="00B82441"/>
    <w:rsid w:val="00B83B9D"/>
    <w:rsid w:val="00B83CF0"/>
    <w:rsid w:val="00B842F3"/>
    <w:rsid w:val="00B8492B"/>
    <w:rsid w:val="00B863FA"/>
    <w:rsid w:val="00B86C57"/>
    <w:rsid w:val="00B87408"/>
    <w:rsid w:val="00B8787A"/>
    <w:rsid w:val="00B87913"/>
    <w:rsid w:val="00B9011A"/>
    <w:rsid w:val="00B90A49"/>
    <w:rsid w:val="00B912F4"/>
    <w:rsid w:val="00B916E7"/>
    <w:rsid w:val="00B920B8"/>
    <w:rsid w:val="00B92B7D"/>
    <w:rsid w:val="00B92D07"/>
    <w:rsid w:val="00B930D4"/>
    <w:rsid w:val="00B93978"/>
    <w:rsid w:val="00B9649F"/>
    <w:rsid w:val="00B96941"/>
    <w:rsid w:val="00B97A62"/>
    <w:rsid w:val="00B97E16"/>
    <w:rsid w:val="00BA1081"/>
    <w:rsid w:val="00BA20A0"/>
    <w:rsid w:val="00BA258A"/>
    <w:rsid w:val="00BA2A3A"/>
    <w:rsid w:val="00BA3003"/>
    <w:rsid w:val="00BA3489"/>
    <w:rsid w:val="00BA351C"/>
    <w:rsid w:val="00BA3732"/>
    <w:rsid w:val="00BA393B"/>
    <w:rsid w:val="00BA46D7"/>
    <w:rsid w:val="00BA5505"/>
    <w:rsid w:val="00BA5BF6"/>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68BB"/>
    <w:rsid w:val="00BC77B3"/>
    <w:rsid w:val="00BD0118"/>
    <w:rsid w:val="00BD0D46"/>
    <w:rsid w:val="00BD1069"/>
    <w:rsid w:val="00BD1B32"/>
    <w:rsid w:val="00BD2F28"/>
    <w:rsid w:val="00BD3A58"/>
    <w:rsid w:val="00BD3B2F"/>
    <w:rsid w:val="00BD3C7A"/>
    <w:rsid w:val="00BD4055"/>
    <w:rsid w:val="00BD4558"/>
    <w:rsid w:val="00BD57FE"/>
    <w:rsid w:val="00BE1E1C"/>
    <w:rsid w:val="00BE1EED"/>
    <w:rsid w:val="00BE206F"/>
    <w:rsid w:val="00BE2E67"/>
    <w:rsid w:val="00BE323C"/>
    <w:rsid w:val="00BE33CA"/>
    <w:rsid w:val="00BE55FC"/>
    <w:rsid w:val="00BE7E0C"/>
    <w:rsid w:val="00BF0EE4"/>
    <w:rsid w:val="00BF0F5A"/>
    <w:rsid w:val="00BF170B"/>
    <w:rsid w:val="00BF1853"/>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CFD"/>
    <w:rsid w:val="00C10F7B"/>
    <w:rsid w:val="00C11193"/>
    <w:rsid w:val="00C11860"/>
    <w:rsid w:val="00C1265F"/>
    <w:rsid w:val="00C13095"/>
    <w:rsid w:val="00C138F8"/>
    <w:rsid w:val="00C13E3C"/>
    <w:rsid w:val="00C14210"/>
    <w:rsid w:val="00C17126"/>
    <w:rsid w:val="00C17AF9"/>
    <w:rsid w:val="00C207A2"/>
    <w:rsid w:val="00C20D1F"/>
    <w:rsid w:val="00C2228B"/>
    <w:rsid w:val="00C230BF"/>
    <w:rsid w:val="00C23BA5"/>
    <w:rsid w:val="00C23CE0"/>
    <w:rsid w:val="00C244DD"/>
    <w:rsid w:val="00C2482F"/>
    <w:rsid w:val="00C24ACF"/>
    <w:rsid w:val="00C25B36"/>
    <w:rsid w:val="00C2736C"/>
    <w:rsid w:val="00C27B99"/>
    <w:rsid w:val="00C3016D"/>
    <w:rsid w:val="00C3079F"/>
    <w:rsid w:val="00C318D8"/>
    <w:rsid w:val="00C32373"/>
    <w:rsid w:val="00C33DDB"/>
    <w:rsid w:val="00C3487C"/>
    <w:rsid w:val="00C35024"/>
    <w:rsid w:val="00C36199"/>
    <w:rsid w:val="00C37070"/>
    <w:rsid w:val="00C37447"/>
    <w:rsid w:val="00C3797C"/>
    <w:rsid w:val="00C413F6"/>
    <w:rsid w:val="00C4204D"/>
    <w:rsid w:val="00C42116"/>
    <w:rsid w:val="00C42941"/>
    <w:rsid w:val="00C43169"/>
    <w:rsid w:val="00C43D43"/>
    <w:rsid w:val="00C44061"/>
    <w:rsid w:val="00C469CC"/>
    <w:rsid w:val="00C46C4F"/>
    <w:rsid w:val="00C46D18"/>
    <w:rsid w:val="00C5009C"/>
    <w:rsid w:val="00C5063B"/>
    <w:rsid w:val="00C508D2"/>
    <w:rsid w:val="00C51B52"/>
    <w:rsid w:val="00C535EF"/>
    <w:rsid w:val="00C53D95"/>
    <w:rsid w:val="00C54882"/>
    <w:rsid w:val="00C54FB9"/>
    <w:rsid w:val="00C55B4D"/>
    <w:rsid w:val="00C56380"/>
    <w:rsid w:val="00C56922"/>
    <w:rsid w:val="00C5755A"/>
    <w:rsid w:val="00C60D9A"/>
    <w:rsid w:val="00C61F19"/>
    <w:rsid w:val="00C6261F"/>
    <w:rsid w:val="00C62B05"/>
    <w:rsid w:val="00C6337D"/>
    <w:rsid w:val="00C64659"/>
    <w:rsid w:val="00C6725E"/>
    <w:rsid w:val="00C724B2"/>
    <w:rsid w:val="00C72B2E"/>
    <w:rsid w:val="00C72D1E"/>
    <w:rsid w:val="00C73132"/>
    <w:rsid w:val="00C7495C"/>
    <w:rsid w:val="00C74CC8"/>
    <w:rsid w:val="00C7661A"/>
    <w:rsid w:val="00C767A9"/>
    <w:rsid w:val="00C768E0"/>
    <w:rsid w:val="00C770F2"/>
    <w:rsid w:val="00C80D70"/>
    <w:rsid w:val="00C80E17"/>
    <w:rsid w:val="00C811EC"/>
    <w:rsid w:val="00C816E1"/>
    <w:rsid w:val="00C8190B"/>
    <w:rsid w:val="00C82517"/>
    <w:rsid w:val="00C8306B"/>
    <w:rsid w:val="00C83394"/>
    <w:rsid w:val="00C83B5B"/>
    <w:rsid w:val="00C84F12"/>
    <w:rsid w:val="00C869F6"/>
    <w:rsid w:val="00C913DF"/>
    <w:rsid w:val="00C916FA"/>
    <w:rsid w:val="00C91B15"/>
    <w:rsid w:val="00C91BCE"/>
    <w:rsid w:val="00C91F0B"/>
    <w:rsid w:val="00C92B0A"/>
    <w:rsid w:val="00C92E17"/>
    <w:rsid w:val="00C93141"/>
    <w:rsid w:val="00C9354B"/>
    <w:rsid w:val="00C93BD9"/>
    <w:rsid w:val="00C95854"/>
    <w:rsid w:val="00C962B7"/>
    <w:rsid w:val="00C9636D"/>
    <w:rsid w:val="00C974AF"/>
    <w:rsid w:val="00CA08C4"/>
    <w:rsid w:val="00CA1AEE"/>
    <w:rsid w:val="00CA1B75"/>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3E0B"/>
    <w:rsid w:val="00CB3E11"/>
    <w:rsid w:val="00CB433E"/>
    <w:rsid w:val="00CB4DCB"/>
    <w:rsid w:val="00CB53C4"/>
    <w:rsid w:val="00CB55B5"/>
    <w:rsid w:val="00CB589A"/>
    <w:rsid w:val="00CB6E1E"/>
    <w:rsid w:val="00CB6ECC"/>
    <w:rsid w:val="00CB7666"/>
    <w:rsid w:val="00CB7721"/>
    <w:rsid w:val="00CC3671"/>
    <w:rsid w:val="00CC45E1"/>
    <w:rsid w:val="00CC4F1F"/>
    <w:rsid w:val="00CC5145"/>
    <w:rsid w:val="00CC5723"/>
    <w:rsid w:val="00CC6CFF"/>
    <w:rsid w:val="00CC79D6"/>
    <w:rsid w:val="00CD07A9"/>
    <w:rsid w:val="00CD0808"/>
    <w:rsid w:val="00CD1FA1"/>
    <w:rsid w:val="00CD2245"/>
    <w:rsid w:val="00CD22B0"/>
    <w:rsid w:val="00CD3A84"/>
    <w:rsid w:val="00CD434E"/>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0BE"/>
    <w:rsid w:val="00CE5B87"/>
    <w:rsid w:val="00CE5E6A"/>
    <w:rsid w:val="00CE6140"/>
    <w:rsid w:val="00CF0339"/>
    <w:rsid w:val="00CF19D7"/>
    <w:rsid w:val="00CF19FD"/>
    <w:rsid w:val="00CF28F8"/>
    <w:rsid w:val="00CF304B"/>
    <w:rsid w:val="00CF3456"/>
    <w:rsid w:val="00CF3A62"/>
    <w:rsid w:val="00CF3A80"/>
    <w:rsid w:val="00CF42B9"/>
    <w:rsid w:val="00CF4DE7"/>
    <w:rsid w:val="00CF5791"/>
    <w:rsid w:val="00CF5E2A"/>
    <w:rsid w:val="00CF5FC4"/>
    <w:rsid w:val="00CF6AD8"/>
    <w:rsid w:val="00CF6C56"/>
    <w:rsid w:val="00CF7DDA"/>
    <w:rsid w:val="00D00A1F"/>
    <w:rsid w:val="00D00D8C"/>
    <w:rsid w:val="00D00EFB"/>
    <w:rsid w:val="00D01481"/>
    <w:rsid w:val="00D0162A"/>
    <w:rsid w:val="00D0176A"/>
    <w:rsid w:val="00D021B7"/>
    <w:rsid w:val="00D02500"/>
    <w:rsid w:val="00D03667"/>
    <w:rsid w:val="00D05CAB"/>
    <w:rsid w:val="00D05E76"/>
    <w:rsid w:val="00D060B7"/>
    <w:rsid w:val="00D078F6"/>
    <w:rsid w:val="00D07D74"/>
    <w:rsid w:val="00D10168"/>
    <w:rsid w:val="00D10678"/>
    <w:rsid w:val="00D10F0A"/>
    <w:rsid w:val="00D11391"/>
    <w:rsid w:val="00D1183E"/>
    <w:rsid w:val="00D134D8"/>
    <w:rsid w:val="00D13C45"/>
    <w:rsid w:val="00D14837"/>
    <w:rsid w:val="00D14972"/>
    <w:rsid w:val="00D14C84"/>
    <w:rsid w:val="00D160D5"/>
    <w:rsid w:val="00D163B2"/>
    <w:rsid w:val="00D16DE4"/>
    <w:rsid w:val="00D17AB8"/>
    <w:rsid w:val="00D17DCA"/>
    <w:rsid w:val="00D20533"/>
    <w:rsid w:val="00D20DE5"/>
    <w:rsid w:val="00D2173C"/>
    <w:rsid w:val="00D228C6"/>
    <w:rsid w:val="00D22A7A"/>
    <w:rsid w:val="00D22DF6"/>
    <w:rsid w:val="00D2420B"/>
    <w:rsid w:val="00D2421E"/>
    <w:rsid w:val="00D245C2"/>
    <w:rsid w:val="00D25A9F"/>
    <w:rsid w:val="00D25BF7"/>
    <w:rsid w:val="00D263D9"/>
    <w:rsid w:val="00D26486"/>
    <w:rsid w:val="00D27A27"/>
    <w:rsid w:val="00D3031B"/>
    <w:rsid w:val="00D30555"/>
    <w:rsid w:val="00D30D05"/>
    <w:rsid w:val="00D31B58"/>
    <w:rsid w:val="00D320B3"/>
    <w:rsid w:val="00D33843"/>
    <w:rsid w:val="00D338B9"/>
    <w:rsid w:val="00D33993"/>
    <w:rsid w:val="00D33C44"/>
    <w:rsid w:val="00D345D5"/>
    <w:rsid w:val="00D36AB7"/>
    <w:rsid w:val="00D36DF6"/>
    <w:rsid w:val="00D378A8"/>
    <w:rsid w:val="00D40F5C"/>
    <w:rsid w:val="00D41265"/>
    <w:rsid w:val="00D419A7"/>
    <w:rsid w:val="00D4408A"/>
    <w:rsid w:val="00D44B34"/>
    <w:rsid w:val="00D4670D"/>
    <w:rsid w:val="00D47A91"/>
    <w:rsid w:val="00D47B7F"/>
    <w:rsid w:val="00D47D86"/>
    <w:rsid w:val="00D5011E"/>
    <w:rsid w:val="00D50406"/>
    <w:rsid w:val="00D51022"/>
    <w:rsid w:val="00D5153A"/>
    <w:rsid w:val="00D52BBC"/>
    <w:rsid w:val="00D53C9A"/>
    <w:rsid w:val="00D53F73"/>
    <w:rsid w:val="00D544FC"/>
    <w:rsid w:val="00D56AFA"/>
    <w:rsid w:val="00D60597"/>
    <w:rsid w:val="00D609B8"/>
    <w:rsid w:val="00D60FCA"/>
    <w:rsid w:val="00D62A90"/>
    <w:rsid w:val="00D6314A"/>
    <w:rsid w:val="00D63319"/>
    <w:rsid w:val="00D63BCB"/>
    <w:rsid w:val="00D67181"/>
    <w:rsid w:val="00D672CE"/>
    <w:rsid w:val="00D70CE3"/>
    <w:rsid w:val="00D719A0"/>
    <w:rsid w:val="00D7391D"/>
    <w:rsid w:val="00D74B28"/>
    <w:rsid w:val="00D74C67"/>
    <w:rsid w:val="00D75306"/>
    <w:rsid w:val="00D76BF7"/>
    <w:rsid w:val="00D779B3"/>
    <w:rsid w:val="00D77D55"/>
    <w:rsid w:val="00D77E93"/>
    <w:rsid w:val="00D803B7"/>
    <w:rsid w:val="00D8075C"/>
    <w:rsid w:val="00D82736"/>
    <w:rsid w:val="00D82BF7"/>
    <w:rsid w:val="00D837BC"/>
    <w:rsid w:val="00D84F53"/>
    <w:rsid w:val="00D86FF7"/>
    <w:rsid w:val="00D87231"/>
    <w:rsid w:val="00D87D39"/>
    <w:rsid w:val="00D91B74"/>
    <w:rsid w:val="00D92D10"/>
    <w:rsid w:val="00D93430"/>
    <w:rsid w:val="00D93838"/>
    <w:rsid w:val="00D93B45"/>
    <w:rsid w:val="00D940B3"/>
    <w:rsid w:val="00D944AC"/>
    <w:rsid w:val="00D94563"/>
    <w:rsid w:val="00D95231"/>
    <w:rsid w:val="00D96454"/>
    <w:rsid w:val="00D96959"/>
    <w:rsid w:val="00D9720B"/>
    <w:rsid w:val="00DA016E"/>
    <w:rsid w:val="00DA0B74"/>
    <w:rsid w:val="00DA152A"/>
    <w:rsid w:val="00DA26A9"/>
    <w:rsid w:val="00DA306F"/>
    <w:rsid w:val="00DA38F1"/>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884"/>
    <w:rsid w:val="00DB3367"/>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C7699"/>
    <w:rsid w:val="00DD0983"/>
    <w:rsid w:val="00DD0C5D"/>
    <w:rsid w:val="00DD1A10"/>
    <w:rsid w:val="00DD1FF1"/>
    <w:rsid w:val="00DD24A2"/>
    <w:rsid w:val="00DD2FB3"/>
    <w:rsid w:val="00DD4468"/>
    <w:rsid w:val="00DD4E22"/>
    <w:rsid w:val="00DD582E"/>
    <w:rsid w:val="00DD6826"/>
    <w:rsid w:val="00DD692F"/>
    <w:rsid w:val="00DE03DA"/>
    <w:rsid w:val="00DE16B5"/>
    <w:rsid w:val="00DE1A55"/>
    <w:rsid w:val="00DE1D79"/>
    <w:rsid w:val="00DE1E54"/>
    <w:rsid w:val="00DE4182"/>
    <w:rsid w:val="00DE4773"/>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792C"/>
    <w:rsid w:val="00E07B78"/>
    <w:rsid w:val="00E07E50"/>
    <w:rsid w:val="00E1039B"/>
    <w:rsid w:val="00E108F7"/>
    <w:rsid w:val="00E10A65"/>
    <w:rsid w:val="00E10B91"/>
    <w:rsid w:val="00E11D8B"/>
    <w:rsid w:val="00E1215C"/>
    <w:rsid w:val="00E12A24"/>
    <w:rsid w:val="00E12B46"/>
    <w:rsid w:val="00E136EE"/>
    <w:rsid w:val="00E13CBA"/>
    <w:rsid w:val="00E1469F"/>
    <w:rsid w:val="00E15429"/>
    <w:rsid w:val="00E156FE"/>
    <w:rsid w:val="00E16328"/>
    <w:rsid w:val="00E20D60"/>
    <w:rsid w:val="00E20E29"/>
    <w:rsid w:val="00E21195"/>
    <w:rsid w:val="00E216FF"/>
    <w:rsid w:val="00E21A37"/>
    <w:rsid w:val="00E21D30"/>
    <w:rsid w:val="00E2216A"/>
    <w:rsid w:val="00E2271D"/>
    <w:rsid w:val="00E232AE"/>
    <w:rsid w:val="00E247B0"/>
    <w:rsid w:val="00E24A96"/>
    <w:rsid w:val="00E24FC7"/>
    <w:rsid w:val="00E25B73"/>
    <w:rsid w:val="00E2633A"/>
    <w:rsid w:val="00E263B0"/>
    <w:rsid w:val="00E27B60"/>
    <w:rsid w:val="00E3020F"/>
    <w:rsid w:val="00E303EC"/>
    <w:rsid w:val="00E303F3"/>
    <w:rsid w:val="00E30CA0"/>
    <w:rsid w:val="00E30E97"/>
    <w:rsid w:val="00E3154F"/>
    <w:rsid w:val="00E31B5C"/>
    <w:rsid w:val="00E31BCA"/>
    <w:rsid w:val="00E329BF"/>
    <w:rsid w:val="00E3398C"/>
    <w:rsid w:val="00E347A7"/>
    <w:rsid w:val="00E34931"/>
    <w:rsid w:val="00E34CF0"/>
    <w:rsid w:val="00E35115"/>
    <w:rsid w:val="00E353F0"/>
    <w:rsid w:val="00E374FD"/>
    <w:rsid w:val="00E37BA1"/>
    <w:rsid w:val="00E41EAD"/>
    <w:rsid w:val="00E42C72"/>
    <w:rsid w:val="00E42D3D"/>
    <w:rsid w:val="00E442FC"/>
    <w:rsid w:val="00E45D9B"/>
    <w:rsid w:val="00E46797"/>
    <w:rsid w:val="00E47237"/>
    <w:rsid w:val="00E47689"/>
    <w:rsid w:val="00E50DC3"/>
    <w:rsid w:val="00E51152"/>
    <w:rsid w:val="00E513CA"/>
    <w:rsid w:val="00E51A1A"/>
    <w:rsid w:val="00E521F7"/>
    <w:rsid w:val="00E52474"/>
    <w:rsid w:val="00E529CC"/>
    <w:rsid w:val="00E52C7A"/>
    <w:rsid w:val="00E54CC1"/>
    <w:rsid w:val="00E554E5"/>
    <w:rsid w:val="00E564F0"/>
    <w:rsid w:val="00E5726D"/>
    <w:rsid w:val="00E573FE"/>
    <w:rsid w:val="00E5753F"/>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48C5"/>
    <w:rsid w:val="00E75157"/>
    <w:rsid w:val="00E75496"/>
    <w:rsid w:val="00E81202"/>
    <w:rsid w:val="00E82169"/>
    <w:rsid w:val="00E83318"/>
    <w:rsid w:val="00E83B21"/>
    <w:rsid w:val="00E84FF5"/>
    <w:rsid w:val="00E8530A"/>
    <w:rsid w:val="00E85590"/>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79"/>
    <w:rsid w:val="00EA14D9"/>
    <w:rsid w:val="00EA1674"/>
    <w:rsid w:val="00EA1E6C"/>
    <w:rsid w:val="00EA262D"/>
    <w:rsid w:val="00EA276A"/>
    <w:rsid w:val="00EA2B48"/>
    <w:rsid w:val="00EA2D48"/>
    <w:rsid w:val="00EA30AA"/>
    <w:rsid w:val="00EA4E8A"/>
    <w:rsid w:val="00EA566E"/>
    <w:rsid w:val="00EA56A3"/>
    <w:rsid w:val="00EA59C4"/>
    <w:rsid w:val="00EA5DF6"/>
    <w:rsid w:val="00EA72E8"/>
    <w:rsid w:val="00EA73AE"/>
    <w:rsid w:val="00EA756A"/>
    <w:rsid w:val="00EA79A7"/>
    <w:rsid w:val="00EB15AC"/>
    <w:rsid w:val="00EB177D"/>
    <w:rsid w:val="00EB1F2F"/>
    <w:rsid w:val="00EB334D"/>
    <w:rsid w:val="00EB372D"/>
    <w:rsid w:val="00EB5635"/>
    <w:rsid w:val="00EB58A9"/>
    <w:rsid w:val="00EB600D"/>
    <w:rsid w:val="00EC06CB"/>
    <w:rsid w:val="00EC1668"/>
    <w:rsid w:val="00EC171E"/>
    <w:rsid w:val="00EC179E"/>
    <w:rsid w:val="00EC1CE5"/>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695"/>
    <w:rsid w:val="00ED3DD6"/>
    <w:rsid w:val="00ED4294"/>
    <w:rsid w:val="00ED45E8"/>
    <w:rsid w:val="00ED47DE"/>
    <w:rsid w:val="00ED4B6C"/>
    <w:rsid w:val="00ED4C5B"/>
    <w:rsid w:val="00ED52AC"/>
    <w:rsid w:val="00ED5461"/>
    <w:rsid w:val="00ED5980"/>
    <w:rsid w:val="00ED59EE"/>
    <w:rsid w:val="00ED5A81"/>
    <w:rsid w:val="00ED5E00"/>
    <w:rsid w:val="00ED6136"/>
    <w:rsid w:val="00ED66B7"/>
    <w:rsid w:val="00ED691D"/>
    <w:rsid w:val="00ED6B58"/>
    <w:rsid w:val="00ED7C34"/>
    <w:rsid w:val="00EE20BB"/>
    <w:rsid w:val="00EE3D65"/>
    <w:rsid w:val="00EE3DA2"/>
    <w:rsid w:val="00EE48AC"/>
    <w:rsid w:val="00EE4CDB"/>
    <w:rsid w:val="00EE5CA2"/>
    <w:rsid w:val="00EE5D3D"/>
    <w:rsid w:val="00EE5DEF"/>
    <w:rsid w:val="00EE60C3"/>
    <w:rsid w:val="00EE6B44"/>
    <w:rsid w:val="00EE7E7C"/>
    <w:rsid w:val="00EF053C"/>
    <w:rsid w:val="00EF18BB"/>
    <w:rsid w:val="00EF199E"/>
    <w:rsid w:val="00EF1CDD"/>
    <w:rsid w:val="00EF1E5D"/>
    <w:rsid w:val="00EF2818"/>
    <w:rsid w:val="00EF3163"/>
    <w:rsid w:val="00EF40C7"/>
    <w:rsid w:val="00EF4801"/>
    <w:rsid w:val="00EF4C04"/>
    <w:rsid w:val="00EF4D83"/>
    <w:rsid w:val="00EF57EA"/>
    <w:rsid w:val="00EF6D0C"/>
    <w:rsid w:val="00EF6F6E"/>
    <w:rsid w:val="00EF71B6"/>
    <w:rsid w:val="00F00120"/>
    <w:rsid w:val="00F0155C"/>
    <w:rsid w:val="00F01900"/>
    <w:rsid w:val="00F01A59"/>
    <w:rsid w:val="00F01E49"/>
    <w:rsid w:val="00F03D02"/>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1F42"/>
    <w:rsid w:val="00F22490"/>
    <w:rsid w:val="00F225C4"/>
    <w:rsid w:val="00F22E0C"/>
    <w:rsid w:val="00F23763"/>
    <w:rsid w:val="00F238C0"/>
    <w:rsid w:val="00F2402B"/>
    <w:rsid w:val="00F253E1"/>
    <w:rsid w:val="00F253FD"/>
    <w:rsid w:val="00F25B8F"/>
    <w:rsid w:val="00F2603E"/>
    <w:rsid w:val="00F279BC"/>
    <w:rsid w:val="00F307D7"/>
    <w:rsid w:val="00F3097B"/>
    <w:rsid w:val="00F30A80"/>
    <w:rsid w:val="00F30E98"/>
    <w:rsid w:val="00F327DB"/>
    <w:rsid w:val="00F3341E"/>
    <w:rsid w:val="00F34F97"/>
    <w:rsid w:val="00F362DC"/>
    <w:rsid w:val="00F363C3"/>
    <w:rsid w:val="00F3674A"/>
    <w:rsid w:val="00F374B2"/>
    <w:rsid w:val="00F37735"/>
    <w:rsid w:val="00F420E2"/>
    <w:rsid w:val="00F43146"/>
    <w:rsid w:val="00F436BF"/>
    <w:rsid w:val="00F442F7"/>
    <w:rsid w:val="00F4444A"/>
    <w:rsid w:val="00F4603F"/>
    <w:rsid w:val="00F46ABA"/>
    <w:rsid w:val="00F47261"/>
    <w:rsid w:val="00F479C9"/>
    <w:rsid w:val="00F50C91"/>
    <w:rsid w:val="00F50FE2"/>
    <w:rsid w:val="00F514CE"/>
    <w:rsid w:val="00F51812"/>
    <w:rsid w:val="00F5314E"/>
    <w:rsid w:val="00F532FE"/>
    <w:rsid w:val="00F55D7D"/>
    <w:rsid w:val="00F56029"/>
    <w:rsid w:val="00F5607F"/>
    <w:rsid w:val="00F561CB"/>
    <w:rsid w:val="00F574DA"/>
    <w:rsid w:val="00F577BF"/>
    <w:rsid w:val="00F603D3"/>
    <w:rsid w:val="00F60744"/>
    <w:rsid w:val="00F633F4"/>
    <w:rsid w:val="00F6359C"/>
    <w:rsid w:val="00F635A0"/>
    <w:rsid w:val="00F652C8"/>
    <w:rsid w:val="00F657C2"/>
    <w:rsid w:val="00F678DB"/>
    <w:rsid w:val="00F67B31"/>
    <w:rsid w:val="00F67CE1"/>
    <w:rsid w:val="00F70EB8"/>
    <w:rsid w:val="00F716E3"/>
    <w:rsid w:val="00F71E96"/>
    <w:rsid w:val="00F72BAC"/>
    <w:rsid w:val="00F73424"/>
    <w:rsid w:val="00F737D9"/>
    <w:rsid w:val="00F75076"/>
    <w:rsid w:val="00F75680"/>
    <w:rsid w:val="00F76512"/>
    <w:rsid w:val="00F76763"/>
    <w:rsid w:val="00F76831"/>
    <w:rsid w:val="00F7784D"/>
    <w:rsid w:val="00F808A4"/>
    <w:rsid w:val="00F81255"/>
    <w:rsid w:val="00F8146A"/>
    <w:rsid w:val="00F81B20"/>
    <w:rsid w:val="00F82598"/>
    <w:rsid w:val="00F82EAF"/>
    <w:rsid w:val="00F84F48"/>
    <w:rsid w:val="00F85DA2"/>
    <w:rsid w:val="00F87857"/>
    <w:rsid w:val="00F87C1D"/>
    <w:rsid w:val="00F87C4B"/>
    <w:rsid w:val="00F90457"/>
    <w:rsid w:val="00F918A7"/>
    <w:rsid w:val="00F92D85"/>
    <w:rsid w:val="00F933D2"/>
    <w:rsid w:val="00F93EAC"/>
    <w:rsid w:val="00F946F2"/>
    <w:rsid w:val="00F95D4B"/>
    <w:rsid w:val="00F9609E"/>
    <w:rsid w:val="00FA0120"/>
    <w:rsid w:val="00FA2BFC"/>
    <w:rsid w:val="00FA3401"/>
    <w:rsid w:val="00FA44FF"/>
    <w:rsid w:val="00FA45A4"/>
    <w:rsid w:val="00FA461E"/>
    <w:rsid w:val="00FA4AEF"/>
    <w:rsid w:val="00FA5C54"/>
    <w:rsid w:val="00FA6030"/>
    <w:rsid w:val="00FA789F"/>
    <w:rsid w:val="00FB03A1"/>
    <w:rsid w:val="00FB0826"/>
    <w:rsid w:val="00FB0A4B"/>
    <w:rsid w:val="00FB0CBC"/>
    <w:rsid w:val="00FB29D0"/>
    <w:rsid w:val="00FB2D58"/>
    <w:rsid w:val="00FB310D"/>
    <w:rsid w:val="00FB39A4"/>
    <w:rsid w:val="00FB3F10"/>
    <w:rsid w:val="00FB44D9"/>
    <w:rsid w:val="00FB4690"/>
    <w:rsid w:val="00FB4CC8"/>
    <w:rsid w:val="00FB4CFD"/>
    <w:rsid w:val="00FB56D5"/>
    <w:rsid w:val="00FB5AA0"/>
    <w:rsid w:val="00FB5B0C"/>
    <w:rsid w:val="00FB7531"/>
    <w:rsid w:val="00FB7D8B"/>
    <w:rsid w:val="00FC0044"/>
    <w:rsid w:val="00FC0593"/>
    <w:rsid w:val="00FC0F97"/>
    <w:rsid w:val="00FC1726"/>
    <w:rsid w:val="00FC1921"/>
    <w:rsid w:val="00FC1F00"/>
    <w:rsid w:val="00FC24DF"/>
    <w:rsid w:val="00FC32ED"/>
    <w:rsid w:val="00FC37CE"/>
    <w:rsid w:val="00FC571F"/>
    <w:rsid w:val="00FC6750"/>
    <w:rsid w:val="00FC71E1"/>
    <w:rsid w:val="00FC7387"/>
    <w:rsid w:val="00FC7CF8"/>
    <w:rsid w:val="00FD1087"/>
    <w:rsid w:val="00FD10C7"/>
    <w:rsid w:val="00FD1B50"/>
    <w:rsid w:val="00FD27FF"/>
    <w:rsid w:val="00FD2E62"/>
    <w:rsid w:val="00FD335E"/>
    <w:rsid w:val="00FD35E8"/>
    <w:rsid w:val="00FD38B6"/>
    <w:rsid w:val="00FD4E7C"/>
    <w:rsid w:val="00FD5734"/>
    <w:rsid w:val="00FD583F"/>
    <w:rsid w:val="00FD6FBA"/>
    <w:rsid w:val="00FD72B1"/>
    <w:rsid w:val="00FD7C77"/>
    <w:rsid w:val="00FE0226"/>
    <w:rsid w:val="00FE1DEA"/>
    <w:rsid w:val="00FE2533"/>
    <w:rsid w:val="00FE2C33"/>
    <w:rsid w:val="00FE3E6E"/>
    <w:rsid w:val="00FF1A77"/>
    <w:rsid w:val="00FF20AC"/>
    <w:rsid w:val="00FF2C99"/>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3A9F857-53D6-42D7-B5F4-0764134E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12540554">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47276290">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0110667">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18197427">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3416503">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40470911">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24894057">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48600173">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26" Type="http://schemas.openxmlformats.org/officeDocument/2006/relationships/hyperlink" Target="https://www.uhcprovider.com/" TargetMode="External"/><Relationship Id="rId39" Type="http://schemas.openxmlformats.org/officeDocument/2006/relationships/hyperlink" Target="http://www.myoptumhealthcomplexmedical.com" TargetMode="External"/><Relationship Id="rId21" Type="http://schemas.openxmlformats.org/officeDocument/2006/relationships/hyperlink" Target="https://www.uhcprovider.com/" TargetMode="External"/><Relationship Id="rId34" Type="http://schemas.openxmlformats.org/officeDocument/2006/relationships/hyperlink" Target="http://www.unitedhealthcareonline.com/" TargetMode="External"/><Relationship Id="rId42" Type="http://schemas.openxmlformats.org/officeDocument/2006/relationships/hyperlink" Target="http://www.urnweb.com" TargetMode="External"/><Relationship Id="rId47" Type="http://schemas.openxmlformats.org/officeDocument/2006/relationships/hyperlink" Target="http://www.unitedhealthcareonline.com/" TargetMode="External"/><Relationship Id="rId50" Type="http://schemas.openxmlformats.org/officeDocument/2006/relationships/hyperlink" Target="https://www.hihealthinnovations.com/united" TargetMode="External"/><Relationship Id="rId55"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myuhc.com" TargetMode="External"/><Relationship Id="rId38" Type="http://schemas.openxmlformats.org/officeDocument/2006/relationships/hyperlink" Target="http://www.urncrs.com/" TargetMode="External"/><Relationship Id="rId46"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unitedhealthcareonline.com/" TargetMode="External"/><Relationship Id="rId41" Type="http://schemas.openxmlformats.org/officeDocument/2006/relationships/hyperlink" Target="http://www.myoptumhealthcomplexmedical.com" TargetMode="External"/><Relationship Id="rId54"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image" Target="media/image2.png"/><Relationship Id="rId37" Type="http://schemas.openxmlformats.org/officeDocument/2006/relationships/hyperlink" Target="https://www.uhcprovider.com/" TargetMode="External"/><Relationship Id="rId40" Type="http://schemas.openxmlformats.org/officeDocument/2006/relationships/hyperlink" Target="http://glossary.justplainclear.com/" TargetMode="External"/><Relationship Id="rId45" Type="http://schemas.openxmlformats.org/officeDocument/2006/relationships/hyperlink" Target="http://www.unitedhealthcareonline.com/" TargetMode="External"/><Relationship Id="rId53"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s://www.uhcprovider.com/" TargetMode="External"/><Relationship Id="rId36" Type="http://schemas.openxmlformats.org/officeDocument/2006/relationships/hyperlink" Target="http://www.unitedhealthcareonline.com/" TargetMode="External"/><Relationship Id="rId49" Type="http://schemas.openxmlformats.org/officeDocument/2006/relationships/hyperlink" Target="http://www.myuhc.com/" TargetMode="External"/><Relationship Id="rId57"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www.uhcprovider.com/" TargetMode="External"/><Relationship Id="rId31" Type="http://schemas.openxmlformats.org/officeDocument/2006/relationships/image" Target="media/image1.jpeg"/><Relationship Id="rId44" Type="http://schemas.openxmlformats.org/officeDocument/2006/relationships/hyperlink" Target="http://www.urnweb.com" TargetMode="External"/><Relationship Id="rId52"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www.unitedhealthcareonline.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 Id="rId43" Type="http://schemas.openxmlformats.org/officeDocument/2006/relationships/hyperlink" Target="http://www.myoptumhealthcomplexmedical.com" TargetMode="External"/><Relationship Id="rId48" Type="http://schemas.openxmlformats.org/officeDocument/2006/relationships/hyperlink" Target="https://www.uhcprovider.com/" TargetMode="External"/><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www.unitedhealthcareonline.co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AC23565A-BDA7-43D7-9682-9F1F8954D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0</TotalTime>
  <Pages>1</Pages>
  <Words>21135</Words>
  <Characters>120473</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141326</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Durgadevi, Deyyala</cp:lastModifiedBy>
  <cp:revision>2</cp:revision>
  <cp:lastPrinted>2005-07-27T20:49:00Z</cp:lastPrinted>
  <dcterms:created xsi:type="dcterms:W3CDTF">2020-10-05T14:54:00Z</dcterms:created>
  <dcterms:modified xsi:type="dcterms:W3CDTF">2020-10-05T14:54:00Z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