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19A93F8B" w:rsidR="0063686D" w:rsidRPr="00063A93" w:rsidRDefault="003A0192" w:rsidP="002D7BEE">
            <w:r>
              <w:t>SF Motors, Inc.</w:t>
            </w:r>
          </w:p>
        </w:tc>
      </w:tr>
      <w:tr w:rsidR="0063686D" w:rsidRPr="00063A93" w14:paraId="3542DDC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6029FAB5" w:rsidR="0063686D" w:rsidRPr="00063A93" w:rsidRDefault="003A0192" w:rsidP="002D7BEE">
            <w:pPr>
              <w:pStyle w:val="iBAAGStandardText"/>
            </w:pPr>
            <w:r>
              <w:t>913793</w:t>
            </w:r>
          </w:p>
        </w:tc>
      </w:tr>
      <w:tr w:rsidR="0063686D" w:rsidRPr="00063A93" w14:paraId="3542DDC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4583DE8D" w:rsidR="0063686D" w:rsidRPr="00063A93" w:rsidRDefault="003A0192" w:rsidP="002D7BEE">
            <w:pPr>
              <w:pStyle w:val="iBAAGStandardText"/>
            </w:pPr>
            <w:r w:rsidRPr="003A0192">
              <w:rPr>
                <w:color w:val="000000"/>
              </w:rPr>
              <w:t>01/01/2020</w:t>
            </w:r>
          </w:p>
        </w:tc>
      </w:tr>
      <w:tr w:rsidR="0063686D" w:rsidRPr="00063A93" w14:paraId="3542DDC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73CC8625" w:rsidR="0063686D" w:rsidRPr="00063A93" w:rsidRDefault="003A0192" w:rsidP="002D7BEE">
            <w:r>
              <w:rPr>
                <w:rStyle w:val="iBAAGStandardTextChar"/>
              </w:rPr>
              <w:t>003</w:t>
            </w:r>
            <w:r w:rsidR="0063686D" w:rsidRPr="00180015">
              <w:rPr>
                <w:rStyle w:val="iBAAGStandardTextChar"/>
              </w:rPr>
              <w:t xml:space="preserve">ACIS </w:t>
            </w:r>
            <w:r>
              <w:rPr>
                <w:rStyle w:val="iBAAGStandardTextChar"/>
              </w:rPr>
              <w:t>– POS</w:t>
            </w:r>
          </w:p>
        </w:tc>
      </w:tr>
      <w:tr w:rsidR="0063686D" w:rsidRPr="00063A93" w14:paraId="3542DDD2"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2A341158" w:rsidR="0063686D" w:rsidRPr="00063A93" w:rsidRDefault="00DF184A" w:rsidP="002140B2">
            <w:r>
              <w:rPr>
                <w:rStyle w:val="InstructionalTextChar"/>
                <w:b w:val="0"/>
                <w:color w:val="000000"/>
              </w:rPr>
              <w:t xml:space="preserve">Select Plus Plan </w:t>
            </w:r>
            <w:r w:rsidR="003A0192" w:rsidRPr="003A0192">
              <w:rPr>
                <w:rStyle w:val="InstructionalTextChar"/>
                <w:b w:val="0"/>
                <w:color w:val="000000"/>
              </w:rPr>
              <w:t>PT4</w:t>
            </w:r>
            <w:r w:rsidR="0063686D" w:rsidRPr="00063A93">
              <w:t xml:space="preserve"> </w:t>
            </w:r>
          </w:p>
        </w:tc>
      </w:tr>
      <w:tr w:rsidR="0063686D" w:rsidRPr="00063A93" w14:paraId="3542DDD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12CE3C30" w:rsidR="0063686D" w:rsidRPr="00063A93" w:rsidRDefault="0063686D" w:rsidP="002D7BEE">
            <w:pPr>
              <w:pStyle w:val="iBAAGStandardText"/>
            </w:pPr>
            <w:r>
              <w:t xml:space="preserve">2018 </w:t>
            </w:r>
            <w:r w:rsidR="003A0192" w:rsidRPr="003A0192">
              <w:rPr>
                <w:rStyle w:val="InstructionalTextChar"/>
                <w:b w:val="0"/>
                <w:color w:val="000000"/>
              </w:rPr>
              <w:t xml:space="preserve"> </w:t>
            </w:r>
          </w:p>
        </w:tc>
      </w:tr>
      <w:tr w:rsidR="0063686D" w:rsidRPr="00063A93" w14:paraId="3542DDD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38F12C6" w:rsidR="0063686D" w:rsidRPr="00063A93" w:rsidRDefault="003A0192" w:rsidP="002D7BEE">
            <w:r w:rsidRPr="003A0192">
              <w:rPr>
                <w:rStyle w:val="iBAAGStandardTextChar"/>
                <w:color w:val="000000"/>
              </w:rPr>
              <w:t>Key Accounts</w:t>
            </w:r>
          </w:p>
        </w:tc>
      </w:tr>
      <w:tr w:rsidR="0063686D" w:rsidRPr="00063A93" w14:paraId="3542DDD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393ED42B" w:rsidR="0063686D" w:rsidRDefault="003A0192" w:rsidP="002D7BEE">
            <w:pPr>
              <w:pStyle w:val="iBAAGStandardText"/>
            </w:pPr>
            <w:r w:rsidRPr="003A0192">
              <w:rPr>
                <w:rStyle w:val="InstructionalTextChar"/>
                <w:b w:val="0"/>
                <w:color w:val="000000"/>
              </w:rPr>
              <w:t>Calendar Year</w:t>
            </w:r>
          </w:p>
        </w:tc>
      </w:tr>
      <w:tr w:rsidR="0063686D" w:rsidRPr="00063A93" w14:paraId="3542DDE1"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7B66A950" w:rsidR="0063686D" w:rsidRPr="00063A93" w:rsidRDefault="003A0192" w:rsidP="002D7BEE">
            <w:r w:rsidRPr="003A0192">
              <w:rPr>
                <w:rStyle w:val="InstructionalTextChar"/>
                <w:b w:val="0"/>
                <w:color w:val="000000"/>
              </w:rPr>
              <w:t>California</w:t>
            </w:r>
          </w:p>
        </w:tc>
      </w:tr>
      <w:tr w:rsidR="0063686D" w:rsidRPr="00063A93" w14:paraId="3542DDE4"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1454644A" w:rsidR="0063686D" w:rsidRPr="00063A93" w:rsidRDefault="003A0192" w:rsidP="002D7BEE">
            <w:r w:rsidRPr="003A0192">
              <w:rPr>
                <w:rStyle w:val="iBAAGStandardTextChar"/>
                <w:color w:val="000000"/>
              </w:rPr>
              <w:t>Yes</w:t>
            </w:r>
          </w:p>
        </w:tc>
      </w:tr>
      <w:tr w:rsidR="0063686D" w:rsidRPr="00063A93" w14:paraId="3542DDE7"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3DB2172C" w:rsidR="0063686D" w:rsidRPr="00063A93" w:rsidRDefault="00062ECF" w:rsidP="002D7BEE">
            <w:r>
              <w:t>Ather Mohammed</w:t>
            </w:r>
          </w:p>
        </w:tc>
      </w:tr>
      <w:tr w:rsidR="0063686D" w:rsidRPr="00063A93" w14:paraId="3542DDEA"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503E4103" w:rsidR="0063686D" w:rsidRPr="00063A93" w:rsidRDefault="00062ECF" w:rsidP="002D7BEE">
            <w:r>
              <w:t>Cancellation</w:t>
            </w:r>
          </w:p>
        </w:tc>
      </w:tr>
      <w:tr w:rsidR="0063686D" w:rsidRPr="00063A93" w14:paraId="3542DDED" w14:textId="77777777" w:rsidTr="002D7BE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07D42D1F" w:rsidR="0063686D" w:rsidRPr="00063A93" w:rsidRDefault="00062ECF" w:rsidP="002D7BEE">
            <w:pPr>
              <w:pStyle w:val="iBAAGStandardText"/>
            </w:pPr>
            <w:r>
              <w:t>Last date of coverage 12/31/2020</w:t>
            </w:r>
            <w:bookmarkStart w:id="1" w:name="_GoBack"/>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3D68FC">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3D68FC">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 xml:space="preserve">Are pre-existing </w:t>
            </w:r>
            <w:r w:rsidRPr="00156928">
              <w:lastRenderedPageBreak/>
              <w:t>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lastRenderedPageBreak/>
              <w:t>Yes</w:t>
            </w:r>
          </w:p>
        </w:tc>
      </w:tr>
      <w:tr w:rsidR="0063686D" w:rsidRPr="00692898" w14:paraId="3542DDF8"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3D68FC">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3D68FC">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556F3434" w:rsidR="0063686D" w:rsidRPr="00FF23E9" w:rsidRDefault="0063686D" w:rsidP="002D7BEE">
            <w:pPr>
              <w:pStyle w:val="iBAAGStandardText"/>
            </w:pPr>
            <w:r w:rsidRPr="00FF23E9">
              <w:t xml:space="preserve">Provided by: </w:t>
            </w:r>
            <w:r w:rsidR="003A0192" w:rsidRPr="003A0192">
              <w:rPr>
                <w:color w:val="000000"/>
              </w:rPr>
              <w:t>Discovery Benefits</w:t>
            </w:r>
          </w:p>
          <w:p w14:paraId="3542DE09" w14:textId="26329984" w:rsidR="0063686D" w:rsidRDefault="0063686D" w:rsidP="002D7BEE">
            <w:pPr>
              <w:pStyle w:val="iBAAGStandardText"/>
            </w:pPr>
            <w:r w:rsidRPr="00FF23E9">
              <w:t>Call 1-</w:t>
            </w:r>
            <w:r w:rsidR="003A0192" w:rsidRPr="003A0192">
              <w:rPr>
                <w:color w:val="000000"/>
              </w:rPr>
              <w:t>866-451-3399</w:t>
            </w:r>
            <w:r w:rsidRPr="00FF23E9">
              <w:t>.</w:t>
            </w:r>
          </w:p>
          <w:p w14:paraId="6670CBFB" w14:textId="77777777" w:rsidR="003D68FC" w:rsidRDefault="003D68FC" w:rsidP="002D7BEE">
            <w:pPr>
              <w:pStyle w:val="iBAAGStandardText"/>
            </w:pPr>
          </w:p>
          <w:p w14:paraId="28D0B86C" w14:textId="77777777" w:rsidR="003D68FC" w:rsidRPr="002140B2" w:rsidRDefault="003D68FC" w:rsidP="003D68FC">
            <w:pPr>
              <w:pStyle w:val="MandateStandardText"/>
              <w:rPr>
                <w:color w:val="auto"/>
              </w:rPr>
            </w:pPr>
            <w:r w:rsidRPr="002140B2">
              <w:rPr>
                <w:rStyle w:val="MandateTextBoldChar"/>
                <w:color w:val="auto"/>
              </w:rPr>
              <w:t>NOTE:</w:t>
            </w:r>
            <w:r w:rsidRPr="002140B2">
              <w:rPr>
                <w:color w:val="auto"/>
              </w:rPr>
              <w:t xml:space="preserve"> For California residents, Cal-COBRA (AB1401) applies.</w:t>
            </w:r>
          </w:p>
          <w:p w14:paraId="104E599E" w14:textId="77777777" w:rsidR="003D68FC" w:rsidRPr="00FF23E9" w:rsidRDefault="003D68FC" w:rsidP="002D7BEE">
            <w:pPr>
              <w:pStyle w:val="iBAAGStandardText"/>
            </w:pP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3D68FC">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4D29498A"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3D68FC">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3D68FC">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3D68FC">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lastRenderedPageBreak/>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4119B83F"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382DD3F7"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542DE4F" w14:textId="304F13E6"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64BB3924" w:rsidR="0063686D" w:rsidRPr="00062A00" w:rsidRDefault="0063686D" w:rsidP="002D7BEE">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t>Plan Information</w:t>
            </w:r>
          </w:p>
        </w:tc>
      </w:tr>
      <w:tr w:rsidR="0063686D" w:rsidRPr="00A71A4F" w14:paraId="3542DE66" w14:textId="77777777" w:rsidTr="003D68FC">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3D68FC">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lastRenderedPageBreak/>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 xml:space="preserve">This is the amount you owe for covered services before your health plan begins to </w:t>
            </w:r>
            <w:r w:rsidRPr="00C85750">
              <w:rPr>
                <w:rStyle w:val="iBAAGStandardTextChar"/>
              </w:rPr>
              <w:lastRenderedPageBreak/>
              <w:t>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33DBA58" w:rsidR="0063686D" w:rsidRDefault="0063686D" w:rsidP="002D7BEE">
            <w:r w:rsidRPr="00C85750">
              <w:rPr>
                <w:rStyle w:val="iBAAGStandardTextBoldChar"/>
              </w:rPr>
              <w:lastRenderedPageBreak/>
              <w:t>$</w:t>
            </w:r>
            <w:r w:rsidR="00061D84">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3A0192">
              <w:rPr>
                <w:rStyle w:val="iBAAGStandardTextBoldChar"/>
              </w:rPr>
              <w:t>3</w:t>
            </w:r>
            <w:r w:rsidR="00061D84">
              <w:rPr>
                <w:rStyle w:val="iBAAGStandardTextBoldChar"/>
              </w:rPr>
              <w:t>,000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00511D96" w:rsidR="0063686D" w:rsidRDefault="0063686D" w:rsidP="002D7BEE">
            <w:r w:rsidRPr="00C85750">
              <w:rPr>
                <w:rStyle w:val="iBAAGStandardTextBoldChar"/>
              </w:rPr>
              <w:t>$</w:t>
            </w:r>
            <w:r w:rsidR="003A0192">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3A0192">
              <w:rPr>
                <w:rStyle w:val="iBAAGStandardTextBoldChar"/>
              </w:rPr>
              <w:t>6,000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34BA3EED"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4DCE4B2F"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7E2722F0"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730073EF" w:rsidR="00C90343" w:rsidRPr="0014444B" w:rsidRDefault="00C90343" w:rsidP="002D7BEE">
            <w:r w:rsidRPr="0014444B">
              <w:rPr>
                <w:rStyle w:val="iBAAGStandardTextBoldChar"/>
              </w:rPr>
              <w:t>$</w:t>
            </w:r>
            <w:r w:rsidR="00061D84">
              <w:rPr>
                <w:rStyle w:val="iBAAGStandardTextBoldChar"/>
              </w:rPr>
              <w:t>4,000</w:t>
            </w:r>
            <w:r w:rsidRPr="0014444B">
              <w:t xml:space="preserve"> </w:t>
            </w:r>
            <w:r w:rsidRPr="0014444B">
              <w:rPr>
                <w:rStyle w:val="iBAAGStandardTextChar"/>
              </w:rPr>
              <w:t xml:space="preserve">for each covered person, not to exceed </w:t>
            </w:r>
            <w:r w:rsidRPr="0014444B">
              <w:rPr>
                <w:rStyle w:val="iBAAGStandardTextBoldChar"/>
              </w:rPr>
              <w:t>$</w:t>
            </w:r>
            <w:r w:rsidR="00061D84">
              <w:rPr>
                <w:rStyle w:val="iBAAGStandardTextBoldChar"/>
              </w:rPr>
              <w:t>8,000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4E0A4E81" w:rsidR="00C90343" w:rsidRPr="0014444B" w:rsidRDefault="00C90343" w:rsidP="002D7BEE">
            <w:r>
              <w:t xml:space="preserve">  </w:t>
            </w:r>
          </w:p>
        </w:tc>
        <w:tc>
          <w:tcPr>
            <w:tcW w:w="3330" w:type="dxa"/>
            <w:shd w:val="clear" w:color="auto" w:fill="FFFFFF" w:themeFill="background1"/>
          </w:tcPr>
          <w:p w14:paraId="3542DF28" w14:textId="0F7F0FD2" w:rsidR="00C90343" w:rsidRPr="0014444B" w:rsidRDefault="00C90343" w:rsidP="002D7BEE">
            <w:r w:rsidRPr="0014444B">
              <w:rPr>
                <w:rStyle w:val="iBAAGStandardTextBoldChar"/>
              </w:rPr>
              <w:t>$</w:t>
            </w:r>
            <w:r w:rsidR="003A0192">
              <w:rPr>
                <w:rStyle w:val="iBAAGStandardTextBoldChar"/>
              </w:rPr>
              <w:t>8,000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3A0192">
              <w:rPr>
                <w:rStyle w:val="iBAAGStandardTextBoldChar"/>
              </w:rPr>
              <w:t>16,000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01C2DB74"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481FE6CF"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03B1A1D0"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509952E5"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lastRenderedPageBreak/>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lastRenderedPageBreak/>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lastRenderedPageBreak/>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lastRenderedPageBreak/>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3CDB42E5" w:rsidR="00C90343" w:rsidRDefault="00944CCA"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5E266710" w:rsidR="00C90343" w:rsidRDefault="00C90343" w:rsidP="002D7BEE">
            <w:pPr>
              <w:pStyle w:val="iBAAGLevel2Bullets"/>
            </w:pPr>
            <w:r>
              <w:rPr>
                <w:rStyle w:val="iBAAGStandardTextBoldChar"/>
              </w:rPr>
              <w:t>50%</w:t>
            </w:r>
            <w:r>
              <w:t xml:space="preserve"> for the same or similar laboratory service </w:t>
            </w:r>
          </w:p>
          <w:p w14:paraId="3542DFA4" w14:textId="544F626A" w:rsidR="00C90343" w:rsidRDefault="00C90343" w:rsidP="002D7BEE">
            <w:pPr>
              <w:pStyle w:val="iBAAGLevel2Bullets"/>
            </w:pPr>
            <w:r>
              <w:rPr>
                <w:rStyle w:val="iBAAGStandardTextBoldChar"/>
              </w:rPr>
              <w:t>45%</w:t>
            </w:r>
            <w:r>
              <w:t xml:space="preserve"> for the same or similar durable medical equipment.</w:t>
            </w:r>
          </w:p>
          <w:p w14:paraId="3542DFA5" w14:textId="24CA1561"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lastRenderedPageBreak/>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0371311C" w:rsidR="00C90343" w:rsidRDefault="003A0192"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48084852"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6C60E014" w:rsidR="00C90343" w:rsidRDefault="00C90343" w:rsidP="002D7BEE">
            <w:pPr>
              <w:rPr>
                <w:rStyle w:val="InstructionalTextChar"/>
                <w:b w:val="0"/>
              </w:rPr>
            </w:pPr>
          </w:p>
          <w:p w14:paraId="3542DFC7" w14:textId="77777777" w:rsidR="00C90343" w:rsidRDefault="00C90343" w:rsidP="002D7BEE"/>
          <w:p w14:paraId="3542DFC8" w14:textId="2A5F0F3A" w:rsidR="00C90343" w:rsidRDefault="00C90343" w:rsidP="002D7BEE">
            <w:r>
              <w:rPr>
                <w:rStyle w:val="iBAAGStandardTextChar"/>
              </w:rPr>
              <w:t>No. Facility SSP discounts &amp; Fee negotiations only</w:t>
            </w:r>
            <w:r>
              <w:t xml:space="preserve"> </w:t>
            </w:r>
          </w:p>
          <w:p w14:paraId="3542DFC9" w14:textId="25D46854"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lastRenderedPageBreak/>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61D468B0" w:rsidR="00C90343" w:rsidRPr="00C926BD" w:rsidRDefault="003A0192" w:rsidP="002D7BEE">
            <w:r w:rsidRPr="003A0192">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016EB4">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016EB4">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016EB4">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18F3CE54" w14:textId="77777777" w:rsidR="00C90343" w:rsidRDefault="00C90343" w:rsidP="002D7BEE">
            <w:pPr>
              <w:rPr>
                <w:rStyle w:val="iBAAGStandardTextChar"/>
              </w:rPr>
            </w:pPr>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p w14:paraId="3542E03C" w14:textId="77777777" w:rsidR="00016EB4" w:rsidRPr="005D68ED" w:rsidRDefault="00016EB4"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16EB4" w:rsidRPr="00A833DC" w14:paraId="7C8A4724" w14:textId="77777777" w:rsidTr="001A4F07">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C3F1EB7" w14:textId="77777777" w:rsidR="00016EB4" w:rsidRPr="00A833DC" w:rsidRDefault="00016EB4" w:rsidP="001A4F07">
            <w:pPr>
              <w:pStyle w:val="iBAAGTableHeader"/>
            </w:pPr>
            <w:r w:rsidRPr="00A833DC">
              <w:t>About Your Benefits</w:t>
            </w:r>
          </w:p>
        </w:tc>
      </w:tr>
      <w:tr w:rsidR="00016EB4" w:rsidRPr="006E444F" w14:paraId="072EE133" w14:textId="77777777" w:rsidTr="001A4F07">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FD82929" w14:textId="77777777" w:rsidR="00016EB4" w:rsidRPr="00A833DC" w:rsidRDefault="00016EB4" w:rsidP="001A4F07">
            <w:pPr>
              <w:pStyle w:val="iBAAGSituationBoxName"/>
            </w:pPr>
            <w:bookmarkStart w:id="31" w:name="Selecting_a_PCP"/>
            <w:r w:rsidRPr="00A833DC">
              <w:t>Selecting a Primary Physician</w:t>
            </w:r>
          </w:p>
          <w:bookmarkEnd w:id="31"/>
          <w:p w14:paraId="02AFF81E" w14:textId="77777777" w:rsidR="00016EB4" w:rsidRPr="00875F69" w:rsidRDefault="00016EB4" w:rsidP="001A4F07"/>
          <w:p w14:paraId="33CE51CB" w14:textId="77777777" w:rsidR="00016EB4" w:rsidRPr="006E444F" w:rsidRDefault="00016EB4" w:rsidP="001A4F07">
            <w:pPr>
              <w:pStyle w:val="iBAAGStandardTextBold"/>
            </w:pPr>
            <w:r w:rsidRPr="006E444F">
              <w:t xml:space="preserve">Want more </w:t>
            </w:r>
            <w:r w:rsidRPr="006E444F">
              <w:lastRenderedPageBreak/>
              <w:t xml:space="preserve">information? </w:t>
            </w:r>
          </w:p>
          <w:p w14:paraId="0D24A9C0" w14:textId="77777777" w:rsidR="00016EB4" w:rsidRPr="006E444F" w:rsidRDefault="00016EB4" w:rsidP="001A4F07">
            <w:r w:rsidRPr="006E444F">
              <w:t xml:space="preserve">View the </w:t>
            </w:r>
            <w:hyperlink r:id="rId29" w:history="1">
              <w:r w:rsidRPr="006E444F">
                <w:rPr>
                  <w:rStyle w:val="Hyperlink"/>
                </w:rPr>
                <w:t>glossary</w:t>
              </w:r>
            </w:hyperlink>
            <w:r w:rsidRPr="006E444F">
              <w:t xml:space="preserve"> for definitions.</w:t>
            </w:r>
          </w:p>
          <w:p w14:paraId="5290DC6D" w14:textId="77777777" w:rsidR="00016EB4" w:rsidRPr="006E444F" w:rsidRDefault="00016EB4" w:rsidP="001A4F07"/>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1A652BD9" w14:textId="77777777" w:rsidR="00016EB4" w:rsidRPr="00586C70" w:rsidRDefault="00016EB4" w:rsidP="001A4F07">
            <w:pPr>
              <w:pStyle w:val="MandateStandardText"/>
              <w:rPr>
                <w:color w:val="auto"/>
              </w:rPr>
            </w:pPr>
            <w:r w:rsidRPr="00586C70">
              <w:rPr>
                <w:color w:val="auto"/>
              </w:rPr>
              <w:lastRenderedPageBreak/>
              <w:t>Your plan does not require you to select a Primary Care Physician.</w:t>
            </w:r>
          </w:p>
          <w:p w14:paraId="364FED0A" w14:textId="77777777" w:rsidR="00016EB4" w:rsidRDefault="00016EB4" w:rsidP="001A4F07">
            <w:pPr>
              <w:rPr>
                <w:b/>
              </w:rPr>
            </w:pPr>
          </w:p>
          <w:p w14:paraId="33455DDE" w14:textId="77777777" w:rsidR="00016EB4" w:rsidRPr="006E444F" w:rsidRDefault="00016EB4" w:rsidP="001A4F07">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016EB4">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016EB4">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016EB4">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016EB4">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lastRenderedPageBreak/>
              <w:t>Ground Ambulance</w:t>
            </w:r>
          </w:p>
          <w:p w14:paraId="3542E06B" w14:textId="668232D4" w:rsidR="00C90343" w:rsidRDefault="003A0192" w:rsidP="002D7BEE">
            <w:r>
              <w:rPr>
                <w:rStyle w:val="iBAAGStandardTextBoldChar"/>
              </w:rPr>
              <w:t>20%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2BE4D512" w:rsidR="00C90343" w:rsidRDefault="003A0192" w:rsidP="002D7BEE">
            <w:r>
              <w:rPr>
                <w:rStyle w:val="iBAAGStandardTextBoldChar"/>
              </w:rPr>
              <w:lastRenderedPageBreak/>
              <w:t>20%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lastRenderedPageBreak/>
              <w:t>Ground Ambulance</w:t>
            </w:r>
          </w:p>
          <w:p w14:paraId="3542E078" w14:textId="04CED627" w:rsidR="00C90343" w:rsidRDefault="003A0192"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lastRenderedPageBreak/>
              <w:t>Air Ambulance</w:t>
            </w:r>
          </w:p>
          <w:p w14:paraId="3542E07F" w14:textId="0DFA5C01" w:rsidR="00C90343" w:rsidRDefault="003A0192"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016EB4">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016EB4">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 xml:space="preserve">To a hospital that provides a higher level of care that was not available at the original </w:t>
            </w:r>
            <w:r>
              <w:lastRenderedPageBreak/>
              <w:t>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58A850ED" w:rsidR="00C90343" w:rsidRDefault="003A0192" w:rsidP="002D7BEE">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4C3587A3" w:rsidR="00C90343" w:rsidRDefault="003A0192" w:rsidP="002D7BEE">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9" w14:textId="4CDB39BC" w:rsidR="00C90343" w:rsidRDefault="00C90343" w:rsidP="002D7BEE"/>
          <w:p w14:paraId="3542E0BA" w14:textId="77777777" w:rsidR="00C90343" w:rsidRDefault="00C90343" w:rsidP="002D7BEE">
            <w:pPr>
              <w:pStyle w:val="iBAAGStandardText"/>
            </w:pPr>
          </w:p>
          <w:p w14:paraId="3542E0BB" w14:textId="4996CA22" w:rsidR="00C90343" w:rsidRDefault="003A0192"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lastRenderedPageBreak/>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4ED3C135" w:rsidR="00C90343" w:rsidRDefault="00C90343" w:rsidP="002D7BEE"/>
          <w:p w14:paraId="3542E0CC" w14:textId="77777777" w:rsidR="00C90343" w:rsidRDefault="00C90343" w:rsidP="002D7BEE">
            <w:pPr>
              <w:pStyle w:val="iBAAGStandardText"/>
            </w:pPr>
          </w:p>
          <w:p w14:paraId="3542E0CD" w14:textId="5834181D" w:rsidR="00C90343" w:rsidRDefault="003A0192"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w:t>
            </w:r>
            <w:r>
              <w:lastRenderedPageBreak/>
              <w:t xml:space="preserve">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016EB4">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lastRenderedPageBreak/>
              <w:t>About Your Benefits</w:t>
            </w:r>
          </w:p>
        </w:tc>
      </w:tr>
      <w:tr w:rsidR="009E76DF" w:rsidRPr="00F81309" w14:paraId="3542E0F3" w14:textId="77777777" w:rsidTr="00016EB4">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3"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016EB4">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016EB4">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4"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6D41B2CA" w14:textId="77777777" w:rsidR="00183E6D" w:rsidRDefault="00183E6D" w:rsidP="00183E6D">
            <w:r>
              <w:lastRenderedPageBreak/>
              <w:t>The amount you pay is based on where the covered health service is provided.</w:t>
            </w:r>
            <w:r w:rsidDel="00052E59">
              <w:t xml:space="preserve"> </w:t>
            </w:r>
          </w:p>
          <w:p w14:paraId="0C74DFEE" w14:textId="77777777" w:rsidR="00183E6D" w:rsidRDefault="00183E6D" w:rsidP="00183E6D"/>
          <w:p w14:paraId="7ABF5A57" w14:textId="77777777" w:rsidR="00183E6D" w:rsidRDefault="00183E6D" w:rsidP="00183E6D"/>
          <w:p w14:paraId="19F9B43E" w14:textId="77777777" w:rsidR="00183E6D" w:rsidRDefault="00183E6D" w:rsidP="00183E6D">
            <w:pPr>
              <w:pStyle w:val="iBAAGStandardTextBold"/>
            </w:pPr>
            <w:r>
              <w:t>Is prior authorization needed?</w:t>
            </w:r>
          </w:p>
          <w:p w14:paraId="1B847316" w14:textId="77777777" w:rsidR="00183E6D" w:rsidRDefault="00183E6D" w:rsidP="00183E6D">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lastRenderedPageBreak/>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25F65CAC" w14:textId="77777777" w:rsidR="00183E6D" w:rsidRDefault="00183E6D" w:rsidP="00183E6D">
            <w:pPr>
              <w:pStyle w:val="iBAAGStandardText"/>
            </w:pPr>
            <w:r>
              <w:t>None</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016EB4">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016EB4">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5"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4" w14:textId="2EDB98FA" w:rsidR="009E76DF" w:rsidRDefault="009E76DF" w:rsidP="002D7BEE">
            <w:r w:rsidRPr="00A841EF">
              <w:rPr>
                <w:rStyle w:val="iBAAGStandardTextBoldChar"/>
              </w:rPr>
              <w:t>$</w:t>
            </w:r>
            <w:r w:rsidR="003A0192">
              <w:rPr>
                <w:rStyle w:val="iBAAGStandardTextBoldChar"/>
              </w:rPr>
              <w:t>250</w:t>
            </w:r>
            <w:r>
              <w:t xml:space="preserve"> </w:t>
            </w:r>
            <w:r w:rsidRPr="00A841EF">
              <w:rPr>
                <w:rStyle w:val="iBAAGStandardTextChar"/>
              </w:rPr>
              <w:t>co-pay per visit.</w:t>
            </w:r>
          </w:p>
          <w:p w14:paraId="3DD34935" w14:textId="39886C90" w:rsidR="007D1160" w:rsidRDefault="009E76DF" w:rsidP="002D7BEE">
            <w:pPr>
              <w:rPr>
                <w:rStyle w:val="iBAAGStandardTextChar"/>
              </w:rPr>
            </w:pPr>
            <w:r w:rsidRPr="00A841EF">
              <w:rPr>
                <w:rStyle w:val="iBAAGStandardTextChar"/>
              </w:rPr>
              <w:t>The annual deductible does not apply.</w:t>
            </w:r>
          </w:p>
          <w:p w14:paraId="3542E125" w14:textId="41B99D90" w:rsidR="009E76DF" w:rsidRDefault="009E76DF" w:rsidP="002D7BEE"/>
          <w:p w14:paraId="3542E126" w14:textId="08DE8192"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27"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E" w14:textId="7098A738" w:rsidR="009E76DF" w:rsidRDefault="009E76DF" w:rsidP="002D7BEE">
            <w:r w:rsidRPr="00A841EF">
              <w:rPr>
                <w:rStyle w:val="iBAAGStandardTextBoldChar"/>
              </w:rPr>
              <w:t>$</w:t>
            </w:r>
            <w:r w:rsidR="003A0192">
              <w:rPr>
                <w:rStyle w:val="iBAAGStandardTextBoldChar"/>
              </w:rPr>
              <w:t>250</w:t>
            </w:r>
            <w:r>
              <w:t xml:space="preserve"> </w:t>
            </w:r>
            <w:r w:rsidRPr="00A841EF">
              <w:rPr>
                <w:rStyle w:val="iBAAGStandardTextChar"/>
              </w:rPr>
              <w:t>co-pay per visit</w:t>
            </w:r>
            <w:r w:rsidR="007D1160" w:rsidRPr="002140B2">
              <w:rPr>
                <w:rStyle w:val="InstructionalTextChar"/>
                <w:b w:val="0"/>
                <w:color w:val="auto"/>
              </w:rPr>
              <w:t>.</w:t>
            </w:r>
          </w:p>
          <w:p w14:paraId="27E567CA" w14:textId="2B5407AE" w:rsidR="007D1160" w:rsidRDefault="009E76DF" w:rsidP="002D7BEE">
            <w:pPr>
              <w:rPr>
                <w:rStyle w:val="iBAAGStandardTextChar"/>
              </w:rPr>
            </w:pPr>
            <w:r w:rsidRPr="00A841EF">
              <w:rPr>
                <w:rStyle w:val="iBAAGStandardTextChar"/>
              </w:rPr>
              <w:t>The annual deductible does not apply.</w:t>
            </w:r>
          </w:p>
          <w:p w14:paraId="3542E12F" w14:textId="51B76D1C" w:rsidR="009E76DF" w:rsidRDefault="009E76DF" w:rsidP="002D7BEE"/>
          <w:p w14:paraId="3542E130" w14:textId="04E1AF48"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31"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016EB4">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lastRenderedPageBreak/>
              <w:t>Limits &amp; Exceptions</w:t>
            </w:r>
          </w:p>
        </w:tc>
      </w:tr>
      <w:tr w:rsidR="009E76DF" w:rsidRPr="003F3B5E" w14:paraId="3542E16A" w14:textId="77777777" w:rsidTr="00016EB4">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lastRenderedPageBreak/>
              <w:t>View the</w:t>
            </w:r>
            <w:r w:rsidRPr="002B4D8E">
              <w:t xml:space="preserve"> </w:t>
            </w:r>
            <w:hyperlink r:id="rId36"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5BE37CC6" w:rsidR="009E76DF" w:rsidRPr="002B4D8E" w:rsidRDefault="003A0192" w:rsidP="002D7BEE">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2E90E4FC"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119ED153" w:rsidR="009E76DF" w:rsidRPr="002B4D8E" w:rsidRDefault="003A0192"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14D1155A" w:rsidR="009E76DF" w:rsidRPr="002B4D8E" w:rsidRDefault="003A0192"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016EB4">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016EB4">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w:t>
            </w:r>
            <w:r>
              <w:rPr>
                <w:rStyle w:val="iBAAGStandardTextChar"/>
              </w:rPr>
              <w:lastRenderedPageBreak/>
              <w:t>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7"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3542E18B" w14:textId="533EBD10" w:rsidR="009E76DF" w:rsidRDefault="003A0192" w:rsidP="002D7BEE">
            <w:pPr>
              <w:pStyle w:val="iBAAGStandardText"/>
            </w:pPr>
            <w:r w:rsidRPr="003A0192">
              <w:rPr>
                <w:rStyle w:val="iBAAGStandardTextChar"/>
                <w:b/>
                <w:color w:val="000000"/>
              </w:rPr>
              <w:t>No Charge</w:t>
            </w:r>
            <w:r w:rsidRPr="003A0192">
              <w:rPr>
                <w:rStyle w:val="iBAAGStandardTextChar"/>
                <w:color w:val="000000"/>
              </w:rPr>
              <w:cr/>
              <w:t>The annual deductible does not apply.</w:t>
            </w:r>
            <w:r w:rsidRPr="003A0192">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2" w14:textId="77777777" w:rsidR="009E76DF" w:rsidRPr="00F90DFB" w:rsidRDefault="009E76DF" w:rsidP="002D7BEE">
            <w:pPr>
              <w:pStyle w:val="iBAAGStandardTextBold"/>
            </w:pPr>
            <w:r w:rsidRPr="00F90DFB">
              <w:t>No Charge</w:t>
            </w:r>
          </w:p>
          <w:p w14:paraId="3542E193" w14:textId="77777777" w:rsidR="009E76DF" w:rsidRDefault="009E76DF" w:rsidP="002D7BEE">
            <w:pPr>
              <w:pStyle w:val="iBAAGStandardText"/>
            </w:pPr>
            <w:r>
              <w:t>The annual deductible does not apply.</w:t>
            </w:r>
          </w:p>
          <w:p w14:paraId="3542E194" w14:textId="77777777" w:rsidR="009E76DF" w:rsidRDefault="009E76DF" w:rsidP="002D7BEE">
            <w:pPr>
              <w:pStyle w:val="iBAAGStandardText"/>
            </w:pP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E8B7ACC" w:rsidR="009E76DF"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77EFA8C0" w:rsidR="009E76DF" w:rsidRPr="00F90DF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7AE1AB71"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w:t>
            </w:r>
            <w:r w:rsidRPr="00F90DFB">
              <w:lastRenderedPageBreak/>
              <w:t>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3E7B13E0" w:rsidR="009E76DF" w:rsidRPr="00F90DFB" w:rsidRDefault="003A0192"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lastRenderedPageBreak/>
              <w:t xml:space="preserve">If the service is provided in a doctor’s office, additional co-pays, deductible </w:t>
            </w:r>
            <w:r>
              <w:t>or</w:t>
            </w:r>
            <w:r w:rsidRPr="00F90DFB">
              <w:t xml:space="preserve"> co-insurance may apply.  </w:t>
            </w:r>
          </w:p>
        </w:tc>
      </w:tr>
      <w:tr w:rsidR="009E76DF" w:rsidRPr="003F3B5E" w14:paraId="3542E1BF" w14:textId="77777777" w:rsidTr="00016EB4">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016EB4">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8"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4F5E590A" w:rsidR="009E76DF" w:rsidRPr="0081748E" w:rsidRDefault="003A0192" w:rsidP="002D7BEE">
            <w:pPr>
              <w:pStyle w:val="iBAAGStandardTextBold"/>
            </w:pPr>
            <w:r w:rsidRPr="003A0192">
              <w:rPr>
                <w:rStyle w:val="iBAAGStandardTextBoldChar"/>
                <w:b/>
                <w:color w:val="000000"/>
              </w:rPr>
              <w:lastRenderedPageBreak/>
              <w:t>20%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57AE8914" w:rsidR="009E76DF" w:rsidRPr="0081748E" w:rsidRDefault="003A0192" w:rsidP="002D7BEE">
            <w:bookmarkStart w:id="41"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w:t>
            </w:r>
            <w:r w:rsidRPr="0081748E">
              <w:lastRenderedPageBreak/>
              <w:t>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5DCDB867" w:rsidR="009E76DF" w:rsidRPr="0081748E" w:rsidRDefault="003A0192"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016EB4">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016EB4">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t xml:space="preserve">Physician Fees for </w:t>
            </w:r>
            <w:r w:rsidRPr="00A86B85">
              <w:lastRenderedPageBreak/>
              <w:t>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9"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38283616" w:rsidR="009E76DF" w:rsidRDefault="003A0192" w:rsidP="002D7BEE">
            <w:pPr>
              <w:pStyle w:val="iBAAGStandardText"/>
            </w:pPr>
            <w:r>
              <w:rPr>
                <w:rStyle w:val="iBAAGStandardTextBoldChar"/>
              </w:rPr>
              <w:lastRenderedPageBreak/>
              <w:t>20%</w:t>
            </w:r>
            <w:r w:rsidR="009E76DF">
              <w:t xml:space="preserve"> co-insurance, after </w:t>
            </w:r>
            <w:r w:rsidR="009E76DF">
              <w:lastRenderedPageBreak/>
              <w:t xml:space="preserve">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79AFCEB1" w:rsidR="009E76DF" w:rsidRDefault="003A0192" w:rsidP="002D7BEE">
            <w:pPr>
              <w:pStyle w:val="iBAAGStandardText"/>
            </w:pPr>
            <w:r>
              <w:rPr>
                <w:rStyle w:val="iBAAGStandardTextBoldChar"/>
              </w:rPr>
              <w:lastRenderedPageBreak/>
              <w:t>50%</w:t>
            </w:r>
            <w:r w:rsidR="009E76DF">
              <w:t xml:space="preserve"> co-insurance, after </w:t>
            </w:r>
            <w:r w:rsidR="009E76DF">
              <w:lastRenderedPageBreak/>
              <w:t>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lastRenderedPageBreak/>
              <w:t>None</w:t>
            </w:r>
          </w:p>
        </w:tc>
      </w:tr>
      <w:tr w:rsidR="009E76DF" w:rsidRPr="003F3B5E" w14:paraId="3542E20F" w14:textId="77777777" w:rsidTr="00016EB4">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016EB4">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 xml:space="preserve">Some examples of diagnostic/therapeutic </w:t>
            </w:r>
            <w:r w:rsidRPr="00630643">
              <w:lastRenderedPageBreak/>
              <w:t>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40"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6899614C" w:rsidR="009E76DF" w:rsidRPr="00630643" w:rsidRDefault="003A0192" w:rsidP="002D7BEE">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5F368A55" w:rsidR="009E76DF" w:rsidRPr="00630643" w:rsidRDefault="003A0192"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40" w14:textId="77777777" w:rsidTr="00016EB4">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016EB4">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 xml:space="preserve">Custodial services - non-skilled care that helps people with daily living activities that </w:t>
            </w:r>
            <w:r w:rsidRPr="001D5E87">
              <w:lastRenderedPageBreak/>
              <w:t>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1"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1424E5D1" w:rsidR="009E76DF" w:rsidRDefault="003A0192" w:rsidP="002D7BEE">
            <w:pPr>
              <w:pStyle w:val="iBAAGStandardText"/>
            </w:pPr>
            <w:r>
              <w:rPr>
                <w:rStyle w:val="iBAAGStandardTextBoldChar"/>
              </w:rPr>
              <w:lastRenderedPageBreak/>
              <w:t>20%</w:t>
            </w:r>
            <w:r w:rsidR="009E76DF">
              <w:t xml:space="preserve"> co-insurance, after you pay the deductible.</w:t>
            </w:r>
          </w:p>
          <w:p w14:paraId="3542E24D" w14:textId="6AA2BB9D"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08FC971C" w:rsidR="009E76DF" w:rsidRDefault="003A0192" w:rsidP="002D7BEE">
            <w:pPr>
              <w:pStyle w:val="iBAAGStandardText"/>
            </w:pPr>
            <w:r>
              <w:rPr>
                <w:rStyle w:val="iBAAGStandardTextBoldChar"/>
              </w:rPr>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5D3DBFAC" w:rsidR="009E76DF" w:rsidRDefault="003A0192"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016EB4">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016EB4">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 xml:space="preserve">For more information </w:t>
            </w:r>
            <w:r w:rsidRPr="00B94007">
              <w:rPr>
                <w:rStyle w:val="iBAAGStandardTextChar"/>
              </w:rPr>
              <w:lastRenderedPageBreak/>
              <w:t>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2"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39D6706D" w:rsidR="009E76DF" w:rsidRDefault="003A0192" w:rsidP="002D7BEE">
            <w:pPr>
              <w:pStyle w:val="iBAAGStandardText"/>
            </w:pPr>
            <w:r>
              <w:rPr>
                <w:rStyle w:val="iBAAGStandardTextBoldChar"/>
              </w:rPr>
              <w:lastRenderedPageBreak/>
              <w:t>20%</w:t>
            </w:r>
            <w:r w:rsidR="009E76DF">
              <w:t xml:space="preserve"> co-insurance, after you pay the deductible.</w:t>
            </w:r>
          </w:p>
          <w:p w14:paraId="3542E286" w14:textId="77F25F91"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3DD4667C" w:rsidR="009E76DF" w:rsidRDefault="003A0192"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lastRenderedPageBreak/>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186C70AD" w:rsidR="009E76DF" w:rsidRDefault="003A0192"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016EB4">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016EB4">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 xml:space="preserve">Intravenous </w:t>
            </w:r>
            <w:r w:rsidRPr="00FB75BD">
              <w:lastRenderedPageBreak/>
              <w:t>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3"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132B5738" w:rsidR="009E76DF" w:rsidRDefault="003A0192" w:rsidP="002D7BEE">
            <w:pPr>
              <w:pStyle w:val="iBAAGStandardText"/>
            </w:pPr>
            <w:r>
              <w:rPr>
                <w:rStyle w:val="iBAAGStandardTextBoldChar"/>
              </w:rPr>
              <w:lastRenderedPageBreak/>
              <w:t>20%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00BDC5EE" w:rsidR="009E76DF" w:rsidRDefault="003A0192" w:rsidP="002D7BEE">
            <w:pPr>
              <w:pStyle w:val="iBAAGStandardText"/>
            </w:pPr>
            <w:r>
              <w:rPr>
                <w:rStyle w:val="iBAAGStandardTextBoldChar"/>
              </w:rPr>
              <w:lastRenderedPageBreak/>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lastRenderedPageBreak/>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0B5EF2FD" w:rsidR="009E76DF" w:rsidRDefault="003A0192"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016EB4">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016EB4">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4"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C" w14:textId="12E3544B" w:rsidR="009E76DF" w:rsidRDefault="009E76DF" w:rsidP="002D7BEE">
            <w:pPr>
              <w:pStyle w:val="iBAAGStandardText"/>
            </w:pPr>
            <w:r w:rsidRPr="00D039D3">
              <w:rPr>
                <w:rStyle w:val="iBAAGStandardTextBoldChar"/>
              </w:rPr>
              <w:lastRenderedPageBreak/>
              <w:t>$</w:t>
            </w:r>
            <w:r w:rsidR="003A0192">
              <w:rPr>
                <w:rStyle w:val="iBAAGStandardTextBoldChar"/>
              </w:rPr>
              <w:t>125</w:t>
            </w:r>
            <w:r>
              <w:t xml:space="preserve"> co-pay per visit.</w:t>
            </w:r>
          </w:p>
          <w:p w14:paraId="3542E2ED" w14:textId="5EFBF807" w:rsidR="009E76DF" w:rsidRDefault="009E76DF" w:rsidP="002D7BEE">
            <w:pPr>
              <w:pStyle w:val="iBAAGStandardText"/>
            </w:pPr>
            <w:r>
              <w:t xml:space="preserve">The annual deductible </w:t>
            </w:r>
            <w:r>
              <w:lastRenderedPageBreak/>
              <w:t>does not apply.</w:t>
            </w:r>
          </w:p>
          <w:p w14:paraId="3542E2EE" w14:textId="77777777" w:rsidR="009E76DF" w:rsidRDefault="009E76DF" w:rsidP="002D7BEE">
            <w:pPr>
              <w:pStyle w:val="iBAAGStandardText"/>
            </w:pPr>
            <w:r>
              <w:t xml:space="preserve"> </w:t>
            </w: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0367134A" w:rsidR="009E76DF" w:rsidRDefault="003A0192" w:rsidP="002D7BEE">
            <w:pPr>
              <w:pStyle w:val="iBAAGStandardText"/>
            </w:pPr>
            <w:r>
              <w:rPr>
                <w:rStyle w:val="iBAAGStandardTextBoldChar"/>
              </w:rPr>
              <w:lastRenderedPageBreak/>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lastRenderedPageBreak/>
              <w:t>Additional co-pays, deductible or co-</w:t>
            </w:r>
            <w:r>
              <w:lastRenderedPageBreak/>
              <w:t xml:space="preserve">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2D7BEE">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2D7BEE">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6"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32" w14:textId="77777777" w:rsidR="009E76DF" w:rsidRDefault="009E76DF" w:rsidP="002D7BEE">
            <w:pPr>
              <w:pStyle w:val="iBAAGStandardText"/>
            </w:pPr>
          </w:p>
          <w:p w14:paraId="3542E333" w14:textId="438A755D"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2D7BEE">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lastRenderedPageBreak/>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2D7BEE">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2D7BEE">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w:t>
            </w:r>
            <w:r w:rsidRPr="009D759D">
              <w:lastRenderedPageBreak/>
              <w:t>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lastRenderedPageBreak/>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7"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w:t>
            </w:r>
            <w:r w:rsidRPr="009D759D">
              <w:lastRenderedPageBreak/>
              <w:t xml:space="preserve">authorization, you pay: </w:t>
            </w:r>
          </w:p>
          <w:p w14:paraId="3542E392" w14:textId="1CB745BA" w:rsidR="009E76DF" w:rsidRPr="009D759D" w:rsidRDefault="003A0192"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lastRenderedPageBreak/>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8"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46"/>
        <w:gridCol w:w="3358"/>
        <w:gridCol w:w="3358"/>
        <w:gridCol w:w="3358"/>
      </w:tblGrid>
      <w:tr w:rsidR="00FA2FDC" w:rsidRPr="0015229F" w14:paraId="3542E3AB" w14:textId="77777777" w:rsidTr="00C239A8">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C239A8">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C239A8">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9" w:history="1">
              <w:r w:rsidRPr="00150942">
                <w:rPr>
                  <w:rStyle w:val="Hyperlinks"/>
                </w:rPr>
                <w:t>glossary</w:t>
              </w:r>
            </w:hyperlink>
            <w:r>
              <w:t xml:space="preserve"> for definitions.</w:t>
            </w:r>
          </w:p>
        </w:tc>
        <w:tc>
          <w:tcPr>
            <w:tcW w:w="3330" w:type="dxa"/>
            <w:shd w:val="clear" w:color="auto" w:fill="FFFFFF" w:themeFill="background1"/>
          </w:tcPr>
          <w:p w14:paraId="3542E3BA" w14:textId="57ACD35B" w:rsidR="00FA2FDC" w:rsidRDefault="00FA2FDC" w:rsidP="002D7BEE">
            <w:pPr>
              <w:pStyle w:val="iBAAGStandardText"/>
            </w:pPr>
            <w:r>
              <w:t xml:space="preserve">Primary Doctor: </w:t>
            </w:r>
          </w:p>
          <w:p w14:paraId="3542E3BB" w14:textId="3432A8EC" w:rsidR="00FA2FDC" w:rsidRDefault="00FA2FDC" w:rsidP="002D7BEE">
            <w:pPr>
              <w:pStyle w:val="iBAAGStandardText"/>
            </w:pPr>
            <w:r>
              <w:rPr>
                <w:rStyle w:val="iBAAGStandardTextBoldChar"/>
              </w:rPr>
              <w:t>$</w:t>
            </w:r>
            <w:r w:rsidR="003A0192">
              <w:rPr>
                <w:rStyle w:val="iBAAGStandardTextBoldChar"/>
              </w:rPr>
              <w:t>30</w:t>
            </w:r>
            <w:r>
              <w:t xml:space="preserve"> co-pay per visit</w:t>
            </w:r>
            <w:r>
              <w:rPr>
                <w:rStyle w:val="iBAAGStandardTextChar"/>
              </w:rPr>
              <w:t>.</w:t>
            </w:r>
          </w:p>
          <w:p w14:paraId="3542E3BC" w14:textId="5AFB3A77" w:rsidR="00FA2FDC" w:rsidRDefault="00FA2FDC" w:rsidP="002D7BEE">
            <w:pPr>
              <w:pStyle w:val="iBAAGStandardText"/>
            </w:pPr>
            <w:r>
              <w:t>The annual deductible does not apply.</w:t>
            </w:r>
          </w:p>
          <w:p w14:paraId="3542E3BD"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C2" w14:textId="0B48C3B8" w:rsidR="00FA2FDC" w:rsidRDefault="00FA2FDC" w:rsidP="002D7BEE">
            <w:pPr>
              <w:pStyle w:val="iBAAGStandardText"/>
            </w:pPr>
            <w:r>
              <w:rPr>
                <w:rStyle w:val="iBAAGStandardTextBoldChar"/>
              </w:rPr>
              <w:lastRenderedPageBreak/>
              <w:t>$</w:t>
            </w:r>
            <w:r w:rsidR="003A0192">
              <w:rPr>
                <w:rStyle w:val="iBAAGStandardTextBoldChar"/>
              </w:rPr>
              <w:t>30</w:t>
            </w:r>
            <w:r>
              <w:t xml:space="preserve"> co-pay per visit</w:t>
            </w:r>
            <w:r>
              <w:rPr>
                <w:rStyle w:val="iBAAGStandardTextChar"/>
              </w:rPr>
              <w:t>.</w:t>
            </w:r>
          </w:p>
          <w:p w14:paraId="3542E3C3" w14:textId="02CC74C3" w:rsidR="00FA2FDC" w:rsidRDefault="00FA2FDC" w:rsidP="002D7BEE">
            <w:pPr>
              <w:pStyle w:val="iBAAGStandardText"/>
            </w:pPr>
            <w:r>
              <w:t>The annual deductible does not apply.</w:t>
            </w:r>
          </w:p>
          <w:p w14:paraId="3542E3C4"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4DE06142" w:rsidR="00FA2FDC" w:rsidRDefault="00FA2FDC" w:rsidP="002D7BEE">
            <w:pPr>
              <w:pStyle w:val="iBAAGStandardText"/>
            </w:pPr>
            <w:r>
              <w:lastRenderedPageBreak/>
              <w:t xml:space="preserve">Primary Doctor: </w:t>
            </w:r>
            <w:r w:rsidR="003A0192">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33FFF9B1" w:rsidR="00FA2FDC" w:rsidRDefault="00FA2FDC" w:rsidP="002D7BEE">
            <w:pPr>
              <w:pStyle w:val="iBAAGStandardText"/>
            </w:pPr>
            <w:r>
              <w:t xml:space="preserve">Specialist: </w:t>
            </w:r>
            <w:r w:rsidR="003A0192">
              <w:rPr>
                <w:rStyle w:val="iBAAGStandardTextBoldChar"/>
              </w:rPr>
              <w:t>50%</w:t>
            </w:r>
            <w:r>
              <w:t xml:space="preserve"> co-insurance, after you pay </w:t>
            </w:r>
            <w:r>
              <w:lastRenderedPageBreak/>
              <w:t>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co-pays, deductible, or co-insurance may apply.</w:t>
            </w:r>
          </w:p>
        </w:tc>
      </w:tr>
      <w:tr w:rsidR="00FA2FDC" w:rsidRPr="00174CC4" w14:paraId="3542E3D4" w14:textId="77777777" w:rsidTr="00C239A8">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C239A8">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312DA58F" w14:textId="77777777" w:rsidR="00FA2FDC" w:rsidRDefault="00FA2FDC" w:rsidP="002D7BEE">
            <w:pPr>
              <w:pStyle w:val="iBAAGStandardText"/>
            </w:pPr>
            <w:r w:rsidRPr="00174CC4">
              <w:t xml:space="preserve">View the </w:t>
            </w:r>
            <w:hyperlink r:id="rId50" w:history="1">
              <w:r w:rsidRPr="00174CC4">
                <w:rPr>
                  <w:rStyle w:val="Hyperlinks"/>
                </w:rPr>
                <w:t>glossary</w:t>
              </w:r>
            </w:hyperlink>
            <w:r w:rsidRPr="00174CC4">
              <w:t xml:space="preserve"> for definitions.</w:t>
            </w:r>
          </w:p>
          <w:p w14:paraId="3542E3DE" w14:textId="77777777" w:rsidR="00C239A8" w:rsidRPr="00174CC4" w:rsidRDefault="00C239A8"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1"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239A8" w:rsidRPr="003F3B5E" w14:paraId="4FE9758A" w14:textId="77777777" w:rsidTr="001A4F07">
        <w:tc>
          <w:tcPr>
            <w:tcW w:w="3517" w:type="dxa"/>
            <w:tcBorders>
              <w:bottom w:val="single" w:sz="4" w:space="0" w:color="000000" w:themeColor="text1"/>
            </w:tcBorders>
            <w:shd w:val="clear" w:color="auto" w:fill="31849B"/>
          </w:tcPr>
          <w:p w14:paraId="3F353DBC" w14:textId="77777777" w:rsidR="00C239A8" w:rsidRPr="003F3B5E" w:rsidRDefault="00C239A8" w:rsidP="001A4F07">
            <w:pPr>
              <w:pStyle w:val="iBAAGTableHeader"/>
            </w:pPr>
            <w:r w:rsidRPr="00E8503B">
              <w:t>Common Medical Event</w:t>
            </w:r>
          </w:p>
        </w:tc>
        <w:tc>
          <w:tcPr>
            <w:tcW w:w="3330" w:type="dxa"/>
            <w:tcBorders>
              <w:bottom w:val="single" w:sz="4" w:space="0" w:color="000000" w:themeColor="text1"/>
            </w:tcBorders>
            <w:shd w:val="clear" w:color="auto" w:fill="31849B"/>
          </w:tcPr>
          <w:p w14:paraId="788E2684" w14:textId="77777777" w:rsidR="00C239A8" w:rsidRDefault="00C239A8" w:rsidP="001A4F07">
            <w:pPr>
              <w:pStyle w:val="iBAAGTableHeader"/>
            </w:pPr>
            <w:r>
              <w:t>Your cost if you use</w:t>
            </w:r>
          </w:p>
          <w:p w14:paraId="00689243" w14:textId="77777777" w:rsidR="00C239A8" w:rsidRPr="003F3B5E" w:rsidRDefault="00C239A8" w:rsidP="001A4F07">
            <w:pPr>
              <w:pStyle w:val="iBAAGTableHeader"/>
            </w:pPr>
            <w:r>
              <w:t>Network benefits</w:t>
            </w:r>
          </w:p>
        </w:tc>
        <w:tc>
          <w:tcPr>
            <w:tcW w:w="3330" w:type="dxa"/>
            <w:tcBorders>
              <w:bottom w:val="single" w:sz="4" w:space="0" w:color="000000" w:themeColor="text1"/>
            </w:tcBorders>
            <w:shd w:val="clear" w:color="auto" w:fill="31849B"/>
          </w:tcPr>
          <w:p w14:paraId="46BFD501" w14:textId="77777777" w:rsidR="00C239A8" w:rsidRDefault="00C239A8" w:rsidP="001A4F07">
            <w:pPr>
              <w:pStyle w:val="iBAAGTableHeader"/>
            </w:pPr>
            <w:r>
              <w:t>Your cost if you use</w:t>
            </w:r>
          </w:p>
          <w:p w14:paraId="485B57D6" w14:textId="77777777" w:rsidR="00C239A8" w:rsidRPr="003F3B5E" w:rsidRDefault="00C239A8" w:rsidP="001A4F07">
            <w:pPr>
              <w:pStyle w:val="iBAAGTableHeader"/>
            </w:pPr>
            <w:r>
              <w:t>Out-of-Network benefits</w:t>
            </w:r>
          </w:p>
        </w:tc>
        <w:tc>
          <w:tcPr>
            <w:tcW w:w="3330" w:type="dxa"/>
            <w:tcBorders>
              <w:bottom w:val="single" w:sz="4" w:space="0" w:color="000000" w:themeColor="text1"/>
            </w:tcBorders>
            <w:shd w:val="clear" w:color="auto" w:fill="31849B"/>
          </w:tcPr>
          <w:p w14:paraId="7345981D" w14:textId="77777777" w:rsidR="00C239A8" w:rsidRPr="003F3B5E" w:rsidRDefault="00C239A8" w:rsidP="001A4F07">
            <w:pPr>
              <w:pStyle w:val="iBAAGTableHeader"/>
            </w:pPr>
            <w:r w:rsidRPr="00E8503B">
              <w:t>Limits &amp; Exceptions</w:t>
            </w:r>
          </w:p>
        </w:tc>
      </w:tr>
      <w:tr w:rsidR="00C239A8" w:rsidRPr="003F3B5E" w14:paraId="33517A65" w14:textId="77777777" w:rsidTr="001A4F07">
        <w:tc>
          <w:tcPr>
            <w:tcW w:w="3517" w:type="dxa"/>
            <w:shd w:val="clear" w:color="auto" w:fill="FFFFFF" w:themeFill="background1"/>
          </w:tcPr>
          <w:p w14:paraId="4A4F0347" w14:textId="77777777" w:rsidR="00C239A8" w:rsidRDefault="00C239A8" w:rsidP="001A4F07">
            <w:pPr>
              <w:pStyle w:val="iBAAGSituationBoxName"/>
            </w:pPr>
            <w:bookmarkStart w:id="57" w:name="Medical_Foods"/>
            <w:r>
              <w:t>Medical Foods</w:t>
            </w:r>
            <w:bookmarkEnd w:id="57"/>
          </w:p>
          <w:p w14:paraId="543D93F5" w14:textId="77777777" w:rsidR="00C239A8" w:rsidRPr="00F13EDA" w:rsidRDefault="00C239A8" w:rsidP="001A4F07">
            <w:pPr>
              <w:pStyle w:val="iBAAGStandardText"/>
            </w:pPr>
          </w:p>
          <w:p w14:paraId="5961FDB0" w14:textId="77777777" w:rsidR="00C239A8" w:rsidRPr="00F13EDA" w:rsidRDefault="00C239A8" w:rsidP="001A4F07">
            <w:pPr>
              <w:pStyle w:val="iBAAGStandardText"/>
            </w:pPr>
            <w:r w:rsidRPr="00F13EDA">
              <w:lastRenderedPageBreak/>
              <w:t>Benefits include:</w:t>
            </w:r>
          </w:p>
          <w:p w14:paraId="1F4E210E" w14:textId="77777777" w:rsidR="00C239A8" w:rsidRPr="00F13EDA" w:rsidRDefault="00C239A8" w:rsidP="001A4F07">
            <w:pPr>
              <w:pStyle w:val="iBAAGLevel1Bullets"/>
            </w:pPr>
            <w:r w:rsidRPr="00F13EDA">
              <w:t>Formulas</w:t>
            </w:r>
          </w:p>
          <w:p w14:paraId="1356E0F1" w14:textId="77777777" w:rsidR="00C239A8" w:rsidRDefault="00C239A8" w:rsidP="001A4F07">
            <w:pPr>
              <w:pStyle w:val="iBAAGLevel1Bullets"/>
            </w:pPr>
            <w:r w:rsidRPr="00F13EDA">
              <w:t xml:space="preserve">Special food products </w:t>
            </w:r>
          </w:p>
          <w:p w14:paraId="070042A3" w14:textId="77777777" w:rsidR="00C239A8" w:rsidRPr="00F13EDA" w:rsidRDefault="00C239A8" w:rsidP="001A4F07"/>
          <w:p w14:paraId="30092CD3" w14:textId="77777777" w:rsidR="00C239A8" w:rsidRDefault="00C239A8" w:rsidP="001A4F07">
            <w:pPr>
              <w:pStyle w:val="iBAAGStandardTextBold"/>
            </w:pPr>
            <w:r>
              <w:t xml:space="preserve">Want more information? </w:t>
            </w:r>
          </w:p>
          <w:p w14:paraId="6B096AAC" w14:textId="77777777" w:rsidR="00C239A8" w:rsidRDefault="00C239A8" w:rsidP="001A4F07">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634E4863" w14:textId="77777777" w:rsidR="00C239A8" w:rsidRPr="003F3B5E" w:rsidRDefault="00C239A8" w:rsidP="001A4F07">
            <w:pPr>
              <w:pStyle w:val="iBAAGStandardText"/>
            </w:pPr>
          </w:p>
        </w:tc>
        <w:tc>
          <w:tcPr>
            <w:tcW w:w="3330" w:type="dxa"/>
            <w:shd w:val="clear" w:color="auto" w:fill="FFFFFF" w:themeFill="background1"/>
          </w:tcPr>
          <w:p w14:paraId="4D3BDA33" w14:textId="77777777" w:rsidR="00C239A8" w:rsidRDefault="00C239A8" w:rsidP="001A4F07">
            <w:r>
              <w:rPr>
                <w:rStyle w:val="iBAAGStandardTextBoldChar"/>
              </w:rPr>
              <w:lastRenderedPageBreak/>
              <w:t>20%</w:t>
            </w:r>
            <w:r>
              <w:t xml:space="preserve"> </w:t>
            </w:r>
            <w:r w:rsidRPr="00F13EDA">
              <w:t>co-insurance, after you pay the deductible.</w:t>
            </w:r>
            <w:r>
              <w:t xml:space="preserve"> </w:t>
            </w:r>
          </w:p>
          <w:p w14:paraId="0C2EC75F" w14:textId="77777777" w:rsidR="00C239A8" w:rsidRDefault="00C239A8" w:rsidP="001A4F07">
            <w:pPr>
              <w:pStyle w:val="iBAAGStandardText"/>
            </w:pPr>
          </w:p>
          <w:p w14:paraId="79A3501D" w14:textId="77777777" w:rsidR="00C239A8" w:rsidRDefault="00C239A8" w:rsidP="001A4F07">
            <w:pPr>
              <w:pStyle w:val="iBAAGStandardTextBold"/>
            </w:pPr>
            <w:r>
              <w:t>Is prior authorization needed?</w:t>
            </w:r>
          </w:p>
          <w:p w14:paraId="0945691E" w14:textId="77777777" w:rsidR="00C239A8" w:rsidRDefault="00C239A8" w:rsidP="001A4F07">
            <w:pPr>
              <w:pStyle w:val="iBAAGStandardText"/>
            </w:pPr>
            <w:r>
              <w:t>No</w:t>
            </w:r>
          </w:p>
          <w:p w14:paraId="46DE4BAF" w14:textId="77777777" w:rsidR="00C239A8" w:rsidRDefault="00C239A8" w:rsidP="001A4F07">
            <w:pPr>
              <w:pStyle w:val="iBAAGStandardText"/>
            </w:pPr>
          </w:p>
          <w:p w14:paraId="590A63B8" w14:textId="77777777" w:rsidR="00C239A8" w:rsidRPr="003F3B5E" w:rsidRDefault="00C239A8" w:rsidP="001A4F07">
            <w:pPr>
              <w:pStyle w:val="iBAAGStandardText"/>
            </w:pPr>
          </w:p>
        </w:tc>
        <w:tc>
          <w:tcPr>
            <w:tcW w:w="3330" w:type="dxa"/>
            <w:shd w:val="clear" w:color="auto" w:fill="FFFFFF" w:themeFill="background1"/>
          </w:tcPr>
          <w:p w14:paraId="7EA0804D" w14:textId="100713E3" w:rsidR="00C239A8" w:rsidRDefault="00C239A8" w:rsidP="001A4F07">
            <w:r>
              <w:rPr>
                <w:rStyle w:val="iBAAGStandardTextBoldChar"/>
              </w:rPr>
              <w:lastRenderedPageBreak/>
              <w:t>50%</w:t>
            </w:r>
            <w:r>
              <w:t xml:space="preserve"> </w:t>
            </w:r>
            <w:r w:rsidRPr="00F13EDA">
              <w:t>co-insurance, after you pay the deductible.</w:t>
            </w:r>
            <w:r>
              <w:t xml:space="preserve"> </w:t>
            </w:r>
          </w:p>
          <w:p w14:paraId="6E6710D7" w14:textId="77777777" w:rsidR="00C239A8" w:rsidRDefault="00C239A8" w:rsidP="001A4F07">
            <w:pPr>
              <w:pStyle w:val="iBAAGStandardText"/>
            </w:pPr>
          </w:p>
          <w:p w14:paraId="02FE0683" w14:textId="77777777" w:rsidR="00C239A8" w:rsidRDefault="00C239A8" w:rsidP="001A4F07">
            <w:pPr>
              <w:pStyle w:val="iBAAGStandardTextBold"/>
            </w:pPr>
            <w:r>
              <w:t>Is prior authorization needed?</w:t>
            </w:r>
          </w:p>
          <w:p w14:paraId="664C938C" w14:textId="77777777" w:rsidR="00C239A8" w:rsidRDefault="00C239A8" w:rsidP="001A4F07">
            <w:pPr>
              <w:pStyle w:val="iBAAGStandardText"/>
            </w:pPr>
            <w:r w:rsidRPr="00C730A9">
              <w:t>Yes</w:t>
            </w:r>
          </w:p>
          <w:p w14:paraId="22C55866" w14:textId="77777777" w:rsidR="00C239A8" w:rsidRDefault="00C239A8" w:rsidP="001A4F07">
            <w:pPr>
              <w:pStyle w:val="iBAAGStandardText"/>
            </w:pPr>
          </w:p>
          <w:p w14:paraId="07DD192D" w14:textId="77777777" w:rsidR="00C239A8" w:rsidRDefault="00C239A8" w:rsidP="001A4F07">
            <w:pPr>
              <w:pStyle w:val="iBAAGStandardTextBold"/>
            </w:pPr>
            <w:r>
              <w:t>Prior authorization is:</w:t>
            </w:r>
          </w:p>
          <w:p w14:paraId="481B77D6" w14:textId="77777777" w:rsidR="00C239A8" w:rsidRDefault="00C239A8" w:rsidP="001A4F07">
            <w:pPr>
              <w:pStyle w:val="iBAAGStandardText"/>
            </w:pPr>
            <w:r>
              <w:t>Getting approval by calling the number listed on your health plan ID card before you can get medicine or services.</w:t>
            </w:r>
          </w:p>
          <w:p w14:paraId="60D13830" w14:textId="77777777" w:rsidR="00C239A8" w:rsidRDefault="00C239A8" w:rsidP="001A4F07">
            <w:pPr>
              <w:pStyle w:val="iBAAGStandardText"/>
            </w:pPr>
          </w:p>
          <w:p w14:paraId="55657568" w14:textId="77777777" w:rsidR="00C239A8" w:rsidRDefault="00C239A8" w:rsidP="001A4F07">
            <w:pPr>
              <w:pStyle w:val="iBAAGStandardTextBold"/>
            </w:pPr>
            <w:r>
              <w:t xml:space="preserve">When do I need to call? </w:t>
            </w:r>
          </w:p>
          <w:p w14:paraId="30560D2B" w14:textId="77777777" w:rsidR="00C239A8" w:rsidRDefault="00C239A8" w:rsidP="001A4F07">
            <w:pPr>
              <w:pStyle w:val="iBAAGLevel1Bullets"/>
            </w:pPr>
            <w:r>
              <w:t>Before you get formulas or specialized food products</w:t>
            </w:r>
          </w:p>
          <w:p w14:paraId="70440428" w14:textId="77777777" w:rsidR="00C239A8" w:rsidRDefault="00C239A8" w:rsidP="001A4F07">
            <w:pPr>
              <w:pStyle w:val="iBAAGStandardText"/>
            </w:pPr>
          </w:p>
          <w:p w14:paraId="7C60750E" w14:textId="77777777" w:rsidR="00C239A8" w:rsidRDefault="00C239A8" w:rsidP="001A4F07">
            <w:pPr>
              <w:pStyle w:val="iBAAGStandardTextBold"/>
            </w:pPr>
            <w:r>
              <w:t>If you don’t get prior authorization, you pay:</w:t>
            </w:r>
          </w:p>
          <w:p w14:paraId="1B77841D" w14:textId="77777777" w:rsidR="00C239A8" w:rsidRDefault="00C239A8" w:rsidP="001A4F07">
            <w:pPr>
              <w:pStyle w:val="iBAAGStandardText"/>
            </w:pPr>
            <w:r>
              <w:rPr>
                <w:b/>
                <w:color w:val="auto"/>
                <w:szCs w:val="22"/>
              </w:rPr>
              <w:t>50</w:t>
            </w:r>
            <w:r w:rsidRPr="00C730A9">
              <w:rPr>
                <w:b/>
                <w:color w:val="auto"/>
                <w:szCs w:val="22"/>
              </w:rPr>
              <w:t>%</w:t>
            </w:r>
            <w:r>
              <w:t xml:space="preserve"> co-insurance</w:t>
            </w:r>
          </w:p>
          <w:p w14:paraId="531400E9" w14:textId="77777777" w:rsidR="00C239A8" w:rsidRPr="003F3B5E" w:rsidRDefault="00C239A8" w:rsidP="001A4F07">
            <w:pPr>
              <w:pStyle w:val="iBAAGStandardText"/>
            </w:pPr>
          </w:p>
        </w:tc>
        <w:tc>
          <w:tcPr>
            <w:tcW w:w="3330" w:type="dxa"/>
            <w:shd w:val="clear" w:color="auto" w:fill="FFFFFF" w:themeFill="background1"/>
          </w:tcPr>
          <w:p w14:paraId="4173C336" w14:textId="77777777" w:rsidR="00C239A8" w:rsidRDefault="00C239A8" w:rsidP="001A4F07">
            <w:pPr>
              <w:pStyle w:val="iBAAGStandardText"/>
            </w:pPr>
            <w:r>
              <w:lastRenderedPageBreak/>
              <w:t xml:space="preserve">Limited to the treatment of phenylketonuria </w:t>
            </w:r>
            <w:r>
              <w:lastRenderedPageBreak/>
              <w:t>(PKU).</w:t>
            </w:r>
          </w:p>
          <w:p w14:paraId="1114BCEC" w14:textId="77777777" w:rsidR="00C239A8" w:rsidRDefault="00C239A8" w:rsidP="001A4F07">
            <w:pPr>
              <w:pStyle w:val="iBAAGStandardText"/>
            </w:pPr>
          </w:p>
          <w:p w14:paraId="63A05617" w14:textId="77777777" w:rsidR="00C239A8" w:rsidRDefault="00C239A8" w:rsidP="001A4F07">
            <w:pPr>
              <w:pStyle w:val="iBAAGStandardText"/>
            </w:pPr>
            <w:r>
              <w:t>No coverage for:</w:t>
            </w:r>
          </w:p>
          <w:p w14:paraId="19139E94" w14:textId="77777777" w:rsidR="00C239A8" w:rsidRDefault="00C239A8" w:rsidP="001A4F07">
            <w:pPr>
              <w:pStyle w:val="iBAAGLevel1Bullets"/>
            </w:pPr>
            <w:r>
              <w:t>Non-enteral formulas</w:t>
            </w:r>
          </w:p>
          <w:p w14:paraId="20B74EA9" w14:textId="77777777" w:rsidR="00C239A8" w:rsidRPr="003F3B5E" w:rsidRDefault="00C239A8" w:rsidP="001A4F07">
            <w:pPr>
              <w:pStyle w:val="iBAAGLevel1Bullets"/>
            </w:pPr>
            <w:r>
              <w:t>Food products naturally low in protein</w:t>
            </w:r>
          </w:p>
        </w:tc>
      </w:tr>
    </w:tbl>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3F3"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C239A8">
        <w:trPr>
          <w:gridBefore w:val="1"/>
          <w:wBefore w:w="113" w:type="dxa"/>
        </w:trPr>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lastRenderedPageBreak/>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3"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F" w14:textId="3EE83DFC" w:rsidR="00FA2FDC" w:rsidRDefault="00FA2FDC" w:rsidP="002D7BEE">
            <w:pPr>
              <w:pStyle w:val="iBAAGStandardText"/>
            </w:pPr>
            <w:r>
              <w:lastRenderedPageBreak/>
              <w:t>P</w:t>
            </w:r>
            <w:r w:rsidRPr="00057317">
              <w:t xml:space="preserve">rimary </w:t>
            </w:r>
            <w:r>
              <w:t xml:space="preserve">Doctor: </w:t>
            </w:r>
          </w:p>
          <w:p w14:paraId="3542E400" w14:textId="7609E4BD" w:rsidR="00FA2FDC" w:rsidRDefault="00FA2FDC" w:rsidP="002D7BEE">
            <w:pPr>
              <w:pStyle w:val="iBAAGStandardText"/>
            </w:pPr>
            <w:r w:rsidRPr="004F1824">
              <w:rPr>
                <w:rStyle w:val="iBAAGStandardTextBoldChar"/>
              </w:rPr>
              <w:t>$</w:t>
            </w:r>
            <w:r w:rsidR="003A0192">
              <w:rPr>
                <w:rStyle w:val="iBAAGStandardTextBoldChar"/>
              </w:rPr>
              <w:t>30</w:t>
            </w:r>
            <w:r>
              <w:t xml:space="preserve"> co-pay per visit. </w:t>
            </w:r>
          </w:p>
          <w:p w14:paraId="4C80D826" w14:textId="74992E21" w:rsidR="00F91EA4" w:rsidRDefault="00FA2FDC" w:rsidP="002D7BEE">
            <w:pPr>
              <w:pStyle w:val="iBAAGStandardText"/>
            </w:pPr>
            <w:r>
              <w:t>The annual deductible does not apply.</w:t>
            </w:r>
          </w:p>
          <w:p w14:paraId="3542E401" w14:textId="338B916A" w:rsidR="00FA2FDC" w:rsidRDefault="00FA2FDC" w:rsidP="002D7BEE">
            <w:pPr>
              <w:pStyle w:val="iBAAGStandardText"/>
            </w:pPr>
          </w:p>
          <w:p w14:paraId="3542E405" w14:textId="20F3A04F" w:rsidR="00FA2FDC" w:rsidRDefault="00FA2FDC" w:rsidP="002D7BEE">
            <w:pPr>
              <w:pStyle w:val="iBAAGStandardText"/>
            </w:pPr>
            <w:r>
              <w:t xml:space="preserve">Specialist: </w:t>
            </w:r>
          </w:p>
          <w:p w14:paraId="3542E406" w14:textId="04CDA8D1" w:rsidR="00FA2FDC" w:rsidRDefault="00FA2FDC" w:rsidP="002D7BEE">
            <w:pPr>
              <w:pStyle w:val="iBAAGStandardText"/>
            </w:pPr>
            <w:r w:rsidRPr="004F1824">
              <w:rPr>
                <w:rStyle w:val="iBAAGStandardTextBoldChar"/>
              </w:rPr>
              <w:t>$</w:t>
            </w:r>
            <w:r w:rsidR="003A0192">
              <w:rPr>
                <w:rStyle w:val="iBAAGStandardTextBoldChar"/>
              </w:rPr>
              <w:t>30</w:t>
            </w:r>
            <w:r>
              <w:t xml:space="preserve"> co-pay per visit. </w:t>
            </w:r>
          </w:p>
          <w:p w14:paraId="3542E407" w14:textId="741148D5" w:rsidR="00FA2FDC" w:rsidRDefault="00FA2FDC" w:rsidP="002D7BEE">
            <w:pPr>
              <w:pStyle w:val="iBAAGStandardText"/>
            </w:pPr>
            <w:r>
              <w:t>The annual deductible does not apply.</w:t>
            </w:r>
          </w:p>
          <w:p w14:paraId="3542E408"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5623F635" w:rsidR="00FA2FDC" w:rsidRDefault="00FA2FDC" w:rsidP="002D7BEE">
            <w:pPr>
              <w:pStyle w:val="iBAAGStandardText"/>
            </w:pPr>
            <w:r>
              <w:lastRenderedPageBreak/>
              <w:t>P</w:t>
            </w:r>
            <w:r w:rsidRPr="00057317">
              <w:t xml:space="preserve">rimary </w:t>
            </w:r>
            <w:r>
              <w:t xml:space="preserve">Doctor: </w:t>
            </w:r>
            <w:r w:rsidR="003A0192">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3CA93F92" w:rsidR="00FA2FDC" w:rsidRDefault="00FA2FDC" w:rsidP="002D7BEE">
            <w:pPr>
              <w:pStyle w:val="iBAAGStandardText"/>
            </w:pPr>
            <w:r>
              <w:lastRenderedPageBreak/>
              <w:t xml:space="preserve">Specialist: </w:t>
            </w:r>
            <w:r w:rsidR="003A0192">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6973E5FD" w:rsidR="00FA2FDC" w:rsidRDefault="003A0192" w:rsidP="002D7BEE">
            <w:pPr>
              <w:pStyle w:val="iBAAGStandardText"/>
            </w:pPr>
            <w:r w:rsidRPr="003A0192">
              <w:rPr>
                <w:color w:val="000000"/>
              </w:rPr>
              <w:t xml:space="preserve"> </w:t>
            </w:r>
          </w:p>
          <w:p w14:paraId="3542E413" w14:textId="77777777" w:rsidR="00FA2FDC" w:rsidRDefault="00FA2FDC" w:rsidP="002D7BEE">
            <w:pPr>
              <w:pStyle w:val="iBAAGStandardText"/>
            </w:pPr>
          </w:p>
          <w:p w14:paraId="3542E415" w14:textId="61DD994E" w:rsidR="00FA2FDC" w:rsidRDefault="003A0192" w:rsidP="002D7BEE">
            <w:pPr>
              <w:pStyle w:val="iBAAGStandardText"/>
            </w:pPr>
            <w:r w:rsidRPr="003A0192">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4E733B86" w:rsidR="00FA2FDC" w:rsidRDefault="003A0192" w:rsidP="002D7BEE">
            <w:pPr>
              <w:pStyle w:val="iBAAGStandardText"/>
            </w:pPr>
            <w:r>
              <w:rPr>
                <w:rStyle w:val="iBAAGStandardTextBoldChar"/>
              </w:rPr>
              <w:t>50%</w:t>
            </w:r>
            <w:r w:rsidR="00FA2FDC">
              <w:t xml:space="preserve"> co-</w:t>
            </w:r>
            <w:r w:rsidRPr="003A0192">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For any services provided at your office visit, additional co-pays, deductible or co-</w:t>
            </w:r>
            <w:r>
              <w:lastRenderedPageBreak/>
              <w:t>insurance may apply.</w:t>
            </w:r>
          </w:p>
        </w:tc>
      </w:tr>
      <w:tr w:rsidR="00FA2FDC" w:rsidRPr="003F3B5E" w14:paraId="3542E428"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C239A8">
        <w:trPr>
          <w:gridBefore w:val="1"/>
          <w:wBefore w:w="113" w:type="dxa"/>
        </w:trPr>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lastRenderedPageBreak/>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w:t>
            </w:r>
            <w:r>
              <w:lastRenderedPageBreak/>
              <w:t xml:space="preserve">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4"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lastRenderedPageBreak/>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lastRenderedPageBreak/>
              <w:t>Office visit</w:t>
            </w:r>
          </w:p>
          <w:p w14:paraId="3542E46E" w14:textId="77777777" w:rsidR="00FA2FDC" w:rsidRDefault="00FA2FDC" w:rsidP="002D7BEE">
            <w:pPr>
              <w:pStyle w:val="iBAAGStandardText"/>
            </w:pPr>
          </w:p>
          <w:p w14:paraId="3542E473" w14:textId="5DAB2001" w:rsidR="00FA2FDC" w:rsidRDefault="00B6593E" w:rsidP="002D7BEE">
            <w:pPr>
              <w:pStyle w:val="iBAAGStandardText"/>
            </w:pPr>
            <w:r>
              <w:lastRenderedPageBreak/>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7A1773EE" w:rsidR="00FA2FDC" w:rsidRDefault="00B6593E"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lastRenderedPageBreak/>
              <w:t xml:space="preserve">If you receive non-preventive services </w:t>
            </w:r>
            <w:r>
              <w:lastRenderedPageBreak/>
              <w:t xml:space="preserve">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B61CAF" w:rsidRPr="003F3B5E" w14:paraId="7CEE9088" w14:textId="77777777" w:rsidTr="002140B2">
        <w:tc>
          <w:tcPr>
            <w:tcW w:w="3630" w:type="dxa"/>
            <w:gridSpan w:val="2"/>
            <w:tcBorders>
              <w:bottom w:val="single" w:sz="4" w:space="0" w:color="000000" w:themeColor="text1"/>
            </w:tcBorders>
            <w:shd w:val="clear" w:color="auto" w:fill="31849B"/>
          </w:tcPr>
          <w:p w14:paraId="78A0C80E" w14:textId="77777777" w:rsidR="00B61CAF" w:rsidRPr="003F3B5E" w:rsidRDefault="00B61CAF" w:rsidP="001A4F07">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4B27B3F3" w14:textId="77777777" w:rsidR="00B61CAF" w:rsidRDefault="00B61CAF" w:rsidP="001A4F07">
            <w:pPr>
              <w:pStyle w:val="iBAAGTableHeader"/>
            </w:pPr>
            <w:r>
              <w:t>Your cost if you use</w:t>
            </w:r>
          </w:p>
          <w:p w14:paraId="4D2F5CA6" w14:textId="77777777" w:rsidR="00B61CAF" w:rsidRPr="003F3B5E" w:rsidRDefault="00B61CAF" w:rsidP="001A4F07">
            <w:pPr>
              <w:pStyle w:val="iBAAGTableHeader"/>
            </w:pPr>
            <w:r>
              <w:t>Network benefits</w:t>
            </w:r>
          </w:p>
        </w:tc>
        <w:tc>
          <w:tcPr>
            <w:tcW w:w="3330" w:type="dxa"/>
            <w:tcBorders>
              <w:bottom w:val="single" w:sz="4" w:space="0" w:color="000000" w:themeColor="text1"/>
            </w:tcBorders>
            <w:shd w:val="clear" w:color="auto" w:fill="31849B"/>
          </w:tcPr>
          <w:p w14:paraId="2D02314F" w14:textId="77777777" w:rsidR="00B61CAF" w:rsidRDefault="00B61CAF" w:rsidP="001A4F07">
            <w:pPr>
              <w:pStyle w:val="iBAAGTableHeader"/>
            </w:pPr>
            <w:r>
              <w:t>Your cost if you use</w:t>
            </w:r>
          </w:p>
          <w:p w14:paraId="482A77D8" w14:textId="77777777" w:rsidR="00B61CAF" w:rsidRPr="003F3B5E" w:rsidRDefault="00B61CAF" w:rsidP="001A4F07">
            <w:pPr>
              <w:pStyle w:val="iBAAGTableHeader"/>
            </w:pPr>
            <w:r>
              <w:t>Out-of-Network benefits</w:t>
            </w:r>
          </w:p>
        </w:tc>
        <w:tc>
          <w:tcPr>
            <w:tcW w:w="3330" w:type="dxa"/>
            <w:tcBorders>
              <w:bottom w:val="single" w:sz="4" w:space="0" w:color="000000" w:themeColor="text1"/>
            </w:tcBorders>
            <w:shd w:val="clear" w:color="auto" w:fill="31849B"/>
          </w:tcPr>
          <w:p w14:paraId="204472A3" w14:textId="77777777" w:rsidR="00B61CAF" w:rsidRPr="003F3B5E" w:rsidRDefault="00B61CAF" w:rsidP="001A4F07">
            <w:pPr>
              <w:pStyle w:val="iBAAGTableHeader"/>
            </w:pPr>
            <w:r w:rsidRPr="00E8503B">
              <w:t>Limits &amp; Exceptions</w:t>
            </w:r>
          </w:p>
        </w:tc>
      </w:tr>
      <w:tr w:rsidR="00B61CAF" w14:paraId="49008CDB" w14:textId="77777777" w:rsidTr="002140B2">
        <w:tc>
          <w:tcPr>
            <w:tcW w:w="3630" w:type="dxa"/>
            <w:gridSpan w:val="2"/>
            <w:shd w:val="clear" w:color="auto" w:fill="FFFFFF" w:themeFill="background1"/>
          </w:tcPr>
          <w:p w14:paraId="672BAFE2" w14:textId="77777777" w:rsidR="00B61CAF" w:rsidRDefault="00B61CAF" w:rsidP="001A4F07">
            <w:pPr>
              <w:pStyle w:val="iBAAGSituationBoxName"/>
            </w:pPr>
            <w:bookmarkStart w:id="60" w:name="Telemedicine_Services"/>
            <w:r>
              <w:t>Telemedicine Services</w:t>
            </w:r>
            <w:bookmarkEnd w:id="60"/>
          </w:p>
          <w:p w14:paraId="12076252" w14:textId="77777777" w:rsidR="00B61CAF" w:rsidRDefault="00B61CAF" w:rsidP="001A4F07">
            <w:pPr>
              <w:pStyle w:val="iBAAGStandardText"/>
            </w:pPr>
          </w:p>
          <w:p w14:paraId="4053A8E0" w14:textId="77777777" w:rsidR="00B61CAF" w:rsidRDefault="00B61CAF" w:rsidP="001A4F07">
            <w:pPr>
              <w:pStyle w:val="iBAAGStandardTextBold"/>
            </w:pPr>
            <w:r>
              <w:t>What are telemedicine services?</w:t>
            </w:r>
          </w:p>
          <w:p w14:paraId="64825EFB" w14:textId="77777777" w:rsidR="00B61CAF" w:rsidRDefault="00B61CAF" w:rsidP="001A4F07">
            <w:pPr>
              <w:pStyle w:val="iBAAGStandardText"/>
            </w:pPr>
            <w:r>
              <w:t xml:space="preserve">Services received where a doctor may not be available in person. Telephone, internet or other communication methods can be used to treat you for certain conditions.  </w:t>
            </w:r>
          </w:p>
          <w:p w14:paraId="7882B991" w14:textId="77777777" w:rsidR="00B61CAF" w:rsidRDefault="00B61CAF" w:rsidP="001A4F07">
            <w:pPr>
              <w:pStyle w:val="iBAAGStandardText"/>
            </w:pPr>
          </w:p>
          <w:p w14:paraId="4A15EF94" w14:textId="77777777" w:rsidR="00B61CAF" w:rsidRDefault="00B61CAF" w:rsidP="001A4F07">
            <w:pPr>
              <w:pStyle w:val="iBAAGStandardTextBold"/>
            </w:pPr>
            <w:r>
              <w:t xml:space="preserve">Want more information? </w:t>
            </w:r>
          </w:p>
          <w:p w14:paraId="4694DD01" w14:textId="77777777" w:rsidR="00B61CAF" w:rsidRDefault="00B61CAF" w:rsidP="001A4F07">
            <w:pPr>
              <w:pStyle w:val="iBAAGStandardText"/>
            </w:pPr>
            <w:r>
              <w:t xml:space="preserve">View the </w:t>
            </w:r>
            <w:hyperlink r:id="rId55" w:history="1">
              <w:r>
                <w:rPr>
                  <w:rStyle w:val="Hyperlinks"/>
                </w:rPr>
                <w:t>glossary</w:t>
              </w:r>
            </w:hyperlink>
            <w:r>
              <w:t xml:space="preserve"> for definitions.</w:t>
            </w:r>
          </w:p>
          <w:p w14:paraId="57EF39D7" w14:textId="77777777" w:rsidR="00B61CAF" w:rsidRDefault="00B61CAF" w:rsidP="001A4F07">
            <w:pPr>
              <w:pStyle w:val="iBAAGStandardText"/>
            </w:pPr>
          </w:p>
        </w:tc>
        <w:tc>
          <w:tcPr>
            <w:tcW w:w="3330" w:type="dxa"/>
            <w:shd w:val="clear" w:color="auto" w:fill="FFFFFF" w:themeFill="background1"/>
          </w:tcPr>
          <w:p w14:paraId="0F8ADC14" w14:textId="77777777" w:rsidR="00B61CAF" w:rsidRDefault="00B61CAF" w:rsidP="001A4F07">
            <w:pPr>
              <w:pStyle w:val="iBAAGStandardText"/>
            </w:pPr>
            <w:r>
              <w:lastRenderedPageBreak/>
              <w:t xml:space="preserve">The amount you pay is based on where the covered health service is provided. </w:t>
            </w:r>
          </w:p>
          <w:p w14:paraId="5D299F1D" w14:textId="77777777" w:rsidR="00B61CAF" w:rsidRDefault="00B61CAF" w:rsidP="001A4F07">
            <w:pPr>
              <w:pStyle w:val="iBAAGStandardText"/>
            </w:pPr>
          </w:p>
          <w:p w14:paraId="20CA100D" w14:textId="77777777" w:rsidR="00B61CAF" w:rsidRDefault="00B61CAF" w:rsidP="001A4F07">
            <w:pPr>
              <w:pStyle w:val="iBAAGStandardTextBold"/>
            </w:pPr>
            <w:r>
              <w:t>Is prior authorization needed?</w:t>
            </w:r>
          </w:p>
          <w:p w14:paraId="02D68783" w14:textId="0ABA9CF4" w:rsidR="00B61CAF" w:rsidRDefault="00B61CAF" w:rsidP="001A4F07">
            <w:pPr>
              <w:pStyle w:val="iBAAGStandardText"/>
            </w:pPr>
            <w:r>
              <w:t>No</w:t>
            </w:r>
          </w:p>
          <w:p w14:paraId="7B195652" w14:textId="77777777" w:rsidR="00B61CAF" w:rsidRDefault="00B61CAF" w:rsidP="001A4F07">
            <w:pPr>
              <w:pStyle w:val="iBAAGStandardText"/>
            </w:pPr>
          </w:p>
          <w:p w14:paraId="46D6E55C" w14:textId="77777777" w:rsidR="00B61CAF" w:rsidRDefault="00B61CAF">
            <w:pPr>
              <w:pStyle w:val="iBAAGStandardText"/>
            </w:pPr>
          </w:p>
        </w:tc>
        <w:tc>
          <w:tcPr>
            <w:tcW w:w="3330" w:type="dxa"/>
            <w:shd w:val="clear" w:color="auto" w:fill="FFFFFF" w:themeFill="background1"/>
          </w:tcPr>
          <w:p w14:paraId="3D29C37A" w14:textId="77777777" w:rsidR="00B61CAF" w:rsidRDefault="00B61CAF" w:rsidP="001A4F07">
            <w:pPr>
              <w:pStyle w:val="iBAAGStandardText"/>
            </w:pPr>
            <w:r>
              <w:t xml:space="preserve">The amount you pay is based on where the covered health service is provided. </w:t>
            </w:r>
          </w:p>
          <w:p w14:paraId="063CFCFC" w14:textId="77777777" w:rsidR="00B61CAF" w:rsidRDefault="00B61CAF" w:rsidP="001A4F07">
            <w:pPr>
              <w:pStyle w:val="iBAAGStandardText"/>
            </w:pPr>
          </w:p>
          <w:p w14:paraId="6CC204F8" w14:textId="77777777" w:rsidR="00B61CAF" w:rsidRDefault="00B61CAF" w:rsidP="001A4F07">
            <w:pPr>
              <w:pStyle w:val="iBAAGStandardTextBold"/>
            </w:pPr>
            <w:r>
              <w:t>Is prior authorization needed?</w:t>
            </w:r>
          </w:p>
          <w:p w14:paraId="24061FFE" w14:textId="21F8899C" w:rsidR="00B61CAF" w:rsidRDefault="00B61CAF" w:rsidP="001A4F07">
            <w:pPr>
              <w:pStyle w:val="iBAAGStandardText"/>
            </w:pPr>
            <w:r>
              <w:t>The authorization requirement is based on where the covered health service is provided.</w:t>
            </w:r>
          </w:p>
          <w:p w14:paraId="1A061031" w14:textId="77777777" w:rsidR="00B61CAF" w:rsidRDefault="00B61CAF" w:rsidP="001A4F07">
            <w:pPr>
              <w:pStyle w:val="iBAAGStandardText"/>
            </w:pPr>
          </w:p>
          <w:p w14:paraId="75A7F520" w14:textId="77777777" w:rsidR="00B61CAF" w:rsidRDefault="00B61CAF" w:rsidP="001A4F07">
            <w:pPr>
              <w:pStyle w:val="iBAAGStandardTextBold"/>
            </w:pPr>
            <w:r>
              <w:lastRenderedPageBreak/>
              <w:t>Prior authorization is:</w:t>
            </w:r>
          </w:p>
          <w:p w14:paraId="4773B7D9" w14:textId="56C3DBD8" w:rsidR="00B61CAF" w:rsidRDefault="00B61CAF" w:rsidP="001A4F07">
            <w:pPr>
              <w:pStyle w:val="iBAAGStandardText"/>
              <w:rPr>
                <w:rStyle w:val="InstructionalTextChar"/>
              </w:rPr>
            </w:pPr>
            <w:r>
              <w:t>Getting approval by calling the number listed on your health plan ID card before you can get medicine or services.</w:t>
            </w:r>
          </w:p>
          <w:p w14:paraId="3D60D6F9" w14:textId="77777777" w:rsidR="00B61CAF" w:rsidRDefault="00B61CAF" w:rsidP="001A4F07">
            <w:pPr>
              <w:pStyle w:val="iBAAGStandardText"/>
            </w:pPr>
          </w:p>
        </w:tc>
        <w:tc>
          <w:tcPr>
            <w:tcW w:w="3330" w:type="dxa"/>
            <w:shd w:val="clear" w:color="auto" w:fill="FFFFFF" w:themeFill="background1"/>
          </w:tcPr>
          <w:p w14:paraId="4723F1D0" w14:textId="77777777" w:rsidR="00B61CAF" w:rsidRDefault="00B61CAF" w:rsidP="001A4F07">
            <w:pPr>
              <w:pStyle w:val="iBAAGStandardText"/>
            </w:pPr>
            <w:r>
              <w:lastRenderedPageBreak/>
              <w:t>Not all medical conditions can be treated through telemedicine services.</w:t>
            </w:r>
          </w:p>
        </w:tc>
      </w:tr>
      <w:tr w:rsidR="00FA2FDC" w:rsidRPr="003F3B5E" w14:paraId="3542E489" w14:textId="77777777" w:rsidTr="00C239A8">
        <w:trPr>
          <w:gridBefore w:val="1"/>
          <w:wBefore w:w="113" w:type="dxa"/>
        </w:trPr>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C239A8">
        <w:trPr>
          <w:gridBefore w:val="1"/>
          <w:wBefore w:w="113" w:type="dxa"/>
        </w:trPr>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2FE746EB"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56986E6D"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46AD6EA9" w:rsidR="00FA2FDC" w:rsidRDefault="003A0192" w:rsidP="002D7BEE">
            <w:pPr>
              <w:pStyle w:val="iBAAGStandardTextBold"/>
            </w:pPr>
            <w:r w:rsidRPr="003A0192">
              <w:rPr>
                <w:rStyle w:val="iBAAGStandardTextBoldChar"/>
                <w:b/>
                <w:color w:val="000000"/>
              </w:rPr>
              <w:lastRenderedPageBreak/>
              <w:t>$25</w:t>
            </w:r>
            <w:r w:rsidRPr="003A0192">
              <w:rPr>
                <w:rStyle w:val="iBAAGStandardTextBoldChar"/>
                <w:color w:val="000000"/>
              </w:rPr>
              <w:t xml:space="preserve"> co-pay per visit. The annual deductible does not apply.</w:t>
            </w:r>
            <w:r w:rsidRPr="003A0192">
              <w:rPr>
                <w:rStyle w:val="iBAAGStandardTextBoldChar"/>
                <w:color w:val="000000"/>
              </w:rPr>
              <w:cr/>
            </w:r>
            <w:r w:rsidRPr="003A0192">
              <w:rPr>
                <w:rStyle w:val="iBAAGStandardTextBoldChar"/>
                <w:color w:val="000000"/>
              </w:rPr>
              <w:cr/>
            </w:r>
            <w:r w:rsidR="00FA2FDC">
              <w:t>Is prior authorization needed?</w:t>
            </w:r>
          </w:p>
          <w:p w14:paraId="3542E49F" w14:textId="692E6A3F" w:rsidR="00FA2FDC" w:rsidRDefault="00FA2FDC" w:rsidP="002D7BEE">
            <w:pPr>
              <w:pStyle w:val="iBAAGStandardText"/>
            </w:pPr>
            <w:r>
              <w:t>No</w:t>
            </w:r>
          </w:p>
          <w:p w14:paraId="3542E4A0" w14:textId="77777777" w:rsidR="00FA2FDC" w:rsidRDefault="00FA2FDC" w:rsidP="002D7BEE">
            <w:pPr>
              <w:pStyle w:val="iBAAGStandardText"/>
            </w:pPr>
          </w:p>
          <w:p w14:paraId="3542E4A1" w14:textId="5F507C3D" w:rsidR="00FA2FDC" w:rsidRDefault="003A0192" w:rsidP="002D7BEE">
            <w:pPr>
              <w:pStyle w:val="iBAAGStandardText"/>
            </w:pPr>
            <w:r w:rsidRPr="003A0192">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08FF91FA" w:rsidR="00FA2FDC" w:rsidRPr="00295D8E" w:rsidRDefault="003A0192" w:rsidP="002D7BEE">
            <w:pPr>
              <w:pStyle w:val="iBAAGStandardText"/>
            </w:pPr>
            <w:r w:rsidRPr="003A0192">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C239A8">
        <w:trPr>
          <w:gridBefore w:val="1"/>
          <w:wBefore w:w="113" w:type="dxa"/>
        </w:trPr>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5D1806B6"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7DC64F74" w:rsidR="00FA2FDC" w:rsidRPr="00AF43A5" w:rsidRDefault="00FA2FDC" w:rsidP="002D7BEE">
            <w:pPr>
              <w:pStyle w:val="iBAAGStandardText"/>
            </w:pPr>
            <w:r w:rsidRPr="00AF43A5">
              <w:t xml:space="preserve">For a list of Spectera vision providers, </w:t>
            </w:r>
            <w:r>
              <w:t>click</w:t>
            </w:r>
            <w:r w:rsidRPr="00AF43A5">
              <w:t xml:space="preserve"> </w:t>
            </w:r>
            <w:hyperlink r:id="rId56"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w:t>
            </w:r>
            <w:r w:rsidRPr="00AF43A5">
              <w:lastRenderedPageBreak/>
              <w:t xml:space="preserve">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7"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4" w14:textId="48EFB969" w:rsidR="00FA2FDC" w:rsidRPr="00AF43A5" w:rsidRDefault="00FA2FDC" w:rsidP="002D7BEE">
            <w:pPr>
              <w:pStyle w:val="iBAAGStandardText"/>
            </w:pPr>
            <w:r w:rsidRPr="00AF43A5">
              <w:rPr>
                <w:rStyle w:val="iBAAGStandardTextBoldChar"/>
              </w:rPr>
              <w:lastRenderedPageBreak/>
              <w:t>$</w:t>
            </w:r>
            <w:r w:rsidR="003A0192">
              <w:rPr>
                <w:rStyle w:val="iBAAGStandardTextBoldChar"/>
              </w:rPr>
              <w:t>30</w:t>
            </w:r>
            <w:r w:rsidRPr="00AF43A5">
              <w:t xml:space="preserve"> co-pay per visit</w:t>
            </w:r>
            <w:r>
              <w:t>.</w:t>
            </w:r>
          </w:p>
          <w:p w14:paraId="3542E4C5" w14:textId="2B634585" w:rsidR="00FA2FDC" w:rsidRPr="00AF43A5" w:rsidRDefault="00FA2FDC" w:rsidP="002D7BEE">
            <w:pPr>
              <w:pStyle w:val="iBAAGStandardText"/>
            </w:pPr>
            <w:r w:rsidRPr="00AF43A5">
              <w:t>The annual deductible does not apply.</w:t>
            </w:r>
          </w:p>
          <w:p w14:paraId="3542E4C6"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7D9C9A04"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0" w14:textId="77777777" w:rsidR="00FA2FDC" w:rsidRPr="00AF43A5" w:rsidRDefault="00FA2FDC" w:rsidP="002D7BEE">
            <w:pPr>
              <w:pStyle w:val="iBAAGStandardText"/>
            </w:pPr>
          </w:p>
          <w:p w14:paraId="3542E4D1" w14:textId="429AD7B9"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295F919D" w14:textId="03171D9B" w:rsidR="00F91EA4" w:rsidRDefault="003A0192" w:rsidP="002D7BEE">
            <w:pPr>
              <w:pStyle w:val="iBAAGStandardText"/>
              <w:rPr>
                <w:color w:val="000000"/>
              </w:rPr>
            </w:pPr>
            <w:r w:rsidRPr="003A0192">
              <w:rPr>
                <w:color w:val="000000"/>
              </w:rPr>
              <w:t xml:space="preserve">Limited to </w:t>
            </w:r>
            <w:r w:rsidRPr="003A0192">
              <w:rPr>
                <w:b/>
                <w:color w:val="000000"/>
              </w:rPr>
              <w:t>1</w:t>
            </w:r>
            <w:r w:rsidR="00F91EA4">
              <w:rPr>
                <w:color w:val="000000"/>
              </w:rPr>
              <w:t xml:space="preserve"> exam</w:t>
            </w:r>
            <w:r w:rsidRPr="003A0192">
              <w:rPr>
                <w:color w:val="000000"/>
              </w:rPr>
              <w:t xml:space="preserve"> every </w:t>
            </w:r>
            <w:r w:rsidRPr="003A0192">
              <w:rPr>
                <w:b/>
                <w:color w:val="000000"/>
              </w:rPr>
              <w:t>24</w:t>
            </w:r>
            <w:r w:rsidR="00F91EA4">
              <w:rPr>
                <w:color w:val="000000"/>
              </w:rPr>
              <w:t xml:space="preserve"> m</w:t>
            </w:r>
            <w:r w:rsidRPr="003A0192">
              <w:rPr>
                <w:color w:val="000000"/>
              </w:rPr>
              <w:t>onths</w:t>
            </w:r>
            <w:r w:rsidR="00F91EA4">
              <w:rPr>
                <w:color w:val="000000"/>
              </w:rPr>
              <w:t>.</w:t>
            </w:r>
          </w:p>
          <w:p w14:paraId="3542E4D6" w14:textId="039C4461" w:rsidR="00FA2FDC" w:rsidRPr="00AF43A5" w:rsidRDefault="00FA2FDC" w:rsidP="002D7BEE">
            <w:pPr>
              <w:pStyle w:val="iBAAGStandardText"/>
            </w:pPr>
            <w:r w:rsidRPr="00AF43A5">
              <w:t xml:space="preserve"> </w:t>
            </w:r>
          </w:p>
          <w:p w14:paraId="3542E4D8" w14:textId="6F7B66E8"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6C27D16F"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5261ECC1"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lastRenderedPageBreak/>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8" w:history="1">
              <w:r>
                <w:rPr>
                  <w:rStyle w:val="Hyperlink"/>
                </w:rPr>
                <w:t>here</w:t>
              </w:r>
            </w:hyperlink>
            <w:r>
              <w:t>.</w:t>
            </w:r>
          </w:p>
          <w:p w14:paraId="3542E504" w14:textId="14451F4A" w:rsidR="00FA2FDC" w:rsidRPr="00AF1238" w:rsidRDefault="00FA2FDC" w:rsidP="00FA2FDC">
            <w:pPr>
              <w:pStyle w:val="iBAAGLevel1Bullets"/>
              <w:tabs>
                <w:tab w:val="left" w:pos="720"/>
              </w:tabs>
              <w:rPr>
                <w:rStyle w:val="InstructionalTextChar"/>
                <w:b w:val="0"/>
                <w:color w:val="000000" w:themeColor="text1"/>
              </w:rPr>
            </w:pPr>
            <w:r>
              <w:t xml:space="preserve">State: </w:t>
            </w:r>
            <w:r w:rsidR="003A0192" w:rsidRPr="003A0192">
              <w:rPr>
                <w:rStyle w:val="InstructionalTextChar"/>
                <w:b w:val="0"/>
                <w:color w:val="000000"/>
              </w:rPr>
              <w:t>CA</w:t>
            </w:r>
          </w:p>
          <w:p w14:paraId="3542E505" w14:textId="627C6367" w:rsidR="00FA2FDC" w:rsidRPr="00FD271F" w:rsidRDefault="00FA2FDC" w:rsidP="002D7BEE">
            <w:pPr>
              <w:pStyle w:val="iBAAGLevel1Bullets"/>
            </w:pPr>
            <w:r>
              <w:t xml:space="preserve">Product Code: </w:t>
            </w:r>
            <w:r w:rsidR="003A0192" w:rsidRPr="003A0192">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9"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 xml:space="preserve">Out-of-Network </w:t>
            </w:r>
            <w:r w:rsidRPr="00682F09">
              <w:lastRenderedPageBreak/>
              <w:t>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lastRenderedPageBreak/>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74F814DA" w:rsidR="00FA2FDC" w:rsidRPr="00A71FC9" w:rsidRDefault="00FA2FDC" w:rsidP="002D7BEE">
            <w:pPr>
              <w:pStyle w:val="iBAAGLevel2Bullets"/>
            </w:pPr>
            <w:r w:rsidRPr="00A71FC9">
              <w:t xml:space="preserve">Voluntary sterilization </w:t>
            </w:r>
          </w:p>
          <w:p w14:paraId="3542E52D" w14:textId="799A3445" w:rsidR="00FA2FDC" w:rsidRPr="00A71FC9" w:rsidRDefault="00FA2FDC" w:rsidP="002D7BEE">
            <w:pPr>
              <w:pStyle w:val="iBAAGLevel2Bullets"/>
            </w:pPr>
            <w:r w:rsidRPr="00A71FC9">
              <w:t>Contraceptive services</w:t>
            </w:r>
            <w:r>
              <w:t xml:space="preserve"> including emergency contraceptives</w:t>
            </w:r>
          </w:p>
          <w:p w14:paraId="3542E52F" w14:textId="72784988"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572DC138"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lastRenderedPageBreak/>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60"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768A8C1B"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1"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57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2E50BF">
        <w:trPr>
          <w:gridBefore w:val="1"/>
          <w:wBefore w:w="113" w:type="dxa"/>
        </w:trPr>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lastRenderedPageBreak/>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19782520" w14:textId="77777777" w:rsidR="008D175C" w:rsidRDefault="008D175C" w:rsidP="008D175C">
            <w:pPr>
              <w:pStyle w:val="iBAAGStandardText"/>
            </w:pPr>
            <w:r>
              <w:t>Benefits are covered for:</w:t>
            </w:r>
          </w:p>
          <w:p w14:paraId="313503CF" w14:textId="77777777" w:rsidR="008D175C" w:rsidRDefault="008D175C" w:rsidP="008D175C">
            <w:pPr>
              <w:pStyle w:val="iBAAGLevel1Bullets"/>
              <w:tabs>
                <w:tab w:val="left" w:pos="720"/>
              </w:tabs>
            </w:pPr>
            <w:r>
              <w:t>Pain therapy.</w:t>
            </w:r>
          </w:p>
          <w:p w14:paraId="59DFE51A" w14:textId="77777777" w:rsidR="008D175C" w:rsidRDefault="008D175C" w:rsidP="008D175C">
            <w:pPr>
              <w:pStyle w:val="iBAAGLevel1Bullets"/>
              <w:tabs>
                <w:tab w:val="left" w:pos="720"/>
              </w:tabs>
            </w:pPr>
            <w:r>
              <w:t>Nausea related to surgery, pregnancy or chemotherapy.</w:t>
            </w:r>
          </w:p>
          <w:p w14:paraId="7D650C87" w14:textId="77777777" w:rsidR="008D175C" w:rsidRDefault="008D175C" w:rsidP="008D175C">
            <w:pPr>
              <w:pStyle w:val="iBAAGStandardText"/>
            </w:pPr>
          </w:p>
          <w:p w14:paraId="289EA170" w14:textId="77777777" w:rsidR="008D175C" w:rsidRDefault="008D175C" w:rsidP="008D175C">
            <w:pPr>
              <w:pStyle w:val="iBAAGStandardText"/>
            </w:pPr>
            <w:r>
              <w:t>Services must be performed in an office setting (free-standing, clinic or hospital) by a provider who is practicing within the scope of their license or who is nationally certified.</w:t>
            </w:r>
          </w:p>
          <w:p w14:paraId="37E64F2C" w14:textId="77777777" w:rsidR="008D175C" w:rsidRPr="00C814E7" w:rsidRDefault="008D175C" w:rsidP="002D7BEE">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2"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4256A3D8" w14:textId="577FF1B7" w:rsidR="008D175C" w:rsidRDefault="008D175C" w:rsidP="008D175C">
            <w:pPr>
              <w:pStyle w:val="iBAAGStandardText"/>
              <w:rPr>
                <w:rStyle w:val="InstructionalTextChar"/>
              </w:rPr>
            </w:pPr>
            <w:r>
              <w:rPr>
                <w:rStyle w:val="iBAAGStandardTextBoldChar"/>
              </w:rPr>
              <w:t>$30</w:t>
            </w:r>
            <w:r>
              <w:t xml:space="preserve"> co-pay per visit.</w:t>
            </w:r>
          </w:p>
          <w:p w14:paraId="10D85FCD" w14:textId="77777777" w:rsidR="008D175C" w:rsidRDefault="008D175C" w:rsidP="008D175C">
            <w:pPr>
              <w:pStyle w:val="iBAAGStandardText"/>
              <w:rPr>
                <w:rStyle w:val="InstructionalTextChar"/>
              </w:rPr>
            </w:pPr>
            <w:r>
              <w:t>The annual deductible does not apply.</w:t>
            </w:r>
          </w:p>
          <w:p w14:paraId="57DFF624" w14:textId="77777777" w:rsidR="008D175C" w:rsidRDefault="008D175C" w:rsidP="008D175C">
            <w:pPr>
              <w:pStyle w:val="iBAAGStandardText"/>
              <w:rPr>
                <w:rStyle w:val="InstructionalTextChar"/>
              </w:rPr>
            </w:pPr>
          </w:p>
          <w:p w14:paraId="45F2A589" w14:textId="77777777" w:rsidR="008D175C" w:rsidRDefault="008D175C" w:rsidP="008D175C">
            <w:pPr>
              <w:pStyle w:val="iBAAGStandardTextBold"/>
            </w:pPr>
            <w:r>
              <w:t>Is prior authorization needed?</w:t>
            </w:r>
          </w:p>
          <w:p w14:paraId="08C5462D" w14:textId="77777777" w:rsidR="008D175C" w:rsidRDefault="008D175C" w:rsidP="008D175C">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02BA60DD" w14:textId="6DE99B25" w:rsidR="008D175C" w:rsidRPr="00555F13" w:rsidRDefault="008D175C" w:rsidP="008D175C">
            <w:pPr>
              <w:pStyle w:val="iBAAGStandardText"/>
              <w:rPr>
                <w:b/>
                <w:color w:val="FF00FF"/>
              </w:rPr>
            </w:pPr>
            <w:r>
              <w:rPr>
                <w:rStyle w:val="iBAAGStandardTextBoldChar"/>
              </w:rPr>
              <w:t>50%</w:t>
            </w:r>
            <w:r>
              <w:rPr>
                <w:rStyle w:val="InstructionalTextChar"/>
              </w:rPr>
              <w:t xml:space="preserve"> </w:t>
            </w:r>
            <w:r>
              <w:t>co-insurance, after you pay the deductible.</w:t>
            </w:r>
          </w:p>
          <w:p w14:paraId="4322A64C" w14:textId="77777777" w:rsidR="008D175C" w:rsidRDefault="008D175C" w:rsidP="008D175C">
            <w:pPr>
              <w:pStyle w:val="iBAAGStandardText"/>
            </w:pPr>
            <w:r w:rsidRPr="00C814E7" w:rsidDel="007157A0">
              <w:t xml:space="preserve"> </w:t>
            </w:r>
          </w:p>
          <w:p w14:paraId="23528B4E" w14:textId="77777777" w:rsidR="008D175C" w:rsidRDefault="008D175C" w:rsidP="008D175C">
            <w:pPr>
              <w:pStyle w:val="iBAAGStandardTextBold"/>
            </w:pPr>
            <w:r>
              <w:t>Is prior authorization needed?</w:t>
            </w:r>
          </w:p>
          <w:p w14:paraId="3542E581" w14:textId="6A42E0FE" w:rsidR="00FA2FDC" w:rsidRPr="00C814E7" w:rsidRDefault="008D175C" w:rsidP="002D7BEE">
            <w:pPr>
              <w:pStyle w:val="iBAAGStandardText"/>
            </w:pPr>
            <w:r>
              <w:t>No</w:t>
            </w:r>
            <w:r w:rsidRPr="00C814E7" w:rsidDel="007157A0">
              <w:t xml:space="preserve"> </w:t>
            </w:r>
          </w:p>
        </w:tc>
        <w:tc>
          <w:tcPr>
            <w:tcW w:w="3330" w:type="dxa"/>
            <w:shd w:val="clear" w:color="auto" w:fill="FFFFFF" w:themeFill="background1"/>
          </w:tcPr>
          <w:p w14:paraId="0C7222D0" w14:textId="644D809D" w:rsidR="008D175C" w:rsidRDefault="008D175C" w:rsidP="008D175C">
            <w:pPr>
              <w:pStyle w:val="iBAAGStandardText"/>
            </w:pPr>
            <w:r>
              <w:t xml:space="preserve">Limited to </w:t>
            </w:r>
            <w:r>
              <w:rPr>
                <w:rStyle w:val="iBAAGStandardTextBoldChar"/>
              </w:rPr>
              <w:t>20</w:t>
            </w:r>
            <w:r>
              <w:t xml:space="preserve"> treatments per year.</w:t>
            </w:r>
          </w:p>
          <w:p w14:paraId="3542E582" w14:textId="22BE50B5" w:rsidR="00FA2FDC" w:rsidRPr="00C814E7" w:rsidRDefault="00FA2FDC" w:rsidP="002D7BEE">
            <w:pPr>
              <w:pStyle w:val="iBAAGStandardText"/>
            </w:pPr>
          </w:p>
        </w:tc>
      </w:tr>
      <w:tr w:rsidR="00B94AC4" w:rsidRPr="003F3B5E" w14:paraId="2D6C48F2" w14:textId="77777777" w:rsidTr="002140B2">
        <w:tc>
          <w:tcPr>
            <w:tcW w:w="3630" w:type="dxa"/>
            <w:gridSpan w:val="2"/>
            <w:tcBorders>
              <w:bottom w:val="single" w:sz="4" w:space="0" w:color="000000" w:themeColor="text1"/>
            </w:tcBorders>
            <w:shd w:val="clear" w:color="auto" w:fill="31849B"/>
          </w:tcPr>
          <w:p w14:paraId="3E833D34" w14:textId="77777777" w:rsidR="00B94AC4" w:rsidRPr="003F3B5E" w:rsidRDefault="00B94AC4" w:rsidP="001A4F07">
            <w:pPr>
              <w:pStyle w:val="iBAAGTableHeader"/>
            </w:pPr>
            <w:r w:rsidRPr="00E8503B">
              <w:t>Common Medical Event</w:t>
            </w:r>
          </w:p>
        </w:tc>
        <w:tc>
          <w:tcPr>
            <w:tcW w:w="3330" w:type="dxa"/>
            <w:tcBorders>
              <w:bottom w:val="single" w:sz="4" w:space="0" w:color="000000" w:themeColor="text1"/>
            </w:tcBorders>
            <w:shd w:val="clear" w:color="auto" w:fill="31849B"/>
          </w:tcPr>
          <w:p w14:paraId="4BCFCC15" w14:textId="77777777" w:rsidR="00B94AC4" w:rsidRDefault="00B94AC4" w:rsidP="001A4F07">
            <w:pPr>
              <w:pStyle w:val="iBAAGTableHeader"/>
            </w:pPr>
            <w:r>
              <w:t>Your cost if you use</w:t>
            </w:r>
          </w:p>
          <w:p w14:paraId="7DD51372" w14:textId="77777777" w:rsidR="00B94AC4" w:rsidRPr="003F3B5E" w:rsidRDefault="00B94AC4" w:rsidP="001A4F07">
            <w:pPr>
              <w:pStyle w:val="iBAAGTableHeader"/>
            </w:pPr>
            <w:r>
              <w:t>Network benefits</w:t>
            </w:r>
          </w:p>
        </w:tc>
        <w:tc>
          <w:tcPr>
            <w:tcW w:w="3330" w:type="dxa"/>
            <w:tcBorders>
              <w:bottom w:val="single" w:sz="4" w:space="0" w:color="000000" w:themeColor="text1"/>
            </w:tcBorders>
            <w:shd w:val="clear" w:color="auto" w:fill="31849B"/>
          </w:tcPr>
          <w:p w14:paraId="72580A1A" w14:textId="77777777" w:rsidR="00B94AC4" w:rsidRDefault="00B94AC4" w:rsidP="001A4F07">
            <w:pPr>
              <w:pStyle w:val="iBAAGTableHeader"/>
            </w:pPr>
            <w:r>
              <w:t>Your cost if you use</w:t>
            </w:r>
          </w:p>
          <w:p w14:paraId="368873DE" w14:textId="77777777" w:rsidR="00B94AC4" w:rsidRPr="003F3B5E" w:rsidRDefault="00B94AC4" w:rsidP="001A4F07">
            <w:pPr>
              <w:pStyle w:val="iBAAGTableHeader"/>
            </w:pPr>
            <w:r>
              <w:t>Out-of-Network benefits</w:t>
            </w:r>
          </w:p>
        </w:tc>
        <w:tc>
          <w:tcPr>
            <w:tcW w:w="3330" w:type="dxa"/>
            <w:tcBorders>
              <w:bottom w:val="single" w:sz="4" w:space="0" w:color="000000" w:themeColor="text1"/>
            </w:tcBorders>
            <w:shd w:val="clear" w:color="auto" w:fill="31849B"/>
          </w:tcPr>
          <w:p w14:paraId="2BD1DF32" w14:textId="77777777" w:rsidR="00B94AC4" w:rsidRPr="003F3B5E" w:rsidRDefault="00B94AC4" w:rsidP="001A4F07">
            <w:pPr>
              <w:pStyle w:val="iBAAGTableHeader"/>
            </w:pPr>
            <w:r w:rsidRPr="00E8503B">
              <w:t>Limits &amp; Exceptions</w:t>
            </w:r>
          </w:p>
        </w:tc>
      </w:tr>
      <w:tr w:rsidR="00B94AC4" w:rsidRPr="003F3B5E" w14:paraId="41BB5641" w14:textId="77777777" w:rsidTr="002140B2">
        <w:tc>
          <w:tcPr>
            <w:tcW w:w="3630" w:type="dxa"/>
            <w:gridSpan w:val="2"/>
            <w:shd w:val="clear" w:color="auto" w:fill="FFFFFF" w:themeFill="background1"/>
          </w:tcPr>
          <w:p w14:paraId="2E374634" w14:textId="77777777" w:rsidR="00B94AC4" w:rsidRPr="003F3B5E" w:rsidRDefault="00B94AC4" w:rsidP="001A4F07">
            <w:pPr>
              <w:pStyle w:val="iBAAGSituationBoxName"/>
            </w:pPr>
            <w:bookmarkStart w:id="72" w:name="Breast_Cancer_Services"/>
            <w:r>
              <w:lastRenderedPageBreak/>
              <w:t>Breast Cancer Services</w:t>
            </w:r>
            <w:bookmarkEnd w:id="72"/>
          </w:p>
          <w:p w14:paraId="198D0E03" w14:textId="77777777" w:rsidR="00B94AC4" w:rsidRPr="003F3B5E" w:rsidRDefault="00B94AC4" w:rsidP="001A4F07">
            <w:pPr>
              <w:pStyle w:val="iBAAGStandardText"/>
            </w:pPr>
          </w:p>
          <w:p w14:paraId="535F49C1" w14:textId="77777777" w:rsidR="00B94AC4" w:rsidRDefault="00B94AC4" w:rsidP="001A4F07">
            <w:pPr>
              <w:pStyle w:val="iBAAGStandardTextBold"/>
            </w:pPr>
            <w:r>
              <w:t>What is covered?</w:t>
            </w:r>
          </w:p>
          <w:p w14:paraId="099D4197" w14:textId="77777777" w:rsidR="00B94AC4" w:rsidRDefault="00B94AC4" w:rsidP="001A4F07">
            <w:pPr>
              <w:pStyle w:val="iBAAGStandardText"/>
            </w:pPr>
            <w:r>
              <w:t>Benefits for the diagnosis and treatment of breast cancer.</w:t>
            </w:r>
          </w:p>
          <w:p w14:paraId="70E9F47A" w14:textId="77777777" w:rsidR="00B94AC4" w:rsidRDefault="00B94AC4" w:rsidP="001A4F07">
            <w:pPr>
              <w:pStyle w:val="iBAAGStandardText"/>
            </w:pPr>
          </w:p>
          <w:p w14:paraId="5A54D61E" w14:textId="77777777" w:rsidR="00B94AC4" w:rsidRDefault="00B94AC4" w:rsidP="001A4F07">
            <w:pPr>
              <w:pStyle w:val="iBAAGStandardTextBold"/>
            </w:pPr>
            <w:r>
              <w:t xml:space="preserve">Want more information? </w:t>
            </w:r>
          </w:p>
          <w:p w14:paraId="03A72906" w14:textId="77777777" w:rsidR="00B94AC4" w:rsidRDefault="00B94AC4" w:rsidP="001A4F07">
            <w:pPr>
              <w:pStyle w:val="iBAAGStandardText"/>
            </w:pPr>
            <w:r w:rsidRPr="00F13EDA">
              <w:t>View the</w:t>
            </w:r>
            <w:r>
              <w:t xml:space="preserve"> </w:t>
            </w:r>
            <w:hyperlink r:id="rId63" w:history="1">
              <w:r w:rsidRPr="001266A7">
                <w:rPr>
                  <w:rStyle w:val="Hyperlinks"/>
                </w:rPr>
                <w:t>glossary</w:t>
              </w:r>
            </w:hyperlink>
            <w:r>
              <w:t xml:space="preserve"> </w:t>
            </w:r>
            <w:r w:rsidRPr="00F13EDA">
              <w:t>for definitions.</w:t>
            </w:r>
          </w:p>
          <w:p w14:paraId="3EDD82C7" w14:textId="77777777" w:rsidR="00B94AC4" w:rsidRPr="003F3B5E" w:rsidRDefault="00B94AC4" w:rsidP="001A4F07">
            <w:pPr>
              <w:pStyle w:val="iBAAGStandardText"/>
            </w:pPr>
          </w:p>
        </w:tc>
        <w:tc>
          <w:tcPr>
            <w:tcW w:w="3330" w:type="dxa"/>
            <w:shd w:val="clear" w:color="auto" w:fill="FFFFFF" w:themeFill="background1"/>
          </w:tcPr>
          <w:p w14:paraId="52EEDD97" w14:textId="77777777" w:rsidR="00B94AC4" w:rsidRDefault="00B94AC4" w:rsidP="001A4F07">
            <w:pPr>
              <w:pStyle w:val="iBAAGStandardText"/>
            </w:pPr>
            <w:r>
              <w:t xml:space="preserve">The amount you pay is based on where the covered health service is provided. </w:t>
            </w:r>
          </w:p>
          <w:p w14:paraId="30B7C6C5" w14:textId="77777777" w:rsidR="00B94AC4" w:rsidRDefault="00B94AC4" w:rsidP="001A4F07">
            <w:pPr>
              <w:pStyle w:val="iBAAGStandardText"/>
            </w:pPr>
          </w:p>
          <w:p w14:paraId="15513009" w14:textId="77777777" w:rsidR="00B94AC4" w:rsidRDefault="00B94AC4" w:rsidP="001A4F07">
            <w:pPr>
              <w:pStyle w:val="iBAAGStandardTextBold"/>
            </w:pPr>
            <w:r>
              <w:t>Is prior authorization needed?</w:t>
            </w:r>
          </w:p>
          <w:p w14:paraId="66AC9326" w14:textId="62290DAD" w:rsidR="00B94AC4" w:rsidRDefault="00B94AC4" w:rsidP="001A4F07">
            <w:pPr>
              <w:pStyle w:val="iBAAGStandardText"/>
            </w:pPr>
            <w:r>
              <w:t>No</w:t>
            </w:r>
          </w:p>
          <w:p w14:paraId="0595F665" w14:textId="77777777" w:rsidR="00B94AC4" w:rsidRDefault="00B94AC4" w:rsidP="001A4F07">
            <w:pPr>
              <w:pStyle w:val="iBAAGStandardText"/>
            </w:pPr>
          </w:p>
          <w:p w14:paraId="1C7DD528" w14:textId="10372E39" w:rsidR="00B94AC4" w:rsidRPr="003F3B5E" w:rsidRDefault="00B94AC4">
            <w:pPr>
              <w:pStyle w:val="iBAAGStandardText"/>
            </w:pPr>
          </w:p>
        </w:tc>
        <w:tc>
          <w:tcPr>
            <w:tcW w:w="3330" w:type="dxa"/>
            <w:shd w:val="clear" w:color="auto" w:fill="FFFFFF" w:themeFill="background1"/>
          </w:tcPr>
          <w:p w14:paraId="22673208" w14:textId="77777777" w:rsidR="00B94AC4" w:rsidRDefault="00B94AC4" w:rsidP="001A4F07">
            <w:pPr>
              <w:pStyle w:val="iBAAGStandardText"/>
            </w:pPr>
            <w:r>
              <w:t xml:space="preserve">The amount you pay is based on where the covered health service is provided. </w:t>
            </w:r>
          </w:p>
          <w:p w14:paraId="6BF70FDB" w14:textId="77777777" w:rsidR="00B94AC4" w:rsidRDefault="00B94AC4" w:rsidP="001A4F07">
            <w:pPr>
              <w:pStyle w:val="iBAAGStandardText"/>
            </w:pPr>
          </w:p>
          <w:p w14:paraId="0028322F" w14:textId="77777777" w:rsidR="00B94AC4" w:rsidRDefault="00B94AC4" w:rsidP="001A4F07">
            <w:pPr>
              <w:pStyle w:val="iBAAGStandardTextBold"/>
            </w:pPr>
            <w:r>
              <w:t>Is prior authorization needed?</w:t>
            </w:r>
          </w:p>
          <w:p w14:paraId="59C0B166" w14:textId="457465DF" w:rsidR="00B94AC4" w:rsidRDefault="00B94AC4" w:rsidP="001A4F07">
            <w:pPr>
              <w:pStyle w:val="iBAAGStandardText"/>
            </w:pPr>
            <w:r>
              <w:t>The authorization requirement is based on where the covered health service is provided.</w:t>
            </w:r>
          </w:p>
          <w:p w14:paraId="50627AD5" w14:textId="77777777" w:rsidR="00B94AC4" w:rsidRDefault="00B94AC4" w:rsidP="001A4F07">
            <w:pPr>
              <w:pStyle w:val="iBAAGStandardText"/>
            </w:pPr>
          </w:p>
          <w:p w14:paraId="6D0F22FB" w14:textId="77777777" w:rsidR="00B94AC4" w:rsidRDefault="00B94AC4" w:rsidP="001A4F07">
            <w:pPr>
              <w:pStyle w:val="iBAAGStandardTextBold"/>
            </w:pPr>
            <w:r>
              <w:t>Prior authorization is:</w:t>
            </w:r>
          </w:p>
          <w:p w14:paraId="78BDDCB5" w14:textId="1D750164" w:rsidR="00B94AC4" w:rsidRDefault="00B94AC4" w:rsidP="001A4F07">
            <w:pPr>
              <w:pStyle w:val="iBAAGStandardText"/>
              <w:rPr>
                <w:rStyle w:val="InstructionalTextChar"/>
              </w:rPr>
            </w:pPr>
            <w:r>
              <w:t>Getting approval by calling the number listed on your health plan ID card before you can get medicine or services.</w:t>
            </w:r>
          </w:p>
          <w:p w14:paraId="26C910C1" w14:textId="77777777" w:rsidR="00B94AC4" w:rsidRPr="003F3B5E" w:rsidRDefault="00B94AC4" w:rsidP="001A4F07">
            <w:pPr>
              <w:pStyle w:val="iBAAGStandardText"/>
            </w:pPr>
          </w:p>
        </w:tc>
        <w:tc>
          <w:tcPr>
            <w:tcW w:w="3330" w:type="dxa"/>
            <w:shd w:val="clear" w:color="auto" w:fill="FFFFFF" w:themeFill="background1"/>
          </w:tcPr>
          <w:p w14:paraId="0A947F7A" w14:textId="77777777" w:rsidR="00B94AC4" w:rsidRDefault="00B94AC4" w:rsidP="001A4F07">
            <w:pPr>
              <w:pStyle w:val="iBAAGStandardText"/>
            </w:pPr>
            <w:r>
              <w:t xml:space="preserve">For breast cancer screenings, see the </w:t>
            </w:r>
            <w:r w:rsidRPr="00F13EDA">
              <w:rPr>
                <w:rStyle w:val="iBAAGStandardTextItalicsChar"/>
              </w:rPr>
              <w:t>Preventive Care</w:t>
            </w:r>
            <w:r>
              <w:t xml:space="preserve"> section.</w:t>
            </w:r>
          </w:p>
          <w:p w14:paraId="7DEB2A1B" w14:textId="77777777" w:rsidR="00B94AC4" w:rsidRPr="003F3B5E" w:rsidRDefault="00B94AC4" w:rsidP="001A4F07">
            <w:pPr>
              <w:pStyle w:val="iBAAGStandardText"/>
            </w:pPr>
          </w:p>
        </w:tc>
      </w:tr>
      <w:tr w:rsidR="00FA2FDC" w:rsidRPr="003F3B5E" w14:paraId="3542E58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2E50BF">
        <w:trPr>
          <w:gridBefore w:val="1"/>
          <w:wBefore w:w="113" w:type="dxa"/>
        </w:trPr>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w:t>
            </w:r>
            <w:r>
              <w:lastRenderedPageBreak/>
              <w:t xml:space="preserve">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4" w:history="1">
              <w:r w:rsidRPr="000D02D9">
                <w:rPr>
                  <w:rStyle w:val="Hyperlinks"/>
                </w:rPr>
                <w:t>glossary</w:t>
              </w:r>
            </w:hyperlink>
            <w:r>
              <w:t xml:space="preserve"> for </w:t>
            </w:r>
            <w:r>
              <w:lastRenderedPageBreak/>
              <w:t>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w:t>
            </w:r>
            <w:r>
              <w:lastRenderedPageBreak/>
              <w:t xml:space="preserve">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 xml:space="preserve">Cost for non-health services (for example: travel/transportation) required for you to </w:t>
            </w:r>
            <w:r>
              <w:lastRenderedPageBreak/>
              <w:t>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2E50BF">
        <w:trPr>
          <w:gridBefore w:val="1"/>
          <w:wBefore w:w="113" w:type="dxa"/>
        </w:trPr>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lastRenderedPageBreak/>
              <w:t>About Your Benefits</w:t>
            </w:r>
          </w:p>
        </w:tc>
      </w:tr>
      <w:tr w:rsidR="00D65A4A" w:rsidRPr="003F3B5E" w14:paraId="3542E61E" w14:textId="77777777" w:rsidTr="002E50BF">
        <w:trPr>
          <w:gridBefore w:val="1"/>
          <w:wBefore w:w="113" w:type="dxa"/>
        </w:trPr>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5ECB8D05"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5"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2E50BF">
        <w:trPr>
          <w:gridBefore w:val="1"/>
          <w:wBefore w:w="113" w:type="dxa"/>
        </w:trPr>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w:t>
            </w:r>
            <w:r w:rsidRPr="006E4135">
              <w:lastRenderedPageBreak/>
              <w:t>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6"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73EF7D62"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638" w14:textId="5A8ABA42"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37189EEE" w:rsidR="00D65A4A" w:rsidRDefault="003A0192"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lastRenderedPageBreak/>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4695E4D5" w:rsidR="00D65A4A" w:rsidRDefault="003A0192"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lastRenderedPageBreak/>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 xml:space="preserve">If you do not use a designated provider, benefits will be </w:t>
            </w:r>
            <w:r>
              <w:lastRenderedPageBreak/>
              <w:t>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4F6CB8" w:rsidRPr="003F3B5E" w14:paraId="748E13B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612A19FC" w14:textId="77777777" w:rsidR="004F6CB8" w:rsidRPr="003F3B5E" w:rsidRDefault="004F6CB8" w:rsidP="001A4F07">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2733C7F8" w14:textId="77777777" w:rsidR="004F6CB8" w:rsidRDefault="004F6CB8" w:rsidP="001A4F07">
            <w:pPr>
              <w:pStyle w:val="iBAAGTableHeader"/>
            </w:pPr>
            <w:r>
              <w:t>Your cost if you use</w:t>
            </w:r>
          </w:p>
          <w:p w14:paraId="088B2C65" w14:textId="77777777" w:rsidR="004F6CB8" w:rsidRPr="003F3B5E" w:rsidRDefault="004F6CB8" w:rsidP="001A4F07">
            <w:pPr>
              <w:pStyle w:val="iBAAGTableHeader"/>
            </w:pPr>
            <w:r>
              <w:t>Network benefits</w:t>
            </w:r>
          </w:p>
        </w:tc>
        <w:tc>
          <w:tcPr>
            <w:tcW w:w="3330" w:type="dxa"/>
            <w:tcBorders>
              <w:bottom w:val="single" w:sz="4" w:space="0" w:color="000000" w:themeColor="text1"/>
            </w:tcBorders>
            <w:shd w:val="clear" w:color="auto" w:fill="31849B"/>
            <w:vAlign w:val="center"/>
          </w:tcPr>
          <w:p w14:paraId="5E32D41D" w14:textId="77777777" w:rsidR="004F6CB8" w:rsidRDefault="004F6CB8" w:rsidP="001A4F07">
            <w:pPr>
              <w:pStyle w:val="iBAAGTableHeader"/>
            </w:pPr>
            <w:r>
              <w:t>Your cost if you use</w:t>
            </w:r>
          </w:p>
          <w:p w14:paraId="5F0049EE" w14:textId="77777777" w:rsidR="004F6CB8" w:rsidRPr="003F3B5E" w:rsidRDefault="004F6CB8"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292110CB" w14:textId="77777777" w:rsidR="004F6CB8" w:rsidRPr="003F3B5E" w:rsidRDefault="004F6CB8" w:rsidP="001A4F07">
            <w:pPr>
              <w:pStyle w:val="iBAAGTableHeader"/>
            </w:pPr>
            <w:r w:rsidRPr="00E8503B">
              <w:t>Limits &amp; Exceptions</w:t>
            </w:r>
          </w:p>
        </w:tc>
      </w:tr>
      <w:tr w:rsidR="004F6CB8" w:rsidRPr="003F3B5E" w14:paraId="227B2CEC" w14:textId="77777777" w:rsidTr="002E50BF">
        <w:trPr>
          <w:gridBefore w:val="1"/>
          <w:wBefore w:w="113" w:type="dxa"/>
        </w:trPr>
        <w:tc>
          <w:tcPr>
            <w:tcW w:w="3517" w:type="dxa"/>
            <w:shd w:val="clear" w:color="auto" w:fill="FFFFFF" w:themeFill="background1"/>
          </w:tcPr>
          <w:p w14:paraId="09971067" w14:textId="77777777" w:rsidR="004F6CB8" w:rsidRPr="003F3B5E" w:rsidRDefault="004F6CB8" w:rsidP="001A4F07">
            <w:pPr>
              <w:pStyle w:val="iBAAGSituationBoxName"/>
            </w:pPr>
            <w:bookmarkStart w:id="75" w:name="Dental_Anesthesia_Services"/>
            <w:r>
              <w:t>Dental Anesthesia Services</w:t>
            </w:r>
            <w:bookmarkEnd w:id="75"/>
          </w:p>
          <w:p w14:paraId="035CE676" w14:textId="77777777" w:rsidR="004F6CB8" w:rsidRPr="00F13EDA" w:rsidRDefault="004F6CB8" w:rsidP="001A4F07">
            <w:pPr>
              <w:pStyle w:val="iBAAGStandardText"/>
            </w:pPr>
          </w:p>
          <w:p w14:paraId="1E01E255" w14:textId="77777777" w:rsidR="004F6CB8" w:rsidRPr="00F13EDA" w:rsidRDefault="004F6CB8" w:rsidP="001A4F07">
            <w:pPr>
              <w:pStyle w:val="iBAAGStandardText"/>
            </w:pPr>
            <w:r w:rsidRPr="00F13EDA">
              <w:t>Benefits include:</w:t>
            </w:r>
          </w:p>
          <w:p w14:paraId="4954A9D3" w14:textId="77777777" w:rsidR="004F6CB8" w:rsidRPr="00F13EDA" w:rsidRDefault="004F6CB8" w:rsidP="001A4F07">
            <w:pPr>
              <w:pStyle w:val="iBAAGLevel1Bullets"/>
            </w:pPr>
            <w:r>
              <w:t>General anesthesia</w:t>
            </w:r>
          </w:p>
          <w:p w14:paraId="5003E06A" w14:textId="77777777" w:rsidR="004F6CB8" w:rsidRDefault="004F6CB8" w:rsidP="001A4F07">
            <w:pPr>
              <w:pStyle w:val="iBAAGLevel1Bullets"/>
            </w:pPr>
            <w:r>
              <w:t>Facility charges</w:t>
            </w:r>
          </w:p>
          <w:p w14:paraId="3FC51767" w14:textId="77777777" w:rsidR="004F6CB8" w:rsidRPr="00F13EDA" w:rsidRDefault="004F6CB8" w:rsidP="001A4F07"/>
          <w:p w14:paraId="071F9C8B" w14:textId="77777777" w:rsidR="004F6CB8" w:rsidRDefault="004F6CB8" w:rsidP="001A4F07">
            <w:pPr>
              <w:pStyle w:val="iBAAGStandardTextBold"/>
            </w:pPr>
            <w:r>
              <w:lastRenderedPageBreak/>
              <w:t xml:space="preserve">Want more information? </w:t>
            </w:r>
          </w:p>
          <w:p w14:paraId="62C536F8" w14:textId="77777777" w:rsidR="004F6CB8" w:rsidRDefault="004F6CB8" w:rsidP="001A4F07">
            <w:pPr>
              <w:pStyle w:val="iBAAGStandardText"/>
            </w:pPr>
            <w:r w:rsidRPr="00F13EDA">
              <w:t>View the</w:t>
            </w:r>
            <w:r>
              <w:t xml:space="preserve"> </w:t>
            </w:r>
            <w:hyperlink r:id="rId67" w:history="1">
              <w:r w:rsidRPr="001266A7">
                <w:rPr>
                  <w:rStyle w:val="Hyperlinks"/>
                </w:rPr>
                <w:t>glossary</w:t>
              </w:r>
            </w:hyperlink>
            <w:r>
              <w:t xml:space="preserve"> </w:t>
            </w:r>
            <w:r w:rsidRPr="00F13EDA">
              <w:t>for definitions.</w:t>
            </w:r>
          </w:p>
          <w:p w14:paraId="42DAA3F5" w14:textId="77777777" w:rsidR="004F6CB8" w:rsidRPr="003F3B5E" w:rsidRDefault="004F6CB8" w:rsidP="001A4F07">
            <w:pPr>
              <w:pStyle w:val="iBAAGStandardText"/>
            </w:pPr>
          </w:p>
        </w:tc>
        <w:tc>
          <w:tcPr>
            <w:tcW w:w="3330" w:type="dxa"/>
            <w:shd w:val="clear" w:color="auto" w:fill="FFFFFF" w:themeFill="background1"/>
          </w:tcPr>
          <w:p w14:paraId="58D0BC01" w14:textId="77777777" w:rsidR="004F6CB8" w:rsidRDefault="004F6CB8" w:rsidP="001A4F07">
            <w:pPr>
              <w:pStyle w:val="iBAAGStandardText"/>
            </w:pPr>
            <w:r>
              <w:rPr>
                <w:rStyle w:val="iBAAGStandardTextBoldChar"/>
              </w:rPr>
              <w:lastRenderedPageBreak/>
              <w:t>20%</w:t>
            </w:r>
            <w:r>
              <w:t xml:space="preserve"> </w:t>
            </w:r>
            <w:r w:rsidRPr="00F13EDA">
              <w:t>co-insurance, after you pay the deductible.</w:t>
            </w:r>
            <w:r>
              <w:t xml:space="preserve"> </w:t>
            </w:r>
          </w:p>
          <w:p w14:paraId="5AC94F93" w14:textId="77777777" w:rsidR="004F6CB8" w:rsidRDefault="004F6CB8" w:rsidP="001A4F07">
            <w:pPr>
              <w:pStyle w:val="iBAAGStandardText"/>
              <w:jc w:val="center"/>
            </w:pPr>
          </w:p>
          <w:p w14:paraId="77FE92BD" w14:textId="77777777" w:rsidR="004F6CB8" w:rsidRDefault="004F6CB8" w:rsidP="001A4F07">
            <w:pPr>
              <w:pStyle w:val="iBAAGStandardTextBold"/>
            </w:pPr>
            <w:r>
              <w:t>Is prior authorization needed?</w:t>
            </w:r>
          </w:p>
          <w:p w14:paraId="7C5062C7" w14:textId="77777777" w:rsidR="004F6CB8" w:rsidRPr="003F3B5E" w:rsidRDefault="004F6CB8" w:rsidP="001A4F07">
            <w:r>
              <w:t>No</w:t>
            </w:r>
          </w:p>
        </w:tc>
        <w:tc>
          <w:tcPr>
            <w:tcW w:w="3330" w:type="dxa"/>
            <w:shd w:val="clear" w:color="auto" w:fill="FFFFFF" w:themeFill="background1"/>
          </w:tcPr>
          <w:p w14:paraId="32EA71E4" w14:textId="75A43261" w:rsidR="004F6CB8" w:rsidRDefault="004F6CB8" w:rsidP="001A4F07">
            <w:r>
              <w:rPr>
                <w:rStyle w:val="iBAAGStandardTextBoldChar"/>
              </w:rPr>
              <w:t>50%</w:t>
            </w:r>
            <w:r>
              <w:t xml:space="preserve"> </w:t>
            </w:r>
            <w:r w:rsidRPr="00F13EDA">
              <w:t>co-insurance, after you pay the deductible.</w:t>
            </w:r>
            <w:r>
              <w:t xml:space="preserve"> </w:t>
            </w:r>
          </w:p>
          <w:p w14:paraId="67200C92" w14:textId="77777777" w:rsidR="004F6CB8" w:rsidRDefault="004F6CB8" w:rsidP="001A4F07">
            <w:pPr>
              <w:pStyle w:val="iBAAGStandardText"/>
            </w:pPr>
          </w:p>
          <w:p w14:paraId="538F2796" w14:textId="77777777" w:rsidR="004F6CB8" w:rsidRDefault="004F6CB8" w:rsidP="001A4F07">
            <w:pPr>
              <w:pStyle w:val="iBAAGStandardTextBold"/>
            </w:pPr>
            <w:r>
              <w:t>Is prior authorization needed?</w:t>
            </w:r>
          </w:p>
          <w:p w14:paraId="35EE8A92" w14:textId="77777777" w:rsidR="004F6CB8" w:rsidRPr="003F3B5E" w:rsidRDefault="004F6CB8" w:rsidP="001A4F07">
            <w:r>
              <w:t>No</w:t>
            </w:r>
          </w:p>
        </w:tc>
        <w:tc>
          <w:tcPr>
            <w:tcW w:w="3330" w:type="dxa"/>
            <w:shd w:val="clear" w:color="auto" w:fill="FFFFFF" w:themeFill="background1"/>
          </w:tcPr>
          <w:p w14:paraId="1B46DE28" w14:textId="77777777" w:rsidR="004F6CB8" w:rsidRPr="00DD0D9D" w:rsidRDefault="004F6CB8" w:rsidP="001A4F07">
            <w:pPr>
              <w:pStyle w:val="iBAAGStandardText"/>
            </w:pPr>
            <w:r w:rsidRPr="00DD0D9D">
              <w:t>Benefits are limited to a person that:</w:t>
            </w:r>
          </w:p>
          <w:p w14:paraId="08C55337" w14:textId="77777777" w:rsidR="004F6CB8" w:rsidRPr="00DD0D9D" w:rsidRDefault="004F6CB8" w:rsidP="001A4F07">
            <w:pPr>
              <w:pStyle w:val="iBAAGLevel1Bullets"/>
            </w:pPr>
            <w:r w:rsidRPr="00DD0D9D">
              <w:t xml:space="preserve">Is under </w:t>
            </w:r>
            <w:r w:rsidRPr="00DD0D9D">
              <w:rPr>
                <w:rStyle w:val="iBAAGStandardTextBoldChar"/>
              </w:rPr>
              <w:t>7</w:t>
            </w:r>
            <w:r w:rsidRPr="00DD0D9D">
              <w:t xml:space="preserve"> years of age</w:t>
            </w:r>
          </w:p>
          <w:p w14:paraId="15161EAE" w14:textId="77777777" w:rsidR="004F6CB8" w:rsidRPr="00DD0D9D" w:rsidRDefault="004F6CB8" w:rsidP="001A4F07">
            <w:pPr>
              <w:pStyle w:val="iBAAGLevel1Bullets"/>
            </w:pPr>
            <w:r w:rsidRPr="00DD0D9D">
              <w:t>Is developmentally disabled, regardless of age</w:t>
            </w:r>
          </w:p>
          <w:p w14:paraId="0CA3A772" w14:textId="77777777" w:rsidR="004F6CB8" w:rsidRPr="00DD0D9D" w:rsidRDefault="004F6CB8" w:rsidP="001A4F07">
            <w:pPr>
              <w:pStyle w:val="iBAAGLevel1Bullets"/>
            </w:pPr>
            <w:r w:rsidRPr="00DD0D9D">
              <w:lastRenderedPageBreak/>
              <w:t>Has a health issue that requires general anesthesia, regardless of age</w:t>
            </w:r>
          </w:p>
          <w:p w14:paraId="7D5B76A9" w14:textId="77777777" w:rsidR="004F6CB8" w:rsidRPr="00DD0D9D" w:rsidRDefault="004F6CB8" w:rsidP="001A4F07">
            <w:pPr>
              <w:pStyle w:val="iBAAGStandardText"/>
            </w:pPr>
          </w:p>
          <w:p w14:paraId="38E41EB7" w14:textId="77777777" w:rsidR="004F6CB8" w:rsidRPr="003F3B5E" w:rsidRDefault="004F6CB8" w:rsidP="001A4F07">
            <w:pPr>
              <w:pStyle w:val="iBAAGStandardText"/>
            </w:pPr>
            <w:r w:rsidRPr="00DD0D9D">
              <w:t>No coverage for diagnosis or treatment of dental disease.</w:t>
            </w:r>
          </w:p>
        </w:tc>
      </w:tr>
      <w:tr w:rsidR="00D65A4A" w:rsidRPr="003F3B5E" w14:paraId="3542E65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2E50BF">
        <w:trPr>
          <w:gridBefore w:val="1"/>
          <w:wBefore w:w="113" w:type="dxa"/>
        </w:trPr>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 xml:space="preserve">3 months from the time you are </w:t>
            </w:r>
            <w:r>
              <w:lastRenderedPageBreak/>
              <w:t>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8"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7F788715"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7663561E" w:rsidR="00D65A4A" w:rsidRDefault="003A0192" w:rsidP="002D7BEE">
            <w:pPr>
              <w:pStyle w:val="iBAAGStandardText"/>
            </w:pPr>
            <w:r w:rsidRPr="003A0192">
              <w:rPr>
                <w:color w:val="000000"/>
              </w:rPr>
              <w:t xml:space="preserve"> </w:t>
            </w:r>
          </w:p>
          <w:p w14:paraId="3542E67D" w14:textId="77777777" w:rsidR="00D65A4A" w:rsidRDefault="00D65A4A" w:rsidP="002D7BEE">
            <w:pPr>
              <w:pStyle w:val="iBAAGStandardText"/>
            </w:pPr>
          </w:p>
          <w:p w14:paraId="3542E67F" w14:textId="254B8F9C" w:rsidR="00D65A4A" w:rsidRDefault="003A0192" w:rsidP="002D7BEE">
            <w:pPr>
              <w:pStyle w:val="iBAAGStandardText"/>
            </w:pPr>
            <w:r w:rsidRPr="003A0192">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 xml:space="preserve">5 business day before </w:t>
            </w:r>
            <w:r>
              <w:lastRenderedPageBreak/>
              <w:t>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189B19F9" w:rsidR="00D65A4A" w:rsidRDefault="003A0192" w:rsidP="002D7BEE">
            <w:pPr>
              <w:pStyle w:val="iBAAGStandardText"/>
            </w:pPr>
            <w:r w:rsidRPr="003A0192">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653141AA" w:rsidR="00D65A4A" w:rsidRDefault="003A0192" w:rsidP="002D7BEE">
            <w:pPr>
              <w:pStyle w:val="iBAAGStandardText"/>
            </w:pPr>
            <w:r>
              <w:rPr>
                <w:rStyle w:val="iBAAGStandardTextBoldChar"/>
              </w:rPr>
              <w:lastRenderedPageBreak/>
              <w:t>20%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5626BC60" w:rsidR="00D65A4A" w:rsidRDefault="003A0192" w:rsidP="002D7BEE">
            <w:pPr>
              <w:pStyle w:val="iBAAGStandardText"/>
            </w:pPr>
            <w:r w:rsidRPr="003A0192">
              <w:rPr>
                <w:color w:val="000000"/>
              </w:rPr>
              <w:t xml:space="preserve"> </w:t>
            </w:r>
          </w:p>
          <w:p w14:paraId="3542E691" w14:textId="77777777" w:rsidR="00D65A4A" w:rsidRDefault="00D65A4A" w:rsidP="002D7BEE">
            <w:pPr>
              <w:pStyle w:val="iBAAGStandardText"/>
            </w:pPr>
          </w:p>
          <w:p w14:paraId="3542E693" w14:textId="2FBA2E03" w:rsidR="00D65A4A" w:rsidRDefault="003A0192" w:rsidP="002D7BEE">
            <w:pPr>
              <w:pStyle w:val="iBAAGStandardText"/>
            </w:pPr>
            <w:r w:rsidRPr="003A0192">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lastRenderedPageBreak/>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240A3D52" w:rsidR="00D65A4A" w:rsidRDefault="003A0192" w:rsidP="002D7BEE">
            <w:pPr>
              <w:pStyle w:val="iBAAGStandardText"/>
            </w:pPr>
            <w:r w:rsidRPr="003A0192">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Pr="002140B2" w:rsidRDefault="00D65A4A" w:rsidP="002D7BEE">
            <w:pPr>
              <w:pStyle w:val="iBAAGLevel1Bullets"/>
              <w:rPr>
                <w:color w:val="auto"/>
              </w:rPr>
            </w:pPr>
            <w:r w:rsidRPr="002140B2">
              <w:rPr>
                <w:color w:val="auto"/>
              </w:rPr>
              <w:t xml:space="preserve">Damage that occurs as a result of normal activities, daily living or extraordinary use </w:t>
            </w:r>
          </w:p>
          <w:p w14:paraId="1BEDE041" w14:textId="77777777" w:rsidR="0059659E" w:rsidRPr="002140B2" w:rsidRDefault="00D65A4A" w:rsidP="0059659E">
            <w:pPr>
              <w:pStyle w:val="iBAAGLevel1Bullets"/>
              <w:rPr>
                <w:color w:val="auto"/>
              </w:rPr>
            </w:pPr>
            <w:r w:rsidRPr="002140B2">
              <w:rPr>
                <w:color w:val="auto"/>
              </w:rPr>
              <w:t>Dental care that is required to treat the effects of a medical condition</w:t>
            </w:r>
            <w:r w:rsidR="0059659E" w:rsidRPr="002140B2">
              <w:rPr>
                <w:rStyle w:val="MandateStandardTextChar"/>
                <w:color w:val="auto"/>
              </w:rPr>
              <w:t xml:space="preserve">, except as described under </w:t>
            </w:r>
            <w:r w:rsidR="0059659E" w:rsidRPr="002140B2">
              <w:rPr>
                <w:rStyle w:val="MandateTextItalicsChar"/>
                <w:color w:val="auto"/>
              </w:rPr>
              <w:t>Reconstructive Procedures</w:t>
            </w:r>
            <w:r w:rsidR="0059659E" w:rsidRPr="002140B2">
              <w:rPr>
                <w:color w:val="auto"/>
              </w:rPr>
              <w:t>.</w:t>
            </w:r>
          </w:p>
          <w:p w14:paraId="3542E6A3" w14:textId="77777777" w:rsidR="00D65A4A" w:rsidRDefault="00D65A4A" w:rsidP="002140B2">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2E50BF">
        <w:trPr>
          <w:gridBefore w:val="1"/>
          <w:wBefore w:w="113" w:type="dxa"/>
        </w:trPr>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9"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2E50BF">
        <w:trPr>
          <w:gridBefore w:val="1"/>
          <w:wBefore w:w="113" w:type="dxa"/>
        </w:trPr>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w:t>
            </w:r>
            <w:r w:rsidRPr="00B61C1C">
              <w:lastRenderedPageBreak/>
              <w:t>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4BD65ABE" w:rsidR="00D65A4A" w:rsidRPr="00B61C1C" w:rsidRDefault="00D7787E" w:rsidP="002D7BEE">
            <w:pPr>
              <w:pStyle w:val="iBAAGStandardText"/>
            </w:pPr>
            <w:r w:rsidDel="00D7787E">
              <w:t xml:space="preserve"> </w:t>
            </w:r>
            <w:r w:rsidR="00D65A4A" w:rsidRPr="00B61C1C">
              <w:t xml:space="preserve">The above diabetic supplies are covered under your outpatient prescription drug rider, except for </w:t>
            </w:r>
            <w:r w:rsidR="00D65A4A">
              <w:t xml:space="preserve">continuous </w:t>
            </w:r>
            <w:r w:rsidR="00D65A4A">
              <w:lastRenderedPageBreak/>
              <w:t>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70"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lastRenderedPageBreak/>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4212038C" w:rsidR="00D65A4A" w:rsidRPr="00942BE3" w:rsidRDefault="003A0192" w:rsidP="002D7BEE">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lastRenderedPageBreak/>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44C0E5F8" w:rsidR="00D65A4A" w:rsidRDefault="003A0192" w:rsidP="002D7BEE">
            <w:r>
              <w:rPr>
                <w:rStyle w:val="iBAAGStandardTextBoldChar"/>
              </w:rPr>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2E50BF">
        <w:trPr>
          <w:gridBefore w:val="1"/>
          <w:wBefore w:w="113" w:type="dxa"/>
        </w:trPr>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lastRenderedPageBreak/>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1"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3743403F" w:rsidR="00D65A4A" w:rsidRDefault="003A0192" w:rsidP="002D7BEE">
            <w:pPr>
              <w:pStyle w:val="iBAAGStandardText"/>
            </w:pPr>
            <w:r>
              <w:rPr>
                <w:rStyle w:val="iBAAGStandardTextBoldChar"/>
              </w:rPr>
              <w:lastRenderedPageBreak/>
              <w:t>20%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lastRenderedPageBreak/>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2A0492F8" w:rsidR="00D65A4A" w:rsidRDefault="003A0192" w:rsidP="002D7BEE">
            <w:pPr>
              <w:pStyle w:val="iBAAGStandardText"/>
            </w:pPr>
            <w:r>
              <w:rPr>
                <w:rStyle w:val="iBAAGStandardTextBoldChar"/>
              </w:rPr>
              <w:lastRenderedPageBreak/>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w:t>
            </w:r>
            <w:r>
              <w:lastRenderedPageBreak/>
              <w:t xml:space="preserve">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lastRenderedPageBreak/>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lastRenderedPageBreak/>
              <w:t>Your cost if you use</w:t>
            </w:r>
          </w:p>
          <w:p w14:paraId="3542E74D" w14:textId="77777777" w:rsidR="00D65A4A" w:rsidRPr="000D35F5" w:rsidRDefault="00D65A4A" w:rsidP="002D7BEE">
            <w:pPr>
              <w:pStyle w:val="iBAAGTableHeader"/>
            </w:pPr>
            <w:r w:rsidRPr="000D35F5">
              <w:lastRenderedPageBreak/>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lastRenderedPageBreak/>
              <w:t>Limits &amp; Exceptions</w:t>
            </w:r>
          </w:p>
        </w:tc>
      </w:tr>
      <w:tr w:rsidR="00D65A4A" w:rsidRPr="00940F05" w14:paraId="3542E75F" w14:textId="77777777" w:rsidTr="002E50BF">
        <w:trPr>
          <w:gridBefore w:val="1"/>
          <w:wBefore w:w="113" w:type="dxa"/>
        </w:trPr>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2"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13ABB1B9"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2140B2">
              <w:rPr>
                <w:rFonts w:cs="Arial"/>
                <w:color w:val="auto"/>
                <w:szCs w:val="22"/>
              </w:rPr>
              <w:t>unproven services.</w:t>
            </w:r>
            <w:r w:rsidR="004F55D6" w:rsidRPr="002140B2">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2E50BF">
        <w:trPr>
          <w:gridBefore w:val="1"/>
          <w:wBefore w:w="113" w:type="dxa"/>
        </w:trPr>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lastRenderedPageBreak/>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3F36F124" w:rsidR="00D65A4A" w:rsidRDefault="007D2BF7"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lastRenderedPageBreak/>
              <w:t>No coverage for:</w:t>
            </w:r>
          </w:p>
          <w:p w14:paraId="3542E781" w14:textId="77777777" w:rsidR="00D65A4A" w:rsidRDefault="00D65A4A" w:rsidP="002D7BEE">
            <w:pPr>
              <w:pStyle w:val="iBAAGLevel1Bullets"/>
            </w:pPr>
            <w:r>
              <w:t xml:space="preserve">Surgical and drug treatment not </w:t>
            </w:r>
            <w:r>
              <w:lastRenderedPageBreak/>
              <w:t>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2E50BF">
        <w:trPr>
          <w:gridBefore w:val="1"/>
          <w:wBefore w:w="113" w:type="dxa"/>
        </w:trPr>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4"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Default="00D65A4A" w:rsidP="002D7BEE">
            <w:pPr>
              <w:pStyle w:val="iBAAGStandardText"/>
            </w:pPr>
            <w:r w:rsidRPr="00CB1AFA">
              <w:t>The amount you pay is based on where the covered health service is provided.</w:t>
            </w:r>
          </w:p>
          <w:p w14:paraId="11993D43" w14:textId="77777777" w:rsidR="00F522B4" w:rsidRPr="00CB1AFA" w:rsidRDefault="00F522B4"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ECFFDF8" w14:textId="77777777" w:rsidR="00F522B4" w:rsidRDefault="00F522B4" w:rsidP="002D7BEE">
            <w:pPr>
              <w:pStyle w:val="iBAAGStandardText"/>
            </w:pPr>
          </w:p>
          <w:p w14:paraId="3542E7AF" w14:textId="3235B5E0" w:rsidR="00D65A4A" w:rsidRDefault="00D65A4A" w:rsidP="002140B2">
            <w:pPr>
              <w:pStyle w:val="iBAAGStandardTextBold"/>
            </w:pPr>
            <w:r w:rsidRPr="00E370F5">
              <w:rPr>
                <w:rStyle w:val="InstructionalTextChar"/>
                <w:b/>
                <w:color w:val="auto"/>
              </w:rPr>
              <w:t>Outpatient</w:t>
            </w:r>
          </w:p>
          <w:p w14:paraId="3542E7B1" w14:textId="3E3EF95C" w:rsidR="00D65A4A" w:rsidRDefault="00D65A4A" w:rsidP="002D7BEE">
            <w:pPr>
              <w:pStyle w:val="iBAAGStandardText"/>
            </w:pPr>
            <w:r w:rsidRPr="00571967">
              <w:rPr>
                <w:rStyle w:val="iBAAGStandardTextBoldChar"/>
              </w:rPr>
              <w:t>$</w:t>
            </w:r>
            <w:r w:rsidR="003A0192">
              <w:rPr>
                <w:rStyle w:val="iBAAGStandardTextBoldChar"/>
              </w:rPr>
              <w:t>30</w:t>
            </w:r>
            <w:r>
              <w:t xml:space="preserve"> co-pay per visit</w:t>
            </w:r>
            <w:r w:rsidR="003A0192" w:rsidRPr="003A0192">
              <w:rPr>
                <w:rStyle w:val="InstructionalTextChar"/>
                <w:b w:val="0"/>
                <w:color w:val="000000"/>
              </w:rPr>
              <w:t xml:space="preserve">. The </w:t>
            </w:r>
            <w:r w:rsidR="003A0192" w:rsidRPr="003A0192">
              <w:rPr>
                <w:rStyle w:val="InstructionalTextChar"/>
                <w:b w:val="0"/>
                <w:color w:val="000000"/>
              </w:rPr>
              <w:lastRenderedPageBreak/>
              <w:t>annual deductible does not apply.</w:t>
            </w:r>
          </w:p>
          <w:p w14:paraId="3542E7B2"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w:t>
            </w:r>
            <w:r w:rsidRPr="002B4D8E">
              <w:lastRenderedPageBreak/>
              <w:t>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10F11CAF" w:rsidR="00D65A4A" w:rsidRPr="002B4D8E" w:rsidRDefault="003A0192"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585B96EB" w:rsidR="00D65A4A" w:rsidRDefault="003A0192"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lastRenderedPageBreak/>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4CB9AD68" w:rsidR="00D65A4A" w:rsidRPr="00A04653" w:rsidRDefault="00D65A4A" w:rsidP="002D7BEE">
            <w:pPr>
              <w:pStyle w:val="iBAAGLevel1Bullets"/>
            </w:pPr>
            <w:r w:rsidRPr="00A04653">
              <w:rPr>
                <w:rStyle w:val="iBAAGStandardTextBoldChar"/>
              </w:rPr>
              <w:t>2</w:t>
            </w:r>
            <w:r w:rsidR="00F522B4">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lastRenderedPageBreak/>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lastRenderedPageBreak/>
              <w:t>Your cost if you use</w:t>
            </w:r>
          </w:p>
          <w:p w14:paraId="3542E7EB" w14:textId="77777777" w:rsidR="00D65A4A" w:rsidRPr="0094275E" w:rsidRDefault="00D65A4A" w:rsidP="002D7BEE">
            <w:pPr>
              <w:pStyle w:val="iBAAGTableHeader"/>
            </w:pPr>
            <w:r w:rsidRPr="0094275E">
              <w:lastRenderedPageBreak/>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lastRenderedPageBreak/>
              <w:t>Limits &amp; Exceptions</w:t>
            </w:r>
          </w:p>
        </w:tc>
      </w:tr>
      <w:tr w:rsidR="00D65A4A" w:rsidRPr="0026681C" w14:paraId="3542E80E" w14:textId="77777777" w:rsidTr="002E50BF">
        <w:trPr>
          <w:gridBefore w:val="1"/>
          <w:wBefore w:w="113" w:type="dxa"/>
        </w:trPr>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49E1A549" w14:textId="77777777" w:rsidR="002E50BF" w:rsidRDefault="002E50BF" w:rsidP="002E50BF">
            <w:pPr>
              <w:pStyle w:val="iBAAGStandardText"/>
            </w:pPr>
            <w:r w:rsidRPr="002140B2">
              <w:rPr>
                <w:color w:val="000000"/>
              </w:rPr>
              <w:t xml:space="preserve">UnitedHealthcare Hearing </w:t>
            </w:r>
            <w:r w:rsidRPr="002140B2">
              <w:t xml:space="preserve">is available to you. For more information about this program, click </w:t>
            </w:r>
            <w:hyperlink r:id="rId75" w:history="1">
              <w:r w:rsidRPr="002140B2">
                <w:rPr>
                  <w:rStyle w:val="Hyperlink"/>
                  <w:b/>
                  <w:bCs/>
                  <w:color w:val="3333FF"/>
                </w:rPr>
                <w:t>here</w:t>
              </w:r>
            </w:hyperlink>
            <w:r w:rsidRPr="002140B2">
              <w:t xml:space="preserve"> or call </w:t>
            </w:r>
            <w:r w:rsidRPr="002140B2">
              <w:rPr>
                <w:rStyle w:val="iBAAGStandardTextBoldChar"/>
              </w:rPr>
              <w:t>1-855-523-9355,</w:t>
            </w:r>
            <w:r w:rsidRPr="002140B2">
              <w:t xml:space="preserve"> TTY users can dial </w:t>
            </w:r>
            <w:r w:rsidRPr="002140B2">
              <w:rPr>
                <w:rStyle w:val="iBAAGStandardTextBoldChar"/>
              </w:rPr>
              <w:t>711</w:t>
            </w:r>
            <w:r w:rsidRPr="002140B2">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5DE285D6" w:rsidR="00D65A4A" w:rsidRPr="0026681C" w:rsidRDefault="003A0192" w:rsidP="002D7BEE">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56353ED4" w:rsidR="00D65A4A" w:rsidRPr="0026681C" w:rsidRDefault="003A0192" w:rsidP="002D7BEE">
            <w:pPr>
              <w:pStyle w:val="iBAAGStandardText"/>
            </w:pPr>
            <w:r>
              <w:rPr>
                <w:rStyle w:val="iBAAGStandardTextBoldChar"/>
              </w:rPr>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w:t>
            </w:r>
            <w:r w:rsidRPr="0026681C">
              <w:lastRenderedPageBreak/>
              <w:t xml:space="preserve">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2E50BF">
        <w:trPr>
          <w:gridBefore w:val="1"/>
          <w:wBefore w:w="113" w:type="dxa"/>
        </w:trPr>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7"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53B82DEC"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5BC68795" w:rsidR="00D65A4A" w:rsidRDefault="003A0192" w:rsidP="002D7BEE">
            <w:pPr>
              <w:pStyle w:val="iBAAGStandardText"/>
            </w:pPr>
            <w:r>
              <w:rPr>
                <w:rStyle w:val="iBAAGStandardTextBoldChar"/>
              </w:rPr>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6A4C3897" w:rsidR="00D65A4A" w:rsidRDefault="003A0192"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0923F46A" w:rsidR="00D65A4A" w:rsidRDefault="00D65A4A" w:rsidP="002D7BEE">
            <w:pPr>
              <w:pStyle w:val="iBAAGStandardText"/>
            </w:pPr>
            <w:r>
              <w:lastRenderedPageBreak/>
              <w:t xml:space="preserve">Limited to </w:t>
            </w:r>
            <w:r w:rsidR="000249DC">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 xml:space="preserve">Respite care unless in hospice. This is </w:t>
            </w:r>
            <w:r>
              <w:lastRenderedPageBreak/>
              <w:t>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2E50BF">
        <w:trPr>
          <w:gridBefore w:val="1"/>
          <w:wBefore w:w="113" w:type="dxa"/>
        </w:trPr>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8" w:history="1">
              <w:r w:rsidRPr="00FC1671">
                <w:rPr>
                  <w:rStyle w:val="Hyperlinks"/>
                </w:rPr>
                <w:t>glossary</w:t>
              </w:r>
            </w:hyperlink>
            <w:r w:rsidRPr="00FC1671">
              <w:t xml:space="preserve"> for </w:t>
            </w:r>
            <w:r w:rsidRPr="00FC1671">
              <w:lastRenderedPageBreak/>
              <w:t>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43644E24"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7A16876D" w:rsidR="00D65A4A" w:rsidRDefault="003A0192" w:rsidP="002D7BEE">
            <w:pPr>
              <w:pStyle w:val="iBAAGStandardText"/>
            </w:pPr>
            <w:r>
              <w:rPr>
                <w:rStyle w:val="iBAAGStandardTextBoldChar"/>
              </w:rPr>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w:t>
            </w:r>
            <w:r>
              <w:lastRenderedPageBreak/>
              <w:t xml:space="preserve">pay: </w:t>
            </w:r>
          </w:p>
          <w:p w14:paraId="3542E86B" w14:textId="4D566452" w:rsidR="00D65A4A" w:rsidRDefault="003A0192"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lastRenderedPageBreak/>
              <w:t>None</w:t>
            </w:r>
          </w:p>
        </w:tc>
      </w:tr>
      <w:tr w:rsidR="00D65A4A" w:rsidRPr="00CD71EA" w14:paraId="3542E870" w14:textId="77777777" w:rsidTr="002E50BF">
        <w:trPr>
          <w:gridBefore w:val="1"/>
          <w:wBefore w:w="113" w:type="dxa"/>
        </w:trPr>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2E50BF">
        <w:trPr>
          <w:gridBefore w:val="1"/>
          <w:wBefore w:w="113" w:type="dxa"/>
        </w:trPr>
        <w:tc>
          <w:tcPr>
            <w:tcW w:w="3517" w:type="dxa"/>
            <w:shd w:val="clear" w:color="auto" w:fill="FFFFFF" w:themeFill="background1"/>
          </w:tcPr>
          <w:p w14:paraId="1F3D06E4"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D4542D" w:rsidRPr="002140B2" w:rsidRDefault="00D4542D" w:rsidP="002140B2">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D4542D" w:rsidRPr="003F3B5E" w14:paraId="0CEC5FE7" w14:textId="77777777" w:rsidTr="002140B2">
        <w:tc>
          <w:tcPr>
            <w:tcW w:w="3630" w:type="dxa"/>
            <w:gridSpan w:val="2"/>
            <w:tcBorders>
              <w:bottom w:val="single" w:sz="4" w:space="0" w:color="000000" w:themeColor="text1"/>
            </w:tcBorders>
            <w:shd w:val="clear" w:color="auto" w:fill="31849B"/>
            <w:vAlign w:val="center"/>
          </w:tcPr>
          <w:p w14:paraId="033E258F" w14:textId="77777777" w:rsidR="00D4542D" w:rsidRPr="003F3B5E" w:rsidRDefault="00D4542D" w:rsidP="001A4F0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233926E" w14:textId="77777777" w:rsidR="00D4542D" w:rsidRDefault="00D4542D" w:rsidP="001A4F07">
            <w:pPr>
              <w:pStyle w:val="iBAAGTableHeader"/>
            </w:pPr>
            <w:r>
              <w:t>Your cost if you use</w:t>
            </w:r>
          </w:p>
          <w:p w14:paraId="0F853146" w14:textId="77777777" w:rsidR="00D4542D" w:rsidRPr="003F3B5E" w:rsidRDefault="00D4542D" w:rsidP="001A4F07">
            <w:pPr>
              <w:pStyle w:val="iBAAGTableHeader"/>
            </w:pPr>
            <w:r>
              <w:t>Network benefits</w:t>
            </w:r>
          </w:p>
        </w:tc>
        <w:tc>
          <w:tcPr>
            <w:tcW w:w="3330" w:type="dxa"/>
            <w:tcBorders>
              <w:bottom w:val="single" w:sz="4" w:space="0" w:color="000000" w:themeColor="text1"/>
            </w:tcBorders>
            <w:shd w:val="clear" w:color="auto" w:fill="31849B"/>
            <w:vAlign w:val="center"/>
          </w:tcPr>
          <w:p w14:paraId="03C01475" w14:textId="77777777" w:rsidR="00D4542D" w:rsidRDefault="00D4542D" w:rsidP="001A4F07">
            <w:pPr>
              <w:pStyle w:val="iBAAGTableHeader"/>
            </w:pPr>
            <w:r>
              <w:t>Your cost if you use</w:t>
            </w:r>
          </w:p>
          <w:p w14:paraId="7ADD8A09" w14:textId="77777777" w:rsidR="00D4542D" w:rsidRPr="003F3B5E" w:rsidRDefault="00D4542D"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2005787F" w14:textId="77777777" w:rsidR="00D4542D" w:rsidRPr="003F3B5E" w:rsidRDefault="00D4542D" w:rsidP="001A4F07">
            <w:pPr>
              <w:pStyle w:val="iBAAGTableHeader"/>
            </w:pPr>
            <w:r w:rsidRPr="00E8503B">
              <w:t>Limits &amp; Exceptions</w:t>
            </w:r>
          </w:p>
        </w:tc>
      </w:tr>
      <w:tr w:rsidR="00D4542D" w:rsidRPr="003F3B5E" w14:paraId="7DB36FCD" w14:textId="77777777" w:rsidTr="002140B2">
        <w:tc>
          <w:tcPr>
            <w:tcW w:w="3630" w:type="dxa"/>
            <w:gridSpan w:val="2"/>
            <w:shd w:val="clear" w:color="auto" w:fill="FFFFFF" w:themeFill="background1"/>
          </w:tcPr>
          <w:p w14:paraId="6327EA7F" w14:textId="77777777" w:rsidR="00D4542D" w:rsidRPr="003F3B5E" w:rsidRDefault="00D4542D" w:rsidP="001A4F07">
            <w:pPr>
              <w:pStyle w:val="iBAAGSituationBoxName"/>
            </w:pPr>
            <w:bookmarkStart w:id="87" w:name="Mastectomy_Services"/>
            <w:r>
              <w:t>Mastectomy Services</w:t>
            </w:r>
            <w:bookmarkEnd w:id="87"/>
          </w:p>
          <w:p w14:paraId="0D5BF237" w14:textId="77777777" w:rsidR="00D4542D" w:rsidRPr="003F3B5E" w:rsidRDefault="00D4542D" w:rsidP="001A4F07">
            <w:pPr>
              <w:pStyle w:val="iBAAGStandardText"/>
            </w:pPr>
          </w:p>
          <w:p w14:paraId="1B67E6EC" w14:textId="77777777" w:rsidR="00D4542D" w:rsidRDefault="00D4542D" w:rsidP="001A4F07">
            <w:pPr>
              <w:pStyle w:val="iBAAGStandardText"/>
            </w:pPr>
            <w:r>
              <w:t>Benefits include:</w:t>
            </w:r>
          </w:p>
          <w:p w14:paraId="7C12B563" w14:textId="77777777" w:rsidR="00D4542D" w:rsidRDefault="00D4542D" w:rsidP="001A4F07">
            <w:pPr>
              <w:pStyle w:val="iBAAGLevel1Bullets"/>
            </w:pPr>
            <w:r>
              <w:t>Mastectomies, including lymphedema</w:t>
            </w:r>
          </w:p>
          <w:p w14:paraId="74C58601" w14:textId="77777777" w:rsidR="00D4542D" w:rsidRDefault="00D4542D" w:rsidP="001A4F07">
            <w:pPr>
              <w:pStyle w:val="iBAAGLevel1Bullets"/>
            </w:pPr>
            <w:r>
              <w:t>Prosthetic devices and reconstructive surgery to restore and achieve symmetry</w:t>
            </w:r>
          </w:p>
          <w:p w14:paraId="58B2DC0F" w14:textId="77777777" w:rsidR="00D4542D" w:rsidRDefault="00D4542D" w:rsidP="001A4F07">
            <w:pPr>
              <w:pStyle w:val="iBAAGStandardText"/>
            </w:pPr>
          </w:p>
          <w:p w14:paraId="60B1037D" w14:textId="77777777" w:rsidR="00D4542D" w:rsidRDefault="00D4542D" w:rsidP="001A4F07">
            <w:pPr>
              <w:pStyle w:val="iBAAGStandardTextBold"/>
            </w:pPr>
            <w:r>
              <w:t xml:space="preserve">Want more information? </w:t>
            </w:r>
          </w:p>
          <w:p w14:paraId="01DFBCAA" w14:textId="77777777" w:rsidR="00D4542D" w:rsidRDefault="00D4542D" w:rsidP="001A4F07">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995ABDA" w14:textId="77777777" w:rsidR="002A7869" w:rsidRDefault="002A7869" w:rsidP="001A4F07">
            <w:pPr>
              <w:pStyle w:val="iBAAGStandardText"/>
            </w:pPr>
          </w:p>
          <w:p w14:paraId="7F556899" w14:textId="77777777" w:rsidR="00D4542D" w:rsidRPr="003F3B5E" w:rsidRDefault="00D4542D" w:rsidP="001A4F07">
            <w:pPr>
              <w:pStyle w:val="iBAAGStandardText"/>
            </w:pPr>
          </w:p>
        </w:tc>
        <w:tc>
          <w:tcPr>
            <w:tcW w:w="3330" w:type="dxa"/>
            <w:shd w:val="clear" w:color="auto" w:fill="FFFFFF" w:themeFill="background1"/>
          </w:tcPr>
          <w:p w14:paraId="0A9AA12F" w14:textId="77777777" w:rsidR="00D4542D" w:rsidRDefault="00D4542D" w:rsidP="001A4F07">
            <w:pPr>
              <w:pStyle w:val="iBAAGStandardText"/>
            </w:pPr>
            <w:r>
              <w:t xml:space="preserve">The amount you pay is based on where the covered health service is provided. </w:t>
            </w:r>
          </w:p>
          <w:p w14:paraId="69264C55" w14:textId="77777777" w:rsidR="00D4542D" w:rsidRDefault="00D4542D" w:rsidP="001A4F07">
            <w:pPr>
              <w:pStyle w:val="iBAAGStandardText"/>
            </w:pPr>
          </w:p>
          <w:p w14:paraId="7D4B44EC" w14:textId="77777777" w:rsidR="00D4542D" w:rsidRDefault="00D4542D" w:rsidP="001A4F07">
            <w:pPr>
              <w:pStyle w:val="iBAAGStandardTextBold"/>
            </w:pPr>
            <w:r>
              <w:t>Is prior authorization needed?</w:t>
            </w:r>
          </w:p>
          <w:p w14:paraId="4BA00F17" w14:textId="5ADD5D23" w:rsidR="00D4542D" w:rsidRDefault="00D4542D" w:rsidP="001A4F07">
            <w:pPr>
              <w:pStyle w:val="iBAAGStandardText"/>
            </w:pPr>
            <w:r>
              <w:t>No</w:t>
            </w:r>
          </w:p>
          <w:p w14:paraId="566FBAD9" w14:textId="77777777" w:rsidR="00D4542D" w:rsidRDefault="00D4542D" w:rsidP="001A4F07">
            <w:pPr>
              <w:pStyle w:val="iBAAGStandardText"/>
            </w:pPr>
          </w:p>
          <w:p w14:paraId="320985B9" w14:textId="77777777" w:rsidR="00D4542D" w:rsidRPr="003F3B5E" w:rsidRDefault="00D4542D">
            <w:pPr>
              <w:pStyle w:val="iBAAGStandardText"/>
            </w:pPr>
          </w:p>
        </w:tc>
        <w:tc>
          <w:tcPr>
            <w:tcW w:w="3330" w:type="dxa"/>
            <w:shd w:val="clear" w:color="auto" w:fill="FFFFFF" w:themeFill="background1"/>
          </w:tcPr>
          <w:p w14:paraId="325BE22D" w14:textId="77777777" w:rsidR="00D4542D" w:rsidRDefault="00D4542D" w:rsidP="001A4F07">
            <w:pPr>
              <w:pStyle w:val="iBAAGStandardText"/>
            </w:pPr>
            <w:r>
              <w:t xml:space="preserve">The amount you pay is based on where the covered health service is provided. </w:t>
            </w:r>
          </w:p>
          <w:p w14:paraId="0A009545" w14:textId="77777777" w:rsidR="00D4542D" w:rsidRDefault="00D4542D" w:rsidP="001A4F07">
            <w:pPr>
              <w:pStyle w:val="iBAAGStandardText"/>
            </w:pPr>
          </w:p>
          <w:p w14:paraId="536B1F07" w14:textId="77777777" w:rsidR="00D4542D" w:rsidRDefault="00D4542D" w:rsidP="001A4F07">
            <w:pPr>
              <w:pStyle w:val="iBAAGStandardTextBold"/>
            </w:pPr>
            <w:r>
              <w:t>Is prior authorization needed?</w:t>
            </w:r>
          </w:p>
          <w:p w14:paraId="72125B73" w14:textId="69A6C496" w:rsidR="00D4542D" w:rsidRDefault="00D4542D" w:rsidP="001A4F07">
            <w:pPr>
              <w:pStyle w:val="iBAAGStandardText"/>
            </w:pPr>
            <w:r>
              <w:t>The authorization requirement is based on where the covered health service is provided.</w:t>
            </w:r>
          </w:p>
          <w:p w14:paraId="454B498E" w14:textId="77777777" w:rsidR="00D4542D" w:rsidRDefault="00D4542D" w:rsidP="001A4F07">
            <w:pPr>
              <w:pStyle w:val="iBAAGStandardText"/>
            </w:pPr>
          </w:p>
          <w:p w14:paraId="7451B34F" w14:textId="77777777" w:rsidR="00D4542D" w:rsidRDefault="00D4542D" w:rsidP="001A4F07">
            <w:pPr>
              <w:pStyle w:val="iBAAGStandardTextBold"/>
            </w:pPr>
            <w:r>
              <w:t>Prior authorization is:</w:t>
            </w:r>
          </w:p>
          <w:p w14:paraId="7D58DF06" w14:textId="3DD0AF72" w:rsidR="00D4542D" w:rsidRDefault="00D4542D" w:rsidP="001A4F07">
            <w:pPr>
              <w:pStyle w:val="iBAAGStandardText"/>
              <w:rPr>
                <w:rStyle w:val="InstructionalTextChar"/>
              </w:rPr>
            </w:pPr>
            <w:r>
              <w:t xml:space="preserve">Getting approval by calling the number listed </w:t>
            </w:r>
            <w:r>
              <w:lastRenderedPageBreak/>
              <w:t>on your health plan ID card before you can get medicine or services.</w:t>
            </w:r>
          </w:p>
          <w:p w14:paraId="5570D6CC" w14:textId="77777777" w:rsidR="00D4542D" w:rsidRPr="003F3B5E" w:rsidRDefault="00D4542D" w:rsidP="001A4F07">
            <w:pPr>
              <w:pStyle w:val="iBAAGStandardText"/>
            </w:pPr>
          </w:p>
        </w:tc>
        <w:tc>
          <w:tcPr>
            <w:tcW w:w="3330" w:type="dxa"/>
            <w:shd w:val="clear" w:color="auto" w:fill="FFFFFF" w:themeFill="background1"/>
          </w:tcPr>
          <w:p w14:paraId="64ED466B" w14:textId="77777777" w:rsidR="00D4542D" w:rsidRPr="003F3B5E" w:rsidRDefault="00D4542D" w:rsidP="001A4F07">
            <w:pPr>
              <w:pStyle w:val="iBAAGStandardText"/>
            </w:pPr>
            <w:r w:rsidRPr="00670D45">
              <w:lastRenderedPageBreak/>
              <w:t>The length of stay will be determined by you and your doctor.</w:t>
            </w:r>
          </w:p>
        </w:tc>
      </w:tr>
      <w:tr w:rsidR="002A7869" w:rsidRPr="003F3B5E" w14:paraId="4BB93FA5" w14:textId="77777777" w:rsidTr="002140B2">
        <w:tc>
          <w:tcPr>
            <w:tcW w:w="3630" w:type="dxa"/>
            <w:gridSpan w:val="2"/>
            <w:tcBorders>
              <w:bottom w:val="single" w:sz="4" w:space="0" w:color="000000" w:themeColor="text1"/>
            </w:tcBorders>
            <w:shd w:val="clear" w:color="auto" w:fill="31849B"/>
            <w:vAlign w:val="center"/>
          </w:tcPr>
          <w:p w14:paraId="6DEE963F" w14:textId="77777777" w:rsidR="002A7869" w:rsidRPr="003F3B5E" w:rsidRDefault="002A7869" w:rsidP="001A4F0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506D6BC" w14:textId="77777777" w:rsidR="002A7869" w:rsidRDefault="002A7869" w:rsidP="001A4F07">
            <w:pPr>
              <w:pStyle w:val="iBAAGTableHeader"/>
            </w:pPr>
            <w:r>
              <w:t>Your cost if you use</w:t>
            </w:r>
          </w:p>
          <w:p w14:paraId="2268E136" w14:textId="77777777" w:rsidR="002A7869" w:rsidRPr="003F3B5E" w:rsidRDefault="002A7869" w:rsidP="001A4F07">
            <w:pPr>
              <w:pStyle w:val="iBAAGTableHeader"/>
            </w:pPr>
            <w:r>
              <w:t>Network benefits</w:t>
            </w:r>
          </w:p>
        </w:tc>
        <w:tc>
          <w:tcPr>
            <w:tcW w:w="3330" w:type="dxa"/>
            <w:tcBorders>
              <w:bottom w:val="single" w:sz="4" w:space="0" w:color="000000" w:themeColor="text1"/>
            </w:tcBorders>
            <w:shd w:val="clear" w:color="auto" w:fill="31849B"/>
            <w:vAlign w:val="center"/>
          </w:tcPr>
          <w:p w14:paraId="2C949249" w14:textId="77777777" w:rsidR="002A7869" w:rsidRDefault="002A7869" w:rsidP="001A4F07">
            <w:pPr>
              <w:pStyle w:val="iBAAGTableHeader"/>
            </w:pPr>
            <w:r>
              <w:t>Your cost if you use</w:t>
            </w:r>
          </w:p>
          <w:p w14:paraId="5ABCC0CD" w14:textId="77777777" w:rsidR="002A7869" w:rsidRPr="003F3B5E" w:rsidRDefault="002A7869"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163D60DA" w14:textId="77777777" w:rsidR="002A7869" w:rsidRPr="003F3B5E" w:rsidRDefault="002A7869" w:rsidP="001A4F07">
            <w:pPr>
              <w:pStyle w:val="iBAAGTableHeader"/>
            </w:pPr>
            <w:r w:rsidRPr="00E8503B">
              <w:t>Limits &amp; Exceptions</w:t>
            </w:r>
          </w:p>
        </w:tc>
      </w:tr>
      <w:tr w:rsidR="002A7869" w:rsidRPr="003F3B5E" w14:paraId="41767372" w14:textId="77777777" w:rsidTr="002140B2">
        <w:tc>
          <w:tcPr>
            <w:tcW w:w="3630" w:type="dxa"/>
            <w:gridSpan w:val="2"/>
            <w:shd w:val="clear" w:color="auto" w:fill="FFFFFF" w:themeFill="background1"/>
          </w:tcPr>
          <w:p w14:paraId="1CCB7C7A" w14:textId="77777777" w:rsidR="002A7869" w:rsidRPr="003F3B5E" w:rsidRDefault="002A7869" w:rsidP="001A4F07">
            <w:pPr>
              <w:pStyle w:val="iBAAGSituationBoxName"/>
            </w:pPr>
            <w:bookmarkStart w:id="88" w:name="Osteoporosis_Services"/>
            <w:r>
              <w:t>Osteoporosis Services</w:t>
            </w:r>
            <w:bookmarkEnd w:id="88"/>
          </w:p>
          <w:p w14:paraId="45731E80" w14:textId="77777777" w:rsidR="002A7869" w:rsidRPr="003F3B5E" w:rsidRDefault="002A7869" w:rsidP="001A4F07">
            <w:pPr>
              <w:pStyle w:val="iBAAGStandardText"/>
            </w:pPr>
          </w:p>
          <w:p w14:paraId="6C65E798" w14:textId="77777777" w:rsidR="002A7869" w:rsidRDefault="002A7869" w:rsidP="001A4F07">
            <w:pPr>
              <w:pStyle w:val="iBAAGStandardText"/>
            </w:pPr>
            <w:r>
              <w:t>Benefits include:</w:t>
            </w:r>
          </w:p>
          <w:p w14:paraId="1C729CEB" w14:textId="77777777" w:rsidR="002A7869" w:rsidRDefault="002A7869" w:rsidP="001A4F07">
            <w:pPr>
              <w:pStyle w:val="iBAAGLevel1Bullets"/>
            </w:pPr>
            <w:r w:rsidRPr="00055690">
              <w:t>Diagnosis</w:t>
            </w:r>
          </w:p>
          <w:p w14:paraId="73FAB005" w14:textId="77777777" w:rsidR="002A7869" w:rsidRDefault="002A7869" w:rsidP="001A4F07">
            <w:pPr>
              <w:pStyle w:val="iBAAGLevel1Bullets"/>
            </w:pPr>
            <w:r>
              <w:t>Treatment</w:t>
            </w:r>
          </w:p>
          <w:p w14:paraId="733FA90C" w14:textId="77777777" w:rsidR="002A7869" w:rsidRDefault="002A7869" w:rsidP="001A4F07">
            <w:pPr>
              <w:pStyle w:val="iBAAGLevel1Bullets"/>
            </w:pPr>
            <w:r>
              <w:t>M</w:t>
            </w:r>
            <w:r w:rsidRPr="00055690">
              <w:t xml:space="preserve">anagement </w:t>
            </w:r>
          </w:p>
          <w:p w14:paraId="6C452DAA" w14:textId="77777777" w:rsidR="002A7869" w:rsidRDefault="002A7869" w:rsidP="001A4F07">
            <w:pPr>
              <w:pStyle w:val="iBAAGStandardText"/>
            </w:pPr>
          </w:p>
          <w:p w14:paraId="34F5B9C9" w14:textId="77777777" w:rsidR="002A7869" w:rsidRDefault="002A7869" w:rsidP="001A4F07">
            <w:pPr>
              <w:pStyle w:val="iBAAGStandardTextBold"/>
            </w:pPr>
            <w:r>
              <w:t xml:space="preserve">Want more information? </w:t>
            </w:r>
          </w:p>
          <w:p w14:paraId="51E52491" w14:textId="77777777" w:rsidR="002A7869" w:rsidRDefault="002A7869" w:rsidP="001A4F07">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5EB8B2A1" w14:textId="77777777" w:rsidR="002A7869" w:rsidRPr="003F3B5E" w:rsidRDefault="002A7869" w:rsidP="001A4F07">
            <w:pPr>
              <w:pStyle w:val="iBAAGStandardText"/>
            </w:pPr>
          </w:p>
        </w:tc>
        <w:tc>
          <w:tcPr>
            <w:tcW w:w="3330" w:type="dxa"/>
            <w:shd w:val="clear" w:color="auto" w:fill="FFFFFF" w:themeFill="background1"/>
          </w:tcPr>
          <w:p w14:paraId="6EA9B02A" w14:textId="77777777" w:rsidR="002A7869" w:rsidRDefault="002A7869" w:rsidP="001A4F07">
            <w:pPr>
              <w:pStyle w:val="iBAAGStandardText"/>
            </w:pPr>
            <w:r w:rsidRPr="00055690">
              <w:t>The amount you pay is based on where the covered health service is provided.</w:t>
            </w:r>
          </w:p>
          <w:p w14:paraId="7ED827C0" w14:textId="77777777" w:rsidR="002A7869" w:rsidRDefault="002A7869" w:rsidP="001A4F07">
            <w:pPr>
              <w:pStyle w:val="iBAAGStandardText"/>
            </w:pPr>
          </w:p>
          <w:p w14:paraId="4579F18D" w14:textId="77777777" w:rsidR="002A7869" w:rsidRDefault="002A7869" w:rsidP="001A4F07">
            <w:pPr>
              <w:pStyle w:val="iBAAGStandardTextBold"/>
            </w:pPr>
            <w:r>
              <w:t>Is prior authorization needed?</w:t>
            </w:r>
          </w:p>
          <w:p w14:paraId="7234915A" w14:textId="6535222A" w:rsidR="002A7869" w:rsidRDefault="002A7869" w:rsidP="001A4F07">
            <w:pPr>
              <w:pStyle w:val="iBAAGStandardText"/>
            </w:pPr>
            <w:r>
              <w:t>No</w:t>
            </w:r>
          </w:p>
          <w:p w14:paraId="65B90F72" w14:textId="77777777" w:rsidR="002A7869" w:rsidRDefault="002A7869" w:rsidP="001A4F07">
            <w:pPr>
              <w:pStyle w:val="iBAAGStandardText"/>
            </w:pPr>
          </w:p>
          <w:p w14:paraId="1D2013B4" w14:textId="77777777" w:rsidR="002A7869" w:rsidRPr="001E5DD6" w:rsidRDefault="002A7869">
            <w:pPr>
              <w:pStyle w:val="iBAAGStandardText"/>
            </w:pPr>
          </w:p>
        </w:tc>
        <w:tc>
          <w:tcPr>
            <w:tcW w:w="3330" w:type="dxa"/>
            <w:shd w:val="clear" w:color="auto" w:fill="FFFFFF" w:themeFill="background1"/>
          </w:tcPr>
          <w:p w14:paraId="72A08EFE" w14:textId="77777777" w:rsidR="002A7869" w:rsidRDefault="002A7869" w:rsidP="001A4F07">
            <w:pPr>
              <w:pStyle w:val="iBAAGStandardText"/>
            </w:pPr>
            <w:r w:rsidRPr="00055690">
              <w:t>The amount you pay is based on where the covered health service is provided.</w:t>
            </w:r>
          </w:p>
          <w:p w14:paraId="149AA5BB" w14:textId="77777777" w:rsidR="002A7869" w:rsidRDefault="002A7869" w:rsidP="001A4F07">
            <w:pPr>
              <w:pStyle w:val="iBAAGStandardText"/>
            </w:pPr>
          </w:p>
          <w:p w14:paraId="0BD4A95D" w14:textId="77777777" w:rsidR="002A7869" w:rsidRDefault="002A7869" w:rsidP="001A4F07">
            <w:pPr>
              <w:pStyle w:val="iBAAGStandardTextBold"/>
            </w:pPr>
            <w:r>
              <w:t>Is prior authorization needed?</w:t>
            </w:r>
          </w:p>
          <w:p w14:paraId="68D534E3" w14:textId="40F29445" w:rsidR="002A7869" w:rsidRDefault="002A7869" w:rsidP="001A4F07">
            <w:pPr>
              <w:pStyle w:val="iBAAGStandardText"/>
            </w:pPr>
            <w:r>
              <w:t>The authorization requirement is based on where the covered health service is provided.</w:t>
            </w:r>
          </w:p>
          <w:p w14:paraId="565AC620" w14:textId="77777777" w:rsidR="002A7869" w:rsidRDefault="002A7869" w:rsidP="001A4F07">
            <w:pPr>
              <w:pStyle w:val="iBAAGStandardText"/>
            </w:pPr>
          </w:p>
          <w:p w14:paraId="736F9569" w14:textId="77777777" w:rsidR="002A7869" w:rsidRDefault="002A7869" w:rsidP="001A4F07">
            <w:pPr>
              <w:pStyle w:val="iBAAGStandardTextBold"/>
            </w:pPr>
            <w:r>
              <w:t>Prior authorization is:</w:t>
            </w:r>
          </w:p>
          <w:p w14:paraId="1AC3CA8B" w14:textId="352EEE3D" w:rsidR="002A7869" w:rsidRDefault="002A7869" w:rsidP="001A4F07">
            <w:pPr>
              <w:pStyle w:val="iBAAGStandardText"/>
              <w:rPr>
                <w:rStyle w:val="InstructionalTextChar"/>
              </w:rPr>
            </w:pPr>
            <w:r>
              <w:t>Getting approval by calling the number listed on your health plan ID card before you can get medicine or services.</w:t>
            </w:r>
          </w:p>
          <w:p w14:paraId="643DF176" w14:textId="77777777" w:rsidR="002A7869" w:rsidRPr="001E5DD6" w:rsidRDefault="002A7869" w:rsidP="001A4F07">
            <w:pPr>
              <w:pStyle w:val="iBAAGStandardText"/>
            </w:pPr>
          </w:p>
        </w:tc>
        <w:tc>
          <w:tcPr>
            <w:tcW w:w="3330" w:type="dxa"/>
            <w:shd w:val="clear" w:color="auto" w:fill="FFFFFF" w:themeFill="background1"/>
          </w:tcPr>
          <w:p w14:paraId="37653A32" w14:textId="77777777" w:rsidR="002A7869" w:rsidRPr="003F3B5E" w:rsidRDefault="002A7869" w:rsidP="001A4F07">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D65A4A" w:rsidRPr="00B22F94" w14:paraId="3542E880"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2E50BF">
        <w:trPr>
          <w:gridBefore w:val="1"/>
          <w:wBefore w:w="113" w:type="dxa"/>
        </w:trPr>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lastRenderedPageBreak/>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1" w:history="1">
              <w:r w:rsidRPr="00B22F94">
                <w:rPr>
                  <w:rStyle w:val="Hyperlinks"/>
                </w:rPr>
                <w:t>glossary</w:t>
              </w:r>
            </w:hyperlink>
            <w:r>
              <w:t xml:space="preserve"> for definitions.</w:t>
            </w:r>
          </w:p>
        </w:tc>
        <w:tc>
          <w:tcPr>
            <w:tcW w:w="3330" w:type="dxa"/>
            <w:shd w:val="clear" w:color="auto" w:fill="FFFFFF" w:themeFill="background1"/>
          </w:tcPr>
          <w:p w14:paraId="3542E88A" w14:textId="06538412"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4CFE57B1" w:rsidR="00D65A4A" w:rsidRDefault="003A0192" w:rsidP="002D7BEE">
            <w:pPr>
              <w:pStyle w:val="iBAAGStandardText"/>
            </w:pPr>
            <w:r>
              <w:rPr>
                <w:rStyle w:val="iBAAGStandardTextBoldChar"/>
              </w:rPr>
              <w:lastRenderedPageBreak/>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lastRenderedPageBreak/>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2E50BF">
        <w:trPr>
          <w:gridBefore w:val="1"/>
          <w:wBefore w:w="113" w:type="dxa"/>
        </w:trPr>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lastRenderedPageBreak/>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2"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54A437BD" w:rsidR="00D65A4A" w:rsidRDefault="003A0192" w:rsidP="002D7BEE">
            <w:pPr>
              <w:pStyle w:val="iBAAGStandardText"/>
            </w:pPr>
            <w:r>
              <w:rPr>
                <w:rStyle w:val="iBAAGStandardTextBoldChar"/>
              </w:rPr>
              <w:lastRenderedPageBreak/>
              <w:t>20%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3AFB2B52" w:rsidR="00D65A4A" w:rsidRDefault="003A0192" w:rsidP="002D7BEE">
            <w:pPr>
              <w:pStyle w:val="iBAAGStandardText"/>
            </w:pPr>
            <w:r>
              <w:rPr>
                <w:rStyle w:val="iBAAGStandardTextBoldChar"/>
              </w:rPr>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2E50BF">
        <w:trPr>
          <w:gridBefore w:val="1"/>
          <w:wBefore w:w="113" w:type="dxa"/>
        </w:trPr>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2140B2" w:rsidRDefault="00D65A4A" w:rsidP="002D7BEE">
            <w:pPr>
              <w:pStyle w:val="iBAAGLevel1Bullets"/>
              <w:rPr>
                <w:color w:val="auto"/>
              </w:rPr>
            </w:pPr>
            <w:r w:rsidRPr="00F337DF">
              <w:t xml:space="preserve">Breast prosthesis, including mastectomy </w:t>
            </w:r>
            <w:r w:rsidRPr="002140B2">
              <w:rPr>
                <w:color w:val="auto"/>
              </w:rPr>
              <w:t xml:space="preserve">bras </w:t>
            </w:r>
          </w:p>
          <w:p w14:paraId="1CA5A4C3" w14:textId="77777777" w:rsidR="00462DD8" w:rsidRPr="002140B2" w:rsidRDefault="00462DD8" w:rsidP="00462DD8">
            <w:pPr>
              <w:pStyle w:val="MandateLevel1Bullets"/>
              <w:rPr>
                <w:color w:val="auto"/>
              </w:rPr>
            </w:pPr>
            <w:r w:rsidRPr="002140B2">
              <w:rPr>
                <w:color w:val="auto"/>
              </w:rPr>
              <w:t>Laryngectomy devices</w:t>
            </w:r>
          </w:p>
          <w:p w14:paraId="6991E25B" w14:textId="77777777" w:rsidR="00462DD8" w:rsidRPr="00F337DF" w:rsidRDefault="00462DD8" w:rsidP="002140B2">
            <w:pPr>
              <w:pStyle w:val="iBAAGLevel1Bullets"/>
              <w:numPr>
                <w:ilvl w:val="0"/>
                <w:numId w:val="0"/>
              </w:numPr>
              <w:ind w:left="450"/>
            </w:pP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 xml:space="preserve">Benefits under this section are provided only for external prosthetic devices </w:t>
            </w:r>
            <w:r w:rsidRPr="00F337DF">
              <w:lastRenderedPageBreak/>
              <w:t>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3"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50B9C493" w:rsidR="00D65A4A" w:rsidRDefault="003A0192" w:rsidP="002D7BEE">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546A7F0C" w14:textId="77777777" w:rsidR="00462DD8" w:rsidRPr="002140B2" w:rsidRDefault="00462DD8" w:rsidP="00462DD8">
            <w:pPr>
              <w:pStyle w:val="iBAAGStandardText"/>
              <w:rPr>
                <w:color w:val="auto"/>
              </w:rPr>
            </w:pPr>
          </w:p>
          <w:p w14:paraId="1498CBAD" w14:textId="77777777" w:rsidR="00462DD8" w:rsidRPr="002140B2" w:rsidRDefault="00462DD8" w:rsidP="00462DD8">
            <w:pPr>
              <w:pStyle w:val="MandateTextBold"/>
              <w:rPr>
                <w:color w:val="auto"/>
              </w:rPr>
            </w:pPr>
            <w:r w:rsidRPr="002140B2">
              <w:rPr>
                <w:color w:val="auto"/>
              </w:rPr>
              <w:t>Laryngectomy devices:</w:t>
            </w:r>
          </w:p>
          <w:p w14:paraId="44CA56EE" w14:textId="77777777" w:rsidR="00462DD8" w:rsidRPr="002140B2" w:rsidRDefault="00462DD8" w:rsidP="00462DD8">
            <w:pPr>
              <w:pStyle w:val="MandateStandardText"/>
              <w:rPr>
                <w:color w:val="auto"/>
              </w:rPr>
            </w:pPr>
            <w:r w:rsidRPr="002140B2">
              <w:rPr>
                <w:color w:val="auto"/>
              </w:rPr>
              <w:t>The amount you pay is based on where the covered health service is provided.</w:t>
            </w:r>
          </w:p>
          <w:p w14:paraId="2175D350" w14:textId="77777777" w:rsidR="00462DD8" w:rsidRPr="002140B2" w:rsidRDefault="00462DD8" w:rsidP="00462DD8">
            <w:pPr>
              <w:pStyle w:val="MandateStandardText"/>
              <w:rPr>
                <w:color w:val="auto"/>
              </w:rPr>
            </w:pPr>
          </w:p>
          <w:p w14:paraId="4038584A" w14:textId="77777777" w:rsidR="00462DD8" w:rsidRPr="002140B2" w:rsidRDefault="00462DD8" w:rsidP="00462DD8">
            <w:pPr>
              <w:pStyle w:val="MandateTextBold"/>
              <w:rPr>
                <w:color w:val="auto"/>
              </w:rPr>
            </w:pPr>
            <w:r w:rsidRPr="002140B2">
              <w:rPr>
                <w:color w:val="auto"/>
              </w:rPr>
              <w:t>Is prior authorization needed?</w:t>
            </w:r>
          </w:p>
          <w:p w14:paraId="4C9FD983" w14:textId="5B63E352" w:rsidR="00462DD8" w:rsidRPr="002140B2" w:rsidRDefault="00462DD8" w:rsidP="00462DD8">
            <w:pPr>
              <w:pStyle w:val="iBAAGStandardText"/>
              <w:rPr>
                <w:color w:val="auto"/>
              </w:rPr>
            </w:pPr>
            <w:r w:rsidRPr="002140B2">
              <w:rPr>
                <w:rStyle w:val="MandateStandardTextChar"/>
                <w:color w:val="auto"/>
              </w:rPr>
              <w:t>No</w:t>
            </w:r>
          </w:p>
          <w:p w14:paraId="3542E8DD" w14:textId="77777777" w:rsidR="00D65A4A" w:rsidRPr="00F337DF" w:rsidRDefault="00D65A4A" w:rsidP="002D7BEE"/>
        </w:tc>
        <w:tc>
          <w:tcPr>
            <w:tcW w:w="3330" w:type="dxa"/>
            <w:shd w:val="clear" w:color="auto" w:fill="FFFFFF" w:themeFill="background1"/>
          </w:tcPr>
          <w:p w14:paraId="3542E8DE" w14:textId="01B728CD" w:rsidR="00D65A4A" w:rsidRPr="00F337DF" w:rsidRDefault="003A0192"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F337DF" w:rsidRDefault="00D65A4A" w:rsidP="002D7BEE">
            <w:pPr>
              <w:pStyle w:val="iBAAGStandardTextBold"/>
            </w:pPr>
            <w:r w:rsidRPr="00F337DF">
              <w:t xml:space="preserve">If you don’t get prior authorization, you </w:t>
            </w:r>
            <w:r w:rsidRPr="00F337DF">
              <w:lastRenderedPageBreak/>
              <w:t xml:space="preserve">pay: </w:t>
            </w:r>
          </w:p>
          <w:p w14:paraId="3542E8EA" w14:textId="77777777" w:rsidR="00D65A4A" w:rsidRPr="00F337DF" w:rsidRDefault="00D65A4A" w:rsidP="002D7BEE">
            <w:r w:rsidRPr="00785572">
              <w:rPr>
                <w:rStyle w:val="iBAAGStandardTextChar"/>
              </w:rPr>
              <w:t>All charges</w:t>
            </w:r>
          </w:p>
          <w:p w14:paraId="2DE67271" w14:textId="77777777" w:rsidR="00D65A4A" w:rsidRDefault="00D65A4A" w:rsidP="002D7BEE"/>
          <w:p w14:paraId="7CC11B0F" w14:textId="77777777" w:rsidR="00462DD8" w:rsidRPr="002140B2" w:rsidRDefault="00462DD8" w:rsidP="00462DD8">
            <w:pPr>
              <w:pStyle w:val="MandateTextBold"/>
              <w:rPr>
                <w:color w:val="auto"/>
              </w:rPr>
            </w:pPr>
            <w:r w:rsidRPr="002140B2">
              <w:rPr>
                <w:color w:val="auto"/>
              </w:rPr>
              <w:t>Laryngectomy devices:</w:t>
            </w:r>
          </w:p>
          <w:p w14:paraId="17380FA1" w14:textId="77777777" w:rsidR="00462DD8" w:rsidRPr="002140B2" w:rsidRDefault="00462DD8" w:rsidP="00462DD8">
            <w:pPr>
              <w:pStyle w:val="MandateStandardText"/>
              <w:rPr>
                <w:color w:val="auto"/>
              </w:rPr>
            </w:pPr>
            <w:r w:rsidRPr="002140B2">
              <w:rPr>
                <w:color w:val="auto"/>
              </w:rPr>
              <w:t>The amount you pay is based on where the covered health service is provided.</w:t>
            </w:r>
          </w:p>
          <w:p w14:paraId="5CBC4CA8" w14:textId="77777777" w:rsidR="00462DD8" w:rsidRPr="002140B2" w:rsidRDefault="00462DD8" w:rsidP="00462DD8">
            <w:pPr>
              <w:pStyle w:val="MandateStandardText"/>
              <w:rPr>
                <w:color w:val="auto"/>
              </w:rPr>
            </w:pPr>
          </w:p>
          <w:p w14:paraId="3ED5B993" w14:textId="77777777" w:rsidR="00462DD8" w:rsidRPr="002140B2" w:rsidRDefault="00462DD8" w:rsidP="00462DD8">
            <w:pPr>
              <w:pStyle w:val="MandateTextBold"/>
              <w:rPr>
                <w:color w:val="auto"/>
              </w:rPr>
            </w:pPr>
            <w:r w:rsidRPr="002140B2">
              <w:rPr>
                <w:color w:val="auto"/>
              </w:rPr>
              <w:t>Is prior authorization needed?</w:t>
            </w:r>
          </w:p>
          <w:p w14:paraId="10B78F66" w14:textId="78F845BB" w:rsidR="00462DD8" w:rsidRPr="002140B2" w:rsidRDefault="00462DD8" w:rsidP="00462DD8">
            <w:pPr>
              <w:pStyle w:val="iBAAGStandardText"/>
              <w:rPr>
                <w:rStyle w:val="MandateStandardTextChar"/>
                <w:color w:val="auto"/>
              </w:rPr>
            </w:pPr>
            <w:r w:rsidRPr="002140B2">
              <w:rPr>
                <w:rStyle w:val="MandateStandardTextChar"/>
                <w:color w:val="auto"/>
              </w:rPr>
              <w:t>The authorization requirement is based on where the covered health service is provided.</w:t>
            </w:r>
          </w:p>
          <w:p w14:paraId="6D04E88F" w14:textId="77777777" w:rsidR="00462DD8" w:rsidRPr="002140B2" w:rsidRDefault="00462DD8" w:rsidP="00462DD8">
            <w:pPr>
              <w:pStyle w:val="iBAAGStandardText"/>
              <w:rPr>
                <w:rStyle w:val="MandateStandardTextChar"/>
                <w:color w:val="auto"/>
              </w:rPr>
            </w:pPr>
          </w:p>
          <w:p w14:paraId="705AB21A" w14:textId="77777777" w:rsidR="00462DD8" w:rsidRPr="002140B2" w:rsidRDefault="00462DD8" w:rsidP="00462DD8">
            <w:pPr>
              <w:pStyle w:val="MandateTextBold"/>
              <w:rPr>
                <w:color w:val="auto"/>
              </w:rPr>
            </w:pPr>
            <w:r w:rsidRPr="002140B2">
              <w:rPr>
                <w:color w:val="auto"/>
              </w:rPr>
              <w:t>Prior authorization is:</w:t>
            </w:r>
          </w:p>
          <w:p w14:paraId="626F8EE6" w14:textId="679813FD" w:rsidR="00462DD8" w:rsidRPr="002140B2" w:rsidRDefault="00462DD8" w:rsidP="00462DD8">
            <w:pPr>
              <w:pStyle w:val="iBAAGStandardText"/>
              <w:rPr>
                <w:rStyle w:val="MandateStandardTextChar"/>
                <w:color w:val="auto"/>
              </w:rPr>
            </w:pPr>
            <w:r w:rsidRPr="002140B2">
              <w:rPr>
                <w:rStyle w:val="MandateStandardTextChar"/>
                <w:color w:val="auto"/>
              </w:rPr>
              <w:t>Getting approval by calling the number listed on your health plan ID card before you can get medicine or services.</w:t>
            </w:r>
          </w:p>
          <w:p w14:paraId="3542E8EB" w14:textId="77777777" w:rsidR="00462DD8" w:rsidRPr="00F337DF" w:rsidRDefault="00462DD8"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4FE60ED1" w14:textId="77777777" w:rsidR="00D65A4A" w:rsidRDefault="00D65A4A" w:rsidP="002D7BEE">
            <w:pPr>
              <w:pStyle w:val="iBAAGLevel1Bullets"/>
            </w:pPr>
            <w:r>
              <w:t>Replacement of prosthetic devices due to misuse or to replace lost or stolen items.</w:t>
            </w:r>
          </w:p>
          <w:p w14:paraId="3542E8F2" w14:textId="47D348A8" w:rsidR="00462DD8" w:rsidRPr="00F337DF" w:rsidRDefault="00462DD8" w:rsidP="002D7BEE">
            <w:pPr>
              <w:pStyle w:val="iBAAGLevel1Bullets"/>
            </w:pPr>
            <w:r>
              <w:lastRenderedPageBreak/>
              <w:t>Electronic voice producing machines</w:t>
            </w:r>
          </w:p>
        </w:tc>
      </w:tr>
      <w:tr w:rsidR="00D65A4A" w:rsidRPr="006C7677" w14:paraId="3542E8F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2E50BF">
        <w:trPr>
          <w:gridBefore w:val="1"/>
          <w:wBefore w:w="113" w:type="dxa"/>
        </w:trPr>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lastRenderedPageBreak/>
              <w:t>A procedure to correct or improve a part of the body because of birth defects, accidents, injuries or medical conditions.</w:t>
            </w:r>
          </w:p>
          <w:p w14:paraId="3542E8FF" w14:textId="77777777" w:rsidR="00D65A4A" w:rsidRPr="006C7677" w:rsidRDefault="00D65A4A" w:rsidP="002D7BEE">
            <w:pPr>
              <w:pStyle w:val="iBAAGStandardText"/>
            </w:pPr>
          </w:p>
          <w:p w14:paraId="3542E901" w14:textId="2E40F1BD" w:rsidR="00D65A4A" w:rsidRPr="006C7677" w:rsidRDefault="00D65A4A">
            <w:pPr>
              <w:pStyle w:val="iBAAGStandardText"/>
            </w:pPr>
            <w:r w:rsidRPr="006C7677">
              <w:t xml:space="preserve">Benefits </w:t>
            </w:r>
            <w:r w:rsidRPr="002140B2">
              <w:rPr>
                <w:color w:val="auto"/>
              </w:rPr>
              <w:t>include</w:t>
            </w:r>
            <w:r w:rsidR="00CE2106" w:rsidRPr="002140B2">
              <w:rPr>
                <w:rStyle w:val="MandateStandardTextChar"/>
                <w:color w:val="auto"/>
              </w:rPr>
              <w:t>:</w:t>
            </w:r>
          </w:p>
          <w:p w14:paraId="469D4B76" w14:textId="77777777" w:rsidR="00CE2106" w:rsidRPr="002140B2" w:rsidRDefault="00CE2106" w:rsidP="00CE2106">
            <w:pPr>
              <w:pStyle w:val="MandateLevel1Bullets"/>
              <w:rPr>
                <w:color w:val="auto"/>
              </w:rPr>
            </w:pPr>
            <w:r w:rsidRPr="002140B2">
              <w:rPr>
                <w:color w:val="auto"/>
              </w:rPr>
              <w:t>Breast reconstruction following a mastectomy and reconstruction of the non-affected breast to achieve symmetry</w:t>
            </w:r>
          </w:p>
          <w:p w14:paraId="1B64C636" w14:textId="77777777" w:rsidR="00CE2106" w:rsidRPr="002140B2" w:rsidRDefault="00CE2106" w:rsidP="00CE2106">
            <w:pPr>
              <w:pStyle w:val="MandateLevel1Bullets"/>
              <w:rPr>
                <w:color w:val="auto"/>
              </w:rPr>
            </w:pPr>
            <w:r w:rsidRPr="002140B2">
              <w:rPr>
                <w:color w:val="auto"/>
              </w:rPr>
              <w:t>Dental or orthodontic services for cleft palate</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4"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lastRenderedPageBreak/>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lastRenderedPageBreak/>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lastRenderedPageBreak/>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0C86A3EC" w:rsidR="00D65A4A" w:rsidRPr="006C7677" w:rsidRDefault="003A0192"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2E50BF">
        <w:trPr>
          <w:gridBefore w:val="1"/>
          <w:wBefore w:w="113" w:type="dxa"/>
        </w:trPr>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w:t>
            </w:r>
            <w:r>
              <w:lastRenderedPageBreak/>
              <w:t xml:space="preserve">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 xml:space="preserve">Speech therapy to </w:t>
            </w:r>
            <w:r>
              <w:lastRenderedPageBreak/>
              <w:t>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0460A0B5" w:rsidR="00D65A4A" w:rsidRDefault="00D65A4A" w:rsidP="002140B2">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5"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7" w14:textId="2114AD29" w:rsidR="00D65A4A" w:rsidRDefault="00D65A4A" w:rsidP="002D7BEE">
            <w:pPr>
              <w:pStyle w:val="iBAAGStandardText"/>
            </w:pPr>
            <w:r w:rsidRPr="00571967">
              <w:rPr>
                <w:rStyle w:val="iBAAGStandardTextBoldChar"/>
              </w:rPr>
              <w:lastRenderedPageBreak/>
              <w:t>$</w:t>
            </w:r>
            <w:r w:rsidR="003A0192">
              <w:rPr>
                <w:rStyle w:val="iBAAGStandardTextBoldChar"/>
              </w:rPr>
              <w:t>30</w:t>
            </w:r>
            <w:r>
              <w:t xml:space="preserve"> co-pay per visit</w:t>
            </w:r>
            <w:r w:rsidR="003A0192" w:rsidRPr="003A0192">
              <w:rPr>
                <w:rStyle w:val="InstructionalTextChar"/>
                <w:b w:val="0"/>
                <w:color w:val="000000"/>
              </w:rPr>
              <w:t>. The annual deductible does not apply.</w:t>
            </w:r>
          </w:p>
          <w:p w14:paraId="3542E948"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1806A2A5" w:rsidR="00D65A4A" w:rsidRDefault="003A0192" w:rsidP="002D7BEE">
            <w:pPr>
              <w:pStyle w:val="iBAAGStandardText"/>
            </w:pPr>
            <w:r>
              <w:rPr>
                <w:rStyle w:val="iBAAGStandardTextBoldChar"/>
              </w:rPr>
              <w:lastRenderedPageBreak/>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lastRenderedPageBreak/>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lastRenderedPageBreak/>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519A458B" w:rsidR="00D65A4A" w:rsidRPr="004E166B" w:rsidRDefault="00D65A4A" w:rsidP="00D65A4A">
            <w:pPr>
              <w:pStyle w:val="iBAAGLevel1Bullets"/>
              <w:tabs>
                <w:tab w:val="left" w:pos="720"/>
              </w:tabs>
            </w:pPr>
            <w:r w:rsidRPr="004E166B">
              <w:rPr>
                <w:rStyle w:val="iBAAGStandardTextBoldChar"/>
              </w:rPr>
              <w:t>2</w:t>
            </w:r>
            <w:r w:rsidR="00437C0C">
              <w:rPr>
                <w:rStyle w:val="iBAAGStandardTextBoldChar"/>
              </w:rPr>
              <w:t>4</w:t>
            </w:r>
            <w:r w:rsidRPr="004E166B">
              <w:t xml:space="preserve"> visits of chiropractic (manipulative) treatment.</w:t>
            </w:r>
          </w:p>
          <w:p w14:paraId="4E22F7DD" w14:textId="77777777" w:rsidR="005C318D" w:rsidRDefault="005C318D" w:rsidP="002140B2">
            <w:pPr>
              <w:pStyle w:val="iBAAGLevel1Bullets"/>
              <w:numPr>
                <w:ilvl w:val="0"/>
                <w:numId w:val="0"/>
              </w:numPr>
              <w:ind w:left="450"/>
              <w:rPr>
                <w:rStyle w:val="InstructionalTextChar"/>
              </w:rPr>
            </w:pPr>
          </w:p>
          <w:p w14:paraId="2E8BB287" w14:textId="77777777" w:rsidR="005C318D" w:rsidRPr="002140B2" w:rsidRDefault="005C318D" w:rsidP="005C318D">
            <w:pPr>
              <w:pStyle w:val="MandateStandardText"/>
              <w:rPr>
                <w:color w:val="auto"/>
              </w:rPr>
            </w:pPr>
            <w:r w:rsidRPr="002140B2">
              <w:rPr>
                <w:color w:val="auto"/>
              </w:rPr>
              <w:t xml:space="preserve">There are no visit limits for </w:t>
            </w:r>
            <w:r w:rsidRPr="002140B2">
              <w:rPr>
                <w:rStyle w:val="MandateTextItalicsChar"/>
                <w:color w:val="auto"/>
              </w:rPr>
              <w:t>Autism Spectrum Disorder Services</w:t>
            </w:r>
            <w:r w:rsidRPr="002140B2">
              <w:rPr>
                <w:color w:val="auto"/>
              </w:rPr>
              <w:t>.</w:t>
            </w:r>
          </w:p>
          <w:p w14:paraId="3542E960" w14:textId="572FA1D4" w:rsidR="00D65A4A" w:rsidRPr="004E166B" w:rsidRDefault="005C318D" w:rsidP="002140B2">
            <w:pPr>
              <w:pStyle w:val="iBAAGLevel1Bullets"/>
              <w:numPr>
                <w:ilvl w:val="0"/>
                <w:numId w:val="0"/>
              </w:numPr>
              <w:ind w:left="450"/>
            </w:pPr>
            <w:r w:rsidRPr="004E166B" w:rsidDel="003A0192">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2E50BF">
        <w:trPr>
          <w:gridBefore w:val="1"/>
          <w:wBefore w:w="113" w:type="dxa"/>
        </w:trPr>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lastRenderedPageBreak/>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6"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lastRenderedPageBreak/>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2E50BF">
        <w:trPr>
          <w:gridBefore w:val="1"/>
          <w:wBefore w:w="113" w:type="dxa"/>
        </w:trPr>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577B2DD5"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2B9A2B1B" w:rsidR="00D65A4A" w:rsidRDefault="00D65A4A" w:rsidP="00D65A4A">
            <w:pPr>
              <w:pStyle w:val="iBAAGLevel1Bullets"/>
              <w:tabs>
                <w:tab w:val="left" w:pos="720"/>
              </w:tabs>
            </w:pPr>
            <w:r>
              <w:t xml:space="preserve">Surgical treatment including prosthetic </w:t>
            </w:r>
            <w:r>
              <w:lastRenderedPageBreak/>
              <w:t>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7"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500002C1" w:rsidR="00D65A4A" w:rsidRDefault="00D65A4A" w:rsidP="002D7BEE">
            <w:pPr>
              <w:pStyle w:val="iBAAGStandardText"/>
            </w:pPr>
            <w:r>
              <w:lastRenderedPageBreak/>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7F701EC5" w:rsidR="00D65A4A" w:rsidRDefault="00D65A4A" w:rsidP="002D7BEE">
            <w:pPr>
              <w:pStyle w:val="iBAAGStandardText"/>
            </w:pPr>
            <w:r>
              <w:t>No</w:t>
            </w:r>
          </w:p>
        </w:tc>
        <w:tc>
          <w:tcPr>
            <w:tcW w:w="3330" w:type="dxa"/>
            <w:shd w:val="clear" w:color="auto" w:fill="FFFFFF" w:themeFill="background1"/>
          </w:tcPr>
          <w:p w14:paraId="3542E99E" w14:textId="594B84BB" w:rsidR="00D65A4A" w:rsidRDefault="00D65A4A" w:rsidP="002D7BEE">
            <w:pPr>
              <w:pStyle w:val="iBAAGStandardText"/>
            </w:pPr>
          </w:p>
          <w:p w14:paraId="3542E9A2" w14:textId="6593D3B0"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 xml:space="preserve">5 business days </w:t>
            </w:r>
            <w:r>
              <w:lastRenderedPageBreak/>
              <w:t>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20B44A8C" w:rsidR="00D65A4A" w:rsidRDefault="003A0192"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59BD69FF"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7D5BE6D1"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2E50BF">
        <w:trPr>
          <w:gridBefore w:val="1"/>
          <w:wBefore w:w="113" w:type="dxa"/>
        </w:trPr>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6DCEA96C"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 xml:space="preserve">removal of an organ </w:t>
            </w:r>
            <w:r w:rsidRPr="00ED1D97">
              <w:lastRenderedPageBreak/>
              <w:t>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8"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w:t>
            </w:r>
            <w:r w:rsidRPr="00ED1D97">
              <w:lastRenderedPageBreak/>
              <w:t xml:space="preserve">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4109070B" w:rsidR="00315882" w:rsidRPr="00ED1D97" w:rsidRDefault="00315882" w:rsidP="002D7BEE">
            <w:pPr>
              <w:pStyle w:val="iBAAGStandardText"/>
            </w:pPr>
            <w:r w:rsidRPr="00ED1D97">
              <w:t>All charges</w:t>
            </w:r>
          </w:p>
          <w:p w14:paraId="3542E9EE" w14:textId="3A36BEFF"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73610B93" w:rsidR="00315882" w:rsidRPr="00ED1D97" w:rsidRDefault="00315882" w:rsidP="002D7BEE">
            <w:pPr>
              <w:pStyle w:val="iBAAGStandardText"/>
            </w:pPr>
            <w:r w:rsidRPr="00ED1D97">
              <w:lastRenderedPageBreak/>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2E50BF">
        <w:trPr>
          <w:gridBefore w:val="1"/>
          <w:wBefore w:w="113" w:type="dxa"/>
        </w:trPr>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lastRenderedPageBreak/>
              <w:t xml:space="preserve">Want more information? </w:t>
            </w:r>
          </w:p>
          <w:p w14:paraId="3542EA1C" w14:textId="77777777" w:rsidR="00315882" w:rsidRDefault="00315882" w:rsidP="002D7BEE">
            <w:pPr>
              <w:pStyle w:val="iBAAGStandardText"/>
            </w:pPr>
            <w:r>
              <w:t xml:space="preserve">View the </w:t>
            </w:r>
            <w:hyperlink r:id="rId89"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lastRenderedPageBreak/>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lastRenderedPageBreak/>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 xml:space="preserve">For all pharmacy support, please call the phone number on your health plan ID </w:t>
            </w:r>
            <w:r>
              <w:lastRenderedPageBreak/>
              <w:t>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lastRenderedPageBreak/>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1" w:history="1">
              <w:r w:rsidRPr="00831F32">
                <w:rPr>
                  <w:rStyle w:val="Hyperlinks"/>
                </w:rPr>
                <w:t>glossary</w:t>
              </w:r>
            </w:hyperlink>
            <w:r>
              <w:t xml:space="preserve"> for definitions.</w:t>
            </w:r>
          </w:p>
        </w:tc>
        <w:tc>
          <w:tcPr>
            <w:tcW w:w="9990" w:type="dxa"/>
            <w:shd w:val="clear" w:color="auto" w:fill="FFFFFF" w:themeFill="background1"/>
          </w:tcPr>
          <w:p w14:paraId="3542EA6D" w14:textId="6CE40F81"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lastRenderedPageBreak/>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lastRenderedPageBreak/>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2E50BF">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2E50BF">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2E50BF">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2E50BF">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3"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553FC838" w:rsidR="00315882" w:rsidRDefault="00315882" w:rsidP="002D7BEE">
            <w:pPr>
              <w:pStyle w:val="iBAAGLevel1Bullets"/>
            </w:pPr>
            <w:r>
              <w:t xml:space="preserve">A dependent child is covered until the last day of the month  following the date the child reaches age </w:t>
            </w:r>
            <w:r w:rsidR="003A0192">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444B0AB8"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2E50BF">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2E50BF">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4"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lastRenderedPageBreak/>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66B971E5" w:rsidR="00315882" w:rsidRDefault="003A0192" w:rsidP="002D7BEE">
            <w:pPr>
              <w:pStyle w:val="iBAAGLevel1Bullets"/>
            </w:pPr>
            <w:r w:rsidRPr="003A0192">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0EAD1CF4" w:rsidR="00315882" w:rsidRPr="0079283E" w:rsidRDefault="00315882" w:rsidP="002D7BEE">
            <w:pPr>
              <w:pStyle w:val="iBAAGLevel1Bullets"/>
            </w:pPr>
            <w:r>
              <w:t xml:space="preserve">Powered </w:t>
            </w:r>
            <w:r w:rsidR="003A0192" w:rsidRPr="003A0192">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lastRenderedPageBreak/>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Default="00315882" w:rsidP="002D7BEE">
            <w:pPr>
              <w:pStyle w:val="iBAAGLevel1Bullets"/>
            </w:pPr>
            <w:r w:rsidRPr="0079283E">
              <w:t xml:space="preserve">Over-the-counter supplies </w:t>
            </w:r>
          </w:p>
          <w:p w14:paraId="07B4B01E" w14:textId="39D52D2A" w:rsidR="00A647A9" w:rsidRPr="0079283E" w:rsidRDefault="00A647A9" w:rsidP="002D7BEE">
            <w:pPr>
              <w:pStyle w:val="iBAAGLevel1Bullets"/>
            </w:pPr>
            <w:r>
              <w:t>Prosthetic devices for laryngectomy</w:t>
            </w:r>
          </w:p>
          <w:p w14:paraId="3542EB14" w14:textId="77777777" w:rsidR="00315882" w:rsidRPr="0079283E" w:rsidRDefault="00315882" w:rsidP="002140B2">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455C2203" w:rsidR="00315882" w:rsidRPr="002140B2" w:rsidRDefault="00315882">
            <w:pPr>
              <w:pStyle w:val="iBAAGLevel1Bullets"/>
              <w:rPr>
                <w:color w:val="auto"/>
              </w:rPr>
            </w:pPr>
            <w:r>
              <w:t xml:space="preserve">Food of any kind, </w:t>
            </w:r>
            <w:r w:rsidRPr="002140B2">
              <w:rPr>
                <w:color w:val="auto"/>
              </w:rPr>
              <w:t>enteral formula, infant formula and donor breast milk</w:t>
            </w:r>
            <w:r w:rsidR="00A647A9" w:rsidRPr="002140B2">
              <w:rPr>
                <w:rStyle w:val="MandateStandardTextChar"/>
                <w:color w:val="auto"/>
              </w:rPr>
              <w:t xml:space="preserve">, except as described under </w:t>
            </w:r>
            <w:r w:rsidR="00A647A9" w:rsidRPr="002140B2">
              <w:rPr>
                <w:rStyle w:val="MandateTextItalicsChar"/>
                <w:color w:val="auto"/>
              </w:rPr>
              <w:t>Medical Foods</w:t>
            </w:r>
          </w:p>
          <w:p w14:paraId="3542EB17" w14:textId="26D38D3C" w:rsidR="00315882" w:rsidRPr="002140B2" w:rsidRDefault="00315882">
            <w:pPr>
              <w:pStyle w:val="iBAAGLevel1Bullets"/>
              <w:rPr>
                <w:color w:val="auto"/>
              </w:rPr>
            </w:pPr>
            <w:r w:rsidRPr="002140B2">
              <w:rPr>
                <w:color w:val="auto"/>
              </w:rPr>
              <w:t>Nutritional or cosmetic therapy using high dose or large quantities of vitamins, minerals, elements or any other nutrition-based therapy</w:t>
            </w:r>
            <w:r w:rsidR="00A647A9" w:rsidRPr="002140B2">
              <w:rPr>
                <w:rStyle w:val="MandateStandardTextChar"/>
                <w:color w:val="auto"/>
              </w:rPr>
              <w:t xml:space="preserve">, except as described under </w:t>
            </w:r>
            <w:r w:rsidR="00A647A9" w:rsidRPr="002140B2">
              <w:rPr>
                <w:rStyle w:val="MandateTextItalicsChar"/>
                <w:color w:val="auto"/>
              </w:rPr>
              <w:t>Medical Foods</w:t>
            </w:r>
          </w:p>
          <w:p w14:paraId="3542EB18" w14:textId="77777777" w:rsidR="00315882" w:rsidRPr="002140B2" w:rsidRDefault="00315882" w:rsidP="002D7BEE">
            <w:pPr>
              <w:pStyle w:val="iBAAGLevel1Bullets"/>
              <w:rPr>
                <w:color w:val="auto"/>
              </w:rPr>
            </w:pPr>
            <w:r w:rsidRPr="002140B2">
              <w:rPr>
                <w:color w:val="auto"/>
              </w:rPr>
              <w:t xml:space="preserve">Individual and group nutritional counseling. </w:t>
            </w:r>
            <w:r w:rsidRPr="002140B2">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lastRenderedPageBreak/>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w:t>
            </w:r>
            <w:r w:rsidRPr="0079283E">
              <w:lastRenderedPageBreak/>
              <w:t xml:space="preserve">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26EDB41F" w:rsidR="00315882" w:rsidRPr="0079283E" w:rsidRDefault="00315882" w:rsidP="002D7BEE">
            <w:pPr>
              <w:pStyle w:val="iBAAGLevel1Bullets"/>
            </w:pPr>
            <w:r w:rsidRPr="0079283E">
              <w:t xml:space="preserve">School, sports or camp , travel, career or employment, insurance, marriage </w:t>
            </w:r>
            <w:r w:rsidRPr="0079283E">
              <w:lastRenderedPageBreak/>
              <w:t>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2E50BF">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2E50BF">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823DCE3"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2E50BF">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2E50BF">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77777777" w:rsidR="00315882" w:rsidRPr="00203708" w:rsidRDefault="00315882" w:rsidP="002D7BEE">
            <w:pPr>
              <w:pStyle w:val="iBAAGStandardText"/>
            </w:pPr>
            <w:r w:rsidRPr="00203708">
              <w:t>Not Applicable</w:t>
            </w:r>
          </w:p>
          <w:p w14:paraId="3542EB89" w14:textId="77777777" w:rsidR="00315882" w:rsidRDefault="00315882" w:rsidP="002D7BEE">
            <w:pPr>
              <w:pStyle w:val="iBAAGStandardText"/>
            </w:pPr>
          </w:p>
          <w:p w14:paraId="3542EB99" w14:textId="77777777" w:rsidR="00315882" w:rsidRPr="00203708" w:rsidRDefault="00315882" w:rsidP="002D7BEE">
            <w:pPr>
              <w:pStyle w:val="iBAAGStandardText"/>
            </w:pPr>
          </w:p>
        </w:tc>
      </w:tr>
      <w:tr w:rsidR="00315882" w:rsidRPr="003F3B5E" w14:paraId="3542EB9C" w14:textId="77777777" w:rsidTr="002E50BF">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2E50BF">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22BAD2C9"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lastRenderedPageBreak/>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2162DFAD" w:rsidR="00315882" w:rsidRPr="00D368D0" w:rsidRDefault="00315882" w:rsidP="002D7BEE">
            <w:pPr>
              <w:pStyle w:val="iBAAGStandardText"/>
            </w:pPr>
            <w:r w:rsidRPr="00D368D0">
              <w:t xml:space="preserve"> </w:t>
            </w:r>
          </w:p>
        </w:tc>
      </w:tr>
      <w:tr w:rsidR="00315882" w:rsidRPr="0033454D" w14:paraId="3542EBB4" w14:textId="77777777" w:rsidTr="002E50BF">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lastRenderedPageBreak/>
              <w:t>About Your Benefits</w:t>
            </w:r>
          </w:p>
        </w:tc>
      </w:tr>
      <w:tr w:rsidR="00315882" w:rsidRPr="0033454D" w14:paraId="3542EBC1" w14:textId="77777777" w:rsidTr="002E50BF">
        <w:tc>
          <w:tcPr>
            <w:tcW w:w="3517" w:type="dxa"/>
            <w:shd w:val="clear" w:color="auto" w:fill="FFFFFF" w:themeFill="background1"/>
          </w:tcPr>
          <w:p w14:paraId="22F5E352" w14:textId="77777777" w:rsidR="002E50BF" w:rsidRDefault="002E50BF" w:rsidP="002E50BF">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192134E8" w:rsidR="00315882" w:rsidRPr="0033454D" w:rsidRDefault="002E50BF" w:rsidP="002E50BF">
            <w:pPr>
              <w:pStyle w:val="iBAAGSituationBoxName"/>
            </w:pPr>
            <w:r>
              <w:rPr>
                <w:bCs/>
                <w:iCs/>
                <w:color w:val="000000"/>
              </w:rPr>
              <w:t>Program</w:t>
            </w:r>
            <w:bookmarkEnd w:id="113"/>
            <w:bookmarkEnd w:id="114"/>
          </w:p>
        </w:tc>
        <w:tc>
          <w:tcPr>
            <w:tcW w:w="9990" w:type="dxa"/>
            <w:shd w:val="clear" w:color="auto" w:fill="FFFFFF" w:themeFill="background1"/>
          </w:tcPr>
          <w:p w14:paraId="60872209" w14:textId="77777777" w:rsidR="002E50BF" w:rsidRPr="00FA5B53" w:rsidRDefault="002E50BF" w:rsidP="002E50B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B31A66F" w14:textId="77777777" w:rsidR="002E50BF" w:rsidRPr="00FA5B53" w:rsidRDefault="002E50BF" w:rsidP="002E50BF">
            <w:pPr>
              <w:rPr>
                <w:color w:val="000000"/>
                <w:szCs w:val="24"/>
              </w:rPr>
            </w:pPr>
          </w:p>
          <w:p w14:paraId="7ACAD121" w14:textId="77777777" w:rsidR="002E50BF" w:rsidRPr="00FA5B53" w:rsidRDefault="002E50BF" w:rsidP="002E50BF">
            <w:pPr>
              <w:rPr>
                <w:color w:val="000000"/>
                <w:szCs w:val="24"/>
              </w:rPr>
            </w:pPr>
            <w:r w:rsidRPr="00FA5B53">
              <w:rPr>
                <w:color w:val="000000"/>
                <w:szCs w:val="24"/>
              </w:rPr>
              <w:t>Benefits of this program:</w:t>
            </w:r>
          </w:p>
          <w:p w14:paraId="51C5D2E7" w14:textId="77777777" w:rsidR="002E50BF" w:rsidRPr="00FA5B53" w:rsidRDefault="002E50BF" w:rsidP="002E50BF">
            <w:pPr>
              <w:pStyle w:val="ListParagraph"/>
              <w:numPr>
                <w:ilvl w:val="0"/>
                <w:numId w:val="7"/>
              </w:numPr>
              <w:rPr>
                <w:color w:val="000000"/>
                <w:szCs w:val="24"/>
              </w:rPr>
            </w:pPr>
            <w:r w:rsidRPr="00FA5B53">
              <w:rPr>
                <w:color w:val="000000"/>
                <w:szCs w:val="24"/>
              </w:rPr>
              <w:t>There is no cost to use this program</w:t>
            </w:r>
          </w:p>
          <w:p w14:paraId="2D38C1C2" w14:textId="77777777" w:rsidR="002E50BF" w:rsidRDefault="002E50BF" w:rsidP="002E50BF">
            <w:pPr>
              <w:pStyle w:val="iBAAGLevel1Bullets"/>
              <w:numPr>
                <w:ilvl w:val="0"/>
                <w:numId w:val="7"/>
              </w:numPr>
            </w:pPr>
            <w:r>
              <w:t xml:space="preserve">Access to more than </w:t>
            </w:r>
            <w:r w:rsidRPr="00FA5B53">
              <w:rPr>
                <w:b/>
              </w:rPr>
              <w:t>5,000</w:t>
            </w:r>
            <w:r>
              <w:t xml:space="preserve"> providers nationwide</w:t>
            </w:r>
          </w:p>
          <w:p w14:paraId="756E0125" w14:textId="77777777" w:rsidR="002E50BF" w:rsidRDefault="002E50BF" w:rsidP="002E50BF">
            <w:pPr>
              <w:pStyle w:val="iBAAGLevel1Bullets"/>
              <w:numPr>
                <w:ilvl w:val="0"/>
                <w:numId w:val="7"/>
              </w:numPr>
            </w:pPr>
            <w:r>
              <w:t>You can get high quality hearing aids for a fraction of the cost</w:t>
            </w:r>
          </w:p>
          <w:p w14:paraId="182EE832" w14:textId="77777777" w:rsidR="002E50BF" w:rsidRPr="00FA5B53" w:rsidRDefault="002E50BF" w:rsidP="002E50BF">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A8E9476" w14:textId="77777777" w:rsidR="002E50BF" w:rsidRPr="00FA5B53" w:rsidRDefault="002E50BF" w:rsidP="002E50BF">
            <w:pPr>
              <w:pStyle w:val="ListParagraph"/>
              <w:numPr>
                <w:ilvl w:val="0"/>
                <w:numId w:val="7"/>
              </w:numPr>
              <w:rPr>
                <w:color w:val="000000"/>
                <w:szCs w:val="24"/>
              </w:rPr>
            </w:pPr>
            <w:r w:rsidRPr="00FA5B53">
              <w:rPr>
                <w:color w:val="000000"/>
                <w:szCs w:val="24"/>
              </w:rPr>
              <w:t>We take care of the claim submission process for you</w:t>
            </w:r>
          </w:p>
          <w:p w14:paraId="2AE26BF4" w14:textId="77777777" w:rsidR="002E50BF" w:rsidRPr="00FA5B53" w:rsidRDefault="002E50BF" w:rsidP="002E50BF">
            <w:pPr>
              <w:rPr>
                <w:color w:val="000000"/>
                <w:szCs w:val="24"/>
              </w:rPr>
            </w:pPr>
          </w:p>
          <w:p w14:paraId="4B54377F" w14:textId="77777777" w:rsidR="002E50BF" w:rsidRDefault="002E50BF" w:rsidP="002E50BF">
            <w:pPr>
              <w:pStyle w:val="iBAAGStandardText"/>
            </w:pPr>
            <w:r>
              <w:t xml:space="preserve">For more information about this program and how to order, click </w:t>
            </w:r>
            <w:hyperlink r:id="rId9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2E50BF">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2E50BF">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lastRenderedPageBreak/>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2E50BF">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lastRenderedPageBreak/>
              <w:t>About Your Benefits</w:t>
            </w:r>
          </w:p>
        </w:tc>
      </w:tr>
      <w:tr w:rsidR="007519F1" w14:paraId="3542EBE8" w14:textId="77777777" w:rsidTr="002E50BF">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2E50BF">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2E50BF">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6" w:history="1">
              <w:r>
                <w:rPr>
                  <w:rStyle w:val="Hyperlink"/>
                  <w:b/>
                </w:rPr>
                <w:t>member.realappeal.com</w:t>
              </w:r>
            </w:hyperlink>
          </w:p>
          <w:p w14:paraId="3542EBF8" w14:textId="77777777" w:rsidR="007519F1" w:rsidRDefault="007519F1" w:rsidP="002D7BEE">
            <w:pPr>
              <w:pStyle w:val="iBAAGStandardText"/>
            </w:pPr>
          </w:p>
          <w:p w14:paraId="3542EBFC" w14:textId="77777777" w:rsidR="007519F1" w:rsidRPr="003F3B5E" w:rsidRDefault="007519F1">
            <w:pPr>
              <w:pStyle w:val="iBAAGStandardText"/>
            </w:pPr>
          </w:p>
        </w:tc>
      </w:tr>
      <w:tr w:rsidR="007519F1" w:rsidRPr="008B7182" w14:paraId="3542EBFF" w14:textId="77777777" w:rsidTr="002E50BF">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2E50BF">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35CE3FC2"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2E50BF">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lastRenderedPageBreak/>
              <w:t>About Your Benefits</w:t>
            </w:r>
          </w:p>
        </w:tc>
      </w:tr>
      <w:tr w:rsidR="007519F1" w:rsidRPr="003F3B5E" w14:paraId="3542EC32" w14:textId="77777777" w:rsidTr="002E50BF">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7"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2863706C"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2E50BF">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2E50BF">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2140B2">
            <w:pPr>
              <w:pStyle w:val="iBAAGLevel1Bullets"/>
              <w:numPr>
                <w:ilvl w:val="0"/>
                <w:numId w:val="0"/>
              </w:numPr>
              <w:ind w:left="450"/>
            </w:pPr>
          </w:p>
        </w:tc>
      </w:tr>
      <w:tr w:rsidR="007519F1" w:rsidRPr="005851CD" w14:paraId="3542EC4A" w14:textId="77777777" w:rsidTr="002E50BF">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2E50BF">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lastRenderedPageBreak/>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702A93" w:rsidP="002D7BEE">
            <w:pPr>
              <w:rPr>
                <w:rStyle w:val="Hyperlinks"/>
              </w:rPr>
            </w:pPr>
            <w:hyperlink r:id="rId98"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w:t>
            </w:r>
            <w:r w:rsidRPr="006B6EB4">
              <w:lastRenderedPageBreak/>
              <w:t>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lastRenderedPageBreak/>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A5" w14:textId="4F8D58B8" w:rsidR="007519F1" w:rsidRPr="00F641DB" w:rsidRDefault="003A0192" w:rsidP="002D7BEE">
            <w:pPr>
              <w:rPr>
                <w:b/>
              </w:rPr>
            </w:pPr>
            <w:r w:rsidRPr="003A0192">
              <w:rPr>
                <w:rStyle w:val="InstructionalTextChar"/>
                <w:color w:val="000000"/>
              </w:rPr>
              <w:t>20%</w:t>
            </w:r>
            <w:r w:rsidRPr="003A0192">
              <w:rPr>
                <w:rStyle w:val="InstructionalTextChar"/>
                <w:b w:val="0"/>
                <w:color w:val="000000"/>
              </w:rPr>
              <w:t xml:space="preserve"> co-insurance, after you pay the deductible.</w:t>
            </w:r>
            <w:r w:rsidRPr="003A0192">
              <w:rPr>
                <w:rStyle w:val="InstructionalTextChar"/>
                <w:b w:val="0"/>
                <w:color w:val="000000"/>
              </w:rPr>
              <w:cr/>
            </w:r>
            <w:r w:rsidRPr="003A0192">
              <w:rPr>
                <w:rStyle w:val="InstructionalTextChar"/>
                <w:b w:val="0"/>
                <w:color w:val="000000"/>
              </w:rPr>
              <w:cr/>
            </w:r>
            <w:r w:rsidR="007519F1" w:rsidRPr="00F641DB">
              <w:rPr>
                <w:rStyle w:val="iBAAGStandardTextChar"/>
                <w:b/>
              </w:rPr>
              <w:lastRenderedPageBreak/>
              <w:t>Outpatient:</w:t>
            </w:r>
          </w:p>
          <w:p w14:paraId="3542ECAC" w14:textId="14C72290" w:rsidR="007519F1" w:rsidRPr="00562ED8" w:rsidRDefault="003A0192" w:rsidP="002D7BEE">
            <w:pPr>
              <w:pStyle w:val="iBAAGStandardText"/>
              <w:rPr>
                <w:rStyle w:val="iBAAGStandardTextBoldChar"/>
              </w:rPr>
            </w:pPr>
            <w:r w:rsidRPr="003A0192">
              <w:rPr>
                <w:rStyle w:val="InstructionalTextChar"/>
                <w:color w:val="000000"/>
              </w:rPr>
              <w:t>$30</w:t>
            </w:r>
            <w:r w:rsidRPr="003A0192">
              <w:rPr>
                <w:rStyle w:val="InstructionalTextChar"/>
                <w:b w:val="0"/>
                <w:color w:val="000000"/>
              </w:rPr>
              <w:t xml:space="preserve"> co-pay per visit. The annual deductible does not apply.</w:t>
            </w:r>
            <w:r w:rsidRPr="003A0192">
              <w:rPr>
                <w:rStyle w:val="InstructionalTextChar"/>
                <w:b w:val="0"/>
                <w:color w:val="000000"/>
              </w:rPr>
              <w:cr/>
            </w:r>
            <w:r w:rsidRPr="003A0192">
              <w:rPr>
                <w:rStyle w:val="InstructionalTextChar"/>
                <w:b w:val="0"/>
                <w:color w:val="000000"/>
              </w:rPr>
              <w:cr/>
            </w:r>
            <w:r w:rsidR="007519F1" w:rsidRPr="00562ED8">
              <w:rPr>
                <w:rStyle w:val="iBAAGStandardTextBoldChar"/>
              </w:rPr>
              <w:t>Partial hospitalization/ Intensive outpatient treatment:</w:t>
            </w:r>
          </w:p>
          <w:p w14:paraId="3542ECB3" w14:textId="03FCDBCF" w:rsidR="007519F1" w:rsidRPr="00F641DB" w:rsidRDefault="003A0192" w:rsidP="002D7BEE">
            <w:pPr>
              <w:pStyle w:val="iBAAGStandardTextBold"/>
            </w:pPr>
            <w:r w:rsidRPr="003A0192">
              <w:rPr>
                <w:rStyle w:val="InstructionalTextChar"/>
                <w:b/>
                <w:color w:val="000000"/>
              </w:rPr>
              <w:t>20%</w:t>
            </w:r>
            <w:r w:rsidRPr="003A0192">
              <w:rPr>
                <w:rStyle w:val="InstructionalTextChar"/>
                <w:color w:val="000000"/>
              </w:rPr>
              <w:t xml:space="preserve"> co-insurance, after you pay the deductible.</w:t>
            </w:r>
            <w:r w:rsidRPr="003A0192">
              <w:rPr>
                <w:rStyle w:val="InstructionalTextChar"/>
                <w:color w:val="000000"/>
              </w:rPr>
              <w:cr/>
            </w:r>
            <w:r w:rsidRPr="003A0192">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lastRenderedPageBreak/>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C0" w14:textId="75BBF5BD" w:rsidR="007519F1" w:rsidRPr="00A6330C" w:rsidRDefault="003A0192" w:rsidP="002D7BEE">
            <w:pPr>
              <w:rPr>
                <w:rStyle w:val="InstructionalTextChar"/>
                <w:b w:val="0"/>
              </w:rPr>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0BA50908" w:rsidR="007519F1" w:rsidRPr="00F641D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26BAE2EA" w:rsidR="007519F1" w:rsidRPr="00F641DB" w:rsidRDefault="003A0192" w:rsidP="002D7BEE">
            <w:pPr>
              <w:pStyle w:val="iBAAGStandardTextBold"/>
            </w:pPr>
            <w:r w:rsidRPr="003A0192">
              <w:rPr>
                <w:rStyle w:val="iBAAGStandardTextBoldChar"/>
                <w:b/>
                <w:color w:val="000000"/>
              </w:rPr>
              <w:t>50%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lastRenderedPageBreak/>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681B8D39" w:rsidR="007519F1" w:rsidRDefault="007519F1" w:rsidP="002D7BEE">
            <w:pPr>
              <w:pStyle w:val="iBAAGLevel1Bullets"/>
            </w:pPr>
            <w:r>
              <w:t>Extended visits</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0405B3A7" w:rsidR="007519F1" w:rsidRPr="00F641DB" w:rsidRDefault="003A0192"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t xml:space="preserve">Treatment for learning disabilities, conduct  and impulse </w:t>
            </w:r>
            <w:r w:rsidRPr="001A7353">
              <w:lastRenderedPageBreak/>
              <w:t>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1"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lastRenderedPageBreak/>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2"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C" w14:textId="10E7C1B0" w:rsidR="007519F1" w:rsidRPr="00F641DB" w:rsidRDefault="003A0192" w:rsidP="002D7BEE">
            <w:pPr>
              <w:rPr>
                <w:b/>
              </w:rPr>
            </w:pPr>
            <w:r w:rsidRPr="003A0192">
              <w:rPr>
                <w:rStyle w:val="InstructionalTextChar"/>
                <w:color w:val="000000"/>
              </w:rPr>
              <w:t>20%</w:t>
            </w:r>
            <w:r w:rsidRPr="003A0192">
              <w:rPr>
                <w:rStyle w:val="InstructionalTextChar"/>
                <w:b w:val="0"/>
                <w:color w:val="000000"/>
              </w:rPr>
              <w:t xml:space="preserve"> co-insurance, after you pay the deductible.</w:t>
            </w:r>
            <w:r w:rsidRPr="003A0192">
              <w:rPr>
                <w:rStyle w:val="InstructionalTextChar"/>
                <w:b w:val="0"/>
                <w:color w:val="000000"/>
              </w:rPr>
              <w:cr/>
            </w:r>
            <w:r w:rsidRPr="003A0192">
              <w:rPr>
                <w:rStyle w:val="InstructionalTextChar"/>
                <w:b w:val="0"/>
                <w:color w:val="000000"/>
              </w:rPr>
              <w:cr/>
            </w:r>
            <w:r w:rsidR="007519F1" w:rsidRPr="00F641DB">
              <w:rPr>
                <w:rStyle w:val="iBAAGStandardTextChar"/>
                <w:b/>
              </w:rPr>
              <w:t>Outpatient:</w:t>
            </w:r>
          </w:p>
          <w:p w14:paraId="3542ED33" w14:textId="5D591779" w:rsidR="007519F1" w:rsidRPr="00562ED8" w:rsidRDefault="003A0192" w:rsidP="002D7BEE">
            <w:pPr>
              <w:pStyle w:val="iBAAGStandardText"/>
              <w:rPr>
                <w:rStyle w:val="iBAAGStandardTextBoldChar"/>
              </w:rPr>
            </w:pPr>
            <w:r w:rsidRPr="003A0192">
              <w:rPr>
                <w:rStyle w:val="InstructionalTextChar"/>
                <w:color w:val="000000"/>
              </w:rPr>
              <w:lastRenderedPageBreak/>
              <w:t>$30</w:t>
            </w:r>
            <w:r w:rsidRPr="003A0192">
              <w:rPr>
                <w:rStyle w:val="InstructionalTextChar"/>
                <w:b w:val="0"/>
                <w:color w:val="000000"/>
              </w:rPr>
              <w:t xml:space="preserve"> co-pay per visit. The annual deductible does not apply.</w:t>
            </w:r>
            <w:r w:rsidRPr="003A0192">
              <w:rPr>
                <w:rStyle w:val="InstructionalTextChar"/>
                <w:b w:val="0"/>
                <w:color w:val="000000"/>
              </w:rPr>
              <w:cr/>
            </w:r>
            <w:r w:rsidRPr="003A0192">
              <w:rPr>
                <w:rStyle w:val="InstructionalTextChar"/>
                <w:b w:val="0"/>
                <w:color w:val="000000"/>
              </w:rPr>
              <w:cr/>
            </w:r>
            <w:r w:rsidR="007519F1" w:rsidRPr="00562ED8">
              <w:rPr>
                <w:rStyle w:val="iBAAGStandardTextBoldChar"/>
              </w:rPr>
              <w:t>Partial hospitalization/ Intensive outpatient treatment:</w:t>
            </w:r>
          </w:p>
          <w:p w14:paraId="3542ED3A" w14:textId="6B46D8BB" w:rsidR="007519F1" w:rsidRPr="00F641DB" w:rsidRDefault="003A0192" w:rsidP="002D7BEE">
            <w:pPr>
              <w:pStyle w:val="iBAAGStandardTextBold"/>
            </w:pPr>
            <w:r w:rsidRPr="003A0192">
              <w:rPr>
                <w:rStyle w:val="InstructionalTextChar"/>
                <w:b/>
                <w:color w:val="000000"/>
              </w:rPr>
              <w:t>20%</w:t>
            </w:r>
            <w:r w:rsidRPr="003A0192">
              <w:rPr>
                <w:rStyle w:val="InstructionalTextChar"/>
                <w:color w:val="000000"/>
              </w:rPr>
              <w:t xml:space="preserve"> co-insurance, after you pay the deductible.</w:t>
            </w:r>
            <w:r w:rsidRPr="003A0192">
              <w:rPr>
                <w:rStyle w:val="InstructionalTextChar"/>
                <w:color w:val="000000"/>
              </w:rPr>
              <w:cr/>
            </w:r>
            <w:r w:rsidRPr="003A0192">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 xml:space="preserve">Transcranial magnetic </w:t>
            </w:r>
            <w:r w:rsidRPr="00A04653">
              <w:lastRenderedPageBreak/>
              <w:t>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7" w14:textId="4E8F6732" w:rsidR="007519F1" w:rsidRPr="00A6330C" w:rsidRDefault="003A0192" w:rsidP="002D7BEE">
            <w:pPr>
              <w:rPr>
                <w:rStyle w:val="InstructionalTextChar"/>
                <w:b w:val="0"/>
              </w:rPr>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lastRenderedPageBreak/>
              <w:t>Outpatient:</w:t>
            </w:r>
          </w:p>
          <w:p w14:paraId="3542ED4A" w14:textId="76ACB838" w:rsidR="007519F1" w:rsidRPr="00F641D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3C2830E9" w:rsidR="007519F1" w:rsidRPr="00F641DB" w:rsidRDefault="003A0192" w:rsidP="002D7BEE">
            <w:pPr>
              <w:pStyle w:val="iBAAGStandardTextBold"/>
            </w:pPr>
            <w:r w:rsidRPr="003A0192">
              <w:rPr>
                <w:rStyle w:val="iBAAGStandardTextBoldChar"/>
                <w:b/>
                <w:color w:val="000000"/>
              </w:rPr>
              <w:t>50%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 xml:space="preserve">As soon as possible </w:t>
            </w:r>
            <w:r w:rsidRPr="00A04653">
              <w:lastRenderedPageBreak/>
              <w:t>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56B9F7E3"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3767A285" w:rsidR="007519F1" w:rsidRPr="00F641DB" w:rsidRDefault="003A0192"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lastRenderedPageBreak/>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3"/>
      <w:headerReference w:type="default" r:id="rId104"/>
      <w:footerReference w:type="even" r:id="rId105"/>
      <w:footerReference w:type="default" r:id="rId106"/>
      <w:headerReference w:type="first" r:id="rId107"/>
      <w:footerReference w:type="first" r:id="rId10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44B4E8" w14:textId="77777777" w:rsidR="00702A93" w:rsidRDefault="00702A93" w:rsidP="007519F1">
      <w:r>
        <w:separator/>
      </w:r>
    </w:p>
  </w:endnote>
  <w:endnote w:type="continuationSeparator" w:id="0">
    <w:p w14:paraId="531850F3" w14:textId="77777777" w:rsidR="00702A93" w:rsidRDefault="00702A93"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2D7BEE" w:rsidRDefault="002D7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2D7BEE" w:rsidRDefault="002D7B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2D7BEE" w:rsidRDefault="002D7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0AA4A4" w14:textId="77777777" w:rsidR="00702A93" w:rsidRDefault="00702A93" w:rsidP="007519F1">
      <w:r>
        <w:separator/>
      </w:r>
    </w:p>
  </w:footnote>
  <w:footnote w:type="continuationSeparator" w:id="0">
    <w:p w14:paraId="765879D0" w14:textId="77777777" w:rsidR="00702A93" w:rsidRDefault="00702A93"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2D7BEE" w:rsidRDefault="002D7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2D7BEE" w:rsidRDefault="002D7B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2D7BEE" w:rsidRDefault="002D7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1FE"/>
    <w:rsid w:val="000032B0"/>
    <w:rsid w:val="00010571"/>
    <w:rsid w:val="00012E17"/>
    <w:rsid w:val="00013BC6"/>
    <w:rsid w:val="00016EB4"/>
    <w:rsid w:val="00021851"/>
    <w:rsid w:val="000249DC"/>
    <w:rsid w:val="000459D6"/>
    <w:rsid w:val="000502C9"/>
    <w:rsid w:val="00053B67"/>
    <w:rsid w:val="00061D84"/>
    <w:rsid w:val="00062ECF"/>
    <w:rsid w:val="00064999"/>
    <w:rsid w:val="0008000C"/>
    <w:rsid w:val="000957B1"/>
    <w:rsid w:val="000A1321"/>
    <w:rsid w:val="000A6A1C"/>
    <w:rsid w:val="000D09D0"/>
    <w:rsid w:val="000D2860"/>
    <w:rsid w:val="000D3D9D"/>
    <w:rsid w:val="000D4AFA"/>
    <w:rsid w:val="000E3782"/>
    <w:rsid w:val="000E5B56"/>
    <w:rsid w:val="00102875"/>
    <w:rsid w:val="00102E2B"/>
    <w:rsid w:val="00103214"/>
    <w:rsid w:val="00113414"/>
    <w:rsid w:val="001166C8"/>
    <w:rsid w:val="00117446"/>
    <w:rsid w:val="0012086F"/>
    <w:rsid w:val="001267F9"/>
    <w:rsid w:val="001356D7"/>
    <w:rsid w:val="00135D65"/>
    <w:rsid w:val="00141CC2"/>
    <w:rsid w:val="0015604E"/>
    <w:rsid w:val="001639AF"/>
    <w:rsid w:val="00167CE7"/>
    <w:rsid w:val="001715E2"/>
    <w:rsid w:val="00176C5D"/>
    <w:rsid w:val="00183E6D"/>
    <w:rsid w:val="00193052"/>
    <w:rsid w:val="001B6D92"/>
    <w:rsid w:val="001C503D"/>
    <w:rsid w:val="001D5DD9"/>
    <w:rsid w:val="001E1604"/>
    <w:rsid w:val="001E547B"/>
    <w:rsid w:val="001F0B6C"/>
    <w:rsid w:val="001F2926"/>
    <w:rsid w:val="001F7F34"/>
    <w:rsid w:val="00210246"/>
    <w:rsid w:val="002140B2"/>
    <w:rsid w:val="00230F43"/>
    <w:rsid w:val="002405D2"/>
    <w:rsid w:val="00242ECE"/>
    <w:rsid w:val="0025369F"/>
    <w:rsid w:val="002541E0"/>
    <w:rsid w:val="0026757D"/>
    <w:rsid w:val="0027553E"/>
    <w:rsid w:val="00287565"/>
    <w:rsid w:val="002A01CA"/>
    <w:rsid w:val="002A07A9"/>
    <w:rsid w:val="002A1D47"/>
    <w:rsid w:val="002A7869"/>
    <w:rsid w:val="002B20A8"/>
    <w:rsid w:val="002B56E0"/>
    <w:rsid w:val="002C6FFA"/>
    <w:rsid w:val="002D727B"/>
    <w:rsid w:val="002D7BEE"/>
    <w:rsid w:val="002E2194"/>
    <w:rsid w:val="002E50BF"/>
    <w:rsid w:val="002E77CC"/>
    <w:rsid w:val="002E79DB"/>
    <w:rsid w:val="002F0594"/>
    <w:rsid w:val="002F1002"/>
    <w:rsid w:val="002F5272"/>
    <w:rsid w:val="002F757F"/>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192"/>
    <w:rsid w:val="003A0AD6"/>
    <w:rsid w:val="003A2630"/>
    <w:rsid w:val="003B7AB5"/>
    <w:rsid w:val="003D68FC"/>
    <w:rsid w:val="003E5469"/>
    <w:rsid w:val="003F2570"/>
    <w:rsid w:val="003F767C"/>
    <w:rsid w:val="00400425"/>
    <w:rsid w:val="00404936"/>
    <w:rsid w:val="00405AE0"/>
    <w:rsid w:val="00426E9A"/>
    <w:rsid w:val="004306DE"/>
    <w:rsid w:val="00435C79"/>
    <w:rsid w:val="00437C0C"/>
    <w:rsid w:val="004455A0"/>
    <w:rsid w:val="00447E60"/>
    <w:rsid w:val="0045108A"/>
    <w:rsid w:val="00462DD8"/>
    <w:rsid w:val="00472EDD"/>
    <w:rsid w:val="00473DC6"/>
    <w:rsid w:val="004819F2"/>
    <w:rsid w:val="00481F09"/>
    <w:rsid w:val="00490D8A"/>
    <w:rsid w:val="004946E4"/>
    <w:rsid w:val="00495932"/>
    <w:rsid w:val="00495BA3"/>
    <w:rsid w:val="004B0BBE"/>
    <w:rsid w:val="004B3EA2"/>
    <w:rsid w:val="004E3D99"/>
    <w:rsid w:val="004E447D"/>
    <w:rsid w:val="004F3013"/>
    <w:rsid w:val="004F4BA5"/>
    <w:rsid w:val="004F55D6"/>
    <w:rsid w:val="004F6CB8"/>
    <w:rsid w:val="0050711C"/>
    <w:rsid w:val="005114DB"/>
    <w:rsid w:val="00512669"/>
    <w:rsid w:val="0051439A"/>
    <w:rsid w:val="00517FD5"/>
    <w:rsid w:val="00531969"/>
    <w:rsid w:val="005362A1"/>
    <w:rsid w:val="00542903"/>
    <w:rsid w:val="005436A0"/>
    <w:rsid w:val="00556345"/>
    <w:rsid w:val="0056172D"/>
    <w:rsid w:val="00573B0B"/>
    <w:rsid w:val="0058296A"/>
    <w:rsid w:val="00583CF2"/>
    <w:rsid w:val="005863FF"/>
    <w:rsid w:val="0059659E"/>
    <w:rsid w:val="005A1928"/>
    <w:rsid w:val="005B1164"/>
    <w:rsid w:val="005B2627"/>
    <w:rsid w:val="005B7EA7"/>
    <w:rsid w:val="005C318D"/>
    <w:rsid w:val="005D325C"/>
    <w:rsid w:val="005E4BE4"/>
    <w:rsid w:val="005E59B2"/>
    <w:rsid w:val="00600A8C"/>
    <w:rsid w:val="00605E80"/>
    <w:rsid w:val="00626051"/>
    <w:rsid w:val="0062783C"/>
    <w:rsid w:val="0063686D"/>
    <w:rsid w:val="006436AE"/>
    <w:rsid w:val="0064743B"/>
    <w:rsid w:val="006620CC"/>
    <w:rsid w:val="00667061"/>
    <w:rsid w:val="00670F08"/>
    <w:rsid w:val="00680422"/>
    <w:rsid w:val="0068244C"/>
    <w:rsid w:val="00686873"/>
    <w:rsid w:val="00690EBA"/>
    <w:rsid w:val="00696734"/>
    <w:rsid w:val="00697FD4"/>
    <w:rsid w:val="006A004C"/>
    <w:rsid w:val="006A3479"/>
    <w:rsid w:val="006C29F0"/>
    <w:rsid w:val="006C2FEA"/>
    <w:rsid w:val="006C56B6"/>
    <w:rsid w:val="006C6E12"/>
    <w:rsid w:val="006C790A"/>
    <w:rsid w:val="006C7E6C"/>
    <w:rsid w:val="006D2E07"/>
    <w:rsid w:val="006E1B20"/>
    <w:rsid w:val="006F239B"/>
    <w:rsid w:val="006F66DB"/>
    <w:rsid w:val="00701B57"/>
    <w:rsid w:val="00702A93"/>
    <w:rsid w:val="00702E16"/>
    <w:rsid w:val="00711494"/>
    <w:rsid w:val="00711DC4"/>
    <w:rsid w:val="0071298C"/>
    <w:rsid w:val="00712BDF"/>
    <w:rsid w:val="007211AB"/>
    <w:rsid w:val="00744DB4"/>
    <w:rsid w:val="007519F1"/>
    <w:rsid w:val="007605AA"/>
    <w:rsid w:val="0076345F"/>
    <w:rsid w:val="0076513A"/>
    <w:rsid w:val="007761A4"/>
    <w:rsid w:val="007774D5"/>
    <w:rsid w:val="007827D9"/>
    <w:rsid w:val="00791314"/>
    <w:rsid w:val="00794739"/>
    <w:rsid w:val="007A04F1"/>
    <w:rsid w:val="007A05DC"/>
    <w:rsid w:val="007A1F1E"/>
    <w:rsid w:val="007A2064"/>
    <w:rsid w:val="007A5D14"/>
    <w:rsid w:val="007B3DA4"/>
    <w:rsid w:val="007C1154"/>
    <w:rsid w:val="007C180D"/>
    <w:rsid w:val="007C5370"/>
    <w:rsid w:val="007D1160"/>
    <w:rsid w:val="007D2BF7"/>
    <w:rsid w:val="007D4D91"/>
    <w:rsid w:val="007E0D78"/>
    <w:rsid w:val="007F4014"/>
    <w:rsid w:val="007F4C3D"/>
    <w:rsid w:val="008202B5"/>
    <w:rsid w:val="00830FB0"/>
    <w:rsid w:val="008323B0"/>
    <w:rsid w:val="00832DB9"/>
    <w:rsid w:val="0083621B"/>
    <w:rsid w:val="0085181F"/>
    <w:rsid w:val="00853AEF"/>
    <w:rsid w:val="00855D39"/>
    <w:rsid w:val="00860C53"/>
    <w:rsid w:val="00866267"/>
    <w:rsid w:val="0087531B"/>
    <w:rsid w:val="00881ED7"/>
    <w:rsid w:val="00891F3B"/>
    <w:rsid w:val="008A5000"/>
    <w:rsid w:val="008B1327"/>
    <w:rsid w:val="008D0459"/>
    <w:rsid w:val="008D0476"/>
    <w:rsid w:val="008D175C"/>
    <w:rsid w:val="008D5261"/>
    <w:rsid w:val="008D712F"/>
    <w:rsid w:val="008E0889"/>
    <w:rsid w:val="00905D47"/>
    <w:rsid w:val="0090682C"/>
    <w:rsid w:val="00914B67"/>
    <w:rsid w:val="00934E6A"/>
    <w:rsid w:val="00944ABA"/>
    <w:rsid w:val="00944CC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647A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52494"/>
    <w:rsid w:val="00B61CAF"/>
    <w:rsid w:val="00B6593E"/>
    <w:rsid w:val="00B66C27"/>
    <w:rsid w:val="00B714A7"/>
    <w:rsid w:val="00B74432"/>
    <w:rsid w:val="00B94AC4"/>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239A8"/>
    <w:rsid w:val="00C409E4"/>
    <w:rsid w:val="00C43710"/>
    <w:rsid w:val="00C4450B"/>
    <w:rsid w:val="00C53916"/>
    <w:rsid w:val="00C64369"/>
    <w:rsid w:val="00C72D86"/>
    <w:rsid w:val="00C738B3"/>
    <w:rsid w:val="00C873A6"/>
    <w:rsid w:val="00C90343"/>
    <w:rsid w:val="00C923CD"/>
    <w:rsid w:val="00CB022C"/>
    <w:rsid w:val="00CE2106"/>
    <w:rsid w:val="00CE21CF"/>
    <w:rsid w:val="00CF6E53"/>
    <w:rsid w:val="00CF7D38"/>
    <w:rsid w:val="00D044F5"/>
    <w:rsid w:val="00D0455C"/>
    <w:rsid w:val="00D2059C"/>
    <w:rsid w:val="00D35A08"/>
    <w:rsid w:val="00D40B65"/>
    <w:rsid w:val="00D42825"/>
    <w:rsid w:val="00D4542D"/>
    <w:rsid w:val="00D54BF8"/>
    <w:rsid w:val="00D64BDE"/>
    <w:rsid w:val="00D65A4A"/>
    <w:rsid w:val="00D65FB5"/>
    <w:rsid w:val="00D75683"/>
    <w:rsid w:val="00D7787E"/>
    <w:rsid w:val="00D833F2"/>
    <w:rsid w:val="00D91932"/>
    <w:rsid w:val="00D967F6"/>
    <w:rsid w:val="00DB13DF"/>
    <w:rsid w:val="00DC7C71"/>
    <w:rsid w:val="00DD21B8"/>
    <w:rsid w:val="00DF00F9"/>
    <w:rsid w:val="00DF184A"/>
    <w:rsid w:val="00E07F1C"/>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B20A6"/>
    <w:rsid w:val="00EB475E"/>
    <w:rsid w:val="00EC2421"/>
    <w:rsid w:val="00EE655F"/>
    <w:rsid w:val="00EF3718"/>
    <w:rsid w:val="00F049FC"/>
    <w:rsid w:val="00F05271"/>
    <w:rsid w:val="00F06313"/>
    <w:rsid w:val="00F07D6E"/>
    <w:rsid w:val="00F14FD5"/>
    <w:rsid w:val="00F21BA3"/>
    <w:rsid w:val="00F27192"/>
    <w:rsid w:val="00F32337"/>
    <w:rsid w:val="00F40D52"/>
    <w:rsid w:val="00F436ED"/>
    <w:rsid w:val="00F46864"/>
    <w:rsid w:val="00F518F5"/>
    <w:rsid w:val="00F522B4"/>
    <w:rsid w:val="00F563CC"/>
    <w:rsid w:val="00F75507"/>
    <w:rsid w:val="00F81BAD"/>
    <w:rsid w:val="00F824D1"/>
    <w:rsid w:val="00F83D9E"/>
    <w:rsid w:val="00F86C61"/>
    <w:rsid w:val="00F90E47"/>
    <w:rsid w:val="00F91EA4"/>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AE2D2540-F8AF-4852-84E1-EC89BF5C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4">
    <w:name w:val="Table Grid4"/>
    <w:basedOn w:val="TableNormal"/>
    <w:next w:val="TableGrid"/>
    <w:uiPriority w:val="59"/>
    <w:rsid w:val="00C23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50BF"/>
    <w:rPr>
      <w:rFonts w:ascii="Tahoma" w:hAnsi="Tahoma" w:cs="Tahoma"/>
      <w:sz w:val="16"/>
      <w:szCs w:val="16"/>
    </w:rPr>
  </w:style>
  <w:style w:type="character" w:customStyle="1" w:styleId="BalloonTextChar">
    <w:name w:val="Balloon Text Char"/>
    <w:basedOn w:val="DefaultParagraphFont"/>
    <w:link w:val="BalloonText"/>
    <w:uiPriority w:val="99"/>
    <w:semiHidden/>
    <w:rsid w:val="002E50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header" Target="header3.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uhc005.uhc.com/sites/CISupportII/iBAAG/Deliverables%20Documents/Linked%20Documents/Group%20NOBLX%20by%20state_FINAL.xlsx"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uhchearing.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www.myuhcvision.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www.myuhc.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uhc005.uhc.com/sites/CISupportII/iBAAG/Deliverables%20Documents/Linked%20Documents/Can't%20Find%20What%20You%20Are%20Looking%20For%20-%20CSR%20view.doc"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myuhc.phs.com/brs"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header" Target="header1.xml"/><Relationship Id="rId108"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oter" Target="footer2.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myoptumhealthcomplexmedical.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fontTable" Target="fontTable.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myuhc.com" TargetMode="External"/><Relationship Id="rId104" Type="http://schemas.openxmlformats.org/officeDocument/2006/relationships/header" Target="header2.xm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5.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6.xml><?xml version="1.0" encoding="utf-8"?>
<ds:datastoreItem xmlns:ds="http://schemas.openxmlformats.org/officeDocument/2006/customXml" ds:itemID="{497426AF-360A-4CC2-BC55-661873547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48</TotalTime>
  <Pages>95</Pages>
  <Words>16287</Words>
  <Characters>92839</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Ather, Mohammed</cp:lastModifiedBy>
  <cp:revision>96</cp:revision>
  <dcterms:created xsi:type="dcterms:W3CDTF">2019-11-15T22:43:00Z</dcterms:created>
  <dcterms:modified xsi:type="dcterms:W3CDTF">2020-10-05T13:32:00Z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