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5C7673" w14:textId="77777777" w:rsidR="0063686D" w:rsidRDefault="0063686D" w:rsidP="0063686D"/>
    <w:p w14:paraId="045C76A7" w14:textId="77777777" w:rsidR="0063686D" w:rsidRPr="00422852" w:rsidRDefault="0063686D" w:rsidP="0063686D"/>
    <w:p w14:paraId="045C76A8" w14:textId="77777777" w:rsidR="0063686D" w:rsidRDefault="0063686D" w:rsidP="0063686D">
      <w:pPr>
        <w:rPr>
          <w:rStyle w:val="iBAAGTags"/>
        </w:rPr>
      </w:pPr>
      <w:r w:rsidRPr="00180015">
        <w:rPr>
          <w:rStyle w:val="iBAAGTags"/>
        </w:rPr>
        <w:t>&lt;!--ID=CSR--&gt;</w:t>
      </w:r>
    </w:p>
    <w:p w14:paraId="045C76A9" w14:textId="77777777" w:rsidR="0063686D" w:rsidRDefault="0063686D" w:rsidP="0063686D">
      <w:pPr>
        <w:rPr>
          <w:rStyle w:val="iBAAGTags"/>
        </w:rPr>
      </w:pPr>
    </w:p>
    <w:p w14:paraId="045C76AA"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6AB" w14:textId="77777777" w:rsidR="0063686D" w:rsidRDefault="0063686D" w:rsidP="0063686D">
      <w:pPr>
        <w:pStyle w:val="iBAAGStandardTextItalics"/>
      </w:pPr>
    </w:p>
    <w:p w14:paraId="045C76AC"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2" w:history="1">
        <w:r w:rsidRPr="00332ACB">
          <w:rPr>
            <w:rStyle w:val="Hyperlink"/>
            <w:iCs/>
          </w:rPr>
          <w:t>uhcprovider.com</w:t>
        </w:r>
      </w:hyperlink>
      <w:r w:rsidRPr="00332ACB">
        <w:rPr>
          <w:iCs/>
        </w:rPr>
        <w:t xml:space="preserve">   </w:t>
      </w:r>
    </w:p>
    <w:p w14:paraId="045C76AD"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045C76AF" w14:textId="77777777" w:rsidTr="002D58F2">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45C76AE" w14:textId="77777777" w:rsidR="0063686D" w:rsidRPr="00063A93" w:rsidRDefault="0063686D" w:rsidP="00486DD7">
            <w:pPr>
              <w:pStyle w:val="iBAAGMajorSectionHeader"/>
            </w:pPr>
            <w:r w:rsidRPr="00063A93">
              <w:t>Policy Data</w:t>
            </w:r>
          </w:p>
        </w:tc>
      </w:tr>
      <w:tr w:rsidR="0063686D" w:rsidRPr="00063A93" w14:paraId="045C76B2"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B0" w14:textId="77777777" w:rsidR="0063686D" w:rsidRPr="00063A93" w:rsidRDefault="0063686D" w:rsidP="00486DD7">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B1" w14:textId="2C79A6CE" w:rsidR="0063686D" w:rsidRPr="00063A93" w:rsidRDefault="00EE7C75" w:rsidP="00486DD7">
            <w:r>
              <w:t>NY Hyperbaric &amp; Wound Care Centers, LLC</w:t>
            </w:r>
          </w:p>
        </w:tc>
      </w:tr>
      <w:tr w:rsidR="0063686D" w:rsidRPr="00063A93" w14:paraId="045C76B5"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B3" w14:textId="77777777" w:rsidR="0063686D" w:rsidRPr="00063A93" w:rsidRDefault="0063686D" w:rsidP="00486DD7">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B4" w14:textId="4B616894" w:rsidR="0063686D" w:rsidRPr="00063A93" w:rsidRDefault="00EE7C75" w:rsidP="00486DD7">
            <w:pPr>
              <w:pStyle w:val="iBAAGStandardText"/>
            </w:pPr>
            <w:r>
              <w:t>912785</w:t>
            </w:r>
          </w:p>
        </w:tc>
      </w:tr>
      <w:tr w:rsidR="0063686D" w:rsidRPr="00063A93" w14:paraId="045C76B8"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B6" w14:textId="77777777" w:rsidR="0063686D" w:rsidRPr="00063A93" w:rsidRDefault="0063686D" w:rsidP="00486DD7">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B7" w14:textId="72F5E375" w:rsidR="0063686D" w:rsidRPr="00063A93" w:rsidRDefault="00EE7C75" w:rsidP="00486DD7">
            <w:pPr>
              <w:pStyle w:val="iBAAGStandardText"/>
            </w:pPr>
            <w:r w:rsidRPr="00EE7C75">
              <w:rPr>
                <w:color w:val="000000"/>
              </w:rPr>
              <w:t>01/01/2020</w:t>
            </w:r>
          </w:p>
        </w:tc>
      </w:tr>
      <w:tr w:rsidR="0063686D" w:rsidRPr="00063A93" w14:paraId="045C76BB"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B9" w14:textId="77777777" w:rsidR="0063686D" w:rsidRPr="00063A93" w:rsidRDefault="0063686D" w:rsidP="00486DD7">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BA" w14:textId="752F83EA" w:rsidR="0063686D" w:rsidRPr="00063A93" w:rsidRDefault="00EE7C75" w:rsidP="00486DD7">
            <w:r>
              <w:rPr>
                <w:rStyle w:val="iBAAGStandardTextChar"/>
              </w:rPr>
              <w:t>002</w:t>
            </w:r>
            <w:r w:rsidR="0063686D" w:rsidRPr="00180015">
              <w:rPr>
                <w:rStyle w:val="iBAAGStandardTextChar"/>
              </w:rPr>
              <w:t xml:space="preserve">ACIS </w:t>
            </w:r>
            <w:r>
              <w:rPr>
                <w:rStyle w:val="iBAAGStandardTextChar"/>
              </w:rPr>
              <w:t>– PS1</w:t>
            </w:r>
          </w:p>
        </w:tc>
      </w:tr>
      <w:tr w:rsidR="0063686D" w:rsidRPr="00063A93" w14:paraId="045C76BF"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BC" w14:textId="77777777" w:rsidR="0063686D" w:rsidRPr="00063A93" w:rsidRDefault="0063686D" w:rsidP="00486DD7">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BE" w14:textId="459546DA" w:rsidR="0063686D" w:rsidRPr="00063A93" w:rsidRDefault="00486DD7" w:rsidP="00386710">
            <w:r w:rsidRPr="00486DD7">
              <w:rPr>
                <w:rStyle w:val="InstructionalTextChar"/>
                <w:b w:val="0"/>
                <w:color w:val="000000"/>
              </w:rPr>
              <w:t xml:space="preserve">Choice Plus </w:t>
            </w:r>
            <w:r w:rsidR="00692761" w:rsidRPr="00EE7C75">
              <w:rPr>
                <w:rStyle w:val="InstructionalTextChar"/>
                <w:b w:val="0"/>
                <w:color w:val="000000"/>
              </w:rPr>
              <w:t>HSA</w:t>
            </w:r>
            <w:r w:rsidR="00692761">
              <w:rPr>
                <w:rStyle w:val="InstructionalTextChar"/>
                <w:b w:val="0"/>
                <w:color w:val="000000"/>
              </w:rPr>
              <w:t xml:space="preserve"> </w:t>
            </w:r>
            <w:r w:rsidR="00F721C4">
              <w:rPr>
                <w:rStyle w:val="InstructionalTextChar"/>
                <w:b w:val="0"/>
                <w:color w:val="000000"/>
              </w:rPr>
              <w:t xml:space="preserve">plan </w:t>
            </w:r>
            <w:r>
              <w:rPr>
                <w:rStyle w:val="InstructionalTextChar"/>
                <w:b w:val="0"/>
                <w:color w:val="000000"/>
              </w:rPr>
              <w:t xml:space="preserve">AYUR mod2 </w:t>
            </w:r>
          </w:p>
        </w:tc>
      </w:tr>
      <w:tr w:rsidR="0063686D" w:rsidRPr="00063A93" w14:paraId="045C76C2"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C0" w14:textId="77777777" w:rsidR="0063686D" w:rsidRPr="00063A93" w:rsidRDefault="0063686D" w:rsidP="00486DD7">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C1" w14:textId="59B7ACBA" w:rsidR="0063686D" w:rsidRPr="00063A93" w:rsidRDefault="0063686D" w:rsidP="00486DD7">
            <w:pPr>
              <w:pStyle w:val="iBAAGStandardText"/>
            </w:pPr>
            <w:r>
              <w:t xml:space="preserve">2018 </w:t>
            </w:r>
            <w:r w:rsidR="00EE7C75" w:rsidRPr="00EE7C75">
              <w:rPr>
                <w:rStyle w:val="InstructionalTextChar"/>
                <w:b w:val="0"/>
                <w:color w:val="000000"/>
              </w:rPr>
              <w:t>(2019 Amd)</w:t>
            </w:r>
          </w:p>
        </w:tc>
      </w:tr>
      <w:tr w:rsidR="0063686D" w:rsidRPr="00063A93" w14:paraId="045C76C5"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C3" w14:textId="77777777" w:rsidR="0063686D" w:rsidRPr="00063A93" w:rsidRDefault="0063686D" w:rsidP="00486DD7">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C4" w14:textId="140BEE07" w:rsidR="0063686D" w:rsidRPr="00063A93" w:rsidRDefault="00EE7C75" w:rsidP="00486DD7">
            <w:r w:rsidRPr="00EE7C75">
              <w:rPr>
                <w:rStyle w:val="iBAAGStandardTextChar"/>
                <w:color w:val="000000"/>
              </w:rPr>
              <w:t>Key Accounts</w:t>
            </w:r>
          </w:p>
        </w:tc>
      </w:tr>
      <w:tr w:rsidR="0063686D" w:rsidRPr="00063A93" w14:paraId="045C76C8"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C6" w14:textId="77777777" w:rsidR="0063686D" w:rsidRPr="00063A93" w:rsidRDefault="0063686D" w:rsidP="00486DD7">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C7" w14:textId="77777777" w:rsidR="0063686D" w:rsidRPr="00063A93" w:rsidRDefault="0063686D" w:rsidP="00486DD7">
            <w:pPr>
              <w:pStyle w:val="iBAAGStandardText"/>
            </w:pPr>
            <w:r>
              <w:t>Fully Insured</w:t>
            </w:r>
          </w:p>
        </w:tc>
      </w:tr>
      <w:tr w:rsidR="0063686D" w:rsidRPr="00063A93" w14:paraId="045C76CB"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45C76C9" w14:textId="77777777" w:rsidR="0063686D" w:rsidRPr="00063A93" w:rsidRDefault="0063686D" w:rsidP="00486DD7">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045C76CA" w14:textId="526B6B3A" w:rsidR="0063686D" w:rsidRDefault="00EE7C75" w:rsidP="00486DD7">
            <w:pPr>
              <w:pStyle w:val="iBAAGStandardText"/>
            </w:pPr>
            <w:r w:rsidRPr="00EE7C75">
              <w:rPr>
                <w:rStyle w:val="InstructionalTextChar"/>
                <w:b w:val="0"/>
                <w:color w:val="000000"/>
              </w:rPr>
              <w:t>Calendar Year</w:t>
            </w:r>
          </w:p>
        </w:tc>
      </w:tr>
      <w:tr w:rsidR="0063686D" w:rsidRPr="00063A93" w14:paraId="045C76CE"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CC" w14:textId="77777777" w:rsidR="0063686D" w:rsidRPr="00063A93" w:rsidRDefault="0063686D" w:rsidP="00486DD7">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CD" w14:textId="7105DA95" w:rsidR="0063686D" w:rsidRPr="00063A93" w:rsidRDefault="00EE7C75" w:rsidP="00486DD7">
            <w:r w:rsidRPr="00EE7C75">
              <w:rPr>
                <w:rStyle w:val="InstructionalTextChar"/>
                <w:b w:val="0"/>
                <w:color w:val="000000"/>
              </w:rPr>
              <w:t>New York</w:t>
            </w:r>
          </w:p>
        </w:tc>
      </w:tr>
      <w:tr w:rsidR="0063686D" w:rsidRPr="00063A93" w14:paraId="045C76D1"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CF" w14:textId="77777777" w:rsidR="0063686D" w:rsidRPr="00063A93" w:rsidRDefault="0063686D" w:rsidP="00486DD7">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D0" w14:textId="3253C598" w:rsidR="0063686D" w:rsidRPr="00063A93" w:rsidRDefault="00EE7C75" w:rsidP="00486DD7">
            <w:r w:rsidRPr="00EE7C75">
              <w:rPr>
                <w:rStyle w:val="iBAAGStandardTextChar"/>
                <w:color w:val="000000"/>
              </w:rPr>
              <w:t>Yes</w:t>
            </w:r>
          </w:p>
        </w:tc>
      </w:tr>
      <w:tr w:rsidR="0063686D" w:rsidRPr="00063A93" w14:paraId="045C76D4"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D2" w14:textId="77777777" w:rsidR="0063686D" w:rsidRPr="00063A93" w:rsidRDefault="0063686D" w:rsidP="00486DD7">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D3" w14:textId="135F5562" w:rsidR="0063686D" w:rsidRPr="00063A93" w:rsidRDefault="002D58F2" w:rsidP="00486DD7">
            <w:r>
              <w:t>Daniel Kongi</w:t>
            </w:r>
          </w:p>
        </w:tc>
      </w:tr>
      <w:tr w:rsidR="0063686D" w:rsidRPr="00063A93" w14:paraId="045C76D7" w14:textId="77777777" w:rsidTr="002D58F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D5" w14:textId="77777777" w:rsidR="0063686D" w:rsidRPr="00063A93" w:rsidRDefault="0063686D" w:rsidP="00486DD7">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D6" w14:textId="4B5B3BAF" w:rsidR="0063686D" w:rsidRPr="00063A93" w:rsidRDefault="002D58F2" w:rsidP="00486DD7">
            <w:r>
              <w:rPr>
                <w:rFonts w:ascii="Tahoma" w:hAnsi="Tahoma" w:cs="Tahoma"/>
                <w:bCs/>
                <w:szCs w:val="24"/>
              </w:rPr>
              <w:t>Cancellation</w:t>
            </w:r>
          </w:p>
        </w:tc>
      </w:tr>
      <w:tr w:rsidR="0063686D" w:rsidRPr="00063A93" w14:paraId="045C76DA" w14:textId="77777777" w:rsidTr="002D58F2">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45C76D8" w14:textId="77777777" w:rsidR="0063686D" w:rsidRPr="00063A93" w:rsidRDefault="0063686D" w:rsidP="00486DD7">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45C76D9" w14:textId="060D936D" w:rsidR="0063686D" w:rsidRPr="00063A93" w:rsidRDefault="002D58F2" w:rsidP="00486DD7">
            <w:pPr>
              <w:pStyle w:val="iBAAGStandardText"/>
            </w:pPr>
            <w:r>
              <w:rPr>
                <w:color w:val="auto"/>
              </w:rPr>
              <w:t>Last date of Coverage 12</w:t>
            </w:r>
            <w:r w:rsidRPr="00E9245F">
              <w:rPr>
                <w:color w:val="auto"/>
              </w:rPr>
              <w:t>/</w:t>
            </w:r>
            <w:r>
              <w:rPr>
                <w:color w:val="auto"/>
              </w:rPr>
              <w:t>31</w:t>
            </w:r>
            <w:r w:rsidRPr="00E9245F">
              <w:rPr>
                <w:color w:val="auto"/>
              </w:rPr>
              <w:t>/</w:t>
            </w:r>
            <w:r>
              <w:rPr>
                <w:color w:val="auto"/>
              </w:rPr>
              <w:t>2020</w:t>
            </w:r>
            <w:bookmarkStart w:id="1" w:name="_GoBack"/>
            <w:bookmarkEnd w:id="1"/>
          </w:p>
        </w:tc>
      </w:tr>
    </w:tbl>
    <w:p w14:paraId="045C76DB"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045C76DD" w14:textId="77777777" w:rsidTr="00486DD7">
        <w:tc>
          <w:tcPr>
            <w:tcW w:w="13507" w:type="dxa"/>
            <w:gridSpan w:val="2"/>
            <w:shd w:val="clear" w:color="auto" w:fill="DAEEF3"/>
          </w:tcPr>
          <w:p w14:paraId="045C76DC" w14:textId="77777777" w:rsidR="0063686D" w:rsidRPr="008979C9" w:rsidRDefault="0063686D" w:rsidP="00486DD7">
            <w:pPr>
              <w:pStyle w:val="iBAAGMajorSectionHeader"/>
            </w:pPr>
            <w:r>
              <w:t>CSR View</w:t>
            </w:r>
          </w:p>
        </w:tc>
      </w:tr>
      <w:tr w:rsidR="0063686D" w:rsidRPr="00156928" w14:paraId="045C76DF"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6DE" w14:textId="77777777" w:rsidR="0063686D" w:rsidRPr="00156928" w:rsidRDefault="0063686D" w:rsidP="00486DD7">
            <w:pPr>
              <w:pStyle w:val="iBAAGTableHeader"/>
            </w:pPr>
            <w:r w:rsidRPr="00156928">
              <w:t>Plan Information</w:t>
            </w:r>
          </w:p>
        </w:tc>
      </w:tr>
      <w:tr w:rsidR="0063686D" w:rsidRPr="00156928" w14:paraId="045C76E3" w14:textId="77777777" w:rsidTr="00486DD7">
        <w:tblPrEx>
          <w:shd w:val="clear" w:color="auto" w:fill="auto"/>
        </w:tblPrEx>
        <w:tc>
          <w:tcPr>
            <w:tcW w:w="3517" w:type="dxa"/>
            <w:shd w:val="clear" w:color="auto" w:fill="F2DBDB"/>
          </w:tcPr>
          <w:p w14:paraId="045C76E0" w14:textId="77777777" w:rsidR="0063686D" w:rsidRPr="00156928" w:rsidRDefault="0063686D">
            <w:pPr>
              <w:pStyle w:val="iBAAGSituationBoxName"/>
            </w:pPr>
            <w:bookmarkStart w:id="2" w:name="Preexisting_Conditions"/>
            <w:r w:rsidRPr="00156928">
              <w:t>Are pre-existing conditions covered?</w:t>
            </w:r>
            <w:bookmarkEnd w:id="2"/>
          </w:p>
          <w:p w14:paraId="045C76E1" w14:textId="77777777" w:rsidR="0063686D" w:rsidRPr="00156928" w:rsidRDefault="0063686D" w:rsidP="00486DD7"/>
        </w:tc>
        <w:tc>
          <w:tcPr>
            <w:tcW w:w="9990" w:type="dxa"/>
            <w:shd w:val="clear" w:color="auto" w:fill="F2DBDB"/>
          </w:tcPr>
          <w:p w14:paraId="045C76E2" w14:textId="77777777" w:rsidR="0063686D" w:rsidRPr="00156928" w:rsidRDefault="0063686D" w:rsidP="00486DD7">
            <w:pPr>
              <w:pStyle w:val="iBAAGStandardText"/>
            </w:pPr>
            <w:r w:rsidRPr="00156928">
              <w:t>Yes</w:t>
            </w:r>
          </w:p>
        </w:tc>
      </w:tr>
      <w:tr w:rsidR="0063686D" w:rsidRPr="00692898" w14:paraId="045C76E5"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6E4" w14:textId="77777777" w:rsidR="0063686D" w:rsidRPr="00692898" w:rsidRDefault="0063686D" w:rsidP="00486DD7">
            <w:pPr>
              <w:pStyle w:val="iBAAGTableHeader"/>
            </w:pPr>
            <w:r w:rsidRPr="00692898">
              <w:t>Plan Information</w:t>
            </w:r>
          </w:p>
        </w:tc>
      </w:tr>
      <w:tr w:rsidR="0063686D" w:rsidRPr="00692898" w14:paraId="045C76EA" w14:textId="77777777" w:rsidTr="00486DD7">
        <w:tblPrEx>
          <w:shd w:val="clear" w:color="auto" w:fill="auto"/>
        </w:tblPrEx>
        <w:tc>
          <w:tcPr>
            <w:tcW w:w="3517" w:type="dxa"/>
            <w:shd w:val="clear" w:color="auto" w:fill="F2DBDB"/>
          </w:tcPr>
          <w:p w14:paraId="045C76E6" w14:textId="77777777" w:rsidR="0063686D" w:rsidRPr="00692898" w:rsidRDefault="0063686D">
            <w:pPr>
              <w:pStyle w:val="iBAAGSituationBoxName"/>
            </w:pPr>
            <w:bookmarkStart w:id="3" w:name="Care_Management"/>
            <w:r w:rsidRPr="00692898">
              <w:t>Care Management</w:t>
            </w:r>
            <w:bookmarkEnd w:id="3"/>
          </w:p>
          <w:p w14:paraId="045C76E7" w14:textId="77777777" w:rsidR="0063686D" w:rsidRPr="00692898" w:rsidRDefault="0063686D" w:rsidP="00486DD7"/>
        </w:tc>
        <w:tc>
          <w:tcPr>
            <w:tcW w:w="9990" w:type="dxa"/>
            <w:shd w:val="clear" w:color="auto" w:fill="F2DBDB"/>
          </w:tcPr>
          <w:p w14:paraId="045C76E8" w14:textId="77777777" w:rsidR="0063686D" w:rsidRDefault="0063686D" w:rsidP="00486DD7">
            <w:pPr>
              <w:pStyle w:val="iBAAGStandardText"/>
            </w:pPr>
            <w:r>
              <w:t>Standard Care Coordination program is a Telephonic Inbound/Outbound case management program in which participants are assisted in meeting their clinical health care needs by a Nurse Case Manager.</w:t>
            </w:r>
          </w:p>
          <w:p w14:paraId="045C76E9" w14:textId="77777777" w:rsidR="0063686D" w:rsidRPr="00692898" w:rsidRDefault="0063686D" w:rsidP="00486DD7">
            <w:pPr>
              <w:pStyle w:val="iBAAGStandardText"/>
            </w:pPr>
          </w:p>
        </w:tc>
      </w:tr>
      <w:tr w:rsidR="0063686D" w:rsidRPr="00FF23E9" w14:paraId="045C76EC"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6EB" w14:textId="77777777" w:rsidR="0063686D" w:rsidRPr="00FF23E9" w:rsidRDefault="0063686D" w:rsidP="00486DD7">
            <w:pPr>
              <w:pStyle w:val="iBAAGTableHeader"/>
            </w:pPr>
            <w:r w:rsidRPr="00FF23E9">
              <w:t>Plan Information</w:t>
            </w:r>
          </w:p>
        </w:tc>
      </w:tr>
      <w:tr w:rsidR="0063686D" w:rsidRPr="00FF23E9" w14:paraId="045C76FF" w14:textId="77777777" w:rsidTr="00486DD7">
        <w:tblPrEx>
          <w:shd w:val="clear" w:color="auto" w:fill="auto"/>
        </w:tblPrEx>
        <w:tc>
          <w:tcPr>
            <w:tcW w:w="3517" w:type="dxa"/>
            <w:shd w:val="clear" w:color="auto" w:fill="F2DBDB"/>
          </w:tcPr>
          <w:p w14:paraId="045C76ED" w14:textId="77777777" w:rsidR="0063686D" w:rsidRPr="00FF23E9" w:rsidRDefault="0063686D">
            <w:pPr>
              <w:pStyle w:val="iBAAGSituationBoxName"/>
            </w:pPr>
            <w:bookmarkStart w:id="4" w:name="COBRA_Information"/>
            <w:r w:rsidRPr="00FF23E9">
              <w:t>COBRA Information</w:t>
            </w:r>
            <w:bookmarkEnd w:id="4"/>
          </w:p>
          <w:p w14:paraId="045C76EE" w14:textId="77777777" w:rsidR="0063686D" w:rsidRPr="00FF23E9" w:rsidRDefault="0063686D" w:rsidP="00486DD7"/>
          <w:p w14:paraId="045C76EF" w14:textId="77777777" w:rsidR="0063686D" w:rsidRPr="004D6008" w:rsidRDefault="0063686D" w:rsidP="00486DD7"/>
        </w:tc>
        <w:tc>
          <w:tcPr>
            <w:tcW w:w="9990" w:type="dxa"/>
            <w:shd w:val="clear" w:color="auto" w:fill="F2DBDB"/>
          </w:tcPr>
          <w:p w14:paraId="045C76F5" w14:textId="315F06E7" w:rsidR="0063686D" w:rsidRPr="00FF23E9" w:rsidRDefault="0063686D" w:rsidP="00486DD7">
            <w:pPr>
              <w:pStyle w:val="iBAAGStandardText"/>
            </w:pPr>
            <w:r w:rsidRPr="00FF23E9">
              <w:t xml:space="preserve">Provided by: </w:t>
            </w:r>
            <w:r w:rsidR="00EE7C75" w:rsidRPr="00EE7C75">
              <w:rPr>
                <w:color w:val="000000"/>
              </w:rPr>
              <w:t>P&amp;G Group</w:t>
            </w:r>
          </w:p>
          <w:p w14:paraId="045C76F6" w14:textId="259899FF" w:rsidR="0063686D" w:rsidRPr="00FF23E9" w:rsidRDefault="0063686D" w:rsidP="00486DD7">
            <w:pPr>
              <w:pStyle w:val="iBAAGStandardText"/>
            </w:pPr>
            <w:r w:rsidRPr="00FF23E9">
              <w:t>Call 1-</w:t>
            </w:r>
            <w:r w:rsidR="00EE7C75" w:rsidRPr="00EE7C75">
              <w:rPr>
                <w:color w:val="000000"/>
              </w:rPr>
              <w:t>800-688-2611</w:t>
            </w:r>
            <w:r w:rsidRPr="00FF23E9">
              <w:t>.</w:t>
            </w:r>
          </w:p>
          <w:p w14:paraId="045C76F7" w14:textId="77777777" w:rsidR="0063686D" w:rsidRDefault="0063686D" w:rsidP="00486DD7"/>
          <w:p w14:paraId="045C76FC" w14:textId="77777777" w:rsidR="0063686D" w:rsidRPr="00FF23E9" w:rsidRDefault="0063686D" w:rsidP="00486DD7">
            <w:pPr>
              <w:pStyle w:val="iBAAGStandardTextBold"/>
            </w:pPr>
            <w:r w:rsidRPr="00FF23E9">
              <w:t>Are individual medical conversions allowed?</w:t>
            </w:r>
          </w:p>
          <w:p w14:paraId="045C76FD" w14:textId="77777777" w:rsidR="0063686D" w:rsidRPr="00FF23E9" w:rsidRDefault="0063686D" w:rsidP="00486DD7">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45C76FE" w14:textId="77777777" w:rsidR="0063686D" w:rsidRPr="00FF23E9" w:rsidRDefault="0063686D" w:rsidP="00486DD7"/>
        </w:tc>
      </w:tr>
      <w:tr w:rsidR="0063686D" w:rsidRPr="003F3B5E" w14:paraId="045C7701"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00" w14:textId="77777777" w:rsidR="0063686D" w:rsidRPr="00E4144D" w:rsidRDefault="0063686D" w:rsidP="00486DD7">
            <w:pPr>
              <w:pStyle w:val="iBAAGTableHeader"/>
            </w:pPr>
            <w:r w:rsidRPr="00E4144D">
              <w:t>Plan Information</w:t>
            </w:r>
          </w:p>
        </w:tc>
      </w:tr>
      <w:tr w:rsidR="0063686D" w:rsidRPr="003F3B5E" w14:paraId="045C770E" w14:textId="77777777" w:rsidTr="00486DD7">
        <w:tblPrEx>
          <w:shd w:val="clear" w:color="auto" w:fill="auto"/>
        </w:tblPrEx>
        <w:tc>
          <w:tcPr>
            <w:tcW w:w="3517" w:type="dxa"/>
            <w:shd w:val="clear" w:color="auto" w:fill="F2DBDB"/>
          </w:tcPr>
          <w:p w14:paraId="045C7702" w14:textId="77777777" w:rsidR="0063686D" w:rsidRPr="00E4144D" w:rsidRDefault="0063686D">
            <w:pPr>
              <w:pStyle w:val="iBAAGSituationBoxName"/>
            </w:pPr>
            <w:bookmarkStart w:id="5" w:name="Coordination_of_Benefits"/>
            <w:r w:rsidRPr="00E4144D">
              <w:t>Coordination of Benefits (COB)</w:t>
            </w:r>
            <w:bookmarkEnd w:id="5"/>
          </w:p>
          <w:p w14:paraId="045C7703" w14:textId="77777777" w:rsidR="0063686D" w:rsidRPr="00E4144D" w:rsidRDefault="0063686D" w:rsidP="00486DD7"/>
          <w:p w14:paraId="045C7704" w14:textId="77777777" w:rsidR="0063686D" w:rsidRPr="00E4144D" w:rsidRDefault="0063686D" w:rsidP="00486DD7">
            <w:pPr>
              <w:pStyle w:val="InstructionalText"/>
            </w:pPr>
          </w:p>
        </w:tc>
        <w:tc>
          <w:tcPr>
            <w:tcW w:w="9990" w:type="dxa"/>
            <w:shd w:val="clear" w:color="auto" w:fill="F2DBDB"/>
          </w:tcPr>
          <w:p w14:paraId="045C7705" w14:textId="77777777" w:rsidR="0063686D" w:rsidRDefault="0063686D" w:rsidP="00486DD7">
            <w:pPr>
              <w:pStyle w:val="iBAAGStandardText"/>
            </w:pPr>
            <w:r w:rsidRPr="00E4144D">
              <w:t>Other Insurance:  Come out whole with no bank</w:t>
            </w:r>
          </w:p>
          <w:p w14:paraId="045C7706" w14:textId="170C1BF6" w:rsidR="0063686D" w:rsidRDefault="0063686D" w:rsidP="00486DD7">
            <w:pPr>
              <w:pStyle w:val="iBAAGStandardText"/>
            </w:pPr>
            <w:r>
              <w:t xml:space="preserve">We will: Pay and Pursue with no threshold </w:t>
            </w:r>
          </w:p>
          <w:p w14:paraId="045C7707" w14:textId="77777777" w:rsidR="0063686D" w:rsidRPr="00E4144D" w:rsidRDefault="0063686D" w:rsidP="00486DD7">
            <w:pPr>
              <w:pStyle w:val="iBAAGStandardText"/>
            </w:pPr>
          </w:p>
          <w:p w14:paraId="045C7708" w14:textId="77777777" w:rsidR="0063686D" w:rsidRPr="00E4144D" w:rsidRDefault="0063686D" w:rsidP="00486DD7">
            <w:pPr>
              <w:pStyle w:val="iBAAGStandardText"/>
            </w:pPr>
            <w:r w:rsidRPr="00E4144D">
              <w:t>Medicare: Come out whole with no bank</w:t>
            </w:r>
          </w:p>
          <w:p w14:paraId="045C7709" w14:textId="77777777" w:rsidR="0063686D" w:rsidRPr="00E4144D" w:rsidRDefault="0063686D" w:rsidP="00486DD7">
            <w:pPr>
              <w:pStyle w:val="iBAAGStandardText"/>
            </w:pPr>
          </w:p>
          <w:p w14:paraId="045C770A" w14:textId="77777777" w:rsidR="0063686D" w:rsidRPr="00E4144D" w:rsidRDefault="0063686D" w:rsidP="00486DD7">
            <w:pPr>
              <w:pStyle w:val="iBAAGStandardTextBold"/>
            </w:pPr>
            <w:r w:rsidRPr="00E4144D">
              <w:t>What does come out whole with no bank mean?</w:t>
            </w:r>
          </w:p>
          <w:p w14:paraId="045C770B" w14:textId="77777777" w:rsidR="0063686D" w:rsidRDefault="0063686D" w:rsidP="00486DD7">
            <w:pPr>
              <w:pStyle w:val="iBAAGStandardText"/>
            </w:pPr>
            <w:r w:rsidRPr="00E4144D">
              <w:t>If UHC is not primary, benefits may be reduced so that the total benefits paid are not more than the total allowable expense.</w:t>
            </w:r>
          </w:p>
          <w:p w14:paraId="045C770C" w14:textId="77777777" w:rsidR="0063686D" w:rsidRDefault="0063686D" w:rsidP="00486DD7">
            <w:pPr>
              <w:pStyle w:val="iBAAGStandardText"/>
            </w:pPr>
          </w:p>
          <w:p w14:paraId="045C770D" w14:textId="77777777" w:rsidR="0063686D" w:rsidRPr="00E4144D" w:rsidRDefault="0063686D" w:rsidP="00486DD7">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63686D" w:rsidRPr="001B2A40" w14:paraId="045C7710"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0F" w14:textId="77777777" w:rsidR="0063686D" w:rsidRPr="001B2A40" w:rsidRDefault="0063686D" w:rsidP="00486DD7">
            <w:pPr>
              <w:pStyle w:val="iBAAGTableHeader"/>
            </w:pPr>
            <w:r w:rsidRPr="001B2A40">
              <w:t>Plan Information</w:t>
            </w:r>
          </w:p>
        </w:tc>
      </w:tr>
      <w:tr w:rsidR="0063686D" w:rsidRPr="001B2A40" w14:paraId="045C7714" w14:textId="77777777" w:rsidTr="00486DD7">
        <w:tblPrEx>
          <w:shd w:val="clear" w:color="auto" w:fill="auto"/>
        </w:tblPrEx>
        <w:tc>
          <w:tcPr>
            <w:tcW w:w="3517" w:type="dxa"/>
            <w:shd w:val="clear" w:color="auto" w:fill="F2DBDB"/>
          </w:tcPr>
          <w:p w14:paraId="045C7711" w14:textId="77777777" w:rsidR="0063686D" w:rsidRPr="001B2A40" w:rsidRDefault="0063686D">
            <w:pPr>
              <w:pStyle w:val="iBAAGSituationBoxName"/>
            </w:pPr>
            <w:bookmarkStart w:id="6" w:name="Eligibility_Contact"/>
            <w:r w:rsidRPr="001B2A40">
              <w:t>Eligibility Contact</w:t>
            </w:r>
            <w:bookmarkEnd w:id="6"/>
          </w:p>
          <w:p w14:paraId="045C7712" w14:textId="77777777" w:rsidR="0063686D" w:rsidRPr="001B2A40" w:rsidRDefault="0063686D" w:rsidP="00486DD7"/>
        </w:tc>
        <w:tc>
          <w:tcPr>
            <w:tcW w:w="9990" w:type="dxa"/>
            <w:shd w:val="clear" w:color="auto" w:fill="F2DBDB"/>
          </w:tcPr>
          <w:p w14:paraId="045C7713" w14:textId="77777777" w:rsidR="0063686D" w:rsidRPr="001B2A40" w:rsidRDefault="0063686D" w:rsidP="00486DD7">
            <w:pPr>
              <w:pStyle w:val="iBAAGStandardText"/>
            </w:pPr>
            <w:r w:rsidRPr="001B2A40">
              <w:t>UHC</w:t>
            </w:r>
          </w:p>
        </w:tc>
      </w:tr>
      <w:tr w:rsidR="0063686D" w:rsidRPr="00EB62A7" w14:paraId="045C7716"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15" w14:textId="77777777" w:rsidR="0063686D" w:rsidRPr="00EB62A7" w:rsidRDefault="0063686D" w:rsidP="00486DD7">
            <w:pPr>
              <w:pStyle w:val="iBAAGTableHeader"/>
            </w:pPr>
            <w:r w:rsidRPr="00EB62A7">
              <w:t>Plan Information</w:t>
            </w:r>
          </w:p>
        </w:tc>
      </w:tr>
      <w:tr w:rsidR="0063686D" w:rsidRPr="00EB62A7" w14:paraId="045C772B" w14:textId="77777777" w:rsidTr="00486DD7">
        <w:tblPrEx>
          <w:shd w:val="clear" w:color="auto" w:fill="auto"/>
        </w:tblPrEx>
        <w:tc>
          <w:tcPr>
            <w:tcW w:w="3517" w:type="dxa"/>
            <w:shd w:val="clear" w:color="auto" w:fill="F2DBDB"/>
          </w:tcPr>
          <w:p w14:paraId="045C7717" w14:textId="77777777" w:rsidR="0063686D" w:rsidRPr="00EB62A7" w:rsidRDefault="0063686D">
            <w:pPr>
              <w:pStyle w:val="iBAAGSituationBoxName"/>
            </w:pPr>
            <w:bookmarkStart w:id="7" w:name="Final_Claim_Fiduciary"/>
            <w:r w:rsidRPr="00EB62A7">
              <w:t>Final Claim Fiduciary</w:t>
            </w:r>
            <w:bookmarkEnd w:id="7"/>
          </w:p>
        </w:tc>
        <w:tc>
          <w:tcPr>
            <w:tcW w:w="9990" w:type="dxa"/>
            <w:shd w:val="clear" w:color="auto" w:fill="F2DBDB"/>
          </w:tcPr>
          <w:p w14:paraId="045C7718" w14:textId="77777777" w:rsidR="0063686D" w:rsidRPr="00EB62A7" w:rsidRDefault="0063686D" w:rsidP="00486DD7">
            <w:pPr>
              <w:pStyle w:val="iBAAGStandardTextBold"/>
            </w:pPr>
            <w:r w:rsidRPr="00EB62A7">
              <w:t>Urgent/Escalated Appeals</w:t>
            </w:r>
          </w:p>
          <w:p w14:paraId="045C7719" w14:textId="77777777" w:rsidR="0063686D" w:rsidRPr="00EB62A7" w:rsidRDefault="0063686D" w:rsidP="00486DD7">
            <w:pPr>
              <w:pStyle w:val="iBAAGStandardText"/>
            </w:pPr>
            <w:r w:rsidRPr="00EB62A7">
              <w:t>Any Level: UHC</w:t>
            </w:r>
          </w:p>
          <w:p w14:paraId="045C771A" w14:textId="77777777" w:rsidR="0063686D" w:rsidRPr="00EB62A7" w:rsidRDefault="0063686D" w:rsidP="00486DD7">
            <w:pPr>
              <w:pStyle w:val="iBAAGStandardText"/>
            </w:pPr>
            <w:r w:rsidRPr="00EB62A7">
              <w:t>All agents follow your current Urgent Appeals Guidelines.</w:t>
            </w:r>
          </w:p>
          <w:p w14:paraId="045C771B" w14:textId="77777777" w:rsidR="0063686D" w:rsidRPr="00EB62A7" w:rsidRDefault="0063686D" w:rsidP="00486DD7">
            <w:pPr>
              <w:pStyle w:val="iBAAGStandardText"/>
            </w:pPr>
          </w:p>
          <w:p w14:paraId="045C771C" w14:textId="77777777" w:rsidR="0063686D" w:rsidRPr="00EB62A7" w:rsidRDefault="0063686D" w:rsidP="00486DD7">
            <w:pPr>
              <w:pStyle w:val="iBAAGStandardTextBold"/>
            </w:pPr>
            <w:r w:rsidRPr="00EB62A7">
              <w:t>Pre-Service &amp; Post Service</w:t>
            </w:r>
          </w:p>
          <w:p w14:paraId="045C771D" w14:textId="77777777" w:rsidR="0063686D" w:rsidRPr="00EB62A7" w:rsidRDefault="0063686D" w:rsidP="00486DD7">
            <w:pPr>
              <w:pStyle w:val="iBAAGStandardText"/>
            </w:pPr>
            <w:r w:rsidRPr="00EB62A7">
              <w:t>Any Level: UHC</w:t>
            </w:r>
          </w:p>
          <w:p w14:paraId="045C771E" w14:textId="77777777" w:rsidR="0063686D" w:rsidRPr="00EB62A7" w:rsidRDefault="0063686D" w:rsidP="00486DD7">
            <w:pPr>
              <w:pStyle w:val="iBAAGStandardText"/>
            </w:pPr>
          </w:p>
          <w:p w14:paraId="045C771F" w14:textId="77777777" w:rsidR="0063686D" w:rsidRPr="00EB62A7" w:rsidRDefault="0063686D" w:rsidP="00486DD7">
            <w:pPr>
              <w:pStyle w:val="iBAAGStandardTextBold"/>
            </w:pPr>
            <w:r w:rsidRPr="00EB62A7">
              <w:t xml:space="preserve">Submit written appeal to: </w:t>
            </w:r>
          </w:p>
          <w:p w14:paraId="045C7720" w14:textId="77777777" w:rsidR="0063686D" w:rsidRPr="00EB62A7" w:rsidRDefault="0063686D" w:rsidP="00486DD7">
            <w:pPr>
              <w:pStyle w:val="iBAAGStandardText"/>
            </w:pPr>
            <w:r w:rsidRPr="00EB62A7">
              <w:t>UnitedHealthcare</w:t>
            </w:r>
          </w:p>
          <w:p w14:paraId="045C7721" w14:textId="77777777" w:rsidR="0063686D" w:rsidRPr="00EB62A7" w:rsidRDefault="0063686D" w:rsidP="00486DD7">
            <w:pPr>
              <w:pStyle w:val="iBAAGStandardText"/>
            </w:pPr>
            <w:r w:rsidRPr="00EB62A7">
              <w:t>P.O. Box 30573</w:t>
            </w:r>
          </w:p>
          <w:p w14:paraId="045C7722" w14:textId="77777777" w:rsidR="0063686D" w:rsidRPr="00EB62A7" w:rsidRDefault="0063686D" w:rsidP="00486DD7">
            <w:pPr>
              <w:pStyle w:val="iBAAGStandardText"/>
            </w:pPr>
            <w:r w:rsidRPr="00EB62A7">
              <w:t>Salt Lake City, Utah 84130-0573</w:t>
            </w:r>
          </w:p>
          <w:p w14:paraId="045C7723" w14:textId="77777777" w:rsidR="0063686D" w:rsidRPr="00EB62A7" w:rsidRDefault="0063686D" w:rsidP="00486DD7">
            <w:pPr>
              <w:pStyle w:val="iBAAGStandardText"/>
            </w:pPr>
          </w:p>
          <w:p w14:paraId="045C7724" w14:textId="77777777" w:rsidR="0063686D" w:rsidRPr="00EB62A7" w:rsidRDefault="0063686D" w:rsidP="00486DD7">
            <w:pPr>
              <w:pStyle w:val="iBAAGStandardText"/>
            </w:pPr>
            <w:r w:rsidRPr="00EB62A7">
              <w:t>The NASC processing timeframes are written according to Department of Labor guidelines which requires that appeals be addressed in the following timeframes based on appeal type:</w:t>
            </w:r>
          </w:p>
          <w:p w14:paraId="045C7725" w14:textId="77777777" w:rsidR="0063686D" w:rsidRPr="00EB62A7" w:rsidRDefault="0063686D" w:rsidP="00486DD7">
            <w:pPr>
              <w:pStyle w:val="iBAAGLevel1Bullets"/>
            </w:pPr>
            <w:r w:rsidRPr="00EB62A7">
              <w:t>Urgent appeals - 72 hours</w:t>
            </w:r>
          </w:p>
          <w:p w14:paraId="045C7726" w14:textId="77777777" w:rsidR="0063686D" w:rsidRPr="00EB62A7" w:rsidRDefault="0063686D" w:rsidP="00486DD7">
            <w:pPr>
              <w:pStyle w:val="iBAAGLevel1Bullets"/>
            </w:pPr>
            <w:r w:rsidRPr="00EB62A7">
              <w:t>Pre-service requests - 15 calendar days</w:t>
            </w:r>
          </w:p>
          <w:p w14:paraId="045C7727" w14:textId="77777777" w:rsidR="0063686D" w:rsidRPr="00EB62A7" w:rsidRDefault="0063686D" w:rsidP="00486DD7">
            <w:pPr>
              <w:pStyle w:val="iBAAGLevel1Bullets"/>
            </w:pPr>
            <w:r w:rsidRPr="00EB62A7">
              <w:t>Post service claims - 30 calendar days</w:t>
            </w:r>
          </w:p>
          <w:p w14:paraId="045C7728" w14:textId="77777777" w:rsidR="0063686D" w:rsidRPr="00EB62A7" w:rsidRDefault="0063686D" w:rsidP="00486DD7"/>
          <w:p w14:paraId="045C7729" w14:textId="77777777" w:rsidR="0063686D" w:rsidRPr="00EB62A7" w:rsidRDefault="0063686D" w:rsidP="00486DD7">
            <w:pPr>
              <w:pStyle w:val="iBAAGStandardText"/>
            </w:pPr>
            <w:r w:rsidRPr="00EB62A7">
              <w:t>State requirements or plan document agreements supersede federal requirements when the timeframe for processing is more stringent to the health plan.</w:t>
            </w:r>
          </w:p>
          <w:p w14:paraId="045C772A" w14:textId="77777777" w:rsidR="0063686D" w:rsidRPr="00EB62A7" w:rsidRDefault="0063686D" w:rsidP="00486DD7"/>
        </w:tc>
      </w:tr>
      <w:tr w:rsidR="0063686D" w:rsidRPr="00062A00" w14:paraId="045C772D"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2C" w14:textId="77777777" w:rsidR="0063686D" w:rsidRPr="00062A00" w:rsidRDefault="0063686D" w:rsidP="00486DD7">
            <w:pPr>
              <w:pStyle w:val="iBAAGTableHeader"/>
            </w:pPr>
            <w:r w:rsidRPr="00062A00">
              <w:t>Plan Information</w:t>
            </w:r>
          </w:p>
        </w:tc>
      </w:tr>
      <w:tr w:rsidR="0063686D" w:rsidRPr="00062A00" w14:paraId="045C7746" w14:textId="77777777" w:rsidTr="00486DD7">
        <w:tblPrEx>
          <w:shd w:val="clear" w:color="auto" w:fill="auto"/>
        </w:tblPrEx>
        <w:tc>
          <w:tcPr>
            <w:tcW w:w="3517" w:type="dxa"/>
            <w:shd w:val="clear" w:color="auto" w:fill="F2DBDB"/>
          </w:tcPr>
          <w:p w14:paraId="045C772E" w14:textId="77777777" w:rsidR="0063686D" w:rsidRPr="00062A00" w:rsidRDefault="0063686D">
            <w:pPr>
              <w:pStyle w:val="iBAAGSituationBoxName"/>
            </w:pPr>
            <w:bookmarkStart w:id="8" w:name="Health_Care_Reform"/>
            <w:r w:rsidRPr="00062A00">
              <w:t xml:space="preserve">Health Care Reform </w:t>
            </w:r>
          </w:p>
          <w:bookmarkEnd w:id="8"/>
          <w:p w14:paraId="045C772F" w14:textId="77777777" w:rsidR="0063686D" w:rsidRPr="00062A00" w:rsidRDefault="0063686D" w:rsidP="00486DD7"/>
        </w:tc>
        <w:tc>
          <w:tcPr>
            <w:tcW w:w="9990" w:type="dxa"/>
            <w:shd w:val="clear" w:color="auto" w:fill="F2DBDB"/>
          </w:tcPr>
          <w:p w14:paraId="045C7730" w14:textId="77777777" w:rsidR="0063686D" w:rsidRPr="00062A00" w:rsidRDefault="0063686D" w:rsidP="00486DD7">
            <w:pPr>
              <w:pStyle w:val="iBAAGStandardTextBold"/>
            </w:pPr>
            <w:r w:rsidRPr="00062A00">
              <w:t>Does Expanded Women’s Preventive Care Services apply?</w:t>
            </w:r>
          </w:p>
          <w:p w14:paraId="045C7732" w14:textId="7E8675CB" w:rsidR="0063686D" w:rsidRPr="00062A00" w:rsidRDefault="0063686D" w:rsidP="00486DD7">
            <w:r w:rsidRPr="00062A00">
              <w:rPr>
                <w:rStyle w:val="iBAAGStandardTextChar"/>
              </w:rPr>
              <w:t>Yes</w:t>
            </w:r>
            <w:r w:rsidRPr="00062A00">
              <w:t xml:space="preserve"> </w:t>
            </w:r>
          </w:p>
          <w:p w14:paraId="045C7737" w14:textId="77777777" w:rsidR="0063686D" w:rsidRPr="00062A00" w:rsidRDefault="0063686D" w:rsidP="00486DD7"/>
          <w:p w14:paraId="045C7739" w14:textId="3887D4E6" w:rsidR="0063686D" w:rsidRPr="00062A00" w:rsidRDefault="0063686D" w:rsidP="00486DD7">
            <w:r w:rsidRPr="00062A00">
              <w:rPr>
                <w:rStyle w:val="iBAAGStandardTextChar"/>
              </w:rPr>
              <w:t>Coverage guidelines for Expanded Women’s Preventive Care include:</w:t>
            </w:r>
          </w:p>
          <w:p w14:paraId="045C773A" w14:textId="77777777" w:rsidR="0063686D" w:rsidRPr="00062A00" w:rsidRDefault="0063686D" w:rsidP="00486DD7">
            <w:pPr>
              <w:pStyle w:val="iBAAGLevel1Bullets"/>
            </w:pPr>
            <w:r w:rsidRPr="00062A00">
              <w:t>Breast-feeding support, supplies, and counseling</w:t>
            </w:r>
            <w:r w:rsidRPr="00981751">
              <w:t xml:space="preserve">.  Click </w:t>
            </w:r>
            <w:hyperlink r:id="rId13" w:history="1">
              <w:r w:rsidRPr="00981751">
                <w:rPr>
                  <w:rStyle w:val="Hyperlinks"/>
                </w:rPr>
                <w:t>here</w:t>
              </w:r>
            </w:hyperlink>
            <w:r w:rsidRPr="00981751">
              <w:t xml:space="preserve"> for network</w:t>
            </w:r>
            <w:r w:rsidRPr="00062A00">
              <w:t xml:space="preserve"> breast pump providers </w:t>
            </w:r>
          </w:p>
          <w:p w14:paraId="045C773C" w14:textId="62B1E46A" w:rsidR="0063686D" w:rsidRPr="00062A00" w:rsidRDefault="0063686D" w:rsidP="00486DD7">
            <w:pPr>
              <w:pStyle w:val="iBAAGLevel1Bullets"/>
            </w:pPr>
            <w:r w:rsidRPr="00062A00">
              <w:t xml:space="preserve">Contraception methods and counseling </w:t>
            </w:r>
          </w:p>
          <w:p w14:paraId="045C773D" w14:textId="77777777" w:rsidR="0063686D" w:rsidRPr="00062A00" w:rsidRDefault="0063686D" w:rsidP="00486DD7">
            <w:pPr>
              <w:pStyle w:val="iBAAGLevel1Bullets"/>
            </w:pPr>
            <w:r w:rsidRPr="00062A00">
              <w:t xml:space="preserve">Domestic violence screening </w:t>
            </w:r>
          </w:p>
          <w:p w14:paraId="045C773E" w14:textId="77777777" w:rsidR="0063686D" w:rsidRPr="00062A00" w:rsidRDefault="0063686D" w:rsidP="00486DD7">
            <w:pPr>
              <w:pStyle w:val="iBAAGLevel1Bullets"/>
            </w:pPr>
            <w:r w:rsidRPr="00062A00">
              <w:t xml:space="preserve">Gestational diabetes screening </w:t>
            </w:r>
          </w:p>
          <w:p w14:paraId="045C773F" w14:textId="77777777" w:rsidR="0063686D" w:rsidRPr="00062A00" w:rsidRDefault="0063686D" w:rsidP="00486DD7">
            <w:pPr>
              <w:pStyle w:val="iBAAGLevel1Bullets"/>
            </w:pPr>
            <w:r w:rsidRPr="00062A00">
              <w:t xml:space="preserve">HIV screening and counseling </w:t>
            </w:r>
          </w:p>
          <w:p w14:paraId="045C7740" w14:textId="77777777" w:rsidR="0063686D" w:rsidRPr="00062A00" w:rsidRDefault="0063686D" w:rsidP="00486DD7">
            <w:pPr>
              <w:pStyle w:val="iBAAGLevel1Bullets"/>
            </w:pPr>
            <w:r w:rsidRPr="00062A00">
              <w:t xml:space="preserve">Human papillomavirus testing (beginning at age 30, and for every 3 years thereafter) </w:t>
            </w:r>
          </w:p>
          <w:p w14:paraId="045C7741" w14:textId="77777777" w:rsidR="0063686D" w:rsidRPr="00062A00" w:rsidRDefault="0063686D" w:rsidP="00486DD7">
            <w:pPr>
              <w:pStyle w:val="iBAAGLevel1Bullets"/>
            </w:pPr>
            <w:r w:rsidRPr="00062A00">
              <w:t xml:space="preserve">Sexually transmitted infections counseling </w:t>
            </w:r>
          </w:p>
          <w:p w14:paraId="045C7742" w14:textId="77777777" w:rsidR="0063686D" w:rsidRPr="00062A00" w:rsidRDefault="0063686D" w:rsidP="00486DD7">
            <w:pPr>
              <w:pStyle w:val="iBAAGLevel1Bullets"/>
            </w:pPr>
            <w:r w:rsidRPr="00062A00">
              <w:t xml:space="preserve">Well-woman visits </w:t>
            </w:r>
          </w:p>
          <w:p w14:paraId="045C7743" w14:textId="77777777" w:rsidR="0063686D" w:rsidRPr="00062A00" w:rsidRDefault="0063686D" w:rsidP="00486DD7"/>
          <w:p w14:paraId="045C7744" w14:textId="5D949DE8" w:rsidR="0063686D" w:rsidRPr="00062A00" w:rsidRDefault="0063686D" w:rsidP="00486DD7">
            <w:r w:rsidRPr="00981751">
              <w:rPr>
                <w:rStyle w:val="iBAAGStandardTextChar"/>
              </w:rPr>
              <w:t>Click</w:t>
            </w:r>
            <w:r w:rsidRPr="00981751">
              <w:t xml:space="preserve"> </w:t>
            </w:r>
            <w:hyperlink r:id="rId14"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045C7745" w14:textId="77777777" w:rsidR="0063686D" w:rsidRPr="00062A00" w:rsidRDefault="0063686D" w:rsidP="00486DD7"/>
        </w:tc>
      </w:tr>
      <w:tr w:rsidR="0063686D" w:rsidRPr="00A71A4F" w14:paraId="045C7748"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47" w14:textId="77777777" w:rsidR="0063686D" w:rsidRPr="00A71A4F" w:rsidRDefault="0063686D" w:rsidP="00486DD7">
            <w:pPr>
              <w:pStyle w:val="iBAAGTableHeader"/>
            </w:pPr>
            <w:r w:rsidRPr="00A71A4F">
              <w:t>Plan Information</w:t>
            </w:r>
          </w:p>
        </w:tc>
      </w:tr>
      <w:tr w:rsidR="0063686D" w:rsidRPr="00A71A4F" w14:paraId="045C7753" w14:textId="77777777" w:rsidTr="00486DD7">
        <w:tblPrEx>
          <w:shd w:val="clear" w:color="auto" w:fill="auto"/>
        </w:tblPrEx>
        <w:tc>
          <w:tcPr>
            <w:tcW w:w="3517" w:type="dxa"/>
            <w:shd w:val="clear" w:color="auto" w:fill="F2DBDB"/>
          </w:tcPr>
          <w:p w14:paraId="045C7749" w14:textId="77777777" w:rsidR="0063686D" w:rsidRPr="00A71A4F" w:rsidRDefault="0063686D">
            <w:pPr>
              <w:pStyle w:val="iBAAGSituationBoxName"/>
            </w:pPr>
            <w:bookmarkStart w:id="9" w:name="Human_Resource_Contact"/>
            <w:r w:rsidRPr="00A71A4F">
              <w:t>Human Resource Contact</w:t>
            </w:r>
          </w:p>
          <w:bookmarkEnd w:id="9"/>
          <w:p w14:paraId="045C774A" w14:textId="77777777" w:rsidR="0063686D" w:rsidRPr="00A71A4F" w:rsidRDefault="0063686D" w:rsidP="00486DD7"/>
        </w:tc>
        <w:tc>
          <w:tcPr>
            <w:tcW w:w="9990" w:type="dxa"/>
            <w:shd w:val="clear" w:color="auto" w:fill="F2DBDB"/>
          </w:tcPr>
          <w:p w14:paraId="045C774B" w14:textId="77777777" w:rsidR="0063686D" w:rsidRPr="00A71A4F" w:rsidRDefault="0063686D" w:rsidP="00486DD7">
            <w:r w:rsidRPr="00A71A4F">
              <w:rPr>
                <w:rStyle w:val="iBAAGStandardTextChar"/>
              </w:rPr>
              <w:t>Refer to your Human Resources Department</w:t>
            </w:r>
            <w:r w:rsidRPr="00A71A4F">
              <w:t xml:space="preserve">.  </w:t>
            </w:r>
          </w:p>
          <w:p w14:paraId="045C774C" w14:textId="77777777" w:rsidR="0063686D" w:rsidRPr="00A71A4F" w:rsidRDefault="0063686D" w:rsidP="00486DD7"/>
          <w:p w14:paraId="045C7752" w14:textId="77777777" w:rsidR="0063686D" w:rsidRPr="00A71A4F" w:rsidRDefault="0063686D" w:rsidP="00486DD7"/>
        </w:tc>
      </w:tr>
      <w:tr w:rsidR="0063686D" w:rsidRPr="00C42314" w14:paraId="045C7755"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54" w14:textId="77777777" w:rsidR="0063686D" w:rsidRPr="00C42314" w:rsidRDefault="0063686D" w:rsidP="00486DD7">
            <w:pPr>
              <w:pStyle w:val="iBAAGTableHeader"/>
            </w:pPr>
            <w:r w:rsidRPr="00C42314">
              <w:t>Plan Information</w:t>
            </w:r>
          </w:p>
        </w:tc>
      </w:tr>
      <w:tr w:rsidR="0063686D" w:rsidRPr="00C42314" w14:paraId="045C7759" w14:textId="77777777" w:rsidTr="00486DD7">
        <w:tblPrEx>
          <w:shd w:val="clear" w:color="auto" w:fill="auto"/>
        </w:tblPrEx>
        <w:tc>
          <w:tcPr>
            <w:tcW w:w="3517" w:type="dxa"/>
            <w:shd w:val="clear" w:color="auto" w:fill="F2DBDB"/>
          </w:tcPr>
          <w:p w14:paraId="045C7756" w14:textId="77777777" w:rsidR="0063686D" w:rsidRPr="00C42314" w:rsidRDefault="0063686D">
            <w:pPr>
              <w:pStyle w:val="iBAAGSituationBoxName"/>
            </w:pPr>
            <w:bookmarkStart w:id="10" w:name="Network_Gap"/>
            <w:r w:rsidRPr="00C42314">
              <w:t>Network Gap</w:t>
            </w:r>
            <w:bookmarkEnd w:id="10"/>
          </w:p>
        </w:tc>
        <w:tc>
          <w:tcPr>
            <w:tcW w:w="9990" w:type="dxa"/>
            <w:shd w:val="clear" w:color="auto" w:fill="F2DBDB"/>
          </w:tcPr>
          <w:p w14:paraId="045C7757" w14:textId="77777777" w:rsidR="0063686D" w:rsidRPr="00C42314" w:rsidRDefault="0063686D" w:rsidP="00486DD7">
            <w:pPr>
              <w:pStyle w:val="iBAAGStandardText"/>
            </w:pPr>
            <w:r w:rsidRPr="00C42314">
              <w:t>Exception granted through care coordination only prior to receipt of care.  Exception will be documented in the CCS View/ARI screens if approved by care coordination.</w:t>
            </w:r>
          </w:p>
          <w:p w14:paraId="045C7758" w14:textId="77777777" w:rsidR="0063686D" w:rsidRPr="00C42314" w:rsidRDefault="0063686D" w:rsidP="00486DD7"/>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045C775B" w14:textId="77777777" w:rsidTr="00486DD7">
        <w:tc>
          <w:tcPr>
            <w:tcW w:w="13507" w:type="dxa"/>
            <w:gridSpan w:val="2"/>
            <w:tcBorders>
              <w:bottom w:val="single" w:sz="4" w:space="0" w:color="000000" w:themeColor="text1"/>
            </w:tcBorders>
            <w:shd w:val="clear" w:color="auto" w:fill="C00000"/>
          </w:tcPr>
          <w:p w14:paraId="045C775A" w14:textId="77777777" w:rsidR="0063686D" w:rsidRPr="00C160CD" w:rsidRDefault="0063686D" w:rsidP="00486DD7">
            <w:pPr>
              <w:pStyle w:val="iBAAGTableHeader"/>
            </w:pPr>
            <w:r w:rsidRPr="00C160CD">
              <w:t>Plan Information</w:t>
            </w:r>
          </w:p>
        </w:tc>
      </w:tr>
      <w:tr w:rsidR="0063686D" w:rsidRPr="00C160CD" w14:paraId="045C775F" w14:textId="77777777" w:rsidTr="00486DD7">
        <w:tc>
          <w:tcPr>
            <w:tcW w:w="3517" w:type="dxa"/>
            <w:shd w:val="clear" w:color="auto" w:fill="F2DBDB"/>
          </w:tcPr>
          <w:p w14:paraId="045C775C" w14:textId="77777777" w:rsidR="0063686D" w:rsidRPr="00C160CD" w:rsidRDefault="0063686D">
            <w:pPr>
              <w:pStyle w:val="iBAAGSituationBoxName"/>
            </w:pPr>
            <w:bookmarkStart w:id="11" w:name="Outlier_Cost_Management_OCM"/>
            <w:r>
              <w:t>Outlier Cost Management (OCM)</w:t>
            </w:r>
            <w:bookmarkEnd w:id="11"/>
          </w:p>
        </w:tc>
        <w:tc>
          <w:tcPr>
            <w:tcW w:w="9990" w:type="dxa"/>
            <w:shd w:val="clear" w:color="auto" w:fill="F2DBDB"/>
          </w:tcPr>
          <w:p w14:paraId="045C775D" w14:textId="77777777" w:rsidR="0063686D" w:rsidRPr="006F55AC" w:rsidRDefault="0063686D" w:rsidP="00486DD7">
            <w:pPr>
              <w:pStyle w:val="iBAAGStandardText"/>
              <w:rPr>
                <w:b/>
              </w:rPr>
            </w:pPr>
            <w:r w:rsidRPr="006F55AC">
              <w:rPr>
                <w:b/>
              </w:rPr>
              <w:t>Does Outlier Cost Management apply?</w:t>
            </w:r>
          </w:p>
          <w:p w14:paraId="045C775E" w14:textId="77777777" w:rsidR="0063686D" w:rsidRPr="00C160CD" w:rsidRDefault="0063686D" w:rsidP="00486DD7">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045C7761" w14:textId="77777777" w:rsidTr="00486DD7">
        <w:tc>
          <w:tcPr>
            <w:tcW w:w="13507" w:type="dxa"/>
            <w:gridSpan w:val="2"/>
            <w:tcBorders>
              <w:bottom w:val="single" w:sz="4" w:space="0" w:color="000000" w:themeColor="text1"/>
            </w:tcBorders>
            <w:shd w:val="clear" w:color="auto" w:fill="C00000"/>
          </w:tcPr>
          <w:p w14:paraId="045C7760" w14:textId="77777777" w:rsidR="0063686D" w:rsidRPr="00892CD3" w:rsidRDefault="0063686D" w:rsidP="00486DD7">
            <w:pPr>
              <w:pStyle w:val="iBAAGTableHeader"/>
            </w:pPr>
            <w:r w:rsidRPr="00892CD3">
              <w:t>Plan Information</w:t>
            </w:r>
          </w:p>
        </w:tc>
      </w:tr>
      <w:tr w:rsidR="0063686D" w:rsidRPr="00892CD3" w14:paraId="045C7766" w14:textId="77777777" w:rsidTr="00486DD7">
        <w:tc>
          <w:tcPr>
            <w:tcW w:w="3517" w:type="dxa"/>
            <w:shd w:val="clear" w:color="auto" w:fill="F2DBDB"/>
          </w:tcPr>
          <w:p w14:paraId="045C7762" w14:textId="77777777" w:rsidR="0063686D" w:rsidRPr="00892CD3" w:rsidRDefault="0063686D">
            <w:pPr>
              <w:pStyle w:val="iBAAGSituationBoxName"/>
            </w:pPr>
            <w:bookmarkStart w:id="12" w:name="Personal_Health_Support"/>
            <w:r w:rsidRPr="00892CD3">
              <w:t>Personal Health Support</w:t>
            </w:r>
            <w:r>
              <w:t xml:space="preserve"> (PHS)</w:t>
            </w:r>
          </w:p>
          <w:bookmarkEnd w:id="12"/>
          <w:p w14:paraId="045C7763" w14:textId="77777777" w:rsidR="0063686D" w:rsidRPr="00892CD3" w:rsidRDefault="0063686D" w:rsidP="00486DD7"/>
        </w:tc>
        <w:tc>
          <w:tcPr>
            <w:tcW w:w="9990" w:type="dxa"/>
            <w:shd w:val="clear" w:color="auto" w:fill="F2DBDB"/>
          </w:tcPr>
          <w:p w14:paraId="045C7764" w14:textId="77777777" w:rsidR="0063686D" w:rsidRPr="00892CD3" w:rsidRDefault="0063686D" w:rsidP="00486DD7">
            <w:pPr>
              <w:pStyle w:val="iBAAGStandardText"/>
            </w:pPr>
            <w:r w:rsidRPr="00892CD3">
              <w:t>Not Applicable</w:t>
            </w:r>
          </w:p>
          <w:p w14:paraId="045C7765" w14:textId="77777777" w:rsidR="0063686D" w:rsidRPr="00892CD3" w:rsidRDefault="0063686D" w:rsidP="00486DD7"/>
        </w:tc>
      </w:tr>
      <w:tr w:rsidR="0063686D" w:rsidRPr="00C1039D" w14:paraId="045C7770" w14:textId="5A315E12" w:rsidTr="00486DD7">
        <w:tc>
          <w:tcPr>
            <w:tcW w:w="13507" w:type="dxa"/>
            <w:gridSpan w:val="2"/>
            <w:tcBorders>
              <w:bottom w:val="single" w:sz="4" w:space="0" w:color="000000" w:themeColor="text1"/>
            </w:tcBorders>
            <w:shd w:val="clear" w:color="auto" w:fill="C00000"/>
          </w:tcPr>
          <w:p w14:paraId="045C776F" w14:textId="49C9B4FE" w:rsidR="0063686D" w:rsidRPr="00C1039D" w:rsidRDefault="0063686D" w:rsidP="00486DD7">
            <w:pPr>
              <w:pStyle w:val="iBAAGTableHeader"/>
            </w:pPr>
            <w:r w:rsidRPr="00C1039D">
              <w:t>Plan Information</w:t>
            </w:r>
          </w:p>
        </w:tc>
      </w:tr>
      <w:tr w:rsidR="0063686D" w:rsidRPr="00C1039D" w14:paraId="045C7774" w14:textId="77777777" w:rsidTr="00486DD7">
        <w:tc>
          <w:tcPr>
            <w:tcW w:w="3517" w:type="dxa"/>
            <w:shd w:val="clear" w:color="auto" w:fill="F2DBDB"/>
          </w:tcPr>
          <w:p w14:paraId="045C7771" w14:textId="77777777" w:rsidR="0063686D" w:rsidRPr="00C1039D" w:rsidRDefault="0063686D">
            <w:pPr>
              <w:pStyle w:val="iBAAGSituationBoxName"/>
            </w:pPr>
            <w:bookmarkStart w:id="13" w:name="RunIn"/>
            <w:r w:rsidRPr="00C1039D">
              <w:t>Run In</w:t>
            </w:r>
            <w:bookmarkEnd w:id="13"/>
          </w:p>
        </w:tc>
        <w:tc>
          <w:tcPr>
            <w:tcW w:w="9990" w:type="dxa"/>
            <w:shd w:val="clear" w:color="auto" w:fill="F2DBDB"/>
          </w:tcPr>
          <w:p w14:paraId="045C7772" w14:textId="77777777" w:rsidR="0063686D" w:rsidRPr="00C1039D" w:rsidRDefault="0063686D" w:rsidP="00486DD7">
            <w:pPr>
              <w:pStyle w:val="iBAAGStandardText"/>
            </w:pPr>
            <w:r w:rsidRPr="00C1039D">
              <w:t>Not Applicable</w:t>
            </w:r>
          </w:p>
          <w:p w14:paraId="045C7773" w14:textId="77777777" w:rsidR="0063686D" w:rsidRPr="00C1039D" w:rsidRDefault="0063686D" w:rsidP="00486DD7"/>
        </w:tc>
      </w:tr>
      <w:tr w:rsidR="0063686D" w:rsidRPr="00C160CD" w14:paraId="045C7776" w14:textId="77777777" w:rsidTr="00486DD7">
        <w:tc>
          <w:tcPr>
            <w:tcW w:w="13507" w:type="dxa"/>
            <w:gridSpan w:val="2"/>
            <w:tcBorders>
              <w:bottom w:val="single" w:sz="4" w:space="0" w:color="000000" w:themeColor="text1"/>
            </w:tcBorders>
            <w:shd w:val="clear" w:color="auto" w:fill="C00000"/>
          </w:tcPr>
          <w:p w14:paraId="045C7775" w14:textId="77777777" w:rsidR="0063686D" w:rsidRPr="00C160CD" w:rsidRDefault="0063686D" w:rsidP="00486DD7">
            <w:pPr>
              <w:pStyle w:val="iBAAGTableHeader"/>
            </w:pPr>
            <w:r w:rsidRPr="00C160CD">
              <w:t>Plan Information</w:t>
            </w:r>
          </w:p>
        </w:tc>
      </w:tr>
      <w:tr w:rsidR="0063686D" w:rsidRPr="00C160CD" w14:paraId="045C7779" w14:textId="77777777" w:rsidTr="00486DD7">
        <w:tc>
          <w:tcPr>
            <w:tcW w:w="3517" w:type="dxa"/>
            <w:shd w:val="clear" w:color="auto" w:fill="F2DBDB"/>
          </w:tcPr>
          <w:p w14:paraId="045C7777" w14:textId="77777777" w:rsidR="0063686D" w:rsidRPr="00C160CD" w:rsidRDefault="0063686D">
            <w:pPr>
              <w:pStyle w:val="iBAAGSituationBoxName"/>
            </w:pPr>
            <w:bookmarkStart w:id="14" w:name="Supplemental_Accident"/>
            <w:r w:rsidRPr="00C160CD">
              <w:t>Supplemental Accident</w:t>
            </w:r>
            <w:bookmarkEnd w:id="14"/>
          </w:p>
        </w:tc>
        <w:tc>
          <w:tcPr>
            <w:tcW w:w="9990" w:type="dxa"/>
            <w:shd w:val="clear" w:color="auto" w:fill="F2DBDB"/>
          </w:tcPr>
          <w:p w14:paraId="045C7778" w14:textId="77777777" w:rsidR="0063686D" w:rsidRPr="00C160CD" w:rsidRDefault="0063686D" w:rsidP="00486DD7">
            <w:pPr>
              <w:pStyle w:val="iBAAGStandardText"/>
            </w:pPr>
            <w:r w:rsidRPr="00C160CD">
              <w:t>Not Applicable</w:t>
            </w:r>
          </w:p>
        </w:tc>
      </w:tr>
    </w:tbl>
    <w:p w14:paraId="045C777A" w14:textId="77777777" w:rsidR="0063686D" w:rsidRPr="00C160CD" w:rsidRDefault="0063686D" w:rsidP="0063686D"/>
    <w:p w14:paraId="045C777B" w14:textId="77777777" w:rsidR="0063686D" w:rsidRPr="000D6EE8" w:rsidRDefault="0063686D" w:rsidP="0063686D">
      <w:pPr>
        <w:rPr>
          <w:rStyle w:val="iBAAGTags"/>
        </w:rPr>
      </w:pPr>
      <w:r w:rsidRPr="000D6EE8">
        <w:rPr>
          <w:rStyle w:val="iBAAGTags"/>
        </w:rPr>
        <w:t>&lt;!--section=Deductibles--&gt;</w:t>
      </w:r>
    </w:p>
    <w:p w14:paraId="045C777C" w14:textId="77777777" w:rsidR="0063686D" w:rsidRPr="000D6EE8" w:rsidRDefault="0063686D" w:rsidP="0063686D"/>
    <w:p w14:paraId="045C777D"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77E" w14:textId="77777777" w:rsidR="0063686D" w:rsidRDefault="0063686D" w:rsidP="0063686D"/>
    <w:p w14:paraId="045C777F"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14:paraId="045C7780"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045C7782" w14:textId="77777777" w:rsidTr="00486DD7">
        <w:tc>
          <w:tcPr>
            <w:tcW w:w="13507" w:type="dxa"/>
            <w:gridSpan w:val="4"/>
            <w:shd w:val="clear" w:color="auto" w:fill="DAEEF3"/>
          </w:tcPr>
          <w:p w14:paraId="045C7781" w14:textId="77777777" w:rsidR="0063686D" w:rsidRPr="000D6EE8" w:rsidRDefault="0063686D" w:rsidP="00486DD7">
            <w:pPr>
              <w:pStyle w:val="iBAAGMajorSectionHeader"/>
            </w:pPr>
            <w:bookmarkStart w:id="15" w:name="Deductibles"/>
            <w:r>
              <w:t>Deductibles</w:t>
            </w:r>
            <w:bookmarkEnd w:id="15"/>
          </w:p>
        </w:tc>
      </w:tr>
      <w:tr w:rsidR="0063686D" w:rsidRPr="00C85750" w14:paraId="045C7789"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783" w14:textId="77777777" w:rsidR="0063686D" w:rsidRPr="00C85750" w:rsidRDefault="0063686D" w:rsidP="00486DD7">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045C7784" w14:textId="77777777" w:rsidR="0063686D" w:rsidRPr="00C85750" w:rsidRDefault="0063686D" w:rsidP="00486DD7">
            <w:pPr>
              <w:pStyle w:val="iBAAGTableHeader"/>
            </w:pPr>
            <w:r w:rsidRPr="00C85750">
              <w:t>Your cost if you use</w:t>
            </w:r>
          </w:p>
          <w:p w14:paraId="045C7785" w14:textId="77777777" w:rsidR="0063686D" w:rsidRPr="00C85750" w:rsidRDefault="0063686D" w:rsidP="00486DD7">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045C7786" w14:textId="77777777" w:rsidR="0063686D" w:rsidRPr="00C85750" w:rsidRDefault="0063686D" w:rsidP="00486DD7">
            <w:pPr>
              <w:pStyle w:val="iBAAGTableHeader"/>
            </w:pPr>
            <w:r w:rsidRPr="00C85750">
              <w:t>Your cost if you use</w:t>
            </w:r>
          </w:p>
          <w:p w14:paraId="045C7787" w14:textId="77777777" w:rsidR="0063686D" w:rsidRPr="00C85750" w:rsidRDefault="0063686D" w:rsidP="00486DD7">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045C7788" w14:textId="77777777" w:rsidR="0063686D" w:rsidRPr="00C85750" w:rsidRDefault="0063686D" w:rsidP="00486DD7">
            <w:pPr>
              <w:pStyle w:val="iBAAGTableHeader"/>
            </w:pPr>
            <w:r w:rsidRPr="00C85750">
              <w:t>Limits &amp; Exceptions</w:t>
            </w:r>
          </w:p>
        </w:tc>
      </w:tr>
      <w:tr w:rsidR="0063686D" w:rsidRPr="00C85750" w14:paraId="045C77C9" w14:textId="77777777" w:rsidTr="00486DD7">
        <w:tblPrEx>
          <w:shd w:val="clear" w:color="auto" w:fill="auto"/>
        </w:tblPrEx>
        <w:tc>
          <w:tcPr>
            <w:tcW w:w="3517" w:type="dxa"/>
            <w:shd w:val="clear" w:color="auto" w:fill="FFFFFF" w:themeFill="background1"/>
          </w:tcPr>
          <w:p w14:paraId="045C778A" w14:textId="77777777" w:rsidR="0063686D" w:rsidRDefault="0063686D">
            <w:pPr>
              <w:pStyle w:val="iBAAGSituationBoxName"/>
            </w:pPr>
            <w:bookmarkStart w:id="16" w:name="Annual_Deductible"/>
            <w:r>
              <w:t>Annual Deductible</w:t>
            </w:r>
            <w:bookmarkEnd w:id="16"/>
            <w:r>
              <w:t xml:space="preserve"> </w:t>
            </w:r>
          </w:p>
          <w:p w14:paraId="045C778B" w14:textId="77777777" w:rsidR="0063686D" w:rsidRDefault="0063686D" w:rsidP="00486DD7"/>
          <w:p w14:paraId="045C778C" w14:textId="77777777" w:rsidR="0063686D" w:rsidRDefault="0063686D" w:rsidP="00486DD7">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045C778D" w14:textId="77777777" w:rsidR="0063686D" w:rsidRDefault="0063686D" w:rsidP="00486DD7"/>
          <w:p w14:paraId="045C7794" w14:textId="77777777" w:rsidR="0063686D" w:rsidRDefault="0063686D" w:rsidP="00486DD7">
            <w:pPr>
              <w:pStyle w:val="iBAAGStandardTextBold"/>
            </w:pPr>
            <w:r>
              <w:t xml:space="preserve">Want more information? </w:t>
            </w:r>
          </w:p>
          <w:p w14:paraId="045C7795" w14:textId="77777777" w:rsidR="0063686D" w:rsidRPr="00C85750" w:rsidRDefault="0063686D" w:rsidP="00486DD7">
            <w:pPr>
              <w:rPr>
                <w:rStyle w:val="iBAAGStandardTextChar"/>
              </w:rPr>
            </w:pPr>
            <w:r w:rsidRPr="00C85750">
              <w:rPr>
                <w:rStyle w:val="iBAAGStandardTextChar"/>
              </w:rPr>
              <w:t>View the</w:t>
            </w:r>
            <w:r>
              <w:t xml:space="preserve"> </w:t>
            </w:r>
            <w:hyperlink r:id="rId16" w:history="1">
              <w:r w:rsidRPr="00C85750">
                <w:rPr>
                  <w:rStyle w:val="Hyperlinks"/>
                </w:rPr>
                <w:t>glossary</w:t>
              </w:r>
            </w:hyperlink>
            <w:r>
              <w:t xml:space="preserve"> </w:t>
            </w:r>
            <w:r w:rsidRPr="00C85750">
              <w:rPr>
                <w:rStyle w:val="iBAAGStandardTextChar"/>
              </w:rPr>
              <w:t>for definitions.</w:t>
            </w:r>
          </w:p>
          <w:p w14:paraId="045C7796" w14:textId="77777777" w:rsidR="0063686D" w:rsidRPr="00C85750" w:rsidRDefault="0063686D" w:rsidP="00486DD7"/>
        </w:tc>
        <w:tc>
          <w:tcPr>
            <w:tcW w:w="3330" w:type="dxa"/>
            <w:shd w:val="clear" w:color="auto" w:fill="FFFFFF" w:themeFill="background1"/>
          </w:tcPr>
          <w:p w14:paraId="045C7798" w14:textId="79B5DB7C" w:rsidR="0063686D" w:rsidRDefault="0063686D" w:rsidP="00486DD7">
            <w:r w:rsidRPr="00C85750">
              <w:rPr>
                <w:rStyle w:val="iBAAGStandardTextChar"/>
              </w:rPr>
              <w:t>Individual Deductible</w:t>
            </w:r>
            <w:r>
              <w:t xml:space="preserve"> </w:t>
            </w:r>
            <w:r w:rsidRPr="00C85750">
              <w:rPr>
                <w:rStyle w:val="iBAAGStandardTextBoldChar"/>
              </w:rPr>
              <w:t>$</w:t>
            </w:r>
            <w:r w:rsidR="00EE7C75">
              <w:rPr>
                <w:rStyle w:val="iBAAGStandardTextBoldChar"/>
              </w:rPr>
              <w:t>2,000</w:t>
            </w:r>
          </w:p>
          <w:p w14:paraId="045C7799" w14:textId="3D5BAB99" w:rsidR="0063686D" w:rsidRDefault="0063686D" w:rsidP="00486DD7">
            <w:r w:rsidRPr="00C85750">
              <w:rPr>
                <w:rStyle w:val="iBAAGStandardTextChar"/>
              </w:rPr>
              <w:t>Family Deductible</w:t>
            </w:r>
            <w:r>
              <w:t xml:space="preserve"> </w:t>
            </w:r>
            <w:r w:rsidRPr="00C85750">
              <w:rPr>
                <w:rStyle w:val="iBAAGStandardTextBoldChar"/>
              </w:rPr>
              <w:t>$</w:t>
            </w:r>
            <w:r w:rsidR="00EE7C75">
              <w:rPr>
                <w:rStyle w:val="iBAAGStandardTextBoldChar"/>
              </w:rPr>
              <w:t>4,000</w:t>
            </w:r>
            <w:r w:rsidRPr="00C85750">
              <w:rPr>
                <w:rStyle w:val="iBAAGStandardTextItalicsChar"/>
              </w:rPr>
              <w:t>*</w:t>
            </w:r>
          </w:p>
          <w:p w14:paraId="045C779A" w14:textId="00D2EF91" w:rsidR="0063686D" w:rsidRDefault="0063686D" w:rsidP="00486DD7">
            <w:r w:rsidRPr="00C85750">
              <w:rPr>
                <w:rStyle w:val="iBAAGStandardTextItalicsChar"/>
              </w:rPr>
              <w:t>* For family coverage, no one in your family is allowed to receive benefits until the family annual deductible is met.</w:t>
            </w:r>
          </w:p>
          <w:p w14:paraId="045C779B" w14:textId="77777777" w:rsidR="0063686D" w:rsidRDefault="0063686D" w:rsidP="00486DD7"/>
          <w:p w14:paraId="045C77A4" w14:textId="77777777" w:rsidR="0063686D" w:rsidRPr="00673132" w:rsidRDefault="0063686D" w:rsidP="00486DD7"/>
        </w:tc>
        <w:tc>
          <w:tcPr>
            <w:tcW w:w="3330" w:type="dxa"/>
            <w:shd w:val="clear" w:color="auto" w:fill="FFFFFF" w:themeFill="background1"/>
          </w:tcPr>
          <w:p w14:paraId="045C77A6" w14:textId="49BEB47C" w:rsidR="0063686D" w:rsidRDefault="0063686D" w:rsidP="00486DD7">
            <w:r w:rsidRPr="00C85750">
              <w:rPr>
                <w:rStyle w:val="iBAAGStandardTextChar"/>
              </w:rPr>
              <w:t>Individual Deductible</w:t>
            </w:r>
            <w:r>
              <w:t xml:space="preserve"> </w:t>
            </w:r>
            <w:r w:rsidRPr="00C85750">
              <w:rPr>
                <w:rStyle w:val="iBAAGStandardTextBoldChar"/>
              </w:rPr>
              <w:t>$</w:t>
            </w:r>
            <w:r w:rsidR="00EE7C75">
              <w:rPr>
                <w:rStyle w:val="iBAAGStandardTextBoldChar"/>
              </w:rPr>
              <w:t>4,000</w:t>
            </w:r>
          </w:p>
          <w:p w14:paraId="045C77A7" w14:textId="1D01FA76" w:rsidR="0063686D" w:rsidRDefault="0063686D" w:rsidP="00486DD7">
            <w:r w:rsidRPr="00C85750">
              <w:rPr>
                <w:rStyle w:val="iBAAGStandardTextChar"/>
              </w:rPr>
              <w:t>Family Deductible</w:t>
            </w:r>
            <w:r>
              <w:t xml:space="preserve"> </w:t>
            </w:r>
            <w:r w:rsidRPr="00C85750">
              <w:rPr>
                <w:rStyle w:val="iBAAGStandardTextBoldChar"/>
              </w:rPr>
              <w:t>$</w:t>
            </w:r>
            <w:r w:rsidR="00EE7C75">
              <w:rPr>
                <w:rStyle w:val="iBAAGStandardTextBoldChar"/>
              </w:rPr>
              <w:t>8,000</w:t>
            </w:r>
            <w:r w:rsidRPr="00C85750">
              <w:rPr>
                <w:rStyle w:val="iBAAGStandardTextItalicsChar"/>
              </w:rPr>
              <w:t>*</w:t>
            </w:r>
          </w:p>
          <w:p w14:paraId="045C77A8" w14:textId="6FF24B1E" w:rsidR="0063686D" w:rsidRDefault="0063686D" w:rsidP="00486DD7">
            <w:r w:rsidRPr="00C85750">
              <w:rPr>
                <w:rStyle w:val="iBAAGStandardTextItalicsChar"/>
              </w:rPr>
              <w:t>* For family coverage, no one in your family is allowed to receive benefits until the family annual deductible is met.</w:t>
            </w:r>
          </w:p>
          <w:p w14:paraId="045C77A9" w14:textId="77777777" w:rsidR="0063686D" w:rsidRDefault="0063686D" w:rsidP="00486DD7"/>
          <w:p w14:paraId="045C77B2" w14:textId="77777777" w:rsidR="0063686D" w:rsidRPr="00C85750" w:rsidRDefault="0063686D" w:rsidP="00486DD7"/>
        </w:tc>
        <w:tc>
          <w:tcPr>
            <w:tcW w:w="3330" w:type="dxa"/>
            <w:shd w:val="clear" w:color="auto" w:fill="FFFFFF" w:themeFill="background1"/>
          </w:tcPr>
          <w:p w14:paraId="045C77B4" w14:textId="09938ACD" w:rsidR="0063686D" w:rsidRPr="00C85750" w:rsidRDefault="0063686D" w:rsidP="00486DD7">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045C77B5" w14:textId="77777777" w:rsidR="0063686D" w:rsidRDefault="0063686D" w:rsidP="00486DD7"/>
          <w:p w14:paraId="045C77B7" w14:textId="5558A084" w:rsidR="0063686D" w:rsidRDefault="0063686D" w:rsidP="00486DD7">
            <w:pPr>
              <w:pStyle w:val="iBAAGStandardText"/>
            </w:pPr>
            <w:r>
              <w:t xml:space="preserve">A calendar year begins on January 1st and ends on December 31st. </w:t>
            </w:r>
          </w:p>
          <w:p w14:paraId="045C77B8" w14:textId="77777777" w:rsidR="0063686D" w:rsidRDefault="0063686D" w:rsidP="00486DD7">
            <w:pPr>
              <w:pStyle w:val="iBAAGStandardText"/>
            </w:pPr>
          </w:p>
          <w:p w14:paraId="045C77B9" w14:textId="4412C264" w:rsidR="0063686D" w:rsidRDefault="0063686D" w:rsidP="00486DD7">
            <w:pPr>
              <w:pStyle w:val="iBAAGStandardText"/>
            </w:pPr>
            <w:r>
              <w:t>If you join mid-year, your deductible will go from the time you start and end on December 31st of that year. Your new deductible begins January 1st of the new year.</w:t>
            </w:r>
          </w:p>
          <w:p w14:paraId="045C77BA" w14:textId="77777777" w:rsidR="0063686D" w:rsidRDefault="0063686D" w:rsidP="00486DD7"/>
          <w:p w14:paraId="045C77C1" w14:textId="77777777" w:rsidR="0063686D" w:rsidRDefault="0063686D" w:rsidP="00486DD7"/>
          <w:p w14:paraId="045C77C4" w14:textId="77777777" w:rsidR="0063686D" w:rsidRDefault="0063686D" w:rsidP="00486DD7"/>
          <w:p w14:paraId="045C77C5" w14:textId="77777777" w:rsidR="0063686D" w:rsidRDefault="0063686D" w:rsidP="00486DD7">
            <w:pPr>
              <w:pStyle w:val="iBAAGStandardText"/>
            </w:pPr>
            <w:r>
              <w:t xml:space="preserve">Your annual deductible does not include any amount that exceeds the allowed amount. </w:t>
            </w:r>
          </w:p>
          <w:p w14:paraId="045C77C6" w14:textId="77777777" w:rsidR="0063686D" w:rsidRDefault="0063686D" w:rsidP="00486DD7"/>
          <w:p w14:paraId="045C77C7" w14:textId="77777777" w:rsidR="0063686D" w:rsidRDefault="0063686D" w:rsidP="00486DD7">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045C77C8" w14:textId="77777777" w:rsidR="0063686D" w:rsidRPr="00C85750" w:rsidRDefault="0063686D" w:rsidP="00486DD7"/>
        </w:tc>
      </w:tr>
      <w:tr w:rsidR="0063686D" w:rsidRPr="00413BAF" w14:paraId="045C77CB"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7CA" w14:textId="77777777" w:rsidR="0063686D" w:rsidRPr="00413BAF" w:rsidRDefault="0063686D" w:rsidP="00486DD7">
            <w:pPr>
              <w:pStyle w:val="iBAAGTableHeader"/>
            </w:pPr>
            <w:r w:rsidRPr="00413BAF">
              <w:t>About Your Benefits</w:t>
            </w:r>
          </w:p>
        </w:tc>
      </w:tr>
      <w:tr w:rsidR="0063686D" w:rsidRPr="00413BAF" w14:paraId="045C77D8" w14:textId="77777777" w:rsidTr="00486DD7">
        <w:tblPrEx>
          <w:shd w:val="clear" w:color="auto" w:fill="auto"/>
        </w:tblPrEx>
        <w:tc>
          <w:tcPr>
            <w:tcW w:w="3517" w:type="dxa"/>
            <w:shd w:val="clear" w:color="auto" w:fill="FFFFFF" w:themeFill="background1"/>
          </w:tcPr>
          <w:p w14:paraId="045C77CC" w14:textId="77777777" w:rsidR="0063686D" w:rsidRDefault="0063686D">
            <w:pPr>
              <w:pStyle w:val="iBAAGSituationBoxName"/>
            </w:pPr>
            <w:bookmarkStart w:id="17" w:name="Per_Occurrence_Deductible"/>
            <w:r>
              <w:t>Per Occurrence Deductible</w:t>
            </w:r>
            <w:bookmarkEnd w:id="17"/>
            <w:r>
              <w:t xml:space="preserve"> </w:t>
            </w:r>
          </w:p>
          <w:p w14:paraId="045C77CD" w14:textId="77777777" w:rsidR="0063686D" w:rsidRDefault="0063686D" w:rsidP="00486DD7"/>
          <w:p w14:paraId="045C77CE" w14:textId="77777777" w:rsidR="0063686D" w:rsidRDefault="0063686D" w:rsidP="00486DD7">
            <w:pPr>
              <w:pStyle w:val="iBAAGStandardTextBold"/>
            </w:pPr>
            <w:r>
              <w:t>What is a per occurrence deductible?</w:t>
            </w:r>
          </w:p>
          <w:p w14:paraId="045C77CF" w14:textId="77777777" w:rsidR="0063686D" w:rsidRDefault="0063686D" w:rsidP="00486DD7">
            <w:pPr>
              <w:pStyle w:val="iBAAGStandardText"/>
            </w:pPr>
            <w:r>
              <w:t xml:space="preserve">This is a set dollar amount you must pay for certain covered health services before we will begin paying for those services. </w:t>
            </w:r>
          </w:p>
          <w:p w14:paraId="045C77D0" w14:textId="77777777" w:rsidR="0063686D" w:rsidRDefault="0063686D" w:rsidP="00486DD7"/>
          <w:p w14:paraId="045C77D1" w14:textId="77777777" w:rsidR="0063686D" w:rsidRDefault="0063686D" w:rsidP="00486DD7">
            <w:pPr>
              <w:pStyle w:val="iBAAGStandardTextBold"/>
            </w:pPr>
            <w:r>
              <w:t xml:space="preserve">Want more information? </w:t>
            </w:r>
          </w:p>
          <w:p w14:paraId="045C77D2" w14:textId="77777777" w:rsidR="0063686D" w:rsidRDefault="0063686D" w:rsidP="00486DD7">
            <w:pPr>
              <w:rPr>
                <w:rStyle w:val="iBAAGStandardTextChar"/>
              </w:rPr>
            </w:pPr>
            <w:r w:rsidRPr="00413BAF">
              <w:rPr>
                <w:rStyle w:val="iBAAGStandardTextChar"/>
              </w:rPr>
              <w:t xml:space="preserve">View the </w:t>
            </w:r>
            <w:hyperlink r:id="rId17" w:history="1">
              <w:r w:rsidRPr="00413BAF">
                <w:rPr>
                  <w:rStyle w:val="Hyperlinks"/>
                </w:rPr>
                <w:t>glossary</w:t>
              </w:r>
            </w:hyperlink>
            <w:r>
              <w:t xml:space="preserve"> </w:t>
            </w:r>
            <w:r w:rsidRPr="00413BAF">
              <w:rPr>
                <w:rStyle w:val="iBAAGStandardTextChar"/>
              </w:rPr>
              <w:t>for definitions.</w:t>
            </w:r>
          </w:p>
          <w:p w14:paraId="045C77D3" w14:textId="77777777" w:rsidR="0063686D" w:rsidRPr="00413BAF" w:rsidRDefault="0063686D" w:rsidP="00486DD7"/>
        </w:tc>
        <w:tc>
          <w:tcPr>
            <w:tcW w:w="9990" w:type="dxa"/>
            <w:gridSpan w:val="3"/>
            <w:shd w:val="clear" w:color="auto" w:fill="FFFFFF" w:themeFill="background1"/>
          </w:tcPr>
          <w:p w14:paraId="045C77D4" w14:textId="77777777" w:rsidR="0063686D" w:rsidRDefault="0063686D" w:rsidP="00486DD7">
            <w:pPr>
              <w:pStyle w:val="iBAAGStandardText"/>
            </w:pPr>
            <w:r>
              <w:t>When a per occurrence deductible applies, it is listed under each covered Common Medical Event category.</w:t>
            </w:r>
          </w:p>
          <w:p w14:paraId="045C77D5" w14:textId="77777777" w:rsidR="0063686D" w:rsidRDefault="0063686D" w:rsidP="00486DD7"/>
          <w:p w14:paraId="045C77D6" w14:textId="77777777" w:rsidR="0063686D" w:rsidRDefault="0063686D" w:rsidP="00486DD7">
            <w:pPr>
              <w:pStyle w:val="iBAAGStandardTextBold"/>
            </w:pPr>
            <w:r>
              <w:t>When do you pay a per occurrence deductible?</w:t>
            </w:r>
          </w:p>
          <w:p w14:paraId="045C77D7" w14:textId="77777777" w:rsidR="0063686D" w:rsidRPr="00413BAF" w:rsidRDefault="0063686D" w:rsidP="00486DD7">
            <w:pPr>
              <w:pStyle w:val="iBAAGStandardText"/>
            </w:pPr>
            <w:r>
              <w:t>You will pay a per occurrence deductible before and in addition to paying the annual deductible. If the allowed amount is less, you will only need to pay that amount.</w:t>
            </w:r>
          </w:p>
        </w:tc>
      </w:tr>
    </w:tbl>
    <w:p w14:paraId="045C77D9" w14:textId="77777777" w:rsidR="0063686D" w:rsidRPr="00413BAF" w:rsidRDefault="0063686D" w:rsidP="0063686D"/>
    <w:p w14:paraId="045C77DA"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045C77DC" w14:textId="77777777" w:rsidTr="00486DD7">
        <w:tc>
          <w:tcPr>
            <w:tcW w:w="13507" w:type="dxa"/>
            <w:gridSpan w:val="2"/>
            <w:shd w:val="clear" w:color="auto" w:fill="DAEEF3"/>
          </w:tcPr>
          <w:p w14:paraId="045C77DB" w14:textId="77777777" w:rsidR="0063686D" w:rsidRPr="00B41EB2" w:rsidRDefault="0063686D" w:rsidP="00486DD7">
            <w:pPr>
              <w:pStyle w:val="iBAAGMajorSectionHeader"/>
            </w:pPr>
            <w:r>
              <w:t>CSR View</w:t>
            </w:r>
          </w:p>
        </w:tc>
      </w:tr>
      <w:tr w:rsidR="00C90343" w:rsidRPr="00072038" w14:paraId="045C77DE"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7DD" w14:textId="77777777" w:rsidR="00C90343" w:rsidRPr="00072038" w:rsidRDefault="00C90343" w:rsidP="00486DD7">
            <w:pPr>
              <w:pStyle w:val="iBAAGTableHeader"/>
            </w:pPr>
            <w:r w:rsidRPr="00072038">
              <w:t>Plan Information</w:t>
            </w:r>
          </w:p>
        </w:tc>
      </w:tr>
      <w:tr w:rsidR="00C90343" w:rsidRPr="00072038" w14:paraId="045C77E5" w14:textId="77777777" w:rsidTr="00486DD7">
        <w:tblPrEx>
          <w:shd w:val="clear" w:color="auto" w:fill="auto"/>
        </w:tblPrEx>
        <w:tc>
          <w:tcPr>
            <w:tcW w:w="3517" w:type="dxa"/>
            <w:shd w:val="clear" w:color="auto" w:fill="F2DBDB"/>
          </w:tcPr>
          <w:p w14:paraId="045C77DF" w14:textId="77777777" w:rsidR="00C90343" w:rsidRPr="00072038" w:rsidRDefault="00C90343">
            <w:pPr>
              <w:pStyle w:val="iBAAGSituationBoxName"/>
            </w:pPr>
            <w:bookmarkStart w:id="18" w:name="Limited_Services_Counting_Method"/>
            <w:r w:rsidRPr="00072038">
              <w:t>Limited Services Counting Method</w:t>
            </w:r>
            <w:bookmarkEnd w:id="18"/>
          </w:p>
          <w:p w14:paraId="045C77E0" w14:textId="77777777" w:rsidR="00C90343" w:rsidRPr="00072038" w:rsidRDefault="00C90343" w:rsidP="00486DD7"/>
          <w:p w14:paraId="045C77E1" w14:textId="77777777" w:rsidR="00C90343" w:rsidRPr="00072038" w:rsidRDefault="00C90343" w:rsidP="00486DD7">
            <w:pPr>
              <w:pStyle w:val="iBAAGStandardTextBold"/>
            </w:pPr>
            <w:r w:rsidRPr="00072038">
              <w:t>What is limited services counting method?</w:t>
            </w:r>
          </w:p>
          <w:p w14:paraId="045C77E2" w14:textId="77777777" w:rsidR="00C90343" w:rsidRDefault="00C90343" w:rsidP="00486DD7">
            <w:pPr>
              <w:pStyle w:val="iBAAGStandardText"/>
            </w:pPr>
            <w:r w:rsidRPr="00072038">
              <w:t>This is when covered health services will begin counting towards your day/visit limits.</w:t>
            </w:r>
          </w:p>
          <w:p w14:paraId="045C77E3" w14:textId="77777777" w:rsidR="00C90343" w:rsidRPr="00072038" w:rsidRDefault="00C90343" w:rsidP="00486DD7">
            <w:pPr>
              <w:pStyle w:val="iBAAGStandardText"/>
            </w:pPr>
          </w:p>
        </w:tc>
        <w:tc>
          <w:tcPr>
            <w:tcW w:w="9990" w:type="dxa"/>
            <w:shd w:val="clear" w:color="auto" w:fill="F2DBDB"/>
          </w:tcPr>
          <w:p w14:paraId="045C77E4" w14:textId="77777777" w:rsidR="00C90343" w:rsidRPr="00072038" w:rsidRDefault="00C90343" w:rsidP="00486DD7">
            <w:pPr>
              <w:pStyle w:val="iBAAGStandardText"/>
            </w:pPr>
            <w:r w:rsidRPr="00072038">
              <w:t>Benefits which apply visit limitations will apply on the 1st claim.</w:t>
            </w:r>
          </w:p>
        </w:tc>
      </w:tr>
    </w:tbl>
    <w:p w14:paraId="045C77E6" w14:textId="77777777" w:rsidR="00C90343" w:rsidRPr="00072038" w:rsidRDefault="00C90343" w:rsidP="00C90343"/>
    <w:p w14:paraId="045C77E7" w14:textId="77777777" w:rsidR="00C90343" w:rsidRPr="00207C70" w:rsidRDefault="00C90343" w:rsidP="00C90343">
      <w:pPr>
        <w:rPr>
          <w:rStyle w:val="iBAAGTags"/>
        </w:rPr>
      </w:pPr>
      <w:r w:rsidRPr="00207C70">
        <w:rPr>
          <w:rStyle w:val="iBAAGTags"/>
        </w:rPr>
        <w:t>&lt;!--section=Out_of_Pocket--&gt;</w:t>
      </w:r>
    </w:p>
    <w:p w14:paraId="045C77E8" w14:textId="77777777" w:rsidR="00C90343" w:rsidRPr="00207C70" w:rsidRDefault="00C90343" w:rsidP="00C90343"/>
    <w:p w14:paraId="045C77E9" w14:textId="77777777"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7EA" w14:textId="77777777" w:rsidR="00C90343" w:rsidRDefault="00C90343" w:rsidP="00C90343"/>
    <w:p w14:paraId="045C77EB"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8" w:history="1">
        <w:r>
          <w:rPr>
            <w:rStyle w:val="Hyperlink"/>
            <w:i/>
            <w:iCs/>
            <w:szCs w:val="24"/>
          </w:rPr>
          <w:t>uhcprovider.com</w:t>
        </w:r>
      </w:hyperlink>
      <w:r>
        <w:rPr>
          <w:i/>
          <w:iCs/>
        </w:rPr>
        <w:t xml:space="preserve">   </w:t>
      </w:r>
    </w:p>
    <w:p w14:paraId="045C77EC"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045C77EE" w14:textId="77777777" w:rsidTr="00486DD7">
        <w:tc>
          <w:tcPr>
            <w:tcW w:w="13507" w:type="dxa"/>
            <w:gridSpan w:val="4"/>
            <w:shd w:val="clear" w:color="auto" w:fill="DAEEF3"/>
          </w:tcPr>
          <w:p w14:paraId="045C77ED" w14:textId="77777777" w:rsidR="00C90343" w:rsidRPr="00207C70" w:rsidRDefault="00C90343" w:rsidP="00486DD7">
            <w:pPr>
              <w:pStyle w:val="iBAAGMajorSectionHeader"/>
            </w:pPr>
            <w:bookmarkStart w:id="19" w:name="Out_of_Pocket"/>
            <w:r>
              <w:t>Out-of-Pocket</w:t>
            </w:r>
            <w:bookmarkEnd w:id="19"/>
          </w:p>
        </w:tc>
      </w:tr>
      <w:tr w:rsidR="00C90343" w:rsidRPr="0014444B" w14:paraId="045C77F5"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7EF"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45C77F0"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7F1"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7F2"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7F3"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7F4"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045C782E" w14:textId="77777777" w:rsidTr="00486DD7">
        <w:tblPrEx>
          <w:shd w:val="clear" w:color="auto" w:fill="auto"/>
        </w:tblPrEx>
        <w:tc>
          <w:tcPr>
            <w:tcW w:w="3517" w:type="dxa"/>
            <w:shd w:val="clear" w:color="auto" w:fill="FFFFFF" w:themeFill="background1"/>
          </w:tcPr>
          <w:p w14:paraId="045C77F6" w14:textId="77777777" w:rsidR="00C90343" w:rsidRPr="0014444B" w:rsidRDefault="00C90343">
            <w:pPr>
              <w:pStyle w:val="iBAAGSituationBoxName"/>
            </w:pPr>
            <w:bookmarkStart w:id="20" w:name="Out_of_Pocket_Limit"/>
            <w:r w:rsidRPr="0014444B">
              <w:t>Out-of-Pocket Limit</w:t>
            </w:r>
            <w:bookmarkEnd w:id="20"/>
            <w:r w:rsidRPr="0014444B">
              <w:t xml:space="preserve"> </w:t>
            </w:r>
          </w:p>
          <w:p w14:paraId="045C77F7" w14:textId="77777777" w:rsidR="00C90343" w:rsidRPr="0014444B" w:rsidRDefault="00C90343" w:rsidP="00486DD7"/>
          <w:p w14:paraId="045C77F8" w14:textId="77777777" w:rsidR="00C90343" w:rsidRPr="0014444B" w:rsidRDefault="00C90343" w:rsidP="00486DD7">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045C77F9" w14:textId="77777777" w:rsidR="00C90343" w:rsidRPr="0014444B" w:rsidRDefault="00C90343" w:rsidP="00486DD7"/>
          <w:p w14:paraId="045C77FA" w14:textId="77777777" w:rsidR="00C90343" w:rsidRPr="0014444B" w:rsidRDefault="00C90343" w:rsidP="00486DD7">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045C77FB" w14:textId="77777777" w:rsidR="00C90343" w:rsidRPr="0014444B" w:rsidRDefault="00C90343" w:rsidP="00486DD7"/>
          <w:p w14:paraId="045C77FC" w14:textId="77777777" w:rsidR="00C90343" w:rsidRPr="0014444B" w:rsidRDefault="00C90343" w:rsidP="00486DD7">
            <w:pPr>
              <w:pStyle w:val="iBAAGStandardTextBold"/>
            </w:pPr>
            <w:r w:rsidRPr="0014444B">
              <w:t xml:space="preserve">Want more information? </w:t>
            </w:r>
          </w:p>
          <w:p w14:paraId="045C77FD" w14:textId="77777777" w:rsidR="00C90343" w:rsidRPr="0014444B" w:rsidRDefault="00C90343" w:rsidP="00486DD7">
            <w:pPr>
              <w:rPr>
                <w:rStyle w:val="iBAAGStandardTextChar"/>
              </w:rPr>
            </w:pPr>
            <w:r w:rsidRPr="0014444B">
              <w:rPr>
                <w:rStyle w:val="iBAAGStandardTextChar"/>
              </w:rPr>
              <w:t>View the</w:t>
            </w:r>
            <w:r w:rsidRPr="0014444B">
              <w:t xml:space="preserve"> </w:t>
            </w:r>
            <w:hyperlink r:id="rId19" w:history="1">
              <w:r w:rsidRPr="0014444B">
                <w:rPr>
                  <w:rStyle w:val="Hyperlinks"/>
                </w:rPr>
                <w:t>glossary</w:t>
              </w:r>
            </w:hyperlink>
            <w:r w:rsidRPr="0014444B">
              <w:t xml:space="preserve"> </w:t>
            </w:r>
            <w:r w:rsidRPr="0014444B">
              <w:rPr>
                <w:rStyle w:val="iBAAGStandardTextChar"/>
              </w:rPr>
              <w:t>for definitions.</w:t>
            </w:r>
          </w:p>
          <w:p w14:paraId="045C77FE" w14:textId="77777777" w:rsidR="00C90343" w:rsidRPr="0014444B" w:rsidRDefault="00C90343" w:rsidP="00486DD7"/>
        </w:tc>
        <w:tc>
          <w:tcPr>
            <w:tcW w:w="3330" w:type="dxa"/>
            <w:shd w:val="clear" w:color="auto" w:fill="FFFFFF" w:themeFill="background1"/>
          </w:tcPr>
          <w:p w14:paraId="045C7800" w14:textId="62066EA4" w:rsidR="00C90343" w:rsidRPr="0014444B" w:rsidRDefault="00C90343" w:rsidP="00486DD7">
            <w:pPr>
              <w:pStyle w:val="iBAAGStandardText"/>
            </w:pPr>
            <w:r w:rsidRPr="0014444B">
              <w:rPr>
                <w:rStyle w:val="iBAAGStandardTextBoldChar"/>
              </w:rPr>
              <w:t>$</w:t>
            </w:r>
            <w:r w:rsidR="00EE7C75">
              <w:rPr>
                <w:rStyle w:val="iBAAGStandardTextBoldChar"/>
              </w:rPr>
              <w:t>4,000</w:t>
            </w:r>
            <w:r w:rsidRPr="0014444B">
              <w:t xml:space="preserve"> for each covered person.</w:t>
            </w:r>
          </w:p>
          <w:p w14:paraId="045C7802" w14:textId="77777777" w:rsidR="00C90343" w:rsidRPr="0014444B" w:rsidRDefault="00C90343" w:rsidP="00486DD7">
            <w:pPr>
              <w:pStyle w:val="iBAAGStandardText"/>
            </w:pPr>
          </w:p>
          <w:p w14:paraId="045C7803" w14:textId="412BBB6B" w:rsidR="00C90343" w:rsidRPr="0014444B" w:rsidRDefault="00C90343" w:rsidP="00486DD7">
            <w:pPr>
              <w:pStyle w:val="iBAAGStandardText"/>
            </w:pPr>
            <w:r w:rsidRPr="0014444B">
              <w:t xml:space="preserve">If you have family coverage, the out-of-pocket limit stated above does not apply. Your family out-of-pocket limit is </w:t>
            </w:r>
            <w:r w:rsidRPr="0014444B">
              <w:rPr>
                <w:rStyle w:val="iBAAGStandardTextBoldChar"/>
              </w:rPr>
              <w:t>$</w:t>
            </w:r>
            <w:r w:rsidR="00EE7C75">
              <w:rPr>
                <w:rStyle w:val="iBAAGStandardTextBoldChar"/>
              </w:rPr>
              <w:t>6,850</w:t>
            </w:r>
            <w:r w:rsidRPr="0014444B">
              <w:t>.</w:t>
            </w:r>
          </w:p>
          <w:p w14:paraId="045C7805" w14:textId="77777777" w:rsidR="00C90343" w:rsidRPr="0014444B" w:rsidRDefault="00C90343" w:rsidP="00486DD7"/>
          <w:p w14:paraId="045C780C" w14:textId="77777777" w:rsidR="00C90343" w:rsidRDefault="00C90343" w:rsidP="00486DD7"/>
          <w:p w14:paraId="045C780E" w14:textId="73F518E2" w:rsidR="00C90343" w:rsidRPr="0014444B" w:rsidRDefault="00C90343" w:rsidP="00486DD7">
            <w:r>
              <w:t xml:space="preserve">  </w:t>
            </w:r>
          </w:p>
        </w:tc>
        <w:tc>
          <w:tcPr>
            <w:tcW w:w="3330" w:type="dxa"/>
            <w:shd w:val="clear" w:color="auto" w:fill="FFFFFF" w:themeFill="background1"/>
          </w:tcPr>
          <w:p w14:paraId="045C7810" w14:textId="43195293" w:rsidR="00C90343" w:rsidRPr="0014444B" w:rsidRDefault="00C90343" w:rsidP="00486DD7">
            <w:pPr>
              <w:pStyle w:val="iBAAGStandardText"/>
            </w:pPr>
            <w:r w:rsidRPr="0014444B">
              <w:rPr>
                <w:rStyle w:val="iBAAGStandardTextBoldChar"/>
              </w:rPr>
              <w:t>$</w:t>
            </w:r>
            <w:r w:rsidR="00EE7C75">
              <w:rPr>
                <w:rStyle w:val="iBAAGStandardTextBoldChar"/>
              </w:rPr>
              <w:t>8,000</w:t>
            </w:r>
            <w:r w:rsidRPr="0014444B">
              <w:t xml:space="preserve"> for each covered person.</w:t>
            </w:r>
          </w:p>
          <w:p w14:paraId="045C7811" w14:textId="77777777" w:rsidR="00C90343" w:rsidRPr="0014444B" w:rsidRDefault="00C90343" w:rsidP="00486DD7">
            <w:pPr>
              <w:pStyle w:val="iBAAGStandardText"/>
            </w:pPr>
          </w:p>
          <w:p w14:paraId="045C7812" w14:textId="3540684F" w:rsidR="00C90343" w:rsidRPr="0014444B" w:rsidRDefault="00C90343" w:rsidP="00486DD7">
            <w:pPr>
              <w:pStyle w:val="iBAAGStandardText"/>
            </w:pPr>
            <w:r w:rsidRPr="0014444B">
              <w:t xml:space="preserve">If you have family coverage, the out-of-pocket limit stated above does not apply. Your family out-of-pocket limit is </w:t>
            </w:r>
            <w:r w:rsidRPr="0014444B">
              <w:rPr>
                <w:rStyle w:val="iBAAGStandardTextBoldChar"/>
              </w:rPr>
              <w:t>$</w:t>
            </w:r>
            <w:r w:rsidR="00EE7C75">
              <w:rPr>
                <w:rStyle w:val="iBAAGStandardTextBoldChar"/>
              </w:rPr>
              <w:t>16,000</w:t>
            </w:r>
            <w:r w:rsidRPr="0014444B">
              <w:t>.</w:t>
            </w:r>
          </w:p>
          <w:p w14:paraId="045C7813" w14:textId="77777777" w:rsidR="00C90343" w:rsidRPr="0014444B" w:rsidRDefault="00C90343" w:rsidP="00486DD7"/>
          <w:p w14:paraId="045C7816" w14:textId="77777777" w:rsidR="00C90343" w:rsidRPr="0014444B" w:rsidRDefault="00C90343" w:rsidP="00486DD7"/>
          <w:p w14:paraId="045C7819" w14:textId="77777777" w:rsidR="00C90343" w:rsidRDefault="00C90343" w:rsidP="00486DD7"/>
          <w:p w14:paraId="045C781B" w14:textId="19C23DDE" w:rsidR="00C90343" w:rsidRPr="0014444B" w:rsidRDefault="00C90343" w:rsidP="00486DD7">
            <w:r>
              <w:t xml:space="preserve">  </w:t>
            </w:r>
          </w:p>
          <w:p w14:paraId="045C781C" w14:textId="77777777" w:rsidR="00C90343" w:rsidRPr="0014444B" w:rsidRDefault="00C90343" w:rsidP="00486DD7"/>
        </w:tc>
        <w:tc>
          <w:tcPr>
            <w:tcW w:w="3330" w:type="dxa"/>
            <w:shd w:val="clear" w:color="auto" w:fill="FFFFFF" w:themeFill="background1"/>
          </w:tcPr>
          <w:p w14:paraId="045C781E" w14:textId="69FAFAFB" w:rsidR="00C90343" w:rsidRPr="0014444B" w:rsidRDefault="00C90343" w:rsidP="00486DD7">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045C781F" w14:textId="77777777" w:rsidR="00C90343" w:rsidRPr="0014444B" w:rsidRDefault="00C90343" w:rsidP="00486DD7"/>
          <w:p w14:paraId="045C7821" w14:textId="06A81085" w:rsidR="00C90343" w:rsidRPr="0014444B" w:rsidRDefault="00C90343" w:rsidP="00486DD7">
            <w:pPr>
              <w:pStyle w:val="iBAAGStandardText"/>
            </w:pPr>
            <w:r w:rsidRPr="0014444B">
              <w:t xml:space="preserve">A calendar year begins on January 1st and ends on December 31st. </w:t>
            </w:r>
          </w:p>
          <w:p w14:paraId="045C7822" w14:textId="77777777" w:rsidR="00C90343" w:rsidRPr="0014444B" w:rsidRDefault="00C90343" w:rsidP="00486DD7">
            <w:pPr>
              <w:pStyle w:val="iBAAGStandardText"/>
            </w:pPr>
          </w:p>
          <w:p w14:paraId="045C7823" w14:textId="788E807A" w:rsidR="00C90343" w:rsidRPr="0014444B" w:rsidRDefault="00C90343" w:rsidP="00486DD7">
            <w:pPr>
              <w:pStyle w:val="iBAAGStandardText"/>
            </w:pPr>
            <w:r w:rsidRPr="00CB6DE7">
              <w:t>If you join mid-year, your out-of-pocket limit will go from the time you start and end on December 31st of that year. Your new out-of-pocket limit begins January 1st of the new year.</w:t>
            </w:r>
          </w:p>
          <w:p w14:paraId="045C7824" w14:textId="77777777" w:rsidR="00C90343" w:rsidRPr="0014444B" w:rsidRDefault="00C90343" w:rsidP="00486DD7"/>
          <w:p w14:paraId="045C782C" w14:textId="77777777" w:rsidR="00C90343" w:rsidRPr="0014444B" w:rsidRDefault="00C90343" w:rsidP="00486DD7">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045C782D" w14:textId="77777777" w:rsidR="00C90343" w:rsidRPr="0014444B" w:rsidRDefault="00C90343" w:rsidP="00486DD7"/>
        </w:tc>
      </w:tr>
    </w:tbl>
    <w:p w14:paraId="045C782F" w14:textId="77777777" w:rsidR="00C90343" w:rsidRPr="0014444B" w:rsidRDefault="00C90343" w:rsidP="00C90343"/>
    <w:p w14:paraId="045C7830"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045C7832" w14:textId="77777777" w:rsidTr="00486DD7">
        <w:tc>
          <w:tcPr>
            <w:tcW w:w="13507" w:type="dxa"/>
            <w:gridSpan w:val="2"/>
            <w:shd w:val="clear" w:color="auto" w:fill="DAEEF3"/>
          </w:tcPr>
          <w:p w14:paraId="045C7831" w14:textId="77777777" w:rsidR="00C90343" w:rsidRPr="00B41EB2" w:rsidRDefault="00C90343" w:rsidP="00486DD7">
            <w:pPr>
              <w:pStyle w:val="iBAAGMajorSectionHeader"/>
            </w:pPr>
            <w:r>
              <w:t>CSR View</w:t>
            </w:r>
          </w:p>
        </w:tc>
      </w:tr>
      <w:tr w:rsidR="00C90343" w:rsidRPr="00842407" w14:paraId="045C7834"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833" w14:textId="77777777" w:rsidR="00C90343" w:rsidRPr="00842407" w:rsidRDefault="00C90343" w:rsidP="00486DD7">
            <w:pPr>
              <w:pStyle w:val="iBAAGTableHeader"/>
            </w:pPr>
            <w:r w:rsidRPr="00842407">
              <w:t>Plan Information</w:t>
            </w:r>
          </w:p>
        </w:tc>
      </w:tr>
      <w:tr w:rsidR="00C90343" w:rsidRPr="00842407" w14:paraId="045C7837" w14:textId="77777777" w:rsidTr="00486DD7">
        <w:tblPrEx>
          <w:shd w:val="clear" w:color="auto" w:fill="auto"/>
        </w:tblPrEx>
        <w:tc>
          <w:tcPr>
            <w:tcW w:w="3517" w:type="dxa"/>
            <w:shd w:val="clear" w:color="auto" w:fill="F2DBDB"/>
          </w:tcPr>
          <w:p w14:paraId="045C7835" w14:textId="77777777" w:rsidR="00C90343" w:rsidRPr="00842407" w:rsidRDefault="00C90343" w:rsidP="00486DD7"/>
        </w:tc>
        <w:tc>
          <w:tcPr>
            <w:tcW w:w="9990" w:type="dxa"/>
            <w:shd w:val="clear" w:color="auto" w:fill="F2DBDB"/>
          </w:tcPr>
          <w:p w14:paraId="045C7836" w14:textId="77777777" w:rsidR="00C90343" w:rsidRPr="00842407" w:rsidRDefault="00C90343" w:rsidP="00486DD7"/>
        </w:tc>
      </w:tr>
    </w:tbl>
    <w:p w14:paraId="045C7838" w14:textId="77777777" w:rsidR="00C90343" w:rsidRPr="00842407" w:rsidRDefault="00C90343" w:rsidP="00C90343"/>
    <w:p w14:paraId="045C7839" w14:textId="77777777" w:rsidR="00C90343" w:rsidRPr="003819BC" w:rsidRDefault="00C90343" w:rsidP="00C90343">
      <w:pPr>
        <w:rPr>
          <w:rStyle w:val="iBAAGTags"/>
        </w:rPr>
      </w:pPr>
      <w:r w:rsidRPr="003819BC">
        <w:rPr>
          <w:rStyle w:val="iBAAGTags"/>
        </w:rPr>
        <w:t>&lt;!--section=Coinsurance--&gt;</w:t>
      </w:r>
    </w:p>
    <w:p w14:paraId="045C783A" w14:textId="77777777" w:rsidR="00C90343" w:rsidRPr="003819BC" w:rsidRDefault="00C90343" w:rsidP="00C90343"/>
    <w:p w14:paraId="045C783B"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83C" w14:textId="77777777" w:rsidR="00C90343" w:rsidRDefault="00C90343" w:rsidP="00C90343"/>
    <w:p w14:paraId="045C783D"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0" w:history="1">
        <w:r>
          <w:rPr>
            <w:rStyle w:val="Hyperlink"/>
            <w:i/>
            <w:iCs/>
            <w:szCs w:val="24"/>
          </w:rPr>
          <w:t>uhcprovider.com</w:t>
        </w:r>
      </w:hyperlink>
      <w:r>
        <w:rPr>
          <w:i/>
          <w:iCs/>
        </w:rPr>
        <w:t xml:space="preserve">   </w:t>
      </w:r>
    </w:p>
    <w:p w14:paraId="045C783E"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045C7840" w14:textId="77777777" w:rsidTr="00486DD7">
        <w:tc>
          <w:tcPr>
            <w:tcW w:w="13507" w:type="dxa"/>
            <w:gridSpan w:val="4"/>
            <w:shd w:val="clear" w:color="auto" w:fill="DAEEF3"/>
          </w:tcPr>
          <w:p w14:paraId="045C783F" w14:textId="77777777" w:rsidR="00C90343" w:rsidRPr="003819BC" w:rsidRDefault="00C90343" w:rsidP="00486DD7">
            <w:pPr>
              <w:pStyle w:val="iBAAGMajorSectionHeader"/>
            </w:pPr>
            <w:bookmarkStart w:id="21" w:name="Coinsurance"/>
            <w:r>
              <w:t>Coinsurance</w:t>
            </w:r>
            <w:bookmarkEnd w:id="21"/>
          </w:p>
        </w:tc>
      </w:tr>
      <w:tr w:rsidR="00C90343" w:rsidRPr="00CC3DBD" w14:paraId="045C7847"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841"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45C7842"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843"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844"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845"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846"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045C785C" w14:textId="77777777" w:rsidTr="00486DD7">
        <w:tblPrEx>
          <w:shd w:val="clear" w:color="auto" w:fill="auto"/>
        </w:tblPrEx>
        <w:tc>
          <w:tcPr>
            <w:tcW w:w="3517" w:type="dxa"/>
            <w:shd w:val="clear" w:color="auto" w:fill="FFFFFF" w:themeFill="background1"/>
          </w:tcPr>
          <w:p w14:paraId="045C7848" w14:textId="77777777" w:rsidR="00C90343" w:rsidRDefault="00C90343">
            <w:pPr>
              <w:pStyle w:val="iBAAGSituationBoxName"/>
            </w:pPr>
            <w:bookmarkStart w:id="22" w:name="Allowed_Amount_Eligible_Expenses"/>
            <w:r>
              <w:t xml:space="preserve">Allowed Amount </w:t>
            </w:r>
            <w:bookmarkEnd w:id="22"/>
          </w:p>
          <w:p w14:paraId="045C7849" w14:textId="77777777" w:rsidR="00C90343" w:rsidRDefault="00C90343" w:rsidP="00486DD7"/>
          <w:p w14:paraId="045C784A" w14:textId="77777777" w:rsidR="00C90343" w:rsidRDefault="00C90343" w:rsidP="00486DD7">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045C784B" w14:textId="77777777" w:rsidR="00C90343" w:rsidRDefault="00C90343" w:rsidP="00486DD7"/>
          <w:p w14:paraId="045C784C" w14:textId="77777777" w:rsidR="00C90343" w:rsidRDefault="00C90343" w:rsidP="00486DD7">
            <w:pPr>
              <w:pStyle w:val="iBAAGStandardTextBold"/>
            </w:pPr>
            <w:r>
              <w:t xml:space="preserve">Want more information? </w:t>
            </w:r>
          </w:p>
          <w:p w14:paraId="045C784D" w14:textId="77777777" w:rsidR="00C90343" w:rsidRDefault="00C90343" w:rsidP="00486DD7">
            <w:r w:rsidRPr="00CC3DBD">
              <w:rPr>
                <w:rStyle w:val="iBAAGStandardTextChar"/>
              </w:rPr>
              <w:t xml:space="preserve">View the </w:t>
            </w:r>
            <w:hyperlink r:id="rId21" w:history="1">
              <w:r w:rsidRPr="00CC3DBD">
                <w:rPr>
                  <w:rStyle w:val="Hyperlinks"/>
                </w:rPr>
                <w:t>glossary</w:t>
              </w:r>
            </w:hyperlink>
            <w:r>
              <w:t xml:space="preserve"> </w:t>
            </w:r>
            <w:r w:rsidRPr="00CC3DBD">
              <w:rPr>
                <w:rStyle w:val="iBAAGStandardTextChar"/>
              </w:rPr>
              <w:t>for definitions.</w:t>
            </w:r>
          </w:p>
          <w:p w14:paraId="045C784E" w14:textId="77777777" w:rsidR="00C90343" w:rsidRPr="00CC3DBD" w:rsidRDefault="00C90343" w:rsidP="00486DD7"/>
        </w:tc>
        <w:tc>
          <w:tcPr>
            <w:tcW w:w="3330" w:type="dxa"/>
            <w:shd w:val="clear" w:color="auto" w:fill="FFFFFF" w:themeFill="background1"/>
          </w:tcPr>
          <w:p w14:paraId="045C784F" w14:textId="77777777" w:rsidR="00C90343" w:rsidRDefault="00C90343" w:rsidP="00486DD7">
            <w:pPr>
              <w:pStyle w:val="iBAAGStandardText"/>
            </w:pPr>
            <w:r>
              <w:t>You do not have to pay the difference between the allowed amount and the amount the network doctor or facility charges.</w:t>
            </w:r>
          </w:p>
          <w:p w14:paraId="045C7850" w14:textId="77777777" w:rsidR="00C90343" w:rsidRDefault="00C90343" w:rsidP="00486DD7">
            <w:pPr>
              <w:pStyle w:val="iBAAGStandardText"/>
            </w:pPr>
          </w:p>
          <w:p w14:paraId="045C7851" w14:textId="77777777" w:rsidR="00C90343" w:rsidRPr="00F22E70" w:rsidRDefault="00C90343" w:rsidP="00486DD7">
            <w:pPr>
              <w:pStyle w:val="iBAAGStandardText"/>
            </w:pPr>
            <w:r w:rsidRPr="00F22E70">
              <w:t>If the doctor does not participate in the network, you may have to pay the difference between the allowed amount and the amount the doctor charged even for emergency services.</w:t>
            </w:r>
          </w:p>
          <w:p w14:paraId="045C7852" w14:textId="77777777" w:rsidR="00C90343" w:rsidRDefault="00C90343" w:rsidP="00486DD7">
            <w:pPr>
              <w:pStyle w:val="iBAAGStandardText"/>
            </w:pPr>
          </w:p>
          <w:p w14:paraId="045C7853" w14:textId="77777777" w:rsidR="00C90343" w:rsidRDefault="00C90343" w:rsidP="00486DD7">
            <w:pPr>
              <w:pStyle w:val="iBAAGStandardTextBold"/>
            </w:pPr>
            <w:r>
              <w:t xml:space="preserve">How is the allowed amount determined? </w:t>
            </w:r>
          </w:p>
          <w:p w14:paraId="045C7854" w14:textId="77777777" w:rsidR="00C90343" w:rsidRDefault="00C90343" w:rsidP="00486DD7">
            <w:pPr>
              <w:pStyle w:val="iBAAGStandardText"/>
            </w:pPr>
            <w:r>
              <w:t>This is the contracted fee that we have with your doctor. If the doctor does not have a contract with us, the allowed amount is based on charges for the same or similar services within the geographic market.</w:t>
            </w:r>
          </w:p>
          <w:p w14:paraId="045C7855" w14:textId="77777777" w:rsidR="00C90343" w:rsidRPr="00CC3DBD" w:rsidRDefault="00C90343" w:rsidP="00486DD7">
            <w:pPr>
              <w:pStyle w:val="iBAAGStandardText"/>
            </w:pPr>
          </w:p>
        </w:tc>
        <w:tc>
          <w:tcPr>
            <w:tcW w:w="3330" w:type="dxa"/>
            <w:shd w:val="clear" w:color="auto" w:fill="FFFFFF" w:themeFill="background1"/>
          </w:tcPr>
          <w:p w14:paraId="045C7856" w14:textId="77777777" w:rsidR="00C90343" w:rsidRPr="00CC3DBD" w:rsidRDefault="00C90343" w:rsidP="00486DD7">
            <w:pPr>
              <w:pStyle w:val="iBAAGStandardText"/>
            </w:pPr>
            <w:r w:rsidRPr="00CC3DBD">
              <w:t>You have to pay the difference between the allowed amount and the amount the out-of-network doctor charges.</w:t>
            </w:r>
          </w:p>
          <w:p w14:paraId="045C7857" w14:textId="77777777" w:rsidR="00C90343" w:rsidRPr="00CC3DBD" w:rsidRDefault="00C90343" w:rsidP="00486DD7"/>
          <w:p w14:paraId="045C7858" w14:textId="77777777" w:rsidR="00C90343" w:rsidRPr="00CC3DBD" w:rsidRDefault="00C90343" w:rsidP="00486DD7">
            <w:pPr>
              <w:pStyle w:val="iBAAGStandardTextBold"/>
            </w:pPr>
            <w:r w:rsidRPr="00CC3DBD">
              <w:t>How is the allowed amount determined?</w:t>
            </w:r>
          </w:p>
          <w:p w14:paraId="045C7859" w14:textId="77777777" w:rsidR="00C90343" w:rsidRPr="00CC3DBD" w:rsidRDefault="00C90343" w:rsidP="00486DD7">
            <w:pPr>
              <w:pStyle w:val="iBAAGLevel1Bullets"/>
            </w:pPr>
            <w:r w:rsidRPr="00CC3DBD">
              <w:t xml:space="preserve">This is based on charges for the same or similar services within the geographic market. </w:t>
            </w:r>
          </w:p>
          <w:p w14:paraId="045C785A" w14:textId="77777777" w:rsidR="00C90343" w:rsidRPr="00CC3DBD" w:rsidRDefault="00C90343" w:rsidP="00486DD7">
            <w:pPr>
              <w:pStyle w:val="iBAAGLevel1Bullets"/>
              <w:numPr>
                <w:ilvl w:val="0"/>
                <w:numId w:val="0"/>
              </w:numPr>
              <w:ind w:left="450"/>
            </w:pPr>
          </w:p>
        </w:tc>
        <w:tc>
          <w:tcPr>
            <w:tcW w:w="3330" w:type="dxa"/>
            <w:shd w:val="clear" w:color="auto" w:fill="FFFFFF" w:themeFill="background1"/>
          </w:tcPr>
          <w:p w14:paraId="045C785B" w14:textId="77777777" w:rsidR="00C90343" w:rsidRPr="00CC3DBD" w:rsidRDefault="00C90343" w:rsidP="00486DD7">
            <w:pPr>
              <w:pStyle w:val="iBAAGStandardText"/>
            </w:pPr>
            <w:r w:rsidRPr="00CC3DBD">
              <w:t>None</w:t>
            </w:r>
          </w:p>
        </w:tc>
      </w:tr>
      <w:tr w:rsidR="00C90343" w:rsidRPr="00C07C8E" w14:paraId="045C785E"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85D" w14:textId="77777777" w:rsidR="00C90343" w:rsidRPr="00C07C8E" w:rsidRDefault="00C90343" w:rsidP="00486DD7">
            <w:pPr>
              <w:pStyle w:val="iBAAGTableHeader"/>
            </w:pPr>
            <w:r w:rsidRPr="00C07C8E">
              <w:t>About Your Benefits</w:t>
            </w:r>
          </w:p>
        </w:tc>
      </w:tr>
      <w:tr w:rsidR="00C90343" w:rsidRPr="00C07C8E" w14:paraId="045C786F" w14:textId="77777777" w:rsidTr="00486DD7">
        <w:tblPrEx>
          <w:shd w:val="clear" w:color="auto" w:fill="auto"/>
        </w:tblPrEx>
        <w:tc>
          <w:tcPr>
            <w:tcW w:w="3517" w:type="dxa"/>
            <w:shd w:val="clear" w:color="auto" w:fill="FFFFFF" w:themeFill="background1"/>
          </w:tcPr>
          <w:p w14:paraId="045C785F" w14:textId="77777777" w:rsidR="00C90343" w:rsidRPr="00C07C8E" w:rsidRDefault="00C90343">
            <w:pPr>
              <w:pStyle w:val="iBAAGSituationBoxName"/>
            </w:pPr>
            <w:bookmarkStart w:id="23" w:name="Coinsurance_box"/>
            <w:r w:rsidRPr="00C07C8E">
              <w:t>Co-insurance</w:t>
            </w:r>
            <w:bookmarkEnd w:id="23"/>
            <w:r w:rsidRPr="00C07C8E">
              <w:t xml:space="preserve"> </w:t>
            </w:r>
          </w:p>
          <w:p w14:paraId="045C7860" w14:textId="77777777" w:rsidR="00C90343" w:rsidRPr="00C07C8E" w:rsidRDefault="00C90343" w:rsidP="00486DD7"/>
          <w:p w14:paraId="045C7861" w14:textId="77777777" w:rsidR="00C90343" w:rsidRPr="00C07C8E" w:rsidRDefault="00C90343" w:rsidP="00486DD7">
            <w:pPr>
              <w:pStyle w:val="iBAAGStandardTextBold"/>
            </w:pPr>
            <w:r w:rsidRPr="00C07C8E">
              <w:t>What is a co-insurance?</w:t>
            </w:r>
          </w:p>
          <w:p w14:paraId="045C7862" w14:textId="77777777" w:rsidR="00C90343" w:rsidRPr="00C07C8E" w:rsidRDefault="00C90343" w:rsidP="00486DD7">
            <w:pPr>
              <w:pStyle w:val="iBAAGStandardText"/>
            </w:pPr>
            <w:r w:rsidRPr="00C07C8E">
              <w:t xml:space="preserve">This is your share of the cost for covered health services. </w:t>
            </w:r>
          </w:p>
          <w:p w14:paraId="045C7863" w14:textId="77777777" w:rsidR="00C90343" w:rsidRPr="00C07C8E" w:rsidRDefault="00C90343" w:rsidP="00486DD7"/>
          <w:p w14:paraId="045C7864" w14:textId="77777777" w:rsidR="00C90343" w:rsidRPr="00C07C8E" w:rsidRDefault="00C90343" w:rsidP="00486DD7">
            <w:pPr>
              <w:pStyle w:val="iBAAGStandardTextBold"/>
            </w:pPr>
            <w:r w:rsidRPr="00C07C8E">
              <w:t xml:space="preserve">Want more information? </w:t>
            </w:r>
          </w:p>
          <w:p w14:paraId="045C7865" w14:textId="77777777" w:rsidR="00C90343" w:rsidRPr="00C07C8E" w:rsidRDefault="00C90343" w:rsidP="00486DD7">
            <w:r w:rsidRPr="00C07C8E">
              <w:rPr>
                <w:rStyle w:val="iBAAGStandardTextChar"/>
              </w:rPr>
              <w:t>View the</w:t>
            </w:r>
            <w:r w:rsidRPr="00C07C8E">
              <w:t xml:space="preserve"> </w:t>
            </w:r>
            <w:hyperlink r:id="rId22" w:history="1">
              <w:r w:rsidRPr="00C07C8E">
                <w:rPr>
                  <w:rStyle w:val="Hyperlinks"/>
                </w:rPr>
                <w:t>glossary</w:t>
              </w:r>
            </w:hyperlink>
            <w:r w:rsidRPr="00C07C8E">
              <w:t xml:space="preserve"> </w:t>
            </w:r>
            <w:r w:rsidRPr="00C07C8E">
              <w:rPr>
                <w:rStyle w:val="iBAAGStandardTextChar"/>
              </w:rPr>
              <w:t>for definitions.</w:t>
            </w:r>
          </w:p>
          <w:p w14:paraId="045C7866" w14:textId="77777777" w:rsidR="00C90343" w:rsidRPr="00C07C8E" w:rsidRDefault="00C90343" w:rsidP="00486DD7"/>
        </w:tc>
        <w:tc>
          <w:tcPr>
            <w:tcW w:w="9990" w:type="dxa"/>
            <w:gridSpan w:val="3"/>
            <w:shd w:val="clear" w:color="auto" w:fill="FFFFFF" w:themeFill="background1"/>
          </w:tcPr>
          <w:p w14:paraId="045C7867" w14:textId="77777777" w:rsidR="00C90343" w:rsidRPr="00C07C8E" w:rsidRDefault="00C90343" w:rsidP="00486DD7">
            <w:pPr>
              <w:pStyle w:val="iBAAGStandardText"/>
            </w:pPr>
            <w:r w:rsidRPr="00C07C8E">
              <w:t>You will pay co-insurance plus any deductibles you owe.</w:t>
            </w:r>
          </w:p>
          <w:p w14:paraId="045C7868" w14:textId="77777777" w:rsidR="00C90343" w:rsidRPr="00C07C8E" w:rsidRDefault="00C90343" w:rsidP="00486DD7">
            <w:pPr>
              <w:pStyle w:val="iBAAGStandardText"/>
            </w:pPr>
          </w:p>
          <w:p w14:paraId="045C7869" w14:textId="77777777" w:rsidR="00C90343" w:rsidRPr="00C07C8E" w:rsidRDefault="00C90343" w:rsidP="00486DD7">
            <w:pPr>
              <w:pStyle w:val="iBAAGStandardText"/>
            </w:pPr>
            <w:r w:rsidRPr="00C07C8E">
              <w:t xml:space="preserve">Please refer to the specific common medical event to see if a co-insurance applies and how much you have to pay. </w:t>
            </w:r>
          </w:p>
          <w:p w14:paraId="045C786A" w14:textId="77777777" w:rsidR="00C90343" w:rsidRPr="00C07C8E" w:rsidRDefault="00C90343" w:rsidP="00486DD7"/>
          <w:p w14:paraId="045C786B" w14:textId="77777777" w:rsidR="00C90343" w:rsidRPr="00C07C8E" w:rsidRDefault="00C90343" w:rsidP="00486DD7">
            <w:pPr>
              <w:pStyle w:val="iBAAGStandardTextBold"/>
            </w:pPr>
            <w:r w:rsidRPr="00C07C8E">
              <w:t>Sample Member Costs</w:t>
            </w:r>
          </w:p>
          <w:p w14:paraId="045C786C" w14:textId="77777777" w:rsidR="00C90343" w:rsidRPr="00C07C8E" w:rsidRDefault="00C90343" w:rsidP="00486DD7">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045C786D" w14:textId="77777777" w:rsidR="00C90343" w:rsidRPr="00C07C8E" w:rsidRDefault="00C90343" w:rsidP="00486DD7"/>
          <w:p w14:paraId="045C786E" w14:textId="77777777" w:rsidR="00C90343" w:rsidRPr="00C07C8E" w:rsidRDefault="00C90343" w:rsidP="00486DD7">
            <w:r w:rsidRPr="00C07C8E">
              <w:rPr>
                <w:rStyle w:val="iBAAGStandardTextItalicsChar"/>
              </w:rPr>
              <w:t>*These values are used for illustration purposes only.</w:t>
            </w:r>
          </w:p>
        </w:tc>
      </w:tr>
      <w:tr w:rsidR="00C90343" w:rsidRPr="00253719" w14:paraId="045C7871"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870" w14:textId="77777777" w:rsidR="00C90343" w:rsidRPr="00253719" w:rsidRDefault="00C90343" w:rsidP="00486DD7">
            <w:pPr>
              <w:pStyle w:val="iBAAGTableHeader"/>
            </w:pPr>
            <w:r w:rsidRPr="00253719">
              <w:t>About Your Benefits</w:t>
            </w:r>
          </w:p>
        </w:tc>
      </w:tr>
      <w:tr w:rsidR="00C90343" w:rsidRPr="00253719" w14:paraId="045C787D" w14:textId="77777777" w:rsidTr="00486DD7">
        <w:tblPrEx>
          <w:shd w:val="clear" w:color="auto" w:fill="auto"/>
        </w:tblPrEx>
        <w:tc>
          <w:tcPr>
            <w:tcW w:w="3517" w:type="dxa"/>
            <w:shd w:val="clear" w:color="auto" w:fill="FFFFFF" w:themeFill="background1"/>
          </w:tcPr>
          <w:p w14:paraId="045C7872" w14:textId="77777777" w:rsidR="00C90343" w:rsidRPr="00253719" w:rsidRDefault="00C90343">
            <w:pPr>
              <w:pStyle w:val="iBAAGSituationBoxName"/>
            </w:pPr>
            <w:bookmarkStart w:id="24" w:name="Copayment"/>
            <w:r w:rsidRPr="00253719">
              <w:t>Co-payment</w:t>
            </w:r>
            <w:bookmarkEnd w:id="24"/>
            <w:r w:rsidRPr="00253719">
              <w:t xml:space="preserve"> (co-pay)</w:t>
            </w:r>
          </w:p>
          <w:p w14:paraId="045C7873" w14:textId="77777777" w:rsidR="00C90343" w:rsidRPr="00253719" w:rsidRDefault="00C90343" w:rsidP="00486DD7"/>
          <w:p w14:paraId="045C7874" w14:textId="77777777" w:rsidR="00C90343" w:rsidRPr="00253719" w:rsidRDefault="00C90343" w:rsidP="00486DD7">
            <w:pPr>
              <w:pStyle w:val="iBAAGStandardTextBold"/>
            </w:pPr>
            <w:r w:rsidRPr="00253719">
              <w:t>What is a co-payment?</w:t>
            </w:r>
          </w:p>
          <w:p w14:paraId="045C7875" w14:textId="77777777" w:rsidR="00C90343" w:rsidRPr="00253719" w:rsidRDefault="00C90343" w:rsidP="00486DD7">
            <w:pPr>
              <w:pStyle w:val="iBAAGStandardText"/>
            </w:pPr>
            <w:r w:rsidRPr="00253719">
              <w:t xml:space="preserve">This is a fixed amount you pay for a covered health service at the time of service. The amount may change based on the service. </w:t>
            </w:r>
          </w:p>
          <w:p w14:paraId="045C7876" w14:textId="77777777" w:rsidR="00C90343" w:rsidRPr="00253719" w:rsidRDefault="00C90343" w:rsidP="00486DD7"/>
          <w:p w14:paraId="045C7877" w14:textId="77777777" w:rsidR="00C90343" w:rsidRPr="00253719" w:rsidRDefault="00C90343" w:rsidP="00486DD7">
            <w:pPr>
              <w:pStyle w:val="iBAAGStandardTextBold"/>
            </w:pPr>
            <w:r w:rsidRPr="00253719">
              <w:t xml:space="preserve">Want more information? </w:t>
            </w:r>
          </w:p>
          <w:p w14:paraId="045C7878" w14:textId="77777777" w:rsidR="00C90343" w:rsidRDefault="00C90343" w:rsidP="00486DD7">
            <w:pPr>
              <w:rPr>
                <w:rStyle w:val="iBAAGStandardTextChar"/>
              </w:rPr>
            </w:pPr>
            <w:r w:rsidRPr="00253719">
              <w:rPr>
                <w:rStyle w:val="iBAAGStandardTextChar"/>
              </w:rPr>
              <w:t>View the</w:t>
            </w:r>
            <w:r w:rsidRPr="00253719">
              <w:t xml:space="preserve"> </w:t>
            </w:r>
            <w:hyperlink r:id="rId23" w:history="1">
              <w:r w:rsidRPr="00253719">
                <w:rPr>
                  <w:rStyle w:val="Hyperlinks"/>
                </w:rPr>
                <w:t>glossary</w:t>
              </w:r>
            </w:hyperlink>
            <w:r w:rsidRPr="00253719">
              <w:t xml:space="preserve"> </w:t>
            </w:r>
            <w:r w:rsidRPr="00253719">
              <w:rPr>
                <w:rStyle w:val="iBAAGStandardTextChar"/>
              </w:rPr>
              <w:t>for definitions.</w:t>
            </w:r>
          </w:p>
          <w:p w14:paraId="045C7879" w14:textId="77777777" w:rsidR="00C90343" w:rsidRPr="00253719" w:rsidRDefault="00C90343" w:rsidP="00486DD7"/>
        </w:tc>
        <w:tc>
          <w:tcPr>
            <w:tcW w:w="9990" w:type="dxa"/>
            <w:gridSpan w:val="3"/>
            <w:shd w:val="clear" w:color="auto" w:fill="FFFFFF" w:themeFill="background1"/>
          </w:tcPr>
          <w:p w14:paraId="045C787A" w14:textId="77777777" w:rsidR="00C90343" w:rsidRPr="00253719" w:rsidRDefault="00C90343" w:rsidP="00486DD7">
            <w:pPr>
              <w:pStyle w:val="iBAAGStandardText"/>
            </w:pPr>
            <w:r w:rsidRPr="00253719">
              <w:t xml:space="preserve">You will pay a co-payment or the allowed amount, whichever is less. </w:t>
            </w:r>
          </w:p>
          <w:p w14:paraId="045C787B" w14:textId="77777777" w:rsidR="00C90343" w:rsidRPr="00253719" w:rsidRDefault="00C90343" w:rsidP="00486DD7">
            <w:pPr>
              <w:pStyle w:val="iBAAGStandardText"/>
            </w:pPr>
          </w:p>
          <w:p w14:paraId="045C787C" w14:textId="77777777" w:rsidR="00C90343" w:rsidRPr="00253719" w:rsidRDefault="00C90343" w:rsidP="00486DD7">
            <w:pPr>
              <w:pStyle w:val="iBAAGStandardText"/>
            </w:pPr>
            <w:r w:rsidRPr="00253719">
              <w:t>Please refer to the specific common medical event to see if a co-payment applies and how much you have to pay.</w:t>
            </w:r>
          </w:p>
        </w:tc>
      </w:tr>
    </w:tbl>
    <w:p w14:paraId="045C787E" w14:textId="77777777" w:rsidR="00C90343" w:rsidRPr="00253719" w:rsidRDefault="00C90343" w:rsidP="00C90343"/>
    <w:p w14:paraId="045C787F"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045C7881" w14:textId="77777777" w:rsidTr="00486DD7">
        <w:tc>
          <w:tcPr>
            <w:tcW w:w="13507" w:type="dxa"/>
            <w:gridSpan w:val="2"/>
            <w:shd w:val="clear" w:color="auto" w:fill="DAEEF3"/>
          </w:tcPr>
          <w:p w14:paraId="045C7880" w14:textId="77777777" w:rsidR="00C90343" w:rsidRPr="00B41EB2" w:rsidRDefault="00C90343" w:rsidP="00486DD7">
            <w:pPr>
              <w:pStyle w:val="iBAAGMajorSectionHeader"/>
            </w:pPr>
            <w:r>
              <w:t>CSR View</w:t>
            </w:r>
          </w:p>
        </w:tc>
      </w:tr>
      <w:tr w:rsidR="00C90343" w:rsidRPr="00134B35" w14:paraId="045C7883"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882" w14:textId="77777777" w:rsidR="00C90343" w:rsidRPr="00134B35" w:rsidRDefault="00C90343" w:rsidP="00486DD7">
            <w:pPr>
              <w:pStyle w:val="iBAAGTableHeader"/>
            </w:pPr>
            <w:r w:rsidRPr="00134B35">
              <w:t>Plan Information</w:t>
            </w:r>
          </w:p>
        </w:tc>
      </w:tr>
      <w:tr w:rsidR="00C90343" w:rsidRPr="00134B35" w14:paraId="045C78B7" w14:textId="77777777" w:rsidTr="00486DD7">
        <w:tblPrEx>
          <w:shd w:val="clear" w:color="auto" w:fill="auto"/>
        </w:tblPrEx>
        <w:tc>
          <w:tcPr>
            <w:tcW w:w="3517" w:type="dxa"/>
            <w:shd w:val="clear" w:color="auto" w:fill="F2DBDB"/>
          </w:tcPr>
          <w:p w14:paraId="045C7884" w14:textId="77777777" w:rsidR="00C90343" w:rsidRDefault="00C90343">
            <w:pPr>
              <w:pStyle w:val="iBAAGSituationBoxName"/>
            </w:pPr>
            <w:bookmarkStart w:id="25" w:name="Out_of_Network_Reimbursement_Programs"/>
            <w:r>
              <w:t>Out-of-Network Reimbursement Programs</w:t>
            </w:r>
            <w:bookmarkEnd w:id="25"/>
          </w:p>
          <w:p w14:paraId="045C7885" w14:textId="77777777" w:rsidR="00C90343" w:rsidRDefault="00C90343" w:rsidP="00486DD7"/>
          <w:p w14:paraId="045C7886" w14:textId="77777777" w:rsidR="00C90343" w:rsidRDefault="00C90343" w:rsidP="00486DD7">
            <w:pPr>
              <w:pStyle w:val="InstructionalText"/>
            </w:pPr>
          </w:p>
        </w:tc>
        <w:tc>
          <w:tcPr>
            <w:tcW w:w="9990" w:type="dxa"/>
            <w:shd w:val="clear" w:color="auto" w:fill="F2DBDB"/>
          </w:tcPr>
          <w:p w14:paraId="045C7887" w14:textId="77777777" w:rsidR="00C90343" w:rsidRDefault="00C90343" w:rsidP="00486DD7">
            <w:pPr>
              <w:pStyle w:val="iBAAGStandardTextBold"/>
            </w:pPr>
            <w:r>
              <w:t>What type of Reimbursement Policy does the plan have?</w:t>
            </w:r>
          </w:p>
          <w:p w14:paraId="045C788D" w14:textId="6E401F8F" w:rsidR="00C90343" w:rsidRDefault="00C90343" w:rsidP="00486DD7">
            <w:pPr>
              <w:pStyle w:val="InstructionalText"/>
            </w:pPr>
            <w:r>
              <w:t xml:space="preserve"> </w:t>
            </w:r>
          </w:p>
          <w:p w14:paraId="045C788E" w14:textId="77777777" w:rsidR="00C90343" w:rsidRDefault="00C90343" w:rsidP="00486DD7">
            <w:pPr>
              <w:pStyle w:val="iBAAGStandardTextBold"/>
            </w:pPr>
            <w:r>
              <w:t>Maximum Non-Network Reimbursement Program (MNRP)</w:t>
            </w:r>
          </w:p>
          <w:p w14:paraId="045C788F" w14:textId="00BC7466" w:rsidR="00C90343" w:rsidRDefault="00C90343" w:rsidP="00486DD7">
            <w:pPr>
              <w:pStyle w:val="iBAAGLevel1Bullets"/>
            </w:pPr>
            <w:r>
              <w:rPr>
                <w:rStyle w:val="InstructionalTextChar"/>
              </w:rPr>
              <w:t xml:space="preserve"> </w:t>
            </w:r>
            <w:r w:rsidR="00990352">
              <w:rPr>
                <w:rStyle w:val="iBAAGStandardTextBoldChar"/>
              </w:rPr>
              <w:t>300</w:t>
            </w:r>
            <w:r>
              <w:rPr>
                <w:rStyle w:val="iBAAGStandardTextBoldChar"/>
              </w:rPr>
              <w:t>%</w:t>
            </w:r>
            <w:r>
              <w:t xml:space="preserve"> of the published rates allowed by the Centers for Medicare and Medicaid Services (CMS) for the same or similar service within the geographic market with the exception of: </w:t>
            </w:r>
          </w:p>
          <w:p w14:paraId="045C7890" w14:textId="5DE16C7B" w:rsidR="00C90343" w:rsidRDefault="00C90343" w:rsidP="00486DD7">
            <w:pPr>
              <w:pStyle w:val="iBAAGLevel2Bullets"/>
            </w:pPr>
            <w:r>
              <w:rPr>
                <w:rStyle w:val="iBAAGStandardTextBoldChar"/>
              </w:rPr>
              <w:t>50%</w:t>
            </w:r>
            <w:r>
              <w:t xml:space="preserve"> for the same or similar laboratory service </w:t>
            </w:r>
          </w:p>
          <w:p w14:paraId="045C7891" w14:textId="558DE4CF" w:rsidR="00C90343" w:rsidRDefault="00C90343" w:rsidP="00486DD7">
            <w:pPr>
              <w:pStyle w:val="iBAAGLevel2Bullets"/>
            </w:pPr>
            <w:r>
              <w:rPr>
                <w:rStyle w:val="iBAAGStandardTextBoldChar"/>
              </w:rPr>
              <w:t>45%</w:t>
            </w:r>
            <w:r>
              <w:t xml:space="preserve"> for the same or similar durable medical equipment.</w:t>
            </w:r>
          </w:p>
          <w:p w14:paraId="045C7892" w14:textId="47CC4053" w:rsidR="00C90343" w:rsidRDefault="00C90343" w:rsidP="00486DD7">
            <w:pPr>
              <w:pStyle w:val="iBAAGLevel1Bullets"/>
            </w:pPr>
            <w:r>
              <w:t xml:space="preserve">The allowed amount will default to </w:t>
            </w:r>
            <w:r w:rsidR="00EE7C75" w:rsidRPr="00EE7C75">
              <w:rPr>
                <w:rStyle w:val="InstructionalTextChar"/>
                <w:color w:val="000000"/>
              </w:rPr>
              <w:t>20%</w:t>
            </w:r>
            <w:r>
              <w:t xml:space="preserve"> of the provider's billed charges:</w:t>
            </w:r>
          </w:p>
          <w:p w14:paraId="045C7893" w14:textId="77777777" w:rsidR="00C90343" w:rsidRDefault="00C90343" w:rsidP="00486DD7">
            <w:pPr>
              <w:pStyle w:val="iBAAGLevel2Bullets"/>
            </w:pPr>
            <w:r>
              <w:t xml:space="preserve">when a published rate is not available from CMS; and </w:t>
            </w:r>
          </w:p>
          <w:p w14:paraId="045C7894" w14:textId="77777777" w:rsidR="00C90343" w:rsidRDefault="00C90343" w:rsidP="00486DD7">
            <w:pPr>
              <w:pStyle w:val="iBAAGLevel2Bullets"/>
            </w:pPr>
            <w:r>
              <w:t>gap methodology does not apply</w:t>
            </w:r>
          </w:p>
          <w:p w14:paraId="045C7895" w14:textId="01CC9948" w:rsidR="00C90343" w:rsidRPr="00A17326" w:rsidRDefault="00C90343" w:rsidP="00486DD7">
            <w:pPr>
              <w:pStyle w:val="InstructionalText"/>
            </w:pPr>
          </w:p>
          <w:p w14:paraId="045C7896" w14:textId="0BEBCD01" w:rsidR="00C90343" w:rsidRDefault="00EE7C75" w:rsidP="00486DD7">
            <w:pPr>
              <w:pStyle w:val="iBAAGLevel1Bullets"/>
            </w:pPr>
            <w:r w:rsidRPr="00EE7C75">
              <w:rPr>
                <w:rStyle w:val="InstructionalTextChar"/>
                <w:b w:val="0"/>
                <w:color w:val="000000"/>
              </w:rPr>
              <w:t>For Mental Health</w:t>
            </w:r>
            <w:r w:rsidR="00C90343">
              <w:t xml:space="preserve">, Substance-Related and Addictive Disorder Services the allowed amount will be reduced by: </w:t>
            </w:r>
          </w:p>
          <w:p w14:paraId="045C7897" w14:textId="77777777" w:rsidR="00C90343" w:rsidRDefault="00C90343" w:rsidP="00486DD7">
            <w:pPr>
              <w:pStyle w:val="iBAAGLevel2Bullets"/>
            </w:pPr>
            <w:r>
              <w:rPr>
                <w:rStyle w:val="iBAAGStandardTextBoldChar"/>
              </w:rPr>
              <w:t>25%</w:t>
            </w:r>
            <w:r>
              <w:t xml:space="preserve"> for Covered Health Services provided by a psychologist </w:t>
            </w:r>
          </w:p>
          <w:p w14:paraId="045C7898" w14:textId="3E3440A3" w:rsidR="00C90343" w:rsidRDefault="00C90343" w:rsidP="00486DD7">
            <w:pPr>
              <w:pStyle w:val="iBAAGLevel2Bullets"/>
            </w:pPr>
            <w:r>
              <w:rPr>
                <w:rStyle w:val="iBAAGStandardTextBoldChar"/>
              </w:rPr>
              <w:t>35%</w:t>
            </w:r>
            <w:r>
              <w:t xml:space="preserve"> for Covered Health Services provided by a masters level </w:t>
            </w:r>
            <w:r w:rsidR="00EE7C75" w:rsidRPr="00EE7C75">
              <w:rPr>
                <w:color w:val="000000"/>
              </w:rPr>
              <w:t>counselor.</w:t>
            </w:r>
          </w:p>
          <w:p w14:paraId="045C7899" w14:textId="77777777" w:rsidR="00C90343" w:rsidRDefault="00C90343" w:rsidP="00486DD7">
            <w:pPr>
              <w:pStyle w:val="iBAAGStandardText"/>
            </w:pPr>
          </w:p>
          <w:p w14:paraId="045C78A2" w14:textId="77777777" w:rsidR="00C90343" w:rsidRDefault="00C90343" w:rsidP="00486DD7">
            <w:pPr>
              <w:pStyle w:val="iBAAGStandardText"/>
            </w:pPr>
          </w:p>
          <w:p w14:paraId="045C78A7" w14:textId="77777777" w:rsidR="00C90343" w:rsidRDefault="00C90343" w:rsidP="00486DD7">
            <w:pPr>
              <w:pStyle w:val="iBAAGStandardTextBold"/>
            </w:pPr>
            <w:r>
              <w:t>Does Shared Savings Program apply?</w:t>
            </w:r>
          </w:p>
          <w:p w14:paraId="045C78AF" w14:textId="77777777" w:rsidR="00C90343" w:rsidRDefault="00C90343" w:rsidP="00486DD7">
            <w:pPr>
              <w:pStyle w:val="iBAAGStandardText"/>
            </w:pPr>
            <w:r>
              <w:t>Yes, fee negotiations and discount</w:t>
            </w:r>
          </w:p>
          <w:p w14:paraId="045C78B0" w14:textId="77777777" w:rsidR="00C90343" w:rsidRDefault="00C90343" w:rsidP="00486DD7">
            <w:pPr>
              <w:pStyle w:val="iBAAGStandardText"/>
            </w:pPr>
          </w:p>
          <w:p w14:paraId="045C78B1" w14:textId="77777777" w:rsidR="00C90343" w:rsidRDefault="00C90343" w:rsidP="00486DD7">
            <w:pPr>
              <w:pStyle w:val="iBAAGStandardTextBold"/>
            </w:pPr>
            <w:r>
              <w:t>Does Facility Reasonable &amp; Customary apply?</w:t>
            </w:r>
          </w:p>
          <w:p w14:paraId="045C78B5" w14:textId="72CC6779" w:rsidR="00C90343" w:rsidRDefault="0094203A" w:rsidP="00486DD7">
            <w:r w:rsidDel="00EE7C75">
              <w:rPr>
                <w:rStyle w:val="InstructionalTextSuperscriptChar"/>
              </w:rPr>
              <w:t xml:space="preserve"> </w:t>
            </w:r>
            <w:r w:rsidR="00EE7C75" w:rsidRPr="00EE7C75">
              <w:rPr>
                <w:rStyle w:val="InstructionalTextChar"/>
                <w:b w:val="0"/>
                <w:color w:val="000000"/>
              </w:rPr>
              <w:t>No. Facility SSP discounts &amp; Fee negotiations only</w:t>
            </w:r>
            <w:r w:rsidR="00C90343">
              <w:t xml:space="preserve"> </w:t>
            </w:r>
          </w:p>
          <w:p w14:paraId="045C78B6" w14:textId="5B13CDE8" w:rsidR="00C90343" w:rsidRDefault="00C90343" w:rsidP="00486DD7">
            <w:pPr>
              <w:pStyle w:val="iBAAGStandardText"/>
            </w:pPr>
          </w:p>
        </w:tc>
      </w:tr>
    </w:tbl>
    <w:p w14:paraId="045C78B8" w14:textId="77777777" w:rsidR="00C90343" w:rsidRPr="00134B35" w:rsidRDefault="00C90343" w:rsidP="00C90343"/>
    <w:p w14:paraId="045C78B9" w14:textId="77777777" w:rsidR="00C90343" w:rsidRPr="00D8773B" w:rsidRDefault="00C90343" w:rsidP="00C90343">
      <w:pPr>
        <w:rPr>
          <w:rStyle w:val="iBAAGTags"/>
        </w:rPr>
      </w:pPr>
      <w:r w:rsidRPr="00D8773B">
        <w:rPr>
          <w:rStyle w:val="iBAAGTags"/>
        </w:rPr>
        <w:t>&lt;!--section=Flexible_Spending_Account--&gt;</w:t>
      </w:r>
    </w:p>
    <w:p w14:paraId="045C78BA" w14:textId="77777777" w:rsidR="00C90343" w:rsidRPr="00D8773B" w:rsidRDefault="00C90343" w:rsidP="00C90343"/>
    <w:p w14:paraId="045C78BB"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8BC" w14:textId="77777777" w:rsidR="00C90343" w:rsidRPr="00F737B6" w:rsidRDefault="00C90343" w:rsidP="00C90343">
      <w:pPr>
        <w:pStyle w:val="iBAAGStandardTextItalics"/>
      </w:pPr>
    </w:p>
    <w:p w14:paraId="045C78BD"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4" w:history="1">
        <w:r>
          <w:rPr>
            <w:rStyle w:val="Hyperlink"/>
            <w:i/>
            <w:iCs/>
            <w:szCs w:val="24"/>
          </w:rPr>
          <w:t>uhcprovider.com</w:t>
        </w:r>
      </w:hyperlink>
      <w:r>
        <w:rPr>
          <w:i/>
          <w:iCs/>
        </w:rPr>
        <w:t xml:space="preserve">   </w:t>
      </w:r>
    </w:p>
    <w:p w14:paraId="045C78BE"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045C78C0" w14:textId="77777777" w:rsidTr="00486DD7">
        <w:tc>
          <w:tcPr>
            <w:tcW w:w="13507" w:type="dxa"/>
            <w:gridSpan w:val="2"/>
            <w:shd w:val="clear" w:color="auto" w:fill="DAEEF3"/>
          </w:tcPr>
          <w:p w14:paraId="045C78BF" w14:textId="77777777" w:rsidR="00C90343" w:rsidRPr="00D8773B" w:rsidRDefault="00C90343" w:rsidP="00486DD7">
            <w:pPr>
              <w:pStyle w:val="iBAAGMajorSectionHeader"/>
            </w:pPr>
            <w:bookmarkStart w:id="26" w:name="Flexible_Spending_Account"/>
            <w:r>
              <w:t>Flexible Spending Account</w:t>
            </w:r>
            <w:bookmarkEnd w:id="26"/>
          </w:p>
        </w:tc>
      </w:tr>
      <w:tr w:rsidR="00C90343" w:rsidRPr="00C926BD" w14:paraId="045C78C2" w14:textId="77777777" w:rsidTr="00486DD7">
        <w:tblPrEx>
          <w:shd w:val="clear" w:color="auto" w:fill="auto"/>
        </w:tblPrEx>
        <w:tc>
          <w:tcPr>
            <w:tcW w:w="13507" w:type="dxa"/>
            <w:gridSpan w:val="2"/>
            <w:tcBorders>
              <w:bottom w:val="single" w:sz="4" w:space="0" w:color="000000" w:themeColor="text1"/>
            </w:tcBorders>
            <w:shd w:val="clear" w:color="auto" w:fill="31849B"/>
          </w:tcPr>
          <w:p w14:paraId="045C78C1" w14:textId="77777777" w:rsidR="00C90343" w:rsidRPr="00C926BD" w:rsidRDefault="00C90343" w:rsidP="00486DD7">
            <w:pPr>
              <w:pStyle w:val="iBAAGTableHeader"/>
            </w:pPr>
            <w:r w:rsidRPr="00C926BD">
              <w:t>About Your Benefits</w:t>
            </w:r>
          </w:p>
        </w:tc>
      </w:tr>
      <w:tr w:rsidR="00C90343" w:rsidRPr="00C926BD" w14:paraId="045C78FF" w14:textId="77777777" w:rsidTr="00486DD7">
        <w:tblPrEx>
          <w:shd w:val="clear" w:color="auto" w:fill="auto"/>
        </w:tblPrEx>
        <w:tc>
          <w:tcPr>
            <w:tcW w:w="3517" w:type="dxa"/>
            <w:shd w:val="clear" w:color="auto" w:fill="FFFFFF" w:themeFill="background1"/>
          </w:tcPr>
          <w:p w14:paraId="045C78C3" w14:textId="77777777" w:rsidR="00C90343" w:rsidRDefault="00C90343">
            <w:pPr>
              <w:pStyle w:val="iBAAGSituationBoxName"/>
            </w:pPr>
            <w:bookmarkStart w:id="27" w:name="Flexible_Spending_Account_FSA"/>
            <w:r>
              <w:t>Flexible Spending Account (FSA)</w:t>
            </w:r>
            <w:bookmarkEnd w:id="27"/>
          </w:p>
          <w:p w14:paraId="045C78C4" w14:textId="77777777" w:rsidR="00C90343" w:rsidRDefault="00C90343" w:rsidP="00486DD7"/>
          <w:p w14:paraId="045C78C5" w14:textId="77777777" w:rsidR="00C90343" w:rsidRDefault="00C90343" w:rsidP="00486DD7">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045C78C6" w14:textId="77777777" w:rsidR="00C90343" w:rsidRDefault="00C90343" w:rsidP="00486DD7"/>
          <w:p w14:paraId="045C78C7" w14:textId="77777777" w:rsidR="00C90343" w:rsidRDefault="00C90343" w:rsidP="00486DD7">
            <w:pPr>
              <w:pStyle w:val="iBAAGStandardTextBold"/>
            </w:pPr>
            <w:r>
              <w:t xml:space="preserve">Want more information? </w:t>
            </w:r>
          </w:p>
          <w:p w14:paraId="045C78C8" w14:textId="77777777" w:rsidR="00C90343" w:rsidRPr="00C926BD" w:rsidRDefault="00C90343" w:rsidP="00486DD7">
            <w:r w:rsidRPr="00C926BD">
              <w:rPr>
                <w:rStyle w:val="iBAAGStandardTextChar"/>
              </w:rPr>
              <w:t>View the</w:t>
            </w:r>
            <w:r>
              <w:t xml:space="preserve"> </w:t>
            </w:r>
            <w:hyperlink r:id="rId25"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045C78FE" w14:textId="35B6D895" w:rsidR="00C90343" w:rsidRPr="00C926BD" w:rsidRDefault="00EE7C75" w:rsidP="00486DD7">
            <w:r w:rsidRPr="00EE7C75">
              <w:rPr>
                <w:rFonts w:eastAsia="Times New Roman" w:cs="Arial"/>
                <w:color w:val="000000"/>
              </w:rPr>
              <w:t>No coverage is available with UnitedHealthcare.</w:t>
            </w:r>
          </w:p>
        </w:tc>
      </w:tr>
      <w:tr w:rsidR="00C90343" w:rsidRPr="009B6712" w14:paraId="045C7901" w14:textId="77777777" w:rsidTr="00486DD7">
        <w:tblPrEx>
          <w:shd w:val="clear" w:color="auto" w:fill="auto"/>
        </w:tblPrEx>
        <w:tc>
          <w:tcPr>
            <w:tcW w:w="13507" w:type="dxa"/>
            <w:gridSpan w:val="2"/>
            <w:tcBorders>
              <w:bottom w:val="single" w:sz="4" w:space="0" w:color="000000" w:themeColor="text1"/>
            </w:tcBorders>
            <w:shd w:val="clear" w:color="auto" w:fill="31849B"/>
          </w:tcPr>
          <w:p w14:paraId="045C7900" w14:textId="77777777" w:rsidR="00C90343" w:rsidRPr="009B6712" w:rsidRDefault="00C90343" w:rsidP="00486DD7">
            <w:pPr>
              <w:pStyle w:val="iBAAGTableHeader"/>
            </w:pPr>
            <w:r w:rsidRPr="009B6712">
              <w:t>About Your Benefits</w:t>
            </w:r>
          </w:p>
        </w:tc>
      </w:tr>
      <w:tr w:rsidR="00C90343" w:rsidRPr="009B6712" w14:paraId="045C790C" w14:textId="77777777" w:rsidTr="00486DD7">
        <w:tblPrEx>
          <w:shd w:val="clear" w:color="auto" w:fill="auto"/>
        </w:tblPrEx>
        <w:tc>
          <w:tcPr>
            <w:tcW w:w="3517" w:type="dxa"/>
            <w:shd w:val="clear" w:color="auto" w:fill="FFFFFF" w:themeFill="background1"/>
          </w:tcPr>
          <w:p w14:paraId="045C7902" w14:textId="77777777" w:rsidR="00C90343" w:rsidRDefault="00C90343">
            <w:pPr>
              <w:pStyle w:val="iBAAGSituationBoxName"/>
            </w:pPr>
            <w:bookmarkStart w:id="28" w:name="Healthcare_Spending_Card"/>
            <w:r>
              <w:t>Health Care Spending Card</w:t>
            </w:r>
            <w:bookmarkEnd w:id="28"/>
          </w:p>
          <w:p w14:paraId="045C7903" w14:textId="77777777" w:rsidR="00C90343" w:rsidRPr="009B6712" w:rsidRDefault="00C90343">
            <w:pPr>
              <w:pStyle w:val="iBAAGSituationBoxName"/>
            </w:pPr>
          </w:p>
        </w:tc>
        <w:tc>
          <w:tcPr>
            <w:tcW w:w="9990" w:type="dxa"/>
            <w:shd w:val="clear" w:color="auto" w:fill="FFFFFF" w:themeFill="background1"/>
          </w:tcPr>
          <w:p w14:paraId="045C790A" w14:textId="77777777" w:rsidR="00C90343" w:rsidRDefault="00C90343" w:rsidP="00486DD7">
            <w:pPr>
              <w:pStyle w:val="iBAAGStandardText"/>
            </w:pPr>
            <w:r>
              <w:t>Not Applicable</w:t>
            </w:r>
          </w:p>
          <w:p w14:paraId="045C790B" w14:textId="77777777" w:rsidR="00C90343" w:rsidRPr="009B6712" w:rsidRDefault="00C90343" w:rsidP="00486DD7">
            <w:pPr>
              <w:pStyle w:val="iBAAGStandardText"/>
            </w:pPr>
          </w:p>
        </w:tc>
      </w:tr>
    </w:tbl>
    <w:p w14:paraId="045C790D" w14:textId="77777777" w:rsidR="00C90343" w:rsidRPr="009B6712" w:rsidRDefault="00C90343" w:rsidP="00C90343"/>
    <w:p w14:paraId="045C790E"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045C7910" w14:textId="77777777" w:rsidTr="00486DD7">
        <w:tc>
          <w:tcPr>
            <w:tcW w:w="13507" w:type="dxa"/>
            <w:gridSpan w:val="2"/>
            <w:shd w:val="clear" w:color="auto" w:fill="DAEEF3"/>
          </w:tcPr>
          <w:p w14:paraId="045C790F" w14:textId="77777777" w:rsidR="00C90343" w:rsidRPr="00B41EB2" w:rsidRDefault="00C90343" w:rsidP="00486DD7">
            <w:pPr>
              <w:pStyle w:val="iBAAGMajorSectionHeader"/>
            </w:pPr>
            <w:r>
              <w:t>CSR View</w:t>
            </w:r>
          </w:p>
        </w:tc>
      </w:tr>
      <w:tr w:rsidR="00C90343" w:rsidRPr="00BF429C" w14:paraId="045C7912"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7911" w14:textId="77777777" w:rsidR="00C90343" w:rsidRPr="00BF429C" w:rsidRDefault="00C90343" w:rsidP="00486DD7">
            <w:pPr>
              <w:pStyle w:val="iBAAGTableHeader"/>
            </w:pPr>
            <w:r w:rsidRPr="00BF429C">
              <w:t>Plan Information</w:t>
            </w:r>
          </w:p>
        </w:tc>
      </w:tr>
      <w:tr w:rsidR="00C90343" w:rsidRPr="00BF429C" w14:paraId="045C7915" w14:textId="77777777" w:rsidTr="00486DD7">
        <w:tblPrEx>
          <w:shd w:val="clear" w:color="auto" w:fill="auto"/>
        </w:tblPrEx>
        <w:tc>
          <w:tcPr>
            <w:tcW w:w="3517" w:type="dxa"/>
            <w:shd w:val="clear" w:color="auto" w:fill="F2DBDB"/>
          </w:tcPr>
          <w:p w14:paraId="045C7913" w14:textId="77777777" w:rsidR="00C90343" w:rsidRPr="00BF429C" w:rsidRDefault="00C90343" w:rsidP="00486DD7"/>
        </w:tc>
        <w:tc>
          <w:tcPr>
            <w:tcW w:w="9990" w:type="dxa"/>
            <w:shd w:val="clear" w:color="auto" w:fill="F2DBDB"/>
          </w:tcPr>
          <w:p w14:paraId="045C7914" w14:textId="77777777" w:rsidR="00C90343" w:rsidRPr="00BF429C" w:rsidRDefault="00C90343" w:rsidP="00486DD7"/>
        </w:tc>
      </w:tr>
    </w:tbl>
    <w:p w14:paraId="045C7916" w14:textId="77777777" w:rsidR="00C90343" w:rsidRPr="00BF429C" w:rsidRDefault="00C90343" w:rsidP="00C90343"/>
    <w:p w14:paraId="045C7917" w14:textId="77777777" w:rsidR="00C90343" w:rsidRPr="0035248E" w:rsidRDefault="00C90343" w:rsidP="00C90343">
      <w:pPr>
        <w:rPr>
          <w:rStyle w:val="iBAAGTags"/>
        </w:rPr>
      </w:pPr>
      <w:r w:rsidRPr="0035248E">
        <w:rPr>
          <w:rStyle w:val="iBAAGTags"/>
        </w:rPr>
        <w:t>&lt;!--section=Hospital_Services--&gt;</w:t>
      </w:r>
    </w:p>
    <w:p w14:paraId="045C7918" w14:textId="77777777" w:rsidR="00C90343" w:rsidRPr="0035248E" w:rsidRDefault="00C90343" w:rsidP="00C90343"/>
    <w:p w14:paraId="045C7919"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91A" w14:textId="77777777" w:rsidR="00C90343" w:rsidRDefault="00C90343" w:rsidP="00C90343">
      <w:pPr>
        <w:pStyle w:val="iBAAGStandardTextItalics"/>
      </w:pPr>
    </w:p>
    <w:p w14:paraId="045C791B"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6" w:history="1">
        <w:r>
          <w:rPr>
            <w:rStyle w:val="Hyperlink"/>
            <w:i/>
            <w:iCs/>
            <w:szCs w:val="24"/>
          </w:rPr>
          <w:t>uhcprovider.com</w:t>
        </w:r>
      </w:hyperlink>
      <w:r>
        <w:rPr>
          <w:i/>
          <w:iCs/>
        </w:rPr>
        <w:t xml:space="preserve">   </w:t>
      </w:r>
    </w:p>
    <w:p w14:paraId="045C791C"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045C791E" w14:textId="77777777" w:rsidTr="00486DD7">
        <w:tc>
          <w:tcPr>
            <w:tcW w:w="13507" w:type="dxa"/>
            <w:gridSpan w:val="4"/>
            <w:shd w:val="clear" w:color="auto" w:fill="DAEEF3"/>
          </w:tcPr>
          <w:p w14:paraId="045C791D" w14:textId="77777777" w:rsidR="00C90343" w:rsidRPr="0035248E" w:rsidRDefault="00C90343" w:rsidP="00486DD7">
            <w:pPr>
              <w:pStyle w:val="iBAAGMajorSectionHeader"/>
            </w:pPr>
            <w:bookmarkStart w:id="29" w:name="Hospital_Services"/>
            <w:r>
              <w:t>Hospital Services</w:t>
            </w:r>
            <w:bookmarkEnd w:id="29"/>
          </w:p>
        </w:tc>
      </w:tr>
      <w:tr w:rsidR="00C90343" w:rsidRPr="005D68ED" w14:paraId="045C7925"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91F"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45C7920"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921"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922"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45C7923"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924" w14:textId="77777777" w:rsidR="00C90343" w:rsidRPr="003058B3" w:rsidRDefault="00C90343" w:rsidP="00486DD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045C7931" w14:textId="77777777" w:rsidTr="00486DD7">
        <w:tblPrEx>
          <w:shd w:val="clear" w:color="auto" w:fill="auto"/>
        </w:tblPrEx>
        <w:tc>
          <w:tcPr>
            <w:tcW w:w="3517" w:type="dxa"/>
            <w:shd w:val="clear" w:color="auto" w:fill="FFFFFF" w:themeFill="background1"/>
          </w:tcPr>
          <w:p w14:paraId="045C7926" w14:textId="77777777" w:rsidR="00C90343" w:rsidRDefault="00C90343">
            <w:pPr>
              <w:pStyle w:val="iBAAGSituationBoxName"/>
            </w:pPr>
            <w:bookmarkStart w:id="30" w:name="Accessing_Benefits"/>
            <w:r>
              <w:t>Accessing Benefits</w:t>
            </w:r>
            <w:bookmarkEnd w:id="30"/>
          </w:p>
          <w:p w14:paraId="045C7927" w14:textId="77777777" w:rsidR="00C90343" w:rsidRDefault="00C90343" w:rsidP="00486DD7"/>
          <w:p w14:paraId="045C7928" w14:textId="77777777" w:rsidR="00C90343" w:rsidRDefault="00C90343" w:rsidP="00486DD7">
            <w:pPr>
              <w:pStyle w:val="iBAAGStandardTextBold"/>
            </w:pPr>
            <w:r>
              <w:t xml:space="preserve">Want more information? </w:t>
            </w:r>
          </w:p>
          <w:p w14:paraId="045C7929" w14:textId="77777777" w:rsidR="00C90343" w:rsidRPr="005D68ED" w:rsidRDefault="00C90343" w:rsidP="00486DD7">
            <w:r w:rsidRPr="005D68ED">
              <w:rPr>
                <w:rStyle w:val="iBAAGStandardTextChar"/>
              </w:rPr>
              <w:t>View the</w:t>
            </w:r>
            <w:r>
              <w:t xml:space="preserve"> </w:t>
            </w:r>
            <w:hyperlink r:id="rId27"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045C792A" w14:textId="77777777" w:rsidR="00C90343" w:rsidRDefault="00C90343" w:rsidP="00486DD7">
            <w:pPr>
              <w:pStyle w:val="iBAAGStandardText"/>
            </w:pPr>
            <w:r>
              <w:t xml:space="preserve">Benefits apply to covered health services that are provided by a network doctor or in a network facility. </w:t>
            </w:r>
          </w:p>
          <w:p w14:paraId="045C792B" w14:textId="77777777" w:rsidR="00C90343" w:rsidRPr="005D68ED" w:rsidRDefault="00C90343" w:rsidP="00486DD7">
            <w:pPr>
              <w:pStyle w:val="iBAAGStandardText"/>
            </w:pPr>
          </w:p>
        </w:tc>
        <w:tc>
          <w:tcPr>
            <w:tcW w:w="3330" w:type="dxa"/>
            <w:shd w:val="clear" w:color="auto" w:fill="FFFFFF" w:themeFill="background1"/>
          </w:tcPr>
          <w:p w14:paraId="045C792C" w14:textId="77777777" w:rsidR="00C90343" w:rsidRPr="005D68ED" w:rsidRDefault="00C90343" w:rsidP="00486DD7">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045C792D" w14:textId="77777777" w:rsidR="00C90343" w:rsidRDefault="00C90343" w:rsidP="00486DD7">
            <w:pPr>
              <w:pStyle w:val="iBAAGStandardText"/>
            </w:pPr>
            <w:r w:rsidRPr="003058B3">
              <w:t xml:space="preserve">Emergency health services received out-of-network are always paid as network benefits. </w:t>
            </w:r>
          </w:p>
          <w:p w14:paraId="045C792E" w14:textId="77777777" w:rsidR="00C90343" w:rsidRDefault="00C90343" w:rsidP="00486DD7">
            <w:pPr>
              <w:pStyle w:val="iBAAGStandardText"/>
            </w:pPr>
          </w:p>
          <w:p w14:paraId="045C792F" w14:textId="77777777" w:rsidR="00C90343" w:rsidRPr="003058B3" w:rsidRDefault="00C90343" w:rsidP="00486DD7">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045C7930" w14:textId="77777777" w:rsidR="00C90343" w:rsidRPr="005D68ED" w:rsidRDefault="00C90343" w:rsidP="00486DD7"/>
        </w:tc>
      </w:tr>
      <w:tr w:rsidR="00C90343" w:rsidRPr="00095FC8" w14:paraId="045C7933"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932" w14:textId="77777777" w:rsidR="00C90343" w:rsidRPr="00095FC8" w:rsidRDefault="00C90343" w:rsidP="00486DD7">
            <w:pPr>
              <w:pStyle w:val="iBAAGTableHeader"/>
            </w:pPr>
            <w:r w:rsidRPr="00095FC8">
              <w:t>About Your Benefits</w:t>
            </w:r>
          </w:p>
        </w:tc>
      </w:tr>
      <w:tr w:rsidR="00C90343" w:rsidRPr="00095FC8" w14:paraId="045C7945" w14:textId="77777777" w:rsidTr="00486DD7">
        <w:tblPrEx>
          <w:shd w:val="clear" w:color="auto" w:fill="auto"/>
        </w:tblPrEx>
        <w:tc>
          <w:tcPr>
            <w:tcW w:w="3517" w:type="dxa"/>
            <w:shd w:val="clear" w:color="auto" w:fill="FFFFFF" w:themeFill="background1"/>
          </w:tcPr>
          <w:p w14:paraId="045C7934" w14:textId="77777777" w:rsidR="00C90343" w:rsidRDefault="00C90343">
            <w:pPr>
              <w:pStyle w:val="iBAAGSituationBoxName"/>
            </w:pPr>
            <w:bookmarkStart w:id="31" w:name="Prior_Authorization"/>
            <w:r>
              <w:t>Prior Authorization</w:t>
            </w:r>
            <w:bookmarkEnd w:id="31"/>
          </w:p>
          <w:p w14:paraId="045C7935" w14:textId="77777777" w:rsidR="00C90343" w:rsidRDefault="00C90343" w:rsidP="00486DD7"/>
          <w:p w14:paraId="045C7936" w14:textId="77777777" w:rsidR="00C90343" w:rsidRDefault="00C90343" w:rsidP="00486DD7">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045C7937" w14:textId="77777777" w:rsidR="00C90343" w:rsidRDefault="00C90343" w:rsidP="00486DD7"/>
          <w:p w14:paraId="045C7938" w14:textId="77777777" w:rsidR="00C90343" w:rsidRDefault="00C90343" w:rsidP="00486DD7">
            <w:pPr>
              <w:pStyle w:val="iBAAGStandardTextBold"/>
            </w:pPr>
            <w:r>
              <w:t xml:space="preserve">Want more information? </w:t>
            </w:r>
          </w:p>
          <w:p w14:paraId="045C7939" w14:textId="77777777" w:rsidR="00C90343" w:rsidRDefault="00C90343" w:rsidP="00486DD7">
            <w:pPr>
              <w:rPr>
                <w:rStyle w:val="iBAAGStandardTextChar"/>
              </w:rPr>
            </w:pPr>
            <w:r w:rsidRPr="00095FC8">
              <w:rPr>
                <w:rStyle w:val="iBAAGStandardTextChar"/>
              </w:rPr>
              <w:t>View the</w:t>
            </w:r>
            <w:r>
              <w:t xml:space="preserve"> </w:t>
            </w:r>
            <w:hyperlink r:id="rId28" w:history="1">
              <w:r w:rsidRPr="00095FC8">
                <w:rPr>
                  <w:rStyle w:val="Hyperlinks"/>
                </w:rPr>
                <w:t>glossary</w:t>
              </w:r>
            </w:hyperlink>
            <w:r>
              <w:t xml:space="preserve"> </w:t>
            </w:r>
            <w:r w:rsidRPr="00095FC8">
              <w:rPr>
                <w:rStyle w:val="iBAAGStandardTextChar"/>
              </w:rPr>
              <w:t>for definitions.</w:t>
            </w:r>
          </w:p>
          <w:p w14:paraId="045C793A" w14:textId="77777777" w:rsidR="00C90343" w:rsidRPr="00095FC8" w:rsidRDefault="00C90343" w:rsidP="00486DD7"/>
        </w:tc>
        <w:tc>
          <w:tcPr>
            <w:tcW w:w="9990" w:type="dxa"/>
            <w:gridSpan w:val="3"/>
            <w:shd w:val="clear" w:color="auto" w:fill="FFFFFF" w:themeFill="background1"/>
          </w:tcPr>
          <w:p w14:paraId="045C793B" w14:textId="77777777" w:rsidR="00C90343" w:rsidRDefault="00C90343" w:rsidP="00486DD7">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045C793C" w14:textId="77777777" w:rsidR="00C90343" w:rsidRDefault="00C90343" w:rsidP="00486DD7"/>
          <w:p w14:paraId="045C793D" w14:textId="77777777" w:rsidR="00C90343" w:rsidRDefault="00C90343" w:rsidP="00486DD7">
            <w:pPr>
              <w:pStyle w:val="iBAAGStandardText"/>
            </w:pPr>
            <w:r>
              <w:t xml:space="preserve">When you call, we can provide or help you with: </w:t>
            </w:r>
          </w:p>
          <w:p w14:paraId="045C793E" w14:textId="77777777" w:rsidR="00C90343" w:rsidRDefault="00C90343" w:rsidP="00486DD7">
            <w:pPr>
              <w:pStyle w:val="iBAAGLevel1Bullets"/>
            </w:pPr>
            <w:r>
              <w:t>Information on disease management programs</w:t>
            </w:r>
          </w:p>
          <w:p w14:paraId="045C793F" w14:textId="77777777" w:rsidR="00C90343" w:rsidRDefault="00C90343" w:rsidP="00486DD7">
            <w:pPr>
              <w:pStyle w:val="iBAAGLevel1Bullets"/>
            </w:pPr>
            <w:r>
              <w:t>Health education</w:t>
            </w:r>
          </w:p>
          <w:p w14:paraId="045C7940" w14:textId="77777777" w:rsidR="00C90343" w:rsidRDefault="00C90343" w:rsidP="00486DD7">
            <w:pPr>
              <w:pStyle w:val="iBAAGLevel1Bullets"/>
            </w:pPr>
            <w:r>
              <w:t>Services you need for your healthcare</w:t>
            </w:r>
          </w:p>
          <w:p w14:paraId="045C7941" w14:textId="77777777" w:rsidR="00C90343" w:rsidRDefault="00C90343" w:rsidP="00486DD7"/>
          <w:p w14:paraId="045C7942" w14:textId="77777777" w:rsidR="00C90343" w:rsidRDefault="00C90343" w:rsidP="00486DD7">
            <w:pPr>
              <w:pStyle w:val="iBAAGStandardTextBold"/>
            </w:pPr>
            <w:r>
              <w:t>Special Note Regarding Medicare</w:t>
            </w:r>
          </w:p>
          <w:p w14:paraId="045C7943" w14:textId="77777777" w:rsidR="00C90343" w:rsidRDefault="00C90343" w:rsidP="00486DD7">
            <w:pPr>
              <w:pStyle w:val="iBAAGStandardText"/>
            </w:pPr>
            <w:r>
              <w:t>If you are enrolled in Medicare on a primary basis (Medicare pays before we pay benefits under the policy), you are not required to get prior authorization before receiving covered health services.</w:t>
            </w:r>
          </w:p>
          <w:p w14:paraId="045C7944" w14:textId="77777777" w:rsidR="00C90343" w:rsidRPr="00095FC8" w:rsidRDefault="00C90343" w:rsidP="00486DD7"/>
        </w:tc>
      </w:tr>
      <w:tr w:rsidR="00C90343" w:rsidRPr="001A4298" w14:paraId="045C794C"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946" w14:textId="77777777" w:rsidR="00C90343" w:rsidRPr="00436044" w:rsidRDefault="00C90343"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947" w14:textId="77777777" w:rsidR="00C90343" w:rsidRPr="00436044" w:rsidRDefault="00C90343" w:rsidP="00486DD7">
            <w:pPr>
              <w:pStyle w:val="iBAAGTableHeader"/>
            </w:pPr>
            <w:r w:rsidRPr="00436044">
              <w:t>Your cost if you use</w:t>
            </w:r>
          </w:p>
          <w:p w14:paraId="045C7948" w14:textId="77777777" w:rsidR="00C90343" w:rsidRPr="00436044" w:rsidRDefault="00C90343"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949" w14:textId="77777777" w:rsidR="00C90343" w:rsidRPr="00436044" w:rsidRDefault="00C90343" w:rsidP="00486DD7">
            <w:pPr>
              <w:pStyle w:val="iBAAGTableHeader"/>
            </w:pPr>
            <w:r w:rsidRPr="00436044">
              <w:t>Your cost if you use</w:t>
            </w:r>
          </w:p>
          <w:p w14:paraId="045C794A" w14:textId="77777777" w:rsidR="00C90343" w:rsidRPr="00436044" w:rsidRDefault="00C90343"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94B" w14:textId="77777777" w:rsidR="00C90343" w:rsidRPr="00436044" w:rsidRDefault="00C90343" w:rsidP="00486DD7">
            <w:pPr>
              <w:pStyle w:val="iBAAGTableHeader"/>
            </w:pPr>
            <w:r w:rsidRPr="00436044">
              <w:t>Limits &amp; Exceptions</w:t>
            </w:r>
          </w:p>
        </w:tc>
      </w:tr>
      <w:tr w:rsidR="00C90343" w:rsidRPr="001A4298" w14:paraId="045C7972" w14:textId="77777777" w:rsidTr="00486DD7">
        <w:tblPrEx>
          <w:shd w:val="clear" w:color="auto" w:fill="auto"/>
        </w:tblPrEx>
        <w:tc>
          <w:tcPr>
            <w:tcW w:w="3517" w:type="dxa"/>
            <w:shd w:val="clear" w:color="auto" w:fill="FFFFFF" w:themeFill="background1"/>
          </w:tcPr>
          <w:p w14:paraId="045C794D" w14:textId="77777777" w:rsidR="00C90343" w:rsidRDefault="00C90343">
            <w:pPr>
              <w:pStyle w:val="iBAAGSituationBoxName"/>
            </w:pPr>
            <w:bookmarkStart w:id="32" w:name="Ambulance_Services_Emergency"/>
            <w:r>
              <w:t>Ambulance Services (Emergency)</w:t>
            </w:r>
            <w:bookmarkEnd w:id="32"/>
            <w:r>
              <w:t xml:space="preserve"> </w:t>
            </w:r>
          </w:p>
          <w:p w14:paraId="045C794E" w14:textId="77777777" w:rsidR="00C90343" w:rsidRDefault="00C90343" w:rsidP="00486DD7"/>
          <w:p w14:paraId="045C794F" w14:textId="77777777" w:rsidR="00C90343" w:rsidRDefault="00C90343" w:rsidP="00486DD7">
            <w:pPr>
              <w:pStyle w:val="iBAAGStandardTextBold"/>
            </w:pPr>
            <w:r>
              <w:t>What are emergency ambulance services?</w:t>
            </w:r>
          </w:p>
          <w:p w14:paraId="045C7950" w14:textId="77777777" w:rsidR="00C90343" w:rsidRDefault="00C90343" w:rsidP="00486DD7">
            <w:pPr>
              <w:pStyle w:val="iBAAGStandardText"/>
            </w:pPr>
            <w:r>
              <w:t>Transportation by a licensed ambulance service to the nearest hospital where emergency health services can be performed.</w:t>
            </w:r>
          </w:p>
          <w:p w14:paraId="045C7951" w14:textId="77777777" w:rsidR="00C90343" w:rsidRDefault="00C90343" w:rsidP="00486DD7"/>
          <w:p w14:paraId="045C7952" w14:textId="77777777" w:rsidR="00C90343" w:rsidRDefault="00C90343" w:rsidP="00486DD7">
            <w:pPr>
              <w:pStyle w:val="iBAAGStandardTextBold"/>
            </w:pPr>
            <w:r>
              <w:t xml:space="preserve">Want more information? </w:t>
            </w:r>
          </w:p>
          <w:p w14:paraId="045C7953" w14:textId="77777777" w:rsidR="00C90343" w:rsidRDefault="00C90343" w:rsidP="00486DD7">
            <w:r w:rsidRPr="001A4298">
              <w:rPr>
                <w:rStyle w:val="iBAAGStandardTextChar"/>
              </w:rPr>
              <w:t>View the</w:t>
            </w:r>
            <w:r>
              <w:t xml:space="preserve"> </w:t>
            </w:r>
            <w:hyperlink r:id="rId29" w:history="1">
              <w:r w:rsidRPr="001A4298">
                <w:rPr>
                  <w:rStyle w:val="Hyperlinks"/>
                </w:rPr>
                <w:t>glossary</w:t>
              </w:r>
            </w:hyperlink>
            <w:r>
              <w:t xml:space="preserve"> </w:t>
            </w:r>
            <w:r w:rsidRPr="001A4298">
              <w:rPr>
                <w:rStyle w:val="iBAAGStandardTextChar"/>
              </w:rPr>
              <w:t>for definitions.</w:t>
            </w:r>
          </w:p>
          <w:p w14:paraId="045C7954" w14:textId="77777777" w:rsidR="00C90343" w:rsidRDefault="00C90343" w:rsidP="00486DD7"/>
          <w:p w14:paraId="045C7955" w14:textId="77777777" w:rsidR="00C90343" w:rsidRDefault="00C90343" w:rsidP="00486DD7"/>
          <w:p w14:paraId="045C7956" w14:textId="77777777" w:rsidR="00C90343" w:rsidRPr="001A4298" w:rsidRDefault="00C90343" w:rsidP="00486DD7">
            <w:pPr>
              <w:pStyle w:val="InstructionalText"/>
            </w:pPr>
          </w:p>
        </w:tc>
        <w:tc>
          <w:tcPr>
            <w:tcW w:w="3330" w:type="dxa"/>
            <w:shd w:val="clear" w:color="auto" w:fill="FFFFFF" w:themeFill="background1"/>
          </w:tcPr>
          <w:p w14:paraId="045C7957" w14:textId="77777777" w:rsidR="00C90343" w:rsidRDefault="00C90343" w:rsidP="00486DD7">
            <w:pPr>
              <w:pStyle w:val="iBAAGStandardTextBold"/>
            </w:pPr>
            <w:r>
              <w:t>Ground Ambulance</w:t>
            </w:r>
          </w:p>
          <w:p w14:paraId="045C7958" w14:textId="380247EC" w:rsidR="00C90343" w:rsidRDefault="00EE7C75" w:rsidP="00486DD7">
            <w:r>
              <w:rPr>
                <w:rStyle w:val="iBAAGStandardTextBoldChar"/>
              </w:rPr>
              <w:t>20%</w:t>
            </w:r>
            <w:r w:rsidR="00C90343">
              <w:t xml:space="preserve"> </w:t>
            </w:r>
            <w:r w:rsidR="00C90343" w:rsidRPr="001A4298">
              <w:rPr>
                <w:rStyle w:val="iBAAGStandardTextChar"/>
              </w:rPr>
              <w:t>co-insurance, after you pay the deductible</w:t>
            </w:r>
            <w:r w:rsidR="00C90343">
              <w:t>.</w:t>
            </w:r>
          </w:p>
          <w:p w14:paraId="045C7959" w14:textId="77777777" w:rsidR="00C90343" w:rsidRDefault="00C90343" w:rsidP="00486DD7"/>
          <w:p w14:paraId="045C795A" w14:textId="77777777" w:rsidR="00C90343" w:rsidRDefault="00C90343" w:rsidP="00486DD7">
            <w:pPr>
              <w:pStyle w:val="iBAAGStandardTextBold"/>
            </w:pPr>
            <w:r>
              <w:t>Is prior authorization needed?</w:t>
            </w:r>
          </w:p>
          <w:p w14:paraId="045C795B" w14:textId="77777777" w:rsidR="00C90343" w:rsidRDefault="00C90343" w:rsidP="00486DD7">
            <w:pPr>
              <w:pStyle w:val="iBAAGStandardText"/>
            </w:pPr>
            <w:r>
              <w:t>No</w:t>
            </w:r>
          </w:p>
          <w:p w14:paraId="045C795C" w14:textId="77777777" w:rsidR="00C90343" w:rsidRDefault="00C90343" w:rsidP="00486DD7"/>
          <w:p w14:paraId="045C795D" w14:textId="77777777" w:rsidR="00C90343" w:rsidRDefault="00C90343" w:rsidP="00486DD7"/>
          <w:p w14:paraId="045C795E" w14:textId="77777777" w:rsidR="00C90343" w:rsidRDefault="00C90343" w:rsidP="00486DD7">
            <w:pPr>
              <w:pStyle w:val="iBAAGStandardTextBold"/>
            </w:pPr>
            <w:r>
              <w:t>Air Ambulance</w:t>
            </w:r>
          </w:p>
          <w:p w14:paraId="045C795F" w14:textId="4A8DFF93" w:rsidR="00C90343" w:rsidRDefault="00EE7C75" w:rsidP="00486DD7">
            <w:r>
              <w:rPr>
                <w:rStyle w:val="iBAAGStandardTextBoldChar"/>
              </w:rPr>
              <w:t>20%</w:t>
            </w:r>
            <w:r w:rsidR="00C90343">
              <w:t xml:space="preserve"> </w:t>
            </w:r>
            <w:r w:rsidR="00C90343" w:rsidRPr="001A4298">
              <w:rPr>
                <w:rStyle w:val="iBAAGStandardTextChar"/>
              </w:rPr>
              <w:t>co-insurance, after you pay the deductible</w:t>
            </w:r>
            <w:r w:rsidR="00C90343">
              <w:rPr>
                <w:rStyle w:val="iBAAGStandardTextChar"/>
              </w:rPr>
              <w:t>.</w:t>
            </w:r>
          </w:p>
          <w:p w14:paraId="045C7960" w14:textId="77777777" w:rsidR="00C90343" w:rsidRDefault="00C90343" w:rsidP="00486DD7"/>
          <w:p w14:paraId="045C7961" w14:textId="77777777" w:rsidR="00C90343" w:rsidRDefault="00C90343" w:rsidP="00486DD7">
            <w:pPr>
              <w:pStyle w:val="iBAAGStandardTextBold"/>
            </w:pPr>
            <w:r>
              <w:t>Is prior authorization needed?</w:t>
            </w:r>
          </w:p>
          <w:p w14:paraId="045C7962" w14:textId="77777777" w:rsidR="00C90343" w:rsidRDefault="00C90343" w:rsidP="00486DD7">
            <w:pPr>
              <w:pStyle w:val="iBAAGStandardText"/>
            </w:pPr>
            <w:r>
              <w:t>No</w:t>
            </w:r>
          </w:p>
          <w:p w14:paraId="045C7963" w14:textId="77777777" w:rsidR="00C90343" w:rsidRPr="001A4298" w:rsidRDefault="00C90343" w:rsidP="00486DD7"/>
        </w:tc>
        <w:tc>
          <w:tcPr>
            <w:tcW w:w="3330" w:type="dxa"/>
            <w:shd w:val="clear" w:color="auto" w:fill="FFFFFF" w:themeFill="background1"/>
          </w:tcPr>
          <w:p w14:paraId="045C7964" w14:textId="77777777" w:rsidR="00C90343" w:rsidRDefault="00C90343" w:rsidP="00486DD7">
            <w:pPr>
              <w:pStyle w:val="iBAAGStandardTextBold"/>
            </w:pPr>
            <w:r>
              <w:t>Ground Ambulance</w:t>
            </w:r>
          </w:p>
          <w:p w14:paraId="045C7965" w14:textId="4492983F" w:rsidR="00C90343" w:rsidRDefault="00EE7C75" w:rsidP="00486DD7">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045C7966" w14:textId="77777777" w:rsidR="00C90343" w:rsidRDefault="00C90343" w:rsidP="00486DD7"/>
          <w:p w14:paraId="045C7967" w14:textId="77777777" w:rsidR="00C90343" w:rsidRDefault="00C90343" w:rsidP="00486DD7">
            <w:pPr>
              <w:pStyle w:val="iBAAGStandardTextBold"/>
            </w:pPr>
            <w:r>
              <w:t>Is prior authorization needed?</w:t>
            </w:r>
          </w:p>
          <w:p w14:paraId="045C7968" w14:textId="77777777" w:rsidR="00C90343" w:rsidRDefault="00C90343" w:rsidP="00486DD7">
            <w:pPr>
              <w:pStyle w:val="iBAAGStandardText"/>
            </w:pPr>
            <w:r>
              <w:t>No</w:t>
            </w:r>
          </w:p>
          <w:p w14:paraId="045C7969" w14:textId="77777777" w:rsidR="00C90343" w:rsidRDefault="00C90343" w:rsidP="00486DD7"/>
          <w:p w14:paraId="045C796A" w14:textId="77777777" w:rsidR="00C90343" w:rsidRDefault="00C90343" w:rsidP="00486DD7"/>
          <w:p w14:paraId="045C796B" w14:textId="77777777" w:rsidR="00C90343" w:rsidRDefault="00C90343" w:rsidP="00486DD7">
            <w:pPr>
              <w:pStyle w:val="iBAAGStandardTextBold"/>
            </w:pPr>
            <w:r>
              <w:t>Air Ambulance</w:t>
            </w:r>
          </w:p>
          <w:p w14:paraId="045C796C" w14:textId="46E78DAA" w:rsidR="00C90343" w:rsidRDefault="00EE7C75" w:rsidP="00486DD7">
            <w:r>
              <w:rPr>
                <w:rStyle w:val="iBAAGStandardTextBoldChar"/>
              </w:rPr>
              <w:t>20%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045C796D" w14:textId="77777777" w:rsidR="00C90343" w:rsidRDefault="00C90343" w:rsidP="00486DD7"/>
          <w:p w14:paraId="045C796E" w14:textId="77777777" w:rsidR="00C90343" w:rsidRDefault="00C90343" w:rsidP="00486DD7">
            <w:pPr>
              <w:pStyle w:val="iBAAGStandardTextBold"/>
            </w:pPr>
            <w:r>
              <w:t>Is prior authorization needed?</w:t>
            </w:r>
          </w:p>
          <w:p w14:paraId="045C796F" w14:textId="77777777" w:rsidR="00C90343" w:rsidRDefault="00C90343" w:rsidP="00486DD7">
            <w:pPr>
              <w:pStyle w:val="iBAAGStandardText"/>
            </w:pPr>
            <w:r>
              <w:t>No</w:t>
            </w:r>
          </w:p>
          <w:p w14:paraId="045C7970" w14:textId="77777777" w:rsidR="00C90343" w:rsidRPr="001A4298" w:rsidRDefault="00C90343" w:rsidP="00486DD7"/>
        </w:tc>
        <w:tc>
          <w:tcPr>
            <w:tcW w:w="3330" w:type="dxa"/>
            <w:shd w:val="clear" w:color="auto" w:fill="FFFFFF" w:themeFill="background1"/>
          </w:tcPr>
          <w:p w14:paraId="045C7971" w14:textId="77777777" w:rsidR="00C90343" w:rsidRPr="001A4298" w:rsidRDefault="00C90343" w:rsidP="00486DD7">
            <w:pPr>
              <w:pStyle w:val="iBAAGStandardText"/>
            </w:pPr>
            <w:r w:rsidRPr="001A4298">
              <w:t>None</w:t>
            </w:r>
          </w:p>
        </w:tc>
      </w:tr>
      <w:tr w:rsidR="00C90343" w:rsidRPr="00BA79B2" w14:paraId="045C7979"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973" w14:textId="77777777" w:rsidR="00C90343" w:rsidRPr="00436044" w:rsidRDefault="00C90343"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974" w14:textId="77777777" w:rsidR="00C90343" w:rsidRPr="00436044" w:rsidRDefault="00C90343" w:rsidP="00486DD7">
            <w:pPr>
              <w:pStyle w:val="iBAAGTableHeader"/>
            </w:pPr>
            <w:r w:rsidRPr="00436044">
              <w:t>Your cost if you use</w:t>
            </w:r>
          </w:p>
          <w:p w14:paraId="045C7975" w14:textId="77777777" w:rsidR="00C90343" w:rsidRPr="00436044" w:rsidRDefault="00C90343"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976" w14:textId="77777777" w:rsidR="00C90343" w:rsidRPr="00436044" w:rsidRDefault="00C90343" w:rsidP="00486DD7">
            <w:pPr>
              <w:pStyle w:val="iBAAGTableHeader"/>
            </w:pPr>
            <w:r w:rsidRPr="00436044">
              <w:t>Your cost if you use</w:t>
            </w:r>
          </w:p>
          <w:p w14:paraId="045C7977" w14:textId="77777777" w:rsidR="00C90343" w:rsidRPr="00436044" w:rsidRDefault="00C90343"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978" w14:textId="77777777" w:rsidR="00C90343" w:rsidRPr="00436044" w:rsidRDefault="00C90343" w:rsidP="00486DD7">
            <w:pPr>
              <w:pStyle w:val="iBAAGTableHeader"/>
            </w:pPr>
            <w:r w:rsidRPr="00436044">
              <w:t>Limits &amp; Exceptions</w:t>
            </w:r>
          </w:p>
        </w:tc>
      </w:tr>
      <w:tr w:rsidR="00C90343" w:rsidRPr="00BA79B2" w14:paraId="045C79C9" w14:textId="77777777" w:rsidTr="00486DD7">
        <w:tblPrEx>
          <w:shd w:val="clear" w:color="auto" w:fill="auto"/>
        </w:tblPrEx>
        <w:tc>
          <w:tcPr>
            <w:tcW w:w="3517" w:type="dxa"/>
            <w:shd w:val="clear" w:color="auto" w:fill="FFFFFF" w:themeFill="background1"/>
          </w:tcPr>
          <w:p w14:paraId="045C797A" w14:textId="77777777" w:rsidR="00C90343" w:rsidRDefault="00C90343">
            <w:pPr>
              <w:pStyle w:val="iBAAGSituationBoxName"/>
            </w:pPr>
            <w:bookmarkStart w:id="33" w:name="Ambulance_Services_NonEmergency"/>
            <w:r>
              <w:t xml:space="preserve">Ambulance Services  </w:t>
            </w:r>
          </w:p>
          <w:p w14:paraId="045C797B" w14:textId="77777777" w:rsidR="00C90343" w:rsidRDefault="00C90343">
            <w:pPr>
              <w:pStyle w:val="iBAAGSituationBoxName"/>
            </w:pPr>
            <w:r>
              <w:t>(Non-Emergency)</w:t>
            </w:r>
            <w:bookmarkEnd w:id="33"/>
          </w:p>
          <w:p w14:paraId="045C797C" w14:textId="77777777" w:rsidR="00C90343" w:rsidRDefault="00C90343" w:rsidP="00486DD7"/>
          <w:p w14:paraId="045C797D" w14:textId="77777777" w:rsidR="00C90343" w:rsidRPr="00BA79B2" w:rsidRDefault="00C90343" w:rsidP="00486DD7">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045C797E" w14:textId="77777777" w:rsidR="00C90343" w:rsidRDefault="00C90343" w:rsidP="00486DD7">
            <w:pPr>
              <w:pStyle w:val="iBAAGLevel1Bullets"/>
            </w:pPr>
            <w:r>
              <w:t>From an out-of-network hospital to a network hospital.</w:t>
            </w:r>
          </w:p>
          <w:p w14:paraId="045C797F" w14:textId="77777777" w:rsidR="00C90343" w:rsidRDefault="00C90343" w:rsidP="00486DD7">
            <w:pPr>
              <w:pStyle w:val="iBAAGLevel1Bullets"/>
            </w:pPr>
            <w:r>
              <w:t>To a hospital that provides a higher level of care that was not available at the original hospital.</w:t>
            </w:r>
          </w:p>
          <w:p w14:paraId="045C7980" w14:textId="77777777" w:rsidR="00C90343" w:rsidRDefault="00C90343" w:rsidP="00486DD7">
            <w:pPr>
              <w:pStyle w:val="iBAAGLevel1Bullets"/>
            </w:pPr>
            <w:r>
              <w:t>To a more cost-effective short-term care facility.</w:t>
            </w:r>
          </w:p>
          <w:p w14:paraId="045C7981" w14:textId="77777777" w:rsidR="00C90343" w:rsidRDefault="00C90343" w:rsidP="00486DD7">
            <w:pPr>
              <w:pStyle w:val="iBAAGLevel1Bullets"/>
            </w:pPr>
            <w:r>
              <w:t>From a short-term facility to a longer term setting.</w:t>
            </w:r>
          </w:p>
          <w:p w14:paraId="045C7982" w14:textId="77777777" w:rsidR="00C90343" w:rsidRDefault="00C90343" w:rsidP="00486DD7"/>
          <w:p w14:paraId="045C7983" w14:textId="77777777" w:rsidR="00C90343" w:rsidRDefault="00C90343" w:rsidP="00486DD7">
            <w:pPr>
              <w:pStyle w:val="iBAAGStandardTextBold"/>
            </w:pPr>
            <w:r>
              <w:t xml:space="preserve">Want more information? </w:t>
            </w:r>
          </w:p>
          <w:p w14:paraId="045C7984" w14:textId="77777777" w:rsidR="00C90343" w:rsidRDefault="00C90343" w:rsidP="00486DD7">
            <w:r w:rsidRPr="00BA79B2">
              <w:rPr>
                <w:rStyle w:val="iBAAGStandardTextChar"/>
              </w:rPr>
              <w:t>View the</w:t>
            </w:r>
            <w:r>
              <w:t xml:space="preserve"> </w:t>
            </w:r>
            <w:hyperlink r:id="rId30" w:history="1">
              <w:r w:rsidRPr="00BA79B2">
                <w:rPr>
                  <w:rStyle w:val="Hyperlinks"/>
                </w:rPr>
                <w:t>glossary</w:t>
              </w:r>
            </w:hyperlink>
            <w:r w:rsidRPr="00BA79B2">
              <w:rPr>
                <w:rStyle w:val="iBAAGStandardTextChar"/>
              </w:rPr>
              <w:t xml:space="preserve"> for definitions.</w:t>
            </w:r>
          </w:p>
          <w:p w14:paraId="045C7985" w14:textId="77777777" w:rsidR="00C90343" w:rsidRPr="00BA79B2" w:rsidRDefault="00C90343" w:rsidP="00486DD7">
            <w:pPr>
              <w:pStyle w:val="InstructionalText"/>
            </w:pPr>
          </w:p>
        </w:tc>
        <w:tc>
          <w:tcPr>
            <w:tcW w:w="3330" w:type="dxa"/>
            <w:shd w:val="clear" w:color="auto" w:fill="FFFFFF" w:themeFill="background1"/>
          </w:tcPr>
          <w:p w14:paraId="045C7986" w14:textId="77777777" w:rsidR="00C90343" w:rsidRDefault="00C90343" w:rsidP="00486DD7">
            <w:pPr>
              <w:pStyle w:val="iBAAGStandardTextBold"/>
            </w:pPr>
            <w:r>
              <w:t>Ground Ambulance</w:t>
            </w:r>
          </w:p>
          <w:p w14:paraId="045C7987" w14:textId="3C32985C" w:rsidR="00C90343" w:rsidRDefault="00EE7C75" w:rsidP="00486DD7">
            <w:r>
              <w:rPr>
                <w:rStyle w:val="iBAAGStandardTextBoldChar"/>
              </w:rPr>
              <w:t>20%</w:t>
            </w:r>
            <w:r w:rsidR="00C90343">
              <w:t xml:space="preserve"> </w:t>
            </w:r>
            <w:r w:rsidR="00C90343" w:rsidRPr="00BA79B2">
              <w:rPr>
                <w:rStyle w:val="iBAAGStandardTextChar"/>
              </w:rPr>
              <w:t>co-insurance, after you pay the deductible</w:t>
            </w:r>
            <w:r w:rsidR="00C90343">
              <w:rPr>
                <w:rStyle w:val="iBAAGStandardTextChar"/>
              </w:rPr>
              <w:t>.</w:t>
            </w:r>
          </w:p>
          <w:p w14:paraId="045C7988" w14:textId="77777777" w:rsidR="00C90343" w:rsidRDefault="00C90343" w:rsidP="00486DD7"/>
          <w:p w14:paraId="045C7989" w14:textId="77777777" w:rsidR="00C90343" w:rsidRDefault="00C90343" w:rsidP="00486DD7">
            <w:pPr>
              <w:pStyle w:val="iBAAGStandardTextBold"/>
            </w:pPr>
            <w:r>
              <w:t>Is prior authorization needed?</w:t>
            </w:r>
          </w:p>
          <w:p w14:paraId="045C798A" w14:textId="77777777" w:rsidR="00C90343" w:rsidRDefault="00C90343" w:rsidP="00486DD7">
            <w:pPr>
              <w:pStyle w:val="iBAAGStandardText"/>
            </w:pPr>
            <w:r>
              <w:t>Yes</w:t>
            </w:r>
          </w:p>
          <w:p w14:paraId="045C798B" w14:textId="77777777" w:rsidR="00C90343" w:rsidRDefault="00C90343" w:rsidP="00486DD7">
            <w:r>
              <w:tab/>
            </w:r>
          </w:p>
          <w:p w14:paraId="045C798C" w14:textId="77777777" w:rsidR="00C90343" w:rsidRDefault="00C90343" w:rsidP="00486DD7">
            <w:pPr>
              <w:pStyle w:val="iBAAGStandardTextBold"/>
            </w:pPr>
            <w:r>
              <w:t>Prior authorization is:</w:t>
            </w:r>
          </w:p>
          <w:p w14:paraId="045C798D" w14:textId="77777777" w:rsidR="00C90343" w:rsidRDefault="00C90343" w:rsidP="00486DD7">
            <w:pPr>
              <w:pStyle w:val="iBAAGStandardText"/>
            </w:pPr>
            <w:r>
              <w:t xml:space="preserve">Getting </w:t>
            </w:r>
            <w:r w:rsidRPr="00A5778A">
              <w:t>approval</w:t>
            </w:r>
            <w:r>
              <w:t xml:space="preserve"> by calling the number listed on your health plan ID card before you can get medicine or services.</w:t>
            </w:r>
          </w:p>
          <w:p w14:paraId="045C798E" w14:textId="77777777" w:rsidR="00C90343" w:rsidRDefault="00C90343" w:rsidP="00486DD7"/>
          <w:p w14:paraId="045C798F" w14:textId="77777777" w:rsidR="00C90343" w:rsidRDefault="00C90343" w:rsidP="00486DD7">
            <w:pPr>
              <w:pStyle w:val="iBAAGStandardTextBold"/>
            </w:pPr>
            <w:r>
              <w:t xml:space="preserve">When do I need to call? </w:t>
            </w:r>
          </w:p>
          <w:p w14:paraId="045C7990" w14:textId="77777777" w:rsidR="00C90343" w:rsidRDefault="00C90343" w:rsidP="00486DD7">
            <w:pPr>
              <w:pStyle w:val="iBAAGLevel1Bullets"/>
            </w:pPr>
            <w:r>
              <w:t xml:space="preserve">As soon as possible before transport </w:t>
            </w:r>
          </w:p>
          <w:p w14:paraId="045C7991" w14:textId="77777777" w:rsidR="00C90343" w:rsidRDefault="00C90343" w:rsidP="00486DD7"/>
          <w:p w14:paraId="045C7992" w14:textId="77777777" w:rsidR="00C90343" w:rsidRDefault="00C90343" w:rsidP="00486DD7">
            <w:pPr>
              <w:pStyle w:val="iBAAGStandardTextBold"/>
            </w:pPr>
            <w:r>
              <w:t xml:space="preserve">If you don’t get prior authorization, you pay: </w:t>
            </w:r>
          </w:p>
          <w:p w14:paraId="7670DA72"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994" w14:textId="77777777" w:rsidR="00C90343" w:rsidRDefault="00C90343" w:rsidP="00486DD7"/>
          <w:p w14:paraId="045C7995" w14:textId="77777777" w:rsidR="00C90343" w:rsidRDefault="00C90343" w:rsidP="00486DD7"/>
          <w:p w14:paraId="045C7996" w14:textId="77777777" w:rsidR="00C90343" w:rsidRPr="00BA79B2" w:rsidRDefault="00C90343" w:rsidP="00486DD7">
            <w:pPr>
              <w:rPr>
                <w:rStyle w:val="iBAAGStandardTextBoldChar"/>
              </w:rPr>
            </w:pPr>
            <w:r w:rsidRPr="00BA79B2">
              <w:rPr>
                <w:rStyle w:val="iBAAGStandardTextBoldChar"/>
              </w:rPr>
              <w:t>Air Ambulance</w:t>
            </w:r>
          </w:p>
          <w:p w14:paraId="045C7997" w14:textId="6FA7D6D6" w:rsidR="00C90343" w:rsidRDefault="00EE7C75" w:rsidP="00486DD7">
            <w:r>
              <w:rPr>
                <w:rStyle w:val="iBAAGStandardTextBoldChar"/>
              </w:rPr>
              <w:t>20%</w:t>
            </w:r>
            <w:r w:rsidR="00C90343">
              <w:t xml:space="preserve"> </w:t>
            </w:r>
            <w:r w:rsidR="00C90343" w:rsidRPr="004E6D73">
              <w:rPr>
                <w:rStyle w:val="iBAAGStandardTextChar"/>
              </w:rPr>
              <w:t>co-insurance, after you pay the deductible</w:t>
            </w:r>
            <w:r w:rsidR="00C90343">
              <w:rPr>
                <w:rStyle w:val="iBAAGStandardTextChar"/>
              </w:rPr>
              <w:t>.</w:t>
            </w:r>
          </w:p>
          <w:p w14:paraId="045C7998" w14:textId="77777777" w:rsidR="00C90343" w:rsidRDefault="00C90343" w:rsidP="00486DD7"/>
          <w:p w14:paraId="045C7999" w14:textId="77777777" w:rsidR="00C90343" w:rsidRDefault="00C90343" w:rsidP="00486DD7">
            <w:pPr>
              <w:pStyle w:val="iBAAGStandardTextBold"/>
            </w:pPr>
            <w:r>
              <w:t>Is prior authorization needed?</w:t>
            </w:r>
          </w:p>
          <w:p w14:paraId="045C799A" w14:textId="77777777" w:rsidR="00C90343" w:rsidRDefault="00C90343" w:rsidP="00486DD7">
            <w:pPr>
              <w:pStyle w:val="iBAAGStandardText"/>
            </w:pPr>
            <w:r>
              <w:t>Yes</w:t>
            </w:r>
          </w:p>
          <w:p w14:paraId="045C799B" w14:textId="77777777" w:rsidR="00C90343" w:rsidRDefault="00C90343" w:rsidP="00486DD7">
            <w:r>
              <w:tab/>
            </w:r>
          </w:p>
          <w:p w14:paraId="045C799C" w14:textId="77777777" w:rsidR="00C90343" w:rsidRDefault="00C90343" w:rsidP="00486DD7">
            <w:pPr>
              <w:pStyle w:val="iBAAGStandardTextBold"/>
            </w:pPr>
            <w:r>
              <w:t>Prior authorization is:</w:t>
            </w:r>
          </w:p>
          <w:p w14:paraId="045C799D" w14:textId="77777777" w:rsidR="00C90343" w:rsidRDefault="00C90343" w:rsidP="00486DD7">
            <w:pPr>
              <w:pStyle w:val="iBAAGStandardText"/>
            </w:pPr>
            <w:r>
              <w:t xml:space="preserve">Getting </w:t>
            </w:r>
            <w:r w:rsidRPr="00A5778A">
              <w:t>approval</w:t>
            </w:r>
            <w:r>
              <w:t xml:space="preserve"> by calling the number listed on your health plan ID card before you can get medicine or services.</w:t>
            </w:r>
          </w:p>
          <w:p w14:paraId="045C799E" w14:textId="77777777" w:rsidR="00C90343" w:rsidRDefault="00C90343" w:rsidP="00486DD7"/>
          <w:p w14:paraId="045C799F" w14:textId="77777777" w:rsidR="00C90343" w:rsidRDefault="00C90343" w:rsidP="00486DD7">
            <w:pPr>
              <w:pStyle w:val="iBAAGStandardTextBold"/>
            </w:pPr>
            <w:r>
              <w:t xml:space="preserve">When do I need to call? </w:t>
            </w:r>
          </w:p>
          <w:p w14:paraId="045C79A0" w14:textId="77777777" w:rsidR="00C90343" w:rsidRDefault="00C90343" w:rsidP="00486DD7">
            <w:pPr>
              <w:pStyle w:val="iBAAGLevel1Bullets"/>
            </w:pPr>
            <w:r>
              <w:t xml:space="preserve">As soon as possible before transport </w:t>
            </w:r>
          </w:p>
          <w:p w14:paraId="045C79A1" w14:textId="77777777" w:rsidR="00C90343" w:rsidRDefault="00C90343" w:rsidP="00486DD7"/>
          <w:p w14:paraId="045C79A2" w14:textId="77777777" w:rsidR="00C90343" w:rsidRDefault="00C90343" w:rsidP="00486DD7">
            <w:pPr>
              <w:pStyle w:val="iBAAGStandardTextBold"/>
            </w:pPr>
            <w:r>
              <w:t xml:space="preserve">If you don’t get prior authorization, you pay: </w:t>
            </w:r>
          </w:p>
          <w:p w14:paraId="2361681D"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9A4" w14:textId="77777777" w:rsidR="00C90343" w:rsidRPr="00BA79B2" w:rsidRDefault="00C90343" w:rsidP="00386710">
            <w:pPr>
              <w:pStyle w:val="iBAAGStandardText"/>
            </w:pPr>
          </w:p>
        </w:tc>
        <w:tc>
          <w:tcPr>
            <w:tcW w:w="3330" w:type="dxa"/>
            <w:shd w:val="clear" w:color="auto" w:fill="FFFFFF" w:themeFill="background1"/>
          </w:tcPr>
          <w:p w14:paraId="045C79A5" w14:textId="77777777" w:rsidR="00C90343" w:rsidRDefault="00C90343" w:rsidP="00486DD7">
            <w:pPr>
              <w:pStyle w:val="iBAAGStandardTextBold"/>
            </w:pPr>
            <w:r>
              <w:t>Ground Ambulance</w:t>
            </w:r>
          </w:p>
          <w:p w14:paraId="045C79A6" w14:textId="610D9416" w:rsidR="00C90343" w:rsidRDefault="00C90343" w:rsidP="00486DD7"/>
          <w:p w14:paraId="045C79A7" w14:textId="77777777" w:rsidR="00C90343" w:rsidRDefault="00C90343" w:rsidP="00486DD7">
            <w:pPr>
              <w:pStyle w:val="iBAAGStandardText"/>
            </w:pPr>
          </w:p>
          <w:p w14:paraId="045C79A8" w14:textId="727C87CB" w:rsidR="00C90343" w:rsidRDefault="00EE7C75" w:rsidP="00486DD7">
            <w:r>
              <w:rPr>
                <w:rStyle w:val="iBAAGStandardTextBoldChar"/>
              </w:rPr>
              <w:t>40%</w:t>
            </w:r>
            <w:r w:rsidR="00C90343">
              <w:t xml:space="preserve"> </w:t>
            </w:r>
            <w:r w:rsidR="00C90343">
              <w:rPr>
                <w:rStyle w:val="iBAAGStandardTextChar"/>
              </w:rPr>
              <w:t>co-insurance, after you pay the deductible.</w:t>
            </w:r>
          </w:p>
          <w:p w14:paraId="045C79A9" w14:textId="77777777" w:rsidR="00C90343" w:rsidRDefault="00C90343" w:rsidP="00486DD7">
            <w:pPr>
              <w:pStyle w:val="iBAAGStandardText"/>
            </w:pPr>
          </w:p>
          <w:p w14:paraId="045C79AA" w14:textId="77777777" w:rsidR="00C90343" w:rsidRDefault="00C90343" w:rsidP="00486DD7">
            <w:pPr>
              <w:pStyle w:val="iBAAGStandardTextBold"/>
            </w:pPr>
            <w:r>
              <w:t>Is prior authorization needed?</w:t>
            </w:r>
          </w:p>
          <w:p w14:paraId="045C79AB" w14:textId="77777777" w:rsidR="00C90343" w:rsidRDefault="00C90343" w:rsidP="00486DD7">
            <w:pPr>
              <w:pStyle w:val="iBAAGStandardText"/>
            </w:pPr>
            <w:r>
              <w:t>Yes</w:t>
            </w:r>
          </w:p>
          <w:p w14:paraId="045C79AC" w14:textId="77777777" w:rsidR="00C90343" w:rsidRDefault="00C90343" w:rsidP="00486DD7">
            <w:r>
              <w:tab/>
            </w:r>
          </w:p>
          <w:p w14:paraId="045C79AD" w14:textId="77777777" w:rsidR="00C90343" w:rsidRDefault="00C90343" w:rsidP="00486DD7">
            <w:pPr>
              <w:pStyle w:val="iBAAGStandardTextBold"/>
            </w:pPr>
            <w:r>
              <w:t>Prior authorization is:</w:t>
            </w:r>
          </w:p>
          <w:p w14:paraId="045C79AE" w14:textId="77777777" w:rsidR="00C90343" w:rsidRDefault="00C90343" w:rsidP="00486DD7">
            <w:pPr>
              <w:pStyle w:val="iBAAGStandardText"/>
            </w:pPr>
            <w:r>
              <w:t xml:space="preserve">Getting </w:t>
            </w:r>
            <w:r w:rsidRPr="00A5778A">
              <w:t>approval</w:t>
            </w:r>
            <w:r>
              <w:t xml:space="preserve"> by calling the number listed on your health plan ID card before you can get medicine or services.</w:t>
            </w:r>
          </w:p>
          <w:p w14:paraId="045C79AF" w14:textId="77777777" w:rsidR="00C90343" w:rsidRDefault="00C90343" w:rsidP="00486DD7"/>
          <w:p w14:paraId="045C79B0" w14:textId="77777777" w:rsidR="00C90343" w:rsidRDefault="00C90343" w:rsidP="00486DD7">
            <w:pPr>
              <w:pStyle w:val="iBAAGStandardTextBold"/>
            </w:pPr>
            <w:r>
              <w:t xml:space="preserve">When do I need to call? </w:t>
            </w:r>
          </w:p>
          <w:p w14:paraId="045C79B1" w14:textId="77777777" w:rsidR="00C90343" w:rsidRDefault="00C90343" w:rsidP="00486DD7">
            <w:pPr>
              <w:pStyle w:val="iBAAGLevel1Bullets"/>
            </w:pPr>
            <w:r>
              <w:t xml:space="preserve">As soon as possible before transport </w:t>
            </w:r>
          </w:p>
          <w:p w14:paraId="045C79B2" w14:textId="77777777" w:rsidR="00C90343" w:rsidRDefault="00C90343" w:rsidP="00486DD7"/>
          <w:p w14:paraId="045C79B3" w14:textId="77777777" w:rsidR="00C90343" w:rsidRDefault="00C90343" w:rsidP="00486DD7">
            <w:pPr>
              <w:pStyle w:val="iBAAGStandardTextBold"/>
            </w:pPr>
            <w:r>
              <w:t xml:space="preserve">If you don’t get prior authorization, you pay: </w:t>
            </w:r>
          </w:p>
          <w:p w14:paraId="60A9568F"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9B5" w14:textId="77777777" w:rsidR="00C90343" w:rsidRDefault="00C90343" w:rsidP="00486DD7"/>
          <w:p w14:paraId="045C79B6" w14:textId="77777777" w:rsidR="00C90343" w:rsidRDefault="00C90343" w:rsidP="00486DD7"/>
          <w:p w14:paraId="045C79B7" w14:textId="77777777" w:rsidR="00C90343" w:rsidRDefault="00C90343" w:rsidP="00486DD7">
            <w:pPr>
              <w:pStyle w:val="iBAAGStandardTextBold"/>
            </w:pPr>
            <w:r>
              <w:t>Air Ambulance</w:t>
            </w:r>
          </w:p>
          <w:p w14:paraId="045C79B8" w14:textId="5DD6B451" w:rsidR="00C90343" w:rsidRDefault="00C90343" w:rsidP="00486DD7"/>
          <w:p w14:paraId="045C79B9" w14:textId="77777777" w:rsidR="00C90343" w:rsidRDefault="00C90343" w:rsidP="00486DD7">
            <w:pPr>
              <w:pStyle w:val="iBAAGStandardText"/>
            </w:pPr>
          </w:p>
          <w:p w14:paraId="045C79BA" w14:textId="20E76058" w:rsidR="00C90343" w:rsidRDefault="00EE7C75" w:rsidP="00486DD7">
            <w:r>
              <w:rPr>
                <w:rStyle w:val="iBAAGStandardTextBoldChar"/>
              </w:rPr>
              <w:t>40%</w:t>
            </w:r>
            <w:r w:rsidR="00C90343">
              <w:t xml:space="preserve"> </w:t>
            </w:r>
            <w:r w:rsidR="00C90343">
              <w:rPr>
                <w:rStyle w:val="iBAAGStandardTextChar"/>
              </w:rPr>
              <w:t>co-insurance, after you pay the deductible.</w:t>
            </w:r>
          </w:p>
          <w:p w14:paraId="045C79BB" w14:textId="77777777" w:rsidR="00C90343" w:rsidRDefault="00C90343" w:rsidP="00486DD7">
            <w:pPr>
              <w:pStyle w:val="iBAAGStandardText"/>
            </w:pPr>
          </w:p>
          <w:p w14:paraId="045C79BC" w14:textId="77777777" w:rsidR="00C90343" w:rsidRDefault="00C90343" w:rsidP="00486DD7">
            <w:pPr>
              <w:pStyle w:val="iBAAGStandardTextBold"/>
            </w:pPr>
            <w:r>
              <w:t>Is prior authorization needed?</w:t>
            </w:r>
          </w:p>
          <w:p w14:paraId="045C79BD" w14:textId="77777777" w:rsidR="00C90343" w:rsidRDefault="00C90343" w:rsidP="00486DD7">
            <w:pPr>
              <w:pStyle w:val="iBAAGStandardText"/>
            </w:pPr>
            <w:r>
              <w:t>Yes</w:t>
            </w:r>
          </w:p>
          <w:p w14:paraId="045C79BE" w14:textId="77777777" w:rsidR="00C90343" w:rsidRDefault="00C90343" w:rsidP="00486DD7">
            <w:r>
              <w:tab/>
            </w:r>
          </w:p>
          <w:p w14:paraId="045C79BF" w14:textId="77777777" w:rsidR="00C90343" w:rsidRDefault="00C90343" w:rsidP="00486DD7">
            <w:pPr>
              <w:pStyle w:val="iBAAGStandardTextBold"/>
            </w:pPr>
            <w:r>
              <w:t>Prior authorization is:</w:t>
            </w:r>
          </w:p>
          <w:p w14:paraId="045C79C0" w14:textId="77777777" w:rsidR="00C90343" w:rsidRDefault="00C90343" w:rsidP="00486DD7">
            <w:pPr>
              <w:pStyle w:val="iBAAGStandardText"/>
            </w:pPr>
            <w:r>
              <w:t xml:space="preserve">Getting </w:t>
            </w:r>
            <w:r w:rsidRPr="00A5778A">
              <w:t>approval</w:t>
            </w:r>
            <w:r>
              <w:t xml:space="preserve"> by calling the number listed on your health plan ID card before you can get medicine or services.</w:t>
            </w:r>
          </w:p>
          <w:p w14:paraId="045C79C1" w14:textId="77777777" w:rsidR="00C90343" w:rsidRDefault="00C90343" w:rsidP="00486DD7"/>
          <w:p w14:paraId="045C79C2" w14:textId="77777777" w:rsidR="00C90343" w:rsidRDefault="00C90343" w:rsidP="00486DD7">
            <w:pPr>
              <w:pStyle w:val="iBAAGStandardTextBold"/>
            </w:pPr>
            <w:r>
              <w:t xml:space="preserve">When do I need to call? </w:t>
            </w:r>
          </w:p>
          <w:p w14:paraId="045C79C3" w14:textId="77777777" w:rsidR="00C90343" w:rsidRDefault="00C90343" w:rsidP="00486DD7">
            <w:pPr>
              <w:pStyle w:val="iBAAGLevel1Bullets"/>
            </w:pPr>
            <w:r>
              <w:t xml:space="preserve">As soon as possible before transport </w:t>
            </w:r>
          </w:p>
          <w:p w14:paraId="045C79C4" w14:textId="77777777" w:rsidR="00C90343" w:rsidRDefault="00C90343" w:rsidP="00486DD7"/>
          <w:p w14:paraId="045C79C5" w14:textId="77777777" w:rsidR="00C90343" w:rsidRDefault="00C90343" w:rsidP="00486DD7">
            <w:pPr>
              <w:pStyle w:val="iBAAGStandardTextBold"/>
            </w:pPr>
            <w:r>
              <w:t xml:space="preserve">If you don’t get prior authorization, you pay: </w:t>
            </w:r>
          </w:p>
          <w:p w14:paraId="43E70AA1"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9C7" w14:textId="77777777" w:rsidR="00C90343" w:rsidRPr="00BA79B2" w:rsidRDefault="00C90343" w:rsidP="00386710">
            <w:pPr>
              <w:pStyle w:val="iBAAGStandardText"/>
            </w:pPr>
          </w:p>
        </w:tc>
        <w:tc>
          <w:tcPr>
            <w:tcW w:w="3330" w:type="dxa"/>
            <w:shd w:val="clear" w:color="auto" w:fill="FFFFFF" w:themeFill="background1"/>
          </w:tcPr>
          <w:p w14:paraId="045C79C8" w14:textId="77777777" w:rsidR="00C90343" w:rsidRPr="00BA79B2" w:rsidRDefault="00C90343" w:rsidP="00486DD7">
            <w:pPr>
              <w:pStyle w:val="iBAAGStandardText"/>
            </w:pPr>
            <w:r>
              <w:t>None</w:t>
            </w:r>
          </w:p>
        </w:tc>
      </w:tr>
      <w:tr w:rsidR="009E76DF" w:rsidRPr="00F81309" w14:paraId="045C79CB"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9CA" w14:textId="77777777" w:rsidR="009E76DF" w:rsidRPr="00F81309" w:rsidRDefault="009E76DF" w:rsidP="00486DD7">
            <w:pPr>
              <w:pStyle w:val="iBAAGTableHeader"/>
            </w:pPr>
            <w:r w:rsidRPr="00F81309">
              <w:t>About Your Benefits</w:t>
            </w:r>
          </w:p>
        </w:tc>
      </w:tr>
      <w:tr w:rsidR="009E76DF" w:rsidRPr="00F81309" w14:paraId="045C79E0" w14:textId="77777777" w:rsidTr="00486DD7">
        <w:tblPrEx>
          <w:shd w:val="clear" w:color="auto" w:fill="auto"/>
        </w:tblPrEx>
        <w:tc>
          <w:tcPr>
            <w:tcW w:w="3517" w:type="dxa"/>
            <w:shd w:val="clear" w:color="auto" w:fill="FFFFFF" w:themeFill="background1"/>
          </w:tcPr>
          <w:p w14:paraId="045C79CC" w14:textId="77777777" w:rsidR="009E76DF" w:rsidRPr="00F81309" w:rsidRDefault="009E76DF">
            <w:pPr>
              <w:pStyle w:val="iBAAGSituationBoxName"/>
            </w:pPr>
            <w:bookmarkStart w:id="34" w:name="Bariatric_Resource_Services_BRS"/>
            <w:r w:rsidRPr="00F81309">
              <w:t>Bariatric Resource Services (BRS)</w:t>
            </w:r>
            <w:bookmarkEnd w:id="34"/>
          </w:p>
          <w:p w14:paraId="045C79CD" w14:textId="77777777" w:rsidR="009E76DF" w:rsidRPr="00F81309" w:rsidRDefault="009E76DF" w:rsidP="00486DD7"/>
          <w:p w14:paraId="045C79CE" w14:textId="77777777" w:rsidR="009E76DF" w:rsidRPr="00F81309" w:rsidRDefault="009E76DF" w:rsidP="00486DD7"/>
          <w:p w14:paraId="045C79CF" w14:textId="77777777" w:rsidR="009E76DF" w:rsidRPr="00F81309" w:rsidRDefault="009E76DF" w:rsidP="00486DD7"/>
          <w:p w14:paraId="045C79D0" w14:textId="77777777" w:rsidR="009E76DF" w:rsidRPr="00F81309" w:rsidRDefault="009E76DF" w:rsidP="00486DD7"/>
          <w:p w14:paraId="045C79D1" w14:textId="77777777" w:rsidR="009E76DF" w:rsidRPr="00F81309" w:rsidRDefault="009E76DF" w:rsidP="00486DD7"/>
        </w:tc>
        <w:tc>
          <w:tcPr>
            <w:tcW w:w="9990" w:type="dxa"/>
            <w:gridSpan w:val="3"/>
            <w:shd w:val="clear" w:color="auto" w:fill="FFFFFF" w:themeFill="background1"/>
          </w:tcPr>
          <w:p w14:paraId="045C79D2" w14:textId="77777777" w:rsidR="009E76DF" w:rsidRDefault="009E76DF" w:rsidP="00486DD7">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045C79D3" w14:textId="77777777" w:rsidR="009E76DF" w:rsidRDefault="009E76DF" w:rsidP="00486DD7"/>
          <w:p w14:paraId="045C79D4" w14:textId="77777777" w:rsidR="009E76DF" w:rsidRDefault="009E76DF" w:rsidP="00486DD7">
            <w:pPr>
              <w:pStyle w:val="iBAAGStandardText"/>
            </w:pPr>
            <w:r>
              <w:t>Specialized nurses provide:</w:t>
            </w:r>
          </w:p>
          <w:p w14:paraId="045C79D5" w14:textId="77777777" w:rsidR="009E76DF" w:rsidRDefault="009E76DF" w:rsidP="00486DD7">
            <w:pPr>
              <w:pStyle w:val="iBAAGLevel2Bullets"/>
            </w:pPr>
            <w:r>
              <w:t>Surgery and facility options</w:t>
            </w:r>
          </w:p>
          <w:p w14:paraId="045C79D6" w14:textId="77777777" w:rsidR="009E76DF" w:rsidRDefault="009E76DF" w:rsidP="00486DD7">
            <w:pPr>
              <w:pStyle w:val="iBAAGLevel2Bullets"/>
            </w:pPr>
            <w:r>
              <w:t>Information to help you to make your decision</w:t>
            </w:r>
          </w:p>
          <w:p w14:paraId="045C79D7" w14:textId="77777777" w:rsidR="009E76DF" w:rsidRDefault="009E76DF" w:rsidP="00486DD7">
            <w:pPr>
              <w:pStyle w:val="iBAAGLevel2Bullets"/>
            </w:pPr>
            <w:r>
              <w:t>Preparation for surgery</w:t>
            </w:r>
          </w:p>
          <w:p w14:paraId="045C79D8" w14:textId="77777777" w:rsidR="009E76DF" w:rsidRDefault="009E76DF" w:rsidP="00486DD7">
            <w:pPr>
              <w:pStyle w:val="iBAAGLevel2Bullets"/>
            </w:pPr>
            <w:r>
              <w:t>Support after surgery</w:t>
            </w:r>
          </w:p>
          <w:p w14:paraId="045C79D9" w14:textId="77777777" w:rsidR="009E76DF" w:rsidRDefault="009E76DF" w:rsidP="00486DD7"/>
          <w:p w14:paraId="045C79DA" w14:textId="77777777" w:rsidR="009E76DF" w:rsidRDefault="009E76DF" w:rsidP="00486DD7">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1"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045C79DB" w14:textId="77777777" w:rsidR="009E76DF" w:rsidRDefault="009E76DF" w:rsidP="00486DD7"/>
          <w:p w14:paraId="045C79DF" w14:textId="77777777" w:rsidR="009E76DF" w:rsidRPr="00F81309" w:rsidRDefault="009E76DF" w:rsidP="00486DD7">
            <w:pPr>
              <w:pStyle w:val="iBAAGStandardText"/>
            </w:pPr>
          </w:p>
        </w:tc>
      </w:tr>
      <w:tr w:rsidR="009E76DF" w:rsidRPr="005033B5" w14:paraId="045C79E7"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9E1"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45C79E2"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9E3"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9E4"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9E5"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9E6"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045C79F9" w14:textId="77777777" w:rsidTr="00486DD7">
        <w:tblPrEx>
          <w:shd w:val="clear" w:color="auto" w:fill="auto"/>
        </w:tblPrEx>
        <w:tc>
          <w:tcPr>
            <w:tcW w:w="3517" w:type="dxa"/>
            <w:shd w:val="clear" w:color="auto" w:fill="FFFFFF" w:themeFill="background1"/>
          </w:tcPr>
          <w:p w14:paraId="045C79E8" w14:textId="77777777" w:rsidR="009E76DF" w:rsidRDefault="009E76DF">
            <w:pPr>
              <w:pStyle w:val="iBAAGSituationBoxName"/>
            </w:pPr>
            <w:bookmarkStart w:id="35" w:name="Bariatric_Weight_Loss_Surgery"/>
            <w:r>
              <w:t>Bariatric Weight Loss Surgery</w:t>
            </w:r>
          </w:p>
          <w:bookmarkEnd w:id="35"/>
          <w:p w14:paraId="045C79E9" w14:textId="77777777" w:rsidR="009E76DF" w:rsidRDefault="009E76DF" w:rsidP="00486DD7"/>
          <w:p w14:paraId="045C79EA" w14:textId="77777777" w:rsidR="009E76DF" w:rsidRDefault="009E76DF" w:rsidP="00486DD7">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045C79EB" w14:textId="77777777" w:rsidR="009E76DF" w:rsidRDefault="009E76DF" w:rsidP="00486DD7"/>
          <w:p w14:paraId="045C79EC" w14:textId="77777777" w:rsidR="009E76DF" w:rsidRDefault="009E76DF" w:rsidP="00486DD7">
            <w:pPr>
              <w:pStyle w:val="iBAAGStandardTextBold"/>
            </w:pPr>
            <w:r>
              <w:t xml:space="preserve">Want more information? </w:t>
            </w:r>
          </w:p>
          <w:p w14:paraId="045C79ED" w14:textId="77777777" w:rsidR="009E76DF" w:rsidRDefault="009E76DF" w:rsidP="00486DD7">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14:paraId="045C79EE" w14:textId="77777777" w:rsidR="009E76DF" w:rsidRPr="005033B5" w:rsidRDefault="009E76DF" w:rsidP="00486DD7">
            <w:pPr>
              <w:pStyle w:val="InstructionalText"/>
            </w:pPr>
          </w:p>
        </w:tc>
        <w:tc>
          <w:tcPr>
            <w:tcW w:w="3330" w:type="dxa"/>
            <w:shd w:val="clear" w:color="auto" w:fill="FFFFFF" w:themeFill="background1"/>
          </w:tcPr>
          <w:p w14:paraId="7B1A1D32" w14:textId="77777777" w:rsidR="00486DD7" w:rsidRDefault="00486DD7" w:rsidP="00486DD7">
            <w:pPr>
              <w:pStyle w:val="iBAAGStandardText"/>
            </w:pPr>
            <w:r w:rsidRPr="00275E59">
              <w:t>The amount you pay is based on where the covered health service is provided.</w:t>
            </w:r>
          </w:p>
          <w:p w14:paraId="0EF96996" w14:textId="77777777" w:rsidR="00486DD7" w:rsidRDefault="00486DD7" w:rsidP="00486DD7">
            <w:pPr>
              <w:pStyle w:val="iBAAGStandardText"/>
            </w:pPr>
          </w:p>
          <w:p w14:paraId="115463AE" w14:textId="77777777" w:rsidR="00486DD7" w:rsidRDefault="00486DD7" w:rsidP="00486DD7">
            <w:pPr>
              <w:pStyle w:val="iBAAGStandardText"/>
            </w:pPr>
          </w:p>
          <w:p w14:paraId="6D80C8EC" w14:textId="77777777" w:rsidR="00486DD7" w:rsidRPr="00275E59" w:rsidRDefault="00486DD7" w:rsidP="00486DD7">
            <w:pPr>
              <w:pStyle w:val="iBAAGStandardTextBold"/>
            </w:pPr>
            <w:r w:rsidRPr="00275E59">
              <w:t>Is prior authorization needed?</w:t>
            </w:r>
          </w:p>
          <w:p w14:paraId="42FF3846" w14:textId="77777777" w:rsidR="00486DD7" w:rsidRDefault="00486DD7" w:rsidP="00486DD7">
            <w:pPr>
              <w:pStyle w:val="iBAAGStandardText"/>
            </w:pPr>
            <w:r w:rsidRPr="00275E59">
              <w:t>No</w:t>
            </w:r>
            <w:r w:rsidDel="00486DD7">
              <w:t xml:space="preserve"> </w:t>
            </w:r>
          </w:p>
          <w:p w14:paraId="045C79F0" w14:textId="77777777" w:rsidR="009E76DF" w:rsidRDefault="009E76DF" w:rsidP="00486DD7"/>
          <w:p w14:paraId="045C79F1" w14:textId="77777777" w:rsidR="009E76DF" w:rsidRPr="005033B5" w:rsidRDefault="009E76DF" w:rsidP="00486DD7"/>
        </w:tc>
        <w:tc>
          <w:tcPr>
            <w:tcW w:w="3330" w:type="dxa"/>
            <w:shd w:val="clear" w:color="auto" w:fill="FFFFFF" w:themeFill="background1"/>
          </w:tcPr>
          <w:p w14:paraId="2C43932F" w14:textId="77777777" w:rsidR="00486DD7" w:rsidRDefault="00486DD7" w:rsidP="00486DD7">
            <w:pPr>
              <w:pStyle w:val="iBAAGStandardText"/>
            </w:pPr>
            <w:r w:rsidRPr="00275E59">
              <w:t>The amount you pay is based on where the covered health service is provided.</w:t>
            </w:r>
          </w:p>
          <w:p w14:paraId="37724CBD" w14:textId="77777777" w:rsidR="00486DD7" w:rsidRDefault="00486DD7" w:rsidP="00486DD7">
            <w:pPr>
              <w:pStyle w:val="iBAAGStandardText"/>
            </w:pPr>
          </w:p>
          <w:p w14:paraId="6FA6F459" w14:textId="77777777" w:rsidR="00486DD7" w:rsidRPr="00275E59" w:rsidRDefault="00486DD7" w:rsidP="00486DD7">
            <w:pPr>
              <w:pStyle w:val="iBAAGStandardTextBold"/>
            </w:pPr>
            <w:r w:rsidRPr="00275E59">
              <w:t>Is prior authorization needed?</w:t>
            </w:r>
          </w:p>
          <w:p w14:paraId="5431B135" w14:textId="37E2C64F" w:rsidR="00486DD7" w:rsidRPr="00275E59" w:rsidRDefault="00486DD7" w:rsidP="00486DD7">
            <w:pPr>
              <w:pStyle w:val="iBAAGStandardText"/>
            </w:pPr>
            <w:r w:rsidRPr="00275E59">
              <w:t>Yes</w:t>
            </w:r>
          </w:p>
          <w:p w14:paraId="11681433" w14:textId="77777777" w:rsidR="00486DD7" w:rsidRPr="00275E59" w:rsidRDefault="00486DD7" w:rsidP="00486DD7">
            <w:pPr>
              <w:pStyle w:val="iBAAGStandardText"/>
            </w:pPr>
            <w:r w:rsidRPr="00275E59">
              <w:tab/>
            </w:r>
          </w:p>
          <w:p w14:paraId="60DBA91D" w14:textId="77777777" w:rsidR="00486DD7" w:rsidRPr="00275E59" w:rsidRDefault="00486DD7" w:rsidP="00486DD7">
            <w:pPr>
              <w:pStyle w:val="iBAAGStandardTextBold"/>
            </w:pPr>
            <w:r w:rsidRPr="00275E59">
              <w:t>Prior authorization is:</w:t>
            </w:r>
          </w:p>
          <w:p w14:paraId="65F3AD67" w14:textId="77777777" w:rsidR="00486DD7" w:rsidRPr="00275E59" w:rsidRDefault="00486DD7" w:rsidP="00486DD7">
            <w:pPr>
              <w:pStyle w:val="iBAAGStandardText"/>
            </w:pPr>
            <w:r w:rsidRPr="00275E59">
              <w:t>Getting approval by calling the number listed on your health plan ID card before you can get medicine or services.</w:t>
            </w:r>
          </w:p>
          <w:p w14:paraId="50502986" w14:textId="77777777" w:rsidR="00486DD7" w:rsidRPr="00275E59" w:rsidRDefault="00486DD7" w:rsidP="00486DD7">
            <w:pPr>
              <w:pStyle w:val="iBAAGStandardText"/>
            </w:pPr>
          </w:p>
          <w:p w14:paraId="2E55E31B" w14:textId="77777777" w:rsidR="00486DD7" w:rsidRPr="00275E59" w:rsidRDefault="00486DD7" w:rsidP="00486DD7">
            <w:pPr>
              <w:pStyle w:val="iBAAGStandardTextBold"/>
            </w:pPr>
            <w:r w:rsidRPr="00275E59">
              <w:t xml:space="preserve">When do I need to call? </w:t>
            </w:r>
          </w:p>
          <w:p w14:paraId="2FF64C17" w14:textId="77777777" w:rsidR="00486DD7" w:rsidRPr="00275E59" w:rsidRDefault="00486DD7" w:rsidP="00486DD7">
            <w:pPr>
              <w:pStyle w:val="iBAAGLevel1Bullets"/>
            </w:pPr>
            <w:r w:rsidRPr="00275E59">
              <w:t>6 months before a scheduled surgery</w:t>
            </w:r>
          </w:p>
          <w:p w14:paraId="16D1DA8F" w14:textId="77777777" w:rsidR="00486DD7" w:rsidRPr="00275E59" w:rsidRDefault="00486DD7" w:rsidP="00486DD7">
            <w:pPr>
              <w:pStyle w:val="iBAAGLevel1Bullets"/>
            </w:pPr>
            <w:r w:rsidRPr="00275E59">
              <w:t>As soon as the possibility of surgery arises</w:t>
            </w:r>
          </w:p>
          <w:p w14:paraId="0BBA6F60" w14:textId="77777777" w:rsidR="00486DD7" w:rsidRPr="00275E59" w:rsidRDefault="00486DD7" w:rsidP="00486DD7">
            <w:pPr>
              <w:pStyle w:val="iBAAGLevel1Bullets"/>
            </w:pPr>
            <w:r w:rsidRPr="00275E59">
              <w:t>24 hours before being admitted for an inpatient stay</w:t>
            </w:r>
          </w:p>
          <w:p w14:paraId="0A4F7E09" w14:textId="77777777" w:rsidR="00486DD7" w:rsidRPr="00275E59" w:rsidRDefault="00486DD7" w:rsidP="00486DD7">
            <w:pPr>
              <w:pStyle w:val="iBAAGStandardText"/>
            </w:pPr>
          </w:p>
          <w:p w14:paraId="6867A215" w14:textId="77777777" w:rsidR="000248E9" w:rsidRDefault="00486DD7" w:rsidP="00486DD7">
            <w:pPr>
              <w:pStyle w:val="iBAAGStandardText"/>
              <w:rPr>
                <w:b/>
              </w:rPr>
            </w:pPr>
            <w:r w:rsidRPr="00386710">
              <w:rPr>
                <w:b/>
              </w:rPr>
              <w:t xml:space="preserve">If you don’t get prior authorization, you pay: </w:t>
            </w:r>
          </w:p>
          <w:p w14:paraId="4D3396C6"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118F9AD5" w14:textId="77777777" w:rsidR="000248E9" w:rsidRDefault="000248E9" w:rsidP="00486DD7">
            <w:pPr>
              <w:pStyle w:val="iBAAGStandardText"/>
              <w:rPr>
                <w:b/>
              </w:rPr>
            </w:pPr>
          </w:p>
          <w:p w14:paraId="2F18E4B5" w14:textId="77777777" w:rsidR="000248E9" w:rsidRDefault="000248E9" w:rsidP="00486DD7">
            <w:pPr>
              <w:pStyle w:val="iBAAGStandardText"/>
              <w:rPr>
                <w:b/>
              </w:rPr>
            </w:pPr>
          </w:p>
          <w:p w14:paraId="690AC80C" w14:textId="77777777" w:rsidR="000248E9" w:rsidRDefault="000248E9" w:rsidP="00486DD7">
            <w:pPr>
              <w:pStyle w:val="iBAAGStandardText"/>
              <w:rPr>
                <w:b/>
              </w:rPr>
            </w:pPr>
          </w:p>
          <w:p w14:paraId="5DA95B76" w14:textId="77777777" w:rsidR="000248E9" w:rsidRDefault="000248E9" w:rsidP="00486DD7">
            <w:pPr>
              <w:pStyle w:val="iBAAGStandardText"/>
              <w:rPr>
                <w:b/>
              </w:rPr>
            </w:pPr>
          </w:p>
          <w:p w14:paraId="045C79F3" w14:textId="77777777" w:rsidR="009E76DF" w:rsidRPr="00386710" w:rsidRDefault="009E76DF" w:rsidP="00486DD7">
            <w:pPr>
              <w:rPr>
                <w:b/>
              </w:rPr>
            </w:pPr>
          </w:p>
          <w:p w14:paraId="045C79F4" w14:textId="77777777" w:rsidR="009E76DF" w:rsidRPr="005033B5" w:rsidRDefault="009E76DF" w:rsidP="00486DD7"/>
        </w:tc>
        <w:tc>
          <w:tcPr>
            <w:tcW w:w="3330" w:type="dxa"/>
            <w:shd w:val="clear" w:color="auto" w:fill="FFFFFF" w:themeFill="background1"/>
          </w:tcPr>
          <w:p w14:paraId="546A0BC1" w14:textId="77777777" w:rsidR="00486DD7" w:rsidRDefault="00486DD7" w:rsidP="00486DD7">
            <w:pPr>
              <w:pStyle w:val="iBAAGStandardText"/>
            </w:pPr>
            <w:r w:rsidRPr="00275E59">
              <w:t>None</w:t>
            </w:r>
            <w:r w:rsidDel="00486DD7">
              <w:t xml:space="preserve"> </w:t>
            </w:r>
          </w:p>
          <w:p w14:paraId="75001F29" w14:textId="77777777" w:rsidR="00486DD7" w:rsidRDefault="00486DD7" w:rsidP="00486DD7">
            <w:pPr>
              <w:pStyle w:val="iBAAGStandardText"/>
            </w:pPr>
          </w:p>
          <w:p w14:paraId="045C79F6" w14:textId="77777777" w:rsidR="009E76DF" w:rsidRDefault="009E76DF" w:rsidP="00486DD7"/>
          <w:p w14:paraId="045C79F7" w14:textId="77777777" w:rsidR="009E76DF" w:rsidRDefault="009E76DF" w:rsidP="00486DD7"/>
          <w:p w14:paraId="045C79F8" w14:textId="77777777" w:rsidR="009E76DF" w:rsidRPr="005033B5" w:rsidRDefault="009E76DF" w:rsidP="00486DD7">
            <w:r>
              <w:tab/>
            </w:r>
          </w:p>
        </w:tc>
      </w:tr>
      <w:tr w:rsidR="009E76DF" w:rsidRPr="00A841EF" w14:paraId="045C7A00"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9FA"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9FB" w14:textId="77777777" w:rsidR="009E76DF" w:rsidRPr="00436044" w:rsidRDefault="009E76DF" w:rsidP="00486DD7">
            <w:pPr>
              <w:pStyle w:val="iBAAGTableHeader"/>
            </w:pPr>
            <w:r w:rsidRPr="00436044">
              <w:t>Your cost if you use</w:t>
            </w:r>
          </w:p>
          <w:p w14:paraId="045C79FC"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9FD" w14:textId="77777777" w:rsidR="009E76DF" w:rsidRPr="00436044" w:rsidRDefault="009E76DF" w:rsidP="00486DD7">
            <w:pPr>
              <w:pStyle w:val="iBAAGTableHeader"/>
            </w:pPr>
            <w:r w:rsidRPr="00436044">
              <w:t>Your cost if you use</w:t>
            </w:r>
          </w:p>
          <w:p w14:paraId="045C79FE"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9FF" w14:textId="77777777" w:rsidR="009E76DF" w:rsidRPr="00436044" w:rsidRDefault="009E76DF" w:rsidP="00486DD7">
            <w:pPr>
              <w:pStyle w:val="iBAAGTableHeader"/>
            </w:pPr>
            <w:r w:rsidRPr="00436044">
              <w:t>Limits &amp; Exceptions</w:t>
            </w:r>
          </w:p>
        </w:tc>
      </w:tr>
      <w:tr w:rsidR="009E76DF" w:rsidRPr="00A841EF" w14:paraId="045C7A24" w14:textId="77777777" w:rsidTr="00486DD7">
        <w:tblPrEx>
          <w:shd w:val="clear" w:color="auto" w:fill="auto"/>
        </w:tblPrEx>
        <w:tc>
          <w:tcPr>
            <w:tcW w:w="3517" w:type="dxa"/>
            <w:shd w:val="clear" w:color="auto" w:fill="FFFFFF" w:themeFill="background1"/>
          </w:tcPr>
          <w:p w14:paraId="045C7A01" w14:textId="77777777" w:rsidR="009E76DF" w:rsidRDefault="009E76DF">
            <w:pPr>
              <w:pStyle w:val="iBAAGSituationBoxName"/>
            </w:pPr>
            <w:bookmarkStart w:id="36" w:name="Emergency_Health_Services_Outpatient"/>
            <w:r>
              <w:t>Emergency Health Services – Outpatient</w:t>
            </w:r>
            <w:bookmarkEnd w:id="36"/>
          </w:p>
          <w:p w14:paraId="045C7A02" w14:textId="77777777" w:rsidR="009E76DF" w:rsidRDefault="009E76DF" w:rsidP="00486DD7"/>
          <w:p w14:paraId="045C7A03" w14:textId="77777777" w:rsidR="009E76DF" w:rsidRDefault="009E76DF" w:rsidP="00486DD7">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045C7A04" w14:textId="77777777" w:rsidR="009E76DF" w:rsidRDefault="009E76DF" w:rsidP="00486DD7"/>
          <w:p w14:paraId="045C7A05" w14:textId="77777777" w:rsidR="009E76DF" w:rsidRDefault="009E76DF" w:rsidP="00486DD7">
            <w:pPr>
              <w:pStyle w:val="iBAAGStandardText"/>
            </w:pPr>
            <w:r>
              <w:t xml:space="preserve">Benefits include: </w:t>
            </w:r>
          </w:p>
          <w:p w14:paraId="045C7A06" w14:textId="77777777" w:rsidR="009E76DF" w:rsidRDefault="009E76DF" w:rsidP="00486DD7">
            <w:pPr>
              <w:pStyle w:val="iBAAGLevel1Bullets"/>
            </w:pPr>
            <w:r>
              <w:t>facility charge</w:t>
            </w:r>
          </w:p>
          <w:p w14:paraId="045C7A07" w14:textId="77777777" w:rsidR="009E76DF" w:rsidRDefault="009E76DF" w:rsidP="00486DD7">
            <w:pPr>
              <w:pStyle w:val="iBAAGLevel1Bullets"/>
            </w:pPr>
            <w:r>
              <w:t>supplies</w:t>
            </w:r>
          </w:p>
          <w:p w14:paraId="045C7A08" w14:textId="77777777" w:rsidR="009E76DF" w:rsidRDefault="009E76DF" w:rsidP="00486DD7">
            <w:pPr>
              <w:pStyle w:val="iBAAGLevel1Bullets"/>
            </w:pPr>
            <w:r>
              <w:t>all professional services</w:t>
            </w:r>
          </w:p>
          <w:p w14:paraId="045C7A09" w14:textId="77777777" w:rsidR="009E76DF" w:rsidRDefault="009E76DF" w:rsidP="00486DD7"/>
          <w:p w14:paraId="045C7A0A" w14:textId="77777777" w:rsidR="009E76DF" w:rsidRDefault="009E76DF" w:rsidP="00486DD7">
            <w:pPr>
              <w:pStyle w:val="iBAAGStandardTextBold"/>
            </w:pPr>
            <w:r>
              <w:t xml:space="preserve">Want more information? </w:t>
            </w:r>
          </w:p>
          <w:p w14:paraId="045C7A0B" w14:textId="77777777" w:rsidR="009E76DF" w:rsidRPr="00A841EF" w:rsidRDefault="009E76DF" w:rsidP="00486DD7">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14:paraId="045C7A0C" w14:textId="77777777" w:rsidR="009E76DF" w:rsidRDefault="009E76DF" w:rsidP="00486DD7"/>
          <w:p w14:paraId="045C7A0D" w14:textId="77777777" w:rsidR="009E76DF" w:rsidRPr="00A841EF" w:rsidRDefault="009E76DF" w:rsidP="00486DD7">
            <w:pPr>
              <w:pStyle w:val="InstructionalText"/>
            </w:pPr>
          </w:p>
        </w:tc>
        <w:tc>
          <w:tcPr>
            <w:tcW w:w="3330" w:type="dxa"/>
            <w:shd w:val="clear" w:color="auto" w:fill="FFFFFF" w:themeFill="background1"/>
          </w:tcPr>
          <w:p w14:paraId="045C7A0E" w14:textId="6E86DA3A" w:rsidR="009E76DF" w:rsidRDefault="00EE7C75" w:rsidP="00486DD7">
            <w:r>
              <w:rPr>
                <w:rStyle w:val="iBAAGStandardTextBoldChar"/>
              </w:rPr>
              <w:t>20%</w:t>
            </w:r>
            <w:r w:rsidR="009E76DF">
              <w:t xml:space="preserve"> </w:t>
            </w:r>
            <w:r w:rsidR="009E76DF" w:rsidRPr="00A841EF">
              <w:rPr>
                <w:rStyle w:val="iBAAGStandardTextChar"/>
              </w:rPr>
              <w:t>co-insurance, after you pay the deductible.</w:t>
            </w:r>
            <w:r w:rsidR="009E76DF">
              <w:t xml:space="preserve"> </w:t>
            </w:r>
          </w:p>
          <w:p w14:paraId="045C7A0F" w14:textId="57F07E7C" w:rsidR="009E76DF" w:rsidRDefault="009E76DF" w:rsidP="00486DD7"/>
          <w:p w14:paraId="045C7A10" w14:textId="77777777" w:rsidR="009E76DF" w:rsidRDefault="009E76DF" w:rsidP="00486DD7"/>
          <w:p w14:paraId="045C7A15" w14:textId="77777777" w:rsidR="009E76DF" w:rsidRDefault="009E76DF" w:rsidP="00486DD7">
            <w:pPr>
              <w:pStyle w:val="iBAAGStandardTextBold"/>
            </w:pPr>
            <w:r>
              <w:t>Is prior authorization needed?</w:t>
            </w:r>
          </w:p>
          <w:p w14:paraId="045C7A16" w14:textId="77777777" w:rsidR="009E76DF" w:rsidRDefault="009E76DF" w:rsidP="00486DD7">
            <w:pPr>
              <w:pStyle w:val="iBAAGStandardText"/>
            </w:pPr>
            <w:r>
              <w:t>No</w:t>
            </w:r>
          </w:p>
          <w:p w14:paraId="045C7A17" w14:textId="77777777" w:rsidR="009E76DF" w:rsidRPr="00A841EF" w:rsidRDefault="009E76DF" w:rsidP="00486DD7"/>
        </w:tc>
        <w:tc>
          <w:tcPr>
            <w:tcW w:w="3330" w:type="dxa"/>
            <w:shd w:val="clear" w:color="auto" w:fill="FFFFFF" w:themeFill="background1"/>
          </w:tcPr>
          <w:p w14:paraId="045C7A18" w14:textId="57D82B5A" w:rsidR="009E76DF" w:rsidRDefault="00EE7C75" w:rsidP="00486DD7">
            <w:r>
              <w:rPr>
                <w:rStyle w:val="iBAAGStandardTextBoldChar"/>
              </w:rPr>
              <w:t>20%</w:t>
            </w:r>
            <w:r w:rsidR="009E76DF">
              <w:t xml:space="preserve"> </w:t>
            </w:r>
            <w:r w:rsidR="009E76DF" w:rsidRPr="00A841EF">
              <w:rPr>
                <w:rStyle w:val="iBAAGStandardTextChar"/>
              </w:rPr>
              <w:t xml:space="preserve">co-insurance, after you pay the </w:t>
            </w:r>
            <w:r w:rsidR="009E76DF">
              <w:rPr>
                <w:rStyle w:val="iBAAGStandardTextChar"/>
              </w:rPr>
              <w:t xml:space="preserve">network </w:t>
            </w:r>
            <w:r w:rsidR="009E76DF" w:rsidRPr="00A841EF">
              <w:rPr>
                <w:rStyle w:val="iBAAGStandardTextChar"/>
              </w:rPr>
              <w:t>deductible.</w:t>
            </w:r>
          </w:p>
          <w:p w14:paraId="045C7A19" w14:textId="7844F226" w:rsidR="009E76DF" w:rsidRDefault="009E76DF" w:rsidP="00486DD7"/>
          <w:p w14:paraId="045C7A1A" w14:textId="77777777" w:rsidR="009E76DF" w:rsidRDefault="009E76DF" w:rsidP="00486DD7"/>
          <w:p w14:paraId="045C7A1F" w14:textId="77777777" w:rsidR="009E76DF" w:rsidRDefault="009E76DF" w:rsidP="00486DD7">
            <w:pPr>
              <w:pStyle w:val="iBAAGStandardTextBold"/>
            </w:pPr>
            <w:r>
              <w:t>Is prior authorization needed?</w:t>
            </w:r>
          </w:p>
          <w:p w14:paraId="045C7A20" w14:textId="77777777" w:rsidR="009E76DF" w:rsidRDefault="009E76DF" w:rsidP="00486DD7">
            <w:pPr>
              <w:pStyle w:val="iBAAGStandardText"/>
            </w:pPr>
            <w:r>
              <w:t>No</w:t>
            </w:r>
          </w:p>
          <w:p w14:paraId="045C7A21" w14:textId="77777777" w:rsidR="009E76DF" w:rsidRPr="00A841EF" w:rsidRDefault="009E76DF" w:rsidP="00486DD7"/>
        </w:tc>
        <w:tc>
          <w:tcPr>
            <w:tcW w:w="3330" w:type="dxa"/>
            <w:shd w:val="clear" w:color="auto" w:fill="FFFFFF" w:themeFill="background1"/>
          </w:tcPr>
          <w:p w14:paraId="045C7A22" w14:textId="77777777" w:rsidR="009E76DF" w:rsidRPr="00A841EF" w:rsidRDefault="009E76DF" w:rsidP="00486DD7">
            <w:pPr>
              <w:pStyle w:val="iBAAGStandardText"/>
            </w:pPr>
            <w:r w:rsidRPr="00A841EF">
              <w:t>None</w:t>
            </w:r>
          </w:p>
          <w:p w14:paraId="045C7A23" w14:textId="77777777" w:rsidR="009E76DF" w:rsidRPr="00A841EF" w:rsidRDefault="009E76DF" w:rsidP="00486DD7"/>
        </w:tc>
      </w:tr>
      <w:tr w:rsidR="009E76DF" w:rsidRPr="003F3B5E" w14:paraId="045C7A2B"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A25"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A26" w14:textId="77777777" w:rsidR="009E76DF" w:rsidRPr="00436044" w:rsidRDefault="009E76DF" w:rsidP="00486DD7">
            <w:pPr>
              <w:pStyle w:val="iBAAGTableHeader"/>
            </w:pPr>
            <w:r w:rsidRPr="00436044">
              <w:t>Your cost if you use</w:t>
            </w:r>
          </w:p>
          <w:p w14:paraId="045C7A27"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A28" w14:textId="77777777" w:rsidR="009E76DF" w:rsidRPr="00436044" w:rsidRDefault="009E76DF" w:rsidP="00486DD7">
            <w:pPr>
              <w:pStyle w:val="iBAAGTableHeader"/>
            </w:pPr>
            <w:r w:rsidRPr="00436044">
              <w:t>Your cost if you use</w:t>
            </w:r>
          </w:p>
          <w:p w14:paraId="045C7A29"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A2A" w14:textId="77777777" w:rsidR="009E76DF" w:rsidRPr="00436044" w:rsidRDefault="009E76DF" w:rsidP="00486DD7">
            <w:pPr>
              <w:pStyle w:val="iBAAGTableHeader"/>
            </w:pPr>
            <w:r w:rsidRPr="00436044">
              <w:t>Limits &amp; Exceptions</w:t>
            </w:r>
          </w:p>
        </w:tc>
      </w:tr>
      <w:tr w:rsidR="009E76DF" w:rsidRPr="003F3B5E" w14:paraId="045C7A57" w14:textId="77777777" w:rsidTr="00486DD7">
        <w:tblPrEx>
          <w:shd w:val="clear" w:color="auto" w:fill="auto"/>
        </w:tblPrEx>
        <w:tc>
          <w:tcPr>
            <w:tcW w:w="3517" w:type="dxa"/>
            <w:shd w:val="clear" w:color="auto" w:fill="FFFFFF" w:themeFill="background1"/>
          </w:tcPr>
          <w:p w14:paraId="045C7A2C" w14:textId="77777777" w:rsidR="009E76DF" w:rsidRPr="002B4D8E" w:rsidRDefault="009E76DF">
            <w:pPr>
              <w:pStyle w:val="iBAAGSituationBoxName"/>
            </w:pPr>
            <w:bookmarkStart w:id="37" w:name="Hospital_Inpatient_Stay"/>
            <w:r w:rsidRPr="002B4D8E">
              <w:t>Hospital - Inpatient Stay</w:t>
            </w:r>
            <w:bookmarkEnd w:id="37"/>
          </w:p>
          <w:p w14:paraId="045C7A2D" w14:textId="77777777" w:rsidR="009E76DF" w:rsidRPr="002B4D8E" w:rsidRDefault="009E76DF" w:rsidP="00486DD7"/>
          <w:p w14:paraId="045C7A2E" w14:textId="77777777" w:rsidR="009E76DF" w:rsidRPr="002B4D8E" w:rsidRDefault="009E76DF" w:rsidP="00486DD7">
            <w:pPr>
              <w:pStyle w:val="iBAAGStandardTextBold"/>
            </w:pPr>
            <w:r w:rsidRPr="002B4D8E">
              <w:t>What are hospital inpatient stay services?</w:t>
            </w:r>
          </w:p>
          <w:p w14:paraId="045C7A2F" w14:textId="77777777" w:rsidR="009E76DF" w:rsidRPr="002B4D8E" w:rsidRDefault="009E76DF" w:rsidP="00486DD7">
            <w:pPr>
              <w:pStyle w:val="iBAAGStandardText"/>
            </w:pPr>
            <w:r w:rsidRPr="002B4D8E">
              <w:t xml:space="preserve">Services and supplies provided for illness, injury or disease that must be treated on an inpatient basis. This includes: </w:t>
            </w:r>
          </w:p>
          <w:p w14:paraId="045C7A30" w14:textId="77777777" w:rsidR="009E76DF" w:rsidRPr="002B4D8E" w:rsidRDefault="009E76DF" w:rsidP="00486DD7">
            <w:pPr>
              <w:pStyle w:val="iBAAGLevel1Bullets"/>
            </w:pPr>
            <w:r w:rsidRPr="002B4D8E">
              <w:t>Room and board in a semi-private room (a room with two or more beds)</w:t>
            </w:r>
          </w:p>
          <w:p w14:paraId="045C7A31" w14:textId="77777777" w:rsidR="009E76DF" w:rsidRPr="002B4D8E" w:rsidRDefault="009E76DF" w:rsidP="00486DD7">
            <w:pPr>
              <w:pStyle w:val="iBAAGLevel1Bullets"/>
            </w:pPr>
            <w:r w:rsidRPr="002B4D8E">
              <w:t xml:space="preserve">Supplies </w:t>
            </w:r>
          </w:p>
          <w:p w14:paraId="045C7A32" w14:textId="77777777" w:rsidR="009E76DF" w:rsidRPr="002B4D8E" w:rsidRDefault="009E76DF" w:rsidP="00486DD7">
            <w:pPr>
              <w:pStyle w:val="iBAAGLevel1Bullets"/>
            </w:pPr>
            <w:r w:rsidRPr="002B4D8E">
              <w:t xml:space="preserve">Services not provided by a doctor </w:t>
            </w:r>
          </w:p>
          <w:p w14:paraId="045C7A33" w14:textId="77777777" w:rsidR="009E76DF" w:rsidRPr="002B4D8E" w:rsidRDefault="009E76DF" w:rsidP="00486DD7">
            <w:pPr>
              <w:pStyle w:val="iBAAGLevel1Bullets"/>
            </w:pPr>
            <w:r w:rsidRPr="002B4D8E">
              <w:t>Services for anesthesiologists, pathologists and radiologists</w:t>
            </w:r>
          </w:p>
          <w:p w14:paraId="045C7A34" w14:textId="77777777" w:rsidR="009E76DF" w:rsidRPr="002B4D8E" w:rsidRDefault="009E76DF" w:rsidP="00486DD7"/>
          <w:p w14:paraId="045C7A35" w14:textId="77777777" w:rsidR="009E76DF" w:rsidRPr="002B4D8E" w:rsidRDefault="009E76DF" w:rsidP="00486DD7">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045C7A36" w14:textId="77777777" w:rsidR="009E76DF" w:rsidRPr="002B4D8E" w:rsidRDefault="009E76DF" w:rsidP="00486DD7"/>
          <w:p w14:paraId="045C7A37" w14:textId="77777777" w:rsidR="009E76DF" w:rsidRPr="002B4D8E" w:rsidRDefault="009E76DF" w:rsidP="00486DD7">
            <w:pPr>
              <w:pStyle w:val="iBAAGStandardTextBold"/>
            </w:pPr>
            <w:r w:rsidRPr="002B4D8E">
              <w:t xml:space="preserve">Want more information? </w:t>
            </w:r>
          </w:p>
          <w:p w14:paraId="045C7A38" w14:textId="77777777" w:rsidR="009E76DF" w:rsidRPr="002B4D8E" w:rsidRDefault="009E76DF" w:rsidP="00486DD7">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14:paraId="045C7A39" w14:textId="77777777" w:rsidR="009E76DF" w:rsidRPr="002B4D8E" w:rsidRDefault="009E76DF" w:rsidP="00486DD7">
            <w:pPr>
              <w:pStyle w:val="InstructionalText"/>
            </w:pPr>
          </w:p>
        </w:tc>
        <w:tc>
          <w:tcPr>
            <w:tcW w:w="3330" w:type="dxa"/>
            <w:shd w:val="clear" w:color="auto" w:fill="FFFFFF" w:themeFill="background1"/>
          </w:tcPr>
          <w:p w14:paraId="045C7A3A" w14:textId="06BCB6CC" w:rsidR="009E76DF" w:rsidRPr="002B4D8E" w:rsidRDefault="00EE7C75" w:rsidP="00486DD7">
            <w:r>
              <w:rPr>
                <w:rStyle w:val="iBAAGStandardTextBoldChar"/>
              </w:rPr>
              <w:t>20%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045C7A3B" w14:textId="1F158AF4" w:rsidR="009E76DF" w:rsidRPr="004E029D" w:rsidRDefault="009E76DF" w:rsidP="00486DD7"/>
          <w:p w14:paraId="045C7A3C" w14:textId="77777777" w:rsidR="009E76DF" w:rsidRPr="004E029D" w:rsidRDefault="009E76DF" w:rsidP="00486DD7"/>
          <w:p w14:paraId="045C7A43" w14:textId="77777777" w:rsidR="009E76DF" w:rsidRPr="002B4D8E" w:rsidRDefault="009E76DF" w:rsidP="00486DD7">
            <w:pPr>
              <w:pStyle w:val="iBAAGStandardTextBold"/>
            </w:pPr>
            <w:r w:rsidRPr="002B4D8E">
              <w:t>Is prior authorization needed?</w:t>
            </w:r>
          </w:p>
          <w:p w14:paraId="045C7A44" w14:textId="77777777" w:rsidR="009E76DF" w:rsidRPr="002B4D8E" w:rsidRDefault="009E76DF" w:rsidP="00486DD7">
            <w:pPr>
              <w:pStyle w:val="iBAAGStandardText"/>
            </w:pPr>
            <w:r w:rsidRPr="002B4D8E">
              <w:t>No</w:t>
            </w:r>
          </w:p>
          <w:p w14:paraId="045C7A45" w14:textId="77777777" w:rsidR="009E76DF" w:rsidRDefault="009E76DF" w:rsidP="00486DD7">
            <w:r w:rsidRPr="002B4D8E">
              <w:tab/>
            </w:r>
          </w:p>
          <w:p w14:paraId="045C7A46" w14:textId="77777777" w:rsidR="009E76DF" w:rsidRPr="002B4D8E" w:rsidRDefault="009E76DF" w:rsidP="00486DD7"/>
        </w:tc>
        <w:tc>
          <w:tcPr>
            <w:tcW w:w="3330" w:type="dxa"/>
            <w:shd w:val="clear" w:color="auto" w:fill="FFFFFF" w:themeFill="background1"/>
          </w:tcPr>
          <w:p w14:paraId="045C7A47" w14:textId="391436F2" w:rsidR="009E76DF" w:rsidRPr="002B4D8E" w:rsidRDefault="00EE7C75" w:rsidP="00486DD7">
            <w:r>
              <w:rPr>
                <w:rStyle w:val="iBAAGStandardTextBoldChar"/>
              </w:rPr>
              <w:t>40%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045C7A48" w14:textId="77777777" w:rsidR="009E76DF" w:rsidRDefault="009E76DF" w:rsidP="00486DD7"/>
          <w:p w14:paraId="045C7A49" w14:textId="77777777" w:rsidR="009E76DF" w:rsidRPr="002B4D8E" w:rsidRDefault="009E76DF" w:rsidP="00486DD7">
            <w:pPr>
              <w:pStyle w:val="iBAAGStandardTextBold"/>
            </w:pPr>
            <w:r w:rsidRPr="002B4D8E">
              <w:t>Is prior authorization needed?</w:t>
            </w:r>
          </w:p>
          <w:p w14:paraId="045C7A4A" w14:textId="77777777" w:rsidR="009E76DF" w:rsidRPr="002B4D8E" w:rsidRDefault="009E76DF" w:rsidP="00486DD7">
            <w:pPr>
              <w:pStyle w:val="iBAAGStandardText"/>
            </w:pPr>
            <w:r w:rsidRPr="002B4D8E">
              <w:t>Yes</w:t>
            </w:r>
          </w:p>
          <w:p w14:paraId="045C7A4B" w14:textId="77777777" w:rsidR="009E76DF" w:rsidRPr="002B4D8E" w:rsidRDefault="009E76DF" w:rsidP="00486DD7">
            <w:r w:rsidRPr="002B4D8E">
              <w:tab/>
            </w:r>
          </w:p>
          <w:p w14:paraId="045C7A4C" w14:textId="77777777" w:rsidR="009E76DF" w:rsidRPr="002B4D8E" w:rsidRDefault="009E76DF" w:rsidP="00486DD7">
            <w:r w:rsidRPr="002B4D8E">
              <w:rPr>
                <w:rStyle w:val="iBAAGStandardTextBoldChar"/>
              </w:rPr>
              <w:t>Prior authorization is</w:t>
            </w:r>
            <w:r w:rsidRPr="002B4D8E">
              <w:t>:</w:t>
            </w:r>
          </w:p>
          <w:p w14:paraId="045C7A4D" w14:textId="77777777" w:rsidR="009E76DF" w:rsidRPr="002B4D8E" w:rsidRDefault="009E76DF" w:rsidP="00486DD7">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45C7A4E" w14:textId="77777777" w:rsidR="009E76DF" w:rsidRPr="002B4D8E" w:rsidRDefault="009E76DF" w:rsidP="00486DD7"/>
          <w:p w14:paraId="045C7A4F" w14:textId="77777777" w:rsidR="009E76DF" w:rsidRPr="002B4D8E" w:rsidRDefault="009E76DF" w:rsidP="00486DD7">
            <w:pPr>
              <w:pStyle w:val="iBAAGStandardTextBold"/>
            </w:pPr>
            <w:r w:rsidRPr="002B4D8E">
              <w:t xml:space="preserve">When do I need to call? </w:t>
            </w:r>
          </w:p>
          <w:p w14:paraId="045C7A50" w14:textId="77777777" w:rsidR="009E76DF" w:rsidRPr="002B4D8E" w:rsidRDefault="009E76DF" w:rsidP="00486DD7">
            <w:pPr>
              <w:pStyle w:val="iBAAGLevel1Bullets"/>
            </w:pPr>
            <w:r w:rsidRPr="002B4D8E">
              <w:t>5 business days before a scheduled admission</w:t>
            </w:r>
          </w:p>
          <w:p w14:paraId="045C7A51" w14:textId="77777777" w:rsidR="009E76DF" w:rsidRPr="002B4D8E" w:rsidRDefault="009E76DF" w:rsidP="00486DD7">
            <w:pPr>
              <w:pStyle w:val="iBAAGLevel1Bullets"/>
            </w:pPr>
            <w:r w:rsidRPr="002B4D8E">
              <w:t>As soon as possible for non-scheduled admission (including emergency)</w:t>
            </w:r>
          </w:p>
          <w:p w14:paraId="045C7A52" w14:textId="77777777" w:rsidR="009E76DF" w:rsidRPr="002B4D8E" w:rsidRDefault="009E76DF" w:rsidP="00486DD7"/>
          <w:p w14:paraId="045C7A53" w14:textId="77777777" w:rsidR="009E76DF" w:rsidRDefault="009E76DF" w:rsidP="00486DD7">
            <w:r w:rsidRPr="002B4D8E">
              <w:rPr>
                <w:rStyle w:val="iBAAGStandardTextBoldChar"/>
              </w:rPr>
              <w:t>If you don’t get prior authorization, you pay</w:t>
            </w:r>
            <w:r w:rsidRPr="002B4D8E">
              <w:t xml:space="preserve">: </w:t>
            </w:r>
          </w:p>
          <w:p w14:paraId="033824A5"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4E67E7E5" w14:textId="77777777" w:rsidR="000248E9" w:rsidRPr="002B4D8E" w:rsidRDefault="000248E9" w:rsidP="00486DD7"/>
          <w:p w14:paraId="045C7A54" w14:textId="4CA15192" w:rsidR="009E76DF" w:rsidRPr="002B4D8E" w:rsidRDefault="009E76DF" w:rsidP="00486DD7"/>
          <w:p w14:paraId="045C7A55" w14:textId="77777777" w:rsidR="009E76DF" w:rsidRPr="002B4D8E" w:rsidRDefault="009E76DF" w:rsidP="00486DD7"/>
        </w:tc>
        <w:tc>
          <w:tcPr>
            <w:tcW w:w="3330" w:type="dxa"/>
            <w:shd w:val="clear" w:color="auto" w:fill="FFFFFF" w:themeFill="background1"/>
          </w:tcPr>
          <w:p w14:paraId="045C7A56" w14:textId="77777777" w:rsidR="009E76DF" w:rsidRPr="002B4D8E" w:rsidRDefault="009E76DF" w:rsidP="00486DD7">
            <w:pPr>
              <w:pStyle w:val="iBAAGStandardText"/>
            </w:pPr>
            <w:r w:rsidRPr="002B4D8E">
              <w:t>None</w:t>
            </w:r>
          </w:p>
        </w:tc>
      </w:tr>
      <w:tr w:rsidR="009E76DF" w:rsidRPr="003F3B5E" w14:paraId="045C7A5E"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A58"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A59" w14:textId="77777777" w:rsidR="009E76DF" w:rsidRPr="00436044" w:rsidRDefault="009E76DF" w:rsidP="00486DD7">
            <w:pPr>
              <w:pStyle w:val="iBAAGTableHeader"/>
            </w:pPr>
            <w:r w:rsidRPr="00436044">
              <w:t>Your cost if you use</w:t>
            </w:r>
          </w:p>
          <w:p w14:paraId="045C7A5A"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A5B" w14:textId="77777777" w:rsidR="009E76DF" w:rsidRPr="00436044" w:rsidRDefault="009E76DF" w:rsidP="00486DD7">
            <w:pPr>
              <w:pStyle w:val="iBAAGTableHeader"/>
            </w:pPr>
            <w:r w:rsidRPr="00436044">
              <w:t>Your cost if you use</w:t>
            </w:r>
          </w:p>
          <w:p w14:paraId="045C7A5C"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A5D" w14:textId="77777777" w:rsidR="009E76DF" w:rsidRPr="00436044" w:rsidRDefault="009E76DF" w:rsidP="00486DD7">
            <w:pPr>
              <w:pStyle w:val="iBAAGTableHeader"/>
            </w:pPr>
            <w:r w:rsidRPr="00436044">
              <w:t>Limits &amp; Exceptions</w:t>
            </w:r>
          </w:p>
        </w:tc>
      </w:tr>
      <w:tr w:rsidR="009E76DF" w:rsidRPr="003F3B5E" w14:paraId="045C7AA5" w14:textId="77777777" w:rsidTr="00486DD7">
        <w:tblPrEx>
          <w:shd w:val="clear" w:color="auto" w:fill="auto"/>
        </w:tblPrEx>
        <w:tc>
          <w:tcPr>
            <w:tcW w:w="3517" w:type="dxa"/>
            <w:shd w:val="clear" w:color="auto" w:fill="FFFFFF" w:themeFill="background1"/>
          </w:tcPr>
          <w:p w14:paraId="045C7A5F" w14:textId="77777777" w:rsidR="009E76DF" w:rsidRPr="00F90DFB" w:rsidRDefault="009E76DF">
            <w:pPr>
              <w:pStyle w:val="iBAAGSituationBoxName"/>
            </w:pPr>
            <w:bookmarkStart w:id="38" w:name="Lab_XRay_and_Diagnostics_Outpatient"/>
            <w:r w:rsidRPr="00F90DFB">
              <w:t>Minor Lab, X-Ray and Diagnostic - Outpatient</w:t>
            </w:r>
            <w:bookmarkEnd w:id="38"/>
            <w:r w:rsidRPr="00F90DFB">
              <w:t xml:space="preserve"> </w:t>
            </w:r>
          </w:p>
          <w:p w14:paraId="045C7A60" w14:textId="77777777" w:rsidR="009E76DF" w:rsidRPr="00F90DFB" w:rsidRDefault="009E76DF" w:rsidP="00486DD7"/>
          <w:p w14:paraId="045C7A61" w14:textId="77777777" w:rsidR="009E76DF" w:rsidRPr="00F90DFB" w:rsidRDefault="009E76DF" w:rsidP="00486DD7">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045C7A62" w14:textId="77777777" w:rsidR="009E76DF" w:rsidRPr="00F90DFB" w:rsidRDefault="009E76DF" w:rsidP="00486DD7">
            <w:pPr>
              <w:pStyle w:val="iBAAGStandardText"/>
            </w:pPr>
          </w:p>
          <w:p w14:paraId="045C7A63" w14:textId="77777777" w:rsidR="009E76DF" w:rsidRPr="00F90DFB" w:rsidRDefault="009E76DF" w:rsidP="00486DD7">
            <w:r w:rsidRPr="00F90DFB">
              <w:t>Benefits include:</w:t>
            </w:r>
          </w:p>
          <w:p w14:paraId="045C7A64" w14:textId="77777777" w:rsidR="009E76DF" w:rsidRPr="00F90DFB" w:rsidRDefault="009E76DF" w:rsidP="00486DD7">
            <w:pPr>
              <w:pStyle w:val="iBAAGLevel1Bullets"/>
            </w:pPr>
            <w:r w:rsidRPr="00F90DFB">
              <w:t xml:space="preserve">Facility </w:t>
            </w:r>
          </w:p>
          <w:p w14:paraId="045C7A65" w14:textId="77777777" w:rsidR="009E76DF" w:rsidRPr="00F90DFB" w:rsidRDefault="009E76DF" w:rsidP="00486DD7">
            <w:pPr>
              <w:pStyle w:val="iBAAGLevel1Bullets"/>
            </w:pPr>
            <w:r w:rsidRPr="00F90DFB">
              <w:t>Supplies</w:t>
            </w:r>
          </w:p>
          <w:p w14:paraId="045C7A66" w14:textId="77777777" w:rsidR="009E76DF" w:rsidRPr="00F90DFB" w:rsidRDefault="009E76DF" w:rsidP="00486DD7">
            <w:pPr>
              <w:pStyle w:val="iBAAGLevel1Bullets"/>
            </w:pPr>
            <w:r w:rsidRPr="00F90DFB">
              <w:t>Equipment</w:t>
            </w:r>
          </w:p>
          <w:p w14:paraId="045C7A67" w14:textId="77777777" w:rsidR="009E76DF" w:rsidRDefault="009E76DF" w:rsidP="00486DD7">
            <w:pPr>
              <w:pStyle w:val="iBAAGLevel1Bullets"/>
            </w:pPr>
            <w:r w:rsidRPr="00F90DFB">
              <w:t>Services for anesthesiologists, pathologists and radiologists</w:t>
            </w:r>
          </w:p>
          <w:p w14:paraId="045C7A68" w14:textId="77777777" w:rsidR="009E76DF" w:rsidRDefault="009E76DF" w:rsidP="00486DD7">
            <w:pPr>
              <w:pStyle w:val="iBAAGLevel1Bullets"/>
            </w:pPr>
            <w:r w:rsidRPr="00AB35BB">
              <w:t>Genetic testing</w:t>
            </w:r>
          </w:p>
          <w:p w14:paraId="045C7A6A" w14:textId="35251D9D" w:rsidR="009E76DF" w:rsidRPr="00F90DFB" w:rsidRDefault="009E76DF" w:rsidP="00486DD7">
            <w:pPr>
              <w:pStyle w:val="iBAAGLevel1Bullets"/>
            </w:pPr>
            <w:r>
              <w:t>Drug tests, both presumptive and definitive</w:t>
            </w:r>
            <w:r>
              <w:br/>
            </w:r>
          </w:p>
          <w:p w14:paraId="045C7A6B" w14:textId="77777777" w:rsidR="009E76DF" w:rsidRPr="00F90DFB" w:rsidRDefault="009E76DF" w:rsidP="00486DD7">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045C7A6C" w14:textId="77777777" w:rsidR="009E76DF" w:rsidRPr="00F90DFB" w:rsidRDefault="009E76DF" w:rsidP="00486DD7">
            <w:pPr>
              <w:pStyle w:val="iBAAGStandardText"/>
            </w:pPr>
          </w:p>
          <w:p w14:paraId="045C7A6D" w14:textId="77777777" w:rsidR="009E76DF" w:rsidRPr="00F90DFB" w:rsidRDefault="009E76DF" w:rsidP="00486DD7">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045C7A6E" w14:textId="77777777" w:rsidR="009E76DF" w:rsidRPr="00F90DFB" w:rsidRDefault="009E76DF" w:rsidP="00486DD7">
            <w:pPr>
              <w:pStyle w:val="iBAAGStandardText"/>
            </w:pPr>
          </w:p>
          <w:p w14:paraId="045C7A6F" w14:textId="77777777" w:rsidR="009E76DF" w:rsidRPr="00F90DFB" w:rsidRDefault="009E76DF" w:rsidP="00486DD7">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045C7A70" w14:textId="77777777" w:rsidR="009E76DF" w:rsidRPr="00F90DFB" w:rsidRDefault="009E76DF" w:rsidP="00486DD7">
            <w:pPr>
              <w:pStyle w:val="iBAAGStandardText"/>
            </w:pPr>
          </w:p>
          <w:p w14:paraId="045C7A71" w14:textId="77777777" w:rsidR="009E76DF" w:rsidRPr="00F90DFB" w:rsidRDefault="009E76DF" w:rsidP="00486DD7">
            <w:pPr>
              <w:pStyle w:val="iBAAGStandardTextBold"/>
            </w:pPr>
            <w:r w:rsidRPr="00F90DFB">
              <w:t xml:space="preserve">Want more information? </w:t>
            </w:r>
          </w:p>
          <w:p w14:paraId="045C7A72" w14:textId="77777777" w:rsidR="009E76DF" w:rsidRPr="00F90DFB" w:rsidRDefault="009E76DF" w:rsidP="00486DD7">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14:paraId="045C7A73" w14:textId="77777777" w:rsidR="009E76DF" w:rsidRPr="00F90DFB" w:rsidRDefault="009E76DF" w:rsidP="00486DD7">
            <w:pPr>
              <w:pStyle w:val="InstructionalText"/>
            </w:pPr>
          </w:p>
        </w:tc>
        <w:tc>
          <w:tcPr>
            <w:tcW w:w="3330" w:type="dxa"/>
            <w:shd w:val="clear" w:color="auto" w:fill="FFFFFF" w:themeFill="background1"/>
          </w:tcPr>
          <w:p w14:paraId="045C7A74" w14:textId="77777777" w:rsidR="009E76DF" w:rsidRPr="00F90DFB" w:rsidRDefault="009E76DF" w:rsidP="00486DD7">
            <w:pPr>
              <w:pStyle w:val="iBAAGStandardTextBold"/>
            </w:pPr>
            <w:r w:rsidRPr="00F90DFB">
              <w:t>Lab Testing</w:t>
            </w:r>
          </w:p>
          <w:p w14:paraId="045C7A75" w14:textId="77777777" w:rsidR="009E76DF" w:rsidRPr="00CE0B41" w:rsidRDefault="009E76DF" w:rsidP="00486DD7">
            <w:pPr>
              <w:pStyle w:val="iBAAGStandardText"/>
            </w:pPr>
          </w:p>
          <w:p w14:paraId="045C7A78" w14:textId="3036292B" w:rsidR="009E76DF" w:rsidRDefault="00EE7C75" w:rsidP="00486DD7">
            <w:pPr>
              <w:pStyle w:val="iBAAGStandardText"/>
            </w:pPr>
            <w:r w:rsidRPr="00EE7C75">
              <w:rPr>
                <w:rStyle w:val="iBAAGStandardTextChar"/>
                <w:b/>
                <w:color w:val="000000"/>
              </w:rPr>
              <w:t>20%</w:t>
            </w:r>
            <w:r w:rsidRPr="00EE7C75">
              <w:rPr>
                <w:rStyle w:val="iBAAGStandardTextChar"/>
                <w:color w:val="000000"/>
              </w:rPr>
              <w:t xml:space="preserve"> co-insurance, after you pay the deductible.</w:t>
            </w:r>
            <w:r w:rsidRPr="00EE7C75">
              <w:rPr>
                <w:rStyle w:val="iBAAGStandardTextChar"/>
                <w:color w:val="000000"/>
              </w:rPr>
              <w:cr/>
            </w:r>
            <w:r w:rsidRPr="00EE7C75">
              <w:rPr>
                <w:rStyle w:val="iBAAGStandardTextChar"/>
                <w:color w:val="000000"/>
              </w:rPr>
              <w:cr/>
            </w:r>
          </w:p>
          <w:p w14:paraId="045C7A79" w14:textId="77777777" w:rsidR="009E76DF" w:rsidRPr="00F90DFB" w:rsidRDefault="009E76DF" w:rsidP="00486DD7">
            <w:pPr>
              <w:pStyle w:val="iBAAGStandardTextBold"/>
            </w:pPr>
            <w:r w:rsidRPr="00F90DFB">
              <w:t>Is prior authorization needed?</w:t>
            </w:r>
          </w:p>
          <w:p w14:paraId="045C7A7A" w14:textId="77777777" w:rsidR="009E76DF" w:rsidRPr="00F90DFB" w:rsidRDefault="009E76DF" w:rsidP="00486DD7">
            <w:pPr>
              <w:pStyle w:val="iBAAGStandardText"/>
            </w:pPr>
            <w:r w:rsidRPr="00F90DFB">
              <w:t>No</w:t>
            </w:r>
          </w:p>
          <w:p w14:paraId="045C7A7B" w14:textId="77777777" w:rsidR="009E76DF" w:rsidRPr="00F90DFB" w:rsidRDefault="009E76DF" w:rsidP="00486DD7">
            <w:pPr>
              <w:pStyle w:val="iBAAGStandardText"/>
            </w:pPr>
          </w:p>
          <w:p w14:paraId="045C7A7C" w14:textId="77777777" w:rsidR="009E76DF" w:rsidRPr="00F90DFB" w:rsidRDefault="009E76DF" w:rsidP="00486DD7">
            <w:pPr>
              <w:pStyle w:val="iBAAGStandardText"/>
            </w:pPr>
          </w:p>
          <w:p w14:paraId="045C7A7D" w14:textId="77777777" w:rsidR="009E76DF" w:rsidRPr="00F90DFB" w:rsidRDefault="009E76DF" w:rsidP="00486DD7">
            <w:pPr>
              <w:pStyle w:val="iBAAGStandardTextBold"/>
            </w:pPr>
            <w:r w:rsidRPr="00F90DFB">
              <w:t>X-Ray and Other Diagnostic Testing</w:t>
            </w:r>
          </w:p>
          <w:p w14:paraId="045C7A7E" w14:textId="77777777" w:rsidR="009E76DF" w:rsidRDefault="009E76DF" w:rsidP="00486DD7">
            <w:pPr>
              <w:pStyle w:val="iBAAGStandardTextBold"/>
            </w:pPr>
          </w:p>
          <w:p w14:paraId="045C7A81" w14:textId="31B4E662" w:rsidR="009E76DF" w:rsidRDefault="00EE7C75" w:rsidP="00486DD7">
            <w:pPr>
              <w:pStyle w:val="iBAAGStandardText"/>
            </w:pPr>
            <w:r w:rsidRPr="00EE7C75">
              <w:rPr>
                <w:b/>
                <w:color w:val="000000"/>
              </w:rPr>
              <w:t>20%</w:t>
            </w:r>
            <w:r w:rsidRPr="00EE7C75">
              <w:rPr>
                <w:color w:val="000000"/>
              </w:rPr>
              <w:t xml:space="preserve"> co-insurance, after you pay the deductible.</w:t>
            </w:r>
            <w:r w:rsidRPr="00EE7C75">
              <w:rPr>
                <w:color w:val="000000"/>
              </w:rPr>
              <w:cr/>
            </w:r>
            <w:r w:rsidRPr="00EE7C75">
              <w:rPr>
                <w:color w:val="000000"/>
              </w:rPr>
              <w:cr/>
            </w:r>
          </w:p>
          <w:p w14:paraId="045C7A82" w14:textId="77777777" w:rsidR="009E76DF" w:rsidRPr="00F90DFB" w:rsidRDefault="009E76DF" w:rsidP="00486DD7">
            <w:pPr>
              <w:pStyle w:val="iBAAGStandardTextBold"/>
            </w:pPr>
            <w:r w:rsidRPr="00F90DFB">
              <w:t>Is prior authorization needed?</w:t>
            </w:r>
          </w:p>
          <w:p w14:paraId="045C7A83" w14:textId="77777777" w:rsidR="009E76DF" w:rsidRPr="00F90DFB" w:rsidRDefault="009E76DF" w:rsidP="00486DD7">
            <w:pPr>
              <w:pStyle w:val="iBAAGStandardText"/>
            </w:pPr>
            <w:r w:rsidRPr="00F90DFB">
              <w:t>No</w:t>
            </w:r>
          </w:p>
          <w:p w14:paraId="045C7A84" w14:textId="77777777" w:rsidR="009E76DF" w:rsidRDefault="009E76DF" w:rsidP="00486DD7"/>
          <w:p w14:paraId="045C7A85" w14:textId="77777777" w:rsidR="009E76DF" w:rsidRPr="00F90DFB" w:rsidRDefault="009E76DF" w:rsidP="00486DD7"/>
        </w:tc>
        <w:tc>
          <w:tcPr>
            <w:tcW w:w="3330" w:type="dxa"/>
            <w:shd w:val="clear" w:color="auto" w:fill="FFFFFF" w:themeFill="background1"/>
          </w:tcPr>
          <w:p w14:paraId="045C7A86" w14:textId="77777777" w:rsidR="009E76DF" w:rsidRPr="00F90DFB" w:rsidRDefault="009E76DF" w:rsidP="00486DD7">
            <w:pPr>
              <w:pStyle w:val="iBAAGStandardTextBold"/>
            </w:pPr>
            <w:r w:rsidRPr="00F90DFB">
              <w:t>Lab Testing</w:t>
            </w:r>
          </w:p>
          <w:p w14:paraId="045C7A87" w14:textId="77777777" w:rsidR="009E76DF" w:rsidRDefault="009E76DF" w:rsidP="00486DD7">
            <w:pPr>
              <w:pStyle w:val="iBAAGStandardText"/>
              <w:rPr>
                <w:rStyle w:val="iBAAGStandardTextBoldChar"/>
              </w:rPr>
            </w:pPr>
          </w:p>
          <w:p w14:paraId="045C7A89" w14:textId="42D23316" w:rsidR="009E76DF" w:rsidRDefault="00EE7C75" w:rsidP="00486DD7">
            <w:pPr>
              <w:pStyle w:val="iBAAGStandardText"/>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7A8A" w14:textId="77777777" w:rsidR="009E76DF" w:rsidRPr="00F90DFB" w:rsidRDefault="009E76DF" w:rsidP="00486DD7">
            <w:pPr>
              <w:pStyle w:val="iBAAGStandardTextBold"/>
            </w:pPr>
            <w:r w:rsidRPr="00F90DFB">
              <w:t>Is prior authorization needed?</w:t>
            </w:r>
          </w:p>
          <w:p w14:paraId="045C7A8B" w14:textId="77777777" w:rsidR="009E76DF" w:rsidRPr="00F90DFB" w:rsidRDefault="009E76DF" w:rsidP="00486DD7">
            <w:pPr>
              <w:pStyle w:val="iBAAGStandardText"/>
            </w:pPr>
            <w:r w:rsidRPr="00F90DFB">
              <w:t>No</w:t>
            </w:r>
          </w:p>
          <w:p w14:paraId="045C7A8C" w14:textId="77777777" w:rsidR="009E76DF" w:rsidRDefault="009E76DF" w:rsidP="00486DD7">
            <w:pPr>
              <w:pStyle w:val="iBAAGStandardText"/>
            </w:pPr>
          </w:p>
          <w:p w14:paraId="045C7A8D" w14:textId="77777777" w:rsidR="009E76DF" w:rsidRPr="00F90DFB" w:rsidRDefault="009E76DF" w:rsidP="00486DD7">
            <w:pPr>
              <w:pStyle w:val="iBAAGStandardText"/>
            </w:pPr>
          </w:p>
          <w:p w14:paraId="045C7A8E" w14:textId="77777777" w:rsidR="009E76DF" w:rsidRPr="00F90DFB" w:rsidRDefault="009E76DF" w:rsidP="00486DD7">
            <w:pPr>
              <w:pStyle w:val="iBAAGStandardTextBold"/>
            </w:pPr>
            <w:r w:rsidRPr="00F90DFB">
              <w:t>X-Ray and Other Diagnostic Testing</w:t>
            </w:r>
          </w:p>
          <w:p w14:paraId="045C7A8F" w14:textId="77777777" w:rsidR="009E76DF" w:rsidRDefault="009E76DF" w:rsidP="00486DD7">
            <w:pPr>
              <w:rPr>
                <w:rStyle w:val="iBAAGStandardTextBoldChar"/>
              </w:rPr>
            </w:pPr>
          </w:p>
          <w:p w14:paraId="045C7A91" w14:textId="3A1EEA64" w:rsidR="009E76DF" w:rsidRPr="00F90DFB" w:rsidRDefault="00EE7C75" w:rsidP="00486DD7">
            <w:pPr>
              <w:pStyle w:val="iBAAGStandardText"/>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7A92" w14:textId="77777777" w:rsidR="009E76DF" w:rsidRPr="00F90DFB" w:rsidRDefault="009E76DF" w:rsidP="00486DD7">
            <w:pPr>
              <w:pStyle w:val="iBAAGStandardTextBold"/>
            </w:pPr>
            <w:r w:rsidRPr="00F90DFB">
              <w:t>Is prior authorization needed?</w:t>
            </w:r>
          </w:p>
          <w:p w14:paraId="045C7A94" w14:textId="0D085E20" w:rsidR="009E76DF" w:rsidRPr="00F90DFB" w:rsidRDefault="009E76DF" w:rsidP="00486DD7">
            <w:pPr>
              <w:pStyle w:val="iBAAGStandardText"/>
            </w:pPr>
            <w:r w:rsidRPr="00F90DFB">
              <w:t xml:space="preserve">Yes, for </w:t>
            </w:r>
            <w:r>
              <w:t>genetic testing,</w:t>
            </w:r>
            <w:r w:rsidRPr="00F90DFB">
              <w:t xml:space="preserve"> sleep studies </w:t>
            </w:r>
            <w:r>
              <w:t>and certain echocardiograms</w:t>
            </w:r>
            <w:r w:rsidRPr="00F90DFB">
              <w:t>.</w:t>
            </w:r>
          </w:p>
          <w:p w14:paraId="045C7A95" w14:textId="77777777" w:rsidR="009E76DF" w:rsidRPr="00F90DFB" w:rsidRDefault="009E76DF" w:rsidP="00486DD7">
            <w:pPr>
              <w:pStyle w:val="iBAAGStandardText"/>
            </w:pPr>
            <w:r w:rsidRPr="00F90DFB">
              <w:tab/>
            </w:r>
          </w:p>
          <w:p w14:paraId="045C7A96" w14:textId="77777777" w:rsidR="009E76DF" w:rsidRPr="00F90DFB" w:rsidRDefault="009E76DF" w:rsidP="00486DD7">
            <w:pPr>
              <w:pStyle w:val="iBAAGStandardTextBold"/>
            </w:pPr>
            <w:r w:rsidRPr="00F90DFB">
              <w:t>Prior authorization is:</w:t>
            </w:r>
          </w:p>
          <w:p w14:paraId="045C7A97" w14:textId="77777777" w:rsidR="009E76DF" w:rsidRPr="00F90DFB" w:rsidRDefault="009E76DF" w:rsidP="00486DD7">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045C7A98" w14:textId="77777777" w:rsidR="009E76DF" w:rsidRPr="00F90DFB" w:rsidRDefault="009E76DF" w:rsidP="00486DD7">
            <w:pPr>
              <w:pStyle w:val="iBAAGStandardText"/>
            </w:pPr>
          </w:p>
          <w:p w14:paraId="045C7A99" w14:textId="77777777" w:rsidR="009E76DF" w:rsidRPr="00F90DFB" w:rsidRDefault="009E76DF" w:rsidP="00486DD7">
            <w:pPr>
              <w:pStyle w:val="iBAAGStandardTextBold"/>
            </w:pPr>
            <w:r w:rsidRPr="00F90DFB">
              <w:t xml:space="preserve">When do I need to call? </w:t>
            </w:r>
          </w:p>
          <w:p w14:paraId="045C7A9A" w14:textId="77777777" w:rsidR="009E76DF" w:rsidRPr="00F90DFB" w:rsidRDefault="009E76DF" w:rsidP="00486DD7">
            <w:pPr>
              <w:pStyle w:val="iBAAGLevel1Bullets"/>
            </w:pPr>
            <w:r w:rsidRPr="00F90DFB">
              <w:t>5 business days before scheduled services</w:t>
            </w:r>
          </w:p>
          <w:p w14:paraId="045C7A9B" w14:textId="77777777" w:rsidR="009E76DF" w:rsidRPr="00F90DFB" w:rsidRDefault="009E76DF" w:rsidP="00486DD7">
            <w:pPr>
              <w:pStyle w:val="iBAAGStandardText"/>
            </w:pPr>
          </w:p>
          <w:p w14:paraId="045C7A9C" w14:textId="77777777" w:rsidR="009E76DF" w:rsidRPr="00F90DFB" w:rsidRDefault="009E76DF" w:rsidP="00486DD7">
            <w:pPr>
              <w:pStyle w:val="iBAAGStandardTextBold"/>
            </w:pPr>
            <w:r w:rsidRPr="00F90DFB">
              <w:t xml:space="preserve">If you don’t get prior authorization, you pay: </w:t>
            </w:r>
          </w:p>
          <w:p w14:paraId="5829726C" w14:textId="673A9DF5"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A9D" w14:textId="15AE3B66" w:rsidR="009E76DF" w:rsidRPr="00F90DFB" w:rsidRDefault="009E76DF" w:rsidP="00486DD7"/>
          <w:p w14:paraId="045C7A9E" w14:textId="77777777" w:rsidR="009E76DF" w:rsidRPr="00F90DFB" w:rsidRDefault="009E76DF" w:rsidP="00486DD7"/>
        </w:tc>
        <w:tc>
          <w:tcPr>
            <w:tcW w:w="3330" w:type="dxa"/>
            <w:shd w:val="clear" w:color="auto" w:fill="FFFFFF" w:themeFill="background1"/>
          </w:tcPr>
          <w:p w14:paraId="045C7AA4" w14:textId="520E8091" w:rsidR="009E76DF" w:rsidRPr="00F90DFB" w:rsidRDefault="00EE7C75" w:rsidP="00486DD7">
            <w:pPr>
              <w:pStyle w:val="iBAAGStandardText"/>
            </w:pPr>
            <w:r w:rsidRPr="00EE7C75">
              <w:rPr>
                <w:color w:val="000000"/>
              </w:rPr>
              <w:t xml:space="preserve"> </w:t>
            </w:r>
            <w:r w:rsidR="009E76DF" w:rsidRPr="00F90DFB">
              <w:t xml:space="preserve">If the service is provided in a doctor’s office, additional co-pays, deductible </w:t>
            </w:r>
            <w:r w:rsidR="009E76DF">
              <w:t>or</w:t>
            </w:r>
            <w:r w:rsidR="009E76DF" w:rsidRPr="00F90DFB">
              <w:t xml:space="preserve"> co-insurance may apply.  </w:t>
            </w:r>
          </w:p>
        </w:tc>
      </w:tr>
      <w:tr w:rsidR="009E76DF" w:rsidRPr="003F3B5E" w14:paraId="045C7AAC"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AA6"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AA7" w14:textId="77777777" w:rsidR="009E76DF" w:rsidRPr="00436044" w:rsidRDefault="009E76DF" w:rsidP="00486DD7">
            <w:pPr>
              <w:pStyle w:val="iBAAGTableHeader"/>
            </w:pPr>
            <w:r w:rsidRPr="00436044">
              <w:t>Your cost if you use</w:t>
            </w:r>
          </w:p>
          <w:p w14:paraId="045C7AA8"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AA9" w14:textId="77777777" w:rsidR="009E76DF" w:rsidRPr="00436044" w:rsidRDefault="009E76DF" w:rsidP="00486DD7">
            <w:pPr>
              <w:pStyle w:val="iBAAGTableHeader"/>
            </w:pPr>
            <w:r w:rsidRPr="00436044">
              <w:t>Your cost if you use</w:t>
            </w:r>
          </w:p>
          <w:p w14:paraId="045C7AAA"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AAB" w14:textId="77777777" w:rsidR="009E76DF" w:rsidRPr="00436044" w:rsidRDefault="009E76DF" w:rsidP="00486DD7">
            <w:pPr>
              <w:pStyle w:val="iBAAGTableHeader"/>
            </w:pPr>
            <w:r w:rsidRPr="00436044">
              <w:t>Limits &amp; Exceptions</w:t>
            </w:r>
          </w:p>
        </w:tc>
      </w:tr>
      <w:tr w:rsidR="009E76DF" w:rsidRPr="003F3B5E" w14:paraId="045C7ADC" w14:textId="77777777" w:rsidTr="00486DD7">
        <w:tblPrEx>
          <w:shd w:val="clear" w:color="auto" w:fill="auto"/>
        </w:tblPrEx>
        <w:tc>
          <w:tcPr>
            <w:tcW w:w="3517" w:type="dxa"/>
            <w:shd w:val="clear" w:color="auto" w:fill="FFFFFF" w:themeFill="background1"/>
          </w:tcPr>
          <w:p w14:paraId="045C7AAD" w14:textId="77777777" w:rsidR="009E76DF" w:rsidRDefault="009E76DF" w:rsidP="00486DD7">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045C7AAE" w14:textId="77777777" w:rsidR="009E76DF" w:rsidRDefault="009E76DF" w:rsidP="00486DD7"/>
          <w:p w14:paraId="045C7AAF" w14:textId="77777777" w:rsidR="009E76DF" w:rsidRPr="0081748E" w:rsidRDefault="009E76DF" w:rsidP="00486DD7">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045C7AB0" w14:textId="77777777" w:rsidR="009E76DF" w:rsidRPr="0081748E" w:rsidRDefault="009E76DF" w:rsidP="00486DD7">
            <w:pPr>
              <w:pStyle w:val="iBAAGLevel1Bullets"/>
            </w:pPr>
            <w:r w:rsidRPr="0081748E">
              <w:t xml:space="preserve">CT scan </w:t>
            </w:r>
          </w:p>
          <w:p w14:paraId="045C7AB1" w14:textId="77777777" w:rsidR="009E76DF" w:rsidRPr="0081748E" w:rsidRDefault="009E76DF" w:rsidP="00486DD7">
            <w:pPr>
              <w:pStyle w:val="iBAAGLevel1Bullets"/>
            </w:pPr>
            <w:r w:rsidRPr="0081748E">
              <w:t>PET scan</w:t>
            </w:r>
          </w:p>
          <w:p w14:paraId="045C7AB2" w14:textId="77777777" w:rsidR="009E76DF" w:rsidRPr="0081748E" w:rsidRDefault="009E76DF" w:rsidP="00486DD7">
            <w:pPr>
              <w:pStyle w:val="iBAAGLevel1Bullets"/>
            </w:pPr>
            <w:r w:rsidRPr="0081748E">
              <w:t xml:space="preserve">MRI </w:t>
            </w:r>
          </w:p>
          <w:p w14:paraId="045C7AB3" w14:textId="77777777" w:rsidR="009E76DF" w:rsidRPr="0081748E" w:rsidRDefault="009E76DF" w:rsidP="00486DD7">
            <w:pPr>
              <w:pStyle w:val="iBAAGLevel1Bullets"/>
            </w:pPr>
            <w:r w:rsidRPr="0081748E">
              <w:t>MRA</w:t>
            </w:r>
          </w:p>
          <w:p w14:paraId="045C7AB4" w14:textId="77777777" w:rsidR="009E76DF" w:rsidRPr="0081748E" w:rsidRDefault="009E76DF" w:rsidP="00486DD7">
            <w:pPr>
              <w:pStyle w:val="iBAAGLevel1Bullets"/>
            </w:pPr>
            <w:r w:rsidRPr="0081748E">
              <w:t>Nuclear Medicine</w:t>
            </w:r>
          </w:p>
          <w:p w14:paraId="045C7AB5" w14:textId="77777777" w:rsidR="009E76DF" w:rsidRDefault="009E76DF" w:rsidP="00486DD7">
            <w:pPr>
              <w:pStyle w:val="iBAAGStandardText"/>
            </w:pPr>
          </w:p>
          <w:p w14:paraId="045C7AB6" w14:textId="77777777" w:rsidR="009E76DF" w:rsidRPr="0081748E" w:rsidRDefault="009E76DF" w:rsidP="00486DD7">
            <w:pPr>
              <w:pStyle w:val="iBAAGStandardText"/>
            </w:pPr>
            <w:r w:rsidRPr="0081748E">
              <w:t>Benefits include:</w:t>
            </w:r>
          </w:p>
          <w:p w14:paraId="045C7AB7" w14:textId="77777777" w:rsidR="009E76DF" w:rsidRPr="0081748E" w:rsidRDefault="009E76DF" w:rsidP="00486DD7">
            <w:pPr>
              <w:pStyle w:val="iBAAGLevel1Bullets"/>
            </w:pPr>
            <w:r w:rsidRPr="0081748E">
              <w:t xml:space="preserve">Facility </w:t>
            </w:r>
          </w:p>
          <w:p w14:paraId="045C7AB8" w14:textId="77777777" w:rsidR="009E76DF" w:rsidRPr="0081748E" w:rsidRDefault="009E76DF" w:rsidP="00486DD7">
            <w:pPr>
              <w:pStyle w:val="iBAAGLevel1Bullets"/>
            </w:pPr>
            <w:r w:rsidRPr="0081748E">
              <w:t>Supplies</w:t>
            </w:r>
          </w:p>
          <w:p w14:paraId="045C7AB9" w14:textId="77777777" w:rsidR="009E76DF" w:rsidRPr="0081748E" w:rsidRDefault="009E76DF" w:rsidP="00486DD7">
            <w:pPr>
              <w:pStyle w:val="iBAAGLevel1Bullets"/>
            </w:pPr>
            <w:r w:rsidRPr="0081748E">
              <w:t>Equipment</w:t>
            </w:r>
          </w:p>
          <w:p w14:paraId="045C7ABA" w14:textId="77777777" w:rsidR="009E76DF" w:rsidRPr="0081748E" w:rsidRDefault="009E76DF" w:rsidP="00486DD7">
            <w:pPr>
              <w:pStyle w:val="iBAAGLevel1Bullets"/>
            </w:pPr>
            <w:r w:rsidRPr="0081748E">
              <w:t>Services for anesthesiologists, pathologists and radiologists</w:t>
            </w:r>
          </w:p>
          <w:p w14:paraId="045C7ABB" w14:textId="77777777" w:rsidR="009E76DF" w:rsidRDefault="009E76DF" w:rsidP="00486DD7"/>
          <w:p w14:paraId="045C7ABC" w14:textId="77777777" w:rsidR="009E76DF" w:rsidRPr="0081748E" w:rsidRDefault="009E76DF" w:rsidP="00486DD7">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045C7ABD" w14:textId="77777777" w:rsidR="009E76DF" w:rsidRPr="0081748E" w:rsidRDefault="009E76DF" w:rsidP="00486DD7"/>
          <w:p w14:paraId="045C7ABE" w14:textId="77777777" w:rsidR="009E76DF" w:rsidRPr="0081748E" w:rsidRDefault="009E76DF" w:rsidP="00486DD7">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045C7ABF" w14:textId="77777777" w:rsidR="009E76DF" w:rsidRPr="0081748E" w:rsidRDefault="009E76DF" w:rsidP="00486DD7"/>
          <w:p w14:paraId="045C7AC0" w14:textId="77777777" w:rsidR="009E76DF" w:rsidRPr="0081748E" w:rsidRDefault="009E76DF" w:rsidP="00486DD7">
            <w:pPr>
              <w:pStyle w:val="iBAAGStandardTextBold"/>
            </w:pPr>
            <w:r w:rsidRPr="0081748E">
              <w:t xml:space="preserve">Want more information? </w:t>
            </w:r>
          </w:p>
          <w:p w14:paraId="045C7AC1" w14:textId="77777777" w:rsidR="009E76DF" w:rsidRPr="0081748E" w:rsidRDefault="009E76DF" w:rsidP="00486DD7">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14:paraId="045C7AC2" w14:textId="77777777" w:rsidR="009E76DF" w:rsidRPr="0081748E" w:rsidRDefault="009E76DF" w:rsidP="00486DD7"/>
        </w:tc>
        <w:tc>
          <w:tcPr>
            <w:tcW w:w="3330" w:type="dxa"/>
            <w:shd w:val="clear" w:color="auto" w:fill="FFFFFF" w:themeFill="background1"/>
          </w:tcPr>
          <w:p w14:paraId="045C7AC9" w14:textId="055E33CD" w:rsidR="009E76DF" w:rsidRPr="0081748E" w:rsidRDefault="00EE7C75" w:rsidP="00486DD7">
            <w:pPr>
              <w:pStyle w:val="iBAAGStandardTextBold"/>
            </w:pPr>
            <w:r w:rsidRPr="00EE7C75">
              <w:rPr>
                <w:rStyle w:val="iBAAGStandardTextBoldChar"/>
                <w:b/>
                <w:color w:val="000000"/>
              </w:rPr>
              <w:t>20%</w:t>
            </w:r>
            <w:r w:rsidRPr="00EE7C75">
              <w:rPr>
                <w:rStyle w:val="iBAAGStandardTextBoldChar"/>
                <w:color w:val="000000"/>
              </w:rPr>
              <w:t xml:space="preserve"> co-insurance, after you pay the deductible.</w:t>
            </w:r>
            <w:r w:rsidRPr="00EE7C75">
              <w:rPr>
                <w:rStyle w:val="iBAAGStandardTextBoldChar"/>
                <w:color w:val="000000"/>
              </w:rPr>
              <w:cr/>
            </w:r>
            <w:r w:rsidRPr="00EE7C75">
              <w:rPr>
                <w:rStyle w:val="iBAAGStandardTextBoldChar"/>
                <w:color w:val="000000"/>
              </w:rPr>
              <w:cr/>
            </w:r>
            <w:r w:rsidR="009E76DF" w:rsidRPr="0081748E">
              <w:t>Is prior authorization needed?</w:t>
            </w:r>
          </w:p>
          <w:p w14:paraId="045C7ACA" w14:textId="77777777" w:rsidR="009E76DF" w:rsidRDefault="009E76DF" w:rsidP="00486DD7">
            <w:pPr>
              <w:pStyle w:val="iBAAGStandardText"/>
            </w:pPr>
            <w:r w:rsidRPr="0081748E">
              <w:t>No</w:t>
            </w:r>
          </w:p>
          <w:p w14:paraId="045C7ACB" w14:textId="77777777" w:rsidR="009E76DF" w:rsidRPr="0081748E" w:rsidRDefault="009E76DF" w:rsidP="00486DD7">
            <w:pPr>
              <w:pStyle w:val="iBAAGStandardText"/>
            </w:pPr>
          </w:p>
          <w:p w14:paraId="045C7ACC" w14:textId="77777777" w:rsidR="009E76DF" w:rsidRPr="0081748E" w:rsidRDefault="009E76DF" w:rsidP="00486DD7"/>
        </w:tc>
        <w:tc>
          <w:tcPr>
            <w:tcW w:w="3330" w:type="dxa"/>
            <w:shd w:val="clear" w:color="auto" w:fill="FFFFFF" w:themeFill="background1"/>
          </w:tcPr>
          <w:p w14:paraId="045C7ACD" w14:textId="20019A62" w:rsidR="009E76DF" w:rsidRPr="0081748E" w:rsidRDefault="00EE7C75" w:rsidP="00486DD7">
            <w:bookmarkStart w:id="40" w:name="_DV_C1068"/>
            <w:r>
              <w:rPr>
                <w:rStyle w:val="iBAAGStandardTextBoldChar"/>
              </w:rPr>
              <w:t>40%</w:t>
            </w:r>
            <w:r w:rsidR="009E76DF" w:rsidRPr="0081748E">
              <w:t xml:space="preserve"> co-insurance, after you pay the deductible</w:t>
            </w:r>
            <w:r w:rsidR="009E76DF">
              <w:t>.</w:t>
            </w:r>
          </w:p>
          <w:p w14:paraId="045C7ACE" w14:textId="77777777" w:rsidR="009E76DF" w:rsidRDefault="009E76DF" w:rsidP="00486DD7">
            <w:pPr>
              <w:pStyle w:val="iBAAGStandardText"/>
            </w:pPr>
          </w:p>
          <w:bookmarkEnd w:id="40"/>
          <w:p w14:paraId="045C7ACF" w14:textId="77777777" w:rsidR="009E76DF" w:rsidRPr="0081748E" w:rsidRDefault="009E76DF" w:rsidP="00486DD7">
            <w:pPr>
              <w:pStyle w:val="iBAAGStandardTextBold"/>
            </w:pPr>
            <w:r w:rsidRPr="0081748E">
              <w:t>Is prior authorization needed?</w:t>
            </w:r>
          </w:p>
          <w:p w14:paraId="045C7AD0" w14:textId="77777777" w:rsidR="009E76DF" w:rsidRPr="0081748E" w:rsidRDefault="009E76DF" w:rsidP="00486DD7">
            <w:pPr>
              <w:pStyle w:val="iBAAGStandardText"/>
            </w:pPr>
            <w:r w:rsidRPr="0081748E">
              <w:t>Yes</w:t>
            </w:r>
          </w:p>
          <w:p w14:paraId="045C7AD1" w14:textId="77777777" w:rsidR="009E76DF" w:rsidRPr="0081748E" w:rsidRDefault="009E76DF" w:rsidP="00486DD7">
            <w:pPr>
              <w:pStyle w:val="iBAAGStandardText"/>
            </w:pPr>
            <w:r w:rsidRPr="0081748E">
              <w:tab/>
            </w:r>
          </w:p>
          <w:p w14:paraId="045C7AD2" w14:textId="77777777" w:rsidR="009E76DF" w:rsidRPr="0081748E" w:rsidRDefault="009E76DF" w:rsidP="00486DD7">
            <w:pPr>
              <w:pStyle w:val="iBAAGStandardTextBold"/>
            </w:pPr>
            <w:r w:rsidRPr="0081748E">
              <w:t>Prior authorization is:</w:t>
            </w:r>
          </w:p>
          <w:p w14:paraId="045C7AD3" w14:textId="77777777" w:rsidR="009E76DF" w:rsidRPr="0081748E" w:rsidRDefault="009E76DF" w:rsidP="00486DD7">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045C7AD4" w14:textId="77777777" w:rsidR="009E76DF" w:rsidRPr="0081748E" w:rsidRDefault="009E76DF" w:rsidP="00486DD7">
            <w:pPr>
              <w:pStyle w:val="iBAAGStandardText"/>
            </w:pPr>
          </w:p>
          <w:p w14:paraId="045C7AD5" w14:textId="77777777" w:rsidR="009E76DF" w:rsidRPr="0081748E" w:rsidRDefault="009E76DF" w:rsidP="00486DD7">
            <w:pPr>
              <w:pStyle w:val="iBAAGStandardTextBold"/>
            </w:pPr>
            <w:r w:rsidRPr="0081748E">
              <w:t xml:space="preserve">When do I need to call? </w:t>
            </w:r>
          </w:p>
          <w:p w14:paraId="045C7AD6" w14:textId="77777777" w:rsidR="009E76DF" w:rsidRPr="0081748E" w:rsidRDefault="009E76DF" w:rsidP="00486DD7">
            <w:pPr>
              <w:pStyle w:val="iBAAGLevel1Bullets"/>
            </w:pPr>
            <w:r w:rsidRPr="0081748E">
              <w:t xml:space="preserve">5 business days before schedule services </w:t>
            </w:r>
          </w:p>
          <w:p w14:paraId="045C7AD7" w14:textId="77777777" w:rsidR="009E76DF" w:rsidRPr="0081748E" w:rsidRDefault="009E76DF" w:rsidP="00486DD7">
            <w:pPr>
              <w:pStyle w:val="iBAAGLevel1Bullets"/>
            </w:pPr>
            <w:r w:rsidRPr="0081748E">
              <w:t xml:space="preserve">As soon as possible for non-scheduled services </w:t>
            </w:r>
          </w:p>
          <w:p w14:paraId="045C7AD8" w14:textId="77777777" w:rsidR="009E76DF" w:rsidRPr="0081748E" w:rsidRDefault="009E76DF" w:rsidP="00486DD7">
            <w:pPr>
              <w:pStyle w:val="iBAAGStandardText"/>
            </w:pPr>
          </w:p>
          <w:p w14:paraId="045C7AD9" w14:textId="77777777" w:rsidR="009E76DF" w:rsidRPr="0081748E" w:rsidRDefault="009E76DF" w:rsidP="00486DD7">
            <w:pPr>
              <w:pStyle w:val="iBAAGStandardTextBold"/>
            </w:pPr>
            <w:r w:rsidRPr="0081748E">
              <w:t xml:space="preserve">If you don’t get prior authorization, you pay: </w:t>
            </w:r>
          </w:p>
          <w:p w14:paraId="1B3636AE" w14:textId="0B91CE7F"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ADA" w14:textId="1B8367EA" w:rsidR="009E76DF" w:rsidRPr="0081748E" w:rsidRDefault="009E76DF"/>
        </w:tc>
        <w:tc>
          <w:tcPr>
            <w:tcW w:w="3330" w:type="dxa"/>
            <w:shd w:val="clear" w:color="auto" w:fill="FFFFFF" w:themeFill="background1"/>
          </w:tcPr>
          <w:p w14:paraId="045C7ADB" w14:textId="77777777" w:rsidR="009E76DF" w:rsidRPr="0081748E" w:rsidRDefault="009E76DF" w:rsidP="00486DD7">
            <w:pPr>
              <w:pStyle w:val="iBAAGStandardText"/>
            </w:pPr>
            <w:r w:rsidRPr="0081748E">
              <w:t xml:space="preserve">If the service is provided in a doctor’s office, additional co-pays, deductible </w:t>
            </w:r>
            <w:r>
              <w:t>or</w:t>
            </w:r>
            <w:r w:rsidRPr="0081748E">
              <w:t xml:space="preserve"> co-insurance may apply.  </w:t>
            </w:r>
          </w:p>
        </w:tc>
      </w:tr>
      <w:tr w:rsidR="009E76DF" w:rsidRPr="003F3B5E" w14:paraId="045C7AE3"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ADD"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45C7ADE"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ADF"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AE0"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AE1"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AE2"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045C7AF5" w14:textId="77777777" w:rsidTr="00486DD7">
        <w:tblPrEx>
          <w:shd w:val="clear" w:color="auto" w:fill="auto"/>
        </w:tblPrEx>
        <w:tc>
          <w:tcPr>
            <w:tcW w:w="3517" w:type="dxa"/>
            <w:shd w:val="clear" w:color="auto" w:fill="FFFFFF" w:themeFill="background1"/>
          </w:tcPr>
          <w:p w14:paraId="045C7AE4" w14:textId="77777777" w:rsidR="009E76DF" w:rsidRPr="00A86B85" w:rsidRDefault="009E76DF">
            <w:pPr>
              <w:pStyle w:val="iBAAGSituationBoxName"/>
            </w:pPr>
            <w:bookmarkStart w:id="41" w:name="Physician_Fees_for_Surgical_and_Medical"/>
            <w:r w:rsidRPr="00A86B85">
              <w:t>Physician Fees for Surgical and Medical Services</w:t>
            </w:r>
            <w:bookmarkEnd w:id="41"/>
          </w:p>
          <w:p w14:paraId="045C7AE5" w14:textId="77777777" w:rsidR="009E76DF" w:rsidRPr="00A86B85" w:rsidRDefault="009E76DF" w:rsidP="00486DD7"/>
          <w:p w14:paraId="045C7AE6" w14:textId="77777777" w:rsidR="009E76DF" w:rsidRPr="00A86B85" w:rsidRDefault="009E76DF" w:rsidP="00486DD7">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045C7AE7" w14:textId="77777777" w:rsidR="009E76DF" w:rsidRPr="00A86B85" w:rsidRDefault="009E76DF" w:rsidP="00486DD7"/>
          <w:p w14:paraId="045C7AE8" w14:textId="77777777" w:rsidR="009E76DF" w:rsidRPr="00A86B85" w:rsidRDefault="009E76DF" w:rsidP="00486DD7">
            <w:pPr>
              <w:pStyle w:val="iBAAGStandardTextBold"/>
            </w:pPr>
            <w:r w:rsidRPr="00A86B85">
              <w:t xml:space="preserve">Want more information? </w:t>
            </w:r>
          </w:p>
          <w:p w14:paraId="045C7AE9" w14:textId="77777777" w:rsidR="009E76DF" w:rsidRDefault="009E76DF" w:rsidP="00486DD7">
            <w:pPr>
              <w:pStyle w:val="iBAAGStandardText"/>
            </w:pPr>
            <w:r>
              <w:t xml:space="preserve">View the </w:t>
            </w:r>
            <w:hyperlink r:id="rId37" w:history="1">
              <w:r w:rsidRPr="00A86B85">
                <w:rPr>
                  <w:rStyle w:val="Hyperlinks"/>
                </w:rPr>
                <w:t>glossary</w:t>
              </w:r>
            </w:hyperlink>
            <w:r>
              <w:t xml:space="preserve"> </w:t>
            </w:r>
            <w:r w:rsidRPr="00A86B85">
              <w:t>for definitions.</w:t>
            </w:r>
          </w:p>
          <w:p w14:paraId="045C7AEA" w14:textId="77777777" w:rsidR="009E76DF" w:rsidRPr="003F3B5E" w:rsidRDefault="009E76DF" w:rsidP="00486DD7">
            <w:pPr>
              <w:pStyle w:val="iBAAGStandardText"/>
            </w:pPr>
          </w:p>
        </w:tc>
        <w:tc>
          <w:tcPr>
            <w:tcW w:w="3330" w:type="dxa"/>
            <w:shd w:val="clear" w:color="auto" w:fill="FFFFFF" w:themeFill="background1"/>
          </w:tcPr>
          <w:p w14:paraId="045C7AEB" w14:textId="73AB9C53" w:rsidR="009E76DF" w:rsidRDefault="00EE7C75" w:rsidP="00486DD7">
            <w:pPr>
              <w:pStyle w:val="iBAAGStandardText"/>
            </w:pPr>
            <w:r>
              <w:rPr>
                <w:rStyle w:val="iBAAGStandardTextBoldChar"/>
              </w:rPr>
              <w:t>20%</w:t>
            </w:r>
            <w:r w:rsidR="009E76DF">
              <w:t xml:space="preserve"> co-insurance, after you pay the deductible. </w:t>
            </w:r>
          </w:p>
          <w:p w14:paraId="045C7AEC" w14:textId="77777777" w:rsidR="009E76DF" w:rsidRDefault="009E76DF" w:rsidP="00486DD7">
            <w:pPr>
              <w:pStyle w:val="iBAAGStandardText"/>
            </w:pPr>
          </w:p>
          <w:p w14:paraId="045C7AED" w14:textId="77777777" w:rsidR="009E76DF" w:rsidRDefault="009E76DF" w:rsidP="00486DD7">
            <w:pPr>
              <w:pStyle w:val="iBAAGStandardTextBold"/>
            </w:pPr>
            <w:r>
              <w:t>Is prior authorization needed?</w:t>
            </w:r>
          </w:p>
          <w:p w14:paraId="045C7AEE" w14:textId="77777777" w:rsidR="009E76DF" w:rsidRPr="003F3B5E" w:rsidRDefault="009E76DF" w:rsidP="00486DD7">
            <w:pPr>
              <w:pStyle w:val="iBAAGStandardText"/>
            </w:pPr>
            <w:r>
              <w:t>No</w:t>
            </w:r>
          </w:p>
        </w:tc>
        <w:tc>
          <w:tcPr>
            <w:tcW w:w="3330" w:type="dxa"/>
            <w:shd w:val="clear" w:color="auto" w:fill="FFFFFF" w:themeFill="background1"/>
          </w:tcPr>
          <w:p w14:paraId="045C7AEF" w14:textId="19991337" w:rsidR="009E76DF" w:rsidRDefault="00EE7C75" w:rsidP="00486DD7">
            <w:pPr>
              <w:pStyle w:val="iBAAGStandardText"/>
            </w:pPr>
            <w:r>
              <w:rPr>
                <w:rStyle w:val="iBAAGStandardTextBoldChar"/>
              </w:rPr>
              <w:t>40%</w:t>
            </w:r>
            <w:r w:rsidR="009E76DF">
              <w:t xml:space="preserve"> co-insurance, after you pay the deductible.</w:t>
            </w:r>
          </w:p>
          <w:p w14:paraId="045C7AF0" w14:textId="77777777" w:rsidR="009E76DF" w:rsidRDefault="009E76DF" w:rsidP="00486DD7">
            <w:pPr>
              <w:pStyle w:val="iBAAGStandardText"/>
            </w:pPr>
          </w:p>
          <w:p w14:paraId="045C7AF1" w14:textId="77777777" w:rsidR="009E76DF" w:rsidRDefault="009E76DF" w:rsidP="00486DD7">
            <w:pPr>
              <w:pStyle w:val="iBAAGStandardTextBold"/>
            </w:pPr>
            <w:r>
              <w:t>Is prior authorization needed?</w:t>
            </w:r>
          </w:p>
          <w:p w14:paraId="045C7AF2" w14:textId="77777777" w:rsidR="009E76DF" w:rsidRDefault="009E76DF" w:rsidP="00486DD7">
            <w:pPr>
              <w:pStyle w:val="iBAAGStandardText"/>
            </w:pPr>
            <w:r>
              <w:t>No</w:t>
            </w:r>
          </w:p>
          <w:p w14:paraId="045C7AF3" w14:textId="77777777" w:rsidR="009E76DF" w:rsidRPr="003F3B5E" w:rsidRDefault="009E76DF" w:rsidP="00486DD7">
            <w:pPr>
              <w:pStyle w:val="iBAAGStandardText"/>
            </w:pPr>
          </w:p>
        </w:tc>
        <w:tc>
          <w:tcPr>
            <w:tcW w:w="3330" w:type="dxa"/>
            <w:shd w:val="clear" w:color="auto" w:fill="FFFFFF" w:themeFill="background1"/>
          </w:tcPr>
          <w:p w14:paraId="045C7AF4" w14:textId="77777777" w:rsidR="009E76DF" w:rsidRPr="003F3B5E" w:rsidRDefault="009E76DF" w:rsidP="00486DD7">
            <w:pPr>
              <w:pStyle w:val="iBAAGStandardText"/>
            </w:pPr>
            <w:r w:rsidRPr="00A86B85">
              <w:t>None</w:t>
            </w:r>
          </w:p>
        </w:tc>
      </w:tr>
      <w:tr w:rsidR="009E76DF" w:rsidRPr="003F3B5E" w14:paraId="045C7AFC"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AF6"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45C7AF7"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AF8"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45C7AF9"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45C7AFA"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45C7AFB" w14:textId="77777777" w:rsidR="009E76DF" w:rsidRPr="00436044" w:rsidRDefault="009E76DF" w:rsidP="00486DD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045C7B26" w14:textId="77777777" w:rsidTr="00486DD7">
        <w:tblPrEx>
          <w:shd w:val="clear" w:color="auto" w:fill="auto"/>
        </w:tblPrEx>
        <w:tc>
          <w:tcPr>
            <w:tcW w:w="3517" w:type="dxa"/>
            <w:shd w:val="clear" w:color="auto" w:fill="FFFFFF" w:themeFill="background1"/>
          </w:tcPr>
          <w:p w14:paraId="045C7AFD" w14:textId="77777777" w:rsidR="009E76DF" w:rsidRPr="00630643" w:rsidRDefault="009E76DF">
            <w:pPr>
              <w:pStyle w:val="iBAAGSituationBoxName"/>
            </w:pPr>
            <w:bookmarkStart w:id="42" w:name="Scopic_Procedures_Outpatient_Diagnosti"/>
            <w:r w:rsidRPr="00630643">
              <w:t>Scopic Procedures - Outpatient Diagnostic and Therapeutic</w:t>
            </w:r>
            <w:bookmarkEnd w:id="42"/>
          </w:p>
          <w:p w14:paraId="045C7AFE" w14:textId="77777777" w:rsidR="009E76DF" w:rsidRPr="00630643" w:rsidRDefault="009E76DF" w:rsidP="00486DD7"/>
          <w:p w14:paraId="045C7AFF" w14:textId="77777777" w:rsidR="009E76DF" w:rsidRPr="00630643" w:rsidRDefault="009E76DF" w:rsidP="00486DD7">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045C7B00" w14:textId="77777777" w:rsidR="009E76DF" w:rsidRPr="00630643" w:rsidRDefault="009E76DF" w:rsidP="00486DD7"/>
          <w:p w14:paraId="045C7B01" w14:textId="77777777" w:rsidR="009E76DF" w:rsidRPr="00630643" w:rsidRDefault="009E76DF" w:rsidP="00486DD7">
            <w:pPr>
              <w:pStyle w:val="iBAAGStandardText"/>
            </w:pPr>
            <w:r w:rsidRPr="00630643">
              <w:t>Some examples of diagnostic/therapeutic scopic procedures include:</w:t>
            </w:r>
          </w:p>
          <w:p w14:paraId="045C7B02" w14:textId="77777777" w:rsidR="009E76DF" w:rsidRPr="00630643" w:rsidRDefault="009E76DF" w:rsidP="00486DD7">
            <w:pPr>
              <w:pStyle w:val="iBAAGLevel1Bullets"/>
            </w:pPr>
            <w:r w:rsidRPr="00630643">
              <w:t>colonoscopy</w:t>
            </w:r>
          </w:p>
          <w:p w14:paraId="045C7B03" w14:textId="77777777" w:rsidR="009E76DF" w:rsidRPr="00630643" w:rsidRDefault="009E76DF" w:rsidP="00486DD7">
            <w:pPr>
              <w:pStyle w:val="iBAAGLevel1Bullets"/>
            </w:pPr>
            <w:r w:rsidRPr="00630643">
              <w:t>sigmoidoscopy</w:t>
            </w:r>
          </w:p>
          <w:p w14:paraId="045C7B04" w14:textId="77777777" w:rsidR="009E76DF" w:rsidRPr="00630643" w:rsidRDefault="009E76DF" w:rsidP="00486DD7">
            <w:pPr>
              <w:pStyle w:val="iBAAGLevel1Bullets"/>
            </w:pPr>
            <w:r w:rsidRPr="00630643">
              <w:t>endoscopy</w:t>
            </w:r>
          </w:p>
          <w:p w14:paraId="045C7B05" w14:textId="77777777" w:rsidR="009E76DF" w:rsidRPr="00630643" w:rsidRDefault="009E76DF" w:rsidP="00486DD7">
            <w:r w:rsidRPr="00630643">
              <w:tab/>
            </w:r>
          </w:p>
          <w:p w14:paraId="045C7B06" w14:textId="77777777" w:rsidR="009E76DF" w:rsidRPr="00630643" w:rsidRDefault="009E76DF" w:rsidP="00486DD7">
            <w:pPr>
              <w:pStyle w:val="iBAAGStandardText"/>
            </w:pPr>
            <w:r w:rsidRPr="00630643">
              <w:t>Benefits include:</w:t>
            </w:r>
          </w:p>
          <w:p w14:paraId="045C7B07" w14:textId="77777777" w:rsidR="009E76DF" w:rsidRPr="00630643" w:rsidRDefault="009E76DF" w:rsidP="00486DD7">
            <w:pPr>
              <w:pStyle w:val="iBAAGLevel1Bullets"/>
            </w:pPr>
            <w:r w:rsidRPr="00630643">
              <w:t xml:space="preserve">Facility </w:t>
            </w:r>
          </w:p>
          <w:p w14:paraId="045C7B08" w14:textId="77777777" w:rsidR="009E76DF" w:rsidRPr="00630643" w:rsidRDefault="009E76DF" w:rsidP="00486DD7">
            <w:pPr>
              <w:pStyle w:val="iBAAGLevel1Bullets"/>
            </w:pPr>
            <w:r w:rsidRPr="00630643">
              <w:t>Supplies</w:t>
            </w:r>
          </w:p>
          <w:p w14:paraId="045C7B09" w14:textId="77777777" w:rsidR="009E76DF" w:rsidRPr="00630643" w:rsidRDefault="009E76DF" w:rsidP="00486DD7">
            <w:pPr>
              <w:pStyle w:val="iBAAGLevel1Bullets"/>
            </w:pPr>
            <w:r w:rsidRPr="00630643">
              <w:t>Equipment</w:t>
            </w:r>
          </w:p>
          <w:p w14:paraId="045C7B0A" w14:textId="77777777" w:rsidR="009E76DF" w:rsidRPr="00630643" w:rsidRDefault="009E76DF" w:rsidP="00486DD7">
            <w:pPr>
              <w:pStyle w:val="iBAAGLevel1Bullets"/>
            </w:pPr>
            <w:r w:rsidRPr="00630643">
              <w:t>Physician services for anesthesiologists, pathologists and radiologists</w:t>
            </w:r>
          </w:p>
          <w:p w14:paraId="045C7B0B" w14:textId="77777777" w:rsidR="009E76DF" w:rsidRPr="00630643" w:rsidRDefault="009E76DF" w:rsidP="00486DD7"/>
          <w:p w14:paraId="045C7B0C" w14:textId="77777777" w:rsidR="009E76DF" w:rsidRPr="00630643" w:rsidRDefault="009E76DF" w:rsidP="00486DD7">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045C7B0D" w14:textId="77777777" w:rsidR="009E76DF" w:rsidRPr="00630643" w:rsidRDefault="009E76DF" w:rsidP="00486DD7"/>
          <w:p w14:paraId="045C7B0E" w14:textId="77777777" w:rsidR="009E76DF" w:rsidRPr="00630643" w:rsidRDefault="009E76DF" w:rsidP="00486DD7">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045C7B0F" w14:textId="77777777" w:rsidR="009E76DF" w:rsidRPr="00630643" w:rsidRDefault="009E76DF" w:rsidP="00486DD7"/>
          <w:p w14:paraId="045C7B10" w14:textId="77777777" w:rsidR="009E76DF" w:rsidRPr="00630643" w:rsidRDefault="009E76DF" w:rsidP="00486DD7">
            <w:pPr>
              <w:pStyle w:val="iBAAGStandardTextBold"/>
            </w:pPr>
            <w:r w:rsidRPr="00630643">
              <w:t xml:space="preserve">Want more information? </w:t>
            </w:r>
          </w:p>
          <w:p w14:paraId="045C7B11" w14:textId="77777777" w:rsidR="009E76DF" w:rsidRPr="00630643" w:rsidRDefault="009E76DF" w:rsidP="00486DD7">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14:paraId="045C7B12" w14:textId="77777777" w:rsidR="009E76DF" w:rsidRPr="00630643" w:rsidRDefault="009E76DF" w:rsidP="00486DD7"/>
        </w:tc>
        <w:tc>
          <w:tcPr>
            <w:tcW w:w="3330" w:type="dxa"/>
            <w:shd w:val="clear" w:color="auto" w:fill="FFFFFF" w:themeFill="background1"/>
          </w:tcPr>
          <w:p w14:paraId="045C7B13" w14:textId="2082F096" w:rsidR="009E76DF" w:rsidRPr="00630643" w:rsidRDefault="00EE7C75" w:rsidP="00486DD7">
            <w:r>
              <w:rPr>
                <w:rStyle w:val="iBAAGStandardTextBoldChar"/>
              </w:rPr>
              <w:t>20%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045C7B14" w14:textId="77777777" w:rsidR="009E76DF" w:rsidRDefault="009E76DF" w:rsidP="00486DD7">
            <w:pPr>
              <w:pStyle w:val="iBAAGStandardTextBold"/>
            </w:pPr>
          </w:p>
          <w:p w14:paraId="045C7B15" w14:textId="77777777" w:rsidR="009E76DF" w:rsidRPr="00630643" w:rsidRDefault="009E76DF" w:rsidP="00486DD7">
            <w:pPr>
              <w:pStyle w:val="iBAAGStandardTextBold"/>
            </w:pPr>
            <w:r w:rsidRPr="00630643">
              <w:t>Is prior authorization needed?</w:t>
            </w:r>
          </w:p>
          <w:p w14:paraId="045C7B16" w14:textId="77777777" w:rsidR="009E76DF" w:rsidRDefault="009E76DF" w:rsidP="00486DD7">
            <w:pPr>
              <w:pStyle w:val="iBAAGStandardText"/>
            </w:pPr>
            <w:r w:rsidRPr="00630643">
              <w:t>No</w:t>
            </w:r>
          </w:p>
          <w:p w14:paraId="045C7B17" w14:textId="77777777" w:rsidR="009E76DF" w:rsidRPr="00630643" w:rsidRDefault="009E76DF" w:rsidP="00486DD7"/>
        </w:tc>
        <w:tc>
          <w:tcPr>
            <w:tcW w:w="3330" w:type="dxa"/>
            <w:shd w:val="clear" w:color="auto" w:fill="FFFFFF" w:themeFill="background1"/>
          </w:tcPr>
          <w:p w14:paraId="045C7B18" w14:textId="5A546888" w:rsidR="009E76DF" w:rsidRPr="00630643" w:rsidRDefault="00EE7C75" w:rsidP="00486DD7">
            <w:r>
              <w:rPr>
                <w:rStyle w:val="iBAAGStandardTextBoldChar"/>
              </w:rPr>
              <w:t>40%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045C7B19" w14:textId="77777777" w:rsidR="009E76DF" w:rsidRPr="00630643" w:rsidRDefault="009E76DF" w:rsidP="00486DD7"/>
          <w:p w14:paraId="045C7B1A" w14:textId="77777777" w:rsidR="009E76DF" w:rsidRPr="00630643" w:rsidRDefault="009E76DF" w:rsidP="00486DD7">
            <w:pPr>
              <w:pStyle w:val="iBAAGStandardTextBold"/>
            </w:pPr>
            <w:r w:rsidRPr="00630643">
              <w:t>Is prior authorization needed?</w:t>
            </w:r>
          </w:p>
          <w:p w14:paraId="045C7B1B" w14:textId="77777777" w:rsidR="009E76DF" w:rsidRDefault="009E76DF" w:rsidP="00486DD7">
            <w:pPr>
              <w:pStyle w:val="iBAAGStandardText"/>
            </w:pPr>
            <w:r w:rsidRPr="00630643">
              <w:t>No</w:t>
            </w:r>
          </w:p>
          <w:p w14:paraId="045C7B1C" w14:textId="77777777" w:rsidR="009E76DF" w:rsidRPr="00630643" w:rsidRDefault="009E76DF" w:rsidP="00486DD7"/>
        </w:tc>
        <w:tc>
          <w:tcPr>
            <w:tcW w:w="3330" w:type="dxa"/>
            <w:shd w:val="clear" w:color="auto" w:fill="FFFFFF" w:themeFill="background1"/>
          </w:tcPr>
          <w:p w14:paraId="045C7B1D" w14:textId="77777777" w:rsidR="009E76DF" w:rsidRPr="00630643" w:rsidRDefault="009E76DF" w:rsidP="00486DD7">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045C7B1E" w14:textId="77777777" w:rsidR="009E76DF" w:rsidRPr="00630643" w:rsidRDefault="009E76DF" w:rsidP="00486DD7"/>
          <w:p w14:paraId="045C7B1F" w14:textId="77777777" w:rsidR="009E76DF" w:rsidRPr="00630643" w:rsidRDefault="009E76DF" w:rsidP="00486DD7">
            <w:pPr>
              <w:pStyle w:val="iBAAGStandardText"/>
            </w:pPr>
            <w:r w:rsidRPr="00630643">
              <w:t xml:space="preserve">Examples of surgical scopic procedures include: </w:t>
            </w:r>
          </w:p>
          <w:p w14:paraId="045C7B20" w14:textId="77777777" w:rsidR="009E76DF" w:rsidRPr="00630643" w:rsidRDefault="009E76DF" w:rsidP="00486DD7">
            <w:pPr>
              <w:pStyle w:val="iBAAGLevel1Bullets"/>
            </w:pPr>
            <w:r w:rsidRPr="00630643">
              <w:t>arthroscopy</w:t>
            </w:r>
          </w:p>
          <w:p w14:paraId="045C7B21" w14:textId="77777777" w:rsidR="009E76DF" w:rsidRPr="00630643" w:rsidRDefault="009E76DF" w:rsidP="00486DD7">
            <w:pPr>
              <w:pStyle w:val="iBAAGLevel1Bullets"/>
            </w:pPr>
            <w:r w:rsidRPr="00630643">
              <w:t>laparoscopy</w:t>
            </w:r>
          </w:p>
          <w:p w14:paraId="045C7B22" w14:textId="77777777" w:rsidR="009E76DF" w:rsidRPr="00630643" w:rsidRDefault="009E76DF" w:rsidP="00486DD7">
            <w:pPr>
              <w:pStyle w:val="iBAAGLevel1Bullets"/>
            </w:pPr>
            <w:r w:rsidRPr="00630643">
              <w:t>bronchoscopy</w:t>
            </w:r>
          </w:p>
          <w:p w14:paraId="045C7B23" w14:textId="77777777" w:rsidR="009E76DF" w:rsidRDefault="009E76DF" w:rsidP="00486DD7">
            <w:pPr>
              <w:pStyle w:val="iBAAGLevel1Bullets"/>
            </w:pPr>
            <w:r w:rsidRPr="00630643">
              <w:t>hysteroscopy</w:t>
            </w:r>
          </w:p>
          <w:p w14:paraId="045C7B24" w14:textId="77777777" w:rsidR="009E76DF" w:rsidRDefault="009E76DF" w:rsidP="00486DD7">
            <w:pPr>
              <w:pStyle w:val="iBAAGStandardText"/>
            </w:pPr>
          </w:p>
          <w:p w14:paraId="045C7B25" w14:textId="77777777" w:rsidR="009E76DF" w:rsidRPr="00657DE1" w:rsidRDefault="009E76DF" w:rsidP="00486DD7">
            <w:pPr>
              <w:pStyle w:val="iBAAGStandardText"/>
            </w:pPr>
            <w:r>
              <w:t xml:space="preserve">If the service is provided in a doctor’s office, additional co-pays, deductible or co-insurance may apply.  </w:t>
            </w:r>
          </w:p>
        </w:tc>
      </w:tr>
      <w:tr w:rsidR="009E76DF" w:rsidRPr="003F3B5E" w14:paraId="045C7B2D"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B27"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B28" w14:textId="77777777" w:rsidR="009E76DF" w:rsidRPr="00436044" w:rsidRDefault="009E76DF" w:rsidP="00486DD7">
            <w:pPr>
              <w:pStyle w:val="iBAAGTableHeader"/>
            </w:pPr>
            <w:r w:rsidRPr="00436044">
              <w:t>Your cost if you use</w:t>
            </w:r>
          </w:p>
          <w:p w14:paraId="045C7B29"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B2A" w14:textId="77777777" w:rsidR="009E76DF" w:rsidRPr="00436044" w:rsidRDefault="009E76DF" w:rsidP="00486DD7">
            <w:pPr>
              <w:pStyle w:val="iBAAGTableHeader"/>
            </w:pPr>
            <w:r w:rsidRPr="00436044">
              <w:t>Your cost if you use</w:t>
            </w:r>
          </w:p>
          <w:p w14:paraId="045C7B2B"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B2C" w14:textId="77777777" w:rsidR="009E76DF" w:rsidRPr="00436044" w:rsidRDefault="009E76DF" w:rsidP="00486DD7">
            <w:pPr>
              <w:pStyle w:val="iBAAGTableHeader"/>
            </w:pPr>
            <w:r w:rsidRPr="00436044">
              <w:t>Limits &amp; Exceptions</w:t>
            </w:r>
          </w:p>
        </w:tc>
      </w:tr>
      <w:tr w:rsidR="009E76DF" w:rsidRPr="003F3B5E" w14:paraId="045C7B5C" w14:textId="77777777" w:rsidTr="00486DD7">
        <w:tblPrEx>
          <w:shd w:val="clear" w:color="auto" w:fill="auto"/>
        </w:tblPrEx>
        <w:tc>
          <w:tcPr>
            <w:tcW w:w="3517" w:type="dxa"/>
            <w:shd w:val="clear" w:color="auto" w:fill="FFFFFF" w:themeFill="background1"/>
          </w:tcPr>
          <w:p w14:paraId="045C7B2E" w14:textId="77777777" w:rsidR="009E76DF" w:rsidRPr="001D5E87" w:rsidRDefault="009E76DF">
            <w:pPr>
              <w:pStyle w:val="iBAAGSituationBoxName"/>
            </w:pPr>
            <w:bookmarkStart w:id="43" w:name="Skilled_Nursing_Facility_Inpatient_Rehab"/>
            <w:r w:rsidRPr="001D5E87">
              <w:t>Skilled Nursing Facility/Inpatient Rehabilitation Facility Services</w:t>
            </w:r>
            <w:bookmarkEnd w:id="43"/>
          </w:p>
          <w:p w14:paraId="045C7B2F" w14:textId="77777777" w:rsidR="009E76DF" w:rsidRPr="001D5E87" w:rsidRDefault="009E76DF" w:rsidP="00486DD7"/>
          <w:p w14:paraId="045C7B30" w14:textId="77777777" w:rsidR="009E76DF" w:rsidRPr="001D5E87" w:rsidRDefault="009E76DF" w:rsidP="00486DD7">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045C7B31" w14:textId="77777777" w:rsidR="009E76DF" w:rsidRPr="001D5E87" w:rsidRDefault="009E76DF" w:rsidP="00486DD7"/>
          <w:p w14:paraId="045C7B32" w14:textId="77777777" w:rsidR="009E76DF" w:rsidRPr="001D5E87" w:rsidRDefault="009E76DF" w:rsidP="00486DD7">
            <w:pPr>
              <w:pStyle w:val="iBAAGStandardTextBold"/>
            </w:pPr>
            <w:r w:rsidRPr="001D5E87">
              <w:t xml:space="preserve">What is the difference between skilled care and custodial services? </w:t>
            </w:r>
          </w:p>
          <w:p w14:paraId="045C7B33" w14:textId="77777777" w:rsidR="009E76DF" w:rsidRPr="001D5E87" w:rsidRDefault="009E76DF" w:rsidP="00486DD7">
            <w:pPr>
              <w:pStyle w:val="iBAAGLevel1Bullets"/>
            </w:pPr>
            <w:r w:rsidRPr="001D5E87">
              <w:t xml:space="preserve">Skilled care – must be delivered or supervised by licensed technical or professional medical personnel. Some examples include: therapy, wound care and giving medication. </w:t>
            </w:r>
          </w:p>
          <w:p w14:paraId="045C7B34" w14:textId="77777777" w:rsidR="009E76DF" w:rsidRPr="001D5E87" w:rsidRDefault="009E76DF" w:rsidP="00486DD7">
            <w:pPr>
              <w:pStyle w:val="iBAAGLevel1Bullets"/>
            </w:pPr>
            <w:r w:rsidRPr="001D5E87">
              <w:t>Custodial services - non-skilled care that helps people with daily living activities that most people are able to do for themselves. Some examples include eating, bathing and dressing.</w:t>
            </w:r>
          </w:p>
          <w:p w14:paraId="045C7B35" w14:textId="77777777" w:rsidR="009E76DF" w:rsidRPr="001D5E87" w:rsidRDefault="009E76DF" w:rsidP="00486DD7"/>
          <w:p w14:paraId="045C7B36" w14:textId="77777777" w:rsidR="009E76DF" w:rsidRPr="001D5E87" w:rsidRDefault="009E76DF" w:rsidP="00486DD7">
            <w:pPr>
              <w:pStyle w:val="iBAAGStandardTextBold"/>
            </w:pPr>
            <w:r w:rsidRPr="001D5E87">
              <w:t xml:space="preserve">Want more information? </w:t>
            </w:r>
          </w:p>
          <w:p w14:paraId="045C7B37" w14:textId="77777777" w:rsidR="009E76DF" w:rsidRPr="001D5E87" w:rsidRDefault="009E76DF" w:rsidP="00486DD7">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14:paraId="045C7B38" w14:textId="77777777" w:rsidR="009E76DF" w:rsidRPr="001D5E87" w:rsidRDefault="009E76DF" w:rsidP="00486DD7"/>
        </w:tc>
        <w:tc>
          <w:tcPr>
            <w:tcW w:w="3330" w:type="dxa"/>
            <w:shd w:val="clear" w:color="auto" w:fill="FFFFFF" w:themeFill="background1"/>
          </w:tcPr>
          <w:p w14:paraId="045C7B39" w14:textId="72A02CEF" w:rsidR="009E76DF" w:rsidRDefault="00EE7C75" w:rsidP="00486DD7">
            <w:pPr>
              <w:pStyle w:val="iBAAGStandardText"/>
            </w:pPr>
            <w:r>
              <w:rPr>
                <w:rStyle w:val="iBAAGStandardTextBoldChar"/>
              </w:rPr>
              <w:t>20%</w:t>
            </w:r>
            <w:r w:rsidR="009E76DF">
              <w:t xml:space="preserve"> co-insurance, after you pay the deductible.</w:t>
            </w:r>
          </w:p>
          <w:p w14:paraId="045C7B3A" w14:textId="09D89E98" w:rsidR="009E76DF" w:rsidRPr="00A268D8" w:rsidRDefault="009E76DF" w:rsidP="00486DD7"/>
          <w:p w14:paraId="045C7B3B" w14:textId="77777777" w:rsidR="009E76DF" w:rsidRPr="00A268D8" w:rsidRDefault="009E76DF" w:rsidP="00486DD7"/>
          <w:p w14:paraId="045C7B3F" w14:textId="77777777" w:rsidR="009E76DF" w:rsidRDefault="009E76DF" w:rsidP="00486DD7">
            <w:pPr>
              <w:pStyle w:val="iBAAGStandardTextBold"/>
            </w:pPr>
            <w:r>
              <w:t>Is prior authorization needed?</w:t>
            </w:r>
          </w:p>
          <w:p w14:paraId="045C7B40" w14:textId="77777777" w:rsidR="009E76DF" w:rsidRDefault="009E76DF" w:rsidP="00486DD7">
            <w:pPr>
              <w:pStyle w:val="iBAAGStandardText"/>
            </w:pPr>
            <w:r>
              <w:t>No</w:t>
            </w:r>
          </w:p>
          <w:p w14:paraId="045C7B41" w14:textId="77777777" w:rsidR="009E76DF" w:rsidRDefault="009E76DF" w:rsidP="00486DD7">
            <w:pPr>
              <w:pStyle w:val="iBAAGStandardText"/>
            </w:pPr>
          </w:p>
          <w:p w14:paraId="045C7B42" w14:textId="77777777" w:rsidR="009E76DF" w:rsidRPr="003F3B5E" w:rsidRDefault="009E76DF" w:rsidP="00486DD7">
            <w:pPr>
              <w:pStyle w:val="iBAAGStandardText"/>
            </w:pPr>
          </w:p>
        </w:tc>
        <w:tc>
          <w:tcPr>
            <w:tcW w:w="3330" w:type="dxa"/>
            <w:shd w:val="clear" w:color="auto" w:fill="FFFFFF" w:themeFill="background1"/>
          </w:tcPr>
          <w:p w14:paraId="045C7B43" w14:textId="07119926" w:rsidR="009E76DF" w:rsidRDefault="00EE7C75" w:rsidP="00486DD7">
            <w:pPr>
              <w:pStyle w:val="iBAAGStandardText"/>
            </w:pPr>
            <w:r>
              <w:rPr>
                <w:rStyle w:val="iBAAGStandardTextBoldChar"/>
              </w:rPr>
              <w:t>40%</w:t>
            </w:r>
            <w:r w:rsidR="009E76DF">
              <w:t xml:space="preserve"> co-insurance, after you pay the deductible.</w:t>
            </w:r>
          </w:p>
          <w:p w14:paraId="045C7B44" w14:textId="77777777" w:rsidR="009E76DF" w:rsidRDefault="009E76DF" w:rsidP="00486DD7">
            <w:pPr>
              <w:pStyle w:val="iBAAGStandardText"/>
            </w:pPr>
          </w:p>
          <w:p w14:paraId="045C7B45" w14:textId="77777777" w:rsidR="009E76DF" w:rsidRDefault="009E76DF" w:rsidP="00486DD7">
            <w:pPr>
              <w:pStyle w:val="iBAAGStandardTextBold"/>
            </w:pPr>
            <w:r>
              <w:t>Is prior authorization needed?</w:t>
            </w:r>
          </w:p>
          <w:p w14:paraId="045C7B46" w14:textId="77777777" w:rsidR="009E76DF" w:rsidRDefault="009E76DF" w:rsidP="00486DD7">
            <w:pPr>
              <w:pStyle w:val="iBAAGStandardText"/>
            </w:pPr>
            <w:r>
              <w:t>Yes</w:t>
            </w:r>
          </w:p>
          <w:p w14:paraId="045C7B47" w14:textId="77777777" w:rsidR="009E76DF" w:rsidRDefault="009E76DF" w:rsidP="00486DD7">
            <w:pPr>
              <w:pStyle w:val="iBAAGStandardText"/>
            </w:pPr>
            <w:r>
              <w:tab/>
            </w:r>
          </w:p>
          <w:p w14:paraId="045C7B48" w14:textId="77777777" w:rsidR="009E76DF" w:rsidRDefault="009E76DF" w:rsidP="00486DD7">
            <w:pPr>
              <w:pStyle w:val="iBAAGStandardTextBold"/>
            </w:pPr>
            <w:r>
              <w:t>Prior authorization is:</w:t>
            </w:r>
          </w:p>
          <w:p w14:paraId="045C7B49" w14:textId="77777777" w:rsidR="009E76DF" w:rsidRDefault="009E76DF" w:rsidP="00486DD7">
            <w:pPr>
              <w:pStyle w:val="iBAAGStandardText"/>
            </w:pPr>
            <w:r>
              <w:t xml:space="preserve">Getting </w:t>
            </w:r>
            <w:r w:rsidRPr="00311DC8">
              <w:t>approval</w:t>
            </w:r>
            <w:r>
              <w:t xml:space="preserve"> by calling the number listed on your health plan ID card before you can get medicine or services.</w:t>
            </w:r>
          </w:p>
          <w:p w14:paraId="045C7B4A" w14:textId="77777777" w:rsidR="009E76DF" w:rsidRDefault="009E76DF" w:rsidP="00486DD7">
            <w:pPr>
              <w:pStyle w:val="iBAAGStandardText"/>
            </w:pPr>
          </w:p>
          <w:p w14:paraId="045C7B4B" w14:textId="77777777" w:rsidR="009E76DF" w:rsidRDefault="009E76DF" w:rsidP="00486DD7">
            <w:pPr>
              <w:pStyle w:val="iBAAGStandardTextBold"/>
            </w:pPr>
            <w:r>
              <w:t xml:space="preserve">When do I need to call? </w:t>
            </w:r>
          </w:p>
          <w:p w14:paraId="045C7B4C" w14:textId="77777777" w:rsidR="009E76DF" w:rsidRDefault="009E76DF" w:rsidP="00486DD7">
            <w:pPr>
              <w:pStyle w:val="iBAAGLevel1Bullets"/>
            </w:pPr>
            <w:r>
              <w:t>5 business days before a scheduled admission</w:t>
            </w:r>
          </w:p>
          <w:p w14:paraId="045C7B4D" w14:textId="77777777" w:rsidR="009E76DF" w:rsidRDefault="009E76DF" w:rsidP="00486DD7">
            <w:pPr>
              <w:pStyle w:val="iBAAGLevel1Bullets"/>
            </w:pPr>
            <w:r>
              <w:t xml:space="preserve">As soon as possible for non-scheduled admission </w:t>
            </w:r>
          </w:p>
          <w:p w14:paraId="045C7B4E" w14:textId="77777777" w:rsidR="009E76DF" w:rsidRDefault="009E76DF" w:rsidP="00486DD7">
            <w:pPr>
              <w:pStyle w:val="iBAAGStandardText"/>
            </w:pPr>
          </w:p>
          <w:p w14:paraId="045C7B4F" w14:textId="77777777" w:rsidR="009E76DF" w:rsidRDefault="009E76DF" w:rsidP="00486DD7">
            <w:pPr>
              <w:pStyle w:val="iBAAGStandardTextBold"/>
            </w:pPr>
            <w:r>
              <w:t xml:space="preserve">If you don’t get prior authorization, you pay: </w:t>
            </w:r>
          </w:p>
          <w:p w14:paraId="63271C7C" w14:textId="5FC6741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B50" w14:textId="685A16BC" w:rsidR="009E76DF" w:rsidRDefault="009E76DF" w:rsidP="00486DD7">
            <w:pPr>
              <w:pStyle w:val="iBAAGStandardText"/>
            </w:pPr>
          </w:p>
          <w:p w14:paraId="045C7B51" w14:textId="77777777" w:rsidR="009E76DF" w:rsidRPr="003F3B5E" w:rsidRDefault="009E76DF" w:rsidP="00486DD7">
            <w:pPr>
              <w:pStyle w:val="iBAAGStandardText"/>
            </w:pPr>
          </w:p>
        </w:tc>
        <w:tc>
          <w:tcPr>
            <w:tcW w:w="3330" w:type="dxa"/>
            <w:shd w:val="clear" w:color="auto" w:fill="FFFFFF" w:themeFill="background1"/>
          </w:tcPr>
          <w:p w14:paraId="045C7B52" w14:textId="77777777" w:rsidR="009E76DF" w:rsidRDefault="009E76DF" w:rsidP="00486DD7">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045C7B53" w14:textId="77777777" w:rsidR="009E76DF" w:rsidRDefault="009E76DF" w:rsidP="00486DD7">
            <w:pPr>
              <w:pStyle w:val="iBAAGStandardText"/>
            </w:pPr>
          </w:p>
          <w:p w14:paraId="7A3B22CF" w14:textId="715C897D" w:rsidR="0092294E" w:rsidRDefault="009E76DF" w:rsidP="00486DD7">
            <w:pPr>
              <w:pStyle w:val="iBAAGStandardText"/>
            </w:pPr>
            <w:r>
              <w:t>No coverage for</w:t>
            </w:r>
            <w:r w:rsidR="0092294E">
              <w:t xml:space="preserve">   Custodial care.</w:t>
            </w:r>
          </w:p>
          <w:p w14:paraId="0200BCED" w14:textId="77777777" w:rsidR="0092294E" w:rsidRDefault="0092294E" w:rsidP="00486DD7">
            <w:pPr>
              <w:pStyle w:val="iBAAGStandardText"/>
            </w:pPr>
          </w:p>
          <w:p w14:paraId="045C7B54" w14:textId="5B6087A5" w:rsidR="009E76DF" w:rsidRDefault="009E76DF" w:rsidP="00486DD7">
            <w:pPr>
              <w:pStyle w:val="iBAAGStandardText"/>
            </w:pPr>
          </w:p>
          <w:p w14:paraId="045C7B5B" w14:textId="77777777" w:rsidR="009E76DF" w:rsidRPr="003F3B5E" w:rsidRDefault="009E76DF" w:rsidP="00386710">
            <w:pPr>
              <w:pStyle w:val="iBAAGLevel1Bullets"/>
              <w:numPr>
                <w:ilvl w:val="0"/>
                <w:numId w:val="0"/>
              </w:numPr>
              <w:ind w:left="450"/>
            </w:pPr>
          </w:p>
        </w:tc>
      </w:tr>
      <w:tr w:rsidR="009E76DF" w:rsidRPr="003F3B5E" w14:paraId="045C7B63"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B5D" w14:textId="77777777" w:rsidR="009E76DF" w:rsidRPr="00436044" w:rsidRDefault="009E76DF" w:rsidP="00486DD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45C7B5E" w14:textId="77777777" w:rsidR="009E76DF" w:rsidRPr="00436044" w:rsidRDefault="009E76DF" w:rsidP="00486DD7">
            <w:pPr>
              <w:pStyle w:val="iBAAGTableHeader"/>
            </w:pPr>
            <w:r w:rsidRPr="00436044">
              <w:t>Your cost if you use</w:t>
            </w:r>
          </w:p>
          <w:p w14:paraId="045C7B5F" w14:textId="77777777" w:rsidR="009E76DF" w:rsidRPr="00436044" w:rsidRDefault="009E76DF" w:rsidP="00486DD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45C7B60" w14:textId="77777777" w:rsidR="009E76DF" w:rsidRPr="00436044" w:rsidRDefault="009E76DF" w:rsidP="00486DD7">
            <w:pPr>
              <w:pStyle w:val="iBAAGTableHeader"/>
            </w:pPr>
            <w:r w:rsidRPr="00436044">
              <w:t>Your cost if you use</w:t>
            </w:r>
          </w:p>
          <w:p w14:paraId="045C7B61" w14:textId="77777777" w:rsidR="009E76DF" w:rsidRPr="00436044" w:rsidRDefault="009E76DF" w:rsidP="00486DD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45C7B62" w14:textId="77777777" w:rsidR="009E76DF" w:rsidRPr="00436044" w:rsidRDefault="009E76DF" w:rsidP="00486DD7">
            <w:pPr>
              <w:pStyle w:val="iBAAGTableHeader"/>
            </w:pPr>
            <w:r w:rsidRPr="00436044">
              <w:t>Limits &amp; Exceptions</w:t>
            </w:r>
          </w:p>
        </w:tc>
      </w:tr>
      <w:tr w:rsidR="009E76DF" w:rsidRPr="003F3B5E" w14:paraId="045C7B91" w14:textId="77777777" w:rsidTr="00486DD7">
        <w:tblPrEx>
          <w:shd w:val="clear" w:color="auto" w:fill="auto"/>
        </w:tblPrEx>
        <w:tc>
          <w:tcPr>
            <w:tcW w:w="3517" w:type="dxa"/>
            <w:shd w:val="clear" w:color="auto" w:fill="FFFFFF" w:themeFill="background1"/>
          </w:tcPr>
          <w:p w14:paraId="045C7B64" w14:textId="77777777" w:rsidR="009E76DF" w:rsidRPr="00B94007" w:rsidRDefault="009E76DF">
            <w:pPr>
              <w:pStyle w:val="iBAAGSituationBoxName"/>
            </w:pPr>
            <w:bookmarkStart w:id="44" w:name="Surgery_Outpatient"/>
            <w:r w:rsidRPr="00B94007">
              <w:t>Surgery – Outpatient</w:t>
            </w:r>
            <w:bookmarkEnd w:id="44"/>
          </w:p>
          <w:p w14:paraId="045C7B65" w14:textId="77777777" w:rsidR="009E76DF" w:rsidRPr="00B94007" w:rsidRDefault="009E76DF" w:rsidP="00486DD7"/>
          <w:p w14:paraId="045C7B66" w14:textId="77777777" w:rsidR="009E76DF" w:rsidRPr="00B94007" w:rsidRDefault="009E76DF" w:rsidP="00486DD7">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045C7B67" w14:textId="77777777" w:rsidR="009E76DF" w:rsidRPr="00B94007" w:rsidRDefault="009E76DF" w:rsidP="00486DD7"/>
          <w:p w14:paraId="045C7B68" w14:textId="77777777" w:rsidR="009E76DF" w:rsidRPr="00B94007" w:rsidRDefault="009E76DF" w:rsidP="00486DD7">
            <w:pPr>
              <w:pStyle w:val="iBAAGStandardText"/>
            </w:pPr>
            <w:r w:rsidRPr="00B94007">
              <w:t>Benefits include:</w:t>
            </w:r>
          </w:p>
          <w:p w14:paraId="045C7B69" w14:textId="77777777" w:rsidR="009E76DF" w:rsidRPr="00B94007" w:rsidRDefault="009E76DF" w:rsidP="00486DD7">
            <w:pPr>
              <w:pStyle w:val="iBAAGLevel1Bullets"/>
            </w:pPr>
            <w:r w:rsidRPr="00B94007">
              <w:t xml:space="preserve">Facility </w:t>
            </w:r>
          </w:p>
          <w:p w14:paraId="045C7B6A" w14:textId="77777777" w:rsidR="009E76DF" w:rsidRPr="00B94007" w:rsidRDefault="009E76DF" w:rsidP="00486DD7">
            <w:pPr>
              <w:pStyle w:val="iBAAGLevel1Bullets"/>
            </w:pPr>
            <w:r w:rsidRPr="00B94007">
              <w:t>Supplies</w:t>
            </w:r>
          </w:p>
          <w:p w14:paraId="045C7B6B" w14:textId="77777777" w:rsidR="009E76DF" w:rsidRPr="00B94007" w:rsidRDefault="009E76DF" w:rsidP="00486DD7">
            <w:pPr>
              <w:pStyle w:val="iBAAGLevel1Bullets"/>
            </w:pPr>
            <w:r w:rsidRPr="00B94007">
              <w:t>Equipment</w:t>
            </w:r>
          </w:p>
          <w:p w14:paraId="045C7B6C" w14:textId="77777777" w:rsidR="009E76DF" w:rsidRPr="00B94007" w:rsidRDefault="009E76DF" w:rsidP="00486DD7">
            <w:pPr>
              <w:pStyle w:val="iBAAGLevel1Bullets"/>
            </w:pPr>
            <w:r w:rsidRPr="00B94007">
              <w:t>Physician services for anesthesiologists, pathologists and radiologists</w:t>
            </w:r>
          </w:p>
          <w:p w14:paraId="045C7B6D" w14:textId="77777777" w:rsidR="009E76DF" w:rsidRPr="00B94007" w:rsidRDefault="009E76DF" w:rsidP="00486DD7"/>
          <w:p w14:paraId="045C7B6E" w14:textId="77777777" w:rsidR="009E76DF" w:rsidRPr="00B94007" w:rsidRDefault="009E76DF" w:rsidP="00486DD7">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045C7B6F" w14:textId="77777777" w:rsidR="009E76DF" w:rsidRPr="00B94007" w:rsidRDefault="009E76DF" w:rsidP="00486DD7"/>
          <w:p w14:paraId="045C7B70" w14:textId="77777777" w:rsidR="009E76DF" w:rsidRPr="00B94007" w:rsidRDefault="009E76DF" w:rsidP="00486DD7">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14:paraId="045C7B71" w14:textId="77777777" w:rsidR="009E76DF" w:rsidRPr="00B94007" w:rsidRDefault="009E76DF" w:rsidP="00486DD7"/>
        </w:tc>
        <w:tc>
          <w:tcPr>
            <w:tcW w:w="3330" w:type="dxa"/>
            <w:shd w:val="clear" w:color="auto" w:fill="FFFFFF" w:themeFill="background1"/>
          </w:tcPr>
          <w:p w14:paraId="045C7B72" w14:textId="31CC4F82" w:rsidR="009E76DF" w:rsidRDefault="00EE7C75" w:rsidP="00486DD7">
            <w:pPr>
              <w:pStyle w:val="iBAAGStandardText"/>
            </w:pPr>
            <w:r>
              <w:rPr>
                <w:rStyle w:val="iBAAGStandardTextBoldChar"/>
              </w:rPr>
              <w:t>20%</w:t>
            </w:r>
            <w:r w:rsidR="009E76DF">
              <w:t xml:space="preserve"> co-insurance, after you pay the deductible.</w:t>
            </w:r>
          </w:p>
          <w:p w14:paraId="045C7B73" w14:textId="4BA08500" w:rsidR="009E76DF" w:rsidRDefault="009E76DF" w:rsidP="00486DD7">
            <w:pPr>
              <w:pStyle w:val="iBAAGStandardText"/>
            </w:pPr>
          </w:p>
          <w:p w14:paraId="045C7B74" w14:textId="77777777" w:rsidR="009E76DF" w:rsidRPr="00CE3A20" w:rsidRDefault="009E76DF" w:rsidP="00486DD7">
            <w:pPr>
              <w:pStyle w:val="iBAAGStandardText"/>
            </w:pPr>
          </w:p>
          <w:p w14:paraId="045C7B78" w14:textId="77777777" w:rsidR="009E76DF" w:rsidRDefault="009E76DF" w:rsidP="00486DD7">
            <w:pPr>
              <w:pStyle w:val="iBAAGStandardTextBold"/>
            </w:pPr>
            <w:r>
              <w:t>Is prior authorization needed?</w:t>
            </w:r>
          </w:p>
          <w:p w14:paraId="045C7B79" w14:textId="77777777" w:rsidR="009E76DF" w:rsidRDefault="009E76DF" w:rsidP="00486DD7">
            <w:pPr>
              <w:pStyle w:val="iBAAGStandardText"/>
            </w:pPr>
            <w:r>
              <w:t>No</w:t>
            </w:r>
          </w:p>
          <w:p w14:paraId="045C7B7A" w14:textId="77777777" w:rsidR="009E76DF" w:rsidRDefault="009E76DF" w:rsidP="00486DD7">
            <w:pPr>
              <w:pStyle w:val="iBAAGStandardText"/>
            </w:pPr>
          </w:p>
          <w:p w14:paraId="045C7B7B" w14:textId="77777777" w:rsidR="009E76DF" w:rsidRPr="003F3B5E" w:rsidRDefault="009E76DF" w:rsidP="00486DD7">
            <w:pPr>
              <w:pStyle w:val="iBAAGStandardText"/>
            </w:pPr>
          </w:p>
        </w:tc>
        <w:tc>
          <w:tcPr>
            <w:tcW w:w="3330" w:type="dxa"/>
            <w:shd w:val="clear" w:color="auto" w:fill="FFFFFF" w:themeFill="background1"/>
          </w:tcPr>
          <w:p w14:paraId="045C7B7C" w14:textId="37ED5D21" w:rsidR="009E76DF" w:rsidRDefault="00EE7C75" w:rsidP="00486DD7">
            <w:pPr>
              <w:pStyle w:val="iBAAGStandardText"/>
            </w:pPr>
            <w:r>
              <w:rPr>
                <w:rStyle w:val="iBAAGStandardTextBoldChar"/>
              </w:rPr>
              <w:t>40%</w:t>
            </w:r>
            <w:r w:rsidR="009E76DF">
              <w:t xml:space="preserve"> co-insurance, after you pay the deductible.</w:t>
            </w:r>
          </w:p>
          <w:p w14:paraId="045C7B7D" w14:textId="77777777" w:rsidR="009E76DF" w:rsidRDefault="009E76DF" w:rsidP="00486DD7">
            <w:pPr>
              <w:pStyle w:val="iBAAGStandardText"/>
            </w:pPr>
          </w:p>
          <w:p w14:paraId="045C7B7E" w14:textId="77777777" w:rsidR="009E76DF" w:rsidRDefault="009E76DF" w:rsidP="00486DD7">
            <w:pPr>
              <w:pStyle w:val="iBAAGStandardTextBold"/>
            </w:pPr>
            <w:r>
              <w:t>Is prior authorization needed?</w:t>
            </w:r>
          </w:p>
          <w:p w14:paraId="045C7B7F" w14:textId="77777777" w:rsidR="009E76DF" w:rsidRDefault="009E76DF" w:rsidP="00486DD7">
            <w:pPr>
              <w:pStyle w:val="iBAAGStandardText"/>
            </w:pPr>
            <w:r>
              <w:t>Yes, for:</w:t>
            </w:r>
          </w:p>
          <w:p w14:paraId="045C7B80" w14:textId="77777777" w:rsidR="009E76DF" w:rsidRDefault="009E76DF" w:rsidP="00486DD7">
            <w:pPr>
              <w:pStyle w:val="iBAAGLevel1Bullets"/>
            </w:pPr>
            <w:r>
              <w:t>Cardiac catheterization</w:t>
            </w:r>
          </w:p>
          <w:p w14:paraId="045C7B81" w14:textId="77777777" w:rsidR="009E76DF" w:rsidRDefault="009E76DF" w:rsidP="00486DD7">
            <w:pPr>
              <w:pStyle w:val="iBAAGLevel1Bullets"/>
            </w:pPr>
            <w:r>
              <w:t>Diagnostic catheterization and electrophysiology implant</w:t>
            </w:r>
          </w:p>
          <w:p w14:paraId="045C7B82" w14:textId="77777777" w:rsidR="009E76DF" w:rsidRDefault="009E76DF" w:rsidP="00486DD7">
            <w:pPr>
              <w:pStyle w:val="iBAAGLevel1Bullets"/>
            </w:pPr>
            <w:r>
              <w:t>Implantable cardioverter defibrillators</w:t>
            </w:r>
          </w:p>
          <w:p w14:paraId="045C7B83" w14:textId="77777777" w:rsidR="009E76DF" w:rsidRDefault="009E76DF" w:rsidP="00486DD7">
            <w:pPr>
              <w:pStyle w:val="iBAAGLevel1Bullets"/>
            </w:pPr>
            <w:r>
              <w:t>Pacemaker insertion</w:t>
            </w:r>
          </w:p>
          <w:p w14:paraId="045C7B84" w14:textId="77777777" w:rsidR="009E76DF" w:rsidRDefault="009E76DF" w:rsidP="00486DD7">
            <w:pPr>
              <w:pStyle w:val="iBAAGLevel1Bullets"/>
            </w:pPr>
            <w:r>
              <w:t>Sleep apnea surgery</w:t>
            </w:r>
          </w:p>
          <w:p w14:paraId="045C7B85" w14:textId="77777777" w:rsidR="009E76DF" w:rsidRDefault="009E76DF" w:rsidP="00486DD7">
            <w:pPr>
              <w:pStyle w:val="iBAAGStandardText"/>
            </w:pPr>
            <w:r>
              <w:tab/>
            </w:r>
          </w:p>
          <w:p w14:paraId="045C7B86" w14:textId="77777777" w:rsidR="009E76DF" w:rsidRDefault="009E76DF" w:rsidP="00486DD7">
            <w:pPr>
              <w:pStyle w:val="iBAAGStandardTextBold"/>
            </w:pPr>
            <w:r>
              <w:t>Prior authorization is:</w:t>
            </w:r>
          </w:p>
          <w:p w14:paraId="045C7B87" w14:textId="77777777" w:rsidR="009E76DF" w:rsidRDefault="009E76DF" w:rsidP="00486DD7">
            <w:pPr>
              <w:pStyle w:val="iBAAGStandardText"/>
            </w:pPr>
            <w:r>
              <w:t xml:space="preserve">Getting </w:t>
            </w:r>
            <w:r w:rsidRPr="00B173D9">
              <w:t>approval</w:t>
            </w:r>
            <w:r>
              <w:t xml:space="preserve"> by calling the number listed on your health plan ID card before you can get medicine or services.</w:t>
            </w:r>
          </w:p>
          <w:p w14:paraId="045C7B88" w14:textId="77777777" w:rsidR="009E76DF" w:rsidRDefault="009E76DF" w:rsidP="00486DD7">
            <w:pPr>
              <w:pStyle w:val="iBAAGStandardText"/>
            </w:pPr>
          </w:p>
          <w:p w14:paraId="045C7B89" w14:textId="77777777" w:rsidR="009E76DF" w:rsidRDefault="009E76DF" w:rsidP="00486DD7">
            <w:pPr>
              <w:pStyle w:val="iBAAGStandardTextBold"/>
            </w:pPr>
            <w:r>
              <w:t xml:space="preserve">When do I need to call? </w:t>
            </w:r>
          </w:p>
          <w:p w14:paraId="045C7B8A" w14:textId="77777777" w:rsidR="009E76DF" w:rsidRDefault="009E76DF" w:rsidP="00486DD7">
            <w:pPr>
              <w:pStyle w:val="iBAAGLevel1Bullets"/>
            </w:pPr>
            <w:r>
              <w:t xml:space="preserve">5 business days before schedule services </w:t>
            </w:r>
          </w:p>
          <w:p w14:paraId="045C7B8B" w14:textId="77777777" w:rsidR="009E76DF" w:rsidRDefault="009E76DF" w:rsidP="00486DD7">
            <w:pPr>
              <w:pStyle w:val="iBAAGLevel1Bullets"/>
            </w:pPr>
            <w:r>
              <w:t xml:space="preserve">As soon as possible for non-scheduled services </w:t>
            </w:r>
          </w:p>
          <w:p w14:paraId="045C7B8C" w14:textId="77777777" w:rsidR="009E76DF" w:rsidRDefault="009E76DF" w:rsidP="00486DD7">
            <w:pPr>
              <w:pStyle w:val="iBAAGStandardText"/>
            </w:pPr>
          </w:p>
          <w:p w14:paraId="045C7B8D" w14:textId="77777777" w:rsidR="009E76DF" w:rsidRDefault="009E76DF" w:rsidP="00486DD7">
            <w:pPr>
              <w:pStyle w:val="iBAAGStandardTextBold"/>
            </w:pPr>
            <w:r>
              <w:t xml:space="preserve">If you don’t get prior authorization, you pay: </w:t>
            </w:r>
          </w:p>
          <w:p w14:paraId="7DE67A54" w14:textId="1E36E16A"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B8E" w14:textId="420611D2" w:rsidR="009E76DF" w:rsidRDefault="009E76DF" w:rsidP="00486DD7">
            <w:pPr>
              <w:pStyle w:val="iBAAGStandardText"/>
            </w:pPr>
          </w:p>
          <w:p w14:paraId="045C7B8F" w14:textId="77777777" w:rsidR="009E76DF" w:rsidRPr="003F3B5E" w:rsidRDefault="009E76DF" w:rsidP="00486DD7">
            <w:pPr>
              <w:pStyle w:val="iBAAGStandardText"/>
            </w:pPr>
          </w:p>
        </w:tc>
        <w:tc>
          <w:tcPr>
            <w:tcW w:w="3330" w:type="dxa"/>
            <w:shd w:val="clear" w:color="auto" w:fill="FFFFFF" w:themeFill="background1"/>
          </w:tcPr>
          <w:p w14:paraId="045C7B90" w14:textId="77777777" w:rsidR="009E76DF" w:rsidRPr="003F3B5E" w:rsidRDefault="009E76DF" w:rsidP="00486DD7">
            <w:pPr>
              <w:pStyle w:val="iBAAGStandardText"/>
            </w:pPr>
            <w:r>
              <w:t xml:space="preserve">If the service is provided in a doctor’s office, additional co-pays, deductible or co-insurance may apply.  </w:t>
            </w:r>
          </w:p>
        </w:tc>
      </w:tr>
      <w:tr w:rsidR="009E76DF" w:rsidRPr="003F3B5E" w14:paraId="045C7B98"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B92" w14:textId="77777777" w:rsidR="009E76DF" w:rsidRPr="00717F70" w:rsidRDefault="009E76DF" w:rsidP="00486DD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45C7B93" w14:textId="77777777" w:rsidR="009E76DF" w:rsidRPr="00717F70" w:rsidRDefault="009E76DF" w:rsidP="00486DD7">
            <w:pPr>
              <w:pStyle w:val="iBAAGTableHeader"/>
            </w:pPr>
            <w:r w:rsidRPr="00717F70">
              <w:t>Your cost if you use</w:t>
            </w:r>
          </w:p>
          <w:p w14:paraId="045C7B94" w14:textId="77777777" w:rsidR="009E76DF" w:rsidRPr="00717F70" w:rsidRDefault="009E76DF" w:rsidP="00486DD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45C7B95" w14:textId="77777777" w:rsidR="009E76DF" w:rsidRPr="00717F70" w:rsidRDefault="009E76DF" w:rsidP="00486DD7">
            <w:pPr>
              <w:pStyle w:val="iBAAGTableHeader"/>
            </w:pPr>
            <w:r w:rsidRPr="00717F70">
              <w:t>Your cost if you use</w:t>
            </w:r>
          </w:p>
          <w:p w14:paraId="045C7B96" w14:textId="77777777" w:rsidR="009E76DF" w:rsidRPr="00717F70" w:rsidRDefault="009E76DF" w:rsidP="00486DD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45C7B97" w14:textId="77777777" w:rsidR="009E76DF" w:rsidRPr="00717F70" w:rsidRDefault="009E76DF" w:rsidP="00486DD7">
            <w:pPr>
              <w:pStyle w:val="iBAAGTableHeader"/>
            </w:pPr>
            <w:r w:rsidRPr="00717F70">
              <w:t>Limits &amp; Exceptions</w:t>
            </w:r>
          </w:p>
        </w:tc>
      </w:tr>
      <w:tr w:rsidR="009E76DF" w:rsidRPr="003F3B5E" w14:paraId="045C7BC5" w14:textId="77777777" w:rsidTr="00486DD7">
        <w:tblPrEx>
          <w:shd w:val="clear" w:color="auto" w:fill="auto"/>
        </w:tblPrEx>
        <w:tc>
          <w:tcPr>
            <w:tcW w:w="3517" w:type="dxa"/>
            <w:shd w:val="clear" w:color="auto" w:fill="FFFFFF" w:themeFill="background1"/>
          </w:tcPr>
          <w:p w14:paraId="045C7B99" w14:textId="77777777" w:rsidR="009E76DF" w:rsidRPr="00FB75BD" w:rsidRDefault="009E76DF">
            <w:pPr>
              <w:pStyle w:val="iBAAGSituationBoxName"/>
            </w:pPr>
            <w:bookmarkStart w:id="45" w:name="Therapeutic_Treatments_Outpatient"/>
            <w:r w:rsidRPr="00FB75BD">
              <w:t>Therapeutic Treatments – Outpatient</w:t>
            </w:r>
            <w:bookmarkEnd w:id="45"/>
          </w:p>
          <w:p w14:paraId="045C7B9A" w14:textId="77777777" w:rsidR="009E76DF" w:rsidRPr="00FB75BD" w:rsidRDefault="009E76DF" w:rsidP="00486DD7"/>
          <w:p w14:paraId="045C7B9B" w14:textId="77777777" w:rsidR="009E76DF" w:rsidRPr="00FB75BD" w:rsidRDefault="009E76DF" w:rsidP="00486DD7">
            <w:pPr>
              <w:pStyle w:val="iBAAGStandardText"/>
            </w:pPr>
            <w:r w:rsidRPr="00FB75BD">
              <w:t>Some examples include:</w:t>
            </w:r>
          </w:p>
          <w:p w14:paraId="045C7B9C" w14:textId="77777777" w:rsidR="009E76DF" w:rsidRPr="00FB75BD" w:rsidRDefault="009E76DF" w:rsidP="00486DD7">
            <w:pPr>
              <w:pStyle w:val="iBAAGLevel1Bullets"/>
            </w:pPr>
            <w:r w:rsidRPr="00FB75BD">
              <w:t>Dialysis</w:t>
            </w:r>
          </w:p>
          <w:p w14:paraId="045C7B9D" w14:textId="77777777" w:rsidR="009E76DF" w:rsidRPr="00FB75BD" w:rsidRDefault="009E76DF" w:rsidP="00486DD7">
            <w:pPr>
              <w:pStyle w:val="iBAAGLevel1Bullets"/>
            </w:pPr>
            <w:r w:rsidRPr="00FB75BD">
              <w:t>Intravenous chemotherapy</w:t>
            </w:r>
          </w:p>
          <w:p w14:paraId="045C7B9E" w14:textId="77777777" w:rsidR="009E76DF" w:rsidRPr="00FB75BD" w:rsidRDefault="009E76DF" w:rsidP="00486DD7">
            <w:pPr>
              <w:pStyle w:val="iBAAGLevel1Bullets"/>
            </w:pPr>
            <w:r w:rsidRPr="00FB75BD">
              <w:t>Intravenous infusion</w:t>
            </w:r>
          </w:p>
          <w:p w14:paraId="045C7B9F" w14:textId="77777777" w:rsidR="009E76DF" w:rsidRPr="00FB75BD" w:rsidRDefault="009E76DF" w:rsidP="00486DD7">
            <w:pPr>
              <w:pStyle w:val="iBAAGLevel1Bullets"/>
            </w:pPr>
            <w:r w:rsidRPr="00FB75BD">
              <w:t>Medical education services</w:t>
            </w:r>
          </w:p>
          <w:p w14:paraId="045C7BA0" w14:textId="77777777" w:rsidR="009E76DF" w:rsidRPr="00FB75BD" w:rsidRDefault="009E76DF" w:rsidP="00486DD7">
            <w:pPr>
              <w:pStyle w:val="iBAAGLevel1Bullets"/>
            </w:pPr>
            <w:r w:rsidRPr="00FB75BD">
              <w:t>Radiation Oncology</w:t>
            </w:r>
          </w:p>
          <w:p w14:paraId="045C7BA1" w14:textId="77777777" w:rsidR="009E76DF" w:rsidRPr="00FB75BD" w:rsidRDefault="009E76DF" w:rsidP="00486DD7">
            <w:pPr>
              <w:pStyle w:val="iBAAGStandardText"/>
            </w:pPr>
          </w:p>
          <w:p w14:paraId="045C7BA2" w14:textId="77777777" w:rsidR="009E76DF" w:rsidRPr="00FB75BD" w:rsidRDefault="009E76DF" w:rsidP="00486DD7">
            <w:pPr>
              <w:pStyle w:val="iBAAGStandardText"/>
            </w:pPr>
            <w:r w:rsidRPr="00FB75BD">
              <w:t>Benefits include:</w:t>
            </w:r>
          </w:p>
          <w:p w14:paraId="045C7BA3" w14:textId="77777777" w:rsidR="009E76DF" w:rsidRPr="00FB75BD" w:rsidRDefault="009E76DF" w:rsidP="00486DD7">
            <w:pPr>
              <w:pStyle w:val="iBAAGLevel1Bullets"/>
            </w:pPr>
            <w:r w:rsidRPr="00FB75BD">
              <w:t xml:space="preserve">Facility </w:t>
            </w:r>
          </w:p>
          <w:p w14:paraId="045C7BA4" w14:textId="77777777" w:rsidR="009E76DF" w:rsidRPr="00FB75BD" w:rsidRDefault="009E76DF" w:rsidP="00486DD7">
            <w:pPr>
              <w:pStyle w:val="iBAAGLevel1Bullets"/>
            </w:pPr>
            <w:r w:rsidRPr="00FB75BD">
              <w:t>Supplies</w:t>
            </w:r>
          </w:p>
          <w:p w14:paraId="045C7BA5" w14:textId="77777777" w:rsidR="009E76DF" w:rsidRPr="00FB75BD" w:rsidRDefault="009E76DF" w:rsidP="00486DD7">
            <w:pPr>
              <w:pStyle w:val="iBAAGLevel1Bullets"/>
            </w:pPr>
            <w:r w:rsidRPr="00FB75BD">
              <w:t>Equipment</w:t>
            </w:r>
          </w:p>
          <w:p w14:paraId="045C7BA6" w14:textId="77777777" w:rsidR="009E76DF" w:rsidRPr="00FB75BD" w:rsidRDefault="009E76DF" w:rsidP="00486DD7">
            <w:pPr>
              <w:pStyle w:val="iBAAGLevel1Bullets"/>
            </w:pPr>
            <w:r w:rsidRPr="00FB75BD">
              <w:t>Physician services for</w:t>
            </w:r>
            <w:r>
              <w:t xml:space="preserve"> </w:t>
            </w:r>
            <w:r w:rsidRPr="00FB75BD">
              <w:t>anesthesiologists, pathologists and radiologists</w:t>
            </w:r>
          </w:p>
          <w:p w14:paraId="045C7BA7" w14:textId="77777777" w:rsidR="009E76DF" w:rsidRPr="00FB75BD" w:rsidRDefault="009E76DF" w:rsidP="00486DD7">
            <w:pPr>
              <w:pStyle w:val="iBAAGStandardText"/>
            </w:pPr>
          </w:p>
          <w:p w14:paraId="045C7BA8" w14:textId="77777777" w:rsidR="009E76DF" w:rsidRPr="00FB75BD" w:rsidRDefault="009E76DF" w:rsidP="00486DD7">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045C7BA9" w14:textId="77777777" w:rsidR="009E76DF" w:rsidRPr="00FB75BD" w:rsidRDefault="009E76DF" w:rsidP="00486DD7">
            <w:pPr>
              <w:pStyle w:val="iBAAGStandardText"/>
            </w:pPr>
          </w:p>
          <w:p w14:paraId="045C7BAA" w14:textId="77777777" w:rsidR="009E76DF" w:rsidRPr="00FB75BD" w:rsidRDefault="009E76DF" w:rsidP="00486DD7">
            <w:pPr>
              <w:pStyle w:val="iBAAGStandardTextBold"/>
            </w:pPr>
            <w:r w:rsidRPr="00FB75BD">
              <w:t xml:space="preserve">Want more information? </w:t>
            </w:r>
          </w:p>
          <w:p w14:paraId="045C7BAB" w14:textId="77777777" w:rsidR="009E76DF" w:rsidRPr="00FB75BD" w:rsidRDefault="009E76DF" w:rsidP="00486DD7">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14:paraId="045C7BAC" w14:textId="3A726903" w:rsidR="009E76DF" w:rsidRDefault="00EE7C75" w:rsidP="00486DD7">
            <w:pPr>
              <w:pStyle w:val="iBAAGStandardText"/>
            </w:pPr>
            <w:r>
              <w:rPr>
                <w:rStyle w:val="iBAAGStandardTextBoldChar"/>
              </w:rPr>
              <w:t>20%</w:t>
            </w:r>
            <w:r w:rsidR="009E76DF">
              <w:t xml:space="preserve"> co-insurance, after you pay the deductible.</w:t>
            </w:r>
          </w:p>
          <w:p w14:paraId="045C7BAD" w14:textId="77777777" w:rsidR="009E76DF" w:rsidRDefault="009E76DF" w:rsidP="00486DD7">
            <w:pPr>
              <w:pStyle w:val="iBAAGStandardText"/>
            </w:pPr>
          </w:p>
          <w:p w14:paraId="045C7BAE" w14:textId="77777777" w:rsidR="009E76DF" w:rsidRDefault="009E76DF" w:rsidP="00486DD7">
            <w:pPr>
              <w:pStyle w:val="iBAAGStandardTextBold"/>
            </w:pPr>
            <w:r>
              <w:t>Is prior authorization needed?</w:t>
            </w:r>
          </w:p>
          <w:p w14:paraId="045C7BAF" w14:textId="77777777" w:rsidR="009E76DF" w:rsidRDefault="009E76DF" w:rsidP="00486DD7">
            <w:pPr>
              <w:pStyle w:val="iBAAGStandardText"/>
            </w:pPr>
            <w:r>
              <w:t>No</w:t>
            </w:r>
          </w:p>
          <w:p w14:paraId="045C7BB0" w14:textId="77777777" w:rsidR="009E76DF" w:rsidRDefault="009E76DF" w:rsidP="00486DD7">
            <w:pPr>
              <w:pStyle w:val="iBAAGStandardText"/>
            </w:pPr>
          </w:p>
          <w:p w14:paraId="045C7BB1" w14:textId="77777777" w:rsidR="009E76DF" w:rsidRPr="003F3B5E" w:rsidRDefault="009E76DF" w:rsidP="00486DD7">
            <w:pPr>
              <w:pStyle w:val="iBAAGStandardText"/>
            </w:pPr>
          </w:p>
        </w:tc>
        <w:tc>
          <w:tcPr>
            <w:tcW w:w="3330" w:type="dxa"/>
            <w:shd w:val="clear" w:color="auto" w:fill="FFFFFF" w:themeFill="background1"/>
          </w:tcPr>
          <w:p w14:paraId="045C7BB2" w14:textId="52337932" w:rsidR="009E76DF" w:rsidRDefault="00EE7C75" w:rsidP="00486DD7">
            <w:pPr>
              <w:pStyle w:val="iBAAGStandardText"/>
            </w:pPr>
            <w:r>
              <w:rPr>
                <w:rStyle w:val="iBAAGStandardTextBoldChar"/>
              </w:rPr>
              <w:t>40%</w:t>
            </w:r>
            <w:r w:rsidR="009E76DF">
              <w:t xml:space="preserve"> co-insurance, after you pay the deductible.</w:t>
            </w:r>
          </w:p>
          <w:p w14:paraId="045C7BB3" w14:textId="77777777" w:rsidR="009E76DF" w:rsidRDefault="009E76DF" w:rsidP="00486DD7">
            <w:pPr>
              <w:pStyle w:val="iBAAGStandardText"/>
            </w:pPr>
          </w:p>
          <w:p w14:paraId="045C7BB4" w14:textId="77777777" w:rsidR="009E76DF" w:rsidRDefault="009E76DF" w:rsidP="00486DD7">
            <w:pPr>
              <w:pStyle w:val="iBAAGStandardTextBold"/>
            </w:pPr>
            <w:r>
              <w:t>Is prior authorization needed?</w:t>
            </w:r>
          </w:p>
          <w:p w14:paraId="045C7BB5" w14:textId="77777777" w:rsidR="009E76DF" w:rsidRDefault="009E76DF" w:rsidP="00486DD7">
            <w:pPr>
              <w:pStyle w:val="iBAAGStandardText"/>
            </w:pPr>
            <w:r>
              <w:t>Yes, for:</w:t>
            </w:r>
          </w:p>
          <w:p w14:paraId="045C7BB6" w14:textId="77777777" w:rsidR="009E76DF" w:rsidRDefault="009E76DF" w:rsidP="00486DD7">
            <w:pPr>
              <w:pStyle w:val="iBAAGLevel1Bullets"/>
            </w:pPr>
            <w:r>
              <w:t>Dialysis</w:t>
            </w:r>
          </w:p>
          <w:p w14:paraId="045C7BB7" w14:textId="77777777" w:rsidR="009E76DF" w:rsidRDefault="009E76DF" w:rsidP="00486DD7">
            <w:pPr>
              <w:pStyle w:val="iBAAGLevel1Bullets"/>
            </w:pPr>
            <w:r>
              <w:t>Intensity modulated radiation therapy</w:t>
            </w:r>
          </w:p>
          <w:p w14:paraId="045C7BB8" w14:textId="77777777" w:rsidR="009E76DF" w:rsidRDefault="009E76DF" w:rsidP="00486DD7">
            <w:pPr>
              <w:pStyle w:val="iBAAGLevel1Bullets"/>
            </w:pPr>
            <w:r>
              <w:t>MR-guided focused ultrasound</w:t>
            </w:r>
          </w:p>
          <w:p w14:paraId="045C7BB9" w14:textId="77777777" w:rsidR="009E76DF" w:rsidRDefault="009E76DF" w:rsidP="00486DD7"/>
          <w:p w14:paraId="045C7BBA" w14:textId="77777777" w:rsidR="009E76DF" w:rsidRPr="00FB75BD" w:rsidRDefault="009E76DF" w:rsidP="00486DD7">
            <w:pPr>
              <w:pStyle w:val="iBAAGStandardTextBold"/>
            </w:pPr>
            <w:r w:rsidRPr="00FB75BD">
              <w:t>Prior authorization is:</w:t>
            </w:r>
          </w:p>
          <w:p w14:paraId="045C7BBB" w14:textId="77777777" w:rsidR="009E76DF" w:rsidRDefault="009E76DF" w:rsidP="00486DD7">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045C7BBC" w14:textId="77777777" w:rsidR="009E76DF" w:rsidRDefault="009E76DF" w:rsidP="00486DD7">
            <w:pPr>
              <w:pStyle w:val="iBAAGStandardText"/>
            </w:pPr>
          </w:p>
          <w:p w14:paraId="045C7BBD" w14:textId="77777777" w:rsidR="009E76DF" w:rsidRDefault="009E76DF" w:rsidP="00486DD7">
            <w:pPr>
              <w:pStyle w:val="iBAAGStandardTextBold"/>
            </w:pPr>
            <w:r>
              <w:t xml:space="preserve">When do I need to call? </w:t>
            </w:r>
          </w:p>
          <w:p w14:paraId="045C7BBE" w14:textId="77777777" w:rsidR="009E76DF" w:rsidRDefault="009E76DF" w:rsidP="00486DD7">
            <w:pPr>
              <w:pStyle w:val="iBAAGLevel1Bullets"/>
            </w:pPr>
            <w:r>
              <w:t>5 business days before scheduled services</w:t>
            </w:r>
          </w:p>
          <w:p w14:paraId="045C7BBF" w14:textId="77777777" w:rsidR="009E76DF" w:rsidRDefault="009E76DF" w:rsidP="00486DD7">
            <w:pPr>
              <w:pStyle w:val="iBAAGLevel1Bullets"/>
            </w:pPr>
            <w:r>
              <w:t xml:space="preserve">As soon as possible for non-scheduled services </w:t>
            </w:r>
          </w:p>
          <w:p w14:paraId="045C7BC0" w14:textId="77777777" w:rsidR="009E76DF" w:rsidRDefault="009E76DF" w:rsidP="00486DD7">
            <w:pPr>
              <w:pStyle w:val="iBAAGStandardText"/>
            </w:pPr>
          </w:p>
          <w:p w14:paraId="045C7BC1" w14:textId="77777777" w:rsidR="009E76DF" w:rsidRDefault="009E76DF" w:rsidP="00486DD7">
            <w:pPr>
              <w:pStyle w:val="iBAAGStandardTextBold"/>
            </w:pPr>
            <w:r>
              <w:t xml:space="preserve">If you don’t get prior authorization, you pay: </w:t>
            </w:r>
          </w:p>
          <w:p w14:paraId="60243202" w14:textId="4A95D623"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BC2" w14:textId="48AE41EE" w:rsidR="009E76DF" w:rsidRDefault="009E76DF" w:rsidP="00486DD7">
            <w:pPr>
              <w:pStyle w:val="iBAAGStandardText"/>
            </w:pPr>
          </w:p>
          <w:p w14:paraId="045C7BC3" w14:textId="77777777" w:rsidR="009E76DF" w:rsidRPr="003F3B5E" w:rsidRDefault="009E76DF" w:rsidP="00486DD7">
            <w:pPr>
              <w:pStyle w:val="iBAAGStandardText"/>
            </w:pPr>
          </w:p>
        </w:tc>
        <w:tc>
          <w:tcPr>
            <w:tcW w:w="3330" w:type="dxa"/>
            <w:shd w:val="clear" w:color="auto" w:fill="FFFFFF" w:themeFill="background1"/>
          </w:tcPr>
          <w:p w14:paraId="045C7BC4" w14:textId="77777777" w:rsidR="009E76DF" w:rsidRPr="003F3B5E" w:rsidRDefault="009E76DF" w:rsidP="00486DD7">
            <w:pPr>
              <w:pStyle w:val="iBAAGStandardText"/>
            </w:pPr>
            <w:r>
              <w:t xml:space="preserve">If the service is provided in a doctor’s office, additional co-pays, deductible or co-insurance may apply.  </w:t>
            </w:r>
          </w:p>
        </w:tc>
      </w:tr>
      <w:tr w:rsidR="009E76DF" w:rsidRPr="003F3B5E" w14:paraId="045C7BCC"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BC6" w14:textId="77777777" w:rsidR="009E76DF" w:rsidRPr="00717F70" w:rsidRDefault="009E76DF" w:rsidP="00486DD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45C7BC7" w14:textId="77777777" w:rsidR="009E76DF" w:rsidRPr="00717F70" w:rsidRDefault="009E76DF" w:rsidP="00486DD7">
            <w:pPr>
              <w:pStyle w:val="iBAAGTableHeader"/>
            </w:pPr>
            <w:r w:rsidRPr="00717F70">
              <w:t>Your cost if you use</w:t>
            </w:r>
          </w:p>
          <w:p w14:paraId="045C7BC8" w14:textId="77777777" w:rsidR="009E76DF" w:rsidRPr="00717F70" w:rsidRDefault="009E76DF" w:rsidP="00486DD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45C7BC9" w14:textId="77777777" w:rsidR="009E76DF" w:rsidRPr="00717F70" w:rsidRDefault="009E76DF" w:rsidP="00486DD7">
            <w:pPr>
              <w:pStyle w:val="iBAAGTableHeader"/>
            </w:pPr>
            <w:r w:rsidRPr="00717F70">
              <w:t>Your cost if you use</w:t>
            </w:r>
          </w:p>
          <w:p w14:paraId="045C7BCA" w14:textId="77777777" w:rsidR="009E76DF" w:rsidRPr="00717F70" w:rsidRDefault="009E76DF" w:rsidP="00486DD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45C7BCB" w14:textId="77777777" w:rsidR="009E76DF" w:rsidRPr="00717F70" w:rsidRDefault="009E76DF" w:rsidP="00486DD7">
            <w:pPr>
              <w:pStyle w:val="iBAAGTableHeader"/>
            </w:pPr>
            <w:r w:rsidRPr="00717F70">
              <w:t>Limits &amp; Exceptions</w:t>
            </w:r>
          </w:p>
        </w:tc>
      </w:tr>
      <w:tr w:rsidR="009E76DF" w:rsidRPr="003F3B5E" w14:paraId="045C7BE8" w14:textId="77777777" w:rsidTr="00486DD7">
        <w:tblPrEx>
          <w:shd w:val="clear" w:color="auto" w:fill="auto"/>
        </w:tblPrEx>
        <w:tc>
          <w:tcPr>
            <w:tcW w:w="3517" w:type="dxa"/>
            <w:shd w:val="clear" w:color="auto" w:fill="FFFFFF" w:themeFill="background1"/>
          </w:tcPr>
          <w:p w14:paraId="045C7BCD" w14:textId="77777777" w:rsidR="009E76DF" w:rsidRPr="00D039D3" w:rsidRDefault="009E76DF">
            <w:pPr>
              <w:pStyle w:val="iBAAGSituationBoxName"/>
            </w:pPr>
            <w:bookmarkStart w:id="46" w:name="Urgent_Care_Center_Services"/>
            <w:r w:rsidRPr="00D039D3">
              <w:t>Urgent Care Center Services</w:t>
            </w:r>
            <w:bookmarkEnd w:id="46"/>
          </w:p>
          <w:p w14:paraId="045C7BCE" w14:textId="77777777" w:rsidR="009E76DF" w:rsidRPr="00D039D3" w:rsidRDefault="009E76DF" w:rsidP="00486DD7"/>
          <w:p w14:paraId="045C7BCF" w14:textId="77777777" w:rsidR="009E76DF" w:rsidRPr="00D039D3" w:rsidRDefault="009E76DF" w:rsidP="00486DD7">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045C7BD0" w14:textId="77777777" w:rsidR="009E76DF" w:rsidRPr="00D039D3" w:rsidRDefault="009E76DF" w:rsidP="00486DD7">
            <w:pPr>
              <w:pStyle w:val="iBAAGStandardText"/>
            </w:pPr>
          </w:p>
          <w:p w14:paraId="045C7BD1" w14:textId="77777777" w:rsidR="009E76DF" w:rsidRPr="00D039D3" w:rsidRDefault="009E76DF" w:rsidP="00486DD7">
            <w:pPr>
              <w:pStyle w:val="iBAAGStandardText"/>
            </w:pPr>
            <w:r w:rsidRPr="00D039D3">
              <w:t xml:space="preserve">These services can be provided at an urgent care center or doctor’s office. </w:t>
            </w:r>
          </w:p>
          <w:p w14:paraId="045C7BD2" w14:textId="77777777" w:rsidR="009E76DF" w:rsidRPr="00D039D3" w:rsidRDefault="009E76DF" w:rsidP="00486DD7">
            <w:pPr>
              <w:pStyle w:val="iBAAGStandardText"/>
            </w:pPr>
          </w:p>
          <w:p w14:paraId="045C7BD3" w14:textId="77777777" w:rsidR="009E76DF" w:rsidRPr="00D039D3" w:rsidRDefault="009E76DF" w:rsidP="00486DD7">
            <w:pPr>
              <w:pStyle w:val="iBAAGStandardTextBold"/>
            </w:pPr>
            <w:r w:rsidRPr="00D039D3">
              <w:t xml:space="preserve">Want more information? </w:t>
            </w:r>
          </w:p>
          <w:p w14:paraId="045C7BD4" w14:textId="77777777" w:rsidR="009E76DF" w:rsidRPr="00D039D3" w:rsidRDefault="009E76DF" w:rsidP="00486DD7">
            <w:pPr>
              <w:pStyle w:val="iBAAGStandardText"/>
            </w:pPr>
            <w:r w:rsidRPr="00D039D3">
              <w:t xml:space="preserve">View the </w:t>
            </w:r>
            <w:hyperlink r:id="rId42" w:history="1">
              <w:r w:rsidRPr="00D039D3">
                <w:rPr>
                  <w:rStyle w:val="Hyperlinks"/>
                </w:rPr>
                <w:t>glossary</w:t>
              </w:r>
            </w:hyperlink>
            <w:r w:rsidRPr="00D039D3">
              <w:t xml:space="preserve"> for definitions.</w:t>
            </w:r>
          </w:p>
          <w:p w14:paraId="045C7BD5" w14:textId="77777777" w:rsidR="009E76DF" w:rsidRPr="003F3B5E" w:rsidRDefault="009E76DF" w:rsidP="00486DD7">
            <w:pPr>
              <w:pStyle w:val="iBAAGStandardText"/>
            </w:pPr>
          </w:p>
        </w:tc>
        <w:tc>
          <w:tcPr>
            <w:tcW w:w="3330" w:type="dxa"/>
            <w:shd w:val="clear" w:color="auto" w:fill="FFFFFF" w:themeFill="background1"/>
          </w:tcPr>
          <w:p w14:paraId="045C7BD6" w14:textId="7AED578B" w:rsidR="009E76DF" w:rsidRDefault="00EE7C75" w:rsidP="00486DD7">
            <w:pPr>
              <w:pStyle w:val="iBAAGStandardText"/>
            </w:pPr>
            <w:r>
              <w:rPr>
                <w:rStyle w:val="MemberViewBoldChar"/>
                <w:rFonts w:eastAsiaTheme="minorHAnsi"/>
              </w:rPr>
              <w:t>20%</w:t>
            </w:r>
            <w:r w:rsidR="009E76DF">
              <w:t xml:space="preserve"> co-insurance, after you pay the deductible.</w:t>
            </w:r>
          </w:p>
          <w:p w14:paraId="045C7BD7" w14:textId="73F571B9" w:rsidR="009E76DF" w:rsidRDefault="009E76DF" w:rsidP="00486DD7">
            <w:pPr>
              <w:pStyle w:val="iBAAGStandardText"/>
            </w:pPr>
          </w:p>
          <w:p w14:paraId="045C7BD8" w14:textId="77777777" w:rsidR="009E76DF" w:rsidRDefault="009E76DF" w:rsidP="00486DD7">
            <w:pPr>
              <w:pStyle w:val="iBAAGStandardText"/>
            </w:pPr>
          </w:p>
          <w:p w14:paraId="045C7BDC" w14:textId="77777777" w:rsidR="009E76DF" w:rsidRDefault="009E76DF" w:rsidP="00486DD7">
            <w:pPr>
              <w:pStyle w:val="iBAAGStandardTextBold"/>
            </w:pPr>
            <w:r>
              <w:t>Is prior authorization needed?</w:t>
            </w:r>
          </w:p>
          <w:p w14:paraId="045C7BDD" w14:textId="77777777" w:rsidR="009E76DF" w:rsidRDefault="009E76DF" w:rsidP="00486DD7">
            <w:pPr>
              <w:pStyle w:val="iBAAGStandardText"/>
            </w:pPr>
            <w:r>
              <w:t>No</w:t>
            </w:r>
          </w:p>
          <w:p w14:paraId="045C7BDE" w14:textId="77777777" w:rsidR="009E76DF" w:rsidRDefault="009E76DF" w:rsidP="00486DD7">
            <w:pPr>
              <w:pStyle w:val="iBAAGStandardText"/>
            </w:pPr>
          </w:p>
          <w:p w14:paraId="045C7BDF" w14:textId="77777777" w:rsidR="009E76DF" w:rsidRPr="003F3B5E" w:rsidRDefault="009E76DF" w:rsidP="00486DD7">
            <w:pPr>
              <w:pStyle w:val="iBAAGStandardText"/>
            </w:pPr>
          </w:p>
        </w:tc>
        <w:tc>
          <w:tcPr>
            <w:tcW w:w="3330" w:type="dxa"/>
            <w:shd w:val="clear" w:color="auto" w:fill="FFFFFF" w:themeFill="background1"/>
          </w:tcPr>
          <w:p w14:paraId="045C7BE0" w14:textId="3C0042F7" w:rsidR="009E76DF" w:rsidRDefault="00EE7C75" w:rsidP="00486DD7">
            <w:pPr>
              <w:pStyle w:val="iBAAGStandardText"/>
            </w:pPr>
            <w:r>
              <w:rPr>
                <w:rStyle w:val="iBAAGStandardTextBoldChar"/>
              </w:rPr>
              <w:t>40%</w:t>
            </w:r>
            <w:r w:rsidR="009E76DF">
              <w:t xml:space="preserve"> co-insurance, after you pay the deductible.</w:t>
            </w:r>
          </w:p>
          <w:p w14:paraId="045C7BE1" w14:textId="77777777" w:rsidR="009E76DF" w:rsidRDefault="009E76DF" w:rsidP="00486DD7">
            <w:pPr>
              <w:pStyle w:val="iBAAGStandardTextBold"/>
            </w:pPr>
          </w:p>
          <w:p w14:paraId="045C7BE2" w14:textId="77777777" w:rsidR="009E76DF" w:rsidRDefault="009E76DF" w:rsidP="00486DD7">
            <w:pPr>
              <w:pStyle w:val="iBAAGStandardTextBold"/>
            </w:pPr>
            <w:r>
              <w:t>Is prior authorization needed?</w:t>
            </w:r>
          </w:p>
          <w:p w14:paraId="045C7BE3" w14:textId="77777777" w:rsidR="009E76DF" w:rsidRDefault="009E76DF" w:rsidP="00486DD7">
            <w:pPr>
              <w:pStyle w:val="iBAAGStandardText"/>
            </w:pPr>
            <w:r>
              <w:t>No</w:t>
            </w:r>
          </w:p>
          <w:p w14:paraId="045C7BE4" w14:textId="77777777" w:rsidR="009E76DF" w:rsidRDefault="009E76DF" w:rsidP="00486DD7">
            <w:pPr>
              <w:pStyle w:val="iBAAGStandardText"/>
            </w:pPr>
          </w:p>
          <w:p w14:paraId="045C7BE5" w14:textId="77777777" w:rsidR="009E76DF" w:rsidRPr="003F3B5E" w:rsidRDefault="009E76DF" w:rsidP="00486DD7">
            <w:pPr>
              <w:pStyle w:val="iBAAGStandardText"/>
            </w:pPr>
          </w:p>
        </w:tc>
        <w:tc>
          <w:tcPr>
            <w:tcW w:w="3330" w:type="dxa"/>
            <w:shd w:val="clear" w:color="auto" w:fill="FFFFFF" w:themeFill="background1"/>
          </w:tcPr>
          <w:p w14:paraId="045C7BE6" w14:textId="77777777" w:rsidR="009E76DF" w:rsidRDefault="009E76DF" w:rsidP="00486DD7">
            <w:pPr>
              <w:pStyle w:val="iBAAGStandardText"/>
            </w:pPr>
            <w:r>
              <w:t xml:space="preserve">Additional co-pays, deductible or co-insurance may apply.  </w:t>
            </w:r>
          </w:p>
          <w:p w14:paraId="045C7BE7" w14:textId="77777777" w:rsidR="009E76DF" w:rsidRPr="003F3B5E" w:rsidRDefault="009E76DF" w:rsidP="00486DD7">
            <w:pPr>
              <w:pStyle w:val="iBAAGStandardText"/>
            </w:pPr>
          </w:p>
        </w:tc>
      </w:tr>
    </w:tbl>
    <w:p w14:paraId="045C7BE9" w14:textId="77777777" w:rsidR="009E76DF" w:rsidRPr="007A04F1" w:rsidRDefault="009E76DF" w:rsidP="009E76DF"/>
    <w:p w14:paraId="045C7BEA"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045C7BEC" w14:textId="77777777" w:rsidTr="00486DD7">
        <w:tc>
          <w:tcPr>
            <w:tcW w:w="13507" w:type="dxa"/>
            <w:shd w:val="clear" w:color="auto" w:fill="DAEEF3"/>
          </w:tcPr>
          <w:p w14:paraId="045C7BEB" w14:textId="77777777" w:rsidR="009E76DF" w:rsidRPr="00B41EB2" w:rsidRDefault="009E76DF"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045C7BEE"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7BED" w14:textId="77777777" w:rsidR="009E76DF" w:rsidRPr="006E2BEA" w:rsidRDefault="009E76DF" w:rsidP="00486DD7">
            <w:pPr>
              <w:pStyle w:val="iBAAGTableHeader"/>
            </w:pPr>
            <w:r w:rsidRPr="006E2BEA">
              <w:t>Plan Information</w:t>
            </w:r>
          </w:p>
        </w:tc>
      </w:tr>
      <w:tr w:rsidR="009E76DF" w:rsidRPr="006E2BEA" w14:paraId="045C7BF2"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BEF" w14:textId="77777777" w:rsidR="009E76DF" w:rsidRPr="006E2BEA" w:rsidRDefault="009E76DF">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BF0" w14:textId="77777777" w:rsidR="009E76DF" w:rsidRDefault="009E76DF" w:rsidP="00486DD7">
            <w:pPr>
              <w:pStyle w:val="iBAAGStandardText"/>
            </w:pPr>
            <w:r w:rsidRPr="009B092B">
              <w:t>Certain genetic testing services may be subject to medical necessity review, may not be covered and may result in member liability.</w:t>
            </w:r>
            <w:r>
              <w:t xml:space="preserve"> </w:t>
            </w:r>
          </w:p>
          <w:p w14:paraId="045C7BF1" w14:textId="77777777" w:rsidR="009E76DF" w:rsidRPr="009B092B" w:rsidRDefault="009E76DF" w:rsidP="00486DD7">
            <w:pPr>
              <w:pStyle w:val="iBAAGStandardText"/>
            </w:pPr>
            <w:r>
              <w:t>Member Services: Refer to the Genetic Testing SOP for additional information.</w:t>
            </w:r>
          </w:p>
        </w:tc>
      </w:tr>
    </w:tbl>
    <w:p w14:paraId="045C7BF3" w14:textId="77777777" w:rsidR="009E76DF" w:rsidRPr="006E2BEA" w:rsidRDefault="009E76DF" w:rsidP="009E76DF"/>
    <w:p w14:paraId="045C7BF4" w14:textId="77777777" w:rsidR="009E76DF" w:rsidRPr="00894942" w:rsidRDefault="009E76DF" w:rsidP="009E76DF">
      <w:pPr>
        <w:rPr>
          <w:rStyle w:val="iBAAGTags"/>
        </w:rPr>
      </w:pPr>
      <w:r w:rsidRPr="00894942">
        <w:rPr>
          <w:rStyle w:val="iBAAGTags"/>
        </w:rPr>
        <w:t>&lt;!--section=Maternity_Care--&gt;</w:t>
      </w:r>
    </w:p>
    <w:p w14:paraId="045C7BF5" w14:textId="77777777" w:rsidR="009E76DF" w:rsidRPr="00894942" w:rsidRDefault="009E76DF" w:rsidP="009E76DF"/>
    <w:p w14:paraId="045C7BF6"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BF7" w14:textId="77777777" w:rsidR="009E76DF" w:rsidRDefault="009E76DF" w:rsidP="009E76DF">
      <w:pPr>
        <w:pStyle w:val="iBAAGStandardTextItalics"/>
      </w:pPr>
    </w:p>
    <w:p w14:paraId="045C7BF8"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14:paraId="045C7BF9"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045C7BFB" w14:textId="77777777" w:rsidTr="00486DD7">
        <w:tc>
          <w:tcPr>
            <w:tcW w:w="13507" w:type="dxa"/>
            <w:gridSpan w:val="4"/>
            <w:shd w:val="clear" w:color="auto" w:fill="DAEEF3"/>
          </w:tcPr>
          <w:p w14:paraId="045C7BFA" w14:textId="77777777" w:rsidR="009E76DF" w:rsidRPr="00894942" w:rsidRDefault="009E76DF" w:rsidP="00486DD7">
            <w:pPr>
              <w:pStyle w:val="iBAAGMajorSectionHeader"/>
            </w:pPr>
            <w:bookmarkStart w:id="48" w:name="Maternity_Care"/>
            <w:r>
              <w:t>Maternity Care</w:t>
            </w:r>
            <w:bookmarkEnd w:id="48"/>
          </w:p>
        </w:tc>
      </w:tr>
      <w:tr w:rsidR="009E76DF" w:rsidRPr="003F3B5E" w14:paraId="045C7C02"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BFC" w14:textId="77777777" w:rsidR="009E76DF" w:rsidRPr="00717F70" w:rsidRDefault="009E76DF" w:rsidP="00486DD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45C7BFD" w14:textId="77777777" w:rsidR="009E76DF" w:rsidRPr="00717F70" w:rsidRDefault="009E76DF" w:rsidP="00486DD7">
            <w:pPr>
              <w:pStyle w:val="iBAAGTableHeader"/>
            </w:pPr>
            <w:r w:rsidRPr="00717F70">
              <w:t>Your cost if you use</w:t>
            </w:r>
          </w:p>
          <w:p w14:paraId="045C7BFE" w14:textId="77777777" w:rsidR="009E76DF" w:rsidRPr="00717F70" w:rsidRDefault="009E76DF" w:rsidP="00486DD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45C7BFF" w14:textId="77777777" w:rsidR="009E76DF" w:rsidRPr="00717F70" w:rsidRDefault="009E76DF" w:rsidP="00486DD7">
            <w:pPr>
              <w:pStyle w:val="iBAAGTableHeader"/>
            </w:pPr>
            <w:r w:rsidRPr="00717F70">
              <w:t>Your cost if you use</w:t>
            </w:r>
          </w:p>
          <w:p w14:paraId="045C7C00" w14:textId="77777777" w:rsidR="009E76DF" w:rsidRPr="00717F70" w:rsidRDefault="009E76DF" w:rsidP="00486DD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45C7C01" w14:textId="77777777" w:rsidR="009E76DF" w:rsidRPr="00717F70" w:rsidRDefault="009E76DF" w:rsidP="00486DD7">
            <w:pPr>
              <w:pStyle w:val="iBAAGTableHeader"/>
            </w:pPr>
            <w:r w:rsidRPr="00717F70">
              <w:t>Limits &amp; Exceptions</w:t>
            </w:r>
          </w:p>
        </w:tc>
      </w:tr>
      <w:tr w:rsidR="009E76DF" w:rsidRPr="003F3B5E" w14:paraId="045C7C24" w14:textId="77777777" w:rsidTr="00486DD7">
        <w:tblPrEx>
          <w:shd w:val="clear" w:color="auto" w:fill="auto"/>
        </w:tblPrEx>
        <w:tc>
          <w:tcPr>
            <w:tcW w:w="3517" w:type="dxa"/>
            <w:shd w:val="clear" w:color="auto" w:fill="FFFFFF" w:themeFill="background1"/>
          </w:tcPr>
          <w:p w14:paraId="045C7C03" w14:textId="77777777" w:rsidR="009E76DF" w:rsidRPr="004C12ED" w:rsidRDefault="009E76DF">
            <w:pPr>
              <w:pStyle w:val="iBAAGSituationBoxName"/>
            </w:pPr>
            <w:bookmarkStart w:id="49" w:name="Breast_Pumps"/>
            <w:r w:rsidRPr="004C12ED">
              <w:t>Breast Pumps</w:t>
            </w:r>
            <w:bookmarkEnd w:id="49"/>
          </w:p>
          <w:p w14:paraId="045C7C04" w14:textId="77777777" w:rsidR="009E76DF" w:rsidRPr="004C12ED" w:rsidRDefault="009E76DF" w:rsidP="00486DD7"/>
          <w:p w14:paraId="045C7C05" w14:textId="77777777" w:rsidR="009E76DF" w:rsidRPr="004C12ED" w:rsidRDefault="009E76DF" w:rsidP="00486DD7">
            <w:pPr>
              <w:pStyle w:val="iBAAGStandardText"/>
            </w:pPr>
            <w:r w:rsidRPr="004C12ED">
              <w:t>Breast pumps are covered as part of preventive care services.</w:t>
            </w:r>
          </w:p>
          <w:p w14:paraId="045C7C06" w14:textId="77777777" w:rsidR="009E76DF" w:rsidRPr="004C12ED" w:rsidRDefault="009E76DF" w:rsidP="00486DD7">
            <w:pPr>
              <w:pStyle w:val="iBAAGStandardText"/>
            </w:pPr>
          </w:p>
          <w:p w14:paraId="045C7C07" w14:textId="77777777" w:rsidR="009E76DF" w:rsidRPr="004C12ED" w:rsidRDefault="009E76DF" w:rsidP="00486DD7">
            <w:pPr>
              <w:pStyle w:val="iBAAGStandardText"/>
            </w:pPr>
            <w:r w:rsidRPr="004C12ED">
              <w:t xml:space="preserve">Call the number on your health plan ID card to learn more on how to order a breast pump. </w:t>
            </w:r>
          </w:p>
          <w:p w14:paraId="045C7C08" w14:textId="77777777" w:rsidR="009E76DF" w:rsidRPr="004C12ED" w:rsidRDefault="009E76DF" w:rsidP="00486DD7">
            <w:pPr>
              <w:pStyle w:val="iBAAGStandardText"/>
            </w:pPr>
          </w:p>
          <w:p w14:paraId="045C7C09" w14:textId="77777777" w:rsidR="009E76DF" w:rsidRPr="004C12ED" w:rsidRDefault="009E76DF" w:rsidP="00486DD7">
            <w:pPr>
              <w:pStyle w:val="iBAAGStandardTextBold"/>
            </w:pPr>
            <w:r w:rsidRPr="004C12ED">
              <w:t xml:space="preserve">Want more information? </w:t>
            </w:r>
          </w:p>
          <w:p w14:paraId="045C7C0A" w14:textId="77777777" w:rsidR="009E76DF" w:rsidRPr="004C12ED" w:rsidRDefault="009E76DF" w:rsidP="00486DD7">
            <w:pPr>
              <w:pStyle w:val="iBAAGStandardText"/>
            </w:pPr>
            <w:r w:rsidRPr="004C12ED">
              <w:t xml:space="preserve">View the </w:t>
            </w:r>
            <w:hyperlink r:id="rId44" w:history="1">
              <w:r w:rsidRPr="004C12ED">
                <w:rPr>
                  <w:rStyle w:val="Hyperlinks"/>
                </w:rPr>
                <w:t>glossary</w:t>
              </w:r>
            </w:hyperlink>
            <w:r w:rsidRPr="004C12ED">
              <w:t xml:space="preserve"> for definitions.</w:t>
            </w:r>
          </w:p>
          <w:p w14:paraId="045C7C0B" w14:textId="77777777" w:rsidR="009E76DF" w:rsidRDefault="009E76DF">
            <w:pPr>
              <w:pStyle w:val="iBAAGSituationBoxName"/>
            </w:pPr>
          </w:p>
          <w:p w14:paraId="045C7C0C" w14:textId="77777777" w:rsidR="009E76DF" w:rsidRPr="003F3B5E" w:rsidRDefault="009E76DF" w:rsidP="00486DD7">
            <w:pPr>
              <w:pStyle w:val="iBAAGStandardText"/>
            </w:pPr>
          </w:p>
        </w:tc>
        <w:tc>
          <w:tcPr>
            <w:tcW w:w="3330" w:type="dxa"/>
            <w:shd w:val="clear" w:color="auto" w:fill="FFFFFF" w:themeFill="background1"/>
          </w:tcPr>
          <w:p w14:paraId="045C7C0E" w14:textId="77777777" w:rsidR="009E76DF" w:rsidRDefault="009E76DF" w:rsidP="00486DD7">
            <w:pPr>
              <w:pStyle w:val="iBAAGStandardText"/>
            </w:pPr>
            <w:r w:rsidRPr="00C857B9">
              <w:rPr>
                <w:rStyle w:val="iBAAGStandardTextBoldChar"/>
              </w:rPr>
              <w:t>No Charge</w:t>
            </w:r>
          </w:p>
          <w:p w14:paraId="045C7C0F" w14:textId="77777777" w:rsidR="009E76DF" w:rsidRDefault="009E76DF" w:rsidP="00486DD7">
            <w:pPr>
              <w:pStyle w:val="iBAAGStandardText"/>
            </w:pPr>
            <w:r>
              <w:t>The annual deductible does not apply.</w:t>
            </w:r>
          </w:p>
          <w:p w14:paraId="045C7C10" w14:textId="77777777" w:rsidR="009E76DF" w:rsidRDefault="009E76DF" w:rsidP="00486DD7">
            <w:pPr>
              <w:pStyle w:val="iBAAGStandardText"/>
            </w:pPr>
          </w:p>
          <w:p w14:paraId="045C7C11" w14:textId="77777777" w:rsidR="009E76DF" w:rsidRDefault="009E76DF" w:rsidP="00486DD7">
            <w:pPr>
              <w:pStyle w:val="iBAAGStandardTextBold"/>
            </w:pPr>
            <w:r>
              <w:t>Is prior authorization needed?</w:t>
            </w:r>
          </w:p>
          <w:p w14:paraId="045C7C12" w14:textId="77777777" w:rsidR="009E76DF" w:rsidRDefault="009E76DF" w:rsidP="00486DD7">
            <w:pPr>
              <w:pStyle w:val="iBAAGStandardText"/>
            </w:pPr>
            <w:r>
              <w:t>No</w:t>
            </w:r>
          </w:p>
          <w:p w14:paraId="045C7C13" w14:textId="77777777" w:rsidR="009E76DF" w:rsidRPr="003F3B5E" w:rsidRDefault="009E76DF" w:rsidP="00486DD7">
            <w:pPr>
              <w:pStyle w:val="iBAAGStandardText"/>
            </w:pPr>
          </w:p>
        </w:tc>
        <w:tc>
          <w:tcPr>
            <w:tcW w:w="3330" w:type="dxa"/>
            <w:shd w:val="clear" w:color="auto" w:fill="FFFFFF" w:themeFill="background1"/>
          </w:tcPr>
          <w:p w14:paraId="045C7C15" w14:textId="18BD03FB" w:rsidR="009E76DF" w:rsidRDefault="00EE7C75" w:rsidP="00486DD7">
            <w:pPr>
              <w:pStyle w:val="iBAAGStandardText"/>
            </w:pPr>
            <w:r>
              <w:rPr>
                <w:rStyle w:val="iBAAGStandardTextBoldChar"/>
              </w:rPr>
              <w:t>40%</w:t>
            </w:r>
            <w:r w:rsidR="009E76DF">
              <w:t xml:space="preserve"> co-insurance, after you pay the deductible.</w:t>
            </w:r>
          </w:p>
          <w:p w14:paraId="045C7C16" w14:textId="77777777" w:rsidR="009E76DF" w:rsidRDefault="009E76DF" w:rsidP="00486DD7">
            <w:pPr>
              <w:pStyle w:val="iBAAGStandardText"/>
            </w:pPr>
          </w:p>
          <w:p w14:paraId="045C7C17" w14:textId="77777777" w:rsidR="009E76DF" w:rsidRDefault="009E76DF" w:rsidP="00486DD7">
            <w:pPr>
              <w:pStyle w:val="iBAAGStandardTextBold"/>
            </w:pPr>
            <w:r>
              <w:t>Is prior authorization needed?</w:t>
            </w:r>
          </w:p>
          <w:p w14:paraId="045C7C18" w14:textId="77777777" w:rsidR="009E76DF" w:rsidRDefault="009E76DF" w:rsidP="00486DD7">
            <w:pPr>
              <w:pStyle w:val="iBAAGStandardText"/>
            </w:pPr>
            <w:r>
              <w:t>Yes</w:t>
            </w:r>
          </w:p>
          <w:p w14:paraId="045C7C19" w14:textId="77777777" w:rsidR="009E76DF" w:rsidRDefault="009E76DF" w:rsidP="00486DD7">
            <w:pPr>
              <w:pStyle w:val="iBAAGStandardText"/>
            </w:pPr>
          </w:p>
          <w:p w14:paraId="045C7C1A" w14:textId="77777777" w:rsidR="009E76DF" w:rsidRDefault="009E76DF" w:rsidP="00486DD7">
            <w:pPr>
              <w:pStyle w:val="iBAAGStandardTextBold"/>
            </w:pPr>
            <w:r>
              <w:t>Prior authorization is:</w:t>
            </w:r>
          </w:p>
          <w:p w14:paraId="045C7C1B" w14:textId="77777777" w:rsidR="009E76DF" w:rsidRDefault="009E76DF" w:rsidP="00486DD7">
            <w:pPr>
              <w:pStyle w:val="iBAAGStandardText"/>
            </w:pPr>
            <w:r>
              <w:t xml:space="preserve">Getting </w:t>
            </w:r>
            <w:r w:rsidRPr="002609EA">
              <w:t>approval</w:t>
            </w:r>
            <w:r>
              <w:t xml:space="preserve"> by calling the number listed on your health plan ID card before you can get medicine or services.</w:t>
            </w:r>
          </w:p>
          <w:p w14:paraId="045C7C1C" w14:textId="77777777" w:rsidR="009E76DF" w:rsidRDefault="009E76DF" w:rsidP="00486DD7">
            <w:pPr>
              <w:pStyle w:val="iBAAGStandardText"/>
            </w:pPr>
          </w:p>
          <w:p w14:paraId="757514D8" w14:textId="77777777" w:rsidR="000248E9" w:rsidRDefault="009E76DF" w:rsidP="000248E9">
            <w:pPr>
              <w:spacing w:line="276" w:lineRule="auto"/>
              <w:rPr>
                <w:rFonts w:eastAsia="Calibri" w:cs="Arial"/>
                <w:b/>
                <w:szCs w:val="24"/>
              </w:rPr>
            </w:pPr>
            <w:r w:rsidRPr="008D2AF4">
              <w:rPr>
                <w:b/>
              </w:rPr>
              <w:t>If you don’t get prior authorization, you pay:</w:t>
            </w:r>
          </w:p>
          <w:p w14:paraId="5ED6E752" w14:textId="27AD9D6E" w:rsidR="000248E9" w:rsidRDefault="009E76DF" w:rsidP="000248E9">
            <w:pPr>
              <w:spacing w:line="276" w:lineRule="auto"/>
              <w:rPr>
                <w:rFonts w:eastAsia="Calibri" w:cs="Arial"/>
                <w:b/>
                <w:color w:val="00B050"/>
                <w:szCs w:val="24"/>
              </w:rPr>
            </w:pPr>
            <w:r w:rsidRPr="00386710">
              <w:rPr>
                <w:rFonts w:eastAsia="Calibri" w:cs="Arial"/>
                <w:b/>
                <w:szCs w:val="24"/>
              </w:rPr>
              <w:t xml:space="preserve"> </w:t>
            </w:r>
            <w:r w:rsidR="000248E9" w:rsidRPr="00777B55">
              <w:rPr>
                <w:rFonts w:eastAsia="Calibri" w:cs="Arial"/>
                <w:b/>
                <w:szCs w:val="24"/>
              </w:rPr>
              <w:t xml:space="preserve">50% </w:t>
            </w:r>
            <w:r w:rsidR="000248E9" w:rsidRPr="00777B55">
              <w:rPr>
                <w:rFonts w:eastAsia="Calibri" w:cs="Arial"/>
                <w:szCs w:val="24"/>
              </w:rPr>
              <w:t xml:space="preserve">co-insurance, however the reduction in benefits will not exceed </w:t>
            </w:r>
            <w:r w:rsidR="000248E9" w:rsidRPr="00777B55">
              <w:rPr>
                <w:rFonts w:eastAsia="Calibri" w:cs="Arial"/>
                <w:b/>
                <w:szCs w:val="24"/>
              </w:rPr>
              <w:t>$500</w:t>
            </w:r>
          </w:p>
          <w:p w14:paraId="045C7C1D" w14:textId="77777777" w:rsidR="009E76DF" w:rsidRDefault="009E76DF" w:rsidP="00486DD7">
            <w:pPr>
              <w:pStyle w:val="iBAAGStandardTextBold"/>
            </w:pPr>
          </w:p>
          <w:p w14:paraId="045C7C1E" w14:textId="2CDF628C" w:rsidR="009E76DF" w:rsidRDefault="009E76DF" w:rsidP="00486DD7">
            <w:pPr>
              <w:pStyle w:val="iBAAGStandardText"/>
            </w:pPr>
          </w:p>
          <w:p w14:paraId="045C7C1F" w14:textId="77777777" w:rsidR="009E76DF" w:rsidRDefault="009E76DF" w:rsidP="00486DD7">
            <w:pPr>
              <w:pStyle w:val="iBAAGStandardText"/>
            </w:pPr>
          </w:p>
          <w:p w14:paraId="045C7C20" w14:textId="30D4108F" w:rsidR="009E76DF" w:rsidRDefault="009E76DF" w:rsidP="00486DD7">
            <w:pPr>
              <w:pStyle w:val="iBAAGStandardText"/>
            </w:pPr>
          </w:p>
          <w:p w14:paraId="045C7C21" w14:textId="77777777" w:rsidR="009E76DF" w:rsidRPr="003F3B5E" w:rsidRDefault="009E76DF" w:rsidP="00486DD7">
            <w:pPr>
              <w:pStyle w:val="iBAAGStandardText"/>
            </w:pPr>
          </w:p>
        </w:tc>
        <w:tc>
          <w:tcPr>
            <w:tcW w:w="3330" w:type="dxa"/>
            <w:shd w:val="clear" w:color="auto" w:fill="FFFFFF" w:themeFill="background1"/>
          </w:tcPr>
          <w:p w14:paraId="045C7C22" w14:textId="77777777" w:rsidR="009E76DF" w:rsidRPr="004C12ED" w:rsidRDefault="009E76DF" w:rsidP="00486DD7">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045C7C23" w14:textId="77777777" w:rsidR="009E76DF" w:rsidRPr="004C12ED" w:rsidRDefault="009E76DF" w:rsidP="00486DD7"/>
        </w:tc>
      </w:tr>
      <w:tr w:rsidR="009E76DF" w:rsidRPr="003F3B5E" w14:paraId="045C7C26"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C25" w14:textId="77777777" w:rsidR="009E76DF" w:rsidRPr="003F3B5E" w:rsidRDefault="009E76DF" w:rsidP="00486DD7">
            <w:pPr>
              <w:pStyle w:val="iBAAGTableHeader"/>
            </w:pPr>
            <w:r w:rsidRPr="00717F70">
              <w:rPr>
                <w:rFonts w:cs="Arial"/>
                <w:szCs w:val="26"/>
              </w:rPr>
              <w:t>About Your Benefits</w:t>
            </w:r>
          </w:p>
        </w:tc>
      </w:tr>
      <w:tr w:rsidR="009E76DF" w:rsidRPr="003F3B5E" w14:paraId="045C7C33" w14:textId="77777777" w:rsidTr="00486DD7">
        <w:tblPrEx>
          <w:shd w:val="clear" w:color="auto" w:fill="auto"/>
        </w:tblPrEx>
        <w:tc>
          <w:tcPr>
            <w:tcW w:w="3517" w:type="dxa"/>
            <w:shd w:val="clear" w:color="auto" w:fill="FFFFFF" w:themeFill="background1"/>
          </w:tcPr>
          <w:p w14:paraId="045C7C27" w14:textId="77777777" w:rsidR="009E76DF" w:rsidRDefault="009E76DF">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045C7C28" w14:textId="77777777" w:rsidR="009E76DF" w:rsidRDefault="009E76DF" w:rsidP="00486DD7">
            <w:pPr>
              <w:pStyle w:val="iBAAGStandardText"/>
            </w:pPr>
            <w:r>
              <w:t xml:space="preserve">The Maternity Support Program gives you support before, during and after pregnancy. This program provides: </w:t>
            </w:r>
          </w:p>
          <w:p w14:paraId="045C7C29" w14:textId="77777777" w:rsidR="009E76DF" w:rsidRDefault="009E76DF" w:rsidP="009E76DF">
            <w:pPr>
              <w:pStyle w:val="iBAAGLevel2Bullets"/>
              <w:tabs>
                <w:tab w:val="left" w:pos="720"/>
              </w:tabs>
            </w:pPr>
            <w:r>
              <w:t>An OB nurse to help you enroll in the program.</w:t>
            </w:r>
          </w:p>
          <w:p w14:paraId="045C7C2A" w14:textId="77777777" w:rsidR="009E76DF" w:rsidRDefault="009E76DF" w:rsidP="009E76DF">
            <w:pPr>
              <w:pStyle w:val="iBAAGLevel2Bullets"/>
              <w:tabs>
                <w:tab w:val="left" w:pos="720"/>
              </w:tabs>
            </w:pPr>
            <w:r>
              <w:t>Health coaching before you become pregnant.</w:t>
            </w:r>
          </w:p>
          <w:p w14:paraId="045C7C2B" w14:textId="77777777" w:rsidR="009E76DF" w:rsidRDefault="009E76DF" w:rsidP="009E76DF">
            <w:pPr>
              <w:pStyle w:val="iBAAGLevel2Bullets"/>
              <w:tabs>
                <w:tab w:val="left" w:pos="720"/>
              </w:tabs>
            </w:pPr>
            <w:r>
              <w:t xml:space="preserve">A pregnancy consultation to identify special needs. </w:t>
            </w:r>
          </w:p>
          <w:p w14:paraId="045C7C2C" w14:textId="77777777" w:rsidR="009E76DF" w:rsidRDefault="009E76DF" w:rsidP="009E76DF">
            <w:pPr>
              <w:pStyle w:val="iBAAGLevel2Bullets"/>
              <w:tabs>
                <w:tab w:val="left" w:pos="720"/>
              </w:tabs>
            </w:pPr>
            <w:r>
              <w:t xml:space="preserve">Educational materials and resources. </w:t>
            </w:r>
          </w:p>
          <w:p w14:paraId="045C7C2D" w14:textId="77777777" w:rsidR="009E76DF" w:rsidRDefault="009E76DF" w:rsidP="009E76DF">
            <w:pPr>
              <w:pStyle w:val="iBAAGLevel2Bullets"/>
              <w:tabs>
                <w:tab w:val="left" w:pos="720"/>
              </w:tabs>
            </w:pPr>
            <w:r>
              <w:t xml:space="preserve">24 hour access to experienced maternity nurses. </w:t>
            </w:r>
          </w:p>
          <w:p w14:paraId="045C7C2E"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045C7C2F"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045C7C30" w14:textId="77777777" w:rsidR="009E76DF" w:rsidRDefault="009E76DF" w:rsidP="00486DD7">
            <w:pPr>
              <w:pStyle w:val="TableText"/>
              <w:rPr>
                <w:rFonts w:ascii="Verdana" w:hAnsi="Verdana"/>
                <w:szCs w:val="24"/>
              </w:rPr>
            </w:pPr>
          </w:p>
          <w:p w14:paraId="045C7C31" w14:textId="77777777" w:rsidR="009E76DF" w:rsidRDefault="009E76DF" w:rsidP="00486DD7">
            <w:pPr>
              <w:pStyle w:val="iBAAGStandardText"/>
            </w:pPr>
            <w:r>
              <w:t xml:space="preserve">Contact Maternity Support by calling toll-free at the number on your health plan ID card. </w:t>
            </w:r>
          </w:p>
          <w:p w14:paraId="045C7C32" w14:textId="77777777" w:rsidR="009E76DF" w:rsidRDefault="009E76DF" w:rsidP="00486DD7">
            <w:pPr>
              <w:pStyle w:val="iBAAGStandardText"/>
            </w:pPr>
          </w:p>
        </w:tc>
      </w:tr>
      <w:tr w:rsidR="009E76DF" w:rsidRPr="003F3B5E" w14:paraId="045C7C35"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C34" w14:textId="77777777" w:rsidR="009E76DF" w:rsidRPr="003F3B5E" w:rsidRDefault="009E76DF" w:rsidP="00486DD7">
            <w:pPr>
              <w:pStyle w:val="iBAAGTableHeader"/>
            </w:pPr>
            <w:r>
              <w:t>About Your Benefits</w:t>
            </w:r>
          </w:p>
        </w:tc>
      </w:tr>
      <w:tr w:rsidR="009E76DF" w:rsidRPr="003F3B5E" w14:paraId="045C7C3F" w14:textId="77777777" w:rsidTr="00486DD7">
        <w:tblPrEx>
          <w:shd w:val="clear" w:color="auto" w:fill="auto"/>
        </w:tblPrEx>
        <w:tc>
          <w:tcPr>
            <w:tcW w:w="3517" w:type="dxa"/>
            <w:shd w:val="clear" w:color="auto" w:fill="FFFFFF" w:themeFill="background1"/>
          </w:tcPr>
          <w:p w14:paraId="045C7C36" w14:textId="77777777" w:rsidR="009E76DF" w:rsidRPr="003F3B5E" w:rsidRDefault="009E76DF">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045C7C37" w14:textId="77777777" w:rsidR="009E76DF" w:rsidRDefault="009E76DF" w:rsidP="00486DD7">
            <w:pPr>
              <w:pStyle w:val="iBAAGStandardText"/>
            </w:pPr>
            <w:r>
              <w:t xml:space="preserve">If you have a baby in the Neonatal Intensive Care Unit (NICU), nurses will be available to answer questions about your baby's care in the NICU and when you bring your baby home. </w:t>
            </w:r>
          </w:p>
          <w:p w14:paraId="045C7C38" w14:textId="77777777" w:rsidR="009E76DF" w:rsidRDefault="009E76DF" w:rsidP="00486DD7">
            <w:pPr>
              <w:pStyle w:val="iBAAGStandardText"/>
            </w:pPr>
          </w:p>
          <w:p w14:paraId="045C7C39" w14:textId="77777777" w:rsidR="009E76DF" w:rsidRDefault="009E76DF" w:rsidP="00486DD7">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045C7C3A" w14:textId="77777777" w:rsidR="009E76DF" w:rsidRDefault="009E76DF" w:rsidP="00486DD7">
            <w:pPr>
              <w:pStyle w:val="iBAAGStandardText"/>
            </w:pPr>
          </w:p>
          <w:p w14:paraId="045C7C3E" w14:textId="77777777" w:rsidR="009E76DF" w:rsidRPr="003F3B5E" w:rsidRDefault="009E76DF" w:rsidP="00486DD7">
            <w:pPr>
              <w:pStyle w:val="iBAAGStandardText"/>
            </w:pPr>
          </w:p>
        </w:tc>
      </w:tr>
      <w:tr w:rsidR="009E76DF" w:rsidRPr="003F3B5E" w14:paraId="045C7C46"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C40" w14:textId="77777777" w:rsidR="009E76DF" w:rsidRPr="00717F70" w:rsidRDefault="009E76DF" w:rsidP="00486DD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45C7C41" w14:textId="77777777" w:rsidR="009E76DF" w:rsidRPr="00717F70" w:rsidRDefault="009E76DF" w:rsidP="00486DD7">
            <w:pPr>
              <w:pStyle w:val="iBAAGTableHeader"/>
            </w:pPr>
            <w:r w:rsidRPr="00717F70">
              <w:t>Your cost if you use</w:t>
            </w:r>
          </w:p>
          <w:p w14:paraId="045C7C42" w14:textId="77777777" w:rsidR="009E76DF" w:rsidRPr="00717F70" w:rsidRDefault="009E76DF" w:rsidP="00486DD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45C7C43" w14:textId="77777777" w:rsidR="009E76DF" w:rsidRPr="00717F70" w:rsidRDefault="009E76DF" w:rsidP="00486DD7">
            <w:pPr>
              <w:pStyle w:val="iBAAGTableHeader"/>
            </w:pPr>
            <w:r w:rsidRPr="00717F70">
              <w:t>Your cost if you use</w:t>
            </w:r>
          </w:p>
          <w:p w14:paraId="045C7C44" w14:textId="77777777" w:rsidR="009E76DF" w:rsidRPr="00717F70" w:rsidRDefault="009E76DF" w:rsidP="00486DD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45C7C45" w14:textId="77777777" w:rsidR="009E76DF" w:rsidRPr="00717F70" w:rsidRDefault="009E76DF" w:rsidP="00486DD7">
            <w:pPr>
              <w:pStyle w:val="iBAAGTableHeader"/>
            </w:pPr>
            <w:r w:rsidRPr="00717F70">
              <w:t>Limits &amp; Exceptions</w:t>
            </w:r>
          </w:p>
        </w:tc>
      </w:tr>
      <w:tr w:rsidR="009E76DF" w:rsidRPr="003F3B5E" w14:paraId="045C7C86" w14:textId="77777777" w:rsidTr="00486DD7">
        <w:tblPrEx>
          <w:shd w:val="clear" w:color="auto" w:fill="auto"/>
        </w:tblPrEx>
        <w:tc>
          <w:tcPr>
            <w:tcW w:w="3517" w:type="dxa"/>
            <w:shd w:val="clear" w:color="auto" w:fill="FFFFFF" w:themeFill="background1"/>
          </w:tcPr>
          <w:p w14:paraId="045C7C47" w14:textId="77777777" w:rsidR="009E76DF" w:rsidRPr="009D759D" w:rsidRDefault="009E76DF">
            <w:pPr>
              <w:pStyle w:val="iBAAGSituationBoxName"/>
            </w:pPr>
            <w:bookmarkStart w:id="52" w:name="Pregnancy_Maternity_Services"/>
            <w:r w:rsidRPr="009D759D">
              <w:t>Pregnancy - Maternity Services</w:t>
            </w:r>
            <w:bookmarkEnd w:id="52"/>
          </w:p>
          <w:p w14:paraId="045C7C48" w14:textId="77777777" w:rsidR="009E76DF" w:rsidRPr="009D759D" w:rsidRDefault="009E76DF" w:rsidP="00486DD7">
            <w:pPr>
              <w:pStyle w:val="iBAAGStandardText"/>
            </w:pPr>
          </w:p>
          <w:p w14:paraId="045C7C49" w14:textId="77777777" w:rsidR="009E76DF" w:rsidRPr="009D759D" w:rsidRDefault="009E76DF" w:rsidP="00486DD7">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045C7C4A" w14:textId="77777777" w:rsidR="009E76DF" w:rsidRPr="009D759D" w:rsidRDefault="009E76DF" w:rsidP="00486DD7">
            <w:pPr>
              <w:pStyle w:val="iBAAGStandardText"/>
            </w:pPr>
          </w:p>
          <w:p w14:paraId="045C7C4B" w14:textId="77777777" w:rsidR="009E76DF" w:rsidRPr="009D759D" w:rsidRDefault="009E76DF" w:rsidP="00486DD7">
            <w:pPr>
              <w:pStyle w:val="iBAAGStandardTextBold"/>
            </w:pPr>
            <w:r w:rsidRPr="009D759D">
              <w:t>While you are pregnant, we cover:</w:t>
            </w:r>
          </w:p>
          <w:p w14:paraId="045C7C4C" w14:textId="77777777" w:rsidR="009E76DF" w:rsidRPr="009D759D" w:rsidRDefault="009E76DF" w:rsidP="00486DD7">
            <w:pPr>
              <w:pStyle w:val="iBAAGLevel1Bullets"/>
            </w:pPr>
            <w:r w:rsidRPr="009D759D">
              <w:t>Diagnostic testing (i.e. ultrasound)</w:t>
            </w:r>
          </w:p>
          <w:p w14:paraId="045C7C4D" w14:textId="77777777" w:rsidR="009E76DF" w:rsidRPr="009D759D" w:rsidRDefault="009E76DF" w:rsidP="00486DD7">
            <w:pPr>
              <w:pStyle w:val="iBAAGLevel1Bullets"/>
            </w:pPr>
            <w:r w:rsidRPr="009D759D">
              <w:t xml:space="preserve">Genetic testing </w:t>
            </w:r>
          </w:p>
          <w:p w14:paraId="045C7C4E" w14:textId="77777777" w:rsidR="009E76DF" w:rsidRPr="009D759D" w:rsidRDefault="009E76DF" w:rsidP="00486DD7">
            <w:pPr>
              <w:pStyle w:val="iBAAGStandardText"/>
            </w:pPr>
          </w:p>
          <w:p w14:paraId="045C7C4F" w14:textId="77777777" w:rsidR="009E76DF" w:rsidRPr="009D759D" w:rsidRDefault="009E76DF" w:rsidP="00486DD7">
            <w:pPr>
              <w:pStyle w:val="iBAAGStandardTextBold"/>
            </w:pPr>
            <w:r w:rsidRPr="009D759D">
              <w:t>After the baby is born (post-partum), we cover:</w:t>
            </w:r>
          </w:p>
          <w:p w14:paraId="579B0188" w14:textId="77777777" w:rsidR="001C7C04" w:rsidRPr="00386710" w:rsidRDefault="009E76DF" w:rsidP="00486DD7">
            <w:pPr>
              <w:pStyle w:val="iBAAGLevel1Bullets"/>
              <w:rPr>
                <w:color w:val="auto"/>
              </w:rPr>
            </w:pPr>
            <w:r w:rsidRPr="00386710">
              <w:rPr>
                <w:color w:val="auto"/>
              </w:rPr>
              <w:t>Newborn testing</w:t>
            </w:r>
          </w:p>
          <w:p w14:paraId="605ACC84" w14:textId="77777777" w:rsidR="001C7C04" w:rsidRPr="00386710" w:rsidRDefault="001C7C04" w:rsidP="001C7C04">
            <w:pPr>
              <w:pStyle w:val="MandateLevel1Bullets"/>
              <w:rPr>
                <w:color w:val="auto"/>
              </w:rPr>
            </w:pPr>
            <w:r w:rsidRPr="00386710">
              <w:rPr>
                <w:color w:val="auto"/>
              </w:rPr>
              <w:t>Pasteurized donated breast milk during the inpatient stay</w:t>
            </w:r>
          </w:p>
          <w:p w14:paraId="045C7C50" w14:textId="4B699A33" w:rsidR="009E76DF" w:rsidRPr="00386710" w:rsidRDefault="009E76DF" w:rsidP="00386710">
            <w:pPr>
              <w:pStyle w:val="iBAAGLevel1Bullets"/>
              <w:numPr>
                <w:ilvl w:val="0"/>
                <w:numId w:val="0"/>
              </w:numPr>
              <w:ind w:left="450"/>
              <w:rPr>
                <w:color w:val="auto"/>
              </w:rPr>
            </w:pPr>
          </w:p>
          <w:p w14:paraId="045C7C51" w14:textId="77777777" w:rsidR="009E76DF" w:rsidRPr="00386710" w:rsidRDefault="009E76DF" w:rsidP="00486DD7">
            <w:pPr>
              <w:pStyle w:val="iBAAGLevel1Bullets"/>
              <w:rPr>
                <w:color w:val="auto"/>
              </w:rPr>
            </w:pPr>
            <w:r w:rsidRPr="00386710">
              <w:rPr>
                <w:color w:val="auto"/>
              </w:rPr>
              <w:t xml:space="preserve">Post-partum visits in the office or at home  </w:t>
            </w:r>
          </w:p>
          <w:p w14:paraId="045C7C52" w14:textId="77777777" w:rsidR="009E76DF" w:rsidRPr="00386710" w:rsidRDefault="009E76DF" w:rsidP="00486DD7">
            <w:pPr>
              <w:pStyle w:val="iBAAGStandardText"/>
              <w:rPr>
                <w:color w:val="auto"/>
              </w:rPr>
            </w:pPr>
          </w:p>
          <w:p w14:paraId="045C7C53" w14:textId="77777777" w:rsidR="009E76DF" w:rsidRPr="009D759D" w:rsidRDefault="009E76DF" w:rsidP="00486DD7">
            <w:pPr>
              <w:pStyle w:val="iBAAGStandardTextBold"/>
            </w:pPr>
            <w:r w:rsidRPr="009D759D">
              <w:t>Delivery:</w:t>
            </w:r>
          </w:p>
          <w:p w14:paraId="045C7C54" w14:textId="77777777" w:rsidR="009E76DF" w:rsidRPr="009D759D" w:rsidRDefault="009E76DF" w:rsidP="00486DD7">
            <w:pPr>
              <w:pStyle w:val="iBAAGLevel1Bullets"/>
            </w:pPr>
            <w:r w:rsidRPr="009D759D">
              <w:t>Hospital delivery at least:</w:t>
            </w:r>
          </w:p>
          <w:p w14:paraId="045C7C55" w14:textId="77777777" w:rsidR="009E76DF" w:rsidRPr="009D759D" w:rsidRDefault="009E76DF" w:rsidP="00486DD7">
            <w:pPr>
              <w:pStyle w:val="iBAAGLevel2Bullets"/>
            </w:pPr>
            <w:r w:rsidRPr="009D759D">
              <w:t>48 hours for the mother and newborn following vaginal delivery.</w:t>
            </w:r>
          </w:p>
          <w:p w14:paraId="045C7C56" w14:textId="77777777" w:rsidR="009E76DF" w:rsidRPr="009D759D" w:rsidRDefault="009E76DF" w:rsidP="00486DD7">
            <w:pPr>
              <w:pStyle w:val="iBAAGLevel2Bullets"/>
            </w:pPr>
            <w:r w:rsidRPr="009D759D">
              <w:t>96 hours for the mother and newborn following cesarean section delivery.</w:t>
            </w:r>
          </w:p>
          <w:p w14:paraId="045C7C57" w14:textId="77777777" w:rsidR="009E76DF" w:rsidRPr="009D759D" w:rsidRDefault="009E76DF" w:rsidP="00486DD7">
            <w:pPr>
              <w:pStyle w:val="iBAAGStandardTextItalics"/>
            </w:pPr>
            <w:r w:rsidRPr="009D759D">
              <w:t>If the mother and the attending doctor agree, the mother and newborn may leave earlier</w:t>
            </w:r>
          </w:p>
          <w:p w14:paraId="045C7C58" w14:textId="77777777" w:rsidR="009E76DF" w:rsidRPr="009D759D" w:rsidRDefault="009E76DF" w:rsidP="00486DD7">
            <w:pPr>
              <w:pStyle w:val="iBAAGLevel1Bullets"/>
            </w:pPr>
            <w:r w:rsidRPr="009D759D">
              <w:t xml:space="preserve">Birthing center delivery     </w:t>
            </w:r>
          </w:p>
          <w:p w14:paraId="045C7C59" w14:textId="77777777" w:rsidR="009E76DF" w:rsidRPr="009D759D" w:rsidRDefault="009E76DF" w:rsidP="00486DD7">
            <w:pPr>
              <w:pStyle w:val="iBAAGStandardText"/>
            </w:pPr>
          </w:p>
          <w:p w14:paraId="045C7C5A" w14:textId="77777777" w:rsidR="009E76DF" w:rsidRPr="009D759D" w:rsidRDefault="009E76DF" w:rsidP="00486DD7">
            <w:pPr>
              <w:pStyle w:val="iBAAGStandardTextBold"/>
            </w:pPr>
            <w:r w:rsidRPr="009D759D">
              <w:t xml:space="preserve">Want more information? </w:t>
            </w:r>
          </w:p>
          <w:p w14:paraId="045C7C5B" w14:textId="77777777" w:rsidR="009E76DF" w:rsidRPr="009D759D" w:rsidRDefault="009E76DF" w:rsidP="00486DD7">
            <w:pPr>
              <w:pStyle w:val="iBAAGStandardText"/>
            </w:pPr>
            <w:r w:rsidRPr="009D759D">
              <w:t xml:space="preserve">View the </w:t>
            </w:r>
            <w:hyperlink r:id="rId45" w:history="1">
              <w:r w:rsidRPr="00C80E03">
                <w:rPr>
                  <w:rStyle w:val="Hyperlinks"/>
                </w:rPr>
                <w:t>glossary</w:t>
              </w:r>
            </w:hyperlink>
            <w:r w:rsidRPr="009D759D">
              <w:t xml:space="preserve"> for definitions.</w:t>
            </w:r>
          </w:p>
          <w:p w14:paraId="045C7C5C" w14:textId="77777777" w:rsidR="009E76DF" w:rsidRPr="009D759D" w:rsidRDefault="009E76DF" w:rsidP="00486DD7">
            <w:pPr>
              <w:pStyle w:val="iBAAGStandardText"/>
            </w:pPr>
          </w:p>
        </w:tc>
        <w:tc>
          <w:tcPr>
            <w:tcW w:w="3330" w:type="dxa"/>
            <w:shd w:val="clear" w:color="auto" w:fill="FFFFFF" w:themeFill="background1"/>
          </w:tcPr>
          <w:p w14:paraId="045C7C5D" w14:textId="77777777" w:rsidR="009E76DF" w:rsidRPr="009D759D" w:rsidRDefault="009E76DF" w:rsidP="00486DD7">
            <w:r w:rsidRPr="009D759D">
              <w:t>Based on the service you receive, benefits will pay the same as:</w:t>
            </w:r>
          </w:p>
          <w:p w14:paraId="045C7C5E" w14:textId="77777777" w:rsidR="009E76DF" w:rsidRPr="009D759D" w:rsidRDefault="009E76DF" w:rsidP="00486DD7">
            <w:pPr>
              <w:pStyle w:val="iBAAGLevel1Bullets"/>
              <w:rPr>
                <w:i/>
              </w:rPr>
            </w:pPr>
            <w:r w:rsidRPr="009D759D">
              <w:rPr>
                <w:i/>
              </w:rPr>
              <w:t>Physician's Office Services – Sickness and Injury</w:t>
            </w:r>
          </w:p>
          <w:p w14:paraId="045C7C5F" w14:textId="77777777" w:rsidR="009E76DF" w:rsidRPr="009D759D" w:rsidRDefault="009E76DF" w:rsidP="00486DD7">
            <w:pPr>
              <w:pStyle w:val="iBAAGLevel1Bullets"/>
              <w:rPr>
                <w:i/>
              </w:rPr>
            </w:pPr>
            <w:r w:rsidRPr="009D759D">
              <w:rPr>
                <w:i/>
              </w:rPr>
              <w:t>Preventive Care Services</w:t>
            </w:r>
          </w:p>
          <w:p w14:paraId="045C7C60" w14:textId="77777777" w:rsidR="009E76DF" w:rsidRPr="009D759D" w:rsidRDefault="009E76DF" w:rsidP="00486DD7">
            <w:pPr>
              <w:pStyle w:val="iBAAGLevel1Bullets"/>
              <w:rPr>
                <w:i/>
              </w:rPr>
            </w:pPr>
            <w:r w:rsidRPr="009D759D">
              <w:rPr>
                <w:i/>
              </w:rPr>
              <w:t>Physician Fees</w:t>
            </w:r>
          </w:p>
          <w:p w14:paraId="045C7C61" w14:textId="77777777" w:rsidR="009E76DF" w:rsidRPr="009D759D" w:rsidRDefault="009E76DF" w:rsidP="00486DD7">
            <w:pPr>
              <w:pStyle w:val="iBAAGLevel1Bullets"/>
              <w:rPr>
                <w:i/>
              </w:rPr>
            </w:pPr>
            <w:r w:rsidRPr="009D759D">
              <w:rPr>
                <w:i/>
              </w:rPr>
              <w:t>Inpatient Hospital Stay</w:t>
            </w:r>
          </w:p>
          <w:p w14:paraId="045C7C62" w14:textId="77777777" w:rsidR="009E76DF" w:rsidRPr="009D759D" w:rsidRDefault="009E76DF" w:rsidP="00486DD7">
            <w:pPr>
              <w:pStyle w:val="iBAAGLevel1Bullets"/>
              <w:rPr>
                <w:i/>
              </w:rPr>
            </w:pPr>
            <w:r w:rsidRPr="009D759D">
              <w:rPr>
                <w:i/>
              </w:rPr>
              <w:t xml:space="preserve">Outpatient Lab, X-ray and Diagnostics </w:t>
            </w:r>
          </w:p>
          <w:p w14:paraId="045C7C63" w14:textId="77777777" w:rsidR="009E76DF" w:rsidRPr="009D759D" w:rsidRDefault="009E76DF" w:rsidP="00486DD7">
            <w:pPr>
              <w:pStyle w:val="iBAAGLevel1Bullets"/>
              <w:rPr>
                <w:i/>
              </w:rPr>
            </w:pPr>
            <w:r w:rsidRPr="009D759D">
              <w:rPr>
                <w:i/>
              </w:rPr>
              <w:t xml:space="preserve">Outpatient Therapeutic Treatments  </w:t>
            </w:r>
          </w:p>
          <w:p w14:paraId="045C7C64" w14:textId="77777777" w:rsidR="009E76DF" w:rsidRPr="009D759D" w:rsidRDefault="009E76DF" w:rsidP="00486DD7"/>
          <w:p w14:paraId="045C7C65" w14:textId="77777777" w:rsidR="009E76DF" w:rsidRPr="009D759D" w:rsidRDefault="009E76DF" w:rsidP="00486DD7">
            <w:r w:rsidRPr="009D759D">
              <w:t xml:space="preserve">All delivery and newborn charges are covered under the mother’s deductible.  </w:t>
            </w:r>
          </w:p>
          <w:p w14:paraId="045C7C66" w14:textId="77777777" w:rsidR="009E76DF" w:rsidRDefault="009E76DF" w:rsidP="00486DD7"/>
          <w:p w14:paraId="045C7C67" w14:textId="77777777" w:rsidR="009E76DF" w:rsidRPr="009D759D" w:rsidRDefault="009E76DF" w:rsidP="00486DD7">
            <w:pPr>
              <w:pStyle w:val="iBAAGStandardTextBold"/>
            </w:pPr>
            <w:r w:rsidRPr="009D759D">
              <w:t>Is prior authorization needed?</w:t>
            </w:r>
          </w:p>
          <w:p w14:paraId="045C7C68" w14:textId="77777777" w:rsidR="009E76DF" w:rsidRPr="009D759D" w:rsidRDefault="009E76DF" w:rsidP="00486DD7">
            <w:r w:rsidRPr="009D759D">
              <w:t>No</w:t>
            </w:r>
          </w:p>
          <w:p w14:paraId="045C7C69" w14:textId="77777777" w:rsidR="009E76DF" w:rsidRDefault="009E76DF" w:rsidP="00486DD7"/>
          <w:p w14:paraId="045C7C6A" w14:textId="77777777" w:rsidR="009E76DF" w:rsidRPr="009D759D" w:rsidRDefault="009E76DF" w:rsidP="00486DD7">
            <w:pPr>
              <w:pStyle w:val="iBAAGStandardText"/>
            </w:pPr>
          </w:p>
        </w:tc>
        <w:tc>
          <w:tcPr>
            <w:tcW w:w="3330" w:type="dxa"/>
            <w:shd w:val="clear" w:color="auto" w:fill="FFFFFF" w:themeFill="background1"/>
          </w:tcPr>
          <w:p w14:paraId="045C7C6B" w14:textId="77777777" w:rsidR="009E76DF" w:rsidRPr="009D759D" w:rsidRDefault="009E76DF" w:rsidP="00486DD7">
            <w:pPr>
              <w:pStyle w:val="iBAAGStandardText"/>
            </w:pPr>
            <w:r w:rsidRPr="009D759D">
              <w:t>Based on the service you receive, benefits will pay the same as:</w:t>
            </w:r>
          </w:p>
          <w:p w14:paraId="045C7C6C" w14:textId="77777777" w:rsidR="009E76DF" w:rsidRPr="009D759D" w:rsidRDefault="009E76DF" w:rsidP="00486DD7">
            <w:pPr>
              <w:pStyle w:val="iBAAGLevel1Bullets"/>
              <w:rPr>
                <w:i/>
              </w:rPr>
            </w:pPr>
            <w:r w:rsidRPr="009D759D">
              <w:rPr>
                <w:i/>
              </w:rPr>
              <w:t>Physician's Office Services – Sickness and Injury</w:t>
            </w:r>
          </w:p>
          <w:p w14:paraId="045C7C6D" w14:textId="77777777" w:rsidR="009E76DF" w:rsidRPr="009D759D" w:rsidRDefault="009E76DF" w:rsidP="00486DD7">
            <w:pPr>
              <w:pStyle w:val="iBAAGLevel1Bullets"/>
              <w:rPr>
                <w:i/>
              </w:rPr>
            </w:pPr>
            <w:r w:rsidRPr="009D759D">
              <w:rPr>
                <w:i/>
              </w:rPr>
              <w:t>Preventive Care Services</w:t>
            </w:r>
          </w:p>
          <w:p w14:paraId="045C7C6E" w14:textId="77777777" w:rsidR="009E76DF" w:rsidRPr="009D759D" w:rsidRDefault="009E76DF" w:rsidP="00486DD7">
            <w:pPr>
              <w:pStyle w:val="iBAAGLevel1Bullets"/>
              <w:rPr>
                <w:i/>
              </w:rPr>
            </w:pPr>
            <w:r w:rsidRPr="009D759D">
              <w:rPr>
                <w:i/>
              </w:rPr>
              <w:t>Physician Fees</w:t>
            </w:r>
          </w:p>
          <w:p w14:paraId="045C7C6F" w14:textId="77777777" w:rsidR="009E76DF" w:rsidRPr="009D759D" w:rsidRDefault="009E76DF" w:rsidP="00486DD7">
            <w:pPr>
              <w:pStyle w:val="iBAAGLevel1Bullets"/>
              <w:rPr>
                <w:i/>
              </w:rPr>
            </w:pPr>
            <w:r w:rsidRPr="009D759D">
              <w:rPr>
                <w:i/>
              </w:rPr>
              <w:t>Inpatient Hospital Stay</w:t>
            </w:r>
          </w:p>
          <w:p w14:paraId="045C7C70" w14:textId="77777777" w:rsidR="009E76DF" w:rsidRPr="009D759D" w:rsidRDefault="009E76DF" w:rsidP="00486DD7">
            <w:pPr>
              <w:pStyle w:val="iBAAGLevel1Bullets"/>
              <w:rPr>
                <w:i/>
              </w:rPr>
            </w:pPr>
            <w:r w:rsidRPr="009D759D">
              <w:rPr>
                <w:i/>
              </w:rPr>
              <w:t xml:space="preserve">Outpatient Lab, X-ray and Diagnostics </w:t>
            </w:r>
          </w:p>
          <w:p w14:paraId="045C7C71" w14:textId="77777777" w:rsidR="009E76DF" w:rsidRPr="009D759D" w:rsidRDefault="009E76DF" w:rsidP="00486DD7">
            <w:pPr>
              <w:pStyle w:val="iBAAGLevel1Bullets"/>
              <w:rPr>
                <w:i/>
              </w:rPr>
            </w:pPr>
            <w:r w:rsidRPr="009D759D">
              <w:rPr>
                <w:i/>
              </w:rPr>
              <w:t xml:space="preserve">Outpatient Therapeutic Treatments  </w:t>
            </w:r>
          </w:p>
          <w:p w14:paraId="045C7C72" w14:textId="77777777" w:rsidR="009E76DF" w:rsidRPr="009D759D" w:rsidRDefault="009E76DF" w:rsidP="00486DD7">
            <w:pPr>
              <w:pStyle w:val="iBAAGStandardText"/>
            </w:pPr>
          </w:p>
          <w:p w14:paraId="045C7C73" w14:textId="77777777" w:rsidR="009E76DF" w:rsidRPr="009D759D" w:rsidRDefault="009E76DF" w:rsidP="00486DD7">
            <w:pPr>
              <w:pStyle w:val="iBAAGStandardText"/>
            </w:pPr>
            <w:r w:rsidRPr="009D759D">
              <w:t xml:space="preserve">All delivery and newborn charges are covered under the mother’s deductible.  </w:t>
            </w:r>
          </w:p>
          <w:p w14:paraId="045C7C74" w14:textId="77777777" w:rsidR="009E76DF" w:rsidRPr="009D759D" w:rsidRDefault="009E76DF" w:rsidP="00486DD7">
            <w:pPr>
              <w:pStyle w:val="iBAAGStandardText"/>
            </w:pPr>
          </w:p>
          <w:p w14:paraId="045C7C75" w14:textId="77777777" w:rsidR="009E76DF" w:rsidRPr="009D759D" w:rsidRDefault="009E76DF" w:rsidP="00486DD7">
            <w:pPr>
              <w:pStyle w:val="iBAAGStandardTextBold"/>
            </w:pPr>
            <w:r w:rsidRPr="009D759D">
              <w:t>Is prior authorization needed?</w:t>
            </w:r>
          </w:p>
          <w:p w14:paraId="045C7C76" w14:textId="77777777" w:rsidR="009E76DF" w:rsidRPr="009D759D" w:rsidRDefault="009E76DF" w:rsidP="00486DD7">
            <w:pPr>
              <w:pStyle w:val="iBAAGStandardText"/>
            </w:pPr>
            <w:r w:rsidRPr="009D759D">
              <w:t xml:space="preserve">Yes </w:t>
            </w:r>
          </w:p>
          <w:p w14:paraId="045C7C77" w14:textId="77777777" w:rsidR="009E76DF" w:rsidRPr="009D759D" w:rsidRDefault="009E76DF" w:rsidP="00486DD7">
            <w:pPr>
              <w:pStyle w:val="iBAAGStandardText"/>
            </w:pPr>
          </w:p>
          <w:p w14:paraId="045C7C78" w14:textId="77777777" w:rsidR="009E76DF" w:rsidRPr="009D759D" w:rsidRDefault="009E76DF" w:rsidP="00486DD7">
            <w:pPr>
              <w:pStyle w:val="iBAAGStandardTextBold"/>
            </w:pPr>
            <w:r w:rsidRPr="009D759D">
              <w:t>Prior authorization is:</w:t>
            </w:r>
          </w:p>
          <w:p w14:paraId="045C7C79" w14:textId="77777777" w:rsidR="009E76DF" w:rsidRPr="009D759D" w:rsidRDefault="009E76DF" w:rsidP="00486DD7">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045C7C7A" w14:textId="77777777" w:rsidR="009E76DF" w:rsidRPr="009D759D" w:rsidRDefault="009E76DF" w:rsidP="00486DD7">
            <w:pPr>
              <w:pStyle w:val="iBAAGStandardText"/>
            </w:pPr>
          </w:p>
          <w:p w14:paraId="045C7C7B" w14:textId="77777777" w:rsidR="009E76DF" w:rsidRPr="009D759D" w:rsidRDefault="009E76DF" w:rsidP="00486DD7">
            <w:pPr>
              <w:pStyle w:val="iBAAGStandardTextBold"/>
            </w:pPr>
            <w:r w:rsidRPr="009D759D">
              <w:t xml:space="preserve">When do I need to call? </w:t>
            </w:r>
          </w:p>
          <w:p w14:paraId="045C7C7C" w14:textId="77777777" w:rsidR="009E76DF" w:rsidRPr="009D759D" w:rsidRDefault="009E76DF" w:rsidP="00486DD7">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045C7C7D" w14:textId="77777777" w:rsidR="009E76DF" w:rsidRPr="009D759D" w:rsidRDefault="009E76DF" w:rsidP="00486DD7">
            <w:pPr>
              <w:pStyle w:val="iBAAGStandardText"/>
            </w:pPr>
          </w:p>
          <w:p w14:paraId="045C7C7E" w14:textId="77777777" w:rsidR="009E76DF" w:rsidRDefault="009E76DF" w:rsidP="00486DD7">
            <w:pPr>
              <w:pStyle w:val="iBAAGStandardTextBold"/>
            </w:pPr>
            <w:r w:rsidRPr="009D759D">
              <w:t xml:space="preserve">If you don’t get prior authorization, you pay: </w:t>
            </w:r>
          </w:p>
          <w:p w14:paraId="605ABD7E"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6ED444A7" w14:textId="77777777" w:rsidR="000248E9" w:rsidRPr="0094203A" w:rsidRDefault="000248E9" w:rsidP="00386710">
            <w:pPr>
              <w:pStyle w:val="iBAAGStandardText"/>
            </w:pPr>
          </w:p>
          <w:p w14:paraId="045C7C7F" w14:textId="122F718B" w:rsidR="009E76DF" w:rsidRPr="009D759D" w:rsidRDefault="009E76DF" w:rsidP="00486DD7">
            <w:pPr>
              <w:pStyle w:val="iBAAGStandardText"/>
            </w:pPr>
          </w:p>
          <w:p w14:paraId="045C7C80" w14:textId="77777777" w:rsidR="009E76DF" w:rsidRPr="009D759D" w:rsidRDefault="009E76DF" w:rsidP="00486DD7">
            <w:pPr>
              <w:pStyle w:val="iBAAGStandardText"/>
            </w:pPr>
          </w:p>
        </w:tc>
        <w:tc>
          <w:tcPr>
            <w:tcW w:w="3330" w:type="dxa"/>
            <w:shd w:val="clear" w:color="auto" w:fill="FFFFFF" w:themeFill="background1"/>
          </w:tcPr>
          <w:p w14:paraId="045C7C81" w14:textId="77777777" w:rsidR="009E76DF" w:rsidRDefault="009E76DF" w:rsidP="00486DD7">
            <w:pPr>
              <w:pStyle w:val="iBAAGStandardText"/>
            </w:pPr>
            <w:r w:rsidRPr="00717F70">
              <w:t xml:space="preserve">The newborn’s annual deductible will apply if the newborn is discharged after the mother. </w:t>
            </w:r>
          </w:p>
          <w:p w14:paraId="1664DA91" w14:textId="77777777" w:rsidR="001C7C04" w:rsidRDefault="001C7C04" w:rsidP="00486DD7">
            <w:pPr>
              <w:pStyle w:val="iBAAGStandardText"/>
            </w:pPr>
          </w:p>
          <w:p w14:paraId="5F3C807C" w14:textId="77777777" w:rsidR="001C7C04" w:rsidRPr="00386710" w:rsidRDefault="001C7C04" w:rsidP="001C7C04">
            <w:pPr>
              <w:pStyle w:val="MandateStandardText"/>
              <w:rPr>
                <w:color w:val="auto"/>
              </w:rPr>
            </w:pPr>
            <w:r w:rsidRPr="00386710">
              <w:rPr>
                <w:color w:val="auto"/>
              </w:rPr>
              <w:t>Pasteurized donated breast milk may be received if:</w:t>
            </w:r>
          </w:p>
          <w:p w14:paraId="2F19FC26" w14:textId="77777777" w:rsidR="001C7C04" w:rsidRPr="00386710" w:rsidRDefault="001C7C04" w:rsidP="001C7C04">
            <w:pPr>
              <w:pStyle w:val="MandateLevel1Bullets"/>
              <w:tabs>
                <w:tab w:val="left" w:pos="720"/>
              </w:tabs>
              <w:rPr>
                <w:color w:val="auto"/>
              </w:rPr>
            </w:pPr>
            <w:r w:rsidRPr="00386710">
              <w:rPr>
                <w:color w:val="auto"/>
              </w:rPr>
              <w:t>The child is unable to breast feed or receive breast milk from their mother</w:t>
            </w:r>
          </w:p>
          <w:p w14:paraId="12EB1540" w14:textId="77777777" w:rsidR="001C7C04" w:rsidRPr="00386710" w:rsidRDefault="001C7C04" w:rsidP="001C7C04">
            <w:pPr>
              <w:pStyle w:val="MandateLevel1Bullets"/>
              <w:tabs>
                <w:tab w:val="left" w:pos="720"/>
              </w:tabs>
              <w:rPr>
                <w:color w:val="auto"/>
              </w:rPr>
            </w:pPr>
            <w:r w:rsidRPr="00386710">
              <w:rPr>
                <w:color w:val="auto"/>
              </w:rPr>
              <w:t xml:space="preserve">The mother is unable to breast feed or produce enough breast milk </w:t>
            </w:r>
          </w:p>
          <w:p w14:paraId="5F9AEAC0" w14:textId="77777777" w:rsidR="001C7C04" w:rsidRPr="00386710" w:rsidRDefault="001C7C04" w:rsidP="001C7C04">
            <w:pPr>
              <w:pStyle w:val="MandateStandardText"/>
              <w:rPr>
                <w:color w:val="auto"/>
              </w:rPr>
            </w:pPr>
          </w:p>
          <w:p w14:paraId="552CB1EC" w14:textId="77777777" w:rsidR="001C7C04" w:rsidRPr="00386710" w:rsidRDefault="001C7C04" w:rsidP="001C7C04">
            <w:pPr>
              <w:pStyle w:val="MandateStandardText"/>
              <w:rPr>
                <w:color w:val="auto"/>
              </w:rPr>
            </w:pPr>
            <w:r w:rsidRPr="00386710">
              <w:rPr>
                <w:color w:val="auto"/>
              </w:rPr>
              <w:t>The child must have:</w:t>
            </w:r>
          </w:p>
          <w:p w14:paraId="2EB29356" w14:textId="77777777" w:rsidR="001C7C04" w:rsidRPr="00386710" w:rsidRDefault="001C7C04" w:rsidP="001C7C04">
            <w:pPr>
              <w:pStyle w:val="MandateLevel1Bullets"/>
              <w:tabs>
                <w:tab w:val="left" w:pos="720"/>
              </w:tabs>
              <w:rPr>
                <w:color w:val="auto"/>
              </w:rPr>
            </w:pPr>
            <w:r w:rsidRPr="00386710">
              <w:rPr>
                <w:color w:val="auto"/>
              </w:rPr>
              <w:t xml:space="preserve">A body weight that is below </w:t>
            </w:r>
            <w:r w:rsidRPr="00386710">
              <w:rPr>
                <w:rStyle w:val="MandateTextBoldChar"/>
                <w:color w:val="auto"/>
              </w:rPr>
              <w:t>1,500</w:t>
            </w:r>
            <w:r w:rsidRPr="00386710">
              <w:rPr>
                <w:color w:val="auto"/>
              </w:rPr>
              <w:t xml:space="preserve"> grams; or</w:t>
            </w:r>
          </w:p>
          <w:p w14:paraId="13CB139A" w14:textId="77777777" w:rsidR="001C7C04" w:rsidRPr="00386710" w:rsidRDefault="001C7C04" w:rsidP="001C7C04">
            <w:pPr>
              <w:pStyle w:val="MandateLevel1Bullets"/>
              <w:tabs>
                <w:tab w:val="left" w:pos="720"/>
              </w:tabs>
              <w:rPr>
                <w:color w:val="auto"/>
              </w:rPr>
            </w:pPr>
            <w:r w:rsidRPr="00386710">
              <w:rPr>
                <w:color w:val="auto"/>
              </w:rPr>
              <w:t>A medical condition  that places the child at a high risk for development of necrotizing enterocolitis</w:t>
            </w:r>
          </w:p>
          <w:p w14:paraId="70BBA7C0" w14:textId="77777777" w:rsidR="001C7C04" w:rsidRPr="00386710" w:rsidRDefault="001C7C04" w:rsidP="001C7C04">
            <w:pPr>
              <w:pStyle w:val="MandateStandardText"/>
              <w:rPr>
                <w:color w:val="auto"/>
                <w:vertAlign w:val="superscript"/>
              </w:rPr>
            </w:pPr>
          </w:p>
          <w:p w14:paraId="6A1F626A" w14:textId="77777777" w:rsidR="001C7C04" w:rsidRPr="00386710" w:rsidRDefault="001C7C04" w:rsidP="001C7C04">
            <w:pPr>
              <w:pStyle w:val="MandateStandardText"/>
              <w:rPr>
                <w:color w:val="auto"/>
                <w:vertAlign w:val="superscript"/>
              </w:rPr>
            </w:pPr>
            <w:r w:rsidRPr="00386710">
              <w:rPr>
                <w:color w:val="auto"/>
              </w:rPr>
              <w:t>Pasteurized donated human breast milk may include human milk fortifiers if indicated by your doctor.</w:t>
            </w:r>
          </w:p>
          <w:p w14:paraId="235717E5" w14:textId="77777777" w:rsidR="001C7C04" w:rsidRPr="00717F70" w:rsidRDefault="001C7C04" w:rsidP="00486DD7">
            <w:pPr>
              <w:pStyle w:val="iBAAGStandardText"/>
            </w:pPr>
          </w:p>
          <w:p w14:paraId="045C7C82" w14:textId="77777777" w:rsidR="009E76DF" w:rsidRPr="00717F70" w:rsidRDefault="009E76DF" w:rsidP="00486DD7">
            <w:pPr>
              <w:rPr>
                <w:color w:val="FF00FF"/>
                <w:vertAlign w:val="superscript"/>
              </w:rPr>
            </w:pPr>
          </w:p>
          <w:p w14:paraId="045C7C83" w14:textId="77777777" w:rsidR="009E76DF" w:rsidRPr="00717F70" w:rsidRDefault="009E76DF" w:rsidP="00486DD7"/>
          <w:p w14:paraId="045C7C84" w14:textId="77777777" w:rsidR="009E76DF" w:rsidRPr="00717F70" w:rsidRDefault="009E76DF" w:rsidP="00486DD7"/>
          <w:p w14:paraId="045C7C85" w14:textId="77777777" w:rsidR="009E76DF" w:rsidRPr="00717F70" w:rsidRDefault="009E76DF" w:rsidP="00486DD7"/>
        </w:tc>
      </w:tr>
    </w:tbl>
    <w:p w14:paraId="045C7C87" w14:textId="77777777" w:rsidR="009E76DF" w:rsidRPr="007A04F1" w:rsidRDefault="009E76DF" w:rsidP="009E76DF"/>
    <w:p w14:paraId="045C7C88"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045C7C8A" w14:textId="77777777" w:rsidTr="00486DD7">
        <w:tc>
          <w:tcPr>
            <w:tcW w:w="13507" w:type="dxa"/>
            <w:shd w:val="clear" w:color="auto" w:fill="DAEEF3"/>
          </w:tcPr>
          <w:p w14:paraId="045C7C89" w14:textId="77777777" w:rsidR="009E76DF" w:rsidRPr="00B41EB2" w:rsidRDefault="009E76DF"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045C7C8C"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7C8B" w14:textId="77777777" w:rsidR="009E76DF" w:rsidRPr="006E2BEA" w:rsidRDefault="009E76DF" w:rsidP="00486DD7">
            <w:pPr>
              <w:pStyle w:val="iBAAGTableHeader"/>
            </w:pPr>
            <w:r w:rsidRPr="006E2BEA">
              <w:t>Plan Information</w:t>
            </w:r>
          </w:p>
        </w:tc>
      </w:tr>
      <w:tr w:rsidR="009E76DF" w:rsidRPr="006E2BEA" w14:paraId="045C7C8F"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C8D" w14:textId="77777777" w:rsidR="009E76DF" w:rsidRPr="006E2BEA" w:rsidRDefault="009E76DF" w:rsidP="00486DD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C8E" w14:textId="77777777" w:rsidR="009E76DF" w:rsidRPr="006E2BEA" w:rsidRDefault="009E76DF" w:rsidP="00486DD7"/>
        </w:tc>
      </w:tr>
    </w:tbl>
    <w:p w14:paraId="045C7C90" w14:textId="77777777" w:rsidR="009E76DF" w:rsidRPr="006E2BEA" w:rsidRDefault="009E76DF" w:rsidP="009E76DF"/>
    <w:p w14:paraId="045C7C91" w14:textId="77777777" w:rsidR="00FA2FDC" w:rsidRPr="0015229F" w:rsidRDefault="00FA2FDC" w:rsidP="00FA2FDC">
      <w:pPr>
        <w:rPr>
          <w:rStyle w:val="iBAAGTags"/>
        </w:rPr>
      </w:pPr>
      <w:r w:rsidRPr="0015229F">
        <w:rPr>
          <w:rStyle w:val="iBAAGTags"/>
        </w:rPr>
        <w:t>&lt;!--section=Physician_Services--&gt;</w:t>
      </w:r>
    </w:p>
    <w:p w14:paraId="045C7C92" w14:textId="77777777" w:rsidR="00FA2FDC" w:rsidRPr="0015229F" w:rsidRDefault="00FA2FDC" w:rsidP="00FA2FDC"/>
    <w:p w14:paraId="045C7C93"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C94" w14:textId="77777777" w:rsidR="00FA2FDC" w:rsidRDefault="00FA2FDC" w:rsidP="00FA2FDC"/>
    <w:p w14:paraId="045C7C95"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14:paraId="045C7C96"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045C7C98" w14:textId="77777777" w:rsidTr="00486DD7">
        <w:tc>
          <w:tcPr>
            <w:tcW w:w="13507" w:type="dxa"/>
            <w:gridSpan w:val="4"/>
            <w:shd w:val="clear" w:color="auto" w:fill="DAEEF3"/>
          </w:tcPr>
          <w:p w14:paraId="045C7C97" w14:textId="77777777" w:rsidR="00FA2FDC" w:rsidRPr="0015229F" w:rsidRDefault="00FA2FDC" w:rsidP="00486DD7">
            <w:pPr>
              <w:pStyle w:val="iBAAGMajorSectionHeader"/>
            </w:pPr>
            <w:bookmarkStart w:id="53" w:name="Physician_Services"/>
            <w:r>
              <w:t>Physician Services</w:t>
            </w:r>
            <w:bookmarkEnd w:id="53"/>
          </w:p>
        </w:tc>
      </w:tr>
      <w:tr w:rsidR="00FA2FDC" w:rsidRPr="00150942" w14:paraId="045C7C9F"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C99" w14:textId="77777777" w:rsidR="00FA2FDC" w:rsidRPr="00717F70" w:rsidRDefault="00FA2FDC" w:rsidP="00486DD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45C7C9A" w14:textId="77777777" w:rsidR="00FA2FDC" w:rsidRPr="00717F70" w:rsidRDefault="00FA2FDC" w:rsidP="00486DD7">
            <w:pPr>
              <w:pStyle w:val="iBAAGTableHeader"/>
            </w:pPr>
            <w:r w:rsidRPr="00717F70">
              <w:t>Your cost if you use</w:t>
            </w:r>
          </w:p>
          <w:p w14:paraId="045C7C9B" w14:textId="77777777" w:rsidR="00FA2FDC" w:rsidRPr="00717F70" w:rsidRDefault="00FA2FDC" w:rsidP="00486DD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45C7C9C" w14:textId="77777777" w:rsidR="00FA2FDC" w:rsidRPr="00717F70" w:rsidRDefault="00FA2FDC" w:rsidP="00486DD7">
            <w:pPr>
              <w:pStyle w:val="iBAAGTableHeader"/>
            </w:pPr>
            <w:r w:rsidRPr="00717F70">
              <w:t>Your cost if you use</w:t>
            </w:r>
          </w:p>
          <w:p w14:paraId="045C7C9D" w14:textId="77777777" w:rsidR="00FA2FDC" w:rsidRPr="00717F70" w:rsidRDefault="00FA2FDC" w:rsidP="00486DD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45C7C9E" w14:textId="77777777" w:rsidR="00FA2FDC" w:rsidRPr="00717F70" w:rsidRDefault="00FA2FDC" w:rsidP="00486DD7">
            <w:pPr>
              <w:pStyle w:val="iBAAGTableHeader"/>
            </w:pPr>
            <w:r w:rsidRPr="00717F70">
              <w:t>Limits &amp; Exceptions</w:t>
            </w:r>
          </w:p>
        </w:tc>
      </w:tr>
      <w:tr w:rsidR="00FA2FDC" w:rsidRPr="00150942" w14:paraId="045C7CBF" w14:textId="77777777" w:rsidTr="00486DD7">
        <w:tblPrEx>
          <w:shd w:val="clear" w:color="auto" w:fill="auto"/>
        </w:tblPrEx>
        <w:tc>
          <w:tcPr>
            <w:tcW w:w="3517" w:type="dxa"/>
            <w:shd w:val="clear" w:color="auto" w:fill="FFFFFF" w:themeFill="background1"/>
          </w:tcPr>
          <w:p w14:paraId="045C7CA0" w14:textId="77777777" w:rsidR="00FA2FDC" w:rsidRDefault="00FA2FDC">
            <w:pPr>
              <w:pStyle w:val="iBAAGSituationBoxName"/>
            </w:pPr>
            <w:bookmarkStart w:id="54" w:name="Allergy_Injections"/>
            <w:r>
              <w:t>Allergy Injections</w:t>
            </w:r>
            <w:bookmarkEnd w:id="54"/>
          </w:p>
          <w:p w14:paraId="045C7CA1" w14:textId="77777777" w:rsidR="00FA2FDC" w:rsidRDefault="00FA2FDC" w:rsidP="00486DD7">
            <w:pPr>
              <w:pStyle w:val="iBAAGStandardText"/>
            </w:pPr>
          </w:p>
          <w:p w14:paraId="045C7CA2" w14:textId="77777777" w:rsidR="00FA2FDC" w:rsidRDefault="00FA2FDC" w:rsidP="00486DD7">
            <w:pPr>
              <w:pStyle w:val="iBAAGStandardText"/>
            </w:pPr>
            <w:r w:rsidRPr="00150942">
              <w:rPr>
                <w:rStyle w:val="iBAAGStandardTextBoldChar"/>
              </w:rPr>
              <w:t>Want more information</w:t>
            </w:r>
            <w:r>
              <w:t xml:space="preserve">? </w:t>
            </w:r>
          </w:p>
          <w:p w14:paraId="045C7CA3" w14:textId="77777777" w:rsidR="00FA2FDC" w:rsidRPr="00150942" w:rsidRDefault="00FA2FDC" w:rsidP="00486DD7">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14:paraId="045C7CA5" w14:textId="1C838F4C" w:rsidR="00FA2FDC" w:rsidRDefault="00FA2FDC" w:rsidP="00486DD7">
            <w:pPr>
              <w:pStyle w:val="iBAAGStandardText"/>
            </w:pPr>
            <w:r>
              <w:t xml:space="preserve">Primary Doctor: </w:t>
            </w:r>
            <w:r w:rsidR="00EE7C75">
              <w:rPr>
                <w:rStyle w:val="iBAAGStandardTextBoldChar"/>
              </w:rPr>
              <w:t>20%</w:t>
            </w:r>
            <w:r>
              <w:t xml:space="preserve"> co-insurance, after you pay the deductible</w:t>
            </w:r>
            <w:r>
              <w:rPr>
                <w:rStyle w:val="iBAAGStandardTextChar"/>
              </w:rPr>
              <w:t>.</w:t>
            </w:r>
          </w:p>
          <w:p w14:paraId="045C7CA6" w14:textId="4CED0FC7" w:rsidR="00FA2FDC" w:rsidRDefault="00FA2FDC" w:rsidP="00486DD7">
            <w:pPr>
              <w:pStyle w:val="iBAAGStandardText"/>
            </w:pPr>
          </w:p>
          <w:p w14:paraId="045C7CA7" w14:textId="77777777" w:rsidR="00FA2FDC" w:rsidRDefault="00FA2FDC" w:rsidP="00486DD7">
            <w:pPr>
              <w:pStyle w:val="iBAAGStandardText"/>
            </w:pPr>
          </w:p>
          <w:p w14:paraId="045C7CAB" w14:textId="77777777" w:rsidR="00FA2FDC" w:rsidRDefault="00FA2FDC" w:rsidP="00486DD7">
            <w:pPr>
              <w:pStyle w:val="iBAAGStandardText"/>
            </w:pPr>
            <w:r>
              <w:t>Specialist:</w:t>
            </w:r>
          </w:p>
          <w:p w14:paraId="045C7CAC" w14:textId="542251F8" w:rsidR="00FA2FDC" w:rsidRDefault="00EE7C75" w:rsidP="00486DD7">
            <w:pPr>
              <w:pStyle w:val="iBAAGStandardText"/>
            </w:pPr>
            <w:r>
              <w:rPr>
                <w:rStyle w:val="iBAAGStandardTextBoldChar"/>
              </w:rPr>
              <w:t>20%</w:t>
            </w:r>
            <w:r w:rsidR="00FA2FDC">
              <w:t xml:space="preserve"> co-insurance, after you pay the deductible</w:t>
            </w:r>
            <w:r w:rsidR="00FA2FDC">
              <w:rPr>
                <w:rStyle w:val="iBAAGStandardTextChar"/>
              </w:rPr>
              <w:t>.</w:t>
            </w:r>
          </w:p>
          <w:p w14:paraId="045C7CAD" w14:textId="387D57AA" w:rsidR="00FA2FDC" w:rsidRDefault="00FA2FDC" w:rsidP="00486DD7">
            <w:pPr>
              <w:pStyle w:val="iBAAGStandardText"/>
            </w:pPr>
          </w:p>
          <w:p w14:paraId="045C7CAE" w14:textId="77777777" w:rsidR="00FA2FDC" w:rsidRDefault="00FA2FDC" w:rsidP="00486DD7">
            <w:pPr>
              <w:pStyle w:val="iBAAGStandardText"/>
            </w:pPr>
          </w:p>
          <w:p w14:paraId="045C7CB2" w14:textId="77777777" w:rsidR="00FA2FDC" w:rsidRDefault="00FA2FDC" w:rsidP="00486DD7">
            <w:pPr>
              <w:pStyle w:val="iBAAGStandardTextBold"/>
            </w:pPr>
            <w:r>
              <w:t>Is prior authorization needed?</w:t>
            </w:r>
          </w:p>
          <w:p w14:paraId="045C7CB3" w14:textId="77777777" w:rsidR="00FA2FDC" w:rsidRDefault="00FA2FDC" w:rsidP="00486DD7">
            <w:pPr>
              <w:pStyle w:val="iBAAGStandardText"/>
            </w:pPr>
            <w:r>
              <w:t>No</w:t>
            </w:r>
          </w:p>
          <w:p w14:paraId="045C7CB4" w14:textId="77777777" w:rsidR="00FA2FDC" w:rsidRPr="00150942" w:rsidRDefault="00FA2FDC" w:rsidP="00486DD7">
            <w:pPr>
              <w:pStyle w:val="iBAAGStandardText"/>
            </w:pPr>
          </w:p>
        </w:tc>
        <w:tc>
          <w:tcPr>
            <w:tcW w:w="3330" w:type="dxa"/>
            <w:shd w:val="clear" w:color="auto" w:fill="FFFFFF" w:themeFill="background1"/>
          </w:tcPr>
          <w:p w14:paraId="045C7CB6" w14:textId="608A0293" w:rsidR="00FA2FDC" w:rsidRDefault="00FA2FDC" w:rsidP="00486DD7">
            <w:pPr>
              <w:pStyle w:val="iBAAGStandardText"/>
            </w:pPr>
            <w:r>
              <w:t xml:space="preserve">Primary Doctor: </w:t>
            </w:r>
            <w:r w:rsidR="00EE7C75">
              <w:rPr>
                <w:rStyle w:val="iBAAGStandardTextBoldChar"/>
              </w:rPr>
              <w:t>40%</w:t>
            </w:r>
            <w:r>
              <w:t xml:space="preserve"> co-insurance, after you pay the deductible</w:t>
            </w:r>
            <w:r>
              <w:rPr>
                <w:rStyle w:val="iBAAGStandardTextChar"/>
              </w:rPr>
              <w:t>.</w:t>
            </w:r>
          </w:p>
          <w:p w14:paraId="045C7CB7" w14:textId="77777777" w:rsidR="00FA2FDC" w:rsidRDefault="00FA2FDC" w:rsidP="00486DD7">
            <w:pPr>
              <w:pStyle w:val="iBAAGStandardText"/>
            </w:pPr>
          </w:p>
          <w:p w14:paraId="045C7CB8" w14:textId="29919DA4" w:rsidR="00FA2FDC" w:rsidRDefault="00FA2FDC" w:rsidP="00486DD7">
            <w:pPr>
              <w:pStyle w:val="iBAAGStandardText"/>
            </w:pPr>
            <w:r>
              <w:t xml:space="preserve">Specialist: </w:t>
            </w:r>
            <w:r w:rsidR="00EE7C75">
              <w:rPr>
                <w:rStyle w:val="iBAAGStandardTextBoldChar"/>
              </w:rPr>
              <w:t>40%</w:t>
            </w:r>
            <w:r>
              <w:t xml:space="preserve"> co-insurance, after you pay the deductible</w:t>
            </w:r>
            <w:r>
              <w:rPr>
                <w:rStyle w:val="iBAAGStandardTextChar"/>
              </w:rPr>
              <w:t>.</w:t>
            </w:r>
          </w:p>
          <w:p w14:paraId="045C7CB9" w14:textId="77777777" w:rsidR="00FA2FDC" w:rsidRDefault="00FA2FDC" w:rsidP="00486DD7">
            <w:pPr>
              <w:pStyle w:val="iBAAGStandardText"/>
            </w:pPr>
          </w:p>
          <w:p w14:paraId="045C7CBA" w14:textId="77777777" w:rsidR="00FA2FDC" w:rsidRDefault="00FA2FDC" w:rsidP="00486DD7">
            <w:pPr>
              <w:pStyle w:val="iBAAGStandardTextBold"/>
            </w:pPr>
            <w:r>
              <w:t>Is prior authorization needed?</w:t>
            </w:r>
          </w:p>
          <w:p w14:paraId="045C7CBB" w14:textId="77777777" w:rsidR="00FA2FDC" w:rsidRDefault="00FA2FDC" w:rsidP="00486DD7">
            <w:pPr>
              <w:pStyle w:val="iBAAGStandardText"/>
            </w:pPr>
            <w:r>
              <w:t>No</w:t>
            </w:r>
          </w:p>
          <w:p w14:paraId="045C7CBC" w14:textId="77777777" w:rsidR="00FA2FDC" w:rsidRDefault="00FA2FDC" w:rsidP="00486DD7">
            <w:pPr>
              <w:pStyle w:val="iBAAGStandardText"/>
            </w:pPr>
          </w:p>
          <w:p w14:paraId="045C7CBD" w14:textId="77777777" w:rsidR="00FA2FDC" w:rsidRPr="00150942" w:rsidRDefault="00FA2FDC" w:rsidP="00486DD7">
            <w:pPr>
              <w:pStyle w:val="iBAAGStandardText"/>
            </w:pPr>
          </w:p>
        </w:tc>
        <w:tc>
          <w:tcPr>
            <w:tcW w:w="3330" w:type="dxa"/>
            <w:shd w:val="clear" w:color="auto" w:fill="FFFFFF" w:themeFill="background1"/>
          </w:tcPr>
          <w:p w14:paraId="045C7CBE" w14:textId="77777777" w:rsidR="00FA2FDC" w:rsidRPr="00150942" w:rsidRDefault="00FA2FDC" w:rsidP="00486DD7">
            <w:pPr>
              <w:pStyle w:val="iBAAGStandardText"/>
            </w:pPr>
            <w:r>
              <w:t>If you receive services in addition to allergy injections, additional co-pays, deductible, or co-insurance may apply.</w:t>
            </w:r>
          </w:p>
        </w:tc>
      </w:tr>
      <w:tr w:rsidR="00FA2FDC" w:rsidRPr="00174CC4" w14:paraId="045C7CC1"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CC0" w14:textId="77777777" w:rsidR="00FA2FDC" w:rsidRPr="00174CC4" w:rsidRDefault="00FA2FDC" w:rsidP="00486DD7">
            <w:pPr>
              <w:pStyle w:val="iBAAGTableHeader"/>
            </w:pPr>
            <w:r w:rsidRPr="00174CC4">
              <w:t>About Your Benefits</w:t>
            </w:r>
          </w:p>
        </w:tc>
      </w:tr>
      <w:tr w:rsidR="00FA2FDC" w:rsidRPr="00174CC4" w14:paraId="045C7CD9" w14:textId="77777777" w:rsidTr="00486DD7">
        <w:tblPrEx>
          <w:shd w:val="clear" w:color="auto" w:fill="auto"/>
        </w:tblPrEx>
        <w:tc>
          <w:tcPr>
            <w:tcW w:w="3517" w:type="dxa"/>
            <w:shd w:val="clear" w:color="auto" w:fill="FFFFFF" w:themeFill="background1"/>
          </w:tcPr>
          <w:p w14:paraId="045C7CC2" w14:textId="77777777" w:rsidR="00FA2FDC" w:rsidRPr="00174CC4" w:rsidRDefault="00FA2FDC">
            <w:pPr>
              <w:pStyle w:val="iBAAGSituationBoxName"/>
            </w:pPr>
            <w:bookmarkStart w:id="55" w:name="Hemophilia_Program"/>
            <w:r w:rsidRPr="00174CC4">
              <w:t>Hemophilia Program</w:t>
            </w:r>
            <w:bookmarkEnd w:id="55"/>
          </w:p>
          <w:p w14:paraId="045C7CC3" w14:textId="77777777" w:rsidR="00FA2FDC" w:rsidRPr="00174CC4" w:rsidRDefault="00FA2FDC" w:rsidP="00486DD7">
            <w:pPr>
              <w:pStyle w:val="iBAAGStandardText"/>
            </w:pPr>
          </w:p>
          <w:p w14:paraId="045C7CC4" w14:textId="77777777" w:rsidR="00FA2FDC" w:rsidRPr="00174CC4" w:rsidRDefault="00FA2FDC" w:rsidP="00486DD7">
            <w:pPr>
              <w:pStyle w:val="iBAAGStandardTextBold"/>
            </w:pPr>
            <w:r w:rsidRPr="00174CC4">
              <w:t xml:space="preserve">Medication self-administered/infused </w:t>
            </w:r>
          </w:p>
          <w:p w14:paraId="045C7CC5" w14:textId="77777777" w:rsidR="00FA2FDC" w:rsidRPr="00174CC4" w:rsidRDefault="00FA2FDC" w:rsidP="00486DD7">
            <w:pPr>
              <w:pStyle w:val="iBAAGStandardText"/>
            </w:pPr>
            <w:r w:rsidRPr="00174CC4">
              <w:t xml:space="preserve">This is covered under the pharmacy benefit. </w:t>
            </w:r>
          </w:p>
          <w:p w14:paraId="045C7CC6" w14:textId="77777777" w:rsidR="00FA2FDC" w:rsidRPr="00174CC4" w:rsidRDefault="00FA2FDC" w:rsidP="00486DD7">
            <w:pPr>
              <w:pStyle w:val="iBAAGStandardText"/>
            </w:pPr>
          </w:p>
          <w:p w14:paraId="045C7CC7" w14:textId="77777777" w:rsidR="00FA2FDC" w:rsidRPr="00174CC4" w:rsidRDefault="00FA2FDC" w:rsidP="00486DD7">
            <w:pPr>
              <w:pStyle w:val="iBAAGStandardTextBold"/>
            </w:pPr>
            <w:r w:rsidRPr="00174CC4">
              <w:t>Medication administered/infused by a health professional</w:t>
            </w:r>
          </w:p>
          <w:p w14:paraId="045C7CC8" w14:textId="77777777" w:rsidR="00FA2FDC" w:rsidRPr="00174CC4" w:rsidRDefault="00FA2FDC" w:rsidP="00486DD7">
            <w:pPr>
              <w:pStyle w:val="iBAAGStandardText"/>
            </w:pPr>
            <w:r w:rsidRPr="00174CC4">
              <w:t>This is covered under the medical benefit.</w:t>
            </w:r>
          </w:p>
          <w:p w14:paraId="045C7CC9" w14:textId="77777777" w:rsidR="00FA2FDC" w:rsidRPr="00174CC4" w:rsidRDefault="00FA2FDC" w:rsidP="00486DD7">
            <w:pPr>
              <w:pStyle w:val="iBAAGStandardText"/>
            </w:pPr>
          </w:p>
          <w:p w14:paraId="045C7CCA" w14:textId="77777777" w:rsidR="00FA2FDC" w:rsidRPr="00174CC4" w:rsidRDefault="00FA2FDC" w:rsidP="00486DD7">
            <w:pPr>
              <w:pStyle w:val="iBAAGStandardTextBold"/>
            </w:pPr>
            <w:r w:rsidRPr="00174CC4">
              <w:t xml:space="preserve">Want more information? </w:t>
            </w:r>
          </w:p>
          <w:p w14:paraId="045C7CCB" w14:textId="77777777" w:rsidR="00FA2FDC" w:rsidRPr="00174CC4" w:rsidRDefault="00FA2FDC" w:rsidP="00486DD7">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045C7CD3" w14:textId="77777777" w:rsidR="00FA2FDC" w:rsidRPr="001F497B" w:rsidRDefault="00FA2FDC" w:rsidP="00486DD7">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045C7CD4" w14:textId="77777777" w:rsidR="00FA2FDC" w:rsidRPr="001F497B" w:rsidRDefault="00FA2FDC" w:rsidP="00486DD7">
            <w:pPr>
              <w:pStyle w:val="iBAAGStandardText"/>
            </w:pPr>
          </w:p>
          <w:p w14:paraId="045C7CD5" w14:textId="77777777" w:rsidR="00FA2FDC" w:rsidRPr="001F497B" w:rsidRDefault="00FA2FDC" w:rsidP="00486DD7">
            <w:pPr>
              <w:pStyle w:val="iBAAGStandardText"/>
            </w:pPr>
            <w:r w:rsidRPr="001F497B">
              <w:t>This program does not determine coverage or if we will pay hemophilia factor medications.</w:t>
            </w:r>
          </w:p>
          <w:p w14:paraId="045C7CD6" w14:textId="77777777" w:rsidR="00FA2FDC" w:rsidRPr="001F497B" w:rsidRDefault="00FA2FDC" w:rsidP="00486DD7">
            <w:pPr>
              <w:pStyle w:val="iBAAGStandardText"/>
            </w:pPr>
          </w:p>
          <w:p w14:paraId="045C7CD7" w14:textId="77777777" w:rsidR="00FA2FDC" w:rsidRPr="001F497B" w:rsidRDefault="00FA2FDC" w:rsidP="00486DD7">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14:paraId="045C7CD8" w14:textId="77777777" w:rsidR="00FA2FDC" w:rsidRPr="001F497B" w:rsidRDefault="00FA2FDC" w:rsidP="00486DD7">
            <w:pPr>
              <w:pStyle w:val="iBAAGStandardText"/>
            </w:pPr>
          </w:p>
        </w:tc>
      </w:tr>
      <w:tr w:rsidR="00FA2FDC" w:rsidRPr="003F3B5E" w14:paraId="045C7CE0"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CDA" w14:textId="77777777" w:rsidR="00FA2FDC" w:rsidRPr="008F68FA" w:rsidRDefault="00FA2FDC" w:rsidP="00486DD7">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045C7CDB" w14:textId="77777777" w:rsidR="00FA2FDC" w:rsidRPr="008F68FA" w:rsidRDefault="00FA2FDC" w:rsidP="00486DD7">
            <w:pPr>
              <w:pStyle w:val="iBAAGTableHeader"/>
            </w:pPr>
            <w:r w:rsidRPr="008F68FA">
              <w:t>Your cost if you use</w:t>
            </w:r>
          </w:p>
          <w:p w14:paraId="045C7CDC" w14:textId="77777777" w:rsidR="00FA2FDC" w:rsidRPr="008F68FA" w:rsidRDefault="00FA2FDC" w:rsidP="00486DD7">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045C7CDD" w14:textId="77777777" w:rsidR="00FA2FDC" w:rsidRPr="008F68FA" w:rsidRDefault="00FA2FDC" w:rsidP="00486DD7">
            <w:pPr>
              <w:pStyle w:val="iBAAGTableHeader"/>
            </w:pPr>
            <w:r w:rsidRPr="008F68FA">
              <w:t>Your cost if you use</w:t>
            </w:r>
          </w:p>
          <w:p w14:paraId="045C7CDE" w14:textId="77777777" w:rsidR="00FA2FDC" w:rsidRPr="008F68FA" w:rsidRDefault="00FA2FDC" w:rsidP="00486DD7">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045C7CDF" w14:textId="77777777" w:rsidR="00FA2FDC" w:rsidRPr="008F68FA" w:rsidRDefault="00FA2FDC" w:rsidP="00486DD7">
            <w:pPr>
              <w:pStyle w:val="iBAAGTableHeader"/>
            </w:pPr>
            <w:r w:rsidRPr="008F68FA">
              <w:t>Limits &amp; Exceptions</w:t>
            </w:r>
          </w:p>
        </w:tc>
      </w:tr>
      <w:tr w:rsidR="00FA2FDC" w:rsidRPr="003F3B5E" w14:paraId="045C7D0E" w14:textId="77777777" w:rsidTr="00486DD7">
        <w:tblPrEx>
          <w:shd w:val="clear" w:color="auto" w:fill="auto"/>
        </w:tblPrEx>
        <w:tc>
          <w:tcPr>
            <w:tcW w:w="3517" w:type="dxa"/>
            <w:shd w:val="clear" w:color="auto" w:fill="FFFFFF" w:themeFill="background1"/>
          </w:tcPr>
          <w:p w14:paraId="045C7CE1" w14:textId="77777777" w:rsidR="00FA2FDC" w:rsidRDefault="00FA2FDC">
            <w:pPr>
              <w:pStyle w:val="iBAAGSituationBoxName"/>
            </w:pPr>
            <w:bookmarkStart w:id="56" w:name="Physicians_Office_Services_Sickness_Inju"/>
            <w:r>
              <w:t>Physician's Office Services - Sickness and Injury</w:t>
            </w:r>
            <w:bookmarkEnd w:id="56"/>
          </w:p>
          <w:p w14:paraId="045C7CE2" w14:textId="77777777" w:rsidR="00FA2FDC" w:rsidRDefault="00FA2FDC" w:rsidP="00486DD7">
            <w:pPr>
              <w:pStyle w:val="iBAAGStandardText"/>
            </w:pPr>
          </w:p>
          <w:p w14:paraId="045C7CE3" w14:textId="77777777" w:rsidR="00FA2FDC" w:rsidRDefault="00FA2FDC" w:rsidP="00486DD7">
            <w:pPr>
              <w:pStyle w:val="iBAAGStandardText"/>
            </w:pPr>
            <w:r w:rsidRPr="004F1824">
              <w:rPr>
                <w:rStyle w:val="iBAAGStandardTextBoldChar"/>
              </w:rPr>
              <w:t xml:space="preserve">What are physician’s office services? </w:t>
            </w:r>
            <w:r>
              <w:t xml:space="preserve">Services provided in a doctor's office for sickness or injury. </w:t>
            </w:r>
          </w:p>
          <w:p w14:paraId="045C7CE4" w14:textId="77777777" w:rsidR="00FA2FDC" w:rsidRDefault="00FA2FDC" w:rsidP="00486DD7">
            <w:pPr>
              <w:pStyle w:val="iBAAGStandardText"/>
            </w:pPr>
          </w:p>
          <w:p w14:paraId="045C7CE5" w14:textId="77777777" w:rsidR="00FA2FDC" w:rsidRDefault="00FA2FDC" w:rsidP="00486DD7">
            <w:pPr>
              <w:pStyle w:val="iBAAGStandardText"/>
            </w:pPr>
            <w:r>
              <w:t>Covered health services for preventive care provided in a doctor's office are described under Preventive Care Services.</w:t>
            </w:r>
          </w:p>
          <w:p w14:paraId="045C7CE6" w14:textId="77777777" w:rsidR="00FA2FDC" w:rsidRDefault="00FA2FDC" w:rsidP="00486DD7">
            <w:pPr>
              <w:pStyle w:val="iBAAGStandardText"/>
            </w:pPr>
          </w:p>
          <w:p w14:paraId="045C7CE7" w14:textId="77777777" w:rsidR="00FA2FDC" w:rsidRDefault="00FA2FDC" w:rsidP="00486DD7">
            <w:pPr>
              <w:pStyle w:val="iBAAGStandardText"/>
            </w:pPr>
            <w:r w:rsidRPr="004F1824">
              <w:rPr>
                <w:rStyle w:val="iBAAGStandardTextBoldChar"/>
              </w:rPr>
              <w:t>Want more information</w:t>
            </w:r>
            <w:r>
              <w:t xml:space="preserve">? </w:t>
            </w:r>
          </w:p>
          <w:p w14:paraId="045C7CE8" w14:textId="77777777" w:rsidR="00FA2FDC" w:rsidRDefault="00FA2FDC" w:rsidP="00486DD7">
            <w:pPr>
              <w:pStyle w:val="iBAAGStandardText"/>
            </w:pPr>
            <w:r>
              <w:t xml:space="preserve">View the </w:t>
            </w:r>
            <w:hyperlink r:id="rId50" w:history="1">
              <w:r w:rsidRPr="004F1824">
                <w:rPr>
                  <w:rStyle w:val="Hyperlinks"/>
                </w:rPr>
                <w:t>glossary</w:t>
              </w:r>
            </w:hyperlink>
            <w:r>
              <w:t xml:space="preserve"> for definitions.</w:t>
            </w:r>
          </w:p>
          <w:p w14:paraId="045C7CE9" w14:textId="77777777" w:rsidR="00FA2FDC" w:rsidRPr="003F3B5E" w:rsidRDefault="00FA2FDC" w:rsidP="00486DD7">
            <w:pPr>
              <w:pStyle w:val="iBAAGStandardText"/>
            </w:pPr>
          </w:p>
        </w:tc>
        <w:tc>
          <w:tcPr>
            <w:tcW w:w="3330" w:type="dxa"/>
            <w:shd w:val="clear" w:color="auto" w:fill="FFFFFF" w:themeFill="background1"/>
          </w:tcPr>
          <w:p w14:paraId="045C7CEA" w14:textId="6A51A78E" w:rsidR="00FA2FDC" w:rsidRDefault="00FA2FDC" w:rsidP="00486DD7">
            <w:pPr>
              <w:pStyle w:val="iBAAGStandardText"/>
            </w:pPr>
            <w:r>
              <w:t>P</w:t>
            </w:r>
            <w:r w:rsidRPr="00057317">
              <w:t xml:space="preserve">rimary </w:t>
            </w:r>
            <w:r>
              <w:t xml:space="preserve">Doctor: </w:t>
            </w:r>
            <w:r w:rsidR="00EE7C75">
              <w:rPr>
                <w:rStyle w:val="iBAAGStandardTextBoldChar"/>
              </w:rPr>
              <w:t>20%</w:t>
            </w:r>
            <w:r>
              <w:t xml:space="preserve"> co-insurance, after you pay the deductible. </w:t>
            </w:r>
          </w:p>
          <w:p w14:paraId="045C7CEB" w14:textId="59B6BAE8" w:rsidR="00FA2FDC" w:rsidRDefault="00FA2FDC" w:rsidP="00486DD7">
            <w:pPr>
              <w:pStyle w:val="iBAAGStandardText"/>
            </w:pPr>
          </w:p>
          <w:p w14:paraId="045C7CEC" w14:textId="77777777" w:rsidR="00FA2FDC" w:rsidRDefault="00FA2FDC" w:rsidP="00486DD7">
            <w:pPr>
              <w:pStyle w:val="iBAAGStandardText"/>
            </w:pPr>
          </w:p>
          <w:p w14:paraId="045C7CF0" w14:textId="144CCBCE" w:rsidR="00FA2FDC" w:rsidRDefault="00FA2FDC" w:rsidP="00486DD7">
            <w:pPr>
              <w:pStyle w:val="iBAAGStandardText"/>
            </w:pPr>
            <w:r>
              <w:t xml:space="preserve">Specialist: </w:t>
            </w:r>
            <w:r w:rsidR="00EE7C75">
              <w:rPr>
                <w:rStyle w:val="iBAAGStandardTextBoldChar"/>
              </w:rPr>
              <w:t>20%</w:t>
            </w:r>
            <w:r>
              <w:t xml:space="preserve"> co-insurance, after you pay the deductible.</w:t>
            </w:r>
          </w:p>
          <w:p w14:paraId="045C7CF1" w14:textId="75D91790" w:rsidR="00FA2FDC" w:rsidRDefault="00FA2FDC" w:rsidP="00486DD7">
            <w:pPr>
              <w:pStyle w:val="iBAAGStandardText"/>
            </w:pPr>
          </w:p>
          <w:p w14:paraId="045C7CF2" w14:textId="77777777" w:rsidR="00FA2FDC" w:rsidRDefault="00FA2FDC" w:rsidP="00486DD7">
            <w:pPr>
              <w:pStyle w:val="iBAAGStandardText"/>
            </w:pPr>
          </w:p>
          <w:p w14:paraId="045C7CF6" w14:textId="77777777" w:rsidR="00FA2FDC" w:rsidRDefault="00FA2FDC" w:rsidP="00486DD7">
            <w:pPr>
              <w:pStyle w:val="iBAAGStandardTextBold"/>
            </w:pPr>
            <w:r>
              <w:t>Is prior authorization needed?</w:t>
            </w:r>
          </w:p>
          <w:p w14:paraId="045C7CF7" w14:textId="77777777" w:rsidR="00FA2FDC" w:rsidRDefault="00FA2FDC" w:rsidP="00486DD7">
            <w:pPr>
              <w:pStyle w:val="iBAAGStandardText"/>
            </w:pPr>
            <w:r>
              <w:t>No</w:t>
            </w:r>
          </w:p>
          <w:p w14:paraId="045C7CF8" w14:textId="77777777" w:rsidR="00FA2FDC" w:rsidRPr="003F3B5E" w:rsidRDefault="00FA2FDC" w:rsidP="00486DD7">
            <w:pPr>
              <w:pStyle w:val="iBAAGStandardText"/>
            </w:pPr>
          </w:p>
        </w:tc>
        <w:tc>
          <w:tcPr>
            <w:tcW w:w="3330" w:type="dxa"/>
            <w:shd w:val="clear" w:color="auto" w:fill="FFFFFF" w:themeFill="background1"/>
          </w:tcPr>
          <w:p w14:paraId="045C7CF9" w14:textId="2D4ABB3B" w:rsidR="00FA2FDC" w:rsidRDefault="00FA2FDC" w:rsidP="00486DD7">
            <w:pPr>
              <w:pStyle w:val="iBAAGStandardText"/>
            </w:pPr>
            <w:r>
              <w:t>P</w:t>
            </w:r>
            <w:r w:rsidRPr="00057317">
              <w:t xml:space="preserve">rimary </w:t>
            </w:r>
            <w:r>
              <w:t xml:space="preserve">Doctor: </w:t>
            </w:r>
            <w:r w:rsidR="00EE7C75">
              <w:rPr>
                <w:rStyle w:val="iBAAGStandardTextBoldChar"/>
              </w:rPr>
              <w:t>40%</w:t>
            </w:r>
            <w:r>
              <w:t xml:space="preserve"> co-insurance, after you pay the deductible.</w:t>
            </w:r>
          </w:p>
          <w:p w14:paraId="045C7CFA" w14:textId="77777777" w:rsidR="00FA2FDC" w:rsidRDefault="00FA2FDC" w:rsidP="00486DD7">
            <w:pPr>
              <w:pStyle w:val="iBAAGStandardText"/>
            </w:pPr>
          </w:p>
          <w:p w14:paraId="045C7CFB" w14:textId="26FD964F" w:rsidR="00FA2FDC" w:rsidRDefault="00FA2FDC" w:rsidP="00486DD7">
            <w:pPr>
              <w:pStyle w:val="iBAAGStandardText"/>
            </w:pPr>
            <w:r>
              <w:t xml:space="preserve">Specialist: </w:t>
            </w:r>
            <w:r w:rsidR="00EE7C75">
              <w:rPr>
                <w:rStyle w:val="iBAAGStandardTextBoldChar"/>
              </w:rPr>
              <w:t>40%</w:t>
            </w:r>
            <w:r>
              <w:t xml:space="preserve"> co-insurance, after you pay the deductible.</w:t>
            </w:r>
          </w:p>
          <w:p w14:paraId="045C7CFC" w14:textId="77777777" w:rsidR="00FA2FDC" w:rsidRDefault="00FA2FDC" w:rsidP="00486DD7">
            <w:pPr>
              <w:pStyle w:val="iBAAGStandardText"/>
            </w:pPr>
          </w:p>
          <w:p w14:paraId="045C7CFD" w14:textId="77777777" w:rsidR="00FA2FDC" w:rsidRDefault="00FA2FDC" w:rsidP="00486DD7">
            <w:pPr>
              <w:pStyle w:val="iBAAGStandardTextBold"/>
            </w:pPr>
            <w:r>
              <w:t>Is prior authorization needed?</w:t>
            </w:r>
          </w:p>
          <w:p w14:paraId="045C7CFF" w14:textId="4B106DC5" w:rsidR="00FA2FDC" w:rsidRDefault="00EE7C75" w:rsidP="00486DD7">
            <w:pPr>
              <w:pStyle w:val="iBAAGStandardText"/>
            </w:pPr>
            <w:r w:rsidRPr="00EE7C75">
              <w:rPr>
                <w:color w:val="000000"/>
              </w:rPr>
              <w:t>No</w:t>
            </w:r>
          </w:p>
          <w:p w14:paraId="045C7D00" w14:textId="77777777" w:rsidR="00FA2FDC" w:rsidRDefault="00FA2FDC" w:rsidP="00486DD7">
            <w:pPr>
              <w:pStyle w:val="iBAAGStandardText"/>
            </w:pPr>
          </w:p>
          <w:p w14:paraId="045C7D0B" w14:textId="2609B37C" w:rsidR="00FA2FDC" w:rsidRDefault="00EE7C75" w:rsidP="00486DD7">
            <w:pPr>
              <w:pStyle w:val="iBAAGStandardText"/>
            </w:pPr>
            <w:r w:rsidRPr="00EE7C75">
              <w:rPr>
                <w:color w:val="000000"/>
              </w:rPr>
              <w:t xml:space="preserve"> </w:t>
            </w:r>
          </w:p>
          <w:p w14:paraId="045C7D0C" w14:textId="77777777" w:rsidR="00FA2FDC" w:rsidRPr="003F3B5E" w:rsidRDefault="00FA2FDC" w:rsidP="00486DD7">
            <w:pPr>
              <w:pStyle w:val="iBAAGStandardText"/>
            </w:pPr>
          </w:p>
        </w:tc>
        <w:tc>
          <w:tcPr>
            <w:tcW w:w="3330" w:type="dxa"/>
            <w:shd w:val="clear" w:color="auto" w:fill="FFFFFF" w:themeFill="background1"/>
          </w:tcPr>
          <w:p w14:paraId="045C7D0D" w14:textId="77777777" w:rsidR="00FA2FDC" w:rsidRPr="003F3B5E" w:rsidRDefault="00FA2FDC" w:rsidP="00486DD7">
            <w:pPr>
              <w:pStyle w:val="iBAAGStandardText"/>
            </w:pPr>
            <w:r>
              <w:t>For any services provided at your office visit, additional co-pays, deductible or co-insurance may apply.</w:t>
            </w:r>
          </w:p>
        </w:tc>
      </w:tr>
      <w:tr w:rsidR="00FA2FDC" w:rsidRPr="003F3B5E" w14:paraId="045C7D15"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D0F" w14:textId="77777777" w:rsidR="00FA2FDC" w:rsidRPr="00872B3F" w:rsidRDefault="00FA2FDC" w:rsidP="00486DD7">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045C7D10" w14:textId="77777777" w:rsidR="00FA2FDC" w:rsidRPr="00872B3F" w:rsidRDefault="00FA2FDC" w:rsidP="00486DD7">
            <w:pPr>
              <w:pStyle w:val="iBAAGTableHeader"/>
            </w:pPr>
            <w:r w:rsidRPr="00872B3F">
              <w:t>Your cost if you use</w:t>
            </w:r>
          </w:p>
          <w:p w14:paraId="045C7D11" w14:textId="77777777" w:rsidR="00FA2FDC" w:rsidRPr="00872B3F" w:rsidRDefault="00FA2FDC" w:rsidP="00486DD7">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45C7D12" w14:textId="77777777" w:rsidR="00FA2FDC" w:rsidRPr="00872B3F" w:rsidRDefault="00FA2FDC" w:rsidP="00486DD7">
            <w:pPr>
              <w:pStyle w:val="iBAAGTableHeader"/>
            </w:pPr>
            <w:r w:rsidRPr="00872B3F">
              <w:t>Your cost if you use</w:t>
            </w:r>
          </w:p>
          <w:p w14:paraId="045C7D13" w14:textId="77777777" w:rsidR="00FA2FDC" w:rsidRPr="00872B3F" w:rsidRDefault="00FA2FDC" w:rsidP="00486DD7">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45C7D14" w14:textId="77777777" w:rsidR="00FA2FDC" w:rsidRPr="00872B3F" w:rsidRDefault="00FA2FDC" w:rsidP="00486DD7">
            <w:pPr>
              <w:pStyle w:val="iBAAGTableHeader"/>
            </w:pPr>
            <w:r w:rsidRPr="00872B3F">
              <w:t>Limits &amp; Exceptions</w:t>
            </w:r>
          </w:p>
        </w:tc>
      </w:tr>
      <w:tr w:rsidR="00FA2FDC" w:rsidRPr="003F3B5E" w14:paraId="045C7D6F" w14:textId="77777777" w:rsidTr="00486DD7">
        <w:tblPrEx>
          <w:shd w:val="clear" w:color="auto" w:fill="auto"/>
        </w:tblPrEx>
        <w:tc>
          <w:tcPr>
            <w:tcW w:w="3517" w:type="dxa"/>
            <w:shd w:val="clear" w:color="auto" w:fill="FFFFFF" w:themeFill="background1"/>
          </w:tcPr>
          <w:p w14:paraId="045C7D16" w14:textId="77777777" w:rsidR="00FA2FDC" w:rsidRDefault="00FA2FDC">
            <w:pPr>
              <w:pStyle w:val="iBAAGSituationBoxName"/>
            </w:pPr>
            <w:bookmarkStart w:id="57" w:name="Preventive_Care_Services"/>
            <w:r>
              <w:t>Preventive Care Services</w:t>
            </w:r>
            <w:bookmarkEnd w:id="57"/>
          </w:p>
          <w:p w14:paraId="045C7D17" w14:textId="77777777" w:rsidR="00FA2FDC" w:rsidRDefault="00FA2FDC" w:rsidP="00486DD7">
            <w:pPr>
              <w:pStyle w:val="iBAAGStandardText"/>
            </w:pPr>
          </w:p>
          <w:p w14:paraId="045C7D18" w14:textId="77777777" w:rsidR="00FA2FDC" w:rsidRDefault="00FA2FDC" w:rsidP="00486DD7">
            <w:pPr>
              <w:pStyle w:val="iBAAGStandardText"/>
            </w:pPr>
            <w:r w:rsidRPr="006A7CE4">
              <w:rPr>
                <w:rStyle w:val="iBAAGStandardTextBoldChar"/>
              </w:rPr>
              <w:t>What are preventive care services?</w:t>
            </w:r>
            <w:r>
              <w:t xml:space="preserve"> Services for the purpose of promoting good health and early detection of disease.  </w:t>
            </w:r>
          </w:p>
          <w:p w14:paraId="045C7D19" w14:textId="77777777" w:rsidR="00FA2FDC" w:rsidRDefault="00FA2FDC" w:rsidP="00486DD7">
            <w:pPr>
              <w:pStyle w:val="iBAAGStandardText"/>
            </w:pPr>
          </w:p>
          <w:p w14:paraId="045C7D1A" w14:textId="77777777" w:rsidR="00FA2FDC" w:rsidRDefault="00FA2FDC" w:rsidP="00486DD7">
            <w:pPr>
              <w:pStyle w:val="iBAAGStandardText"/>
            </w:pPr>
            <w:r>
              <w:t xml:space="preserve">Preventive care services are not subject to cost-sharing (co-pays, deductibles and co-insurance) when performed by a network doctor and follow the comprehensive guidelines: </w:t>
            </w:r>
          </w:p>
          <w:p w14:paraId="045C7D1B" w14:textId="77777777" w:rsidR="00FA2FDC" w:rsidRDefault="00FA2FDC" w:rsidP="00486DD7">
            <w:pPr>
              <w:pStyle w:val="iBAAGLevel1Bullets"/>
            </w:pPr>
            <w:r>
              <w:t xml:space="preserve">If supported by Health Resources and Services Administration (HRSA) </w:t>
            </w:r>
          </w:p>
          <w:p w14:paraId="045C7D1C" w14:textId="77777777" w:rsidR="00FA2FDC" w:rsidRDefault="00FA2FDC" w:rsidP="00486DD7">
            <w:pPr>
              <w:pStyle w:val="iBAAGLevel1Bullets"/>
            </w:pPr>
            <w:r>
              <w:t xml:space="preserve">If the items or services have an “A” or “B” rating from the United States Preventive Services Task Force (USPSTF)  </w:t>
            </w:r>
          </w:p>
          <w:p w14:paraId="045C7D1D" w14:textId="77777777" w:rsidR="00FA2FDC" w:rsidRDefault="00FA2FDC" w:rsidP="00486DD7">
            <w:pPr>
              <w:pStyle w:val="iBAAGLevel1Bullets"/>
            </w:pPr>
            <w:r>
              <w:t>If immunizations are recommended by the Advisory Committee on Immunization Practices (ACIP)</w:t>
            </w:r>
          </w:p>
          <w:p w14:paraId="045C7D1E" w14:textId="77777777" w:rsidR="00FA2FDC" w:rsidRDefault="00FA2FDC" w:rsidP="00486DD7">
            <w:pPr>
              <w:pStyle w:val="iBAAGStandardText"/>
            </w:pPr>
          </w:p>
          <w:p w14:paraId="045C7D1F" w14:textId="77777777" w:rsidR="00FA2FDC" w:rsidRDefault="00FA2FDC" w:rsidP="00486DD7">
            <w:pPr>
              <w:pStyle w:val="iBAAGStandardText"/>
            </w:pPr>
            <w:r>
              <w:t>Some examples include:</w:t>
            </w:r>
          </w:p>
          <w:p w14:paraId="045C7D20" w14:textId="77777777" w:rsidR="00FA2FDC" w:rsidRDefault="00FA2FDC" w:rsidP="00486DD7">
            <w:pPr>
              <w:pStyle w:val="iBAAGStandardText"/>
            </w:pPr>
          </w:p>
          <w:p w14:paraId="045C7D21" w14:textId="77777777" w:rsidR="00FA2FDC" w:rsidRDefault="00FA2FDC" w:rsidP="00486DD7">
            <w:pPr>
              <w:pStyle w:val="iBAAGStandardTextBold"/>
            </w:pPr>
            <w:r>
              <w:t>Well Baby/Child</w:t>
            </w:r>
          </w:p>
          <w:p w14:paraId="045C7D22" w14:textId="77777777" w:rsidR="00FA2FDC" w:rsidRDefault="00FA2FDC" w:rsidP="00486DD7">
            <w:pPr>
              <w:pStyle w:val="iBAAGLevel1Bullets"/>
            </w:pPr>
            <w:r>
              <w:t>Developmental assessment</w:t>
            </w:r>
          </w:p>
          <w:p w14:paraId="045C7D23" w14:textId="77777777" w:rsidR="00FA2FDC" w:rsidRDefault="00FA2FDC" w:rsidP="00486DD7">
            <w:pPr>
              <w:pStyle w:val="iBAAGLevel1Bullets"/>
            </w:pPr>
            <w:r>
              <w:t>Hearing screenings</w:t>
            </w:r>
          </w:p>
          <w:p w14:paraId="045C7D24" w14:textId="77777777" w:rsidR="00FA2FDC" w:rsidRDefault="00FA2FDC" w:rsidP="00486DD7">
            <w:pPr>
              <w:pStyle w:val="iBAAGLevel1Bullets"/>
            </w:pPr>
            <w:r>
              <w:t>Immunizations and boosters</w:t>
            </w:r>
          </w:p>
          <w:p w14:paraId="045C7D25" w14:textId="77777777" w:rsidR="00FA2FDC" w:rsidRDefault="00FA2FDC" w:rsidP="00486DD7">
            <w:pPr>
              <w:pStyle w:val="iBAAGLevel1Bullets"/>
            </w:pPr>
            <w:r>
              <w:t xml:space="preserve">Laboratory tests </w:t>
            </w:r>
          </w:p>
          <w:p w14:paraId="045C7D26" w14:textId="77777777" w:rsidR="00FA2FDC" w:rsidRDefault="00FA2FDC" w:rsidP="00486DD7">
            <w:pPr>
              <w:pStyle w:val="iBAAGLevel1Bullets"/>
            </w:pPr>
            <w:r>
              <w:t xml:space="preserve">Routine physical exam  </w:t>
            </w:r>
          </w:p>
          <w:p w14:paraId="045C7D27" w14:textId="77777777" w:rsidR="00FA2FDC" w:rsidRDefault="00FA2FDC" w:rsidP="00486DD7">
            <w:pPr>
              <w:pStyle w:val="iBAAGLevel1Bullets"/>
            </w:pPr>
            <w:r>
              <w:t xml:space="preserve">Vision screenings </w:t>
            </w:r>
          </w:p>
          <w:p w14:paraId="045C7D28" w14:textId="77777777" w:rsidR="00FA2FDC" w:rsidRDefault="00FA2FDC" w:rsidP="00486DD7">
            <w:pPr>
              <w:pStyle w:val="iBAAGStandardText"/>
            </w:pPr>
          </w:p>
          <w:p w14:paraId="045C7D29" w14:textId="77777777" w:rsidR="00FA2FDC" w:rsidRDefault="00FA2FDC" w:rsidP="00486DD7">
            <w:pPr>
              <w:pStyle w:val="iBAAGStandardTextBold"/>
            </w:pPr>
            <w:r>
              <w:t xml:space="preserve">Adult Immunizations </w:t>
            </w:r>
          </w:p>
          <w:p w14:paraId="045C7D2A" w14:textId="77777777" w:rsidR="00FA2FDC" w:rsidRDefault="00FA2FDC" w:rsidP="00486DD7">
            <w:pPr>
              <w:pStyle w:val="iBAAGLevel1Bullets"/>
            </w:pPr>
            <w:r>
              <w:t xml:space="preserve">Immunizations as recommended by ACIP.  </w:t>
            </w:r>
          </w:p>
          <w:p w14:paraId="045C7D2B" w14:textId="77777777" w:rsidR="00FA2FDC" w:rsidRDefault="00FA2FDC" w:rsidP="00486DD7">
            <w:pPr>
              <w:pStyle w:val="iBAAGStandardText"/>
            </w:pPr>
          </w:p>
          <w:p w14:paraId="045C7D2C" w14:textId="77777777" w:rsidR="00FA2FDC" w:rsidRDefault="00FA2FDC" w:rsidP="00486DD7">
            <w:pPr>
              <w:pStyle w:val="iBAAGStandardTextBold"/>
            </w:pPr>
            <w:r>
              <w:t>Family Planning &amp; Reproductive Services</w:t>
            </w:r>
          </w:p>
          <w:p w14:paraId="045C7D2D" w14:textId="77777777" w:rsidR="00FA2FDC" w:rsidRDefault="00FA2FDC" w:rsidP="00486DD7">
            <w:pPr>
              <w:pStyle w:val="iBAAGLevel1Bullets"/>
            </w:pPr>
            <w:r>
              <w:t xml:space="preserve">FDA-approved contraceptive methods. For example certain: </w:t>
            </w:r>
          </w:p>
          <w:p w14:paraId="045C7D2E" w14:textId="77777777" w:rsidR="00FA2FDC" w:rsidRDefault="00FA2FDC" w:rsidP="00486DD7">
            <w:pPr>
              <w:pStyle w:val="iBAAGLevel2Bullets"/>
            </w:pPr>
            <w:r>
              <w:t xml:space="preserve">IUDs </w:t>
            </w:r>
          </w:p>
          <w:p w14:paraId="045C7D2F" w14:textId="77777777" w:rsidR="00FA2FDC" w:rsidRDefault="00FA2FDC" w:rsidP="00486DD7">
            <w:pPr>
              <w:pStyle w:val="iBAAGLevel2Bullets"/>
            </w:pPr>
            <w:r>
              <w:t xml:space="preserve">Diaphragms </w:t>
            </w:r>
          </w:p>
          <w:p w14:paraId="045C7D30" w14:textId="77777777" w:rsidR="00FA2FDC" w:rsidRDefault="00FA2FDC" w:rsidP="00486DD7">
            <w:pPr>
              <w:pStyle w:val="iBAAGLevel2Bullets"/>
            </w:pPr>
            <w:r>
              <w:t xml:space="preserve">Cervical caps </w:t>
            </w:r>
          </w:p>
          <w:p w14:paraId="045C7D31" w14:textId="77777777" w:rsidR="00FA2FDC" w:rsidRDefault="00FA2FDC" w:rsidP="00486DD7">
            <w:pPr>
              <w:pStyle w:val="iBAAGLevel2Bullets"/>
            </w:pPr>
            <w:r>
              <w:t>Injections*</w:t>
            </w:r>
          </w:p>
          <w:p w14:paraId="045C7D32" w14:textId="77777777" w:rsidR="00FA2FDC" w:rsidRDefault="00FA2FDC" w:rsidP="00486DD7">
            <w:pPr>
              <w:pStyle w:val="iBAAGLevel1Bullets"/>
            </w:pPr>
            <w:r>
              <w:t>Counseling</w:t>
            </w:r>
          </w:p>
          <w:p w14:paraId="045C7D33" w14:textId="77777777" w:rsidR="00FA2FDC" w:rsidRDefault="00FA2FDC" w:rsidP="00486DD7">
            <w:pPr>
              <w:pStyle w:val="iBAAGLevel1Bullets"/>
            </w:pPr>
            <w:r>
              <w:t>Sterilization procedures for women.</w:t>
            </w:r>
          </w:p>
          <w:p w14:paraId="045C7D34" w14:textId="77777777" w:rsidR="00FA2FDC" w:rsidRDefault="00FA2FDC" w:rsidP="00486DD7">
            <w:pPr>
              <w:pStyle w:val="iBAAGStandardText"/>
            </w:pPr>
            <w:r>
              <w:t xml:space="preserve">*For outpatient prescription contraceptives, see the </w:t>
            </w:r>
            <w:r w:rsidRPr="006A7CE4">
              <w:rPr>
                <w:rStyle w:val="iBAAGStandardTextItalicsChar"/>
              </w:rPr>
              <w:t>Prescription Drugs</w:t>
            </w:r>
            <w:r>
              <w:t xml:space="preserve"> section.</w:t>
            </w:r>
          </w:p>
          <w:p w14:paraId="045C7D35" w14:textId="77777777" w:rsidR="00FA2FDC" w:rsidRDefault="00FA2FDC" w:rsidP="00486DD7">
            <w:pPr>
              <w:pStyle w:val="iBAAGStandardText"/>
            </w:pPr>
          </w:p>
          <w:p w14:paraId="045C7D36" w14:textId="77777777" w:rsidR="00FA2FDC" w:rsidRDefault="00FA2FDC" w:rsidP="00486DD7">
            <w:pPr>
              <w:pStyle w:val="iBAAGStandardTextBold"/>
            </w:pPr>
            <w:r>
              <w:t>Well Adult</w:t>
            </w:r>
          </w:p>
          <w:p w14:paraId="045C7D37" w14:textId="77777777" w:rsidR="00FA2FDC" w:rsidRDefault="00FA2FDC" w:rsidP="00486DD7">
            <w:pPr>
              <w:pStyle w:val="iBAAGLevel1Bullets"/>
            </w:pPr>
            <w:r>
              <w:t xml:space="preserve">Annual physical exam </w:t>
            </w:r>
          </w:p>
          <w:p w14:paraId="045C7D38" w14:textId="77777777" w:rsidR="00FA2FDC" w:rsidRDefault="00FA2FDC" w:rsidP="00486DD7">
            <w:pPr>
              <w:pStyle w:val="iBAAGLevel1Bullets"/>
            </w:pPr>
            <w:r>
              <w:t xml:space="preserve">Blood pressure screening </w:t>
            </w:r>
          </w:p>
          <w:p w14:paraId="045C7D39" w14:textId="77777777" w:rsidR="00FA2FDC" w:rsidRDefault="00FA2FDC" w:rsidP="00486DD7">
            <w:pPr>
              <w:pStyle w:val="iBAAGLevel1Bullets"/>
            </w:pPr>
            <w:r>
              <w:t xml:space="preserve">Colorectal cancer screening </w:t>
            </w:r>
          </w:p>
          <w:p w14:paraId="045C7D3A" w14:textId="77777777" w:rsidR="00FA2FDC" w:rsidRDefault="00FA2FDC" w:rsidP="00486DD7">
            <w:pPr>
              <w:pStyle w:val="iBAAGLevel1Bullets"/>
            </w:pPr>
            <w:r>
              <w:t>You may be eligible for additional screenings based on health care reform requirements.</w:t>
            </w:r>
          </w:p>
          <w:p w14:paraId="045C7D3B" w14:textId="77777777" w:rsidR="00FA2FDC" w:rsidRDefault="00FA2FDC" w:rsidP="00486DD7">
            <w:pPr>
              <w:pStyle w:val="iBAAGStandardText"/>
            </w:pPr>
          </w:p>
          <w:p w14:paraId="045C7D3C" w14:textId="77777777" w:rsidR="00FA2FDC" w:rsidRDefault="00FA2FDC" w:rsidP="00486DD7">
            <w:pPr>
              <w:pStyle w:val="iBAAGStandardTextBold"/>
            </w:pPr>
            <w:r>
              <w:t>Well Women</w:t>
            </w:r>
          </w:p>
          <w:p w14:paraId="045C7D3D" w14:textId="77777777" w:rsidR="00FA2FDC" w:rsidRDefault="00FA2FDC" w:rsidP="00486DD7">
            <w:pPr>
              <w:pStyle w:val="iBAAGLevel1Bullets"/>
            </w:pPr>
            <w:r>
              <w:t xml:space="preserve">Annual pap smear </w:t>
            </w:r>
          </w:p>
          <w:p w14:paraId="045C7D3E" w14:textId="77777777" w:rsidR="00FA2FDC" w:rsidRDefault="00FA2FDC" w:rsidP="00486DD7">
            <w:pPr>
              <w:pStyle w:val="iBAAGLevel1Bullets"/>
            </w:pPr>
            <w:r>
              <w:t xml:space="preserve">Breast examination </w:t>
            </w:r>
          </w:p>
          <w:p w14:paraId="045C7D3F" w14:textId="77777777" w:rsidR="00FA2FDC" w:rsidRDefault="00FA2FDC" w:rsidP="00486DD7">
            <w:pPr>
              <w:pStyle w:val="iBAAGLevel1Bullets"/>
            </w:pPr>
            <w:r>
              <w:t xml:space="preserve">Laboratory and diagnostic services in connection with evaluating the pap smear  </w:t>
            </w:r>
          </w:p>
          <w:p w14:paraId="045C7D40" w14:textId="73731413" w:rsidR="00FA2FDC" w:rsidRPr="00A810CA" w:rsidRDefault="00FA2FDC" w:rsidP="00486DD7">
            <w:pPr>
              <w:pStyle w:val="iBAAGLevel1Bullets"/>
              <w:rPr>
                <w:color w:val="auto"/>
              </w:rPr>
            </w:pPr>
            <w:r w:rsidRPr="00386710">
              <w:rPr>
                <w:color w:val="auto"/>
              </w:rPr>
              <w:t xml:space="preserve">Mammograms for the screening </w:t>
            </w:r>
            <w:r w:rsidR="00A810CA" w:rsidRPr="00386710">
              <w:rPr>
                <w:rStyle w:val="MandateStandardTextChar"/>
                <w:color w:val="auto"/>
              </w:rPr>
              <w:t>/diagnosis</w:t>
            </w:r>
            <w:r w:rsidR="00A810CA" w:rsidRPr="00386710">
              <w:rPr>
                <w:color w:val="auto"/>
              </w:rPr>
              <w:t xml:space="preserve"> </w:t>
            </w:r>
            <w:r w:rsidRPr="00386710">
              <w:rPr>
                <w:color w:val="auto"/>
              </w:rPr>
              <w:t>of breast cancer</w:t>
            </w:r>
          </w:p>
          <w:p w14:paraId="05AAA00E" w14:textId="77777777" w:rsidR="00A810CA" w:rsidRPr="00386710" w:rsidRDefault="00A810CA" w:rsidP="00A810CA">
            <w:pPr>
              <w:pStyle w:val="MandateLevel1Bullets"/>
              <w:rPr>
                <w:color w:val="auto"/>
              </w:rPr>
            </w:pPr>
            <w:r w:rsidRPr="00386710">
              <w:rPr>
                <w:color w:val="auto"/>
              </w:rPr>
              <w:t>Imaging services for the screening/ diagnosis of breast cancer, including ultrasounds and MRIs</w:t>
            </w:r>
          </w:p>
          <w:p w14:paraId="1EB0F4C3" w14:textId="77777777" w:rsidR="00A810CA" w:rsidRPr="00386710" w:rsidRDefault="00A810CA" w:rsidP="00386710">
            <w:pPr>
              <w:pStyle w:val="iBAAGLevel1Bullets"/>
              <w:numPr>
                <w:ilvl w:val="0"/>
                <w:numId w:val="0"/>
              </w:numPr>
              <w:ind w:left="450"/>
              <w:rPr>
                <w:color w:val="auto"/>
              </w:rPr>
            </w:pPr>
          </w:p>
          <w:p w14:paraId="045C7D41" w14:textId="77777777" w:rsidR="00FA2FDC" w:rsidRPr="00386710" w:rsidRDefault="00FA2FDC" w:rsidP="00486DD7">
            <w:pPr>
              <w:pStyle w:val="iBAAGLevel1Bullets"/>
              <w:rPr>
                <w:color w:val="auto"/>
              </w:rPr>
            </w:pPr>
            <w:r w:rsidRPr="00386710">
              <w:rPr>
                <w:color w:val="auto"/>
              </w:rPr>
              <w:t>Routine gynecological examination</w:t>
            </w:r>
          </w:p>
          <w:p w14:paraId="045C7D42" w14:textId="77777777" w:rsidR="00FA2FDC" w:rsidRDefault="00FA2FDC" w:rsidP="00486DD7">
            <w:pPr>
              <w:pStyle w:val="iBAAGStandardText"/>
            </w:pPr>
          </w:p>
          <w:p w14:paraId="045C7D43" w14:textId="77777777" w:rsidR="00FA2FDC" w:rsidRDefault="00FA2FDC" w:rsidP="00486DD7">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045C7D44" w14:textId="77777777" w:rsidR="00FA2FDC" w:rsidRDefault="00FA2FDC" w:rsidP="00486DD7">
            <w:pPr>
              <w:pStyle w:val="iBAAGStandardText"/>
            </w:pPr>
          </w:p>
          <w:p w14:paraId="045C7D45" w14:textId="77777777" w:rsidR="00FA2FDC" w:rsidRDefault="00FA2FDC" w:rsidP="00486DD7">
            <w:pPr>
              <w:pStyle w:val="iBAAGStandardTextBold"/>
            </w:pPr>
            <w:r>
              <w:t xml:space="preserve">Want more information? </w:t>
            </w:r>
          </w:p>
          <w:p w14:paraId="045C7D46" w14:textId="77777777" w:rsidR="00FA2FDC" w:rsidRDefault="00FA2FDC" w:rsidP="00486DD7">
            <w:pPr>
              <w:pStyle w:val="iBAAGStandardText"/>
            </w:pPr>
            <w:r>
              <w:t xml:space="preserve">View the </w:t>
            </w:r>
            <w:hyperlink r:id="rId51" w:history="1">
              <w:r w:rsidRPr="006A7CE4">
                <w:rPr>
                  <w:rStyle w:val="Hyperlinks"/>
                </w:rPr>
                <w:t>glossary</w:t>
              </w:r>
            </w:hyperlink>
            <w:r>
              <w:t xml:space="preserve"> for definitions.</w:t>
            </w:r>
          </w:p>
          <w:p w14:paraId="045C7D47" w14:textId="77777777" w:rsidR="00FA2FDC" w:rsidRPr="003F3B5E" w:rsidRDefault="00FA2FDC" w:rsidP="00486DD7">
            <w:pPr>
              <w:pStyle w:val="iBAAGStandardText"/>
            </w:pPr>
          </w:p>
        </w:tc>
        <w:tc>
          <w:tcPr>
            <w:tcW w:w="3330" w:type="dxa"/>
            <w:shd w:val="clear" w:color="auto" w:fill="FFFFFF" w:themeFill="background1"/>
          </w:tcPr>
          <w:p w14:paraId="045C7D48" w14:textId="77777777" w:rsidR="00FA2FDC" w:rsidRDefault="00FA2FDC" w:rsidP="00486DD7">
            <w:pPr>
              <w:pStyle w:val="iBAAGStandardTextBold"/>
            </w:pPr>
            <w:r>
              <w:t>Office visit</w:t>
            </w:r>
          </w:p>
          <w:p w14:paraId="045C7D49" w14:textId="77777777" w:rsidR="00FA2FDC" w:rsidRDefault="00FA2FDC" w:rsidP="00486DD7">
            <w:pPr>
              <w:pStyle w:val="iBAAGStandardText"/>
            </w:pPr>
          </w:p>
          <w:p w14:paraId="045C7D4A" w14:textId="77777777" w:rsidR="00FA2FDC" w:rsidRDefault="00FA2FDC" w:rsidP="00486DD7">
            <w:pPr>
              <w:pStyle w:val="iBAAGStandardTextBold"/>
            </w:pPr>
            <w:r>
              <w:t>No Charge</w:t>
            </w:r>
          </w:p>
          <w:p w14:paraId="045C7D4B" w14:textId="77777777" w:rsidR="00FA2FDC" w:rsidRDefault="00FA2FDC" w:rsidP="00486DD7">
            <w:pPr>
              <w:pStyle w:val="iBAAGStandardText"/>
            </w:pPr>
            <w:r>
              <w:t>The annual deductible does not apply.</w:t>
            </w:r>
          </w:p>
          <w:p w14:paraId="045C7D4C" w14:textId="77777777" w:rsidR="00FA2FDC" w:rsidRDefault="00FA2FDC" w:rsidP="00486DD7">
            <w:pPr>
              <w:pStyle w:val="iBAAGStandardText"/>
            </w:pPr>
          </w:p>
          <w:p w14:paraId="045C7D4D" w14:textId="77777777" w:rsidR="00FA2FDC" w:rsidRDefault="00FA2FDC" w:rsidP="00486DD7">
            <w:pPr>
              <w:pStyle w:val="iBAAGStandardTextBold"/>
            </w:pPr>
            <w:r>
              <w:t>Is prior authorization needed?</w:t>
            </w:r>
          </w:p>
          <w:p w14:paraId="045C7D4E" w14:textId="77777777" w:rsidR="00FA2FDC" w:rsidRDefault="00FA2FDC" w:rsidP="00486DD7">
            <w:pPr>
              <w:pStyle w:val="iBAAGStandardText"/>
            </w:pPr>
            <w:r>
              <w:t>No</w:t>
            </w:r>
          </w:p>
          <w:p w14:paraId="045C7D4F" w14:textId="77777777" w:rsidR="00FA2FDC" w:rsidRDefault="00FA2FDC" w:rsidP="00486DD7">
            <w:pPr>
              <w:pStyle w:val="iBAAGStandardText"/>
            </w:pPr>
          </w:p>
          <w:p w14:paraId="045C7D50" w14:textId="77777777" w:rsidR="00FA2FDC" w:rsidRDefault="00FA2FDC" w:rsidP="00486DD7">
            <w:pPr>
              <w:pStyle w:val="iBAAGStandardText"/>
            </w:pPr>
          </w:p>
          <w:p w14:paraId="045C7D51" w14:textId="77777777" w:rsidR="00FA2FDC" w:rsidRDefault="00FA2FDC" w:rsidP="00486DD7">
            <w:pPr>
              <w:pStyle w:val="iBAAGStandardTextBold"/>
            </w:pPr>
            <w:r>
              <w:t>Lab, X-ray or other preventive tests</w:t>
            </w:r>
          </w:p>
          <w:p w14:paraId="045C7D52" w14:textId="77777777" w:rsidR="00FA2FDC" w:rsidRDefault="00FA2FDC" w:rsidP="00486DD7">
            <w:pPr>
              <w:pStyle w:val="iBAAGStandardText"/>
            </w:pPr>
          </w:p>
          <w:p w14:paraId="045C7D53" w14:textId="77777777" w:rsidR="00FA2FDC" w:rsidRDefault="00FA2FDC" w:rsidP="00486DD7">
            <w:pPr>
              <w:pStyle w:val="iBAAGStandardTextBold"/>
            </w:pPr>
            <w:r>
              <w:t>No Charge</w:t>
            </w:r>
          </w:p>
          <w:p w14:paraId="045C7D54" w14:textId="77777777" w:rsidR="00FA2FDC" w:rsidRDefault="00FA2FDC" w:rsidP="00486DD7">
            <w:pPr>
              <w:pStyle w:val="iBAAGStandardText"/>
            </w:pPr>
            <w:r>
              <w:t>The annual deductible does not apply.</w:t>
            </w:r>
          </w:p>
          <w:p w14:paraId="045C7D55" w14:textId="77777777" w:rsidR="00FA2FDC" w:rsidRDefault="00FA2FDC" w:rsidP="00486DD7">
            <w:pPr>
              <w:pStyle w:val="iBAAGStandardText"/>
            </w:pPr>
          </w:p>
          <w:p w14:paraId="045C7D56" w14:textId="77777777" w:rsidR="00FA2FDC" w:rsidRDefault="00FA2FDC" w:rsidP="00486DD7">
            <w:pPr>
              <w:pStyle w:val="iBAAGStandardTextBold"/>
            </w:pPr>
            <w:r>
              <w:t>Is prior authorization needed?</w:t>
            </w:r>
          </w:p>
          <w:p w14:paraId="045C7D57" w14:textId="77777777" w:rsidR="00FA2FDC" w:rsidRDefault="00FA2FDC" w:rsidP="00486DD7">
            <w:pPr>
              <w:pStyle w:val="iBAAGStandardText"/>
            </w:pPr>
            <w:r>
              <w:t>No</w:t>
            </w:r>
          </w:p>
          <w:p w14:paraId="045C7D58" w14:textId="77777777" w:rsidR="00FA2FDC" w:rsidRDefault="00FA2FDC" w:rsidP="00486DD7">
            <w:pPr>
              <w:pStyle w:val="iBAAGStandardText"/>
            </w:pPr>
          </w:p>
          <w:p w14:paraId="045C7D59" w14:textId="77777777" w:rsidR="00FA2FDC" w:rsidRPr="003F3B5E" w:rsidRDefault="00FA2FDC" w:rsidP="00486DD7">
            <w:pPr>
              <w:pStyle w:val="iBAAGStandardText"/>
            </w:pPr>
          </w:p>
        </w:tc>
        <w:tc>
          <w:tcPr>
            <w:tcW w:w="3330" w:type="dxa"/>
            <w:shd w:val="clear" w:color="auto" w:fill="FFFFFF" w:themeFill="background1"/>
          </w:tcPr>
          <w:p w14:paraId="045C7D5A" w14:textId="77777777" w:rsidR="00FA2FDC" w:rsidRDefault="00FA2FDC" w:rsidP="00486DD7">
            <w:pPr>
              <w:pStyle w:val="iBAAGStandardTextBold"/>
            </w:pPr>
            <w:r>
              <w:t>Office visit</w:t>
            </w:r>
          </w:p>
          <w:p w14:paraId="045C7D5B" w14:textId="77777777" w:rsidR="00FA2FDC" w:rsidRDefault="00FA2FDC" w:rsidP="00486DD7">
            <w:pPr>
              <w:pStyle w:val="iBAAGStandardText"/>
            </w:pPr>
          </w:p>
          <w:p w14:paraId="045C7D5C" w14:textId="5D37762F" w:rsidR="00FA2FDC" w:rsidRDefault="00EE7C75" w:rsidP="00486DD7">
            <w:pPr>
              <w:pStyle w:val="iBAAGStandardText"/>
            </w:pPr>
            <w:r>
              <w:rPr>
                <w:rStyle w:val="iBAAGStandardTextBoldChar"/>
              </w:rPr>
              <w:t>40%</w:t>
            </w:r>
            <w:r w:rsidR="00FA2FDC">
              <w:t xml:space="preserve"> co-insurance, after you pay the deductible.</w:t>
            </w:r>
          </w:p>
          <w:p w14:paraId="045C7D5D" w14:textId="77777777" w:rsidR="00FA2FDC" w:rsidRDefault="00FA2FDC" w:rsidP="00486DD7">
            <w:pPr>
              <w:pStyle w:val="iBAAGStandardText"/>
            </w:pPr>
          </w:p>
          <w:p w14:paraId="045C7D5E" w14:textId="77777777" w:rsidR="00FA2FDC" w:rsidRPr="006A7CE4" w:rsidRDefault="00FA2FDC" w:rsidP="00486DD7">
            <w:pPr>
              <w:pStyle w:val="iBAAGStandardTextBold"/>
            </w:pPr>
            <w:r w:rsidRPr="006A7CE4">
              <w:t>Is prior authorization needed?</w:t>
            </w:r>
          </w:p>
          <w:p w14:paraId="045C7D5F" w14:textId="77777777" w:rsidR="00FA2FDC" w:rsidRDefault="00FA2FDC" w:rsidP="00486DD7">
            <w:pPr>
              <w:pStyle w:val="iBAAGStandardText"/>
            </w:pPr>
            <w:r>
              <w:t>No</w:t>
            </w:r>
          </w:p>
          <w:p w14:paraId="045C7D60" w14:textId="77777777" w:rsidR="00FA2FDC" w:rsidRDefault="00FA2FDC" w:rsidP="00486DD7">
            <w:pPr>
              <w:pStyle w:val="iBAAGStandardText"/>
            </w:pPr>
          </w:p>
          <w:p w14:paraId="045C7D61" w14:textId="77777777" w:rsidR="00FA2FDC" w:rsidRDefault="00FA2FDC" w:rsidP="00486DD7">
            <w:pPr>
              <w:pStyle w:val="iBAAGStandardText"/>
            </w:pPr>
          </w:p>
          <w:p w14:paraId="045C7D62" w14:textId="77777777" w:rsidR="00FA2FDC" w:rsidRDefault="00FA2FDC" w:rsidP="00486DD7">
            <w:pPr>
              <w:pStyle w:val="iBAAGStandardTextBold"/>
            </w:pPr>
            <w:r>
              <w:t>Lab, X-ray or other preventive tests</w:t>
            </w:r>
          </w:p>
          <w:p w14:paraId="045C7D63" w14:textId="77777777" w:rsidR="00FA2FDC" w:rsidRDefault="00FA2FDC" w:rsidP="00486DD7">
            <w:pPr>
              <w:pStyle w:val="iBAAGStandardText"/>
            </w:pPr>
          </w:p>
          <w:p w14:paraId="045C7D64" w14:textId="33BDD69F" w:rsidR="00FA2FDC" w:rsidRDefault="00EE7C75" w:rsidP="00486DD7">
            <w:pPr>
              <w:pStyle w:val="iBAAGStandardText"/>
            </w:pPr>
            <w:r>
              <w:rPr>
                <w:rStyle w:val="iBAAGStandardTextBoldChar"/>
              </w:rPr>
              <w:t>40%</w:t>
            </w:r>
            <w:r w:rsidR="00FA2FDC" w:rsidRPr="006A7CE4">
              <w:rPr>
                <w:rStyle w:val="iBAAGStandardTextBoldChar"/>
              </w:rPr>
              <w:t xml:space="preserve"> </w:t>
            </w:r>
            <w:r w:rsidR="00FA2FDC">
              <w:t>co-insurance, after you pay the deductible.</w:t>
            </w:r>
          </w:p>
          <w:p w14:paraId="045C7D65" w14:textId="77777777" w:rsidR="00FA2FDC" w:rsidRDefault="00FA2FDC" w:rsidP="00486DD7">
            <w:pPr>
              <w:pStyle w:val="iBAAGStandardText"/>
            </w:pPr>
          </w:p>
          <w:p w14:paraId="045C7D66" w14:textId="77777777" w:rsidR="00FA2FDC" w:rsidRDefault="00FA2FDC" w:rsidP="00486DD7">
            <w:pPr>
              <w:pStyle w:val="iBAAGStandardTextBold"/>
            </w:pPr>
            <w:r>
              <w:t>Is prior authorization needed?</w:t>
            </w:r>
          </w:p>
          <w:p w14:paraId="045C7D67" w14:textId="77777777" w:rsidR="00FA2FDC" w:rsidRDefault="00FA2FDC" w:rsidP="00486DD7">
            <w:pPr>
              <w:pStyle w:val="iBAAGStandardText"/>
            </w:pPr>
            <w:r>
              <w:t>No</w:t>
            </w:r>
          </w:p>
          <w:p w14:paraId="045C7D68" w14:textId="77777777" w:rsidR="00FA2FDC" w:rsidRDefault="00FA2FDC" w:rsidP="00486DD7">
            <w:pPr>
              <w:pStyle w:val="iBAAGStandardText"/>
            </w:pPr>
          </w:p>
          <w:p w14:paraId="045C7D69" w14:textId="77777777" w:rsidR="00FA2FDC" w:rsidRPr="003F3B5E" w:rsidRDefault="00FA2FDC" w:rsidP="00486DD7">
            <w:pPr>
              <w:pStyle w:val="iBAAGStandardText"/>
            </w:pPr>
          </w:p>
        </w:tc>
        <w:tc>
          <w:tcPr>
            <w:tcW w:w="3330" w:type="dxa"/>
            <w:shd w:val="clear" w:color="auto" w:fill="FFFFFF" w:themeFill="background1"/>
          </w:tcPr>
          <w:p w14:paraId="045C7D6A" w14:textId="77777777" w:rsidR="00FA2FDC" w:rsidRDefault="00FA2FDC" w:rsidP="00486DD7">
            <w:pPr>
              <w:pStyle w:val="iBAAGStandardText"/>
            </w:pPr>
            <w:r>
              <w:t xml:space="preserve">If you receive non-preventive services during your preventive visit, additional co-pays, deductibles, or co-insurances may apply. </w:t>
            </w:r>
          </w:p>
          <w:p w14:paraId="045C7D6B" w14:textId="77777777" w:rsidR="00FA2FDC" w:rsidRDefault="00FA2FDC" w:rsidP="00486DD7">
            <w:pPr>
              <w:pStyle w:val="iBAAGStandardText"/>
            </w:pPr>
          </w:p>
          <w:p w14:paraId="045C7D6C" w14:textId="77777777" w:rsidR="00FA2FDC" w:rsidRDefault="00FA2FDC" w:rsidP="00486DD7">
            <w:pPr>
              <w:pStyle w:val="iBAAGStandardText"/>
            </w:pPr>
            <w:r>
              <w:t>Travel specific vaccines are not covered.</w:t>
            </w:r>
          </w:p>
          <w:p w14:paraId="045C7D6D" w14:textId="77777777" w:rsidR="00FA2FDC" w:rsidRDefault="00FA2FDC" w:rsidP="00486DD7">
            <w:pPr>
              <w:pStyle w:val="iBAAGStandardText"/>
            </w:pPr>
          </w:p>
          <w:p w14:paraId="045C7D6E" w14:textId="77777777" w:rsidR="00FA2FDC" w:rsidRPr="003F3B5E" w:rsidRDefault="00FA2FDC" w:rsidP="00486DD7">
            <w:pPr>
              <w:pStyle w:val="iBAAGStandardText"/>
            </w:pPr>
          </w:p>
        </w:tc>
      </w:tr>
      <w:tr w:rsidR="007769C1" w:rsidRPr="003F3B5E" w14:paraId="235A63A6" w14:textId="77777777" w:rsidTr="00455CED">
        <w:tblPrEx>
          <w:shd w:val="clear" w:color="auto" w:fill="auto"/>
        </w:tblPrEx>
        <w:tc>
          <w:tcPr>
            <w:tcW w:w="3517" w:type="dxa"/>
            <w:tcBorders>
              <w:bottom w:val="single" w:sz="4" w:space="0" w:color="000000" w:themeColor="text1"/>
            </w:tcBorders>
            <w:shd w:val="clear" w:color="auto" w:fill="31849B"/>
          </w:tcPr>
          <w:p w14:paraId="63DB40D7" w14:textId="77777777" w:rsidR="007769C1" w:rsidRPr="003F3B5E" w:rsidRDefault="007769C1" w:rsidP="00455CED">
            <w:pPr>
              <w:pStyle w:val="iBAAGTableHeader"/>
            </w:pPr>
            <w:r w:rsidRPr="00E8503B">
              <w:t>Common Medical Event</w:t>
            </w:r>
          </w:p>
        </w:tc>
        <w:tc>
          <w:tcPr>
            <w:tcW w:w="3330" w:type="dxa"/>
            <w:tcBorders>
              <w:bottom w:val="single" w:sz="4" w:space="0" w:color="000000" w:themeColor="text1"/>
            </w:tcBorders>
            <w:shd w:val="clear" w:color="auto" w:fill="31849B"/>
          </w:tcPr>
          <w:p w14:paraId="6D536DD1" w14:textId="77777777" w:rsidR="007769C1" w:rsidRDefault="007769C1" w:rsidP="00455CED">
            <w:pPr>
              <w:pStyle w:val="iBAAGTableHeader"/>
            </w:pPr>
            <w:r>
              <w:t>Your cost if you use</w:t>
            </w:r>
          </w:p>
          <w:p w14:paraId="34A8D27A" w14:textId="77777777" w:rsidR="007769C1" w:rsidRPr="003F3B5E" w:rsidRDefault="007769C1" w:rsidP="00455CED">
            <w:pPr>
              <w:pStyle w:val="iBAAGTableHeader"/>
            </w:pPr>
            <w:r>
              <w:t>Network benefits</w:t>
            </w:r>
          </w:p>
        </w:tc>
        <w:tc>
          <w:tcPr>
            <w:tcW w:w="3330" w:type="dxa"/>
            <w:tcBorders>
              <w:bottom w:val="single" w:sz="4" w:space="0" w:color="000000" w:themeColor="text1"/>
            </w:tcBorders>
            <w:shd w:val="clear" w:color="auto" w:fill="31849B"/>
          </w:tcPr>
          <w:p w14:paraId="4B9F6D5C" w14:textId="77777777" w:rsidR="007769C1" w:rsidRDefault="007769C1" w:rsidP="00455CED">
            <w:pPr>
              <w:pStyle w:val="iBAAGTableHeader"/>
            </w:pPr>
            <w:r>
              <w:t>Your cost if you use</w:t>
            </w:r>
          </w:p>
          <w:p w14:paraId="3E33307F" w14:textId="77777777" w:rsidR="007769C1" w:rsidRPr="003F3B5E" w:rsidRDefault="007769C1" w:rsidP="00455CED">
            <w:pPr>
              <w:pStyle w:val="iBAAGTableHeader"/>
            </w:pPr>
            <w:r>
              <w:t>Out-of-Network benefits</w:t>
            </w:r>
          </w:p>
        </w:tc>
        <w:tc>
          <w:tcPr>
            <w:tcW w:w="3330" w:type="dxa"/>
            <w:tcBorders>
              <w:bottom w:val="single" w:sz="4" w:space="0" w:color="000000" w:themeColor="text1"/>
            </w:tcBorders>
            <w:shd w:val="clear" w:color="auto" w:fill="31849B"/>
          </w:tcPr>
          <w:p w14:paraId="4CD85C51" w14:textId="77777777" w:rsidR="007769C1" w:rsidRPr="003F3B5E" w:rsidRDefault="007769C1" w:rsidP="00455CED">
            <w:pPr>
              <w:pStyle w:val="iBAAGTableHeader"/>
            </w:pPr>
            <w:r w:rsidRPr="00E8503B">
              <w:t>Limits &amp; Exceptions</w:t>
            </w:r>
          </w:p>
        </w:tc>
      </w:tr>
      <w:tr w:rsidR="007769C1" w:rsidRPr="003F3B5E" w14:paraId="57E1F596" w14:textId="77777777" w:rsidTr="00455CED">
        <w:tblPrEx>
          <w:shd w:val="clear" w:color="auto" w:fill="auto"/>
        </w:tblPrEx>
        <w:tc>
          <w:tcPr>
            <w:tcW w:w="3517" w:type="dxa"/>
            <w:shd w:val="clear" w:color="auto" w:fill="FFFFFF" w:themeFill="background1"/>
          </w:tcPr>
          <w:p w14:paraId="5DAD9113" w14:textId="77777777" w:rsidR="007769C1" w:rsidRPr="003F3B5E" w:rsidRDefault="007769C1" w:rsidP="00455CED">
            <w:pPr>
              <w:pStyle w:val="iBAAGSituationBoxName"/>
            </w:pPr>
            <w:bookmarkStart w:id="58" w:name="Telemedicine_Services"/>
            <w:r>
              <w:t xml:space="preserve">Telemedicine </w:t>
            </w:r>
            <w:bookmarkEnd w:id="58"/>
            <w:r>
              <w:t>Services</w:t>
            </w:r>
          </w:p>
          <w:p w14:paraId="66A36176" w14:textId="77777777" w:rsidR="007769C1" w:rsidRPr="003F3B5E" w:rsidRDefault="007769C1" w:rsidP="00455CED">
            <w:pPr>
              <w:pStyle w:val="iBAAGStandardText"/>
            </w:pPr>
          </w:p>
          <w:p w14:paraId="24DEEAB9" w14:textId="77777777" w:rsidR="007769C1" w:rsidRDefault="007769C1" w:rsidP="00455CED">
            <w:pPr>
              <w:pStyle w:val="iBAAGStandardTextBold"/>
            </w:pPr>
            <w:r>
              <w:t>What are telemedicine services?</w:t>
            </w:r>
          </w:p>
          <w:p w14:paraId="16DF828B" w14:textId="77777777" w:rsidR="007769C1" w:rsidRPr="00D41AD4" w:rsidRDefault="007769C1" w:rsidP="00455CED">
            <w:pPr>
              <w:pStyle w:val="iBAAGStandardText"/>
            </w:pPr>
            <w:r>
              <w:t xml:space="preserve">Services </w:t>
            </w:r>
            <w:r w:rsidRPr="00D41AD4">
              <w:t xml:space="preserve">received where a doctor may not be available in person. Telephone, internet or other communication methods can be used to treat you for certain conditions.  </w:t>
            </w:r>
          </w:p>
          <w:p w14:paraId="179FBEFA" w14:textId="77777777" w:rsidR="007769C1" w:rsidRDefault="007769C1" w:rsidP="00455CED">
            <w:pPr>
              <w:pStyle w:val="iBAAGStandardText"/>
            </w:pPr>
          </w:p>
          <w:p w14:paraId="666E444D" w14:textId="77777777" w:rsidR="007769C1" w:rsidRDefault="007769C1" w:rsidP="00455CED">
            <w:pPr>
              <w:pStyle w:val="iBAAGStandardTextBold"/>
            </w:pPr>
            <w:r>
              <w:t xml:space="preserve">Want more information? </w:t>
            </w:r>
          </w:p>
          <w:p w14:paraId="2F3F22C1" w14:textId="77777777" w:rsidR="007769C1" w:rsidRDefault="007769C1" w:rsidP="00455CED">
            <w:pPr>
              <w:pStyle w:val="iBAAGStandardText"/>
            </w:pPr>
            <w:r w:rsidRPr="00F13EDA">
              <w:t>View the</w:t>
            </w:r>
            <w:r>
              <w:t xml:space="preserve"> </w:t>
            </w:r>
            <w:hyperlink r:id="rId52" w:history="1">
              <w:r w:rsidRPr="001266A7">
                <w:rPr>
                  <w:rStyle w:val="Hyperlinks"/>
                </w:rPr>
                <w:t>glossary</w:t>
              </w:r>
            </w:hyperlink>
            <w:r>
              <w:t xml:space="preserve"> </w:t>
            </w:r>
            <w:r w:rsidRPr="00F13EDA">
              <w:t>for definitions.</w:t>
            </w:r>
          </w:p>
          <w:p w14:paraId="2425055B" w14:textId="77777777" w:rsidR="007769C1" w:rsidRPr="003F3B5E" w:rsidRDefault="007769C1" w:rsidP="00455CED">
            <w:pPr>
              <w:pStyle w:val="iBAAGStandardText"/>
            </w:pPr>
          </w:p>
        </w:tc>
        <w:tc>
          <w:tcPr>
            <w:tcW w:w="3330" w:type="dxa"/>
            <w:shd w:val="clear" w:color="auto" w:fill="FFFFFF" w:themeFill="background1"/>
          </w:tcPr>
          <w:p w14:paraId="3B4B3339" w14:textId="77777777" w:rsidR="007769C1" w:rsidRDefault="007769C1" w:rsidP="00455CED">
            <w:pPr>
              <w:pStyle w:val="iBAAGStandardText"/>
            </w:pPr>
            <w:r>
              <w:t xml:space="preserve">The amount you pay is based on where the covered health service is provided. </w:t>
            </w:r>
          </w:p>
          <w:p w14:paraId="4EF8F044" w14:textId="77777777" w:rsidR="007769C1" w:rsidRDefault="007769C1" w:rsidP="00455CED">
            <w:pPr>
              <w:pStyle w:val="iBAAGStandardText"/>
            </w:pPr>
          </w:p>
          <w:p w14:paraId="3F264362" w14:textId="77777777" w:rsidR="007769C1" w:rsidRDefault="007769C1" w:rsidP="00455CED">
            <w:pPr>
              <w:pStyle w:val="iBAAGStandardTextBold"/>
            </w:pPr>
            <w:r>
              <w:t>Is prior authorization needed?</w:t>
            </w:r>
          </w:p>
          <w:p w14:paraId="39F3E8E8" w14:textId="77777777" w:rsidR="007769C1" w:rsidRDefault="007769C1" w:rsidP="00455CED">
            <w:pPr>
              <w:pStyle w:val="iBAAGStandardText"/>
            </w:pPr>
            <w:r>
              <w:t>The authorization requirement is based on where the covered health service is provided.</w:t>
            </w:r>
          </w:p>
          <w:p w14:paraId="5D3AF21B" w14:textId="77777777" w:rsidR="007769C1" w:rsidRDefault="007769C1" w:rsidP="00455CED">
            <w:pPr>
              <w:pStyle w:val="iBAAGStandardText"/>
            </w:pPr>
          </w:p>
          <w:p w14:paraId="3966F03E" w14:textId="77777777" w:rsidR="007769C1" w:rsidRDefault="007769C1" w:rsidP="00455CED">
            <w:pPr>
              <w:pStyle w:val="iBAAGStandardTextBold"/>
            </w:pPr>
            <w:r>
              <w:t>Prior authorization is:</w:t>
            </w:r>
          </w:p>
          <w:p w14:paraId="3D1B4CB8" w14:textId="77777777" w:rsidR="007769C1" w:rsidRDefault="007769C1" w:rsidP="00455CED">
            <w:pPr>
              <w:pStyle w:val="iBAAGStandardText"/>
              <w:rPr>
                <w:rStyle w:val="InstructionalTextChar"/>
              </w:rPr>
            </w:pPr>
            <w:r>
              <w:t>Getting approval by calling the number listed on your health plan ID card before you can get medicine or services.</w:t>
            </w:r>
          </w:p>
          <w:p w14:paraId="5B5B12A6" w14:textId="77777777" w:rsidR="007769C1" w:rsidRPr="003F3B5E" w:rsidRDefault="007769C1" w:rsidP="00455CED">
            <w:pPr>
              <w:pStyle w:val="iBAAGStandardText"/>
            </w:pPr>
          </w:p>
        </w:tc>
        <w:tc>
          <w:tcPr>
            <w:tcW w:w="3330" w:type="dxa"/>
            <w:shd w:val="clear" w:color="auto" w:fill="FFFFFF" w:themeFill="background1"/>
          </w:tcPr>
          <w:p w14:paraId="4FE7420C" w14:textId="77777777" w:rsidR="007769C1" w:rsidRDefault="007769C1" w:rsidP="00455CED">
            <w:pPr>
              <w:pStyle w:val="iBAAGStandardText"/>
            </w:pPr>
            <w:r>
              <w:t xml:space="preserve">The amount you pay is based on where the covered health service is provided. </w:t>
            </w:r>
          </w:p>
          <w:p w14:paraId="75DD94BB" w14:textId="77777777" w:rsidR="007769C1" w:rsidRDefault="007769C1" w:rsidP="00455CED">
            <w:pPr>
              <w:pStyle w:val="iBAAGStandardText"/>
            </w:pPr>
          </w:p>
          <w:p w14:paraId="509FC9FC" w14:textId="77777777" w:rsidR="007769C1" w:rsidRDefault="007769C1" w:rsidP="00455CED">
            <w:pPr>
              <w:pStyle w:val="iBAAGStandardTextBold"/>
            </w:pPr>
            <w:r>
              <w:t>Is prior authorization needed?</w:t>
            </w:r>
          </w:p>
          <w:p w14:paraId="1D14B2B9" w14:textId="77777777" w:rsidR="007769C1" w:rsidRDefault="007769C1" w:rsidP="00455CED">
            <w:pPr>
              <w:pStyle w:val="iBAAGStandardText"/>
            </w:pPr>
            <w:r>
              <w:t>The authorization requirement is based on where the covered health service is provided.</w:t>
            </w:r>
          </w:p>
          <w:p w14:paraId="3E192572" w14:textId="77777777" w:rsidR="007769C1" w:rsidRDefault="007769C1" w:rsidP="00455CED">
            <w:pPr>
              <w:pStyle w:val="iBAAGStandardText"/>
            </w:pPr>
          </w:p>
          <w:p w14:paraId="65BE4FC4" w14:textId="77777777" w:rsidR="007769C1" w:rsidRDefault="007769C1" w:rsidP="00455CED">
            <w:pPr>
              <w:pStyle w:val="iBAAGStandardTextBold"/>
            </w:pPr>
            <w:r>
              <w:t>Prior authorization is:</w:t>
            </w:r>
          </w:p>
          <w:p w14:paraId="51070BBC" w14:textId="77777777" w:rsidR="007769C1" w:rsidRDefault="007769C1" w:rsidP="00455CED">
            <w:pPr>
              <w:pStyle w:val="iBAAGStandardText"/>
              <w:rPr>
                <w:rStyle w:val="InstructionalTextChar"/>
              </w:rPr>
            </w:pPr>
            <w:r>
              <w:t>Getting approval by calling the number listed on your health plan ID card before you can get medicine or services.</w:t>
            </w:r>
          </w:p>
          <w:p w14:paraId="165A1CF7" w14:textId="77777777" w:rsidR="007769C1" w:rsidRPr="003F3B5E" w:rsidRDefault="007769C1" w:rsidP="00455CED">
            <w:pPr>
              <w:pStyle w:val="iBAAGStandardText"/>
            </w:pPr>
          </w:p>
        </w:tc>
        <w:tc>
          <w:tcPr>
            <w:tcW w:w="3330" w:type="dxa"/>
            <w:shd w:val="clear" w:color="auto" w:fill="FFFFFF" w:themeFill="background1"/>
          </w:tcPr>
          <w:p w14:paraId="1A15F844" w14:textId="77777777" w:rsidR="007769C1" w:rsidRPr="003F3B5E" w:rsidRDefault="007769C1" w:rsidP="00455CED">
            <w:pPr>
              <w:pStyle w:val="iBAAGStandardText"/>
            </w:pPr>
            <w:r w:rsidRPr="00C730A9">
              <w:t xml:space="preserve">Not all medical conditions can be treated through </w:t>
            </w:r>
            <w:r>
              <w:t xml:space="preserve">telemedicine </w:t>
            </w:r>
            <w:r w:rsidRPr="00C730A9">
              <w:t>services.</w:t>
            </w:r>
          </w:p>
        </w:tc>
      </w:tr>
      <w:tr w:rsidR="00FA2FDC" w:rsidRPr="003F3B5E" w14:paraId="045C7D76" w14:textId="77777777" w:rsidTr="00486DD7">
        <w:tblPrEx>
          <w:shd w:val="clear" w:color="auto" w:fill="auto"/>
        </w:tblPrEx>
        <w:tc>
          <w:tcPr>
            <w:tcW w:w="3517" w:type="dxa"/>
            <w:tcBorders>
              <w:bottom w:val="single" w:sz="4" w:space="0" w:color="000000" w:themeColor="text1"/>
            </w:tcBorders>
            <w:shd w:val="clear" w:color="auto" w:fill="31849B"/>
          </w:tcPr>
          <w:p w14:paraId="045C7D70" w14:textId="77777777" w:rsidR="00FA2FDC" w:rsidRPr="003F3B5E" w:rsidRDefault="00FA2FDC" w:rsidP="00486DD7">
            <w:pPr>
              <w:pStyle w:val="iBAAGTableHeader"/>
            </w:pPr>
            <w:r w:rsidRPr="00E8503B">
              <w:t>Common Medical Event</w:t>
            </w:r>
          </w:p>
        </w:tc>
        <w:tc>
          <w:tcPr>
            <w:tcW w:w="3330" w:type="dxa"/>
            <w:tcBorders>
              <w:bottom w:val="single" w:sz="4" w:space="0" w:color="000000" w:themeColor="text1"/>
            </w:tcBorders>
            <w:shd w:val="clear" w:color="auto" w:fill="31849B"/>
          </w:tcPr>
          <w:p w14:paraId="045C7D71" w14:textId="77777777" w:rsidR="00FA2FDC" w:rsidRDefault="00FA2FDC" w:rsidP="00486DD7">
            <w:pPr>
              <w:pStyle w:val="iBAAGTableHeader"/>
            </w:pPr>
            <w:r>
              <w:t>Your cost if you use</w:t>
            </w:r>
          </w:p>
          <w:p w14:paraId="045C7D72" w14:textId="77777777" w:rsidR="00FA2FDC" w:rsidRPr="003F3B5E" w:rsidRDefault="00FA2FDC" w:rsidP="00486DD7">
            <w:pPr>
              <w:pStyle w:val="iBAAGTableHeader"/>
            </w:pPr>
            <w:r>
              <w:t>Network benefits</w:t>
            </w:r>
          </w:p>
        </w:tc>
        <w:tc>
          <w:tcPr>
            <w:tcW w:w="3330" w:type="dxa"/>
            <w:tcBorders>
              <w:bottom w:val="single" w:sz="4" w:space="0" w:color="000000" w:themeColor="text1"/>
            </w:tcBorders>
            <w:shd w:val="clear" w:color="auto" w:fill="31849B"/>
          </w:tcPr>
          <w:p w14:paraId="045C7D73" w14:textId="77777777" w:rsidR="00FA2FDC" w:rsidRDefault="00FA2FDC" w:rsidP="00486DD7">
            <w:pPr>
              <w:pStyle w:val="iBAAGTableHeader"/>
            </w:pPr>
            <w:r>
              <w:t>Your cost if you use</w:t>
            </w:r>
          </w:p>
          <w:p w14:paraId="045C7D74" w14:textId="77777777" w:rsidR="00FA2FDC" w:rsidRPr="003F3B5E" w:rsidRDefault="00FA2FDC" w:rsidP="00486DD7">
            <w:pPr>
              <w:pStyle w:val="iBAAGTableHeader"/>
            </w:pPr>
            <w:r>
              <w:t>Out-of-Network benefits</w:t>
            </w:r>
          </w:p>
        </w:tc>
        <w:tc>
          <w:tcPr>
            <w:tcW w:w="3330" w:type="dxa"/>
            <w:tcBorders>
              <w:bottom w:val="single" w:sz="4" w:space="0" w:color="000000" w:themeColor="text1"/>
            </w:tcBorders>
            <w:shd w:val="clear" w:color="auto" w:fill="31849B"/>
          </w:tcPr>
          <w:p w14:paraId="045C7D75" w14:textId="77777777" w:rsidR="00FA2FDC" w:rsidRPr="003F3B5E" w:rsidRDefault="00FA2FDC" w:rsidP="00486DD7">
            <w:pPr>
              <w:pStyle w:val="iBAAGTableHeader"/>
            </w:pPr>
            <w:r w:rsidRPr="00E8503B">
              <w:t>Limits &amp; Exceptions</w:t>
            </w:r>
          </w:p>
        </w:tc>
      </w:tr>
      <w:tr w:rsidR="00FA2FDC" w:rsidRPr="003F3B5E" w14:paraId="045C7D98" w14:textId="77777777" w:rsidTr="00486DD7">
        <w:tblPrEx>
          <w:shd w:val="clear" w:color="auto" w:fill="auto"/>
        </w:tblPrEx>
        <w:tc>
          <w:tcPr>
            <w:tcW w:w="3517" w:type="dxa"/>
            <w:shd w:val="clear" w:color="auto" w:fill="FFFFFF" w:themeFill="background1"/>
          </w:tcPr>
          <w:p w14:paraId="045C7D77" w14:textId="77777777" w:rsidR="00FA2FDC" w:rsidRPr="00295D8E" w:rsidRDefault="00FA2FDC">
            <w:pPr>
              <w:pStyle w:val="iBAAGSituationBoxName"/>
            </w:pPr>
            <w:bookmarkStart w:id="59" w:name="Virtual_Visit"/>
            <w:r w:rsidRPr="00295D8E">
              <w:t>Virtual Visit</w:t>
            </w:r>
            <w:bookmarkEnd w:id="59"/>
          </w:p>
          <w:p w14:paraId="045C7D78" w14:textId="77777777" w:rsidR="00FA2FDC" w:rsidRDefault="00FA2FDC" w:rsidP="00486DD7"/>
          <w:p w14:paraId="045C7D7A" w14:textId="77777777" w:rsidR="00FA2FDC" w:rsidRPr="00295D8E" w:rsidRDefault="00FA2FDC" w:rsidP="00486DD7">
            <w:pPr>
              <w:pStyle w:val="iBAAGStandardTextBold"/>
            </w:pPr>
            <w:r w:rsidRPr="00295D8E">
              <w:t>What is a virtual visit?</w:t>
            </w:r>
          </w:p>
          <w:p w14:paraId="045C7D7B" w14:textId="57A621D8" w:rsidR="00FA2FDC" w:rsidRPr="00295D8E" w:rsidRDefault="00FA2FDC" w:rsidP="00486DD7">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045C7D7C" w14:textId="77777777" w:rsidR="00FA2FDC" w:rsidRPr="00295D8E" w:rsidRDefault="00FA2FDC" w:rsidP="00486DD7">
            <w:pPr>
              <w:pStyle w:val="iBAAGStandardText"/>
            </w:pPr>
          </w:p>
          <w:p w14:paraId="045C7D7D" w14:textId="77777777" w:rsidR="00FA2FDC" w:rsidRPr="00295D8E" w:rsidRDefault="00FA2FDC" w:rsidP="00486DD7">
            <w:pPr>
              <w:pStyle w:val="iBAAGStandardText"/>
            </w:pPr>
            <w:r w:rsidRPr="00295D8E">
              <w:t>Not all medical conditions can be treated through virtual visits. The virtual visit doctor will identify if you need to see an in-person doctor for treatment.</w:t>
            </w:r>
          </w:p>
          <w:p w14:paraId="045C7D7E" w14:textId="77777777" w:rsidR="00FA2FDC" w:rsidRPr="00295D8E" w:rsidRDefault="00FA2FDC" w:rsidP="00486DD7">
            <w:pPr>
              <w:pStyle w:val="iBAAGStandardText"/>
            </w:pPr>
          </w:p>
          <w:p w14:paraId="045C7D7F" w14:textId="77777777" w:rsidR="00FA2FDC" w:rsidRPr="00295D8E" w:rsidRDefault="00FA2FDC" w:rsidP="00486DD7">
            <w:pPr>
              <w:pStyle w:val="iBAAGStandardTextBold"/>
            </w:pPr>
            <w:r w:rsidRPr="00295D8E">
              <w:t>When is virtual visit care available?</w:t>
            </w:r>
          </w:p>
          <w:p w14:paraId="045C7D80" w14:textId="1B6D3F80" w:rsidR="00FA2FDC" w:rsidRPr="00295D8E" w:rsidRDefault="00FA2FDC" w:rsidP="00486DD7">
            <w:pPr>
              <w:pStyle w:val="iBAAGStandardText"/>
            </w:pPr>
            <w:r w:rsidRPr="00295D8E">
              <w:t>Virtual visit is available 24 hours a day, 7 days a week.</w:t>
            </w:r>
          </w:p>
          <w:p w14:paraId="045C7D81" w14:textId="77777777" w:rsidR="00FA2FDC" w:rsidRPr="00295D8E" w:rsidRDefault="00FA2FDC" w:rsidP="00486DD7"/>
        </w:tc>
        <w:tc>
          <w:tcPr>
            <w:tcW w:w="3330" w:type="dxa"/>
            <w:shd w:val="clear" w:color="auto" w:fill="FFFFFF" w:themeFill="background1"/>
          </w:tcPr>
          <w:p w14:paraId="045C7D8B" w14:textId="3E63BB17" w:rsidR="00FA2FDC" w:rsidRDefault="00EE7C75" w:rsidP="00486DD7">
            <w:pPr>
              <w:pStyle w:val="iBAAGStandardTextBold"/>
            </w:pPr>
            <w:r w:rsidRPr="00EE7C75">
              <w:rPr>
                <w:rStyle w:val="iBAAGStandardTextBoldChar"/>
                <w:b/>
                <w:color w:val="000000"/>
              </w:rPr>
              <w:t>20%</w:t>
            </w:r>
            <w:r w:rsidRPr="00EE7C75">
              <w:rPr>
                <w:rStyle w:val="iBAAGStandardTextBoldChar"/>
                <w:color w:val="000000"/>
              </w:rPr>
              <w:t xml:space="preserve"> co-insurance, after you pay the deductible.</w:t>
            </w:r>
            <w:r w:rsidRPr="00EE7C75">
              <w:rPr>
                <w:rStyle w:val="iBAAGStandardTextBoldChar"/>
                <w:color w:val="000000"/>
              </w:rPr>
              <w:cr/>
            </w:r>
            <w:r w:rsidRPr="00EE7C75">
              <w:rPr>
                <w:rStyle w:val="iBAAGStandardTextBoldChar"/>
                <w:color w:val="000000"/>
              </w:rPr>
              <w:cr/>
            </w:r>
            <w:r w:rsidR="00FA2FDC">
              <w:t>Is prior authorization needed?</w:t>
            </w:r>
          </w:p>
          <w:p w14:paraId="045C7D8C" w14:textId="4813290D" w:rsidR="00FA2FDC" w:rsidRDefault="00FA2FDC" w:rsidP="00486DD7">
            <w:pPr>
              <w:pStyle w:val="iBAAGStandardText"/>
            </w:pPr>
            <w:r>
              <w:t>No</w:t>
            </w:r>
          </w:p>
          <w:p w14:paraId="045C7D8D" w14:textId="77777777" w:rsidR="00FA2FDC" w:rsidRDefault="00FA2FDC" w:rsidP="00486DD7">
            <w:pPr>
              <w:pStyle w:val="iBAAGStandardText"/>
            </w:pPr>
          </w:p>
          <w:p w14:paraId="045C7D8E" w14:textId="066C9162" w:rsidR="00FA2FDC" w:rsidRDefault="00EE7C75" w:rsidP="00486DD7">
            <w:pPr>
              <w:pStyle w:val="iBAAGStandardText"/>
            </w:pPr>
            <w:r w:rsidRPr="00EE7C75">
              <w:rPr>
                <w:rStyle w:val="InstructionalTextChar"/>
                <w:b w:val="0"/>
                <w:color w:val="000000"/>
              </w:rPr>
              <w:t xml:space="preserve"> </w:t>
            </w:r>
          </w:p>
          <w:p w14:paraId="045C7D8F" w14:textId="77777777" w:rsidR="00FA2FDC" w:rsidRPr="00295D8E" w:rsidRDefault="00FA2FDC" w:rsidP="00486DD7">
            <w:pPr>
              <w:pStyle w:val="iBAAGStandardText"/>
            </w:pPr>
          </w:p>
        </w:tc>
        <w:tc>
          <w:tcPr>
            <w:tcW w:w="3330" w:type="dxa"/>
            <w:shd w:val="clear" w:color="auto" w:fill="FFFFFF" w:themeFill="background1"/>
          </w:tcPr>
          <w:p w14:paraId="045C7D90" w14:textId="4A26E99B" w:rsidR="00FA2FDC" w:rsidRDefault="00853FC7" w:rsidP="00486DD7">
            <w:pPr>
              <w:pStyle w:val="iBAAGStandardText"/>
            </w:pPr>
            <w:r w:rsidRPr="00386710">
              <w:rPr>
                <w:b/>
              </w:rPr>
              <w:t>40%</w:t>
            </w:r>
            <w:r>
              <w:t xml:space="preserve"> </w:t>
            </w:r>
            <w:r w:rsidR="00FA2FDC">
              <w:t>co-insurance, after you pay the deductible.</w:t>
            </w:r>
          </w:p>
          <w:p w14:paraId="451624DF" w14:textId="77777777" w:rsidR="00AA01CB" w:rsidRDefault="00AA01CB" w:rsidP="00486DD7">
            <w:pPr>
              <w:pStyle w:val="iBAAGStandardText"/>
            </w:pPr>
          </w:p>
          <w:p w14:paraId="045C7D92" w14:textId="70A4945E" w:rsidR="00FA2FDC" w:rsidRDefault="00FA2FDC" w:rsidP="00486DD7">
            <w:pPr>
              <w:pStyle w:val="iBAAGStandardTextBold"/>
            </w:pPr>
            <w:r>
              <w:t>Is prior authorization needed?</w:t>
            </w:r>
          </w:p>
          <w:p w14:paraId="045C7D93" w14:textId="51DCC2AA" w:rsidR="00FA2FDC" w:rsidRDefault="00FA2FDC" w:rsidP="00486DD7">
            <w:pPr>
              <w:pStyle w:val="iBAAGStandardText"/>
            </w:pPr>
            <w:r>
              <w:t>No</w:t>
            </w:r>
          </w:p>
          <w:p w14:paraId="045C7D96" w14:textId="77777777" w:rsidR="00FA2FDC" w:rsidRPr="00295D8E" w:rsidRDefault="00FA2FDC" w:rsidP="00486DD7">
            <w:pPr>
              <w:pStyle w:val="iBAAGStandardText"/>
            </w:pPr>
          </w:p>
        </w:tc>
        <w:tc>
          <w:tcPr>
            <w:tcW w:w="3330" w:type="dxa"/>
            <w:shd w:val="clear" w:color="auto" w:fill="FFFFFF" w:themeFill="background1"/>
          </w:tcPr>
          <w:p w14:paraId="045C7D97" w14:textId="77777777" w:rsidR="00FA2FDC" w:rsidRPr="00295D8E" w:rsidRDefault="00FA2FDC" w:rsidP="00486DD7">
            <w:pPr>
              <w:pStyle w:val="iBAAGStandardText"/>
            </w:pPr>
            <w:r w:rsidRPr="00295D8E">
              <w:t>None</w:t>
            </w:r>
          </w:p>
        </w:tc>
      </w:tr>
      <w:tr w:rsidR="00FA2FDC" w:rsidRPr="003F3B5E" w14:paraId="045C7D9F"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D99" w14:textId="77777777" w:rsidR="00FA2FDC" w:rsidRPr="00872B3F" w:rsidRDefault="00FA2FDC" w:rsidP="00486DD7">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045C7D9A" w14:textId="77777777" w:rsidR="00FA2FDC" w:rsidRPr="00872B3F" w:rsidRDefault="00FA2FDC" w:rsidP="00486DD7">
            <w:pPr>
              <w:pStyle w:val="iBAAGTableHeader"/>
            </w:pPr>
            <w:r w:rsidRPr="00872B3F">
              <w:t>Your cost if you use</w:t>
            </w:r>
          </w:p>
          <w:p w14:paraId="045C7D9B" w14:textId="77777777" w:rsidR="00FA2FDC" w:rsidRPr="00872B3F" w:rsidRDefault="00FA2FDC" w:rsidP="00486DD7">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45C7D9C" w14:textId="77777777" w:rsidR="00FA2FDC" w:rsidRPr="00872B3F" w:rsidRDefault="00FA2FDC" w:rsidP="00486DD7">
            <w:pPr>
              <w:pStyle w:val="iBAAGTableHeader"/>
            </w:pPr>
            <w:r w:rsidRPr="00872B3F">
              <w:t>Your cost if you use</w:t>
            </w:r>
          </w:p>
          <w:p w14:paraId="045C7D9D" w14:textId="77777777" w:rsidR="00FA2FDC" w:rsidRPr="00872B3F" w:rsidRDefault="00FA2FDC" w:rsidP="00486DD7">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45C7D9E" w14:textId="77777777" w:rsidR="00FA2FDC" w:rsidRPr="00872B3F" w:rsidRDefault="00FA2FDC" w:rsidP="00486DD7">
            <w:pPr>
              <w:pStyle w:val="iBAAGTableHeader"/>
            </w:pPr>
            <w:r w:rsidRPr="00872B3F">
              <w:t>Limits &amp; Exceptions</w:t>
            </w:r>
          </w:p>
        </w:tc>
      </w:tr>
      <w:tr w:rsidR="00FA2FDC" w:rsidRPr="003F3B5E" w14:paraId="045C7DCD" w14:textId="77777777" w:rsidTr="00486DD7">
        <w:tblPrEx>
          <w:shd w:val="clear" w:color="auto" w:fill="auto"/>
        </w:tblPrEx>
        <w:tc>
          <w:tcPr>
            <w:tcW w:w="3517" w:type="dxa"/>
            <w:shd w:val="clear" w:color="auto" w:fill="FFFFFF" w:themeFill="background1"/>
          </w:tcPr>
          <w:p w14:paraId="045C7DA0" w14:textId="77777777" w:rsidR="00FA2FDC" w:rsidRPr="00AF43A5" w:rsidRDefault="00FA2FDC">
            <w:pPr>
              <w:pStyle w:val="iBAAGSituationBoxName"/>
            </w:pPr>
            <w:bookmarkStart w:id="60" w:name="Vision_Services"/>
            <w:r w:rsidRPr="00AF43A5">
              <w:t>Vision Services</w:t>
            </w:r>
            <w:bookmarkEnd w:id="60"/>
          </w:p>
          <w:p w14:paraId="045C7DA1" w14:textId="77777777" w:rsidR="00FA2FDC" w:rsidRPr="00AF43A5" w:rsidRDefault="00FA2FDC" w:rsidP="00486DD7">
            <w:pPr>
              <w:pStyle w:val="iBAAGStandardText"/>
            </w:pPr>
          </w:p>
          <w:p w14:paraId="045C7DA2" w14:textId="77777777" w:rsidR="00FA2FDC" w:rsidRPr="00AF43A5" w:rsidRDefault="00FA2FDC" w:rsidP="00486DD7">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045C7DA3" w14:textId="77777777" w:rsidR="00FA2FDC" w:rsidRDefault="00FA2FDC" w:rsidP="00486DD7">
            <w:pPr>
              <w:pStyle w:val="iBAAGStandardText"/>
            </w:pPr>
          </w:p>
          <w:p w14:paraId="045C7DA9" w14:textId="77777777" w:rsidR="00FA2FDC" w:rsidRPr="00AF43A5" w:rsidRDefault="00FA2FDC" w:rsidP="00486DD7">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045C7DAA" w14:textId="77777777" w:rsidR="00FA2FDC" w:rsidRPr="00AF43A5" w:rsidRDefault="00FA2FDC" w:rsidP="00486DD7">
            <w:pPr>
              <w:pStyle w:val="iBAAGStandardText"/>
            </w:pPr>
          </w:p>
          <w:p w14:paraId="045C7DAB" w14:textId="77777777" w:rsidR="00FA2FDC" w:rsidRPr="00AF43A5" w:rsidRDefault="00FA2FDC" w:rsidP="00486DD7">
            <w:pPr>
              <w:pStyle w:val="iBAAGStandardTextBold"/>
            </w:pPr>
            <w:r w:rsidRPr="00AF43A5">
              <w:t xml:space="preserve">Want more information? </w:t>
            </w:r>
          </w:p>
          <w:p w14:paraId="045C7DAC" w14:textId="77777777" w:rsidR="00FA2FDC" w:rsidRPr="00AF43A5" w:rsidRDefault="00FA2FDC" w:rsidP="00486DD7">
            <w:pPr>
              <w:pStyle w:val="iBAAGStandardText"/>
            </w:pPr>
            <w:r w:rsidRPr="00AF43A5">
              <w:t xml:space="preserve">View the </w:t>
            </w:r>
            <w:hyperlink r:id="rId53" w:history="1">
              <w:r w:rsidRPr="00AF43A5">
                <w:rPr>
                  <w:rStyle w:val="Hyperlinks"/>
                </w:rPr>
                <w:t>glossary</w:t>
              </w:r>
            </w:hyperlink>
            <w:r w:rsidRPr="00AF43A5">
              <w:t xml:space="preserve"> for definitions.</w:t>
            </w:r>
          </w:p>
          <w:p w14:paraId="045C7DAD" w14:textId="77777777" w:rsidR="00FA2FDC" w:rsidRPr="00AF43A5" w:rsidRDefault="00FA2FDC" w:rsidP="00486DD7">
            <w:pPr>
              <w:pStyle w:val="iBAAGStandardText"/>
            </w:pPr>
          </w:p>
        </w:tc>
        <w:tc>
          <w:tcPr>
            <w:tcW w:w="3330" w:type="dxa"/>
            <w:shd w:val="clear" w:color="auto" w:fill="FFFFFF" w:themeFill="background1"/>
          </w:tcPr>
          <w:p w14:paraId="045C7DB7" w14:textId="37AC1E49" w:rsidR="00FA2FDC" w:rsidRPr="00AF43A5" w:rsidRDefault="00FA2FDC" w:rsidP="00486DD7">
            <w:pPr>
              <w:pStyle w:val="iBAAGStandardText"/>
            </w:pPr>
            <w:r w:rsidRPr="00AF43A5">
              <w:t>Network benefits are not covered.</w:t>
            </w:r>
          </w:p>
          <w:p w14:paraId="045C7DB8" w14:textId="77777777" w:rsidR="00FA2FDC" w:rsidRPr="00AF43A5" w:rsidRDefault="00FA2FDC" w:rsidP="00486DD7">
            <w:pPr>
              <w:pStyle w:val="iBAAGStandardText"/>
            </w:pPr>
          </w:p>
        </w:tc>
        <w:tc>
          <w:tcPr>
            <w:tcW w:w="3330" w:type="dxa"/>
            <w:shd w:val="clear" w:color="auto" w:fill="FFFFFF" w:themeFill="background1"/>
          </w:tcPr>
          <w:p w14:paraId="045C7DBF" w14:textId="2E39C6E2" w:rsidR="00FA2FDC" w:rsidRPr="00AF43A5" w:rsidRDefault="00EE7C75" w:rsidP="00486DD7">
            <w:pPr>
              <w:pStyle w:val="iBAAGStandardText"/>
            </w:pPr>
            <w:r w:rsidRPr="00EE7C75">
              <w:rPr>
                <w:rStyle w:val="InstructionalTextChar"/>
                <w:b w:val="0"/>
                <w:color w:val="000000"/>
              </w:rPr>
              <w:t>Out-of-network benefits are not covered.</w:t>
            </w:r>
          </w:p>
        </w:tc>
        <w:tc>
          <w:tcPr>
            <w:tcW w:w="3330" w:type="dxa"/>
            <w:shd w:val="clear" w:color="auto" w:fill="FFFFFF" w:themeFill="background1"/>
          </w:tcPr>
          <w:p w14:paraId="045C7DCB" w14:textId="5015F853" w:rsidR="00FA2FDC" w:rsidRPr="00AF43A5" w:rsidRDefault="00FA2FDC" w:rsidP="00486DD7">
            <w:pPr>
              <w:pStyle w:val="iBAAGStandardText"/>
            </w:pPr>
            <w:r w:rsidRPr="00AF43A5">
              <w:t>No coverage for vision services</w:t>
            </w:r>
            <w:r>
              <w:t>.</w:t>
            </w:r>
          </w:p>
          <w:p w14:paraId="045C7DCC" w14:textId="77777777" w:rsidR="00FA2FDC" w:rsidRPr="00AF43A5" w:rsidRDefault="00FA2FDC" w:rsidP="00486DD7">
            <w:pPr>
              <w:pStyle w:val="iBAAGStandardText"/>
            </w:pPr>
          </w:p>
        </w:tc>
      </w:tr>
    </w:tbl>
    <w:p w14:paraId="045C7DCE" w14:textId="77777777" w:rsidR="00FA2FDC" w:rsidRPr="007A04F1" w:rsidRDefault="00FA2FDC" w:rsidP="00FA2FDC"/>
    <w:p w14:paraId="045C7DCF"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045C7DD1" w14:textId="77777777" w:rsidTr="00486DD7">
        <w:tc>
          <w:tcPr>
            <w:tcW w:w="13507" w:type="dxa"/>
            <w:shd w:val="clear" w:color="auto" w:fill="DAEEF3"/>
          </w:tcPr>
          <w:p w14:paraId="045C7DD0" w14:textId="77777777" w:rsidR="00FA2FDC" w:rsidRPr="00B41EB2" w:rsidRDefault="00FA2FDC"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045C7DD3"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7DD2" w14:textId="77777777" w:rsidR="00FA2FDC" w:rsidRPr="006E2BEA" w:rsidRDefault="00FA2FDC" w:rsidP="00486DD7">
            <w:pPr>
              <w:pStyle w:val="iBAAGTableHeader"/>
            </w:pPr>
            <w:r w:rsidRPr="006E2BEA">
              <w:t>Plan Information</w:t>
            </w:r>
          </w:p>
        </w:tc>
      </w:tr>
      <w:tr w:rsidR="00FA2FDC" w:rsidRPr="006E2BEA" w14:paraId="045C7DD7"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DD4" w14:textId="77777777" w:rsidR="00FA2FDC" w:rsidRDefault="00FA2FDC">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DD5" w14:textId="77777777" w:rsidR="00FA2FDC" w:rsidRDefault="00FA2FDC" w:rsidP="00486DD7">
            <w:pPr>
              <w:pStyle w:val="iBAAGStandardText"/>
            </w:pPr>
            <w:r>
              <w:t xml:space="preserve">Certain genetic testing services may be subject to medical necessity review, may not be covered and may result in member liability. </w:t>
            </w:r>
          </w:p>
          <w:p w14:paraId="045C7DD6" w14:textId="77777777" w:rsidR="00FA2FDC" w:rsidRDefault="00FA2FDC" w:rsidP="00486DD7">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045C7DD9" w14:textId="77777777" w:rsidTr="00486DD7">
        <w:tc>
          <w:tcPr>
            <w:tcW w:w="13507" w:type="dxa"/>
            <w:gridSpan w:val="2"/>
            <w:tcBorders>
              <w:bottom w:val="single" w:sz="4" w:space="0" w:color="000000" w:themeColor="text1"/>
            </w:tcBorders>
            <w:shd w:val="clear" w:color="auto" w:fill="C00000"/>
          </w:tcPr>
          <w:p w14:paraId="045C7DD8" w14:textId="77777777" w:rsidR="00FA2FDC" w:rsidRPr="00FF6B61" w:rsidRDefault="00FA2FDC" w:rsidP="00486DD7">
            <w:pPr>
              <w:pStyle w:val="iBAAGTableHeader"/>
            </w:pPr>
            <w:r w:rsidRPr="00FF6B61">
              <w:t>Plan Information</w:t>
            </w:r>
          </w:p>
        </w:tc>
      </w:tr>
      <w:tr w:rsidR="00FA2FDC" w:rsidRPr="00FF6B61" w14:paraId="045C7DE5" w14:textId="77777777" w:rsidTr="00486DD7">
        <w:tc>
          <w:tcPr>
            <w:tcW w:w="3517" w:type="dxa"/>
            <w:shd w:val="clear" w:color="auto" w:fill="F2DBDB"/>
          </w:tcPr>
          <w:p w14:paraId="045C7DDA" w14:textId="77777777" w:rsidR="00FA2FDC" w:rsidRPr="00FF6B61" w:rsidRDefault="00FA2FDC">
            <w:pPr>
              <w:pStyle w:val="iBAAGSituationBoxName"/>
            </w:pPr>
            <w:bookmarkStart w:id="62" w:name="Hemophilia_Quick_Tip"/>
            <w:r w:rsidRPr="00FF6B61">
              <w:t>Hemophilia Quick Tip</w:t>
            </w:r>
            <w:bookmarkEnd w:id="62"/>
          </w:p>
        </w:tc>
        <w:tc>
          <w:tcPr>
            <w:tcW w:w="9990" w:type="dxa"/>
            <w:shd w:val="clear" w:color="auto" w:fill="F2DBDB"/>
          </w:tcPr>
          <w:p w14:paraId="045C7DDB" w14:textId="77777777" w:rsidR="00FA2FDC" w:rsidRDefault="00FA2FDC" w:rsidP="00486DD7">
            <w:pPr>
              <w:pStyle w:val="iBAAGStandardText"/>
            </w:pPr>
            <w:r>
              <w:t xml:space="preserve">This program only supports obtaining medications from a specific doctor. Depending on the place of service, benefit information can be located within several applicable benefit categories. </w:t>
            </w:r>
          </w:p>
          <w:p w14:paraId="045C7DDC" w14:textId="77777777" w:rsidR="00FA2FDC" w:rsidRDefault="00FA2FDC" w:rsidP="00486DD7"/>
          <w:p w14:paraId="045C7DDD" w14:textId="77777777" w:rsidR="00FA2FDC" w:rsidRDefault="00FA2FDC" w:rsidP="00486DD7">
            <w:pPr>
              <w:pStyle w:val="iBAAGLevel1Bullets"/>
            </w:pPr>
            <w:r>
              <w:t>If hemophilia factor is a part of a carve-out situation, the carve-out Pharmacy Benefit Manager and/or Specialty Pharmacy vendor should be contacted to confirm coverage.</w:t>
            </w:r>
          </w:p>
          <w:p w14:paraId="045C7DDE" w14:textId="77777777" w:rsidR="00FA2FDC" w:rsidRDefault="00FA2FDC" w:rsidP="00486DD7"/>
          <w:p w14:paraId="045C7DDF" w14:textId="77777777" w:rsidR="00FA2FDC" w:rsidRDefault="00FA2FDC" w:rsidP="00486DD7">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045C7DE0" w14:textId="77777777" w:rsidR="00FA2FDC" w:rsidRDefault="00FA2FDC" w:rsidP="00486DD7"/>
          <w:p w14:paraId="045C7DE1" w14:textId="77777777" w:rsidR="00FA2FDC" w:rsidRDefault="00FA2FDC" w:rsidP="00486DD7">
            <w:pPr>
              <w:pStyle w:val="iBAAGLevel1Bullets"/>
            </w:pPr>
            <w:r>
              <w:t xml:space="preserve">If administered during an emergency room visit, refer to Emergency Health Services – Outpatient for more information. </w:t>
            </w:r>
          </w:p>
          <w:p w14:paraId="045C7DE2" w14:textId="77777777" w:rsidR="00FA2FDC" w:rsidRDefault="00FA2FDC" w:rsidP="00486DD7"/>
          <w:p w14:paraId="045C7DE3" w14:textId="77777777" w:rsidR="00FA2FDC" w:rsidRDefault="00FA2FDC" w:rsidP="00486DD7">
            <w:pPr>
              <w:pStyle w:val="iBAAGLevel1Bullets"/>
            </w:pPr>
            <w:r>
              <w:t xml:space="preserve">If self-administered (self-injected, self-infused, etc), refer to Prescription Drugs for more information. </w:t>
            </w:r>
          </w:p>
          <w:p w14:paraId="045C7DE4" w14:textId="77777777" w:rsidR="00FA2FDC" w:rsidRPr="00FF6B61" w:rsidRDefault="00FA2FDC" w:rsidP="00486DD7">
            <w:pPr>
              <w:pStyle w:val="iBAAGStandardText"/>
            </w:pPr>
          </w:p>
        </w:tc>
      </w:tr>
      <w:tr w:rsidR="00FA2FDC" w:rsidRPr="00991364" w14:paraId="045C7DE7" w14:textId="77777777" w:rsidTr="00486DD7">
        <w:tc>
          <w:tcPr>
            <w:tcW w:w="13507" w:type="dxa"/>
            <w:gridSpan w:val="2"/>
            <w:tcBorders>
              <w:bottom w:val="single" w:sz="4" w:space="0" w:color="000000" w:themeColor="text1"/>
            </w:tcBorders>
            <w:shd w:val="clear" w:color="auto" w:fill="C00000"/>
          </w:tcPr>
          <w:p w14:paraId="045C7DE6" w14:textId="77777777" w:rsidR="00FA2FDC" w:rsidRPr="00991364" w:rsidRDefault="00FA2FDC" w:rsidP="00486DD7">
            <w:pPr>
              <w:pStyle w:val="iBAAGTableHeader"/>
            </w:pPr>
            <w:r w:rsidRPr="00992E90">
              <w:rPr>
                <w:rFonts w:cs="Arial"/>
              </w:rPr>
              <w:t>Plan Information</w:t>
            </w:r>
          </w:p>
        </w:tc>
      </w:tr>
      <w:tr w:rsidR="00FA2FDC" w:rsidRPr="00991364" w14:paraId="045C7DEC" w14:textId="77777777" w:rsidTr="00486DD7">
        <w:tc>
          <w:tcPr>
            <w:tcW w:w="3517" w:type="dxa"/>
            <w:shd w:val="clear" w:color="auto" w:fill="F2DBDB"/>
          </w:tcPr>
          <w:p w14:paraId="045C7DE8" w14:textId="77777777" w:rsidR="00FA2FDC" w:rsidRDefault="00FA2FDC">
            <w:pPr>
              <w:pStyle w:val="iBAAGSituationBoxName"/>
            </w:pPr>
            <w:bookmarkStart w:id="63" w:name="Multiple_Surgical_Procedures"/>
            <w:r w:rsidRPr="00872B3F">
              <w:t>Multiple Surgical Procedures</w:t>
            </w:r>
            <w:bookmarkEnd w:id="63"/>
          </w:p>
          <w:p w14:paraId="045C7DE9" w14:textId="77777777" w:rsidR="00FA2FDC" w:rsidRPr="00991364" w:rsidRDefault="00FA2FDC">
            <w:pPr>
              <w:pStyle w:val="iBAAGSituationBoxName"/>
            </w:pPr>
          </w:p>
        </w:tc>
        <w:tc>
          <w:tcPr>
            <w:tcW w:w="9990" w:type="dxa"/>
            <w:shd w:val="clear" w:color="auto" w:fill="F2DBDB"/>
          </w:tcPr>
          <w:p w14:paraId="045C7DEA" w14:textId="77777777" w:rsidR="00FA2FDC" w:rsidRPr="00A115ED" w:rsidRDefault="00FA2FDC" w:rsidP="00486DD7">
            <w:pPr>
              <w:pStyle w:val="iBAAGStandardText"/>
              <w:rPr>
                <w:b/>
              </w:rPr>
            </w:pPr>
            <w:r w:rsidRPr="00A115ED">
              <w:t>100/50/50</w:t>
            </w:r>
          </w:p>
          <w:p w14:paraId="045C7DEB" w14:textId="77777777" w:rsidR="00FA2FDC" w:rsidRPr="00991364" w:rsidRDefault="00FA2FDC" w:rsidP="00486DD7"/>
        </w:tc>
      </w:tr>
      <w:tr w:rsidR="00FA2FDC" w:rsidRPr="00FD271F" w14:paraId="045C7DEE" w14:textId="77777777" w:rsidTr="00486DD7">
        <w:tc>
          <w:tcPr>
            <w:tcW w:w="13507" w:type="dxa"/>
            <w:gridSpan w:val="2"/>
            <w:tcBorders>
              <w:bottom w:val="single" w:sz="4" w:space="0" w:color="000000" w:themeColor="text1"/>
            </w:tcBorders>
            <w:shd w:val="clear" w:color="auto" w:fill="C00000"/>
          </w:tcPr>
          <w:p w14:paraId="045C7DED" w14:textId="77777777" w:rsidR="00FA2FDC" w:rsidRPr="00FD271F" w:rsidRDefault="00FA2FDC" w:rsidP="00486DD7">
            <w:pPr>
              <w:pStyle w:val="iBAAGTableHeader"/>
            </w:pPr>
            <w:r w:rsidRPr="00992E90">
              <w:t>Plan Information</w:t>
            </w:r>
          </w:p>
        </w:tc>
      </w:tr>
      <w:tr w:rsidR="00FA2FDC" w:rsidRPr="00FD271F" w14:paraId="045C7DF3" w14:textId="77777777" w:rsidTr="00486DD7">
        <w:tc>
          <w:tcPr>
            <w:tcW w:w="3517" w:type="dxa"/>
            <w:shd w:val="clear" w:color="auto" w:fill="F2DBDB"/>
          </w:tcPr>
          <w:p w14:paraId="045C7DEF" w14:textId="77777777" w:rsidR="00FA2FDC" w:rsidRPr="00FD271F" w:rsidRDefault="00FA2FDC">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14:paraId="045C7DF0" w14:textId="77777777" w:rsidR="00FA2FDC" w:rsidRDefault="00FA2FDC" w:rsidP="00486DD7">
            <w:pPr>
              <w:pStyle w:val="iBAAGStandardText"/>
            </w:pPr>
            <w:r>
              <w:t xml:space="preserve">For NOBLX logic click </w:t>
            </w:r>
            <w:hyperlink r:id="rId54" w:history="1">
              <w:r>
                <w:rPr>
                  <w:rStyle w:val="Hyperlink"/>
                </w:rPr>
                <w:t>here</w:t>
              </w:r>
            </w:hyperlink>
            <w:r>
              <w:t>.</w:t>
            </w:r>
          </w:p>
          <w:p w14:paraId="045C7DF1" w14:textId="2C4F28A6" w:rsidR="00FA2FDC" w:rsidRPr="00AF1238" w:rsidRDefault="00FA2FDC" w:rsidP="00FA2FDC">
            <w:pPr>
              <w:pStyle w:val="iBAAGLevel1Bullets"/>
              <w:tabs>
                <w:tab w:val="left" w:pos="720"/>
              </w:tabs>
              <w:rPr>
                <w:rStyle w:val="InstructionalTextChar"/>
                <w:b w:val="0"/>
                <w:color w:val="000000" w:themeColor="text1"/>
              </w:rPr>
            </w:pPr>
            <w:r>
              <w:t xml:space="preserve">State: </w:t>
            </w:r>
            <w:r w:rsidR="00EE7C75" w:rsidRPr="00EE7C75">
              <w:rPr>
                <w:rStyle w:val="InstructionalTextChar"/>
                <w:b w:val="0"/>
                <w:color w:val="000000"/>
              </w:rPr>
              <w:t>NY</w:t>
            </w:r>
          </w:p>
          <w:p w14:paraId="045C7DF2" w14:textId="7DB2C98A" w:rsidR="00FA2FDC" w:rsidRPr="00FD271F" w:rsidRDefault="00FA2FDC" w:rsidP="00486DD7">
            <w:pPr>
              <w:pStyle w:val="iBAAGLevel1Bullets"/>
            </w:pPr>
            <w:r>
              <w:t xml:space="preserve">Product Code: </w:t>
            </w:r>
            <w:r w:rsidR="00EE7C75" w:rsidRPr="00EE7C75">
              <w:rPr>
                <w:rStyle w:val="InstructionalTextChar"/>
                <w:b w:val="0"/>
                <w:color w:val="000000"/>
              </w:rPr>
              <w:t>PS1</w:t>
            </w:r>
            <w:r>
              <w:t xml:space="preserve"> </w:t>
            </w:r>
          </w:p>
        </w:tc>
      </w:tr>
    </w:tbl>
    <w:p w14:paraId="045C7DF4" w14:textId="77777777" w:rsidR="00FA2FDC" w:rsidRPr="00FD271F" w:rsidRDefault="00FA2FDC" w:rsidP="00FA2FDC"/>
    <w:p w14:paraId="045C7DF5" w14:textId="77777777" w:rsidR="00FA2FDC" w:rsidRPr="00AF1096" w:rsidRDefault="00FA2FDC" w:rsidP="00FA2FDC">
      <w:pPr>
        <w:rPr>
          <w:rStyle w:val="iBAAGTags"/>
        </w:rPr>
      </w:pPr>
      <w:r w:rsidRPr="00AF1096">
        <w:rPr>
          <w:rStyle w:val="iBAAGTags"/>
        </w:rPr>
        <w:t>&lt;!--section=Family_Planning--&gt;</w:t>
      </w:r>
    </w:p>
    <w:p w14:paraId="045C7DF6" w14:textId="77777777" w:rsidR="00FA2FDC" w:rsidRPr="00AF1096" w:rsidRDefault="00FA2FDC" w:rsidP="00FA2FDC"/>
    <w:p w14:paraId="045C7DF7"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DF8" w14:textId="77777777" w:rsidR="00FA2FDC" w:rsidRDefault="00FA2FDC" w:rsidP="00FA2FDC">
      <w:pPr>
        <w:pStyle w:val="iBAAGStandardTextItalics"/>
      </w:pPr>
    </w:p>
    <w:p w14:paraId="045C7DF9"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5" w:history="1">
        <w:r>
          <w:rPr>
            <w:rStyle w:val="Hyperlink"/>
            <w:i/>
            <w:iCs/>
            <w:szCs w:val="24"/>
          </w:rPr>
          <w:t>uhcprovider.com</w:t>
        </w:r>
      </w:hyperlink>
      <w:r>
        <w:rPr>
          <w:i/>
          <w:iCs/>
        </w:rPr>
        <w:t xml:space="preserve">   </w:t>
      </w:r>
    </w:p>
    <w:p w14:paraId="045C7DFA"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045C7DFC" w14:textId="77777777" w:rsidTr="00486DD7">
        <w:tc>
          <w:tcPr>
            <w:tcW w:w="13507" w:type="dxa"/>
            <w:gridSpan w:val="4"/>
            <w:shd w:val="clear" w:color="auto" w:fill="DAEEF3"/>
          </w:tcPr>
          <w:p w14:paraId="045C7DFB" w14:textId="77777777" w:rsidR="00FA2FDC" w:rsidRPr="003F3B5E" w:rsidRDefault="00FA2FDC" w:rsidP="00486DD7">
            <w:pPr>
              <w:pStyle w:val="iBAAGMajorSectionHeader"/>
            </w:pPr>
            <w:bookmarkStart w:id="65" w:name="Family_Planning"/>
            <w:r>
              <w:t>Family Planning</w:t>
            </w:r>
            <w:bookmarkEnd w:id="65"/>
          </w:p>
        </w:tc>
      </w:tr>
      <w:tr w:rsidR="00FA2FDC" w:rsidRPr="003F3B5E" w14:paraId="045C7DFE"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7DFD" w14:textId="77777777" w:rsidR="00FA2FDC" w:rsidRPr="003F3B5E" w:rsidRDefault="00FA2FDC" w:rsidP="00486DD7">
            <w:pPr>
              <w:pStyle w:val="iBAAGTableHeader"/>
            </w:pPr>
            <w:r w:rsidRPr="00A115ED">
              <w:rPr>
                <w:rFonts w:cs="Arial"/>
                <w:szCs w:val="26"/>
              </w:rPr>
              <w:t>About Your Benefits</w:t>
            </w:r>
          </w:p>
        </w:tc>
      </w:tr>
      <w:tr w:rsidR="00FA2FDC" w:rsidRPr="003F3B5E" w14:paraId="045C7E0A" w14:textId="77777777" w:rsidTr="00486DD7">
        <w:tblPrEx>
          <w:shd w:val="clear" w:color="auto" w:fill="auto"/>
        </w:tblPrEx>
        <w:tc>
          <w:tcPr>
            <w:tcW w:w="3517" w:type="dxa"/>
            <w:shd w:val="clear" w:color="auto" w:fill="FFFFFF" w:themeFill="background1"/>
          </w:tcPr>
          <w:p w14:paraId="045C7DFF" w14:textId="77777777" w:rsidR="00FA2FDC" w:rsidRPr="003F3B5E" w:rsidRDefault="00FA2FDC" w:rsidP="00486DD7">
            <w:pPr>
              <w:pStyle w:val="iBAAGStandardText"/>
            </w:pPr>
            <w:bookmarkStart w:id="66" w:name="Fertility_Solutions"/>
            <w:r>
              <w:rPr>
                <w:b/>
                <w:sz w:val="28"/>
                <w:szCs w:val="28"/>
              </w:rPr>
              <w:t>Fertility Solutions</w:t>
            </w:r>
            <w:bookmarkEnd w:id="66"/>
          </w:p>
        </w:tc>
        <w:tc>
          <w:tcPr>
            <w:tcW w:w="9990" w:type="dxa"/>
            <w:gridSpan w:val="3"/>
            <w:shd w:val="clear" w:color="auto" w:fill="FFFFFF" w:themeFill="background1"/>
          </w:tcPr>
          <w:p w14:paraId="045C7E00" w14:textId="77777777" w:rsidR="00FA2FDC" w:rsidRDefault="00FA2FDC" w:rsidP="00486DD7">
            <w:pPr>
              <w:pStyle w:val="iBAAGStandardText"/>
            </w:pPr>
            <w:r>
              <w:t>This program offers:</w:t>
            </w:r>
          </w:p>
          <w:p w14:paraId="045C7E01" w14:textId="77777777" w:rsidR="00FA2FDC" w:rsidRDefault="00FA2FDC" w:rsidP="00486DD7">
            <w:pPr>
              <w:pStyle w:val="iBAAGLevel1Bullets"/>
            </w:pPr>
            <w:r>
              <w:t>Access to qualified providers</w:t>
            </w:r>
          </w:p>
          <w:p w14:paraId="045C7E02" w14:textId="77777777" w:rsidR="00FA2FDC" w:rsidRDefault="00FA2FDC" w:rsidP="00486DD7">
            <w:pPr>
              <w:pStyle w:val="iBAAGLevel1Bullets"/>
            </w:pPr>
            <w:r>
              <w:t>Education and counseling</w:t>
            </w:r>
          </w:p>
          <w:p w14:paraId="045C7E03" w14:textId="77777777" w:rsidR="00FA2FDC" w:rsidRDefault="00FA2FDC" w:rsidP="00486DD7">
            <w:pPr>
              <w:pStyle w:val="iBAAGLevel1Bullets"/>
            </w:pPr>
            <w:r>
              <w:t>Infertility management</w:t>
            </w:r>
          </w:p>
          <w:p w14:paraId="045C7E04" w14:textId="77777777" w:rsidR="00FA2FDC" w:rsidRDefault="00FA2FDC" w:rsidP="00486DD7">
            <w:pPr>
              <w:pStyle w:val="iBAAGStandardText"/>
            </w:pPr>
          </w:p>
          <w:p w14:paraId="045C7E05" w14:textId="77777777" w:rsidR="00FA2FDC" w:rsidRDefault="00FA2FDC" w:rsidP="00486DD7">
            <w:pPr>
              <w:pStyle w:val="iBAAGStandardText"/>
            </w:pPr>
            <w:r>
              <w:t xml:space="preserve">For information about this program, call toll-free at </w:t>
            </w:r>
            <w:r w:rsidRPr="00C646B4">
              <w:rPr>
                <w:rStyle w:val="iBAAGStandardTextBoldChar"/>
              </w:rPr>
              <w:t>1-866-774-4626</w:t>
            </w:r>
            <w:r>
              <w:t xml:space="preserve">. TTY users can dial </w:t>
            </w:r>
            <w:r w:rsidRPr="00C646B4">
              <w:rPr>
                <w:rStyle w:val="iBAAGStandardTextBoldChar"/>
              </w:rPr>
              <w:t>711</w:t>
            </w:r>
            <w:r>
              <w:t>.</w:t>
            </w:r>
          </w:p>
          <w:p w14:paraId="045C7E06" w14:textId="77777777" w:rsidR="00FA2FDC" w:rsidRDefault="00FA2FDC" w:rsidP="00486DD7">
            <w:pPr>
              <w:pStyle w:val="iBAAGStandardText"/>
            </w:pPr>
          </w:p>
          <w:p w14:paraId="045C7E08" w14:textId="77777777" w:rsidR="00FA2FDC" w:rsidRDefault="00FA2FDC" w:rsidP="00486DD7">
            <w:pPr>
              <w:pStyle w:val="iBAAGStandardText"/>
            </w:pPr>
          </w:p>
          <w:p w14:paraId="045C7E09" w14:textId="1A84B7B9" w:rsidR="00FA2FDC" w:rsidRPr="003F3B5E" w:rsidRDefault="00FA2FDC" w:rsidP="00486DD7">
            <w:pPr>
              <w:pStyle w:val="iBAAGStandardText"/>
            </w:pPr>
          </w:p>
        </w:tc>
      </w:tr>
      <w:tr w:rsidR="00FA2FDC" w:rsidRPr="003F3B5E" w14:paraId="045C7E11"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7E0B" w14:textId="77777777" w:rsidR="00FA2FDC" w:rsidRPr="00682F09" w:rsidRDefault="00FA2FDC" w:rsidP="00486DD7">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45C7E0C" w14:textId="77777777" w:rsidR="00FA2FDC" w:rsidRPr="00682F09" w:rsidRDefault="00FA2FDC" w:rsidP="00486DD7">
            <w:pPr>
              <w:pStyle w:val="iBAAGTableHeader"/>
            </w:pPr>
            <w:r w:rsidRPr="00682F09">
              <w:t>Your cost if you use</w:t>
            </w:r>
          </w:p>
          <w:p w14:paraId="045C7E0D" w14:textId="77777777" w:rsidR="00FA2FDC" w:rsidRPr="00682F09" w:rsidRDefault="00FA2FDC" w:rsidP="00486DD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45C7E0E" w14:textId="77777777" w:rsidR="00FA2FDC" w:rsidRPr="00682F09" w:rsidRDefault="00FA2FDC" w:rsidP="00486DD7">
            <w:pPr>
              <w:pStyle w:val="iBAAGTableHeader"/>
            </w:pPr>
            <w:r w:rsidRPr="00682F09">
              <w:t>Your cost if you use</w:t>
            </w:r>
          </w:p>
          <w:p w14:paraId="045C7E0F" w14:textId="77777777" w:rsidR="00FA2FDC" w:rsidRPr="00682F09" w:rsidRDefault="00FA2FDC" w:rsidP="00486DD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45C7E10" w14:textId="77777777" w:rsidR="00FA2FDC" w:rsidRPr="00682F09" w:rsidRDefault="00FA2FDC" w:rsidP="00486DD7">
            <w:pPr>
              <w:pStyle w:val="iBAAGTableHeader"/>
            </w:pPr>
            <w:r w:rsidRPr="00682F09">
              <w:t>Limits &amp; Exceptions</w:t>
            </w:r>
          </w:p>
        </w:tc>
      </w:tr>
      <w:tr w:rsidR="00237573" w:rsidRPr="003F3B5E" w14:paraId="045C7E40" w14:textId="77777777" w:rsidTr="00486DD7">
        <w:tblPrEx>
          <w:shd w:val="clear" w:color="auto" w:fill="auto"/>
        </w:tblPrEx>
        <w:tc>
          <w:tcPr>
            <w:tcW w:w="3517" w:type="dxa"/>
            <w:shd w:val="clear" w:color="auto" w:fill="FFFFFF" w:themeFill="background1"/>
          </w:tcPr>
          <w:p w14:paraId="16E81E43" w14:textId="77777777" w:rsidR="00237573" w:rsidRDefault="00237573" w:rsidP="003B140F">
            <w:pPr>
              <w:pStyle w:val="iBAAGSituationBoxName"/>
            </w:pPr>
            <w:bookmarkStart w:id="67" w:name="Infertility_Reproductive_Services"/>
            <w:r>
              <w:t>Infertility &amp; Reproductive Services</w:t>
            </w:r>
            <w:bookmarkEnd w:id="67"/>
          </w:p>
          <w:p w14:paraId="61DD9FD8" w14:textId="77777777" w:rsidR="00237573" w:rsidRDefault="00237573" w:rsidP="003B140F"/>
          <w:p w14:paraId="0E4A0175" w14:textId="77777777" w:rsidR="00237573" w:rsidRDefault="00237573" w:rsidP="003B140F">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48268CC4" w14:textId="77777777" w:rsidR="00237573" w:rsidRDefault="00237573" w:rsidP="003B140F"/>
          <w:p w14:paraId="09F31BF0" w14:textId="77777777" w:rsidR="00237573" w:rsidRDefault="00237573" w:rsidP="003B140F">
            <w:pPr>
              <w:pStyle w:val="iBAAGStandardTextBold"/>
            </w:pPr>
            <w:r>
              <w:t>Basic Infertility Services</w:t>
            </w:r>
          </w:p>
          <w:p w14:paraId="4E838CC5" w14:textId="77777777" w:rsidR="00237573" w:rsidRPr="00242C7F" w:rsidRDefault="00237573" w:rsidP="003B140F">
            <w:pPr>
              <w:pStyle w:val="iBAAGStandardText"/>
            </w:pPr>
            <w:r>
              <w:t>Benefits</w:t>
            </w:r>
            <w:r w:rsidRPr="00242C7F">
              <w:t xml:space="preserve"> include</w:t>
            </w:r>
            <w:r w:rsidRPr="000C22C0">
              <w:t>:</w:t>
            </w:r>
          </w:p>
          <w:p w14:paraId="27BC3F74" w14:textId="77777777" w:rsidR="00237573" w:rsidRPr="00242C7F" w:rsidRDefault="00237573" w:rsidP="003B140F">
            <w:pPr>
              <w:pStyle w:val="iBAAGLevel1Bullets"/>
            </w:pPr>
            <w:r w:rsidRPr="00242C7F">
              <w:t>Initial evaluation</w:t>
            </w:r>
          </w:p>
          <w:p w14:paraId="7BDB0F77" w14:textId="77777777" w:rsidR="00237573" w:rsidRPr="00242C7F" w:rsidRDefault="00237573" w:rsidP="003B140F">
            <w:pPr>
              <w:pStyle w:val="iBAAGLevel1Bullets"/>
            </w:pPr>
            <w:r w:rsidRPr="00242C7F">
              <w:t xml:space="preserve">Semen analysis </w:t>
            </w:r>
          </w:p>
          <w:p w14:paraId="1DED4FA1" w14:textId="77777777" w:rsidR="00237573" w:rsidRPr="00242C7F" w:rsidRDefault="00237573" w:rsidP="003B140F">
            <w:pPr>
              <w:pStyle w:val="iBAAGLevel1Bullets"/>
            </w:pPr>
            <w:r w:rsidRPr="00242C7F">
              <w:t xml:space="preserve">Laboratory evaluation </w:t>
            </w:r>
          </w:p>
          <w:p w14:paraId="34148FA8" w14:textId="77777777" w:rsidR="00237573" w:rsidRPr="00242C7F" w:rsidRDefault="00237573" w:rsidP="003B140F">
            <w:pPr>
              <w:pStyle w:val="iBAAGLevel1Bullets"/>
            </w:pPr>
            <w:r w:rsidRPr="00242C7F">
              <w:t xml:space="preserve">Evaluation of ovulatory function </w:t>
            </w:r>
          </w:p>
          <w:p w14:paraId="13D7F467" w14:textId="77777777" w:rsidR="00237573" w:rsidRPr="00242C7F" w:rsidRDefault="00237573" w:rsidP="003B140F">
            <w:pPr>
              <w:pStyle w:val="iBAAGLevel1Bullets"/>
            </w:pPr>
            <w:r w:rsidRPr="00242C7F">
              <w:t xml:space="preserve">Postcoital test </w:t>
            </w:r>
          </w:p>
          <w:p w14:paraId="5EC7DB1F" w14:textId="77777777" w:rsidR="00237573" w:rsidRPr="00242C7F" w:rsidRDefault="00237573" w:rsidP="003B140F">
            <w:pPr>
              <w:pStyle w:val="iBAAGLevel1Bullets"/>
            </w:pPr>
            <w:r w:rsidRPr="00242C7F">
              <w:t xml:space="preserve">Endometrial biopsy </w:t>
            </w:r>
          </w:p>
          <w:p w14:paraId="342E2DF2" w14:textId="77777777" w:rsidR="00237573" w:rsidRPr="00242C7F" w:rsidRDefault="00237573" w:rsidP="003B140F">
            <w:pPr>
              <w:pStyle w:val="iBAAGLevel1Bullets"/>
            </w:pPr>
            <w:r w:rsidRPr="00242C7F">
              <w:t xml:space="preserve">Pelvic ultra sound </w:t>
            </w:r>
          </w:p>
          <w:p w14:paraId="6AA57627" w14:textId="77777777" w:rsidR="00237573" w:rsidRPr="00242C7F" w:rsidRDefault="00237573" w:rsidP="003B140F">
            <w:pPr>
              <w:pStyle w:val="iBAAGLevel1Bullets"/>
            </w:pPr>
            <w:r w:rsidRPr="00242C7F">
              <w:t xml:space="preserve">Hysterosalpingogram </w:t>
            </w:r>
          </w:p>
          <w:p w14:paraId="68B29CD1" w14:textId="77777777" w:rsidR="00237573" w:rsidRPr="00242C7F" w:rsidRDefault="00237573" w:rsidP="003B140F">
            <w:pPr>
              <w:pStyle w:val="iBAAGLevel1Bullets"/>
            </w:pPr>
            <w:r w:rsidRPr="00242C7F">
              <w:t xml:space="preserve">Sono-hystogram </w:t>
            </w:r>
          </w:p>
          <w:p w14:paraId="2736F849" w14:textId="77777777" w:rsidR="00237573" w:rsidRPr="00242C7F" w:rsidRDefault="00237573" w:rsidP="003B140F">
            <w:pPr>
              <w:pStyle w:val="iBAAGLevel1Bullets"/>
            </w:pPr>
            <w:r w:rsidRPr="00242C7F">
              <w:t xml:space="preserve">Testis biopsy </w:t>
            </w:r>
          </w:p>
          <w:p w14:paraId="02DFD3C0" w14:textId="77777777" w:rsidR="00237573" w:rsidRPr="00242C7F" w:rsidRDefault="00237573" w:rsidP="003B140F">
            <w:pPr>
              <w:pStyle w:val="iBAAGLevel1Bullets"/>
            </w:pPr>
            <w:r w:rsidRPr="00242C7F">
              <w:t xml:space="preserve">Blood tests </w:t>
            </w:r>
          </w:p>
          <w:p w14:paraId="5FCB2E50" w14:textId="77777777" w:rsidR="00237573" w:rsidRDefault="00237573" w:rsidP="003B140F">
            <w:pPr>
              <w:pStyle w:val="iBAAGLevel1Bullets"/>
            </w:pPr>
            <w:r>
              <w:t>T</w:t>
            </w:r>
            <w:r w:rsidRPr="00242C7F">
              <w:t xml:space="preserve">reatment of ovulatory dysfunction  </w:t>
            </w:r>
          </w:p>
          <w:p w14:paraId="10BC8A6F" w14:textId="77777777" w:rsidR="00237573" w:rsidRPr="00242C7F" w:rsidRDefault="00237573" w:rsidP="003B140F">
            <w:pPr>
              <w:pStyle w:val="iBAAGLevel1Bullets"/>
            </w:pPr>
            <w:r>
              <w:t>Additional tests when considered medical necessary</w:t>
            </w:r>
          </w:p>
          <w:p w14:paraId="2C1786DD" w14:textId="77777777" w:rsidR="00237573" w:rsidRPr="00242C7F" w:rsidRDefault="00237573" w:rsidP="003B140F">
            <w:pPr>
              <w:pStyle w:val="iBAAGStandardText"/>
            </w:pPr>
          </w:p>
          <w:p w14:paraId="1D9D8B27" w14:textId="77777777" w:rsidR="00237573" w:rsidRPr="00242C7F" w:rsidRDefault="00237573" w:rsidP="003B140F">
            <w:pPr>
              <w:pStyle w:val="iBAAGStandardTextBold"/>
            </w:pPr>
            <w:r w:rsidRPr="00242C7F">
              <w:t>Comprehensive Infertility Services</w:t>
            </w:r>
          </w:p>
          <w:p w14:paraId="3FF019DB" w14:textId="77777777" w:rsidR="00237573" w:rsidRDefault="00237573" w:rsidP="003B140F">
            <w:pPr>
              <w:pStyle w:val="iBAAGStandardText"/>
            </w:pPr>
            <w:r>
              <w:t>If basic infertility services do not result in increased fertility, we cover:</w:t>
            </w:r>
          </w:p>
          <w:p w14:paraId="791CB35B" w14:textId="77777777" w:rsidR="00237573" w:rsidRDefault="00237573" w:rsidP="003B140F">
            <w:pPr>
              <w:pStyle w:val="iBAAGLevel1Bullets"/>
            </w:pPr>
            <w:r w:rsidRPr="00BC4F7F">
              <w:t>Ovulation induction and monitoring</w:t>
            </w:r>
          </w:p>
          <w:p w14:paraId="5D19B13A" w14:textId="77777777" w:rsidR="00237573" w:rsidRDefault="00237573" w:rsidP="003B140F">
            <w:pPr>
              <w:pStyle w:val="iBAAGLevel1Bullets"/>
            </w:pPr>
            <w:r>
              <w:t>Pelvic ultrasound</w:t>
            </w:r>
          </w:p>
          <w:p w14:paraId="3DB0F1FC" w14:textId="77777777" w:rsidR="00237573" w:rsidRDefault="00237573" w:rsidP="003B140F">
            <w:pPr>
              <w:pStyle w:val="iBAAGLevel1Bullets"/>
            </w:pPr>
            <w:r>
              <w:t>Hysteroscopy</w:t>
            </w:r>
          </w:p>
          <w:p w14:paraId="48402A50" w14:textId="77777777" w:rsidR="00237573" w:rsidRDefault="00237573" w:rsidP="003B140F">
            <w:pPr>
              <w:pStyle w:val="iBAAGLevel1Bullets"/>
            </w:pPr>
            <w:r>
              <w:t>Laparoscopy</w:t>
            </w:r>
          </w:p>
          <w:p w14:paraId="60A409C4" w14:textId="77777777" w:rsidR="00237573" w:rsidRDefault="00237573" w:rsidP="003B140F">
            <w:pPr>
              <w:pStyle w:val="iBAAGLevel1Bullets"/>
            </w:pPr>
            <w:r>
              <w:t>Laparotomy</w:t>
            </w:r>
          </w:p>
          <w:p w14:paraId="101781B8" w14:textId="77777777" w:rsidR="00237573" w:rsidRDefault="00237573" w:rsidP="003B140F">
            <w:pPr>
              <w:pStyle w:val="iBAAGStandardText"/>
            </w:pPr>
          </w:p>
          <w:p w14:paraId="70D81754" w14:textId="77777777" w:rsidR="00237573" w:rsidRPr="008762C2" w:rsidRDefault="00237573" w:rsidP="003B140F">
            <w:pPr>
              <w:pStyle w:val="iBAAGStandardTextBold"/>
            </w:pPr>
            <w:r w:rsidRPr="008762C2">
              <w:t>Advanced Infertility Services</w:t>
            </w:r>
          </w:p>
          <w:p w14:paraId="2D03E728" w14:textId="77777777" w:rsidR="00237573" w:rsidRDefault="00237573" w:rsidP="003B140F">
            <w:pPr>
              <w:pStyle w:val="iBAAGStandardText"/>
            </w:pPr>
            <w:r>
              <w:t>Following comprehensive infertility services, we cover:</w:t>
            </w:r>
          </w:p>
          <w:p w14:paraId="09C7A3C1" w14:textId="77777777" w:rsidR="00237573" w:rsidRDefault="00237573" w:rsidP="003B140F">
            <w:pPr>
              <w:pStyle w:val="iBAAGLevel1Bullets"/>
            </w:pPr>
            <w:r w:rsidRPr="00242C7F">
              <w:rPr>
                <w:b/>
              </w:rPr>
              <w:t>3</w:t>
            </w:r>
            <w:r>
              <w:t xml:space="preserve"> cycles per lifetime of In Vitro Fertilization (IVF)</w:t>
            </w:r>
          </w:p>
          <w:p w14:paraId="4AE1DBC2" w14:textId="77777777" w:rsidR="00237573" w:rsidRDefault="00237573" w:rsidP="003B140F">
            <w:pPr>
              <w:pStyle w:val="iBAAGLevel1Bullets"/>
            </w:pPr>
            <w:r>
              <w:t>Sperm storage costs for IVF</w:t>
            </w:r>
          </w:p>
          <w:p w14:paraId="55B8879A" w14:textId="77777777" w:rsidR="00237573" w:rsidRDefault="00237573" w:rsidP="003B140F">
            <w:pPr>
              <w:pStyle w:val="iBAAGLevel1Bullets"/>
            </w:pPr>
            <w:r>
              <w:t>Cryopreservation and storage of embryos for IVF</w:t>
            </w:r>
          </w:p>
          <w:p w14:paraId="23370EE4" w14:textId="77777777" w:rsidR="00237573" w:rsidRDefault="00237573" w:rsidP="003B140F">
            <w:pPr>
              <w:pStyle w:val="iBAAGStandardText"/>
              <w:rPr>
                <w:rStyle w:val="InstructionalTextChar"/>
              </w:rPr>
            </w:pPr>
          </w:p>
          <w:p w14:paraId="1243028B" w14:textId="77777777" w:rsidR="00237573" w:rsidRDefault="00237573" w:rsidP="003B140F">
            <w:pPr>
              <w:pStyle w:val="iBAAGStandardTextBold"/>
            </w:pPr>
            <w:r>
              <w:t>Fertility Preservation Services</w:t>
            </w:r>
          </w:p>
          <w:p w14:paraId="2FC54D70" w14:textId="77777777" w:rsidR="00237573" w:rsidRPr="002C69AC" w:rsidRDefault="00237573" w:rsidP="003B140F">
            <w:pPr>
              <w:pStyle w:val="iBAAGStandardText"/>
            </w:pPr>
            <w:r>
              <w:t>W</w:t>
            </w:r>
            <w:r w:rsidRPr="002C69AC">
              <w:t>hen a medical treatment (e.g. chemotherapy, surgery, etc.) causes Iatrogenic infertility</w:t>
            </w:r>
            <w:r>
              <w:t>, we cover the c</w:t>
            </w:r>
            <w:r w:rsidRPr="008762C2">
              <w:t>ollecti</w:t>
            </w:r>
            <w:r>
              <w:t>o</w:t>
            </w:r>
            <w:r w:rsidRPr="008762C2">
              <w:t>n</w:t>
            </w:r>
            <w:r>
              <w:t>, p</w:t>
            </w:r>
            <w:r w:rsidRPr="008762C2">
              <w:t>reserv</w:t>
            </w:r>
            <w:r>
              <w:t>ation and s</w:t>
            </w:r>
            <w:r w:rsidRPr="008762C2">
              <w:t>toring of ova and sperm</w:t>
            </w:r>
            <w:r>
              <w:t>.</w:t>
            </w:r>
          </w:p>
          <w:p w14:paraId="3F388B58" w14:textId="77777777" w:rsidR="00237573" w:rsidRDefault="00237573" w:rsidP="003B140F">
            <w:pPr>
              <w:pStyle w:val="iBAAGStandardText"/>
            </w:pPr>
          </w:p>
          <w:p w14:paraId="774677A5" w14:textId="77777777" w:rsidR="00237573" w:rsidRDefault="00237573" w:rsidP="003B140F">
            <w:pPr>
              <w:rPr>
                <w:rStyle w:val="iBAAGStandardTextChar"/>
              </w:rPr>
            </w:pPr>
            <w:r>
              <w:rPr>
                <w:rStyle w:val="iBAAGStandardTextBoldChar"/>
              </w:rPr>
              <w:t>How do I qualify to receive infertility benefits?</w:t>
            </w:r>
            <w:r>
              <w:rPr>
                <w:rFonts w:cs="Arial"/>
                <w:b/>
              </w:rPr>
              <w:t xml:space="preserve"> </w:t>
            </w:r>
            <w:r>
              <w:rPr>
                <w:rStyle w:val="iBAAGStandardTextChar"/>
              </w:rPr>
              <w:t>To be able to receive benefits, you must:</w:t>
            </w:r>
          </w:p>
          <w:p w14:paraId="6568FC7C" w14:textId="77777777" w:rsidR="00237573" w:rsidRDefault="00237573" w:rsidP="003B140F">
            <w:pPr>
              <w:pStyle w:val="iBAAGLevel1Bullets"/>
            </w:pPr>
            <w:r>
              <w:t xml:space="preserve">Not be able to </w:t>
            </w:r>
            <w:r w:rsidRPr="000C22C0">
              <w:t>become</w:t>
            </w:r>
            <w:r>
              <w:t xml:space="preserve"> pregnant by having regular unprotected intercourse or therapeutic donor insemination after:</w:t>
            </w:r>
          </w:p>
          <w:p w14:paraId="07AB1185" w14:textId="77777777" w:rsidR="00237573" w:rsidRPr="00701299" w:rsidRDefault="00237573" w:rsidP="003B140F">
            <w:pPr>
              <w:pStyle w:val="iBAAGLevel2Bullets"/>
            </w:pPr>
            <w:r w:rsidRPr="000C22C0">
              <w:t>1 year if you are  under age 35</w:t>
            </w:r>
          </w:p>
          <w:p w14:paraId="48CBC114" w14:textId="77777777" w:rsidR="00237573" w:rsidRPr="00242C7F" w:rsidRDefault="00237573" w:rsidP="003B140F">
            <w:pPr>
              <w:pStyle w:val="iBAAGLevel2Bullets"/>
              <w:rPr>
                <w:dstrike/>
              </w:rPr>
            </w:pPr>
            <w:r w:rsidRPr="00E84D6D">
              <w:t>6 months if you are age 35 and over</w:t>
            </w:r>
          </w:p>
          <w:p w14:paraId="4BBB0B16" w14:textId="77777777" w:rsidR="00237573" w:rsidRDefault="00237573" w:rsidP="003B140F">
            <w:pPr>
              <w:pStyle w:val="iBAAGStandardText"/>
            </w:pPr>
          </w:p>
          <w:p w14:paraId="61A51744" w14:textId="77777777" w:rsidR="00237573" w:rsidRPr="00A71FC9" w:rsidRDefault="00237573" w:rsidP="003B140F">
            <w:pPr>
              <w:pStyle w:val="iBAAGStandardTextBold"/>
            </w:pPr>
            <w:r w:rsidRPr="00A71FC9">
              <w:t>What are covered reproductive services?</w:t>
            </w:r>
          </w:p>
          <w:p w14:paraId="157A8876" w14:textId="77777777" w:rsidR="00237573" w:rsidRPr="00A71FC9" w:rsidRDefault="00237573" w:rsidP="003B140F">
            <w:pPr>
              <w:pStyle w:val="iBAAGLevel1Bullets"/>
            </w:pPr>
            <w:r w:rsidRPr="00A71FC9">
              <w:t xml:space="preserve">Voluntary sterilization </w:t>
            </w:r>
          </w:p>
          <w:p w14:paraId="18D1DAE8" w14:textId="77777777" w:rsidR="00237573" w:rsidRPr="00A71FC9" w:rsidRDefault="00237573" w:rsidP="003B140F">
            <w:pPr>
              <w:pStyle w:val="iBAAGLevel1Bullets"/>
            </w:pPr>
            <w:r w:rsidRPr="00A71FC9">
              <w:t>Contraceptive services</w:t>
            </w:r>
            <w:r>
              <w:t xml:space="preserve"> including emergency contraceptives</w:t>
            </w:r>
          </w:p>
          <w:p w14:paraId="45C7A70F" w14:textId="77777777" w:rsidR="00237573" w:rsidRPr="00A71FC9" w:rsidRDefault="00237573" w:rsidP="003B140F">
            <w:pPr>
              <w:pStyle w:val="iBAAGLevel1Bullets"/>
            </w:pPr>
            <w:r w:rsidRPr="00A71FC9">
              <w:t xml:space="preserve">Health services and </w:t>
            </w:r>
            <w:r>
              <w:t xml:space="preserve">related </w:t>
            </w:r>
            <w:r w:rsidRPr="00A71FC9">
              <w:t>expenses for surgical, non-surgical, or drug-induced pregnancy termination.</w:t>
            </w:r>
          </w:p>
          <w:p w14:paraId="1760CDCF" w14:textId="77777777" w:rsidR="00237573" w:rsidRPr="00A71FC9" w:rsidRDefault="00237573" w:rsidP="003B140F"/>
          <w:p w14:paraId="77C42C21" w14:textId="77777777" w:rsidR="00237573" w:rsidRPr="00A71FC9" w:rsidRDefault="00237573" w:rsidP="003B140F">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3BDDD517" w14:textId="77777777" w:rsidR="00237573" w:rsidRPr="00A71FC9" w:rsidRDefault="00237573" w:rsidP="003B140F"/>
          <w:p w14:paraId="4844AACC" w14:textId="77777777" w:rsidR="00237573" w:rsidRPr="00A71FC9" w:rsidRDefault="00237573" w:rsidP="003B140F">
            <w:pPr>
              <w:pStyle w:val="iBAAGStandardTextBold"/>
            </w:pPr>
            <w:r w:rsidRPr="00A71FC9">
              <w:t xml:space="preserve">Want more information? </w:t>
            </w:r>
          </w:p>
          <w:p w14:paraId="0D592CFA" w14:textId="77777777" w:rsidR="00237573" w:rsidRPr="00A71FC9" w:rsidRDefault="00237573" w:rsidP="003B140F">
            <w:r w:rsidRPr="00A71FC9">
              <w:rPr>
                <w:rStyle w:val="iBAAGStandardTextChar"/>
              </w:rPr>
              <w:t>View the</w:t>
            </w:r>
            <w:r w:rsidRPr="00A71FC9">
              <w:t xml:space="preserve"> </w:t>
            </w:r>
            <w:hyperlink r:id="rId56" w:history="1">
              <w:r w:rsidRPr="00A71FC9">
                <w:rPr>
                  <w:rStyle w:val="Hyperlinks"/>
                </w:rPr>
                <w:t>glossary</w:t>
              </w:r>
            </w:hyperlink>
            <w:r w:rsidRPr="00A71FC9">
              <w:t xml:space="preserve"> </w:t>
            </w:r>
            <w:r w:rsidRPr="00A71FC9">
              <w:rPr>
                <w:rStyle w:val="iBAAGStandardTextChar"/>
              </w:rPr>
              <w:t>for definitions.</w:t>
            </w:r>
          </w:p>
          <w:p w14:paraId="045C7E24" w14:textId="77777777" w:rsidR="00237573" w:rsidRPr="00A71FC9" w:rsidRDefault="00237573" w:rsidP="00486DD7"/>
        </w:tc>
        <w:tc>
          <w:tcPr>
            <w:tcW w:w="3330" w:type="dxa"/>
            <w:shd w:val="clear" w:color="auto" w:fill="FFFFFF" w:themeFill="background1"/>
          </w:tcPr>
          <w:p w14:paraId="311F36A2" w14:textId="77777777" w:rsidR="00237573" w:rsidRPr="001549D1" w:rsidRDefault="00237573" w:rsidP="003B140F">
            <w:pPr>
              <w:pStyle w:val="iBAAGStandardTextBold"/>
            </w:pPr>
            <w:r w:rsidRPr="00242C7F">
              <w:t>Infertility Services</w:t>
            </w:r>
          </w:p>
          <w:p w14:paraId="157FA717" w14:textId="0BDD4C1B" w:rsidR="00237573" w:rsidRDefault="00237573" w:rsidP="003B140F">
            <w:pPr>
              <w:pStyle w:val="iBAAGStandardText"/>
            </w:pPr>
            <w:r>
              <w:rPr>
                <w:rStyle w:val="iBAAGStandardTextBoldChar"/>
              </w:rPr>
              <w:t>20%</w:t>
            </w:r>
            <w:r>
              <w:t xml:space="preserve"> co-insurance, after you pay the deductible.</w:t>
            </w:r>
          </w:p>
          <w:p w14:paraId="5D39E6B5" w14:textId="77777777" w:rsidR="00237573" w:rsidRPr="00E84D6D" w:rsidRDefault="00237573" w:rsidP="003B140F"/>
          <w:p w14:paraId="1154A74A" w14:textId="77777777" w:rsidR="00237573" w:rsidRPr="00242C7F" w:rsidRDefault="00237573" w:rsidP="003B140F">
            <w:pPr>
              <w:pStyle w:val="iBAAGStandardTextBold"/>
            </w:pPr>
            <w:r w:rsidRPr="00242C7F">
              <w:t>Is prior authorization needed?</w:t>
            </w:r>
          </w:p>
          <w:p w14:paraId="77A28D2F" w14:textId="77777777" w:rsidR="00237573" w:rsidRDefault="00237573" w:rsidP="003B140F">
            <w:pPr>
              <w:pStyle w:val="iBAAGStandardText"/>
            </w:pPr>
            <w:r>
              <w:t>Yes</w:t>
            </w:r>
          </w:p>
          <w:p w14:paraId="320F32F8" w14:textId="77777777" w:rsidR="00237573" w:rsidRDefault="00237573" w:rsidP="003B140F"/>
          <w:p w14:paraId="0C232758" w14:textId="77777777" w:rsidR="00237573" w:rsidRPr="00E84D6D" w:rsidRDefault="00237573" w:rsidP="003B140F">
            <w:pPr>
              <w:pStyle w:val="iBAAGStandardTextBold"/>
            </w:pPr>
            <w:r w:rsidRPr="000C22C0">
              <w:t>Prior authorization is:</w:t>
            </w:r>
          </w:p>
          <w:p w14:paraId="3BA906E1" w14:textId="77777777" w:rsidR="00237573" w:rsidRPr="00242C7F" w:rsidRDefault="00237573" w:rsidP="003B140F">
            <w:pPr>
              <w:pStyle w:val="iBAAGStandardText"/>
            </w:pPr>
            <w:r w:rsidRPr="007C0377">
              <w:t>Getting approval by calling the number listed</w:t>
            </w:r>
            <w:r w:rsidRPr="00242C7F">
              <w:t xml:space="preserve"> on your health plan ID card before you can get medicine or services.</w:t>
            </w:r>
          </w:p>
          <w:p w14:paraId="5E79AA25" w14:textId="77777777" w:rsidR="00237573" w:rsidRDefault="00237573" w:rsidP="003B140F">
            <w:pPr>
              <w:rPr>
                <w:rFonts w:cs="Arial"/>
                <w:szCs w:val="20"/>
              </w:rPr>
            </w:pPr>
          </w:p>
          <w:p w14:paraId="7C81476C" w14:textId="77777777" w:rsidR="00237573" w:rsidRPr="00E84D6D" w:rsidRDefault="00237573" w:rsidP="003B140F">
            <w:pPr>
              <w:pStyle w:val="iBAAGStandardTextBold"/>
            </w:pPr>
            <w:r w:rsidRPr="000C22C0">
              <w:t xml:space="preserve">When do I need to call? </w:t>
            </w:r>
          </w:p>
          <w:p w14:paraId="069DEF5A" w14:textId="77777777" w:rsidR="00237573" w:rsidRPr="00242C7F" w:rsidRDefault="00237573" w:rsidP="003B140F">
            <w:pPr>
              <w:pStyle w:val="iBAAGLevel1Bullets"/>
            </w:pPr>
            <w:r w:rsidRPr="00E84D6D">
              <w:t xml:space="preserve">As soon as possible </w:t>
            </w:r>
          </w:p>
          <w:p w14:paraId="73F3FF92" w14:textId="77777777" w:rsidR="00237573" w:rsidRDefault="00237573" w:rsidP="003B140F">
            <w:pPr>
              <w:rPr>
                <w:rFonts w:cs="Arial"/>
                <w:b/>
              </w:rPr>
            </w:pPr>
          </w:p>
          <w:p w14:paraId="72A086DC" w14:textId="77777777" w:rsidR="00237573" w:rsidRPr="00E84D6D" w:rsidRDefault="00237573" w:rsidP="003B140F">
            <w:pPr>
              <w:pStyle w:val="iBAAGStandardTextBold"/>
            </w:pPr>
            <w:r w:rsidRPr="000C22C0">
              <w:t xml:space="preserve">If you don’t get prior authorization, you pay: </w:t>
            </w:r>
          </w:p>
          <w:p w14:paraId="1362ABAC" w14:textId="77777777" w:rsidR="00237573" w:rsidRPr="00242C7F" w:rsidRDefault="00237573" w:rsidP="003B140F">
            <w:r w:rsidRPr="00E84D6D">
              <w:rPr>
                <w:b/>
              </w:rPr>
              <w:t>50%</w:t>
            </w:r>
            <w:r w:rsidRPr="00242C7F">
              <w:t xml:space="preserve"> </w:t>
            </w:r>
            <w:r w:rsidRPr="000C22C0">
              <w:t>co-insuranc</w:t>
            </w:r>
            <w:r w:rsidRPr="00E84D6D">
              <w:t xml:space="preserve">e, however the reduction in benefits will not exceed </w:t>
            </w:r>
            <w:r w:rsidRPr="00E84D6D">
              <w:rPr>
                <w:b/>
              </w:rPr>
              <w:t>$500</w:t>
            </w:r>
          </w:p>
          <w:p w14:paraId="4B60A1CD" w14:textId="77777777" w:rsidR="00237573" w:rsidRPr="000C22C0" w:rsidRDefault="00237573" w:rsidP="003B140F"/>
          <w:p w14:paraId="552C17C7" w14:textId="77777777" w:rsidR="00237573" w:rsidRDefault="00237573" w:rsidP="003B140F">
            <w:pPr>
              <w:pStyle w:val="iBAAGStandardTextBold"/>
            </w:pPr>
            <w:r>
              <w:t>Reproductive Services</w:t>
            </w:r>
          </w:p>
          <w:p w14:paraId="17991320" w14:textId="77777777" w:rsidR="00237573" w:rsidRDefault="00237573" w:rsidP="003B140F">
            <w:pPr>
              <w:pStyle w:val="iBAAGStandardText"/>
            </w:pPr>
            <w:r>
              <w:t>The amount you pay is based on where the covered health service is provided.</w:t>
            </w:r>
          </w:p>
          <w:p w14:paraId="045C7E2B" w14:textId="77777777" w:rsidR="00237573" w:rsidRPr="003F3B5E" w:rsidRDefault="00237573" w:rsidP="00486DD7">
            <w:pPr>
              <w:pStyle w:val="iBAAGStandardText"/>
            </w:pPr>
          </w:p>
        </w:tc>
        <w:tc>
          <w:tcPr>
            <w:tcW w:w="3330" w:type="dxa"/>
            <w:shd w:val="clear" w:color="auto" w:fill="FFFFFF" w:themeFill="background1"/>
          </w:tcPr>
          <w:p w14:paraId="667F6054" w14:textId="77777777" w:rsidR="00237573" w:rsidRPr="000709B9" w:rsidRDefault="00237573" w:rsidP="003B140F">
            <w:pPr>
              <w:pStyle w:val="iBAAGStandardTextBold"/>
            </w:pPr>
            <w:r w:rsidRPr="000709B9">
              <w:t>Infertility Services</w:t>
            </w:r>
          </w:p>
          <w:p w14:paraId="3F9F6F13" w14:textId="50CBA38E" w:rsidR="00237573" w:rsidRDefault="00237573" w:rsidP="003B140F">
            <w:pPr>
              <w:pStyle w:val="iBAAGStandardText"/>
            </w:pPr>
            <w:r>
              <w:rPr>
                <w:rStyle w:val="iBAAGStandardTextBoldChar"/>
              </w:rPr>
              <w:t>40%</w:t>
            </w:r>
            <w:r>
              <w:t xml:space="preserve"> co-insurance, after you pay the deductible.</w:t>
            </w:r>
          </w:p>
          <w:p w14:paraId="62750FB4" w14:textId="77777777" w:rsidR="00237573" w:rsidRDefault="00237573" w:rsidP="003B140F">
            <w:pPr>
              <w:pStyle w:val="iBAAGStandardText"/>
            </w:pPr>
          </w:p>
          <w:p w14:paraId="3FE86A7F" w14:textId="77777777" w:rsidR="00237573" w:rsidRPr="00242C7F" w:rsidRDefault="00237573" w:rsidP="003B140F">
            <w:pPr>
              <w:pStyle w:val="iBAAGStandardTextBold"/>
            </w:pPr>
            <w:r w:rsidRPr="00242C7F">
              <w:t>Is prior authorization needed?</w:t>
            </w:r>
          </w:p>
          <w:p w14:paraId="524A5883" w14:textId="77777777" w:rsidR="00237573" w:rsidRDefault="00237573" w:rsidP="003B140F">
            <w:pPr>
              <w:pStyle w:val="iBAAGStandardText"/>
            </w:pPr>
            <w:r>
              <w:t>Yes</w:t>
            </w:r>
          </w:p>
          <w:p w14:paraId="09327348" w14:textId="77777777" w:rsidR="00237573" w:rsidRDefault="00237573" w:rsidP="003B140F"/>
          <w:p w14:paraId="6F7D54E4" w14:textId="77777777" w:rsidR="00237573" w:rsidRPr="00E84D6D" w:rsidRDefault="00237573" w:rsidP="003B140F">
            <w:pPr>
              <w:pStyle w:val="iBAAGStandardTextBold"/>
            </w:pPr>
            <w:r w:rsidRPr="000C22C0">
              <w:t>Prior authorization is:</w:t>
            </w:r>
          </w:p>
          <w:p w14:paraId="362E9076" w14:textId="77777777" w:rsidR="00237573" w:rsidRPr="00242C7F" w:rsidRDefault="00237573" w:rsidP="003B140F">
            <w:pPr>
              <w:pStyle w:val="iBAAGStandardText"/>
            </w:pPr>
            <w:r w:rsidRPr="007C0377">
              <w:t xml:space="preserve">Getting approval by calling the number </w:t>
            </w:r>
            <w:r w:rsidRPr="00242C7F">
              <w:t>listed on your health plan ID card before you can get medicine or services.</w:t>
            </w:r>
          </w:p>
          <w:p w14:paraId="3368CC6B" w14:textId="77777777" w:rsidR="00237573" w:rsidRDefault="00237573" w:rsidP="003B140F">
            <w:pPr>
              <w:rPr>
                <w:rFonts w:cs="Arial"/>
                <w:szCs w:val="20"/>
              </w:rPr>
            </w:pPr>
          </w:p>
          <w:p w14:paraId="5676FEA2" w14:textId="77777777" w:rsidR="00237573" w:rsidRPr="00E84D6D" w:rsidRDefault="00237573" w:rsidP="003B140F">
            <w:pPr>
              <w:pStyle w:val="iBAAGStandardTextBold"/>
            </w:pPr>
            <w:r w:rsidRPr="000C22C0">
              <w:t xml:space="preserve">When do I need to call? </w:t>
            </w:r>
          </w:p>
          <w:p w14:paraId="2E137DEB" w14:textId="77777777" w:rsidR="00237573" w:rsidRPr="00242C7F" w:rsidRDefault="00237573" w:rsidP="003B140F">
            <w:pPr>
              <w:pStyle w:val="iBAAGLevel1Bullets"/>
            </w:pPr>
            <w:r w:rsidRPr="00E84D6D">
              <w:t xml:space="preserve">As soon as possible </w:t>
            </w:r>
          </w:p>
          <w:p w14:paraId="3CD27DE2" w14:textId="77777777" w:rsidR="00237573" w:rsidRDefault="00237573" w:rsidP="003B140F">
            <w:pPr>
              <w:rPr>
                <w:rFonts w:cs="Arial"/>
                <w:b/>
              </w:rPr>
            </w:pPr>
          </w:p>
          <w:p w14:paraId="723414F3" w14:textId="77777777" w:rsidR="00237573" w:rsidRPr="00E84D6D" w:rsidRDefault="00237573" w:rsidP="003B140F">
            <w:pPr>
              <w:pStyle w:val="iBAAGStandardTextBold"/>
            </w:pPr>
            <w:r w:rsidRPr="000C22C0">
              <w:t xml:space="preserve">If you don’t get prior authorization, you pay: </w:t>
            </w:r>
          </w:p>
          <w:p w14:paraId="5314A3EA" w14:textId="77777777" w:rsidR="00237573" w:rsidRPr="00242C7F" w:rsidRDefault="00237573" w:rsidP="003B140F">
            <w:r w:rsidRPr="00E84D6D">
              <w:rPr>
                <w:b/>
              </w:rPr>
              <w:t>50%</w:t>
            </w:r>
            <w:r w:rsidRPr="00242C7F">
              <w:t xml:space="preserve"> </w:t>
            </w:r>
            <w:r w:rsidRPr="000C22C0">
              <w:t>co-insuranc</w:t>
            </w:r>
            <w:r w:rsidRPr="00E84D6D">
              <w:t xml:space="preserve">e, however the reduction in benefits will not exceed </w:t>
            </w:r>
            <w:r w:rsidRPr="00E84D6D">
              <w:rPr>
                <w:b/>
              </w:rPr>
              <w:t>$500</w:t>
            </w:r>
          </w:p>
          <w:p w14:paraId="59E12897" w14:textId="77777777" w:rsidR="00237573" w:rsidRPr="000C22C0" w:rsidRDefault="00237573" w:rsidP="003B140F"/>
          <w:p w14:paraId="2DDF07DE" w14:textId="77777777" w:rsidR="00237573" w:rsidRDefault="00237573" w:rsidP="003B140F">
            <w:pPr>
              <w:pStyle w:val="iBAAGStandardTextBold"/>
            </w:pPr>
            <w:r>
              <w:t>Reproductive Services</w:t>
            </w:r>
          </w:p>
          <w:p w14:paraId="603D8F69" w14:textId="77777777" w:rsidR="00237573" w:rsidRDefault="00237573" w:rsidP="003B140F">
            <w:pPr>
              <w:pStyle w:val="iBAAGStandardText"/>
            </w:pPr>
            <w:r>
              <w:t>The amount you pay is based on where the covered health service is provided.</w:t>
            </w:r>
          </w:p>
          <w:p w14:paraId="045C7E32" w14:textId="77777777" w:rsidR="00237573" w:rsidRPr="003F3B5E" w:rsidRDefault="00237573" w:rsidP="00486DD7">
            <w:pPr>
              <w:pStyle w:val="iBAAGStandardText"/>
            </w:pPr>
          </w:p>
        </w:tc>
        <w:tc>
          <w:tcPr>
            <w:tcW w:w="3330" w:type="dxa"/>
            <w:shd w:val="clear" w:color="auto" w:fill="FFFFFF" w:themeFill="background1"/>
          </w:tcPr>
          <w:p w14:paraId="34B39F17" w14:textId="77777777" w:rsidR="00237573" w:rsidRDefault="00237573" w:rsidP="003B140F">
            <w:pPr>
              <w:pStyle w:val="iBAAGStandardText"/>
            </w:pPr>
            <w:r>
              <w:t>No coverage for:</w:t>
            </w:r>
          </w:p>
          <w:p w14:paraId="69EAF711" w14:textId="77777777" w:rsidR="00237573" w:rsidRPr="00242C7F" w:rsidRDefault="00237573" w:rsidP="003B140F">
            <w:pPr>
              <w:pStyle w:val="iBAAGLevel1Bullets"/>
            </w:pPr>
            <w:r w:rsidRPr="00242C7F">
              <w:t xml:space="preserve">Gamete </w:t>
            </w:r>
            <w:r>
              <w:t xml:space="preserve">or zygote </w:t>
            </w:r>
            <w:r w:rsidRPr="00242C7F">
              <w:t xml:space="preserve">intrafallopian tube transfers </w:t>
            </w:r>
          </w:p>
          <w:p w14:paraId="76152C7A" w14:textId="77777777" w:rsidR="00237573" w:rsidRPr="00242C7F" w:rsidRDefault="00237573" w:rsidP="003B140F">
            <w:pPr>
              <w:pStyle w:val="iBAAGLevel1Bullets"/>
            </w:pPr>
            <w:r w:rsidRPr="00242C7F">
              <w:t>Costs for an ovum donor or donor sperm</w:t>
            </w:r>
          </w:p>
          <w:p w14:paraId="25583457" w14:textId="77777777" w:rsidR="00237573" w:rsidRPr="00242C7F" w:rsidRDefault="00237573" w:rsidP="003B140F">
            <w:pPr>
              <w:pStyle w:val="iBAAGLevel1Bullets"/>
            </w:pPr>
            <w:r w:rsidRPr="00242C7F">
              <w:t>Sperm and ova storage costs</w:t>
            </w:r>
            <w:r>
              <w:t>,</w:t>
            </w:r>
            <w:r w:rsidRPr="00242C7F">
              <w:t xml:space="preserve"> except when performed as fertility preservation services</w:t>
            </w:r>
          </w:p>
          <w:p w14:paraId="43DCB65C" w14:textId="77777777" w:rsidR="00237573" w:rsidRPr="00242C7F" w:rsidRDefault="00237573" w:rsidP="003B140F">
            <w:pPr>
              <w:pStyle w:val="iBAAGLevel1Bullets"/>
            </w:pPr>
            <w:r w:rsidRPr="00242C7F">
              <w:t>Cryopreservation and storage of embryos</w:t>
            </w:r>
            <w:r>
              <w:t>, except when in connection with IVF</w:t>
            </w:r>
          </w:p>
          <w:p w14:paraId="054CCF93" w14:textId="77777777" w:rsidR="00237573" w:rsidRPr="00242C7F" w:rsidRDefault="00237573" w:rsidP="003B140F">
            <w:pPr>
              <w:pStyle w:val="iBAAGLevel1Bullets"/>
            </w:pPr>
            <w:r w:rsidRPr="00242C7F">
              <w:t>Ovulation predictor kits</w:t>
            </w:r>
          </w:p>
          <w:p w14:paraId="6EC4004F" w14:textId="77777777" w:rsidR="00237573" w:rsidRDefault="00237573" w:rsidP="003B140F">
            <w:pPr>
              <w:pStyle w:val="iBAAGLevel1Bullets"/>
            </w:pPr>
            <w:r>
              <w:t>The reversal of voluntary sterilization.</w:t>
            </w:r>
          </w:p>
          <w:p w14:paraId="704CC298" w14:textId="77777777" w:rsidR="00237573" w:rsidRDefault="00237573" w:rsidP="003B140F">
            <w:pPr>
              <w:pStyle w:val="iBAAGLevel1Bullets"/>
            </w:pPr>
            <w:r w:rsidRPr="00242C7F">
              <w:t>Costs for and relating to surrogate motherhood</w:t>
            </w:r>
            <w:r>
              <w:t>, except when you are</w:t>
            </w:r>
            <w:r w:rsidRPr="000C22C0">
              <w:t xml:space="preserve"> acting as </w:t>
            </w:r>
            <w:r>
              <w:t xml:space="preserve">the </w:t>
            </w:r>
            <w:r w:rsidRPr="000C22C0">
              <w:t>surrogate mother</w:t>
            </w:r>
          </w:p>
          <w:p w14:paraId="4BD230A3" w14:textId="77777777" w:rsidR="00237573" w:rsidRPr="00242C7F" w:rsidRDefault="00237573" w:rsidP="003B140F">
            <w:pPr>
              <w:pStyle w:val="iBAAGLevel1Bullets"/>
            </w:pPr>
            <w:r w:rsidRPr="00242C7F">
              <w:t>Cloning</w:t>
            </w:r>
          </w:p>
          <w:p w14:paraId="045C7E3F" w14:textId="77777777" w:rsidR="00237573" w:rsidRPr="003F3B5E" w:rsidRDefault="00237573" w:rsidP="00486DD7">
            <w:pPr>
              <w:pStyle w:val="iBAAGStandardText"/>
            </w:pPr>
          </w:p>
        </w:tc>
      </w:tr>
    </w:tbl>
    <w:p w14:paraId="045C7E41" w14:textId="77777777" w:rsidR="00FA2FDC" w:rsidRPr="007A04F1" w:rsidRDefault="00FA2FDC" w:rsidP="00FA2FDC"/>
    <w:p w14:paraId="045C7E42"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045C7E44" w14:textId="77777777" w:rsidTr="00486DD7">
        <w:tc>
          <w:tcPr>
            <w:tcW w:w="13507" w:type="dxa"/>
            <w:shd w:val="clear" w:color="auto" w:fill="DAEEF3"/>
          </w:tcPr>
          <w:p w14:paraId="045C7E43" w14:textId="77777777" w:rsidR="00FA2FDC" w:rsidRPr="00B41EB2" w:rsidRDefault="00FA2FDC"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045C7E46"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7E45" w14:textId="77777777" w:rsidR="00FA2FDC" w:rsidRPr="006E2BEA" w:rsidRDefault="00FA2FDC" w:rsidP="00486DD7">
            <w:pPr>
              <w:pStyle w:val="iBAAGTableHeader"/>
            </w:pPr>
            <w:r w:rsidRPr="006E2BEA">
              <w:t>Plan Information</w:t>
            </w:r>
          </w:p>
        </w:tc>
      </w:tr>
      <w:tr w:rsidR="00FA2FDC" w:rsidRPr="006E2BEA" w14:paraId="045C7E49"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E47" w14:textId="77777777" w:rsidR="00FA2FDC" w:rsidRPr="006E2BEA" w:rsidRDefault="00FA2FDC" w:rsidP="00486DD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7E48" w14:textId="77777777" w:rsidR="00FA2FDC" w:rsidRPr="006E2BEA" w:rsidRDefault="00FA2FDC" w:rsidP="00486DD7"/>
        </w:tc>
      </w:tr>
    </w:tbl>
    <w:p w14:paraId="045C7E4A" w14:textId="77777777" w:rsidR="00FA2FDC" w:rsidRPr="006E2BEA" w:rsidRDefault="00FA2FDC" w:rsidP="00FA2FDC"/>
    <w:p w14:paraId="045C7E4B" w14:textId="77777777" w:rsidR="00FA2FDC" w:rsidRPr="00603028" w:rsidRDefault="00FA2FDC" w:rsidP="00FA2FDC">
      <w:pPr>
        <w:rPr>
          <w:rStyle w:val="iBAAGTags"/>
        </w:rPr>
      </w:pPr>
      <w:r w:rsidRPr="00603028">
        <w:rPr>
          <w:rStyle w:val="iBAAGTags"/>
        </w:rPr>
        <w:t>&lt;!--section=Special_Services--&gt;</w:t>
      </w:r>
    </w:p>
    <w:p w14:paraId="045C7E4C" w14:textId="77777777" w:rsidR="00FA2FDC" w:rsidRPr="00603028" w:rsidRDefault="00FA2FDC" w:rsidP="00FA2FDC"/>
    <w:p w14:paraId="045C7E4D"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7E4E" w14:textId="77777777" w:rsidR="00FA2FDC" w:rsidRPr="000665FF" w:rsidRDefault="00FA2FDC" w:rsidP="00FA2FDC">
      <w:pPr>
        <w:pStyle w:val="iBAAGStandardText"/>
      </w:pPr>
    </w:p>
    <w:p w14:paraId="045C7E4F" w14:textId="77777777" w:rsidR="00FA2FDC" w:rsidRDefault="00FA2FDC" w:rsidP="00FA2FDC">
      <w:pPr>
        <w:rPr>
          <w:i/>
          <w:iCs/>
        </w:rPr>
      </w:pPr>
      <w:r>
        <w:rPr>
          <w:i/>
          <w:iCs/>
        </w:rPr>
        <w:t xml:space="preserve">Providers, this summary is for members, to review the terms of your participation agreement, please visit </w:t>
      </w:r>
      <w:hyperlink r:id="rId57" w:history="1">
        <w:r>
          <w:rPr>
            <w:rStyle w:val="Hyperlink"/>
            <w:i/>
            <w:iCs/>
            <w:szCs w:val="24"/>
          </w:rPr>
          <w:t>uhcprovider.com</w:t>
        </w:r>
      </w:hyperlink>
      <w:r>
        <w:rPr>
          <w:i/>
          <w:iCs/>
        </w:rPr>
        <w:t xml:space="preserve">   </w:t>
      </w:r>
    </w:p>
    <w:p w14:paraId="045C7E50"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045C7E52" w14:textId="77777777" w:rsidTr="00486DD7">
        <w:tc>
          <w:tcPr>
            <w:tcW w:w="13507" w:type="dxa"/>
            <w:shd w:val="clear" w:color="auto" w:fill="DAEEF3"/>
          </w:tcPr>
          <w:p w14:paraId="045C7E51" w14:textId="77777777" w:rsidR="00FA2FDC" w:rsidRPr="003F3B5E" w:rsidRDefault="00FA2FDC" w:rsidP="00486DD7">
            <w:pPr>
              <w:pStyle w:val="iBAAGMajorSectionHeader"/>
            </w:pPr>
            <w:bookmarkStart w:id="68" w:name="Special_Services"/>
            <w:r>
              <w:t>Special Services</w:t>
            </w:r>
            <w:bookmarkEnd w:id="68"/>
          </w:p>
        </w:tc>
      </w:tr>
      <w:tr w:rsidR="00FA2FDC" w:rsidRPr="00B41EB2" w14:paraId="045C7E54" w14:textId="77777777" w:rsidTr="00486DD7">
        <w:tblPrEx>
          <w:shd w:val="clear" w:color="auto" w:fill="FFFF00"/>
        </w:tblPrEx>
        <w:tc>
          <w:tcPr>
            <w:tcW w:w="13507" w:type="dxa"/>
            <w:tcBorders>
              <w:bottom w:val="single" w:sz="4" w:space="0" w:color="000000" w:themeColor="text1"/>
            </w:tcBorders>
            <w:shd w:val="clear" w:color="auto" w:fill="FFFF00"/>
          </w:tcPr>
          <w:p w14:paraId="045C7E53" w14:textId="77777777" w:rsidR="00FA2FDC" w:rsidRPr="00B41EB2" w:rsidRDefault="00FA2FDC" w:rsidP="00486DD7">
            <w:pPr>
              <w:pStyle w:val="iBAAGStandardTextBold"/>
            </w:pPr>
            <w:r>
              <w:t>Some of the benefits you will find in this section:</w:t>
            </w:r>
          </w:p>
        </w:tc>
      </w:tr>
      <w:tr w:rsidR="00FA2FDC" w:rsidRPr="00B41EB2" w14:paraId="045C7E5B" w14:textId="77777777" w:rsidTr="00486DD7">
        <w:tblPrEx>
          <w:shd w:val="clear" w:color="auto" w:fill="FFFF00"/>
        </w:tblPrEx>
        <w:tc>
          <w:tcPr>
            <w:tcW w:w="13507" w:type="dxa"/>
            <w:shd w:val="clear" w:color="auto" w:fill="FFFFFF" w:themeFill="background1"/>
            <w:vAlign w:val="center"/>
          </w:tcPr>
          <w:p w14:paraId="045C7E55" w14:textId="77777777" w:rsidR="00FA2FDC" w:rsidRDefault="00FA2FDC" w:rsidP="00486DD7">
            <w:pPr>
              <w:pStyle w:val="iBAAGLevel1Bullets"/>
            </w:pPr>
            <w:r>
              <w:t>Clinical Trials</w:t>
            </w:r>
          </w:p>
          <w:p w14:paraId="045C7E56" w14:textId="77777777" w:rsidR="00FA2FDC" w:rsidRDefault="00FA2FDC" w:rsidP="00486DD7">
            <w:pPr>
              <w:pStyle w:val="iBAAGLevel1Bullets"/>
            </w:pPr>
            <w:r>
              <w:t>Medical Supplies</w:t>
            </w:r>
          </w:p>
          <w:p w14:paraId="045C7E57" w14:textId="77777777" w:rsidR="00FA2FDC" w:rsidRDefault="00FA2FDC" w:rsidP="00486DD7">
            <w:pPr>
              <w:pStyle w:val="iBAAGLevel1Bullets"/>
            </w:pPr>
            <w:r>
              <w:t>Outpatient Therapies</w:t>
            </w:r>
          </w:p>
          <w:p w14:paraId="045C7E58" w14:textId="77777777" w:rsidR="00FA2FDC" w:rsidRDefault="00FA2FDC" w:rsidP="00486DD7">
            <w:pPr>
              <w:pStyle w:val="iBAAGLevel1Bullets"/>
            </w:pPr>
            <w:r>
              <w:t>Specialized Inpatient Care</w:t>
            </w:r>
          </w:p>
          <w:p w14:paraId="045C7E59" w14:textId="77777777" w:rsidR="00FA2FDC" w:rsidRDefault="00FA2FDC" w:rsidP="00486DD7">
            <w:pPr>
              <w:pStyle w:val="iBAAGLevel1Bullets"/>
            </w:pPr>
            <w:r>
              <w:t>Specialized Medical Services</w:t>
            </w:r>
          </w:p>
          <w:p w14:paraId="045C7E5A" w14:textId="77777777" w:rsidR="00FA2FDC" w:rsidRPr="00C47F84" w:rsidRDefault="00FA2FDC" w:rsidP="00486DD7"/>
        </w:tc>
      </w:tr>
    </w:tbl>
    <w:p w14:paraId="045C7E5C"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045C7E63" w14:textId="77777777" w:rsidTr="00486DD7">
        <w:tc>
          <w:tcPr>
            <w:tcW w:w="3517" w:type="dxa"/>
            <w:tcBorders>
              <w:bottom w:val="single" w:sz="4" w:space="0" w:color="000000" w:themeColor="text1"/>
            </w:tcBorders>
            <w:shd w:val="clear" w:color="auto" w:fill="31849B"/>
            <w:vAlign w:val="center"/>
          </w:tcPr>
          <w:p w14:paraId="045C7E5D" w14:textId="77777777" w:rsidR="00FA2FDC" w:rsidRPr="00A115ED" w:rsidRDefault="00FA2FDC" w:rsidP="00486DD7">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045C7E5E" w14:textId="77777777" w:rsidR="00FA2FDC" w:rsidRPr="00A115ED" w:rsidRDefault="00FA2FDC" w:rsidP="00486DD7">
            <w:pPr>
              <w:pStyle w:val="iBAAGTableHeader"/>
            </w:pPr>
            <w:r w:rsidRPr="00A115ED">
              <w:t>Your cost if you use</w:t>
            </w:r>
          </w:p>
          <w:p w14:paraId="045C7E5F" w14:textId="77777777" w:rsidR="00FA2FDC" w:rsidRPr="00A115ED" w:rsidRDefault="00FA2FDC" w:rsidP="00486DD7">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045C7E60" w14:textId="77777777" w:rsidR="00FA2FDC" w:rsidRPr="00A115ED" w:rsidRDefault="00FA2FDC" w:rsidP="00486DD7">
            <w:pPr>
              <w:pStyle w:val="iBAAGTableHeader"/>
            </w:pPr>
            <w:r w:rsidRPr="00A115ED">
              <w:t>Your cost if you use</w:t>
            </w:r>
          </w:p>
          <w:p w14:paraId="045C7E61" w14:textId="77777777" w:rsidR="00FA2FDC" w:rsidRPr="00A115ED" w:rsidRDefault="00FA2FDC" w:rsidP="00486DD7">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045C7E62" w14:textId="77777777" w:rsidR="00FA2FDC" w:rsidRPr="00A115ED" w:rsidRDefault="00FA2FDC" w:rsidP="00486DD7">
            <w:pPr>
              <w:pStyle w:val="iBAAGTableHeader"/>
            </w:pPr>
            <w:r w:rsidRPr="00A115ED">
              <w:t>Limits &amp; Exceptions</w:t>
            </w:r>
          </w:p>
        </w:tc>
      </w:tr>
      <w:tr w:rsidR="00FA2FDC" w:rsidRPr="003F3B5E" w14:paraId="045C7E70" w14:textId="77777777" w:rsidTr="00486DD7">
        <w:tc>
          <w:tcPr>
            <w:tcW w:w="3517" w:type="dxa"/>
            <w:shd w:val="clear" w:color="auto" w:fill="FFFFFF" w:themeFill="background1"/>
          </w:tcPr>
          <w:p w14:paraId="045C7E64" w14:textId="77777777" w:rsidR="00FA2FDC" w:rsidRPr="00C814E7" w:rsidRDefault="00FA2FDC">
            <w:pPr>
              <w:pStyle w:val="iBAAGSituationBoxName"/>
            </w:pPr>
            <w:bookmarkStart w:id="69" w:name="Acupuncture_Services"/>
            <w:r w:rsidRPr="00C814E7">
              <w:t>Acupuncture Services</w:t>
            </w:r>
            <w:bookmarkEnd w:id="69"/>
          </w:p>
          <w:p w14:paraId="045C7E65" w14:textId="77777777" w:rsidR="00FA2FDC" w:rsidRDefault="00FA2FDC" w:rsidP="00486DD7">
            <w:pPr>
              <w:pStyle w:val="iBAAGStandardText"/>
            </w:pPr>
          </w:p>
          <w:p w14:paraId="045C7E66" w14:textId="77777777" w:rsidR="00FA2FDC" w:rsidRPr="00C814E7" w:rsidRDefault="00FA2FDC" w:rsidP="00486DD7">
            <w:pPr>
              <w:pStyle w:val="iBAAGStandardText"/>
            </w:pPr>
            <w:r w:rsidRPr="00C814E7">
              <w:rPr>
                <w:rStyle w:val="iBAAGStandardTextBoldChar"/>
              </w:rPr>
              <w:t>What are acupuncture services?</w:t>
            </w:r>
            <w:r w:rsidRPr="00C814E7">
              <w:t xml:space="preserve"> A treatment that uses thin needles to control pain and other symptoms.</w:t>
            </w:r>
          </w:p>
          <w:p w14:paraId="045C7E67" w14:textId="77777777" w:rsidR="00FA2FDC" w:rsidRPr="00C814E7" w:rsidRDefault="00FA2FDC" w:rsidP="00486DD7">
            <w:pPr>
              <w:pStyle w:val="iBAAGStandardText"/>
            </w:pPr>
          </w:p>
          <w:p w14:paraId="045C7E68" w14:textId="77777777" w:rsidR="00FA2FDC" w:rsidRPr="00C814E7" w:rsidRDefault="00FA2FDC" w:rsidP="00486DD7">
            <w:pPr>
              <w:pStyle w:val="iBAAGStandardTextBold"/>
            </w:pPr>
            <w:r w:rsidRPr="00C814E7">
              <w:t xml:space="preserve">Want more information? </w:t>
            </w:r>
          </w:p>
          <w:p w14:paraId="045C7E69" w14:textId="77777777" w:rsidR="00FA2FDC" w:rsidRPr="00C814E7" w:rsidRDefault="00FA2FDC" w:rsidP="00486DD7">
            <w:pPr>
              <w:pStyle w:val="iBAAGStandardText"/>
            </w:pPr>
            <w:r w:rsidRPr="00C814E7">
              <w:t xml:space="preserve">View the </w:t>
            </w:r>
            <w:hyperlink r:id="rId58" w:history="1">
              <w:r w:rsidRPr="00C814E7">
                <w:rPr>
                  <w:rStyle w:val="Hyperlinks"/>
                </w:rPr>
                <w:t>glossary</w:t>
              </w:r>
            </w:hyperlink>
            <w:r w:rsidRPr="00C814E7">
              <w:t xml:space="preserve"> for definitions.</w:t>
            </w:r>
          </w:p>
          <w:p w14:paraId="045C7E6A" w14:textId="77777777" w:rsidR="00FA2FDC" w:rsidRPr="00C814E7" w:rsidRDefault="00FA2FDC" w:rsidP="00486DD7"/>
        </w:tc>
        <w:tc>
          <w:tcPr>
            <w:tcW w:w="3330" w:type="dxa"/>
            <w:shd w:val="clear" w:color="auto" w:fill="FFFFFF" w:themeFill="background1"/>
          </w:tcPr>
          <w:p w14:paraId="045C7E6B" w14:textId="77777777" w:rsidR="00FA2FDC" w:rsidRPr="00C814E7" w:rsidRDefault="00FA2FDC" w:rsidP="00486DD7">
            <w:pPr>
              <w:pStyle w:val="iBAAGStandardText"/>
            </w:pPr>
            <w:r w:rsidRPr="00C814E7">
              <w:t>Network benefits are not covered.</w:t>
            </w:r>
          </w:p>
          <w:p w14:paraId="045C7E6C" w14:textId="77777777" w:rsidR="00FA2FDC" w:rsidRPr="00C814E7" w:rsidRDefault="00FA2FDC" w:rsidP="00486DD7">
            <w:pPr>
              <w:pStyle w:val="iBAAGStandardText"/>
            </w:pPr>
          </w:p>
        </w:tc>
        <w:tc>
          <w:tcPr>
            <w:tcW w:w="3330" w:type="dxa"/>
            <w:shd w:val="clear" w:color="auto" w:fill="FFFFFF" w:themeFill="background1"/>
          </w:tcPr>
          <w:p w14:paraId="045C7E6D" w14:textId="77777777" w:rsidR="00FA2FDC" w:rsidRPr="00C814E7" w:rsidRDefault="00FA2FDC" w:rsidP="00486DD7">
            <w:pPr>
              <w:pStyle w:val="iBAAGStandardText"/>
            </w:pPr>
            <w:r w:rsidRPr="00C814E7">
              <w:t>Out-of-network benefits are not covered.</w:t>
            </w:r>
          </w:p>
          <w:p w14:paraId="045C7E6E" w14:textId="77777777" w:rsidR="00FA2FDC" w:rsidRPr="00C814E7" w:rsidRDefault="00FA2FDC" w:rsidP="00486DD7">
            <w:pPr>
              <w:pStyle w:val="iBAAGStandardText"/>
            </w:pPr>
          </w:p>
        </w:tc>
        <w:tc>
          <w:tcPr>
            <w:tcW w:w="3330" w:type="dxa"/>
            <w:shd w:val="clear" w:color="auto" w:fill="FFFFFF" w:themeFill="background1"/>
          </w:tcPr>
          <w:p w14:paraId="045C7E6F" w14:textId="77777777" w:rsidR="00FA2FDC" w:rsidRPr="00C814E7" w:rsidRDefault="00FA2FDC" w:rsidP="00486DD7">
            <w:pPr>
              <w:pStyle w:val="iBAAGStandardText"/>
            </w:pPr>
            <w:r w:rsidRPr="00C814E7">
              <w:t>None</w:t>
            </w:r>
          </w:p>
        </w:tc>
      </w:tr>
      <w:tr w:rsidR="00FA2FDC" w:rsidRPr="003F3B5E" w14:paraId="045C7E77" w14:textId="77777777" w:rsidTr="00486DD7">
        <w:tc>
          <w:tcPr>
            <w:tcW w:w="3517" w:type="dxa"/>
            <w:tcBorders>
              <w:bottom w:val="single" w:sz="4" w:space="0" w:color="000000" w:themeColor="text1"/>
            </w:tcBorders>
            <w:shd w:val="clear" w:color="auto" w:fill="31849B"/>
            <w:vAlign w:val="center"/>
          </w:tcPr>
          <w:p w14:paraId="045C7E71" w14:textId="77777777" w:rsidR="00FA2FDC" w:rsidRPr="00A115ED" w:rsidRDefault="00FA2FDC" w:rsidP="00486DD7">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045C7E72" w14:textId="77777777" w:rsidR="00FA2FDC" w:rsidRPr="00A115ED" w:rsidRDefault="00FA2FDC" w:rsidP="00486DD7">
            <w:pPr>
              <w:pStyle w:val="iBAAGTableHeader"/>
            </w:pPr>
            <w:r w:rsidRPr="00A115ED">
              <w:t>Your cost if you use</w:t>
            </w:r>
          </w:p>
          <w:p w14:paraId="045C7E73" w14:textId="77777777" w:rsidR="00FA2FDC" w:rsidRPr="00A115ED" w:rsidRDefault="00FA2FDC" w:rsidP="00486DD7">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045C7E74" w14:textId="77777777" w:rsidR="00FA2FDC" w:rsidRPr="00A115ED" w:rsidRDefault="00FA2FDC" w:rsidP="00486DD7">
            <w:pPr>
              <w:pStyle w:val="iBAAGTableHeader"/>
            </w:pPr>
            <w:r w:rsidRPr="00A115ED">
              <w:t>Your cost if you use</w:t>
            </w:r>
          </w:p>
          <w:p w14:paraId="045C7E75" w14:textId="77777777" w:rsidR="00FA2FDC" w:rsidRPr="00A115ED" w:rsidRDefault="00FA2FDC" w:rsidP="00486DD7">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045C7E76" w14:textId="77777777" w:rsidR="00FA2FDC" w:rsidRPr="00A115ED" w:rsidRDefault="00FA2FDC" w:rsidP="00486DD7">
            <w:pPr>
              <w:pStyle w:val="iBAAGTableHeader"/>
            </w:pPr>
            <w:r w:rsidRPr="00A115ED">
              <w:t>Limits &amp; Exceptions</w:t>
            </w:r>
          </w:p>
        </w:tc>
      </w:tr>
      <w:tr w:rsidR="00FA2FDC" w:rsidRPr="003F3B5E" w14:paraId="045C7EAC" w14:textId="77777777" w:rsidTr="00486DD7">
        <w:tc>
          <w:tcPr>
            <w:tcW w:w="3517" w:type="dxa"/>
            <w:shd w:val="clear" w:color="auto" w:fill="FFFFFF" w:themeFill="background1"/>
          </w:tcPr>
          <w:p w14:paraId="045C7E78" w14:textId="77777777" w:rsidR="00FA2FDC" w:rsidRDefault="00FA2FDC">
            <w:pPr>
              <w:pStyle w:val="iBAAGSituationBoxName"/>
            </w:pPr>
            <w:bookmarkStart w:id="70" w:name="Cellular_Gene_Therapy"/>
            <w:bookmarkStart w:id="71" w:name="Clinical_Trials"/>
            <w:r>
              <w:t>Cellular and Gene Therapy</w:t>
            </w:r>
            <w:r>
              <w:tab/>
            </w:r>
            <w:bookmarkEnd w:id="70"/>
          </w:p>
          <w:p w14:paraId="045C7E79" w14:textId="77777777" w:rsidR="00FA2FDC" w:rsidRDefault="00FA2FDC" w:rsidP="00486DD7">
            <w:pPr>
              <w:pStyle w:val="iBAAGStandardText"/>
            </w:pPr>
          </w:p>
          <w:p w14:paraId="045C7E7B" w14:textId="77777777" w:rsidR="00FA2FDC" w:rsidRDefault="00FA2FDC" w:rsidP="00486DD7">
            <w:pPr>
              <w:pStyle w:val="iBAAGStandardText"/>
            </w:pPr>
          </w:p>
          <w:p w14:paraId="045C7E7C" w14:textId="77777777" w:rsidR="00FA2FDC" w:rsidRDefault="00FA2FDC" w:rsidP="00486DD7">
            <w:pPr>
              <w:pStyle w:val="iBAAGStandardTextBold"/>
            </w:pPr>
            <w:r>
              <w:t>What is cellular therapy?</w:t>
            </w:r>
          </w:p>
          <w:p w14:paraId="045C7E7D" w14:textId="77777777" w:rsidR="00FA2FDC" w:rsidRDefault="00FA2FDC" w:rsidP="00486DD7">
            <w:pPr>
              <w:pStyle w:val="iBAAGStandardText"/>
            </w:pPr>
            <w:r>
              <w:t>The administration of living whole cells for the treatment of a disease. For example, bone marrow transplants.</w:t>
            </w:r>
          </w:p>
          <w:p w14:paraId="045C7E7E" w14:textId="77777777" w:rsidR="00FA2FDC" w:rsidRDefault="00FA2FDC" w:rsidP="00486DD7">
            <w:pPr>
              <w:pStyle w:val="iBAAGStandardText"/>
            </w:pPr>
          </w:p>
          <w:p w14:paraId="045C7E7F" w14:textId="77777777" w:rsidR="00FA2FDC" w:rsidRDefault="00FA2FDC" w:rsidP="00486DD7">
            <w:pPr>
              <w:pStyle w:val="iBAAGStandardTextBold"/>
            </w:pPr>
            <w:r>
              <w:t>What is gene therapy?</w:t>
            </w:r>
          </w:p>
          <w:p w14:paraId="045C7E80" w14:textId="77777777" w:rsidR="00FA2FDC" w:rsidRDefault="00FA2FDC" w:rsidP="00486DD7">
            <w:pPr>
              <w:pStyle w:val="iBAAGStandardText"/>
            </w:pPr>
            <w:r>
              <w:t>The introduction, removal, or change in the content of a person’s genetic code for the treatment of a disease.</w:t>
            </w:r>
          </w:p>
          <w:p w14:paraId="045C7E81" w14:textId="77777777" w:rsidR="00FA2FDC" w:rsidRDefault="00FA2FDC" w:rsidP="00486DD7">
            <w:pPr>
              <w:pStyle w:val="iBAAGStandardText"/>
            </w:pPr>
          </w:p>
          <w:p w14:paraId="045C7E82" w14:textId="77777777" w:rsidR="00FA2FDC" w:rsidRDefault="00FA2FDC" w:rsidP="00486DD7">
            <w:pPr>
              <w:pStyle w:val="iBAAGStandardText"/>
            </w:pPr>
          </w:p>
          <w:p w14:paraId="045C7E83" w14:textId="77777777" w:rsidR="00FA2FDC" w:rsidRDefault="00FA2FDC" w:rsidP="00486DD7">
            <w:pPr>
              <w:pStyle w:val="iBAAGStandardTextBold"/>
            </w:pPr>
            <w:r>
              <w:t xml:space="preserve">Want more information? </w:t>
            </w:r>
          </w:p>
          <w:p w14:paraId="045C7E84" w14:textId="77777777" w:rsidR="00FA2FDC" w:rsidRDefault="00FA2FDC" w:rsidP="00486DD7">
            <w:pPr>
              <w:pStyle w:val="iBAAGStandardText"/>
            </w:pPr>
            <w:r>
              <w:t xml:space="preserve">View the </w:t>
            </w:r>
            <w:hyperlink r:id="rId59" w:history="1">
              <w:r>
                <w:rPr>
                  <w:rStyle w:val="Hyperlinks"/>
                </w:rPr>
                <w:t>glossary</w:t>
              </w:r>
            </w:hyperlink>
            <w:r>
              <w:t xml:space="preserve"> for definitions.</w:t>
            </w:r>
            <w:bookmarkEnd w:id="71"/>
          </w:p>
          <w:p w14:paraId="045C7E85" w14:textId="77777777" w:rsidR="00FA2FDC" w:rsidRDefault="00FA2FDC" w:rsidP="00486DD7">
            <w:pPr>
              <w:pStyle w:val="iBAAGStandardText"/>
            </w:pPr>
          </w:p>
        </w:tc>
        <w:tc>
          <w:tcPr>
            <w:tcW w:w="3330" w:type="dxa"/>
            <w:shd w:val="clear" w:color="auto" w:fill="FFFFFF" w:themeFill="background1"/>
          </w:tcPr>
          <w:p w14:paraId="045C7E86" w14:textId="77777777" w:rsidR="00FA2FDC" w:rsidRDefault="00FA2FDC" w:rsidP="00486DD7">
            <w:pPr>
              <w:pStyle w:val="iBAAGStandardText"/>
            </w:pPr>
            <w:r>
              <w:t>The amount you pay is based on where the covered health service is provided.</w:t>
            </w:r>
          </w:p>
          <w:p w14:paraId="045C7E87" w14:textId="77777777" w:rsidR="00FA2FDC" w:rsidRDefault="00FA2FDC" w:rsidP="00486DD7">
            <w:pPr>
              <w:pStyle w:val="iBAAGStandardText"/>
            </w:pPr>
          </w:p>
          <w:p w14:paraId="045C7E88" w14:textId="77777777" w:rsidR="00FA2FDC" w:rsidRDefault="00FA2FDC" w:rsidP="00486DD7">
            <w:pPr>
              <w:pStyle w:val="iBAAGStandardTextBold"/>
            </w:pPr>
            <w:r>
              <w:t>Is prior authorization needed?</w:t>
            </w:r>
          </w:p>
          <w:p w14:paraId="045C7E89" w14:textId="77777777" w:rsidR="00FA2FDC" w:rsidRDefault="00FA2FDC" w:rsidP="00486DD7">
            <w:pPr>
              <w:pStyle w:val="iBAAGStandardText"/>
            </w:pPr>
            <w:r>
              <w:t>Yes</w:t>
            </w:r>
          </w:p>
          <w:p w14:paraId="045C7E8A" w14:textId="77777777" w:rsidR="00FA2FDC" w:rsidRDefault="00FA2FDC" w:rsidP="00486DD7">
            <w:pPr>
              <w:pStyle w:val="iBAAGStandardText"/>
            </w:pPr>
            <w:r>
              <w:tab/>
            </w:r>
          </w:p>
          <w:p w14:paraId="045C7E8B" w14:textId="77777777" w:rsidR="00FA2FDC" w:rsidRDefault="00FA2FDC" w:rsidP="00486DD7">
            <w:pPr>
              <w:pStyle w:val="iBAAGStandardTextBold"/>
            </w:pPr>
            <w:r>
              <w:t>Prior authorization is:</w:t>
            </w:r>
          </w:p>
          <w:p w14:paraId="045C7E8C" w14:textId="77777777" w:rsidR="00FA2FDC" w:rsidRDefault="00FA2FDC" w:rsidP="00486DD7">
            <w:pPr>
              <w:pStyle w:val="iBAAGStandardText"/>
            </w:pPr>
            <w:r>
              <w:t>Getting approval by calling the number listed on your health plan ID card before you can get medicine or services.</w:t>
            </w:r>
          </w:p>
          <w:p w14:paraId="045C7E8D" w14:textId="77777777" w:rsidR="00FA2FDC" w:rsidRDefault="00FA2FDC" w:rsidP="00486DD7">
            <w:pPr>
              <w:pStyle w:val="iBAAGStandardText"/>
            </w:pPr>
          </w:p>
          <w:p w14:paraId="045C7E8E" w14:textId="77777777" w:rsidR="00FA2FDC" w:rsidRDefault="00FA2FDC" w:rsidP="00486DD7">
            <w:pPr>
              <w:pStyle w:val="iBAAGStandardTextBold"/>
            </w:pPr>
            <w:r>
              <w:t xml:space="preserve">When do I need to call? </w:t>
            </w:r>
          </w:p>
          <w:p w14:paraId="045C7E8F" w14:textId="77777777" w:rsidR="00FA2FDC" w:rsidRDefault="00FA2FDC" w:rsidP="00486DD7">
            <w:pPr>
              <w:pStyle w:val="iBAAGStandardText"/>
            </w:pPr>
            <w:r>
              <w:t>As soon as possible</w:t>
            </w:r>
          </w:p>
          <w:p w14:paraId="045C7E90" w14:textId="77777777" w:rsidR="00FA2FDC" w:rsidRDefault="00FA2FDC" w:rsidP="00486DD7">
            <w:pPr>
              <w:pStyle w:val="iBAAGStandardText"/>
            </w:pPr>
          </w:p>
          <w:p w14:paraId="045C7E91" w14:textId="77777777" w:rsidR="00FA2FDC" w:rsidRDefault="00FA2FDC" w:rsidP="00486DD7">
            <w:pPr>
              <w:pStyle w:val="iBAAGStandardTextBold"/>
            </w:pPr>
            <w:r>
              <w:t xml:space="preserve">If you don’t get prior authorization, you pay: </w:t>
            </w:r>
          </w:p>
          <w:p w14:paraId="540F22E1"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E92" w14:textId="4EB40257" w:rsidR="00FA2FDC" w:rsidRDefault="00FA2FDC" w:rsidP="00486DD7">
            <w:pPr>
              <w:pStyle w:val="iBAAGStandardText"/>
            </w:pPr>
          </w:p>
        </w:tc>
        <w:tc>
          <w:tcPr>
            <w:tcW w:w="3330" w:type="dxa"/>
            <w:shd w:val="clear" w:color="auto" w:fill="FFFFFF" w:themeFill="background1"/>
          </w:tcPr>
          <w:p w14:paraId="045C7EA4" w14:textId="4AC39546" w:rsidR="00FA2FDC" w:rsidRDefault="00FA2FDC" w:rsidP="00486DD7">
            <w:pPr>
              <w:pStyle w:val="iBAAGStandardText"/>
            </w:pPr>
            <w:r>
              <w:t>Out-of-network benefits are not available.</w:t>
            </w:r>
          </w:p>
        </w:tc>
        <w:tc>
          <w:tcPr>
            <w:tcW w:w="3330" w:type="dxa"/>
            <w:shd w:val="clear" w:color="auto" w:fill="FFFFFF" w:themeFill="background1"/>
          </w:tcPr>
          <w:p w14:paraId="045C7EA5" w14:textId="77777777" w:rsidR="00FA2FDC" w:rsidRDefault="00FA2FDC" w:rsidP="00486DD7">
            <w:pPr>
              <w:pStyle w:val="iBAAGStandardText"/>
            </w:pPr>
            <w:r>
              <w:t>Network benefits must be received from a designated provider.</w:t>
            </w:r>
          </w:p>
          <w:p w14:paraId="045C7EA6" w14:textId="77777777" w:rsidR="00FA2FDC" w:rsidRDefault="00FA2FDC" w:rsidP="00486DD7">
            <w:pPr>
              <w:pStyle w:val="iBAAGStandardText"/>
            </w:pPr>
          </w:p>
          <w:p w14:paraId="045C7EA7" w14:textId="77777777" w:rsidR="00FA2FDC" w:rsidRDefault="00FA2FDC" w:rsidP="00486DD7">
            <w:pPr>
              <w:pStyle w:val="iBAAGStandardText"/>
            </w:pPr>
            <w:r>
              <w:t xml:space="preserve">Benefits for CAR-T therapy are described under </w:t>
            </w:r>
            <w:r>
              <w:rPr>
                <w:rStyle w:val="iBAAGStandardTextItalicsChar"/>
              </w:rPr>
              <w:t>Transplantation Services</w:t>
            </w:r>
            <w:r>
              <w:t>.</w:t>
            </w:r>
          </w:p>
          <w:p w14:paraId="045C7EA8" w14:textId="77777777" w:rsidR="00FA2FDC" w:rsidRDefault="00FA2FDC" w:rsidP="00486DD7">
            <w:pPr>
              <w:pStyle w:val="iBAAGStandardText"/>
            </w:pPr>
          </w:p>
          <w:p w14:paraId="045C7EA9" w14:textId="77777777" w:rsidR="00FA2FDC" w:rsidRDefault="00FA2FDC" w:rsidP="00486DD7">
            <w:pPr>
              <w:pStyle w:val="iBAAGStandardText"/>
            </w:pPr>
          </w:p>
          <w:p w14:paraId="045C7EAA" w14:textId="77777777" w:rsidR="00FA2FDC" w:rsidRDefault="00FA2FDC" w:rsidP="00486DD7">
            <w:pPr>
              <w:pStyle w:val="iBAAGStandardText"/>
            </w:pPr>
          </w:p>
          <w:p w14:paraId="045C7EAB" w14:textId="77777777" w:rsidR="00FA2FDC" w:rsidRDefault="00FA2FDC" w:rsidP="00486DD7">
            <w:pPr>
              <w:pStyle w:val="iBAAGStandardText"/>
            </w:pPr>
          </w:p>
        </w:tc>
      </w:tr>
      <w:tr w:rsidR="00D65A4A" w:rsidRPr="003F3B5E" w14:paraId="045C7EB3" w14:textId="77777777" w:rsidTr="00486DD7">
        <w:tc>
          <w:tcPr>
            <w:tcW w:w="3517" w:type="dxa"/>
            <w:tcBorders>
              <w:bottom w:val="single" w:sz="4" w:space="0" w:color="000000" w:themeColor="text1"/>
            </w:tcBorders>
            <w:shd w:val="clear" w:color="auto" w:fill="31849B"/>
            <w:vAlign w:val="center"/>
          </w:tcPr>
          <w:p w14:paraId="045C7EAD" w14:textId="77777777" w:rsidR="00D65A4A" w:rsidRPr="009057D3" w:rsidRDefault="00D65A4A" w:rsidP="00486DD7">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045C7EAE" w14:textId="77777777" w:rsidR="00D65A4A" w:rsidRPr="009057D3" w:rsidRDefault="00D65A4A" w:rsidP="00486DD7">
            <w:pPr>
              <w:pStyle w:val="iBAAGTableHeader"/>
            </w:pPr>
            <w:r w:rsidRPr="009057D3">
              <w:t>Your cost if you use</w:t>
            </w:r>
          </w:p>
          <w:p w14:paraId="045C7EAF" w14:textId="77777777" w:rsidR="00D65A4A" w:rsidRPr="009057D3" w:rsidRDefault="00D65A4A" w:rsidP="00486DD7">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045C7EB0" w14:textId="77777777" w:rsidR="00D65A4A" w:rsidRPr="009057D3" w:rsidRDefault="00D65A4A" w:rsidP="00486DD7">
            <w:pPr>
              <w:pStyle w:val="iBAAGTableHeader"/>
            </w:pPr>
            <w:r w:rsidRPr="009057D3">
              <w:t>Your cost if you use</w:t>
            </w:r>
          </w:p>
          <w:p w14:paraId="045C7EB1" w14:textId="77777777" w:rsidR="00D65A4A" w:rsidRPr="009057D3" w:rsidRDefault="00D65A4A" w:rsidP="00486DD7">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045C7EB2" w14:textId="77777777" w:rsidR="00D65A4A" w:rsidRPr="009057D3" w:rsidRDefault="00D65A4A" w:rsidP="00486DD7">
            <w:pPr>
              <w:pStyle w:val="iBAAGTableHeader"/>
            </w:pPr>
            <w:r w:rsidRPr="009057D3">
              <w:t>Limits &amp; Exceptions</w:t>
            </w:r>
          </w:p>
        </w:tc>
      </w:tr>
      <w:tr w:rsidR="00D65A4A" w:rsidRPr="003F3B5E" w14:paraId="045C7EF9" w14:textId="77777777" w:rsidTr="00486DD7">
        <w:tc>
          <w:tcPr>
            <w:tcW w:w="3517" w:type="dxa"/>
            <w:shd w:val="clear" w:color="auto" w:fill="FFFFFF" w:themeFill="background1"/>
          </w:tcPr>
          <w:p w14:paraId="045C7EB4" w14:textId="77777777" w:rsidR="00D65A4A" w:rsidRDefault="00D65A4A">
            <w:pPr>
              <w:pStyle w:val="iBAAGSituationBoxName"/>
            </w:pPr>
            <w:r>
              <w:t>Clinical Trials</w:t>
            </w:r>
            <w:r>
              <w:tab/>
            </w:r>
          </w:p>
          <w:p w14:paraId="045C7EB5" w14:textId="77777777" w:rsidR="00D65A4A" w:rsidRDefault="00D65A4A" w:rsidP="00486DD7">
            <w:pPr>
              <w:pStyle w:val="iBAAGStandardText"/>
            </w:pPr>
          </w:p>
          <w:p w14:paraId="045C7EB6" w14:textId="77777777" w:rsidR="00D65A4A" w:rsidRDefault="00D65A4A" w:rsidP="00486DD7">
            <w:pPr>
              <w:pStyle w:val="iBAAGStandardText"/>
            </w:pPr>
            <w:r w:rsidRPr="000D02D9">
              <w:rPr>
                <w:rStyle w:val="iBAAGStandardTextBoldChar"/>
              </w:rPr>
              <w:t>What are clinical trials?</w:t>
            </w:r>
            <w:r>
              <w:t xml:space="preserve"> A research study that tests new treatments on patients.</w:t>
            </w:r>
          </w:p>
          <w:p w14:paraId="045C7EB7" w14:textId="77777777" w:rsidR="00D65A4A" w:rsidRDefault="00D65A4A" w:rsidP="00486DD7">
            <w:pPr>
              <w:pStyle w:val="iBAAGStandardText"/>
            </w:pPr>
          </w:p>
          <w:p w14:paraId="045C7EB8" w14:textId="77777777" w:rsidR="00D65A4A" w:rsidRDefault="00D65A4A" w:rsidP="00486DD7">
            <w:pPr>
              <w:pStyle w:val="iBAAGStandardText"/>
            </w:pPr>
            <w:r>
              <w:t xml:space="preserve">We cover some routine patient costs for participation in an approved clinical trial if: </w:t>
            </w:r>
          </w:p>
          <w:p w14:paraId="045C7EB9" w14:textId="77777777" w:rsidR="00D65A4A" w:rsidRDefault="00D65A4A" w:rsidP="00486DD7">
            <w:pPr>
              <w:pStyle w:val="iBAAGLevel1Bullets"/>
            </w:pPr>
            <w:r>
              <w:t>You meet the requirements to participate; and</w:t>
            </w:r>
          </w:p>
          <w:p w14:paraId="045C7EBA" w14:textId="77777777" w:rsidR="00D65A4A" w:rsidRDefault="00D65A4A" w:rsidP="00486DD7">
            <w:pPr>
              <w:pStyle w:val="iBAAGLevel1Bullets"/>
            </w:pPr>
            <w:r>
              <w:t>You are referred by a network provider who has said based on medical and scientific information the clinical trial is appropriate for your condition; and</w:t>
            </w:r>
          </w:p>
          <w:p w14:paraId="045C7EBB" w14:textId="77777777" w:rsidR="00D65A4A" w:rsidRDefault="00D65A4A" w:rsidP="00486DD7">
            <w:pPr>
              <w:pStyle w:val="iBAAGLevel1Bullets"/>
            </w:pPr>
            <w:r>
              <w:t xml:space="preserve">You have received prior authorization from us. </w:t>
            </w:r>
          </w:p>
          <w:p w14:paraId="045C7EBC" w14:textId="77777777" w:rsidR="00D65A4A" w:rsidRDefault="00D65A4A" w:rsidP="00486DD7">
            <w:pPr>
              <w:pStyle w:val="iBAAGStandardText"/>
            </w:pPr>
          </w:p>
          <w:p w14:paraId="045C7EBD" w14:textId="77777777" w:rsidR="00D65A4A" w:rsidRDefault="00D65A4A" w:rsidP="00486DD7">
            <w:pPr>
              <w:pStyle w:val="iBAAGStandardText"/>
            </w:pPr>
            <w:r w:rsidRPr="000D02D9">
              <w:rPr>
                <w:rStyle w:val="iBAAGStandardTextBoldChar"/>
              </w:rPr>
              <w:t>What is an approved clinical trial?</w:t>
            </w:r>
            <w:r>
              <w:t xml:space="preserve"> A clinical trial that: </w:t>
            </w:r>
          </w:p>
          <w:p w14:paraId="045C7EBE" w14:textId="77777777" w:rsidR="00D65A4A" w:rsidRDefault="00D65A4A" w:rsidP="00486DD7">
            <w:pPr>
              <w:pStyle w:val="iBAAGLevel1Bullets"/>
            </w:pPr>
            <w:r>
              <w:t xml:space="preserve">Is federally funded or approved; and </w:t>
            </w:r>
          </w:p>
          <w:p w14:paraId="045C7EBF" w14:textId="77777777" w:rsidR="00D65A4A" w:rsidRDefault="00D65A4A" w:rsidP="00486DD7">
            <w:pPr>
              <w:pStyle w:val="iBAAGLevel1Bullets"/>
            </w:pPr>
            <w:r>
              <w:t>Takes place under an investigational drug application reviewed by the Food and Drug Administration (FDA).</w:t>
            </w:r>
          </w:p>
          <w:p w14:paraId="045C7EC0" w14:textId="77777777" w:rsidR="00D65A4A" w:rsidRDefault="00D65A4A" w:rsidP="00486DD7">
            <w:pPr>
              <w:pStyle w:val="iBAAGStandardText"/>
            </w:pPr>
          </w:p>
          <w:p w14:paraId="045C7EC1" w14:textId="77777777" w:rsidR="00D65A4A" w:rsidRDefault="00D65A4A" w:rsidP="00486DD7">
            <w:pPr>
              <w:pStyle w:val="iBAAGStandardText"/>
            </w:pPr>
            <w:r>
              <w:t>For all other clinical trials there is no coverage.</w:t>
            </w:r>
          </w:p>
          <w:p w14:paraId="045C7EC2" w14:textId="77777777" w:rsidR="00D65A4A" w:rsidRDefault="00D65A4A" w:rsidP="00486DD7">
            <w:pPr>
              <w:pStyle w:val="iBAAGStandardText"/>
            </w:pPr>
          </w:p>
          <w:p w14:paraId="045C7EC3" w14:textId="77777777" w:rsidR="00D65A4A" w:rsidRDefault="00D65A4A" w:rsidP="00486DD7">
            <w:pPr>
              <w:pStyle w:val="iBAAGStandardTextBold"/>
            </w:pPr>
            <w:r>
              <w:t xml:space="preserve">Want more information? </w:t>
            </w:r>
          </w:p>
          <w:p w14:paraId="045C7EC4" w14:textId="77777777" w:rsidR="00D65A4A" w:rsidRDefault="00D65A4A" w:rsidP="00486DD7">
            <w:pPr>
              <w:pStyle w:val="iBAAGStandardText"/>
            </w:pPr>
            <w:r>
              <w:t xml:space="preserve">View the </w:t>
            </w:r>
            <w:hyperlink r:id="rId60" w:history="1">
              <w:r w:rsidRPr="000D02D9">
                <w:rPr>
                  <w:rStyle w:val="Hyperlinks"/>
                </w:rPr>
                <w:t>glossary</w:t>
              </w:r>
            </w:hyperlink>
            <w:r>
              <w:t xml:space="preserve"> for definitions.</w:t>
            </w:r>
          </w:p>
          <w:p w14:paraId="045C7EC5" w14:textId="77777777" w:rsidR="00D65A4A" w:rsidRPr="003F3B5E" w:rsidRDefault="00D65A4A" w:rsidP="00486DD7">
            <w:pPr>
              <w:pStyle w:val="iBAAGStandardText"/>
            </w:pPr>
          </w:p>
        </w:tc>
        <w:tc>
          <w:tcPr>
            <w:tcW w:w="3330" w:type="dxa"/>
            <w:shd w:val="clear" w:color="auto" w:fill="FFFFFF" w:themeFill="background1"/>
          </w:tcPr>
          <w:p w14:paraId="045C7EC6" w14:textId="77777777" w:rsidR="00D65A4A" w:rsidRPr="000D02D9" w:rsidRDefault="00D65A4A" w:rsidP="00486DD7">
            <w:pPr>
              <w:pStyle w:val="iBAAGStandardText"/>
            </w:pPr>
            <w:r w:rsidRPr="000D02D9">
              <w:t>The amount you pay is based on where the covered health service is provided</w:t>
            </w:r>
            <w:r>
              <w:t>.</w:t>
            </w:r>
          </w:p>
          <w:p w14:paraId="045C7EC7" w14:textId="77777777" w:rsidR="00D65A4A" w:rsidRPr="000D02D9" w:rsidRDefault="00D65A4A" w:rsidP="00486DD7">
            <w:pPr>
              <w:pStyle w:val="iBAAGStandardText"/>
            </w:pPr>
          </w:p>
          <w:p w14:paraId="045C7EC8" w14:textId="77777777" w:rsidR="00D65A4A" w:rsidRPr="000D02D9" w:rsidRDefault="00D65A4A" w:rsidP="00486DD7">
            <w:pPr>
              <w:pStyle w:val="iBAAGStandardText"/>
            </w:pPr>
          </w:p>
          <w:p w14:paraId="045C7EC9" w14:textId="77777777" w:rsidR="00D65A4A" w:rsidRPr="000D02D9" w:rsidRDefault="00D65A4A" w:rsidP="00486DD7">
            <w:pPr>
              <w:pStyle w:val="iBAAGStandardText"/>
            </w:pPr>
          </w:p>
          <w:p w14:paraId="045C7ECA" w14:textId="77777777" w:rsidR="00D65A4A" w:rsidRPr="000D02D9" w:rsidRDefault="00D65A4A" w:rsidP="00486DD7">
            <w:pPr>
              <w:pStyle w:val="iBAAGStandardText"/>
            </w:pPr>
          </w:p>
          <w:p w14:paraId="045C7ECB" w14:textId="77777777" w:rsidR="00D65A4A" w:rsidRPr="000D02D9" w:rsidRDefault="00D65A4A" w:rsidP="00486DD7">
            <w:pPr>
              <w:pStyle w:val="iBAAGStandardText"/>
            </w:pPr>
          </w:p>
          <w:p w14:paraId="045C7ECC" w14:textId="77777777" w:rsidR="00D65A4A" w:rsidRPr="000D02D9" w:rsidRDefault="00D65A4A" w:rsidP="00486DD7">
            <w:pPr>
              <w:pStyle w:val="iBAAGStandardText"/>
            </w:pPr>
          </w:p>
          <w:p w14:paraId="045C7ECD" w14:textId="77777777" w:rsidR="00D65A4A" w:rsidRPr="000D02D9" w:rsidRDefault="00D65A4A" w:rsidP="00486DD7">
            <w:pPr>
              <w:pStyle w:val="iBAAGStandardText"/>
            </w:pPr>
          </w:p>
          <w:p w14:paraId="045C7ECE" w14:textId="77777777" w:rsidR="00D65A4A" w:rsidRPr="000D02D9" w:rsidRDefault="00D65A4A" w:rsidP="00486DD7">
            <w:pPr>
              <w:pStyle w:val="iBAAGStandardText"/>
            </w:pPr>
          </w:p>
          <w:p w14:paraId="045C7ECF" w14:textId="77777777" w:rsidR="00D65A4A" w:rsidRPr="000D02D9" w:rsidRDefault="00D65A4A" w:rsidP="00486DD7">
            <w:pPr>
              <w:pStyle w:val="iBAAGStandardTextBold"/>
            </w:pPr>
            <w:r w:rsidRPr="000D02D9">
              <w:t>Is prior authorization needed?</w:t>
            </w:r>
          </w:p>
          <w:p w14:paraId="045C7ED0" w14:textId="77777777" w:rsidR="00D65A4A" w:rsidRPr="000D02D9" w:rsidRDefault="00D65A4A" w:rsidP="00486DD7">
            <w:pPr>
              <w:pStyle w:val="iBAAGStandardText"/>
            </w:pPr>
            <w:r w:rsidRPr="000D02D9">
              <w:t>Yes</w:t>
            </w:r>
          </w:p>
          <w:p w14:paraId="045C7ED1" w14:textId="77777777" w:rsidR="00D65A4A" w:rsidRPr="000D02D9" w:rsidRDefault="00D65A4A" w:rsidP="00486DD7">
            <w:pPr>
              <w:pStyle w:val="iBAAGStandardText"/>
            </w:pPr>
            <w:r w:rsidRPr="000D02D9">
              <w:tab/>
            </w:r>
          </w:p>
          <w:p w14:paraId="045C7ED2" w14:textId="77777777" w:rsidR="00D65A4A" w:rsidRPr="000D02D9" w:rsidRDefault="00D65A4A" w:rsidP="00486DD7">
            <w:pPr>
              <w:pStyle w:val="iBAAGStandardTextBold"/>
            </w:pPr>
            <w:r w:rsidRPr="000D02D9">
              <w:t>Prior authorization is:</w:t>
            </w:r>
          </w:p>
          <w:p w14:paraId="045C7ED3" w14:textId="77777777" w:rsidR="00D65A4A" w:rsidRPr="000D02D9" w:rsidRDefault="00D65A4A" w:rsidP="00486DD7">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45C7ED4" w14:textId="77777777" w:rsidR="00D65A4A" w:rsidRPr="000D02D9" w:rsidRDefault="00D65A4A" w:rsidP="00486DD7">
            <w:pPr>
              <w:pStyle w:val="iBAAGStandardText"/>
            </w:pPr>
          </w:p>
          <w:p w14:paraId="045C7ED5" w14:textId="77777777" w:rsidR="00D65A4A" w:rsidRPr="000D02D9" w:rsidRDefault="00D65A4A" w:rsidP="00486DD7">
            <w:pPr>
              <w:pStyle w:val="iBAAGStandardTextBold"/>
            </w:pPr>
            <w:r w:rsidRPr="000D02D9">
              <w:t xml:space="preserve">When do I need to call? </w:t>
            </w:r>
          </w:p>
          <w:p w14:paraId="045C7ED6" w14:textId="77777777" w:rsidR="00D65A4A" w:rsidRPr="000D02D9" w:rsidRDefault="00D65A4A" w:rsidP="00486DD7">
            <w:pPr>
              <w:pStyle w:val="iBAAGStandardText"/>
            </w:pPr>
            <w:r w:rsidRPr="000D02D9">
              <w:t>As soon as possible</w:t>
            </w:r>
          </w:p>
          <w:p w14:paraId="045C7ED7" w14:textId="77777777" w:rsidR="00D65A4A" w:rsidRPr="000D02D9" w:rsidRDefault="00D65A4A" w:rsidP="00486DD7">
            <w:pPr>
              <w:pStyle w:val="iBAAGStandardText"/>
            </w:pPr>
          </w:p>
          <w:p w14:paraId="045C7ED8" w14:textId="77777777" w:rsidR="00D65A4A" w:rsidRPr="000D02D9" w:rsidRDefault="00D65A4A" w:rsidP="00486DD7">
            <w:pPr>
              <w:pStyle w:val="iBAAGStandardTextBold"/>
            </w:pPr>
            <w:r w:rsidRPr="000D02D9">
              <w:t xml:space="preserve">If you don’t get prior authorization, you pay: </w:t>
            </w:r>
          </w:p>
          <w:p w14:paraId="7B024350"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EDA" w14:textId="77777777" w:rsidR="00D65A4A" w:rsidRPr="000D02D9" w:rsidRDefault="00D65A4A" w:rsidP="00486DD7">
            <w:pPr>
              <w:pStyle w:val="iBAAGStandardText"/>
            </w:pPr>
          </w:p>
          <w:p w14:paraId="045C7EDB" w14:textId="77777777" w:rsidR="00D65A4A" w:rsidRPr="000D02D9" w:rsidRDefault="00D65A4A" w:rsidP="00486DD7">
            <w:pPr>
              <w:pStyle w:val="iBAAGStandardText"/>
            </w:pPr>
          </w:p>
          <w:p w14:paraId="045C7EDC" w14:textId="77777777" w:rsidR="00D65A4A" w:rsidRPr="000D02D9" w:rsidRDefault="00D65A4A" w:rsidP="00486DD7">
            <w:pPr>
              <w:pStyle w:val="iBAAGStandardText"/>
            </w:pPr>
          </w:p>
        </w:tc>
        <w:tc>
          <w:tcPr>
            <w:tcW w:w="3330" w:type="dxa"/>
            <w:shd w:val="clear" w:color="auto" w:fill="FFFFFF" w:themeFill="background1"/>
          </w:tcPr>
          <w:p w14:paraId="045C7EDD" w14:textId="77777777" w:rsidR="00D65A4A" w:rsidRDefault="00D65A4A" w:rsidP="00486DD7">
            <w:pPr>
              <w:pStyle w:val="iBAAGStandardText"/>
            </w:pPr>
            <w:r>
              <w:t>The amount you pay is based on where the covered health service is provided.</w:t>
            </w:r>
          </w:p>
          <w:p w14:paraId="045C7EDE" w14:textId="77777777" w:rsidR="00D65A4A" w:rsidRDefault="00D65A4A" w:rsidP="00486DD7">
            <w:pPr>
              <w:pStyle w:val="iBAAGStandardText"/>
            </w:pPr>
          </w:p>
          <w:p w14:paraId="045C7EDF" w14:textId="77777777" w:rsidR="00D65A4A" w:rsidRDefault="00D65A4A" w:rsidP="00486DD7">
            <w:pPr>
              <w:pStyle w:val="iBAAGStandardText"/>
            </w:pPr>
            <w:r>
              <w:t xml:space="preserve">If the out-of-network provider does not agree to accept the network rate, out-of-network benefits are not covered. </w:t>
            </w:r>
          </w:p>
          <w:p w14:paraId="045C7EE0" w14:textId="77777777" w:rsidR="00D65A4A" w:rsidRDefault="00D65A4A" w:rsidP="00486DD7">
            <w:pPr>
              <w:pStyle w:val="iBAAGStandardText"/>
            </w:pPr>
          </w:p>
          <w:p w14:paraId="045C7EE1" w14:textId="77777777" w:rsidR="00D65A4A" w:rsidRDefault="00D65A4A" w:rsidP="00486DD7">
            <w:pPr>
              <w:pStyle w:val="iBAAGStandardText"/>
            </w:pPr>
          </w:p>
          <w:p w14:paraId="045C7EE2" w14:textId="77777777" w:rsidR="00D65A4A" w:rsidRDefault="00D65A4A" w:rsidP="00486DD7">
            <w:pPr>
              <w:pStyle w:val="iBAAGStandardTextBold"/>
            </w:pPr>
            <w:r>
              <w:t>Is prior authorization needed?</w:t>
            </w:r>
          </w:p>
          <w:p w14:paraId="045C7EE3" w14:textId="77777777" w:rsidR="00D65A4A" w:rsidRDefault="00D65A4A" w:rsidP="00486DD7">
            <w:pPr>
              <w:pStyle w:val="iBAAGStandardText"/>
            </w:pPr>
            <w:r>
              <w:t>Yes</w:t>
            </w:r>
          </w:p>
          <w:p w14:paraId="045C7EE4" w14:textId="77777777" w:rsidR="00D65A4A" w:rsidRDefault="00D65A4A" w:rsidP="00486DD7">
            <w:pPr>
              <w:pStyle w:val="iBAAGStandardText"/>
            </w:pPr>
          </w:p>
          <w:p w14:paraId="045C7EE5" w14:textId="77777777" w:rsidR="00D65A4A" w:rsidRDefault="00D65A4A" w:rsidP="00486DD7">
            <w:pPr>
              <w:pStyle w:val="iBAAGStandardTextBold"/>
            </w:pPr>
            <w:r>
              <w:t>Prior authorization is:</w:t>
            </w:r>
          </w:p>
          <w:p w14:paraId="045C7EE6" w14:textId="77777777" w:rsidR="00D65A4A" w:rsidRDefault="00D65A4A" w:rsidP="00486DD7">
            <w:pPr>
              <w:pStyle w:val="iBAAGStandardText"/>
            </w:pPr>
            <w:r>
              <w:t xml:space="preserve">Getting </w:t>
            </w:r>
            <w:r w:rsidRPr="00B83C07">
              <w:t>approval</w:t>
            </w:r>
            <w:r>
              <w:t xml:space="preserve"> by calling the number listed on your health plan ID card before you can get medicine or services.</w:t>
            </w:r>
          </w:p>
          <w:p w14:paraId="045C7EE7" w14:textId="77777777" w:rsidR="00D65A4A" w:rsidRDefault="00D65A4A" w:rsidP="00486DD7">
            <w:pPr>
              <w:pStyle w:val="iBAAGStandardText"/>
            </w:pPr>
          </w:p>
          <w:p w14:paraId="045C7EE8" w14:textId="77777777" w:rsidR="00D65A4A" w:rsidRDefault="00D65A4A" w:rsidP="00486DD7">
            <w:pPr>
              <w:pStyle w:val="iBAAGStandardTextBold"/>
            </w:pPr>
            <w:r>
              <w:t xml:space="preserve">When do I need to call? </w:t>
            </w:r>
          </w:p>
          <w:p w14:paraId="045C7EE9" w14:textId="77777777" w:rsidR="00D65A4A" w:rsidRDefault="00D65A4A" w:rsidP="00486DD7">
            <w:pPr>
              <w:pStyle w:val="iBAAGStandardText"/>
            </w:pPr>
            <w:r>
              <w:t>As soon as possible</w:t>
            </w:r>
          </w:p>
          <w:p w14:paraId="045C7EEA" w14:textId="77777777" w:rsidR="00D65A4A" w:rsidRDefault="00D65A4A" w:rsidP="00486DD7">
            <w:pPr>
              <w:pStyle w:val="iBAAGStandardText"/>
            </w:pPr>
          </w:p>
          <w:p w14:paraId="045C7EEB" w14:textId="77777777" w:rsidR="00D65A4A" w:rsidRDefault="00D65A4A" w:rsidP="00486DD7">
            <w:pPr>
              <w:pStyle w:val="iBAAGStandardTextBold"/>
            </w:pPr>
            <w:r>
              <w:t xml:space="preserve">If you don’t get prior authorization, you pay: </w:t>
            </w:r>
          </w:p>
          <w:p w14:paraId="6D8CAA13"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EED" w14:textId="77777777" w:rsidR="00D65A4A" w:rsidRDefault="00D65A4A" w:rsidP="00486DD7">
            <w:pPr>
              <w:pStyle w:val="iBAAGStandardText"/>
            </w:pPr>
          </w:p>
          <w:p w14:paraId="045C7EEE" w14:textId="77777777" w:rsidR="00D65A4A" w:rsidRDefault="00D65A4A" w:rsidP="00486DD7">
            <w:pPr>
              <w:pStyle w:val="iBAAGStandardText"/>
            </w:pPr>
          </w:p>
          <w:p w14:paraId="045C7EEF" w14:textId="77777777" w:rsidR="00D65A4A" w:rsidRPr="003F3B5E" w:rsidRDefault="00D65A4A" w:rsidP="00486DD7">
            <w:pPr>
              <w:pStyle w:val="iBAAGStandardText"/>
            </w:pPr>
          </w:p>
        </w:tc>
        <w:tc>
          <w:tcPr>
            <w:tcW w:w="3330" w:type="dxa"/>
            <w:shd w:val="clear" w:color="auto" w:fill="FFFFFF" w:themeFill="background1"/>
          </w:tcPr>
          <w:p w14:paraId="045C7EF0" w14:textId="77777777" w:rsidR="00D65A4A" w:rsidRDefault="00D65A4A" w:rsidP="00486DD7">
            <w:pPr>
              <w:pStyle w:val="iBAAGStandardText"/>
            </w:pPr>
            <w:r>
              <w:t>No coverage for:</w:t>
            </w:r>
          </w:p>
          <w:p w14:paraId="045C7EF1" w14:textId="77777777" w:rsidR="00D65A4A" w:rsidRDefault="00D65A4A" w:rsidP="00486DD7">
            <w:pPr>
              <w:pStyle w:val="iBAAGLevel1Bullets"/>
            </w:pPr>
            <w:r>
              <w:t xml:space="preserve">Cost for investigational drugs or devices. </w:t>
            </w:r>
          </w:p>
          <w:p w14:paraId="045C7EF2" w14:textId="77777777" w:rsidR="00D65A4A" w:rsidRDefault="00D65A4A" w:rsidP="00486DD7">
            <w:pPr>
              <w:pStyle w:val="iBAAGLevel1Bullets"/>
            </w:pPr>
            <w:r>
              <w:t>Cost for non-health services (for example: travel/transportation) required for you to receive the treatment.</w:t>
            </w:r>
          </w:p>
          <w:p w14:paraId="045C7EF3" w14:textId="77777777" w:rsidR="00D65A4A" w:rsidRDefault="00D65A4A" w:rsidP="00486DD7">
            <w:pPr>
              <w:pStyle w:val="iBAAGLevel1Bullets"/>
            </w:pPr>
            <w:r>
              <w:t>Cost for managing the research.</w:t>
            </w:r>
          </w:p>
          <w:p w14:paraId="045C7EF4" w14:textId="77777777" w:rsidR="00D65A4A" w:rsidRDefault="00D65A4A" w:rsidP="00486DD7">
            <w:pPr>
              <w:pStyle w:val="iBAAGLevel1Bullets"/>
            </w:pPr>
            <w:r>
              <w:t>Items and services provided by the research sponsor free of charge for any person enrolled in the trial.</w:t>
            </w:r>
          </w:p>
          <w:p w14:paraId="045C7EF5" w14:textId="77777777" w:rsidR="00D65A4A" w:rsidRDefault="00D65A4A" w:rsidP="00486DD7">
            <w:pPr>
              <w:pStyle w:val="iBAAGStandardText"/>
            </w:pPr>
          </w:p>
          <w:p w14:paraId="045C7EF6" w14:textId="77777777" w:rsidR="00D65A4A" w:rsidRDefault="00D65A4A" w:rsidP="00486DD7">
            <w:pPr>
              <w:pStyle w:val="iBAAGStandardText"/>
            </w:pPr>
          </w:p>
          <w:p w14:paraId="045C7EF7" w14:textId="77777777" w:rsidR="00D65A4A" w:rsidRDefault="00D65A4A" w:rsidP="00486DD7">
            <w:pPr>
              <w:pStyle w:val="iBAAGStandardText"/>
            </w:pPr>
          </w:p>
          <w:p w14:paraId="045C7EF8" w14:textId="77777777" w:rsidR="00D65A4A" w:rsidRPr="003F3B5E" w:rsidRDefault="00D65A4A" w:rsidP="00486DD7">
            <w:pPr>
              <w:pStyle w:val="iBAAGStandardText"/>
            </w:pPr>
          </w:p>
        </w:tc>
      </w:tr>
      <w:tr w:rsidR="00D65A4A" w:rsidRPr="003F3B5E" w14:paraId="045C7EFB" w14:textId="77777777" w:rsidTr="00486DD7">
        <w:tc>
          <w:tcPr>
            <w:tcW w:w="13507" w:type="dxa"/>
            <w:gridSpan w:val="4"/>
            <w:tcBorders>
              <w:bottom w:val="single" w:sz="4" w:space="0" w:color="000000" w:themeColor="text1"/>
            </w:tcBorders>
            <w:shd w:val="clear" w:color="auto" w:fill="31849B"/>
          </w:tcPr>
          <w:p w14:paraId="045C7EFA" w14:textId="77777777" w:rsidR="00D65A4A" w:rsidRPr="004F7217" w:rsidRDefault="00D65A4A" w:rsidP="00486DD7">
            <w:pPr>
              <w:pStyle w:val="iBAAGTableHeader"/>
            </w:pPr>
            <w:r w:rsidRPr="004F7217">
              <w:t>About Your Benefits</w:t>
            </w:r>
          </w:p>
        </w:tc>
      </w:tr>
      <w:tr w:rsidR="00D65A4A" w:rsidRPr="003F3B5E" w14:paraId="045C7F0B" w14:textId="77777777" w:rsidTr="00486DD7">
        <w:tc>
          <w:tcPr>
            <w:tcW w:w="3517" w:type="dxa"/>
            <w:shd w:val="clear" w:color="auto" w:fill="FFFFFF" w:themeFill="background1"/>
          </w:tcPr>
          <w:p w14:paraId="045C7EFC" w14:textId="77777777" w:rsidR="00D65A4A" w:rsidRPr="003F3B5E" w:rsidRDefault="00D65A4A">
            <w:pPr>
              <w:pStyle w:val="iBAAGSituationBoxName"/>
            </w:pPr>
            <w:bookmarkStart w:id="72" w:name="Congenital_Heart_Disease_Resource_Servic"/>
            <w:r w:rsidRPr="003E7CCE">
              <w:t>Congenital Heart Disease Resource Services (CHDRS)</w:t>
            </w:r>
            <w:bookmarkEnd w:id="72"/>
          </w:p>
        </w:tc>
        <w:tc>
          <w:tcPr>
            <w:tcW w:w="9990" w:type="dxa"/>
            <w:gridSpan w:val="3"/>
            <w:shd w:val="clear" w:color="auto" w:fill="FFFFFF" w:themeFill="background1"/>
          </w:tcPr>
          <w:p w14:paraId="045C7EFD" w14:textId="77777777" w:rsidR="00D65A4A" w:rsidRDefault="00D65A4A" w:rsidP="00486DD7">
            <w:pPr>
              <w:pStyle w:val="iBAAGStandardText"/>
            </w:pPr>
            <w:r>
              <w:t xml:space="preserve">The CHD Centers of Excellence Network gives patients care that is planned, coordinated and provided by a team of experts who specialize in treating Congenital Heart Disease.  </w:t>
            </w:r>
          </w:p>
          <w:p w14:paraId="045C7EFE" w14:textId="77777777" w:rsidR="00D65A4A" w:rsidRDefault="00D65A4A" w:rsidP="00486DD7">
            <w:pPr>
              <w:pStyle w:val="iBAAGStandardText"/>
            </w:pPr>
          </w:p>
          <w:p w14:paraId="045C7EFF" w14:textId="77777777" w:rsidR="00D65A4A" w:rsidRDefault="00D65A4A" w:rsidP="00486DD7">
            <w:pPr>
              <w:pStyle w:val="iBAAGStandardText"/>
            </w:pPr>
            <w:r>
              <w:t>Some benefits of this program include:</w:t>
            </w:r>
          </w:p>
          <w:p w14:paraId="045C7F00" w14:textId="77777777" w:rsidR="00D65A4A" w:rsidRDefault="00D65A4A" w:rsidP="00486DD7">
            <w:pPr>
              <w:pStyle w:val="iBAAGLevel2Bullets"/>
            </w:pPr>
            <w:r>
              <w:t>Access to cost-effective high quality health care</w:t>
            </w:r>
          </w:p>
          <w:p w14:paraId="045C7F01" w14:textId="77777777" w:rsidR="00D65A4A" w:rsidRDefault="00D65A4A" w:rsidP="00486DD7">
            <w:pPr>
              <w:pStyle w:val="iBAAGLevel2Bullets"/>
            </w:pPr>
            <w:r>
              <w:t>Access to case managers and qualified providers</w:t>
            </w:r>
          </w:p>
          <w:p w14:paraId="045C7F02" w14:textId="77777777" w:rsidR="00D65A4A" w:rsidRPr="002B3BAA" w:rsidRDefault="00D65A4A" w:rsidP="00486DD7">
            <w:pPr>
              <w:pStyle w:val="iBAAGLevel2Bullets"/>
            </w:pPr>
            <w:r w:rsidRPr="002B3BAA">
              <w:t>Education and counseling</w:t>
            </w:r>
          </w:p>
          <w:p w14:paraId="045C7F03" w14:textId="3E092F29" w:rsidR="00D65A4A" w:rsidRDefault="00D65A4A" w:rsidP="00486DD7">
            <w:pPr>
              <w:pStyle w:val="iBAAGLevel2Bullets"/>
            </w:pPr>
            <w:r>
              <w:t>Travel and lodging assistance</w:t>
            </w:r>
          </w:p>
          <w:p w14:paraId="045C7F04" w14:textId="77777777" w:rsidR="00D65A4A" w:rsidRDefault="00D65A4A" w:rsidP="00486DD7">
            <w:pPr>
              <w:pStyle w:val="iBAAGStandardText"/>
            </w:pPr>
          </w:p>
          <w:p w14:paraId="045C7F05" w14:textId="77777777" w:rsidR="00D65A4A" w:rsidRDefault="00D65A4A" w:rsidP="00486DD7">
            <w:pPr>
              <w:pStyle w:val="iBAAGStandardText"/>
            </w:pPr>
            <w:r>
              <w:t>Participation in this program is voluntary.</w:t>
            </w:r>
          </w:p>
          <w:p w14:paraId="045C7F06" w14:textId="77777777" w:rsidR="00D65A4A" w:rsidRDefault="00D65A4A" w:rsidP="00486DD7">
            <w:pPr>
              <w:pStyle w:val="iBAAGStandardText"/>
            </w:pPr>
          </w:p>
          <w:p w14:paraId="045C7F07" w14:textId="77777777" w:rsidR="00D65A4A" w:rsidRDefault="00D65A4A" w:rsidP="00486DD7">
            <w:pPr>
              <w:pStyle w:val="iBAAGStandardText"/>
            </w:pPr>
            <w:r>
              <w:t xml:space="preserve">Network benefits are available for patients who receive care at a designated CHD Centers of Excellence Network facility. </w:t>
            </w:r>
          </w:p>
          <w:p w14:paraId="045C7F08" w14:textId="77777777" w:rsidR="00D65A4A" w:rsidRDefault="00D65A4A" w:rsidP="00486DD7">
            <w:pPr>
              <w:pStyle w:val="iBAAGStandardText"/>
            </w:pPr>
          </w:p>
          <w:p w14:paraId="045C7F09" w14:textId="77777777" w:rsidR="00D65A4A" w:rsidRDefault="00D65A4A" w:rsidP="00486DD7">
            <w:pPr>
              <w:pStyle w:val="iBAAGStandardText"/>
            </w:pPr>
            <w:r>
              <w:t xml:space="preserve">Contact CHD Resource Services by clicking </w:t>
            </w:r>
            <w:hyperlink r:id="rId6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045C7F0A" w14:textId="77777777" w:rsidR="00D65A4A" w:rsidRPr="003F3B5E" w:rsidRDefault="00D65A4A" w:rsidP="00486DD7">
            <w:pPr>
              <w:pStyle w:val="iBAAGStandardText"/>
            </w:pPr>
          </w:p>
        </w:tc>
      </w:tr>
      <w:tr w:rsidR="00D65A4A" w:rsidRPr="003F3B5E" w14:paraId="045C7F12" w14:textId="77777777" w:rsidTr="00486DD7">
        <w:tc>
          <w:tcPr>
            <w:tcW w:w="3517" w:type="dxa"/>
            <w:tcBorders>
              <w:bottom w:val="single" w:sz="4" w:space="0" w:color="000000" w:themeColor="text1"/>
            </w:tcBorders>
            <w:shd w:val="clear" w:color="auto" w:fill="31849B"/>
            <w:vAlign w:val="center"/>
          </w:tcPr>
          <w:p w14:paraId="045C7F0C" w14:textId="77777777" w:rsidR="00D65A4A" w:rsidRPr="003E7CCE" w:rsidRDefault="00D65A4A" w:rsidP="00486DD7">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045C7F0D" w14:textId="77777777" w:rsidR="00D65A4A" w:rsidRPr="003E7CCE" w:rsidRDefault="00D65A4A" w:rsidP="00486DD7">
            <w:pPr>
              <w:pStyle w:val="iBAAGTableHeader"/>
            </w:pPr>
            <w:r w:rsidRPr="003E7CCE">
              <w:t>Your cost if you use</w:t>
            </w:r>
          </w:p>
          <w:p w14:paraId="045C7F0E" w14:textId="77777777" w:rsidR="00D65A4A" w:rsidRPr="003E7CCE" w:rsidRDefault="00D65A4A" w:rsidP="00486DD7">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045C7F0F" w14:textId="77777777" w:rsidR="00D65A4A" w:rsidRPr="003E7CCE" w:rsidRDefault="00D65A4A" w:rsidP="00486DD7">
            <w:pPr>
              <w:pStyle w:val="iBAAGTableHeader"/>
            </w:pPr>
            <w:r w:rsidRPr="003E7CCE">
              <w:t>Your cost if you use</w:t>
            </w:r>
          </w:p>
          <w:p w14:paraId="045C7F10" w14:textId="77777777" w:rsidR="00D65A4A" w:rsidRPr="003E7CCE" w:rsidRDefault="00D65A4A" w:rsidP="00486DD7">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045C7F11" w14:textId="77777777" w:rsidR="00D65A4A" w:rsidRPr="003E7CCE" w:rsidRDefault="00D65A4A" w:rsidP="00486DD7">
            <w:pPr>
              <w:pStyle w:val="iBAAGTableHeader"/>
            </w:pPr>
            <w:r w:rsidRPr="003E7CCE">
              <w:t>Limits &amp; Exceptions</w:t>
            </w:r>
          </w:p>
        </w:tc>
      </w:tr>
      <w:tr w:rsidR="00D65A4A" w:rsidRPr="003F3B5E" w14:paraId="045C7F43" w14:textId="77777777" w:rsidTr="00486DD7">
        <w:tc>
          <w:tcPr>
            <w:tcW w:w="3517" w:type="dxa"/>
            <w:shd w:val="clear" w:color="auto" w:fill="FFFFFF" w:themeFill="background1"/>
          </w:tcPr>
          <w:p w14:paraId="045C7F13" w14:textId="77777777" w:rsidR="00D65A4A" w:rsidRPr="006E4135" w:rsidRDefault="00D65A4A">
            <w:pPr>
              <w:pStyle w:val="iBAAGSituationBoxName"/>
            </w:pPr>
            <w:bookmarkStart w:id="73" w:name="Congenital_Heart_Disease_Surgeries"/>
            <w:r w:rsidRPr="006E4135">
              <w:t>Congenital Heart Disease Surgeries</w:t>
            </w:r>
            <w:bookmarkEnd w:id="73"/>
          </w:p>
          <w:p w14:paraId="045C7F14" w14:textId="77777777" w:rsidR="00D65A4A" w:rsidRDefault="00D65A4A" w:rsidP="00486DD7">
            <w:pPr>
              <w:pStyle w:val="iBAAGStandardText"/>
            </w:pPr>
          </w:p>
          <w:p w14:paraId="045C7F16" w14:textId="77777777" w:rsidR="00D65A4A" w:rsidRPr="006E4135" w:rsidRDefault="00D65A4A" w:rsidP="00486DD7">
            <w:pPr>
              <w:pStyle w:val="iBAAGStandardText"/>
            </w:pPr>
          </w:p>
          <w:p w14:paraId="045C7F17" w14:textId="77777777" w:rsidR="00D65A4A" w:rsidRPr="006E4135" w:rsidRDefault="00D65A4A" w:rsidP="00486DD7">
            <w:pPr>
              <w:pStyle w:val="iBAAGStandardText"/>
            </w:pPr>
            <w:r w:rsidRPr="006E4135">
              <w:rPr>
                <w:rStyle w:val="iBAAGStandardTextBoldChar"/>
              </w:rPr>
              <w:t>What is congenital heart disease?</w:t>
            </w:r>
            <w:r w:rsidRPr="006E4135">
              <w:t xml:space="preserve"> A heart problem that a person is born with.</w:t>
            </w:r>
          </w:p>
          <w:p w14:paraId="045C7F18" w14:textId="77777777" w:rsidR="00D65A4A" w:rsidRPr="006E4135" w:rsidRDefault="00D65A4A" w:rsidP="00486DD7">
            <w:pPr>
              <w:pStyle w:val="iBAAGStandardText"/>
            </w:pPr>
          </w:p>
          <w:p w14:paraId="045C7F19" w14:textId="77777777" w:rsidR="00D65A4A" w:rsidRPr="006E4135" w:rsidRDefault="00D65A4A" w:rsidP="00486DD7">
            <w:pPr>
              <w:pStyle w:val="iBAAGStandardText"/>
            </w:pPr>
            <w:r w:rsidRPr="006E4135">
              <w:t>Benefits include:</w:t>
            </w:r>
          </w:p>
          <w:p w14:paraId="045C7F1A" w14:textId="77777777" w:rsidR="00D65A4A" w:rsidRPr="006E4135" w:rsidRDefault="00D65A4A" w:rsidP="00486DD7">
            <w:pPr>
              <w:pStyle w:val="iBAAGLevel1Bullets"/>
            </w:pPr>
            <w:r w:rsidRPr="006E4135">
              <w:t xml:space="preserve">Facility </w:t>
            </w:r>
          </w:p>
          <w:p w14:paraId="045C7F1B" w14:textId="77777777" w:rsidR="00D65A4A" w:rsidRPr="006E4135" w:rsidRDefault="00D65A4A" w:rsidP="00486DD7">
            <w:pPr>
              <w:pStyle w:val="iBAAGLevel1Bullets"/>
            </w:pPr>
            <w:r w:rsidRPr="006E4135">
              <w:t>Supplies</w:t>
            </w:r>
          </w:p>
          <w:p w14:paraId="045C7F1C" w14:textId="77777777" w:rsidR="00D65A4A" w:rsidRPr="006E4135" w:rsidRDefault="00D65A4A" w:rsidP="00486DD7">
            <w:pPr>
              <w:pStyle w:val="iBAAGLevel1Bullets"/>
            </w:pPr>
            <w:r w:rsidRPr="006E4135">
              <w:t>Equipment</w:t>
            </w:r>
          </w:p>
          <w:p w14:paraId="045C7F1D" w14:textId="77777777" w:rsidR="00D65A4A" w:rsidRPr="006E4135" w:rsidRDefault="00D65A4A" w:rsidP="00486DD7">
            <w:pPr>
              <w:pStyle w:val="iBAAGLevel1Bullets"/>
            </w:pPr>
            <w:r w:rsidRPr="006E4135">
              <w:t>Physician services for anesthesiologists, pathologists and radiologists</w:t>
            </w:r>
          </w:p>
          <w:p w14:paraId="045C7F1E" w14:textId="77777777" w:rsidR="00D65A4A" w:rsidRPr="006E4135" w:rsidRDefault="00D65A4A" w:rsidP="00486DD7">
            <w:pPr>
              <w:pStyle w:val="iBAAGStandardText"/>
            </w:pPr>
          </w:p>
          <w:p w14:paraId="045C7F1F" w14:textId="77777777" w:rsidR="00D65A4A" w:rsidRPr="006E4135" w:rsidRDefault="00D65A4A" w:rsidP="00486DD7">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045C7F20" w14:textId="77777777" w:rsidR="00D65A4A" w:rsidRPr="006E4135" w:rsidRDefault="00D65A4A" w:rsidP="00486DD7">
            <w:pPr>
              <w:pStyle w:val="iBAAGStandardText"/>
            </w:pPr>
          </w:p>
          <w:p w14:paraId="045C7F21" w14:textId="77777777" w:rsidR="00D65A4A" w:rsidRPr="006E4135" w:rsidRDefault="00D65A4A" w:rsidP="00486DD7">
            <w:pPr>
              <w:pStyle w:val="iBAAGStandardTextBold"/>
            </w:pPr>
            <w:r w:rsidRPr="006E4135">
              <w:t xml:space="preserve">Want more information? </w:t>
            </w:r>
          </w:p>
          <w:p w14:paraId="045C7F22" w14:textId="77777777" w:rsidR="00D65A4A" w:rsidRPr="006E4135" w:rsidRDefault="00D65A4A" w:rsidP="00486DD7">
            <w:pPr>
              <w:pStyle w:val="iBAAGStandardText"/>
            </w:pPr>
            <w:r w:rsidRPr="006E4135">
              <w:t xml:space="preserve">View the </w:t>
            </w:r>
            <w:hyperlink r:id="rId62" w:history="1">
              <w:r w:rsidRPr="006E4135">
                <w:rPr>
                  <w:rStyle w:val="Hyperlinks"/>
                </w:rPr>
                <w:t>glossary</w:t>
              </w:r>
            </w:hyperlink>
            <w:r w:rsidRPr="006E4135">
              <w:t xml:space="preserve"> for definitions.</w:t>
            </w:r>
          </w:p>
          <w:p w14:paraId="045C7F23" w14:textId="77777777" w:rsidR="00D65A4A" w:rsidRPr="006E4135" w:rsidRDefault="00D65A4A" w:rsidP="00486DD7">
            <w:pPr>
              <w:pStyle w:val="iBAAGStandardText"/>
            </w:pPr>
          </w:p>
        </w:tc>
        <w:tc>
          <w:tcPr>
            <w:tcW w:w="3330" w:type="dxa"/>
            <w:shd w:val="clear" w:color="auto" w:fill="FFFFFF" w:themeFill="background1"/>
          </w:tcPr>
          <w:p w14:paraId="045C7F24" w14:textId="2D5A61C8" w:rsidR="00D65A4A" w:rsidRDefault="00EE7C75" w:rsidP="00486DD7">
            <w:pPr>
              <w:pStyle w:val="iBAAGStandardText"/>
            </w:pPr>
            <w:r>
              <w:rPr>
                <w:rStyle w:val="iBAAGStandardTextBoldChar"/>
              </w:rPr>
              <w:t>20%</w:t>
            </w:r>
            <w:r w:rsidR="00D65A4A">
              <w:t xml:space="preserve"> co-insurance, after you pay the deductible.</w:t>
            </w:r>
          </w:p>
          <w:p w14:paraId="045C7F25" w14:textId="0095D507" w:rsidR="00D65A4A" w:rsidRDefault="00D65A4A" w:rsidP="00486DD7">
            <w:pPr>
              <w:pStyle w:val="iBAAGStandardText"/>
            </w:pPr>
          </w:p>
          <w:p w14:paraId="045C7F26" w14:textId="77777777" w:rsidR="00D65A4A" w:rsidRDefault="00D65A4A" w:rsidP="00486DD7">
            <w:pPr>
              <w:pStyle w:val="iBAAGStandardText"/>
            </w:pPr>
          </w:p>
          <w:p w14:paraId="045C7F2D" w14:textId="77777777" w:rsidR="00D65A4A" w:rsidRDefault="00D65A4A" w:rsidP="00486DD7">
            <w:pPr>
              <w:pStyle w:val="iBAAGStandardTextBold"/>
            </w:pPr>
            <w:r>
              <w:t>Is prior authorization needed?</w:t>
            </w:r>
          </w:p>
          <w:p w14:paraId="045C7F2E" w14:textId="77777777" w:rsidR="00D65A4A" w:rsidRPr="003F3B5E" w:rsidRDefault="00D65A4A" w:rsidP="00486DD7">
            <w:pPr>
              <w:pStyle w:val="iBAAGStandardText"/>
            </w:pPr>
            <w:r>
              <w:t>No</w:t>
            </w:r>
          </w:p>
        </w:tc>
        <w:tc>
          <w:tcPr>
            <w:tcW w:w="3330" w:type="dxa"/>
            <w:shd w:val="clear" w:color="auto" w:fill="FFFFFF" w:themeFill="background1"/>
          </w:tcPr>
          <w:p w14:paraId="045C7F2F" w14:textId="6CB3FB7C" w:rsidR="00D65A4A" w:rsidRDefault="00EE7C75" w:rsidP="00486DD7">
            <w:pPr>
              <w:pStyle w:val="iBAAGStandardText"/>
            </w:pPr>
            <w:r>
              <w:rPr>
                <w:rStyle w:val="iBAAGStandardTextBoldChar"/>
              </w:rPr>
              <w:t>40%</w:t>
            </w:r>
            <w:r w:rsidR="00D65A4A">
              <w:t xml:space="preserve"> co-insurance, after you pay the deductible.</w:t>
            </w:r>
          </w:p>
          <w:p w14:paraId="045C7F30" w14:textId="77777777" w:rsidR="00D65A4A" w:rsidRDefault="00D65A4A" w:rsidP="00486DD7">
            <w:pPr>
              <w:pStyle w:val="iBAAGStandardText"/>
            </w:pPr>
          </w:p>
          <w:p w14:paraId="045C7F31" w14:textId="77777777" w:rsidR="00D65A4A" w:rsidRDefault="00D65A4A" w:rsidP="00486DD7">
            <w:pPr>
              <w:pStyle w:val="iBAAGStandardTextBold"/>
            </w:pPr>
            <w:r>
              <w:t>Is prior authorization needed?</w:t>
            </w:r>
          </w:p>
          <w:p w14:paraId="045C7F32" w14:textId="77777777" w:rsidR="00D65A4A" w:rsidRDefault="00D65A4A" w:rsidP="00486DD7">
            <w:pPr>
              <w:pStyle w:val="iBAAGStandardText"/>
            </w:pPr>
            <w:r>
              <w:t>Yes</w:t>
            </w:r>
          </w:p>
          <w:p w14:paraId="045C7F33" w14:textId="77777777" w:rsidR="00D65A4A" w:rsidRDefault="00D65A4A" w:rsidP="00486DD7">
            <w:pPr>
              <w:pStyle w:val="iBAAGStandardText"/>
            </w:pPr>
          </w:p>
          <w:p w14:paraId="045C7F34" w14:textId="77777777" w:rsidR="00D65A4A" w:rsidRDefault="00D65A4A" w:rsidP="00486DD7">
            <w:pPr>
              <w:pStyle w:val="iBAAGStandardTextBold"/>
            </w:pPr>
            <w:r>
              <w:t>Prior authorization is:</w:t>
            </w:r>
          </w:p>
          <w:p w14:paraId="045C7F35" w14:textId="77777777" w:rsidR="00D65A4A" w:rsidRDefault="00D65A4A" w:rsidP="00486DD7">
            <w:pPr>
              <w:pStyle w:val="iBAAGStandardText"/>
            </w:pPr>
            <w:r>
              <w:t xml:space="preserve">Getting </w:t>
            </w:r>
            <w:r w:rsidRPr="003F2217">
              <w:t>approval</w:t>
            </w:r>
            <w:r>
              <w:t xml:space="preserve"> by calling the number listed on your health plan ID card before you can get medicine or services.</w:t>
            </w:r>
          </w:p>
          <w:p w14:paraId="045C7F36" w14:textId="77777777" w:rsidR="00D65A4A" w:rsidRDefault="00D65A4A" w:rsidP="00486DD7">
            <w:pPr>
              <w:pStyle w:val="iBAAGStandardText"/>
            </w:pPr>
          </w:p>
          <w:p w14:paraId="045C7F37" w14:textId="77777777" w:rsidR="00D65A4A" w:rsidRDefault="00D65A4A" w:rsidP="00486DD7">
            <w:pPr>
              <w:pStyle w:val="iBAAGStandardTextBold"/>
            </w:pPr>
            <w:r>
              <w:t xml:space="preserve">When do I need to call? </w:t>
            </w:r>
          </w:p>
          <w:p w14:paraId="045C7F38" w14:textId="77777777" w:rsidR="00D65A4A" w:rsidRDefault="00D65A4A" w:rsidP="00486DD7">
            <w:pPr>
              <w:pStyle w:val="iBAAGLevel1Bullets"/>
            </w:pPr>
            <w:r>
              <w:t xml:space="preserve">As soon as the possibility of surgery arises </w:t>
            </w:r>
          </w:p>
          <w:p w14:paraId="045C7F39" w14:textId="77777777" w:rsidR="00D65A4A" w:rsidRDefault="00D65A4A" w:rsidP="00486DD7">
            <w:pPr>
              <w:pStyle w:val="iBAAGStandardText"/>
            </w:pPr>
          </w:p>
          <w:p w14:paraId="045C7F3A" w14:textId="77777777" w:rsidR="00D65A4A" w:rsidRDefault="00D65A4A" w:rsidP="00486DD7">
            <w:pPr>
              <w:pStyle w:val="iBAAGStandardTextBold"/>
            </w:pPr>
            <w:r>
              <w:t xml:space="preserve">If you don’t get prior authorization, you pay: </w:t>
            </w:r>
          </w:p>
          <w:p w14:paraId="658E0C9E"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A4DCBBF" w14:textId="77777777" w:rsidR="000248E9" w:rsidRPr="0094203A" w:rsidRDefault="000248E9" w:rsidP="00386710">
            <w:pPr>
              <w:pStyle w:val="iBAAGStandardText"/>
            </w:pPr>
          </w:p>
          <w:p w14:paraId="045C7F3B" w14:textId="249759A3" w:rsidR="00D65A4A" w:rsidRDefault="00D65A4A" w:rsidP="00486DD7">
            <w:pPr>
              <w:pStyle w:val="iBAAGStandardText"/>
            </w:pPr>
          </w:p>
          <w:p w14:paraId="045C7F3C" w14:textId="77777777" w:rsidR="00D65A4A" w:rsidRPr="003F3B5E" w:rsidRDefault="00D65A4A" w:rsidP="00486DD7">
            <w:pPr>
              <w:pStyle w:val="iBAAGStandardText"/>
            </w:pPr>
          </w:p>
        </w:tc>
        <w:tc>
          <w:tcPr>
            <w:tcW w:w="3330" w:type="dxa"/>
            <w:shd w:val="clear" w:color="auto" w:fill="FFFFFF" w:themeFill="background1"/>
          </w:tcPr>
          <w:p w14:paraId="045C7F3D" w14:textId="77777777" w:rsidR="00D65A4A" w:rsidRDefault="00D65A4A" w:rsidP="00486DD7">
            <w:pPr>
              <w:pStyle w:val="iBAAGStandardText"/>
            </w:pPr>
            <w:r>
              <w:t>Network benefits must be received from a designated provider.</w:t>
            </w:r>
          </w:p>
          <w:p w14:paraId="045C7F3E" w14:textId="77777777" w:rsidR="00D65A4A" w:rsidRDefault="00D65A4A" w:rsidP="00486DD7">
            <w:pPr>
              <w:pStyle w:val="iBAAGStandardText"/>
            </w:pPr>
          </w:p>
          <w:p w14:paraId="045C7F3F" w14:textId="77777777" w:rsidR="00D65A4A" w:rsidRDefault="00D65A4A" w:rsidP="00486DD7">
            <w:pPr>
              <w:pStyle w:val="iBAAGStandardText"/>
            </w:pPr>
            <w:r>
              <w:t>If you do not use a designated provider, benefits will be considered out-of-network.</w:t>
            </w:r>
          </w:p>
          <w:p w14:paraId="045C7F40" w14:textId="77777777" w:rsidR="00D65A4A" w:rsidRDefault="00D65A4A" w:rsidP="00486DD7">
            <w:pPr>
              <w:pStyle w:val="iBAAGStandardText"/>
            </w:pPr>
          </w:p>
          <w:p w14:paraId="045C7F41" w14:textId="77777777" w:rsidR="00D65A4A" w:rsidRDefault="00D65A4A" w:rsidP="00486DD7">
            <w:pPr>
              <w:pStyle w:val="iBAAGStandardText"/>
            </w:pPr>
            <w:r>
              <w:t xml:space="preserve">For more information, see the </w:t>
            </w:r>
            <w:r w:rsidRPr="006E4135">
              <w:rPr>
                <w:rStyle w:val="iBAAGStandardTextItalicsChar"/>
              </w:rPr>
              <w:t>Congenital Heart Disease Resource Services</w:t>
            </w:r>
            <w:r>
              <w:t xml:space="preserve"> section. </w:t>
            </w:r>
          </w:p>
          <w:p w14:paraId="045C7F42" w14:textId="77777777" w:rsidR="00D65A4A" w:rsidRPr="003F3B5E" w:rsidRDefault="00D65A4A" w:rsidP="00486DD7">
            <w:pPr>
              <w:pStyle w:val="iBAAGStandardText"/>
            </w:pPr>
          </w:p>
        </w:tc>
      </w:tr>
      <w:tr w:rsidR="00D65A4A" w:rsidRPr="003F3B5E" w14:paraId="045C7F4A" w14:textId="77777777" w:rsidTr="00486DD7">
        <w:tc>
          <w:tcPr>
            <w:tcW w:w="3517" w:type="dxa"/>
            <w:tcBorders>
              <w:bottom w:val="single" w:sz="4" w:space="0" w:color="000000" w:themeColor="text1"/>
            </w:tcBorders>
            <w:shd w:val="clear" w:color="auto" w:fill="31849B"/>
            <w:vAlign w:val="center"/>
          </w:tcPr>
          <w:p w14:paraId="045C7F44" w14:textId="77777777" w:rsidR="00D65A4A" w:rsidRPr="002624C9" w:rsidRDefault="00D65A4A" w:rsidP="00486DD7">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45C7F45" w14:textId="77777777" w:rsidR="00D65A4A" w:rsidRPr="002624C9" w:rsidRDefault="00D65A4A" w:rsidP="00486DD7">
            <w:pPr>
              <w:pStyle w:val="iBAAGTableHeader"/>
            </w:pPr>
            <w:r w:rsidRPr="002624C9">
              <w:t>Your cost if you use</w:t>
            </w:r>
          </w:p>
          <w:p w14:paraId="045C7F46" w14:textId="77777777" w:rsidR="00D65A4A" w:rsidRPr="002624C9" w:rsidRDefault="00D65A4A" w:rsidP="00486DD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45C7F47" w14:textId="77777777" w:rsidR="00D65A4A" w:rsidRPr="002624C9" w:rsidRDefault="00D65A4A" w:rsidP="00486DD7">
            <w:pPr>
              <w:pStyle w:val="iBAAGTableHeader"/>
            </w:pPr>
            <w:r w:rsidRPr="002624C9">
              <w:t>Your cost if you use</w:t>
            </w:r>
          </w:p>
          <w:p w14:paraId="045C7F48" w14:textId="77777777" w:rsidR="00D65A4A" w:rsidRPr="002624C9" w:rsidRDefault="00D65A4A" w:rsidP="00486DD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45C7F49" w14:textId="77777777" w:rsidR="00D65A4A" w:rsidRPr="002624C9" w:rsidRDefault="00D65A4A" w:rsidP="00486DD7">
            <w:pPr>
              <w:pStyle w:val="iBAAGTableHeader"/>
            </w:pPr>
            <w:r w:rsidRPr="002624C9">
              <w:t>Limits &amp; Exceptions</w:t>
            </w:r>
          </w:p>
        </w:tc>
      </w:tr>
      <w:tr w:rsidR="00D65A4A" w:rsidRPr="003F3B5E" w14:paraId="045C7F92" w14:textId="77777777" w:rsidTr="00486DD7">
        <w:tc>
          <w:tcPr>
            <w:tcW w:w="3517" w:type="dxa"/>
            <w:shd w:val="clear" w:color="auto" w:fill="FFFFFF" w:themeFill="background1"/>
          </w:tcPr>
          <w:p w14:paraId="045C7F4B" w14:textId="5D568426" w:rsidR="00D65A4A" w:rsidRPr="00F929F2" w:rsidRDefault="00D65A4A">
            <w:pPr>
              <w:pStyle w:val="iBAAGSituationBoxName"/>
            </w:pPr>
            <w:bookmarkStart w:id="74" w:name="Dental_Services_Accident_Only"/>
            <w:r w:rsidRPr="00F929F2">
              <w:t>Dental Services - Accident</w:t>
            </w:r>
            <w:r w:rsidR="00F929F2" w:rsidRPr="0094203A">
              <w:rPr>
                <w:rStyle w:val="MandateSituationBoxNameChar"/>
                <w:b/>
                <w:color w:val="auto"/>
              </w:rPr>
              <w:t>al and Congenital</w:t>
            </w:r>
            <w:r w:rsidRPr="00F929F2">
              <w:t xml:space="preserve"> </w:t>
            </w:r>
            <w:bookmarkEnd w:id="74"/>
          </w:p>
          <w:p w14:paraId="045C7F4C" w14:textId="77777777" w:rsidR="00D65A4A" w:rsidRDefault="00D65A4A" w:rsidP="00486DD7">
            <w:pPr>
              <w:pStyle w:val="iBAAGStandardText"/>
            </w:pPr>
          </w:p>
          <w:p w14:paraId="045C7F4D" w14:textId="77777777" w:rsidR="00D65A4A" w:rsidRDefault="00D65A4A" w:rsidP="00486DD7">
            <w:pPr>
              <w:pStyle w:val="iBAAGStandardText"/>
            </w:pPr>
            <w:r w:rsidRPr="001C6101">
              <w:rPr>
                <w:rStyle w:val="iBAAGStandardTextBoldChar"/>
              </w:rPr>
              <w:t>What are accidental dental services?</w:t>
            </w:r>
            <w:r>
              <w:t xml:space="preserve"> Repair or replacement of sound natural or restored teeth due to injury. </w:t>
            </w:r>
          </w:p>
          <w:p w14:paraId="045C7F4E" w14:textId="77777777" w:rsidR="00D65A4A" w:rsidRDefault="00D65A4A" w:rsidP="00486DD7">
            <w:pPr>
              <w:pStyle w:val="iBAAGStandardText"/>
            </w:pPr>
          </w:p>
          <w:p w14:paraId="045C7F4F" w14:textId="77777777" w:rsidR="00D65A4A" w:rsidRDefault="00D65A4A" w:rsidP="00486DD7">
            <w:pPr>
              <w:pStyle w:val="iBAAGStandardText"/>
            </w:pPr>
            <w:r>
              <w:t>Requirements</w:t>
            </w:r>
          </w:p>
          <w:p w14:paraId="045C7F50" w14:textId="77777777" w:rsidR="00D65A4A" w:rsidRDefault="00D65A4A" w:rsidP="00486DD7">
            <w:pPr>
              <w:pStyle w:val="iBAAGLevel1Bullets"/>
            </w:pPr>
            <w:r>
              <w:t xml:space="preserve">You must contact a doctor or dentist within 72 hours of the accident. </w:t>
            </w:r>
          </w:p>
          <w:p w14:paraId="045C7F51" w14:textId="77777777" w:rsidR="00D65A4A" w:rsidRDefault="00D65A4A" w:rsidP="00486DD7">
            <w:pPr>
              <w:pStyle w:val="iBAAGLevel1Bullets"/>
            </w:pPr>
            <w:r>
              <w:t>Treatment must start within:</w:t>
            </w:r>
          </w:p>
          <w:p w14:paraId="045C7F52" w14:textId="77777777" w:rsidR="00D65A4A" w:rsidRDefault="00D65A4A" w:rsidP="00486DD7">
            <w:pPr>
              <w:pStyle w:val="iBAAGLevel2Bullets"/>
            </w:pPr>
            <w:r>
              <w:t>3 months of the accident.</w:t>
            </w:r>
          </w:p>
          <w:p w14:paraId="045C7F53" w14:textId="77777777" w:rsidR="00D65A4A" w:rsidRDefault="00D65A4A" w:rsidP="00486DD7">
            <w:pPr>
              <w:pStyle w:val="iBAAGLevel2Bullets"/>
            </w:pPr>
            <w:r>
              <w:t>3 months from the time you are covered on the plan.</w:t>
            </w:r>
          </w:p>
          <w:p w14:paraId="045C7F54" w14:textId="77777777" w:rsidR="00D65A4A" w:rsidRDefault="00D65A4A" w:rsidP="00486DD7">
            <w:pPr>
              <w:pStyle w:val="iBAAGLevel1Bullets"/>
            </w:pPr>
            <w:r>
              <w:t>Treatment must be completed within:</w:t>
            </w:r>
          </w:p>
          <w:p w14:paraId="045C7F55" w14:textId="77777777" w:rsidR="00D65A4A" w:rsidRDefault="00D65A4A" w:rsidP="00486DD7">
            <w:pPr>
              <w:pStyle w:val="iBAAGLevel2Bullets"/>
            </w:pPr>
            <w:r>
              <w:t>12 months of the accident.</w:t>
            </w:r>
          </w:p>
          <w:p w14:paraId="045C7F56" w14:textId="77777777" w:rsidR="00D65A4A" w:rsidRDefault="00D65A4A" w:rsidP="00486DD7">
            <w:pPr>
              <w:pStyle w:val="iBAAGLevel2Bullets"/>
            </w:pPr>
            <w:r>
              <w:t>12 months from the time you are covered on the plan.</w:t>
            </w:r>
          </w:p>
          <w:p w14:paraId="045C7F57" w14:textId="77777777" w:rsidR="00D65A4A" w:rsidRDefault="00D65A4A" w:rsidP="00486DD7">
            <w:pPr>
              <w:pStyle w:val="iBAAGStandardText"/>
            </w:pPr>
          </w:p>
          <w:p w14:paraId="045C7F58" w14:textId="77777777" w:rsidR="00D65A4A" w:rsidRDefault="00D65A4A" w:rsidP="00486DD7">
            <w:pPr>
              <w:pStyle w:val="iBAAGStandardText"/>
            </w:pPr>
            <w:r>
              <w:t xml:space="preserve">We cover: </w:t>
            </w:r>
          </w:p>
          <w:p w14:paraId="045C7F59" w14:textId="77777777" w:rsidR="00D65A4A" w:rsidRDefault="00D65A4A" w:rsidP="00486DD7">
            <w:pPr>
              <w:pStyle w:val="iBAAGLevel1Bullets"/>
            </w:pPr>
            <w:r>
              <w:t>Emergency examination</w:t>
            </w:r>
          </w:p>
          <w:p w14:paraId="045C7F5A" w14:textId="77777777" w:rsidR="00D65A4A" w:rsidRDefault="00D65A4A" w:rsidP="00486DD7">
            <w:pPr>
              <w:pStyle w:val="iBAAGLevel1Bullets"/>
            </w:pPr>
            <w:r>
              <w:t>Diagnostic x-rays</w:t>
            </w:r>
          </w:p>
          <w:p w14:paraId="045C7F5B" w14:textId="77777777" w:rsidR="00D65A4A" w:rsidRDefault="00D65A4A" w:rsidP="00486DD7">
            <w:pPr>
              <w:pStyle w:val="iBAAGLevel1Bullets"/>
            </w:pPr>
            <w:r>
              <w:t>Root canal and related services</w:t>
            </w:r>
          </w:p>
          <w:p w14:paraId="045C7F5C" w14:textId="77777777" w:rsidR="00D65A4A" w:rsidRDefault="00D65A4A" w:rsidP="00486DD7">
            <w:pPr>
              <w:pStyle w:val="iBAAGLevel1Bullets"/>
            </w:pPr>
            <w:r>
              <w:t>Temporary splinting of teeth</w:t>
            </w:r>
          </w:p>
          <w:p w14:paraId="045C7F5D" w14:textId="77777777" w:rsidR="00D65A4A" w:rsidRDefault="00D65A4A" w:rsidP="00486DD7">
            <w:pPr>
              <w:pStyle w:val="iBAAGLevel1Bullets"/>
            </w:pPr>
            <w:r>
              <w:t>Simple minimal restorative procedures (fillings)</w:t>
            </w:r>
          </w:p>
          <w:p w14:paraId="045C7F5E" w14:textId="77777777" w:rsidR="00D65A4A" w:rsidRDefault="00D65A4A" w:rsidP="00486DD7">
            <w:pPr>
              <w:pStyle w:val="iBAAGLevel1Bullets"/>
            </w:pPr>
            <w:r>
              <w:t>Extractions</w:t>
            </w:r>
          </w:p>
          <w:p w14:paraId="045C7F5F" w14:textId="77777777" w:rsidR="00D65A4A" w:rsidRDefault="00D65A4A" w:rsidP="00486DD7">
            <w:pPr>
              <w:pStyle w:val="iBAAGLevel1Bullets"/>
            </w:pPr>
            <w:r>
              <w:t>Post-traumatic crowns if they are the only treatment available</w:t>
            </w:r>
          </w:p>
          <w:p w14:paraId="045C7F60" w14:textId="77777777" w:rsidR="00D65A4A" w:rsidRDefault="00D65A4A" w:rsidP="00486DD7">
            <w:pPr>
              <w:pStyle w:val="iBAAGLevel1Bullets"/>
            </w:pPr>
            <w:r>
              <w:t>Replacement of lost teeth</w:t>
            </w:r>
          </w:p>
          <w:p w14:paraId="31373525" w14:textId="77777777" w:rsidR="00F929F2" w:rsidRPr="00386710" w:rsidRDefault="00F929F2" w:rsidP="00F929F2">
            <w:pPr>
              <w:pStyle w:val="MandateLevel1Bullets"/>
              <w:rPr>
                <w:color w:val="auto"/>
              </w:rPr>
            </w:pPr>
            <w:r w:rsidRPr="00386710">
              <w:rPr>
                <w:color w:val="auto"/>
              </w:rPr>
              <w:t>Services due to congenital disease or anomaly</w:t>
            </w:r>
          </w:p>
          <w:p w14:paraId="1E1BF29D" w14:textId="77777777" w:rsidR="00F929F2" w:rsidRDefault="00F929F2" w:rsidP="00386710">
            <w:pPr>
              <w:pStyle w:val="iBAAGLevel1Bullets"/>
              <w:numPr>
                <w:ilvl w:val="0"/>
                <w:numId w:val="0"/>
              </w:numPr>
              <w:ind w:left="450"/>
            </w:pPr>
          </w:p>
          <w:p w14:paraId="045C7F61" w14:textId="77777777" w:rsidR="00D65A4A" w:rsidRDefault="00D65A4A" w:rsidP="00486DD7">
            <w:pPr>
              <w:pStyle w:val="iBAAGStandardText"/>
            </w:pPr>
          </w:p>
          <w:p w14:paraId="045C7F62" w14:textId="77777777" w:rsidR="00D65A4A" w:rsidRDefault="00D65A4A" w:rsidP="00486DD7">
            <w:pPr>
              <w:pStyle w:val="iBAAGStandardTextBold"/>
            </w:pPr>
            <w:r>
              <w:t xml:space="preserve">Want more information? </w:t>
            </w:r>
          </w:p>
          <w:p w14:paraId="045C7F63" w14:textId="77777777" w:rsidR="00D65A4A" w:rsidRDefault="00D65A4A" w:rsidP="00486DD7">
            <w:pPr>
              <w:pStyle w:val="iBAAGStandardText"/>
            </w:pPr>
            <w:r>
              <w:t xml:space="preserve">View the </w:t>
            </w:r>
            <w:hyperlink r:id="rId63" w:history="1">
              <w:r w:rsidRPr="001C6101">
                <w:rPr>
                  <w:rStyle w:val="Hyperlinks"/>
                </w:rPr>
                <w:t>glossary</w:t>
              </w:r>
            </w:hyperlink>
            <w:r>
              <w:t xml:space="preserve"> for definitions.</w:t>
            </w:r>
          </w:p>
          <w:p w14:paraId="045C7F64" w14:textId="77777777" w:rsidR="00D65A4A" w:rsidRPr="003F3B5E" w:rsidRDefault="00D65A4A" w:rsidP="00486DD7">
            <w:pPr>
              <w:pStyle w:val="iBAAGStandardText"/>
            </w:pPr>
          </w:p>
        </w:tc>
        <w:tc>
          <w:tcPr>
            <w:tcW w:w="3330" w:type="dxa"/>
            <w:shd w:val="clear" w:color="auto" w:fill="FFFFFF" w:themeFill="background1"/>
          </w:tcPr>
          <w:p w14:paraId="045C7F65" w14:textId="5B18A003" w:rsidR="00D65A4A" w:rsidRDefault="00EE7C75" w:rsidP="00486DD7">
            <w:pPr>
              <w:pStyle w:val="iBAAGStandardText"/>
            </w:pPr>
            <w:r>
              <w:rPr>
                <w:rStyle w:val="iBAAGStandardTextBoldChar"/>
              </w:rPr>
              <w:t>20%</w:t>
            </w:r>
            <w:r w:rsidR="00D65A4A">
              <w:t xml:space="preserve"> co-insurance, after you pay the deductible.</w:t>
            </w:r>
          </w:p>
          <w:p w14:paraId="045C7F66" w14:textId="77777777" w:rsidR="00D65A4A" w:rsidRDefault="00D65A4A" w:rsidP="00486DD7">
            <w:pPr>
              <w:pStyle w:val="iBAAGStandardText"/>
            </w:pPr>
          </w:p>
          <w:p w14:paraId="045C7F67" w14:textId="77777777" w:rsidR="00D65A4A" w:rsidRDefault="00D65A4A" w:rsidP="00486DD7">
            <w:pPr>
              <w:pStyle w:val="iBAAGStandardTextBold"/>
            </w:pPr>
            <w:r>
              <w:t>Is prior authorization needed?</w:t>
            </w:r>
          </w:p>
          <w:p w14:paraId="045C7F69" w14:textId="493B56D0" w:rsidR="00D65A4A" w:rsidRDefault="00EE7C75" w:rsidP="00486DD7">
            <w:pPr>
              <w:pStyle w:val="iBAAGStandardText"/>
            </w:pPr>
            <w:r w:rsidRPr="00EE7C75">
              <w:rPr>
                <w:color w:val="000000"/>
              </w:rPr>
              <w:t>No</w:t>
            </w:r>
          </w:p>
          <w:p w14:paraId="045C7F6A" w14:textId="77777777" w:rsidR="00D65A4A" w:rsidRDefault="00D65A4A" w:rsidP="00486DD7">
            <w:pPr>
              <w:pStyle w:val="iBAAGStandardText"/>
            </w:pPr>
          </w:p>
          <w:p w14:paraId="045C7F76" w14:textId="77777777" w:rsidR="00D65A4A" w:rsidRDefault="00D65A4A" w:rsidP="00486DD7">
            <w:pPr>
              <w:pStyle w:val="iBAAGStandardText"/>
            </w:pPr>
          </w:p>
          <w:p w14:paraId="045C7F77" w14:textId="77777777" w:rsidR="00D65A4A" w:rsidRDefault="00D65A4A" w:rsidP="00486DD7">
            <w:pPr>
              <w:pStyle w:val="iBAAGStandardText"/>
            </w:pPr>
          </w:p>
          <w:p w14:paraId="045C7F78" w14:textId="77777777" w:rsidR="00D65A4A" w:rsidRPr="003F3B5E" w:rsidRDefault="00D65A4A" w:rsidP="00486DD7">
            <w:pPr>
              <w:pStyle w:val="iBAAGStandardText"/>
            </w:pPr>
          </w:p>
        </w:tc>
        <w:tc>
          <w:tcPr>
            <w:tcW w:w="3330" w:type="dxa"/>
            <w:shd w:val="clear" w:color="auto" w:fill="FFFFFF" w:themeFill="background1"/>
          </w:tcPr>
          <w:p w14:paraId="045C7F79" w14:textId="6E484923" w:rsidR="00D65A4A" w:rsidRDefault="00EE7C75" w:rsidP="00486DD7">
            <w:pPr>
              <w:pStyle w:val="iBAAGStandardText"/>
            </w:pPr>
            <w:r>
              <w:rPr>
                <w:rStyle w:val="iBAAGStandardTextBoldChar"/>
              </w:rPr>
              <w:t>20%</w:t>
            </w:r>
            <w:r w:rsidR="00D65A4A">
              <w:t xml:space="preserve"> co-insurance, after you pay the network deductible.</w:t>
            </w:r>
          </w:p>
          <w:p w14:paraId="045C7F7A" w14:textId="77777777" w:rsidR="00D65A4A" w:rsidRDefault="00D65A4A" w:rsidP="00486DD7">
            <w:pPr>
              <w:pStyle w:val="iBAAGStandardText"/>
            </w:pPr>
          </w:p>
          <w:p w14:paraId="045C7F7B" w14:textId="77777777" w:rsidR="00D65A4A" w:rsidRDefault="00D65A4A" w:rsidP="00486DD7">
            <w:pPr>
              <w:pStyle w:val="iBAAGStandardTextBold"/>
            </w:pPr>
            <w:r>
              <w:t>Is prior authorization needed?</w:t>
            </w:r>
          </w:p>
          <w:p w14:paraId="045C7F7D" w14:textId="52F444D7" w:rsidR="00D65A4A" w:rsidRDefault="00EE7C75" w:rsidP="00486DD7">
            <w:pPr>
              <w:pStyle w:val="iBAAGStandardText"/>
            </w:pPr>
            <w:r w:rsidRPr="00EE7C75">
              <w:rPr>
                <w:color w:val="000000"/>
              </w:rPr>
              <w:t>No</w:t>
            </w:r>
          </w:p>
          <w:p w14:paraId="045C7F7E" w14:textId="77777777" w:rsidR="00D65A4A" w:rsidRDefault="00D65A4A" w:rsidP="00486DD7">
            <w:pPr>
              <w:pStyle w:val="iBAAGStandardText"/>
            </w:pPr>
          </w:p>
          <w:p w14:paraId="045C7F8A" w14:textId="77777777" w:rsidR="00D65A4A" w:rsidRDefault="00D65A4A" w:rsidP="00486DD7">
            <w:pPr>
              <w:pStyle w:val="iBAAGStandardText"/>
            </w:pPr>
          </w:p>
          <w:p w14:paraId="045C7F8B" w14:textId="77777777" w:rsidR="00D65A4A" w:rsidRPr="003F3B5E" w:rsidRDefault="00D65A4A" w:rsidP="00486DD7">
            <w:pPr>
              <w:pStyle w:val="iBAAGStandardText"/>
            </w:pPr>
          </w:p>
        </w:tc>
        <w:tc>
          <w:tcPr>
            <w:tcW w:w="3330" w:type="dxa"/>
            <w:shd w:val="clear" w:color="auto" w:fill="FFFFFF" w:themeFill="background1"/>
          </w:tcPr>
          <w:p w14:paraId="045C7F8D" w14:textId="77777777" w:rsidR="00D65A4A" w:rsidRDefault="00D65A4A" w:rsidP="00486DD7">
            <w:pPr>
              <w:pStyle w:val="iBAAGStandardText"/>
            </w:pPr>
          </w:p>
          <w:p w14:paraId="045C7F8E" w14:textId="77777777" w:rsidR="00D65A4A" w:rsidRDefault="00D65A4A" w:rsidP="00486DD7">
            <w:pPr>
              <w:pStyle w:val="iBAAGStandardText"/>
            </w:pPr>
            <w:r>
              <w:t>No coverage for:</w:t>
            </w:r>
          </w:p>
          <w:p w14:paraId="045C7F8F" w14:textId="77777777" w:rsidR="00D65A4A" w:rsidRDefault="00D65A4A" w:rsidP="00486DD7">
            <w:pPr>
              <w:pStyle w:val="iBAAGLevel1Bullets"/>
            </w:pPr>
            <w:r>
              <w:t xml:space="preserve">Damage that occurs as a result of normal activities, daily living or extraordinary use </w:t>
            </w:r>
          </w:p>
          <w:p w14:paraId="045C7F90" w14:textId="77777777" w:rsidR="00D65A4A" w:rsidRDefault="00D65A4A" w:rsidP="00486DD7">
            <w:pPr>
              <w:pStyle w:val="iBAAGLevel1Bullets"/>
            </w:pPr>
            <w:r>
              <w:t>Dental care that is required to treat the effects of a medical condition</w:t>
            </w:r>
          </w:p>
          <w:p w14:paraId="045C7F91" w14:textId="77777777" w:rsidR="00D65A4A" w:rsidRPr="003F3B5E" w:rsidRDefault="00D65A4A" w:rsidP="00486DD7">
            <w:pPr>
              <w:pStyle w:val="iBAAGStandardText"/>
            </w:pPr>
          </w:p>
        </w:tc>
      </w:tr>
      <w:tr w:rsidR="00D65A4A" w:rsidRPr="003F3B5E" w14:paraId="045C7F99" w14:textId="77777777" w:rsidTr="00486DD7">
        <w:tc>
          <w:tcPr>
            <w:tcW w:w="3517" w:type="dxa"/>
            <w:tcBorders>
              <w:bottom w:val="single" w:sz="4" w:space="0" w:color="000000" w:themeColor="text1"/>
            </w:tcBorders>
            <w:shd w:val="clear" w:color="auto" w:fill="31849B"/>
            <w:vAlign w:val="center"/>
          </w:tcPr>
          <w:p w14:paraId="045C7F93" w14:textId="77777777" w:rsidR="00D65A4A" w:rsidRPr="002624C9" w:rsidRDefault="00D65A4A" w:rsidP="00486DD7">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45C7F94" w14:textId="77777777" w:rsidR="00D65A4A" w:rsidRPr="002624C9" w:rsidRDefault="00D65A4A" w:rsidP="00486DD7">
            <w:pPr>
              <w:pStyle w:val="iBAAGTableHeader"/>
            </w:pPr>
            <w:r w:rsidRPr="002624C9">
              <w:t>Your cost if you use</w:t>
            </w:r>
          </w:p>
          <w:p w14:paraId="045C7F95" w14:textId="77777777" w:rsidR="00D65A4A" w:rsidRPr="002624C9" w:rsidRDefault="00D65A4A" w:rsidP="00486DD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45C7F96" w14:textId="77777777" w:rsidR="00D65A4A" w:rsidRPr="002624C9" w:rsidRDefault="00D65A4A" w:rsidP="00486DD7">
            <w:pPr>
              <w:pStyle w:val="iBAAGTableHeader"/>
            </w:pPr>
            <w:r w:rsidRPr="002624C9">
              <w:t>Your cost if you use</w:t>
            </w:r>
          </w:p>
          <w:p w14:paraId="045C7F97" w14:textId="77777777" w:rsidR="00D65A4A" w:rsidRPr="002624C9" w:rsidRDefault="00D65A4A" w:rsidP="00486DD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45C7F98" w14:textId="77777777" w:rsidR="00D65A4A" w:rsidRPr="002624C9" w:rsidRDefault="00D65A4A" w:rsidP="00486DD7">
            <w:pPr>
              <w:pStyle w:val="iBAAGTableHeader"/>
            </w:pPr>
            <w:r w:rsidRPr="002624C9">
              <w:t>Limits &amp; Exceptions</w:t>
            </w:r>
          </w:p>
        </w:tc>
      </w:tr>
      <w:tr w:rsidR="00D65A4A" w:rsidRPr="003F3B5E" w14:paraId="045C7FB1" w14:textId="77777777" w:rsidTr="00486DD7">
        <w:tc>
          <w:tcPr>
            <w:tcW w:w="3517" w:type="dxa"/>
            <w:shd w:val="clear" w:color="auto" w:fill="FFFFFF" w:themeFill="background1"/>
          </w:tcPr>
          <w:p w14:paraId="045C7F9A" w14:textId="77777777" w:rsidR="00D65A4A" w:rsidRDefault="00D65A4A">
            <w:pPr>
              <w:pStyle w:val="iBAAGSituationBoxName"/>
            </w:pPr>
            <w:bookmarkStart w:id="75" w:name="Diabetes_Services"/>
            <w:r>
              <w:t>Diabetes Services</w:t>
            </w:r>
            <w:bookmarkEnd w:id="75"/>
          </w:p>
          <w:p w14:paraId="045C7F9B" w14:textId="77777777" w:rsidR="00D65A4A" w:rsidRDefault="00D65A4A" w:rsidP="00486DD7">
            <w:pPr>
              <w:pStyle w:val="iBAAGStandardText"/>
            </w:pPr>
          </w:p>
          <w:p w14:paraId="045C7F9C" w14:textId="77777777" w:rsidR="00D65A4A" w:rsidRDefault="00D65A4A" w:rsidP="00486DD7">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045C7F9D" w14:textId="77777777" w:rsidR="00D65A4A" w:rsidRDefault="00D65A4A" w:rsidP="00486DD7">
            <w:pPr>
              <w:pStyle w:val="iBAAGStandardText"/>
            </w:pPr>
          </w:p>
          <w:p w14:paraId="045C7F9E" w14:textId="77777777" w:rsidR="00D65A4A" w:rsidRDefault="00D65A4A" w:rsidP="00486DD7">
            <w:pPr>
              <w:pStyle w:val="iBAAGStandardText"/>
            </w:pPr>
            <w:r>
              <w:t>We cover:</w:t>
            </w:r>
          </w:p>
          <w:p w14:paraId="045C7F9F" w14:textId="77777777" w:rsidR="00D65A4A" w:rsidRDefault="00D65A4A" w:rsidP="00486DD7">
            <w:pPr>
              <w:pStyle w:val="iBAAGLevel1Bullets"/>
            </w:pPr>
            <w:r>
              <w:t>Education and nutrition therapy services ordered by a doctor</w:t>
            </w:r>
          </w:p>
          <w:p w14:paraId="045C7FA0" w14:textId="77777777" w:rsidR="00D65A4A" w:rsidRDefault="00D65A4A" w:rsidP="00486DD7">
            <w:pPr>
              <w:pStyle w:val="iBAAGLevel1Bullets"/>
            </w:pPr>
            <w:r>
              <w:t xml:space="preserve">Diabetic eye exam </w:t>
            </w:r>
          </w:p>
          <w:p w14:paraId="045C7FA1" w14:textId="77777777" w:rsidR="00D65A4A" w:rsidRDefault="00D65A4A" w:rsidP="00486DD7">
            <w:pPr>
              <w:pStyle w:val="iBAAGLevel1Bullets"/>
            </w:pPr>
            <w:r>
              <w:t xml:space="preserve">Preventive foot care </w:t>
            </w:r>
          </w:p>
          <w:p w14:paraId="045C7FA2" w14:textId="77777777" w:rsidR="00D65A4A" w:rsidRDefault="00D65A4A" w:rsidP="00486DD7">
            <w:pPr>
              <w:pStyle w:val="iBAAGStandardText"/>
            </w:pPr>
          </w:p>
          <w:p w14:paraId="045C7FA3" w14:textId="77777777" w:rsidR="00D65A4A" w:rsidRDefault="00D65A4A" w:rsidP="00486DD7">
            <w:pPr>
              <w:pStyle w:val="iBAAGStandardTextBold"/>
            </w:pPr>
            <w:r>
              <w:t xml:space="preserve">Want more information? </w:t>
            </w:r>
          </w:p>
          <w:p w14:paraId="045C7FA4" w14:textId="77777777" w:rsidR="00D65A4A" w:rsidRDefault="00D65A4A" w:rsidP="00486DD7">
            <w:pPr>
              <w:pStyle w:val="iBAAGStandardText"/>
            </w:pPr>
            <w:r>
              <w:t xml:space="preserve">View the </w:t>
            </w:r>
            <w:hyperlink r:id="rId64" w:history="1">
              <w:r w:rsidRPr="0069182F">
                <w:rPr>
                  <w:rStyle w:val="Hyperlinks"/>
                </w:rPr>
                <w:t>glossary</w:t>
              </w:r>
            </w:hyperlink>
            <w:r>
              <w:t xml:space="preserve"> for definitions.</w:t>
            </w:r>
          </w:p>
          <w:p w14:paraId="045C7FA5" w14:textId="77777777" w:rsidR="00D65A4A" w:rsidRPr="003F3B5E" w:rsidRDefault="00D65A4A" w:rsidP="00486DD7">
            <w:pPr>
              <w:pStyle w:val="iBAAGStandardText"/>
            </w:pPr>
          </w:p>
        </w:tc>
        <w:tc>
          <w:tcPr>
            <w:tcW w:w="3330" w:type="dxa"/>
            <w:shd w:val="clear" w:color="auto" w:fill="FFFFFF" w:themeFill="background1"/>
          </w:tcPr>
          <w:p w14:paraId="045C7FA6" w14:textId="77777777" w:rsidR="00D65A4A" w:rsidRDefault="00D65A4A" w:rsidP="00486DD7">
            <w:pPr>
              <w:pStyle w:val="iBAAGStandardText"/>
            </w:pPr>
            <w:r>
              <w:t>The amount you pay is based on where the covered health service is provided.</w:t>
            </w:r>
          </w:p>
          <w:p w14:paraId="045C7FA7" w14:textId="77777777" w:rsidR="00D65A4A" w:rsidRDefault="00D65A4A" w:rsidP="00486DD7">
            <w:pPr>
              <w:pStyle w:val="iBAAGStandardText"/>
            </w:pPr>
          </w:p>
          <w:p w14:paraId="045C7FA8" w14:textId="77777777" w:rsidR="00D65A4A" w:rsidRDefault="00D65A4A" w:rsidP="00486DD7">
            <w:pPr>
              <w:pStyle w:val="iBAAGStandardTextBold"/>
            </w:pPr>
            <w:r>
              <w:t>Is prior authorization needed?</w:t>
            </w:r>
          </w:p>
          <w:p w14:paraId="045C7FA9" w14:textId="77777777" w:rsidR="00D65A4A" w:rsidRDefault="00D65A4A" w:rsidP="00486DD7">
            <w:pPr>
              <w:pStyle w:val="iBAAGStandardText"/>
            </w:pPr>
            <w:r>
              <w:t>No</w:t>
            </w:r>
          </w:p>
          <w:p w14:paraId="045C7FAA" w14:textId="77777777" w:rsidR="00D65A4A" w:rsidRPr="003F3B5E" w:rsidRDefault="00D65A4A" w:rsidP="00486DD7">
            <w:pPr>
              <w:pStyle w:val="iBAAGStandardText"/>
            </w:pPr>
          </w:p>
        </w:tc>
        <w:tc>
          <w:tcPr>
            <w:tcW w:w="3330" w:type="dxa"/>
            <w:shd w:val="clear" w:color="auto" w:fill="FFFFFF" w:themeFill="background1"/>
          </w:tcPr>
          <w:p w14:paraId="045C7FAB" w14:textId="77777777" w:rsidR="00D65A4A" w:rsidRDefault="00D65A4A" w:rsidP="00486DD7">
            <w:pPr>
              <w:pStyle w:val="iBAAGStandardText"/>
            </w:pPr>
            <w:r>
              <w:t>The amount you pay is based on where the covered health service is provided.</w:t>
            </w:r>
          </w:p>
          <w:p w14:paraId="045C7FAC" w14:textId="77777777" w:rsidR="00D65A4A" w:rsidRDefault="00D65A4A" w:rsidP="00486DD7">
            <w:pPr>
              <w:pStyle w:val="iBAAGStandardText"/>
            </w:pPr>
          </w:p>
          <w:p w14:paraId="045C7FAD" w14:textId="77777777" w:rsidR="00D65A4A" w:rsidRDefault="00D65A4A" w:rsidP="00486DD7">
            <w:pPr>
              <w:pStyle w:val="iBAAGStandardTextBold"/>
            </w:pPr>
            <w:r>
              <w:t>Is prior authorization needed?</w:t>
            </w:r>
          </w:p>
          <w:p w14:paraId="045C7FAE" w14:textId="77777777" w:rsidR="00D65A4A" w:rsidRDefault="00D65A4A" w:rsidP="00486DD7">
            <w:pPr>
              <w:pStyle w:val="iBAAGStandardText"/>
            </w:pPr>
            <w:r>
              <w:t>No</w:t>
            </w:r>
          </w:p>
          <w:p w14:paraId="045C7FAF" w14:textId="77777777" w:rsidR="00D65A4A" w:rsidRPr="003F3B5E" w:rsidRDefault="00D65A4A" w:rsidP="00486DD7">
            <w:pPr>
              <w:pStyle w:val="iBAAGStandardText"/>
            </w:pPr>
          </w:p>
        </w:tc>
        <w:tc>
          <w:tcPr>
            <w:tcW w:w="3330" w:type="dxa"/>
            <w:shd w:val="clear" w:color="auto" w:fill="FFFFFF" w:themeFill="background1"/>
          </w:tcPr>
          <w:p w14:paraId="045C7FB0" w14:textId="77777777" w:rsidR="00D65A4A" w:rsidRPr="003F3B5E" w:rsidRDefault="00D65A4A" w:rsidP="00486DD7">
            <w:pPr>
              <w:pStyle w:val="iBAAGStandardText"/>
            </w:pPr>
            <w:r w:rsidRPr="0069182F">
              <w:t>None</w:t>
            </w:r>
          </w:p>
        </w:tc>
      </w:tr>
      <w:tr w:rsidR="00D65A4A" w:rsidRPr="003F3B5E" w14:paraId="045C7FB8" w14:textId="77777777" w:rsidTr="00486DD7">
        <w:tc>
          <w:tcPr>
            <w:tcW w:w="3517" w:type="dxa"/>
            <w:tcBorders>
              <w:bottom w:val="single" w:sz="4" w:space="0" w:color="000000" w:themeColor="text1"/>
            </w:tcBorders>
            <w:shd w:val="clear" w:color="auto" w:fill="31849B"/>
            <w:vAlign w:val="center"/>
          </w:tcPr>
          <w:p w14:paraId="045C7FB2" w14:textId="77777777" w:rsidR="00D65A4A" w:rsidRPr="002624C9" w:rsidRDefault="00D65A4A" w:rsidP="00486DD7">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45C7FB3" w14:textId="77777777" w:rsidR="00D65A4A" w:rsidRPr="002624C9" w:rsidRDefault="00D65A4A" w:rsidP="00486DD7">
            <w:pPr>
              <w:pStyle w:val="iBAAGTableHeader"/>
            </w:pPr>
            <w:r w:rsidRPr="002624C9">
              <w:t>Your cost if you use</w:t>
            </w:r>
          </w:p>
          <w:p w14:paraId="045C7FB4" w14:textId="77777777" w:rsidR="00D65A4A" w:rsidRPr="002624C9" w:rsidRDefault="00D65A4A" w:rsidP="00486DD7">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45C7FB5" w14:textId="77777777" w:rsidR="00D65A4A" w:rsidRPr="002624C9" w:rsidRDefault="00D65A4A" w:rsidP="00486DD7">
            <w:pPr>
              <w:pStyle w:val="iBAAGTableHeader"/>
            </w:pPr>
            <w:r w:rsidRPr="002624C9">
              <w:t>Your cost if you use</w:t>
            </w:r>
          </w:p>
          <w:p w14:paraId="045C7FB6" w14:textId="77777777" w:rsidR="00D65A4A" w:rsidRPr="002624C9" w:rsidRDefault="00D65A4A" w:rsidP="00486DD7">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45C7FB7" w14:textId="77777777" w:rsidR="00D65A4A" w:rsidRPr="002624C9" w:rsidRDefault="00D65A4A" w:rsidP="00486DD7">
            <w:pPr>
              <w:pStyle w:val="iBAAGTableHeader"/>
            </w:pPr>
            <w:r w:rsidRPr="002624C9">
              <w:t>Limits &amp; Exceptions</w:t>
            </w:r>
          </w:p>
        </w:tc>
      </w:tr>
      <w:tr w:rsidR="00D65A4A" w:rsidRPr="003F3B5E" w14:paraId="045C7FF3" w14:textId="77777777" w:rsidTr="00486DD7">
        <w:tc>
          <w:tcPr>
            <w:tcW w:w="3517" w:type="dxa"/>
            <w:shd w:val="clear" w:color="auto" w:fill="FFFFFF" w:themeFill="background1"/>
          </w:tcPr>
          <w:p w14:paraId="045C7FB9" w14:textId="77777777" w:rsidR="00D65A4A" w:rsidRPr="00B61C1C" w:rsidRDefault="00D65A4A">
            <w:pPr>
              <w:pStyle w:val="iBAAGSituationBoxName"/>
            </w:pPr>
            <w:bookmarkStart w:id="76" w:name="Diabetes_Supplies"/>
            <w:r w:rsidRPr="00B61C1C">
              <w:t>Diabetes Supplies</w:t>
            </w:r>
            <w:bookmarkEnd w:id="76"/>
          </w:p>
          <w:p w14:paraId="045C7FBA" w14:textId="77777777" w:rsidR="00D65A4A" w:rsidRPr="00B61C1C" w:rsidRDefault="00D65A4A" w:rsidP="00486DD7">
            <w:pPr>
              <w:pStyle w:val="iBAAGStandardText"/>
            </w:pPr>
          </w:p>
          <w:p w14:paraId="045C7FBB" w14:textId="77777777" w:rsidR="00D65A4A" w:rsidRPr="00B61C1C" w:rsidRDefault="00D65A4A" w:rsidP="00486DD7">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045C7FBC" w14:textId="77777777" w:rsidR="00D65A4A" w:rsidRPr="00B61C1C" w:rsidRDefault="00D65A4A" w:rsidP="00486DD7">
            <w:pPr>
              <w:pStyle w:val="iBAAGStandardText"/>
            </w:pPr>
          </w:p>
          <w:p w14:paraId="045C7FBD" w14:textId="77777777" w:rsidR="00D65A4A" w:rsidRPr="00B61C1C" w:rsidRDefault="00D65A4A" w:rsidP="00486DD7">
            <w:pPr>
              <w:pStyle w:val="iBAAGStandardText"/>
            </w:pPr>
            <w:r w:rsidRPr="00B61C1C">
              <w:t>We cover:</w:t>
            </w:r>
          </w:p>
          <w:p w14:paraId="045C7FBE" w14:textId="77777777" w:rsidR="00D65A4A" w:rsidRPr="00B61C1C" w:rsidRDefault="00D65A4A" w:rsidP="00486DD7">
            <w:pPr>
              <w:pStyle w:val="iBAAGLevel1Bullets"/>
            </w:pPr>
            <w:r w:rsidRPr="00B61C1C">
              <w:t xml:space="preserve">Blood and urine testing strips </w:t>
            </w:r>
          </w:p>
          <w:p w14:paraId="045C7FBF" w14:textId="77777777" w:rsidR="00D65A4A" w:rsidRPr="00B61C1C" w:rsidRDefault="00D65A4A" w:rsidP="00486DD7">
            <w:pPr>
              <w:pStyle w:val="iBAAGLevel1Bullets"/>
            </w:pPr>
            <w:r w:rsidRPr="00B61C1C">
              <w:t xml:space="preserve">Glucose </w:t>
            </w:r>
            <w:r>
              <w:t xml:space="preserve">meters including continuous  </w:t>
            </w:r>
            <w:r w:rsidRPr="00B61C1C">
              <w:t>monitors</w:t>
            </w:r>
          </w:p>
          <w:p w14:paraId="045C7FC0" w14:textId="77777777" w:rsidR="00D65A4A" w:rsidRPr="00B61C1C" w:rsidRDefault="00D65A4A" w:rsidP="00486DD7">
            <w:pPr>
              <w:pStyle w:val="iBAAGLevel1Bullets"/>
            </w:pPr>
            <w:r w:rsidRPr="00B61C1C">
              <w:t>Insulin syringes with needles</w:t>
            </w:r>
          </w:p>
          <w:p w14:paraId="045C7FC1" w14:textId="77777777" w:rsidR="00D65A4A" w:rsidRPr="00B61C1C" w:rsidRDefault="00D65A4A" w:rsidP="00486DD7">
            <w:pPr>
              <w:pStyle w:val="iBAAGLevel1Bullets"/>
            </w:pPr>
            <w:r w:rsidRPr="00B61C1C">
              <w:t>Ketone testing strips and tablets</w:t>
            </w:r>
          </w:p>
          <w:p w14:paraId="045C7FC2" w14:textId="77777777" w:rsidR="00D65A4A" w:rsidRPr="00B61C1C" w:rsidRDefault="00D65A4A" w:rsidP="00486DD7">
            <w:pPr>
              <w:pStyle w:val="iBAAGLevel1Bullets"/>
            </w:pPr>
            <w:r w:rsidRPr="00B61C1C">
              <w:t>Lancets and lancet devices</w:t>
            </w:r>
          </w:p>
          <w:p w14:paraId="045C7FC3" w14:textId="77777777" w:rsidR="00D65A4A" w:rsidRPr="00B61C1C" w:rsidRDefault="00D65A4A" w:rsidP="00486DD7">
            <w:pPr>
              <w:pStyle w:val="iBAAGLevel1Bullets"/>
            </w:pPr>
            <w:r w:rsidRPr="00B61C1C">
              <w:t>Cartridges and drawing – up for the visually impaired</w:t>
            </w:r>
          </w:p>
          <w:p w14:paraId="045C7FC4" w14:textId="77777777" w:rsidR="00D65A4A" w:rsidRPr="00B61C1C" w:rsidRDefault="00D65A4A" w:rsidP="00486DD7">
            <w:pPr>
              <w:pStyle w:val="iBAAGLevel1Bullets"/>
            </w:pPr>
            <w:r w:rsidRPr="00B61C1C">
              <w:t xml:space="preserve">Insulin </w:t>
            </w:r>
          </w:p>
          <w:p w14:paraId="045C7FC5" w14:textId="77777777" w:rsidR="00D65A4A" w:rsidRPr="00B61C1C" w:rsidRDefault="00D65A4A" w:rsidP="00486DD7">
            <w:pPr>
              <w:pStyle w:val="iBAAGLevel1Bullets"/>
            </w:pPr>
            <w:r w:rsidRPr="00B61C1C">
              <w:t>Insulin pump and related supplies</w:t>
            </w:r>
          </w:p>
          <w:p w14:paraId="045C7FC6" w14:textId="77777777" w:rsidR="00D65A4A" w:rsidRPr="00B61C1C" w:rsidRDefault="00D65A4A" w:rsidP="00486DD7">
            <w:pPr>
              <w:pStyle w:val="iBAAGLevel1Bullets"/>
            </w:pPr>
            <w:r w:rsidRPr="00B61C1C">
              <w:t xml:space="preserve">Additional supplies that are determined necessary for the treatment of diabetes </w:t>
            </w:r>
          </w:p>
          <w:p w14:paraId="045C7FC7" w14:textId="77777777" w:rsidR="00D65A4A" w:rsidRPr="00B61C1C" w:rsidRDefault="00D65A4A" w:rsidP="00486DD7">
            <w:pPr>
              <w:pStyle w:val="iBAAGStandardText"/>
            </w:pPr>
          </w:p>
          <w:p w14:paraId="045C7FC9" w14:textId="6F66EB47" w:rsidR="00D65A4A" w:rsidRPr="00B61C1C" w:rsidRDefault="00D65A4A" w:rsidP="00486DD7">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14:paraId="045C7FCA" w14:textId="77777777" w:rsidR="00D65A4A" w:rsidRPr="00B61C1C" w:rsidRDefault="00D65A4A" w:rsidP="00486DD7">
            <w:pPr>
              <w:pStyle w:val="iBAAGStandardText"/>
            </w:pPr>
          </w:p>
          <w:p w14:paraId="045C7FCB" w14:textId="77777777" w:rsidR="00D65A4A" w:rsidRPr="00B61C1C" w:rsidRDefault="00D65A4A" w:rsidP="00486DD7">
            <w:pPr>
              <w:pStyle w:val="iBAAGStandardText"/>
            </w:pPr>
            <w:r>
              <w:t>Continuous glucose monitors, i</w:t>
            </w:r>
            <w:r w:rsidRPr="00B61C1C">
              <w:t>nsulin pumps and related pump supplies are covered under your durable medical equipment.</w:t>
            </w:r>
          </w:p>
          <w:p w14:paraId="045C7FCC" w14:textId="77777777" w:rsidR="00D65A4A" w:rsidRPr="00B61C1C" w:rsidRDefault="00D65A4A" w:rsidP="00486DD7">
            <w:pPr>
              <w:pStyle w:val="iBAAGStandardText"/>
            </w:pPr>
          </w:p>
          <w:p w14:paraId="045C7FCD" w14:textId="77777777" w:rsidR="00D65A4A" w:rsidRPr="00B61C1C" w:rsidRDefault="00D65A4A" w:rsidP="00486DD7">
            <w:pPr>
              <w:pStyle w:val="iBAAGStandardTextBold"/>
            </w:pPr>
            <w:r w:rsidRPr="00B61C1C">
              <w:t xml:space="preserve">Want more information? </w:t>
            </w:r>
          </w:p>
          <w:p w14:paraId="045C7FCE" w14:textId="77777777" w:rsidR="00D65A4A" w:rsidRPr="00B61C1C" w:rsidRDefault="00D65A4A" w:rsidP="00486DD7">
            <w:pPr>
              <w:pStyle w:val="iBAAGStandardText"/>
            </w:pPr>
            <w:r w:rsidRPr="00B61C1C">
              <w:t xml:space="preserve">View the </w:t>
            </w:r>
            <w:hyperlink r:id="rId65" w:history="1">
              <w:r w:rsidRPr="00B61C1C">
                <w:rPr>
                  <w:rStyle w:val="Hyperlinks"/>
                </w:rPr>
                <w:t>glossary</w:t>
              </w:r>
            </w:hyperlink>
            <w:r w:rsidRPr="00B61C1C">
              <w:t xml:space="preserve"> for definitions.</w:t>
            </w:r>
          </w:p>
          <w:p w14:paraId="045C7FCF" w14:textId="77777777" w:rsidR="00D65A4A" w:rsidRPr="00B61C1C" w:rsidRDefault="00D65A4A" w:rsidP="00486DD7">
            <w:pPr>
              <w:pStyle w:val="iBAAGStandardText"/>
            </w:pPr>
          </w:p>
        </w:tc>
        <w:tc>
          <w:tcPr>
            <w:tcW w:w="3330" w:type="dxa"/>
            <w:shd w:val="clear" w:color="auto" w:fill="FFFFFF" w:themeFill="background1"/>
          </w:tcPr>
          <w:p w14:paraId="045C7FD0" w14:textId="77777777" w:rsidR="00D65A4A" w:rsidRDefault="00D65A4A" w:rsidP="00486DD7">
            <w:pPr>
              <w:pStyle w:val="iBAAGStandardText"/>
            </w:pPr>
            <w:r>
              <w:t>The amount you pay is based on where the covered health service is provided.</w:t>
            </w:r>
          </w:p>
          <w:p w14:paraId="045C7FD1" w14:textId="77777777" w:rsidR="00D65A4A" w:rsidRDefault="00D65A4A" w:rsidP="00486DD7">
            <w:pPr>
              <w:pStyle w:val="iBAAGStandardText"/>
            </w:pPr>
          </w:p>
          <w:p w14:paraId="045C7FD2" w14:textId="77777777" w:rsidR="00D65A4A" w:rsidRDefault="00D65A4A" w:rsidP="00486DD7">
            <w:pPr>
              <w:pStyle w:val="iBAAGStandardTextBold"/>
            </w:pPr>
            <w:r>
              <w:t>Is prior authorization needed?</w:t>
            </w:r>
          </w:p>
          <w:p w14:paraId="045C7FD3" w14:textId="77777777" w:rsidR="00D65A4A" w:rsidRDefault="00D65A4A" w:rsidP="00486DD7">
            <w:pPr>
              <w:pStyle w:val="iBAAGStandardText"/>
            </w:pPr>
            <w:r>
              <w:t>No</w:t>
            </w:r>
          </w:p>
          <w:p w14:paraId="045C7FD4" w14:textId="77777777" w:rsidR="00D65A4A" w:rsidRDefault="00D65A4A" w:rsidP="00486DD7">
            <w:pPr>
              <w:pStyle w:val="iBAAGStandardText"/>
            </w:pPr>
          </w:p>
          <w:p w14:paraId="045C7FD5" w14:textId="77777777" w:rsidR="00D65A4A" w:rsidRDefault="00D65A4A" w:rsidP="00486DD7">
            <w:pPr>
              <w:pStyle w:val="iBAAGStandardTextBold"/>
            </w:pPr>
            <w:r>
              <w:t>Insulin Pumps</w:t>
            </w:r>
          </w:p>
          <w:p w14:paraId="045C7FD7" w14:textId="6DF07156" w:rsidR="00D65A4A" w:rsidRPr="00942BE3" w:rsidRDefault="00EE7C75" w:rsidP="00486DD7">
            <w:r>
              <w:rPr>
                <w:rStyle w:val="iBAAGStandardTextBoldChar"/>
              </w:rPr>
              <w:t>20%</w:t>
            </w:r>
            <w:r w:rsidR="00D65A4A" w:rsidRPr="00942BE3">
              <w:t xml:space="preserve"> </w:t>
            </w:r>
            <w:r w:rsidR="00D65A4A" w:rsidRPr="00942BE3">
              <w:rPr>
                <w:rStyle w:val="iBAAGStandardTextChar"/>
              </w:rPr>
              <w:t>co-insurance, after you pay the deductible</w:t>
            </w:r>
            <w:r w:rsidR="00D65A4A">
              <w:t>.</w:t>
            </w:r>
          </w:p>
          <w:p w14:paraId="045C7FD8" w14:textId="77777777" w:rsidR="00D65A4A" w:rsidRPr="007D13FE" w:rsidRDefault="00D65A4A" w:rsidP="00486DD7">
            <w:pPr>
              <w:pStyle w:val="iBAAGStandardText"/>
            </w:pPr>
          </w:p>
          <w:p w14:paraId="045C7FD9" w14:textId="77777777" w:rsidR="00D65A4A" w:rsidRDefault="00D65A4A" w:rsidP="00486DD7">
            <w:pPr>
              <w:pStyle w:val="iBAAGStandardTextBold"/>
            </w:pPr>
            <w:r>
              <w:t>Is prior authorization needed?</w:t>
            </w:r>
          </w:p>
          <w:p w14:paraId="045C7FDA" w14:textId="77777777" w:rsidR="00D65A4A" w:rsidRDefault="00D65A4A" w:rsidP="00486DD7">
            <w:pPr>
              <w:pStyle w:val="iBAAGStandardText"/>
            </w:pPr>
            <w:r>
              <w:t>No</w:t>
            </w:r>
          </w:p>
          <w:p w14:paraId="045C7FDB" w14:textId="77777777" w:rsidR="00D65A4A" w:rsidRDefault="00D65A4A" w:rsidP="00486DD7">
            <w:pPr>
              <w:pStyle w:val="iBAAGStandardText"/>
            </w:pPr>
          </w:p>
          <w:p w14:paraId="045C7FDC" w14:textId="77777777" w:rsidR="00D65A4A" w:rsidRPr="003F3B5E" w:rsidRDefault="00D65A4A" w:rsidP="00486DD7">
            <w:pPr>
              <w:pStyle w:val="iBAAGStandardText"/>
            </w:pPr>
          </w:p>
        </w:tc>
        <w:tc>
          <w:tcPr>
            <w:tcW w:w="3330" w:type="dxa"/>
            <w:shd w:val="clear" w:color="auto" w:fill="FFFFFF" w:themeFill="background1"/>
          </w:tcPr>
          <w:p w14:paraId="045C7FDD" w14:textId="77777777" w:rsidR="00D65A4A" w:rsidRDefault="00D65A4A" w:rsidP="00486DD7">
            <w:pPr>
              <w:pStyle w:val="iBAAGStandardText"/>
            </w:pPr>
            <w:r>
              <w:t>The amount you pay is based on where the covered health service is provided.</w:t>
            </w:r>
          </w:p>
          <w:p w14:paraId="045C7FDE" w14:textId="77777777" w:rsidR="00D65A4A" w:rsidRDefault="00D65A4A" w:rsidP="00486DD7">
            <w:pPr>
              <w:pStyle w:val="iBAAGStandardText"/>
            </w:pPr>
          </w:p>
          <w:p w14:paraId="045C7FDF" w14:textId="77777777" w:rsidR="00D65A4A" w:rsidRDefault="00D65A4A" w:rsidP="00486DD7">
            <w:pPr>
              <w:pStyle w:val="iBAAGStandardTextBold"/>
            </w:pPr>
            <w:r>
              <w:t>Is prior authorization needed?</w:t>
            </w:r>
          </w:p>
          <w:p w14:paraId="045C7FE0" w14:textId="77777777" w:rsidR="00D65A4A" w:rsidRDefault="00D65A4A" w:rsidP="00486DD7">
            <w:pPr>
              <w:pStyle w:val="iBAAGStandardText"/>
            </w:pPr>
            <w:r>
              <w:t>No</w:t>
            </w:r>
          </w:p>
          <w:p w14:paraId="045C7FE1" w14:textId="77777777" w:rsidR="00D65A4A" w:rsidRDefault="00D65A4A" w:rsidP="00486DD7">
            <w:pPr>
              <w:pStyle w:val="iBAAGStandardText"/>
            </w:pPr>
          </w:p>
          <w:p w14:paraId="045C7FE2" w14:textId="77777777" w:rsidR="00D65A4A" w:rsidRDefault="00D65A4A" w:rsidP="00486DD7">
            <w:pPr>
              <w:pStyle w:val="iBAAGStandardTextBold"/>
            </w:pPr>
            <w:r>
              <w:t>Insulin Pumps</w:t>
            </w:r>
          </w:p>
          <w:p w14:paraId="045C7FE4" w14:textId="34534510" w:rsidR="00D65A4A" w:rsidRDefault="00EE7C75" w:rsidP="00486DD7">
            <w:r>
              <w:rPr>
                <w:rStyle w:val="iBAAGStandardTextBoldChar"/>
              </w:rPr>
              <w:t>40%</w:t>
            </w:r>
            <w:r w:rsidR="00D65A4A">
              <w:t xml:space="preserve"> </w:t>
            </w:r>
            <w:r w:rsidR="00D65A4A" w:rsidRPr="00942BE3">
              <w:rPr>
                <w:rStyle w:val="iBAAGStandardTextChar"/>
              </w:rPr>
              <w:t>co-insurance, after you pay the deductible</w:t>
            </w:r>
            <w:r w:rsidR="00D65A4A">
              <w:rPr>
                <w:rStyle w:val="iBAAGStandardTextChar"/>
              </w:rPr>
              <w:t>.</w:t>
            </w:r>
          </w:p>
          <w:p w14:paraId="045C7FE5" w14:textId="77777777" w:rsidR="00D65A4A" w:rsidRPr="007D13FE" w:rsidRDefault="00D65A4A" w:rsidP="00486DD7">
            <w:pPr>
              <w:pStyle w:val="iBAAGStandardText"/>
            </w:pPr>
          </w:p>
          <w:p w14:paraId="045C7FE6" w14:textId="77777777" w:rsidR="00D65A4A" w:rsidRDefault="00D65A4A" w:rsidP="00486DD7">
            <w:pPr>
              <w:pStyle w:val="iBAAGStandardTextBold"/>
            </w:pPr>
            <w:r>
              <w:t>Is prior authorization needed?</w:t>
            </w:r>
          </w:p>
          <w:p w14:paraId="045C7FE7" w14:textId="77777777" w:rsidR="00D65A4A" w:rsidRDefault="00D65A4A" w:rsidP="00486DD7">
            <w:pPr>
              <w:pStyle w:val="iBAAGStandardText"/>
            </w:pPr>
            <w:r>
              <w:t>Yes</w:t>
            </w:r>
          </w:p>
          <w:p w14:paraId="045C7FE8" w14:textId="77777777" w:rsidR="00D65A4A" w:rsidRDefault="00D65A4A" w:rsidP="00486DD7">
            <w:pPr>
              <w:pStyle w:val="iBAAGStandardText"/>
            </w:pPr>
          </w:p>
          <w:p w14:paraId="045C7FE9" w14:textId="77777777" w:rsidR="00D65A4A" w:rsidRDefault="00D65A4A" w:rsidP="00486DD7">
            <w:pPr>
              <w:pStyle w:val="iBAAGStandardTextBold"/>
            </w:pPr>
            <w:r>
              <w:t>Prior authorization is:</w:t>
            </w:r>
          </w:p>
          <w:p w14:paraId="045C7FEA" w14:textId="77777777" w:rsidR="00D65A4A" w:rsidRDefault="00D65A4A" w:rsidP="00486DD7">
            <w:pPr>
              <w:pStyle w:val="iBAAGStandardText"/>
            </w:pPr>
            <w:r w:rsidRPr="00774B34">
              <w:t xml:space="preserve">Getting </w:t>
            </w:r>
            <w:r w:rsidRPr="00593F2E">
              <w:t>approval</w:t>
            </w:r>
            <w:r>
              <w:t xml:space="preserve"> by calling the number listed on your health plan ID card before you can get medicine or services.</w:t>
            </w:r>
          </w:p>
          <w:p w14:paraId="045C7FEB" w14:textId="77777777" w:rsidR="00D65A4A" w:rsidRDefault="00D65A4A" w:rsidP="00486DD7">
            <w:pPr>
              <w:pStyle w:val="iBAAGStandardText"/>
            </w:pPr>
          </w:p>
          <w:p w14:paraId="045C7FEC" w14:textId="77777777" w:rsidR="00D65A4A" w:rsidRDefault="00D65A4A" w:rsidP="00486DD7">
            <w:pPr>
              <w:pStyle w:val="iBAAGStandardTextBold"/>
            </w:pPr>
            <w:r>
              <w:t xml:space="preserve">When do I need to call? </w:t>
            </w:r>
          </w:p>
          <w:p w14:paraId="045C7FED" w14:textId="77777777" w:rsidR="00D65A4A" w:rsidRDefault="00D65A4A" w:rsidP="00486DD7">
            <w:pPr>
              <w:pStyle w:val="iBAAGLevel1Bullets"/>
            </w:pPr>
            <w:r>
              <w:t xml:space="preserve">Before getting an insulin pump that exceeds </w:t>
            </w:r>
            <w:r w:rsidRPr="005B6138">
              <w:rPr>
                <w:rStyle w:val="iBAAGStandardTextChar"/>
              </w:rPr>
              <w:t>$1,000</w:t>
            </w:r>
            <w:r>
              <w:t xml:space="preserve"> in cost</w:t>
            </w:r>
          </w:p>
          <w:p w14:paraId="045C7FEE" w14:textId="77777777" w:rsidR="00D65A4A" w:rsidRDefault="00D65A4A" w:rsidP="00486DD7">
            <w:pPr>
              <w:pStyle w:val="iBAAGStandardText"/>
            </w:pPr>
          </w:p>
          <w:p w14:paraId="045C7FEF" w14:textId="77777777" w:rsidR="00D65A4A" w:rsidRDefault="00D65A4A" w:rsidP="00486DD7">
            <w:pPr>
              <w:pStyle w:val="iBAAGStandardTextBold"/>
            </w:pPr>
            <w:r>
              <w:t xml:space="preserve">If you don’t get prior authorization, you pay: </w:t>
            </w:r>
          </w:p>
          <w:p w14:paraId="7332C80B"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7FF1" w14:textId="77777777" w:rsidR="00D65A4A" w:rsidRPr="003F3B5E" w:rsidRDefault="00D65A4A">
            <w:pPr>
              <w:pStyle w:val="iBAAGStandardText"/>
            </w:pPr>
          </w:p>
        </w:tc>
        <w:tc>
          <w:tcPr>
            <w:tcW w:w="3330" w:type="dxa"/>
            <w:shd w:val="clear" w:color="auto" w:fill="FFFFFF" w:themeFill="background1"/>
          </w:tcPr>
          <w:p w14:paraId="045C7FF2" w14:textId="77777777" w:rsidR="00D65A4A" w:rsidRPr="003F3B5E" w:rsidRDefault="00D65A4A" w:rsidP="00486DD7">
            <w:pPr>
              <w:pStyle w:val="iBAAGStandardText"/>
            </w:pPr>
            <w:r w:rsidRPr="00B61C1C">
              <w:t>None</w:t>
            </w:r>
          </w:p>
        </w:tc>
      </w:tr>
      <w:tr w:rsidR="00D65A4A" w:rsidRPr="00515428" w14:paraId="045C7FFA" w14:textId="77777777" w:rsidTr="00486DD7">
        <w:tc>
          <w:tcPr>
            <w:tcW w:w="3517" w:type="dxa"/>
            <w:tcBorders>
              <w:bottom w:val="single" w:sz="4" w:space="0" w:color="000000" w:themeColor="text1"/>
            </w:tcBorders>
            <w:shd w:val="clear" w:color="auto" w:fill="31849B"/>
            <w:vAlign w:val="center"/>
          </w:tcPr>
          <w:p w14:paraId="045C7FF4" w14:textId="77777777" w:rsidR="00D65A4A" w:rsidRPr="000076A3" w:rsidRDefault="00D65A4A" w:rsidP="00486DD7">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045C7FF5" w14:textId="77777777" w:rsidR="00D65A4A" w:rsidRPr="000076A3" w:rsidRDefault="00D65A4A" w:rsidP="00486DD7">
            <w:pPr>
              <w:pStyle w:val="iBAAGTableHeader"/>
            </w:pPr>
            <w:r w:rsidRPr="000076A3">
              <w:t>Your cost if you use</w:t>
            </w:r>
          </w:p>
          <w:p w14:paraId="045C7FF6" w14:textId="77777777" w:rsidR="00D65A4A" w:rsidRPr="000076A3" w:rsidRDefault="00D65A4A" w:rsidP="00486DD7">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045C7FF7" w14:textId="77777777" w:rsidR="00D65A4A" w:rsidRPr="000076A3" w:rsidRDefault="00D65A4A" w:rsidP="00486DD7">
            <w:pPr>
              <w:pStyle w:val="iBAAGTableHeader"/>
            </w:pPr>
            <w:r w:rsidRPr="000076A3">
              <w:t>Your cost if you use</w:t>
            </w:r>
          </w:p>
          <w:p w14:paraId="045C7FF8" w14:textId="77777777" w:rsidR="00D65A4A" w:rsidRPr="000076A3" w:rsidRDefault="00D65A4A" w:rsidP="00486DD7">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045C7FF9" w14:textId="77777777" w:rsidR="00D65A4A" w:rsidRPr="000076A3" w:rsidRDefault="00D65A4A" w:rsidP="00486DD7">
            <w:pPr>
              <w:pStyle w:val="iBAAGTableHeader"/>
            </w:pPr>
            <w:r w:rsidRPr="000076A3">
              <w:t>Limits &amp; Exceptions</w:t>
            </w:r>
          </w:p>
        </w:tc>
      </w:tr>
      <w:tr w:rsidR="00D65A4A" w:rsidRPr="00515428" w14:paraId="045C8035" w14:textId="77777777" w:rsidTr="00486DD7">
        <w:tc>
          <w:tcPr>
            <w:tcW w:w="3517" w:type="dxa"/>
            <w:shd w:val="clear" w:color="auto" w:fill="FFFFFF" w:themeFill="background1"/>
          </w:tcPr>
          <w:p w14:paraId="045C7FFB" w14:textId="77777777" w:rsidR="00D65A4A" w:rsidRDefault="00D65A4A">
            <w:pPr>
              <w:pStyle w:val="iBAAGSituationBoxName"/>
            </w:pPr>
            <w:bookmarkStart w:id="77" w:name="Durable_Medical_Equipment"/>
            <w:r>
              <w:t>Durable Medical Equipment</w:t>
            </w:r>
            <w:bookmarkEnd w:id="77"/>
            <w:r>
              <w:t xml:space="preserve"> (DME), Orthotics and Supplies</w:t>
            </w:r>
          </w:p>
          <w:p w14:paraId="045C7FFC" w14:textId="77777777" w:rsidR="00D65A4A" w:rsidRPr="00515428" w:rsidRDefault="00D65A4A" w:rsidP="00486DD7">
            <w:pPr>
              <w:pStyle w:val="iBAAGStandardText"/>
            </w:pPr>
          </w:p>
          <w:p w14:paraId="045C7FFD" w14:textId="77777777" w:rsidR="00D65A4A" w:rsidRPr="00515428" w:rsidRDefault="00D65A4A" w:rsidP="00486DD7">
            <w:pPr>
              <w:pStyle w:val="iBAAGStandardTextBold"/>
            </w:pPr>
            <w:r w:rsidRPr="00515428">
              <w:t>What is durable medical equipment (DME)</w:t>
            </w:r>
            <w:r>
              <w:t xml:space="preserve"> and orthotics</w:t>
            </w:r>
            <w:r w:rsidRPr="00515428">
              <w:t xml:space="preserve">? </w:t>
            </w:r>
          </w:p>
          <w:p w14:paraId="045C7FFE" w14:textId="77777777" w:rsidR="00D65A4A" w:rsidRPr="00515428" w:rsidRDefault="00D65A4A" w:rsidP="00486DD7">
            <w:pPr>
              <w:pStyle w:val="iBAAGStandardText"/>
            </w:pPr>
            <w:r w:rsidRPr="00515428">
              <w:t xml:space="preserve">Equipment and supplies for medical conditions. </w:t>
            </w:r>
          </w:p>
          <w:p w14:paraId="045C7FFF" w14:textId="77777777" w:rsidR="00D65A4A" w:rsidRPr="00515428" w:rsidRDefault="00D65A4A" w:rsidP="00486DD7">
            <w:pPr>
              <w:pStyle w:val="iBAAGStandardText"/>
            </w:pPr>
          </w:p>
          <w:p w14:paraId="045C8000" w14:textId="77777777" w:rsidR="00D65A4A" w:rsidRDefault="00D65A4A" w:rsidP="00486DD7">
            <w:pPr>
              <w:pStyle w:val="iBAAGStandardText"/>
            </w:pPr>
            <w:r w:rsidRPr="00515428">
              <w:t xml:space="preserve">This may include equipment like: </w:t>
            </w:r>
          </w:p>
          <w:p w14:paraId="045C8001" w14:textId="77777777" w:rsidR="00D65A4A" w:rsidRDefault="00D65A4A" w:rsidP="00486DD7">
            <w:pPr>
              <w:pStyle w:val="iBAAGStandardText"/>
              <w:numPr>
                <w:ilvl w:val="0"/>
                <w:numId w:val="5"/>
              </w:numPr>
            </w:pPr>
            <w:r>
              <w:t>oxygen</w:t>
            </w:r>
          </w:p>
          <w:p w14:paraId="045C8002" w14:textId="77777777" w:rsidR="00D65A4A" w:rsidRDefault="00D65A4A" w:rsidP="00486DD7">
            <w:pPr>
              <w:pStyle w:val="iBAAGStandardText"/>
              <w:numPr>
                <w:ilvl w:val="0"/>
                <w:numId w:val="5"/>
              </w:numPr>
            </w:pPr>
            <w:r>
              <w:t>wheelchairs</w:t>
            </w:r>
          </w:p>
          <w:p w14:paraId="045C8003" w14:textId="77777777" w:rsidR="00D65A4A" w:rsidRDefault="00D65A4A" w:rsidP="00486DD7">
            <w:pPr>
              <w:pStyle w:val="iBAAGStandardText"/>
              <w:numPr>
                <w:ilvl w:val="0"/>
                <w:numId w:val="5"/>
              </w:numPr>
            </w:pPr>
            <w:r>
              <w:t>crutches</w:t>
            </w:r>
          </w:p>
          <w:p w14:paraId="045C8004" w14:textId="77777777" w:rsidR="00D65A4A" w:rsidRDefault="00D65A4A" w:rsidP="00486DD7">
            <w:pPr>
              <w:pStyle w:val="iBAAGStandardText"/>
              <w:numPr>
                <w:ilvl w:val="0"/>
                <w:numId w:val="5"/>
              </w:numPr>
            </w:pPr>
            <w:r>
              <w:t>insulin pumps</w:t>
            </w:r>
          </w:p>
          <w:p w14:paraId="045C8005" w14:textId="77777777" w:rsidR="00D65A4A" w:rsidRDefault="00D65A4A" w:rsidP="00486DD7">
            <w:pPr>
              <w:pStyle w:val="iBAAGStandardText"/>
              <w:numPr>
                <w:ilvl w:val="0"/>
                <w:numId w:val="5"/>
              </w:numPr>
            </w:pPr>
            <w:r>
              <w:t>orthotics including</w:t>
            </w:r>
          </w:p>
          <w:p w14:paraId="045C8006" w14:textId="77777777" w:rsidR="00D65A4A" w:rsidRDefault="00D65A4A" w:rsidP="00486DD7">
            <w:pPr>
              <w:pStyle w:val="iBAAGStandardText"/>
            </w:pPr>
            <w:r>
              <w:t xml:space="preserve">    orthotic braces</w:t>
            </w:r>
          </w:p>
          <w:p w14:paraId="045C8007" w14:textId="77777777" w:rsidR="00D65A4A" w:rsidRDefault="00D65A4A" w:rsidP="00486DD7">
            <w:pPr>
              <w:pStyle w:val="iBAAGStandardText"/>
              <w:numPr>
                <w:ilvl w:val="0"/>
                <w:numId w:val="5"/>
              </w:numPr>
            </w:pPr>
            <w:r>
              <w:t>lymphedema stockings for arms</w:t>
            </w:r>
          </w:p>
          <w:p w14:paraId="045C8008" w14:textId="77777777" w:rsidR="00D65A4A" w:rsidRDefault="00D65A4A" w:rsidP="00486DD7">
            <w:pPr>
              <w:pStyle w:val="iBAAGStandardText"/>
              <w:numPr>
                <w:ilvl w:val="0"/>
                <w:numId w:val="5"/>
              </w:numPr>
            </w:pPr>
            <w:r>
              <w:t xml:space="preserve">cochlear implants </w:t>
            </w:r>
          </w:p>
          <w:p w14:paraId="045C8009" w14:textId="77777777" w:rsidR="00D65A4A" w:rsidRPr="00515428" w:rsidRDefault="00D65A4A" w:rsidP="00486DD7">
            <w:pPr>
              <w:pStyle w:val="iBAAGStandardText"/>
            </w:pPr>
          </w:p>
          <w:p w14:paraId="045C800A" w14:textId="77777777" w:rsidR="00D65A4A" w:rsidRPr="00515428" w:rsidRDefault="00D65A4A" w:rsidP="00486DD7">
            <w:pPr>
              <w:pStyle w:val="iBAAGStandardTextBold"/>
            </w:pPr>
            <w:r w:rsidRPr="00515428">
              <w:t xml:space="preserve">Want more information? </w:t>
            </w:r>
          </w:p>
          <w:p w14:paraId="045C800B" w14:textId="77777777" w:rsidR="00D65A4A" w:rsidRPr="00515428" w:rsidRDefault="00D65A4A" w:rsidP="00486DD7">
            <w:pPr>
              <w:pStyle w:val="iBAAGStandardText"/>
            </w:pPr>
            <w:r w:rsidRPr="00515428">
              <w:t xml:space="preserve">View the </w:t>
            </w:r>
            <w:hyperlink r:id="rId66" w:history="1">
              <w:r w:rsidRPr="00515428">
                <w:rPr>
                  <w:rStyle w:val="Hyperlinks"/>
                </w:rPr>
                <w:t>glossary</w:t>
              </w:r>
            </w:hyperlink>
            <w:r w:rsidRPr="00515428">
              <w:t xml:space="preserve"> for definitions.</w:t>
            </w:r>
          </w:p>
          <w:p w14:paraId="045C800C" w14:textId="77777777" w:rsidR="00D65A4A" w:rsidRPr="00515428" w:rsidRDefault="00D65A4A" w:rsidP="00486DD7">
            <w:pPr>
              <w:pStyle w:val="iBAAGStandardText"/>
            </w:pPr>
          </w:p>
        </w:tc>
        <w:tc>
          <w:tcPr>
            <w:tcW w:w="3330" w:type="dxa"/>
            <w:shd w:val="clear" w:color="auto" w:fill="FFFFFF" w:themeFill="background1"/>
          </w:tcPr>
          <w:p w14:paraId="045C800D" w14:textId="395C9661" w:rsidR="00D65A4A" w:rsidRDefault="00EE7C75" w:rsidP="00486DD7">
            <w:pPr>
              <w:pStyle w:val="iBAAGStandardText"/>
            </w:pPr>
            <w:r>
              <w:rPr>
                <w:rStyle w:val="iBAAGStandardTextBoldChar"/>
              </w:rPr>
              <w:t>20%</w:t>
            </w:r>
            <w:r w:rsidR="00D65A4A">
              <w:t xml:space="preserve"> co-insurance, after you pay the deductible. </w:t>
            </w:r>
          </w:p>
          <w:p w14:paraId="045C800E" w14:textId="77777777" w:rsidR="00D65A4A" w:rsidRDefault="00D65A4A" w:rsidP="00486DD7">
            <w:pPr>
              <w:pStyle w:val="iBAAGStandardText"/>
            </w:pPr>
          </w:p>
          <w:p w14:paraId="045C800F" w14:textId="77777777" w:rsidR="00D65A4A" w:rsidRDefault="00D65A4A" w:rsidP="00486DD7">
            <w:pPr>
              <w:pStyle w:val="iBAAGStandardText"/>
            </w:pPr>
            <w:r>
              <w:t>To receive network benefits, you must purchase or rent the DME from the vendor we identify or purchase it directly from the prescribing network doctor.</w:t>
            </w:r>
          </w:p>
          <w:p w14:paraId="045C8010" w14:textId="77777777" w:rsidR="00D65A4A" w:rsidRDefault="00D65A4A" w:rsidP="00486DD7">
            <w:pPr>
              <w:pStyle w:val="iBAAGStandardText"/>
            </w:pPr>
          </w:p>
          <w:p w14:paraId="045C8011" w14:textId="77777777" w:rsidR="00D65A4A" w:rsidRDefault="00D65A4A" w:rsidP="00486DD7">
            <w:pPr>
              <w:pStyle w:val="iBAAGStandardTextBold"/>
            </w:pPr>
            <w:r>
              <w:t xml:space="preserve">Is prior authorization </w:t>
            </w:r>
            <w:r w:rsidRPr="00903C99">
              <w:t>needed</w:t>
            </w:r>
            <w:r>
              <w:t>?</w:t>
            </w:r>
          </w:p>
          <w:p w14:paraId="045C8012" w14:textId="77777777" w:rsidR="00D65A4A" w:rsidRDefault="00D65A4A" w:rsidP="00486DD7">
            <w:pPr>
              <w:pStyle w:val="iBAAGStandardText"/>
            </w:pPr>
            <w:r>
              <w:t>No</w:t>
            </w:r>
          </w:p>
          <w:p w14:paraId="045C8013" w14:textId="77777777" w:rsidR="00D65A4A" w:rsidRDefault="00D65A4A" w:rsidP="00486DD7">
            <w:pPr>
              <w:pStyle w:val="iBAAGStandardText"/>
            </w:pPr>
          </w:p>
          <w:p w14:paraId="045C8014" w14:textId="77777777" w:rsidR="00D65A4A" w:rsidRPr="00515428" w:rsidRDefault="00D65A4A" w:rsidP="00486DD7">
            <w:pPr>
              <w:pStyle w:val="iBAAGStandardText"/>
            </w:pPr>
          </w:p>
        </w:tc>
        <w:tc>
          <w:tcPr>
            <w:tcW w:w="3330" w:type="dxa"/>
            <w:shd w:val="clear" w:color="auto" w:fill="FFFFFF" w:themeFill="background1"/>
          </w:tcPr>
          <w:p w14:paraId="045C8015" w14:textId="3001EA12" w:rsidR="00D65A4A" w:rsidRDefault="00EE7C75" w:rsidP="00486DD7">
            <w:pPr>
              <w:pStyle w:val="iBAAGStandardText"/>
            </w:pPr>
            <w:r>
              <w:rPr>
                <w:rStyle w:val="iBAAGStandardTextBoldChar"/>
              </w:rPr>
              <w:t>40%</w:t>
            </w:r>
            <w:r w:rsidR="00D65A4A">
              <w:t xml:space="preserve"> co-insurance, after you pay the deductible.</w:t>
            </w:r>
          </w:p>
          <w:p w14:paraId="045C8016" w14:textId="77777777" w:rsidR="00D65A4A" w:rsidRDefault="00D65A4A" w:rsidP="00486DD7">
            <w:pPr>
              <w:pStyle w:val="iBAAGStandardText"/>
            </w:pPr>
          </w:p>
          <w:p w14:paraId="045C8017" w14:textId="77777777" w:rsidR="00D65A4A" w:rsidRDefault="00D65A4A" w:rsidP="00486DD7">
            <w:pPr>
              <w:pStyle w:val="iBAAGStandardTextBold"/>
            </w:pPr>
            <w:r>
              <w:t xml:space="preserve">Is prior authorization </w:t>
            </w:r>
            <w:r w:rsidRPr="00903C99">
              <w:t>needed</w:t>
            </w:r>
            <w:r>
              <w:t>?</w:t>
            </w:r>
          </w:p>
          <w:p w14:paraId="045C8018" w14:textId="77777777" w:rsidR="00D65A4A" w:rsidRDefault="00D65A4A" w:rsidP="00486DD7">
            <w:pPr>
              <w:pStyle w:val="iBAAGStandardText"/>
            </w:pPr>
            <w:r>
              <w:t>Yes</w:t>
            </w:r>
          </w:p>
          <w:p w14:paraId="045C8019" w14:textId="77777777" w:rsidR="00D65A4A" w:rsidRDefault="00D65A4A" w:rsidP="00486DD7">
            <w:pPr>
              <w:pStyle w:val="iBAAGStandardText"/>
            </w:pPr>
          </w:p>
          <w:p w14:paraId="045C801A" w14:textId="77777777" w:rsidR="00D65A4A" w:rsidRDefault="00D65A4A" w:rsidP="00486DD7">
            <w:pPr>
              <w:pStyle w:val="iBAAGStandardTextBold"/>
            </w:pPr>
            <w:r>
              <w:t>Prior authorization is:</w:t>
            </w:r>
          </w:p>
          <w:p w14:paraId="045C801B" w14:textId="77777777" w:rsidR="00D65A4A" w:rsidRDefault="00D65A4A" w:rsidP="00486DD7">
            <w:pPr>
              <w:pStyle w:val="iBAAGStandardText"/>
            </w:pPr>
            <w:r>
              <w:t xml:space="preserve">Getting </w:t>
            </w:r>
            <w:r w:rsidRPr="005B766E">
              <w:t>approval</w:t>
            </w:r>
            <w:r>
              <w:t xml:space="preserve"> by calling the number listed on your health plan ID card before you can get medicine or services.</w:t>
            </w:r>
          </w:p>
          <w:p w14:paraId="045C801C" w14:textId="77777777" w:rsidR="00D65A4A" w:rsidRDefault="00D65A4A" w:rsidP="00486DD7">
            <w:pPr>
              <w:pStyle w:val="iBAAGStandardText"/>
            </w:pPr>
          </w:p>
          <w:p w14:paraId="045C801D" w14:textId="77777777" w:rsidR="00D65A4A" w:rsidRDefault="00D65A4A" w:rsidP="00486DD7">
            <w:pPr>
              <w:pStyle w:val="iBAAGStandardTextBold"/>
            </w:pPr>
            <w:r>
              <w:t xml:space="preserve">When do I need to call? </w:t>
            </w:r>
          </w:p>
          <w:p w14:paraId="045C801E" w14:textId="77777777" w:rsidR="00D65A4A" w:rsidRDefault="00D65A4A" w:rsidP="00486DD7">
            <w:pPr>
              <w:pStyle w:val="iBAAGLevel1Bullets"/>
            </w:pPr>
            <w:r>
              <w:t xml:space="preserve">Before getting DME that exceeds </w:t>
            </w:r>
            <w:r w:rsidRPr="005B6138">
              <w:rPr>
                <w:rStyle w:val="iBAAGStandardTextChar"/>
              </w:rPr>
              <w:t>$1,000</w:t>
            </w:r>
            <w:r>
              <w:t xml:space="preserve"> in cost </w:t>
            </w:r>
          </w:p>
          <w:p w14:paraId="045C801F" w14:textId="77777777" w:rsidR="00D65A4A" w:rsidRDefault="00D65A4A" w:rsidP="00486DD7">
            <w:pPr>
              <w:pStyle w:val="iBAAGStandardText"/>
            </w:pPr>
          </w:p>
          <w:p w14:paraId="045C8020" w14:textId="77777777" w:rsidR="00D65A4A" w:rsidRDefault="00D65A4A" w:rsidP="00486DD7">
            <w:pPr>
              <w:pStyle w:val="iBAAGStandardTextBold"/>
            </w:pPr>
            <w:r>
              <w:t xml:space="preserve">If you don’t get prior authorization, you pay: </w:t>
            </w:r>
          </w:p>
          <w:p w14:paraId="44A5EB72"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8022" w14:textId="77777777" w:rsidR="00D65A4A" w:rsidRDefault="00D65A4A" w:rsidP="00486DD7">
            <w:pPr>
              <w:pStyle w:val="iBAAGStandardText"/>
            </w:pPr>
          </w:p>
          <w:p w14:paraId="045C8023" w14:textId="77777777" w:rsidR="00D65A4A" w:rsidRPr="00515428" w:rsidRDefault="00D65A4A" w:rsidP="00486DD7">
            <w:pPr>
              <w:pStyle w:val="iBAAGStandardText"/>
            </w:pPr>
          </w:p>
        </w:tc>
        <w:tc>
          <w:tcPr>
            <w:tcW w:w="3330" w:type="dxa"/>
            <w:shd w:val="clear" w:color="auto" w:fill="FFFFFF" w:themeFill="background1"/>
          </w:tcPr>
          <w:p w14:paraId="045C8024" w14:textId="77777777" w:rsidR="00D65A4A" w:rsidRDefault="00D65A4A" w:rsidP="00486DD7">
            <w:pPr>
              <w:pStyle w:val="iBAAGStandardText"/>
            </w:pPr>
            <w:r>
              <w:t xml:space="preserve">Limited to a single purchase of a type of DME or orthotic (including repair/replacement) every </w:t>
            </w:r>
            <w:r w:rsidRPr="00515428">
              <w:rPr>
                <w:rStyle w:val="iBAAGStandardTextBoldChar"/>
              </w:rPr>
              <w:t>3</w:t>
            </w:r>
            <w:r>
              <w:t xml:space="preserve"> years.</w:t>
            </w:r>
          </w:p>
          <w:p w14:paraId="045C8025" w14:textId="77777777" w:rsidR="00D65A4A" w:rsidRDefault="00D65A4A" w:rsidP="00486DD7">
            <w:pPr>
              <w:pStyle w:val="iBAAGStandardText"/>
            </w:pPr>
          </w:p>
          <w:p w14:paraId="045C8026" w14:textId="77777777" w:rsidR="00D65A4A" w:rsidRDefault="00D65A4A" w:rsidP="00486DD7">
            <w:pPr>
              <w:pStyle w:val="iBAAGStandardText"/>
            </w:pPr>
            <w:r>
              <w:t xml:space="preserve">Benefits for speech aid devices and tracheo-esophageal voice devices are limited to one device </w:t>
            </w:r>
          </w:p>
          <w:p w14:paraId="045C8027" w14:textId="77777777" w:rsidR="00D65A4A" w:rsidRDefault="00D65A4A" w:rsidP="00486DD7">
            <w:pPr>
              <w:pStyle w:val="iBAAGStandardText"/>
            </w:pPr>
            <w:r>
              <w:t xml:space="preserve">during the entire period of time you are enrolled in the plan. </w:t>
            </w:r>
          </w:p>
          <w:p w14:paraId="045C8028" w14:textId="77777777" w:rsidR="00D65A4A" w:rsidRDefault="00D65A4A" w:rsidP="00486DD7">
            <w:pPr>
              <w:pStyle w:val="iBAAGStandardText"/>
            </w:pPr>
          </w:p>
          <w:p w14:paraId="045C8029" w14:textId="77777777" w:rsidR="00D65A4A" w:rsidRDefault="00D65A4A" w:rsidP="00486DD7">
            <w:pPr>
              <w:pStyle w:val="iBAAGStandardText"/>
            </w:pPr>
            <w:r>
              <w:t xml:space="preserve">Repair/replacement is once every </w:t>
            </w:r>
            <w:r w:rsidRPr="00515428">
              <w:rPr>
                <w:rStyle w:val="iBAAGStandardTextBoldChar"/>
              </w:rPr>
              <w:t>3</w:t>
            </w:r>
            <w:r>
              <w:t xml:space="preserve"> years.</w:t>
            </w:r>
          </w:p>
          <w:p w14:paraId="045C802A" w14:textId="77777777" w:rsidR="00D65A4A" w:rsidRDefault="00D65A4A" w:rsidP="00486DD7">
            <w:pPr>
              <w:pStyle w:val="iBAAGStandardText"/>
            </w:pPr>
          </w:p>
          <w:p w14:paraId="045C802B" w14:textId="77777777" w:rsidR="00D65A4A" w:rsidRDefault="00D65A4A" w:rsidP="00486DD7">
            <w:pPr>
              <w:pStyle w:val="iBAAGStandardText"/>
            </w:pPr>
            <w:r>
              <w:t xml:space="preserve">No coverage for add-ons or upgrades when: </w:t>
            </w:r>
          </w:p>
          <w:p w14:paraId="045C802C" w14:textId="77777777" w:rsidR="00D65A4A" w:rsidRDefault="00D65A4A" w:rsidP="00486DD7">
            <w:pPr>
              <w:pStyle w:val="iBAAGLevel1Bullets"/>
            </w:pPr>
            <w:r>
              <w:t>The add-on or upgrade is for convenience only.</w:t>
            </w:r>
          </w:p>
          <w:p w14:paraId="045C802D" w14:textId="77777777" w:rsidR="00D65A4A" w:rsidRDefault="00D65A4A" w:rsidP="00486DD7">
            <w:pPr>
              <w:pStyle w:val="iBAAGLevel1Bullets"/>
            </w:pPr>
            <w:r>
              <w:t>The add-on or upgrade is beyond what’s necessary to meet the medical need.</w:t>
            </w:r>
          </w:p>
          <w:p w14:paraId="045C802E" w14:textId="77777777" w:rsidR="00D65A4A" w:rsidRDefault="00D65A4A" w:rsidP="00486DD7">
            <w:pPr>
              <w:pStyle w:val="iBAAGStandardText"/>
            </w:pPr>
          </w:p>
          <w:p w14:paraId="045C802F" w14:textId="77777777" w:rsidR="00D65A4A" w:rsidRDefault="00D65A4A" w:rsidP="00486DD7">
            <w:pPr>
              <w:pStyle w:val="iBAAGStandardText"/>
            </w:pPr>
            <w:r>
              <w:t>If you rent or purchase equipment that is an upgrade or add-on you are responsible for the difference in cost.</w:t>
            </w:r>
          </w:p>
          <w:p w14:paraId="045C8030" w14:textId="77777777" w:rsidR="00D65A4A" w:rsidRDefault="00D65A4A" w:rsidP="00486DD7">
            <w:pPr>
              <w:pStyle w:val="iBAAGStandardText"/>
            </w:pPr>
          </w:p>
          <w:p w14:paraId="045C8031" w14:textId="77777777" w:rsidR="00D65A4A" w:rsidRDefault="00D65A4A" w:rsidP="00486DD7">
            <w:pPr>
              <w:pStyle w:val="iBAAGStandardTextBold"/>
            </w:pPr>
            <w:r>
              <w:t>Benefits are available for repairs and replacement, except when:</w:t>
            </w:r>
          </w:p>
          <w:p w14:paraId="045C8032" w14:textId="77777777" w:rsidR="00D65A4A" w:rsidRDefault="00D65A4A" w:rsidP="00486DD7">
            <w:pPr>
              <w:pStyle w:val="iBAAGLevel1Bullets"/>
            </w:pPr>
            <w:r>
              <w:t>damage due to misuse or abuse</w:t>
            </w:r>
          </w:p>
          <w:p w14:paraId="045C8033" w14:textId="77777777" w:rsidR="00D65A4A" w:rsidRDefault="00D65A4A" w:rsidP="00486DD7">
            <w:pPr>
              <w:pStyle w:val="iBAAGLevel1Bullets"/>
            </w:pPr>
            <w:r>
              <w:t>lost or stolen</w:t>
            </w:r>
          </w:p>
          <w:p w14:paraId="045C8034" w14:textId="77777777" w:rsidR="00D65A4A" w:rsidRPr="00515428" w:rsidRDefault="00D65A4A" w:rsidP="00486DD7">
            <w:pPr>
              <w:pStyle w:val="iBAAGLevel1Bullets"/>
              <w:numPr>
                <w:ilvl w:val="0"/>
                <w:numId w:val="0"/>
              </w:numPr>
              <w:ind w:left="450"/>
            </w:pPr>
          </w:p>
        </w:tc>
      </w:tr>
      <w:tr w:rsidR="00D65A4A" w:rsidRPr="00940F05" w14:paraId="045C803C" w14:textId="77777777" w:rsidTr="00486DD7">
        <w:tc>
          <w:tcPr>
            <w:tcW w:w="3517" w:type="dxa"/>
            <w:tcBorders>
              <w:bottom w:val="single" w:sz="4" w:space="0" w:color="000000" w:themeColor="text1"/>
            </w:tcBorders>
            <w:shd w:val="clear" w:color="auto" w:fill="31849B"/>
            <w:vAlign w:val="center"/>
          </w:tcPr>
          <w:p w14:paraId="045C8036" w14:textId="77777777" w:rsidR="00D65A4A" w:rsidRPr="000D35F5" w:rsidRDefault="00D65A4A" w:rsidP="00486DD7">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045C8037" w14:textId="77777777" w:rsidR="00D65A4A" w:rsidRPr="000D35F5" w:rsidRDefault="00D65A4A" w:rsidP="00486DD7">
            <w:pPr>
              <w:pStyle w:val="iBAAGTableHeader"/>
            </w:pPr>
            <w:r w:rsidRPr="000D35F5">
              <w:t>Your cost if you use</w:t>
            </w:r>
          </w:p>
          <w:p w14:paraId="045C8038" w14:textId="77777777" w:rsidR="00D65A4A" w:rsidRPr="000D35F5" w:rsidRDefault="00D65A4A" w:rsidP="00486DD7">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045C8039" w14:textId="77777777" w:rsidR="00D65A4A" w:rsidRPr="000D35F5" w:rsidRDefault="00D65A4A" w:rsidP="00486DD7">
            <w:pPr>
              <w:pStyle w:val="iBAAGTableHeader"/>
            </w:pPr>
            <w:r w:rsidRPr="000D35F5">
              <w:t>Your cost if you use</w:t>
            </w:r>
          </w:p>
          <w:p w14:paraId="045C803A" w14:textId="77777777" w:rsidR="00D65A4A" w:rsidRPr="000D35F5" w:rsidRDefault="00D65A4A" w:rsidP="00486DD7">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045C803B" w14:textId="77777777" w:rsidR="00D65A4A" w:rsidRPr="000D35F5" w:rsidRDefault="00D65A4A" w:rsidP="00486DD7">
            <w:pPr>
              <w:pStyle w:val="iBAAGTableHeader"/>
            </w:pPr>
            <w:r w:rsidRPr="000D35F5">
              <w:t>Limits &amp; Exceptions</w:t>
            </w:r>
          </w:p>
        </w:tc>
      </w:tr>
      <w:tr w:rsidR="00D65A4A" w:rsidRPr="00940F05" w14:paraId="045C804C" w14:textId="77777777" w:rsidTr="00486DD7">
        <w:tc>
          <w:tcPr>
            <w:tcW w:w="3517" w:type="dxa"/>
            <w:shd w:val="clear" w:color="auto" w:fill="FFFFFF" w:themeFill="background1"/>
          </w:tcPr>
          <w:p w14:paraId="045C803D" w14:textId="77777777" w:rsidR="00D65A4A" w:rsidRDefault="00D65A4A">
            <w:pPr>
              <w:pStyle w:val="iBAAGSituationBoxName"/>
            </w:pPr>
            <w:bookmarkStart w:id="78" w:name="Experimental_Investigational_or_Unprove"/>
            <w:r>
              <w:t>Experimental, Investigational or Unproven Services</w:t>
            </w:r>
            <w:bookmarkEnd w:id="78"/>
            <w:r>
              <w:t xml:space="preserve"> </w:t>
            </w:r>
          </w:p>
          <w:p w14:paraId="045C803E" w14:textId="77777777" w:rsidR="00D65A4A" w:rsidRDefault="00D65A4A" w:rsidP="00486DD7">
            <w:pPr>
              <w:pStyle w:val="iBAAGStandardText"/>
            </w:pPr>
          </w:p>
          <w:p w14:paraId="045C803F" w14:textId="77777777" w:rsidR="00D65A4A" w:rsidRDefault="00D65A4A" w:rsidP="00486DD7">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045C8040" w14:textId="77777777" w:rsidR="00D65A4A" w:rsidRDefault="00D65A4A" w:rsidP="00486DD7">
            <w:pPr>
              <w:pStyle w:val="iBAAGStandardText"/>
            </w:pPr>
          </w:p>
          <w:p w14:paraId="045C8041" w14:textId="77777777" w:rsidR="00D65A4A" w:rsidRDefault="00D65A4A" w:rsidP="00486DD7">
            <w:pPr>
              <w:pStyle w:val="iBAAGStandardText"/>
            </w:pPr>
            <w:r w:rsidRPr="00940F05">
              <w:rPr>
                <w:rStyle w:val="iBAAGStandardTextBoldChar"/>
              </w:rPr>
              <w:t>What are unproven services?</w:t>
            </w:r>
            <w:r>
              <w:t xml:space="preserve"> Services that have not been proven to be effective for the treatment of a medical condition. </w:t>
            </w:r>
          </w:p>
          <w:p w14:paraId="045C8042" w14:textId="77777777" w:rsidR="00D65A4A" w:rsidRDefault="00D65A4A" w:rsidP="00486DD7">
            <w:pPr>
              <w:pStyle w:val="iBAAGStandardText"/>
            </w:pPr>
          </w:p>
          <w:p w14:paraId="045C8043" w14:textId="77777777" w:rsidR="00D65A4A" w:rsidRDefault="00D65A4A" w:rsidP="00486DD7">
            <w:pPr>
              <w:pStyle w:val="iBAAGStandardTextBold"/>
            </w:pPr>
            <w:r>
              <w:t xml:space="preserve">Want more information? </w:t>
            </w:r>
          </w:p>
          <w:p w14:paraId="045C8044" w14:textId="77777777" w:rsidR="00D65A4A" w:rsidRDefault="00D65A4A" w:rsidP="00486DD7">
            <w:pPr>
              <w:pStyle w:val="iBAAGStandardText"/>
            </w:pPr>
            <w:r>
              <w:t xml:space="preserve">View the </w:t>
            </w:r>
            <w:hyperlink r:id="rId67" w:history="1">
              <w:r w:rsidRPr="00940F05">
                <w:rPr>
                  <w:rStyle w:val="Hyperlinks"/>
                </w:rPr>
                <w:t>glossary</w:t>
              </w:r>
            </w:hyperlink>
            <w:r>
              <w:t xml:space="preserve"> for definitions.</w:t>
            </w:r>
          </w:p>
          <w:p w14:paraId="045C8045" w14:textId="77777777" w:rsidR="00D65A4A" w:rsidRPr="00940F05" w:rsidRDefault="00D65A4A" w:rsidP="00486DD7">
            <w:pPr>
              <w:pStyle w:val="iBAAGStandardText"/>
            </w:pPr>
          </w:p>
        </w:tc>
        <w:tc>
          <w:tcPr>
            <w:tcW w:w="3330" w:type="dxa"/>
            <w:shd w:val="clear" w:color="auto" w:fill="FFFFFF" w:themeFill="background1"/>
          </w:tcPr>
          <w:p w14:paraId="045C8046" w14:textId="77777777" w:rsidR="00D65A4A" w:rsidRPr="000C44FB" w:rsidRDefault="00D65A4A" w:rsidP="00486DD7">
            <w:pPr>
              <w:pStyle w:val="iBAAGStandardText"/>
              <w:rPr>
                <w:rFonts w:eastAsia="Calibri" w:cs="Arial"/>
                <w:b/>
                <w:color w:val="0000FF"/>
              </w:rPr>
            </w:pPr>
            <w:r w:rsidRPr="000C44FB">
              <w:rPr>
                <w:rFonts w:cs="Arial"/>
              </w:rPr>
              <w:t>Network benefits are not covered.</w:t>
            </w:r>
          </w:p>
          <w:p w14:paraId="045C8047" w14:textId="77777777" w:rsidR="00D65A4A" w:rsidRPr="000C44FB" w:rsidRDefault="00D65A4A" w:rsidP="00486DD7">
            <w:pPr>
              <w:pStyle w:val="iBAAGStandardText"/>
              <w:rPr>
                <w:bCs/>
                <w:iCs/>
              </w:rPr>
            </w:pPr>
          </w:p>
        </w:tc>
        <w:tc>
          <w:tcPr>
            <w:tcW w:w="3330" w:type="dxa"/>
            <w:shd w:val="clear" w:color="auto" w:fill="FFFFFF" w:themeFill="background1"/>
          </w:tcPr>
          <w:p w14:paraId="045C8048" w14:textId="77777777" w:rsidR="00D65A4A" w:rsidRPr="000C44FB" w:rsidRDefault="00D65A4A" w:rsidP="00486DD7">
            <w:pPr>
              <w:pStyle w:val="iBAAGStandardText"/>
              <w:rPr>
                <w:rFonts w:cs="Arial"/>
              </w:rPr>
            </w:pPr>
            <w:r w:rsidRPr="000C44FB">
              <w:rPr>
                <w:rFonts w:cs="Arial"/>
              </w:rPr>
              <w:t>Out-of-network benefits are not covered.</w:t>
            </w:r>
          </w:p>
          <w:p w14:paraId="045C8049" w14:textId="77777777" w:rsidR="00D65A4A" w:rsidRPr="000C44FB" w:rsidRDefault="00D65A4A" w:rsidP="00486DD7">
            <w:pPr>
              <w:pStyle w:val="iBAAGStandardText"/>
            </w:pPr>
          </w:p>
        </w:tc>
        <w:tc>
          <w:tcPr>
            <w:tcW w:w="3330" w:type="dxa"/>
            <w:shd w:val="clear" w:color="auto" w:fill="FFFFFF" w:themeFill="background1"/>
          </w:tcPr>
          <w:p w14:paraId="1DE1C275" w14:textId="77777777" w:rsidR="00F929F2" w:rsidRPr="00386710" w:rsidRDefault="00D65A4A" w:rsidP="00F929F2">
            <w:pPr>
              <w:pStyle w:val="iBAAGStandardText"/>
              <w:rPr>
                <w:rFonts w:cs="Arial"/>
                <w:color w:val="auto"/>
                <w:szCs w:val="22"/>
              </w:rPr>
            </w:pPr>
            <w:r w:rsidRPr="00386710">
              <w:rPr>
                <w:rFonts w:cs="Arial"/>
                <w:color w:val="auto"/>
                <w:szCs w:val="22"/>
              </w:rPr>
              <w:t>No coverage for experimental, investigational or unproven services</w:t>
            </w:r>
            <w:r w:rsidR="00F929F2" w:rsidRPr="00386710">
              <w:rPr>
                <w:rStyle w:val="MandateStandardTextChar"/>
                <w:color w:val="auto"/>
              </w:rPr>
              <w:t>, unless approved by an external appeal agent. For more information, call the number on your health plan ID card</w:t>
            </w:r>
            <w:r w:rsidR="00F929F2" w:rsidRPr="00386710">
              <w:rPr>
                <w:rFonts w:cs="Arial"/>
                <w:color w:val="auto"/>
                <w:szCs w:val="22"/>
              </w:rPr>
              <w:t xml:space="preserve">. </w:t>
            </w:r>
          </w:p>
          <w:p w14:paraId="045C804A" w14:textId="6D67AC74" w:rsidR="00D65A4A" w:rsidRPr="000C44FB" w:rsidRDefault="00D65A4A" w:rsidP="00486DD7">
            <w:pPr>
              <w:pStyle w:val="iBAAGStandardText"/>
              <w:rPr>
                <w:rFonts w:cs="Arial"/>
                <w:szCs w:val="22"/>
              </w:rPr>
            </w:pPr>
          </w:p>
          <w:p w14:paraId="045C804B" w14:textId="77777777" w:rsidR="00D65A4A" w:rsidRPr="000C44FB" w:rsidRDefault="00D65A4A" w:rsidP="00486DD7">
            <w:pPr>
              <w:pStyle w:val="iBAAGStandardText"/>
            </w:pPr>
          </w:p>
        </w:tc>
      </w:tr>
      <w:tr w:rsidR="00D65A4A" w:rsidRPr="0026681C" w14:paraId="045C8053" w14:textId="77777777" w:rsidTr="00486DD7">
        <w:tc>
          <w:tcPr>
            <w:tcW w:w="3517" w:type="dxa"/>
            <w:tcBorders>
              <w:bottom w:val="single" w:sz="4" w:space="0" w:color="000000" w:themeColor="text1"/>
            </w:tcBorders>
            <w:shd w:val="clear" w:color="auto" w:fill="31849B"/>
            <w:vAlign w:val="center"/>
          </w:tcPr>
          <w:p w14:paraId="045C804D" w14:textId="77777777" w:rsidR="00D65A4A" w:rsidRPr="0094275E" w:rsidRDefault="00D65A4A" w:rsidP="00486DD7">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045C804E" w14:textId="77777777" w:rsidR="00D65A4A" w:rsidRPr="0094275E" w:rsidRDefault="00D65A4A" w:rsidP="00486DD7">
            <w:pPr>
              <w:pStyle w:val="iBAAGTableHeader"/>
            </w:pPr>
            <w:r w:rsidRPr="0094275E">
              <w:t>Your cost if you use</w:t>
            </w:r>
          </w:p>
          <w:p w14:paraId="045C804F" w14:textId="77777777" w:rsidR="00D65A4A" w:rsidRPr="0094275E" w:rsidRDefault="00D65A4A" w:rsidP="00486DD7">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45C8050" w14:textId="77777777" w:rsidR="00D65A4A" w:rsidRPr="0094275E" w:rsidRDefault="00D65A4A" w:rsidP="00486DD7">
            <w:pPr>
              <w:pStyle w:val="iBAAGTableHeader"/>
            </w:pPr>
            <w:r w:rsidRPr="0094275E">
              <w:t>Your cost if you use</w:t>
            </w:r>
          </w:p>
          <w:p w14:paraId="045C8051" w14:textId="77777777" w:rsidR="00D65A4A" w:rsidRPr="0094275E" w:rsidRDefault="00D65A4A" w:rsidP="00486DD7">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45C8052" w14:textId="77777777" w:rsidR="00D65A4A" w:rsidRPr="0094275E" w:rsidRDefault="00D65A4A" w:rsidP="00486DD7">
            <w:pPr>
              <w:pStyle w:val="iBAAGTableHeader"/>
            </w:pPr>
            <w:r w:rsidRPr="0094275E">
              <w:t>Limits &amp; Exceptions</w:t>
            </w:r>
          </w:p>
        </w:tc>
      </w:tr>
      <w:tr w:rsidR="00D65A4A" w:rsidRPr="0026681C" w14:paraId="045C8072" w14:textId="77777777" w:rsidTr="00486DD7">
        <w:tc>
          <w:tcPr>
            <w:tcW w:w="3517" w:type="dxa"/>
            <w:shd w:val="clear" w:color="auto" w:fill="FFFFFF" w:themeFill="background1"/>
          </w:tcPr>
          <w:p w14:paraId="045C8054" w14:textId="77777777" w:rsidR="00D65A4A" w:rsidRPr="0026681C" w:rsidRDefault="00D65A4A" w:rsidP="00486DD7">
            <w:pPr>
              <w:pStyle w:val="iBAAGStandardText"/>
            </w:pPr>
            <w:bookmarkStart w:id="79" w:name="Gender_Identity_Dysphoria_Services"/>
            <w:r w:rsidRPr="00CB1AFA">
              <w:rPr>
                <w:b/>
                <w:sz w:val="28"/>
                <w:szCs w:val="28"/>
              </w:rPr>
              <w:t>Gender Identity/ Dysphoria Services</w:t>
            </w:r>
            <w:bookmarkEnd w:id="79"/>
          </w:p>
          <w:p w14:paraId="045C8055" w14:textId="77777777" w:rsidR="00D65A4A" w:rsidRDefault="00D65A4A" w:rsidP="00486DD7">
            <w:pPr>
              <w:pStyle w:val="iBAAGStandardText"/>
            </w:pPr>
          </w:p>
          <w:p w14:paraId="045C8056" w14:textId="77777777" w:rsidR="00D65A4A" w:rsidRDefault="00D65A4A" w:rsidP="00486DD7">
            <w:pPr>
              <w:pStyle w:val="iBAAGStandardText"/>
            </w:pPr>
            <w:r>
              <w:t>Benefits include:</w:t>
            </w:r>
          </w:p>
          <w:p w14:paraId="045C8057" w14:textId="77777777" w:rsidR="00D65A4A" w:rsidRDefault="00D65A4A" w:rsidP="00D65A4A">
            <w:pPr>
              <w:pStyle w:val="iBAAGLevel1Bullets"/>
              <w:tabs>
                <w:tab w:val="left" w:pos="720"/>
              </w:tabs>
            </w:pPr>
            <w:r>
              <w:t xml:space="preserve">Psychotherapy </w:t>
            </w:r>
          </w:p>
          <w:p w14:paraId="045C8058" w14:textId="77777777" w:rsidR="00D65A4A" w:rsidRDefault="00D65A4A" w:rsidP="00D65A4A">
            <w:pPr>
              <w:pStyle w:val="iBAAGLevel1Bullets"/>
              <w:tabs>
                <w:tab w:val="left" w:pos="720"/>
              </w:tabs>
            </w:pPr>
            <w:r>
              <w:t xml:space="preserve">Continuous hormone replacement and lab testing to monitor the  safety of the therapy </w:t>
            </w:r>
          </w:p>
          <w:p w14:paraId="045C8059" w14:textId="77777777" w:rsidR="00D65A4A" w:rsidRDefault="00D65A4A" w:rsidP="00D65A4A">
            <w:pPr>
              <w:pStyle w:val="iBAAGLevel1Bullets"/>
              <w:tabs>
                <w:tab w:val="left" w:pos="720"/>
              </w:tabs>
            </w:pPr>
            <w:r>
              <w:t>Sex transformation operations and related services</w:t>
            </w:r>
          </w:p>
          <w:p w14:paraId="045C805A" w14:textId="77777777" w:rsidR="00D65A4A" w:rsidRDefault="00D65A4A" w:rsidP="00D65A4A">
            <w:pPr>
              <w:pStyle w:val="iBAAGLevel1Bullets"/>
              <w:tabs>
                <w:tab w:val="left" w:pos="720"/>
              </w:tabs>
            </w:pPr>
            <w:r>
              <w:t>Medication to stop puberty</w:t>
            </w:r>
          </w:p>
          <w:p w14:paraId="045C805B" w14:textId="77777777" w:rsidR="00D65A4A" w:rsidRPr="0026681C" w:rsidRDefault="00D65A4A" w:rsidP="00486DD7">
            <w:pPr>
              <w:pStyle w:val="iBAAGStandardText"/>
            </w:pPr>
          </w:p>
          <w:p w14:paraId="045C805C" w14:textId="77777777" w:rsidR="00D65A4A" w:rsidRPr="0026681C" w:rsidRDefault="00D65A4A" w:rsidP="00486DD7">
            <w:pPr>
              <w:pStyle w:val="iBAAGStandardTextBold"/>
            </w:pPr>
            <w:r w:rsidRPr="0026681C">
              <w:t xml:space="preserve">Want more information? </w:t>
            </w:r>
          </w:p>
          <w:p w14:paraId="045C805D" w14:textId="77777777" w:rsidR="00D65A4A" w:rsidRPr="0026681C" w:rsidRDefault="00D65A4A" w:rsidP="00486DD7">
            <w:pPr>
              <w:pStyle w:val="iBAAGStandardText"/>
            </w:pPr>
            <w:r w:rsidRPr="0026681C">
              <w:t xml:space="preserve">View the </w:t>
            </w:r>
            <w:hyperlink r:id="rId68" w:history="1">
              <w:r w:rsidRPr="0026681C">
                <w:rPr>
                  <w:rStyle w:val="Hyperlinks"/>
                </w:rPr>
                <w:t>glossary</w:t>
              </w:r>
            </w:hyperlink>
            <w:r w:rsidRPr="0026681C">
              <w:t xml:space="preserve"> for definitions.</w:t>
            </w:r>
          </w:p>
          <w:p w14:paraId="045C805E" w14:textId="77777777" w:rsidR="00D65A4A" w:rsidRPr="0026681C" w:rsidRDefault="00D65A4A" w:rsidP="00486DD7">
            <w:pPr>
              <w:pStyle w:val="iBAAGStandardText"/>
            </w:pPr>
          </w:p>
        </w:tc>
        <w:tc>
          <w:tcPr>
            <w:tcW w:w="3330" w:type="dxa"/>
            <w:shd w:val="clear" w:color="auto" w:fill="FFFFFF" w:themeFill="background1"/>
          </w:tcPr>
          <w:p w14:paraId="045C805F" w14:textId="77777777" w:rsidR="00D65A4A" w:rsidRPr="00CB1AFA" w:rsidRDefault="00D65A4A" w:rsidP="00486DD7">
            <w:pPr>
              <w:pStyle w:val="iBAAGStandardText"/>
            </w:pPr>
            <w:r w:rsidRPr="00CB1AFA">
              <w:t>The amount you pay is based on where the covered health service is provided.</w:t>
            </w:r>
          </w:p>
          <w:p w14:paraId="045C8060" w14:textId="77777777" w:rsidR="00D65A4A" w:rsidRPr="00CB1AFA" w:rsidRDefault="00D65A4A" w:rsidP="00486DD7">
            <w:pPr>
              <w:pStyle w:val="iBAAGStandardText"/>
            </w:pPr>
          </w:p>
          <w:p w14:paraId="045C8061" w14:textId="77777777" w:rsidR="00D65A4A" w:rsidRPr="0026681C" w:rsidRDefault="00D65A4A" w:rsidP="00486DD7">
            <w:pPr>
              <w:pStyle w:val="iBAAGStandardTextBold"/>
            </w:pPr>
            <w:r w:rsidRPr="0026681C">
              <w:t xml:space="preserve">Is prior authorization </w:t>
            </w:r>
            <w:r>
              <w:t>needed</w:t>
            </w:r>
            <w:r w:rsidRPr="0026681C">
              <w:t>?</w:t>
            </w:r>
          </w:p>
          <w:p w14:paraId="045C8062" w14:textId="77777777" w:rsidR="00D65A4A" w:rsidRPr="0026681C" w:rsidRDefault="00D65A4A" w:rsidP="00486DD7">
            <w:pPr>
              <w:pStyle w:val="iBAAGStandardText"/>
            </w:pPr>
            <w:r w:rsidRPr="0026681C">
              <w:t>No</w:t>
            </w:r>
          </w:p>
          <w:p w14:paraId="045C8063" w14:textId="77777777" w:rsidR="00D65A4A" w:rsidRPr="0026681C" w:rsidRDefault="00D65A4A" w:rsidP="00486DD7">
            <w:pPr>
              <w:pStyle w:val="iBAAGStandardText"/>
            </w:pPr>
          </w:p>
          <w:p w14:paraId="045C8064" w14:textId="77777777" w:rsidR="00D65A4A" w:rsidRPr="0026681C" w:rsidRDefault="00D65A4A" w:rsidP="00486DD7">
            <w:pPr>
              <w:pStyle w:val="iBAAGStandardText"/>
            </w:pPr>
          </w:p>
        </w:tc>
        <w:tc>
          <w:tcPr>
            <w:tcW w:w="3330" w:type="dxa"/>
            <w:shd w:val="clear" w:color="auto" w:fill="FFFFFF" w:themeFill="background1"/>
          </w:tcPr>
          <w:p w14:paraId="045C8065" w14:textId="77777777" w:rsidR="00D65A4A" w:rsidRPr="00CB1AFA" w:rsidRDefault="00D65A4A" w:rsidP="00486DD7">
            <w:pPr>
              <w:pStyle w:val="iBAAGStandardText"/>
            </w:pPr>
            <w:r w:rsidRPr="00CB1AFA">
              <w:t>The amount you pay is based on where the covered health service is provided.</w:t>
            </w:r>
          </w:p>
          <w:p w14:paraId="045C8066" w14:textId="77777777" w:rsidR="00D65A4A" w:rsidRPr="00CB1AFA" w:rsidRDefault="00D65A4A" w:rsidP="00486DD7">
            <w:pPr>
              <w:pStyle w:val="iBAAGStandardText"/>
            </w:pPr>
          </w:p>
          <w:p w14:paraId="045C8067" w14:textId="77777777" w:rsidR="00D65A4A" w:rsidRPr="0026681C" w:rsidRDefault="00D65A4A" w:rsidP="00486DD7">
            <w:pPr>
              <w:pStyle w:val="iBAAGStandardTextBold"/>
            </w:pPr>
            <w:r w:rsidRPr="0026681C">
              <w:t xml:space="preserve">Is prior authorization </w:t>
            </w:r>
            <w:r>
              <w:t>needed</w:t>
            </w:r>
            <w:r w:rsidRPr="0026681C">
              <w:t>?</w:t>
            </w:r>
          </w:p>
          <w:p w14:paraId="045C8068" w14:textId="77777777" w:rsidR="00D65A4A" w:rsidRDefault="00D65A4A" w:rsidP="00486DD7">
            <w:pPr>
              <w:pStyle w:val="iBAAGStandardText"/>
            </w:pPr>
            <w:r>
              <w:t>The authorization requirement is based on where the covered health service is provided.</w:t>
            </w:r>
          </w:p>
          <w:p w14:paraId="045C8069" w14:textId="77777777" w:rsidR="00D65A4A" w:rsidRDefault="00D65A4A" w:rsidP="00486DD7">
            <w:pPr>
              <w:pStyle w:val="iBAAGStandardText"/>
            </w:pPr>
          </w:p>
          <w:p w14:paraId="045C806A" w14:textId="77777777" w:rsidR="00D65A4A" w:rsidRDefault="00D65A4A" w:rsidP="00486DD7">
            <w:pPr>
              <w:pStyle w:val="iBAAGStandardTextBold"/>
            </w:pPr>
            <w:r>
              <w:t>Prior authorization is:</w:t>
            </w:r>
          </w:p>
          <w:p w14:paraId="045C806B" w14:textId="77777777" w:rsidR="00D65A4A" w:rsidRDefault="00D65A4A" w:rsidP="00486DD7">
            <w:pPr>
              <w:pStyle w:val="iBAAGStandardText"/>
            </w:pPr>
            <w:r>
              <w:t>Getting approval by calling the number listed on your health plan ID card before you can get medicine or services.</w:t>
            </w:r>
          </w:p>
          <w:p w14:paraId="045C806C" w14:textId="77777777" w:rsidR="00D65A4A" w:rsidRPr="0026681C" w:rsidRDefault="00D65A4A" w:rsidP="00486DD7">
            <w:pPr>
              <w:pStyle w:val="iBAAGStandardText"/>
            </w:pPr>
          </w:p>
        </w:tc>
        <w:tc>
          <w:tcPr>
            <w:tcW w:w="3330" w:type="dxa"/>
            <w:shd w:val="clear" w:color="auto" w:fill="FFFFFF" w:themeFill="background1"/>
          </w:tcPr>
          <w:p w14:paraId="045C806D" w14:textId="77777777" w:rsidR="00D65A4A" w:rsidRDefault="00D65A4A" w:rsidP="00486DD7">
            <w:pPr>
              <w:pStyle w:val="iBAAGStandardText"/>
            </w:pPr>
            <w:r>
              <w:t>No coverage for:</w:t>
            </w:r>
          </w:p>
          <w:p w14:paraId="045C806E" w14:textId="77777777" w:rsidR="00D65A4A" w:rsidRDefault="00D65A4A" w:rsidP="00486DD7">
            <w:pPr>
              <w:pStyle w:val="iBAAGLevel1Bullets"/>
            </w:pPr>
            <w:r>
              <w:t>Surgical and drug treatment not authorized by us</w:t>
            </w:r>
          </w:p>
          <w:p w14:paraId="045C806F" w14:textId="77777777" w:rsidR="00D65A4A" w:rsidRDefault="00D65A4A" w:rsidP="00486DD7">
            <w:pPr>
              <w:pStyle w:val="iBAAGLevel1Bullets"/>
            </w:pPr>
            <w:r>
              <w:t>Reversal of sex transformation operations and related services</w:t>
            </w:r>
          </w:p>
          <w:p w14:paraId="045C8070" w14:textId="77777777" w:rsidR="00D65A4A" w:rsidRDefault="00D65A4A" w:rsidP="00486DD7">
            <w:pPr>
              <w:pStyle w:val="iBAAGLevel1Bullets"/>
            </w:pPr>
            <w:r>
              <w:t>Cosmetic procedures</w:t>
            </w:r>
          </w:p>
          <w:p w14:paraId="045C8071" w14:textId="77777777" w:rsidR="00D65A4A" w:rsidRPr="0026681C" w:rsidRDefault="00D65A4A" w:rsidP="00486DD7">
            <w:pPr>
              <w:pStyle w:val="iBAAGStandardText"/>
            </w:pPr>
          </w:p>
        </w:tc>
      </w:tr>
      <w:tr w:rsidR="00D65A4A" w:rsidRPr="00244660" w14:paraId="045C8079" w14:textId="77777777" w:rsidTr="00486DD7">
        <w:tc>
          <w:tcPr>
            <w:tcW w:w="3517" w:type="dxa"/>
            <w:tcBorders>
              <w:bottom w:val="single" w:sz="4" w:space="0" w:color="000000" w:themeColor="text1"/>
            </w:tcBorders>
            <w:shd w:val="clear" w:color="auto" w:fill="31849B"/>
            <w:vAlign w:val="center"/>
          </w:tcPr>
          <w:p w14:paraId="045C8073" w14:textId="77777777" w:rsidR="00D65A4A" w:rsidRPr="00244660" w:rsidRDefault="00D65A4A" w:rsidP="00486DD7">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45C8074" w14:textId="77777777" w:rsidR="00D65A4A" w:rsidRPr="00244660" w:rsidRDefault="00D65A4A" w:rsidP="00486DD7">
            <w:pPr>
              <w:pStyle w:val="iBAAGTableHeader"/>
            </w:pPr>
            <w:r w:rsidRPr="00244660">
              <w:t>Your cost if you use</w:t>
            </w:r>
          </w:p>
          <w:p w14:paraId="045C8075" w14:textId="77777777" w:rsidR="00D65A4A" w:rsidRPr="00244660" w:rsidRDefault="00D65A4A" w:rsidP="00486DD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45C8076" w14:textId="77777777" w:rsidR="00D65A4A" w:rsidRPr="00244660" w:rsidRDefault="00D65A4A" w:rsidP="00486DD7">
            <w:pPr>
              <w:pStyle w:val="iBAAGTableHeader"/>
            </w:pPr>
            <w:r w:rsidRPr="00244660">
              <w:t>Your cost if you use</w:t>
            </w:r>
          </w:p>
          <w:p w14:paraId="045C8077" w14:textId="77777777" w:rsidR="00D65A4A" w:rsidRPr="00244660" w:rsidRDefault="00D65A4A" w:rsidP="00486DD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45C8078" w14:textId="77777777" w:rsidR="00D65A4A" w:rsidRPr="00244660" w:rsidRDefault="00D65A4A" w:rsidP="00486DD7">
            <w:pPr>
              <w:pStyle w:val="iBAAGTableHeader"/>
            </w:pPr>
            <w:r w:rsidRPr="00244660">
              <w:t>Limits &amp; Exceptions</w:t>
            </w:r>
          </w:p>
        </w:tc>
      </w:tr>
      <w:tr w:rsidR="00D65A4A" w:rsidRPr="00244660" w14:paraId="045C80D3" w14:textId="77777777" w:rsidTr="00486DD7">
        <w:tc>
          <w:tcPr>
            <w:tcW w:w="3517" w:type="dxa"/>
            <w:shd w:val="clear" w:color="auto" w:fill="FFFFFF" w:themeFill="background1"/>
          </w:tcPr>
          <w:p w14:paraId="045C807A" w14:textId="77777777" w:rsidR="00D65A4A" w:rsidRPr="00274D00" w:rsidRDefault="00D65A4A">
            <w:pPr>
              <w:pStyle w:val="iBAAGSituationBoxName"/>
            </w:pPr>
            <w:bookmarkStart w:id="80" w:name="Habilitative_Services"/>
            <w:r w:rsidRPr="00F875F5">
              <w:t>Habilitati</w:t>
            </w:r>
            <w:r w:rsidRPr="00274D00">
              <w:t xml:space="preserve">ve  Services </w:t>
            </w:r>
          </w:p>
          <w:bookmarkEnd w:id="80"/>
          <w:p w14:paraId="045C807B" w14:textId="77777777" w:rsidR="00D65A4A" w:rsidRDefault="00D65A4A" w:rsidP="00486DD7">
            <w:pPr>
              <w:pStyle w:val="iBAAGStandardText"/>
            </w:pPr>
          </w:p>
          <w:p w14:paraId="045C807C" w14:textId="77777777" w:rsidR="00D65A4A" w:rsidRDefault="00D65A4A" w:rsidP="00486DD7">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045C807D" w14:textId="77777777" w:rsidR="00D65A4A" w:rsidRDefault="00D65A4A" w:rsidP="00486DD7">
            <w:pPr>
              <w:pStyle w:val="iBAAGStandardText"/>
            </w:pPr>
          </w:p>
          <w:p w14:paraId="045C807E" w14:textId="77777777" w:rsidR="00D65A4A" w:rsidRDefault="00D65A4A" w:rsidP="00486DD7">
            <w:pPr>
              <w:pStyle w:val="iBAAGStandardText"/>
            </w:pPr>
            <w:r>
              <w:t>We cover:</w:t>
            </w:r>
          </w:p>
          <w:p w14:paraId="045C807F" w14:textId="77777777" w:rsidR="00D65A4A" w:rsidRPr="00597E44" w:rsidRDefault="00D65A4A" w:rsidP="00486DD7">
            <w:pPr>
              <w:pStyle w:val="iBAAGLevel1Bullets"/>
            </w:pPr>
            <w:r w:rsidRPr="00597E44">
              <w:t>Physical therapy</w:t>
            </w:r>
          </w:p>
          <w:p w14:paraId="045C8080" w14:textId="77777777" w:rsidR="00D65A4A" w:rsidRPr="00597E44" w:rsidRDefault="00D65A4A" w:rsidP="00486DD7">
            <w:pPr>
              <w:pStyle w:val="iBAAGLevel1Bullets"/>
            </w:pPr>
            <w:r w:rsidRPr="00597E44">
              <w:t>Occupational therapy</w:t>
            </w:r>
          </w:p>
          <w:p w14:paraId="045C8081" w14:textId="77777777" w:rsidR="00D65A4A" w:rsidRPr="00597E44" w:rsidRDefault="00D65A4A" w:rsidP="00486DD7">
            <w:pPr>
              <w:pStyle w:val="iBAAGLevel1Bullets"/>
            </w:pPr>
            <w:r>
              <w:t>C</w:t>
            </w:r>
            <w:r w:rsidRPr="00A04653">
              <w:t xml:space="preserve">hiropractic (manipulative) treatment </w:t>
            </w:r>
          </w:p>
          <w:p w14:paraId="045C8082" w14:textId="77777777" w:rsidR="00D65A4A" w:rsidRPr="00B51BBE" w:rsidRDefault="00D65A4A" w:rsidP="00486DD7">
            <w:pPr>
              <w:pStyle w:val="iBAAGLevel1Bullets"/>
            </w:pPr>
            <w:r w:rsidRPr="00B51BBE">
              <w:t>Speech therapy to restore speech, language, voice, communication and auditory processing after an injury, stroke, cancer, congenital anomaly, or autism spectrum disorders.</w:t>
            </w:r>
          </w:p>
          <w:p w14:paraId="045C8083" w14:textId="77777777" w:rsidR="00D65A4A" w:rsidRPr="00B51BBE" w:rsidRDefault="00D65A4A" w:rsidP="00486DD7">
            <w:pPr>
              <w:pStyle w:val="iBAAGLevel1Bullets"/>
            </w:pPr>
            <w:r w:rsidRPr="00B51BBE">
              <w:t xml:space="preserve">Cognitive therapy when medically necessary after a brain injury or </w:t>
            </w:r>
            <w:r>
              <w:t>stroke</w:t>
            </w:r>
            <w:r w:rsidRPr="00B51BBE">
              <w:t>.</w:t>
            </w:r>
          </w:p>
          <w:p w14:paraId="045C8084" w14:textId="77777777" w:rsidR="00D65A4A" w:rsidRDefault="00D65A4A" w:rsidP="00486DD7">
            <w:pPr>
              <w:pStyle w:val="iBAAGStandardText"/>
            </w:pPr>
          </w:p>
          <w:p w14:paraId="045C8085" w14:textId="77777777" w:rsidR="00D65A4A" w:rsidRDefault="00D65A4A" w:rsidP="00486DD7">
            <w:pPr>
              <w:pStyle w:val="iBAAGStandardText"/>
            </w:pPr>
            <w:r>
              <w:t xml:space="preserve">Services must be given by a doctor or a licensed therapist. </w:t>
            </w:r>
          </w:p>
          <w:p w14:paraId="045C8086" w14:textId="77777777" w:rsidR="00D65A4A" w:rsidRDefault="00D65A4A" w:rsidP="00486DD7">
            <w:pPr>
              <w:pStyle w:val="iBAAGStandardText"/>
            </w:pPr>
          </w:p>
          <w:p w14:paraId="045C8087" w14:textId="77777777" w:rsidR="00D65A4A" w:rsidRDefault="00D65A4A" w:rsidP="00486DD7">
            <w:pPr>
              <w:pStyle w:val="iBAAGStandardTextBold"/>
            </w:pPr>
            <w:r>
              <w:t xml:space="preserve">Want more information? </w:t>
            </w:r>
          </w:p>
          <w:p w14:paraId="045C8088" w14:textId="77777777" w:rsidR="00D65A4A" w:rsidRDefault="00D65A4A" w:rsidP="00486DD7">
            <w:pPr>
              <w:pStyle w:val="iBAAGStandardText"/>
            </w:pPr>
            <w:r>
              <w:t xml:space="preserve">View the </w:t>
            </w:r>
            <w:hyperlink r:id="rId69" w:history="1">
              <w:r w:rsidRPr="00571967">
                <w:rPr>
                  <w:rStyle w:val="Hyperlinks"/>
                </w:rPr>
                <w:t>glossary</w:t>
              </w:r>
            </w:hyperlink>
            <w:r>
              <w:t xml:space="preserve"> for definitions.</w:t>
            </w:r>
          </w:p>
          <w:p w14:paraId="045C8089" w14:textId="77777777" w:rsidR="00D65A4A" w:rsidRPr="00CB1AFA" w:rsidRDefault="00D65A4A" w:rsidP="00486DD7">
            <w:pPr>
              <w:pStyle w:val="iBAAGStandardText"/>
              <w:rPr>
                <w:b/>
                <w:sz w:val="28"/>
                <w:szCs w:val="28"/>
              </w:rPr>
            </w:pPr>
          </w:p>
        </w:tc>
        <w:tc>
          <w:tcPr>
            <w:tcW w:w="3330" w:type="dxa"/>
            <w:shd w:val="clear" w:color="auto" w:fill="FFFFFF" w:themeFill="background1"/>
          </w:tcPr>
          <w:p w14:paraId="045C808A" w14:textId="77777777" w:rsidR="00D65A4A" w:rsidRPr="00480907" w:rsidRDefault="00D65A4A" w:rsidP="00486DD7">
            <w:pPr>
              <w:pStyle w:val="iBAAGStandardTextBold"/>
              <w:rPr>
                <w:rStyle w:val="InstructionalTextChar"/>
                <w:color w:val="auto"/>
              </w:rPr>
            </w:pPr>
            <w:r w:rsidRPr="00E370F5">
              <w:rPr>
                <w:rStyle w:val="InstructionalTextChar"/>
                <w:b/>
                <w:color w:val="auto"/>
              </w:rPr>
              <w:t>Inpatient</w:t>
            </w:r>
          </w:p>
          <w:p w14:paraId="045C808B" w14:textId="77777777" w:rsidR="00D65A4A" w:rsidRPr="00CB1AFA" w:rsidRDefault="00D65A4A" w:rsidP="00486DD7">
            <w:pPr>
              <w:pStyle w:val="iBAAGStandardText"/>
            </w:pPr>
            <w:r w:rsidRPr="00CB1AFA">
              <w:t>The amount you pay is based on where the covered health service is provided.</w:t>
            </w:r>
          </w:p>
          <w:p w14:paraId="045C808D" w14:textId="77777777" w:rsidR="00D65A4A" w:rsidRDefault="00D65A4A" w:rsidP="00486DD7">
            <w:pPr>
              <w:pStyle w:val="iBAAGStandardTextBold"/>
            </w:pPr>
            <w:r>
              <w:t>Is prior authorization needed?</w:t>
            </w:r>
          </w:p>
          <w:p w14:paraId="045C808E" w14:textId="77777777" w:rsidR="00D65A4A" w:rsidRDefault="00D65A4A" w:rsidP="00486DD7">
            <w:pPr>
              <w:pStyle w:val="iBAAGStandardText"/>
            </w:pPr>
            <w:r>
              <w:t>No</w:t>
            </w:r>
          </w:p>
          <w:p w14:paraId="0EA18315" w14:textId="77777777" w:rsidR="00AA01CB" w:rsidRDefault="00AA01CB" w:rsidP="00486DD7">
            <w:pPr>
              <w:pStyle w:val="iBAAGStandardText"/>
            </w:pPr>
          </w:p>
          <w:p w14:paraId="045C8090" w14:textId="77777777" w:rsidR="00D65A4A" w:rsidRPr="00480907" w:rsidRDefault="00D65A4A" w:rsidP="00486DD7">
            <w:pPr>
              <w:pStyle w:val="iBAAGStandardTextBold"/>
              <w:rPr>
                <w:rStyle w:val="InstructionalTextChar"/>
                <w:color w:val="auto"/>
              </w:rPr>
            </w:pPr>
            <w:r w:rsidRPr="00E370F5">
              <w:rPr>
                <w:rStyle w:val="InstructionalTextChar"/>
                <w:b/>
                <w:color w:val="auto"/>
              </w:rPr>
              <w:t>Outpatient</w:t>
            </w:r>
          </w:p>
          <w:p w14:paraId="045C809B" w14:textId="5A83C07A" w:rsidR="00D65A4A" w:rsidRDefault="00EE7C75" w:rsidP="00486DD7">
            <w:pPr>
              <w:pStyle w:val="iBAAGStandardText"/>
            </w:pPr>
            <w:r>
              <w:rPr>
                <w:rStyle w:val="iBAAGStandardTextBoldChar"/>
              </w:rPr>
              <w:t>20%</w:t>
            </w:r>
            <w:r w:rsidR="00D65A4A">
              <w:t xml:space="preserve"> co-insurance</w:t>
            </w:r>
            <w:r w:rsidRPr="00EE7C75">
              <w:rPr>
                <w:rStyle w:val="InstructionalTextChar"/>
                <w:b w:val="0"/>
                <w:color w:val="000000"/>
              </w:rPr>
              <w:t>, after you pay the deductible.</w:t>
            </w:r>
          </w:p>
          <w:p w14:paraId="045C809C" w14:textId="77777777" w:rsidR="00D65A4A" w:rsidRDefault="00D65A4A" w:rsidP="00486DD7">
            <w:pPr>
              <w:pStyle w:val="iBAAGStandardText"/>
            </w:pPr>
          </w:p>
          <w:p w14:paraId="045C80A0" w14:textId="77777777" w:rsidR="00D65A4A" w:rsidRDefault="00D65A4A" w:rsidP="00486DD7">
            <w:pPr>
              <w:pStyle w:val="iBAAGStandardTextBold"/>
            </w:pPr>
            <w:r>
              <w:t>Is prior authorization needed?</w:t>
            </w:r>
          </w:p>
          <w:p w14:paraId="045C80A1" w14:textId="77777777" w:rsidR="00D65A4A" w:rsidRDefault="00D65A4A" w:rsidP="00486DD7">
            <w:pPr>
              <w:pStyle w:val="iBAAGStandardText"/>
            </w:pPr>
            <w:r>
              <w:t>No</w:t>
            </w:r>
          </w:p>
          <w:p w14:paraId="045C80A2" w14:textId="77777777" w:rsidR="00D65A4A" w:rsidRDefault="00D65A4A" w:rsidP="00486DD7">
            <w:pPr>
              <w:pStyle w:val="iBAAGStandardText"/>
            </w:pPr>
          </w:p>
          <w:p w14:paraId="045C80A3" w14:textId="77777777" w:rsidR="00D65A4A" w:rsidRPr="00CB1AFA" w:rsidRDefault="00D65A4A" w:rsidP="00486DD7">
            <w:pPr>
              <w:pStyle w:val="iBAAGStandardText"/>
            </w:pPr>
          </w:p>
        </w:tc>
        <w:tc>
          <w:tcPr>
            <w:tcW w:w="3330" w:type="dxa"/>
            <w:shd w:val="clear" w:color="auto" w:fill="FFFFFF" w:themeFill="background1"/>
          </w:tcPr>
          <w:p w14:paraId="045C80A4" w14:textId="77777777" w:rsidR="00D65A4A" w:rsidRPr="00480907" w:rsidRDefault="00D65A4A" w:rsidP="00486DD7">
            <w:pPr>
              <w:pStyle w:val="iBAAGStandardTextBold"/>
              <w:rPr>
                <w:rStyle w:val="InstructionalTextChar"/>
                <w:color w:val="auto"/>
              </w:rPr>
            </w:pPr>
            <w:r w:rsidRPr="00E370F5">
              <w:rPr>
                <w:rStyle w:val="InstructionalTextChar"/>
                <w:b/>
                <w:color w:val="auto"/>
              </w:rPr>
              <w:t>Inpatient</w:t>
            </w:r>
          </w:p>
          <w:p w14:paraId="045C80A5" w14:textId="77777777" w:rsidR="00D65A4A" w:rsidRPr="00CB1AFA" w:rsidRDefault="00D65A4A" w:rsidP="00486DD7">
            <w:pPr>
              <w:pStyle w:val="iBAAGStandardText"/>
            </w:pPr>
            <w:r w:rsidRPr="00CB1AFA">
              <w:t>The amount you pay is based on where the covered health service is provided.</w:t>
            </w:r>
          </w:p>
          <w:p w14:paraId="045C80A6" w14:textId="77777777" w:rsidR="00D65A4A" w:rsidRDefault="00D65A4A" w:rsidP="00486DD7">
            <w:pPr>
              <w:pStyle w:val="iBAAGStandardText"/>
              <w:rPr>
                <w:rStyle w:val="iBAAGStandardTextBoldChar"/>
              </w:rPr>
            </w:pPr>
          </w:p>
          <w:p w14:paraId="045C80A7" w14:textId="77777777" w:rsidR="00D65A4A" w:rsidRPr="002B4D8E" w:rsidRDefault="00D65A4A" w:rsidP="00486DD7">
            <w:pPr>
              <w:pStyle w:val="iBAAGStandardTextBold"/>
            </w:pPr>
            <w:r w:rsidRPr="002B4D8E">
              <w:t>Is prior authorization needed?</w:t>
            </w:r>
          </w:p>
          <w:p w14:paraId="045C80A8" w14:textId="77777777" w:rsidR="00D65A4A" w:rsidRPr="002B4D8E" w:rsidRDefault="00D65A4A" w:rsidP="00486DD7">
            <w:pPr>
              <w:pStyle w:val="iBAAGStandardText"/>
            </w:pPr>
            <w:r w:rsidRPr="002B4D8E">
              <w:t>Yes</w:t>
            </w:r>
          </w:p>
          <w:p w14:paraId="045C80A9" w14:textId="77777777" w:rsidR="00D65A4A" w:rsidRPr="002B4D8E" w:rsidRDefault="00D65A4A" w:rsidP="00486DD7"/>
          <w:p w14:paraId="045C80AA" w14:textId="77777777" w:rsidR="00D65A4A" w:rsidRPr="002B4D8E" w:rsidRDefault="00D65A4A" w:rsidP="00486DD7">
            <w:r w:rsidRPr="002B4D8E">
              <w:rPr>
                <w:rStyle w:val="iBAAGStandardTextBoldChar"/>
              </w:rPr>
              <w:t>Prior authorization is</w:t>
            </w:r>
            <w:r w:rsidRPr="002B4D8E">
              <w:t>:</w:t>
            </w:r>
          </w:p>
          <w:p w14:paraId="045C80AB" w14:textId="77777777" w:rsidR="00D65A4A" w:rsidRPr="002B4D8E" w:rsidRDefault="00D65A4A" w:rsidP="00486DD7">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45C80AC" w14:textId="77777777" w:rsidR="00D65A4A" w:rsidRPr="002B4D8E" w:rsidRDefault="00D65A4A" w:rsidP="00486DD7"/>
          <w:p w14:paraId="045C80AD" w14:textId="77777777" w:rsidR="00D65A4A" w:rsidRDefault="00D65A4A" w:rsidP="00486DD7">
            <w:pPr>
              <w:pStyle w:val="iBAAGStandardTextBold"/>
            </w:pPr>
            <w:r w:rsidRPr="002B4D8E">
              <w:t xml:space="preserve">When do I need to call? </w:t>
            </w:r>
          </w:p>
          <w:p w14:paraId="045C80AE" w14:textId="77777777" w:rsidR="00D65A4A" w:rsidRPr="00EE2B9C" w:rsidRDefault="00D65A4A" w:rsidP="00486DD7">
            <w:pPr>
              <w:pStyle w:val="iBAAGLevel1Bullets"/>
              <w:ind w:left="720"/>
            </w:pPr>
            <w:r w:rsidRPr="00EE2B9C">
              <w:t>5 business days before a scheduled admission</w:t>
            </w:r>
          </w:p>
          <w:p w14:paraId="045C80AF" w14:textId="77777777" w:rsidR="00D65A4A" w:rsidRPr="00EE2B9C" w:rsidRDefault="00D65A4A" w:rsidP="00486DD7">
            <w:pPr>
              <w:pStyle w:val="iBAAGLevel1Bullets"/>
              <w:ind w:left="720"/>
            </w:pPr>
            <w:r w:rsidRPr="00EE2B9C">
              <w:t xml:space="preserve">24 hours before a scheduled inpatient admission </w:t>
            </w:r>
          </w:p>
          <w:p w14:paraId="045C80B0" w14:textId="77777777" w:rsidR="00D65A4A" w:rsidRPr="002B4D8E" w:rsidRDefault="00D65A4A" w:rsidP="00486DD7"/>
          <w:p w14:paraId="045C80B1" w14:textId="77777777" w:rsidR="00D65A4A" w:rsidRDefault="00D65A4A" w:rsidP="00486DD7">
            <w:r w:rsidRPr="002B4D8E">
              <w:rPr>
                <w:rStyle w:val="iBAAGStandardTextBoldChar"/>
              </w:rPr>
              <w:t>If you don’t get prior authorization, you pay</w:t>
            </w:r>
            <w:r w:rsidRPr="002B4D8E">
              <w:t xml:space="preserve">: </w:t>
            </w:r>
          </w:p>
          <w:p w14:paraId="2D2F6036" w14:textId="77777777" w:rsidR="006A59F4" w:rsidRDefault="006A59F4" w:rsidP="006A59F4">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533ED99E" w14:textId="77777777" w:rsidR="006A59F4" w:rsidRPr="002B4D8E" w:rsidRDefault="006A59F4" w:rsidP="00486DD7"/>
          <w:p w14:paraId="045C80B2" w14:textId="6C1C8564" w:rsidR="00D65A4A" w:rsidRPr="002B4D8E" w:rsidRDefault="00D65A4A" w:rsidP="00486DD7"/>
          <w:p w14:paraId="045C80B3" w14:textId="77777777" w:rsidR="00D65A4A" w:rsidRDefault="00D65A4A" w:rsidP="00486DD7">
            <w:pPr>
              <w:pStyle w:val="iBAAGStandardText"/>
            </w:pPr>
          </w:p>
          <w:p w14:paraId="045C80B4" w14:textId="77777777" w:rsidR="00D65A4A" w:rsidRDefault="00D65A4A" w:rsidP="00486DD7">
            <w:pPr>
              <w:pStyle w:val="iBAAGStandardText"/>
              <w:rPr>
                <w:rStyle w:val="iBAAGStandardTextBoldChar"/>
              </w:rPr>
            </w:pPr>
          </w:p>
          <w:p w14:paraId="045C80B5" w14:textId="77777777" w:rsidR="00D65A4A" w:rsidRPr="00562ED8" w:rsidRDefault="00D65A4A" w:rsidP="00486DD7">
            <w:pPr>
              <w:pStyle w:val="iBAAGStandardTextBold"/>
            </w:pPr>
            <w:r w:rsidRPr="00E370F5">
              <w:rPr>
                <w:rStyle w:val="InstructionalTextChar"/>
                <w:b/>
                <w:color w:val="auto"/>
              </w:rPr>
              <w:t>Outpatient</w:t>
            </w:r>
            <w:r w:rsidRPr="00562ED8">
              <w:t xml:space="preserve"> </w:t>
            </w:r>
          </w:p>
          <w:p w14:paraId="045C80BB" w14:textId="1A445E42" w:rsidR="00D65A4A" w:rsidRDefault="00EE7C75" w:rsidP="00486DD7">
            <w:pPr>
              <w:pStyle w:val="iBAAGStandardText"/>
            </w:pPr>
            <w:r>
              <w:rPr>
                <w:rStyle w:val="iBAAGStandardTextBoldChar"/>
              </w:rPr>
              <w:t>40%</w:t>
            </w:r>
            <w:r w:rsidR="00D65A4A">
              <w:t xml:space="preserve"> co-insurance, after you pay the deductible.</w:t>
            </w:r>
          </w:p>
          <w:p w14:paraId="045C80BC" w14:textId="77777777" w:rsidR="00D65A4A" w:rsidRDefault="00D65A4A" w:rsidP="00486DD7">
            <w:pPr>
              <w:pStyle w:val="iBAAGStandardText"/>
            </w:pPr>
          </w:p>
          <w:p w14:paraId="045C80BD" w14:textId="77777777" w:rsidR="00D65A4A" w:rsidRDefault="00D65A4A" w:rsidP="00486DD7">
            <w:pPr>
              <w:pStyle w:val="iBAAGStandardTextBold"/>
            </w:pPr>
            <w:r>
              <w:t>Is prior authorization needed?</w:t>
            </w:r>
          </w:p>
          <w:p w14:paraId="045C80BE" w14:textId="77777777" w:rsidR="00D65A4A" w:rsidRDefault="00D65A4A" w:rsidP="00486DD7">
            <w:pPr>
              <w:pStyle w:val="iBAAGStandardText"/>
            </w:pPr>
            <w:r>
              <w:t>No</w:t>
            </w:r>
          </w:p>
          <w:p w14:paraId="045C80BF" w14:textId="77777777" w:rsidR="00D65A4A" w:rsidRDefault="00D65A4A" w:rsidP="00486DD7">
            <w:pPr>
              <w:pStyle w:val="iBAAGStandardText"/>
            </w:pPr>
          </w:p>
          <w:p w14:paraId="045C80C0" w14:textId="77777777" w:rsidR="00D65A4A" w:rsidRDefault="00D65A4A" w:rsidP="00486DD7">
            <w:pPr>
              <w:pStyle w:val="iBAAGStandardText"/>
            </w:pPr>
          </w:p>
          <w:p w14:paraId="045C80C1" w14:textId="77777777" w:rsidR="00D65A4A" w:rsidRPr="00CB1AFA" w:rsidRDefault="00D65A4A" w:rsidP="00486DD7">
            <w:pPr>
              <w:pStyle w:val="iBAAGStandardText"/>
            </w:pPr>
          </w:p>
        </w:tc>
        <w:tc>
          <w:tcPr>
            <w:tcW w:w="3330" w:type="dxa"/>
            <w:shd w:val="clear" w:color="auto" w:fill="FFFFFF" w:themeFill="background1"/>
          </w:tcPr>
          <w:p w14:paraId="045C80C2" w14:textId="77777777" w:rsidR="00D65A4A" w:rsidRPr="00562ED8" w:rsidRDefault="00D65A4A" w:rsidP="00486DD7">
            <w:pPr>
              <w:pStyle w:val="iBAAGStandardText"/>
              <w:rPr>
                <w:b/>
              </w:rPr>
            </w:pPr>
            <w:r w:rsidRPr="00562ED8">
              <w:rPr>
                <w:b/>
              </w:rPr>
              <w:t>Inpatient:</w:t>
            </w:r>
          </w:p>
          <w:p w14:paraId="045C80C3" w14:textId="77777777" w:rsidR="00D65A4A" w:rsidRPr="00887702" w:rsidRDefault="00D65A4A" w:rsidP="00486DD7">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045C80C4" w14:textId="77777777" w:rsidR="00D65A4A" w:rsidRDefault="00D65A4A" w:rsidP="00486DD7">
            <w:pPr>
              <w:pStyle w:val="iBAAGStandardText"/>
            </w:pPr>
            <w:r w:rsidRPr="00562ED8">
              <w:rPr>
                <w:i/>
              </w:rPr>
              <w:t>Skilled Nursing Facility/Inpatient Rehabilitation Services</w:t>
            </w:r>
            <w:r>
              <w:rPr>
                <w:i/>
              </w:rPr>
              <w:t>.</w:t>
            </w:r>
            <w:r>
              <w:t xml:space="preserve"> </w:t>
            </w:r>
          </w:p>
          <w:p w14:paraId="045C80C5" w14:textId="77777777" w:rsidR="00D65A4A" w:rsidRDefault="00D65A4A" w:rsidP="00486DD7">
            <w:pPr>
              <w:pStyle w:val="iBAAGStandardText"/>
            </w:pPr>
          </w:p>
          <w:p w14:paraId="045C80C6" w14:textId="77777777" w:rsidR="00D65A4A" w:rsidRPr="00887702" w:rsidRDefault="00D65A4A" w:rsidP="00486DD7">
            <w:pPr>
              <w:pStyle w:val="iBAAGStandardText"/>
            </w:pPr>
            <w:r w:rsidRPr="00562ED8">
              <w:rPr>
                <w:b/>
              </w:rPr>
              <w:t>Outpatient:</w:t>
            </w:r>
            <w:r w:rsidRPr="00956CBB">
              <w:t xml:space="preserve"> </w:t>
            </w:r>
          </w:p>
          <w:p w14:paraId="045C80C7" w14:textId="77777777" w:rsidR="00D65A4A" w:rsidRDefault="00D65A4A" w:rsidP="00486DD7">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045C80C8" w14:textId="77777777" w:rsidR="00D65A4A" w:rsidRPr="00597E44" w:rsidRDefault="00D65A4A" w:rsidP="00486DD7">
            <w:pPr>
              <w:pStyle w:val="iBAAGLevel1Bullets"/>
            </w:pPr>
            <w:r w:rsidRPr="00597E44">
              <w:rPr>
                <w:rStyle w:val="iBAAGStandardTextBoldChar"/>
              </w:rPr>
              <w:t>20</w:t>
            </w:r>
            <w:r w:rsidRPr="00597E44">
              <w:t xml:space="preserve"> visits of physical therapy.</w:t>
            </w:r>
          </w:p>
          <w:p w14:paraId="045C80C9" w14:textId="77777777" w:rsidR="00D65A4A" w:rsidRPr="00597E44" w:rsidRDefault="00D65A4A" w:rsidP="00486DD7">
            <w:pPr>
              <w:pStyle w:val="iBAAGLevel1Bullets"/>
            </w:pPr>
            <w:r w:rsidRPr="00597E44">
              <w:rPr>
                <w:rStyle w:val="iBAAGStandardTextBoldChar"/>
              </w:rPr>
              <w:t>20</w:t>
            </w:r>
            <w:r w:rsidRPr="00597E44">
              <w:t xml:space="preserve"> visits of occupational therapy.</w:t>
            </w:r>
          </w:p>
          <w:p w14:paraId="045C80CA" w14:textId="77777777" w:rsidR="00D65A4A" w:rsidRPr="00597E44" w:rsidRDefault="00D65A4A" w:rsidP="00486DD7">
            <w:pPr>
              <w:pStyle w:val="iBAAGLevel1Bullets"/>
            </w:pPr>
            <w:r w:rsidRPr="00597E44">
              <w:rPr>
                <w:rStyle w:val="iBAAGStandardTextBoldChar"/>
              </w:rPr>
              <w:t>20</w:t>
            </w:r>
            <w:r w:rsidRPr="00597E44">
              <w:t xml:space="preserve"> visits of speech therapy.</w:t>
            </w:r>
          </w:p>
          <w:p w14:paraId="045C80CB" w14:textId="77777777" w:rsidR="00D65A4A" w:rsidRPr="00597E44" w:rsidRDefault="00D65A4A" w:rsidP="00486DD7">
            <w:pPr>
              <w:pStyle w:val="iBAAGLevel1Bullets"/>
            </w:pPr>
            <w:r w:rsidRPr="00597E44">
              <w:rPr>
                <w:rStyle w:val="iBAAGStandardTextBoldChar"/>
              </w:rPr>
              <w:t>30</w:t>
            </w:r>
            <w:r w:rsidRPr="00597E44">
              <w:t xml:space="preserve"> visits of post-cochlear implant aural therapy.</w:t>
            </w:r>
          </w:p>
          <w:p w14:paraId="045C80CC" w14:textId="77777777" w:rsidR="00D65A4A" w:rsidRPr="00597E44" w:rsidRDefault="00D65A4A" w:rsidP="00486DD7">
            <w:pPr>
              <w:pStyle w:val="iBAAGLevel1Bullets"/>
            </w:pPr>
            <w:r w:rsidRPr="00597E44">
              <w:rPr>
                <w:rStyle w:val="iBAAGStandardTextBoldChar"/>
              </w:rPr>
              <w:t>20</w:t>
            </w:r>
            <w:r w:rsidRPr="00597E44">
              <w:t xml:space="preserve"> visits of cognitive therapy.</w:t>
            </w:r>
          </w:p>
          <w:p w14:paraId="1F04E938" w14:textId="77777777" w:rsidR="00ED1454" w:rsidRDefault="00ED1454" w:rsidP="00386710">
            <w:pPr>
              <w:pStyle w:val="iBAAGLevel1Bullets"/>
              <w:numPr>
                <w:ilvl w:val="0"/>
                <w:numId w:val="0"/>
              </w:numPr>
              <w:ind w:left="450"/>
            </w:pPr>
          </w:p>
          <w:p w14:paraId="69CB6029" w14:textId="77777777" w:rsidR="00ED1454" w:rsidRPr="00BE2171" w:rsidRDefault="00ED1454" w:rsidP="00ED1454">
            <w:pPr>
              <w:pStyle w:val="iBAAGStandardText"/>
              <w:rPr>
                <w:color w:val="auto"/>
              </w:rPr>
            </w:pPr>
            <w:r w:rsidRPr="00BE2171">
              <w:rPr>
                <w:color w:val="auto"/>
              </w:rPr>
              <w:t>There are no visit limits for:</w:t>
            </w:r>
          </w:p>
          <w:p w14:paraId="3A34EA46" w14:textId="77777777" w:rsidR="00ED1454" w:rsidRPr="00BE2171" w:rsidRDefault="00ED1454" w:rsidP="00ED1454">
            <w:pPr>
              <w:pStyle w:val="iBAAGLevel1Bullets"/>
              <w:rPr>
                <w:rStyle w:val="InstructionalTextChar"/>
                <w:b w:val="0"/>
                <w:color w:val="auto"/>
              </w:rPr>
            </w:pPr>
            <w:r w:rsidRPr="00BE2171">
              <w:rPr>
                <w:color w:val="auto"/>
              </w:rPr>
              <w:t>Chiropractic (manipulative) treatment.</w:t>
            </w:r>
          </w:p>
          <w:p w14:paraId="1A73DBFE" w14:textId="77777777" w:rsidR="00ED1454" w:rsidRPr="00A04653" w:rsidRDefault="00ED1454" w:rsidP="00386710">
            <w:pPr>
              <w:pStyle w:val="iBAAGLevel1Bullets"/>
              <w:numPr>
                <w:ilvl w:val="0"/>
                <w:numId w:val="0"/>
              </w:numPr>
              <w:ind w:left="450" w:hanging="360"/>
            </w:pPr>
          </w:p>
          <w:p w14:paraId="045C80CE" w14:textId="77777777" w:rsidR="00D65A4A" w:rsidRPr="00956CBB" w:rsidRDefault="00D65A4A" w:rsidP="00486DD7">
            <w:pPr>
              <w:pStyle w:val="iBAAGLevel1Bullets"/>
              <w:numPr>
                <w:ilvl w:val="0"/>
                <w:numId w:val="0"/>
              </w:numPr>
              <w:ind w:left="720"/>
            </w:pPr>
          </w:p>
          <w:p w14:paraId="045C80CF" w14:textId="77777777" w:rsidR="00D65A4A" w:rsidRPr="00571967" w:rsidRDefault="00D65A4A" w:rsidP="00486DD7">
            <w:pPr>
              <w:pStyle w:val="iBAAGLevel1Bullets"/>
              <w:numPr>
                <w:ilvl w:val="0"/>
                <w:numId w:val="0"/>
              </w:numPr>
              <w:tabs>
                <w:tab w:val="left" w:pos="1260"/>
              </w:tabs>
              <w:ind w:left="360"/>
            </w:pPr>
            <w:r>
              <w:tab/>
            </w:r>
          </w:p>
          <w:p w14:paraId="045C80D0" w14:textId="77777777" w:rsidR="00D65A4A" w:rsidRDefault="00D65A4A" w:rsidP="00486DD7">
            <w:pPr>
              <w:pStyle w:val="iBAAGStandardText"/>
            </w:pPr>
            <w:r>
              <w:t xml:space="preserve">If the service is provided in a doctor’s office, additional co-pays, deductible or co-insurance may apply.  </w:t>
            </w:r>
          </w:p>
          <w:p w14:paraId="045C80D1" w14:textId="77777777" w:rsidR="00D65A4A" w:rsidRDefault="00D65A4A" w:rsidP="00486DD7">
            <w:pPr>
              <w:pStyle w:val="iBAAGStandardText"/>
            </w:pPr>
          </w:p>
          <w:p w14:paraId="045C80D2" w14:textId="77777777" w:rsidR="00D65A4A" w:rsidRDefault="00D65A4A" w:rsidP="00486DD7">
            <w:pPr>
              <w:pStyle w:val="iBAAGStandardText"/>
            </w:pPr>
          </w:p>
        </w:tc>
      </w:tr>
      <w:tr w:rsidR="00D65A4A" w:rsidRPr="0026681C" w14:paraId="045C80DA" w14:textId="77777777" w:rsidTr="00486DD7">
        <w:tc>
          <w:tcPr>
            <w:tcW w:w="3517" w:type="dxa"/>
            <w:tcBorders>
              <w:bottom w:val="single" w:sz="4" w:space="0" w:color="000000" w:themeColor="text1"/>
            </w:tcBorders>
            <w:shd w:val="clear" w:color="auto" w:fill="31849B"/>
            <w:vAlign w:val="center"/>
          </w:tcPr>
          <w:p w14:paraId="045C80D4" w14:textId="77777777" w:rsidR="00D65A4A" w:rsidRPr="0094275E" w:rsidRDefault="00D65A4A" w:rsidP="00486DD7">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045C80D5" w14:textId="77777777" w:rsidR="00D65A4A" w:rsidRPr="0094275E" w:rsidRDefault="00D65A4A" w:rsidP="00486DD7">
            <w:pPr>
              <w:pStyle w:val="iBAAGTableHeader"/>
            </w:pPr>
            <w:r w:rsidRPr="0094275E">
              <w:t>Your cost if you use</w:t>
            </w:r>
          </w:p>
          <w:p w14:paraId="045C80D6" w14:textId="77777777" w:rsidR="00D65A4A" w:rsidRPr="0094275E" w:rsidRDefault="00D65A4A" w:rsidP="00486DD7">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45C80D7" w14:textId="77777777" w:rsidR="00D65A4A" w:rsidRPr="0094275E" w:rsidRDefault="00D65A4A" w:rsidP="00486DD7">
            <w:pPr>
              <w:pStyle w:val="iBAAGTableHeader"/>
            </w:pPr>
            <w:r w:rsidRPr="0094275E">
              <w:t>Your cost if you use</w:t>
            </w:r>
          </w:p>
          <w:p w14:paraId="045C80D8" w14:textId="77777777" w:rsidR="00D65A4A" w:rsidRPr="0094275E" w:rsidRDefault="00D65A4A" w:rsidP="00486DD7">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45C80D9" w14:textId="77777777" w:rsidR="00D65A4A" w:rsidRPr="0094275E" w:rsidRDefault="00D65A4A" w:rsidP="00486DD7">
            <w:pPr>
              <w:pStyle w:val="iBAAGTableHeader"/>
            </w:pPr>
            <w:r w:rsidRPr="0094275E">
              <w:t>Limits &amp; Exceptions</w:t>
            </w:r>
          </w:p>
        </w:tc>
      </w:tr>
      <w:tr w:rsidR="00D65A4A" w:rsidRPr="0026681C" w14:paraId="045C80FB" w14:textId="77777777" w:rsidTr="00486DD7">
        <w:tc>
          <w:tcPr>
            <w:tcW w:w="3517" w:type="dxa"/>
            <w:shd w:val="clear" w:color="auto" w:fill="FFFFFF" w:themeFill="background1"/>
          </w:tcPr>
          <w:p w14:paraId="045C80DB" w14:textId="77777777" w:rsidR="00D65A4A" w:rsidRPr="0026681C" w:rsidRDefault="00D65A4A">
            <w:pPr>
              <w:pStyle w:val="iBAAGSituationBoxName"/>
            </w:pPr>
            <w:bookmarkStart w:id="81" w:name="Hearing_Aids"/>
            <w:r w:rsidRPr="0026681C">
              <w:t>Hearing Aids</w:t>
            </w:r>
            <w:bookmarkEnd w:id="81"/>
          </w:p>
          <w:p w14:paraId="045C80DC" w14:textId="77777777" w:rsidR="00D65A4A" w:rsidRPr="0026681C" w:rsidRDefault="00D65A4A" w:rsidP="00486DD7">
            <w:pPr>
              <w:pStyle w:val="iBAAGStandardText"/>
            </w:pPr>
          </w:p>
          <w:p w14:paraId="045C80DD" w14:textId="77777777" w:rsidR="00D65A4A" w:rsidRPr="0026681C" w:rsidRDefault="00D65A4A" w:rsidP="00486DD7">
            <w:pPr>
              <w:pStyle w:val="iBAAGStandardTextBold"/>
            </w:pPr>
            <w:r w:rsidRPr="0026681C">
              <w:t>What are hearing aids?</w:t>
            </w:r>
          </w:p>
          <w:p w14:paraId="045C80DE" w14:textId="77777777" w:rsidR="00D65A4A" w:rsidRPr="0026681C" w:rsidRDefault="00D65A4A" w:rsidP="00486DD7">
            <w:pPr>
              <w:pStyle w:val="iBAAGStandardText"/>
            </w:pPr>
            <w:r w:rsidRPr="0026681C">
              <w:t>Hearing aids are electronic amplifying devices designed to fix a hearing impairment and bring sound more effectively into the ear. A hearing aid consists of a microphone, amplifier and receiver.</w:t>
            </w:r>
          </w:p>
          <w:p w14:paraId="045C80DF" w14:textId="77777777" w:rsidR="00D65A4A" w:rsidRPr="0026681C" w:rsidRDefault="00D65A4A" w:rsidP="00486DD7">
            <w:pPr>
              <w:pStyle w:val="iBAAGStandardText"/>
            </w:pPr>
          </w:p>
          <w:p w14:paraId="045C80E0" w14:textId="77777777" w:rsidR="00D65A4A" w:rsidRPr="0026681C" w:rsidRDefault="00D65A4A" w:rsidP="00486DD7">
            <w:pPr>
              <w:pStyle w:val="iBAAGStandardText"/>
            </w:pPr>
            <w:r w:rsidRPr="0026681C">
              <w:t>Benefits are provided for the hearing aid and charges for fitting and testing as recommended by a doctor.</w:t>
            </w:r>
          </w:p>
          <w:p w14:paraId="045C80E1" w14:textId="77777777" w:rsidR="00D65A4A" w:rsidRPr="0026681C" w:rsidRDefault="00D65A4A" w:rsidP="00486DD7">
            <w:pPr>
              <w:pStyle w:val="iBAAGStandardText"/>
            </w:pPr>
          </w:p>
          <w:p w14:paraId="6A132B69" w14:textId="77777777" w:rsidR="0094290A" w:rsidRDefault="0094290A" w:rsidP="0094290A">
            <w:pPr>
              <w:pStyle w:val="iBAAGStandardText"/>
            </w:pPr>
            <w:r w:rsidRPr="00386710">
              <w:rPr>
                <w:color w:val="000000"/>
              </w:rPr>
              <w:t xml:space="preserve">UnitedHealthcare Hearing </w:t>
            </w:r>
            <w:r w:rsidRPr="00386710">
              <w:t xml:space="preserve">is available to you. For more information about this program, click </w:t>
            </w:r>
            <w:hyperlink r:id="rId70" w:history="1">
              <w:r w:rsidRPr="00386710">
                <w:rPr>
                  <w:rStyle w:val="Hyperlink"/>
                  <w:b/>
                  <w:bCs/>
                  <w:color w:val="3333FF"/>
                </w:rPr>
                <w:t>here</w:t>
              </w:r>
            </w:hyperlink>
            <w:r w:rsidRPr="00386710">
              <w:t xml:space="preserve"> or call </w:t>
            </w:r>
            <w:r w:rsidRPr="00386710">
              <w:rPr>
                <w:rStyle w:val="iBAAGStandardTextBoldChar"/>
              </w:rPr>
              <w:t>1-855-523-9355,</w:t>
            </w:r>
            <w:r w:rsidRPr="00386710">
              <w:t xml:space="preserve"> TTY users can dial </w:t>
            </w:r>
            <w:r w:rsidRPr="00386710">
              <w:rPr>
                <w:rStyle w:val="iBAAGStandardTextBoldChar"/>
              </w:rPr>
              <w:t>711</w:t>
            </w:r>
            <w:r w:rsidRPr="00386710">
              <w:t>.</w:t>
            </w:r>
          </w:p>
          <w:p w14:paraId="328134D8" w14:textId="77777777" w:rsidR="0094290A" w:rsidRDefault="0094290A" w:rsidP="0094290A">
            <w:pPr>
              <w:pStyle w:val="iBAAGStandardText"/>
            </w:pPr>
          </w:p>
          <w:p w14:paraId="045C80E3" w14:textId="77777777" w:rsidR="00D65A4A" w:rsidRPr="0026681C" w:rsidRDefault="00D65A4A" w:rsidP="00486DD7">
            <w:pPr>
              <w:pStyle w:val="iBAAGStandardText"/>
            </w:pPr>
          </w:p>
          <w:p w14:paraId="045C80E4" w14:textId="77777777" w:rsidR="00D65A4A" w:rsidRPr="0026681C" w:rsidRDefault="00D65A4A" w:rsidP="00486DD7">
            <w:pPr>
              <w:pStyle w:val="iBAAGStandardTextBold"/>
            </w:pPr>
            <w:r w:rsidRPr="0026681C">
              <w:t xml:space="preserve">Want more information? </w:t>
            </w:r>
          </w:p>
          <w:p w14:paraId="045C80E5" w14:textId="77777777" w:rsidR="00D65A4A" w:rsidRPr="0026681C" w:rsidRDefault="00D65A4A" w:rsidP="00486DD7">
            <w:pPr>
              <w:pStyle w:val="iBAAGStandardText"/>
            </w:pPr>
            <w:r w:rsidRPr="0026681C">
              <w:t xml:space="preserve">View the </w:t>
            </w:r>
            <w:hyperlink r:id="rId71" w:history="1">
              <w:r w:rsidRPr="0026681C">
                <w:rPr>
                  <w:rStyle w:val="Hyperlinks"/>
                </w:rPr>
                <w:t>glossary</w:t>
              </w:r>
            </w:hyperlink>
            <w:r w:rsidRPr="0026681C">
              <w:t xml:space="preserve"> for definitions.</w:t>
            </w:r>
          </w:p>
          <w:p w14:paraId="045C80E6" w14:textId="77777777" w:rsidR="00D65A4A" w:rsidRPr="0026681C" w:rsidRDefault="00D65A4A" w:rsidP="00486DD7">
            <w:pPr>
              <w:pStyle w:val="iBAAGStandardText"/>
            </w:pPr>
          </w:p>
        </w:tc>
        <w:tc>
          <w:tcPr>
            <w:tcW w:w="3330" w:type="dxa"/>
            <w:shd w:val="clear" w:color="auto" w:fill="FFFFFF" w:themeFill="background1"/>
          </w:tcPr>
          <w:p w14:paraId="045C80E7" w14:textId="678B2BA2" w:rsidR="00D65A4A" w:rsidRPr="0026681C" w:rsidRDefault="00EE7C75" w:rsidP="00486DD7">
            <w:pPr>
              <w:pStyle w:val="iBAAGStandardText"/>
            </w:pPr>
            <w:r>
              <w:rPr>
                <w:rStyle w:val="iBAAGStandardTextBoldChar"/>
              </w:rPr>
              <w:t>20%</w:t>
            </w:r>
            <w:r w:rsidR="00D65A4A" w:rsidRPr="0026681C">
              <w:t xml:space="preserve"> co-insurance</w:t>
            </w:r>
            <w:r w:rsidR="00D65A4A">
              <w:t>, after you pay the deductible.</w:t>
            </w:r>
            <w:r w:rsidR="00D65A4A" w:rsidRPr="0026681C">
              <w:t xml:space="preserve"> </w:t>
            </w:r>
          </w:p>
          <w:p w14:paraId="045C80E8" w14:textId="77777777" w:rsidR="00D65A4A" w:rsidRDefault="00D65A4A" w:rsidP="00486DD7">
            <w:pPr>
              <w:pStyle w:val="iBAAGStandardText"/>
            </w:pPr>
          </w:p>
          <w:p w14:paraId="045C80E9" w14:textId="77777777" w:rsidR="00D65A4A" w:rsidRPr="0026681C" w:rsidRDefault="00D65A4A" w:rsidP="00486DD7">
            <w:pPr>
              <w:pStyle w:val="iBAAGStandardTextBold"/>
            </w:pPr>
            <w:r w:rsidRPr="0026681C">
              <w:t xml:space="preserve">Is prior authorization </w:t>
            </w:r>
            <w:r>
              <w:t>needed</w:t>
            </w:r>
            <w:r w:rsidRPr="0026681C">
              <w:t>?</w:t>
            </w:r>
          </w:p>
          <w:p w14:paraId="045C80EA" w14:textId="77777777" w:rsidR="00D65A4A" w:rsidRPr="0026681C" w:rsidRDefault="00D65A4A" w:rsidP="00486DD7">
            <w:pPr>
              <w:pStyle w:val="iBAAGStandardText"/>
            </w:pPr>
            <w:r w:rsidRPr="0026681C">
              <w:t>No</w:t>
            </w:r>
          </w:p>
          <w:p w14:paraId="045C80EB" w14:textId="77777777" w:rsidR="00D65A4A" w:rsidRPr="0026681C" w:rsidRDefault="00D65A4A" w:rsidP="00486DD7">
            <w:pPr>
              <w:pStyle w:val="iBAAGStandardText"/>
            </w:pPr>
          </w:p>
          <w:p w14:paraId="045C80EC" w14:textId="77777777" w:rsidR="00D65A4A" w:rsidRPr="0026681C" w:rsidRDefault="00D65A4A" w:rsidP="00486DD7">
            <w:pPr>
              <w:pStyle w:val="iBAAGStandardText"/>
            </w:pPr>
          </w:p>
        </w:tc>
        <w:tc>
          <w:tcPr>
            <w:tcW w:w="3330" w:type="dxa"/>
            <w:shd w:val="clear" w:color="auto" w:fill="FFFFFF" w:themeFill="background1"/>
          </w:tcPr>
          <w:p w14:paraId="045C80ED" w14:textId="6115D9C4" w:rsidR="00D65A4A" w:rsidRPr="0026681C" w:rsidRDefault="00EE7C75" w:rsidP="00486DD7">
            <w:pPr>
              <w:pStyle w:val="iBAAGStandardText"/>
            </w:pPr>
            <w:r>
              <w:rPr>
                <w:rStyle w:val="iBAAGStandardTextBoldChar"/>
              </w:rPr>
              <w:t>40%</w:t>
            </w:r>
            <w:r w:rsidR="00D65A4A" w:rsidRPr="0026681C">
              <w:t xml:space="preserve"> co-insurance, after you pay the deductible</w:t>
            </w:r>
            <w:r w:rsidR="00D65A4A">
              <w:t>.</w:t>
            </w:r>
          </w:p>
          <w:p w14:paraId="045C80EE" w14:textId="77777777" w:rsidR="00D65A4A" w:rsidRPr="0026681C" w:rsidRDefault="00D65A4A" w:rsidP="00486DD7">
            <w:pPr>
              <w:pStyle w:val="iBAAGStandardText"/>
            </w:pPr>
          </w:p>
          <w:p w14:paraId="045C80EF" w14:textId="77777777" w:rsidR="00D65A4A" w:rsidRPr="0026681C" w:rsidRDefault="00D65A4A" w:rsidP="00486DD7">
            <w:pPr>
              <w:pStyle w:val="iBAAGStandardTextBold"/>
            </w:pPr>
            <w:r w:rsidRPr="0026681C">
              <w:t xml:space="preserve">Is prior authorization </w:t>
            </w:r>
            <w:r>
              <w:t>needed</w:t>
            </w:r>
            <w:r w:rsidRPr="0026681C">
              <w:t>?</w:t>
            </w:r>
          </w:p>
          <w:p w14:paraId="045C80F0" w14:textId="77777777" w:rsidR="00D65A4A" w:rsidRPr="0026681C" w:rsidRDefault="00D65A4A" w:rsidP="00486DD7">
            <w:pPr>
              <w:pStyle w:val="iBAAGStandardText"/>
            </w:pPr>
            <w:r w:rsidRPr="0026681C">
              <w:t>No</w:t>
            </w:r>
          </w:p>
          <w:p w14:paraId="045C80F1" w14:textId="77777777" w:rsidR="00D65A4A" w:rsidRPr="0026681C" w:rsidRDefault="00D65A4A" w:rsidP="00486DD7">
            <w:pPr>
              <w:pStyle w:val="iBAAGStandardText"/>
            </w:pPr>
          </w:p>
        </w:tc>
        <w:tc>
          <w:tcPr>
            <w:tcW w:w="3330" w:type="dxa"/>
            <w:shd w:val="clear" w:color="auto" w:fill="FFFFFF" w:themeFill="background1"/>
          </w:tcPr>
          <w:p w14:paraId="045C80F2" w14:textId="5D9569C5" w:rsidR="00D65A4A" w:rsidRPr="0026681C" w:rsidRDefault="00D65A4A" w:rsidP="00486DD7">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14:paraId="045C80F3" w14:textId="77777777" w:rsidR="00D65A4A" w:rsidRPr="0026681C" w:rsidRDefault="00D65A4A" w:rsidP="00486DD7">
            <w:pPr>
              <w:pStyle w:val="iBAAGStandardText"/>
            </w:pPr>
          </w:p>
          <w:p w14:paraId="045C80F4" w14:textId="77777777" w:rsidR="00D65A4A" w:rsidRPr="0026681C" w:rsidRDefault="00D65A4A" w:rsidP="00486DD7">
            <w:pPr>
              <w:pStyle w:val="iBAAGStandardText"/>
            </w:pPr>
            <w:r w:rsidRPr="0026681C">
              <w:t>No coverage for bone anchored hearing aids except when:</w:t>
            </w:r>
          </w:p>
          <w:p w14:paraId="045C80F5" w14:textId="77777777" w:rsidR="00D65A4A" w:rsidRPr="0026681C" w:rsidRDefault="00D65A4A" w:rsidP="00486DD7">
            <w:pPr>
              <w:pStyle w:val="iBAAGLevel1Bullets"/>
            </w:pPr>
            <w:r w:rsidRPr="0026681C">
              <w:t>Craniofacial anomalies or absent ear canals keep them from using a wearable hearing aid; or</w:t>
            </w:r>
          </w:p>
          <w:p w14:paraId="045C80F6" w14:textId="77777777" w:rsidR="00D65A4A" w:rsidRPr="0026681C" w:rsidRDefault="00D65A4A" w:rsidP="00486DD7">
            <w:pPr>
              <w:pStyle w:val="iBAAGLevel1Bullets"/>
            </w:pPr>
            <w:r w:rsidRPr="0026681C">
              <w:t>Hearing loss cannot be fixed by a wearable hearing aid.</w:t>
            </w:r>
          </w:p>
          <w:p w14:paraId="045C80F7" w14:textId="77777777" w:rsidR="00D65A4A" w:rsidRPr="0026681C" w:rsidRDefault="00D65A4A" w:rsidP="00486DD7">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045C80F8" w14:textId="77777777" w:rsidR="00D65A4A" w:rsidRPr="0026681C" w:rsidRDefault="00D65A4A" w:rsidP="00486DD7">
            <w:pPr>
              <w:pStyle w:val="iBAAGStandardText"/>
            </w:pPr>
          </w:p>
          <w:p w14:paraId="045C80F9" w14:textId="77777777" w:rsidR="00D65A4A" w:rsidRPr="0026681C" w:rsidRDefault="00D65A4A" w:rsidP="00486DD7">
            <w:pPr>
              <w:pStyle w:val="iBAAGStandardText"/>
            </w:pPr>
            <w:r w:rsidRPr="0026681C">
              <w:t xml:space="preserve">Repairs and/or replacements are not covered, except for malfunction. </w:t>
            </w:r>
          </w:p>
          <w:p w14:paraId="045C80FA" w14:textId="77777777" w:rsidR="00D65A4A" w:rsidRPr="0026681C" w:rsidRDefault="00D65A4A" w:rsidP="00486DD7">
            <w:pPr>
              <w:pStyle w:val="iBAAGStandardText"/>
            </w:pPr>
          </w:p>
        </w:tc>
      </w:tr>
      <w:tr w:rsidR="00D65A4A" w:rsidRPr="003F3B5E" w14:paraId="045C8102" w14:textId="77777777" w:rsidTr="00486DD7">
        <w:tc>
          <w:tcPr>
            <w:tcW w:w="3517" w:type="dxa"/>
            <w:tcBorders>
              <w:bottom w:val="single" w:sz="4" w:space="0" w:color="000000" w:themeColor="text1"/>
            </w:tcBorders>
            <w:shd w:val="clear" w:color="auto" w:fill="31849B"/>
            <w:vAlign w:val="center"/>
          </w:tcPr>
          <w:p w14:paraId="045C80FC" w14:textId="77777777" w:rsidR="00D65A4A" w:rsidRPr="00351535" w:rsidRDefault="00D65A4A" w:rsidP="00486DD7">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045C80FD" w14:textId="77777777" w:rsidR="00D65A4A" w:rsidRPr="00351535" w:rsidRDefault="00D65A4A" w:rsidP="00486DD7">
            <w:pPr>
              <w:pStyle w:val="iBAAGTableHeader"/>
            </w:pPr>
            <w:r w:rsidRPr="00351535">
              <w:t>Your cost if you use</w:t>
            </w:r>
          </w:p>
          <w:p w14:paraId="045C80FE" w14:textId="77777777" w:rsidR="00D65A4A" w:rsidRPr="00351535" w:rsidRDefault="00D65A4A" w:rsidP="00486DD7">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045C80FF" w14:textId="77777777" w:rsidR="00D65A4A" w:rsidRPr="00351535" w:rsidRDefault="00D65A4A" w:rsidP="00486DD7">
            <w:pPr>
              <w:pStyle w:val="iBAAGTableHeader"/>
            </w:pPr>
            <w:r w:rsidRPr="00351535">
              <w:t>Your cost if you use</w:t>
            </w:r>
          </w:p>
          <w:p w14:paraId="045C8100" w14:textId="77777777" w:rsidR="00D65A4A" w:rsidRPr="000C44FB" w:rsidRDefault="00D65A4A" w:rsidP="00486DD7">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045C8101" w14:textId="77777777" w:rsidR="00D65A4A" w:rsidRPr="00351535" w:rsidRDefault="00D65A4A" w:rsidP="00486DD7">
            <w:pPr>
              <w:pStyle w:val="iBAAGTableHeader"/>
            </w:pPr>
            <w:r w:rsidRPr="00351535">
              <w:t>Limits &amp; Exceptions</w:t>
            </w:r>
          </w:p>
        </w:tc>
      </w:tr>
      <w:tr w:rsidR="00D65A4A" w:rsidRPr="003F3B5E" w14:paraId="045C8130" w14:textId="77777777" w:rsidTr="00486DD7">
        <w:tc>
          <w:tcPr>
            <w:tcW w:w="3517" w:type="dxa"/>
            <w:shd w:val="clear" w:color="auto" w:fill="FFFFFF" w:themeFill="background1"/>
          </w:tcPr>
          <w:p w14:paraId="045C8103" w14:textId="77777777" w:rsidR="00D65A4A" w:rsidRDefault="00D65A4A">
            <w:pPr>
              <w:pStyle w:val="iBAAGSituationBoxName"/>
            </w:pPr>
            <w:bookmarkStart w:id="82" w:name="Home_Health_Care"/>
            <w:r>
              <w:t>Home Health Care</w:t>
            </w:r>
            <w:bookmarkEnd w:id="82"/>
          </w:p>
          <w:p w14:paraId="045C8104" w14:textId="77777777" w:rsidR="00D65A4A" w:rsidRDefault="00D65A4A" w:rsidP="00486DD7">
            <w:pPr>
              <w:pStyle w:val="iBAAGStandardText"/>
            </w:pPr>
          </w:p>
          <w:p w14:paraId="045C8105" w14:textId="77777777" w:rsidR="00D65A4A" w:rsidRDefault="00D65A4A" w:rsidP="00486DD7">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045C8106" w14:textId="77777777" w:rsidR="00D65A4A" w:rsidRDefault="00D65A4A" w:rsidP="00486DD7">
            <w:pPr>
              <w:pStyle w:val="iBAAGStandardText"/>
            </w:pPr>
          </w:p>
          <w:p w14:paraId="045C8107" w14:textId="77777777" w:rsidR="00D65A4A" w:rsidRDefault="00D65A4A" w:rsidP="00486DD7">
            <w:pPr>
              <w:pStyle w:val="iBAAGStandardTextBold"/>
            </w:pPr>
            <w:r>
              <w:t>What is covered?</w:t>
            </w:r>
          </w:p>
          <w:p w14:paraId="045C810A" w14:textId="1FC70328" w:rsidR="00D65A4A" w:rsidRDefault="00D65A4A" w:rsidP="00386710">
            <w:pPr>
              <w:pStyle w:val="iBAAGStandardText"/>
            </w:pPr>
            <w:r>
              <w:t>Skilled care provided by a licensed health care professional (for example, RN) and is part-time intermittent care</w:t>
            </w:r>
            <w:r w:rsidR="00F929F2">
              <w:t>.</w:t>
            </w:r>
          </w:p>
          <w:p w14:paraId="045C810B" w14:textId="77777777" w:rsidR="00D65A4A" w:rsidRDefault="00D65A4A" w:rsidP="00486DD7">
            <w:pPr>
              <w:pStyle w:val="iBAAGStandardText"/>
            </w:pPr>
          </w:p>
          <w:p w14:paraId="045C810C" w14:textId="77777777" w:rsidR="00D65A4A" w:rsidRDefault="00D65A4A" w:rsidP="00486DD7">
            <w:pPr>
              <w:pStyle w:val="iBAAGStandardTextBold"/>
            </w:pPr>
            <w:r>
              <w:t xml:space="preserve">Want more information? </w:t>
            </w:r>
          </w:p>
          <w:p w14:paraId="045C810D" w14:textId="77777777" w:rsidR="00D65A4A" w:rsidRDefault="00D65A4A" w:rsidP="00486DD7">
            <w:pPr>
              <w:pStyle w:val="iBAAGStandardText"/>
            </w:pPr>
            <w:r>
              <w:t xml:space="preserve">View the </w:t>
            </w:r>
            <w:hyperlink r:id="rId72" w:history="1">
              <w:r w:rsidRPr="00721F5F">
                <w:rPr>
                  <w:rStyle w:val="Hyperlinks"/>
                </w:rPr>
                <w:t>glossary</w:t>
              </w:r>
            </w:hyperlink>
            <w:r>
              <w:t xml:space="preserve"> for definitions.</w:t>
            </w:r>
          </w:p>
          <w:p w14:paraId="045C810E" w14:textId="77777777" w:rsidR="00D65A4A" w:rsidRPr="003F3B5E" w:rsidRDefault="00D65A4A" w:rsidP="00486DD7">
            <w:pPr>
              <w:pStyle w:val="iBAAGStandardText"/>
            </w:pPr>
          </w:p>
        </w:tc>
        <w:tc>
          <w:tcPr>
            <w:tcW w:w="3330" w:type="dxa"/>
            <w:shd w:val="clear" w:color="auto" w:fill="FFFFFF" w:themeFill="background1"/>
          </w:tcPr>
          <w:p w14:paraId="045C810F" w14:textId="30D0C8C9" w:rsidR="00D65A4A" w:rsidRDefault="00EE7C75" w:rsidP="00486DD7">
            <w:pPr>
              <w:pStyle w:val="iBAAGStandardText"/>
            </w:pPr>
            <w:r>
              <w:rPr>
                <w:rStyle w:val="iBAAGStandardTextBoldChar"/>
              </w:rPr>
              <w:t>20%</w:t>
            </w:r>
            <w:r w:rsidR="00D65A4A">
              <w:t xml:space="preserve"> co-insurance, after you pay the deductible.</w:t>
            </w:r>
          </w:p>
          <w:p w14:paraId="045C8110" w14:textId="77777777" w:rsidR="00D65A4A" w:rsidRDefault="00D65A4A" w:rsidP="00486DD7">
            <w:pPr>
              <w:pStyle w:val="iBAAGStandardText"/>
            </w:pPr>
          </w:p>
          <w:p w14:paraId="045C8111" w14:textId="77777777" w:rsidR="00D65A4A" w:rsidRDefault="00D65A4A" w:rsidP="00486DD7">
            <w:pPr>
              <w:pStyle w:val="iBAAGStandardText"/>
            </w:pPr>
            <w:r>
              <w:t xml:space="preserve">To receive network benefits, intravenous infusion must be received from a provider we identify. </w:t>
            </w:r>
          </w:p>
          <w:p w14:paraId="045C8112" w14:textId="77777777" w:rsidR="00D65A4A" w:rsidRDefault="00D65A4A" w:rsidP="00486DD7">
            <w:pPr>
              <w:pStyle w:val="iBAAGStandardText"/>
            </w:pPr>
          </w:p>
          <w:p w14:paraId="045C8113" w14:textId="77777777" w:rsidR="00D65A4A" w:rsidRDefault="00D65A4A" w:rsidP="00486DD7">
            <w:pPr>
              <w:pStyle w:val="iBAAGStandardTextBold"/>
            </w:pPr>
            <w:r>
              <w:t>Is prior authorization needed?</w:t>
            </w:r>
          </w:p>
          <w:p w14:paraId="045C8114" w14:textId="77777777" w:rsidR="00D65A4A" w:rsidRDefault="00D65A4A" w:rsidP="00486DD7">
            <w:pPr>
              <w:pStyle w:val="iBAAGStandardText"/>
            </w:pPr>
            <w:r>
              <w:t>No</w:t>
            </w:r>
          </w:p>
          <w:p w14:paraId="045C8115" w14:textId="77777777" w:rsidR="00D65A4A" w:rsidRPr="003F3B5E" w:rsidRDefault="00D65A4A" w:rsidP="00486DD7">
            <w:pPr>
              <w:pStyle w:val="iBAAGStandardText"/>
            </w:pPr>
          </w:p>
        </w:tc>
        <w:tc>
          <w:tcPr>
            <w:tcW w:w="3330" w:type="dxa"/>
            <w:shd w:val="clear" w:color="auto" w:fill="FFFFFF" w:themeFill="background1"/>
          </w:tcPr>
          <w:p w14:paraId="045C8116" w14:textId="54B383C9" w:rsidR="00D65A4A" w:rsidRDefault="00EE7C75" w:rsidP="00486DD7">
            <w:pPr>
              <w:pStyle w:val="iBAAGStandardText"/>
            </w:pPr>
            <w:r>
              <w:rPr>
                <w:rStyle w:val="iBAAGStandardTextBoldChar"/>
              </w:rPr>
              <w:t>25%</w:t>
            </w:r>
            <w:r w:rsidR="00D65A4A">
              <w:t xml:space="preserve"> co-insurance, after you pay the deductible.</w:t>
            </w:r>
          </w:p>
          <w:p w14:paraId="045C8117" w14:textId="77777777" w:rsidR="00D65A4A" w:rsidRDefault="00D65A4A" w:rsidP="00486DD7">
            <w:pPr>
              <w:pStyle w:val="iBAAGStandardText"/>
            </w:pPr>
          </w:p>
          <w:p w14:paraId="045C8118" w14:textId="77777777" w:rsidR="00D65A4A" w:rsidRDefault="00D65A4A" w:rsidP="00486DD7">
            <w:pPr>
              <w:pStyle w:val="iBAAGStandardTextBold"/>
            </w:pPr>
            <w:r>
              <w:t>Is prior authorization needed?</w:t>
            </w:r>
          </w:p>
          <w:p w14:paraId="045C8119" w14:textId="77777777" w:rsidR="00D65A4A" w:rsidRDefault="00D65A4A" w:rsidP="00486DD7">
            <w:pPr>
              <w:pStyle w:val="iBAAGStandardText"/>
            </w:pPr>
            <w:r>
              <w:t>Yes</w:t>
            </w:r>
          </w:p>
          <w:p w14:paraId="045C811A" w14:textId="77777777" w:rsidR="00D65A4A" w:rsidRDefault="00D65A4A" w:rsidP="00486DD7">
            <w:pPr>
              <w:pStyle w:val="iBAAGStandardText"/>
            </w:pPr>
          </w:p>
          <w:p w14:paraId="045C811B" w14:textId="77777777" w:rsidR="00D65A4A" w:rsidRDefault="00D65A4A" w:rsidP="00486DD7">
            <w:pPr>
              <w:pStyle w:val="iBAAGStandardTextBold"/>
            </w:pPr>
            <w:r>
              <w:t>Prior authorization is:</w:t>
            </w:r>
          </w:p>
          <w:p w14:paraId="045C811C" w14:textId="77777777" w:rsidR="00D65A4A" w:rsidRDefault="00D65A4A" w:rsidP="00486DD7">
            <w:pPr>
              <w:pStyle w:val="iBAAGStandardText"/>
            </w:pPr>
            <w:r>
              <w:t xml:space="preserve">Getting </w:t>
            </w:r>
            <w:r w:rsidRPr="00651223">
              <w:t>approval</w:t>
            </w:r>
            <w:r>
              <w:t xml:space="preserve"> by calling the number listed on your health plan ID card before you can get medicine or services.</w:t>
            </w:r>
          </w:p>
          <w:p w14:paraId="045C811D" w14:textId="77777777" w:rsidR="00D65A4A" w:rsidRDefault="00D65A4A" w:rsidP="00486DD7">
            <w:pPr>
              <w:pStyle w:val="iBAAGStandardText"/>
            </w:pPr>
          </w:p>
          <w:p w14:paraId="045C811E" w14:textId="77777777" w:rsidR="00D65A4A" w:rsidRDefault="00D65A4A" w:rsidP="00486DD7">
            <w:pPr>
              <w:pStyle w:val="iBAAGStandardTextBold"/>
            </w:pPr>
            <w:r>
              <w:t xml:space="preserve">When do I need to call? </w:t>
            </w:r>
          </w:p>
          <w:p w14:paraId="045C811F" w14:textId="77777777" w:rsidR="00D65A4A" w:rsidRDefault="00D65A4A" w:rsidP="00486DD7">
            <w:pPr>
              <w:pStyle w:val="iBAAGLevel1Bullets"/>
            </w:pPr>
            <w:r>
              <w:t>5 business days before getting services</w:t>
            </w:r>
          </w:p>
          <w:p w14:paraId="045C8120" w14:textId="77777777" w:rsidR="00D65A4A" w:rsidRDefault="00D65A4A" w:rsidP="00486DD7">
            <w:pPr>
              <w:pStyle w:val="iBAAGLevel1Bullets"/>
            </w:pPr>
            <w:r>
              <w:t>As soon as possible</w:t>
            </w:r>
          </w:p>
          <w:p w14:paraId="045C8121" w14:textId="77777777" w:rsidR="00D65A4A" w:rsidRDefault="00D65A4A" w:rsidP="00486DD7">
            <w:pPr>
              <w:pStyle w:val="iBAAGStandardText"/>
            </w:pPr>
          </w:p>
          <w:p w14:paraId="045C8122" w14:textId="77777777" w:rsidR="00D65A4A" w:rsidRDefault="00D65A4A" w:rsidP="00486DD7">
            <w:pPr>
              <w:pStyle w:val="iBAAGStandardTextBold"/>
            </w:pPr>
            <w:r>
              <w:t xml:space="preserve">If you don’t get prior authorization, you pay: </w:t>
            </w:r>
          </w:p>
          <w:p w14:paraId="0B72A182"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48309937" w14:textId="77777777" w:rsidR="000248E9" w:rsidRPr="0094203A" w:rsidRDefault="000248E9" w:rsidP="00386710">
            <w:pPr>
              <w:pStyle w:val="iBAAGStandardText"/>
            </w:pPr>
          </w:p>
          <w:p w14:paraId="045C8123" w14:textId="220BC808" w:rsidR="00D65A4A" w:rsidRDefault="00D65A4A" w:rsidP="00486DD7">
            <w:pPr>
              <w:pStyle w:val="iBAAGStandardText"/>
            </w:pPr>
          </w:p>
          <w:p w14:paraId="045C8124" w14:textId="77777777" w:rsidR="00D65A4A" w:rsidRDefault="00D65A4A" w:rsidP="00486DD7">
            <w:pPr>
              <w:pStyle w:val="iBAAGStandardText"/>
            </w:pPr>
          </w:p>
          <w:p w14:paraId="045C8125" w14:textId="77777777" w:rsidR="00D65A4A" w:rsidRPr="003F3B5E" w:rsidRDefault="00D65A4A" w:rsidP="00486DD7">
            <w:pPr>
              <w:pStyle w:val="iBAAGStandardText"/>
            </w:pPr>
          </w:p>
        </w:tc>
        <w:tc>
          <w:tcPr>
            <w:tcW w:w="3330" w:type="dxa"/>
            <w:shd w:val="clear" w:color="auto" w:fill="FFFFFF" w:themeFill="background1"/>
          </w:tcPr>
          <w:p w14:paraId="045C8126" w14:textId="77777777" w:rsidR="00D65A4A" w:rsidRDefault="00D65A4A" w:rsidP="00486DD7">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045C8127" w14:textId="77777777" w:rsidR="00D65A4A" w:rsidRDefault="00D65A4A" w:rsidP="00486DD7">
            <w:pPr>
              <w:pStyle w:val="iBAAGStandardText"/>
            </w:pPr>
          </w:p>
          <w:p w14:paraId="045C8128" w14:textId="77777777" w:rsidR="00D65A4A" w:rsidRDefault="00D65A4A" w:rsidP="00486DD7">
            <w:pPr>
              <w:pStyle w:val="iBAAGStandardText"/>
            </w:pPr>
            <w:r>
              <w:t>This visit limit does not include any service that is billed for the administration of intravenous infusion.</w:t>
            </w:r>
          </w:p>
          <w:p w14:paraId="045C8129" w14:textId="77777777" w:rsidR="00D65A4A" w:rsidRDefault="00D65A4A" w:rsidP="00486DD7">
            <w:pPr>
              <w:pStyle w:val="iBAAGStandardText"/>
            </w:pPr>
          </w:p>
          <w:p w14:paraId="045C812A" w14:textId="77777777" w:rsidR="00D65A4A" w:rsidRDefault="00D65A4A" w:rsidP="00486DD7">
            <w:pPr>
              <w:pStyle w:val="iBAAGStandardText"/>
            </w:pPr>
            <w:r>
              <w:t>No coverage for:</w:t>
            </w:r>
          </w:p>
          <w:p w14:paraId="045C812B" w14:textId="77777777" w:rsidR="00D65A4A" w:rsidRDefault="00D65A4A" w:rsidP="00486DD7">
            <w:pPr>
              <w:pStyle w:val="iBAAGLevel1Bullets"/>
            </w:pPr>
            <w:r>
              <w:t xml:space="preserve">Custodial care (non-skilled care that helps people with daily living activities that most people are able to do for themselves. Some examples include eating, bathing and dressing.)                              </w:t>
            </w:r>
          </w:p>
          <w:p w14:paraId="045C812F" w14:textId="77777777" w:rsidR="00D65A4A" w:rsidRPr="003F3B5E" w:rsidRDefault="00D65A4A" w:rsidP="00386710">
            <w:pPr>
              <w:pStyle w:val="iBAAGLevel1Bullets"/>
              <w:numPr>
                <w:ilvl w:val="0"/>
                <w:numId w:val="0"/>
              </w:numPr>
              <w:ind w:left="450"/>
            </w:pPr>
          </w:p>
        </w:tc>
      </w:tr>
      <w:tr w:rsidR="00D65A4A" w:rsidRPr="00FC1671" w14:paraId="045C8137" w14:textId="77777777" w:rsidTr="00486DD7">
        <w:tc>
          <w:tcPr>
            <w:tcW w:w="3517" w:type="dxa"/>
            <w:tcBorders>
              <w:bottom w:val="single" w:sz="4" w:space="0" w:color="000000" w:themeColor="text1"/>
            </w:tcBorders>
            <w:shd w:val="clear" w:color="auto" w:fill="31849B"/>
            <w:vAlign w:val="center"/>
          </w:tcPr>
          <w:p w14:paraId="045C8131" w14:textId="77777777" w:rsidR="00D65A4A" w:rsidRPr="009D3F64" w:rsidRDefault="00D65A4A" w:rsidP="00486DD7">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45C8132" w14:textId="77777777" w:rsidR="00D65A4A" w:rsidRPr="009D3F64" w:rsidRDefault="00D65A4A" w:rsidP="00486DD7">
            <w:pPr>
              <w:pStyle w:val="iBAAGTableHeader"/>
            </w:pPr>
            <w:r w:rsidRPr="009D3F64">
              <w:t>Your cost if you use</w:t>
            </w:r>
          </w:p>
          <w:p w14:paraId="045C8133" w14:textId="77777777" w:rsidR="00D65A4A" w:rsidRPr="009D3F64" w:rsidRDefault="00D65A4A" w:rsidP="00486DD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45C8134" w14:textId="77777777" w:rsidR="00D65A4A" w:rsidRPr="009D3F64" w:rsidRDefault="00D65A4A" w:rsidP="00486DD7">
            <w:pPr>
              <w:pStyle w:val="iBAAGTableHeader"/>
            </w:pPr>
            <w:r w:rsidRPr="009D3F64">
              <w:t>Your cost if you use</w:t>
            </w:r>
          </w:p>
          <w:p w14:paraId="045C8135" w14:textId="77777777" w:rsidR="00D65A4A" w:rsidRPr="009D3F64" w:rsidRDefault="00D65A4A" w:rsidP="00486DD7">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45C8136" w14:textId="77777777" w:rsidR="00D65A4A" w:rsidRPr="009D3F64" w:rsidRDefault="00D65A4A" w:rsidP="00486DD7">
            <w:pPr>
              <w:pStyle w:val="iBAAGTableHeader"/>
            </w:pPr>
            <w:r w:rsidRPr="009D3F64">
              <w:t>Limits &amp; Exceptions</w:t>
            </w:r>
          </w:p>
        </w:tc>
      </w:tr>
      <w:tr w:rsidR="00D65A4A" w:rsidRPr="00FC1671" w14:paraId="045C815B" w14:textId="77777777" w:rsidTr="00486DD7">
        <w:tc>
          <w:tcPr>
            <w:tcW w:w="3517" w:type="dxa"/>
            <w:shd w:val="clear" w:color="auto" w:fill="FFFFFF" w:themeFill="background1"/>
          </w:tcPr>
          <w:p w14:paraId="045C8138" w14:textId="77777777" w:rsidR="00D65A4A" w:rsidRPr="00FC1671" w:rsidRDefault="00D65A4A">
            <w:pPr>
              <w:pStyle w:val="iBAAGSituationBoxName"/>
            </w:pPr>
            <w:bookmarkStart w:id="83" w:name="Hospice_Care"/>
            <w:r w:rsidRPr="00FC1671">
              <w:t>Hospice Care</w:t>
            </w:r>
            <w:bookmarkEnd w:id="83"/>
          </w:p>
          <w:p w14:paraId="045C8139" w14:textId="77777777" w:rsidR="00D65A4A" w:rsidRPr="00FC1671" w:rsidRDefault="00D65A4A" w:rsidP="00486DD7">
            <w:pPr>
              <w:pStyle w:val="iBAAGStandardText"/>
            </w:pPr>
          </w:p>
          <w:p w14:paraId="045C813A" w14:textId="77777777" w:rsidR="00D65A4A" w:rsidRPr="00FC1671" w:rsidRDefault="00D65A4A" w:rsidP="00486DD7">
            <w:pPr>
              <w:pStyle w:val="iBAAGStandardTextBold"/>
            </w:pPr>
            <w:r w:rsidRPr="00FC1671">
              <w:t>What is hospice care?</w:t>
            </w:r>
          </w:p>
          <w:p w14:paraId="045C813B" w14:textId="77777777" w:rsidR="00D65A4A" w:rsidRPr="00FC1671" w:rsidRDefault="00D65A4A" w:rsidP="00486DD7">
            <w:pPr>
              <w:pStyle w:val="iBAAGStandardText"/>
            </w:pPr>
            <w:r w:rsidRPr="00FC1671">
              <w:t xml:space="preserve">Hospice care provides comfort and support for the terminally ill in a hospital, hospice facility or home. </w:t>
            </w:r>
          </w:p>
          <w:p w14:paraId="045C813C" w14:textId="77777777" w:rsidR="00D65A4A" w:rsidRPr="00FC1671" w:rsidRDefault="00D65A4A" w:rsidP="00486DD7">
            <w:pPr>
              <w:pStyle w:val="iBAAGStandardText"/>
            </w:pPr>
          </w:p>
          <w:p w14:paraId="045C813D" w14:textId="77777777" w:rsidR="00D65A4A" w:rsidRPr="00FC1671" w:rsidRDefault="00D65A4A" w:rsidP="00486DD7">
            <w:pPr>
              <w:pStyle w:val="iBAAGStandardText"/>
            </w:pPr>
            <w:r w:rsidRPr="00FC1671">
              <w:t>We cover:</w:t>
            </w:r>
          </w:p>
          <w:p w14:paraId="045C813E" w14:textId="77777777" w:rsidR="00D65A4A" w:rsidRPr="00FC1671" w:rsidRDefault="00D65A4A" w:rsidP="00486DD7">
            <w:pPr>
              <w:pStyle w:val="iBAAGLevel1Bullets"/>
            </w:pPr>
            <w:r w:rsidRPr="00FC1671">
              <w:t xml:space="preserve">Physical, psychological, social, spiritual and respite care for the terminally ill person. </w:t>
            </w:r>
          </w:p>
          <w:p w14:paraId="045C813F" w14:textId="77777777" w:rsidR="00D65A4A" w:rsidRPr="00FC1671" w:rsidRDefault="00D65A4A" w:rsidP="00486DD7">
            <w:pPr>
              <w:pStyle w:val="iBAAGLevel1Bullets"/>
            </w:pPr>
            <w:r w:rsidRPr="00FC1671">
              <w:t xml:space="preserve">Short-term grief counseling for immediate family members while the patient receives hospice care. </w:t>
            </w:r>
          </w:p>
          <w:p w14:paraId="045C8140" w14:textId="77777777" w:rsidR="00D65A4A" w:rsidRPr="00FC1671" w:rsidRDefault="00D65A4A" w:rsidP="00486DD7">
            <w:pPr>
              <w:pStyle w:val="iBAAGStandardText"/>
            </w:pPr>
          </w:p>
          <w:p w14:paraId="045C8141" w14:textId="77777777" w:rsidR="00D65A4A" w:rsidRPr="00FC1671" w:rsidRDefault="00D65A4A" w:rsidP="00486DD7">
            <w:pPr>
              <w:pStyle w:val="iBAAGStandardTextBold"/>
            </w:pPr>
            <w:r w:rsidRPr="00FC1671">
              <w:t xml:space="preserve">Want more information? </w:t>
            </w:r>
          </w:p>
          <w:p w14:paraId="045C8142" w14:textId="77777777" w:rsidR="00D65A4A" w:rsidRPr="00FC1671" w:rsidRDefault="00D65A4A" w:rsidP="00486DD7">
            <w:pPr>
              <w:pStyle w:val="iBAAGStandardText"/>
            </w:pPr>
            <w:r w:rsidRPr="00FC1671">
              <w:t xml:space="preserve">View the </w:t>
            </w:r>
            <w:hyperlink r:id="rId73" w:history="1">
              <w:r w:rsidRPr="00FC1671">
                <w:rPr>
                  <w:rStyle w:val="Hyperlinks"/>
                </w:rPr>
                <w:t>glossary</w:t>
              </w:r>
            </w:hyperlink>
            <w:r w:rsidRPr="00FC1671">
              <w:t xml:space="preserve"> for definitions</w:t>
            </w:r>
          </w:p>
          <w:p w14:paraId="045C8143" w14:textId="77777777" w:rsidR="00D65A4A" w:rsidRPr="00FC1671" w:rsidRDefault="00D65A4A" w:rsidP="00486DD7">
            <w:pPr>
              <w:pStyle w:val="iBAAGStandardText"/>
            </w:pPr>
          </w:p>
          <w:p w14:paraId="045C8144" w14:textId="77777777" w:rsidR="00D65A4A" w:rsidRPr="00FC1671" w:rsidRDefault="00D65A4A" w:rsidP="00486DD7">
            <w:pPr>
              <w:pStyle w:val="iBAAGStandardText"/>
            </w:pPr>
          </w:p>
        </w:tc>
        <w:tc>
          <w:tcPr>
            <w:tcW w:w="3330" w:type="dxa"/>
            <w:shd w:val="clear" w:color="auto" w:fill="FFFFFF" w:themeFill="background1"/>
          </w:tcPr>
          <w:p w14:paraId="045C8145" w14:textId="3AE941CD" w:rsidR="00D65A4A" w:rsidRDefault="00EE7C75" w:rsidP="00486DD7">
            <w:pPr>
              <w:pStyle w:val="iBAAGStandardText"/>
            </w:pPr>
            <w:r>
              <w:rPr>
                <w:rStyle w:val="iBAAGStandardTextBoldChar"/>
              </w:rPr>
              <w:t>20%</w:t>
            </w:r>
            <w:r w:rsidR="00D65A4A">
              <w:t xml:space="preserve"> co-insurance, after you pay the deductible.</w:t>
            </w:r>
          </w:p>
          <w:p w14:paraId="045C8146" w14:textId="77777777" w:rsidR="00D65A4A" w:rsidRDefault="00D65A4A" w:rsidP="00486DD7">
            <w:pPr>
              <w:pStyle w:val="iBAAGStandardText"/>
            </w:pPr>
          </w:p>
          <w:p w14:paraId="045C8147" w14:textId="77777777" w:rsidR="00D65A4A" w:rsidRDefault="00D65A4A" w:rsidP="00486DD7">
            <w:pPr>
              <w:pStyle w:val="iBAAGStandardTextBold"/>
            </w:pPr>
            <w:r>
              <w:t>Is prior authorization needed?</w:t>
            </w:r>
          </w:p>
          <w:p w14:paraId="045C8148" w14:textId="77777777" w:rsidR="00D65A4A" w:rsidRDefault="00D65A4A" w:rsidP="00486DD7">
            <w:pPr>
              <w:pStyle w:val="iBAAGStandardText"/>
            </w:pPr>
            <w:r>
              <w:t>No</w:t>
            </w:r>
          </w:p>
          <w:p w14:paraId="045C8149" w14:textId="77777777" w:rsidR="00D65A4A" w:rsidRDefault="00D65A4A" w:rsidP="00486DD7">
            <w:pPr>
              <w:pStyle w:val="iBAAGStandardText"/>
            </w:pPr>
          </w:p>
          <w:p w14:paraId="045C814A" w14:textId="77777777" w:rsidR="00D65A4A" w:rsidRPr="00FC1671" w:rsidRDefault="00D65A4A" w:rsidP="00486DD7">
            <w:pPr>
              <w:pStyle w:val="iBAAGStandardText"/>
            </w:pPr>
          </w:p>
        </w:tc>
        <w:tc>
          <w:tcPr>
            <w:tcW w:w="3330" w:type="dxa"/>
            <w:shd w:val="clear" w:color="auto" w:fill="FFFFFF" w:themeFill="background1"/>
          </w:tcPr>
          <w:p w14:paraId="045C814B" w14:textId="218E2D4A" w:rsidR="00D65A4A" w:rsidRDefault="00EE7C75" w:rsidP="00486DD7">
            <w:pPr>
              <w:pStyle w:val="iBAAGStandardText"/>
            </w:pPr>
            <w:r>
              <w:rPr>
                <w:rStyle w:val="iBAAGStandardTextBoldChar"/>
              </w:rPr>
              <w:t>40%</w:t>
            </w:r>
            <w:r w:rsidR="00D65A4A">
              <w:t xml:space="preserve"> co-insurance, after you pay the deductible.</w:t>
            </w:r>
          </w:p>
          <w:p w14:paraId="045C814C" w14:textId="77777777" w:rsidR="00D65A4A" w:rsidRDefault="00D65A4A" w:rsidP="00486DD7">
            <w:pPr>
              <w:pStyle w:val="iBAAGStandardText"/>
            </w:pPr>
          </w:p>
          <w:p w14:paraId="045C814D" w14:textId="77777777" w:rsidR="00D65A4A" w:rsidRDefault="00D65A4A" w:rsidP="00486DD7">
            <w:pPr>
              <w:pStyle w:val="iBAAGStandardTextBold"/>
            </w:pPr>
            <w:r>
              <w:t>Is prior authorization needed?</w:t>
            </w:r>
          </w:p>
          <w:p w14:paraId="045C814E" w14:textId="77777777" w:rsidR="00D65A4A" w:rsidRDefault="00D65A4A" w:rsidP="00486DD7">
            <w:pPr>
              <w:pStyle w:val="iBAAGStandardText"/>
            </w:pPr>
            <w:r>
              <w:t>Yes</w:t>
            </w:r>
          </w:p>
          <w:p w14:paraId="045C814F" w14:textId="77777777" w:rsidR="00D65A4A" w:rsidRDefault="00D65A4A" w:rsidP="00486DD7">
            <w:pPr>
              <w:pStyle w:val="iBAAGStandardText"/>
            </w:pPr>
          </w:p>
          <w:p w14:paraId="045C8150" w14:textId="77777777" w:rsidR="00D65A4A" w:rsidRDefault="00D65A4A" w:rsidP="00486DD7">
            <w:pPr>
              <w:pStyle w:val="iBAAGStandardTextBold"/>
            </w:pPr>
            <w:r>
              <w:t>Prior authorization is:</w:t>
            </w:r>
          </w:p>
          <w:p w14:paraId="045C8151" w14:textId="77777777" w:rsidR="00D65A4A" w:rsidRDefault="00D65A4A" w:rsidP="00486DD7">
            <w:pPr>
              <w:pStyle w:val="iBAAGStandardText"/>
            </w:pPr>
            <w:r>
              <w:t xml:space="preserve">Getting </w:t>
            </w:r>
            <w:r w:rsidRPr="00D35721">
              <w:t>approval</w:t>
            </w:r>
            <w:r>
              <w:t xml:space="preserve"> by calling the number listed on your health plan ID card before you can get medicine or services.</w:t>
            </w:r>
          </w:p>
          <w:p w14:paraId="045C8152" w14:textId="77777777" w:rsidR="00D65A4A" w:rsidRDefault="00D65A4A" w:rsidP="00486DD7">
            <w:pPr>
              <w:pStyle w:val="iBAAGStandardText"/>
            </w:pPr>
          </w:p>
          <w:p w14:paraId="045C8153" w14:textId="77777777" w:rsidR="00D65A4A" w:rsidRDefault="00D65A4A" w:rsidP="00486DD7">
            <w:pPr>
              <w:pStyle w:val="iBAAGStandardTextBold"/>
            </w:pPr>
            <w:r>
              <w:t xml:space="preserve">When do I need to call? </w:t>
            </w:r>
          </w:p>
          <w:p w14:paraId="045C8154" w14:textId="77777777" w:rsidR="00D65A4A" w:rsidRDefault="00D65A4A" w:rsidP="00486DD7">
            <w:pPr>
              <w:pStyle w:val="iBAAGLevel1Bullets"/>
            </w:pPr>
            <w:r>
              <w:t xml:space="preserve">5 business days before being admitted </w:t>
            </w:r>
          </w:p>
          <w:p w14:paraId="045C8155" w14:textId="77777777" w:rsidR="00D65A4A" w:rsidRDefault="00D65A4A" w:rsidP="00486DD7">
            <w:pPr>
              <w:pStyle w:val="iBAAGLevel1Bullets"/>
            </w:pPr>
            <w:r>
              <w:t>As soon as possible</w:t>
            </w:r>
          </w:p>
          <w:p w14:paraId="045C8156" w14:textId="77777777" w:rsidR="00D65A4A" w:rsidRDefault="00D65A4A" w:rsidP="00486DD7">
            <w:pPr>
              <w:pStyle w:val="iBAAGStandardText"/>
            </w:pPr>
          </w:p>
          <w:p w14:paraId="7D815D15" w14:textId="77777777" w:rsidR="000248E9" w:rsidRDefault="00D65A4A" w:rsidP="00486DD7">
            <w:pPr>
              <w:pStyle w:val="iBAAGStandardTextBold"/>
            </w:pPr>
            <w:r>
              <w:t>If you don’t get prior authorization, you pay:</w:t>
            </w:r>
          </w:p>
          <w:p w14:paraId="41DD947E"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8157" w14:textId="66DCDB7F" w:rsidR="00D65A4A" w:rsidRDefault="00D65A4A" w:rsidP="00486DD7">
            <w:pPr>
              <w:pStyle w:val="iBAAGStandardTextBold"/>
            </w:pPr>
            <w:r>
              <w:t xml:space="preserve"> </w:t>
            </w:r>
          </w:p>
          <w:p w14:paraId="045C8158" w14:textId="62A897A3" w:rsidR="00D65A4A" w:rsidRDefault="00D65A4A" w:rsidP="00486DD7">
            <w:pPr>
              <w:pStyle w:val="iBAAGStandardText"/>
            </w:pPr>
          </w:p>
          <w:p w14:paraId="045C8159" w14:textId="77777777" w:rsidR="00D65A4A" w:rsidRPr="00FC1671" w:rsidRDefault="00D65A4A" w:rsidP="00486DD7">
            <w:pPr>
              <w:pStyle w:val="iBAAGStandardText"/>
            </w:pPr>
          </w:p>
        </w:tc>
        <w:tc>
          <w:tcPr>
            <w:tcW w:w="3330" w:type="dxa"/>
            <w:shd w:val="clear" w:color="auto" w:fill="FFFFFF" w:themeFill="background1"/>
          </w:tcPr>
          <w:p w14:paraId="045C815A" w14:textId="77777777" w:rsidR="00D65A4A" w:rsidRPr="00FC1671" w:rsidRDefault="00D65A4A" w:rsidP="00486DD7">
            <w:pPr>
              <w:pStyle w:val="iBAAGStandardText"/>
            </w:pPr>
            <w:r w:rsidRPr="00FC1671">
              <w:t>None</w:t>
            </w:r>
          </w:p>
        </w:tc>
      </w:tr>
      <w:tr w:rsidR="00D65A4A" w:rsidRPr="00CD71EA" w14:paraId="045C815D" w14:textId="77777777" w:rsidTr="00486DD7">
        <w:tc>
          <w:tcPr>
            <w:tcW w:w="13507" w:type="dxa"/>
            <w:gridSpan w:val="4"/>
            <w:tcBorders>
              <w:bottom w:val="single" w:sz="4" w:space="0" w:color="000000" w:themeColor="text1"/>
            </w:tcBorders>
            <w:shd w:val="clear" w:color="auto" w:fill="31849B"/>
          </w:tcPr>
          <w:p w14:paraId="045C815C" w14:textId="77777777" w:rsidR="00D65A4A" w:rsidRPr="00CD71EA" w:rsidRDefault="00D65A4A" w:rsidP="00486DD7">
            <w:pPr>
              <w:pStyle w:val="iBAAGTableHeader"/>
            </w:pPr>
            <w:r w:rsidRPr="00682F09">
              <w:t>About Your Benefits</w:t>
            </w:r>
          </w:p>
        </w:tc>
      </w:tr>
      <w:tr w:rsidR="00D65A4A" w:rsidRPr="00CD71EA" w14:paraId="045C8166" w14:textId="77777777" w:rsidTr="00486DD7">
        <w:tc>
          <w:tcPr>
            <w:tcW w:w="3517" w:type="dxa"/>
            <w:shd w:val="clear" w:color="auto" w:fill="FFFFFF" w:themeFill="background1"/>
          </w:tcPr>
          <w:p w14:paraId="045C815E" w14:textId="77777777" w:rsidR="00D65A4A" w:rsidRDefault="00D65A4A">
            <w:pPr>
              <w:pStyle w:val="iBAAGSituationBoxName"/>
            </w:pPr>
            <w:bookmarkStart w:id="84" w:name="Kidney_Disease_Programs"/>
            <w:r>
              <w:t>Kidney Disease Programs</w:t>
            </w:r>
            <w:bookmarkEnd w:id="84"/>
            <w:r>
              <w:t xml:space="preserve"> </w:t>
            </w:r>
          </w:p>
        </w:tc>
        <w:tc>
          <w:tcPr>
            <w:tcW w:w="9990" w:type="dxa"/>
            <w:gridSpan w:val="3"/>
            <w:shd w:val="clear" w:color="auto" w:fill="FFFFFF" w:themeFill="background1"/>
          </w:tcPr>
          <w:p w14:paraId="045C815F" w14:textId="77777777" w:rsidR="00D65A4A" w:rsidRDefault="00D65A4A" w:rsidP="00486DD7">
            <w:pPr>
              <w:pStyle w:val="iBAAGStandardText"/>
            </w:pPr>
            <w:r>
              <w:t>Our Chronic Kidney Disease (CKD) and Kidney Resource Services (KRS) programs provide you:</w:t>
            </w:r>
          </w:p>
          <w:p w14:paraId="045C8160" w14:textId="77777777" w:rsidR="00D65A4A" w:rsidRDefault="00D65A4A" w:rsidP="00D65A4A">
            <w:pPr>
              <w:pStyle w:val="iBAAGLevel1Bullets"/>
            </w:pPr>
            <w:r>
              <w:t>Nurses you can speak with to help manage your kidney disease</w:t>
            </w:r>
          </w:p>
          <w:p w14:paraId="045C8161" w14:textId="77777777" w:rsidR="00D65A4A" w:rsidRDefault="00D65A4A" w:rsidP="00D65A4A">
            <w:pPr>
              <w:pStyle w:val="iBAAGLevel1Bullets"/>
            </w:pPr>
            <w:r>
              <w:t>Education and counseling</w:t>
            </w:r>
          </w:p>
          <w:p w14:paraId="045C8162" w14:textId="77777777" w:rsidR="00D65A4A" w:rsidRDefault="00D65A4A" w:rsidP="00D65A4A">
            <w:pPr>
              <w:pStyle w:val="iBAAGLevel1Bullets"/>
            </w:pPr>
            <w:r>
              <w:t xml:space="preserve">Help with finding network dialysis centers and doctors </w:t>
            </w:r>
          </w:p>
          <w:p w14:paraId="045C8163" w14:textId="77777777" w:rsidR="00D65A4A" w:rsidRDefault="00D65A4A" w:rsidP="00486DD7">
            <w:pPr>
              <w:pStyle w:val="iBAAGStandardText"/>
            </w:pPr>
          </w:p>
          <w:p w14:paraId="045C8164" w14:textId="77777777" w:rsidR="00D65A4A" w:rsidRDefault="00D65A4A" w:rsidP="00486DD7">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045C8165" w14:textId="77777777" w:rsidR="00D65A4A" w:rsidRDefault="00D65A4A" w:rsidP="00486DD7">
            <w:pPr>
              <w:pStyle w:val="iBAAGStandardText"/>
            </w:pPr>
          </w:p>
        </w:tc>
      </w:tr>
      <w:tr w:rsidR="00D65A4A" w:rsidRPr="00B22F94" w14:paraId="045C816D" w14:textId="77777777" w:rsidTr="00486DD7">
        <w:tc>
          <w:tcPr>
            <w:tcW w:w="3517" w:type="dxa"/>
            <w:tcBorders>
              <w:bottom w:val="single" w:sz="4" w:space="0" w:color="000000" w:themeColor="text1"/>
            </w:tcBorders>
            <w:shd w:val="clear" w:color="auto" w:fill="31849B"/>
            <w:vAlign w:val="center"/>
          </w:tcPr>
          <w:p w14:paraId="045C8167" w14:textId="77777777" w:rsidR="00D65A4A" w:rsidRPr="009D3F64" w:rsidRDefault="00D65A4A" w:rsidP="00486DD7">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45C8168" w14:textId="77777777" w:rsidR="00D65A4A" w:rsidRPr="009D3F64" w:rsidRDefault="00D65A4A" w:rsidP="00486DD7">
            <w:pPr>
              <w:pStyle w:val="iBAAGTableHeader"/>
            </w:pPr>
            <w:r w:rsidRPr="009D3F64">
              <w:t>Your cost if you use</w:t>
            </w:r>
          </w:p>
          <w:p w14:paraId="045C8169" w14:textId="77777777" w:rsidR="00D65A4A" w:rsidRPr="009D3F64" w:rsidRDefault="00D65A4A" w:rsidP="00486DD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45C816A" w14:textId="77777777" w:rsidR="00D65A4A" w:rsidRPr="009D3F64" w:rsidRDefault="00D65A4A" w:rsidP="00486DD7">
            <w:pPr>
              <w:pStyle w:val="iBAAGTableHeader"/>
            </w:pPr>
            <w:r w:rsidRPr="009D3F64">
              <w:t>Your cost if you use</w:t>
            </w:r>
          </w:p>
          <w:p w14:paraId="045C816B" w14:textId="77777777" w:rsidR="00D65A4A" w:rsidRPr="009D3F64" w:rsidRDefault="00D65A4A" w:rsidP="00486DD7">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45C816C" w14:textId="77777777" w:rsidR="00D65A4A" w:rsidRPr="009D3F64" w:rsidRDefault="00D65A4A" w:rsidP="00486DD7">
            <w:pPr>
              <w:pStyle w:val="iBAAGTableHeader"/>
            </w:pPr>
            <w:r w:rsidRPr="009D3F64">
              <w:t>Limits &amp; Exceptions</w:t>
            </w:r>
          </w:p>
        </w:tc>
      </w:tr>
      <w:tr w:rsidR="00D65A4A" w:rsidRPr="00B22F94" w14:paraId="045C818D" w14:textId="77777777" w:rsidTr="00486DD7">
        <w:tc>
          <w:tcPr>
            <w:tcW w:w="3517" w:type="dxa"/>
            <w:shd w:val="clear" w:color="auto" w:fill="FFFFFF" w:themeFill="background1"/>
          </w:tcPr>
          <w:p w14:paraId="045C816E" w14:textId="77777777" w:rsidR="00D65A4A" w:rsidRDefault="00D65A4A">
            <w:pPr>
              <w:pStyle w:val="iBAAGSituationBoxName"/>
            </w:pPr>
            <w:bookmarkStart w:id="85" w:name="Ostomy_Supplies"/>
            <w:r>
              <w:t>Ostomy Supplies</w:t>
            </w:r>
            <w:bookmarkEnd w:id="85"/>
          </w:p>
          <w:p w14:paraId="045C816F" w14:textId="77777777" w:rsidR="00D65A4A" w:rsidRDefault="00D65A4A" w:rsidP="00486DD7">
            <w:pPr>
              <w:pStyle w:val="iBAAGStandardText"/>
            </w:pPr>
          </w:p>
          <w:p w14:paraId="045C8170" w14:textId="77777777" w:rsidR="00D65A4A" w:rsidRDefault="00D65A4A" w:rsidP="00486DD7">
            <w:pPr>
              <w:pStyle w:val="iBAAGStandardText"/>
            </w:pPr>
            <w:r>
              <w:t>We cover:</w:t>
            </w:r>
          </w:p>
          <w:p w14:paraId="045C8171" w14:textId="77777777" w:rsidR="00D65A4A" w:rsidRDefault="00D65A4A" w:rsidP="00486DD7">
            <w:pPr>
              <w:pStyle w:val="iBAAGLevel1Bullets"/>
            </w:pPr>
            <w:r>
              <w:t>Pouches, face plates and belts.</w:t>
            </w:r>
          </w:p>
          <w:p w14:paraId="045C8172" w14:textId="77777777" w:rsidR="00D65A4A" w:rsidRDefault="00D65A4A" w:rsidP="00486DD7">
            <w:pPr>
              <w:pStyle w:val="iBAAGLevel1Bullets"/>
            </w:pPr>
            <w:r>
              <w:t>Irrigation sleeves, bags and ostomy irrigation catheters.</w:t>
            </w:r>
          </w:p>
          <w:p w14:paraId="045C8173" w14:textId="77777777" w:rsidR="00D65A4A" w:rsidRDefault="00D65A4A" w:rsidP="00486DD7">
            <w:pPr>
              <w:pStyle w:val="iBAAGLevel1Bullets"/>
            </w:pPr>
            <w:r>
              <w:t>Skin barriers.</w:t>
            </w:r>
          </w:p>
          <w:p w14:paraId="045C8174" w14:textId="77777777" w:rsidR="00D65A4A" w:rsidRDefault="00D65A4A" w:rsidP="00486DD7">
            <w:pPr>
              <w:pStyle w:val="iBAAGStandardText"/>
            </w:pPr>
          </w:p>
          <w:p w14:paraId="045C8175" w14:textId="77777777" w:rsidR="00D65A4A" w:rsidRDefault="00D65A4A" w:rsidP="00486DD7">
            <w:pPr>
              <w:pStyle w:val="iBAAGStandardTextBold"/>
            </w:pPr>
            <w:r>
              <w:t xml:space="preserve">Want more information? </w:t>
            </w:r>
          </w:p>
          <w:p w14:paraId="045C8176" w14:textId="77777777" w:rsidR="00D65A4A" w:rsidRPr="00B22F94" w:rsidRDefault="00D65A4A" w:rsidP="00486DD7">
            <w:pPr>
              <w:pStyle w:val="iBAAGStandardText"/>
            </w:pPr>
            <w:r>
              <w:t xml:space="preserve">View the </w:t>
            </w:r>
            <w:hyperlink r:id="rId74" w:history="1">
              <w:r w:rsidRPr="00B22F94">
                <w:rPr>
                  <w:rStyle w:val="Hyperlinks"/>
                </w:rPr>
                <w:t>glossary</w:t>
              </w:r>
            </w:hyperlink>
            <w:r>
              <w:t xml:space="preserve"> for definitions.</w:t>
            </w:r>
          </w:p>
        </w:tc>
        <w:tc>
          <w:tcPr>
            <w:tcW w:w="3330" w:type="dxa"/>
            <w:shd w:val="clear" w:color="auto" w:fill="FFFFFF" w:themeFill="background1"/>
          </w:tcPr>
          <w:p w14:paraId="045C8177" w14:textId="78CE32AF" w:rsidR="00D65A4A" w:rsidRDefault="00EE7C75" w:rsidP="00486DD7">
            <w:pPr>
              <w:pStyle w:val="iBAAGStandardText"/>
            </w:pPr>
            <w:r>
              <w:rPr>
                <w:rStyle w:val="iBAAGStandardTextBoldChar"/>
              </w:rPr>
              <w:t>20%</w:t>
            </w:r>
            <w:r w:rsidR="00D65A4A">
              <w:t xml:space="preserve"> co-insurance, after you pay the deductible.</w:t>
            </w:r>
          </w:p>
          <w:p w14:paraId="045C8178" w14:textId="77777777" w:rsidR="00D65A4A" w:rsidRDefault="00D65A4A" w:rsidP="00486DD7">
            <w:pPr>
              <w:pStyle w:val="iBAAGStandardText"/>
            </w:pPr>
          </w:p>
          <w:p w14:paraId="045C8179" w14:textId="77777777" w:rsidR="00D65A4A" w:rsidRDefault="00D65A4A" w:rsidP="00486DD7">
            <w:pPr>
              <w:pStyle w:val="iBAAGStandardTextBold"/>
            </w:pPr>
            <w:r>
              <w:t>Is prior authorization needed?</w:t>
            </w:r>
          </w:p>
          <w:p w14:paraId="045C817A" w14:textId="77777777" w:rsidR="00D65A4A" w:rsidRPr="00B22F94" w:rsidRDefault="00D65A4A" w:rsidP="00486DD7">
            <w:pPr>
              <w:pStyle w:val="iBAAGStandardText"/>
            </w:pPr>
            <w:r>
              <w:t>No</w:t>
            </w:r>
          </w:p>
        </w:tc>
        <w:tc>
          <w:tcPr>
            <w:tcW w:w="3330" w:type="dxa"/>
            <w:shd w:val="clear" w:color="auto" w:fill="FFFFFF" w:themeFill="background1"/>
          </w:tcPr>
          <w:p w14:paraId="045C817B" w14:textId="197B680D" w:rsidR="00D65A4A" w:rsidRDefault="00EE7C75" w:rsidP="00486DD7">
            <w:pPr>
              <w:pStyle w:val="iBAAGStandardText"/>
            </w:pPr>
            <w:r>
              <w:rPr>
                <w:rStyle w:val="iBAAGStandardTextBoldChar"/>
              </w:rPr>
              <w:t>40%</w:t>
            </w:r>
            <w:r w:rsidR="00D65A4A">
              <w:t xml:space="preserve"> co-insurance, after you pay the deductible.</w:t>
            </w:r>
          </w:p>
          <w:p w14:paraId="045C817C" w14:textId="77777777" w:rsidR="00D65A4A" w:rsidRDefault="00D65A4A" w:rsidP="00486DD7">
            <w:pPr>
              <w:pStyle w:val="iBAAGStandardText"/>
            </w:pPr>
          </w:p>
          <w:p w14:paraId="045C817D" w14:textId="77777777" w:rsidR="00D65A4A" w:rsidRDefault="00D65A4A" w:rsidP="00486DD7">
            <w:pPr>
              <w:pStyle w:val="iBAAGStandardTextBold"/>
            </w:pPr>
            <w:r>
              <w:t>Is prior authorization needed?</w:t>
            </w:r>
          </w:p>
          <w:p w14:paraId="045C817E" w14:textId="77777777" w:rsidR="00D65A4A" w:rsidRDefault="00D65A4A" w:rsidP="00486DD7">
            <w:pPr>
              <w:pStyle w:val="iBAAGStandardText"/>
            </w:pPr>
            <w:r>
              <w:t>No</w:t>
            </w:r>
          </w:p>
          <w:p w14:paraId="045C817F" w14:textId="77777777" w:rsidR="00D65A4A" w:rsidRDefault="00D65A4A" w:rsidP="00486DD7">
            <w:pPr>
              <w:pStyle w:val="iBAAGStandardText"/>
            </w:pPr>
          </w:p>
          <w:p w14:paraId="045C8180" w14:textId="77777777" w:rsidR="00D65A4A" w:rsidRPr="00B22F94" w:rsidRDefault="00D65A4A" w:rsidP="00486DD7">
            <w:pPr>
              <w:pStyle w:val="iBAAGStandardText"/>
            </w:pPr>
          </w:p>
        </w:tc>
        <w:tc>
          <w:tcPr>
            <w:tcW w:w="3330" w:type="dxa"/>
            <w:shd w:val="clear" w:color="auto" w:fill="FFFFFF" w:themeFill="background1"/>
          </w:tcPr>
          <w:p w14:paraId="045C8182" w14:textId="77777777" w:rsidR="00D65A4A" w:rsidRDefault="00D65A4A" w:rsidP="00486DD7">
            <w:pPr>
              <w:pStyle w:val="iBAAGStandardText"/>
            </w:pPr>
          </w:p>
          <w:p w14:paraId="045C8183" w14:textId="77777777" w:rsidR="00D65A4A" w:rsidRDefault="00D65A4A" w:rsidP="00486DD7">
            <w:pPr>
              <w:pStyle w:val="iBAAGStandardText"/>
            </w:pPr>
            <w:r>
              <w:t xml:space="preserve">No coverage for: </w:t>
            </w:r>
          </w:p>
          <w:p w14:paraId="045C8184" w14:textId="77777777" w:rsidR="00D65A4A" w:rsidRDefault="00D65A4A" w:rsidP="00486DD7">
            <w:pPr>
              <w:pStyle w:val="iBAAGLevel1Bullets"/>
            </w:pPr>
            <w:r>
              <w:t>deodorants</w:t>
            </w:r>
          </w:p>
          <w:p w14:paraId="045C8185" w14:textId="77777777" w:rsidR="00D65A4A" w:rsidRDefault="00D65A4A" w:rsidP="00486DD7">
            <w:pPr>
              <w:pStyle w:val="iBAAGLevel1Bullets"/>
            </w:pPr>
            <w:r>
              <w:t>filters</w:t>
            </w:r>
          </w:p>
          <w:p w14:paraId="045C8186" w14:textId="77777777" w:rsidR="00D65A4A" w:rsidRDefault="00D65A4A" w:rsidP="00486DD7">
            <w:pPr>
              <w:pStyle w:val="iBAAGLevel1Bullets"/>
            </w:pPr>
            <w:r>
              <w:t>lubricants</w:t>
            </w:r>
          </w:p>
          <w:p w14:paraId="045C8187" w14:textId="77777777" w:rsidR="00D65A4A" w:rsidRDefault="00D65A4A" w:rsidP="00486DD7">
            <w:pPr>
              <w:pStyle w:val="iBAAGLevel1Bullets"/>
            </w:pPr>
            <w:r>
              <w:t>tape</w:t>
            </w:r>
          </w:p>
          <w:p w14:paraId="045C8188" w14:textId="77777777" w:rsidR="00D65A4A" w:rsidRDefault="00D65A4A" w:rsidP="00486DD7">
            <w:pPr>
              <w:pStyle w:val="iBAAGLevel1Bullets"/>
            </w:pPr>
            <w:r>
              <w:t>appliance cleaners</w:t>
            </w:r>
          </w:p>
          <w:p w14:paraId="045C8189" w14:textId="77777777" w:rsidR="00D65A4A" w:rsidRDefault="00D65A4A" w:rsidP="00486DD7">
            <w:pPr>
              <w:pStyle w:val="iBAAGLevel1Bullets"/>
            </w:pPr>
            <w:r>
              <w:t>adhesive and remover</w:t>
            </w:r>
          </w:p>
          <w:p w14:paraId="045C818A" w14:textId="77777777" w:rsidR="00D65A4A" w:rsidRDefault="00D65A4A" w:rsidP="00486DD7">
            <w:pPr>
              <w:pStyle w:val="iBAAGLevel1Bullets"/>
            </w:pPr>
            <w:r>
              <w:t>other items not listed</w:t>
            </w:r>
          </w:p>
          <w:p w14:paraId="045C818B" w14:textId="77777777" w:rsidR="00D65A4A" w:rsidRDefault="00D65A4A" w:rsidP="00486DD7">
            <w:pPr>
              <w:pStyle w:val="iBAAGStandardText"/>
            </w:pPr>
          </w:p>
          <w:p w14:paraId="045C818C" w14:textId="77777777" w:rsidR="00D65A4A" w:rsidRPr="00B22F94" w:rsidRDefault="00D65A4A" w:rsidP="00486DD7">
            <w:pPr>
              <w:pStyle w:val="iBAAGStandardText"/>
            </w:pPr>
          </w:p>
        </w:tc>
      </w:tr>
      <w:tr w:rsidR="00D65A4A" w:rsidRPr="003F3B5E" w14:paraId="045C8194" w14:textId="77777777" w:rsidTr="00486DD7">
        <w:tc>
          <w:tcPr>
            <w:tcW w:w="3517" w:type="dxa"/>
            <w:tcBorders>
              <w:bottom w:val="single" w:sz="4" w:space="0" w:color="000000" w:themeColor="text1"/>
            </w:tcBorders>
            <w:shd w:val="clear" w:color="auto" w:fill="31849B"/>
            <w:vAlign w:val="center"/>
          </w:tcPr>
          <w:p w14:paraId="045C818E" w14:textId="77777777" w:rsidR="00D65A4A" w:rsidRPr="009D3F64" w:rsidRDefault="00D65A4A" w:rsidP="00486DD7">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45C818F" w14:textId="77777777" w:rsidR="00D65A4A" w:rsidRPr="009D3F64" w:rsidRDefault="00D65A4A" w:rsidP="00486DD7">
            <w:pPr>
              <w:pStyle w:val="iBAAGTableHeader"/>
            </w:pPr>
            <w:r w:rsidRPr="009D3F64">
              <w:t>Your cost if you use</w:t>
            </w:r>
          </w:p>
          <w:p w14:paraId="045C8190" w14:textId="77777777" w:rsidR="00D65A4A" w:rsidRPr="009D3F64" w:rsidRDefault="00D65A4A" w:rsidP="00486DD7">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45C8191" w14:textId="77777777" w:rsidR="00D65A4A" w:rsidRPr="009D3F64" w:rsidRDefault="00D65A4A" w:rsidP="00486DD7">
            <w:pPr>
              <w:pStyle w:val="iBAAGTableHeader"/>
            </w:pPr>
            <w:r w:rsidRPr="009D3F64">
              <w:t>Your cost if you use</w:t>
            </w:r>
          </w:p>
          <w:p w14:paraId="045C8192" w14:textId="77777777" w:rsidR="00D65A4A" w:rsidRPr="009D3F64" w:rsidRDefault="00D65A4A" w:rsidP="00486DD7">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45C8193" w14:textId="77777777" w:rsidR="00D65A4A" w:rsidRPr="009D3F64" w:rsidRDefault="00D65A4A" w:rsidP="00486DD7">
            <w:pPr>
              <w:pStyle w:val="iBAAGTableHeader"/>
            </w:pPr>
            <w:r w:rsidRPr="009D3F64">
              <w:t>Limits &amp; Exceptions</w:t>
            </w:r>
          </w:p>
        </w:tc>
      </w:tr>
      <w:tr w:rsidR="00D65A4A" w:rsidRPr="003F3B5E" w14:paraId="045C81B0" w14:textId="77777777" w:rsidTr="00486DD7">
        <w:tc>
          <w:tcPr>
            <w:tcW w:w="3517" w:type="dxa"/>
            <w:shd w:val="clear" w:color="auto" w:fill="FFFFFF" w:themeFill="background1"/>
          </w:tcPr>
          <w:p w14:paraId="045C8195" w14:textId="77777777" w:rsidR="00D65A4A" w:rsidRDefault="00D65A4A">
            <w:pPr>
              <w:pStyle w:val="iBAAGSituationBoxName"/>
            </w:pPr>
            <w:bookmarkStart w:id="86" w:name="Pharmaceutical_Products_Outpatient"/>
            <w:r>
              <w:t>Pharmaceutical Products – Outpatient</w:t>
            </w:r>
            <w:bookmarkEnd w:id="86"/>
            <w:r>
              <w:t xml:space="preserve"> </w:t>
            </w:r>
          </w:p>
          <w:p w14:paraId="045C8196" w14:textId="77777777" w:rsidR="00D65A4A" w:rsidRDefault="00D65A4A" w:rsidP="00486DD7">
            <w:pPr>
              <w:pStyle w:val="iBAAGStandardText"/>
            </w:pPr>
          </w:p>
          <w:p w14:paraId="045C8197" w14:textId="77777777" w:rsidR="00D65A4A" w:rsidRDefault="00D65A4A" w:rsidP="00486DD7">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045C8198" w14:textId="77777777" w:rsidR="00D65A4A" w:rsidRDefault="00D65A4A" w:rsidP="00486DD7">
            <w:pPr>
              <w:pStyle w:val="iBAAGStandardText"/>
            </w:pPr>
          </w:p>
          <w:p w14:paraId="045C8199" w14:textId="77777777" w:rsidR="00D65A4A" w:rsidRDefault="00D65A4A" w:rsidP="00486DD7">
            <w:pPr>
              <w:pStyle w:val="iBAAGStandardText"/>
            </w:pPr>
            <w:r>
              <w:t>These products can be given in:</w:t>
            </w:r>
          </w:p>
          <w:p w14:paraId="045C819A" w14:textId="77777777" w:rsidR="00D65A4A" w:rsidRDefault="00D65A4A" w:rsidP="00486DD7">
            <w:pPr>
              <w:pStyle w:val="iBAAGLevel1Bullets"/>
            </w:pPr>
            <w:r>
              <w:t>An outpatient facility</w:t>
            </w:r>
          </w:p>
          <w:p w14:paraId="045C819B" w14:textId="77777777" w:rsidR="00D65A4A" w:rsidRDefault="00D65A4A" w:rsidP="00486DD7">
            <w:pPr>
              <w:pStyle w:val="iBAAGLevel1Bullets"/>
            </w:pPr>
            <w:r>
              <w:t>Doctor’s office</w:t>
            </w:r>
          </w:p>
          <w:p w14:paraId="045C819C" w14:textId="77777777" w:rsidR="00D65A4A" w:rsidRDefault="00D65A4A" w:rsidP="00486DD7">
            <w:pPr>
              <w:pStyle w:val="iBAAGLevel1Bullets"/>
            </w:pPr>
            <w:r>
              <w:t>The home</w:t>
            </w:r>
          </w:p>
          <w:p w14:paraId="045C819D" w14:textId="77777777" w:rsidR="00D65A4A" w:rsidRDefault="00D65A4A" w:rsidP="00486DD7">
            <w:pPr>
              <w:pStyle w:val="iBAAGStandardText"/>
            </w:pPr>
          </w:p>
          <w:p w14:paraId="045C819E" w14:textId="77777777" w:rsidR="00D65A4A" w:rsidRDefault="00D65A4A" w:rsidP="00486DD7">
            <w:pPr>
              <w:pStyle w:val="iBAAGStandardTextBold"/>
            </w:pPr>
            <w:r>
              <w:t xml:space="preserve">Want more information? </w:t>
            </w:r>
          </w:p>
          <w:p w14:paraId="045C819F" w14:textId="77777777" w:rsidR="00D65A4A" w:rsidRDefault="00D65A4A" w:rsidP="00486DD7">
            <w:pPr>
              <w:pStyle w:val="iBAAGStandardText"/>
            </w:pPr>
            <w:r>
              <w:t xml:space="preserve">View the </w:t>
            </w:r>
            <w:hyperlink r:id="rId75" w:history="1">
              <w:r w:rsidRPr="00243B2F">
                <w:rPr>
                  <w:rStyle w:val="Hyperlinks"/>
                </w:rPr>
                <w:t>glossary</w:t>
              </w:r>
            </w:hyperlink>
            <w:r>
              <w:t xml:space="preserve"> for definitions.</w:t>
            </w:r>
          </w:p>
          <w:p w14:paraId="045C81A0" w14:textId="77777777" w:rsidR="00D65A4A" w:rsidRPr="003F3B5E" w:rsidRDefault="00D65A4A" w:rsidP="00486DD7">
            <w:pPr>
              <w:pStyle w:val="iBAAGStandardText"/>
            </w:pPr>
          </w:p>
        </w:tc>
        <w:tc>
          <w:tcPr>
            <w:tcW w:w="3330" w:type="dxa"/>
            <w:shd w:val="clear" w:color="auto" w:fill="FFFFFF" w:themeFill="background1"/>
          </w:tcPr>
          <w:p w14:paraId="045C81A1" w14:textId="3BF33F7C" w:rsidR="00D65A4A" w:rsidRDefault="00EE7C75" w:rsidP="00486DD7">
            <w:pPr>
              <w:pStyle w:val="iBAAGStandardText"/>
            </w:pPr>
            <w:r>
              <w:rPr>
                <w:rStyle w:val="iBAAGStandardTextBoldChar"/>
              </w:rPr>
              <w:t>20%</w:t>
            </w:r>
            <w:r w:rsidR="00D65A4A">
              <w:t xml:space="preserve"> co-insurance, after you pay the deductible.</w:t>
            </w:r>
          </w:p>
          <w:p w14:paraId="045C81A2" w14:textId="77777777" w:rsidR="00D65A4A" w:rsidRDefault="00D65A4A" w:rsidP="00486DD7">
            <w:pPr>
              <w:pStyle w:val="iBAAGStandardText"/>
            </w:pPr>
          </w:p>
          <w:p w14:paraId="045C81A3" w14:textId="77777777" w:rsidR="00D65A4A" w:rsidRDefault="00D65A4A" w:rsidP="00486DD7">
            <w:pPr>
              <w:pStyle w:val="iBAAGStandardTextBold"/>
            </w:pPr>
            <w:r>
              <w:t>Is prior authorization needed?</w:t>
            </w:r>
          </w:p>
          <w:p w14:paraId="045C81A4" w14:textId="77777777" w:rsidR="00D65A4A" w:rsidRDefault="00D65A4A" w:rsidP="00486DD7">
            <w:pPr>
              <w:pStyle w:val="iBAAGStandardText"/>
            </w:pPr>
            <w:r>
              <w:t>No</w:t>
            </w:r>
          </w:p>
          <w:p w14:paraId="045C81A5" w14:textId="77777777" w:rsidR="00D65A4A" w:rsidRDefault="00D65A4A" w:rsidP="00486DD7">
            <w:pPr>
              <w:pStyle w:val="iBAAGStandardText"/>
            </w:pPr>
          </w:p>
          <w:p w14:paraId="045C81A6" w14:textId="77777777" w:rsidR="00D65A4A" w:rsidRPr="003F3B5E" w:rsidRDefault="00D65A4A" w:rsidP="00486DD7">
            <w:pPr>
              <w:pStyle w:val="iBAAGStandardText"/>
            </w:pPr>
          </w:p>
        </w:tc>
        <w:tc>
          <w:tcPr>
            <w:tcW w:w="3330" w:type="dxa"/>
            <w:shd w:val="clear" w:color="auto" w:fill="FFFFFF" w:themeFill="background1"/>
          </w:tcPr>
          <w:p w14:paraId="045C81A7" w14:textId="7DD74658" w:rsidR="00D65A4A" w:rsidRDefault="00EE7C75" w:rsidP="00486DD7">
            <w:pPr>
              <w:pStyle w:val="iBAAGStandardText"/>
            </w:pPr>
            <w:r>
              <w:rPr>
                <w:rStyle w:val="iBAAGStandardTextBoldChar"/>
              </w:rPr>
              <w:t>40%</w:t>
            </w:r>
            <w:r w:rsidR="00D65A4A">
              <w:t xml:space="preserve"> co-insurance, after you pay the deductible.</w:t>
            </w:r>
          </w:p>
          <w:p w14:paraId="045C81A8" w14:textId="77777777" w:rsidR="00D65A4A" w:rsidRDefault="00D65A4A" w:rsidP="00486DD7">
            <w:pPr>
              <w:pStyle w:val="iBAAGStandardText"/>
            </w:pPr>
          </w:p>
          <w:p w14:paraId="045C81A9" w14:textId="77777777" w:rsidR="00D65A4A" w:rsidRDefault="00D65A4A" w:rsidP="00486DD7">
            <w:pPr>
              <w:pStyle w:val="iBAAGStandardTextBold"/>
            </w:pPr>
            <w:r>
              <w:t>Is prior authorization needed?</w:t>
            </w:r>
          </w:p>
          <w:p w14:paraId="045C81AA" w14:textId="77777777" w:rsidR="00D65A4A" w:rsidRPr="0026681C" w:rsidRDefault="00D65A4A" w:rsidP="00486DD7">
            <w:pPr>
              <w:pStyle w:val="iBAAGStandardText"/>
            </w:pPr>
            <w:r w:rsidRPr="0026681C">
              <w:t>No</w:t>
            </w:r>
          </w:p>
          <w:p w14:paraId="045C81AB" w14:textId="77777777" w:rsidR="00D65A4A" w:rsidRPr="003F3B5E" w:rsidRDefault="00D65A4A" w:rsidP="00486DD7">
            <w:pPr>
              <w:pStyle w:val="iBAAGStandardText"/>
            </w:pPr>
          </w:p>
        </w:tc>
        <w:tc>
          <w:tcPr>
            <w:tcW w:w="3330" w:type="dxa"/>
            <w:shd w:val="clear" w:color="auto" w:fill="FFFFFF" w:themeFill="background1"/>
          </w:tcPr>
          <w:p w14:paraId="045C81AC" w14:textId="77777777" w:rsidR="00D65A4A" w:rsidRPr="00243B2F" w:rsidRDefault="00D65A4A" w:rsidP="00486DD7">
            <w:pPr>
              <w:pStyle w:val="iBAAGStandardText"/>
            </w:pPr>
            <w:r w:rsidRPr="00243B2F">
              <w:t xml:space="preserve">If the service is provided in a doctor’s office, additional co-pays, deductible </w:t>
            </w:r>
            <w:r>
              <w:t>or</w:t>
            </w:r>
            <w:r w:rsidRPr="00243B2F">
              <w:t xml:space="preserve"> co-insurance may apply.  </w:t>
            </w:r>
          </w:p>
          <w:p w14:paraId="045C81AD" w14:textId="77777777" w:rsidR="00D65A4A" w:rsidRDefault="00D65A4A" w:rsidP="00486DD7">
            <w:pPr>
              <w:pStyle w:val="iBAAGStandardText"/>
            </w:pPr>
          </w:p>
          <w:p w14:paraId="045C81AE" w14:textId="77777777" w:rsidR="00D65A4A" w:rsidRDefault="00D65A4A" w:rsidP="00486DD7">
            <w:pPr>
              <w:pStyle w:val="iBAAGStandardText"/>
            </w:pPr>
            <w:r>
              <w:t>Certain drugs must be prescribed by a specialist to be covered.</w:t>
            </w:r>
          </w:p>
          <w:p w14:paraId="045C81AF" w14:textId="77777777" w:rsidR="00D65A4A" w:rsidRPr="003F3B5E" w:rsidRDefault="00D65A4A" w:rsidP="00486DD7">
            <w:pPr>
              <w:pStyle w:val="iBAAGStandardText"/>
            </w:pPr>
          </w:p>
        </w:tc>
      </w:tr>
      <w:tr w:rsidR="00D65A4A" w:rsidRPr="00F337DF" w14:paraId="045C81B7" w14:textId="77777777" w:rsidTr="00486DD7">
        <w:tc>
          <w:tcPr>
            <w:tcW w:w="3517" w:type="dxa"/>
            <w:tcBorders>
              <w:bottom w:val="single" w:sz="4" w:space="0" w:color="000000" w:themeColor="text1"/>
            </w:tcBorders>
            <w:shd w:val="clear" w:color="auto" w:fill="31849B"/>
            <w:vAlign w:val="center"/>
          </w:tcPr>
          <w:p w14:paraId="045C81B1" w14:textId="77777777" w:rsidR="00D65A4A" w:rsidRPr="00FC1932" w:rsidRDefault="00D65A4A" w:rsidP="00486DD7">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045C81B2" w14:textId="77777777" w:rsidR="00D65A4A" w:rsidRPr="00FC1932" w:rsidRDefault="00D65A4A" w:rsidP="00486DD7">
            <w:pPr>
              <w:pStyle w:val="iBAAGTableHeader"/>
            </w:pPr>
            <w:r w:rsidRPr="00FC1932">
              <w:t>Your cost if you use</w:t>
            </w:r>
          </w:p>
          <w:p w14:paraId="045C81B3" w14:textId="77777777" w:rsidR="00D65A4A" w:rsidRPr="00FC1932" w:rsidRDefault="00D65A4A" w:rsidP="00486DD7">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045C81B4" w14:textId="77777777" w:rsidR="00D65A4A" w:rsidRPr="00FC1932" w:rsidRDefault="00D65A4A" w:rsidP="00486DD7">
            <w:pPr>
              <w:pStyle w:val="iBAAGTableHeader"/>
            </w:pPr>
            <w:r w:rsidRPr="00FC1932">
              <w:t>Your cost if you use</w:t>
            </w:r>
          </w:p>
          <w:p w14:paraId="045C81B5" w14:textId="77777777" w:rsidR="00D65A4A" w:rsidRPr="00FC1932" w:rsidRDefault="00D65A4A" w:rsidP="00486DD7">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045C81B6" w14:textId="77777777" w:rsidR="00D65A4A" w:rsidRPr="00FC1932" w:rsidRDefault="00D65A4A" w:rsidP="00486DD7">
            <w:pPr>
              <w:pStyle w:val="iBAAGTableHeader"/>
            </w:pPr>
            <w:r w:rsidRPr="00FC1932">
              <w:t>Limits &amp; Exceptions</w:t>
            </w:r>
          </w:p>
        </w:tc>
      </w:tr>
      <w:tr w:rsidR="00D65A4A" w:rsidRPr="00F337DF" w14:paraId="045C81E0" w14:textId="77777777" w:rsidTr="00486DD7">
        <w:tc>
          <w:tcPr>
            <w:tcW w:w="3517" w:type="dxa"/>
            <w:shd w:val="clear" w:color="auto" w:fill="FFFFFF" w:themeFill="background1"/>
          </w:tcPr>
          <w:p w14:paraId="045C81B8" w14:textId="77777777" w:rsidR="00D65A4A" w:rsidRPr="00F337DF" w:rsidRDefault="00D65A4A">
            <w:pPr>
              <w:pStyle w:val="iBAAGSituationBoxName"/>
            </w:pPr>
            <w:bookmarkStart w:id="87" w:name="Prosthetic_Devices"/>
            <w:r w:rsidRPr="00F337DF">
              <w:t>Prosthetics</w:t>
            </w:r>
            <w:bookmarkEnd w:id="87"/>
            <w:r w:rsidRPr="00F337DF">
              <w:t xml:space="preserve"> </w:t>
            </w:r>
          </w:p>
          <w:p w14:paraId="045C81B9" w14:textId="77777777" w:rsidR="00D65A4A" w:rsidRPr="00F337DF" w:rsidRDefault="00D65A4A" w:rsidP="00486DD7">
            <w:pPr>
              <w:pStyle w:val="iBAAGStandardText"/>
            </w:pPr>
          </w:p>
          <w:p w14:paraId="045C81BE" w14:textId="77777777" w:rsidR="00D65A4A" w:rsidRPr="00F337DF" w:rsidRDefault="00D65A4A" w:rsidP="00486DD7">
            <w:pPr>
              <w:pStyle w:val="iBAAGStandardText"/>
            </w:pPr>
          </w:p>
          <w:p w14:paraId="045C81BF" w14:textId="77777777" w:rsidR="00D65A4A" w:rsidRPr="00F337DF" w:rsidRDefault="00D65A4A" w:rsidP="00486DD7">
            <w:pPr>
              <w:pStyle w:val="iBAAGStandardText"/>
            </w:pPr>
            <w:r w:rsidRPr="00F337DF">
              <w:t>The prosthetic device must be ordered or provided by a doctor.</w:t>
            </w:r>
          </w:p>
          <w:p w14:paraId="045C81C0" w14:textId="77777777" w:rsidR="00D65A4A" w:rsidRPr="00F337DF" w:rsidRDefault="00D65A4A" w:rsidP="00486DD7">
            <w:pPr>
              <w:pStyle w:val="iBAAGStandardText"/>
            </w:pPr>
          </w:p>
          <w:p w14:paraId="045C81C1" w14:textId="4CD5DFA0" w:rsidR="00D65A4A" w:rsidRPr="00386710" w:rsidRDefault="00D65A4A" w:rsidP="00486DD7">
            <w:pPr>
              <w:pStyle w:val="iBAAGStandardText"/>
              <w:rPr>
                <w:color w:val="auto"/>
              </w:rPr>
            </w:pPr>
            <w:r w:rsidRPr="00F337DF">
              <w:t xml:space="preserve">Benefits under this section are provided </w:t>
            </w:r>
            <w:r w:rsidR="001A6A10" w:rsidRPr="00386710">
              <w:rPr>
                <w:rStyle w:val="MandateStandardTextChar"/>
                <w:color w:val="auto"/>
              </w:rPr>
              <w:t>to replace a limb or a body part that has been lost or damaged because of an injury or disease</w:t>
            </w:r>
            <w:r w:rsidRPr="00386710">
              <w:rPr>
                <w:color w:val="auto"/>
              </w:rPr>
              <w:t>.</w:t>
            </w:r>
          </w:p>
          <w:p w14:paraId="045C81C2" w14:textId="77777777" w:rsidR="00D65A4A" w:rsidRPr="00F337DF" w:rsidRDefault="00D65A4A" w:rsidP="00486DD7">
            <w:pPr>
              <w:pStyle w:val="iBAAGStandardText"/>
            </w:pPr>
          </w:p>
          <w:p w14:paraId="045C81C3" w14:textId="77777777" w:rsidR="00D65A4A" w:rsidRPr="00F337DF" w:rsidRDefault="00D65A4A" w:rsidP="00486DD7">
            <w:pPr>
              <w:pStyle w:val="iBAAGStandardTextBold"/>
            </w:pPr>
            <w:r w:rsidRPr="00F337DF">
              <w:t xml:space="preserve">Want more information? </w:t>
            </w:r>
          </w:p>
          <w:p w14:paraId="045C81C4" w14:textId="77777777" w:rsidR="00D65A4A" w:rsidRPr="00F337DF" w:rsidRDefault="00D65A4A" w:rsidP="00486DD7">
            <w:pPr>
              <w:pStyle w:val="iBAAGStandardText"/>
            </w:pPr>
            <w:r w:rsidRPr="00F337DF">
              <w:t xml:space="preserve">View the </w:t>
            </w:r>
            <w:hyperlink r:id="rId76" w:history="1">
              <w:r w:rsidRPr="00F337DF">
                <w:rPr>
                  <w:rStyle w:val="Hyperlinks"/>
                </w:rPr>
                <w:t>glossary</w:t>
              </w:r>
            </w:hyperlink>
            <w:r w:rsidRPr="00F337DF">
              <w:t xml:space="preserve"> for definitions.</w:t>
            </w:r>
          </w:p>
          <w:p w14:paraId="045C81C5" w14:textId="77777777" w:rsidR="00D65A4A" w:rsidRPr="00F337DF" w:rsidRDefault="00D65A4A" w:rsidP="00486DD7">
            <w:pPr>
              <w:pStyle w:val="iBAAGStandardText"/>
            </w:pPr>
          </w:p>
        </w:tc>
        <w:tc>
          <w:tcPr>
            <w:tcW w:w="3330" w:type="dxa"/>
            <w:shd w:val="clear" w:color="auto" w:fill="FFFFFF" w:themeFill="background1"/>
          </w:tcPr>
          <w:p w14:paraId="045C81C6" w14:textId="43F0EBDE" w:rsidR="00D65A4A" w:rsidRDefault="00EE7C75" w:rsidP="00486DD7">
            <w:r>
              <w:rPr>
                <w:rStyle w:val="iBAAGStandardTextBoldChar"/>
              </w:rPr>
              <w:t>20%</w:t>
            </w:r>
            <w:r w:rsidR="00D65A4A">
              <w:t xml:space="preserve"> </w:t>
            </w:r>
            <w:r w:rsidR="00D65A4A" w:rsidRPr="00785572">
              <w:rPr>
                <w:rStyle w:val="iBAAGStandardTextChar"/>
              </w:rPr>
              <w:t>co-insurance, after you pay the deductible</w:t>
            </w:r>
            <w:r w:rsidR="00D65A4A">
              <w:t>.</w:t>
            </w:r>
          </w:p>
          <w:p w14:paraId="045C81C7" w14:textId="77777777" w:rsidR="00D65A4A" w:rsidRDefault="00D65A4A" w:rsidP="00486DD7">
            <w:pPr>
              <w:pStyle w:val="iBAAGStandardText"/>
            </w:pPr>
          </w:p>
          <w:p w14:paraId="045C81C8" w14:textId="77777777" w:rsidR="00D65A4A" w:rsidRDefault="00D65A4A" w:rsidP="00486DD7">
            <w:pPr>
              <w:pStyle w:val="iBAAGStandardTextBold"/>
            </w:pPr>
            <w:r>
              <w:t>Is prior authorization needed?</w:t>
            </w:r>
          </w:p>
          <w:p w14:paraId="045C81C9" w14:textId="77777777" w:rsidR="00D65A4A" w:rsidRDefault="00D65A4A" w:rsidP="00486DD7">
            <w:pPr>
              <w:pStyle w:val="iBAAGStandardText"/>
            </w:pPr>
            <w:r>
              <w:t>No</w:t>
            </w:r>
          </w:p>
          <w:p w14:paraId="045C81CA" w14:textId="77777777" w:rsidR="00D65A4A" w:rsidRPr="00F337DF" w:rsidRDefault="00D65A4A" w:rsidP="00486DD7"/>
        </w:tc>
        <w:tc>
          <w:tcPr>
            <w:tcW w:w="3330" w:type="dxa"/>
            <w:shd w:val="clear" w:color="auto" w:fill="FFFFFF" w:themeFill="background1"/>
          </w:tcPr>
          <w:p w14:paraId="045C81CB" w14:textId="0C958F53" w:rsidR="00D65A4A" w:rsidRPr="00F337DF" w:rsidRDefault="00EE7C75" w:rsidP="00486DD7">
            <w:r>
              <w:rPr>
                <w:rStyle w:val="iBAAGStandardTextBoldChar"/>
              </w:rPr>
              <w:t>40%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045C81CC" w14:textId="77777777" w:rsidR="00D65A4A" w:rsidRPr="00F337DF" w:rsidRDefault="00D65A4A" w:rsidP="00486DD7"/>
          <w:p w14:paraId="045C81CD" w14:textId="77777777" w:rsidR="00D65A4A" w:rsidRPr="00F337DF" w:rsidRDefault="00D65A4A" w:rsidP="00486DD7">
            <w:pPr>
              <w:pStyle w:val="iBAAGStandardTextBold"/>
            </w:pPr>
            <w:r w:rsidRPr="00F337DF">
              <w:t>Is prior authorization needed?</w:t>
            </w:r>
          </w:p>
          <w:p w14:paraId="045C81CE" w14:textId="77777777" w:rsidR="00D65A4A" w:rsidRPr="00F337DF" w:rsidRDefault="00D65A4A" w:rsidP="00486DD7">
            <w:pPr>
              <w:pStyle w:val="iBAAGStandardText"/>
            </w:pPr>
            <w:r w:rsidRPr="00F337DF">
              <w:t>Yes</w:t>
            </w:r>
          </w:p>
          <w:p w14:paraId="045C81CF" w14:textId="77777777" w:rsidR="00D65A4A" w:rsidRPr="00F337DF" w:rsidRDefault="00D65A4A" w:rsidP="00486DD7">
            <w:pPr>
              <w:pStyle w:val="iBAAGStandardText"/>
            </w:pPr>
          </w:p>
          <w:p w14:paraId="045C81D0" w14:textId="77777777" w:rsidR="00D65A4A" w:rsidRPr="00F337DF" w:rsidRDefault="00D65A4A" w:rsidP="00486DD7">
            <w:pPr>
              <w:pStyle w:val="iBAAGStandardTextBold"/>
            </w:pPr>
            <w:r w:rsidRPr="00F337DF">
              <w:t>Prior authorization is:</w:t>
            </w:r>
          </w:p>
          <w:p w14:paraId="045C81D1" w14:textId="77777777" w:rsidR="00D65A4A" w:rsidRPr="00F337DF" w:rsidRDefault="00D65A4A" w:rsidP="00486DD7">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045C81D2" w14:textId="77777777" w:rsidR="00D65A4A" w:rsidRPr="00F337DF" w:rsidRDefault="00D65A4A" w:rsidP="00486DD7">
            <w:pPr>
              <w:pStyle w:val="iBAAGStandardText"/>
            </w:pPr>
          </w:p>
          <w:p w14:paraId="045C81D3" w14:textId="77777777" w:rsidR="00D65A4A" w:rsidRPr="00F337DF" w:rsidRDefault="00D65A4A" w:rsidP="00486DD7">
            <w:pPr>
              <w:pStyle w:val="iBAAGStandardTextBold"/>
            </w:pPr>
            <w:r w:rsidRPr="00F337DF">
              <w:t xml:space="preserve">When do I need to call? </w:t>
            </w:r>
          </w:p>
          <w:p w14:paraId="045C81D4" w14:textId="77777777" w:rsidR="00D65A4A" w:rsidRPr="00F337DF" w:rsidRDefault="00D65A4A" w:rsidP="00486DD7">
            <w:pPr>
              <w:pStyle w:val="iBAAGLevel1Bullets"/>
            </w:pPr>
            <w:r w:rsidRPr="00F337DF">
              <w:t xml:space="preserve">Before getting </w:t>
            </w:r>
            <w:r>
              <w:t>a prosthetic device</w:t>
            </w:r>
            <w:r w:rsidRPr="00F337DF">
              <w:t xml:space="preserve"> that exceeds $1,000 </w:t>
            </w:r>
          </w:p>
          <w:p w14:paraId="045C81D5" w14:textId="77777777" w:rsidR="00D65A4A" w:rsidRPr="00F337DF" w:rsidRDefault="00D65A4A" w:rsidP="00486DD7">
            <w:pPr>
              <w:pStyle w:val="iBAAGStandardText"/>
            </w:pPr>
          </w:p>
          <w:p w14:paraId="045C81D6" w14:textId="77777777" w:rsidR="00D65A4A" w:rsidRPr="00F337DF" w:rsidRDefault="00D65A4A" w:rsidP="00486DD7">
            <w:pPr>
              <w:pStyle w:val="iBAAGStandardTextBold"/>
            </w:pPr>
            <w:r w:rsidRPr="00F337DF">
              <w:t xml:space="preserve">If you don’t get prior authorization, you pay: </w:t>
            </w:r>
          </w:p>
          <w:p w14:paraId="111E40AC"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045C81D8" w14:textId="77777777" w:rsidR="00D65A4A" w:rsidRPr="00F337DF" w:rsidRDefault="00D65A4A"/>
        </w:tc>
        <w:tc>
          <w:tcPr>
            <w:tcW w:w="3330" w:type="dxa"/>
            <w:shd w:val="clear" w:color="auto" w:fill="FFFFFF" w:themeFill="background1"/>
          </w:tcPr>
          <w:p w14:paraId="045C81D9" w14:textId="77777777" w:rsidR="00D65A4A" w:rsidRDefault="00D65A4A" w:rsidP="00486DD7">
            <w:pPr>
              <w:pStyle w:val="iBAAGStandardText"/>
            </w:pPr>
            <w:r>
              <w:t>We cover the most appropriate prosthetic device that meets your minimum medical need. If you choose a different one you are responsible for the difference in cost.</w:t>
            </w:r>
          </w:p>
          <w:p w14:paraId="045C81DA" w14:textId="77777777" w:rsidR="00D65A4A" w:rsidRDefault="00D65A4A" w:rsidP="00486DD7">
            <w:pPr>
              <w:pStyle w:val="iBAAGStandardText"/>
            </w:pPr>
          </w:p>
          <w:p w14:paraId="045C81DB" w14:textId="77777777" w:rsidR="00D65A4A" w:rsidRDefault="00D65A4A" w:rsidP="00486DD7">
            <w:pPr>
              <w:pStyle w:val="iBAAGStandardText"/>
            </w:pPr>
            <w:r>
              <w:t xml:space="preserve">Limited to a single purchase of each type of prosthetic device every </w:t>
            </w:r>
            <w:r w:rsidRPr="00785572">
              <w:rPr>
                <w:rStyle w:val="iBAAGStandardTextBoldChar"/>
              </w:rPr>
              <w:t>3</w:t>
            </w:r>
            <w:r>
              <w:t xml:space="preserve"> years.</w:t>
            </w:r>
          </w:p>
          <w:p w14:paraId="045C81DC" w14:textId="77777777" w:rsidR="00D65A4A" w:rsidRDefault="00D65A4A" w:rsidP="00486DD7">
            <w:pPr>
              <w:pStyle w:val="iBAAGStandardText"/>
            </w:pPr>
          </w:p>
          <w:p w14:paraId="045C81DD" w14:textId="77777777" w:rsidR="00D65A4A" w:rsidRDefault="00D65A4A" w:rsidP="00486DD7">
            <w:pPr>
              <w:pStyle w:val="iBAAGStandardText"/>
            </w:pPr>
            <w:r>
              <w:t>No coverage for:</w:t>
            </w:r>
          </w:p>
          <w:p w14:paraId="045C81DE" w14:textId="77777777" w:rsidR="00D65A4A" w:rsidRDefault="00D65A4A" w:rsidP="00486DD7">
            <w:pPr>
              <w:pStyle w:val="iBAAGLevel1Bullets"/>
            </w:pPr>
            <w:r>
              <w:t>Repairs to prosthetic devices due to misuse</w:t>
            </w:r>
          </w:p>
          <w:p w14:paraId="045C81DF" w14:textId="77777777" w:rsidR="00D65A4A" w:rsidRPr="00F337DF" w:rsidRDefault="00D65A4A" w:rsidP="00486DD7">
            <w:pPr>
              <w:pStyle w:val="iBAAGLevel1Bullets"/>
            </w:pPr>
            <w:r>
              <w:t>Replacement of prosthetic devices due to misuse or to replace lost or stolen items.</w:t>
            </w:r>
          </w:p>
        </w:tc>
      </w:tr>
      <w:tr w:rsidR="00D65A4A" w:rsidRPr="006C7677" w14:paraId="045C81E7" w14:textId="77777777" w:rsidTr="00486DD7">
        <w:tc>
          <w:tcPr>
            <w:tcW w:w="3517" w:type="dxa"/>
            <w:tcBorders>
              <w:bottom w:val="single" w:sz="4" w:space="0" w:color="000000" w:themeColor="text1"/>
            </w:tcBorders>
            <w:shd w:val="clear" w:color="auto" w:fill="31849B"/>
            <w:vAlign w:val="center"/>
          </w:tcPr>
          <w:p w14:paraId="045C81E1" w14:textId="77777777" w:rsidR="00D65A4A" w:rsidRPr="00822784" w:rsidRDefault="00D65A4A" w:rsidP="00486DD7">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045C81E2" w14:textId="77777777" w:rsidR="00D65A4A" w:rsidRPr="00822784" w:rsidRDefault="00D65A4A" w:rsidP="00486DD7">
            <w:pPr>
              <w:pStyle w:val="iBAAGTableHeader"/>
            </w:pPr>
            <w:r w:rsidRPr="00822784">
              <w:t>Your cost if you use</w:t>
            </w:r>
          </w:p>
          <w:p w14:paraId="045C81E3" w14:textId="77777777" w:rsidR="00D65A4A" w:rsidRPr="00822784" w:rsidRDefault="00D65A4A" w:rsidP="00486DD7">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45C81E4" w14:textId="77777777" w:rsidR="00D65A4A" w:rsidRPr="00822784" w:rsidRDefault="00D65A4A" w:rsidP="00486DD7">
            <w:pPr>
              <w:pStyle w:val="iBAAGTableHeader"/>
            </w:pPr>
            <w:r w:rsidRPr="00822784">
              <w:t>Your cost if you use</w:t>
            </w:r>
          </w:p>
          <w:p w14:paraId="045C81E5" w14:textId="77777777" w:rsidR="00D65A4A" w:rsidRPr="00822784" w:rsidRDefault="00D65A4A" w:rsidP="00486DD7">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45C81E6" w14:textId="77777777" w:rsidR="00D65A4A" w:rsidRPr="00822784" w:rsidRDefault="00D65A4A" w:rsidP="00486DD7">
            <w:pPr>
              <w:pStyle w:val="iBAAGTableHeader"/>
            </w:pPr>
            <w:r w:rsidRPr="00822784">
              <w:t>Limits &amp; Exceptions</w:t>
            </w:r>
          </w:p>
        </w:tc>
      </w:tr>
      <w:tr w:rsidR="00D65A4A" w:rsidRPr="006C7677" w14:paraId="045C8209" w14:textId="77777777" w:rsidTr="00486DD7">
        <w:tc>
          <w:tcPr>
            <w:tcW w:w="3517" w:type="dxa"/>
            <w:shd w:val="clear" w:color="auto" w:fill="FFFFFF" w:themeFill="background1"/>
          </w:tcPr>
          <w:p w14:paraId="045C81E8" w14:textId="77777777" w:rsidR="00D65A4A" w:rsidRPr="006C7677" w:rsidRDefault="00D65A4A">
            <w:pPr>
              <w:pStyle w:val="iBAAGSituationBoxName"/>
            </w:pPr>
            <w:bookmarkStart w:id="88" w:name="Reconstructive_Procedures"/>
            <w:r w:rsidRPr="006C7677">
              <w:t>Reconstructive Procedures</w:t>
            </w:r>
            <w:bookmarkEnd w:id="88"/>
          </w:p>
          <w:p w14:paraId="045C81E9" w14:textId="77777777" w:rsidR="00D65A4A" w:rsidRDefault="00D65A4A" w:rsidP="00486DD7">
            <w:pPr>
              <w:pStyle w:val="iBAAGStandardText"/>
            </w:pPr>
          </w:p>
          <w:p w14:paraId="045C81EA" w14:textId="77777777" w:rsidR="00D65A4A" w:rsidRPr="006C7677" w:rsidRDefault="00D65A4A" w:rsidP="00486DD7">
            <w:pPr>
              <w:pStyle w:val="iBAAGStandardTextBold"/>
            </w:pPr>
            <w:r w:rsidRPr="006C7677">
              <w:t>What is a reconstructive procedure?</w:t>
            </w:r>
          </w:p>
          <w:p w14:paraId="045C81EB" w14:textId="77777777" w:rsidR="00D65A4A" w:rsidRPr="006C7677" w:rsidRDefault="00D65A4A" w:rsidP="00486DD7">
            <w:pPr>
              <w:pStyle w:val="iBAAGStandardText"/>
            </w:pPr>
            <w:r w:rsidRPr="006C7677">
              <w:t>A procedure to correct or improve a part of the body because of birth defects, accidents, injuries or medical conditions.</w:t>
            </w:r>
          </w:p>
          <w:p w14:paraId="045C81EC" w14:textId="77777777" w:rsidR="00D65A4A" w:rsidRPr="006C7677" w:rsidRDefault="00D65A4A" w:rsidP="00486DD7">
            <w:pPr>
              <w:pStyle w:val="iBAAGStandardText"/>
            </w:pPr>
          </w:p>
          <w:p w14:paraId="045C81ED" w14:textId="77777777" w:rsidR="00D65A4A" w:rsidRPr="006C7677" w:rsidRDefault="00D65A4A" w:rsidP="00486DD7">
            <w:pPr>
              <w:pStyle w:val="iBAAGStandardText"/>
            </w:pPr>
            <w:r w:rsidRPr="006C7677">
              <w:t xml:space="preserve">Benefits include breast reconstruction following a mastectomy and </w:t>
            </w:r>
          </w:p>
          <w:p w14:paraId="045C81EE" w14:textId="77777777" w:rsidR="00D65A4A" w:rsidRPr="006C7677" w:rsidRDefault="00D65A4A" w:rsidP="00486DD7">
            <w:pPr>
              <w:pStyle w:val="iBAAGStandardText"/>
            </w:pPr>
            <w:r w:rsidRPr="006C7677">
              <w:t xml:space="preserve">reconstruction of the non-affected breast to achieve symmetry. </w:t>
            </w:r>
          </w:p>
          <w:p w14:paraId="045C81EF" w14:textId="77777777" w:rsidR="00D65A4A" w:rsidRPr="006C7677" w:rsidRDefault="00D65A4A" w:rsidP="00486DD7">
            <w:pPr>
              <w:pStyle w:val="iBAAGStandardText"/>
            </w:pPr>
          </w:p>
          <w:p w14:paraId="045C81F0" w14:textId="77777777" w:rsidR="00D65A4A" w:rsidRPr="006C7677" w:rsidRDefault="00D65A4A" w:rsidP="00486DD7">
            <w:pPr>
              <w:pStyle w:val="iBAAGStandardTextBold"/>
            </w:pPr>
            <w:r w:rsidRPr="006C7677">
              <w:t xml:space="preserve">Want more information? </w:t>
            </w:r>
          </w:p>
          <w:p w14:paraId="045C81F1" w14:textId="77777777" w:rsidR="00D65A4A" w:rsidRPr="006C7677" w:rsidRDefault="00D65A4A" w:rsidP="00486DD7">
            <w:pPr>
              <w:pStyle w:val="iBAAGStandardText"/>
            </w:pPr>
            <w:r w:rsidRPr="006C7677">
              <w:t xml:space="preserve">View the </w:t>
            </w:r>
            <w:hyperlink r:id="rId77" w:history="1">
              <w:r w:rsidRPr="006C7677">
                <w:rPr>
                  <w:rStyle w:val="Hyperlinks"/>
                </w:rPr>
                <w:t>glossary</w:t>
              </w:r>
            </w:hyperlink>
            <w:r w:rsidRPr="006C7677">
              <w:t xml:space="preserve"> for definitions.</w:t>
            </w:r>
          </w:p>
          <w:p w14:paraId="045C81F2" w14:textId="77777777" w:rsidR="00D65A4A" w:rsidRPr="006C7677" w:rsidRDefault="00D65A4A" w:rsidP="00486DD7">
            <w:pPr>
              <w:pStyle w:val="iBAAGStandardText"/>
            </w:pPr>
          </w:p>
        </w:tc>
        <w:tc>
          <w:tcPr>
            <w:tcW w:w="3330" w:type="dxa"/>
            <w:shd w:val="clear" w:color="auto" w:fill="FFFFFF" w:themeFill="background1"/>
          </w:tcPr>
          <w:p w14:paraId="045C81F3" w14:textId="77777777" w:rsidR="00D65A4A" w:rsidRPr="006C7677" w:rsidRDefault="00D65A4A" w:rsidP="00486DD7">
            <w:pPr>
              <w:pStyle w:val="iBAAGStandardText"/>
            </w:pPr>
            <w:r w:rsidRPr="006C7677">
              <w:t>The amount you pay is based on where the cov</w:t>
            </w:r>
            <w:r>
              <w:t>ered health service is provided.</w:t>
            </w:r>
          </w:p>
          <w:p w14:paraId="045C81F4" w14:textId="77777777" w:rsidR="00D65A4A" w:rsidRDefault="00D65A4A" w:rsidP="00486DD7">
            <w:pPr>
              <w:pStyle w:val="iBAAGStandardText"/>
            </w:pPr>
          </w:p>
          <w:p w14:paraId="045C81F5" w14:textId="77777777" w:rsidR="00D65A4A" w:rsidRPr="006C7677" w:rsidRDefault="00D65A4A" w:rsidP="00486DD7">
            <w:pPr>
              <w:pStyle w:val="iBAAGStandardTextBold"/>
            </w:pPr>
            <w:r w:rsidRPr="006C7677">
              <w:t>Is prior authorization needed?</w:t>
            </w:r>
          </w:p>
          <w:p w14:paraId="045C81F6" w14:textId="77777777" w:rsidR="00D65A4A" w:rsidRPr="006C7677" w:rsidRDefault="00D65A4A" w:rsidP="00486DD7">
            <w:pPr>
              <w:pStyle w:val="iBAAGStandardText"/>
            </w:pPr>
            <w:r w:rsidRPr="006C7677">
              <w:t>No</w:t>
            </w:r>
          </w:p>
          <w:p w14:paraId="045C81F7" w14:textId="77777777" w:rsidR="00D65A4A" w:rsidRPr="006C7677" w:rsidRDefault="00D65A4A" w:rsidP="00486DD7">
            <w:pPr>
              <w:pStyle w:val="iBAAGStandardText"/>
            </w:pPr>
          </w:p>
          <w:p w14:paraId="045C81F8" w14:textId="77777777" w:rsidR="00D65A4A" w:rsidRPr="006C7677" w:rsidRDefault="00D65A4A" w:rsidP="00486DD7">
            <w:pPr>
              <w:pStyle w:val="iBAAGStandardText"/>
            </w:pPr>
          </w:p>
        </w:tc>
        <w:tc>
          <w:tcPr>
            <w:tcW w:w="3330" w:type="dxa"/>
            <w:shd w:val="clear" w:color="auto" w:fill="FFFFFF" w:themeFill="background1"/>
          </w:tcPr>
          <w:p w14:paraId="045C81F9" w14:textId="77777777" w:rsidR="00D65A4A" w:rsidRPr="006C7677" w:rsidRDefault="00D65A4A" w:rsidP="00486DD7">
            <w:pPr>
              <w:pStyle w:val="iBAAGStandardText"/>
            </w:pPr>
            <w:r w:rsidRPr="006C7677">
              <w:t>The amount you pay is based on where the covered health service i</w:t>
            </w:r>
            <w:r>
              <w:t>s provided.</w:t>
            </w:r>
          </w:p>
          <w:p w14:paraId="045C81FA" w14:textId="77777777" w:rsidR="00D65A4A" w:rsidRPr="006C7677" w:rsidRDefault="00D65A4A" w:rsidP="00486DD7">
            <w:pPr>
              <w:pStyle w:val="iBAAGStandardText"/>
            </w:pPr>
          </w:p>
          <w:p w14:paraId="045C81FB" w14:textId="77777777" w:rsidR="00D65A4A" w:rsidRPr="006C7677" w:rsidRDefault="00D65A4A" w:rsidP="00486DD7">
            <w:pPr>
              <w:pStyle w:val="iBAAGStandardTextBold"/>
            </w:pPr>
            <w:r w:rsidRPr="006C7677">
              <w:t>Is prior authorization needed?</w:t>
            </w:r>
          </w:p>
          <w:p w14:paraId="045C81FC" w14:textId="77777777" w:rsidR="00D65A4A" w:rsidRPr="006C7677" w:rsidRDefault="00D65A4A" w:rsidP="00486DD7">
            <w:pPr>
              <w:pStyle w:val="iBAAGStandardText"/>
            </w:pPr>
            <w:r w:rsidRPr="006C7677">
              <w:t>Yes</w:t>
            </w:r>
          </w:p>
          <w:p w14:paraId="045C81FD" w14:textId="77777777" w:rsidR="00D65A4A" w:rsidRPr="006C7677" w:rsidRDefault="00D65A4A" w:rsidP="00486DD7">
            <w:pPr>
              <w:pStyle w:val="iBAAGStandardText"/>
            </w:pPr>
          </w:p>
          <w:p w14:paraId="045C81FE" w14:textId="77777777" w:rsidR="00D65A4A" w:rsidRPr="006C7677" w:rsidRDefault="00D65A4A" w:rsidP="00486DD7">
            <w:pPr>
              <w:pStyle w:val="iBAAGStandardTextBold"/>
            </w:pPr>
            <w:r w:rsidRPr="006C7677">
              <w:t>Prior authorization is:</w:t>
            </w:r>
          </w:p>
          <w:p w14:paraId="045C81FF" w14:textId="77777777" w:rsidR="00D65A4A" w:rsidRPr="006C7677" w:rsidRDefault="00D65A4A" w:rsidP="00486DD7">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045C8200" w14:textId="77777777" w:rsidR="00D65A4A" w:rsidRPr="006C7677" w:rsidRDefault="00D65A4A" w:rsidP="00486DD7">
            <w:pPr>
              <w:pStyle w:val="iBAAGStandardText"/>
            </w:pPr>
          </w:p>
          <w:p w14:paraId="045C8201" w14:textId="77777777" w:rsidR="00D65A4A" w:rsidRPr="006C7677" w:rsidRDefault="00D65A4A" w:rsidP="00486DD7">
            <w:pPr>
              <w:pStyle w:val="iBAAGStandardTextBold"/>
            </w:pPr>
            <w:r w:rsidRPr="006C7677">
              <w:t xml:space="preserve">When do I need to call? </w:t>
            </w:r>
          </w:p>
          <w:p w14:paraId="045C8202" w14:textId="77777777" w:rsidR="00D65A4A" w:rsidRPr="006C7677" w:rsidRDefault="00D65A4A" w:rsidP="00486DD7">
            <w:pPr>
              <w:pStyle w:val="iBAAGLevel1Bullets"/>
            </w:pPr>
            <w:r w:rsidRPr="006C7677">
              <w:t>5 business days before a scheduled procedure</w:t>
            </w:r>
          </w:p>
          <w:p w14:paraId="045C8203" w14:textId="77777777" w:rsidR="00D65A4A" w:rsidRPr="006C7677" w:rsidRDefault="00D65A4A" w:rsidP="00486DD7">
            <w:pPr>
              <w:pStyle w:val="iBAAGLevel1Bullets"/>
            </w:pPr>
            <w:r w:rsidRPr="006C7677">
              <w:t>As soon as possible for a non-scheduled procedure.</w:t>
            </w:r>
          </w:p>
          <w:p w14:paraId="045C8204" w14:textId="77777777" w:rsidR="00D65A4A" w:rsidRPr="006C7677" w:rsidRDefault="00D65A4A" w:rsidP="00486DD7">
            <w:pPr>
              <w:pStyle w:val="iBAAGStandardText"/>
            </w:pPr>
          </w:p>
          <w:p w14:paraId="045C8205" w14:textId="77777777" w:rsidR="00D65A4A" w:rsidRDefault="00D65A4A" w:rsidP="00486DD7">
            <w:pPr>
              <w:pStyle w:val="iBAAGStandardTextBold"/>
            </w:pPr>
            <w:r w:rsidRPr="006C7677">
              <w:t xml:space="preserve">If you don’t get prior authorization, you pay: </w:t>
            </w:r>
          </w:p>
          <w:p w14:paraId="1F9E9CD6"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57D84A13" w14:textId="77777777" w:rsidR="000248E9" w:rsidRPr="0094203A" w:rsidRDefault="000248E9" w:rsidP="00386710">
            <w:pPr>
              <w:pStyle w:val="iBAAGStandardText"/>
            </w:pPr>
          </w:p>
          <w:p w14:paraId="045C8206" w14:textId="3A1BE74D" w:rsidR="00D65A4A" w:rsidRPr="006C7677" w:rsidRDefault="00D65A4A" w:rsidP="00486DD7">
            <w:pPr>
              <w:pStyle w:val="iBAAGStandardText"/>
            </w:pPr>
          </w:p>
          <w:p w14:paraId="045C8207" w14:textId="77777777" w:rsidR="00D65A4A" w:rsidRPr="006C7677" w:rsidRDefault="00D65A4A" w:rsidP="00486DD7">
            <w:pPr>
              <w:pStyle w:val="iBAAGStandardText"/>
            </w:pPr>
          </w:p>
        </w:tc>
        <w:tc>
          <w:tcPr>
            <w:tcW w:w="3330" w:type="dxa"/>
            <w:shd w:val="clear" w:color="auto" w:fill="FFFFFF" w:themeFill="background1"/>
          </w:tcPr>
          <w:p w14:paraId="045C8208" w14:textId="5B854691" w:rsidR="00D65A4A" w:rsidRPr="006C7677" w:rsidRDefault="00D65A4A" w:rsidP="00486DD7">
            <w:pPr>
              <w:pStyle w:val="iBAAGStandardText"/>
            </w:pPr>
            <w:r w:rsidRPr="00386710">
              <w:rPr>
                <w:color w:val="auto"/>
              </w:rPr>
              <w:t>No coverage for cosmetic procedures</w:t>
            </w:r>
            <w:r w:rsidR="008E1A97" w:rsidRPr="00386710">
              <w:rPr>
                <w:rStyle w:val="MandateStandardTextChar"/>
                <w:color w:val="auto"/>
              </w:rPr>
              <w:t>, except following surgery resulting from trauma, infection or other diseases</w:t>
            </w:r>
            <w:r w:rsidR="008E1A97" w:rsidRPr="00386710">
              <w:rPr>
                <w:color w:val="auto"/>
              </w:rPr>
              <w:t>.</w:t>
            </w:r>
          </w:p>
        </w:tc>
      </w:tr>
      <w:tr w:rsidR="00D65A4A" w:rsidRPr="00571967" w14:paraId="045C8210" w14:textId="77777777" w:rsidTr="00486DD7">
        <w:tc>
          <w:tcPr>
            <w:tcW w:w="3517" w:type="dxa"/>
            <w:tcBorders>
              <w:bottom w:val="single" w:sz="4" w:space="0" w:color="000000" w:themeColor="text1"/>
            </w:tcBorders>
            <w:shd w:val="clear" w:color="auto" w:fill="31849B"/>
            <w:vAlign w:val="center"/>
          </w:tcPr>
          <w:p w14:paraId="045C820A" w14:textId="77777777" w:rsidR="00D65A4A" w:rsidRPr="00822784" w:rsidRDefault="00D65A4A" w:rsidP="00486DD7">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045C820B" w14:textId="77777777" w:rsidR="00D65A4A" w:rsidRPr="00822784" w:rsidRDefault="00D65A4A" w:rsidP="00486DD7">
            <w:pPr>
              <w:pStyle w:val="iBAAGTableHeader"/>
            </w:pPr>
            <w:r w:rsidRPr="00822784">
              <w:t>Your cost if you use</w:t>
            </w:r>
          </w:p>
          <w:p w14:paraId="045C820C" w14:textId="77777777" w:rsidR="00D65A4A" w:rsidRPr="00822784" w:rsidRDefault="00D65A4A" w:rsidP="00486DD7">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45C820D" w14:textId="77777777" w:rsidR="00D65A4A" w:rsidRPr="00822784" w:rsidRDefault="00D65A4A" w:rsidP="00486DD7">
            <w:pPr>
              <w:pStyle w:val="iBAAGTableHeader"/>
            </w:pPr>
            <w:r w:rsidRPr="00822784">
              <w:t>Your cost if you use</w:t>
            </w:r>
          </w:p>
          <w:p w14:paraId="045C820E" w14:textId="77777777" w:rsidR="00D65A4A" w:rsidRPr="00822784" w:rsidRDefault="00D65A4A" w:rsidP="00486DD7">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45C820F" w14:textId="77777777" w:rsidR="00D65A4A" w:rsidRPr="00822784" w:rsidRDefault="00D65A4A" w:rsidP="00486DD7">
            <w:pPr>
              <w:pStyle w:val="iBAAGTableHeader"/>
            </w:pPr>
            <w:r w:rsidRPr="00822784">
              <w:t>Limits &amp; Exceptions</w:t>
            </w:r>
          </w:p>
        </w:tc>
      </w:tr>
      <w:tr w:rsidR="00D65A4A" w:rsidRPr="00571967" w14:paraId="045C8253" w14:textId="77777777" w:rsidTr="00486DD7">
        <w:tc>
          <w:tcPr>
            <w:tcW w:w="3517" w:type="dxa"/>
            <w:shd w:val="clear" w:color="auto" w:fill="FFFFFF" w:themeFill="background1"/>
          </w:tcPr>
          <w:p w14:paraId="045C8211" w14:textId="77777777" w:rsidR="00D65A4A" w:rsidRDefault="00D65A4A">
            <w:pPr>
              <w:pStyle w:val="iBAAGSituationBoxName"/>
            </w:pPr>
            <w:bookmarkStart w:id="89" w:name="Rehabilitation_Services"/>
            <w:r>
              <w:t>Rehabilitation</w:t>
            </w:r>
            <w:bookmarkEnd w:id="89"/>
            <w:r>
              <w:t xml:space="preserve"> and </w:t>
            </w:r>
            <w:bookmarkStart w:id="90" w:name="Chiropractic_Services"/>
            <w:r>
              <w:t xml:space="preserve">Chiropractic </w:t>
            </w:r>
            <w:bookmarkEnd w:id="90"/>
            <w:r>
              <w:t xml:space="preserve">Services - Outpatient Therapy </w:t>
            </w:r>
          </w:p>
          <w:p w14:paraId="045C8212" w14:textId="77777777" w:rsidR="00D65A4A" w:rsidRDefault="00D65A4A" w:rsidP="00486DD7">
            <w:pPr>
              <w:pStyle w:val="iBAAGStandardText"/>
            </w:pPr>
          </w:p>
          <w:p w14:paraId="045C8213" w14:textId="77777777" w:rsidR="00D65A4A" w:rsidRDefault="00D65A4A" w:rsidP="00486DD7">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045C8214" w14:textId="77777777" w:rsidR="00D65A4A" w:rsidRDefault="00D65A4A" w:rsidP="00486DD7">
            <w:pPr>
              <w:pStyle w:val="iBAAGStandardText"/>
            </w:pPr>
          </w:p>
          <w:p w14:paraId="045C8215" w14:textId="77777777" w:rsidR="00D65A4A" w:rsidRDefault="00D65A4A" w:rsidP="00486DD7">
            <w:pPr>
              <w:pStyle w:val="iBAAGStandardText"/>
            </w:pPr>
            <w:r>
              <w:rPr>
                <w:rStyle w:val="iBAAGStandardTextBoldChar"/>
              </w:rPr>
              <w:t>What are chiropractic (manipulative) services?</w:t>
            </w:r>
            <w:r>
              <w:t xml:space="preserve"> Treatment that focuses on the spine and nervous system to help with pain and overall health.</w:t>
            </w:r>
          </w:p>
          <w:p w14:paraId="045C8216" w14:textId="77777777" w:rsidR="00D65A4A" w:rsidRDefault="00D65A4A" w:rsidP="00486DD7">
            <w:pPr>
              <w:pStyle w:val="iBAAGStandardText"/>
            </w:pPr>
            <w:r>
              <w:t xml:space="preserve"> </w:t>
            </w:r>
          </w:p>
          <w:p w14:paraId="045C8217" w14:textId="77777777" w:rsidR="00D65A4A" w:rsidRDefault="00D65A4A" w:rsidP="00486DD7">
            <w:pPr>
              <w:pStyle w:val="iBAAGStandardText"/>
            </w:pPr>
            <w:r>
              <w:t>We cover:</w:t>
            </w:r>
          </w:p>
          <w:p w14:paraId="045C8218" w14:textId="77777777" w:rsidR="00D65A4A" w:rsidRDefault="00D65A4A" w:rsidP="00486DD7">
            <w:pPr>
              <w:pStyle w:val="iBAAGLevel1Bullets"/>
            </w:pPr>
            <w:r>
              <w:t>Physical therapy</w:t>
            </w:r>
          </w:p>
          <w:p w14:paraId="045C8219" w14:textId="77777777" w:rsidR="00D65A4A" w:rsidRDefault="00D65A4A" w:rsidP="00486DD7">
            <w:pPr>
              <w:pStyle w:val="iBAAGLevel1Bullets"/>
            </w:pPr>
            <w:r>
              <w:t>Occupational therapy</w:t>
            </w:r>
          </w:p>
          <w:p w14:paraId="045C821A" w14:textId="77777777" w:rsidR="00D65A4A" w:rsidRDefault="00D65A4A" w:rsidP="00486DD7">
            <w:pPr>
              <w:pStyle w:val="iBAAGLevel1Bullets"/>
            </w:pPr>
            <w:r>
              <w:t>Pulmonary therapy</w:t>
            </w:r>
          </w:p>
          <w:p w14:paraId="045C821B" w14:textId="77777777" w:rsidR="00D65A4A" w:rsidRDefault="00D65A4A" w:rsidP="00486DD7">
            <w:pPr>
              <w:pStyle w:val="iBAAGLevel1Bullets"/>
            </w:pPr>
            <w:r>
              <w:t>Cardiac therapy</w:t>
            </w:r>
          </w:p>
          <w:p w14:paraId="045C821C" w14:textId="77777777" w:rsidR="00D65A4A" w:rsidRDefault="00D65A4A" w:rsidP="00D65A4A">
            <w:pPr>
              <w:pStyle w:val="iBAAGLevel1Bullets"/>
              <w:tabs>
                <w:tab w:val="left" w:pos="720"/>
              </w:tabs>
            </w:pPr>
            <w:r>
              <w:t xml:space="preserve">Cochlear implant hearing therapy </w:t>
            </w:r>
          </w:p>
          <w:p w14:paraId="045C821D" w14:textId="77777777" w:rsidR="00D65A4A" w:rsidRDefault="00D65A4A" w:rsidP="00D65A4A">
            <w:pPr>
              <w:pStyle w:val="iBAAGLevel1Bullets"/>
              <w:tabs>
                <w:tab w:val="left" w:pos="720"/>
              </w:tabs>
            </w:pPr>
            <w:r>
              <w:t>Chiropractic (Manipulative) treatment</w:t>
            </w:r>
          </w:p>
          <w:p w14:paraId="045C821E" w14:textId="77777777" w:rsidR="00D65A4A" w:rsidRDefault="00D65A4A" w:rsidP="00486DD7">
            <w:pPr>
              <w:pStyle w:val="iBAAGLevel1Bullets"/>
            </w:pPr>
            <w:r>
              <w:t>Speech therapy to restore speech, language, voice, communication and auditory processing after an injury, stroke, cancer, congenital anomaly, or autism spectrum disorders.</w:t>
            </w:r>
          </w:p>
          <w:p w14:paraId="045C821F" w14:textId="77777777" w:rsidR="00D65A4A" w:rsidRDefault="00D65A4A" w:rsidP="00486DD7">
            <w:pPr>
              <w:pStyle w:val="iBAAGLevel1Bullets"/>
            </w:pPr>
            <w:r>
              <w:t>Cognitive therapy when medically necessary after a brain injury or stroke.</w:t>
            </w:r>
          </w:p>
          <w:p w14:paraId="045C8221" w14:textId="77777777" w:rsidR="00D65A4A" w:rsidRDefault="00D65A4A" w:rsidP="00486DD7">
            <w:pPr>
              <w:pStyle w:val="iBAAGStandardText"/>
            </w:pPr>
          </w:p>
          <w:p w14:paraId="045C8222" w14:textId="77777777" w:rsidR="00D65A4A" w:rsidRDefault="00D65A4A" w:rsidP="00486DD7">
            <w:pPr>
              <w:pStyle w:val="iBAAGStandardText"/>
            </w:pPr>
            <w:r>
              <w:t xml:space="preserve">Outpatient services must be given by a doctor or a licensed therapist. </w:t>
            </w:r>
          </w:p>
          <w:p w14:paraId="045C8223" w14:textId="77777777" w:rsidR="00D65A4A" w:rsidRDefault="00D65A4A" w:rsidP="00486DD7">
            <w:pPr>
              <w:pStyle w:val="iBAAGStandardText"/>
            </w:pPr>
          </w:p>
          <w:p w14:paraId="045C8224" w14:textId="77777777" w:rsidR="00D65A4A" w:rsidRDefault="00D65A4A" w:rsidP="00486DD7">
            <w:pPr>
              <w:pStyle w:val="iBAAGStandardTextBold"/>
            </w:pPr>
            <w:r>
              <w:t xml:space="preserve">Want more information? </w:t>
            </w:r>
          </w:p>
          <w:p w14:paraId="045C8225" w14:textId="77777777" w:rsidR="00D65A4A" w:rsidRDefault="00D65A4A" w:rsidP="00486DD7">
            <w:pPr>
              <w:pStyle w:val="iBAAGStandardText"/>
            </w:pPr>
            <w:r>
              <w:t xml:space="preserve">View the </w:t>
            </w:r>
            <w:hyperlink r:id="rId78" w:history="1">
              <w:r w:rsidRPr="00571967">
                <w:rPr>
                  <w:rStyle w:val="Hyperlinks"/>
                </w:rPr>
                <w:t>glossary</w:t>
              </w:r>
            </w:hyperlink>
            <w:r>
              <w:t xml:space="preserve"> for definitions.</w:t>
            </w:r>
          </w:p>
          <w:p w14:paraId="045C8226" w14:textId="77777777" w:rsidR="00D65A4A" w:rsidRPr="00571967" w:rsidRDefault="00D65A4A" w:rsidP="00486DD7">
            <w:pPr>
              <w:pStyle w:val="iBAAGStandardText"/>
            </w:pPr>
          </w:p>
        </w:tc>
        <w:tc>
          <w:tcPr>
            <w:tcW w:w="3330" w:type="dxa"/>
            <w:shd w:val="clear" w:color="auto" w:fill="FFFFFF" w:themeFill="background1"/>
          </w:tcPr>
          <w:p w14:paraId="420186BC" w14:textId="1A2319C7" w:rsidR="00B86A0B" w:rsidRDefault="00EE7C75" w:rsidP="00486DD7">
            <w:pPr>
              <w:pStyle w:val="iBAAGStandardText"/>
              <w:rPr>
                <w:rStyle w:val="InstructionalTextChar"/>
                <w:b w:val="0"/>
                <w:color w:val="000000"/>
              </w:rPr>
            </w:pPr>
            <w:r>
              <w:rPr>
                <w:rStyle w:val="iBAAGStandardTextBoldChar"/>
              </w:rPr>
              <w:t>20%</w:t>
            </w:r>
            <w:r w:rsidR="00D65A4A">
              <w:t xml:space="preserve"> co-insurance</w:t>
            </w:r>
            <w:r w:rsidRPr="00EE7C75">
              <w:rPr>
                <w:rStyle w:val="InstructionalTextChar"/>
                <w:b w:val="0"/>
                <w:color w:val="000000"/>
              </w:rPr>
              <w:t>, after you pay the deductible.</w:t>
            </w:r>
          </w:p>
          <w:p w14:paraId="7B5127A7" w14:textId="77777777" w:rsidR="00B86A0B" w:rsidRDefault="00B86A0B" w:rsidP="00486DD7">
            <w:pPr>
              <w:pStyle w:val="iBAAGStandardText"/>
              <w:rPr>
                <w:rStyle w:val="InstructionalTextChar"/>
                <w:b w:val="0"/>
                <w:color w:val="000000"/>
              </w:rPr>
            </w:pPr>
          </w:p>
          <w:p w14:paraId="045C8231" w14:textId="4FA0AA21" w:rsidR="00D65A4A" w:rsidRDefault="00B86A0B" w:rsidP="00486DD7">
            <w:pPr>
              <w:pStyle w:val="iBAAGStandardText"/>
            </w:pPr>
            <w:r w:rsidRPr="005F33E6">
              <w:rPr>
                <w:color w:val="auto"/>
              </w:rPr>
              <w:t xml:space="preserve">Your first </w:t>
            </w:r>
            <w:r w:rsidRPr="005F33E6">
              <w:rPr>
                <w:rStyle w:val="InstructionalTextChar"/>
                <w:color w:val="auto"/>
              </w:rPr>
              <w:t>3</w:t>
            </w:r>
            <w:r w:rsidRPr="005F33E6">
              <w:rPr>
                <w:color w:val="auto"/>
              </w:rPr>
              <w:t xml:space="preserve"> visits for any combination of chiropractic (manipulative) and physical therapy for new low back pain may be covered at no charge.</w:t>
            </w:r>
          </w:p>
          <w:p w14:paraId="045C8232" w14:textId="77777777" w:rsidR="00D65A4A" w:rsidRDefault="00D65A4A" w:rsidP="00486DD7">
            <w:pPr>
              <w:pStyle w:val="iBAAGStandardText"/>
            </w:pPr>
          </w:p>
          <w:p w14:paraId="045C8236" w14:textId="77777777" w:rsidR="00D65A4A" w:rsidRDefault="00D65A4A" w:rsidP="00486DD7">
            <w:pPr>
              <w:pStyle w:val="iBAAGStandardTextBold"/>
            </w:pPr>
            <w:r>
              <w:t>Is prior authorization needed?</w:t>
            </w:r>
          </w:p>
          <w:p w14:paraId="045C8237" w14:textId="77777777" w:rsidR="00D65A4A" w:rsidRDefault="00D65A4A" w:rsidP="00486DD7">
            <w:pPr>
              <w:pStyle w:val="iBAAGStandardText"/>
            </w:pPr>
            <w:r>
              <w:t>No</w:t>
            </w:r>
          </w:p>
          <w:p w14:paraId="045C8238" w14:textId="77777777" w:rsidR="00D65A4A" w:rsidRDefault="00D65A4A" w:rsidP="00486DD7">
            <w:pPr>
              <w:pStyle w:val="iBAAGStandardText"/>
            </w:pPr>
          </w:p>
          <w:p w14:paraId="045C8239" w14:textId="77777777" w:rsidR="00D65A4A" w:rsidRPr="00571967" w:rsidRDefault="00D65A4A" w:rsidP="00486DD7">
            <w:pPr>
              <w:pStyle w:val="iBAAGStandardText"/>
            </w:pPr>
          </w:p>
        </w:tc>
        <w:tc>
          <w:tcPr>
            <w:tcW w:w="3330" w:type="dxa"/>
            <w:shd w:val="clear" w:color="auto" w:fill="FFFFFF" w:themeFill="background1"/>
          </w:tcPr>
          <w:p w14:paraId="045C823F" w14:textId="1329672D" w:rsidR="00D65A4A" w:rsidRDefault="00EE7C75" w:rsidP="00486DD7">
            <w:pPr>
              <w:pStyle w:val="iBAAGStandardText"/>
            </w:pPr>
            <w:r>
              <w:rPr>
                <w:rStyle w:val="iBAAGStandardTextBoldChar"/>
              </w:rPr>
              <w:t>40%</w:t>
            </w:r>
            <w:r w:rsidR="00D65A4A">
              <w:t xml:space="preserve"> co-insurance, after you pay the deductible.</w:t>
            </w:r>
          </w:p>
          <w:p w14:paraId="725C6A12" w14:textId="77777777" w:rsidR="00B86A0B" w:rsidRDefault="00B86A0B" w:rsidP="00486DD7">
            <w:pPr>
              <w:pStyle w:val="iBAAGStandardText"/>
            </w:pPr>
          </w:p>
          <w:p w14:paraId="045C8240" w14:textId="77777777" w:rsidR="00D65A4A" w:rsidRDefault="00D65A4A" w:rsidP="00486DD7">
            <w:pPr>
              <w:pStyle w:val="iBAAGStandardText"/>
            </w:pPr>
          </w:p>
          <w:p w14:paraId="045C8241" w14:textId="77777777" w:rsidR="00D65A4A" w:rsidRDefault="00D65A4A" w:rsidP="00486DD7">
            <w:pPr>
              <w:pStyle w:val="iBAAGStandardTextBold"/>
            </w:pPr>
            <w:r>
              <w:t>Is prior authorization needed?</w:t>
            </w:r>
          </w:p>
          <w:p w14:paraId="045C8242" w14:textId="77777777" w:rsidR="00D65A4A" w:rsidRDefault="00D65A4A" w:rsidP="00486DD7">
            <w:pPr>
              <w:pStyle w:val="iBAAGStandardText"/>
            </w:pPr>
            <w:r>
              <w:t>No</w:t>
            </w:r>
          </w:p>
          <w:p w14:paraId="045C8243" w14:textId="77777777" w:rsidR="00D65A4A" w:rsidRPr="00571967" w:rsidRDefault="00D65A4A" w:rsidP="00486DD7">
            <w:pPr>
              <w:pStyle w:val="iBAAGStandardText"/>
            </w:pPr>
          </w:p>
        </w:tc>
        <w:tc>
          <w:tcPr>
            <w:tcW w:w="3330" w:type="dxa"/>
            <w:shd w:val="clear" w:color="auto" w:fill="FFFFFF" w:themeFill="background1"/>
          </w:tcPr>
          <w:p w14:paraId="045C8244" w14:textId="77777777" w:rsidR="00D65A4A" w:rsidRPr="004E166B" w:rsidRDefault="00D65A4A" w:rsidP="00486DD7">
            <w:pPr>
              <w:pStyle w:val="iBAAGStandardText"/>
            </w:pPr>
            <w:r w:rsidRPr="004E166B">
              <w:t xml:space="preserve">Limits per year combined with </w:t>
            </w:r>
            <w:r w:rsidRPr="004E166B">
              <w:rPr>
                <w:rStyle w:val="iBAAGStandardTextItalicsChar"/>
              </w:rPr>
              <w:t>Habilitative  Services</w:t>
            </w:r>
            <w:r w:rsidRPr="004E166B">
              <w:t xml:space="preserve">: </w:t>
            </w:r>
          </w:p>
          <w:p w14:paraId="045C8245" w14:textId="77777777" w:rsidR="00D65A4A" w:rsidRPr="004E166B" w:rsidRDefault="00D65A4A" w:rsidP="00486DD7">
            <w:pPr>
              <w:pStyle w:val="iBAAGLevel1Bullets"/>
            </w:pPr>
            <w:r w:rsidRPr="004E166B">
              <w:rPr>
                <w:rStyle w:val="iBAAGStandardTextBoldChar"/>
              </w:rPr>
              <w:t>20</w:t>
            </w:r>
            <w:r w:rsidRPr="004E166B">
              <w:t xml:space="preserve"> visits of physical therapy.</w:t>
            </w:r>
          </w:p>
          <w:p w14:paraId="045C8246" w14:textId="77777777" w:rsidR="00D65A4A" w:rsidRPr="004E166B" w:rsidRDefault="00D65A4A" w:rsidP="00486DD7">
            <w:pPr>
              <w:pStyle w:val="iBAAGLevel1Bullets"/>
            </w:pPr>
            <w:r w:rsidRPr="004E166B">
              <w:rPr>
                <w:rStyle w:val="iBAAGStandardTextBoldChar"/>
              </w:rPr>
              <w:t>20</w:t>
            </w:r>
            <w:r w:rsidRPr="004E166B">
              <w:t xml:space="preserve"> visits of occupational therapy.</w:t>
            </w:r>
          </w:p>
          <w:p w14:paraId="045C8247" w14:textId="77777777" w:rsidR="00D65A4A" w:rsidRPr="004E166B" w:rsidRDefault="00D65A4A" w:rsidP="00486DD7">
            <w:pPr>
              <w:pStyle w:val="iBAAGLevel1Bullets"/>
            </w:pPr>
            <w:r w:rsidRPr="004E166B">
              <w:rPr>
                <w:rStyle w:val="iBAAGStandardTextBoldChar"/>
              </w:rPr>
              <w:t>20</w:t>
            </w:r>
            <w:r w:rsidRPr="004E166B">
              <w:t xml:space="preserve"> visits of speech therapy.</w:t>
            </w:r>
          </w:p>
          <w:p w14:paraId="045C8248" w14:textId="77777777" w:rsidR="00D65A4A" w:rsidRPr="004E166B" w:rsidRDefault="00D65A4A" w:rsidP="00486DD7">
            <w:pPr>
              <w:pStyle w:val="iBAAGLevel1Bullets"/>
            </w:pPr>
            <w:r w:rsidRPr="004E166B">
              <w:rPr>
                <w:rStyle w:val="iBAAGStandardTextBoldChar"/>
              </w:rPr>
              <w:t>20</w:t>
            </w:r>
            <w:r w:rsidRPr="004E166B">
              <w:t xml:space="preserve"> visits of pulmonary therapy.</w:t>
            </w:r>
          </w:p>
          <w:p w14:paraId="045C8249" w14:textId="77777777" w:rsidR="00D65A4A" w:rsidRPr="004E166B" w:rsidRDefault="00D65A4A" w:rsidP="00486DD7">
            <w:pPr>
              <w:pStyle w:val="iBAAGLevel1Bullets"/>
            </w:pPr>
            <w:r w:rsidRPr="004E166B">
              <w:rPr>
                <w:rStyle w:val="iBAAGStandardTextBoldChar"/>
              </w:rPr>
              <w:t>36</w:t>
            </w:r>
            <w:r w:rsidRPr="004E166B">
              <w:t xml:space="preserve"> visits of cardiac therapy.</w:t>
            </w:r>
          </w:p>
          <w:p w14:paraId="045C824A" w14:textId="77777777" w:rsidR="00D65A4A" w:rsidRPr="004E166B" w:rsidRDefault="00D65A4A" w:rsidP="00486DD7">
            <w:pPr>
              <w:pStyle w:val="iBAAGLevel1Bullets"/>
            </w:pPr>
            <w:r w:rsidRPr="004E166B">
              <w:rPr>
                <w:rStyle w:val="iBAAGStandardTextBoldChar"/>
              </w:rPr>
              <w:t>30</w:t>
            </w:r>
            <w:r w:rsidRPr="004E166B">
              <w:t xml:space="preserve"> visits of post-cochlear implant aural therapy.</w:t>
            </w:r>
          </w:p>
          <w:p w14:paraId="045C824B"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045C824D" w14:textId="166528F2" w:rsidR="00D65A4A" w:rsidRPr="004E166B" w:rsidRDefault="00D65A4A" w:rsidP="00386710">
            <w:pPr>
              <w:pStyle w:val="iBAAGLevel1Bullets"/>
              <w:numPr>
                <w:ilvl w:val="0"/>
                <w:numId w:val="0"/>
              </w:numPr>
              <w:ind w:left="450"/>
            </w:pPr>
          </w:p>
          <w:p w14:paraId="045C824E" w14:textId="77777777" w:rsidR="00D65A4A" w:rsidRDefault="00D65A4A" w:rsidP="00486DD7">
            <w:pPr>
              <w:pStyle w:val="iBAAGStandardText"/>
            </w:pPr>
          </w:p>
          <w:p w14:paraId="4267EDA5" w14:textId="77777777" w:rsidR="00ED1454" w:rsidRPr="00BE2171" w:rsidRDefault="00ED1454" w:rsidP="00ED1454">
            <w:pPr>
              <w:pStyle w:val="iBAAGStandardText"/>
              <w:rPr>
                <w:color w:val="auto"/>
              </w:rPr>
            </w:pPr>
            <w:r w:rsidRPr="00BE2171">
              <w:rPr>
                <w:color w:val="auto"/>
              </w:rPr>
              <w:t>There are no visit limits for:</w:t>
            </w:r>
          </w:p>
          <w:p w14:paraId="2814B480" w14:textId="77777777" w:rsidR="00ED1454" w:rsidRPr="00BE2171" w:rsidRDefault="00ED1454" w:rsidP="00ED1454">
            <w:pPr>
              <w:pStyle w:val="iBAAGLevel1Bullets"/>
              <w:rPr>
                <w:rStyle w:val="InstructionalTextChar"/>
                <w:b w:val="0"/>
                <w:color w:val="auto"/>
              </w:rPr>
            </w:pPr>
            <w:r w:rsidRPr="00BE2171">
              <w:rPr>
                <w:color w:val="auto"/>
              </w:rPr>
              <w:t>Chiropractic (manipulative) treatment.</w:t>
            </w:r>
          </w:p>
          <w:p w14:paraId="1B0C500E" w14:textId="77777777" w:rsidR="00ED1454" w:rsidRDefault="00ED1454" w:rsidP="00486DD7">
            <w:pPr>
              <w:pStyle w:val="iBAAGStandardText"/>
            </w:pPr>
          </w:p>
          <w:p w14:paraId="3D5D5902" w14:textId="77777777" w:rsidR="00ED1454" w:rsidRPr="004E166B" w:rsidRDefault="00ED1454" w:rsidP="00486DD7">
            <w:pPr>
              <w:pStyle w:val="iBAAGStandardText"/>
            </w:pPr>
          </w:p>
          <w:p w14:paraId="045C824F" w14:textId="77777777" w:rsidR="00D65A4A" w:rsidRPr="004E166B" w:rsidRDefault="00D65A4A" w:rsidP="00486DD7">
            <w:pPr>
              <w:pStyle w:val="iBAAGStandardText"/>
            </w:pPr>
            <w:r w:rsidRPr="004E166B">
              <w:t xml:space="preserve">If the service is provided in a doctor’s office, additional co-pays, deductible or co-insurance may apply.  </w:t>
            </w:r>
          </w:p>
          <w:p w14:paraId="045C8250" w14:textId="77777777" w:rsidR="00D65A4A" w:rsidRPr="004E166B" w:rsidRDefault="00D65A4A" w:rsidP="00486DD7">
            <w:pPr>
              <w:pStyle w:val="iBAAGStandardText"/>
            </w:pPr>
          </w:p>
          <w:p w14:paraId="045C8251" w14:textId="77777777" w:rsidR="00D65A4A" w:rsidRPr="004E166B" w:rsidRDefault="00D65A4A" w:rsidP="00486DD7">
            <w:pPr>
              <w:pStyle w:val="iBAAGStandardText"/>
            </w:pPr>
          </w:p>
          <w:p w14:paraId="045C8252" w14:textId="77777777" w:rsidR="00D65A4A" w:rsidRPr="004E166B" w:rsidRDefault="00D65A4A" w:rsidP="00486DD7">
            <w:pPr>
              <w:pStyle w:val="iBAAGStandardText"/>
            </w:pPr>
          </w:p>
        </w:tc>
      </w:tr>
      <w:tr w:rsidR="00D65A4A" w:rsidRPr="003F3B5E" w14:paraId="045C825A" w14:textId="77777777" w:rsidTr="00486DD7">
        <w:tc>
          <w:tcPr>
            <w:tcW w:w="3517" w:type="dxa"/>
            <w:tcBorders>
              <w:bottom w:val="single" w:sz="4" w:space="0" w:color="000000" w:themeColor="text1"/>
            </w:tcBorders>
            <w:shd w:val="clear" w:color="auto" w:fill="31849B"/>
            <w:vAlign w:val="center"/>
          </w:tcPr>
          <w:p w14:paraId="045C8254" w14:textId="77777777" w:rsidR="00D65A4A" w:rsidRPr="00682F09" w:rsidRDefault="00D65A4A" w:rsidP="00486DD7">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45C8255" w14:textId="77777777" w:rsidR="00D65A4A" w:rsidRPr="00682F09" w:rsidRDefault="00D65A4A" w:rsidP="00486DD7">
            <w:pPr>
              <w:pStyle w:val="iBAAGTableHeader"/>
            </w:pPr>
            <w:r w:rsidRPr="00682F09">
              <w:t>Your cost if you use</w:t>
            </w:r>
          </w:p>
          <w:p w14:paraId="045C8256" w14:textId="77777777" w:rsidR="00D65A4A" w:rsidRPr="00682F09" w:rsidRDefault="00D65A4A" w:rsidP="00486DD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45C8257" w14:textId="77777777" w:rsidR="00D65A4A" w:rsidRPr="00682F09" w:rsidRDefault="00D65A4A" w:rsidP="00486DD7">
            <w:pPr>
              <w:pStyle w:val="iBAAGTableHeader"/>
            </w:pPr>
            <w:r w:rsidRPr="00682F09">
              <w:t>Your cost if you use</w:t>
            </w:r>
          </w:p>
          <w:p w14:paraId="045C8258" w14:textId="77777777" w:rsidR="00D65A4A" w:rsidRPr="00682F09" w:rsidRDefault="00D65A4A" w:rsidP="00486DD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45C8259" w14:textId="77777777" w:rsidR="00D65A4A" w:rsidRPr="00682F09" w:rsidRDefault="00D65A4A" w:rsidP="00486DD7">
            <w:pPr>
              <w:pStyle w:val="iBAAGTableHeader"/>
            </w:pPr>
            <w:r w:rsidRPr="00682F09">
              <w:t>Limits &amp; Exceptions</w:t>
            </w:r>
          </w:p>
        </w:tc>
      </w:tr>
      <w:tr w:rsidR="00D65A4A" w:rsidRPr="003F3B5E" w14:paraId="045C826C" w14:textId="77777777" w:rsidTr="00486DD7">
        <w:tc>
          <w:tcPr>
            <w:tcW w:w="3517" w:type="dxa"/>
            <w:shd w:val="clear" w:color="auto" w:fill="FFFFFF" w:themeFill="background1"/>
          </w:tcPr>
          <w:p w14:paraId="045C825B" w14:textId="77777777" w:rsidR="00D65A4A" w:rsidRPr="007876DF" w:rsidRDefault="00D65A4A">
            <w:pPr>
              <w:pStyle w:val="iBAAGSituationBoxName"/>
            </w:pPr>
            <w:bookmarkStart w:id="91" w:name="Smoking_Cessation"/>
            <w:r w:rsidRPr="007876DF">
              <w:t>Smoking Cessation</w:t>
            </w:r>
            <w:bookmarkEnd w:id="91"/>
          </w:p>
          <w:p w14:paraId="045C825C" w14:textId="77777777" w:rsidR="00D65A4A" w:rsidRPr="007876DF" w:rsidRDefault="00D65A4A" w:rsidP="00486DD7">
            <w:pPr>
              <w:pStyle w:val="iBAAGStandardText"/>
            </w:pPr>
          </w:p>
          <w:p w14:paraId="045C825D" w14:textId="77777777" w:rsidR="00D65A4A" w:rsidRPr="007876DF" w:rsidRDefault="00D65A4A" w:rsidP="00486DD7">
            <w:pPr>
              <w:pStyle w:val="iBAAGStandardText"/>
            </w:pPr>
            <w:r w:rsidRPr="007876DF">
              <w:rPr>
                <w:rStyle w:val="iBAAGStandardTextBoldChar"/>
              </w:rPr>
              <w:t>What is smoking cessation?</w:t>
            </w:r>
            <w:r w:rsidRPr="007876DF">
              <w:t xml:space="preserve"> Services to help you stop smoking.</w:t>
            </w:r>
          </w:p>
          <w:p w14:paraId="045C825E" w14:textId="77777777" w:rsidR="00D65A4A" w:rsidRPr="002656F9" w:rsidRDefault="00D65A4A" w:rsidP="00486DD7">
            <w:pPr>
              <w:pStyle w:val="iBAAGStandardText"/>
            </w:pPr>
          </w:p>
          <w:p w14:paraId="045C825F" w14:textId="77777777" w:rsidR="00D65A4A" w:rsidRPr="002656F9" w:rsidRDefault="00D65A4A" w:rsidP="00486DD7">
            <w:pPr>
              <w:pStyle w:val="iBAAGStandardText"/>
            </w:pPr>
            <w:r w:rsidRPr="002656F9">
              <w:t>We cover:</w:t>
            </w:r>
          </w:p>
          <w:p w14:paraId="045C8260" w14:textId="77777777" w:rsidR="00D65A4A" w:rsidRPr="002656F9" w:rsidRDefault="00D65A4A" w:rsidP="00486DD7">
            <w:pPr>
              <w:pStyle w:val="iBAAGLevel1Bullets"/>
            </w:pPr>
            <w:r w:rsidRPr="002656F9">
              <w:t xml:space="preserve">Counseling </w:t>
            </w:r>
          </w:p>
          <w:p w14:paraId="045C8261" w14:textId="77777777" w:rsidR="00D65A4A" w:rsidRPr="002656F9" w:rsidRDefault="00D65A4A" w:rsidP="00486DD7">
            <w:pPr>
              <w:pStyle w:val="iBAAGLevel1Bullets"/>
            </w:pPr>
            <w:r w:rsidRPr="002656F9">
              <w:t>Prescribed medications</w:t>
            </w:r>
          </w:p>
          <w:p w14:paraId="045C8262" w14:textId="77777777" w:rsidR="00D65A4A" w:rsidRPr="007876DF" w:rsidRDefault="00D65A4A" w:rsidP="00486DD7">
            <w:pPr>
              <w:pStyle w:val="iBAAGStandardText"/>
            </w:pPr>
          </w:p>
          <w:p w14:paraId="045C8263" w14:textId="77777777" w:rsidR="00D65A4A" w:rsidRPr="007876DF" w:rsidRDefault="00D65A4A" w:rsidP="00486DD7">
            <w:pPr>
              <w:pStyle w:val="iBAAGStandardTextBold"/>
            </w:pPr>
            <w:r w:rsidRPr="007876DF">
              <w:t xml:space="preserve">Want more information? </w:t>
            </w:r>
          </w:p>
          <w:p w14:paraId="045C8264" w14:textId="77777777" w:rsidR="00D65A4A" w:rsidRPr="007876DF" w:rsidRDefault="00D65A4A" w:rsidP="00486DD7">
            <w:pPr>
              <w:pStyle w:val="iBAAGStandardText"/>
            </w:pPr>
            <w:r w:rsidRPr="007876DF">
              <w:t xml:space="preserve">View the </w:t>
            </w:r>
            <w:hyperlink r:id="rId79" w:history="1">
              <w:r w:rsidRPr="007876DF">
                <w:rPr>
                  <w:rStyle w:val="Hyperlinks"/>
                </w:rPr>
                <w:t>glossary</w:t>
              </w:r>
            </w:hyperlink>
            <w:r w:rsidRPr="007876DF">
              <w:t xml:space="preserve"> for definitions.</w:t>
            </w:r>
          </w:p>
          <w:p w14:paraId="045C8265" w14:textId="77777777" w:rsidR="00D65A4A" w:rsidRPr="007876DF" w:rsidRDefault="00D65A4A" w:rsidP="00486DD7">
            <w:pPr>
              <w:pStyle w:val="iBAAGStandardText"/>
            </w:pPr>
          </w:p>
        </w:tc>
        <w:tc>
          <w:tcPr>
            <w:tcW w:w="3330" w:type="dxa"/>
            <w:shd w:val="clear" w:color="auto" w:fill="FFFFFF" w:themeFill="background1"/>
          </w:tcPr>
          <w:p w14:paraId="045C8266" w14:textId="77777777" w:rsidR="00D65A4A" w:rsidRPr="002656F9" w:rsidRDefault="00D65A4A" w:rsidP="00486DD7">
            <w:pPr>
              <w:pStyle w:val="iBAAGStandardText"/>
            </w:pPr>
            <w:r w:rsidRPr="002656F9">
              <w:t>The amount you pay is based on where the covered health service is provided.</w:t>
            </w:r>
          </w:p>
          <w:p w14:paraId="045C8267" w14:textId="77777777" w:rsidR="00D65A4A" w:rsidRPr="003F3B5E" w:rsidRDefault="00D65A4A" w:rsidP="00486DD7">
            <w:pPr>
              <w:pStyle w:val="iBAAGStandardText"/>
            </w:pPr>
          </w:p>
        </w:tc>
        <w:tc>
          <w:tcPr>
            <w:tcW w:w="3330" w:type="dxa"/>
            <w:shd w:val="clear" w:color="auto" w:fill="FFFFFF" w:themeFill="background1"/>
          </w:tcPr>
          <w:p w14:paraId="045C8268" w14:textId="77777777" w:rsidR="00D65A4A" w:rsidRPr="002656F9" w:rsidRDefault="00D65A4A" w:rsidP="00486DD7">
            <w:pPr>
              <w:pStyle w:val="iBAAGStandardText"/>
            </w:pPr>
            <w:r w:rsidRPr="002656F9">
              <w:t>The amount you pay is based on where the covered health service is provided.</w:t>
            </w:r>
          </w:p>
          <w:p w14:paraId="045C8269" w14:textId="77777777" w:rsidR="00D65A4A" w:rsidRPr="003F3B5E" w:rsidRDefault="00D65A4A" w:rsidP="00486DD7">
            <w:pPr>
              <w:pStyle w:val="iBAAGStandardText"/>
            </w:pPr>
          </w:p>
        </w:tc>
        <w:tc>
          <w:tcPr>
            <w:tcW w:w="3330" w:type="dxa"/>
            <w:shd w:val="clear" w:color="auto" w:fill="FFFFFF" w:themeFill="background1"/>
          </w:tcPr>
          <w:p w14:paraId="045C826A" w14:textId="77777777" w:rsidR="00D65A4A" w:rsidRPr="002656F9" w:rsidRDefault="00D65A4A" w:rsidP="00486DD7">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045C826B" w14:textId="77777777" w:rsidR="00D65A4A" w:rsidRPr="003F3B5E" w:rsidRDefault="00D65A4A" w:rsidP="00486DD7"/>
        </w:tc>
      </w:tr>
      <w:tr w:rsidR="00D65A4A" w:rsidRPr="00D9653A" w14:paraId="045C8273" w14:textId="77777777" w:rsidTr="00486DD7">
        <w:tc>
          <w:tcPr>
            <w:tcW w:w="3517" w:type="dxa"/>
            <w:tcBorders>
              <w:bottom w:val="single" w:sz="4" w:space="0" w:color="000000" w:themeColor="text1"/>
            </w:tcBorders>
            <w:shd w:val="clear" w:color="auto" w:fill="31849B"/>
            <w:vAlign w:val="center"/>
          </w:tcPr>
          <w:p w14:paraId="045C826D" w14:textId="77777777" w:rsidR="00D65A4A" w:rsidRPr="00682F09" w:rsidRDefault="00D65A4A" w:rsidP="00486DD7">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45C826E" w14:textId="77777777" w:rsidR="00D65A4A" w:rsidRPr="00682F09" w:rsidRDefault="00D65A4A" w:rsidP="00486DD7">
            <w:pPr>
              <w:pStyle w:val="iBAAGTableHeader"/>
            </w:pPr>
            <w:r w:rsidRPr="00682F09">
              <w:t>Your cost if you use</w:t>
            </w:r>
          </w:p>
          <w:p w14:paraId="045C826F" w14:textId="77777777" w:rsidR="00D65A4A" w:rsidRPr="00682F09" w:rsidRDefault="00D65A4A" w:rsidP="00486DD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45C8270" w14:textId="77777777" w:rsidR="00D65A4A" w:rsidRPr="00682F09" w:rsidRDefault="00D65A4A" w:rsidP="00486DD7">
            <w:pPr>
              <w:pStyle w:val="iBAAGTableHeader"/>
            </w:pPr>
            <w:r w:rsidRPr="00682F09">
              <w:t>Your cost if you use</w:t>
            </w:r>
          </w:p>
          <w:p w14:paraId="045C8271" w14:textId="77777777" w:rsidR="00D65A4A" w:rsidRPr="00682F09" w:rsidRDefault="00D65A4A" w:rsidP="00486DD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45C8272" w14:textId="77777777" w:rsidR="00D65A4A" w:rsidRPr="00682F09" w:rsidRDefault="00D65A4A" w:rsidP="00486DD7">
            <w:pPr>
              <w:pStyle w:val="iBAAGTableHeader"/>
            </w:pPr>
            <w:r w:rsidRPr="00682F09">
              <w:t>Limits &amp; Exceptions</w:t>
            </w:r>
          </w:p>
        </w:tc>
      </w:tr>
      <w:tr w:rsidR="00D65A4A" w:rsidRPr="00D9653A" w14:paraId="045C82AE" w14:textId="77777777" w:rsidTr="00486DD7">
        <w:tc>
          <w:tcPr>
            <w:tcW w:w="3517" w:type="dxa"/>
            <w:shd w:val="clear" w:color="auto" w:fill="FFFFFF" w:themeFill="background1"/>
          </w:tcPr>
          <w:p w14:paraId="045C8274" w14:textId="77777777" w:rsidR="00D65A4A" w:rsidRPr="00D9653A" w:rsidRDefault="00D65A4A">
            <w:pPr>
              <w:pStyle w:val="iBAAGSituationBoxName"/>
            </w:pPr>
            <w:bookmarkStart w:id="92" w:name="Temporomandibular_Joint_Services"/>
            <w:r w:rsidRPr="00D9653A">
              <w:t>Temporomandibular Joint (TMJ) Services</w:t>
            </w:r>
            <w:bookmarkEnd w:id="92"/>
          </w:p>
          <w:p w14:paraId="045C8275" w14:textId="77777777" w:rsidR="00D65A4A" w:rsidRPr="00D9653A" w:rsidRDefault="00D65A4A" w:rsidP="00486DD7">
            <w:pPr>
              <w:pStyle w:val="iBAAGStandardText"/>
            </w:pPr>
          </w:p>
          <w:p w14:paraId="045C8276" w14:textId="77777777" w:rsidR="00D65A4A" w:rsidRPr="00D9653A" w:rsidRDefault="00D65A4A" w:rsidP="00486DD7">
            <w:pPr>
              <w:pStyle w:val="iBAAGStandardTextBold"/>
            </w:pPr>
            <w:r w:rsidRPr="00D9653A">
              <w:t>What is TMJ disorder?</w:t>
            </w:r>
          </w:p>
          <w:p w14:paraId="045C8277" w14:textId="77777777" w:rsidR="00D65A4A" w:rsidRPr="00D9653A" w:rsidRDefault="00D65A4A" w:rsidP="00486DD7">
            <w:pPr>
              <w:pStyle w:val="iBAAGStandardText"/>
            </w:pPr>
            <w:r w:rsidRPr="00D9653A">
              <w:t>Problems with the jaw joint that may include pain, tender jaws or muscles, popping or clicking in the jaw joint, ear pain, headache or limited jaw movement.</w:t>
            </w:r>
          </w:p>
          <w:p w14:paraId="045C8278" w14:textId="77777777" w:rsidR="00D65A4A" w:rsidRDefault="00D65A4A" w:rsidP="00486DD7">
            <w:pPr>
              <w:pStyle w:val="iBAAGStandardText"/>
            </w:pPr>
          </w:p>
          <w:p w14:paraId="045C827A" w14:textId="5C8F707B" w:rsidR="00D65A4A" w:rsidRDefault="00D65A4A" w:rsidP="00486DD7">
            <w:pPr>
              <w:pStyle w:val="iBAAGStandardText"/>
            </w:pPr>
            <w:r>
              <w:t>We cover:</w:t>
            </w:r>
          </w:p>
          <w:p w14:paraId="045C827B" w14:textId="77777777" w:rsidR="00D65A4A" w:rsidRDefault="00D65A4A" w:rsidP="00D65A4A">
            <w:pPr>
              <w:pStyle w:val="iBAAGLevel1Bullets"/>
              <w:tabs>
                <w:tab w:val="left" w:pos="720"/>
              </w:tabs>
            </w:pPr>
            <w:r>
              <w:t>Exams and testing to diagnose TMJ disorder</w:t>
            </w:r>
          </w:p>
          <w:p w14:paraId="045C827C" w14:textId="77777777" w:rsidR="00D65A4A" w:rsidRDefault="00D65A4A" w:rsidP="00D65A4A">
            <w:pPr>
              <w:pStyle w:val="iBAAGLevel1Bullets"/>
              <w:tabs>
                <w:tab w:val="left" w:pos="720"/>
              </w:tabs>
            </w:pPr>
            <w:r>
              <w:t>Oral appliances, splints and implants, and trigger-point injections</w:t>
            </w:r>
          </w:p>
          <w:p w14:paraId="045C827D" w14:textId="05DB0DF5" w:rsidR="00D65A4A" w:rsidRDefault="00D65A4A" w:rsidP="00D65A4A">
            <w:pPr>
              <w:pStyle w:val="iBAAGLevel1Bullets"/>
              <w:tabs>
                <w:tab w:val="left" w:pos="720"/>
              </w:tabs>
            </w:pPr>
            <w:r>
              <w:t>Surgical treatment including prosthetic replacements if all other treatments have failed</w:t>
            </w:r>
          </w:p>
          <w:p w14:paraId="045C827E" w14:textId="77777777" w:rsidR="00D65A4A" w:rsidRPr="00D9653A" w:rsidRDefault="00D65A4A" w:rsidP="00486DD7">
            <w:pPr>
              <w:pStyle w:val="iBAAGStandardText"/>
            </w:pPr>
          </w:p>
          <w:p w14:paraId="045C827F" w14:textId="77777777" w:rsidR="00D65A4A" w:rsidRPr="00D9653A" w:rsidRDefault="00D65A4A" w:rsidP="00486DD7">
            <w:pPr>
              <w:pStyle w:val="iBAAGStandardTextBold"/>
            </w:pPr>
            <w:r w:rsidRPr="00D9653A">
              <w:t xml:space="preserve">Want more information? </w:t>
            </w:r>
          </w:p>
          <w:p w14:paraId="045C8280" w14:textId="77777777" w:rsidR="00D65A4A" w:rsidRPr="00D9653A" w:rsidRDefault="00D65A4A" w:rsidP="00486DD7">
            <w:pPr>
              <w:pStyle w:val="iBAAGStandardText"/>
            </w:pPr>
            <w:r w:rsidRPr="00D9653A">
              <w:t xml:space="preserve">View the </w:t>
            </w:r>
            <w:hyperlink r:id="rId80" w:history="1">
              <w:r w:rsidRPr="008340F3">
                <w:rPr>
                  <w:rStyle w:val="Hyperlinks"/>
                </w:rPr>
                <w:t>glossary</w:t>
              </w:r>
            </w:hyperlink>
            <w:r w:rsidRPr="00D9653A">
              <w:t xml:space="preserve"> for definitions.</w:t>
            </w:r>
          </w:p>
          <w:p w14:paraId="045C8281" w14:textId="77777777" w:rsidR="00D65A4A" w:rsidRPr="00D9653A" w:rsidRDefault="00D65A4A" w:rsidP="00486DD7">
            <w:pPr>
              <w:pStyle w:val="iBAAGStandardText"/>
            </w:pPr>
          </w:p>
        </w:tc>
        <w:tc>
          <w:tcPr>
            <w:tcW w:w="3330" w:type="dxa"/>
            <w:shd w:val="clear" w:color="auto" w:fill="FFFFFF" w:themeFill="background1"/>
          </w:tcPr>
          <w:p w14:paraId="045C8286" w14:textId="6AE9304D" w:rsidR="00D65A4A" w:rsidRDefault="00D65A4A" w:rsidP="00486DD7">
            <w:pPr>
              <w:pStyle w:val="iBAAGStandardText"/>
            </w:pPr>
            <w:r>
              <w:t>The amount you pay is based on where the covered health service is provided.</w:t>
            </w:r>
          </w:p>
          <w:p w14:paraId="045C8287" w14:textId="77777777" w:rsidR="00D65A4A" w:rsidRDefault="00D65A4A" w:rsidP="00486DD7">
            <w:pPr>
              <w:pStyle w:val="iBAAGStandardText"/>
            </w:pPr>
          </w:p>
          <w:p w14:paraId="045C8288" w14:textId="77777777" w:rsidR="00D65A4A" w:rsidRDefault="00D65A4A" w:rsidP="00486DD7">
            <w:pPr>
              <w:pStyle w:val="iBAAGStandardTextBold"/>
            </w:pPr>
            <w:r>
              <w:t>Is prior authorization needed?</w:t>
            </w:r>
          </w:p>
          <w:p w14:paraId="045C828A" w14:textId="7C1B1A7A" w:rsidR="00D65A4A" w:rsidRDefault="00D65A4A" w:rsidP="00486DD7">
            <w:pPr>
              <w:pStyle w:val="iBAAGStandardText"/>
            </w:pPr>
            <w:r>
              <w:t>No</w:t>
            </w:r>
          </w:p>
        </w:tc>
        <w:tc>
          <w:tcPr>
            <w:tcW w:w="3330" w:type="dxa"/>
            <w:shd w:val="clear" w:color="auto" w:fill="FFFFFF" w:themeFill="background1"/>
          </w:tcPr>
          <w:p w14:paraId="045C828B" w14:textId="3CEC54C2" w:rsidR="00D65A4A" w:rsidRDefault="00D65A4A" w:rsidP="00486DD7">
            <w:pPr>
              <w:pStyle w:val="iBAAGStandardText"/>
            </w:pPr>
          </w:p>
          <w:p w14:paraId="045C828F" w14:textId="2C6F564D" w:rsidR="00D65A4A" w:rsidRDefault="00D65A4A" w:rsidP="00486DD7">
            <w:pPr>
              <w:pStyle w:val="iBAAGStandardText"/>
            </w:pPr>
            <w:r>
              <w:t>The amount you pay is based on where the covered health service is provided.</w:t>
            </w:r>
          </w:p>
          <w:p w14:paraId="045C8290" w14:textId="77777777" w:rsidR="00D65A4A" w:rsidRDefault="00D65A4A" w:rsidP="00486DD7">
            <w:pPr>
              <w:pStyle w:val="iBAAGStandardText"/>
            </w:pPr>
          </w:p>
          <w:p w14:paraId="045C8291" w14:textId="77777777" w:rsidR="00D65A4A" w:rsidRDefault="00D65A4A" w:rsidP="00486DD7">
            <w:pPr>
              <w:pStyle w:val="iBAAGStandardTextBold"/>
            </w:pPr>
            <w:r>
              <w:t>Is prior authorization needed?</w:t>
            </w:r>
          </w:p>
          <w:p w14:paraId="045C8292" w14:textId="77777777" w:rsidR="00D65A4A" w:rsidRDefault="00D65A4A" w:rsidP="00486DD7">
            <w:pPr>
              <w:pStyle w:val="iBAAGStandardText"/>
            </w:pPr>
            <w:r>
              <w:t>Yes</w:t>
            </w:r>
          </w:p>
          <w:p w14:paraId="045C8293" w14:textId="77777777" w:rsidR="00D65A4A" w:rsidRDefault="00D65A4A" w:rsidP="00486DD7">
            <w:pPr>
              <w:pStyle w:val="iBAAGStandardText"/>
            </w:pPr>
          </w:p>
          <w:p w14:paraId="045C8294" w14:textId="77777777" w:rsidR="00D65A4A" w:rsidRDefault="00D65A4A" w:rsidP="00486DD7">
            <w:pPr>
              <w:pStyle w:val="iBAAGStandardTextBold"/>
            </w:pPr>
            <w:r>
              <w:t>Prior authorization is:</w:t>
            </w:r>
          </w:p>
          <w:p w14:paraId="045C8295" w14:textId="77777777" w:rsidR="00D65A4A" w:rsidRDefault="00D65A4A" w:rsidP="00486DD7">
            <w:pPr>
              <w:pStyle w:val="iBAAGStandardText"/>
            </w:pPr>
            <w:r>
              <w:t>Getting approval by calling the number listed on your health plan ID card before you can get medicine or services.</w:t>
            </w:r>
          </w:p>
          <w:p w14:paraId="045C8296" w14:textId="77777777" w:rsidR="00D65A4A" w:rsidRDefault="00D65A4A" w:rsidP="00486DD7">
            <w:pPr>
              <w:pStyle w:val="iBAAGStandardText"/>
            </w:pPr>
          </w:p>
          <w:p w14:paraId="045C8297" w14:textId="77777777" w:rsidR="00D65A4A" w:rsidRDefault="00D65A4A" w:rsidP="00486DD7">
            <w:pPr>
              <w:pStyle w:val="iBAAGStandardTextBold"/>
            </w:pPr>
            <w:r>
              <w:t xml:space="preserve">When do I need to call? </w:t>
            </w:r>
          </w:p>
          <w:p w14:paraId="045C8298" w14:textId="77777777" w:rsidR="00D65A4A" w:rsidRDefault="00D65A4A" w:rsidP="00D65A4A">
            <w:pPr>
              <w:pStyle w:val="iBAAGLevel1Bullets"/>
              <w:tabs>
                <w:tab w:val="left" w:pos="720"/>
              </w:tabs>
            </w:pPr>
            <w:r>
              <w:t>5 business days before a scheduled service</w:t>
            </w:r>
          </w:p>
          <w:p w14:paraId="045C8299" w14:textId="77777777" w:rsidR="00D65A4A" w:rsidRDefault="00D65A4A" w:rsidP="00D65A4A">
            <w:pPr>
              <w:pStyle w:val="iBAAGLevel1Bullets"/>
              <w:tabs>
                <w:tab w:val="left" w:pos="720"/>
              </w:tabs>
            </w:pPr>
            <w:r>
              <w:t>24 hours before being admitted for an inpatient stay</w:t>
            </w:r>
          </w:p>
          <w:p w14:paraId="045C829A" w14:textId="77777777" w:rsidR="00D65A4A" w:rsidRDefault="00D65A4A" w:rsidP="00486DD7">
            <w:pPr>
              <w:pStyle w:val="iBAAGStandardText"/>
            </w:pPr>
          </w:p>
          <w:p w14:paraId="045C829B" w14:textId="77777777" w:rsidR="00D65A4A" w:rsidRDefault="00D65A4A" w:rsidP="00486DD7">
            <w:pPr>
              <w:pStyle w:val="iBAAGStandardTextBold"/>
            </w:pPr>
            <w:r>
              <w:t xml:space="preserve">If you don’t get prior authorization, you pay: </w:t>
            </w:r>
          </w:p>
          <w:p w14:paraId="513F0BAA"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3D466936" w14:textId="77777777" w:rsidR="000248E9" w:rsidRPr="0094203A" w:rsidRDefault="000248E9" w:rsidP="00386710">
            <w:pPr>
              <w:pStyle w:val="iBAAGStandardText"/>
            </w:pPr>
          </w:p>
          <w:p w14:paraId="045C829C" w14:textId="112CB3C1" w:rsidR="00D65A4A" w:rsidRDefault="00D65A4A" w:rsidP="00486DD7">
            <w:pPr>
              <w:pStyle w:val="iBAAGStandardText"/>
            </w:pPr>
          </w:p>
          <w:p w14:paraId="045C829D" w14:textId="77777777" w:rsidR="00D65A4A" w:rsidRDefault="00D65A4A" w:rsidP="00486DD7">
            <w:pPr>
              <w:pStyle w:val="iBAAGStandardText"/>
            </w:pPr>
          </w:p>
        </w:tc>
        <w:tc>
          <w:tcPr>
            <w:tcW w:w="3330" w:type="dxa"/>
            <w:shd w:val="clear" w:color="auto" w:fill="FFFFFF" w:themeFill="background1"/>
          </w:tcPr>
          <w:p w14:paraId="045C829E" w14:textId="12298C48" w:rsidR="00D65A4A" w:rsidRDefault="00D65A4A" w:rsidP="00486DD7">
            <w:pPr>
              <w:pStyle w:val="iBAAGStandardText"/>
            </w:pPr>
          </w:p>
          <w:p w14:paraId="045C829F" w14:textId="77777777" w:rsidR="00D65A4A" w:rsidRDefault="00D65A4A" w:rsidP="00486DD7">
            <w:pPr>
              <w:pStyle w:val="iBAAGStandardText"/>
            </w:pPr>
          </w:p>
          <w:p w14:paraId="045C82A1" w14:textId="77777777" w:rsidR="00D65A4A" w:rsidRDefault="00D65A4A" w:rsidP="00486DD7">
            <w:pPr>
              <w:pStyle w:val="iBAAGStandardText"/>
            </w:pPr>
          </w:p>
          <w:p w14:paraId="045C82A6" w14:textId="77777777" w:rsidR="00D65A4A" w:rsidRDefault="00D65A4A" w:rsidP="00486DD7">
            <w:pPr>
              <w:pStyle w:val="iBAAGStandardText"/>
            </w:pPr>
            <w:r>
              <w:t>No coverage for:</w:t>
            </w:r>
          </w:p>
          <w:p w14:paraId="045C82A7" w14:textId="77777777" w:rsidR="00D65A4A" w:rsidRDefault="00D65A4A" w:rsidP="00D65A4A">
            <w:pPr>
              <w:pStyle w:val="iBAAGLevel1Bullets"/>
              <w:tabs>
                <w:tab w:val="left" w:pos="720"/>
              </w:tabs>
            </w:pPr>
            <w:r>
              <w:t xml:space="preserve">surface electromyography </w:t>
            </w:r>
          </w:p>
          <w:p w14:paraId="045C82A8" w14:textId="77777777" w:rsidR="00D65A4A" w:rsidRDefault="00D65A4A" w:rsidP="00D65A4A">
            <w:pPr>
              <w:pStyle w:val="iBAAGLevel1Bullets"/>
              <w:tabs>
                <w:tab w:val="left" w:pos="720"/>
              </w:tabs>
            </w:pPr>
            <w:r>
              <w:t xml:space="preserve">doppler or vibration analysis; </w:t>
            </w:r>
          </w:p>
          <w:p w14:paraId="045C82A9" w14:textId="77777777" w:rsidR="00D65A4A" w:rsidRDefault="00D65A4A" w:rsidP="00D65A4A">
            <w:pPr>
              <w:pStyle w:val="iBAAGLevel1Bullets"/>
              <w:tabs>
                <w:tab w:val="left" w:pos="720"/>
              </w:tabs>
            </w:pPr>
            <w:r>
              <w:t xml:space="preserve">computerized mandibular scan or jaw tracking; </w:t>
            </w:r>
          </w:p>
          <w:p w14:paraId="045C82AA" w14:textId="77777777" w:rsidR="00D65A4A" w:rsidRDefault="00D65A4A" w:rsidP="00D65A4A">
            <w:pPr>
              <w:pStyle w:val="iBAAGLevel1Bullets"/>
              <w:tabs>
                <w:tab w:val="left" w:pos="720"/>
              </w:tabs>
            </w:pPr>
            <w:r>
              <w:t xml:space="preserve">craniosacral therapy; </w:t>
            </w:r>
          </w:p>
          <w:p w14:paraId="045C82AB" w14:textId="0CC63F99" w:rsidR="00D65A4A" w:rsidRDefault="00D65A4A" w:rsidP="00D65A4A">
            <w:pPr>
              <w:pStyle w:val="iBAAGLevel1Bullets"/>
              <w:tabs>
                <w:tab w:val="left" w:pos="720"/>
              </w:tabs>
            </w:pPr>
            <w:r>
              <w:t>dental restoration, orthodontics or occlusal adjustment</w:t>
            </w:r>
          </w:p>
          <w:p w14:paraId="045C82AC" w14:textId="77777777" w:rsidR="00D65A4A" w:rsidRDefault="00D65A4A" w:rsidP="00486DD7"/>
          <w:p w14:paraId="045C82AD" w14:textId="77777777" w:rsidR="00D65A4A" w:rsidRDefault="00D65A4A" w:rsidP="00486DD7">
            <w:pPr>
              <w:pStyle w:val="iBAAGLevel1Bullets"/>
              <w:numPr>
                <w:ilvl w:val="0"/>
                <w:numId w:val="0"/>
              </w:numPr>
              <w:tabs>
                <w:tab w:val="left" w:pos="720"/>
              </w:tabs>
              <w:ind w:left="450" w:hanging="360"/>
            </w:pPr>
          </w:p>
        </w:tc>
      </w:tr>
      <w:tr w:rsidR="00315882" w:rsidRPr="00ED1D97" w14:paraId="045C82B5" w14:textId="77777777" w:rsidTr="00486DD7">
        <w:tc>
          <w:tcPr>
            <w:tcW w:w="3517" w:type="dxa"/>
            <w:tcBorders>
              <w:bottom w:val="single" w:sz="4" w:space="0" w:color="000000" w:themeColor="text1"/>
            </w:tcBorders>
            <w:shd w:val="clear" w:color="auto" w:fill="31849B"/>
            <w:vAlign w:val="center"/>
          </w:tcPr>
          <w:p w14:paraId="045C82AF" w14:textId="77777777" w:rsidR="00315882" w:rsidRPr="009073CE" w:rsidRDefault="00315882" w:rsidP="00486DD7">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045C82B0" w14:textId="77777777" w:rsidR="00315882" w:rsidRPr="009073CE" w:rsidRDefault="00315882" w:rsidP="00486DD7">
            <w:pPr>
              <w:pStyle w:val="iBAAGTableHeader"/>
            </w:pPr>
            <w:r w:rsidRPr="009073CE">
              <w:t>Your cost if you use</w:t>
            </w:r>
          </w:p>
          <w:p w14:paraId="045C82B1" w14:textId="77777777" w:rsidR="00315882" w:rsidRPr="009073CE" w:rsidRDefault="00315882" w:rsidP="00486DD7">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45C82B2" w14:textId="77777777" w:rsidR="00315882" w:rsidRPr="009073CE" w:rsidRDefault="00315882" w:rsidP="00486DD7">
            <w:pPr>
              <w:pStyle w:val="iBAAGTableHeader"/>
            </w:pPr>
            <w:r w:rsidRPr="009073CE">
              <w:t>Your cost if you use</w:t>
            </w:r>
          </w:p>
          <w:p w14:paraId="045C82B3" w14:textId="77777777" w:rsidR="00315882" w:rsidRPr="009073CE" w:rsidRDefault="00315882" w:rsidP="00486DD7">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45C82B4" w14:textId="77777777" w:rsidR="00315882" w:rsidRPr="009073CE" w:rsidRDefault="00315882" w:rsidP="00486DD7">
            <w:pPr>
              <w:pStyle w:val="iBAAGTableHeader"/>
            </w:pPr>
            <w:r w:rsidRPr="009073CE">
              <w:t>Limits &amp; Exceptions</w:t>
            </w:r>
          </w:p>
        </w:tc>
      </w:tr>
      <w:tr w:rsidR="00315882" w:rsidRPr="00ED1D97" w14:paraId="045C82FC" w14:textId="77777777" w:rsidTr="00486DD7">
        <w:tc>
          <w:tcPr>
            <w:tcW w:w="3517" w:type="dxa"/>
            <w:shd w:val="clear" w:color="auto" w:fill="FFFFFF" w:themeFill="background1"/>
          </w:tcPr>
          <w:p w14:paraId="045C82B6" w14:textId="77777777" w:rsidR="00315882" w:rsidRPr="00ED1D97" w:rsidRDefault="00315882">
            <w:pPr>
              <w:pStyle w:val="iBAAGSituationBoxName"/>
            </w:pPr>
            <w:bookmarkStart w:id="93" w:name="Transplantation_Services"/>
            <w:r w:rsidRPr="00ED1D97">
              <w:t>Transplantation Services</w:t>
            </w:r>
            <w:bookmarkEnd w:id="93"/>
          </w:p>
          <w:p w14:paraId="045C82B7" w14:textId="77777777" w:rsidR="00315882" w:rsidRDefault="00315882" w:rsidP="00486DD7">
            <w:pPr>
              <w:pStyle w:val="iBAAGStandardText"/>
            </w:pPr>
          </w:p>
          <w:p w14:paraId="045C82B8" w14:textId="77777777" w:rsidR="00315882" w:rsidRPr="00ED1D97" w:rsidRDefault="00315882" w:rsidP="00486DD7">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045C82B9" w14:textId="77777777" w:rsidR="00315882" w:rsidRPr="00ED1D97" w:rsidRDefault="00315882" w:rsidP="00486DD7">
            <w:pPr>
              <w:pStyle w:val="iBAAGStandardText"/>
            </w:pPr>
          </w:p>
          <w:p w14:paraId="045C82BA" w14:textId="77777777" w:rsidR="00315882" w:rsidRPr="00ED1D97" w:rsidRDefault="00315882" w:rsidP="00486DD7">
            <w:pPr>
              <w:pStyle w:val="iBAAGStandardText"/>
            </w:pPr>
            <w:r w:rsidRPr="00ED1D97">
              <w:t>We cover:</w:t>
            </w:r>
          </w:p>
          <w:p w14:paraId="045C82BB" w14:textId="297ADDCF" w:rsidR="00315882" w:rsidRPr="00ED1D97" w:rsidRDefault="00315882" w:rsidP="00486DD7">
            <w:pPr>
              <w:pStyle w:val="iBAAGLevel1Bullets"/>
            </w:pPr>
            <w:r w:rsidRPr="00ED1D97">
              <w:t xml:space="preserve">organ and tissue transplants </w:t>
            </w:r>
            <w:r>
              <w:t>including CAR-T cell therapy</w:t>
            </w:r>
            <w:r w:rsidRPr="00F769A1">
              <w:t xml:space="preserve"> </w:t>
            </w:r>
            <w:r w:rsidRPr="00ED1D97">
              <w:t>when ordered by a doctor</w:t>
            </w:r>
          </w:p>
          <w:p w14:paraId="045C82BC" w14:textId="77777777" w:rsidR="00315882" w:rsidRPr="00ED1D97" w:rsidRDefault="00315882" w:rsidP="00486DD7">
            <w:pPr>
              <w:pStyle w:val="iBAAGLevel1Bullets"/>
            </w:pPr>
            <w:r w:rsidRPr="00ED1D97">
              <w:t>removal of an organ from a donor to you</w:t>
            </w:r>
          </w:p>
          <w:p w14:paraId="045C82BD" w14:textId="77777777" w:rsidR="00315882" w:rsidRPr="00ED1D97" w:rsidRDefault="00315882" w:rsidP="00486DD7">
            <w:pPr>
              <w:pStyle w:val="iBAAGStandardText"/>
            </w:pPr>
          </w:p>
          <w:p w14:paraId="045C82BE" w14:textId="77777777" w:rsidR="00315882" w:rsidRPr="00ED1D97" w:rsidRDefault="00315882" w:rsidP="00486DD7">
            <w:pPr>
              <w:pStyle w:val="iBAAGStandardText"/>
            </w:pPr>
            <w:r w:rsidRPr="00ED1D97">
              <w:t xml:space="preserve">These may include: </w:t>
            </w:r>
          </w:p>
          <w:p w14:paraId="045C82BF" w14:textId="77777777" w:rsidR="00315882" w:rsidRPr="00ED1D97" w:rsidRDefault="00315882" w:rsidP="00486DD7">
            <w:pPr>
              <w:pStyle w:val="iBAAGLevel1Bullets"/>
            </w:pPr>
            <w:r w:rsidRPr="00ED1D97">
              <w:t>bone marrow</w:t>
            </w:r>
          </w:p>
          <w:p w14:paraId="045C82C0" w14:textId="77777777" w:rsidR="00315882" w:rsidRPr="00ED1D97" w:rsidRDefault="00315882" w:rsidP="00486DD7">
            <w:pPr>
              <w:pStyle w:val="iBAAGLevel1Bullets"/>
            </w:pPr>
            <w:r w:rsidRPr="00ED1D97">
              <w:t>heart</w:t>
            </w:r>
          </w:p>
          <w:p w14:paraId="045C82C1" w14:textId="77777777" w:rsidR="00315882" w:rsidRPr="00ED1D97" w:rsidRDefault="00315882" w:rsidP="00486DD7">
            <w:pPr>
              <w:pStyle w:val="iBAAGLevel1Bullets"/>
            </w:pPr>
            <w:r w:rsidRPr="00ED1D97">
              <w:t>lung</w:t>
            </w:r>
          </w:p>
          <w:p w14:paraId="045C82C2" w14:textId="77777777" w:rsidR="00315882" w:rsidRPr="00ED1D97" w:rsidRDefault="00315882" w:rsidP="00486DD7">
            <w:pPr>
              <w:pStyle w:val="iBAAGLevel1Bullets"/>
            </w:pPr>
            <w:r w:rsidRPr="00ED1D97">
              <w:t>kidney</w:t>
            </w:r>
          </w:p>
          <w:p w14:paraId="045C82C3" w14:textId="77777777" w:rsidR="00315882" w:rsidRPr="00ED1D97" w:rsidRDefault="00315882" w:rsidP="00486DD7">
            <w:pPr>
              <w:pStyle w:val="iBAAGLevel1Bullets"/>
            </w:pPr>
            <w:r w:rsidRPr="00ED1D97">
              <w:t>pancreas</w:t>
            </w:r>
          </w:p>
          <w:p w14:paraId="045C82C4" w14:textId="77777777" w:rsidR="00315882" w:rsidRPr="00ED1D97" w:rsidRDefault="00315882" w:rsidP="00486DD7">
            <w:pPr>
              <w:pStyle w:val="iBAAGLevel1Bullets"/>
            </w:pPr>
            <w:r w:rsidRPr="00ED1D97">
              <w:t>liver</w:t>
            </w:r>
          </w:p>
          <w:p w14:paraId="045C82C5" w14:textId="77777777" w:rsidR="00315882" w:rsidRPr="00ED1D97" w:rsidRDefault="00315882" w:rsidP="00486DD7">
            <w:pPr>
              <w:pStyle w:val="iBAAGLevel1Bullets"/>
            </w:pPr>
            <w:r w:rsidRPr="00ED1D97">
              <w:t>small bowel</w:t>
            </w:r>
          </w:p>
          <w:p w14:paraId="045C82C6" w14:textId="77777777" w:rsidR="00315882" w:rsidRPr="00ED1D97" w:rsidRDefault="00315882" w:rsidP="00486DD7">
            <w:pPr>
              <w:pStyle w:val="iBAAGLevel1Bullets"/>
            </w:pPr>
            <w:r w:rsidRPr="00ED1D97">
              <w:t>cornea</w:t>
            </w:r>
          </w:p>
          <w:p w14:paraId="045C82C7" w14:textId="77777777" w:rsidR="00315882" w:rsidRPr="00ED1D97" w:rsidRDefault="00315882" w:rsidP="00486DD7">
            <w:pPr>
              <w:pStyle w:val="iBAAGStandardText"/>
            </w:pPr>
          </w:p>
          <w:p w14:paraId="045C82C8" w14:textId="77777777" w:rsidR="00315882" w:rsidRPr="00ED1D97" w:rsidRDefault="00315882" w:rsidP="00486DD7">
            <w:pPr>
              <w:pStyle w:val="iBAAGStandardText"/>
            </w:pPr>
            <w:r w:rsidRPr="00ED1D97">
              <w:t>For more information about benefits for transplant services call the phone number on your health plan ID card.</w:t>
            </w:r>
          </w:p>
          <w:p w14:paraId="045C82C9" w14:textId="77777777" w:rsidR="00315882" w:rsidRPr="00ED1D97" w:rsidRDefault="00315882" w:rsidP="00486DD7">
            <w:pPr>
              <w:pStyle w:val="iBAAGStandardText"/>
            </w:pPr>
          </w:p>
          <w:p w14:paraId="045C82CA" w14:textId="77777777" w:rsidR="00315882" w:rsidRPr="00ED1D97" w:rsidRDefault="00315882" w:rsidP="00486DD7">
            <w:pPr>
              <w:pStyle w:val="iBAAGStandardTextBold"/>
            </w:pPr>
            <w:r w:rsidRPr="00ED1D97">
              <w:t xml:space="preserve">Want more information? </w:t>
            </w:r>
          </w:p>
          <w:p w14:paraId="045C82CB" w14:textId="77777777" w:rsidR="00315882" w:rsidRPr="00ED1D97" w:rsidRDefault="00315882" w:rsidP="00486DD7">
            <w:pPr>
              <w:pStyle w:val="iBAAGStandardText"/>
            </w:pPr>
            <w:r w:rsidRPr="00ED1D97">
              <w:t xml:space="preserve">View the </w:t>
            </w:r>
            <w:hyperlink r:id="rId81" w:history="1">
              <w:r w:rsidRPr="00ED1D97">
                <w:rPr>
                  <w:rStyle w:val="Hyperlinks"/>
                </w:rPr>
                <w:t>glossary</w:t>
              </w:r>
            </w:hyperlink>
            <w:r w:rsidRPr="00ED1D97">
              <w:t xml:space="preserve"> for definitions.</w:t>
            </w:r>
          </w:p>
          <w:p w14:paraId="045C82CC" w14:textId="77777777" w:rsidR="00315882" w:rsidRPr="00ED1D97" w:rsidRDefault="00315882" w:rsidP="00486DD7"/>
        </w:tc>
        <w:tc>
          <w:tcPr>
            <w:tcW w:w="3330" w:type="dxa"/>
            <w:shd w:val="clear" w:color="auto" w:fill="FFFFFF" w:themeFill="background1"/>
          </w:tcPr>
          <w:p w14:paraId="045C82CD" w14:textId="77777777" w:rsidR="00315882" w:rsidRPr="00ED1D97" w:rsidRDefault="00315882" w:rsidP="00486DD7">
            <w:pPr>
              <w:pStyle w:val="iBAAGStandardText"/>
            </w:pPr>
            <w:r w:rsidRPr="00ED1D97">
              <w:t>The amount you pay is based on where the covered health service is provided</w:t>
            </w:r>
            <w:r>
              <w:t>.</w:t>
            </w:r>
          </w:p>
          <w:p w14:paraId="045C82CE" w14:textId="77777777" w:rsidR="00315882" w:rsidRPr="00ED1D97" w:rsidRDefault="00315882" w:rsidP="00486DD7">
            <w:pPr>
              <w:pStyle w:val="iBAAGStandardText"/>
            </w:pPr>
          </w:p>
          <w:p w14:paraId="045C82CF" w14:textId="77777777" w:rsidR="00315882" w:rsidRPr="00ED1D97" w:rsidRDefault="00315882" w:rsidP="00486DD7">
            <w:pPr>
              <w:pStyle w:val="iBAAGStandardTextBold"/>
            </w:pPr>
            <w:r w:rsidRPr="00ED1D97">
              <w:t>Is prior authorization needed?</w:t>
            </w:r>
          </w:p>
          <w:p w14:paraId="045C82D0" w14:textId="77777777" w:rsidR="00315882" w:rsidRPr="00ED1D97" w:rsidRDefault="00315882" w:rsidP="00486DD7">
            <w:pPr>
              <w:pStyle w:val="iBAAGStandardText"/>
            </w:pPr>
            <w:r w:rsidRPr="00ED1D97">
              <w:t>Yes</w:t>
            </w:r>
          </w:p>
          <w:p w14:paraId="045C82D1" w14:textId="77777777" w:rsidR="00315882" w:rsidRPr="00ED1D97" w:rsidRDefault="00315882" w:rsidP="00486DD7">
            <w:pPr>
              <w:pStyle w:val="iBAAGStandardText"/>
            </w:pPr>
          </w:p>
          <w:p w14:paraId="045C82D2" w14:textId="77777777" w:rsidR="00315882" w:rsidRPr="00ED1D97" w:rsidRDefault="00315882" w:rsidP="00486DD7">
            <w:pPr>
              <w:pStyle w:val="iBAAGStandardTextBold"/>
            </w:pPr>
            <w:r w:rsidRPr="00ED1D97">
              <w:t>Prior authorization is:</w:t>
            </w:r>
          </w:p>
          <w:p w14:paraId="045C82D3" w14:textId="77777777" w:rsidR="00315882" w:rsidRPr="00ED1D97" w:rsidRDefault="00315882" w:rsidP="00486DD7">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045C82D4" w14:textId="77777777" w:rsidR="00315882" w:rsidRPr="00ED1D97" w:rsidRDefault="00315882" w:rsidP="00486DD7">
            <w:pPr>
              <w:pStyle w:val="iBAAGStandardText"/>
            </w:pPr>
          </w:p>
          <w:p w14:paraId="045C82D5" w14:textId="77777777" w:rsidR="00315882" w:rsidRPr="00ED1D97" w:rsidRDefault="00315882" w:rsidP="00486DD7">
            <w:pPr>
              <w:pStyle w:val="iBAAGStandardTextBold"/>
            </w:pPr>
            <w:r w:rsidRPr="00ED1D97">
              <w:t xml:space="preserve">When do I need to call? </w:t>
            </w:r>
          </w:p>
          <w:p w14:paraId="045C82D6" w14:textId="77777777" w:rsidR="00315882" w:rsidRPr="00ED1D97" w:rsidRDefault="00315882" w:rsidP="00486DD7">
            <w:pPr>
              <w:pStyle w:val="iBAAGLevel1Bullets"/>
            </w:pPr>
            <w:r w:rsidRPr="00ED1D97">
              <w:t>As soon as the possibility of transplant arises and before your pre-transplant evaluation</w:t>
            </w:r>
          </w:p>
          <w:p w14:paraId="045C82D7" w14:textId="77777777" w:rsidR="00315882" w:rsidRPr="00ED1D97" w:rsidRDefault="00315882" w:rsidP="00486DD7">
            <w:pPr>
              <w:pStyle w:val="iBAAGStandardText"/>
            </w:pPr>
          </w:p>
          <w:p w14:paraId="045C82D8" w14:textId="77777777" w:rsidR="00315882" w:rsidRDefault="00315882" w:rsidP="00486DD7">
            <w:pPr>
              <w:pStyle w:val="iBAAGStandardTextBold"/>
            </w:pPr>
            <w:r w:rsidRPr="00ED1D97">
              <w:t xml:space="preserve">If you don’t get prior authorization, you pay: </w:t>
            </w:r>
          </w:p>
          <w:p w14:paraId="5975F6C3"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36A0FF7C" w14:textId="77777777" w:rsidR="000248E9" w:rsidRPr="0094203A" w:rsidRDefault="000248E9" w:rsidP="00386710">
            <w:pPr>
              <w:pStyle w:val="iBAAGStandardText"/>
            </w:pPr>
          </w:p>
          <w:p w14:paraId="045C82DA" w14:textId="484D4CAA" w:rsidR="00315882" w:rsidRPr="00ED1D97" w:rsidRDefault="00315882" w:rsidP="00486DD7">
            <w:pPr>
              <w:pStyle w:val="iBAAGStandardText"/>
            </w:pPr>
          </w:p>
          <w:p w14:paraId="045C82DB" w14:textId="7A6FF26A" w:rsidR="00315882" w:rsidRPr="00ED1D97" w:rsidRDefault="00315882" w:rsidP="00486DD7">
            <w:pPr>
              <w:pStyle w:val="iBAAGStandardText"/>
            </w:pPr>
          </w:p>
          <w:p w14:paraId="045C82DC" w14:textId="77777777" w:rsidR="00315882" w:rsidRPr="00ED1D97" w:rsidRDefault="00315882" w:rsidP="00486DD7">
            <w:pPr>
              <w:pStyle w:val="iBAAGStandardText"/>
            </w:pPr>
          </w:p>
          <w:p w14:paraId="045C82DD" w14:textId="77777777" w:rsidR="00315882" w:rsidRPr="00ED1D97" w:rsidRDefault="00315882" w:rsidP="00486DD7"/>
        </w:tc>
        <w:tc>
          <w:tcPr>
            <w:tcW w:w="3330" w:type="dxa"/>
            <w:shd w:val="clear" w:color="auto" w:fill="FFFFFF" w:themeFill="background1"/>
          </w:tcPr>
          <w:p w14:paraId="045C82DE" w14:textId="100F7E7E" w:rsidR="00315882" w:rsidRPr="00ED1D97" w:rsidRDefault="00315882" w:rsidP="00486DD7">
            <w:pPr>
              <w:pStyle w:val="iBAAGStandardText"/>
            </w:pPr>
            <w:r w:rsidRPr="00ED1D97">
              <w:t>Out-of-network benefits are not available.</w:t>
            </w:r>
          </w:p>
          <w:p w14:paraId="045C82DF" w14:textId="77777777" w:rsidR="00315882" w:rsidRPr="00ED1D97" w:rsidRDefault="00315882" w:rsidP="00486DD7">
            <w:pPr>
              <w:pStyle w:val="iBAAGStandardText"/>
            </w:pPr>
          </w:p>
          <w:p w14:paraId="045C82F1" w14:textId="77777777" w:rsidR="00315882" w:rsidRPr="00ED1D97" w:rsidRDefault="00315882" w:rsidP="00486DD7">
            <w:pPr>
              <w:pStyle w:val="iBAAGStandardText"/>
            </w:pPr>
          </w:p>
        </w:tc>
        <w:tc>
          <w:tcPr>
            <w:tcW w:w="3330" w:type="dxa"/>
            <w:shd w:val="clear" w:color="auto" w:fill="FFFFFF" w:themeFill="background1"/>
          </w:tcPr>
          <w:p w14:paraId="045C82F2" w14:textId="77777777" w:rsidR="00315882" w:rsidRPr="00ED1D97" w:rsidRDefault="00315882" w:rsidP="00486DD7">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045C82F3" w14:textId="77777777" w:rsidR="00315882" w:rsidRPr="00ED1D97" w:rsidRDefault="00315882" w:rsidP="00486DD7">
            <w:pPr>
              <w:pStyle w:val="iBAAGStandardText"/>
            </w:pPr>
          </w:p>
          <w:p w14:paraId="045C82F8" w14:textId="77777777" w:rsidR="00315882" w:rsidRPr="00ED1D97" w:rsidRDefault="00315882" w:rsidP="00486DD7"/>
          <w:p w14:paraId="045C82F9" w14:textId="77777777" w:rsidR="00315882" w:rsidRPr="00ED1D97" w:rsidRDefault="00315882" w:rsidP="00486DD7"/>
          <w:p w14:paraId="045C82FA" w14:textId="77777777" w:rsidR="00315882" w:rsidRPr="00ED1D97" w:rsidRDefault="00315882" w:rsidP="00486DD7"/>
          <w:p w14:paraId="045C82FB" w14:textId="77777777" w:rsidR="00315882" w:rsidRPr="00ED1D97" w:rsidRDefault="00315882" w:rsidP="00486DD7"/>
        </w:tc>
      </w:tr>
      <w:tr w:rsidR="00315882" w:rsidRPr="003F3B5E" w14:paraId="045C8303" w14:textId="77777777" w:rsidTr="00486DD7">
        <w:tc>
          <w:tcPr>
            <w:tcW w:w="3517" w:type="dxa"/>
            <w:tcBorders>
              <w:bottom w:val="single" w:sz="4" w:space="0" w:color="000000" w:themeColor="text1"/>
            </w:tcBorders>
            <w:shd w:val="clear" w:color="auto" w:fill="31849B"/>
            <w:vAlign w:val="center"/>
          </w:tcPr>
          <w:p w14:paraId="045C82FD" w14:textId="77777777" w:rsidR="00315882" w:rsidRPr="009073CE" w:rsidRDefault="00315882" w:rsidP="00486DD7">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045C82FE" w14:textId="77777777" w:rsidR="00315882" w:rsidRPr="009073CE" w:rsidRDefault="00315882" w:rsidP="00486DD7">
            <w:pPr>
              <w:pStyle w:val="iBAAGTableHeader"/>
            </w:pPr>
            <w:r w:rsidRPr="009073CE">
              <w:t>Your cost if you use</w:t>
            </w:r>
          </w:p>
          <w:p w14:paraId="045C82FF" w14:textId="77777777" w:rsidR="00315882" w:rsidRPr="009073CE" w:rsidRDefault="00315882" w:rsidP="00486DD7">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45C8300" w14:textId="77777777" w:rsidR="00315882" w:rsidRPr="009073CE" w:rsidRDefault="00315882" w:rsidP="00486DD7">
            <w:pPr>
              <w:pStyle w:val="iBAAGTableHeader"/>
            </w:pPr>
            <w:r w:rsidRPr="009073CE">
              <w:t>Your cost if you use</w:t>
            </w:r>
          </w:p>
          <w:p w14:paraId="045C8301" w14:textId="77777777" w:rsidR="00315882" w:rsidRPr="009073CE" w:rsidRDefault="00315882" w:rsidP="00486DD7">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45C8302" w14:textId="77777777" w:rsidR="00315882" w:rsidRPr="009073CE" w:rsidRDefault="00315882" w:rsidP="00486DD7">
            <w:pPr>
              <w:pStyle w:val="iBAAGTableHeader"/>
            </w:pPr>
            <w:r w:rsidRPr="009073CE">
              <w:t>Limits &amp; Exceptions</w:t>
            </w:r>
          </w:p>
        </w:tc>
      </w:tr>
      <w:tr w:rsidR="00315882" w:rsidRPr="003F3B5E" w14:paraId="045C8310" w14:textId="77777777" w:rsidTr="00486DD7">
        <w:tc>
          <w:tcPr>
            <w:tcW w:w="3517" w:type="dxa"/>
            <w:shd w:val="clear" w:color="auto" w:fill="FFFFFF" w:themeFill="background1"/>
          </w:tcPr>
          <w:p w14:paraId="045C8304" w14:textId="77777777" w:rsidR="00315882" w:rsidRPr="004D69B0" w:rsidRDefault="00315882">
            <w:pPr>
              <w:pStyle w:val="iBAAGSituationBoxName"/>
            </w:pPr>
            <w:bookmarkStart w:id="94" w:name="Wigs"/>
            <w:r w:rsidRPr="004D69B0">
              <w:t>Wigs</w:t>
            </w:r>
            <w:bookmarkEnd w:id="94"/>
          </w:p>
          <w:p w14:paraId="045C8305" w14:textId="77777777" w:rsidR="00315882" w:rsidRPr="00386710" w:rsidRDefault="00315882" w:rsidP="00486DD7">
            <w:pPr>
              <w:pStyle w:val="iBAAGStandardText"/>
              <w:rPr>
                <w:color w:val="auto"/>
              </w:rPr>
            </w:pPr>
          </w:p>
          <w:p w14:paraId="045C8306" w14:textId="77777777" w:rsidR="00315882" w:rsidRPr="00386710" w:rsidRDefault="00315882" w:rsidP="00486DD7">
            <w:pPr>
              <w:pStyle w:val="iBAAGStandardText"/>
              <w:rPr>
                <w:color w:val="auto"/>
              </w:rPr>
            </w:pPr>
            <w:r w:rsidRPr="00386710">
              <w:rPr>
                <w:rStyle w:val="iBAAGStandardTextBoldChar"/>
                <w:color w:val="auto"/>
              </w:rPr>
              <w:t>What is a wig?</w:t>
            </w:r>
            <w:r w:rsidRPr="00386710">
              <w:rPr>
                <w:color w:val="auto"/>
              </w:rPr>
              <w:t xml:space="preserve"> A manufactured covering of hair to wear on your head.</w:t>
            </w:r>
          </w:p>
          <w:p w14:paraId="045C8307" w14:textId="77777777" w:rsidR="00315882" w:rsidRPr="00386710" w:rsidRDefault="00315882" w:rsidP="00486DD7">
            <w:pPr>
              <w:pStyle w:val="iBAAGStandardText"/>
              <w:rPr>
                <w:color w:val="auto"/>
              </w:rPr>
            </w:pPr>
          </w:p>
          <w:p w14:paraId="045C8308" w14:textId="77777777" w:rsidR="00315882" w:rsidRPr="004D69B0" w:rsidRDefault="00315882" w:rsidP="00486DD7">
            <w:pPr>
              <w:pStyle w:val="iBAAGStandardTextBold"/>
            </w:pPr>
            <w:r w:rsidRPr="004D69B0">
              <w:t xml:space="preserve">Want more information? </w:t>
            </w:r>
          </w:p>
          <w:p w14:paraId="045C8309" w14:textId="77777777" w:rsidR="00315882" w:rsidRPr="00386710" w:rsidRDefault="00315882" w:rsidP="00486DD7">
            <w:pPr>
              <w:pStyle w:val="iBAAGStandardText"/>
              <w:rPr>
                <w:color w:val="auto"/>
              </w:rPr>
            </w:pPr>
            <w:r w:rsidRPr="00386710">
              <w:rPr>
                <w:color w:val="auto"/>
              </w:rPr>
              <w:t xml:space="preserve">View the </w:t>
            </w:r>
            <w:hyperlink r:id="rId82" w:history="1">
              <w:r w:rsidRPr="00386710">
                <w:rPr>
                  <w:rStyle w:val="Hyperlinks"/>
                  <w:color w:val="auto"/>
                </w:rPr>
                <w:t>glossary</w:t>
              </w:r>
            </w:hyperlink>
            <w:r w:rsidRPr="00386710">
              <w:rPr>
                <w:color w:val="auto"/>
              </w:rPr>
              <w:t xml:space="preserve"> for definitions.</w:t>
            </w:r>
          </w:p>
          <w:p w14:paraId="045C830A" w14:textId="77777777" w:rsidR="00315882" w:rsidRPr="00386710" w:rsidRDefault="00315882" w:rsidP="00486DD7">
            <w:pPr>
              <w:pStyle w:val="iBAAGStandardText"/>
              <w:rPr>
                <w:color w:val="auto"/>
              </w:rPr>
            </w:pPr>
          </w:p>
        </w:tc>
        <w:tc>
          <w:tcPr>
            <w:tcW w:w="3330" w:type="dxa"/>
            <w:shd w:val="clear" w:color="auto" w:fill="FFFFFF" w:themeFill="background1"/>
          </w:tcPr>
          <w:p w14:paraId="5236E987" w14:textId="711B8B4E" w:rsidR="008339A1" w:rsidRPr="00386710" w:rsidRDefault="008339A1" w:rsidP="008339A1">
            <w:pPr>
              <w:pStyle w:val="iBAAGStandardText"/>
              <w:rPr>
                <w:color w:val="auto"/>
              </w:rPr>
            </w:pPr>
            <w:r w:rsidRPr="00386710">
              <w:rPr>
                <w:rStyle w:val="MandateStandardTextChar"/>
                <w:b/>
                <w:color w:val="auto"/>
              </w:rPr>
              <w:t>20%</w:t>
            </w:r>
            <w:r w:rsidRPr="00386710">
              <w:rPr>
                <w:rStyle w:val="MandateStandardTextChar"/>
                <w:color w:val="auto"/>
              </w:rPr>
              <w:t xml:space="preserve"> co-insurance, after you pay the deductible.</w:t>
            </w:r>
          </w:p>
          <w:p w14:paraId="1FA9D2B0" w14:textId="77777777" w:rsidR="008339A1" w:rsidRPr="00386710" w:rsidRDefault="008339A1" w:rsidP="008339A1">
            <w:pPr>
              <w:pStyle w:val="iBAAGStandardText"/>
              <w:rPr>
                <w:color w:val="auto"/>
              </w:rPr>
            </w:pPr>
          </w:p>
          <w:p w14:paraId="510459F7" w14:textId="77777777" w:rsidR="008339A1" w:rsidRPr="00386710" w:rsidRDefault="008339A1" w:rsidP="008339A1">
            <w:pPr>
              <w:pStyle w:val="iBAAGStandardText"/>
              <w:rPr>
                <w:color w:val="auto"/>
              </w:rPr>
            </w:pPr>
          </w:p>
          <w:p w14:paraId="2EFC4321" w14:textId="77777777" w:rsidR="008339A1" w:rsidRPr="00386710" w:rsidRDefault="008339A1" w:rsidP="008339A1">
            <w:pPr>
              <w:pStyle w:val="MandateTextBold"/>
              <w:rPr>
                <w:color w:val="auto"/>
              </w:rPr>
            </w:pPr>
            <w:r w:rsidRPr="00386710">
              <w:rPr>
                <w:color w:val="auto"/>
              </w:rPr>
              <w:t>Is prior authorization needed?</w:t>
            </w:r>
          </w:p>
          <w:p w14:paraId="1EA82022" w14:textId="77777777" w:rsidR="008339A1" w:rsidRPr="00386710" w:rsidRDefault="008339A1" w:rsidP="008339A1">
            <w:pPr>
              <w:pStyle w:val="MandateStandardText"/>
              <w:rPr>
                <w:color w:val="auto"/>
              </w:rPr>
            </w:pPr>
            <w:r w:rsidRPr="00386710">
              <w:rPr>
                <w:color w:val="auto"/>
              </w:rPr>
              <w:t>No</w:t>
            </w:r>
          </w:p>
          <w:p w14:paraId="045C830B" w14:textId="347F0036" w:rsidR="00315882" w:rsidRPr="00386710" w:rsidRDefault="00315882" w:rsidP="00486DD7">
            <w:pPr>
              <w:pStyle w:val="iBAAGStandardText"/>
              <w:rPr>
                <w:color w:val="auto"/>
              </w:rPr>
            </w:pPr>
          </w:p>
        </w:tc>
        <w:tc>
          <w:tcPr>
            <w:tcW w:w="3330" w:type="dxa"/>
            <w:shd w:val="clear" w:color="auto" w:fill="FFFFFF" w:themeFill="background1"/>
          </w:tcPr>
          <w:p w14:paraId="78AC4270" w14:textId="48BC2C64" w:rsidR="008339A1" w:rsidRPr="00386710" w:rsidRDefault="008339A1" w:rsidP="008339A1">
            <w:pPr>
              <w:pStyle w:val="iBAAGStandardText"/>
              <w:rPr>
                <w:color w:val="auto"/>
              </w:rPr>
            </w:pPr>
            <w:r w:rsidRPr="00386710">
              <w:rPr>
                <w:rStyle w:val="MandateStandardTextChar"/>
                <w:b/>
                <w:color w:val="auto"/>
              </w:rPr>
              <w:t>40%</w:t>
            </w:r>
            <w:r w:rsidRPr="00386710">
              <w:rPr>
                <w:rStyle w:val="MandateStandardTextChar"/>
                <w:color w:val="auto"/>
              </w:rPr>
              <w:t xml:space="preserve"> co-insurance, after you pay the deductible.</w:t>
            </w:r>
          </w:p>
          <w:p w14:paraId="037DC07F" w14:textId="77777777" w:rsidR="008339A1" w:rsidRPr="00386710" w:rsidRDefault="008339A1" w:rsidP="008339A1">
            <w:pPr>
              <w:pStyle w:val="iBAAGStandardText"/>
              <w:rPr>
                <w:color w:val="auto"/>
              </w:rPr>
            </w:pPr>
          </w:p>
          <w:p w14:paraId="0A4E7AB8" w14:textId="77777777" w:rsidR="008339A1" w:rsidRPr="00386710" w:rsidRDefault="008339A1" w:rsidP="008339A1">
            <w:pPr>
              <w:pStyle w:val="iBAAGStandardText"/>
              <w:rPr>
                <w:color w:val="auto"/>
              </w:rPr>
            </w:pPr>
          </w:p>
          <w:p w14:paraId="7FC68941" w14:textId="77777777" w:rsidR="008339A1" w:rsidRPr="00386710" w:rsidRDefault="008339A1" w:rsidP="008339A1">
            <w:pPr>
              <w:pStyle w:val="MandateTextBold"/>
              <w:rPr>
                <w:color w:val="auto"/>
              </w:rPr>
            </w:pPr>
            <w:r w:rsidRPr="00386710">
              <w:rPr>
                <w:color w:val="auto"/>
              </w:rPr>
              <w:t>Is prior authorization needed?</w:t>
            </w:r>
          </w:p>
          <w:p w14:paraId="7E8C8D74" w14:textId="77777777" w:rsidR="008339A1" w:rsidRPr="00386710" w:rsidRDefault="008339A1" w:rsidP="008339A1">
            <w:pPr>
              <w:pStyle w:val="MandateStandardText"/>
              <w:rPr>
                <w:color w:val="auto"/>
              </w:rPr>
            </w:pPr>
            <w:r w:rsidRPr="00386710">
              <w:rPr>
                <w:color w:val="auto"/>
              </w:rPr>
              <w:t>No</w:t>
            </w:r>
          </w:p>
          <w:p w14:paraId="045C830C" w14:textId="0737DC7B" w:rsidR="00315882" w:rsidRPr="00386710" w:rsidRDefault="00315882" w:rsidP="00486DD7">
            <w:pPr>
              <w:pStyle w:val="iBAAGStandardText"/>
              <w:rPr>
                <w:color w:val="auto"/>
              </w:rPr>
            </w:pPr>
          </w:p>
        </w:tc>
        <w:tc>
          <w:tcPr>
            <w:tcW w:w="3330" w:type="dxa"/>
            <w:shd w:val="clear" w:color="auto" w:fill="FFFFFF" w:themeFill="background1"/>
          </w:tcPr>
          <w:p w14:paraId="045C830D" w14:textId="05120B64" w:rsidR="00315882" w:rsidRPr="00386710" w:rsidRDefault="00315882" w:rsidP="00486DD7">
            <w:pPr>
              <w:pStyle w:val="iBAAGStandardText"/>
              <w:rPr>
                <w:color w:val="auto"/>
              </w:rPr>
            </w:pPr>
            <w:r w:rsidRPr="00386710">
              <w:rPr>
                <w:color w:val="auto"/>
              </w:rPr>
              <w:t>No coverage for wigs</w:t>
            </w:r>
            <w:r w:rsidR="008339A1" w:rsidRPr="00386710">
              <w:rPr>
                <w:rStyle w:val="MandateStandardTextChar"/>
                <w:color w:val="auto"/>
              </w:rPr>
              <w:t>, except for severe hair loss from injury, disease or medical treatments. (e.g. chemo)</w:t>
            </w:r>
            <w:r w:rsidRPr="00386710">
              <w:rPr>
                <w:color w:val="auto"/>
              </w:rPr>
              <w:t xml:space="preserve"> </w:t>
            </w:r>
          </w:p>
          <w:p w14:paraId="045C830E" w14:textId="77777777" w:rsidR="00315882" w:rsidRPr="00386710" w:rsidRDefault="00315882" w:rsidP="00486DD7">
            <w:pPr>
              <w:pStyle w:val="iBAAGStandardText"/>
              <w:rPr>
                <w:color w:val="auto"/>
              </w:rPr>
            </w:pPr>
          </w:p>
          <w:p w14:paraId="045C830F" w14:textId="77777777" w:rsidR="00315882" w:rsidRPr="00386710" w:rsidRDefault="00315882" w:rsidP="00486DD7">
            <w:pPr>
              <w:pStyle w:val="iBAAGStandardText"/>
              <w:rPr>
                <w:color w:val="auto"/>
              </w:rPr>
            </w:pPr>
          </w:p>
        </w:tc>
      </w:tr>
    </w:tbl>
    <w:p w14:paraId="045C8311" w14:textId="77777777" w:rsidR="00315882" w:rsidRPr="007A04F1" w:rsidRDefault="00315882" w:rsidP="00315882"/>
    <w:p w14:paraId="045C8312"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045C8314" w14:textId="77777777" w:rsidTr="00486DD7">
        <w:tc>
          <w:tcPr>
            <w:tcW w:w="13507" w:type="dxa"/>
            <w:gridSpan w:val="2"/>
            <w:shd w:val="clear" w:color="auto" w:fill="DAEEF3"/>
          </w:tcPr>
          <w:p w14:paraId="045C8313" w14:textId="77777777" w:rsidR="00315882" w:rsidRPr="00B41EB2" w:rsidRDefault="00315882" w:rsidP="00486DD7">
            <w:pPr>
              <w:pStyle w:val="iBAAGMajorSectionHeader"/>
            </w:pPr>
            <w:r>
              <w:t>CSR View</w:t>
            </w:r>
          </w:p>
        </w:tc>
      </w:tr>
      <w:tr w:rsidR="00315882" w:rsidRPr="003F3B5E" w14:paraId="045C8316"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8315" w14:textId="77777777" w:rsidR="00315882" w:rsidRPr="003F3B5E" w:rsidRDefault="00315882" w:rsidP="00486DD7">
            <w:pPr>
              <w:pStyle w:val="iBAAGTableHeader"/>
            </w:pPr>
            <w:r w:rsidRPr="00343CF3">
              <w:t>Plan Information</w:t>
            </w:r>
          </w:p>
        </w:tc>
      </w:tr>
      <w:tr w:rsidR="00315882" w:rsidRPr="003F3B5E" w14:paraId="045C8319" w14:textId="77777777" w:rsidTr="00486DD7">
        <w:tblPrEx>
          <w:shd w:val="clear" w:color="auto" w:fill="auto"/>
        </w:tblPrEx>
        <w:tc>
          <w:tcPr>
            <w:tcW w:w="3517" w:type="dxa"/>
            <w:shd w:val="clear" w:color="auto" w:fill="F2DBDB"/>
          </w:tcPr>
          <w:p w14:paraId="045C8317" w14:textId="77777777" w:rsidR="00315882" w:rsidRPr="003F3B5E" w:rsidRDefault="00315882">
            <w:pPr>
              <w:pStyle w:val="iBAAGSituationBoxName"/>
            </w:pPr>
            <w:bookmarkStart w:id="95" w:name="Diabetes_Services_Quick_Tip"/>
            <w:r w:rsidRPr="00A115ED">
              <w:t>Diabetes Services Quick Tip</w:t>
            </w:r>
            <w:bookmarkEnd w:id="95"/>
          </w:p>
        </w:tc>
        <w:tc>
          <w:tcPr>
            <w:tcW w:w="9990" w:type="dxa"/>
            <w:shd w:val="clear" w:color="auto" w:fill="F2DBDB"/>
          </w:tcPr>
          <w:p w14:paraId="045C8318" w14:textId="77777777" w:rsidR="00315882" w:rsidRPr="003F3B5E" w:rsidRDefault="00315882" w:rsidP="00486DD7">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045C831B"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831A" w14:textId="77777777" w:rsidR="00315882" w:rsidRPr="003F3B5E" w:rsidRDefault="00315882" w:rsidP="00486DD7">
            <w:pPr>
              <w:pStyle w:val="iBAAGTableHeader"/>
            </w:pPr>
            <w:r>
              <w:t>Plan Information</w:t>
            </w:r>
          </w:p>
        </w:tc>
      </w:tr>
      <w:tr w:rsidR="00315882" w:rsidRPr="003F3B5E" w14:paraId="045C8329" w14:textId="77777777" w:rsidTr="00486DD7">
        <w:tblPrEx>
          <w:shd w:val="clear" w:color="auto" w:fill="auto"/>
        </w:tblPrEx>
        <w:tc>
          <w:tcPr>
            <w:tcW w:w="3517" w:type="dxa"/>
            <w:shd w:val="clear" w:color="auto" w:fill="F2DBDB"/>
          </w:tcPr>
          <w:p w14:paraId="045C831C" w14:textId="77777777" w:rsidR="00315882" w:rsidRPr="003F3B5E" w:rsidRDefault="00315882">
            <w:pPr>
              <w:pStyle w:val="iBAAGSituationBoxName"/>
            </w:pPr>
            <w:bookmarkStart w:id="96" w:name="Mechanical_Circulatory_Support_Devices"/>
            <w:r w:rsidRPr="00565364">
              <w:t>Mechanical Circulatory Support Devices (MCSD) / Ventricular Assist Devices (VAD)</w:t>
            </w:r>
            <w:bookmarkEnd w:id="96"/>
          </w:p>
          <w:p w14:paraId="045C831D" w14:textId="77777777" w:rsidR="00315882" w:rsidRPr="003F3B5E" w:rsidRDefault="00315882" w:rsidP="00486DD7">
            <w:pPr>
              <w:pStyle w:val="iBAAGStandardText"/>
            </w:pPr>
          </w:p>
          <w:p w14:paraId="045C831E" w14:textId="77777777" w:rsidR="00315882" w:rsidRPr="003F3B5E" w:rsidRDefault="00315882" w:rsidP="00486DD7">
            <w:pPr>
              <w:pStyle w:val="iBAAGStandardText"/>
            </w:pPr>
          </w:p>
        </w:tc>
        <w:tc>
          <w:tcPr>
            <w:tcW w:w="9990" w:type="dxa"/>
            <w:shd w:val="clear" w:color="auto" w:fill="F2DBDB"/>
          </w:tcPr>
          <w:p w14:paraId="045C831F" w14:textId="77777777" w:rsidR="00315882" w:rsidRPr="005D4F6B" w:rsidRDefault="00315882" w:rsidP="00486DD7">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045C8320" w14:textId="77777777" w:rsidR="00315882" w:rsidRPr="005D4F6B" w:rsidRDefault="00315882" w:rsidP="00486DD7">
            <w:pPr>
              <w:pStyle w:val="iBAAGStandardText"/>
            </w:pPr>
          </w:p>
          <w:p w14:paraId="045C8321" w14:textId="77777777" w:rsidR="00315882" w:rsidRPr="005D4F6B" w:rsidRDefault="00315882" w:rsidP="00486DD7">
            <w:pPr>
              <w:pStyle w:val="iBAAGStandardText"/>
            </w:pPr>
            <w:r w:rsidRPr="005D4F6B">
              <w:t>When a member or provider is transferred to this number, they will receive assistance with their MCSD/VAD questions, coverage verification and prior authorization/notification if needed.</w:t>
            </w:r>
          </w:p>
          <w:p w14:paraId="045C8322" w14:textId="77777777" w:rsidR="00315882" w:rsidRPr="005D4F6B" w:rsidRDefault="00315882" w:rsidP="00486DD7">
            <w:pPr>
              <w:pStyle w:val="iBAAGStandardText"/>
            </w:pPr>
          </w:p>
          <w:p w14:paraId="045C8323" w14:textId="77777777" w:rsidR="00315882" w:rsidRPr="005D4F6B" w:rsidRDefault="00315882" w:rsidP="00486DD7">
            <w:pPr>
              <w:pStyle w:val="iBAAGStandardText"/>
            </w:pPr>
            <w:r w:rsidRPr="005D4F6B">
              <w:t>Prior authorization/notification is required as soon as the possibility arises for services associated with MCSD/VAD including:</w:t>
            </w:r>
          </w:p>
          <w:p w14:paraId="045C8324" w14:textId="77777777" w:rsidR="00315882" w:rsidRDefault="00315882" w:rsidP="00486DD7">
            <w:pPr>
              <w:pStyle w:val="iBAAGLevel1Bullets"/>
            </w:pPr>
            <w:r>
              <w:t xml:space="preserve">Inpatient admission for insertion. </w:t>
            </w:r>
          </w:p>
          <w:p w14:paraId="045C8325" w14:textId="77777777" w:rsidR="00315882" w:rsidRDefault="00315882" w:rsidP="00486DD7">
            <w:pPr>
              <w:pStyle w:val="iBAAGLevel1Bullets"/>
            </w:pPr>
            <w:r>
              <w:t xml:space="preserve">Medical supplies and/or replacement equipment. </w:t>
            </w:r>
          </w:p>
          <w:p w14:paraId="045C8326" w14:textId="77777777" w:rsidR="00315882" w:rsidRPr="005D4F6B" w:rsidRDefault="00315882" w:rsidP="00486DD7">
            <w:pPr>
              <w:pStyle w:val="iBAAGStandardText"/>
            </w:pPr>
          </w:p>
          <w:p w14:paraId="045C8327" w14:textId="77777777" w:rsidR="00315882" w:rsidRPr="005D4F6B" w:rsidRDefault="00315882" w:rsidP="00486DD7">
            <w:pPr>
              <w:pStyle w:val="iBAAGStandardText"/>
            </w:pPr>
            <w:r w:rsidRPr="005D4F6B">
              <w:t>If prior authorization/notification is not received then benefits will not be paid, even when the services are performed by a Network Provider.</w:t>
            </w:r>
          </w:p>
          <w:p w14:paraId="045C8328" w14:textId="77777777" w:rsidR="00315882" w:rsidRPr="003F3B5E" w:rsidRDefault="00315882" w:rsidP="00486DD7">
            <w:pPr>
              <w:pStyle w:val="iBAAGStandardText"/>
            </w:pPr>
          </w:p>
        </w:tc>
      </w:tr>
      <w:tr w:rsidR="00315882" w:rsidRPr="003F3B5E" w14:paraId="045C832B"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832A" w14:textId="77777777" w:rsidR="00315882" w:rsidRPr="003F3B5E" w:rsidRDefault="00315882" w:rsidP="00486DD7">
            <w:pPr>
              <w:pStyle w:val="iBAAGTableHeader"/>
            </w:pPr>
            <w:r w:rsidRPr="00F668DF">
              <w:t>Plan Information</w:t>
            </w:r>
          </w:p>
        </w:tc>
      </w:tr>
      <w:tr w:rsidR="00315882" w:rsidRPr="003F3B5E" w14:paraId="045C8334" w14:textId="77777777" w:rsidTr="00486DD7">
        <w:tblPrEx>
          <w:shd w:val="clear" w:color="auto" w:fill="auto"/>
        </w:tblPrEx>
        <w:tc>
          <w:tcPr>
            <w:tcW w:w="3517" w:type="dxa"/>
            <w:shd w:val="clear" w:color="auto" w:fill="F2DBDB"/>
          </w:tcPr>
          <w:p w14:paraId="045C832C" w14:textId="77777777" w:rsidR="00315882" w:rsidRPr="003F3B5E" w:rsidRDefault="00315882">
            <w:pPr>
              <w:pStyle w:val="iBAAGSituationBoxName"/>
            </w:pPr>
            <w:bookmarkStart w:id="97" w:name="Pharmaceutical_Products_Quick_Tip"/>
            <w:r w:rsidRPr="00A115ED">
              <w:t>Pharmaceutical Products – Outpatient Quick Tip</w:t>
            </w:r>
            <w:bookmarkEnd w:id="97"/>
          </w:p>
        </w:tc>
        <w:tc>
          <w:tcPr>
            <w:tcW w:w="9990" w:type="dxa"/>
            <w:shd w:val="clear" w:color="auto" w:fill="F2DBDB"/>
          </w:tcPr>
          <w:p w14:paraId="045C832D" w14:textId="77777777" w:rsidR="00315882" w:rsidRPr="00357F21" w:rsidRDefault="00315882" w:rsidP="00486DD7">
            <w:pPr>
              <w:pStyle w:val="iBAAGStandardText"/>
              <w:rPr>
                <w:rFonts w:cs="Arial"/>
                <w:b/>
              </w:rPr>
            </w:pPr>
            <w:r w:rsidRPr="00357F21">
              <w:rPr>
                <w:rFonts w:cs="Arial"/>
                <w:b/>
              </w:rPr>
              <w:t>Specialty Medications</w:t>
            </w:r>
          </w:p>
          <w:p w14:paraId="045C832E" w14:textId="77777777" w:rsidR="00315882" w:rsidRPr="00357F21" w:rsidRDefault="00315882" w:rsidP="00486DD7">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045C832F" w14:textId="77777777" w:rsidR="00315882" w:rsidRPr="00357F21" w:rsidRDefault="00315882" w:rsidP="00486DD7">
            <w:pPr>
              <w:pStyle w:val="iBAAGStandardText"/>
              <w:rPr>
                <w:rFonts w:cs="Arial"/>
              </w:rPr>
            </w:pPr>
          </w:p>
          <w:p w14:paraId="045C8330" w14:textId="77777777" w:rsidR="00315882" w:rsidRPr="00357F21" w:rsidRDefault="00315882" w:rsidP="00486DD7">
            <w:pPr>
              <w:pStyle w:val="iBAAGStandardText"/>
              <w:rPr>
                <w:rFonts w:cs="Arial"/>
                <w:b/>
              </w:rPr>
            </w:pPr>
            <w:r w:rsidRPr="00357F21">
              <w:rPr>
                <w:rFonts w:cs="Arial"/>
                <w:b/>
              </w:rPr>
              <w:t>Review at Launch</w:t>
            </w:r>
          </w:p>
          <w:p w14:paraId="045C8331" w14:textId="77777777" w:rsidR="00315882" w:rsidRPr="00357F21" w:rsidRDefault="00315882" w:rsidP="00486DD7">
            <w:pPr>
              <w:pStyle w:val="iBAAGStandardText"/>
              <w:rPr>
                <w:rFonts w:cs="Arial"/>
              </w:rPr>
            </w:pPr>
            <w:r w:rsidRPr="00357F21">
              <w:rPr>
                <w:rFonts w:cs="Arial"/>
              </w:rPr>
              <w:t>Provider Services - Refer to the ‘Review at Launch - New to Market Medication Policy’ for drugs excluded under the medical plan.</w:t>
            </w:r>
          </w:p>
          <w:p w14:paraId="045C8332" w14:textId="77777777" w:rsidR="00315882" w:rsidRPr="00357F21" w:rsidRDefault="00315882" w:rsidP="00486DD7">
            <w:pPr>
              <w:pStyle w:val="iBAAGStandardText"/>
              <w:rPr>
                <w:rFonts w:cs="Arial"/>
              </w:rPr>
            </w:pPr>
          </w:p>
          <w:p w14:paraId="045C8333" w14:textId="77777777" w:rsidR="00315882" w:rsidRPr="00357F21" w:rsidRDefault="00315882" w:rsidP="00486DD7">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045C8335" w14:textId="77777777" w:rsidR="00315882" w:rsidRPr="007A04F1" w:rsidRDefault="00315882" w:rsidP="00315882"/>
    <w:p w14:paraId="045C8336" w14:textId="77777777" w:rsidR="00315882" w:rsidRPr="00E11536" w:rsidRDefault="00315882" w:rsidP="00315882">
      <w:pPr>
        <w:rPr>
          <w:rStyle w:val="iBAAGTags"/>
        </w:rPr>
      </w:pPr>
      <w:r w:rsidRPr="00E11536">
        <w:rPr>
          <w:rStyle w:val="iBAAGTags"/>
        </w:rPr>
        <w:t>&lt;!--section=Prescription_Drugs--&gt;</w:t>
      </w:r>
    </w:p>
    <w:p w14:paraId="045C8337" w14:textId="77777777" w:rsidR="00315882" w:rsidRPr="00E11536" w:rsidRDefault="00315882" w:rsidP="00315882"/>
    <w:p w14:paraId="045C8338"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8339" w14:textId="77777777" w:rsidR="00315882" w:rsidRDefault="00315882" w:rsidP="00315882"/>
    <w:p w14:paraId="045C833A" w14:textId="77777777" w:rsidR="00315882" w:rsidRDefault="00315882" w:rsidP="00315882">
      <w:pPr>
        <w:rPr>
          <w:i/>
          <w:iCs/>
        </w:rPr>
      </w:pPr>
      <w:r>
        <w:rPr>
          <w:i/>
          <w:iCs/>
        </w:rPr>
        <w:t xml:space="preserve">Providers, this summary is for members, to review the terms of your participation agreement, please visit </w:t>
      </w:r>
      <w:hyperlink r:id="rId83" w:history="1">
        <w:r>
          <w:rPr>
            <w:rStyle w:val="Hyperlink"/>
            <w:i/>
            <w:iCs/>
            <w:szCs w:val="24"/>
          </w:rPr>
          <w:t>uhcprovider.com</w:t>
        </w:r>
      </w:hyperlink>
      <w:r>
        <w:rPr>
          <w:i/>
          <w:iCs/>
        </w:rPr>
        <w:t xml:space="preserve">   </w:t>
      </w:r>
    </w:p>
    <w:p w14:paraId="045C833B"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045C833D" w14:textId="77777777" w:rsidTr="00486DD7">
        <w:tc>
          <w:tcPr>
            <w:tcW w:w="13507" w:type="dxa"/>
            <w:gridSpan w:val="2"/>
            <w:shd w:val="clear" w:color="auto" w:fill="DAEEF3"/>
          </w:tcPr>
          <w:p w14:paraId="045C833C" w14:textId="77777777" w:rsidR="00315882" w:rsidRPr="003F3B5E" w:rsidRDefault="00315882" w:rsidP="00486DD7">
            <w:pPr>
              <w:pStyle w:val="iBAAGMajorSectionHeader"/>
            </w:pPr>
            <w:bookmarkStart w:id="98" w:name="Prescription_Drugs"/>
            <w:r w:rsidRPr="00A115ED">
              <w:rPr>
                <w:rFonts w:cs="Arial"/>
                <w:color w:val="0000FF"/>
              </w:rPr>
              <w:t>P</w:t>
            </w:r>
            <w:r>
              <w:rPr>
                <w:rFonts w:cs="Arial"/>
                <w:color w:val="0000FF"/>
              </w:rPr>
              <w:t>rescription Drugs</w:t>
            </w:r>
            <w:bookmarkEnd w:id="98"/>
          </w:p>
        </w:tc>
      </w:tr>
      <w:tr w:rsidR="00315882" w:rsidRPr="003F3B5E" w14:paraId="045C833F" w14:textId="77777777" w:rsidTr="00486DD7">
        <w:tblPrEx>
          <w:shd w:val="clear" w:color="auto" w:fill="auto"/>
        </w:tblPrEx>
        <w:tc>
          <w:tcPr>
            <w:tcW w:w="13507" w:type="dxa"/>
            <w:gridSpan w:val="2"/>
            <w:tcBorders>
              <w:bottom w:val="single" w:sz="4" w:space="0" w:color="000000" w:themeColor="text1"/>
            </w:tcBorders>
            <w:shd w:val="clear" w:color="auto" w:fill="31849B"/>
          </w:tcPr>
          <w:p w14:paraId="045C833E" w14:textId="77777777" w:rsidR="00315882" w:rsidRPr="003F3B5E" w:rsidRDefault="00315882" w:rsidP="00486DD7">
            <w:pPr>
              <w:pStyle w:val="iBAAGTableHeader"/>
            </w:pPr>
            <w:r w:rsidRPr="004C26E2">
              <w:rPr>
                <w:rFonts w:cs="Arial"/>
                <w:szCs w:val="26"/>
              </w:rPr>
              <w:t>About Your Benefits</w:t>
            </w:r>
          </w:p>
        </w:tc>
      </w:tr>
      <w:tr w:rsidR="00315882" w:rsidRPr="003F3B5E" w14:paraId="045C834E" w14:textId="77777777" w:rsidTr="00486DD7">
        <w:tblPrEx>
          <w:shd w:val="clear" w:color="auto" w:fill="auto"/>
        </w:tblPrEx>
        <w:tc>
          <w:tcPr>
            <w:tcW w:w="3517" w:type="dxa"/>
            <w:shd w:val="clear" w:color="auto" w:fill="FFFFFF" w:themeFill="background1"/>
          </w:tcPr>
          <w:p w14:paraId="045C8340" w14:textId="77777777" w:rsidR="00315882" w:rsidRDefault="00315882">
            <w:pPr>
              <w:pStyle w:val="iBAAGSituationBoxName"/>
            </w:pPr>
            <w:bookmarkStart w:id="99" w:name="Pharmacy_Benefit_Manager_PBM"/>
            <w:r>
              <w:t>Pharmacy Benefit Manager (PBM)</w:t>
            </w:r>
            <w:bookmarkEnd w:id="99"/>
          </w:p>
          <w:p w14:paraId="045C8341" w14:textId="77777777" w:rsidR="00315882" w:rsidRDefault="00315882">
            <w:pPr>
              <w:pStyle w:val="iBAAGSituationBoxName"/>
            </w:pPr>
          </w:p>
          <w:p w14:paraId="045C8342" w14:textId="77777777" w:rsidR="00315882" w:rsidRPr="003F3B5E" w:rsidRDefault="00315882" w:rsidP="00486DD7">
            <w:pPr>
              <w:pStyle w:val="InstructionalText"/>
            </w:pPr>
          </w:p>
        </w:tc>
        <w:tc>
          <w:tcPr>
            <w:tcW w:w="9990" w:type="dxa"/>
            <w:shd w:val="clear" w:color="auto" w:fill="FFFFFF" w:themeFill="background1"/>
          </w:tcPr>
          <w:p w14:paraId="045C8343" w14:textId="77777777" w:rsidR="00315882" w:rsidRDefault="00315882" w:rsidP="00486DD7">
            <w:pPr>
              <w:pStyle w:val="iBAAGStandardTextBold"/>
            </w:pPr>
            <w:r>
              <w:t>OptumRx</w:t>
            </w:r>
          </w:p>
          <w:p w14:paraId="045C8344" w14:textId="77777777" w:rsidR="00315882" w:rsidRPr="00FB5A36" w:rsidRDefault="00315882" w:rsidP="00486DD7">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045C8345" w14:textId="77777777" w:rsidR="00315882" w:rsidRDefault="00315882" w:rsidP="00486DD7">
            <w:pPr>
              <w:pStyle w:val="iBAAGStandardText"/>
            </w:pPr>
          </w:p>
          <w:p w14:paraId="045C8346" w14:textId="77777777" w:rsidR="00315882" w:rsidRDefault="00315882" w:rsidP="00486DD7">
            <w:pPr>
              <w:pStyle w:val="iBAAGStandardText"/>
            </w:pPr>
            <w:r>
              <w:t>For all pharmacy support, please call the phone number on your health plan ID card.</w:t>
            </w:r>
          </w:p>
          <w:p w14:paraId="045C8347" w14:textId="77777777" w:rsidR="00315882" w:rsidRDefault="00315882" w:rsidP="00486DD7">
            <w:pPr>
              <w:pStyle w:val="iBAAGStandardText"/>
            </w:pPr>
          </w:p>
          <w:p w14:paraId="045C834D" w14:textId="77777777" w:rsidR="00315882" w:rsidRPr="003F3B5E" w:rsidRDefault="00315882" w:rsidP="00486DD7">
            <w:pPr>
              <w:pStyle w:val="iBAAGStandardText"/>
            </w:pPr>
          </w:p>
        </w:tc>
      </w:tr>
      <w:tr w:rsidR="00315882" w:rsidRPr="00831F32" w14:paraId="045C8350" w14:textId="77777777" w:rsidTr="00486DD7">
        <w:tblPrEx>
          <w:shd w:val="clear" w:color="auto" w:fill="auto"/>
        </w:tblPrEx>
        <w:tc>
          <w:tcPr>
            <w:tcW w:w="13507" w:type="dxa"/>
            <w:gridSpan w:val="2"/>
            <w:tcBorders>
              <w:bottom w:val="single" w:sz="4" w:space="0" w:color="000000" w:themeColor="text1"/>
            </w:tcBorders>
            <w:shd w:val="clear" w:color="auto" w:fill="31849B"/>
          </w:tcPr>
          <w:p w14:paraId="045C834F" w14:textId="77777777" w:rsidR="00315882" w:rsidRPr="00831F32" w:rsidRDefault="00315882" w:rsidP="00486DD7">
            <w:pPr>
              <w:pStyle w:val="iBAAGTableHeader"/>
            </w:pPr>
            <w:r w:rsidRPr="008B41A8">
              <w:t>About Your Benefits</w:t>
            </w:r>
          </w:p>
        </w:tc>
      </w:tr>
      <w:tr w:rsidR="00315882" w:rsidRPr="00831F32" w14:paraId="045C8378" w14:textId="77777777" w:rsidTr="00486DD7">
        <w:tblPrEx>
          <w:shd w:val="clear" w:color="auto" w:fill="auto"/>
        </w:tblPrEx>
        <w:tc>
          <w:tcPr>
            <w:tcW w:w="3517" w:type="dxa"/>
            <w:shd w:val="clear" w:color="auto" w:fill="FFFFFF" w:themeFill="background1"/>
          </w:tcPr>
          <w:p w14:paraId="045C8351" w14:textId="77777777" w:rsidR="00315882" w:rsidRDefault="00315882">
            <w:pPr>
              <w:pStyle w:val="iBAAGSituationBoxName"/>
            </w:pPr>
            <w:bookmarkStart w:id="100" w:name="Specialty_Pharmacy_Program"/>
            <w:r>
              <w:t>Specialty Pharmacy Program</w:t>
            </w:r>
            <w:bookmarkEnd w:id="100"/>
          </w:p>
          <w:p w14:paraId="045C8352" w14:textId="77777777" w:rsidR="00315882" w:rsidRDefault="00315882" w:rsidP="00486DD7">
            <w:pPr>
              <w:pStyle w:val="iBAAGStandardText"/>
            </w:pPr>
          </w:p>
          <w:p w14:paraId="045C8353" w14:textId="77777777" w:rsidR="00315882" w:rsidRDefault="00315882" w:rsidP="00486DD7">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045C8354" w14:textId="77777777" w:rsidR="00315882" w:rsidRDefault="00315882" w:rsidP="00486DD7">
            <w:pPr>
              <w:pStyle w:val="iBAAGLevel1Bullets"/>
            </w:pPr>
            <w:r>
              <w:t>Require supervision by a provider</w:t>
            </w:r>
          </w:p>
          <w:p w14:paraId="045C8355" w14:textId="77777777" w:rsidR="00315882" w:rsidRDefault="00315882" w:rsidP="00486DD7">
            <w:pPr>
              <w:pStyle w:val="iBAAGLevel1Bullets"/>
            </w:pPr>
            <w:r>
              <w:t>Medication that is hard to find in a retail pharmacy</w:t>
            </w:r>
          </w:p>
          <w:p w14:paraId="045C8356" w14:textId="77777777" w:rsidR="00315882" w:rsidRDefault="00315882" w:rsidP="00486DD7">
            <w:pPr>
              <w:pStyle w:val="iBAAGLevel1Bullets"/>
            </w:pPr>
            <w:r>
              <w:t>Sometimes given through an IV or a shot</w:t>
            </w:r>
          </w:p>
          <w:p w14:paraId="045C8357" w14:textId="77777777" w:rsidR="00315882" w:rsidRDefault="00315882" w:rsidP="00486DD7">
            <w:pPr>
              <w:pStyle w:val="iBAAGStandardText"/>
            </w:pPr>
          </w:p>
          <w:p w14:paraId="045C8358" w14:textId="77777777" w:rsidR="00315882" w:rsidRDefault="00315882" w:rsidP="00486DD7">
            <w:pPr>
              <w:pStyle w:val="iBAAGStandardTextBold"/>
            </w:pPr>
            <w:r>
              <w:t xml:space="preserve">Want more information? </w:t>
            </w:r>
          </w:p>
          <w:p w14:paraId="045C8359" w14:textId="77777777" w:rsidR="00315882" w:rsidRPr="00831F32" w:rsidRDefault="00315882" w:rsidP="00486DD7">
            <w:pPr>
              <w:pStyle w:val="iBAAGStandardText"/>
            </w:pPr>
            <w:r>
              <w:t xml:space="preserve">View the </w:t>
            </w:r>
            <w:hyperlink r:id="rId84" w:history="1">
              <w:r w:rsidRPr="00831F32">
                <w:rPr>
                  <w:rStyle w:val="Hyperlinks"/>
                </w:rPr>
                <w:t>glossary</w:t>
              </w:r>
            </w:hyperlink>
            <w:r>
              <w:t xml:space="preserve"> for definitions.</w:t>
            </w:r>
          </w:p>
        </w:tc>
        <w:tc>
          <w:tcPr>
            <w:tcW w:w="9990" w:type="dxa"/>
            <w:shd w:val="clear" w:color="auto" w:fill="FFFFFF" w:themeFill="background1"/>
          </w:tcPr>
          <w:p w14:paraId="045C835A" w14:textId="2305FF9E" w:rsidR="00315882" w:rsidRPr="00EF24EF" w:rsidRDefault="00315882" w:rsidP="00486DD7">
            <w:pPr>
              <w:pStyle w:val="InstructionalText"/>
            </w:pPr>
          </w:p>
          <w:p w14:paraId="045C835B" w14:textId="77777777" w:rsidR="00315882" w:rsidRPr="00EF24EF" w:rsidRDefault="00315882" w:rsidP="00486DD7">
            <w:pPr>
              <w:pStyle w:val="iBAAGStandardText"/>
            </w:pPr>
            <w:r w:rsidRPr="00EF24EF">
              <w:t xml:space="preserve">For Network coverage, specialty medications must be ordered from a designated pharmacy.  </w:t>
            </w:r>
          </w:p>
          <w:p w14:paraId="045C835C" w14:textId="77777777" w:rsidR="00315882" w:rsidRPr="00EF24EF" w:rsidRDefault="00315882" w:rsidP="00486DD7">
            <w:pPr>
              <w:pStyle w:val="iBAAGStandardText"/>
            </w:pPr>
          </w:p>
          <w:p w14:paraId="045C835D" w14:textId="77777777" w:rsidR="00315882" w:rsidRPr="00EF24EF" w:rsidRDefault="00315882" w:rsidP="00486DD7">
            <w:pPr>
              <w:pStyle w:val="iBAAGStandardText"/>
            </w:pPr>
            <w:r w:rsidRPr="00EF24EF">
              <w:t xml:space="preserve">Not all medications may be covered under your plan. </w:t>
            </w:r>
          </w:p>
          <w:p w14:paraId="045C835E" w14:textId="77777777" w:rsidR="00315882" w:rsidRPr="00EF24EF" w:rsidRDefault="00315882" w:rsidP="00486DD7">
            <w:pPr>
              <w:pStyle w:val="iBAAGStandardText"/>
            </w:pPr>
          </w:p>
          <w:p w14:paraId="045C835F" w14:textId="77777777" w:rsidR="00315882" w:rsidRPr="00EF24EF" w:rsidRDefault="00315882" w:rsidP="00486DD7">
            <w:pPr>
              <w:pStyle w:val="iBAAGStandardText"/>
            </w:pPr>
            <w:r w:rsidRPr="00EF24EF">
              <w:t>Here are some examples of covered conditions:</w:t>
            </w:r>
          </w:p>
          <w:p w14:paraId="045C8360" w14:textId="77777777" w:rsidR="00315882" w:rsidRPr="00EF24EF" w:rsidRDefault="00315882" w:rsidP="00486DD7">
            <w:pPr>
              <w:pStyle w:val="iBAAGLevel1Bullets"/>
            </w:pPr>
            <w:r w:rsidRPr="00EF24EF">
              <w:t xml:space="preserve">Anemia </w:t>
            </w:r>
          </w:p>
          <w:p w14:paraId="045C8361" w14:textId="77777777" w:rsidR="00315882" w:rsidRPr="00EF24EF" w:rsidRDefault="00315882" w:rsidP="00486DD7">
            <w:pPr>
              <w:pStyle w:val="iBAAGLevel1Bullets"/>
            </w:pPr>
            <w:r w:rsidRPr="00EF24EF">
              <w:t xml:space="preserve">Cystic Fibrosis </w:t>
            </w:r>
          </w:p>
          <w:p w14:paraId="045C8362" w14:textId="77777777" w:rsidR="00315882" w:rsidRPr="00EF24EF" w:rsidRDefault="00315882" w:rsidP="00486DD7">
            <w:pPr>
              <w:pStyle w:val="iBAAGLevel1Bullets"/>
            </w:pPr>
            <w:r w:rsidRPr="00EF24EF">
              <w:t xml:space="preserve">Endocrine </w:t>
            </w:r>
          </w:p>
          <w:p w14:paraId="045C8363" w14:textId="77777777" w:rsidR="00315882" w:rsidRPr="00EF24EF" w:rsidRDefault="00315882" w:rsidP="00486DD7">
            <w:pPr>
              <w:pStyle w:val="iBAAGLevel1Bullets"/>
            </w:pPr>
            <w:r w:rsidRPr="00EF24EF">
              <w:t xml:space="preserve">Growth Hormone Deficiency </w:t>
            </w:r>
          </w:p>
          <w:p w14:paraId="045C8364" w14:textId="77777777" w:rsidR="00315882" w:rsidRPr="00EF24EF" w:rsidRDefault="00315882" w:rsidP="00486DD7">
            <w:pPr>
              <w:pStyle w:val="iBAAGLevel1Bullets"/>
            </w:pPr>
            <w:r w:rsidRPr="00EF24EF">
              <w:t xml:space="preserve">Hemophilia </w:t>
            </w:r>
          </w:p>
          <w:p w14:paraId="045C8365" w14:textId="77777777" w:rsidR="00315882" w:rsidRPr="00EF24EF" w:rsidRDefault="00315882" w:rsidP="00486DD7">
            <w:pPr>
              <w:pStyle w:val="iBAAGLevel1Bullets"/>
            </w:pPr>
            <w:r w:rsidRPr="00EF24EF">
              <w:t xml:space="preserve">Hepatitis B/C </w:t>
            </w:r>
          </w:p>
          <w:p w14:paraId="045C8366" w14:textId="77777777" w:rsidR="00315882" w:rsidRPr="00EF24EF" w:rsidRDefault="00315882" w:rsidP="00486DD7">
            <w:pPr>
              <w:pStyle w:val="iBAAGLevel1Bullets"/>
            </w:pPr>
            <w:r w:rsidRPr="00EF24EF">
              <w:t>Immune Modulator</w:t>
            </w:r>
          </w:p>
          <w:p w14:paraId="045C8367" w14:textId="77777777" w:rsidR="00315882" w:rsidRPr="00EF24EF" w:rsidRDefault="00315882" w:rsidP="00486DD7">
            <w:pPr>
              <w:pStyle w:val="iBAAGLevel1Bullets"/>
            </w:pPr>
            <w:r w:rsidRPr="00EF24EF">
              <w:t xml:space="preserve">Multiple Sclerosis </w:t>
            </w:r>
          </w:p>
          <w:p w14:paraId="045C8368" w14:textId="77777777" w:rsidR="00315882" w:rsidRPr="00EF24EF" w:rsidRDefault="00315882" w:rsidP="00486DD7">
            <w:pPr>
              <w:pStyle w:val="iBAAGLevel1Bullets"/>
            </w:pPr>
            <w:r w:rsidRPr="00EF24EF">
              <w:t xml:space="preserve">Osteoporosis </w:t>
            </w:r>
          </w:p>
          <w:p w14:paraId="045C8369" w14:textId="77777777" w:rsidR="00315882" w:rsidRPr="00EF24EF" w:rsidRDefault="00315882" w:rsidP="00486DD7">
            <w:pPr>
              <w:pStyle w:val="iBAAGLevel1Bullets"/>
            </w:pPr>
            <w:r w:rsidRPr="00EF24EF">
              <w:t>Pulmonary Hypertension</w:t>
            </w:r>
          </w:p>
          <w:p w14:paraId="045C836A" w14:textId="77777777" w:rsidR="00315882" w:rsidRPr="00EF24EF" w:rsidRDefault="00315882" w:rsidP="00486DD7">
            <w:pPr>
              <w:pStyle w:val="iBAAGLevel1Bullets"/>
            </w:pPr>
            <w:r w:rsidRPr="00EF24EF">
              <w:t>Rheumatoid Arthritis</w:t>
            </w:r>
          </w:p>
          <w:p w14:paraId="045C836B" w14:textId="77777777" w:rsidR="00315882" w:rsidRPr="00EF24EF" w:rsidRDefault="00315882" w:rsidP="00486DD7">
            <w:pPr>
              <w:pStyle w:val="iBAAGStandardText"/>
            </w:pPr>
          </w:p>
          <w:p w14:paraId="045C836C" w14:textId="77777777" w:rsidR="00315882" w:rsidRPr="00EF24EF" w:rsidRDefault="00315882" w:rsidP="00486DD7">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045C836D" w14:textId="77777777" w:rsidR="00315882" w:rsidRPr="00EF24EF" w:rsidRDefault="00315882" w:rsidP="00486DD7">
            <w:pPr>
              <w:pStyle w:val="iBAAGStandardText"/>
            </w:pPr>
          </w:p>
          <w:p w14:paraId="045C836E" w14:textId="77777777" w:rsidR="00315882" w:rsidRPr="00EF24EF" w:rsidRDefault="00315882" w:rsidP="00486DD7">
            <w:pPr>
              <w:pStyle w:val="iBAAGStandardText"/>
            </w:pPr>
            <w:r w:rsidRPr="00EF24EF">
              <w:t>For all pharmacy support, please call the phone number on your ID card.</w:t>
            </w:r>
          </w:p>
          <w:p w14:paraId="045C836F" w14:textId="77777777" w:rsidR="00315882" w:rsidRPr="00EF24EF" w:rsidRDefault="00315882" w:rsidP="00486DD7">
            <w:pPr>
              <w:pStyle w:val="iBAAGStandardText"/>
            </w:pPr>
          </w:p>
          <w:p w14:paraId="045C8377" w14:textId="77777777" w:rsidR="00315882" w:rsidRPr="00831F32" w:rsidRDefault="00315882" w:rsidP="00486DD7">
            <w:pPr>
              <w:pStyle w:val="iBAAGStandardText"/>
            </w:pPr>
          </w:p>
        </w:tc>
      </w:tr>
    </w:tbl>
    <w:p w14:paraId="045C8379" w14:textId="77777777" w:rsidR="00315882" w:rsidRPr="00831F32" w:rsidRDefault="00315882" w:rsidP="00315882"/>
    <w:p w14:paraId="045C837A"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045C837C" w14:textId="77777777" w:rsidTr="00486DD7">
        <w:tc>
          <w:tcPr>
            <w:tcW w:w="13507" w:type="dxa"/>
            <w:gridSpan w:val="2"/>
            <w:shd w:val="clear" w:color="auto" w:fill="DAEEF3"/>
          </w:tcPr>
          <w:p w14:paraId="045C837B" w14:textId="77777777" w:rsidR="00315882" w:rsidRPr="00B41EB2" w:rsidRDefault="00315882" w:rsidP="00486DD7">
            <w:pPr>
              <w:pStyle w:val="iBAAGMajorSectionHeader"/>
            </w:pPr>
            <w:r>
              <w:t>CSR View</w:t>
            </w:r>
          </w:p>
        </w:tc>
      </w:tr>
      <w:tr w:rsidR="00315882" w:rsidRPr="003F3B5E" w14:paraId="045C837E"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837D" w14:textId="77777777" w:rsidR="00315882" w:rsidRPr="003F3B5E" w:rsidRDefault="00315882" w:rsidP="00486DD7">
            <w:pPr>
              <w:pStyle w:val="iBAAGTableHeader"/>
            </w:pPr>
            <w:r w:rsidRPr="00B816AE">
              <w:rPr>
                <w:rFonts w:cs="Arial"/>
              </w:rPr>
              <w:t>Plan Information</w:t>
            </w:r>
          </w:p>
        </w:tc>
      </w:tr>
      <w:tr w:rsidR="00315882" w:rsidRPr="003F3B5E" w14:paraId="045C8386" w14:textId="77777777" w:rsidTr="00486DD7">
        <w:tblPrEx>
          <w:shd w:val="clear" w:color="auto" w:fill="auto"/>
        </w:tblPrEx>
        <w:tc>
          <w:tcPr>
            <w:tcW w:w="3517" w:type="dxa"/>
            <w:shd w:val="clear" w:color="auto" w:fill="F2DBDB"/>
          </w:tcPr>
          <w:p w14:paraId="045C837F" w14:textId="77777777" w:rsidR="00315882" w:rsidRDefault="00315882" w:rsidP="00486DD7">
            <w:pPr>
              <w:pStyle w:val="iBAAGStandardText"/>
              <w:rPr>
                <w:b/>
                <w:sz w:val="28"/>
                <w:szCs w:val="28"/>
              </w:rPr>
            </w:pPr>
            <w:bookmarkStart w:id="101" w:name="Specialty_Pharmacy_Program_Quick_Tip"/>
            <w:r w:rsidRPr="00C317C0">
              <w:rPr>
                <w:b/>
                <w:sz w:val="28"/>
                <w:szCs w:val="28"/>
              </w:rPr>
              <w:t>Specialty Pharmacy Program Quick Tip</w:t>
            </w:r>
            <w:bookmarkEnd w:id="101"/>
            <w:r w:rsidRPr="00C317C0">
              <w:rPr>
                <w:b/>
                <w:sz w:val="28"/>
                <w:szCs w:val="28"/>
              </w:rPr>
              <w:t xml:space="preserve"> </w:t>
            </w:r>
          </w:p>
          <w:p w14:paraId="045C8380" w14:textId="77777777" w:rsidR="00315882" w:rsidRPr="003F3B5E" w:rsidRDefault="00315882" w:rsidP="00486DD7">
            <w:pPr>
              <w:pStyle w:val="iBAAGStandardText"/>
            </w:pPr>
          </w:p>
        </w:tc>
        <w:tc>
          <w:tcPr>
            <w:tcW w:w="9990" w:type="dxa"/>
            <w:shd w:val="clear" w:color="auto" w:fill="F2DBDB"/>
          </w:tcPr>
          <w:p w14:paraId="045C8381" w14:textId="77777777" w:rsidR="00315882" w:rsidRPr="00C317C0" w:rsidRDefault="00315882" w:rsidP="00486DD7">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045C8382" w14:textId="77777777" w:rsidR="00315882" w:rsidRPr="00C317C0" w:rsidRDefault="00315882" w:rsidP="00486DD7">
            <w:pPr>
              <w:pStyle w:val="iBAAGStandardText"/>
            </w:pPr>
          </w:p>
          <w:p w14:paraId="045C8383" w14:textId="77777777" w:rsidR="00315882" w:rsidRPr="001A2BBE" w:rsidRDefault="00315882" w:rsidP="00486DD7">
            <w:pPr>
              <w:pStyle w:val="iBAAGStandardTextBold"/>
            </w:pPr>
            <w:r w:rsidRPr="001A2BBE">
              <w:t>Pharmacy Carve-out</w:t>
            </w:r>
          </w:p>
          <w:p w14:paraId="045C8384" w14:textId="77777777" w:rsidR="00315882" w:rsidRPr="00C317C0" w:rsidRDefault="00315882" w:rsidP="00486DD7">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045C8385" w14:textId="77777777" w:rsidR="00315882" w:rsidRPr="00C317C0" w:rsidRDefault="00315882" w:rsidP="00486DD7">
            <w:pPr>
              <w:pStyle w:val="iBAAGStandardText"/>
            </w:pPr>
          </w:p>
        </w:tc>
      </w:tr>
    </w:tbl>
    <w:p w14:paraId="045C8387" w14:textId="77777777" w:rsidR="00315882" w:rsidRPr="007A04F1" w:rsidRDefault="00315882" w:rsidP="00315882"/>
    <w:p w14:paraId="045C8388" w14:textId="77777777" w:rsidR="00315882" w:rsidRPr="00E54772" w:rsidRDefault="00315882" w:rsidP="00315882">
      <w:pPr>
        <w:rPr>
          <w:rStyle w:val="iBAAGTags"/>
        </w:rPr>
      </w:pPr>
      <w:r w:rsidRPr="00E54772">
        <w:rPr>
          <w:rStyle w:val="iBAAGTags"/>
        </w:rPr>
        <w:t>&lt;!--section=Other_Benefits--&gt;</w:t>
      </w:r>
    </w:p>
    <w:p w14:paraId="045C8389" w14:textId="77777777" w:rsidR="00315882" w:rsidRPr="00E54772" w:rsidRDefault="00315882" w:rsidP="00315882"/>
    <w:p w14:paraId="045C838A"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838B" w14:textId="77777777" w:rsidR="00315882" w:rsidRDefault="00315882" w:rsidP="00315882"/>
    <w:p w14:paraId="045C838C" w14:textId="77777777" w:rsidR="00315882" w:rsidRDefault="00315882" w:rsidP="00315882">
      <w:pPr>
        <w:rPr>
          <w:i/>
          <w:iCs/>
        </w:rPr>
      </w:pPr>
      <w:r>
        <w:rPr>
          <w:i/>
          <w:iCs/>
        </w:rPr>
        <w:t xml:space="preserve">Providers, this summary is for members, to review the terms of your participation agreement, please visit </w:t>
      </w:r>
      <w:hyperlink r:id="rId85" w:history="1">
        <w:r>
          <w:rPr>
            <w:rStyle w:val="Hyperlink"/>
            <w:i/>
            <w:iCs/>
            <w:szCs w:val="24"/>
          </w:rPr>
          <w:t>uhcprovider.com</w:t>
        </w:r>
      </w:hyperlink>
      <w:r>
        <w:rPr>
          <w:i/>
          <w:iCs/>
        </w:rPr>
        <w:t xml:space="preserve">   </w:t>
      </w:r>
    </w:p>
    <w:p w14:paraId="045C838D"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045C838F" w14:textId="77777777" w:rsidTr="00486DD7">
        <w:tc>
          <w:tcPr>
            <w:tcW w:w="13507" w:type="dxa"/>
            <w:shd w:val="clear" w:color="auto" w:fill="DAEEF3"/>
          </w:tcPr>
          <w:p w14:paraId="045C838E" w14:textId="77777777" w:rsidR="00315882" w:rsidRPr="00E54772" w:rsidRDefault="00315882" w:rsidP="00486DD7">
            <w:pPr>
              <w:pStyle w:val="iBAAGMajorSectionHeader"/>
            </w:pPr>
            <w:bookmarkStart w:id="102" w:name="Other_Benefits"/>
            <w:r w:rsidRPr="009F5278">
              <w:rPr>
                <w:rFonts w:cs="Arial"/>
                <w:color w:val="0000FF"/>
              </w:rPr>
              <w:t>O</w:t>
            </w:r>
            <w:r>
              <w:rPr>
                <w:rFonts w:cs="Arial"/>
                <w:color w:val="0000FF"/>
              </w:rPr>
              <w:t>ther Benefits</w:t>
            </w:r>
            <w:bookmarkEnd w:id="102"/>
          </w:p>
        </w:tc>
      </w:tr>
      <w:tr w:rsidR="00315882" w:rsidRPr="00B41EB2" w14:paraId="045C8391" w14:textId="77777777" w:rsidTr="00486DD7">
        <w:tblPrEx>
          <w:shd w:val="clear" w:color="auto" w:fill="FFFF00"/>
        </w:tblPrEx>
        <w:tc>
          <w:tcPr>
            <w:tcW w:w="13507" w:type="dxa"/>
            <w:tcBorders>
              <w:bottom w:val="single" w:sz="4" w:space="0" w:color="000000" w:themeColor="text1"/>
            </w:tcBorders>
            <w:shd w:val="clear" w:color="auto" w:fill="FFFF00"/>
          </w:tcPr>
          <w:p w14:paraId="045C8390" w14:textId="77777777" w:rsidR="00315882" w:rsidRPr="00B41EB2" w:rsidRDefault="00315882" w:rsidP="00486DD7">
            <w:pPr>
              <w:pStyle w:val="iBAAGStandardTextBold"/>
            </w:pPr>
            <w:r>
              <w:t>Some of the benefits you will find in this section:</w:t>
            </w:r>
          </w:p>
        </w:tc>
      </w:tr>
      <w:tr w:rsidR="00315882" w:rsidRPr="00B41EB2" w14:paraId="045C8399" w14:textId="77777777" w:rsidTr="00486DD7">
        <w:tblPrEx>
          <w:shd w:val="clear" w:color="auto" w:fill="FFFF00"/>
        </w:tblPrEx>
        <w:trPr>
          <w:trHeight w:val="1241"/>
        </w:trPr>
        <w:tc>
          <w:tcPr>
            <w:tcW w:w="13507" w:type="dxa"/>
            <w:shd w:val="clear" w:color="auto" w:fill="FFFFFF" w:themeFill="background1"/>
            <w:vAlign w:val="center"/>
          </w:tcPr>
          <w:p w14:paraId="045C8392" w14:textId="77777777" w:rsidR="00315882" w:rsidRDefault="00315882" w:rsidP="00315882">
            <w:pPr>
              <w:pStyle w:val="iBAAGLevel1Bullets"/>
              <w:tabs>
                <w:tab w:val="left" w:pos="720"/>
              </w:tabs>
            </w:pPr>
            <w:r>
              <w:t>Dental and Vision Vendors</w:t>
            </w:r>
          </w:p>
          <w:p w14:paraId="045C8393" w14:textId="77777777" w:rsidR="00315882" w:rsidRDefault="00315882" w:rsidP="00315882">
            <w:pPr>
              <w:pStyle w:val="iBAAGLevel1Bullets"/>
              <w:tabs>
                <w:tab w:val="left" w:pos="720"/>
              </w:tabs>
            </w:pPr>
            <w:r>
              <w:t xml:space="preserve">Dependent Coverage </w:t>
            </w:r>
          </w:p>
          <w:p w14:paraId="045C8394" w14:textId="77777777" w:rsidR="00315882" w:rsidRDefault="00315882" w:rsidP="00315882">
            <w:pPr>
              <w:pStyle w:val="iBAAGLevel1Bullets"/>
              <w:tabs>
                <w:tab w:val="left" w:pos="720"/>
              </w:tabs>
            </w:pPr>
            <w:r>
              <w:t>Health and Wellness Programs</w:t>
            </w:r>
          </w:p>
          <w:p w14:paraId="045C8395" w14:textId="77777777" w:rsidR="00315882" w:rsidRDefault="00315882" w:rsidP="00315882">
            <w:pPr>
              <w:pStyle w:val="iBAAGLevel1Bullets"/>
              <w:tabs>
                <w:tab w:val="left" w:pos="720"/>
              </w:tabs>
            </w:pPr>
            <w:r>
              <w:t>Health Savings Account (HSA)</w:t>
            </w:r>
          </w:p>
          <w:p w14:paraId="045C8396" w14:textId="77777777" w:rsidR="00315882" w:rsidRDefault="00315882" w:rsidP="00315882">
            <w:pPr>
              <w:pStyle w:val="iBAAGLevel1Bullets"/>
              <w:tabs>
                <w:tab w:val="left" w:pos="720"/>
              </w:tabs>
            </w:pPr>
            <w:r>
              <w:t xml:space="preserve">Plan Exclusions </w:t>
            </w:r>
          </w:p>
          <w:p w14:paraId="045C8397" w14:textId="77777777" w:rsidR="00315882" w:rsidRDefault="00315882" w:rsidP="00315882">
            <w:pPr>
              <w:pStyle w:val="iBAAGLevel1Bullets"/>
              <w:tabs>
                <w:tab w:val="left" w:pos="720"/>
              </w:tabs>
            </w:pPr>
            <w:r>
              <w:t>Reimbursement Accounts (HRA/RRA)</w:t>
            </w:r>
          </w:p>
          <w:p w14:paraId="045C8398" w14:textId="77777777" w:rsidR="00315882" w:rsidRPr="00A17F0B" w:rsidRDefault="00315882" w:rsidP="00486DD7">
            <w:pPr>
              <w:pStyle w:val="iBAAGStandardText"/>
            </w:pPr>
          </w:p>
        </w:tc>
      </w:tr>
    </w:tbl>
    <w:p w14:paraId="045C839A"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045C839C" w14:textId="77777777" w:rsidTr="00486DD7">
        <w:tc>
          <w:tcPr>
            <w:tcW w:w="13507" w:type="dxa"/>
            <w:gridSpan w:val="2"/>
            <w:tcBorders>
              <w:bottom w:val="single" w:sz="4" w:space="0" w:color="000000" w:themeColor="text1"/>
            </w:tcBorders>
            <w:shd w:val="clear" w:color="auto" w:fill="31849B"/>
            <w:vAlign w:val="center"/>
          </w:tcPr>
          <w:p w14:paraId="045C839B" w14:textId="77777777" w:rsidR="00315882" w:rsidRPr="00A115ED" w:rsidRDefault="00315882" w:rsidP="00486DD7">
            <w:pPr>
              <w:pStyle w:val="iBAAGTableHeader"/>
            </w:pPr>
            <w:r w:rsidRPr="00D02E34">
              <w:rPr>
                <w:rFonts w:cs="Arial"/>
                <w:szCs w:val="26"/>
              </w:rPr>
              <w:t>About Your Benefits</w:t>
            </w:r>
          </w:p>
        </w:tc>
      </w:tr>
      <w:tr w:rsidR="00315882" w:rsidRPr="003F3B5E" w14:paraId="045C83A9" w14:textId="77777777" w:rsidTr="00486DD7">
        <w:tc>
          <w:tcPr>
            <w:tcW w:w="3517" w:type="dxa"/>
            <w:shd w:val="clear" w:color="auto" w:fill="FFFFFF" w:themeFill="background1"/>
          </w:tcPr>
          <w:p w14:paraId="045C839D" w14:textId="77777777" w:rsidR="00315882" w:rsidRPr="002B3D1D" w:rsidRDefault="00315882">
            <w:pPr>
              <w:pStyle w:val="iBAAGSituationBoxName"/>
            </w:pPr>
            <w:bookmarkStart w:id="103" w:name="Dental_Vendor"/>
            <w:r w:rsidRPr="002B3D1D">
              <w:t>Dental Vendor</w:t>
            </w:r>
            <w:bookmarkEnd w:id="103"/>
          </w:p>
        </w:tc>
        <w:tc>
          <w:tcPr>
            <w:tcW w:w="9990" w:type="dxa"/>
            <w:shd w:val="clear" w:color="auto" w:fill="FFFFFF" w:themeFill="background1"/>
          </w:tcPr>
          <w:p w14:paraId="045C839E" w14:textId="43C432B6" w:rsidR="00315882" w:rsidRPr="002B3D1D" w:rsidRDefault="00315882" w:rsidP="00486DD7">
            <w:pPr>
              <w:pStyle w:val="InstructionalText"/>
            </w:pPr>
          </w:p>
          <w:p w14:paraId="045C839F" w14:textId="77777777" w:rsidR="00315882" w:rsidRPr="002B3D1D" w:rsidRDefault="00315882" w:rsidP="00486DD7">
            <w:pPr>
              <w:pStyle w:val="iBAAGStandardText"/>
              <w:rPr>
                <w:rStyle w:val="iBAAGStandardTextBoldChar"/>
              </w:rPr>
            </w:pPr>
            <w:r w:rsidRPr="002B3D1D">
              <w:t xml:space="preserve">Administered by: </w:t>
            </w:r>
            <w:r w:rsidRPr="002B3D1D">
              <w:rPr>
                <w:rStyle w:val="iBAAGStandardTextBoldChar"/>
              </w:rPr>
              <w:t>UnitedHealthcare Dental</w:t>
            </w:r>
          </w:p>
          <w:p w14:paraId="045C83A0" w14:textId="77777777" w:rsidR="00315882" w:rsidRPr="002B3D1D" w:rsidRDefault="00315882" w:rsidP="00486DD7">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45C83A1" w14:textId="77777777" w:rsidR="00315882" w:rsidRPr="002B3D1D" w:rsidRDefault="00315882" w:rsidP="00486DD7">
            <w:pPr>
              <w:pStyle w:val="iBAAGStandardText"/>
            </w:pPr>
          </w:p>
          <w:p w14:paraId="045C83A8" w14:textId="77777777" w:rsidR="00315882" w:rsidRPr="002B3D1D" w:rsidRDefault="00315882" w:rsidP="00486DD7">
            <w:pPr>
              <w:pStyle w:val="iBAAGStandardText"/>
            </w:pPr>
          </w:p>
        </w:tc>
      </w:tr>
      <w:tr w:rsidR="00315882" w:rsidRPr="00CF0EEA" w14:paraId="045C83AB" w14:textId="77777777" w:rsidTr="00486DD7">
        <w:tc>
          <w:tcPr>
            <w:tcW w:w="13507" w:type="dxa"/>
            <w:gridSpan w:val="2"/>
            <w:tcBorders>
              <w:bottom w:val="single" w:sz="4" w:space="0" w:color="000000" w:themeColor="text1"/>
            </w:tcBorders>
            <w:shd w:val="clear" w:color="auto" w:fill="31849B"/>
          </w:tcPr>
          <w:p w14:paraId="045C83AA" w14:textId="77777777" w:rsidR="00315882" w:rsidRPr="00CF0EEA" w:rsidRDefault="00315882" w:rsidP="00486DD7">
            <w:pPr>
              <w:pStyle w:val="iBAAGTableHeader"/>
            </w:pPr>
            <w:r w:rsidRPr="00D02E34">
              <w:t>About Your Benefits</w:t>
            </w:r>
          </w:p>
        </w:tc>
      </w:tr>
      <w:tr w:rsidR="00315882" w:rsidRPr="00CF0EEA" w14:paraId="045C83BA" w14:textId="77777777" w:rsidTr="00486DD7">
        <w:tc>
          <w:tcPr>
            <w:tcW w:w="3517" w:type="dxa"/>
            <w:shd w:val="clear" w:color="auto" w:fill="FFFFFF" w:themeFill="background1"/>
          </w:tcPr>
          <w:p w14:paraId="045C83AC" w14:textId="77777777" w:rsidR="00315882" w:rsidRDefault="00315882">
            <w:pPr>
              <w:pStyle w:val="iBAAGSituationBoxName"/>
            </w:pPr>
            <w:bookmarkStart w:id="104" w:name="Dependent_Coverage"/>
            <w:r>
              <w:t>Dependent Coverage</w:t>
            </w:r>
            <w:bookmarkEnd w:id="104"/>
          </w:p>
          <w:p w14:paraId="045C83AD" w14:textId="77777777" w:rsidR="00315882" w:rsidRDefault="00315882" w:rsidP="00486DD7">
            <w:pPr>
              <w:pStyle w:val="iBAAGStandardText"/>
            </w:pPr>
          </w:p>
          <w:p w14:paraId="045C83AF" w14:textId="77777777" w:rsidR="00315882" w:rsidRDefault="00315882" w:rsidP="00486DD7">
            <w:pPr>
              <w:pStyle w:val="iBAAGStandardText"/>
            </w:pPr>
          </w:p>
          <w:p w14:paraId="045C83B0" w14:textId="77777777" w:rsidR="00315882" w:rsidRDefault="00315882" w:rsidP="00486DD7">
            <w:pPr>
              <w:pStyle w:val="iBAAGStandardTextBold"/>
            </w:pPr>
            <w:r>
              <w:t xml:space="preserve">Want more information? </w:t>
            </w:r>
          </w:p>
          <w:p w14:paraId="045C83B1" w14:textId="77777777" w:rsidR="00315882" w:rsidRPr="00CF0EEA" w:rsidRDefault="00315882" w:rsidP="00486DD7">
            <w:pPr>
              <w:pStyle w:val="iBAAGStandardText"/>
            </w:pPr>
            <w:r>
              <w:t xml:space="preserve">View the </w:t>
            </w:r>
            <w:hyperlink r:id="rId86" w:history="1">
              <w:r w:rsidRPr="00CF0EEA">
                <w:rPr>
                  <w:rStyle w:val="Hyperlinks"/>
                </w:rPr>
                <w:t>glossary</w:t>
              </w:r>
            </w:hyperlink>
            <w:r>
              <w:t xml:space="preserve"> for definitions.</w:t>
            </w:r>
          </w:p>
        </w:tc>
        <w:tc>
          <w:tcPr>
            <w:tcW w:w="9990" w:type="dxa"/>
            <w:shd w:val="clear" w:color="auto" w:fill="FFFFFF" w:themeFill="background1"/>
          </w:tcPr>
          <w:p w14:paraId="045C83B2" w14:textId="77777777" w:rsidR="00315882" w:rsidRDefault="00315882" w:rsidP="00486DD7">
            <w:pPr>
              <w:pStyle w:val="iBAAGStandardTextBold"/>
            </w:pPr>
            <w:r>
              <w:t>Who can be covered under my plan?</w:t>
            </w:r>
          </w:p>
          <w:p w14:paraId="045C83B3" w14:textId="5C934961" w:rsidR="00315882" w:rsidRDefault="00315882" w:rsidP="00486DD7">
            <w:pPr>
              <w:pStyle w:val="iBAAGLevel1Bullets"/>
            </w:pPr>
            <w:r>
              <w:t xml:space="preserve">A dependent child is covered until the last day of the  year following the date the child reaches age </w:t>
            </w:r>
            <w:r w:rsidR="00EE7C75">
              <w:rPr>
                <w:rStyle w:val="iBAAGStandardTextBoldChar"/>
              </w:rPr>
              <w:t>26</w:t>
            </w:r>
            <w:r>
              <w:t>.</w:t>
            </w:r>
          </w:p>
          <w:p w14:paraId="1C497E87" w14:textId="77777777" w:rsidR="008E1A97" w:rsidRPr="00386710" w:rsidRDefault="008E1A97" w:rsidP="008E1A97">
            <w:pPr>
              <w:pStyle w:val="MandateLevel1Bullets"/>
              <w:rPr>
                <w:color w:val="auto"/>
              </w:rPr>
            </w:pPr>
            <w:r w:rsidRPr="00386710">
              <w:rPr>
                <w:color w:val="auto"/>
              </w:rPr>
              <w:t>A child you are adopting is covered during the waiting period prior to the adoption being finalized</w:t>
            </w:r>
          </w:p>
          <w:p w14:paraId="7B546DD3" w14:textId="77777777" w:rsidR="008E1A97" w:rsidRPr="00386710" w:rsidRDefault="008E1A97" w:rsidP="00386710">
            <w:pPr>
              <w:pStyle w:val="iBAAGLevel1Bullets"/>
              <w:numPr>
                <w:ilvl w:val="0"/>
                <w:numId w:val="0"/>
              </w:numPr>
              <w:ind w:left="450"/>
              <w:rPr>
                <w:color w:val="auto"/>
              </w:rPr>
            </w:pPr>
          </w:p>
          <w:p w14:paraId="045C83B4" w14:textId="77777777" w:rsidR="00315882" w:rsidRDefault="00315882" w:rsidP="00486DD7">
            <w:pPr>
              <w:pStyle w:val="iBAAGLevel1Bullets"/>
            </w:pPr>
            <w:r>
              <w:t>A disabled adult child</w:t>
            </w:r>
          </w:p>
          <w:p w14:paraId="045C83B5" w14:textId="77777777" w:rsidR="00315882" w:rsidRDefault="00315882" w:rsidP="00486DD7">
            <w:pPr>
              <w:pStyle w:val="iBAAGLevel1Bullets"/>
            </w:pPr>
            <w:r>
              <w:t>A legal spouse</w:t>
            </w:r>
          </w:p>
          <w:p w14:paraId="045C83B6" w14:textId="2E259D84" w:rsidR="00315882" w:rsidRDefault="00315882" w:rsidP="00486DD7">
            <w:pPr>
              <w:pStyle w:val="iBAAGLevel1Bullets"/>
            </w:pPr>
            <w:r>
              <w:t>A domestic partner of the same or opposite sex</w:t>
            </w:r>
          </w:p>
          <w:p w14:paraId="045C83B7" w14:textId="77777777" w:rsidR="00315882" w:rsidRDefault="00315882" w:rsidP="00486DD7">
            <w:pPr>
              <w:pStyle w:val="iBAAGStandardText"/>
            </w:pPr>
          </w:p>
          <w:p w14:paraId="045C83B8" w14:textId="77777777" w:rsidR="00315882" w:rsidRDefault="00315882" w:rsidP="00486DD7">
            <w:pPr>
              <w:pStyle w:val="iBAAGStandardText"/>
            </w:pPr>
            <w:r>
              <w:t>For more information on dependent coverage, please see your plan documents.</w:t>
            </w:r>
          </w:p>
          <w:p w14:paraId="045C83B9" w14:textId="77777777" w:rsidR="00315882" w:rsidRPr="00CF0EEA" w:rsidRDefault="00315882" w:rsidP="00486DD7">
            <w:pPr>
              <w:pStyle w:val="iBAAGStandardText"/>
            </w:pPr>
          </w:p>
        </w:tc>
      </w:tr>
      <w:tr w:rsidR="00315882" w:rsidRPr="003F3B5E" w14:paraId="045C83BC" w14:textId="77777777" w:rsidTr="00486DD7">
        <w:tc>
          <w:tcPr>
            <w:tcW w:w="13507" w:type="dxa"/>
            <w:gridSpan w:val="2"/>
            <w:tcBorders>
              <w:bottom w:val="single" w:sz="4" w:space="0" w:color="000000" w:themeColor="text1"/>
            </w:tcBorders>
            <w:shd w:val="clear" w:color="auto" w:fill="31849B"/>
          </w:tcPr>
          <w:p w14:paraId="045C83BB" w14:textId="77777777" w:rsidR="00315882" w:rsidRPr="003F3B5E" w:rsidRDefault="00315882" w:rsidP="00486DD7">
            <w:pPr>
              <w:pStyle w:val="iBAAGTableHeader"/>
            </w:pPr>
            <w:r w:rsidRPr="00D02E34">
              <w:rPr>
                <w:rFonts w:cs="Arial"/>
                <w:szCs w:val="26"/>
              </w:rPr>
              <w:t>About Your Benefits</w:t>
            </w:r>
          </w:p>
        </w:tc>
      </w:tr>
      <w:tr w:rsidR="00315882" w:rsidRPr="003F3B5E" w14:paraId="045C844E" w14:textId="77777777" w:rsidTr="00486DD7">
        <w:tc>
          <w:tcPr>
            <w:tcW w:w="3517" w:type="dxa"/>
            <w:shd w:val="clear" w:color="auto" w:fill="FFFFFF" w:themeFill="background1"/>
          </w:tcPr>
          <w:p w14:paraId="045C83BD" w14:textId="77777777" w:rsidR="00315882" w:rsidRPr="0079283E" w:rsidRDefault="00315882">
            <w:pPr>
              <w:pStyle w:val="iBAAGSituationBoxName"/>
            </w:pPr>
            <w:bookmarkStart w:id="105" w:name="Exclusions"/>
            <w:r w:rsidRPr="0079283E">
              <w:t>Exclusions</w:t>
            </w:r>
            <w:bookmarkEnd w:id="105"/>
            <w:r w:rsidRPr="0079283E">
              <w:t xml:space="preserve"> </w:t>
            </w:r>
          </w:p>
          <w:p w14:paraId="045C83BE" w14:textId="77777777" w:rsidR="00315882" w:rsidRPr="0079283E" w:rsidRDefault="00315882" w:rsidP="00486DD7">
            <w:pPr>
              <w:pStyle w:val="iBAAGStandardText"/>
            </w:pPr>
          </w:p>
          <w:p w14:paraId="045C83BF" w14:textId="77777777" w:rsidR="00315882" w:rsidRPr="0079283E" w:rsidRDefault="00315882" w:rsidP="00486DD7">
            <w:pPr>
              <w:pStyle w:val="iBAAGStandardText"/>
            </w:pPr>
            <w:r w:rsidRPr="0079283E">
              <w:t>We do not pay benefits for exclusions, even if:</w:t>
            </w:r>
          </w:p>
          <w:p w14:paraId="045C83C0" w14:textId="77777777" w:rsidR="00315882" w:rsidRPr="0079283E" w:rsidRDefault="00315882" w:rsidP="00486DD7">
            <w:pPr>
              <w:pStyle w:val="iBAAGLevel1Bullets"/>
            </w:pPr>
            <w:r w:rsidRPr="0079283E">
              <w:t>It is recommended or prescribed by a doctor.</w:t>
            </w:r>
          </w:p>
          <w:p w14:paraId="045C83C1" w14:textId="77777777" w:rsidR="00315882" w:rsidRPr="0079283E" w:rsidRDefault="00315882" w:rsidP="00486DD7">
            <w:pPr>
              <w:pStyle w:val="iBAAGLevel1Bullets"/>
            </w:pPr>
            <w:r w:rsidRPr="0079283E">
              <w:t>It is the only available treatment for your condition.</w:t>
            </w:r>
          </w:p>
          <w:p w14:paraId="045C83C2" w14:textId="77777777" w:rsidR="00315882" w:rsidRPr="0079283E" w:rsidRDefault="00315882" w:rsidP="00486DD7">
            <w:pPr>
              <w:pStyle w:val="iBAAGStandardText"/>
            </w:pPr>
          </w:p>
          <w:p w14:paraId="045C83C3" w14:textId="77777777" w:rsidR="00315882" w:rsidRPr="0079283E" w:rsidRDefault="00315882" w:rsidP="00486DD7">
            <w:pPr>
              <w:pStyle w:val="iBAAGStandardTextBold"/>
            </w:pPr>
            <w:r w:rsidRPr="0079283E">
              <w:t xml:space="preserve">Want more information? </w:t>
            </w:r>
          </w:p>
          <w:p w14:paraId="045C83C4" w14:textId="77777777" w:rsidR="00315882" w:rsidRPr="0079283E" w:rsidRDefault="00315882" w:rsidP="00486DD7">
            <w:pPr>
              <w:pStyle w:val="iBAAGStandardText"/>
            </w:pPr>
            <w:r w:rsidRPr="0079283E">
              <w:t xml:space="preserve">View the </w:t>
            </w:r>
            <w:hyperlink r:id="rId87" w:history="1">
              <w:r w:rsidRPr="0079283E">
                <w:rPr>
                  <w:rStyle w:val="Hyperlinks"/>
                </w:rPr>
                <w:t>glossary</w:t>
              </w:r>
            </w:hyperlink>
            <w:r w:rsidRPr="0079283E">
              <w:t xml:space="preserve"> for definitions.</w:t>
            </w:r>
          </w:p>
        </w:tc>
        <w:tc>
          <w:tcPr>
            <w:tcW w:w="9990" w:type="dxa"/>
            <w:shd w:val="clear" w:color="auto" w:fill="FFFFFF" w:themeFill="background1"/>
          </w:tcPr>
          <w:p w14:paraId="55EE8E99" w14:textId="77777777" w:rsidR="00A80B1A" w:rsidRPr="0079283E" w:rsidRDefault="00A80B1A" w:rsidP="00A80B1A">
            <w:pPr>
              <w:pStyle w:val="iBAAGStandardText"/>
            </w:pPr>
            <w:r w:rsidRPr="0079283E">
              <w:t>The following services are not covered:</w:t>
            </w:r>
          </w:p>
          <w:p w14:paraId="3BE172ED" w14:textId="77777777" w:rsidR="00A80B1A" w:rsidRDefault="00A80B1A" w:rsidP="00A80B1A">
            <w:pPr>
              <w:pStyle w:val="iBAAGStandardText"/>
            </w:pPr>
          </w:p>
          <w:p w14:paraId="5302C4CA" w14:textId="77777777" w:rsidR="00A80B1A" w:rsidRPr="00C231D7" w:rsidRDefault="00A80B1A" w:rsidP="00A80B1A">
            <w:pPr>
              <w:pStyle w:val="iBAAGLevel1Bullets"/>
            </w:pPr>
            <w:r w:rsidRPr="00C231D7">
              <w:t xml:space="preserve">Services needed as a result of a flight on a privately owned plane. </w:t>
            </w:r>
          </w:p>
          <w:p w14:paraId="2C44594B" w14:textId="77777777" w:rsidR="00A80B1A" w:rsidRPr="00C231D7" w:rsidRDefault="00A80B1A" w:rsidP="00A80B1A">
            <w:pPr>
              <w:pStyle w:val="iBAAGLevel1Bullets"/>
            </w:pPr>
            <w:r w:rsidRPr="00C231D7">
              <w:t>Health care services received in a foreign country that are not an emergency. This exclusion does not apply to services received in Mexico or Canada.</w:t>
            </w:r>
          </w:p>
          <w:p w14:paraId="552258E7" w14:textId="77777777" w:rsidR="00A80B1A" w:rsidRDefault="00A80B1A" w:rsidP="00A80B1A">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21B97AC6" w14:textId="77777777" w:rsidR="00A80B1A" w:rsidRDefault="00A80B1A" w:rsidP="00A80B1A">
            <w:pPr>
              <w:pStyle w:val="iBAAGLevel1Bullets"/>
            </w:pPr>
            <w:r w:rsidRPr="0079283E">
              <w:t xml:space="preserve">Services provided </w:t>
            </w:r>
            <w:r>
              <w:t>due to service in the military</w:t>
            </w:r>
          </w:p>
          <w:p w14:paraId="63A7C423" w14:textId="77777777" w:rsidR="00A80B1A" w:rsidRPr="0079283E" w:rsidRDefault="00A80B1A" w:rsidP="00A80B1A">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361C541F" w14:textId="77777777" w:rsidR="00A80B1A" w:rsidRPr="0079283E" w:rsidRDefault="00A80B1A" w:rsidP="00A80B1A">
            <w:pPr>
              <w:pStyle w:val="iBAAGLevel1Bullets"/>
            </w:pPr>
            <w:r w:rsidRPr="0079283E">
              <w:t xml:space="preserve">Act of war or caused during service in the armed forces of any country. </w:t>
            </w:r>
            <w:r w:rsidRPr="00131458">
              <w:rPr>
                <w:rStyle w:val="iBAAGStandardTextItalicsChar"/>
              </w:rPr>
              <w:t>This exclusion does not apply to covered persons who are civilians injured or affected by any act of war, or terrorism in non-war zones.</w:t>
            </w:r>
          </w:p>
          <w:p w14:paraId="045C844D" w14:textId="77777777" w:rsidR="00315882" w:rsidRPr="0079283E" w:rsidRDefault="00315882" w:rsidP="00486DD7">
            <w:pPr>
              <w:pStyle w:val="iBAAGStandardText"/>
            </w:pPr>
          </w:p>
        </w:tc>
      </w:tr>
      <w:tr w:rsidR="00315882" w:rsidRPr="003F3B5E" w14:paraId="045C8450" w14:textId="77777777" w:rsidTr="00486DD7">
        <w:tc>
          <w:tcPr>
            <w:tcW w:w="13507" w:type="dxa"/>
            <w:gridSpan w:val="2"/>
            <w:tcBorders>
              <w:bottom w:val="single" w:sz="4" w:space="0" w:color="000000" w:themeColor="text1"/>
            </w:tcBorders>
            <w:shd w:val="clear" w:color="auto" w:fill="31849B"/>
          </w:tcPr>
          <w:p w14:paraId="045C844F" w14:textId="77777777" w:rsidR="00315882" w:rsidRPr="003F3B5E" w:rsidRDefault="00315882" w:rsidP="00486DD7">
            <w:pPr>
              <w:pStyle w:val="iBAAGTableHeader"/>
            </w:pPr>
            <w:r w:rsidRPr="00F31DFA">
              <w:rPr>
                <w:rFonts w:cs="Arial"/>
                <w:szCs w:val="26"/>
              </w:rPr>
              <w:t>About Your Benefits</w:t>
            </w:r>
          </w:p>
        </w:tc>
      </w:tr>
      <w:tr w:rsidR="00315882" w:rsidRPr="003F3B5E" w14:paraId="045C846F" w14:textId="77777777" w:rsidTr="00486DD7">
        <w:tc>
          <w:tcPr>
            <w:tcW w:w="3517" w:type="dxa"/>
            <w:shd w:val="clear" w:color="auto" w:fill="FFFFFF" w:themeFill="background1"/>
          </w:tcPr>
          <w:p w14:paraId="045C8451" w14:textId="77777777" w:rsidR="00315882" w:rsidRPr="00AB53C6" w:rsidRDefault="00315882">
            <w:pPr>
              <w:pStyle w:val="iBAAGSituationBoxName"/>
            </w:pPr>
            <w:bookmarkStart w:id="106" w:name="Health_Reimbursement_Account_HRA"/>
            <w:r w:rsidRPr="00AB53C6">
              <w:t>Health Reimbursement Account (HRA)</w:t>
            </w:r>
            <w:bookmarkEnd w:id="106"/>
          </w:p>
          <w:p w14:paraId="045C8452" w14:textId="77777777" w:rsidR="00315882" w:rsidRPr="00AB53C6" w:rsidRDefault="00315882" w:rsidP="00486DD7">
            <w:pPr>
              <w:pStyle w:val="iBAAGStandardText"/>
            </w:pPr>
          </w:p>
          <w:p w14:paraId="045C8453" w14:textId="34F54873" w:rsidR="00315882" w:rsidRPr="003F3B5E" w:rsidRDefault="00315882" w:rsidP="00486DD7">
            <w:pPr>
              <w:pStyle w:val="InstructionalText"/>
            </w:pPr>
          </w:p>
        </w:tc>
        <w:tc>
          <w:tcPr>
            <w:tcW w:w="9990" w:type="dxa"/>
            <w:shd w:val="clear" w:color="auto" w:fill="FFFFFF" w:themeFill="background1"/>
          </w:tcPr>
          <w:p w14:paraId="045C8454" w14:textId="77777777" w:rsidR="00315882" w:rsidRDefault="00315882" w:rsidP="00486DD7">
            <w:pPr>
              <w:pStyle w:val="iBAAGStandardText"/>
            </w:pPr>
            <w:r>
              <w:t>Not Applicable</w:t>
            </w:r>
          </w:p>
          <w:p w14:paraId="045C8455" w14:textId="77777777" w:rsidR="00315882" w:rsidRDefault="00315882" w:rsidP="00486DD7">
            <w:pPr>
              <w:pStyle w:val="iBAAGStandardText"/>
            </w:pPr>
          </w:p>
          <w:p w14:paraId="045C846E" w14:textId="77777777" w:rsidR="00315882" w:rsidRPr="003F3B5E" w:rsidRDefault="00315882" w:rsidP="00486DD7">
            <w:pPr>
              <w:pStyle w:val="iBAAGStandardText"/>
            </w:pPr>
          </w:p>
        </w:tc>
      </w:tr>
      <w:tr w:rsidR="00315882" w:rsidRPr="003F3B5E" w14:paraId="045C8471" w14:textId="77777777" w:rsidTr="00486DD7">
        <w:tc>
          <w:tcPr>
            <w:tcW w:w="13507" w:type="dxa"/>
            <w:gridSpan w:val="2"/>
            <w:tcBorders>
              <w:bottom w:val="single" w:sz="4" w:space="0" w:color="000000" w:themeColor="text1"/>
            </w:tcBorders>
            <w:shd w:val="clear" w:color="auto" w:fill="31849B"/>
          </w:tcPr>
          <w:p w14:paraId="045C8470" w14:textId="77777777" w:rsidR="00315882" w:rsidRPr="003F3B5E" w:rsidRDefault="00315882" w:rsidP="00486DD7">
            <w:pPr>
              <w:pStyle w:val="iBAAGTableHeader"/>
            </w:pPr>
            <w:r w:rsidRPr="007854C3">
              <w:rPr>
                <w:rFonts w:cs="Arial"/>
                <w:szCs w:val="26"/>
              </w:rPr>
              <w:t>About Your Benefits</w:t>
            </w:r>
          </w:p>
        </w:tc>
      </w:tr>
      <w:tr w:rsidR="00315882" w:rsidRPr="003F3B5E" w14:paraId="045C8487" w14:textId="77777777" w:rsidTr="00486DD7">
        <w:tc>
          <w:tcPr>
            <w:tcW w:w="3517" w:type="dxa"/>
            <w:shd w:val="clear" w:color="auto" w:fill="FFFFFF" w:themeFill="background1"/>
          </w:tcPr>
          <w:p w14:paraId="045C8472" w14:textId="77777777" w:rsidR="00315882" w:rsidRPr="00203708" w:rsidRDefault="00315882">
            <w:pPr>
              <w:pStyle w:val="iBAAGSituationBoxName"/>
            </w:pPr>
            <w:bookmarkStart w:id="107" w:name="Health_Savings_Account_HSA"/>
            <w:r w:rsidRPr="00203708">
              <w:t>Health Savings Account (HSA)</w:t>
            </w:r>
            <w:bookmarkEnd w:id="107"/>
          </w:p>
          <w:p w14:paraId="045C8473" w14:textId="77777777" w:rsidR="00315882" w:rsidRPr="00203708" w:rsidRDefault="00315882" w:rsidP="00486DD7">
            <w:pPr>
              <w:pStyle w:val="iBAAGStandardText"/>
            </w:pPr>
          </w:p>
          <w:p w14:paraId="045C8474" w14:textId="77777777" w:rsidR="00315882" w:rsidRPr="00203708" w:rsidRDefault="00315882" w:rsidP="00486DD7">
            <w:pPr>
              <w:pStyle w:val="InstructionalText"/>
            </w:pPr>
          </w:p>
        </w:tc>
        <w:tc>
          <w:tcPr>
            <w:tcW w:w="9990" w:type="dxa"/>
            <w:shd w:val="clear" w:color="auto" w:fill="FFFFFF" w:themeFill="background1"/>
          </w:tcPr>
          <w:p w14:paraId="045C8475" w14:textId="506FE92A" w:rsidR="00315882" w:rsidRPr="00203708" w:rsidRDefault="00315882" w:rsidP="00486DD7">
            <w:pPr>
              <w:pStyle w:val="iBAAGStandardText"/>
            </w:pPr>
          </w:p>
          <w:p w14:paraId="045C8476" w14:textId="77777777" w:rsidR="00315882" w:rsidRDefault="00315882" w:rsidP="00486DD7">
            <w:pPr>
              <w:pStyle w:val="iBAAGStandardText"/>
            </w:pPr>
          </w:p>
          <w:p w14:paraId="045C8478" w14:textId="77777777" w:rsidR="00315882" w:rsidRDefault="00315882" w:rsidP="00486DD7">
            <w:pPr>
              <w:pStyle w:val="iBAAGStandardText"/>
            </w:pPr>
          </w:p>
          <w:p w14:paraId="045C8479" w14:textId="77777777" w:rsidR="00315882" w:rsidRPr="00203708" w:rsidRDefault="00315882" w:rsidP="00486DD7">
            <w:pPr>
              <w:pStyle w:val="iBAAGStandardText"/>
            </w:pPr>
            <w:r w:rsidRPr="00203708">
              <w:t xml:space="preserve">Administered by: </w:t>
            </w:r>
            <w:r w:rsidRPr="00203708">
              <w:rPr>
                <w:rStyle w:val="iBAAGStandardTextBoldChar"/>
              </w:rPr>
              <w:t>OptumHealth Bank</w:t>
            </w:r>
            <w:r w:rsidRPr="00F31DFA">
              <w:rPr>
                <w:b/>
                <w:vertAlign w:val="superscript"/>
              </w:rPr>
              <w:t>(SM)</w:t>
            </w:r>
            <w:r w:rsidRPr="00A27C53">
              <w:t>,</w:t>
            </w:r>
            <w:r w:rsidRPr="00203708">
              <w:rPr>
                <w:rStyle w:val="iBAAGStandardTextBoldChar"/>
              </w:rPr>
              <w:t xml:space="preserve"> </w:t>
            </w:r>
            <w:r w:rsidRPr="00A27C53">
              <w:t>Member FDIC</w:t>
            </w:r>
          </w:p>
          <w:p w14:paraId="045C847A" w14:textId="77777777" w:rsidR="00315882" w:rsidRPr="00203708" w:rsidRDefault="00315882" w:rsidP="00486DD7">
            <w:pPr>
              <w:pStyle w:val="iBAAGStandardText"/>
            </w:pPr>
            <w:r w:rsidRPr="00203708">
              <w:t xml:space="preserve">Call toll-free at </w:t>
            </w:r>
            <w:r w:rsidRPr="00203708">
              <w:rPr>
                <w:rStyle w:val="iBAAGStandardTextBoldChar"/>
              </w:rPr>
              <w:t>1-800-791-9361</w:t>
            </w:r>
            <w:r w:rsidRPr="00180F82">
              <w:rPr>
                <w:rStyle w:val="iBAAGStandardTextBoldChar"/>
                <w:b w:val="0"/>
              </w:rPr>
              <w:t>.</w:t>
            </w:r>
            <w:r w:rsidRPr="00FF23E9">
              <w:rPr>
                <w:rStyle w:val="iBAAGStandardTextChar"/>
              </w:rPr>
              <w:t xml:space="preserve"> TTY users can dial </w:t>
            </w:r>
            <w:r w:rsidRPr="00FF23E9">
              <w:rPr>
                <w:rStyle w:val="iBAAGStandardTextBoldChar"/>
              </w:rPr>
              <w:t>711</w:t>
            </w:r>
            <w:r w:rsidRPr="00180F82">
              <w:rPr>
                <w:rStyle w:val="iBAAGStandardTextChar"/>
              </w:rPr>
              <w:t>.</w:t>
            </w:r>
          </w:p>
          <w:p w14:paraId="045C847B" w14:textId="77777777" w:rsidR="00315882" w:rsidRPr="00203708" w:rsidRDefault="00315882" w:rsidP="00486DD7">
            <w:pPr>
              <w:pStyle w:val="iBAAGStandardText"/>
            </w:pPr>
          </w:p>
          <w:p w14:paraId="045C847D" w14:textId="77777777" w:rsidR="00315882" w:rsidRPr="00203708" w:rsidRDefault="00315882" w:rsidP="00486DD7">
            <w:pPr>
              <w:pStyle w:val="iBAAGStandardText"/>
            </w:pPr>
          </w:p>
          <w:p w14:paraId="045C8486" w14:textId="77777777" w:rsidR="00315882" w:rsidRPr="00203708" w:rsidRDefault="00315882" w:rsidP="00486DD7">
            <w:pPr>
              <w:pStyle w:val="iBAAGStandardText"/>
            </w:pPr>
          </w:p>
        </w:tc>
      </w:tr>
      <w:tr w:rsidR="00315882" w:rsidRPr="003F3B5E" w14:paraId="045C8489" w14:textId="77777777" w:rsidTr="00486DD7">
        <w:tc>
          <w:tcPr>
            <w:tcW w:w="13507" w:type="dxa"/>
            <w:gridSpan w:val="2"/>
            <w:tcBorders>
              <w:bottom w:val="single" w:sz="4" w:space="0" w:color="000000" w:themeColor="text1"/>
            </w:tcBorders>
            <w:shd w:val="clear" w:color="auto" w:fill="31849B"/>
          </w:tcPr>
          <w:p w14:paraId="045C8488" w14:textId="77777777" w:rsidR="00315882" w:rsidRPr="003F3B5E" w:rsidRDefault="00315882" w:rsidP="00486DD7">
            <w:pPr>
              <w:pStyle w:val="iBAAGTableHeader"/>
            </w:pPr>
            <w:r w:rsidRPr="00F31DFA">
              <w:rPr>
                <w:rFonts w:cs="Arial"/>
                <w:szCs w:val="26"/>
              </w:rPr>
              <w:t>About Your Benefits</w:t>
            </w:r>
          </w:p>
        </w:tc>
      </w:tr>
      <w:tr w:rsidR="00315882" w:rsidRPr="003F3B5E" w14:paraId="045C849F" w14:textId="77777777" w:rsidTr="00486DD7">
        <w:tc>
          <w:tcPr>
            <w:tcW w:w="3517" w:type="dxa"/>
            <w:shd w:val="clear" w:color="auto" w:fill="FFFFFF" w:themeFill="background1"/>
          </w:tcPr>
          <w:p w14:paraId="045C848A" w14:textId="77777777" w:rsidR="00315882" w:rsidRDefault="00315882">
            <w:pPr>
              <w:pStyle w:val="iBAAGSituationBoxName"/>
            </w:pPr>
            <w:bookmarkStart w:id="108" w:name="Health_Wellness"/>
            <w:r w:rsidRPr="00D368D0">
              <w:t>Health &amp; Wellness</w:t>
            </w:r>
            <w:bookmarkEnd w:id="108"/>
          </w:p>
          <w:p w14:paraId="045C848B" w14:textId="77777777" w:rsidR="00315882" w:rsidRPr="006716F3" w:rsidRDefault="00315882" w:rsidP="00486DD7"/>
          <w:p w14:paraId="045C848C" w14:textId="124185D1" w:rsidR="00315882" w:rsidRPr="0010538E" w:rsidRDefault="00315882" w:rsidP="00486DD7"/>
        </w:tc>
        <w:tc>
          <w:tcPr>
            <w:tcW w:w="9990" w:type="dxa"/>
            <w:shd w:val="clear" w:color="auto" w:fill="FFFFFF" w:themeFill="background1"/>
          </w:tcPr>
          <w:p w14:paraId="045C848D" w14:textId="77777777" w:rsidR="00315882" w:rsidRDefault="00315882" w:rsidP="00486DD7">
            <w:pPr>
              <w:pStyle w:val="iBAAGStandardTextBold"/>
            </w:pPr>
            <w:r>
              <w:t>Health &amp; Wellness</w:t>
            </w:r>
          </w:p>
          <w:p w14:paraId="045C848F" w14:textId="77777777" w:rsidR="00315882" w:rsidRDefault="00315882" w:rsidP="00486DD7">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045C849E" w14:textId="1C5DC15D" w:rsidR="00315882" w:rsidRPr="00D368D0" w:rsidRDefault="00315882" w:rsidP="00486DD7">
            <w:pPr>
              <w:pStyle w:val="iBAAGStandardText"/>
            </w:pPr>
            <w:r w:rsidRPr="00D368D0">
              <w:t xml:space="preserve"> </w:t>
            </w:r>
          </w:p>
        </w:tc>
      </w:tr>
      <w:tr w:rsidR="00315882" w:rsidRPr="0033454D" w14:paraId="045C84A1" w14:textId="77777777" w:rsidTr="00486DD7">
        <w:tc>
          <w:tcPr>
            <w:tcW w:w="13507" w:type="dxa"/>
            <w:gridSpan w:val="2"/>
            <w:tcBorders>
              <w:bottom w:val="single" w:sz="4" w:space="0" w:color="000000" w:themeColor="text1"/>
            </w:tcBorders>
            <w:shd w:val="clear" w:color="auto" w:fill="31849B"/>
          </w:tcPr>
          <w:p w14:paraId="045C84A0" w14:textId="77777777" w:rsidR="00315882" w:rsidRPr="0033454D" w:rsidRDefault="00315882" w:rsidP="00486DD7">
            <w:pPr>
              <w:pStyle w:val="iBAAGTableHeader"/>
            </w:pPr>
            <w:r w:rsidRPr="00355D8E">
              <w:t>About Your Benefits</w:t>
            </w:r>
          </w:p>
        </w:tc>
      </w:tr>
      <w:tr w:rsidR="00315882" w:rsidRPr="0033454D" w14:paraId="045C84AE" w14:textId="77777777" w:rsidTr="00486DD7">
        <w:tc>
          <w:tcPr>
            <w:tcW w:w="3517" w:type="dxa"/>
            <w:shd w:val="clear" w:color="auto" w:fill="FFFFFF" w:themeFill="background1"/>
          </w:tcPr>
          <w:p w14:paraId="324F689B" w14:textId="77777777" w:rsidR="004D69B0" w:rsidRPr="004D69B0" w:rsidRDefault="004D69B0" w:rsidP="004D69B0">
            <w:pPr>
              <w:spacing w:after="200" w:line="276" w:lineRule="auto"/>
              <w:rPr>
                <w:b/>
                <w:sz w:val="28"/>
                <w:szCs w:val="28"/>
              </w:rPr>
            </w:pPr>
            <w:bookmarkStart w:id="109" w:name="hi_healthinnovations_hearing_program"/>
            <w:r w:rsidRPr="004D69B0">
              <w:rPr>
                <w:b/>
                <w:sz w:val="28"/>
                <w:szCs w:val="28"/>
              </w:rPr>
              <w:t xml:space="preserve">UnitedHealthcare Hearing </w:t>
            </w:r>
          </w:p>
          <w:p w14:paraId="045C84A2" w14:textId="162AA822" w:rsidR="00315882" w:rsidRPr="0033454D" w:rsidRDefault="004D69B0" w:rsidP="004D69B0">
            <w:pPr>
              <w:pStyle w:val="iBAAGSituationBoxName"/>
            </w:pPr>
            <w:r w:rsidRPr="004D69B0">
              <w:t>Program</w:t>
            </w:r>
            <w:r w:rsidRPr="004D69B0" w:rsidDel="00DA6AC0">
              <w:t xml:space="preserve"> </w:t>
            </w:r>
            <w:bookmarkEnd w:id="109"/>
          </w:p>
        </w:tc>
        <w:tc>
          <w:tcPr>
            <w:tcW w:w="9990" w:type="dxa"/>
            <w:shd w:val="clear" w:color="auto" w:fill="FFFFFF" w:themeFill="background1"/>
          </w:tcPr>
          <w:p w14:paraId="20607DE8" w14:textId="77777777" w:rsidR="00DA6AC0" w:rsidRPr="00FA5B53" w:rsidRDefault="00DA6AC0" w:rsidP="00DA6AC0">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0CB0014" w14:textId="77777777" w:rsidR="00DA6AC0" w:rsidRPr="00FA5B53" w:rsidRDefault="00DA6AC0" w:rsidP="00DA6AC0">
            <w:pPr>
              <w:rPr>
                <w:color w:val="000000"/>
                <w:szCs w:val="24"/>
              </w:rPr>
            </w:pPr>
          </w:p>
          <w:p w14:paraId="76CECE16" w14:textId="77777777" w:rsidR="00DA6AC0" w:rsidRPr="00FA5B53" w:rsidRDefault="00DA6AC0" w:rsidP="00DA6AC0">
            <w:pPr>
              <w:rPr>
                <w:color w:val="000000"/>
                <w:szCs w:val="24"/>
              </w:rPr>
            </w:pPr>
            <w:r w:rsidRPr="00FA5B53">
              <w:rPr>
                <w:color w:val="000000"/>
                <w:szCs w:val="24"/>
              </w:rPr>
              <w:t>Benefits of this program:</w:t>
            </w:r>
          </w:p>
          <w:p w14:paraId="76C5257D" w14:textId="77777777" w:rsidR="00DA6AC0" w:rsidRPr="00FA5B53" w:rsidRDefault="00DA6AC0" w:rsidP="00DA6AC0">
            <w:pPr>
              <w:pStyle w:val="ListParagraph"/>
              <w:numPr>
                <w:ilvl w:val="0"/>
                <w:numId w:val="7"/>
              </w:numPr>
              <w:rPr>
                <w:color w:val="000000"/>
                <w:szCs w:val="24"/>
              </w:rPr>
            </w:pPr>
            <w:r w:rsidRPr="00FA5B53">
              <w:rPr>
                <w:color w:val="000000"/>
                <w:szCs w:val="24"/>
              </w:rPr>
              <w:t>There is no cost to use this program</w:t>
            </w:r>
          </w:p>
          <w:p w14:paraId="043C2439" w14:textId="77777777" w:rsidR="00DA6AC0" w:rsidRDefault="00DA6AC0" w:rsidP="00DA6AC0">
            <w:pPr>
              <w:pStyle w:val="iBAAGLevel1Bullets"/>
              <w:numPr>
                <w:ilvl w:val="0"/>
                <w:numId w:val="7"/>
              </w:numPr>
            </w:pPr>
            <w:r>
              <w:t xml:space="preserve">Access to more than </w:t>
            </w:r>
            <w:r w:rsidRPr="00FA5B53">
              <w:rPr>
                <w:b/>
              </w:rPr>
              <w:t>5,000</w:t>
            </w:r>
            <w:r>
              <w:t xml:space="preserve"> providers nationwide</w:t>
            </w:r>
          </w:p>
          <w:p w14:paraId="12466345" w14:textId="77777777" w:rsidR="00DA6AC0" w:rsidRDefault="00DA6AC0" w:rsidP="00DA6AC0">
            <w:pPr>
              <w:pStyle w:val="iBAAGLevel1Bullets"/>
              <w:numPr>
                <w:ilvl w:val="0"/>
                <w:numId w:val="7"/>
              </w:numPr>
            </w:pPr>
            <w:r>
              <w:t>You can get high quality hearing aids for a fraction of the cost</w:t>
            </w:r>
          </w:p>
          <w:p w14:paraId="315B0943" w14:textId="77777777" w:rsidR="00DA6AC0" w:rsidRPr="00FA5B53" w:rsidRDefault="00DA6AC0" w:rsidP="00DA6AC0">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0C7F15DA" w14:textId="77777777" w:rsidR="00DA6AC0" w:rsidRPr="00FA5B53" w:rsidRDefault="00DA6AC0" w:rsidP="00DA6AC0">
            <w:pPr>
              <w:pStyle w:val="ListParagraph"/>
              <w:numPr>
                <w:ilvl w:val="0"/>
                <w:numId w:val="7"/>
              </w:numPr>
              <w:rPr>
                <w:color w:val="000000"/>
                <w:szCs w:val="24"/>
              </w:rPr>
            </w:pPr>
            <w:r w:rsidRPr="00FA5B53">
              <w:rPr>
                <w:color w:val="000000"/>
                <w:szCs w:val="24"/>
              </w:rPr>
              <w:t>We take care of the claim submission process for you</w:t>
            </w:r>
          </w:p>
          <w:p w14:paraId="0275FCC1" w14:textId="77777777" w:rsidR="00DA6AC0" w:rsidRPr="00FA5B53" w:rsidRDefault="00DA6AC0" w:rsidP="00DA6AC0">
            <w:pPr>
              <w:rPr>
                <w:color w:val="000000"/>
                <w:szCs w:val="24"/>
              </w:rPr>
            </w:pPr>
          </w:p>
          <w:p w14:paraId="036E2034" w14:textId="77777777" w:rsidR="00DA6AC0" w:rsidRDefault="00DA6AC0" w:rsidP="00DA6AC0">
            <w:pPr>
              <w:pStyle w:val="iBAAGStandardText"/>
            </w:pPr>
            <w:r>
              <w:t xml:space="preserve">For more information about this program and how to order, click </w:t>
            </w:r>
            <w:hyperlink r:id="rId88"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045C84AD" w14:textId="77777777" w:rsidR="00315882" w:rsidRPr="0033454D" w:rsidRDefault="00315882">
            <w:pPr>
              <w:pStyle w:val="iBAAGStandardText"/>
            </w:pPr>
          </w:p>
        </w:tc>
      </w:tr>
      <w:tr w:rsidR="00315882" w14:paraId="045C84B0" w14:textId="77777777" w:rsidTr="00486DD7">
        <w:tc>
          <w:tcPr>
            <w:tcW w:w="13507" w:type="dxa"/>
            <w:gridSpan w:val="2"/>
            <w:tcBorders>
              <w:bottom w:val="single" w:sz="4" w:space="0" w:color="000000" w:themeColor="text1"/>
            </w:tcBorders>
            <w:shd w:val="clear" w:color="auto" w:fill="31849B"/>
            <w:vAlign w:val="center"/>
          </w:tcPr>
          <w:p w14:paraId="045C84AF" w14:textId="77777777" w:rsidR="00315882" w:rsidRPr="003F3B5E" w:rsidRDefault="00315882" w:rsidP="00486DD7">
            <w:pPr>
              <w:pStyle w:val="iBAAGTableHeader"/>
            </w:pPr>
            <w:r>
              <w:t>About Your Benefits</w:t>
            </w:r>
          </w:p>
        </w:tc>
      </w:tr>
      <w:tr w:rsidR="00315882" w14:paraId="045C84C2" w14:textId="77777777" w:rsidTr="00486DD7">
        <w:tc>
          <w:tcPr>
            <w:tcW w:w="3517" w:type="dxa"/>
            <w:shd w:val="clear" w:color="auto" w:fill="FFFFFF" w:themeFill="background1"/>
          </w:tcPr>
          <w:p w14:paraId="045C84B1" w14:textId="77777777" w:rsidR="00315882" w:rsidRPr="001231DD" w:rsidRDefault="00315882">
            <w:pPr>
              <w:pStyle w:val="iBAAGSituationBoxName"/>
            </w:pPr>
            <w:bookmarkStart w:id="110" w:name="Kidney_Donor"/>
            <w:r w:rsidRPr="001231DD">
              <w:t>Kidney Donor Travel Assistance Program</w:t>
            </w:r>
          </w:p>
          <w:bookmarkEnd w:id="110"/>
          <w:p w14:paraId="045C84B2" w14:textId="77777777" w:rsidR="00315882" w:rsidRPr="001231DD" w:rsidRDefault="00315882" w:rsidP="00486DD7">
            <w:pPr>
              <w:pStyle w:val="iBAAGStandardText"/>
            </w:pPr>
          </w:p>
          <w:p w14:paraId="045C84B3" w14:textId="77777777" w:rsidR="00315882" w:rsidRPr="001231DD" w:rsidRDefault="00315882" w:rsidP="00486DD7">
            <w:pPr>
              <w:pStyle w:val="iBAAGStandardText"/>
            </w:pPr>
            <w:r w:rsidRPr="001231DD">
              <w:t>To participate:</w:t>
            </w:r>
          </w:p>
          <w:p w14:paraId="045C84B4" w14:textId="77777777" w:rsidR="00315882" w:rsidRPr="001231DD" w:rsidRDefault="00315882" w:rsidP="00486DD7">
            <w:pPr>
              <w:pStyle w:val="iBAAGLevel1Bullets"/>
            </w:pPr>
            <w:r w:rsidRPr="001231DD">
              <w:t>The transplant recipient must be covered under this plan.</w:t>
            </w:r>
          </w:p>
          <w:p w14:paraId="045C84B5" w14:textId="77777777" w:rsidR="00315882" w:rsidRPr="001231DD" w:rsidRDefault="00315882" w:rsidP="00486DD7">
            <w:pPr>
              <w:pStyle w:val="iBAAGLevel1Bullets"/>
            </w:pPr>
            <w:r w:rsidRPr="001231DD">
              <w:t>The living donor does not need to be covered under the plan.</w:t>
            </w:r>
          </w:p>
          <w:p w14:paraId="045C84B6" w14:textId="77777777" w:rsidR="00315882" w:rsidRPr="001231DD" w:rsidRDefault="00315882" w:rsidP="00486DD7">
            <w:pPr>
              <w:pStyle w:val="iBAAGStandardText"/>
            </w:pPr>
            <w:r w:rsidRPr="001231DD">
              <w:t xml:space="preserve"> </w:t>
            </w:r>
          </w:p>
        </w:tc>
        <w:tc>
          <w:tcPr>
            <w:tcW w:w="9990" w:type="dxa"/>
            <w:shd w:val="clear" w:color="auto" w:fill="FFFFFF" w:themeFill="background1"/>
          </w:tcPr>
          <w:p w14:paraId="045C84B7" w14:textId="77777777" w:rsidR="00315882" w:rsidRPr="001231DD" w:rsidRDefault="00315882" w:rsidP="00486DD7">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045C84B8" w14:textId="77777777" w:rsidR="00315882" w:rsidRPr="001231DD" w:rsidRDefault="00315882" w:rsidP="00486DD7">
            <w:pPr>
              <w:pStyle w:val="iBAAGStandardText"/>
            </w:pPr>
          </w:p>
          <w:p w14:paraId="045C84B9" w14:textId="77777777" w:rsidR="00315882" w:rsidRPr="001231DD" w:rsidRDefault="00315882" w:rsidP="00486DD7">
            <w:pPr>
              <w:pStyle w:val="iBAAGStandardText"/>
            </w:pPr>
            <w:r w:rsidRPr="001231DD">
              <w:t>The card may only be used toward lodging and travel expenses for the kidney donor and companion for:</w:t>
            </w:r>
          </w:p>
          <w:p w14:paraId="045C84BA" w14:textId="77777777" w:rsidR="00315882" w:rsidRPr="001231DD" w:rsidRDefault="00315882" w:rsidP="00486DD7">
            <w:pPr>
              <w:pStyle w:val="iBAAGLevel1Bullets"/>
            </w:pPr>
            <w:r w:rsidRPr="001231DD">
              <w:t>Initial evaluation to determine suitability</w:t>
            </w:r>
          </w:p>
          <w:p w14:paraId="045C84BB" w14:textId="77777777" w:rsidR="00315882" w:rsidRPr="001231DD" w:rsidRDefault="00315882" w:rsidP="00486DD7">
            <w:pPr>
              <w:pStyle w:val="iBAAGLevel1Bullets"/>
            </w:pPr>
            <w:r w:rsidRPr="001231DD">
              <w:t>Kidney donor transplant surgery</w:t>
            </w:r>
          </w:p>
          <w:p w14:paraId="045C84BC" w14:textId="77777777" w:rsidR="00315882" w:rsidRPr="001231DD" w:rsidRDefault="00315882" w:rsidP="00486DD7">
            <w:pPr>
              <w:pStyle w:val="iBAAGLevel1Bullets"/>
            </w:pPr>
            <w:r w:rsidRPr="001231DD">
              <w:t>Donor follow-up care after surgery for up to 2 years</w:t>
            </w:r>
          </w:p>
          <w:p w14:paraId="045C84BD" w14:textId="77777777" w:rsidR="00315882" w:rsidRPr="001231DD" w:rsidRDefault="00315882" w:rsidP="00486DD7">
            <w:pPr>
              <w:pStyle w:val="iBAAGStandardText"/>
            </w:pPr>
          </w:p>
          <w:p w14:paraId="045C84BE" w14:textId="77777777" w:rsidR="00315882" w:rsidRPr="001231DD" w:rsidRDefault="00315882" w:rsidP="00486DD7">
            <w:pPr>
              <w:pStyle w:val="iBAAGStandardText"/>
            </w:pPr>
            <w:r w:rsidRPr="001231DD">
              <w:t>For more information:</w:t>
            </w:r>
          </w:p>
          <w:p w14:paraId="045C84BF" w14:textId="77777777" w:rsidR="00315882" w:rsidRPr="001231DD" w:rsidRDefault="00315882" w:rsidP="00486DD7">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045C84C0" w14:textId="77777777" w:rsidR="00315882" w:rsidRPr="001231DD" w:rsidRDefault="00315882" w:rsidP="00486DD7">
            <w:pPr>
              <w:pStyle w:val="iBAAGLevel1Bullets"/>
            </w:pPr>
            <w:r w:rsidRPr="001231DD">
              <w:t xml:space="preserve">Contact Optum Bank for pre-paid travel card questions at </w:t>
            </w:r>
            <w:r w:rsidRPr="001231DD">
              <w:rPr>
                <w:rStyle w:val="iBAAGStandardTextBoldChar"/>
              </w:rPr>
              <w:t>1-866-655-3692</w:t>
            </w:r>
            <w:r w:rsidRPr="001231DD">
              <w:t>.</w:t>
            </w:r>
          </w:p>
          <w:p w14:paraId="045C84C1" w14:textId="77777777" w:rsidR="00315882" w:rsidRPr="001231DD" w:rsidRDefault="00315882" w:rsidP="00486DD7">
            <w:pPr>
              <w:pStyle w:val="iBAAGStandardText"/>
            </w:pPr>
          </w:p>
        </w:tc>
      </w:tr>
      <w:tr w:rsidR="007519F1" w14:paraId="045C84C4" w14:textId="77777777" w:rsidTr="00486DD7">
        <w:tc>
          <w:tcPr>
            <w:tcW w:w="13507" w:type="dxa"/>
            <w:gridSpan w:val="2"/>
            <w:tcBorders>
              <w:bottom w:val="single" w:sz="4" w:space="0" w:color="000000" w:themeColor="text1"/>
            </w:tcBorders>
            <w:shd w:val="clear" w:color="auto" w:fill="31849B"/>
            <w:vAlign w:val="center"/>
          </w:tcPr>
          <w:p w14:paraId="045C84C3" w14:textId="77777777" w:rsidR="007519F1" w:rsidRPr="003F3B5E" w:rsidRDefault="007519F1" w:rsidP="00486DD7">
            <w:pPr>
              <w:pStyle w:val="iBAAGTableHeader"/>
            </w:pPr>
            <w:r>
              <w:t>About Your Benefits</w:t>
            </w:r>
          </w:p>
        </w:tc>
      </w:tr>
      <w:tr w:rsidR="007519F1" w14:paraId="045C84D5" w14:textId="77777777" w:rsidTr="00486DD7">
        <w:tc>
          <w:tcPr>
            <w:tcW w:w="3517" w:type="dxa"/>
            <w:shd w:val="clear" w:color="auto" w:fill="FFFFFF" w:themeFill="background1"/>
          </w:tcPr>
          <w:p w14:paraId="045C84C5" w14:textId="77777777" w:rsidR="007519F1" w:rsidRDefault="007519F1" w:rsidP="00486DD7">
            <w:pPr>
              <w:pStyle w:val="iBAAGStandardText"/>
              <w:rPr>
                <w:b/>
                <w:sz w:val="28"/>
                <w:szCs w:val="28"/>
              </w:rPr>
            </w:pPr>
            <w:bookmarkStart w:id="111" w:name="Orthopedic_Health_Support"/>
            <w:r w:rsidRPr="0082024A">
              <w:rPr>
                <w:b/>
                <w:sz w:val="28"/>
                <w:szCs w:val="28"/>
              </w:rPr>
              <w:t>Orthopedic Health Support</w:t>
            </w:r>
            <w:bookmarkEnd w:id="111"/>
          </w:p>
          <w:p w14:paraId="045C84C6" w14:textId="77777777" w:rsidR="007519F1" w:rsidRPr="003F3B5E" w:rsidRDefault="007519F1" w:rsidP="00486DD7">
            <w:pPr>
              <w:pStyle w:val="InstructionalText"/>
            </w:pPr>
            <w:r w:rsidRPr="00EF153D">
              <w:t xml:space="preserve"> </w:t>
            </w:r>
          </w:p>
        </w:tc>
        <w:tc>
          <w:tcPr>
            <w:tcW w:w="9990" w:type="dxa"/>
            <w:shd w:val="clear" w:color="auto" w:fill="FFFFFF" w:themeFill="background1"/>
          </w:tcPr>
          <w:p w14:paraId="045C84D2" w14:textId="77777777" w:rsidR="007519F1" w:rsidRDefault="007519F1" w:rsidP="00486DD7"/>
          <w:p w14:paraId="045C84D3" w14:textId="77777777" w:rsidR="007519F1" w:rsidRDefault="007519F1" w:rsidP="00486DD7">
            <w:r>
              <w:t>Not Applicable</w:t>
            </w:r>
          </w:p>
          <w:p w14:paraId="045C84D4" w14:textId="77777777" w:rsidR="007519F1" w:rsidRPr="003F3B5E" w:rsidRDefault="007519F1" w:rsidP="00486DD7">
            <w:pPr>
              <w:pStyle w:val="iBAAGStandardText"/>
            </w:pPr>
          </w:p>
        </w:tc>
      </w:tr>
      <w:tr w:rsidR="007519F1" w14:paraId="045C84D7" w14:textId="77777777" w:rsidTr="00486DD7">
        <w:tc>
          <w:tcPr>
            <w:tcW w:w="13507" w:type="dxa"/>
            <w:gridSpan w:val="2"/>
            <w:tcBorders>
              <w:bottom w:val="single" w:sz="4" w:space="0" w:color="000000" w:themeColor="text1"/>
            </w:tcBorders>
            <w:shd w:val="clear" w:color="auto" w:fill="31849B"/>
            <w:vAlign w:val="center"/>
          </w:tcPr>
          <w:p w14:paraId="045C84D6" w14:textId="77777777" w:rsidR="007519F1" w:rsidRPr="003F3B5E" w:rsidRDefault="007519F1" w:rsidP="00486DD7">
            <w:pPr>
              <w:pStyle w:val="iBAAGTableHeader"/>
            </w:pPr>
            <w:r>
              <w:t>About Your Benefits</w:t>
            </w:r>
          </w:p>
        </w:tc>
      </w:tr>
      <w:tr w:rsidR="007519F1" w14:paraId="045C84EA" w14:textId="77777777" w:rsidTr="00486DD7">
        <w:tc>
          <w:tcPr>
            <w:tcW w:w="3517" w:type="dxa"/>
            <w:shd w:val="clear" w:color="auto" w:fill="FFFFFF" w:themeFill="background1"/>
          </w:tcPr>
          <w:p w14:paraId="045C84D8" w14:textId="77777777" w:rsidR="007519F1" w:rsidRPr="00414AC2" w:rsidRDefault="007519F1">
            <w:pPr>
              <w:pStyle w:val="iBAAGSituationBoxName"/>
            </w:pPr>
            <w:bookmarkStart w:id="112" w:name="Real_Appeal"/>
            <w:r w:rsidRPr="00414AC2">
              <w:t>Real Appeal</w:t>
            </w:r>
            <w:bookmarkEnd w:id="112"/>
          </w:p>
          <w:p w14:paraId="045C84D9" w14:textId="77777777" w:rsidR="007519F1" w:rsidRDefault="007519F1" w:rsidP="00486DD7">
            <w:pPr>
              <w:pStyle w:val="InstructionalText"/>
            </w:pPr>
          </w:p>
          <w:p w14:paraId="045C84DA" w14:textId="77777777" w:rsidR="007519F1" w:rsidRDefault="007519F1" w:rsidP="00486DD7">
            <w:pPr>
              <w:pStyle w:val="iBAAGStandardTextBold"/>
            </w:pPr>
            <w:r>
              <w:t xml:space="preserve">What is Real Appeal? </w:t>
            </w:r>
          </w:p>
          <w:p w14:paraId="045C84DB" w14:textId="77777777" w:rsidR="007519F1" w:rsidRPr="00700254" w:rsidRDefault="007519F1" w:rsidP="00486DD7">
            <w:pPr>
              <w:pStyle w:val="iBAAGStandardText"/>
            </w:pPr>
            <w:r>
              <w:t>It is a free virtual wellness program to help you live a healthy lifestyle.</w:t>
            </w:r>
          </w:p>
        </w:tc>
        <w:tc>
          <w:tcPr>
            <w:tcW w:w="9990" w:type="dxa"/>
            <w:shd w:val="clear" w:color="auto" w:fill="FFFFFF" w:themeFill="background1"/>
          </w:tcPr>
          <w:p w14:paraId="045C84DD" w14:textId="77777777" w:rsidR="007519F1" w:rsidRDefault="007519F1" w:rsidP="00486DD7">
            <w:pPr>
              <w:pStyle w:val="iBAAGStandardText"/>
            </w:pPr>
            <w:r>
              <w:t>Real Appeal provides:</w:t>
            </w:r>
          </w:p>
          <w:p w14:paraId="045C84DE"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045C84DF" w14:textId="77777777" w:rsidR="007519F1" w:rsidRDefault="007519F1" w:rsidP="007519F1">
            <w:pPr>
              <w:pStyle w:val="iBAAGLevel1Bullets"/>
              <w:tabs>
                <w:tab w:val="left" w:pos="720"/>
              </w:tabs>
            </w:pPr>
            <w:r>
              <w:t xml:space="preserve">One-on-one coaching and group participation by a specially trained virtual health coach. </w:t>
            </w:r>
          </w:p>
          <w:p w14:paraId="045C84E0" w14:textId="77777777" w:rsidR="007519F1" w:rsidRDefault="007519F1" w:rsidP="007519F1">
            <w:pPr>
              <w:pStyle w:val="iBAAGLevel1Bullets"/>
              <w:tabs>
                <w:tab w:val="left" w:pos="720"/>
              </w:tabs>
            </w:pPr>
            <w:r>
              <w:t>Online support</w:t>
            </w:r>
          </w:p>
          <w:p w14:paraId="045C84E1" w14:textId="77777777" w:rsidR="007519F1" w:rsidRDefault="007519F1" w:rsidP="007519F1">
            <w:pPr>
              <w:pStyle w:val="iBAAGLevel1Bullets"/>
              <w:tabs>
                <w:tab w:val="left" w:pos="720"/>
              </w:tabs>
            </w:pPr>
            <w:r>
              <w:t>Self-help tools</w:t>
            </w:r>
          </w:p>
          <w:p w14:paraId="045C84E2" w14:textId="77777777" w:rsidR="007519F1" w:rsidRDefault="007519F1" w:rsidP="007519F1">
            <w:pPr>
              <w:pStyle w:val="iBAAGLevel1Bullets"/>
              <w:tabs>
                <w:tab w:val="left" w:pos="720"/>
              </w:tabs>
            </w:pPr>
            <w:r>
              <w:t>Education and training materials to help you set goals and learn problem-solving skills</w:t>
            </w:r>
          </w:p>
          <w:p w14:paraId="045C84E3" w14:textId="77777777" w:rsidR="007519F1" w:rsidRDefault="007519F1" w:rsidP="00486DD7">
            <w:pPr>
              <w:pStyle w:val="iBAAGStandardText"/>
            </w:pPr>
          </w:p>
          <w:p w14:paraId="045C84E4" w14:textId="77777777" w:rsidR="007519F1" w:rsidRDefault="007519F1" w:rsidP="00486DD7">
            <w:pPr>
              <w:pStyle w:val="iBAAGStandardText"/>
              <w:rPr>
                <w:rStyle w:val="Hyperlink"/>
                <w:b/>
              </w:rPr>
            </w:pPr>
            <w:r>
              <w:t xml:space="preserve">For more information visit </w:t>
            </w:r>
            <w:hyperlink r:id="rId89" w:history="1">
              <w:r>
                <w:rPr>
                  <w:rStyle w:val="Hyperlink"/>
                  <w:b/>
                </w:rPr>
                <w:t>member.realappeal.com</w:t>
              </w:r>
            </w:hyperlink>
          </w:p>
          <w:p w14:paraId="045C84E5" w14:textId="77777777" w:rsidR="007519F1" w:rsidRDefault="007519F1" w:rsidP="00486DD7">
            <w:pPr>
              <w:pStyle w:val="iBAAGStandardText"/>
            </w:pPr>
          </w:p>
          <w:p w14:paraId="045C84E7" w14:textId="77777777" w:rsidR="007519F1" w:rsidRDefault="007519F1" w:rsidP="00486DD7">
            <w:pPr>
              <w:pStyle w:val="iBAAGStandardText"/>
              <w:rPr>
                <w:rStyle w:val="Hyperlink"/>
                <w:b/>
              </w:rPr>
            </w:pPr>
          </w:p>
          <w:p w14:paraId="045C84E8" w14:textId="758360BE" w:rsidR="007519F1" w:rsidRDefault="007519F1" w:rsidP="00486DD7">
            <w:pPr>
              <w:pStyle w:val="iBAAGStandardText"/>
            </w:pPr>
            <w:r>
              <w:t xml:space="preserve"> </w:t>
            </w:r>
          </w:p>
          <w:p w14:paraId="045C84E9" w14:textId="77777777" w:rsidR="007519F1" w:rsidRPr="003F3B5E" w:rsidRDefault="007519F1" w:rsidP="00486DD7">
            <w:pPr>
              <w:pStyle w:val="iBAAGStandardText"/>
            </w:pPr>
          </w:p>
        </w:tc>
      </w:tr>
      <w:tr w:rsidR="007519F1" w:rsidRPr="008B7182" w14:paraId="045C84EC" w14:textId="77777777" w:rsidTr="00486DD7">
        <w:tc>
          <w:tcPr>
            <w:tcW w:w="13507" w:type="dxa"/>
            <w:gridSpan w:val="2"/>
            <w:tcBorders>
              <w:bottom w:val="single" w:sz="4" w:space="0" w:color="000000" w:themeColor="text1"/>
            </w:tcBorders>
            <w:shd w:val="clear" w:color="auto" w:fill="31849B"/>
          </w:tcPr>
          <w:p w14:paraId="045C84EB" w14:textId="77777777" w:rsidR="007519F1" w:rsidRPr="008B7182" w:rsidRDefault="007519F1" w:rsidP="00486DD7">
            <w:pPr>
              <w:pStyle w:val="iBAAGTableHeader"/>
            </w:pPr>
            <w:r w:rsidRPr="00355D8E">
              <w:t>About Your Benefits</w:t>
            </w:r>
          </w:p>
        </w:tc>
      </w:tr>
      <w:tr w:rsidR="007519F1" w:rsidRPr="008B7182" w14:paraId="045C8504" w14:textId="77777777" w:rsidTr="00486DD7">
        <w:tc>
          <w:tcPr>
            <w:tcW w:w="3517" w:type="dxa"/>
            <w:shd w:val="clear" w:color="auto" w:fill="FFFFFF" w:themeFill="background1"/>
          </w:tcPr>
          <w:p w14:paraId="045C84ED" w14:textId="77777777" w:rsidR="007519F1" w:rsidRDefault="007519F1">
            <w:pPr>
              <w:pStyle w:val="iBAAGSituationBoxName"/>
            </w:pPr>
            <w:bookmarkStart w:id="113" w:name="Retiree_Reimbursement_Account_RRA"/>
            <w:r>
              <w:t>Retiree Reimbursement Account (RRA)</w:t>
            </w:r>
            <w:bookmarkEnd w:id="113"/>
          </w:p>
          <w:p w14:paraId="045C84EE" w14:textId="77777777" w:rsidR="007519F1" w:rsidRDefault="007519F1" w:rsidP="00486DD7">
            <w:pPr>
              <w:pStyle w:val="iBAAGStandardText"/>
            </w:pPr>
          </w:p>
          <w:p w14:paraId="045C84EF" w14:textId="4C23478B" w:rsidR="007519F1" w:rsidRPr="008B7182" w:rsidRDefault="007519F1" w:rsidP="00486DD7">
            <w:pPr>
              <w:pStyle w:val="InstructionalText"/>
            </w:pPr>
          </w:p>
        </w:tc>
        <w:tc>
          <w:tcPr>
            <w:tcW w:w="9990" w:type="dxa"/>
            <w:shd w:val="clear" w:color="auto" w:fill="FFFFFF" w:themeFill="background1"/>
          </w:tcPr>
          <w:p w14:paraId="045C84F0" w14:textId="77777777" w:rsidR="007519F1" w:rsidRDefault="007519F1" w:rsidP="00486DD7">
            <w:pPr>
              <w:pStyle w:val="iBAAGStandardText"/>
            </w:pPr>
            <w:r>
              <w:t>Not Applicable</w:t>
            </w:r>
          </w:p>
          <w:p w14:paraId="045C84F1" w14:textId="77777777" w:rsidR="007519F1" w:rsidRDefault="007519F1" w:rsidP="00486DD7">
            <w:pPr>
              <w:pStyle w:val="iBAAGStandardText"/>
            </w:pPr>
          </w:p>
          <w:p w14:paraId="045C8503" w14:textId="77777777" w:rsidR="007519F1" w:rsidRPr="008B7182" w:rsidRDefault="007519F1" w:rsidP="00486DD7">
            <w:pPr>
              <w:pStyle w:val="iBAAGStandardText"/>
            </w:pPr>
          </w:p>
        </w:tc>
      </w:tr>
      <w:tr w:rsidR="007519F1" w:rsidRPr="003F3B5E" w14:paraId="045C8506" w14:textId="77777777" w:rsidTr="00486DD7">
        <w:tc>
          <w:tcPr>
            <w:tcW w:w="13507" w:type="dxa"/>
            <w:gridSpan w:val="2"/>
            <w:tcBorders>
              <w:bottom w:val="single" w:sz="4" w:space="0" w:color="000000" w:themeColor="text1"/>
            </w:tcBorders>
            <w:shd w:val="clear" w:color="auto" w:fill="31849B"/>
          </w:tcPr>
          <w:p w14:paraId="045C8505" w14:textId="77777777" w:rsidR="007519F1" w:rsidRPr="005D6C49" w:rsidRDefault="007519F1" w:rsidP="00486DD7">
            <w:pPr>
              <w:pStyle w:val="iBAAGTableHeader"/>
            </w:pPr>
            <w:r w:rsidRPr="00355D8E">
              <w:t>About Your Benefits</w:t>
            </w:r>
          </w:p>
        </w:tc>
      </w:tr>
      <w:tr w:rsidR="007519F1" w:rsidRPr="003F3B5E" w14:paraId="045C851F" w14:textId="77777777" w:rsidTr="00486DD7">
        <w:tc>
          <w:tcPr>
            <w:tcW w:w="3517" w:type="dxa"/>
            <w:shd w:val="clear" w:color="auto" w:fill="FFFFFF" w:themeFill="background1"/>
          </w:tcPr>
          <w:p w14:paraId="045C8507" w14:textId="77777777" w:rsidR="007519F1" w:rsidRDefault="007519F1">
            <w:pPr>
              <w:pStyle w:val="iBAAGSituationBoxName"/>
            </w:pPr>
            <w:bookmarkStart w:id="114" w:name="SimplyEngaged_Wellness_Incentive_Program"/>
            <w:r>
              <w:t>SimplyEngaged Wellness Incentive Program</w:t>
            </w:r>
            <w:bookmarkEnd w:id="114"/>
          </w:p>
          <w:p w14:paraId="045C8508" w14:textId="77777777" w:rsidR="007519F1" w:rsidRDefault="007519F1" w:rsidP="00486DD7"/>
          <w:p w14:paraId="045C850B" w14:textId="77777777" w:rsidR="007519F1" w:rsidRDefault="007519F1" w:rsidP="00486DD7">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045C850C" w14:textId="77777777" w:rsidR="007519F1" w:rsidRDefault="007519F1" w:rsidP="00486DD7">
            <w:pPr>
              <w:pStyle w:val="InstructionalText"/>
            </w:pPr>
          </w:p>
        </w:tc>
        <w:tc>
          <w:tcPr>
            <w:tcW w:w="9990" w:type="dxa"/>
            <w:shd w:val="clear" w:color="auto" w:fill="FFFFFF" w:themeFill="background1"/>
          </w:tcPr>
          <w:p w14:paraId="045C851C" w14:textId="77777777" w:rsidR="007519F1" w:rsidRDefault="007519F1" w:rsidP="00486DD7">
            <w:pPr>
              <w:rPr>
                <w:color w:val="000000" w:themeColor="text1"/>
                <w:szCs w:val="24"/>
              </w:rPr>
            </w:pPr>
          </w:p>
          <w:p w14:paraId="045C851D" w14:textId="77777777" w:rsidR="007519F1" w:rsidRDefault="007519F1" w:rsidP="00486DD7">
            <w:pPr>
              <w:pStyle w:val="iBAAGStandardText"/>
            </w:pPr>
            <w:r>
              <w:t>Not Applicable</w:t>
            </w:r>
          </w:p>
          <w:p w14:paraId="045C851E" w14:textId="77777777" w:rsidR="007519F1" w:rsidRDefault="007519F1" w:rsidP="00486DD7">
            <w:pPr>
              <w:pStyle w:val="iBAAGStandardText"/>
            </w:pPr>
          </w:p>
        </w:tc>
      </w:tr>
      <w:tr w:rsidR="007519F1" w:rsidRPr="003F3B5E" w14:paraId="045C8521" w14:textId="77777777" w:rsidTr="00486DD7">
        <w:tc>
          <w:tcPr>
            <w:tcW w:w="13507" w:type="dxa"/>
            <w:gridSpan w:val="2"/>
            <w:tcBorders>
              <w:bottom w:val="single" w:sz="4" w:space="0" w:color="000000" w:themeColor="text1"/>
            </w:tcBorders>
            <w:shd w:val="clear" w:color="auto" w:fill="31849B"/>
          </w:tcPr>
          <w:p w14:paraId="045C8520" w14:textId="77777777" w:rsidR="007519F1" w:rsidRPr="003F3B5E" w:rsidRDefault="007519F1" w:rsidP="00486DD7">
            <w:pPr>
              <w:pStyle w:val="iBAAGTableHeader"/>
            </w:pPr>
            <w:r>
              <w:t>About Your Benefits</w:t>
            </w:r>
          </w:p>
        </w:tc>
      </w:tr>
      <w:tr w:rsidR="007519F1" w:rsidRPr="003F3B5E" w14:paraId="045C8535" w14:textId="77777777" w:rsidTr="00486DD7">
        <w:tc>
          <w:tcPr>
            <w:tcW w:w="3517" w:type="dxa"/>
            <w:shd w:val="clear" w:color="auto" w:fill="FFFFFF" w:themeFill="background1"/>
          </w:tcPr>
          <w:p w14:paraId="045C8522" w14:textId="77777777" w:rsidR="007519F1" w:rsidRDefault="007519F1">
            <w:pPr>
              <w:pStyle w:val="iBAAGSituationBoxName"/>
            </w:pPr>
            <w:bookmarkStart w:id="115" w:name="UnitedHealthcare_Motion"/>
            <w:r>
              <w:t>UnitedHealthcare Motion</w:t>
            </w:r>
            <w:bookmarkEnd w:id="115"/>
            <w:r>
              <w:t xml:space="preserve"> </w:t>
            </w:r>
          </w:p>
          <w:p w14:paraId="045C8523" w14:textId="77777777" w:rsidR="007519F1" w:rsidRPr="004F29C3" w:rsidRDefault="007519F1" w:rsidP="00486DD7"/>
          <w:p w14:paraId="045C8525" w14:textId="77777777" w:rsidR="007519F1" w:rsidRPr="004F29C3" w:rsidRDefault="007519F1" w:rsidP="00486DD7"/>
          <w:p w14:paraId="045C8526" w14:textId="77777777" w:rsidR="007519F1" w:rsidRPr="004F29C3" w:rsidRDefault="007519F1" w:rsidP="00486DD7">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045C8527" w14:textId="77777777" w:rsidR="007519F1" w:rsidRPr="003F3B5E" w:rsidRDefault="007519F1" w:rsidP="00486DD7">
            <w:pPr>
              <w:pStyle w:val="iBAAGStandardText"/>
            </w:pPr>
          </w:p>
        </w:tc>
        <w:tc>
          <w:tcPr>
            <w:tcW w:w="9990" w:type="dxa"/>
            <w:shd w:val="clear" w:color="auto" w:fill="FFFFFF" w:themeFill="background1"/>
          </w:tcPr>
          <w:p w14:paraId="045C8528" w14:textId="77777777" w:rsidR="007519F1" w:rsidRDefault="007519F1" w:rsidP="00486DD7">
            <w:pPr>
              <w:pStyle w:val="iBAAGStandardText"/>
            </w:pPr>
            <w:r>
              <w:t>Not Applicable</w:t>
            </w:r>
          </w:p>
          <w:p w14:paraId="045C8529" w14:textId="77777777" w:rsidR="007519F1" w:rsidRDefault="007519F1" w:rsidP="00486DD7">
            <w:pPr>
              <w:pStyle w:val="iBAAGStandardText"/>
            </w:pPr>
          </w:p>
          <w:p w14:paraId="045C8534" w14:textId="77777777" w:rsidR="007519F1" w:rsidRPr="003F3B5E" w:rsidRDefault="007519F1" w:rsidP="00386710">
            <w:pPr>
              <w:pStyle w:val="iBAAGLevel1Bullets"/>
              <w:numPr>
                <w:ilvl w:val="0"/>
                <w:numId w:val="0"/>
              </w:numPr>
              <w:ind w:left="450"/>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09094B" w:rsidRPr="003F3B5E" w14:paraId="7E91647B" w14:textId="77777777" w:rsidTr="00767266">
        <w:tc>
          <w:tcPr>
            <w:tcW w:w="13507" w:type="dxa"/>
            <w:gridSpan w:val="2"/>
            <w:tcBorders>
              <w:bottom w:val="single" w:sz="4" w:space="0" w:color="000000" w:themeColor="text1"/>
            </w:tcBorders>
            <w:shd w:val="clear" w:color="auto" w:fill="31849B"/>
          </w:tcPr>
          <w:p w14:paraId="0A9B301C" w14:textId="77777777" w:rsidR="0009094B" w:rsidRPr="003F3B5E" w:rsidRDefault="0009094B" w:rsidP="00767266">
            <w:pPr>
              <w:pStyle w:val="iBAAGTableHeader"/>
            </w:pPr>
            <w:r w:rsidRPr="00F31DFA">
              <w:rPr>
                <w:rFonts w:cs="Arial"/>
                <w:szCs w:val="26"/>
              </w:rPr>
              <w:t>About Your Benefits</w:t>
            </w:r>
          </w:p>
        </w:tc>
      </w:tr>
      <w:tr w:rsidR="0009094B" w:rsidRPr="004E0B9D" w14:paraId="3F27C107" w14:textId="77777777" w:rsidTr="00767266">
        <w:tc>
          <w:tcPr>
            <w:tcW w:w="3517" w:type="dxa"/>
            <w:shd w:val="clear" w:color="auto" w:fill="FFFFFF" w:themeFill="background1"/>
          </w:tcPr>
          <w:p w14:paraId="2AC8B95F" w14:textId="77777777" w:rsidR="0009094B" w:rsidRPr="004E0B9D" w:rsidRDefault="0009094B" w:rsidP="00767266">
            <w:pPr>
              <w:pStyle w:val="iBAAGSituationBoxName"/>
            </w:pPr>
            <w:r w:rsidRPr="004E0B9D">
              <w:t>UnitedHealthcare Sweat Equity Program</w:t>
            </w:r>
          </w:p>
          <w:p w14:paraId="717C408F" w14:textId="77777777" w:rsidR="0009094B" w:rsidRPr="004E0B9D" w:rsidRDefault="0009094B" w:rsidP="00767266">
            <w:pPr>
              <w:pStyle w:val="iBAAGStandardText"/>
            </w:pPr>
          </w:p>
          <w:p w14:paraId="46C59FFD" w14:textId="77777777" w:rsidR="0009094B" w:rsidRPr="004E0B9D" w:rsidRDefault="0009094B" w:rsidP="00767266">
            <w:pPr>
              <w:pStyle w:val="iBAAGStandardText"/>
            </w:pPr>
          </w:p>
          <w:p w14:paraId="2697986F" w14:textId="77777777" w:rsidR="0009094B" w:rsidRPr="004E0B9D" w:rsidRDefault="0009094B" w:rsidP="00767266">
            <w:pPr>
              <w:pStyle w:val="iBAAGStandardTextBold"/>
            </w:pPr>
            <w:r w:rsidRPr="004E0B9D">
              <w:t xml:space="preserve">What is Sweat Equity? </w:t>
            </w:r>
          </w:p>
          <w:p w14:paraId="20BFA6E7" w14:textId="77777777" w:rsidR="0009094B" w:rsidRDefault="0009094B" w:rsidP="00767266">
            <w:pPr>
              <w:pStyle w:val="iBAAGStandardText"/>
            </w:pPr>
            <w:r w:rsidRPr="004E0B9D">
              <w:t>It is a free wellness program that rewards you for making exercise part of your regular routine.</w:t>
            </w:r>
          </w:p>
          <w:p w14:paraId="7372B7D1" w14:textId="77777777" w:rsidR="0009094B" w:rsidRPr="004E0B9D" w:rsidRDefault="0009094B" w:rsidP="00767266">
            <w:pPr>
              <w:pStyle w:val="iBAAGStandardText"/>
            </w:pPr>
          </w:p>
        </w:tc>
        <w:tc>
          <w:tcPr>
            <w:tcW w:w="9990" w:type="dxa"/>
            <w:shd w:val="clear" w:color="auto" w:fill="FFFFFF" w:themeFill="background1"/>
          </w:tcPr>
          <w:p w14:paraId="1302CD35" w14:textId="77777777" w:rsidR="0009094B" w:rsidRPr="004E0B9D" w:rsidRDefault="0009094B" w:rsidP="00767266">
            <w:pPr>
              <w:pStyle w:val="iBAAGStandardText"/>
            </w:pPr>
            <w:r w:rsidRPr="004E0B9D">
              <w:t xml:space="preserve">The Sweat Equity program offers reimbursement toward the expenses of your workouts at qualifying fitness facilities and classes that promote cardiovascular wellness. </w:t>
            </w:r>
          </w:p>
          <w:p w14:paraId="6D871C87" w14:textId="77777777" w:rsidR="0009094B" w:rsidRPr="004E0B9D" w:rsidRDefault="0009094B" w:rsidP="00767266">
            <w:pPr>
              <w:pStyle w:val="iBAAGStandardText"/>
            </w:pPr>
          </w:p>
          <w:p w14:paraId="735E62AC" w14:textId="77777777" w:rsidR="0009094B" w:rsidRPr="004E0B9D" w:rsidRDefault="0009094B" w:rsidP="00767266">
            <w:pPr>
              <w:pStyle w:val="iBAAGStandardText"/>
            </w:pPr>
            <w:r w:rsidRPr="004E0B9D">
              <w:t xml:space="preserve">If you use a facility or take a class </w:t>
            </w:r>
            <w:r w:rsidRPr="004E0B9D">
              <w:rPr>
                <w:rStyle w:val="iBAAGStandardTextBoldChar"/>
              </w:rPr>
              <w:t>50</w:t>
            </w:r>
            <w:r w:rsidRPr="004E0B9D">
              <w:t xml:space="preserve"> times in a six-month period;</w:t>
            </w:r>
          </w:p>
          <w:p w14:paraId="06FC559A" w14:textId="77777777" w:rsidR="0009094B" w:rsidRPr="004E0B9D" w:rsidRDefault="0009094B" w:rsidP="00767266">
            <w:pPr>
              <w:pStyle w:val="iBAAGLevel1Bullets"/>
            </w:pPr>
            <w:r w:rsidRPr="004E0B9D">
              <w:t xml:space="preserve">The subscriber could earn up to </w:t>
            </w:r>
            <w:r w:rsidRPr="004E0B9D">
              <w:rPr>
                <w:rStyle w:val="iBAAGStandardTextBoldChar"/>
              </w:rPr>
              <w:t>$200</w:t>
            </w:r>
          </w:p>
          <w:p w14:paraId="196CA4D4" w14:textId="77777777" w:rsidR="0009094B" w:rsidRPr="004E0B9D" w:rsidRDefault="0009094B" w:rsidP="00767266">
            <w:pPr>
              <w:pStyle w:val="iBAAGLevel1Bullets"/>
            </w:pPr>
            <w:r w:rsidRPr="004E0B9D">
              <w:t xml:space="preserve">An eligible spouse could earn up to </w:t>
            </w:r>
            <w:r w:rsidRPr="004E0B9D">
              <w:rPr>
                <w:rStyle w:val="iBAAGStandardTextBoldChar"/>
              </w:rPr>
              <w:t>$100</w:t>
            </w:r>
            <w:r w:rsidRPr="004E0B9D">
              <w:t xml:space="preserve"> </w:t>
            </w:r>
          </w:p>
          <w:p w14:paraId="77FC0F1C" w14:textId="77777777" w:rsidR="0009094B" w:rsidRPr="004E0B9D" w:rsidRDefault="0009094B" w:rsidP="00767266">
            <w:pPr>
              <w:pStyle w:val="iBAAGStandardText"/>
            </w:pPr>
          </w:p>
          <w:p w14:paraId="1BDCAAEC" w14:textId="77777777" w:rsidR="0009094B" w:rsidRPr="004E0B9D" w:rsidRDefault="0009094B" w:rsidP="00767266">
            <w:pPr>
              <w:pStyle w:val="iBAAGStandardTextBold"/>
            </w:pPr>
            <w:r w:rsidRPr="004E0B9D">
              <w:t>Where can I get more information?</w:t>
            </w:r>
          </w:p>
          <w:p w14:paraId="7B95DC0C" w14:textId="77777777" w:rsidR="0009094B" w:rsidRPr="004E0B9D" w:rsidRDefault="0009094B" w:rsidP="00767266">
            <w:pPr>
              <w:pStyle w:val="iBAAGLevel1Bullets"/>
            </w:pPr>
            <w:r w:rsidRPr="004E0B9D">
              <w:t>To learn more call the telephone number listed on your health plan ID card.</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7519F1" w:rsidRPr="005851CD" w14:paraId="045C8537" w14:textId="77777777" w:rsidTr="00486DD7">
        <w:tc>
          <w:tcPr>
            <w:tcW w:w="13507" w:type="dxa"/>
            <w:gridSpan w:val="2"/>
            <w:tcBorders>
              <w:bottom w:val="single" w:sz="4" w:space="0" w:color="000000" w:themeColor="text1"/>
            </w:tcBorders>
            <w:shd w:val="clear" w:color="auto" w:fill="31849B"/>
          </w:tcPr>
          <w:p w14:paraId="045C8536" w14:textId="77777777" w:rsidR="007519F1" w:rsidRPr="005851CD" w:rsidRDefault="007519F1" w:rsidP="00486DD7">
            <w:pPr>
              <w:pStyle w:val="iBAAGTableHeader"/>
            </w:pPr>
            <w:r w:rsidRPr="00355D8E">
              <w:t>About Your Benefits</w:t>
            </w:r>
          </w:p>
        </w:tc>
      </w:tr>
      <w:tr w:rsidR="007519F1" w:rsidRPr="005851CD" w14:paraId="045C854A" w14:textId="77777777" w:rsidTr="00486DD7">
        <w:tc>
          <w:tcPr>
            <w:tcW w:w="3517" w:type="dxa"/>
            <w:shd w:val="clear" w:color="auto" w:fill="FFFFFF" w:themeFill="background1"/>
          </w:tcPr>
          <w:p w14:paraId="045C8538" w14:textId="77777777" w:rsidR="007519F1" w:rsidRDefault="007519F1">
            <w:pPr>
              <w:pStyle w:val="iBAAGSituationBoxName"/>
            </w:pPr>
            <w:bookmarkStart w:id="116" w:name="Vision_Vendor"/>
            <w:r>
              <w:t>Vision Vendor</w:t>
            </w:r>
            <w:bookmarkEnd w:id="116"/>
          </w:p>
          <w:p w14:paraId="045C8539" w14:textId="77777777" w:rsidR="007519F1" w:rsidRDefault="007519F1" w:rsidP="00486DD7">
            <w:pPr>
              <w:pStyle w:val="iBAAGStandardText"/>
            </w:pPr>
          </w:p>
          <w:p w14:paraId="045C853A" w14:textId="77777777" w:rsidR="007519F1" w:rsidRDefault="007519F1" w:rsidP="00486DD7">
            <w:pPr>
              <w:pStyle w:val="InstructionalText"/>
            </w:pPr>
          </w:p>
        </w:tc>
        <w:tc>
          <w:tcPr>
            <w:tcW w:w="9990" w:type="dxa"/>
            <w:shd w:val="clear" w:color="auto" w:fill="FFFFFF" w:themeFill="background1"/>
          </w:tcPr>
          <w:p w14:paraId="045C853B" w14:textId="262CB378" w:rsidR="007519F1" w:rsidRDefault="007519F1" w:rsidP="00486DD7">
            <w:pPr>
              <w:pStyle w:val="iBAAGStandardText"/>
            </w:pPr>
          </w:p>
          <w:p w14:paraId="045C853C" w14:textId="77777777" w:rsidR="007519F1" w:rsidRDefault="007519F1" w:rsidP="00486DD7">
            <w:pPr>
              <w:pStyle w:val="iBAAGStandardText"/>
            </w:pPr>
            <w:r>
              <w:t xml:space="preserve">Administered by: </w:t>
            </w:r>
            <w:r>
              <w:rPr>
                <w:rStyle w:val="iBAAGStandardTextBoldChar"/>
              </w:rPr>
              <w:t>UnitedHealthcare Vision</w:t>
            </w:r>
          </w:p>
          <w:p w14:paraId="045C853D" w14:textId="77777777" w:rsidR="007519F1" w:rsidRDefault="007519F1" w:rsidP="00486DD7">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14:paraId="045C853E" w14:textId="77777777" w:rsidR="007519F1" w:rsidRDefault="007519F1" w:rsidP="00486DD7">
            <w:pPr>
              <w:pStyle w:val="iBAAGStandardText"/>
            </w:pPr>
          </w:p>
          <w:p w14:paraId="045C8549" w14:textId="77777777" w:rsidR="007519F1" w:rsidRDefault="007519F1" w:rsidP="00486DD7">
            <w:pPr>
              <w:pStyle w:val="iBAAGStandardText"/>
            </w:pPr>
          </w:p>
        </w:tc>
      </w:tr>
    </w:tbl>
    <w:p w14:paraId="045C854B" w14:textId="77777777" w:rsidR="007519F1" w:rsidRPr="005851CD" w:rsidRDefault="007519F1" w:rsidP="007519F1"/>
    <w:p w14:paraId="045C854C"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045C854E" w14:textId="77777777" w:rsidTr="00486DD7">
        <w:tc>
          <w:tcPr>
            <w:tcW w:w="13507" w:type="dxa"/>
            <w:gridSpan w:val="2"/>
            <w:shd w:val="clear" w:color="auto" w:fill="DAEEF3"/>
          </w:tcPr>
          <w:p w14:paraId="045C854D" w14:textId="77777777" w:rsidR="007519F1" w:rsidRPr="00B41EB2" w:rsidRDefault="007519F1" w:rsidP="00486DD7">
            <w:pPr>
              <w:pStyle w:val="iBAAGMajorSectionHeader"/>
            </w:pPr>
            <w:r>
              <w:t>CSR View</w:t>
            </w:r>
          </w:p>
        </w:tc>
      </w:tr>
      <w:tr w:rsidR="007519F1" w:rsidRPr="00F04347" w14:paraId="045C8550" w14:textId="77777777" w:rsidTr="00486DD7">
        <w:tblPrEx>
          <w:shd w:val="clear" w:color="auto" w:fill="auto"/>
        </w:tblPrEx>
        <w:tc>
          <w:tcPr>
            <w:tcW w:w="13507" w:type="dxa"/>
            <w:gridSpan w:val="2"/>
            <w:tcBorders>
              <w:bottom w:val="single" w:sz="4" w:space="0" w:color="000000" w:themeColor="text1"/>
            </w:tcBorders>
            <w:shd w:val="clear" w:color="auto" w:fill="C00000"/>
          </w:tcPr>
          <w:p w14:paraId="045C854F" w14:textId="77777777" w:rsidR="007519F1" w:rsidRPr="00F04347" w:rsidRDefault="007519F1" w:rsidP="00486DD7">
            <w:pPr>
              <w:pStyle w:val="iBAAGTableHeader"/>
            </w:pPr>
            <w:r w:rsidRPr="00C34120">
              <w:t>Plan Information</w:t>
            </w:r>
          </w:p>
        </w:tc>
      </w:tr>
      <w:tr w:rsidR="007519F1" w:rsidRPr="00F04347" w14:paraId="045C8554" w14:textId="77777777" w:rsidTr="00486DD7">
        <w:tblPrEx>
          <w:shd w:val="clear" w:color="auto" w:fill="auto"/>
        </w:tblPrEx>
        <w:tc>
          <w:tcPr>
            <w:tcW w:w="3517" w:type="dxa"/>
            <w:shd w:val="clear" w:color="auto" w:fill="F2DBDB"/>
          </w:tcPr>
          <w:p w14:paraId="045C8551" w14:textId="77777777" w:rsidR="007519F1" w:rsidRPr="00F04347" w:rsidRDefault="007519F1">
            <w:pPr>
              <w:pStyle w:val="iBAAGSituationBoxName"/>
            </w:pPr>
            <w:bookmarkStart w:id="117" w:name="Cant_Find_What_You_Are_Looking_For"/>
            <w:r w:rsidRPr="00C34120">
              <w:t>Can’t Find What You Are Looking For?</w:t>
            </w:r>
            <w:bookmarkEnd w:id="117"/>
          </w:p>
        </w:tc>
        <w:tc>
          <w:tcPr>
            <w:tcW w:w="9990" w:type="dxa"/>
            <w:shd w:val="clear" w:color="auto" w:fill="F2DBDB"/>
          </w:tcPr>
          <w:p w14:paraId="045C8552" w14:textId="77777777" w:rsidR="007519F1" w:rsidRPr="00FA726A" w:rsidRDefault="007519F1" w:rsidP="00486DD7">
            <w:pPr>
              <w:pStyle w:val="iBAAGStandardText"/>
            </w:pPr>
            <w:r w:rsidRPr="00C34120">
              <w:t xml:space="preserve">Please visit the link below for additional information of certain benefits. </w:t>
            </w:r>
          </w:p>
          <w:p w14:paraId="045C8553" w14:textId="77777777" w:rsidR="007519F1" w:rsidRPr="00FA726A" w:rsidRDefault="005C1993" w:rsidP="00486DD7">
            <w:pPr>
              <w:rPr>
                <w:rStyle w:val="Hyperlinks"/>
              </w:rPr>
            </w:pPr>
            <w:hyperlink r:id="rId90" w:history="1">
              <w:r w:rsidR="007519F1" w:rsidRPr="00FA726A">
                <w:rPr>
                  <w:rStyle w:val="Hyperlinks"/>
                </w:rPr>
                <w:t>IBAAG Quick Reference Guide</w:t>
              </w:r>
            </w:hyperlink>
          </w:p>
        </w:tc>
      </w:tr>
    </w:tbl>
    <w:p w14:paraId="045C8555" w14:textId="77777777" w:rsidR="007519F1" w:rsidRPr="00F04347" w:rsidRDefault="007519F1" w:rsidP="007519F1"/>
    <w:p w14:paraId="045C8556" w14:textId="77777777" w:rsidR="007519F1" w:rsidRPr="00CC5F62" w:rsidRDefault="007519F1" w:rsidP="007519F1">
      <w:pPr>
        <w:rPr>
          <w:rStyle w:val="iBAAGTags"/>
        </w:rPr>
      </w:pPr>
      <w:r w:rsidRPr="00CC5F62">
        <w:rPr>
          <w:rStyle w:val="iBAAGTags"/>
        </w:rPr>
        <w:t>&lt;!--section=Mental_and_Nervous--&gt;</w:t>
      </w:r>
    </w:p>
    <w:p w14:paraId="045C8557" w14:textId="77777777" w:rsidR="007519F1" w:rsidRPr="00CC5F62" w:rsidRDefault="007519F1" w:rsidP="007519F1"/>
    <w:p w14:paraId="045C8558"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8559" w14:textId="77777777" w:rsidR="007519F1" w:rsidRDefault="007519F1" w:rsidP="007519F1"/>
    <w:p w14:paraId="045C855A" w14:textId="77777777" w:rsidR="007519F1" w:rsidRDefault="007519F1" w:rsidP="007519F1">
      <w:pPr>
        <w:rPr>
          <w:i/>
          <w:iCs/>
        </w:rPr>
      </w:pPr>
      <w:r>
        <w:rPr>
          <w:i/>
          <w:iCs/>
        </w:rPr>
        <w:t xml:space="preserve">Providers, this summary is for members, to review the terms of your participation agreement, please visit </w:t>
      </w:r>
      <w:hyperlink r:id="rId91" w:history="1">
        <w:r>
          <w:rPr>
            <w:rStyle w:val="Hyperlink"/>
            <w:i/>
            <w:iCs/>
            <w:szCs w:val="24"/>
          </w:rPr>
          <w:t>uhcprovider.com</w:t>
        </w:r>
      </w:hyperlink>
      <w:r>
        <w:rPr>
          <w:i/>
          <w:iCs/>
        </w:rPr>
        <w:t xml:space="preserve">   </w:t>
      </w:r>
    </w:p>
    <w:p w14:paraId="045C855B"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3F3B5E" w14:paraId="045C855D" w14:textId="77777777" w:rsidTr="00486DD7">
        <w:tc>
          <w:tcPr>
            <w:tcW w:w="13507" w:type="dxa"/>
            <w:gridSpan w:val="2"/>
            <w:shd w:val="clear" w:color="auto" w:fill="DAEEF3"/>
          </w:tcPr>
          <w:p w14:paraId="045C855C" w14:textId="77777777" w:rsidR="007519F1" w:rsidRPr="003F3B5E" w:rsidRDefault="007519F1" w:rsidP="00486DD7">
            <w:pPr>
              <w:pStyle w:val="iBAAGMajorSectionHeader"/>
            </w:pPr>
            <w:bookmarkStart w:id="118" w:name="Mental_and_Nervous"/>
            <w:r w:rsidRPr="00C34120">
              <w:rPr>
                <w:rFonts w:cs="Arial"/>
                <w:color w:val="0000FF"/>
              </w:rPr>
              <w:t>M</w:t>
            </w:r>
            <w:r>
              <w:rPr>
                <w:rFonts w:cs="Arial"/>
                <w:color w:val="0000FF"/>
              </w:rPr>
              <w:t>ental Health</w:t>
            </w:r>
            <w:bookmarkEnd w:id="118"/>
          </w:p>
        </w:tc>
      </w:tr>
      <w:tr w:rsidR="007519F1" w:rsidRPr="00556C7E" w14:paraId="045C855F" w14:textId="77777777" w:rsidTr="00486DD7">
        <w:tblPrEx>
          <w:shd w:val="clear" w:color="auto" w:fill="auto"/>
        </w:tblPrEx>
        <w:tc>
          <w:tcPr>
            <w:tcW w:w="13507" w:type="dxa"/>
            <w:gridSpan w:val="2"/>
            <w:tcBorders>
              <w:bottom w:val="single" w:sz="4" w:space="0" w:color="000000" w:themeColor="text1"/>
            </w:tcBorders>
            <w:shd w:val="clear" w:color="auto" w:fill="31849B"/>
          </w:tcPr>
          <w:p w14:paraId="045C855E" w14:textId="77777777" w:rsidR="007519F1" w:rsidRPr="00556C7E" w:rsidRDefault="007519F1" w:rsidP="00486DD7">
            <w:pPr>
              <w:pStyle w:val="iBAAGTableHeader"/>
            </w:pPr>
            <w:r w:rsidRPr="00C34120">
              <w:t>About Your Benefits</w:t>
            </w:r>
          </w:p>
        </w:tc>
      </w:tr>
      <w:tr w:rsidR="007519F1" w:rsidRPr="00556C7E" w14:paraId="045C8565" w14:textId="77777777" w:rsidTr="00486DD7">
        <w:tblPrEx>
          <w:shd w:val="clear" w:color="auto" w:fill="auto"/>
        </w:tblPrEx>
        <w:tc>
          <w:tcPr>
            <w:tcW w:w="3517" w:type="dxa"/>
            <w:shd w:val="clear" w:color="auto" w:fill="FFFFFF" w:themeFill="background1"/>
          </w:tcPr>
          <w:p w14:paraId="045C8560" w14:textId="77777777" w:rsidR="007519F1" w:rsidRDefault="007519F1">
            <w:pPr>
              <w:pStyle w:val="iBAAGSituationBoxName"/>
            </w:pPr>
            <w:bookmarkStart w:id="119" w:name="Mental_Health_Vendor"/>
            <w:r>
              <w:t>Mental Health Vendor</w:t>
            </w:r>
            <w:bookmarkEnd w:id="119"/>
          </w:p>
          <w:p w14:paraId="045C8561" w14:textId="77777777" w:rsidR="007519F1" w:rsidRPr="00A61F39" w:rsidRDefault="007519F1" w:rsidP="00486DD7">
            <w:pPr>
              <w:pStyle w:val="InstructionalText"/>
            </w:pPr>
          </w:p>
        </w:tc>
        <w:tc>
          <w:tcPr>
            <w:tcW w:w="9990" w:type="dxa"/>
            <w:shd w:val="clear" w:color="auto" w:fill="FFFFFF" w:themeFill="background1"/>
          </w:tcPr>
          <w:p w14:paraId="045C8562" w14:textId="77777777" w:rsidR="007519F1" w:rsidRDefault="007519F1" w:rsidP="00486DD7">
            <w:pPr>
              <w:pStyle w:val="iBAAGStandardText"/>
            </w:pPr>
            <w:r>
              <w:t xml:space="preserve">Administered by: </w:t>
            </w:r>
            <w:r w:rsidRPr="00556C7E">
              <w:rPr>
                <w:rStyle w:val="iBAAGStandardTextBoldChar"/>
              </w:rPr>
              <w:t>United Behavioral Health – Health Plan Division</w:t>
            </w:r>
          </w:p>
          <w:p w14:paraId="045C8563" w14:textId="77777777" w:rsidR="007519F1" w:rsidRDefault="007519F1" w:rsidP="00486DD7">
            <w:pPr>
              <w:pStyle w:val="iBAAGStandardText"/>
              <w:rPr>
                <w:rStyle w:val="iBAAGStandardTextChar"/>
              </w:rPr>
            </w:pPr>
            <w:r>
              <w:t>For all mental health support, call the phone number on your health plan ID card</w:t>
            </w:r>
            <w:r w:rsidRPr="00180F82">
              <w:rPr>
                <w:rStyle w:val="iBAAGStandardTextChar"/>
              </w:rPr>
              <w:t>.</w:t>
            </w:r>
          </w:p>
          <w:p w14:paraId="045C8564" w14:textId="77777777" w:rsidR="007519F1" w:rsidRPr="00556C7E" w:rsidRDefault="007519F1" w:rsidP="00486DD7">
            <w:pPr>
              <w:pStyle w:val="iBAAGStandardText"/>
            </w:pPr>
          </w:p>
        </w:tc>
      </w:tr>
    </w:tbl>
    <w:tbl>
      <w:tblPr>
        <w:tblStyle w:val="TableGrid3"/>
        <w:tblW w:w="1350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EEECE1" w:themeFill="background2"/>
        <w:tblLayout w:type="fixed"/>
        <w:tblLook w:val="04A0" w:firstRow="1" w:lastRow="0" w:firstColumn="1" w:lastColumn="0" w:noHBand="0" w:noVBand="1"/>
      </w:tblPr>
      <w:tblGrid>
        <w:gridCol w:w="3516"/>
        <w:gridCol w:w="3328"/>
        <w:gridCol w:w="3328"/>
        <w:gridCol w:w="3328"/>
      </w:tblGrid>
      <w:tr w:rsidR="00F0415C" w14:paraId="74E4B794" w14:textId="77777777" w:rsidTr="00455CED">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5ACC33C7" w14:textId="77777777" w:rsidR="00F0415C" w:rsidRDefault="00F0415C" w:rsidP="00455CED">
            <w:pPr>
              <w:pStyle w:val="iBAAGTableHeader"/>
            </w:pPr>
            <w:r>
              <w:t>Common Medical Event</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66EB3CB9" w14:textId="77777777" w:rsidR="00F0415C" w:rsidRDefault="00F0415C" w:rsidP="00455CED">
            <w:pPr>
              <w:pStyle w:val="iBAAGTableHeader"/>
            </w:pPr>
            <w:r>
              <w:t>Your cost if you use</w:t>
            </w:r>
          </w:p>
          <w:p w14:paraId="69856078" w14:textId="77777777" w:rsidR="00F0415C" w:rsidRDefault="00F0415C" w:rsidP="00455CED">
            <w:pPr>
              <w:pStyle w:val="iBAAGTableHeader"/>
            </w:pPr>
            <w:r>
              <w:t>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3CD2BE93" w14:textId="77777777" w:rsidR="00F0415C" w:rsidRDefault="00F0415C" w:rsidP="00455CED">
            <w:pPr>
              <w:pStyle w:val="iBAAGTableHeader"/>
            </w:pPr>
            <w:r>
              <w:t>Your cost if you use</w:t>
            </w:r>
          </w:p>
          <w:p w14:paraId="7BE5E537" w14:textId="77777777" w:rsidR="00F0415C" w:rsidRDefault="00F0415C" w:rsidP="00455CED">
            <w:pPr>
              <w:pStyle w:val="iBAAGTableHeader"/>
            </w:pPr>
            <w:r>
              <w:t>Out-of-Network benefits</w:t>
            </w: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hideMark/>
          </w:tcPr>
          <w:p w14:paraId="3D976AB0" w14:textId="77777777" w:rsidR="00F0415C" w:rsidRDefault="00F0415C" w:rsidP="00455CED">
            <w:pPr>
              <w:pStyle w:val="iBAAGTableHeader"/>
            </w:pPr>
            <w:r>
              <w:t>Limits &amp; Exceptions</w:t>
            </w:r>
          </w:p>
        </w:tc>
      </w:tr>
      <w:tr w:rsidR="00F0415C" w14:paraId="119383B8" w14:textId="77777777" w:rsidTr="00455CED">
        <w:tc>
          <w:tcPr>
            <w:tcW w:w="3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639A36" w14:textId="77777777" w:rsidR="00F0415C" w:rsidRDefault="00F0415C" w:rsidP="00455CED">
            <w:pPr>
              <w:pStyle w:val="iBAAGSituationBoxName"/>
            </w:pPr>
            <w:r>
              <w:t>Autism Spectrum Disorder Services</w:t>
            </w:r>
          </w:p>
          <w:p w14:paraId="591FBD64" w14:textId="77777777" w:rsidR="00F0415C" w:rsidRDefault="00F0415C" w:rsidP="00455CED">
            <w:pPr>
              <w:pStyle w:val="iBAAGStandardText"/>
            </w:pPr>
          </w:p>
          <w:p w14:paraId="31B192E0" w14:textId="77777777" w:rsidR="00F0415C" w:rsidRDefault="00F0415C" w:rsidP="00455CED">
            <w:pPr>
              <w:pStyle w:val="iBAAGStandardText"/>
            </w:pPr>
            <w:r>
              <w:rPr>
                <w:rStyle w:val="iBAAGStandardTextBoldChar"/>
              </w:rPr>
              <w:t>What is autism spectrum disorder?</w:t>
            </w:r>
            <w:r>
              <w:t xml:space="preserve"> A general term for a group of complex disorders with similar symptoms. It is called a spectrum disorder because there are variations of how it affects an individual’s brain development. </w:t>
            </w:r>
          </w:p>
          <w:p w14:paraId="045C6449" w14:textId="77777777" w:rsidR="00F0415C" w:rsidRDefault="00F0415C" w:rsidP="00455CED">
            <w:pPr>
              <w:pStyle w:val="iBAAGStandardText"/>
            </w:pPr>
          </w:p>
          <w:p w14:paraId="677FEDE1" w14:textId="77777777" w:rsidR="00F0415C" w:rsidRDefault="00F0415C" w:rsidP="00455CED">
            <w:pPr>
              <w:pStyle w:val="iBAAGStandardText"/>
            </w:pPr>
            <w:r>
              <w:t>The spectrum may include:</w:t>
            </w:r>
          </w:p>
          <w:p w14:paraId="31D5B4C5" w14:textId="77777777" w:rsidR="00F0415C" w:rsidRDefault="00F0415C" w:rsidP="00455CED">
            <w:pPr>
              <w:pStyle w:val="iBAAGLevel1Bullets"/>
              <w:tabs>
                <w:tab w:val="left" w:pos="720"/>
              </w:tabs>
            </w:pPr>
            <w:r>
              <w:t xml:space="preserve">Autistic disorder </w:t>
            </w:r>
          </w:p>
          <w:p w14:paraId="6E84AFD9" w14:textId="77777777" w:rsidR="00F0415C" w:rsidRDefault="00F0415C" w:rsidP="00455CED">
            <w:pPr>
              <w:pStyle w:val="iBAAGLevel1Bullets"/>
              <w:tabs>
                <w:tab w:val="left" w:pos="720"/>
              </w:tabs>
            </w:pPr>
            <w:r>
              <w:t>Asperger’s disorder</w:t>
            </w:r>
          </w:p>
          <w:p w14:paraId="735B0034" w14:textId="77777777" w:rsidR="00F0415C" w:rsidRDefault="00F0415C" w:rsidP="00455CED">
            <w:pPr>
              <w:pStyle w:val="iBAAGLevel1Bullets"/>
              <w:tabs>
                <w:tab w:val="left" w:pos="720"/>
              </w:tabs>
            </w:pPr>
            <w:r>
              <w:t xml:space="preserve">Rett’s disorder </w:t>
            </w:r>
          </w:p>
          <w:p w14:paraId="0523CC25" w14:textId="77777777" w:rsidR="00F0415C" w:rsidRDefault="00F0415C" w:rsidP="00455CED">
            <w:pPr>
              <w:pStyle w:val="iBAAGLevel1Bullets"/>
              <w:tabs>
                <w:tab w:val="left" w:pos="720"/>
              </w:tabs>
            </w:pPr>
            <w:r>
              <w:t xml:space="preserve">Childhood disintegrative disorder </w:t>
            </w:r>
          </w:p>
          <w:p w14:paraId="495B67A8" w14:textId="77777777" w:rsidR="00F0415C" w:rsidRDefault="00F0415C" w:rsidP="00455CED">
            <w:pPr>
              <w:pStyle w:val="iBAAGLevel1Bullets"/>
              <w:tabs>
                <w:tab w:val="left" w:pos="720"/>
              </w:tabs>
            </w:pPr>
            <w:r>
              <w:t xml:space="preserve">Pervasive developmental disorder not otherwise specified </w:t>
            </w:r>
          </w:p>
          <w:p w14:paraId="52A4650F" w14:textId="77777777" w:rsidR="00F0415C" w:rsidRDefault="00F0415C" w:rsidP="00455CED">
            <w:pPr>
              <w:pStyle w:val="iBAAGStandardText"/>
            </w:pPr>
          </w:p>
          <w:p w14:paraId="07C5BFCD" w14:textId="77777777" w:rsidR="00F0415C" w:rsidRDefault="00F0415C" w:rsidP="00455CED">
            <w:pPr>
              <w:pStyle w:val="iBAAGStandardText"/>
            </w:pPr>
            <w:r>
              <w:t>We cover: the screening, diagnosis, and treatment of autism spectrum disorder.</w:t>
            </w:r>
          </w:p>
          <w:p w14:paraId="485BDCA9" w14:textId="77777777" w:rsidR="00F0415C" w:rsidRDefault="00F0415C" w:rsidP="00455CED">
            <w:pPr>
              <w:pStyle w:val="iBAAGStandardText"/>
            </w:pPr>
          </w:p>
          <w:p w14:paraId="072D1A49" w14:textId="77777777" w:rsidR="00F0415C" w:rsidRDefault="00F0415C" w:rsidP="00455CED">
            <w:pPr>
              <w:pStyle w:val="iBAAGStandardTextBold"/>
            </w:pPr>
            <w:r>
              <w:t xml:space="preserve">Want more information? </w:t>
            </w:r>
          </w:p>
          <w:p w14:paraId="685622A8" w14:textId="77777777" w:rsidR="00F0415C" w:rsidRDefault="00F0415C" w:rsidP="00455CED">
            <w:pPr>
              <w:pStyle w:val="iBAAGStandardText"/>
            </w:pPr>
            <w:r>
              <w:t xml:space="preserve">View the </w:t>
            </w:r>
            <w:hyperlink r:id="rId92" w:history="1">
              <w:r>
                <w:rPr>
                  <w:rStyle w:val="Hyperlinks"/>
                </w:rPr>
                <w:t>glossary</w:t>
              </w:r>
            </w:hyperlink>
            <w:r>
              <w:t xml:space="preserve"> for definitions.</w:t>
            </w:r>
          </w:p>
          <w:p w14:paraId="4B7C7374" w14:textId="77777777" w:rsidR="00F0415C" w:rsidRDefault="00F0415C" w:rsidP="00455CED">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65FC9D" w14:textId="77777777" w:rsidR="00F0415C" w:rsidRPr="00620FFE" w:rsidRDefault="00F0415C" w:rsidP="00455CED">
            <w:pPr>
              <w:pStyle w:val="iBAAGStandardText"/>
            </w:pPr>
            <w:r w:rsidRPr="00620FFE">
              <w:t>The amount you pay is based on where the covered health service is provided.</w:t>
            </w:r>
          </w:p>
          <w:p w14:paraId="6398D3D9" w14:textId="77777777" w:rsidR="00F0415C" w:rsidRDefault="00F0415C" w:rsidP="00455CED">
            <w:pPr>
              <w:pStyle w:val="iBAAGStandardText"/>
            </w:pPr>
          </w:p>
          <w:p w14:paraId="79040A3D" w14:textId="77777777" w:rsidR="00F0415C" w:rsidRDefault="00F0415C" w:rsidP="00455CED">
            <w:pPr>
              <w:pStyle w:val="iBAAGStandardTextBold"/>
            </w:pPr>
            <w:r>
              <w:t>Is prior authorization needed?</w:t>
            </w:r>
          </w:p>
          <w:p w14:paraId="2B09CFA8" w14:textId="77777777" w:rsidR="00F0415C" w:rsidRDefault="00F0415C" w:rsidP="00455CED">
            <w:pPr>
              <w:pStyle w:val="iBAAGStandardText"/>
              <w:rPr>
                <w:rStyle w:val="InstructionalTextChar"/>
              </w:rPr>
            </w:pPr>
            <w:r>
              <w:rPr>
                <w:rStyle w:val="iBAAGStandardTextChar"/>
              </w:rPr>
              <w:t>No</w:t>
            </w:r>
          </w:p>
          <w:p w14:paraId="32701F7F" w14:textId="77777777" w:rsidR="00F0415C" w:rsidRDefault="00F0415C" w:rsidP="00455CED">
            <w:pPr>
              <w:pStyle w:val="iBAAGStandardText"/>
            </w:pPr>
          </w:p>
          <w:p w14:paraId="12751F36" w14:textId="77777777" w:rsidR="00F0415C" w:rsidRDefault="00F0415C" w:rsidP="00455CED">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3B0674" w14:textId="77777777" w:rsidR="00F0415C" w:rsidRPr="00620FFE" w:rsidRDefault="00F0415C" w:rsidP="00455CED">
            <w:pPr>
              <w:pStyle w:val="iBAAGStandardText"/>
            </w:pPr>
            <w:r w:rsidRPr="00620FFE">
              <w:t>The amount you pay is based on where the covered health service is provided.</w:t>
            </w:r>
          </w:p>
          <w:p w14:paraId="1D734D96" w14:textId="77777777" w:rsidR="00F0415C" w:rsidRDefault="00F0415C" w:rsidP="00455CED">
            <w:pPr>
              <w:pStyle w:val="iBAAGStandardText"/>
            </w:pPr>
          </w:p>
          <w:p w14:paraId="6B7424DE" w14:textId="77777777" w:rsidR="00F0415C" w:rsidRDefault="00F0415C" w:rsidP="00455CED">
            <w:pPr>
              <w:pStyle w:val="iBAAGStandardTextBold"/>
            </w:pPr>
            <w:r>
              <w:t>Is prior authorization needed?</w:t>
            </w:r>
          </w:p>
          <w:p w14:paraId="61B74D63" w14:textId="77777777" w:rsidR="00F0415C" w:rsidRDefault="00F0415C" w:rsidP="00455CED">
            <w:pPr>
              <w:pStyle w:val="iBAAGStandardText"/>
            </w:pPr>
            <w:r>
              <w:t>The authorization requirement is based on where the covered health service is provided.</w:t>
            </w:r>
          </w:p>
          <w:p w14:paraId="5020A8CE" w14:textId="77777777" w:rsidR="00F0415C" w:rsidRDefault="00F0415C" w:rsidP="00455CED">
            <w:pPr>
              <w:pStyle w:val="iBAAGStandardText"/>
            </w:pPr>
          </w:p>
          <w:p w14:paraId="0FF8B883" w14:textId="77777777" w:rsidR="00F0415C" w:rsidRDefault="00F0415C" w:rsidP="00455CED">
            <w:pPr>
              <w:pStyle w:val="iBAAGStandardTextBold"/>
            </w:pPr>
            <w:r>
              <w:t>Prior authorization is:</w:t>
            </w:r>
          </w:p>
          <w:p w14:paraId="53CB2C9D" w14:textId="77777777" w:rsidR="00F0415C" w:rsidRDefault="00F0415C" w:rsidP="00455CED">
            <w:pPr>
              <w:pStyle w:val="iBAAGStandardText"/>
            </w:pPr>
            <w:r>
              <w:t>Getting approval by calling the number listed on your health plan ID card before you can get medicine or services.</w:t>
            </w:r>
          </w:p>
          <w:p w14:paraId="347B77A0" w14:textId="77777777" w:rsidR="00F0415C" w:rsidRDefault="00F0415C" w:rsidP="00455CED">
            <w:pPr>
              <w:pStyle w:val="iBAAGStandardText"/>
            </w:pPr>
          </w:p>
        </w:tc>
        <w:tc>
          <w:tcPr>
            <w:tcW w:w="33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7FA900E0" w14:textId="77777777" w:rsidR="00F0415C" w:rsidRDefault="00F0415C" w:rsidP="00455CED">
            <w:r>
              <w:t>Coverage is based on where the covered health service is provided.</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7519F1" w:rsidRPr="00244660" w14:paraId="045C856C" w14:textId="77777777" w:rsidTr="00486DD7">
        <w:tc>
          <w:tcPr>
            <w:tcW w:w="3517" w:type="dxa"/>
            <w:tcBorders>
              <w:bottom w:val="single" w:sz="4" w:space="0" w:color="000000" w:themeColor="text1"/>
            </w:tcBorders>
            <w:shd w:val="clear" w:color="auto" w:fill="31849B"/>
            <w:vAlign w:val="center"/>
          </w:tcPr>
          <w:p w14:paraId="045C8566" w14:textId="77777777" w:rsidR="007519F1" w:rsidRPr="00244660" w:rsidRDefault="007519F1" w:rsidP="00486DD7">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45C8567" w14:textId="77777777" w:rsidR="007519F1" w:rsidRPr="00244660" w:rsidRDefault="007519F1" w:rsidP="00486DD7">
            <w:pPr>
              <w:pStyle w:val="iBAAGTableHeader"/>
            </w:pPr>
            <w:r w:rsidRPr="00244660">
              <w:t>Your cost if you use</w:t>
            </w:r>
          </w:p>
          <w:p w14:paraId="045C8568" w14:textId="77777777" w:rsidR="007519F1" w:rsidRPr="00244660" w:rsidRDefault="007519F1" w:rsidP="00486DD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45C8569" w14:textId="77777777" w:rsidR="007519F1" w:rsidRPr="00244660" w:rsidRDefault="007519F1" w:rsidP="00486DD7">
            <w:pPr>
              <w:pStyle w:val="iBAAGTableHeader"/>
            </w:pPr>
            <w:r w:rsidRPr="00244660">
              <w:t>Your cost if you use</w:t>
            </w:r>
          </w:p>
          <w:p w14:paraId="045C856A" w14:textId="77777777" w:rsidR="007519F1" w:rsidRPr="00244660" w:rsidRDefault="007519F1" w:rsidP="00486DD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45C856B" w14:textId="77777777" w:rsidR="007519F1" w:rsidRPr="00244660" w:rsidRDefault="007519F1" w:rsidP="00486DD7">
            <w:pPr>
              <w:pStyle w:val="iBAAGTableHeader"/>
            </w:pPr>
            <w:r w:rsidRPr="00244660">
              <w:t>Limits &amp; Exceptions</w:t>
            </w:r>
          </w:p>
        </w:tc>
      </w:tr>
      <w:tr w:rsidR="007519F1" w:rsidRPr="00244660" w14:paraId="045C85D2" w14:textId="77777777" w:rsidTr="00486DD7">
        <w:tc>
          <w:tcPr>
            <w:tcW w:w="3517" w:type="dxa"/>
            <w:shd w:val="clear" w:color="auto" w:fill="FFFFFF" w:themeFill="background1"/>
          </w:tcPr>
          <w:p w14:paraId="045C856D" w14:textId="77777777" w:rsidR="007519F1" w:rsidRPr="00F641DB" w:rsidRDefault="007519F1">
            <w:pPr>
              <w:pStyle w:val="iBAAGSituationBoxName"/>
            </w:pPr>
            <w:bookmarkStart w:id="120" w:name="Mental_Health"/>
            <w:r w:rsidRPr="00F641DB">
              <w:t>Mental Health</w:t>
            </w:r>
            <w:bookmarkEnd w:id="120"/>
            <w:r w:rsidRPr="00F641DB">
              <w:t xml:space="preserve">, </w:t>
            </w:r>
            <w:r w:rsidRPr="006B6EB4">
              <w:t xml:space="preserve"> Substance-Related and Addictive Disorder</w:t>
            </w:r>
            <w:bookmarkStart w:id="121" w:name="_DV_M575"/>
            <w:bookmarkEnd w:id="121"/>
            <w:r>
              <w:t xml:space="preserve"> </w:t>
            </w:r>
            <w:r w:rsidRPr="00F641DB">
              <w:t xml:space="preserve">Services </w:t>
            </w:r>
          </w:p>
          <w:p w14:paraId="045C856E" w14:textId="77777777" w:rsidR="007519F1" w:rsidRPr="00F641DB" w:rsidRDefault="007519F1" w:rsidP="00486DD7">
            <w:pPr>
              <w:pStyle w:val="iBAAGStandardText"/>
            </w:pPr>
          </w:p>
          <w:p w14:paraId="045C856F" w14:textId="77777777" w:rsidR="007519F1" w:rsidRPr="00F641DB" w:rsidRDefault="007519F1" w:rsidP="00486DD7">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045C8570" w14:textId="77777777" w:rsidR="007519F1" w:rsidRPr="00F641DB" w:rsidRDefault="007519F1" w:rsidP="00486DD7">
            <w:pPr>
              <w:pStyle w:val="iBAAGStandardText"/>
            </w:pPr>
          </w:p>
          <w:p w14:paraId="045C8571" w14:textId="77777777" w:rsidR="007519F1" w:rsidRPr="00F641DB" w:rsidRDefault="007519F1" w:rsidP="00486DD7">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45C8572" w14:textId="77777777" w:rsidR="007519F1" w:rsidRPr="00F641DB" w:rsidRDefault="007519F1" w:rsidP="00486DD7">
            <w:pPr>
              <w:pStyle w:val="iBAAGStandardText"/>
            </w:pPr>
            <w:r w:rsidRPr="00F641DB">
              <w:t xml:space="preserve">Treatment for </w:t>
            </w:r>
            <w:r w:rsidRPr="00EC3BE9">
              <w:t xml:space="preserve">alcoholism, substance use and </w:t>
            </w:r>
            <w:r w:rsidRPr="00F641DB">
              <w:t>withdrawal.</w:t>
            </w:r>
          </w:p>
          <w:p w14:paraId="045C8573" w14:textId="77777777" w:rsidR="007519F1" w:rsidRPr="00F641DB" w:rsidRDefault="007519F1" w:rsidP="00486DD7">
            <w:pPr>
              <w:pStyle w:val="iBAAGStandardText"/>
            </w:pPr>
          </w:p>
          <w:p w14:paraId="045C8574" w14:textId="77777777" w:rsidR="007519F1" w:rsidRPr="00F641DB" w:rsidRDefault="007519F1" w:rsidP="00486DD7">
            <w:pPr>
              <w:pStyle w:val="iBAAGStandardText"/>
            </w:pPr>
            <w:r w:rsidRPr="00562ED8">
              <w:rPr>
                <w:rStyle w:val="iBAAGStandardTextBoldChar"/>
              </w:rPr>
              <w:t>What are addictive disorder services?</w:t>
            </w:r>
          </w:p>
          <w:p w14:paraId="045C8575" w14:textId="77777777" w:rsidR="007519F1" w:rsidRPr="00F641DB" w:rsidRDefault="007519F1" w:rsidP="00486DD7">
            <w:pPr>
              <w:pStyle w:val="iBAAGStandardText"/>
            </w:pPr>
            <w:r w:rsidRPr="00F641DB">
              <w:t>Treatment for a compulsive behavior.</w:t>
            </w:r>
          </w:p>
          <w:p w14:paraId="045C8576" w14:textId="77777777" w:rsidR="007519F1" w:rsidRPr="00F641DB" w:rsidRDefault="007519F1" w:rsidP="00486DD7">
            <w:pPr>
              <w:pStyle w:val="iBAAGStandardText"/>
            </w:pPr>
          </w:p>
          <w:p w14:paraId="045C8577" w14:textId="77777777" w:rsidR="007519F1" w:rsidRPr="00F641DB" w:rsidRDefault="007519F1" w:rsidP="00486DD7">
            <w:pPr>
              <w:pStyle w:val="iBAAGStandardText"/>
            </w:pPr>
            <w:r w:rsidRPr="00F641DB">
              <w:t xml:space="preserve">Benefits include the following levels of care: </w:t>
            </w:r>
          </w:p>
          <w:p w14:paraId="045C8578" w14:textId="77777777" w:rsidR="007519F1" w:rsidRPr="00F641DB" w:rsidRDefault="007519F1" w:rsidP="007519F1">
            <w:pPr>
              <w:pStyle w:val="iBAAGStandardText"/>
              <w:numPr>
                <w:ilvl w:val="0"/>
                <w:numId w:val="6"/>
              </w:numPr>
            </w:pPr>
            <w:r w:rsidRPr="00F641DB">
              <w:t xml:space="preserve">Inpatient </w:t>
            </w:r>
          </w:p>
          <w:p w14:paraId="045C8579" w14:textId="77777777" w:rsidR="007519F1" w:rsidRPr="00F641DB" w:rsidRDefault="007519F1" w:rsidP="007519F1">
            <w:pPr>
              <w:pStyle w:val="iBAAGStandardText"/>
              <w:numPr>
                <w:ilvl w:val="0"/>
                <w:numId w:val="6"/>
              </w:numPr>
            </w:pPr>
            <w:r w:rsidRPr="00F641DB">
              <w:t>Residential</w:t>
            </w:r>
          </w:p>
          <w:p w14:paraId="045C857A" w14:textId="77777777" w:rsidR="007519F1" w:rsidRPr="00F641DB" w:rsidRDefault="007519F1" w:rsidP="007519F1">
            <w:pPr>
              <w:pStyle w:val="iBAAGLevel1Bullets"/>
              <w:numPr>
                <w:ilvl w:val="0"/>
                <w:numId w:val="6"/>
              </w:numPr>
            </w:pPr>
            <w:r w:rsidRPr="00F641DB">
              <w:t xml:space="preserve">Partial hospitalization/ day treatment </w:t>
            </w:r>
          </w:p>
          <w:p w14:paraId="045C857B" w14:textId="77777777" w:rsidR="007519F1" w:rsidRPr="00F641DB" w:rsidRDefault="007519F1" w:rsidP="007519F1">
            <w:pPr>
              <w:pStyle w:val="iBAAGLevel1Bullets"/>
              <w:numPr>
                <w:ilvl w:val="0"/>
                <w:numId w:val="6"/>
              </w:numPr>
            </w:pPr>
            <w:r w:rsidRPr="00F641DB">
              <w:t>Intensive outpatient services related to diagnosis and treatment</w:t>
            </w:r>
          </w:p>
          <w:p w14:paraId="045C857C" w14:textId="77777777" w:rsidR="007519F1" w:rsidRPr="00F641DB" w:rsidRDefault="007519F1" w:rsidP="007519F1">
            <w:pPr>
              <w:pStyle w:val="iBAAGStandardText"/>
              <w:numPr>
                <w:ilvl w:val="0"/>
                <w:numId w:val="6"/>
              </w:numPr>
            </w:pPr>
            <w:r w:rsidRPr="00F641DB">
              <w:t>Outpatient</w:t>
            </w:r>
          </w:p>
          <w:p w14:paraId="045C857D" w14:textId="77777777" w:rsidR="007519F1" w:rsidRPr="00F641DB" w:rsidRDefault="007519F1" w:rsidP="00486DD7">
            <w:pPr>
              <w:pStyle w:val="iBAAGStandardText"/>
            </w:pPr>
          </w:p>
          <w:p w14:paraId="045C857E" w14:textId="77777777" w:rsidR="007519F1" w:rsidRPr="00F641DB" w:rsidRDefault="007519F1" w:rsidP="00486DD7">
            <w:pPr>
              <w:pStyle w:val="iBAAGStandardText"/>
            </w:pPr>
            <w:r w:rsidRPr="00F641DB">
              <w:t>Services include the following:</w:t>
            </w:r>
          </w:p>
          <w:p w14:paraId="045C857F" w14:textId="77777777" w:rsidR="007519F1" w:rsidRPr="00F641DB" w:rsidRDefault="007519F1" w:rsidP="007519F1">
            <w:pPr>
              <w:pStyle w:val="iBAAGStandardText"/>
              <w:numPr>
                <w:ilvl w:val="0"/>
                <w:numId w:val="6"/>
              </w:numPr>
            </w:pPr>
            <w:r w:rsidRPr="00F641DB">
              <w:t>Evaluation, treatment and/or procedures</w:t>
            </w:r>
          </w:p>
          <w:p w14:paraId="045C8580" w14:textId="77777777" w:rsidR="007519F1" w:rsidRPr="00F641DB" w:rsidRDefault="007519F1" w:rsidP="007519F1">
            <w:pPr>
              <w:pStyle w:val="iBAAGStandardText"/>
              <w:numPr>
                <w:ilvl w:val="0"/>
                <w:numId w:val="6"/>
              </w:numPr>
            </w:pPr>
            <w:r w:rsidRPr="00F641DB">
              <w:t>Medication assisted treatment programs</w:t>
            </w:r>
          </w:p>
          <w:p w14:paraId="045C8581"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045C8582" w14:textId="77777777" w:rsidR="007519F1" w:rsidRPr="00F641DB" w:rsidRDefault="007519F1" w:rsidP="007519F1">
            <w:pPr>
              <w:pStyle w:val="iBAAGLevel1Bullets"/>
              <w:numPr>
                <w:ilvl w:val="0"/>
                <w:numId w:val="6"/>
              </w:numPr>
            </w:pPr>
            <w:r w:rsidRPr="00F641DB">
              <w:t>Crisis Intervention</w:t>
            </w:r>
          </w:p>
          <w:p w14:paraId="045C8583"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45C8584" w14:textId="77777777" w:rsidR="007519F1" w:rsidRPr="00F641DB" w:rsidRDefault="007519F1" w:rsidP="00486DD7">
            <w:pPr>
              <w:pStyle w:val="iBAAGLevel2Bullets"/>
              <w:ind w:left="720"/>
            </w:pPr>
            <w:r w:rsidRPr="00F641DB">
              <w:t xml:space="preserve">Core deficits </w:t>
            </w:r>
          </w:p>
          <w:p w14:paraId="045C8585" w14:textId="77777777" w:rsidR="007519F1" w:rsidRPr="00F641DB" w:rsidRDefault="007519F1" w:rsidP="00486DD7">
            <w:pPr>
              <w:pStyle w:val="iBAAGLevel2Bullets"/>
              <w:ind w:left="720"/>
            </w:pPr>
            <w:r w:rsidRPr="00F641DB">
              <w:t>Behaviors that are  dangerous to themselves, others and property</w:t>
            </w:r>
          </w:p>
          <w:p w14:paraId="045C8586" w14:textId="77777777" w:rsidR="007519F1" w:rsidRPr="00F641DB" w:rsidRDefault="007519F1" w:rsidP="00486DD7">
            <w:pPr>
              <w:pStyle w:val="iBAAGLevel2Bullets"/>
              <w:ind w:left="720"/>
            </w:pPr>
            <w:r w:rsidRPr="00F641DB">
              <w:t>Impairment in daily functioning</w:t>
            </w:r>
          </w:p>
          <w:p w14:paraId="045C8587" w14:textId="77777777" w:rsidR="007519F1" w:rsidRPr="00F641DB" w:rsidRDefault="007519F1" w:rsidP="00486DD7">
            <w:pPr>
              <w:pStyle w:val="iBAAGStandardText"/>
            </w:pPr>
          </w:p>
          <w:p w14:paraId="045C8588" w14:textId="77777777" w:rsidR="007519F1" w:rsidRPr="00F641DB" w:rsidRDefault="007519F1" w:rsidP="00486DD7">
            <w:pPr>
              <w:pStyle w:val="iBAAGStandardTextBold"/>
            </w:pPr>
            <w:r w:rsidRPr="00F641DB">
              <w:t xml:space="preserve">Want more information? </w:t>
            </w:r>
          </w:p>
          <w:p w14:paraId="045C8589" w14:textId="77777777" w:rsidR="007519F1" w:rsidRPr="00F641DB" w:rsidRDefault="007519F1" w:rsidP="00486DD7">
            <w:pPr>
              <w:pStyle w:val="iBAAGStandardText"/>
            </w:pPr>
            <w:r w:rsidRPr="00F641DB">
              <w:t xml:space="preserve">View the </w:t>
            </w:r>
            <w:hyperlink r:id="rId93" w:history="1">
              <w:r w:rsidRPr="00F641DB">
                <w:rPr>
                  <w:rStyle w:val="Hyperlinks"/>
                </w:rPr>
                <w:t>glossary</w:t>
              </w:r>
            </w:hyperlink>
            <w:r w:rsidRPr="00F641DB">
              <w:t xml:space="preserve"> for definitions.</w:t>
            </w:r>
          </w:p>
          <w:p w14:paraId="045C858A" w14:textId="77777777" w:rsidR="007519F1" w:rsidRPr="003F238F" w:rsidRDefault="007519F1">
            <w:pPr>
              <w:pStyle w:val="iBAAGSituationBoxName"/>
            </w:pPr>
          </w:p>
        </w:tc>
        <w:tc>
          <w:tcPr>
            <w:tcW w:w="3330" w:type="dxa"/>
            <w:shd w:val="clear" w:color="auto" w:fill="FFFFFF" w:themeFill="background1"/>
          </w:tcPr>
          <w:p w14:paraId="045C858B" w14:textId="77777777" w:rsidR="007519F1" w:rsidRPr="00F641DB" w:rsidRDefault="007519F1" w:rsidP="00486DD7">
            <w:pPr>
              <w:rPr>
                <w:b/>
              </w:rPr>
            </w:pPr>
            <w:r w:rsidRPr="00562ED8">
              <w:rPr>
                <w:rStyle w:val="iBAAGStandardTextChar"/>
                <w:b/>
              </w:rPr>
              <w:t>Inpatient:</w:t>
            </w:r>
          </w:p>
          <w:p w14:paraId="045C8592" w14:textId="71DBBC10" w:rsidR="007519F1" w:rsidRPr="00F641DB" w:rsidRDefault="00EE7C75" w:rsidP="00486DD7">
            <w:pPr>
              <w:rPr>
                <w:b/>
              </w:rPr>
            </w:pPr>
            <w:r w:rsidRPr="00EE7C75">
              <w:rPr>
                <w:rStyle w:val="InstructionalTextChar"/>
                <w:color w:val="000000"/>
              </w:rPr>
              <w:t>20%</w:t>
            </w:r>
            <w:r w:rsidRPr="00EE7C75">
              <w:rPr>
                <w:rStyle w:val="InstructionalTextChar"/>
                <w:b w:val="0"/>
                <w:color w:val="000000"/>
              </w:rPr>
              <w:t xml:space="preserve"> co-insurance, after you pay the deductible.</w:t>
            </w:r>
            <w:r w:rsidRPr="00EE7C75">
              <w:rPr>
                <w:rStyle w:val="InstructionalTextChar"/>
                <w:b w:val="0"/>
                <w:color w:val="000000"/>
              </w:rPr>
              <w:cr/>
            </w:r>
            <w:r w:rsidRPr="00EE7C75">
              <w:rPr>
                <w:rStyle w:val="InstructionalTextChar"/>
                <w:b w:val="0"/>
                <w:color w:val="000000"/>
              </w:rPr>
              <w:cr/>
            </w:r>
            <w:r w:rsidR="007519F1" w:rsidRPr="00F641DB">
              <w:rPr>
                <w:rStyle w:val="iBAAGStandardTextChar"/>
                <w:b/>
              </w:rPr>
              <w:t>Outpatient:</w:t>
            </w:r>
          </w:p>
          <w:p w14:paraId="045C8599" w14:textId="16AC2B55" w:rsidR="007519F1" w:rsidRPr="00562ED8" w:rsidRDefault="00EE7C75" w:rsidP="00486DD7">
            <w:pPr>
              <w:pStyle w:val="iBAAGStandardText"/>
              <w:rPr>
                <w:rStyle w:val="iBAAGStandardTextBoldChar"/>
              </w:rPr>
            </w:pPr>
            <w:r w:rsidRPr="00EE7C75">
              <w:rPr>
                <w:rStyle w:val="InstructionalTextChar"/>
                <w:color w:val="000000"/>
              </w:rPr>
              <w:t>20%</w:t>
            </w:r>
            <w:r w:rsidRPr="00EE7C75">
              <w:rPr>
                <w:rStyle w:val="InstructionalTextChar"/>
                <w:b w:val="0"/>
                <w:color w:val="000000"/>
              </w:rPr>
              <w:t xml:space="preserve"> co-insurance, after you pay the deductible.</w:t>
            </w:r>
            <w:r w:rsidRPr="00EE7C75">
              <w:rPr>
                <w:rStyle w:val="InstructionalTextChar"/>
                <w:b w:val="0"/>
                <w:color w:val="000000"/>
              </w:rPr>
              <w:cr/>
            </w:r>
            <w:r w:rsidRPr="00EE7C75">
              <w:rPr>
                <w:rStyle w:val="InstructionalTextChar"/>
                <w:b w:val="0"/>
                <w:color w:val="000000"/>
              </w:rPr>
              <w:cr/>
            </w:r>
            <w:r w:rsidR="007519F1" w:rsidRPr="00562ED8">
              <w:rPr>
                <w:rStyle w:val="iBAAGStandardTextBoldChar"/>
              </w:rPr>
              <w:t>Partial hospitalization/ Intensive outpatient treatment:</w:t>
            </w:r>
          </w:p>
          <w:p w14:paraId="045C85A0" w14:textId="70610774" w:rsidR="007519F1" w:rsidRPr="00F641DB" w:rsidRDefault="00EE7C75" w:rsidP="00486DD7">
            <w:pPr>
              <w:pStyle w:val="iBAAGStandardTextBold"/>
            </w:pPr>
            <w:r w:rsidRPr="00EE7C75">
              <w:rPr>
                <w:rStyle w:val="InstructionalTextChar"/>
                <w:b/>
                <w:color w:val="000000"/>
              </w:rPr>
              <w:t>20%</w:t>
            </w:r>
            <w:r w:rsidRPr="00EE7C75">
              <w:rPr>
                <w:rStyle w:val="InstructionalTextChar"/>
                <w:color w:val="000000"/>
              </w:rPr>
              <w:t xml:space="preserve"> co-insurance, after you pay the deductible.</w:t>
            </w:r>
            <w:r w:rsidRPr="00EE7C75">
              <w:rPr>
                <w:rStyle w:val="InstructionalTextChar"/>
                <w:color w:val="000000"/>
              </w:rPr>
              <w:cr/>
            </w:r>
            <w:r w:rsidRPr="00EE7C75">
              <w:rPr>
                <w:rStyle w:val="InstructionalTextChar"/>
                <w:color w:val="000000"/>
              </w:rPr>
              <w:cr/>
            </w:r>
            <w:r w:rsidR="007519F1" w:rsidRPr="00F641DB">
              <w:t>Is prior authorization needed?</w:t>
            </w:r>
          </w:p>
          <w:p w14:paraId="045C85A1" w14:textId="77777777" w:rsidR="007519F1" w:rsidRPr="00F641DB" w:rsidRDefault="007519F1" w:rsidP="00486DD7">
            <w:pPr>
              <w:pStyle w:val="iBAAGStandardText"/>
            </w:pPr>
            <w:r w:rsidRPr="00F641DB">
              <w:t xml:space="preserve">Yes, your doctor must get authorization for: </w:t>
            </w:r>
          </w:p>
          <w:p w14:paraId="045C85A2" w14:textId="77777777" w:rsidR="007519F1" w:rsidRPr="00A04653" w:rsidRDefault="007519F1" w:rsidP="00486DD7">
            <w:pPr>
              <w:pStyle w:val="iBAAGLevel1Bullets"/>
            </w:pPr>
            <w:r w:rsidRPr="00EF5362">
              <w:t>5 business days</w:t>
            </w:r>
            <w:r>
              <w:t xml:space="preserve"> </w:t>
            </w:r>
            <w:r w:rsidRPr="00A04653">
              <w:t>before a scheduled      admission</w:t>
            </w:r>
          </w:p>
          <w:p w14:paraId="045C85A3" w14:textId="77777777" w:rsidR="007519F1" w:rsidRPr="00A04653" w:rsidRDefault="007519F1" w:rsidP="00486DD7">
            <w:pPr>
              <w:pStyle w:val="iBAAGLevel1Bullets"/>
            </w:pPr>
            <w:r w:rsidRPr="00A04653">
              <w:t>As soon as possible for non-scheduled admission (including emergency)</w:t>
            </w:r>
          </w:p>
          <w:p w14:paraId="045C85A4" w14:textId="77777777" w:rsidR="007519F1" w:rsidRPr="00EF5362" w:rsidRDefault="007519F1" w:rsidP="00486DD7">
            <w:pPr>
              <w:pStyle w:val="iBAAGLevel1Bullets"/>
            </w:pPr>
            <w:r w:rsidRPr="00EF5362">
              <w:t xml:space="preserve">Partial hospitalization/   day treatment </w:t>
            </w:r>
          </w:p>
          <w:p w14:paraId="045C85A5" w14:textId="77777777" w:rsidR="007519F1" w:rsidRPr="00EF5362" w:rsidRDefault="007519F1" w:rsidP="00486DD7">
            <w:pPr>
              <w:pStyle w:val="iBAAGLevel1Bullets"/>
            </w:pPr>
            <w:r w:rsidRPr="00EF5362">
              <w:t>Intensive Treatment programs</w:t>
            </w:r>
          </w:p>
          <w:p w14:paraId="045C85A6" w14:textId="77777777" w:rsidR="007519F1" w:rsidRPr="00EF5362" w:rsidRDefault="007519F1" w:rsidP="00486DD7">
            <w:pPr>
              <w:pStyle w:val="iBAAGLevel1Bullets"/>
            </w:pPr>
            <w:r w:rsidRPr="00EF5362">
              <w:t>ECT (electro-convulsive treatment);</w:t>
            </w:r>
          </w:p>
          <w:p w14:paraId="045C85A7" w14:textId="77777777" w:rsidR="007519F1" w:rsidRPr="00EF5362" w:rsidRDefault="007519F1" w:rsidP="00486DD7">
            <w:pPr>
              <w:pStyle w:val="iBAAGLevel1Bullets"/>
            </w:pPr>
            <w:r w:rsidRPr="00EF5362">
              <w:t xml:space="preserve">Psychological testing; </w:t>
            </w:r>
          </w:p>
          <w:p w14:paraId="045C85A8" w14:textId="77777777" w:rsidR="007519F1" w:rsidRPr="00EF5362" w:rsidRDefault="007519F1" w:rsidP="00486DD7">
            <w:pPr>
              <w:pStyle w:val="iBAAGLevel1Bullets"/>
            </w:pPr>
            <w:r w:rsidRPr="00A04653">
              <w:t>Transcranial magnetic stimulation;</w:t>
            </w:r>
            <w:r w:rsidRPr="00EF5362">
              <w:t xml:space="preserve"> </w:t>
            </w:r>
          </w:p>
          <w:p w14:paraId="045C85A9" w14:textId="77777777" w:rsidR="007519F1" w:rsidRPr="00EF5362" w:rsidRDefault="007519F1" w:rsidP="00486DD7">
            <w:pPr>
              <w:pStyle w:val="iBAAGLevel1Bullets"/>
            </w:pPr>
            <w:r w:rsidRPr="00EF5362">
              <w:t>Intensive behavioral therapy including Applied behavioral analysis (ABA)</w:t>
            </w:r>
          </w:p>
          <w:p w14:paraId="045C85AA" w14:textId="77777777" w:rsidR="007519F1" w:rsidRPr="00D92E8C" w:rsidRDefault="007519F1" w:rsidP="00486DD7">
            <w:pPr>
              <w:pStyle w:val="iBAAGLevel1Bullets"/>
              <w:numPr>
                <w:ilvl w:val="0"/>
                <w:numId w:val="0"/>
              </w:numPr>
              <w:ind w:left="450"/>
              <w:rPr>
                <w:rStyle w:val="InstructionalTextChar"/>
              </w:rPr>
            </w:pPr>
          </w:p>
        </w:tc>
        <w:tc>
          <w:tcPr>
            <w:tcW w:w="3330" w:type="dxa"/>
            <w:shd w:val="clear" w:color="auto" w:fill="FFFFFF" w:themeFill="background1"/>
          </w:tcPr>
          <w:p w14:paraId="045C85AB" w14:textId="77777777" w:rsidR="007519F1" w:rsidRPr="00F641DB" w:rsidRDefault="007519F1" w:rsidP="00486DD7">
            <w:pPr>
              <w:rPr>
                <w:b/>
              </w:rPr>
            </w:pPr>
            <w:r w:rsidRPr="00562ED8">
              <w:rPr>
                <w:rStyle w:val="iBAAGStandardTextChar"/>
                <w:b/>
              </w:rPr>
              <w:t>Inpatient:</w:t>
            </w:r>
          </w:p>
          <w:p w14:paraId="045C85AD" w14:textId="19739A2C" w:rsidR="007519F1" w:rsidRPr="00A6330C" w:rsidRDefault="00EE7C75" w:rsidP="00486DD7">
            <w:pPr>
              <w:rPr>
                <w:rStyle w:val="InstructionalTextChar"/>
                <w:b w:val="0"/>
              </w:rPr>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85AE" w14:textId="77777777" w:rsidR="007519F1" w:rsidRPr="00F641DB" w:rsidRDefault="007519F1" w:rsidP="00486DD7">
            <w:pPr>
              <w:rPr>
                <w:b/>
              </w:rPr>
            </w:pPr>
            <w:r w:rsidRPr="00F641DB">
              <w:rPr>
                <w:rStyle w:val="iBAAGStandardTextChar"/>
                <w:b/>
              </w:rPr>
              <w:t>Outpatient:</w:t>
            </w:r>
          </w:p>
          <w:p w14:paraId="045C85B0" w14:textId="034B9189" w:rsidR="007519F1" w:rsidRPr="00F641DB" w:rsidRDefault="00EE7C75" w:rsidP="00486DD7">
            <w:pPr>
              <w:pStyle w:val="iBAAGStandardText"/>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85B1" w14:textId="77777777" w:rsidR="007519F1" w:rsidRPr="00562ED8" w:rsidRDefault="007519F1" w:rsidP="00486DD7">
            <w:pPr>
              <w:pStyle w:val="iBAAGStandardText"/>
              <w:rPr>
                <w:rStyle w:val="iBAAGStandardTextBoldChar"/>
              </w:rPr>
            </w:pPr>
            <w:r w:rsidRPr="00562ED8">
              <w:rPr>
                <w:rStyle w:val="iBAAGStandardTextBoldChar"/>
              </w:rPr>
              <w:t>Partial hospitalization/ Intensive outpatient treatment:</w:t>
            </w:r>
          </w:p>
          <w:p w14:paraId="045C85B3" w14:textId="3F8D6DFB" w:rsidR="007519F1" w:rsidRPr="00F641DB" w:rsidRDefault="00EE7C75" w:rsidP="00486DD7">
            <w:pPr>
              <w:pStyle w:val="iBAAGStandardTextBold"/>
            </w:pPr>
            <w:r w:rsidRPr="00EE7C75">
              <w:rPr>
                <w:rStyle w:val="iBAAGStandardTextBoldChar"/>
                <w:b/>
                <w:color w:val="000000"/>
              </w:rPr>
              <w:t>40%</w:t>
            </w:r>
            <w:r w:rsidRPr="00EE7C75">
              <w:rPr>
                <w:rStyle w:val="iBAAGStandardTextBoldChar"/>
                <w:color w:val="000000"/>
              </w:rPr>
              <w:t xml:space="preserve"> co-insurance, after you pay the deductible.</w:t>
            </w:r>
            <w:r w:rsidRPr="00EE7C75">
              <w:rPr>
                <w:rStyle w:val="iBAAGStandardTextBoldChar"/>
                <w:color w:val="000000"/>
              </w:rPr>
              <w:cr/>
            </w:r>
            <w:r w:rsidRPr="00EE7C75">
              <w:rPr>
                <w:rStyle w:val="iBAAGStandardTextBoldChar"/>
                <w:color w:val="000000"/>
              </w:rPr>
              <w:cr/>
            </w:r>
          </w:p>
          <w:p w14:paraId="045C85B4" w14:textId="77777777" w:rsidR="007519F1" w:rsidRPr="00F641DB" w:rsidRDefault="007519F1" w:rsidP="00486DD7">
            <w:pPr>
              <w:pStyle w:val="iBAAGStandardTextBold"/>
            </w:pPr>
            <w:r w:rsidRPr="00F641DB">
              <w:t>Is prior authorization needed?</w:t>
            </w:r>
          </w:p>
          <w:p w14:paraId="045C85B5" w14:textId="77777777" w:rsidR="007519F1" w:rsidRPr="00F641DB" w:rsidRDefault="007519F1" w:rsidP="00486DD7">
            <w:pPr>
              <w:pStyle w:val="iBAAGStandardText"/>
            </w:pPr>
            <w:r w:rsidRPr="00F641DB">
              <w:t>Yes</w:t>
            </w:r>
          </w:p>
          <w:p w14:paraId="045C85B6" w14:textId="77777777" w:rsidR="007519F1" w:rsidRPr="00F641DB" w:rsidRDefault="007519F1" w:rsidP="00486DD7">
            <w:pPr>
              <w:pStyle w:val="iBAAGStandardText"/>
            </w:pPr>
          </w:p>
          <w:p w14:paraId="045C85B7" w14:textId="77777777" w:rsidR="007519F1" w:rsidRPr="00F641DB" w:rsidRDefault="007519F1" w:rsidP="00486DD7">
            <w:pPr>
              <w:pStyle w:val="iBAAGStandardTextBold"/>
            </w:pPr>
            <w:r w:rsidRPr="00F641DB">
              <w:t>Prior authorization is:</w:t>
            </w:r>
          </w:p>
          <w:p w14:paraId="045C85B8" w14:textId="77777777" w:rsidR="007519F1" w:rsidRPr="00F641DB" w:rsidRDefault="007519F1" w:rsidP="00486DD7">
            <w:pPr>
              <w:pStyle w:val="iBAAGStandardText"/>
            </w:pPr>
            <w:r w:rsidRPr="00F641DB">
              <w:t>Getting approval by calling the number listed on your health plan ID card before you can get medicine or services.</w:t>
            </w:r>
          </w:p>
          <w:p w14:paraId="045C85B9" w14:textId="77777777" w:rsidR="007519F1" w:rsidRPr="00F641DB" w:rsidRDefault="007519F1" w:rsidP="00486DD7">
            <w:pPr>
              <w:pStyle w:val="iBAAGStandardText"/>
            </w:pPr>
          </w:p>
          <w:p w14:paraId="045C85BA" w14:textId="77777777" w:rsidR="007519F1" w:rsidRPr="00F641DB" w:rsidRDefault="007519F1" w:rsidP="00486DD7">
            <w:pPr>
              <w:pStyle w:val="iBAAGStandardTextBold"/>
            </w:pPr>
            <w:r w:rsidRPr="00F641DB">
              <w:t xml:space="preserve">When do I need to call? </w:t>
            </w:r>
          </w:p>
          <w:p w14:paraId="045C85BB" w14:textId="77777777" w:rsidR="007519F1" w:rsidRPr="00F641DB" w:rsidRDefault="007519F1" w:rsidP="00486DD7">
            <w:pPr>
              <w:pStyle w:val="iBAAGStandardText"/>
            </w:pPr>
            <w:r w:rsidRPr="00F641DB">
              <w:t>Before the following services are received:</w:t>
            </w:r>
          </w:p>
          <w:p w14:paraId="045C85BC" w14:textId="77777777" w:rsidR="007519F1" w:rsidRPr="00A04653" w:rsidRDefault="007519F1" w:rsidP="00486DD7">
            <w:pPr>
              <w:pStyle w:val="iBAAGLevel1Bullets"/>
            </w:pPr>
            <w:r w:rsidRPr="00A04653">
              <w:t>5 business days before a scheduled      admission</w:t>
            </w:r>
          </w:p>
          <w:p w14:paraId="045C85BD" w14:textId="77777777" w:rsidR="007519F1" w:rsidRPr="00A04653" w:rsidRDefault="007519F1" w:rsidP="00486DD7">
            <w:pPr>
              <w:pStyle w:val="iBAAGLevel1Bullets"/>
            </w:pPr>
            <w:r w:rsidRPr="00A04653">
              <w:t>As soon as possible for non-scheduled admission (including emergency)</w:t>
            </w:r>
          </w:p>
          <w:p w14:paraId="045C85BE" w14:textId="77777777" w:rsidR="007519F1" w:rsidRPr="00EF5362" w:rsidRDefault="007519F1" w:rsidP="00486DD7">
            <w:pPr>
              <w:pStyle w:val="iBAAGLevel1Bullets"/>
            </w:pPr>
            <w:r w:rsidRPr="00EF5362">
              <w:t xml:space="preserve">Partial hospitalization/   day treatment </w:t>
            </w:r>
          </w:p>
          <w:p w14:paraId="045C85BF" w14:textId="77777777" w:rsidR="007519F1" w:rsidRPr="00EF5362" w:rsidRDefault="007519F1" w:rsidP="00486DD7">
            <w:pPr>
              <w:pStyle w:val="iBAAGLevel1Bullets"/>
            </w:pPr>
            <w:r w:rsidRPr="00EF5362">
              <w:t>Intensive Treatment programs</w:t>
            </w:r>
          </w:p>
          <w:p w14:paraId="045C85C0" w14:textId="77777777" w:rsidR="007519F1" w:rsidRPr="00EF5362" w:rsidRDefault="007519F1" w:rsidP="00486DD7">
            <w:pPr>
              <w:pStyle w:val="iBAAGLevel1Bullets"/>
            </w:pPr>
            <w:r w:rsidRPr="00EF5362">
              <w:t>ECT (electro-convulsive treatment);</w:t>
            </w:r>
          </w:p>
          <w:p w14:paraId="045C85C1" w14:textId="77777777" w:rsidR="007519F1" w:rsidRPr="00EF5362" w:rsidRDefault="007519F1" w:rsidP="00486DD7">
            <w:pPr>
              <w:pStyle w:val="iBAAGLevel1Bullets"/>
            </w:pPr>
            <w:r w:rsidRPr="00EF5362">
              <w:t xml:space="preserve">Psychological testing; </w:t>
            </w:r>
          </w:p>
          <w:p w14:paraId="045C85C2" w14:textId="77777777" w:rsidR="007519F1" w:rsidRDefault="007519F1" w:rsidP="00486DD7">
            <w:pPr>
              <w:pStyle w:val="iBAAGLevel1Bullets"/>
            </w:pPr>
            <w:r w:rsidRPr="00A04653">
              <w:t>Transcranial magnetic stimulation;</w:t>
            </w:r>
            <w:r w:rsidRPr="00EF5362">
              <w:t xml:space="preserve"> </w:t>
            </w:r>
          </w:p>
          <w:p w14:paraId="09C3981C" w14:textId="77777777" w:rsidR="003C0C27" w:rsidRPr="00EF23A5" w:rsidRDefault="003C0C27" w:rsidP="003C0C27">
            <w:pPr>
              <w:pStyle w:val="iBAAGLevel1Bullets"/>
            </w:pPr>
            <w:r w:rsidRPr="00EF23A5">
              <w:t xml:space="preserve">Extended visits </w:t>
            </w:r>
          </w:p>
          <w:p w14:paraId="045C85C5" w14:textId="77777777" w:rsidR="007519F1" w:rsidRPr="00EF5362" w:rsidRDefault="007519F1" w:rsidP="00486DD7">
            <w:pPr>
              <w:pStyle w:val="iBAAGLevel1Bullets"/>
            </w:pPr>
            <w:r w:rsidRPr="00EF5362">
              <w:t>Intensive behavioral therapy including Applied behavioral analysis (ABA)</w:t>
            </w:r>
          </w:p>
          <w:p w14:paraId="045C85C6" w14:textId="77777777" w:rsidR="007519F1" w:rsidRPr="00F641DB" w:rsidRDefault="007519F1" w:rsidP="00486DD7">
            <w:pPr>
              <w:pStyle w:val="iBAAGStandardText"/>
            </w:pPr>
          </w:p>
          <w:p w14:paraId="045C85C7" w14:textId="77777777" w:rsidR="007519F1" w:rsidRDefault="007519F1" w:rsidP="00486DD7">
            <w:pPr>
              <w:pStyle w:val="iBAAGStandardTextBold"/>
            </w:pPr>
            <w:r w:rsidRPr="00F641DB">
              <w:t xml:space="preserve">If you don’t get prior authorization, you pay: </w:t>
            </w:r>
          </w:p>
          <w:p w14:paraId="4F7C9C06"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415AB272" w14:textId="77777777" w:rsidR="000248E9" w:rsidRPr="0094203A" w:rsidRDefault="000248E9" w:rsidP="00386710">
            <w:pPr>
              <w:pStyle w:val="iBAAGStandardText"/>
            </w:pPr>
          </w:p>
          <w:p w14:paraId="045C85C8" w14:textId="5434950A" w:rsidR="007519F1" w:rsidRPr="00F641DB" w:rsidRDefault="007519F1" w:rsidP="00486DD7">
            <w:pPr>
              <w:pStyle w:val="iBAAGStandardText"/>
            </w:pPr>
          </w:p>
          <w:p w14:paraId="045C85C9" w14:textId="77777777" w:rsidR="007519F1" w:rsidRPr="00D92E8C" w:rsidRDefault="007519F1" w:rsidP="00486DD7">
            <w:pPr>
              <w:pStyle w:val="iBAAGStandardText"/>
              <w:rPr>
                <w:rStyle w:val="iBAAGStandardTextBoldChar"/>
              </w:rPr>
            </w:pPr>
          </w:p>
        </w:tc>
        <w:tc>
          <w:tcPr>
            <w:tcW w:w="3330" w:type="dxa"/>
            <w:shd w:val="clear" w:color="auto" w:fill="FFFFFF" w:themeFill="background1"/>
          </w:tcPr>
          <w:p w14:paraId="045C85CA" w14:textId="77777777" w:rsidR="007519F1" w:rsidRPr="00F641DB" w:rsidRDefault="007519F1" w:rsidP="00486DD7">
            <w:pPr>
              <w:pStyle w:val="iBAAGStandardText"/>
            </w:pPr>
            <w:r w:rsidRPr="00F641DB">
              <w:t xml:space="preserve">No coverage for: </w:t>
            </w:r>
          </w:p>
          <w:p w14:paraId="045C85CB" w14:textId="77777777" w:rsidR="007519F1" w:rsidRPr="001A7353" w:rsidRDefault="007519F1" w:rsidP="00486DD7">
            <w:pPr>
              <w:pStyle w:val="iBAAGLevel1Bullets"/>
            </w:pPr>
            <w:r w:rsidRPr="001A7353">
              <w:t>Treatment for learning disabilities, conduct  and impulse control disorders</w:t>
            </w:r>
          </w:p>
          <w:p w14:paraId="045C85CC" w14:textId="77777777" w:rsidR="007519F1" w:rsidRPr="001A7353" w:rsidRDefault="007519F1" w:rsidP="00486DD7">
            <w:pPr>
              <w:pStyle w:val="iBAAGLevel1Bullets"/>
            </w:pPr>
            <w:r w:rsidRPr="001A7353">
              <w:t xml:space="preserve">Educational services </w:t>
            </w:r>
          </w:p>
          <w:p w14:paraId="045C85CD" w14:textId="77777777" w:rsidR="007519F1" w:rsidRPr="001A7353" w:rsidRDefault="007519F1" w:rsidP="00486DD7">
            <w:pPr>
              <w:pStyle w:val="iBAAGLevel1Bullets"/>
            </w:pPr>
            <w:r w:rsidRPr="001A7353">
              <w:t>Diagnosis not in the current edition of the DSM (Diagnostic and Statistical Manual of the American Psychiatric Association)</w:t>
            </w:r>
          </w:p>
          <w:p w14:paraId="045C85CE" w14:textId="77777777" w:rsidR="007519F1" w:rsidRPr="001A7353" w:rsidRDefault="007519F1" w:rsidP="00486DD7">
            <w:pPr>
              <w:pStyle w:val="iBAAGLevel1Bullets"/>
            </w:pPr>
            <w:r w:rsidRPr="001A7353">
              <w:t>Transitional living services</w:t>
            </w:r>
          </w:p>
          <w:p w14:paraId="045C85CF" w14:textId="77777777" w:rsidR="007519F1" w:rsidRPr="001A7353" w:rsidRDefault="007519F1" w:rsidP="00486DD7">
            <w:pPr>
              <w:pStyle w:val="iBAAGLevel1Bullets"/>
            </w:pPr>
            <w:r w:rsidRPr="001A7353">
              <w:t>Any treatments or other specialized services that are considered Experimental, Investigational or Unproven Services.</w:t>
            </w:r>
          </w:p>
          <w:p w14:paraId="045C85D0" w14:textId="77777777" w:rsidR="007519F1" w:rsidRPr="001A7353" w:rsidRDefault="007519F1" w:rsidP="00486DD7">
            <w:pPr>
              <w:pStyle w:val="iBAAGLevel1Bullets"/>
            </w:pPr>
            <w:r w:rsidRPr="001A7353">
              <w:t xml:space="preserve">Tuition for school-based programs </w:t>
            </w:r>
          </w:p>
          <w:p w14:paraId="045C85D1" w14:textId="77777777" w:rsidR="007519F1" w:rsidRDefault="007519F1" w:rsidP="00486DD7">
            <w:pPr>
              <w:pStyle w:val="iBAAGStandardText"/>
            </w:pPr>
          </w:p>
        </w:tc>
      </w:tr>
    </w:tbl>
    <w:p w14:paraId="045C85D3" w14:textId="77777777" w:rsidR="007519F1" w:rsidRPr="007761A4" w:rsidRDefault="007519F1" w:rsidP="007519F1"/>
    <w:p w14:paraId="045C85D4"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045C85D6" w14:textId="77777777" w:rsidTr="00486DD7">
        <w:tc>
          <w:tcPr>
            <w:tcW w:w="13507" w:type="dxa"/>
            <w:shd w:val="clear" w:color="auto" w:fill="DAEEF3"/>
          </w:tcPr>
          <w:p w14:paraId="045C85D5" w14:textId="77777777" w:rsidR="007519F1" w:rsidRPr="00B41EB2" w:rsidRDefault="007519F1"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045C85D8"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85D7" w14:textId="77777777" w:rsidR="007519F1" w:rsidRPr="006E2BEA" w:rsidRDefault="007519F1" w:rsidP="00486DD7">
            <w:pPr>
              <w:pStyle w:val="iBAAGTableHeader"/>
            </w:pPr>
            <w:r w:rsidRPr="006E2BEA">
              <w:t>Plan Information</w:t>
            </w:r>
          </w:p>
        </w:tc>
      </w:tr>
      <w:tr w:rsidR="007519F1" w:rsidRPr="006E2BEA" w14:paraId="045C85DB"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85D9" w14:textId="77777777" w:rsidR="007519F1" w:rsidRPr="006E2BEA" w:rsidRDefault="007519F1" w:rsidP="00486DD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85DA" w14:textId="77777777" w:rsidR="007519F1" w:rsidRPr="006E2BEA" w:rsidRDefault="007519F1" w:rsidP="00486DD7"/>
        </w:tc>
      </w:tr>
    </w:tbl>
    <w:p w14:paraId="045C85DC" w14:textId="77777777" w:rsidR="007519F1" w:rsidRPr="006E2BEA" w:rsidRDefault="007519F1" w:rsidP="007519F1"/>
    <w:p w14:paraId="045C85DD" w14:textId="77777777" w:rsidR="007519F1" w:rsidRPr="007A7DF5" w:rsidRDefault="007519F1" w:rsidP="007519F1">
      <w:pPr>
        <w:rPr>
          <w:rStyle w:val="iBAAGTags"/>
        </w:rPr>
      </w:pPr>
      <w:r w:rsidRPr="007A7DF5">
        <w:rPr>
          <w:rStyle w:val="iBAAGTags"/>
        </w:rPr>
        <w:t>&lt;!--section=Chemical_Dependency--&gt;</w:t>
      </w:r>
    </w:p>
    <w:p w14:paraId="045C85DE" w14:textId="77777777" w:rsidR="007519F1" w:rsidRPr="007A7DF5" w:rsidRDefault="007519F1" w:rsidP="007519F1"/>
    <w:p w14:paraId="045C85DF"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45C85E0" w14:textId="77777777" w:rsidR="007519F1" w:rsidRDefault="007519F1" w:rsidP="007519F1"/>
    <w:p w14:paraId="045C85E1" w14:textId="77777777" w:rsidR="007519F1" w:rsidRDefault="007519F1" w:rsidP="007519F1">
      <w:pPr>
        <w:rPr>
          <w:i/>
          <w:iCs/>
        </w:rPr>
      </w:pPr>
      <w:r>
        <w:rPr>
          <w:i/>
          <w:iCs/>
        </w:rPr>
        <w:t xml:space="preserve">Providers, this summary is for members, to review the terms of your participation agreement, please visit </w:t>
      </w:r>
      <w:hyperlink r:id="rId94" w:history="1">
        <w:r w:rsidRPr="001C6F26">
          <w:rPr>
            <w:rStyle w:val="Hyperlink"/>
            <w:i/>
            <w:iCs/>
            <w:szCs w:val="24"/>
          </w:rPr>
          <w:t>uhcprovider.com</w:t>
        </w:r>
      </w:hyperlink>
      <w:r>
        <w:rPr>
          <w:i/>
          <w:iCs/>
        </w:rPr>
        <w:t xml:space="preserve">    </w:t>
      </w:r>
    </w:p>
    <w:p w14:paraId="045C85E2"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045C85E4" w14:textId="77777777" w:rsidTr="00486DD7">
        <w:tc>
          <w:tcPr>
            <w:tcW w:w="13507" w:type="dxa"/>
            <w:gridSpan w:val="4"/>
            <w:shd w:val="clear" w:color="auto" w:fill="DAEEF3"/>
          </w:tcPr>
          <w:p w14:paraId="045C85E3" w14:textId="77777777" w:rsidR="007519F1" w:rsidRPr="003F3B5E" w:rsidRDefault="007519F1" w:rsidP="00486DD7">
            <w:pPr>
              <w:pStyle w:val="iBAAGMajorSectionHeader"/>
            </w:pPr>
            <w:bookmarkStart w:id="122" w:name="Chemical_Dependency"/>
            <w:r w:rsidRPr="00C50D8F">
              <w:rPr>
                <w:rFonts w:cs="Arial"/>
                <w:color w:val="0000FF"/>
              </w:rPr>
              <w:t>S</w:t>
            </w:r>
            <w:r>
              <w:rPr>
                <w:rFonts w:cs="Arial"/>
                <w:color w:val="0000FF"/>
              </w:rPr>
              <w:t>ubstance Use</w:t>
            </w:r>
            <w:bookmarkEnd w:id="122"/>
          </w:p>
        </w:tc>
      </w:tr>
      <w:tr w:rsidR="007519F1" w:rsidRPr="00556C7E" w14:paraId="045C85E6" w14:textId="77777777" w:rsidTr="00486DD7">
        <w:tblPrEx>
          <w:shd w:val="clear" w:color="auto" w:fill="auto"/>
        </w:tblPrEx>
        <w:tc>
          <w:tcPr>
            <w:tcW w:w="13507" w:type="dxa"/>
            <w:gridSpan w:val="4"/>
            <w:tcBorders>
              <w:bottom w:val="single" w:sz="4" w:space="0" w:color="000000" w:themeColor="text1"/>
            </w:tcBorders>
            <w:shd w:val="clear" w:color="auto" w:fill="31849B"/>
          </w:tcPr>
          <w:p w14:paraId="045C85E5" w14:textId="77777777" w:rsidR="007519F1" w:rsidRPr="00556C7E" w:rsidRDefault="007519F1" w:rsidP="00486DD7">
            <w:pPr>
              <w:pStyle w:val="iBAAGTableHeader"/>
            </w:pPr>
            <w:r w:rsidRPr="00C34120">
              <w:t>About Your Benefits</w:t>
            </w:r>
          </w:p>
        </w:tc>
      </w:tr>
      <w:tr w:rsidR="007519F1" w:rsidRPr="00556C7E" w14:paraId="045C85EC" w14:textId="77777777" w:rsidTr="00486DD7">
        <w:tblPrEx>
          <w:shd w:val="clear" w:color="auto" w:fill="auto"/>
        </w:tblPrEx>
        <w:tc>
          <w:tcPr>
            <w:tcW w:w="3517" w:type="dxa"/>
            <w:shd w:val="clear" w:color="auto" w:fill="FFFFFF" w:themeFill="background1"/>
          </w:tcPr>
          <w:p w14:paraId="045C85E7" w14:textId="77777777" w:rsidR="007519F1" w:rsidRDefault="007519F1">
            <w:pPr>
              <w:pStyle w:val="iBAAGSituationBoxName"/>
            </w:pPr>
            <w:bookmarkStart w:id="123" w:name="Substance_Related_and_Addictive_Vendor"/>
            <w:r>
              <w:t>Substance - Related and Addictive Disorder Vendor</w:t>
            </w:r>
          </w:p>
          <w:bookmarkEnd w:id="123"/>
          <w:p w14:paraId="045C85E8" w14:textId="77777777" w:rsidR="007519F1" w:rsidRPr="004B5FED" w:rsidRDefault="007519F1" w:rsidP="00486DD7">
            <w:pPr>
              <w:pStyle w:val="InstructionalText"/>
            </w:pPr>
          </w:p>
        </w:tc>
        <w:tc>
          <w:tcPr>
            <w:tcW w:w="9990" w:type="dxa"/>
            <w:gridSpan w:val="3"/>
            <w:shd w:val="clear" w:color="auto" w:fill="FFFFFF" w:themeFill="background1"/>
          </w:tcPr>
          <w:p w14:paraId="045C85E9" w14:textId="77777777" w:rsidR="007519F1" w:rsidRDefault="007519F1" w:rsidP="00486DD7">
            <w:pPr>
              <w:pStyle w:val="iBAAGStandardText"/>
            </w:pPr>
            <w:r>
              <w:t xml:space="preserve">Administered by: </w:t>
            </w:r>
            <w:r>
              <w:rPr>
                <w:rStyle w:val="iBAAGStandardTextBoldChar"/>
              </w:rPr>
              <w:t>United Behavioral Health – Health Plan Division</w:t>
            </w:r>
          </w:p>
          <w:p w14:paraId="045C85EA" w14:textId="77777777" w:rsidR="007519F1" w:rsidRDefault="007519F1" w:rsidP="00486DD7">
            <w:pPr>
              <w:pStyle w:val="iBAAGStandardText"/>
              <w:rPr>
                <w:rStyle w:val="iBAAGStandardTextChar"/>
              </w:rPr>
            </w:pPr>
            <w:r>
              <w:t>For all substance-related and addictive disorder support, call the phone number on your health plan ID card</w:t>
            </w:r>
            <w:r>
              <w:rPr>
                <w:rStyle w:val="iBAAGStandardTextChar"/>
              </w:rPr>
              <w:t>.</w:t>
            </w:r>
          </w:p>
          <w:p w14:paraId="045C85EB" w14:textId="77777777" w:rsidR="007519F1" w:rsidRPr="00556C7E" w:rsidRDefault="007519F1" w:rsidP="00486DD7">
            <w:pPr>
              <w:pStyle w:val="iBAAGStandardText"/>
            </w:pPr>
          </w:p>
        </w:tc>
      </w:tr>
      <w:tr w:rsidR="007519F1" w:rsidRPr="00244660" w14:paraId="045C85F3" w14:textId="77777777" w:rsidTr="00486DD7">
        <w:tblPrEx>
          <w:shd w:val="clear" w:color="auto" w:fill="auto"/>
        </w:tblPrEx>
        <w:tc>
          <w:tcPr>
            <w:tcW w:w="3517" w:type="dxa"/>
            <w:tcBorders>
              <w:bottom w:val="single" w:sz="4" w:space="0" w:color="000000" w:themeColor="text1"/>
            </w:tcBorders>
            <w:shd w:val="clear" w:color="auto" w:fill="31849B"/>
            <w:vAlign w:val="center"/>
          </w:tcPr>
          <w:p w14:paraId="045C85ED" w14:textId="77777777" w:rsidR="007519F1" w:rsidRPr="00244660" w:rsidRDefault="007519F1" w:rsidP="00486DD7">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45C85EE" w14:textId="77777777" w:rsidR="007519F1" w:rsidRPr="00244660" w:rsidRDefault="007519F1" w:rsidP="00486DD7">
            <w:pPr>
              <w:pStyle w:val="iBAAGTableHeader"/>
            </w:pPr>
            <w:r w:rsidRPr="00244660">
              <w:t>Your cost if you use</w:t>
            </w:r>
          </w:p>
          <w:p w14:paraId="045C85EF" w14:textId="77777777" w:rsidR="007519F1" w:rsidRPr="00244660" w:rsidRDefault="007519F1" w:rsidP="00486DD7">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45C85F0" w14:textId="77777777" w:rsidR="007519F1" w:rsidRPr="00244660" w:rsidRDefault="007519F1" w:rsidP="00486DD7">
            <w:pPr>
              <w:pStyle w:val="iBAAGTableHeader"/>
            </w:pPr>
            <w:r w:rsidRPr="00244660">
              <w:t>Your cost if you use</w:t>
            </w:r>
          </w:p>
          <w:p w14:paraId="045C85F1" w14:textId="77777777" w:rsidR="007519F1" w:rsidRPr="00244660" w:rsidRDefault="007519F1" w:rsidP="00486DD7">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45C85F2" w14:textId="77777777" w:rsidR="007519F1" w:rsidRPr="00244660" w:rsidRDefault="007519F1" w:rsidP="00486DD7">
            <w:pPr>
              <w:pStyle w:val="iBAAGTableHeader"/>
            </w:pPr>
            <w:r w:rsidRPr="00244660">
              <w:t>Limits &amp; Exceptions</w:t>
            </w:r>
          </w:p>
        </w:tc>
      </w:tr>
      <w:tr w:rsidR="007519F1" w:rsidRPr="00244660" w14:paraId="045C8659" w14:textId="77777777" w:rsidTr="00486DD7">
        <w:tblPrEx>
          <w:shd w:val="clear" w:color="auto" w:fill="auto"/>
        </w:tblPrEx>
        <w:tc>
          <w:tcPr>
            <w:tcW w:w="3517" w:type="dxa"/>
            <w:shd w:val="clear" w:color="auto" w:fill="FFFFFF" w:themeFill="background1"/>
          </w:tcPr>
          <w:p w14:paraId="045C85F4" w14:textId="77777777" w:rsidR="007519F1" w:rsidRPr="00F641DB" w:rsidRDefault="007519F1">
            <w:pPr>
              <w:pStyle w:val="iBAAGSituationBoxName"/>
            </w:pPr>
            <w:r w:rsidRPr="00F641DB">
              <w:t xml:space="preserve">Mental Health, </w:t>
            </w:r>
            <w:r w:rsidRPr="006B6EB4">
              <w:t xml:space="preserve"> </w:t>
            </w:r>
            <w:bookmarkStart w:id="124" w:name="Substance_Related"/>
            <w:r w:rsidRPr="006B6EB4">
              <w:t>Substance-Related and Addictive Disorder</w:t>
            </w:r>
            <w:r>
              <w:t xml:space="preserve"> </w:t>
            </w:r>
            <w:bookmarkEnd w:id="124"/>
            <w:r w:rsidRPr="00F641DB">
              <w:t xml:space="preserve">Services </w:t>
            </w:r>
          </w:p>
          <w:p w14:paraId="045C85F5" w14:textId="77777777" w:rsidR="007519F1" w:rsidRPr="00F641DB" w:rsidRDefault="007519F1" w:rsidP="00486DD7">
            <w:pPr>
              <w:pStyle w:val="iBAAGStandardText"/>
            </w:pPr>
          </w:p>
          <w:p w14:paraId="045C85F6" w14:textId="77777777" w:rsidR="007519F1" w:rsidRPr="00F641DB" w:rsidRDefault="007519F1" w:rsidP="00486DD7">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045C85F7" w14:textId="77777777" w:rsidR="007519F1" w:rsidRPr="00F641DB" w:rsidRDefault="007519F1" w:rsidP="00486DD7">
            <w:pPr>
              <w:pStyle w:val="iBAAGStandardText"/>
            </w:pPr>
          </w:p>
          <w:p w14:paraId="045C85F8" w14:textId="77777777" w:rsidR="007519F1" w:rsidRPr="00F641DB" w:rsidRDefault="007519F1" w:rsidP="00486DD7">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45C85F9" w14:textId="77777777" w:rsidR="007519F1" w:rsidRPr="00F641DB" w:rsidRDefault="007519F1" w:rsidP="00486DD7">
            <w:pPr>
              <w:pStyle w:val="iBAAGStandardText"/>
            </w:pPr>
            <w:r w:rsidRPr="00F641DB">
              <w:t xml:space="preserve">Treatment for </w:t>
            </w:r>
            <w:r w:rsidRPr="00EC3BE9">
              <w:t xml:space="preserve">alcoholism, substance use and </w:t>
            </w:r>
            <w:r w:rsidRPr="00F641DB">
              <w:t>withdrawal.</w:t>
            </w:r>
          </w:p>
          <w:p w14:paraId="045C85FA" w14:textId="77777777" w:rsidR="007519F1" w:rsidRPr="00F641DB" w:rsidRDefault="007519F1" w:rsidP="00486DD7">
            <w:pPr>
              <w:pStyle w:val="iBAAGStandardText"/>
            </w:pPr>
          </w:p>
          <w:p w14:paraId="045C85FB" w14:textId="77777777" w:rsidR="007519F1" w:rsidRPr="00F641DB" w:rsidRDefault="007519F1" w:rsidP="00486DD7">
            <w:pPr>
              <w:pStyle w:val="iBAAGStandardText"/>
            </w:pPr>
            <w:r w:rsidRPr="00562ED8">
              <w:rPr>
                <w:rStyle w:val="iBAAGStandardTextBoldChar"/>
              </w:rPr>
              <w:t>What are addictive disorder services?</w:t>
            </w:r>
          </w:p>
          <w:p w14:paraId="045C85FC" w14:textId="77777777" w:rsidR="007519F1" w:rsidRPr="00F641DB" w:rsidRDefault="007519F1" w:rsidP="00486DD7">
            <w:pPr>
              <w:pStyle w:val="iBAAGStandardText"/>
            </w:pPr>
            <w:r w:rsidRPr="00F641DB">
              <w:t>Treatment for a compulsive behavior.</w:t>
            </w:r>
          </w:p>
          <w:p w14:paraId="045C85FD" w14:textId="77777777" w:rsidR="007519F1" w:rsidRPr="00F641DB" w:rsidRDefault="007519F1" w:rsidP="00486DD7">
            <w:pPr>
              <w:pStyle w:val="iBAAGStandardText"/>
            </w:pPr>
          </w:p>
          <w:p w14:paraId="045C85FE" w14:textId="77777777" w:rsidR="007519F1" w:rsidRPr="00F641DB" w:rsidRDefault="007519F1" w:rsidP="00486DD7">
            <w:pPr>
              <w:pStyle w:val="iBAAGStandardText"/>
            </w:pPr>
            <w:r w:rsidRPr="00F641DB">
              <w:t xml:space="preserve">Benefits include the following levels of care: </w:t>
            </w:r>
          </w:p>
          <w:p w14:paraId="045C85FF" w14:textId="77777777" w:rsidR="007519F1" w:rsidRPr="00F641DB" w:rsidRDefault="007519F1" w:rsidP="007519F1">
            <w:pPr>
              <w:pStyle w:val="iBAAGStandardText"/>
              <w:numPr>
                <w:ilvl w:val="0"/>
                <w:numId w:val="6"/>
              </w:numPr>
            </w:pPr>
            <w:r w:rsidRPr="00F641DB">
              <w:t xml:space="preserve">Inpatient </w:t>
            </w:r>
          </w:p>
          <w:p w14:paraId="045C8600" w14:textId="77777777" w:rsidR="007519F1" w:rsidRPr="00F641DB" w:rsidRDefault="007519F1" w:rsidP="007519F1">
            <w:pPr>
              <w:pStyle w:val="iBAAGStandardText"/>
              <w:numPr>
                <w:ilvl w:val="0"/>
                <w:numId w:val="6"/>
              </w:numPr>
            </w:pPr>
            <w:r w:rsidRPr="00F641DB">
              <w:t>Residential</w:t>
            </w:r>
          </w:p>
          <w:p w14:paraId="045C8601" w14:textId="77777777" w:rsidR="007519F1" w:rsidRPr="00F641DB" w:rsidRDefault="007519F1" w:rsidP="007519F1">
            <w:pPr>
              <w:pStyle w:val="iBAAGLevel1Bullets"/>
              <w:numPr>
                <w:ilvl w:val="0"/>
                <w:numId w:val="6"/>
              </w:numPr>
            </w:pPr>
            <w:r w:rsidRPr="00F641DB">
              <w:t xml:space="preserve">Partial hospitalization/ day treatment </w:t>
            </w:r>
          </w:p>
          <w:p w14:paraId="045C8602" w14:textId="77777777" w:rsidR="007519F1" w:rsidRPr="00F641DB" w:rsidRDefault="007519F1" w:rsidP="007519F1">
            <w:pPr>
              <w:pStyle w:val="iBAAGLevel1Bullets"/>
              <w:numPr>
                <w:ilvl w:val="0"/>
                <w:numId w:val="6"/>
              </w:numPr>
            </w:pPr>
            <w:r w:rsidRPr="00F641DB">
              <w:t>Intensive outpatient services related to diagnosis and treatment</w:t>
            </w:r>
          </w:p>
          <w:p w14:paraId="045C8603" w14:textId="77777777" w:rsidR="007519F1" w:rsidRPr="00F641DB" w:rsidRDefault="007519F1" w:rsidP="007519F1">
            <w:pPr>
              <w:pStyle w:val="iBAAGStandardText"/>
              <w:numPr>
                <w:ilvl w:val="0"/>
                <w:numId w:val="6"/>
              </w:numPr>
            </w:pPr>
            <w:r w:rsidRPr="00F641DB">
              <w:t>Outpatient</w:t>
            </w:r>
          </w:p>
          <w:p w14:paraId="045C8604" w14:textId="77777777" w:rsidR="007519F1" w:rsidRPr="00F641DB" w:rsidRDefault="007519F1" w:rsidP="00486DD7">
            <w:pPr>
              <w:pStyle w:val="iBAAGStandardText"/>
            </w:pPr>
          </w:p>
          <w:p w14:paraId="045C8605" w14:textId="77777777" w:rsidR="007519F1" w:rsidRPr="00F641DB" w:rsidRDefault="007519F1" w:rsidP="00486DD7">
            <w:pPr>
              <w:pStyle w:val="iBAAGStandardText"/>
            </w:pPr>
            <w:r w:rsidRPr="00F641DB">
              <w:t>Services include the following:</w:t>
            </w:r>
          </w:p>
          <w:p w14:paraId="045C8606" w14:textId="77777777" w:rsidR="007519F1" w:rsidRPr="00F641DB" w:rsidRDefault="007519F1" w:rsidP="007519F1">
            <w:pPr>
              <w:pStyle w:val="iBAAGStandardText"/>
              <w:numPr>
                <w:ilvl w:val="0"/>
                <w:numId w:val="6"/>
              </w:numPr>
            </w:pPr>
            <w:r w:rsidRPr="00F641DB">
              <w:t>Evaluation, treatment and/or procedures</w:t>
            </w:r>
          </w:p>
          <w:p w14:paraId="045C8607" w14:textId="77777777" w:rsidR="007519F1" w:rsidRPr="00F641DB" w:rsidRDefault="007519F1" w:rsidP="007519F1">
            <w:pPr>
              <w:pStyle w:val="iBAAGStandardText"/>
              <w:numPr>
                <w:ilvl w:val="0"/>
                <w:numId w:val="6"/>
              </w:numPr>
            </w:pPr>
            <w:r w:rsidRPr="00F641DB">
              <w:t>Medication assisted treatment programs</w:t>
            </w:r>
          </w:p>
          <w:p w14:paraId="045C8608"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045C8609" w14:textId="77777777" w:rsidR="007519F1" w:rsidRPr="00F641DB" w:rsidRDefault="007519F1" w:rsidP="007519F1">
            <w:pPr>
              <w:pStyle w:val="iBAAGLevel1Bullets"/>
              <w:numPr>
                <w:ilvl w:val="0"/>
                <w:numId w:val="6"/>
              </w:numPr>
            </w:pPr>
            <w:r w:rsidRPr="00F641DB">
              <w:t>Crisis Intervention</w:t>
            </w:r>
          </w:p>
          <w:p w14:paraId="045C860A"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45C860B" w14:textId="77777777" w:rsidR="007519F1" w:rsidRPr="00F641DB" w:rsidRDefault="007519F1" w:rsidP="00486DD7">
            <w:pPr>
              <w:pStyle w:val="iBAAGLevel2Bullets"/>
              <w:ind w:left="720"/>
            </w:pPr>
            <w:r w:rsidRPr="00F641DB">
              <w:t xml:space="preserve">Core deficits </w:t>
            </w:r>
          </w:p>
          <w:p w14:paraId="045C860C" w14:textId="77777777" w:rsidR="007519F1" w:rsidRPr="00F641DB" w:rsidRDefault="007519F1" w:rsidP="00486DD7">
            <w:pPr>
              <w:pStyle w:val="iBAAGLevel2Bullets"/>
              <w:ind w:left="720"/>
            </w:pPr>
            <w:r w:rsidRPr="00F641DB">
              <w:t>Behaviors that are  dangerous to themselves, others and property</w:t>
            </w:r>
          </w:p>
          <w:p w14:paraId="045C860D" w14:textId="77777777" w:rsidR="007519F1" w:rsidRPr="00F641DB" w:rsidRDefault="007519F1" w:rsidP="00486DD7">
            <w:pPr>
              <w:pStyle w:val="iBAAGLevel2Bullets"/>
              <w:ind w:left="720"/>
            </w:pPr>
            <w:r w:rsidRPr="00F641DB">
              <w:t>Impairment in daily functioning</w:t>
            </w:r>
          </w:p>
          <w:p w14:paraId="045C860E" w14:textId="77777777" w:rsidR="007519F1" w:rsidRPr="00F641DB" w:rsidRDefault="007519F1" w:rsidP="00486DD7">
            <w:pPr>
              <w:pStyle w:val="iBAAGStandardText"/>
            </w:pPr>
          </w:p>
          <w:p w14:paraId="045C860F" w14:textId="77777777" w:rsidR="007519F1" w:rsidRPr="00F641DB" w:rsidRDefault="007519F1" w:rsidP="00486DD7">
            <w:pPr>
              <w:pStyle w:val="iBAAGStandardTextBold"/>
            </w:pPr>
            <w:r w:rsidRPr="00F641DB">
              <w:t xml:space="preserve">Want more information? </w:t>
            </w:r>
          </w:p>
          <w:p w14:paraId="045C8610" w14:textId="77777777" w:rsidR="007519F1" w:rsidRPr="00F641DB" w:rsidRDefault="007519F1" w:rsidP="00486DD7">
            <w:pPr>
              <w:pStyle w:val="iBAAGStandardText"/>
            </w:pPr>
            <w:r w:rsidRPr="00F641DB">
              <w:t xml:space="preserve">View the </w:t>
            </w:r>
            <w:hyperlink r:id="rId95" w:history="1">
              <w:r w:rsidRPr="00F641DB">
                <w:rPr>
                  <w:rStyle w:val="Hyperlinks"/>
                </w:rPr>
                <w:t>glossary</w:t>
              </w:r>
            </w:hyperlink>
            <w:r w:rsidRPr="00F641DB">
              <w:t xml:space="preserve"> for definitions.</w:t>
            </w:r>
          </w:p>
          <w:p w14:paraId="045C8611" w14:textId="77777777" w:rsidR="007519F1" w:rsidRPr="003F238F" w:rsidRDefault="007519F1">
            <w:pPr>
              <w:pStyle w:val="iBAAGSituationBoxName"/>
            </w:pPr>
          </w:p>
        </w:tc>
        <w:tc>
          <w:tcPr>
            <w:tcW w:w="3330" w:type="dxa"/>
            <w:shd w:val="clear" w:color="auto" w:fill="FFFFFF" w:themeFill="background1"/>
          </w:tcPr>
          <w:p w14:paraId="045C8612" w14:textId="77777777" w:rsidR="007519F1" w:rsidRPr="00F641DB" w:rsidRDefault="007519F1" w:rsidP="00486DD7">
            <w:pPr>
              <w:rPr>
                <w:b/>
              </w:rPr>
            </w:pPr>
            <w:r w:rsidRPr="00562ED8">
              <w:rPr>
                <w:rStyle w:val="iBAAGStandardTextChar"/>
                <w:b/>
              </w:rPr>
              <w:t>Inpatient:</w:t>
            </w:r>
          </w:p>
          <w:p w14:paraId="045C8619" w14:textId="3521A2A9" w:rsidR="007519F1" w:rsidRPr="00F641DB" w:rsidRDefault="00EE7C75" w:rsidP="00486DD7">
            <w:pPr>
              <w:rPr>
                <w:b/>
              </w:rPr>
            </w:pPr>
            <w:r w:rsidRPr="00EE7C75">
              <w:rPr>
                <w:rStyle w:val="InstructionalTextChar"/>
                <w:color w:val="000000"/>
              </w:rPr>
              <w:t>20%</w:t>
            </w:r>
            <w:r w:rsidRPr="00EE7C75">
              <w:rPr>
                <w:rStyle w:val="InstructionalTextChar"/>
                <w:b w:val="0"/>
                <w:color w:val="000000"/>
              </w:rPr>
              <w:t xml:space="preserve"> co-insurance, after you pay the deductible.</w:t>
            </w:r>
            <w:r w:rsidRPr="00EE7C75">
              <w:rPr>
                <w:rStyle w:val="InstructionalTextChar"/>
                <w:b w:val="0"/>
                <w:color w:val="000000"/>
              </w:rPr>
              <w:cr/>
            </w:r>
            <w:r w:rsidRPr="00EE7C75">
              <w:rPr>
                <w:rStyle w:val="InstructionalTextChar"/>
                <w:b w:val="0"/>
                <w:color w:val="000000"/>
              </w:rPr>
              <w:cr/>
            </w:r>
            <w:r w:rsidR="007519F1" w:rsidRPr="00F641DB">
              <w:rPr>
                <w:rStyle w:val="iBAAGStandardTextChar"/>
                <w:b/>
              </w:rPr>
              <w:t>Outpatient:</w:t>
            </w:r>
          </w:p>
          <w:p w14:paraId="045C8620" w14:textId="3ED070A1" w:rsidR="007519F1" w:rsidRPr="00562ED8" w:rsidRDefault="00EE7C75" w:rsidP="00486DD7">
            <w:pPr>
              <w:pStyle w:val="iBAAGStandardText"/>
              <w:rPr>
                <w:rStyle w:val="iBAAGStandardTextBoldChar"/>
              </w:rPr>
            </w:pPr>
            <w:r w:rsidRPr="00EE7C75">
              <w:rPr>
                <w:rStyle w:val="InstructionalTextChar"/>
                <w:color w:val="000000"/>
              </w:rPr>
              <w:t>20%</w:t>
            </w:r>
            <w:r w:rsidRPr="00EE7C75">
              <w:rPr>
                <w:rStyle w:val="InstructionalTextChar"/>
                <w:b w:val="0"/>
                <w:color w:val="000000"/>
              </w:rPr>
              <w:t xml:space="preserve"> co-insurance, after you pay the deductible.</w:t>
            </w:r>
            <w:r w:rsidRPr="00EE7C75">
              <w:rPr>
                <w:rStyle w:val="InstructionalTextChar"/>
                <w:b w:val="0"/>
                <w:color w:val="000000"/>
              </w:rPr>
              <w:cr/>
            </w:r>
            <w:r w:rsidRPr="00EE7C75">
              <w:rPr>
                <w:rStyle w:val="InstructionalTextChar"/>
                <w:b w:val="0"/>
                <w:color w:val="000000"/>
              </w:rPr>
              <w:cr/>
            </w:r>
            <w:r w:rsidR="007519F1" w:rsidRPr="00562ED8">
              <w:rPr>
                <w:rStyle w:val="iBAAGStandardTextBoldChar"/>
              </w:rPr>
              <w:t>Partial hospitalization/ Intensive outpatient treatment:</w:t>
            </w:r>
          </w:p>
          <w:p w14:paraId="045C8627" w14:textId="027A2B8E" w:rsidR="007519F1" w:rsidRPr="00F641DB" w:rsidRDefault="00EE7C75" w:rsidP="00486DD7">
            <w:pPr>
              <w:pStyle w:val="iBAAGStandardTextBold"/>
            </w:pPr>
            <w:r w:rsidRPr="00EE7C75">
              <w:rPr>
                <w:rStyle w:val="InstructionalTextChar"/>
                <w:b/>
                <w:color w:val="000000"/>
              </w:rPr>
              <w:t>20%</w:t>
            </w:r>
            <w:r w:rsidRPr="00EE7C75">
              <w:rPr>
                <w:rStyle w:val="InstructionalTextChar"/>
                <w:color w:val="000000"/>
              </w:rPr>
              <w:t xml:space="preserve"> co-insurance, after you pay the deductible.</w:t>
            </w:r>
            <w:r w:rsidRPr="00EE7C75">
              <w:rPr>
                <w:rStyle w:val="InstructionalTextChar"/>
                <w:color w:val="000000"/>
              </w:rPr>
              <w:cr/>
            </w:r>
            <w:r w:rsidRPr="00EE7C75">
              <w:rPr>
                <w:rStyle w:val="InstructionalTextChar"/>
                <w:color w:val="000000"/>
              </w:rPr>
              <w:cr/>
            </w:r>
            <w:r w:rsidR="007519F1" w:rsidRPr="00F641DB">
              <w:t>Is prior authorization needed?</w:t>
            </w:r>
          </w:p>
          <w:p w14:paraId="045C8628" w14:textId="77777777" w:rsidR="007519F1" w:rsidRPr="00F641DB" w:rsidRDefault="007519F1" w:rsidP="00486DD7">
            <w:pPr>
              <w:pStyle w:val="iBAAGStandardText"/>
            </w:pPr>
            <w:r w:rsidRPr="00F641DB">
              <w:t xml:space="preserve">Yes, your doctor must get authorization for: </w:t>
            </w:r>
          </w:p>
          <w:p w14:paraId="045C8629" w14:textId="77777777" w:rsidR="007519F1" w:rsidRPr="00A04653" w:rsidRDefault="007519F1" w:rsidP="00486DD7">
            <w:pPr>
              <w:pStyle w:val="iBAAGLevel1Bullets"/>
            </w:pPr>
            <w:r w:rsidRPr="00EF5362">
              <w:t>5 business days</w:t>
            </w:r>
            <w:r>
              <w:t xml:space="preserve"> </w:t>
            </w:r>
            <w:r w:rsidRPr="00A04653">
              <w:t>before a scheduled      admission</w:t>
            </w:r>
          </w:p>
          <w:p w14:paraId="045C862A" w14:textId="77777777" w:rsidR="007519F1" w:rsidRPr="00A04653" w:rsidRDefault="007519F1" w:rsidP="00486DD7">
            <w:pPr>
              <w:pStyle w:val="iBAAGLevel1Bullets"/>
            </w:pPr>
            <w:r w:rsidRPr="00A04653">
              <w:t>As soon as possible for non-scheduled admission (including emergency)</w:t>
            </w:r>
          </w:p>
          <w:p w14:paraId="045C862B" w14:textId="77777777" w:rsidR="007519F1" w:rsidRPr="00EF5362" w:rsidRDefault="007519F1" w:rsidP="00486DD7">
            <w:pPr>
              <w:pStyle w:val="iBAAGLevel1Bullets"/>
            </w:pPr>
            <w:r w:rsidRPr="00EF5362">
              <w:t xml:space="preserve">Partial hospitalization/   day treatment </w:t>
            </w:r>
          </w:p>
          <w:p w14:paraId="045C862C" w14:textId="77777777" w:rsidR="007519F1" w:rsidRPr="00EF5362" w:rsidRDefault="007519F1" w:rsidP="00486DD7">
            <w:pPr>
              <w:pStyle w:val="iBAAGLevel1Bullets"/>
            </w:pPr>
            <w:r w:rsidRPr="00EF5362">
              <w:t>Intensive Treatment programs</w:t>
            </w:r>
          </w:p>
          <w:p w14:paraId="045C862D" w14:textId="77777777" w:rsidR="007519F1" w:rsidRPr="00EF5362" w:rsidRDefault="007519F1" w:rsidP="00486DD7">
            <w:pPr>
              <w:pStyle w:val="iBAAGLevel1Bullets"/>
            </w:pPr>
            <w:r w:rsidRPr="00EF5362">
              <w:t>ECT (electro-convulsive treatment);</w:t>
            </w:r>
          </w:p>
          <w:p w14:paraId="045C862E" w14:textId="77777777" w:rsidR="007519F1" w:rsidRPr="00EF5362" w:rsidRDefault="007519F1" w:rsidP="00486DD7">
            <w:pPr>
              <w:pStyle w:val="iBAAGLevel1Bullets"/>
            </w:pPr>
            <w:r w:rsidRPr="00EF5362">
              <w:t xml:space="preserve">Psychological testing; </w:t>
            </w:r>
          </w:p>
          <w:p w14:paraId="045C862F" w14:textId="77777777" w:rsidR="007519F1" w:rsidRPr="00EF5362" w:rsidRDefault="007519F1" w:rsidP="00486DD7">
            <w:pPr>
              <w:pStyle w:val="iBAAGLevel1Bullets"/>
            </w:pPr>
            <w:r w:rsidRPr="00A04653">
              <w:t>Transcranial magnetic stimulation;</w:t>
            </w:r>
            <w:r w:rsidRPr="00EF5362">
              <w:t xml:space="preserve"> </w:t>
            </w:r>
          </w:p>
          <w:p w14:paraId="045C8630" w14:textId="77777777" w:rsidR="007519F1" w:rsidRPr="00EF5362" w:rsidRDefault="007519F1" w:rsidP="00486DD7">
            <w:pPr>
              <w:pStyle w:val="iBAAGLevel1Bullets"/>
            </w:pPr>
            <w:r w:rsidRPr="00EF5362">
              <w:t>Intensive behavioral therapy including Applied behavioral analysis (ABA)</w:t>
            </w:r>
          </w:p>
          <w:p w14:paraId="045C8631" w14:textId="77777777" w:rsidR="007519F1" w:rsidRPr="00D92E8C" w:rsidRDefault="007519F1" w:rsidP="00486DD7">
            <w:pPr>
              <w:pStyle w:val="iBAAGLevel1Bullets"/>
              <w:numPr>
                <w:ilvl w:val="0"/>
                <w:numId w:val="0"/>
              </w:numPr>
              <w:ind w:left="450"/>
              <w:rPr>
                <w:rStyle w:val="InstructionalTextChar"/>
              </w:rPr>
            </w:pPr>
          </w:p>
        </w:tc>
        <w:tc>
          <w:tcPr>
            <w:tcW w:w="3330" w:type="dxa"/>
            <w:shd w:val="clear" w:color="auto" w:fill="FFFFFF" w:themeFill="background1"/>
          </w:tcPr>
          <w:p w14:paraId="045C8632" w14:textId="77777777" w:rsidR="007519F1" w:rsidRPr="00F641DB" w:rsidRDefault="007519F1" w:rsidP="00486DD7">
            <w:pPr>
              <w:rPr>
                <w:b/>
              </w:rPr>
            </w:pPr>
            <w:r w:rsidRPr="00562ED8">
              <w:rPr>
                <w:rStyle w:val="iBAAGStandardTextChar"/>
                <w:b/>
              </w:rPr>
              <w:t>Inpatient:</w:t>
            </w:r>
          </w:p>
          <w:p w14:paraId="045C8634" w14:textId="15A9C591" w:rsidR="007519F1" w:rsidRPr="00A6330C" w:rsidRDefault="00EE7C75" w:rsidP="00486DD7">
            <w:pPr>
              <w:rPr>
                <w:rStyle w:val="InstructionalTextChar"/>
                <w:b w:val="0"/>
              </w:rPr>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8635" w14:textId="77777777" w:rsidR="007519F1" w:rsidRPr="00F641DB" w:rsidRDefault="007519F1" w:rsidP="00486DD7">
            <w:pPr>
              <w:rPr>
                <w:b/>
              </w:rPr>
            </w:pPr>
            <w:r w:rsidRPr="00F641DB">
              <w:rPr>
                <w:rStyle w:val="iBAAGStandardTextChar"/>
                <w:b/>
              </w:rPr>
              <w:t>Outpatient:</w:t>
            </w:r>
          </w:p>
          <w:p w14:paraId="045C8637" w14:textId="5C173C60" w:rsidR="007519F1" w:rsidRPr="00F641DB" w:rsidRDefault="00EE7C75" w:rsidP="00486DD7">
            <w:pPr>
              <w:pStyle w:val="iBAAGStandardText"/>
            </w:pPr>
            <w:r w:rsidRPr="00EE7C75">
              <w:rPr>
                <w:rStyle w:val="iBAAGStandardTextBoldChar"/>
                <w:color w:val="000000"/>
              </w:rPr>
              <w:t>40%</w:t>
            </w:r>
            <w:r w:rsidRPr="00EE7C75">
              <w:rPr>
                <w:rStyle w:val="iBAAGStandardTextBoldChar"/>
                <w:b w:val="0"/>
                <w:color w:val="000000"/>
              </w:rPr>
              <w:t xml:space="preserve"> co-insurance, after you pay the deductible.</w:t>
            </w:r>
            <w:r w:rsidRPr="00EE7C75">
              <w:rPr>
                <w:rStyle w:val="iBAAGStandardTextBoldChar"/>
                <w:b w:val="0"/>
                <w:color w:val="000000"/>
              </w:rPr>
              <w:cr/>
            </w:r>
            <w:r w:rsidRPr="00EE7C75">
              <w:rPr>
                <w:rStyle w:val="iBAAGStandardTextBoldChar"/>
                <w:b w:val="0"/>
                <w:color w:val="000000"/>
              </w:rPr>
              <w:cr/>
            </w:r>
          </w:p>
          <w:p w14:paraId="045C8638" w14:textId="77777777" w:rsidR="007519F1" w:rsidRPr="00562ED8" w:rsidRDefault="007519F1" w:rsidP="00486DD7">
            <w:pPr>
              <w:pStyle w:val="iBAAGStandardText"/>
              <w:rPr>
                <w:rStyle w:val="iBAAGStandardTextBoldChar"/>
              </w:rPr>
            </w:pPr>
            <w:r w:rsidRPr="00562ED8">
              <w:rPr>
                <w:rStyle w:val="iBAAGStandardTextBoldChar"/>
              </w:rPr>
              <w:t>Partial hospitalization/ Intensive outpatient treatment:</w:t>
            </w:r>
          </w:p>
          <w:p w14:paraId="045C863A" w14:textId="4C10E35E" w:rsidR="007519F1" w:rsidRPr="00F641DB" w:rsidRDefault="00EE7C75" w:rsidP="00486DD7">
            <w:pPr>
              <w:pStyle w:val="iBAAGStandardTextBold"/>
            </w:pPr>
            <w:r w:rsidRPr="00EE7C75">
              <w:rPr>
                <w:rStyle w:val="iBAAGStandardTextBoldChar"/>
                <w:b/>
                <w:color w:val="000000"/>
              </w:rPr>
              <w:t>40%</w:t>
            </w:r>
            <w:r w:rsidRPr="00EE7C75">
              <w:rPr>
                <w:rStyle w:val="iBAAGStandardTextBoldChar"/>
                <w:color w:val="000000"/>
              </w:rPr>
              <w:t xml:space="preserve"> co-insurance, after you pay the deductible.</w:t>
            </w:r>
            <w:r w:rsidRPr="00EE7C75">
              <w:rPr>
                <w:rStyle w:val="iBAAGStandardTextBoldChar"/>
                <w:color w:val="000000"/>
              </w:rPr>
              <w:cr/>
            </w:r>
            <w:r w:rsidRPr="00EE7C75">
              <w:rPr>
                <w:rStyle w:val="iBAAGStandardTextBoldChar"/>
                <w:color w:val="000000"/>
              </w:rPr>
              <w:cr/>
            </w:r>
          </w:p>
          <w:p w14:paraId="045C863B" w14:textId="77777777" w:rsidR="007519F1" w:rsidRPr="00F641DB" w:rsidRDefault="007519F1" w:rsidP="00486DD7">
            <w:pPr>
              <w:pStyle w:val="iBAAGStandardTextBold"/>
            </w:pPr>
            <w:r w:rsidRPr="00F641DB">
              <w:t>Is prior authorization needed?</w:t>
            </w:r>
          </w:p>
          <w:p w14:paraId="045C863C" w14:textId="77777777" w:rsidR="007519F1" w:rsidRPr="00F641DB" w:rsidRDefault="007519F1" w:rsidP="00486DD7">
            <w:pPr>
              <w:pStyle w:val="iBAAGStandardText"/>
            </w:pPr>
            <w:r w:rsidRPr="00F641DB">
              <w:t>Yes</w:t>
            </w:r>
          </w:p>
          <w:p w14:paraId="045C863D" w14:textId="77777777" w:rsidR="007519F1" w:rsidRPr="00F641DB" w:rsidRDefault="007519F1" w:rsidP="00486DD7">
            <w:pPr>
              <w:pStyle w:val="iBAAGStandardText"/>
            </w:pPr>
          </w:p>
          <w:p w14:paraId="045C863E" w14:textId="77777777" w:rsidR="007519F1" w:rsidRPr="00F641DB" w:rsidRDefault="007519F1" w:rsidP="00486DD7">
            <w:pPr>
              <w:pStyle w:val="iBAAGStandardTextBold"/>
            </w:pPr>
            <w:r w:rsidRPr="00F641DB">
              <w:t>Prior authorization is:</w:t>
            </w:r>
          </w:p>
          <w:p w14:paraId="045C863F" w14:textId="77777777" w:rsidR="007519F1" w:rsidRPr="00F641DB" w:rsidRDefault="007519F1" w:rsidP="00486DD7">
            <w:pPr>
              <w:pStyle w:val="iBAAGStandardText"/>
            </w:pPr>
            <w:r w:rsidRPr="00F641DB">
              <w:t>Getting approval by calling the number listed on your health plan ID card before you can get medicine or services.</w:t>
            </w:r>
          </w:p>
          <w:p w14:paraId="045C8640" w14:textId="77777777" w:rsidR="007519F1" w:rsidRPr="00F641DB" w:rsidRDefault="007519F1" w:rsidP="00486DD7">
            <w:pPr>
              <w:pStyle w:val="iBAAGStandardText"/>
            </w:pPr>
          </w:p>
          <w:p w14:paraId="045C8641" w14:textId="77777777" w:rsidR="007519F1" w:rsidRPr="00F641DB" w:rsidRDefault="007519F1" w:rsidP="00486DD7">
            <w:pPr>
              <w:pStyle w:val="iBAAGStandardTextBold"/>
            </w:pPr>
            <w:r w:rsidRPr="00F641DB">
              <w:t xml:space="preserve">When do I need to call? </w:t>
            </w:r>
          </w:p>
          <w:p w14:paraId="045C8642" w14:textId="77777777" w:rsidR="007519F1" w:rsidRPr="00F641DB" w:rsidRDefault="007519F1" w:rsidP="00486DD7">
            <w:pPr>
              <w:pStyle w:val="iBAAGStandardText"/>
            </w:pPr>
            <w:r w:rsidRPr="00F641DB">
              <w:t>Before the following services are received:</w:t>
            </w:r>
          </w:p>
          <w:p w14:paraId="045C8643" w14:textId="77777777" w:rsidR="007519F1" w:rsidRPr="00A04653" w:rsidRDefault="007519F1" w:rsidP="00486DD7">
            <w:pPr>
              <w:pStyle w:val="iBAAGLevel1Bullets"/>
            </w:pPr>
            <w:r w:rsidRPr="00A04653">
              <w:t>5 business days before a scheduled      admission</w:t>
            </w:r>
          </w:p>
          <w:p w14:paraId="045C8644" w14:textId="77777777" w:rsidR="007519F1" w:rsidRPr="00A04653" w:rsidRDefault="007519F1" w:rsidP="00486DD7">
            <w:pPr>
              <w:pStyle w:val="iBAAGLevel1Bullets"/>
            </w:pPr>
            <w:r w:rsidRPr="00A04653">
              <w:t>As soon as possible for non-scheduled admission (including emergency)</w:t>
            </w:r>
          </w:p>
          <w:p w14:paraId="045C8645" w14:textId="77777777" w:rsidR="007519F1" w:rsidRPr="00EF5362" w:rsidRDefault="007519F1" w:rsidP="00486DD7">
            <w:pPr>
              <w:pStyle w:val="iBAAGLevel1Bullets"/>
            </w:pPr>
            <w:r w:rsidRPr="00EF5362">
              <w:t xml:space="preserve">Partial hospitalization/   day treatment </w:t>
            </w:r>
          </w:p>
          <w:p w14:paraId="045C8646" w14:textId="77777777" w:rsidR="007519F1" w:rsidRPr="00EF5362" w:rsidRDefault="007519F1" w:rsidP="00486DD7">
            <w:pPr>
              <w:pStyle w:val="iBAAGLevel1Bullets"/>
            </w:pPr>
            <w:r w:rsidRPr="00EF5362">
              <w:t>Intensive Treatment programs</w:t>
            </w:r>
          </w:p>
          <w:p w14:paraId="045C8647" w14:textId="77777777" w:rsidR="007519F1" w:rsidRPr="00EF5362" w:rsidRDefault="007519F1" w:rsidP="00486DD7">
            <w:pPr>
              <w:pStyle w:val="iBAAGLevel1Bullets"/>
            </w:pPr>
            <w:r w:rsidRPr="00EF5362">
              <w:t>ECT (electro-convulsive treatment);</w:t>
            </w:r>
          </w:p>
          <w:p w14:paraId="045C8648" w14:textId="77777777" w:rsidR="007519F1" w:rsidRPr="00EF5362" w:rsidRDefault="007519F1" w:rsidP="00486DD7">
            <w:pPr>
              <w:pStyle w:val="iBAAGLevel1Bullets"/>
            </w:pPr>
            <w:r w:rsidRPr="00EF5362">
              <w:t xml:space="preserve">Psychological testing; </w:t>
            </w:r>
          </w:p>
          <w:p w14:paraId="2FAF2A50" w14:textId="77777777" w:rsidR="003C0C27" w:rsidRDefault="007519F1" w:rsidP="00486DD7">
            <w:pPr>
              <w:pStyle w:val="iBAAGLevel1Bullets"/>
            </w:pPr>
            <w:r w:rsidRPr="00A04653">
              <w:t>Transcranial magnetic stimulation;</w:t>
            </w:r>
          </w:p>
          <w:p w14:paraId="388C49BC" w14:textId="77777777" w:rsidR="003C0C27" w:rsidRPr="00EF23A5" w:rsidRDefault="003C0C27" w:rsidP="003C0C27">
            <w:pPr>
              <w:pStyle w:val="iBAAGLevel1Bullets"/>
            </w:pPr>
            <w:r w:rsidRPr="00EF23A5">
              <w:t xml:space="preserve">Extended visits </w:t>
            </w:r>
          </w:p>
          <w:p w14:paraId="045C864C" w14:textId="77777777" w:rsidR="007519F1" w:rsidRPr="00EF5362" w:rsidRDefault="007519F1" w:rsidP="00486DD7">
            <w:pPr>
              <w:pStyle w:val="iBAAGLevel1Bullets"/>
            </w:pPr>
            <w:r w:rsidRPr="00EF5362">
              <w:t>Intensive behavioral therapy including Applied behavioral analysis (ABA)</w:t>
            </w:r>
          </w:p>
          <w:p w14:paraId="045C864D" w14:textId="77777777" w:rsidR="007519F1" w:rsidRPr="00F641DB" w:rsidRDefault="007519F1" w:rsidP="00486DD7">
            <w:pPr>
              <w:pStyle w:val="iBAAGStandardText"/>
            </w:pPr>
          </w:p>
          <w:p w14:paraId="045C864E" w14:textId="77777777" w:rsidR="007519F1" w:rsidRDefault="007519F1" w:rsidP="00486DD7">
            <w:pPr>
              <w:pStyle w:val="iBAAGStandardTextBold"/>
            </w:pPr>
            <w:r w:rsidRPr="00F641DB">
              <w:t xml:space="preserve">If you don’t get prior authorization, you pay: </w:t>
            </w:r>
          </w:p>
          <w:p w14:paraId="72C4117F" w14:textId="77777777" w:rsidR="000248E9" w:rsidRDefault="000248E9" w:rsidP="000248E9">
            <w:pPr>
              <w:spacing w:line="276" w:lineRule="auto"/>
              <w:rPr>
                <w:rFonts w:eastAsia="Calibri" w:cs="Arial"/>
                <w:b/>
                <w:color w:val="00B050"/>
                <w:szCs w:val="24"/>
              </w:rPr>
            </w:pPr>
            <w:r w:rsidRPr="00777B55">
              <w:rPr>
                <w:rFonts w:eastAsia="Calibri" w:cs="Arial"/>
                <w:b/>
                <w:szCs w:val="24"/>
              </w:rPr>
              <w:t xml:space="preserve">50% </w:t>
            </w:r>
            <w:r w:rsidRPr="00777B55">
              <w:rPr>
                <w:rFonts w:eastAsia="Calibri" w:cs="Arial"/>
                <w:szCs w:val="24"/>
              </w:rPr>
              <w:t xml:space="preserve">co-insurance, however the reduction in benefits will not exceed </w:t>
            </w:r>
            <w:r w:rsidRPr="00777B55">
              <w:rPr>
                <w:rFonts w:eastAsia="Calibri" w:cs="Arial"/>
                <w:b/>
                <w:szCs w:val="24"/>
              </w:rPr>
              <w:t>$500</w:t>
            </w:r>
          </w:p>
          <w:p w14:paraId="7C9B7428" w14:textId="77777777" w:rsidR="000248E9" w:rsidRPr="0094203A" w:rsidRDefault="000248E9" w:rsidP="00386710">
            <w:pPr>
              <w:pStyle w:val="iBAAGStandardText"/>
            </w:pPr>
          </w:p>
          <w:p w14:paraId="045C864F" w14:textId="7201BFA7" w:rsidR="007519F1" w:rsidRPr="00F641DB" w:rsidRDefault="007519F1" w:rsidP="00486DD7">
            <w:pPr>
              <w:pStyle w:val="iBAAGStandardText"/>
            </w:pPr>
          </w:p>
          <w:p w14:paraId="045C8650" w14:textId="77777777" w:rsidR="007519F1" w:rsidRPr="00D92E8C" w:rsidRDefault="007519F1" w:rsidP="00486DD7">
            <w:pPr>
              <w:pStyle w:val="iBAAGStandardText"/>
              <w:rPr>
                <w:rStyle w:val="iBAAGStandardTextBoldChar"/>
              </w:rPr>
            </w:pPr>
          </w:p>
        </w:tc>
        <w:tc>
          <w:tcPr>
            <w:tcW w:w="3330" w:type="dxa"/>
            <w:shd w:val="clear" w:color="auto" w:fill="FFFFFF" w:themeFill="background1"/>
          </w:tcPr>
          <w:p w14:paraId="045C8651" w14:textId="77777777" w:rsidR="007519F1" w:rsidRPr="00F641DB" w:rsidRDefault="007519F1" w:rsidP="00486DD7">
            <w:pPr>
              <w:pStyle w:val="iBAAGStandardText"/>
            </w:pPr>
            <w:r w:rsidRPr="00F641DB">
              <w:t xml:space="preserve">No coverage for: </w:t>
            </w:r>
          </w:p>
          <w:p w14:paraId="045C8652" w14:textId="77777777" w:rsidR="007519F1" w:rsidRPr="001A7353" w:rsidRDefault="007519F1" w:rsidP="00486DD7">
            <w:pPr>
              <w:pStyle w:val="iBAAGLevel1Bullets"/>
            </w:pPr>
            <w:r w:rsidRPr="001A7353">
              <w:t>Treatment for learning disabilities, conduct  and impulse control disorders</w:t>
            </w:r>
          </w:p>
          <w:p w14:paraId="045C8653" w14:textId="77777777" w:rsidR="007519F1" w:rsidRPr="001A7353" w:rsidRDefault="007519F1" w:rsidP="00486DD7">
            <w:pPr>
              <w:pStyle w:val="iBAAGLevel1Bullets"/>
            </w:pPr>
            <w:r w:rsidRPr="001A7353">
              <w:t xml:space="preserve">Educational services </w:t>
            </w:r>
          </w:p>
          <w:p w14:paraId="045C8654" w14:textId="77777777" w:rsidR="007519F1" w:rsidRPr="001A7353" w:rsidRDefault="007519F1" w:rsidP="00486DD7">
            <w:pPr>
              <w:pStyle w:val="iBAAGLevel1Bullets"/>
            </w:pPr>
            <w:r w:rsidRPr="001A7353">
              <w:t>Diagnosis not in the current edition of the DSM (Diagnostic and Statistical Manual of the American Psychiatric Association)</w:t>
            </w:r>
          </w:p>
          <w:p w14:paraId="045C8655" w14:textId="77777777" w:rsidR="007519F1" w:rsidRPr="001A7353" w:rsidRDefault="007519F1" w:rsidP="00486DD7">
            <w:pPr>
              <w:pStyle w:val="iBAAGLevel1Bullets"/>
            </w:pPr>
            <w:r w:rsidRPr="001A7353">
              <w:t>Transitional living services</w:t>
            </w:r>
          </w:p>
          <w:p w14:paraId="045C8656" w14:textId="77777777" w:rsidR="007519F1" w:rsidRPr="001A7353" w:rsidRDefault="007519F1" w:rsidP="00486DD7">
            <w:pPr>
              <w:pStyle w:val="iBAAGLevel1Bullets"/>
            </w:pPr>
            <w:r w:rsidRPr="001A7353">
              <w:t>Any treatments or other specialized services that are considered Experimental, Investigational or Unproven Services.</w:t>
            </w:r>
          </w:p>
          <w:p w14:paraId="045C8657" w14:textId="77777777" w:rsidR="007519F1" w:rsidRPr="001A7353" w:rsidRDefault="007519F1" w:rsidP="00486DD7">
            <w:pPr>
              <w:pStyle w:val="iBAAGLevel1Bullets"/>
            </w:pPr>
            <w:r w:rsidRPr="001A7353">
              <w:t xml:space="preserve">Tuition for school-based programs </w:t>
            </w:r>
          </w:p>
          <w:p w14:paraId="045C8658" w14:textId="77777777" w:rsidR="007519F1" w:rsidRDefault="007519F1" w:rsidP="00486DD7">
            <w:pPr>
              <w:pStyle w:val="iBAAGStandardText"/>
            </w:pPr>
          </w:p>
        </w:tc>
      </w:tr>
    </w:tbl>
    <w:p w14:paraId="045C865A" w14:textId="77777777" w:rsidR="007519F1" w:rsidRPr="007761A4" w:rsidRDefault="007519F1" w:rsidP="007519F1"/>
    <w:p w14:paraId="045C865B"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045C865D" w14:textId="77777777" w:rsidTr="00486DD7">
        <w:tc>
          <w:tcPr>
            <w:tcW w:w="13507" w:type="dxa"/>
            <w:shd w:val="clear" w:color="auto" w:fill="DAEEF3"/>
          </w:tcPr>
          <w:p w14:paraId="045C865C" w14:textId="77777777" w:rsidR="007519F1" w:rsidRPr="00B41EB2" w:rsidRDefault="007519F1" w:rsidP="00486DD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045C865F" w14:textId="77777777" w:rsidTr="00486DD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5C865E" w14:textId="77777777" w:rsidR="007519F1" w:rsidRPr="006E2BEA" w:rsidRDefault="007519F1" w:rsidP="00486DD7">
            <w:pPr>
              <w:pStyle w:val="iBAAGTableHeader"/>
            </w:pPr>
            <w:r w:rsidRPr="006E2BEA">
              <w:t>Plan Information</w:t>
            </w:r>
          </w:p>
        </w:tc>
      </w:tr>
      <w:tr w:rsidR="007519F1" w:rsidRPr="006E2BEA" w14:paraId="045C8662" w14:textId="77777777" w:rsidTr="00486DD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8660" w14:textId="77777777" w:rsidR="007519F1" w:rsidRPr="006E2BEA" w:rsidRDefault="007519F1" w:rsidP="00486DD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5C8661" w14:textId="77777777" w:rsidR="007519F1" w:rsidRPr="006E2BEA" w:rsidRDefault="007519F1" w:rsidP="00486DD7"/>
        </w:tc>
      </w:tr>
    </w:tbl>
    <w:p w14:paraId="045C8663" w14:textId="77777777" w:rsidR="007519F1" w:rsidRPr="006E2BEA" w:rsidRDefault="007519F1" w:rsidP="007519F1"/>
    <w:sectPr w:rsidR="007519F1" w:rsidRPr="006E2BEA" w:rsidSect="005B1164">
      <w:headerReference w:type="even" r:id="rId96"/>
      <w:headerReference w:type="default" r:id="rId97"/>
      <w:footerReference w:type="even" r:id="rId98"/>
      <w:footerReference w:type="default" r:id="rId99"/>
      <w:headerReference w:type="first" r:id="rId100"/>
      <w:footerReference w:type="first" r:id="rId10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21C5B1" w14:textId="77777777" w:rsidR="005C1993" w:rsidRDefault="005C1993" w:rsidP="007519F1">
      <w:r>
        <w:separator/>
      </w:r>
    </w:p>
  </w:endnote>
  <w:endnote w:type="continuationSeparator" w:id="0">
    <w:p w14:paraId="6DD9EC27" w14:textId="77777777" w:rsidR="005C1993" w:rsidRDefault="005C1993"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A" w14:textId="77777777" w:rsidR="00B60A40" w:rsidRDefault="00B60A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B" w14:textId="77777777" w:rsidR="00B60A40" w:rsidRDefault="00B60A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D" w14:textId="77777777" w:rsidR="00B60A40" w:rsidRDefault="00B60A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30EBA5" w14:textId="77777777" w:rsidR="005C1993" w:rsidRDefault="005C1993" w:rsidP="007519F1">
      <w:r>
        <w:separator/>
      </w:r>
    </w:p>
  </w:footnote>
  <w:footnote w:type="continuationSeparator" w:id="0">
    <w:p w14:paraId="781A4259" w14:textId="77777777" w:rsidR="005C1993" w:rsidRDefault="005C1993"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8" w14:textId="77777777" w:rsidR="00B60A40" w:rsidRDefault="00B60A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9" w14:textId="77777777" w:rsidR="00B60A40" w:rsidRDefault="00B60A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C866C" w14:textId="77777777" w:rsidR="00B60A40" w:rsidRDefault="00B60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3BC6"/>
    <w:rsid w:val="00021851"/>
    <w:rsid w:val="000248E9"/>
    <w:rsid w:val="000459D6"/>
    <w:rsid w:val="000502C9"/>
    <w:rsid w:val="00053B67"/>
    <w:rsid w:val="00064999"/>
    <w:rsid w:val="0008000C"/>
    <w:rsid w:val="0009094B"/>
    <w:rsid w:val="000957B1"/>
    <w:rsid w:val="000A1321"/>
    <w:rsid w:val="000A6A1C"/>
    <w:rsid w:val="000D09D0"/>
    <w:rsid w:val="000D3D9D"/>
    <w:rsid w:val="000D4AFA"/>
    <w:rsid w:val="000E3782"/>
    <w:rsid w:val="000E5B56"/>
    <w:rsid w:val="00102875"/>
    <w:rsid w:val="00102E2B"/>
    <w:rsid w:val="00103214"/>
    <w:rsid w:val="00113414"/>
    <w:rsid w:val="001166C8"/>
    <w:rsid w:val="00117446"/>
    <w:rsid w:val="0012086F"/>
    <w:rsid w:val="001267F9"/>
    <w:rsid w:val="001356D7"/>
    <w:rsid w:val="00141CC2"/>
    <w:rsid w:val="0015604E"/>
    <w:rsid w:val="001639AF"/>
    <w:rsid w:val="00167CE7"/>
    <w:rsid w:val="0017113A"/>
    <w:rsid w:val="001715E2"/>
    <w:rsid w:val="00176C5D"/>
    <w:rsid w:val="00193052"/>
    <w:rsid w:val="001A6A10"/>
    <w:rsid w:val="001B6D92"/>
    <w:rsid w:val="001C39E8"/>
    <w:rsid w:val="001C503D"/>
    <w:rsid w:val="001C7C04"/>
    <w:rsid w:val="001D5DD9"/>
    <w:rsid w:val="001E1604"/>
    <w:rsid w:val="001E547B"/>
    <w:rsid w:val="001F0B6C"/>
    <w:rsid w:val="001F2926"/>
    <w:rsid w:val="001F7F34"/>
    <w:rsid w:val="00210246"/>
    <w:rsid w:val="00230F43"/>
    <w:rsid w:val="00237573"/>
    <w:rsid w:val="002405D2"/>
    <w:rsid w:val="00242ECE"/>
    <w:rsid w:val="0025369F"/>
    <w:rsid w:val="002541E0"/>
    <w:rsid w:val="0026757D"/>
    <w:rsid w:val="0027553E"/>
    <w:rsid w:val="00287565"/>
    <w:rsid w:val="002A07A9"/>
    <w:rsid w:val="002A1D47"/>
    <w:rsid w:val="002B20A8"/>
    <w:rsid w:val="002B3063"/>
    <w:rsid w:val="002B56E0"/>
    <w:rsid w:val="002C6FFA"/>
    <w:rsid w:val="002D58F2"/>
    <w:rsid w:val="002D727B"/>
    <w:rsid w:val="002E2194"/>
    <w:rsid w:val="002E79DB"/>
    <w:rsid w:val="002F0594"/>
    <w:rsid w:val="002F1002"/>
    <w:rsid w:val="002F5272"/>
    <w:rsid w:val="002F7657"/>
    <w:rsid w:val="00307037"/>
    <w:rsid w:val="0031016B"/>
    <w:rsid w:val="00313F5D"/>
    <w:rsid w:val="00314E0F"/>
    <w:rsid w:val="00315882"/>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86710"/>
    <w:rsid w:val="00390B45"/>
    <w:rsid w:val="0039690C"/>
    <w:rsid w:val="00397841"/>
    <w:rsid w:val="003A0AD6"/>
    <w:rsid w:val="003A2630"/>
    <w:rsid w:val="003B7AB5"/>
    <w:rsid w:val="003C0C27"/>
    <w:rsid w:val="003E5469"/>
    <w:rsid w:val="003F2570"/>
    <w:rsid w:val="003F767C"/>
    <w:rsid w:val="00400425"/>
    <w:rsid w:val="00404936"/>
    <w:rsid w:val="00405AE0"/>
    <w:rsid w:val="00426E9A"/>
    <w:rsid w:val="004306DE"/>
    <w:rsid w:val="00435C79"/>
    <w:rsid w:val="004455A0"/>
    <w:rsid w:val="00447C8E"/>
    <w:rsid w:val="00447E60"/>
    <w:rsid w:val="0045108A"/>
    <w:rsid w:val="00471AF7"/>
    <w:rsid w:val="00472EDD"/>
    <w:rsid w:val="00473DC6"/>
    <w:rsid w:val="004819F2"/>
    <w:rsid w:val="00486DD7"/>
    <w:rsid w:val="00490D8A"/>
    <w:rsid w:val="004944C8"/>
    <w:rsid w:val="004946E4"/>
    <w:rsid w:val="00495932"/>
    <w:rsid w:val="00495BA3"/>
    <w:rsid w:val="004B0BBE"/>
    <w:rsid w:val="004D69B0"/>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3B0B"/>
    <w:rsid w:val="0058296A"/>
    <w:rsid w:val="00583CF2"/>
    <w:rsid w:val="005863FF"/>
    <w:rsid w:val="005A1928"/>
    <w:rsid w:val="005B1164"/>
    <w:rsid w:val="005B2627"/>
    <w:rsid w:val="005B7EA7"/>
    <w:rsid w:val="005C1993"/>
    <w:rsid w:val="005C4180"/>
    <w:rsid w:val="005D226A"/>
    <w:rsid w:val="005D325C"/>
    <w:rsid w:val="005E4BE4"/>
    <w:rsid w:val="005E59B2"/>
    <w:rsid w:val="00605E80"/>
    <w:rsid w:val="00622CEB"/>
    <w:rsid w:val="006249EA"/>
    <w:rsid w:val="00626051"/>
    <w:rsid w:val="0062783C"/>
    <w:rsid w:val="0063686D"/>
    <w:rsid w:val="0064743B"/>
    <w:rsid w:val="006620CC"/>
    <w:rsid w:val="00667061"/>
    <w:rsid w:val="00670F08"/>
    <w:rsid w:val="00680422"/>
    <w:rsid w:val="00680E74"/>
    <w:rsid w:val="0068244C"/>
    <w:rsid w:val="00686873"/>
    <w:rsid w:val="00690EBA"/>
    <w:rsid w:val="00692761"/>
    <w:rsid w:val="00696734"/>
    <w:rsid w:val="00697FD4"/>
    <w:rsid w:val="006A004C"/>
    <w:rsid w:val="006A59F4"/>
    <w:rsid w:val="006C29F0"/>
    <w:rsid w:val="006C2FEA"/>
    <w:rsid w:val="006C56B6"/>
    <w:rsid w:val="006C6E12"/>
    <w:rsid w:val="006C790A"/>
    <w:rsid w:val="006C7E6C"/>
    <w:rsid w:val="006D2E07"/>
    <w:rsid w:val="006E1B20"/>
    <w:rsid w:val="006F239B"/>
    <w:rsid w:val="006F66DB"/>
    <w:rsid w:val="00701B57"/>
    <w:rsid w:val="00702E16"/>
    <w:rsid w:val="00711494"/>
    <w:rsid w:val="00711DC4"/>
    <w:rsid w:val="0071298C"/>
    <w:rsid w:val="00712BDF"/>
    <w:rsid w:val="007211AB"/>
    <w:rsid w:val="00744DB4"/>
    <w:rsid w:val="007519F1"/>
    <w:rsid w:val="007605AA"/>
    <w:rsid w:val="0076345F"/>
    <w:rsid w:val="0076513A"/>
    <w:rsid w:val="007761A4"/>
    <w:rsid w:val="007769C1"/>
    <w:rsid w:val="007774D5"/>
    <w:rsid w:val="007777C3"/>
    <w:rsid w:val="007827D9"/>
    <w:rsid w:val="007873A9"/>
    <w:rsid w:val="00794739"/>
    <w:rsid w:val="007A04F1"/>
    <w:rsid w:val="007A05DC"/>
    <w:rsid w:val="007A1F1E"/>
    <w:rsid w:val="007A2064"/>
    <w:rsid w:val="007A5D14"/>
    <w:rsid w:val="007B2442"/>
    <w:rsid w:val="007B3DA4"/>
    <w:rsid w:val="007C1154"/>
    <w:rsid w:val="007C180D"/>
    <w:rsid w:val="007C5370"/>
    <w:rsid w:val="007D4D91"/>
    <w:rsid w:val="007E0D78"/>
    <w:rsid w:val="007F4014"/>
    <w:rsid w:val="007F4C3D"/>
    <w:rsid w:val="008202B5"/>
    <w:rsid w:val="00830FB0"/>
    <w:rsid w:val="008323B0"/>
    <w:rsid w:val="00832DB9"/>
    <w:rsid w:val="008339A1"/>
    <w:rsid w:val="0083621B"/>
    <w:rsid w:val="0085181F"/>
    <w:rsid w:val="00853AEF"/>
    <w:rsid w:val="00853FC7"/>
    <w:rsid w:val="00855D39"/>
    <w:rsid w:val="00860C53"/>
    <w:rsid w:val="00866267"/>
    <w:rsid w:val="0087531B"/>
    <w:rsid w:val="00881ED7"/>
    <w:rsid w:val="00882DB2"/>
    <w:rsid w:val="00891F3B"/>
    <w:rsid w:val="008A5000"/>
    <w:rsid w:val="008A58AE"/>
    <w:rsid w:val="008D0459"/>
    <w:rsid w:val="008D0476"/>
    <w:rsid w:val="008D2AF4"/>
    <w:rsid w:val="008D5261"/>
    <w:rsid w:val="008D712F"/>
    <w:rsid w:val="008E0889"/>
    <w:rsid w:val="008E1A97"/>
    <w:rsid w:val="00900D2F"/>
    <w:rsid w:val="00905D47"/>
    <w:rsid w:val="0090682C"/>
    <w:rsid w:val="00914B67"/>
    <w:rsid w:val="00921361"/>
    <w:rsid w:val="0092294E"/>
    <w:rsid w:val="00934E6A"/>
    <w:rsid w:val="0094203A"/>
    <w:rsid w:val="0094290A"/>
    <w:rsid w:val="00944ABA"/>
    <w:rsid w:val="009453CF"/>
    <w:rsid w:val="0094735A"/>
    <w:rsid w:val="00952DDC"/>
    <w:rsid w:val="00967795"/>
    <w:rsid w:val="00973BD2"/>
    <w:rsid w:val="0098644B"/>
    <w:rsid w:val="00990198"/>
    <w:rsid w:val="00990352"/>
    <w:rsid w:val="009944E1"/>
    <w:rsid w:val="009A18CF"/>
    <w:rsid w:val="009A769C"/>
    <w:rsid w:val="009B1BC9"/>
    <w:rsid w:val="009C6A8B"/>
    <w:rsid w:val="009C750B"/>
    <w:rsid w:val="009D2AE2"/>
    <w:rsid w:val="009D4AA0"/>
    <w:rsid w:val="009E0456"/>
    <w:rsid w:val="009E18E0"/>
    <w:rsid w:val="009E76DF"/>
    <w:rsid w:val="009F66AC"/>
    <w:rsid w:val="00A02C0C"/>
    <w:rsid w:val="00A10A79"/>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73640"/>
    <w:rsid w:val="00A74B71"/>
    <w:rsid w:val="00A77B97"/>
    <w:rsid w:val="00A80B1A"/>
    <w:rsid w:val="00A810CA"/>
    <w:rsid w:val="00A93485"/>
    <w:rsid w:val="00A95119"/>
    <w:rsid w:val="00A9731F"/>
    <w:rsid w:val="00AA01CB"/>
    <w:rsid w:val="00AA1510"/>
    <w:rsid w:val="00AA31A8"/>
    <w:rsid w:val="00AA79ED"/>
    <w:rsid w:val="00AC04B9"/>
    <w:rsid w:val="00AC6C0D"/>
    <w:rsid w:val="00AD4675"/>
    <w:rsid w:val="00AE1D44"/>
    <w:rsid w:val="00AE7E54"/>
    <w:rsid w:val="00AF4CFE"/>
    <w:rsid w:val="00AF5A0E"/>
    <w:rsid w:val="00B002F2"/>
    <w:rsid w:val="00B04A6F"/>
    <w:rsid w:val="00B04D06"/>
    <w:rsid w:val="00B170AB"/>
    <w:rsid w:val="00B26BAB"/>
    <w:rsid w:val="00B27F76"/>
    <w:rsid w:val="00B30859"/>
    <w:rsid w:val="00B33FDE"/>
    <w:rsid w:val="00B37702"/>
    <w:rsid w:val="00B415DE"/>
    <w:rsid w:val="00B52494"/>
    <w:rsid w:val="00B60A40"/>
    <w:rsid w:val="00B66C27"/>
    <w:rsid w:val="00B714A7"/>
    <w:rsid w:val="00B74432"/>
    <w:rsid w:val="00B85C1C"/>
    <w:rsid w:val="00B86A0B"/>
    <w:rsid w:val="00BB166B"/>
    <w:rsid w:val="00BB3D16"/>
    <w:rsid w:val="00BC26D7"/>
    <w:rsid w:val="00BC39BA"/>
    <w:rsid w:val="00BD3F12"/>
    <w:rsid w:val="00BD4F66"/>
    <w:rsid w:val="00BD780F"/>
    <w:rsid w:val="00BF09AE"/>
    <w:rsid w:val="00BF0FA5"/>
    <w:rsid w:val="00BF1933"/>
    <w:rsid w:val="00BF4BB0"/>
    <w:rsid w:val="00C02DDC"/>
    <w:rsid w:val="00C034E5"/>
    <w:rsid w:val="00C06CC0"/>
    <w:rsid w:val="00C06FAE"/>
    <w:rsid w:val="00C141DB"/>
    <w:rsid w:val="00C14F73"/>
    <w:rsid w:val="00C1508E"/>
    <w:rsid w:val="00C15422"/>
    <w:rsid w:val="00C3004A"/>
    <w:rsid w:val="00C409E4"/>
    <w:rsid w:val="00C43710"/>
    <w:rsid w:val="00C53916"/>
    <w:rsid w:val="00C57424"/>
    <w:rsid w:val="00C64369"/>
    <w:rsid w:val="00C72D86"/>
    <w:rsid w:val="00C738B3"/>
    <w:rsid w:val="00C90343"/>
    <w:rsid w:val="00C923CD"/>
    <w:rsid w:val="00CA0772"/>
    <w:rsid w:val="00CB022C"/>
    <w:rsid w:val="00CE21CF"/>
    <w:rsid w:val="00CF6E53"/>
    <w:rsid w:val="00CF7D38"/>
    <w:rsid w:val="00D044F5"/>
    <w:rsid w:val="00D0455C"/>
    <w:rsid w:val="00D2059C"/>
    <w:rsid w:val="00D35A08"/>
    <w:rsid w:val="00D40B65"/>
    <w:rsid w:val="00D42825"/>
    <w:rsid w:val="00D46986"/>
    <w:rsid w:val="00D54BF8"/>
    <w:rsid w:val="00D64BDE"/>
    <w:rsid w:val="00D65A4A"/>
    <w:rsid w:val="00D65FB5"/>
    <w:rsid w:val="00D75683"/>
    <w:rsid w:val="00D833F2"/>
    <w:rsid w:val="00D91932"/>
    <w:rsid w:val="00D967F6"/>
    <w:rsid w:val="00DA6AC0"/>
    <w:rsid w:val="00DB0E89"/>
    <w:rsid w:val="00DB13DF"/>
    <w:rsid w:val="00DC7C71"/>
    <w:rsid w:val="00DD21B8"/>
    <w:rsid w:val="00DD6529"/>
    <w:rsid w:val="00DF00F9"/>
    <w:rsid w:val="00E07F1C"/>
    <w:rsid w:val="00E27C24"/>
    <w:rsid w:val="00E30186"/>
    <w:rsid w:val="00E36210"/>
    <w:rsid w:val="00E53A0E"/>
    <w:rsid w:val="00E54214"/>
    <w:rsid w:val="00E61524"/>
    <w:rsid w:val="00E7093F"/>
    <w:rsid w:val="00E74F0A"/>
    <w:rsid w:val="00E76819"/>
    <w:rsid w:val="00E7756F"/>
    <w:rsid w:val="00E8412D"/>
    <w:rsid w:val="00E878B7"/>
    <w:rsid w:val="00E9554B"/>
    <w:rsid w:val="00E97CAA"/>
    <w:rsid w:val="00EA22B3"/>
    <w:rsid w:val="00EB20A6"/>
    <w:rsid w:val="00EB475E"/>
    <w:rsid w:val="00EC2421"/>
    <w:rsid w:val="00ED1454"/>
    <w:rsid w:val="00EE655F"/>
    <w:rsid w:val="00EE7C75"/>
    <w:rsid w:val="00EF3718"/>
    <w:rsid w:val="00F024C5"/>
    <w:rsid w:val="00F0415C"/>
    <w:rsid w:val="00F049FC"/>
    <w:rsid w:val="00F05271"/>
    <w:rsid w:val="00F06313"/>
    <w:rsid w:val="00F07D6E"/>
    <w:rsid w:val="00F14FD5"/>
    <w:rsid w:val="00F21BA3"/>
    <w:rsid w:val="00F27192"/>
    <w:rsid w:val="00F30B80"/>
    <w:rsid w:val="00F32337"/>
    <w:rsid w:val="00F40D52"/>
    <w:rsid w:val="00F46864"/>
    <w:rsid w:val="00F518F5"/>
    <w:rsid w:val="00F53013"/>
    <w:rsid w:val="00F55F95"/>
    <w:rsid w:val="00F563CC"/>
    <w:rsid w:val="00F721C4"/>
    <w:rsid w:val="00F75507"/>
    <w:rsid w:val="00F81BAD"/>
    <w:rsid w:val="00F824D1"/>
    <w:rsid w:val="00F83D9E"/>
    <w:rsid w:val="00F86C61"/>
    <w:rsid w:val="00F929F2"/>
    <w:rsid w:val="00F93DE9"/>
    <w:rsid w:val="00F95619"/>
    <w:rsid w:val="00F97251"/>
    <w:rsid w:val="00FA168D"/>
    <w:rsid w:val="00FA2FDC"/>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C7673"/>
  <w15:docId w15:val="{12F052D0-ABC3-4F53-A363-A14A626F7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929F2"/>
    <w:rPr>
      <w:b/>
      <w:color w:val="auto"/>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929F2"/>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1">
    <w:name w:val="Table Grid1"/>
    <w:basedOn w:val="TableNormal"/>
    <w:next w:val="TableGrid"/>
    <w:uiPriority w:val="59"/>
    <w:rsid w:val="000248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04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4203A"/>
    <w:rPr>
      <w:rFonts w:ascii="Tahoma" w:hAnsi="Tahoma" w:cs="Tahoma"/>
      <w:sz w:val="16"/>
      <w:szCs w:val="16"/>
    </w:rPr>
  </w:style>
  <w:style w:type="character" w:customStyle="1" w:styleId="BalloonTextChar">
    <w:name w:val="Balloon Text Char"/>
    <w:basedOn w:val="DefaultParagraphFont"/>
    <w:link w:val="BalloonText"/>
    <w:uiPriority w:val="99"/>
    <w:semiHidden/>
    <w:rsid w:val="009420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hcprovide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member.realappeal.com/" TargetMode="External"/><Relationship Id="rId7" Type="http://schemas.openxmlformats.org/officeDocument/2006/relationships/styles" Target="styles.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endnotes" Target="endnotes.xml"/><Relationship Id="rId24" Type="http://schemas.openxmlformats.org/officeDocument/2006/relationships/hyperlink" Target="https://www.uhcprovide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www.myoptumhealthcomplexmedical.com" TargetMode="External"/><Relationship Id="rId82" Type="http://schemas.openxmlformats.org/officeDocument/2006/relationships/hyperlink" Target="http://glossary.justplainclear.com/" TargetMode="External"/><Relationship Id="rId90" Type="http://schemas.openxmlformats.org/officeDocument/2006/relationships/hyperlink" Target="http://uhc005.uhc.com/sites/CISupportII/iBAAG/Deliverables%20Documents/Linked%20Documents/Can't%20Find%20What%20You%20Are%20Looking%20For%20-%20CSR%20view.doc"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HCR%20Situation%20Box%20-%20Women's%20Health.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s://www.uhcprovider.com/" TargetMode="External"/><Relationship Id="rId93" Type="http://schemas.openxmlformats.org/officeDocument/2006/relationships/hyperlink" Target="http://glossary.justplainclear.com/" TargetMode="External"/><Relationship Id="rId98"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hyperlink" Target="https://www.uhcprovide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theme" Target="theme/theme1.xml"/><Relationship Id="rId20" Type="http://schemas.openxmlformats.org/officeDocument/2006/relationships/hyperlink" Target="https://www.uhcprovider.com/" TargetMode="External"/><Relationship Id="rId41" Type="http://schemas.openxmlformats.org/officeDocument/2006/relationships/hyperlink" Target="http://glossary.justplainclear.com/" TargetMode="External"/><Relationship Id="rId54" Type="http://schemas.openxmlformats.org/officeDocument/2006/relationships/hyperlink" Target="http://uhc005.uhc.com/sites/CISupportII/iBAAG/Deliverables%20Documents/Linked%20Documents/Group%20NOBLX%20by%20state_FINAL.xlsx" TargetMode="External"/><Relationship Id="rId62" Type="http://schemas.openxmlformats.org/officeDocument/2006/relationships/hyperlink" Target="http://glossary.justplainclear.com/" TargetMode="External"/><Relationship Id="rId70" Type="http://schemas.openxmlformats.org/officeDocument/2006/relationships/hyperlink" Target="http://www.uhchearing.com" TargetMode="External"/><Relationship Id="rId75" Type="http://schemas.openxmlformats.org/officeDocument/2006/relationships/hyperlink" Target="http://glossary.justplainclear.com/" TargetMode="External"/><Relationship Id="rId83" Type="http://schemas.openxmlformats.org/officeDocument/2006/relationships/hyperlink" Target="https://www.uhcprovider.com/" TargetMode="External"/><Relationship Id="rId88" Type="http://schemas.openxmlformats.org/officeDocument/2006/relationships/hyperlink" Target="http://www.uhchearing.com" TargetMode="External"/><Relationship Id="rId91" Type="http://schemas.openxmlformats.org/officeDocument/2006/relationships/hyperlink" Target="https://www.uhcprovider.com/" TargetMode="External"/><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 Type="http://schemas.openxmlformats.org/officeDocument/2006/relationships/footnotes" Target="footnotes.xml"/><Relationship Id="rId31" Type="http://schemas.openxmlformats.org/officeDocument/2006/relationships/hyperlink" Target="http://myuhc.phs.com/brs"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www.uhcprovider.com/" TargetMode="External"/><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uhc005.uhc.com/sites/CISupportII/iBAAG/Deliverables%20Documents/Linked%20Documents/iBAAG%20-%20National%20Breast%20Pump%20Providers.doc"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Props1.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2.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4.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5.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1</Pages>
  <Words>15711</Words>
  <Characters>89553</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Daniel, Kongi</cp:lastModifiedBy>
  <cp:revision>4</cp:revision>
  <dcterms:created xsi:type="dcterms:W3CDTF">2020-02-21T14:44:00Z</dcterms:created>
  <dcterms:modified xsi:type="dcterms:W3CDTF">2020-10-05T11:16:00Z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