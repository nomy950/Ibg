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126BA6C0" w:rsidR="00CC3ABA" w:rsidRPr="00DE556B" w:rsidRDefault="0056535F" w:rsidP="006A6DDF">
            <w:r w:rsidRPr="0056535F">
              <w:t>NEOTECH SOLUTIONS INC.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A0A34BB" w:rsidR="00CC3ABA" w:rsidRPr="00DE556B" w:rsidRDefault="008D0B92" w:rsidP="006A6DDF">
            <w:pPr>
              <w:pStyle w:val="iBAAGStandardText"/>
            </w:pPr>
            <w:r w:rsidRPr="008D0B92">
              <w:t>919049</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1495ACEC" w:rsidR="00CC3ABA" w:rsidRPr="00DE556B" w:rsidRDefault="00C144B8" w:rsidP="006A6DDF">
            <w:pPr>
              <w:pStyle w:val="iBAAGStandardText"/>
            </w:pPr>
            <w:r w:rsidRPr="00C144B8">
              <w:t>10/01/2019</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4D179C0C" w:rsidR="00CC3ABA" w:rsidRPr="00DE556B" w:rsidRDefault="008A581B"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37AED737" w:rsidR="00CC3ABA" w:rsidRPr="00DE556B" w:rsidRDefault="00C43C30" w:rsidP="0074163C">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9C2BBD" w:rsidRPr="009C2BBD">
              <w:rPr>
                <w:rStyle w:val="iBAAGStandardTextChar"/>
              </w:rPr>
              <w:t>1981A</w:t>
            </w:r>
            <w:r w:rsidR="00CC3ABA" w:rsidRPr="00DE556B">
              <w:t xml:space="preserve"> </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C6E61E0" w:rsidR="00CC3ABA" w:rsidRPr="00DE556B" w:rsidRDefault="00CC3ABA" w:rsidP="00B31CF6">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D887E40" w:rsidR="00CC3ABA" w:rsidRPr="00DE556B" w:rsidRDefault="00CC3ABA" w:rsidP="00B31CF6">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A7B5FC9" w:rsidR="005008C8" w:rsidRPr="00DE556B" w:rsidRDefault="005008C8" w:rsidP="003F5ED7">
            <w:pPr>
              <w:pStyle w:val="iBAAGStandardText"/>
            </w:pPr>
            <w:r w:rsidRPr="00647BB4">
              <w:t>Calendar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4CC5D0BB" w:rsidR="005008C8" w:rsidRPr="00DE556B" w:rsidRDefault="0057643F" w:rsidP="0057643F">
            <w:r w:rsidRPr="0057643F">
              <w:rPr>
                <w:rStyle w:val="iBAAGStandardTextChar"/>
              </w:rPr>
              <w:t>New Jersey</w:t>
            </w:r>
            <w:r w:rsidR="005008C8" w:rsidRPr="00DE556B">
              <w:rPr>
                <w:rStyle w:val="InstructionalTextChar"/>
              </w:rPr>
              <w:t xml:space="preserve"> </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2098C81" w:rsidR="005008C8" w:rsidRPr="00DE556B" w:rsidRDefault="005008C8" w:rsidP="006A6DDF">
            <w:r w:rsidRPr="00DE556B">
              <w:rPr>
                <w:rStyle w:val="iBAAGStandardTextChar"/>
              </w:rPr>
              <w:t>Yes</w:t>
            </w:r>
            <w:r w:rsidRPr="00DE556B">
              <w:t xml:space="preserve"> </w:t>
            </w:r>
          </w:p>
        </w:tc>
      </w:tr>
      <w:tr w:rsidR="006D6905"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6D6905" w:rsidRPr="00DE556B" w:rsidRDefault="006D6905"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B8C477D" w:rsidR="006D6905" w:rsidRPr="00DE556B" w:rsidRDefault="00701103" w:rsidP="006A6DDF">
            <w:r>
              <w:t>Rajesh, Babu K</w:t>
            </w:r>
          </w:p>
        </w:tc>
      </w:tr>
      <w:tr w:rsidR="006D6905"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6D6905" w:rsidRPr="00DE556B" w:rsidRDefault="006D6905"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1FCB4C0" w:rsidR="006D6905" w:rsidRPr="00DE556B" w:rsidRDefault="00701103" w:rsidP="006A6DDF">
            <w:r>
              <w:t>Cancellation</w:t>
            </w:r>
            <w:bookmarkStart w:id="1" w:name="_GoBack"/>
            <w:bookmarkEnd w:id="1"/>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33C2CAD9" w:rsidR="005008C8" w:rsidRPr="00DE556B" w:rsidRDefault="00701103" w:rsidP="006A6DDF">
            <w:pPr>
              <w:pStyle w:val="iBAAGStandardText"/>
            </w:pPr>
            <w:r>
              <w:t>Last date of coverage 09/30/2020.</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74163C">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003BB299" w:rsidR="00D273AE" w:rsidRDefault="00D273AE" w:rsidP="00D273AE">
            <w:pPr>
              <w:pStyle w:val="iBAAGStandardText"/>
            </w:pPr>
            <w:r>
              <w:t xml:space="preserve">We will: </w:t>
            </w:r>
            <w:r>
              <w:rPr>
                <w:rStyle w:val="InstructionalTextChar"/>
              </w:rPr>
              <w:t xml:space="preserve"> </w:t>
            </w:r>
            <w:r>
              <w:t xml:space="preserve">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778C9991"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4711272E" w:rsidR="00CC3ABA" w:rsidRPr="00DE556B" w:rsidRDefault="00CC3ABA" w:rsidP="006A6DDF">
            <w:r w:rsidRPr="00DE556B">
              <w:rPr>
                <w:rStyle w:val="iBAAGStandardTextChar"/>
              </w:rPr>
              <w:t>Coverage guidelines for Expanded Women’s Preventive Care include:</w:t>
            </w:r>
          </w:p>
          <w:p w14:paraId="587173FD" w14:textId="0F1DA228" w:rsidR="00CC3ABA" w:rsidRPr="00DE556B" w:rsidRDefault="00CC3ABA" w:rsidP="006A6DDF">
            <w:pPr>
              <w:pStyle w:val="iBAAGLevel1Bullets"/>
            </w:pPr>
            <w:r w:rsidRPr="00DE556B">
              <w:t xml:space="preserve">Breast-feeding support, supplies, and counseling.  Click </w:t>
            </w:r>
            <w:hyperlink r:id="rId14" w:history="1">
              <w:r w:rsidR="00891877" w:rsidRPr="00DE556B">
                <w:rPr>
                  <w:rStyle w:val="Hyperlinks"/>
                </w:rPr>
                <w:t>here</w:t>
              </w:r>
            </w:hyperlink>
            <w:r w:rsidRPr="00DE556B">
              <w:t xml:space="preserve"> for network breast pump providers </w:t>
            </w:r>
          </w:p>
          <w:p w14:paraId="587173FF" w14:textId="4EC8A40E"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6" w14:textId="77777777" w:rsidR="00CC3ABA" w:rsidRPr="00DE556B" w:rsidRDefault="00CC3ABA" w:rsidP="006A6DDF"/>
          <w:p w14:paraId="58717407" w14:textId="024A91F2" w:rsidR="00CC3ABA" w:rsidRPr="00DE556B" w:rsidRDefault="00CC3ABA" w:rsidP="006A6DDF">
            <w:r w:rsidRPr="00DE556B">
              <w:rPr>
                <w:rStyle w:val="iBAAGStandardTextChar"/>
              </w:rPr>
              <w:t>Click</w:t>
            </w:r>
            <w:r w:rsidRPr="00DE556B">
              <w:t xml:space="preserve"> </w:t>
            </w:r>
            <w:hyperlink r:id="rId15" w:history="1">
              <w:r w:rsidR="00891877" w:rsidRPr="00DE556B">
                <w:rPr>
                  <w:rFonts w:eastAsia="Times New Roman" w:cs="Times New Roman"/>
                  <w:b/>
                  <w:color w:val="0000FF"/>
                  <w:szCs w:val="24"/>
                  <w:u w:val="single"/>
                </w:rPr>
                <w:t>here</w:t>
              </w:r>
            </w:hyperlink>
            <w:r w:rsidR="00891877" w:rsidRPr="00DE556B">
              <w:rPr>
                <w:rFonts w:ascii="Times New Roman" w:eastAsia="Times New Roman" w:hAnsi="Times New Roman" w:cs="Times New Roman"/>
                <w:sz w:val="20"/>
                <w:szCs w:val="20"/>
              </w:rPr>
              <w:t xml:space="preserve"> </w:t>
            </w:r>
            <w:r w:rsidRPr="00DE556B">
              <w:rPr>
                <w:rStyle w:val="iBAAGStandardTextChar"/>
              </w:rPr>
              <w:t>for additional information on eligible services covered under the Expanded Women’s Preventive Care Services.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74163C">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63DE2C" w14:textId="77777777" w:rsidR="002130E5" w:rsidRPr="00DE556B" w:rsidRDefault="002130E5" w:rsidP="00583D07">
            <w:pPr>
              <w:pStyle w:val="InstructionalText"/>
            </w:pPr>
          </w:p>
          <w:p w14:paraId="58717419" w14:textId="69979891" w:rsidR="00CC3ABA" w:rsidRPr="00DE556B" w:rsidRDefault="00CC3ABA" w:rsidP="0074163C">
            <w:pPr>
              <w:pStyle w:val="InstructionalText"/>
            </w:pPr>
          </w:p>
        </w:tc>
        <w:tc>
          <w:tcPr>
            <w:tcW w:w="9990" w:type="dxa"/>
            <w:shd w:val="clear" w:color="auto" w:fill="F2DBDB"/>
          </w:tcPr>
          <w:p w14:paraId="1D484730" w14:textId="57AD16C3" w:rsidR="002130E5" w:rsidRPr="00DE556B" w:rsidRDefault="002130E5" w:rsidP="00583D07">
            <w:pPr>
              <w:pStyle w:val="iBAAGStandardText"/>
            </w:pPr>
            <w:r w:rsidRPr="00DE556B">
              <w:t>No</w:t>
            </w:r>
          </w:p>
          <w:p w14:paraId="5871741B" w14:textId="452B1342"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A6DDF">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A6DDF">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A6DDF">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A6DDF">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A6DDF">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A6DDF">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527FA8F" w14:textId="661A36CB"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4D876AD6" w:rsidR="005303EE" w:rsidRPr="00DE556B" w:rsidRDefault="00597BFB" w:rsidP="0074163C">
            <w:pPr>
              <w:pStyle w:val="InstructionalText"/>
            </w:pPr>
            <w:r w:rsidDel="00597BFB">
              <w:t xml:space="preserve"> </w:t>
            </w:r>
          </w:p>
        </w:tc>
        <w:tc>
          <w:tcPr>
            <w:tcW w:w="2491" w:type="dxa"/>
            <w:shd w:val="clear" w:color="auto" w:fill="FFFFFF" w:themeFill="background1"/>
          </w:tcPr>
          <w:p w14:paraId="58717462" w14:textId="1929C73D" w:rsidR="005303EE" w:rsidRPr="00DE556B" w:rsidRDefault="005303EE" w:rsidP="006A6DDF">
            <w:r w:rsidRPr="00DE556B">
              <w:rPr>
                <w:rStyle w:val="iBAAGStandardTextBoldChar"/>
              </w:rPr>
              <w:t>$</w:t>
            </w:r>
            <w:r w:rsidR="005410EC">
              <w:rPr>
                <w:rStyle w:val="iBAAGStandardTextBoldChar"/>
              </w:rPr>
              <w:t>2,500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5410EC">
              <w:rPr>
                <w:rStyle w:val="iBAAGStandardTextBoldChar"/>
              </w:rPr>
              <w:t>5,000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74163C">
            <w:pPr>
              <w:pStyle w:val="iBAAGLevel1Bullets"/>
              <w:numPr>
                <w:ilvl w:val="0"/>
                <w:numId w:val="0"/>
              </w:numPr>
              <w:ind w:left="450"/>
            </w:pPr>
          </w:p>
        </w:tc>
        <w:tc>
          <w:tcPr>
            <w:tcW w:w="2491" w:type="dxa"/>
            <w:shd w:val="clear" w:color="auto" w:fill="FFFFFF" w:themeFill="background1"/>
          </w:tcPr>
          <w:p w14:paraId="5871746C" w14:textId="20AE8B1D" w:rsidR="005303EE" w:rsidRPr="00DE556B" w:rsidRDefault="005303EE" w:rsidP="006A6DDF">
            <w:r w:rsidRPr="00DE556B">
              <w:rPr>
                <w:rStyle w:val="iBAAGStandardTextBoldChar"/>
              </w:rPr>
              <w:t>$</w:t>
            </w:r>
            <w:r w:rsidR="00AF4272">
              <w:rPr>
                <w:rStyle w:val="iBAAGStandardTextBoldChar"/>
              </w:rPr>
              <w:t>6,000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AF4272">
              <w:rPr>
                <w:rStyle w:val="iBAAGStandardTextBoldChar"/>
              </w:rPr>
              <w:t>12,000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74163C">
            <w:pPr>
              <w:pStyle w:val="iBAAGLevel1Bullets"/>
              <w:numPr>
                <w:ilvl w:val="0"/>
                <w:numId w:val="0"/>
              </w:numPr>
              <w:ind w:left="450"/>
            </w:pPr>
          </w:p>
        </w:tc>
        <w:tc>
          <w:tcPr>
            <w:tcW w:w="2521" w:type="dxa"/>
            <w:shd w:val="clear" w:color="auto" w:fill="FFFFFF" w:themeFill="background1"/>
          </w:tcPr>
          <w:p w14:paraId="58717473" w14:textId="019F9044"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35100B0F"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4385081B"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9"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74163C">
            <w:pPr>
              <w:pStyle w:val="InstructionalText"/>
            </w:pPr>
          </w:p>
        </w:tc>
        <w:tc>
          <w:tcPr>
            <w:tcW w:w="9990" w:type="dxa"/>
            <w:shd w:val="clear" w:color="auto" w:fill="F2DBDB"/>
          </w:tcPr>
          <w:p w14:paraId="55690E4F" w14:textId="6089E882"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0" w:history="1">
        <w:hyperlink r:id="rId21"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6E5D56">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2"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7F1C8531" w:rsidR="00056C7A" w:rsidRPr="00DE556B" w:rsidRDefault="00056C7A" w:rsidP="00891877">
            <w:r w:rsidRPr="00DE556B">
              <w:rPr>
                <w:rStyle w:val="iBAAGStandardTextChar"/>
              </w:rPr>
              <w:t>You do not have an out-of-pocket limit.</w:t>
            </w:r>
          </w:p>
          <w:p w14:paraId="3496BA14" w14:textId="77777777" w:rsidR="00056C7A" w:rsidRPr="00DE556B" w:rsidRDefault="00056C7A" w:rsidP="00891877">
            <w:pPr>
              <w:pStyle w:val="InstructionalText"/>
            </w:pPr>
          </w:p>
          <w:p w14:paraId="6B51D423" w14:textId="618FBE50" w:rsidR="00056C7A" w:rsidRPr="00DE556B" w:rsidRDefault="00E771D6" w:rsidP="00E771D6">
            <w:pPr>
              <w:pStyle w:val="iBAAGStandardText"/>
            </w:pPr>
            <w:r w:rsidRPr="00FA2BB5">
              <w:t xml:space="preserve"> </w:t>
            </w:r>
          </w:p>
        </w:tc>
        <w:tc>
          <w:tcPr>
            <w:tcW w:w="2491" w:type="dxa"/>
          </w:tcPr>
          <w:p w14:paraId="3F1CAEEB" w14:textId="6E505F38" w:rsidR="00056C7A" w:rsidRPr="00DE556B" w:rsidRDefault="00056C7A" w:rsidP="00891877">
            <w:r w:rsidRPr="00DE556B">
              <w:rPr>
                <w:rStyle w:val="iBAAGStandardTextBoldChar"/>
              </w:rPr>
              <w:t>$</w:t>
            </w:r>
            <w:r w:rsidR="00F37FB7">
              <w:rPr>
                <w:rStyle w:val="iBAAGStandardTextBoldChar"/>
              </w:rPr>
              <w:t>5,500</w:t>
            </w:r>
            <w:r w:rsidRPr="00DE556B">
              <w:t xml:space="preserve"> </w:t>
            </w:r>
            <w:r w:rsidRPr="00DE556B">
              <w:rPr>
                <w:rStyle w:val="iBAAGStandardTextChar"/>
              </w:rPr>
              <w:t xml:space="preserve">for each covered person, not to exceed </w:t>
            </w:r>
            <w:r w:rsidRPr="00DE556B">
              <w:rPr>
                <w:rStyle w:val="iBAAGStandardTextBoldChar"/>
              </w:rPr>
              <w:t>$</w:t>
            </w:r>
            <w:r w:rsidR="00F37FB7">
              <w:rPr>
                <w:rStyle w:val="iBAAGStandardTextBoldChar"/>
              </w:rPr>
              <w:t>11,000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0799E89B" w:rsidR="00E771D6" w:rsidRPr="00DE556B" w:rsidRDefault="00E771D6" w:rsidP="0083158D">
            <w:r w:rsidRPr="00FA2BB5">
              <w:t xml:space="preserve"> </w:t>
            </w:r>
          </w:p>
        </w:tc>
        <w:tc>
          <w:tcPr>
            <w:tcW w:w="2491" w:type="dxa"/>
          </w:tcPr>
          <w:p w14:paraId="71A006D2" w14:textId="1B729F0A" w:rsidR="00056C7A" w:rsidRPr="00DE556B" w:rsidRDefault="00056C7A" w:rsidP="00891877">
            <w:r w:rsidRPr="00DE556B">
              <w:rPr>
                <w:rStyle w:val="iBAAGStandardTextBoldChar"/>
              </w:rPr>
              <w:t>$</w:t>
            </w:r>
            <w:r w:rsidR="00F37FB7">
              <w:rPr>
                <w:rStyle w:val="iBAAGStandardTextBoldChar"/>
              </w:rPr>
              <w:t>11,000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F37FB7">
              <w:rPr>
                <w:rStyle w:val="iBAAGStandardTextBoldChar"/>
              </w:rPr>
              <w:t>22,000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rsidP="0083158D"/>
        </w:tc>
        <w:tc>
          <w:tcPr>
            <w:tcW w:w="2520" w:type="dxa"/>
          </w:tcPr>
          <w:p w14:paraId="4BF02EF1" w14:textId="5E051F67"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62243142"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2182A45E"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3" w:history="1">
        <w:hyperlink r:id="rId24"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5"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6"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7"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61D4B99A" w:rsidR="00AA5F8D" w:rsidRPr="00833A66" w:rsidRDefault="00AA5F8D" w:rsidP="005008C8">
            <w:pPr>
              <w:pStyle w:val="iBAAGLevel1Bullets"/>
              <w:tabs>
                <w:tab w:val="left" w:pos="720"/>
              </w:tabs>
            </w:pPr>
            <w:r w:rsidRPr="00833A66">
              <w:rPr>
                <w:rStyle w:val="InstructionalTextChar"/>
              </w:rPr>
              <w:t xml:space="preserve"> </w:t>
            </w:r>
            <w:r w:rsidR="009C482B">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2FA11A6E"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6A7BFF"/>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8" w:history="1">
        <w:hyperlink r:id="rId29"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8" w:name="Flexible_Spending_Account_FSA"/>
            <w:r w:rsidRPr="00DE556B">
              <w:t>Flexible Spending Account (FSA)</w:t>
            </w:r>
            <w:bookmarkEnd w:id="28"/>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252E18">
            <w:pPr>
              <w:pStyle w:val="iBAAGStandardText"/>
            </w:pPr>
          </w:p>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31" w:history="1">
        <w:hyperlink r:id="rId32"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75537E">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3"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75537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4"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75537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2F7F42E9" w:rsidR="007038CF" w:rsidRPr="00DE556B" w:rsidRDefault="007038CF" w:rsidP="007038CF">
            <w:pPr>
              <w:rPr>
                <w:rStyle w:val="InstructionalTextChar"/>
              </w:rPr>
            </w:pPr>
            <w:r w:rsidRPr="00DE556B">
              <w:rPr>
                <w:rStyle w:val="iBAAGStandardTextBoldChar"/>
              </w:rPr>
              <w:t>No Charge</w:t>
            </w:r>
          </w:p>
          <w:p w14:paraId="3118A286" w14:textId="4036AA41"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933307C" w14:textId="1FB26660" w:rsidR="007038CF" w:rsidRPr="00DE556B" w:rsidRDefault="007038CF" w:rsidP="007038CF">
            <w:pPr>
              <w:rPr>
                <w:rStyle w:val="InstructionalTextChar"/>
              </w:rPr>
            </w:pPr>
            <w:r w:rsidRPr="00DE556B">
              <w:rPr>
                <w:rStyle w:val="iBAAGStandardTextBoldChar"/>
              </w:rPr>
              <w:t>No Charge</w:t>
            </w:r>
          </w:p>
          <w:p w14:paraId="7BD7CBED" w14:textId="1A0E3942" w:rsidR="007038CF" w:rsidRPr="00DE556B" w:rsidRDefault="007038CF" w:rsidP="007038CF">
            <w:r w:rsidRPr="00DE556B">
              <w:rPr>
                <w:rStyle w:val="iBAAGStandardTextChar"/>
              </w:rPr>
              <w:t>The annual deductible does not apply.</w:t>
            </w:r>
          </w:p>
          <w:p w14:paraId="472DC77E" w14:textId="77777777" w:rsidR="007038CF" w:rsidRPr="00DE556B" w:rsidRDefault="007038CF" w:rsidP="00583D07">
            <w:pPr>
              <w:pStyle w:val="iBAAGStandardText"/>
            </w:pPr>
          </w:p>
          <w:p w14:paraId="1093A28B" w14:textId="40886D6D" w:rsidR="00772CF2" w:rsidRPr="00DE556B" w:rsidRDefault="00772CF2" w:rsidP="00D352FC"/>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4CDACB49"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00B57D73"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4D9A54A8"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34AE8D7F"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75537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6"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2777059F" w:rsidR="007038CF" w:rsidRPr="00DE556B" w:rsidRDefault="007038CF" w:rsidP="007038CF">
            <w:pPr>
              <w:rPr>
                <w:rStyle w:val="InstructionalTextChar"/>
              </w:rPr>
            </w:pPr>
            <w:r w:rsidRPr="00DE556B">
              <w:rPr>
                <w:rStyle w:val="iBAAGStandardTextBoldChar"/>
              </w:rPr>
              <w:t>No Charge</w:t>
            </w:r>
          </w:p>
          <w:p w14:paraId="08224E72" w14:textId="1C1F7F5A" w:rsidR="007038CF" w:rsidRPr="00DE556B" w:rsidRDefault="007038CF" w:rsidP="007038CF">
            <w:r w:rsidRPr="00DE556B">
              <w:rPr>
                <w:rStyle w:val="iBAAGStandardTextChar"/>
              </w:rPr>
              <w:t>The annual deductible does not apply.</w:t>
            </w:r>
          </w:p>
          <w:p w14:paraId="0355BCD5" w14:textId="298334BD" w:rsidR="00772CF2" w:rsidRPr="00DE556B" w:rsidRDefault="00772CF2" w:rsidP="00485343"/>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A7FFD5F" w14:textId="298B0BEE" w:rsidR="007038CF" w:rsidRPr="00DE556B" w:rsidRDefault="007038CF" w:rsidP="007038CF">
            <w:pPr>
              <w:rPr>
                <w:rStyle w:val="InstructionalTextChar"/>
              </w:rPr>
            </w:pPr>
            <w:r w:rsidRPr="00DE556B">
              <w:rPr>
                <w:rStyle w:val="iBAAGStandardTextBoldChar"/>
              </w:rPr>
              <w:t>No Charge</w:t>
            </w:r>
          </w:p>
          <w:p w14:paraId="0B27DC70" w14:textId="5655780F" w:rsidR="007038CF" w:rsidRPr="00DE556B" w:rsidRDefault="007038CF" w:rsidP="007038CF">
            <w:r w:rsidRPr="00DE556B">
              <w:rPr>
                <w:rStyle w:val="iBAAGStandardTextChar"/>
              </w:rPr>
              <w:t>The annual deductible does not apply.</w:t>
            </w:r>
          </w:p>
          <w:p w14:paraId="7BB789DE" w14:textId="77777777" w:rsidR="007038CF" w:rsidRPr="00DE556B" w:rsidRDefault="007038CF" w:rsidP="007038CF">
            <w:pPr>
              <w:rPr>
                <w:rFonts w:eastAsia="Times New Roman" w:cs="Arial"/>
                <w:b/>
                <w:color w:val="FF00FF"/>
                <w:szCs w:val="24"/>
              </w:rPr>
            </w:pP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58C00189"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067E0078" w14:textId="77777777" w:rsidR="00B05751" w:rsidRPr="00DE556B" w:rsidRDefault="00B05751" w:rsidP="00B05751">
            <w:r>
              <w:rPr>
                <w:rStyle w:val="iBAAGStandardTextBoldChar"/>
              </w:rPr>
              <w:t>50%</w:t>
            </w:r>
            <w:r w:rsidRPr="00DE556B">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1B3C006C"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16FB28F4" w14:textId="77777777" w:rsidR="00B05751" w:rsidRPr="00DE556B" w:rsidRDefault="00B05751" w:rsidP="00B05751">
            <w:r>
              <w:rPr>
                <w:rStyle w:val="iBAAGStandardTextBoldChar"/>
              </w:rPr>
              <w:t>50%</w:t>
            </w:r>
            <w:r w:rsidRPr="00DE556B">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37AD706C" w:rsidR="00B86AA9" w:rsidRPr="00DE556B" w:rsidRDefault="00D04A46"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F45C9A4" w14:textId="77777777" w:rsidR="00B05751" w:rsidRPr="00DE556B" w:rsidRDefault="00B05751" w:rsidP="00B05751">
            <w:r>
              <w:rPr>
                <w:rStyle w:val="iBAAGStandardTextBoldChar"/>
              </w:rPr>
              <w:t>50%</w:t>
            </w:r>
            <w:r w:rsidRPr="00DE556B">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4E27FB89" w:rsidR="00025342" w:rsidRPr="00DE556B" w:rsidRDefault="00D04A46"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63CCDCC7" w14:textId="77777777" w:rsidR="00B05751" w:rsidRPr="00DE556B" w:rsidRDefault="00B05751" w:rsidP="00B05751">
            <w:r>
              <w:rPr>
                <w:rStyle w:val="iBAAGStandardTextBoldChar"/>
              </w:rPr>
              <w:t>50%</w:t>
            </w:r>
            <w:r w:rsidRPr="00DE556B">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75537E">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75537E">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75537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75537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75537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8"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49775F72" w:rsidR="007038CF" w:rsidRPr="00DE556B" w:rsidRDefault="007038CF" w:rsidP="007038CF">
            <w:pPr>
              <w:rPr>
                <w:rStyle w:val="InstructionalTextChar"/>
              </w:rPr>
            </w:pPr>
            <w:r w:rsidRPr="00DE556B">
              <w:rPr>
                <w:rStyle w:val="iBAAGStandardTextBoldChar"/>
              </w:rPr>
              <w:t>No Charge</w:t>
            </w:r>
          </w:p>
          <w:p w14:paraId="44564F6E" w14:textId="03956718"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0B1431B8"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3880B441" w14:textId="77777777" w:rsidR="00B05751" w:rsidRPr="00DE556B" w:rsidRDefault="00B05751" w:rsidP="00B05751">
            <w:r>
              <w:rPr>
                <w:rStyle w:val="iBAAGStandardTextBoldChar"/>
              </w:rPr>
              <w:t>50%</w:t>
            </w:r>
            <w:r w:rsidRPr="00DE556B">
              <w:t xml:space="preserve"> co-insurance</w:t>
            </w:r>
          </w:p>
          <w:p w14:paraId="03390C4D" w14:textId="77777777" w:rsidR="00B86AA9" w:rsidRDefault="00B86AA9" w:rsidP="006A6DDF">
            <w:pPr>
              <w:pStyle w:val="iBAAGStandardText"/>
            </w:pPr>
          </w:p>
          <w:p w14:paraId="165EEBCA" w14:textId="6E89EDD4" w:rsidR="00BD7601" w:rsidRDefault="00BD7601" w:rsidP="006A6DDF">
            <w:pPr>
              <w:pStyle w:val="iBAAGStandardText"/>
            </w:pPr>
          </w:p>
          <w:p w14:paraId="1C16D3FA" w14:textId="5E12E819" w:rsidR="00BD7601" w:rsidRPr="00DE556B" w:rsidRDefault="00BD7601" w:rsidP="006A6DDF">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23CDA485" w:rsidR="00214D5A" w:rsidRPr="00DE556B" w:rsidRDefault="00214D5A" w:rsidP="00583D07">
            <w:pPr>
              <w:pStyle w:val="iBAAGStandardText"/>
            </w:pPr>
            <w:r w:rsidRPr="00DE556B">
              <w:t>Limited to:</w:t>
            </w:r>
          </w:p>
          <w:p w14:paraId="357C5E72" w14:textId="4B4B6389" w:rsidR="003C360D" w:rsidRPr="00DE556B" w:rsidRDefault="003C360D" w:rsidP="00583D07">
            <w:pPr>
              <w:pStyle w:val="iBAAGLevel1Bullets"/>
            </w:pPr>
            <w:r w:rsidRPr="00DE556B">
              <w:rPr>
                <w:rStyle w:val="iBAAGStandardTextBoldChar"/>
              </w:rPr>
              <w:t>$</w:t>
            </w:r>
            <w:r w:rsidR="002646F0">
              <w:rPr>
                <w:rStyle w:val="iBAAGStandardTextBoldChar"/>
              </w:rPr>
              <w:t>300</w:t>
            </w:r>
            <w:r w:rsidRPr="00DE556B">
              <w:t xml:space="preserve"> </w:t>
            </w:r>
            <w:r w:rsidR="00214D5A" w:rsidRPr="00DE556B">
              <w:t xml:space="preserve">per day </w:t>
            </w:r>
            <w:r w:rsidRPr="00DE556B">
              <w:t xml:space="preserve">for </w:t>
            </w:r>
            <w:r w:rsidR="002646F0">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75537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75537E">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0CD87705" w:rsidR="009E6B31" w:rsidRPr="00DE556B" w:rsidRDefault="009E6B31" w:rsidP="007038CF">
            <w:pPr>
              <w:rPr>
                <w:rStyle w:val="InstructionalTextChar"/>
              </w:rPr>
            </w:pPr>
            <w:r w:rsidRPr="00DE556B">
              <w:rPr>
                <w:rStyle w:val="iBAAGStandardTextBoldChar"/>
              </w:rPr>
              <w:t>No Charge</w:t>
            </w:r>
          </w:p>
          <w:p w14:paraId="456CD290" w14:textId="675AC212"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522A2F43" w14:textId="77777777" w:rsidR="00B05751" w:rsidRPr="00DE556B" w:rsidRDefault="00B05751" w:rsidP="00B05751">
            <w:r>
              <w:rPr>
                <w:rStyle w:val="iBAAGStandardTextBoldChar"/>
              </w:rPr>
              <w:t>50%</w:t>
            </w:r>
            <w:r w:rsidRPr="00DE556B">
              <w:t xml:space="preserve"> co-insurance</w:t>
            </w:r>
          </w:p>
          <w:p w14:paraId="3BDEDCE6" w14:textId="77777777" w:rsidR="009E6B31" w:rsidRDefault="009E6B31" w:rsidP="00BD7601">
            <w:pPr>
              <w:pStyle w:val="iBAAGStandardText"/>
            </w:pPr>
          </w:p>
          <w:p w14:paraId="1C339306" w14:textId="0F13D245" w:rsidR="009E6B31" w:rsidRPr="00DE556B" w:rsidRDefault="009E6B31" w:rsidP="00BD7601"/>
        </w:tc>
        <w:tc>
          <w:tcPr>
            <w:tcW w:w="2491" w:type="dxa"/>
            <w:tcBorders>
              <w:bottom w:val="single" w:sz="4" w:space="0" w:color="000000" w:themeColor="text1"/>
            </w:tcBorders>
            <w:shd w:val="clear" w:color="auto" w:fill="auto"/>
          </w:tcPr>
          <w:p w14:paraId="6E2113F7" w14:textId="77777777" w:rsidR="00554ED5" w:rsidRPr="00DE556B" w:rsidRDefault="00554ED5" w:rsidP="00554ED5">
            <w:pPr>
              <w:rPr>
                <w:rStyle w:val="InstructionalTextChar"/>
              </w:rPr>
            </w:pPr>
            <w:r w:rsidRPr="00DE556B">
              <w:rPr>
                <w:rStyle w:val="iBAAGStandardTextBoldChar"/>
              </w:rPr>
              <w:t>No Charge</w:t>
            </w:r>
          </w:p>
          <w:p w14:paraId="0607D5A8" w14:textId="77777777" w:rsidR="00554ED5" w:rsidRPr="00DE556B" w:rsidRDefault="00554ED5" w:rsidP="00554ED5">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78137C65" w14:textId="77777777" w:rsidR="00B05751" w:rsidRPr="00DE556B" w:rsidRDefault="00B05751" w:rsidP="00B05751">
            <w:r>
              <w:rPr>
                <w:rStyle w:val="iBAAGStandardTextBoldChar"/>
              </w:rPr>
              <w:t>50%</w:t>
            </w:r>
            <w:r w:rsidRPr="00DE556B">
              <w:t xml:space="preserve"> co-insurance</w:t>
            </w:r>
          </w:p>
          <w:p w14:paraId="23691B8B" w14:textId="77777777" w:rsidR="009E6B31" w:rsidRDefault="009E6B31" w:rsidP="009E6B31">
            <w:pPr>
              <w:pStyle w:val="iBAAGStandardText"/>
              <w:rPr>
                <w:rStyle w:val="InstructionalTextChar"/>
              </w:rPr>
            </w:pPr>
          </w:p>
          <w:p w14:paraId="019C0142" w14:textId="55429E95" w:rsidR="009E6B31" w:rsidRPr="00DE556B" w:rsidRDefault="009E6B31" w:rsidP="001D7C8F">
            <w:pPr>
              <w:pStyle w:val="iBAAGStandardText"/>
            </w:pPr>
          </w:p>
        </w:tc>
        <w:tc>
          <w:tcPr>
            <w:tcW w:w="2491" w:type="dxa"/>
            <w:tcBorders>
              <w:bottom w:val="single" w:sz="4" w:space="0" w:color="000000" w:themeColor="text1"/>
            </w:tcBorders>
            <w:shd w:val="clear" w:color="auto" w:fill="auto"/>
          </w:tcPr>
          <w:p w14:paraId="58E8FDAB" w14:textId="271C6310"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397EC0F2" w:rsidR="00633F4C" w:rsidRPr="00DE556B" w:rsidRDefault="00633F4C" w:rsidP="00633F4C">
            <w:pPr>
              <w:rPr>
                <w:rFonts w:cs="Arial"/>
              </w:rPr>
            </w:pPr>
            <w:r w:rsidRPr="00DE556B">
              <w:rPr>
                <w:rFonts w:cs="Arial"/>
              </w:rPr>
              <w:t>Limited to:</w:t>
            </w:r>
          </w:p>
          <w:p w14:paraId="5DE5A00A" w14:textId="3D69143C"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44ECBABB" w:rsidR="00633F4C" w:rsidRPr="00DE556B" w:rsidRDefault="00633F4C" w:rsidP="00633F4C">
            <w:pPr>
              <w:pStyle w:val="iBAAGLevel1Bullets"/>
              <w:rPr>
                <w:rStyle w:val="iBAAGStandardTextChar"/>
              </w:rPr>
            </w:pPr>
            <w:r w:rsidRPr="00DE556B">
              <w:rPr>
                <w:b/>
              </w:rPr>
              <w:t>$</w:t>
            </w:r>
            <w:r w:rsidR="00D164C3">
              <w:rPr>
                <w:b/>
              </w:rPr>
              <w:t>300</w:t>
            </w:r>
            <w:r w:rsidRPr="00DE556B">
              <w:t xml:space="preserve"> per day for </w:t>
            </w:r>
            <w:r w:rsidR="00D164C3">
              <w:rPr>
                <w:b/>
              </w:rPr>
              <w:t>30</w:t>
            </w:r>
            <w:r w:rsidRPr="00DE556B">
              <w:rPr>
                <w:b/>
                <w:color w:val="FF00FF"/>
              </w:rPr>
              <w:t xml:space="preserve"> </w:t>
            </w:r>
            <w:r w:rsidRPr="00DE556B">
              <w:t xml:space="preserve"> days</w:t>
            </w:r>
            <w:r w:rsidRPr="00DE556B">
              <w:rPr>
                <w:b/>
                <w:color w:val="FF00FF"/>
              </w:rPr>
              <w:t xml:space="preserve"> </w:t>
            </w:r>
            <w:r w:rsidRPr="00DE556B">
              <w:t>for living expenses while you’re hospitalized</w:t>
            </w:r>
          </w:p>
          <w:p w14:paraId="1FB9701E" w14:textId="77777777" w:rsidR="009E6B31" w:rsidRPr="00DE556B" w:rsidRDefault="009E6B31" w:rsidP="00246E89">
            <w:pPr>
              <w:pStyle w:val="iBAAGTableHeader"/>
            </w:pPr>
          </w:p>
          <w:p w14:paraId="06A1D2C4" w14:textId="5CA2AB4C"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B86AA9" w:rsidRPr="00DE556B" w14:paraId="5871767F"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75537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9"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679266DD"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76810778"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443FD7DD" w:rsidR="00B86AA9" w:rsidRPr="00DE556B" w:rsidRDefault="00B86AA9" w:rsidP="006A6DDF">
            <w:r w:rsidRPr="00DE556B">
              <w:rPr>
                <w:rStyle w:val="iBAAGStandardTextBoldChar"/>
              </w:rPr>
              <w:t>$</w:t>
            </w:r>
            <w:r w:rsidR="008E489D">
              <w:rPr>
                <w:rStyle w:val="iBAAGStandardTextBoldChar"/>
              </w:rPr>
              <w:t>100</w:t>
            </w:r>
            <w:r w:rsidRPr="00DE556B">
              <w:t xml:space="preserve"> </w:t>
            </w:r>
            <w:r w:rsidRPr="00DE556B">
              <w:rPr>
                <w:rStyle w:val="iBAAGStandardTextChar"/>
              </w:rPr>
              <w:t>co-pay per visit</w:t>
            </w:r>
            <w:r w:rsidR="001E3527" w:rsidRPr="00DE556B">
              <w:t>.</w:t>
            </w:r>
          </w:p>
          <w:p w14:paraId="58717691" w14:textId="709D2B34" w:rsidR="00B86AA9" w:rsidRPr="00DE556B" w:rsidRDefault="00B86AA9" w:rsidP="006A6DDF">
            <w:r w:rsidRPr="00DE556B">
              <w:rPr>
                <w:rStyle w:val="iBAAGStandardTextChar"/>
              </w:rPr>
              <w:t>The annual deductible does not apply.</w:t>
            </w:r>
          </w:p>
          <w:p w14:paraId="58717692" w14:textId="11C062A4" w:rsidR="00B86AA9" w:rsidRPr="00DE556B" w:rsidRDefault="00B86AA9" w:rsidP="006A6DDF">
            <w:r w:rsidRPr="00DE556B">
              <w:rPr>
                <w:rStyle w:val="iBAAGStandardTextItalicsChar"/>
              </w:rPr>
              <w:t>There is no emergency room co-pay if you are admitted to a hospital directly from the emergency room.</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34856999" w:rsidR="00B86AA9" w:rsidRPr="00DE556B" w:rsidRDefault="00B86AA9" w:rsidP="006A6DDF">
            <w:r w:rsidRPr="00DE556B">
              <w:rPr>
                <w:rStyle w:val="iBAAGStandardTextBoldChar"/>
              </w:rPr>
              <w:t>$</w:t>
            </w:r>
            <w:r w:rsidR="008E489D">
              <w:rPr>
                <w:rStyle w:val="iBAAGStandardTextBoldChar"/>
              </w:rPr>
              <w:t>100</w:t>
            </w:r>
            <w:r w:rsidRPr="00DE556B">
              <w:t xml:space="preserve"> </w:t>
            </w:r>
            <w:r w:rsidRPr="00DE556B">
              <w:rPr>
                <w:rStyle w:val="iBAAGStandardTextChar"/>
              </w:rPr>
              <w:t>co-pay per visit</w:t>
            </w:r>
            <w:r w:rsidR="001E3527" w:rsidRPr="00DE556B">
              <w:t>.</w:t>
            </w:r>
          </w:p>
          <w:p w14:paraId="5871769B" w14:textId="556FA4FF" w:rsidR="00B86AA9" w:rsidRPr="00DE556B" w:rsidRDefault="00B86AA9" w:rsidP="006A6DDF">
            <w:r w:rsidRPr="00DE556B">
              <w:rPr>
                <w:rStyle w:val="iBAAGStandardTextChar"/>
              </w:rPr>
              <w:t>The annual deductible does not apply.</w:t>
            </w:r>
          </w:p>
          <w:p w14:paraId="5871769C" w14:textId="3719AF91"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75537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4333E9FE"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39A49F4C" w:rsidR="00CB1FF9" w:rsidRPr="00DE556B" w:rsidRDefault="00CB1FF9" w:rsidP="00CB1FF9">
            <w:pPr>
              <w:rPr>
                <w:rStyle w:val="InstructionalTextChar"/>
              </w:rPr>
            </w:pPr>
            <w:r w:rsidRPr="00DE556B">
              <w:rPr>
                <w:rStyle w:val="iBAAGStandardTextBoldChar"/>
              </w:rPr>
              <w:t>No Charge</w:t>
            </w:r>
          </w:p>
          <w:p w14:paraId="74E8B919" w14:textId="7B800145"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403EB724" w14:textId="7EEDE45D" w:rsidR="00B86AA9" w:rsidRPr="00DE556B" w:rsidRDefault="002C7843" w:rsidP="002C7843">
            <w:pPr>
              <w:pStyle w:val="iBAAGStandardText"/>
            </w:pPr>
            <w:r w:rsidRPr="00DE556B" w:rsidDel="002C7843">
              <w:t xml:space="preserve"> </w:t>
            </w: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5A6E9658"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t>.</w:t>
            </w:r>
          </w:p>
          <w:p w14:paraId="587176BB" w14:textId="77777777" w:rsidR="00B86AA9" w:rsidRPr="00DE556B" w:rsidRDefault="00B86AA9" w:rsidP="006A6DDF"/>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44446D46" w:rsidR="00B86AA9" w:rsidRPr="00DE556B" w:rsidRDefault="00D04A46"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1020F1B2" w:rsidR="00B86AA9" w:rsidRPr="00DE556B" w:rsidRDefault="00441626"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1CC8FFFA" w:rsidR="00633F4C" w:rsidRPr="00DE556B" w:rsidRDefault="00633F4C" w:rsidP="00CB1FF9">
            <w:pPr>
              <w:rPr>
                <w:rStyle w:val="InstructionalTextChar"/>
              </w:rPr>
            </w:pPr>
            <w:r w:rsidRPr="00DE556B">
              <w:rPr>
                <w:rStyle w:val="iBAAGStandardTextBoldChar"/>
              </w:rPr>
              <w:t>No Charge</w:t>
            </w:r>
          </w:p>
          <w:p w14:paraId="2F71D2D9" w14:textId="52CABFA3" w:rsidR="00633F4C" w:rsidRPr="00DE556B" w:rsidRDefault="00633F4C" w:rsidP="0064693E">
            <w:r w:rsidRPr="00DE556B">
              <w:rPr>
                <w:rStyle w:val="iBAAGStandardTextChar"/>
              </w:rPr>
              <w:t>The annual deductible does not apply.</w:t>
            </w: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0CA0EA6E" w14:textId="77777777" w:rsidR="00B05751" w:rsidRPr="00DE556B" w:rsidRDefault="00B05751" w:rsidP="00B05751">
            <w:r>
              <w:rPr>
                <w:rStyle w:val="iBAAGStandardTextBoldChar"/>
              </w:rPr>
              <w:t>50%</w:t>
            </w:r>
            <w:r w:rsidRPr="00DE556B">
              <w:t xml:space="preserve"> co-insurance</w:t>
            </w:r>
          </w:p>
          <w:p w14:paraId="0BBDBDDA" w14:textId="77777777" w:rsidR="00633F4C" w:rsidRDefault="00633F4C" w:rsidP="00BD7601">
            <w:pPr>
              <w:pStyle w:val="iBAAGStandardText"/>
            </w:pPr>
          </w:p>
          <w:p w14:paraId="2F013092" w14:textId="77777777" w:rsidR="00633F4C" w:rsidRPr="00DE556B" w:rsidRDefault="00633F4C" w:rsidP="0074163C">
            <w:pPr>
              <w:pStyle w:val="iBAAGStandardText"/>
            </w:pPr>
          </w:p>
        </w:tc>
        <w:tc>
          <w:tcPr>
            <w:tcW w:w="2491" w:type="dxa"/>
            <w:tcBorders>
              <w:bottom w:val="single" w:sz="4" w:space="0" w:color="000000" w:themeColor="text1"/>
            </w:tcBorders>
            <w:shd w:val="clear" w:color="auto" w:fill="auto"/>
          </w:tcPr>
          <w:p w14:paraId="1D81F041" w14:textId="77777777" w:rsidR="0064693E" w:rsidRPr="00DE556B" w:rsidRDefault="0064693E" w:rsidP="0064693E">
            <w:pPr>
              <w:rPr>
                <w:rStyle w:val="InstructionalTextChar"/>
              </w:rPr>
            </w:pPr>
            <w:r w:rsidRPr="00DE556B">
              <w:rPr>
                <w:rStyle w:val="iBAAGStandardTextBoldChar"/>
              </w:rPr>
              <w:t>No Charge</w:t>
            </w:r>
          </w:p>
          <w:p w14:paraId="1CEAB4CC" w14:textId="77777777" w:rsidR="0064693E" w:rsidRPr="00DE556B" w:rsidRDefault="0064693E" w:rsidP="0064693E">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72BCC5A7" w14:textId="77777777" w:rsidR="00B05751" w:rsidRPr="00DE556B" w:rsidRDefault="00B05751" w:rsidP="00B05751">
            <w:r>
              <w:rPr>
                <w:rStyle w:val="iBAAGStandardTextBoldChar"/>
              </w:rPr>
              <w:t>50%</w:t>
            </w:r>
            <w:r w:rsidRPr="00DE556B">
              <w:t xml:space="preserve"> co-insurance</w:t>
            </w:r>
          </w:p>
          <w:p w14:paraId="4BD74C7C" w14:textId="77777777" w:rsidR="00633F4C" w:rsidRDefault="00633F4C" w:rsidP="0087759D">
            <w:pPr>
              <w:rPr>
                <w:rStyle w:val="InstructionalTextChar"/>
              </w:rPr>
            </w:pPr>
          </w:p>
          <w:p w14:paraId="5BB11E37" w14:textId="1DFC4BA5" w:rsidR="00633F4C" w:rsidRPr="00DE556B" w:rsidRDefault="00633F4C" w:rsidP="00E95A8C"/>
        </w:tc>
        <w:tc>
          <w:tcPr>
            <w:tcW w:w="2491" w:type="dxa"/>
            <w:tcBorders>
              <w:bottom w:val="single" w:sz="4" w:space="0" w:color="000000" w:themeColor="text1"/>
            </w:tcBorders>
            <w:shd w:val="clear" w:color="auto" w:fill="auto"/>
          </w:tcPr>
          <w:p w14:paraId="34E10144" w14:textId="7A28ACC2"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7B34CFE8"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rsidP="00D25A33">
            <w:pPr>
              <w:pStyle w:val="iBAAGStandardText"/>
            </w:pPr>
            <w:bookmarkStart w:id="56" w:name="_DV_M196"/>
            <w:bookmarkEnd w:id="56"/>
          </w:p>
        </w:tc>
      </w:tr>
      <w:tr w:rsidR="00B86AA9" w:rsidRPr="00DE556B" w14:paraId="587176DD"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75537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B854539" w:rsidR="00B86AA9" w:rsidRPr="00DE556B" w:rsidRDefault="00D04A4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2BD892D" w:rsidR="00B86AA9" w:rsidRPr="00DE556B" w:rsidRDefault="00D04A46"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7C446BB8" w:rsidR="00B86AA9" w:rsidRPr="00DE556B" w:rsidRDefault="00441626"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75537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67E57305" w:rsidR="00A602A5" w:rsidRPr="00DE556B" w:rsidRDefault="00A602A5" w:rsidP="00A602A5">
            <w:pPr>
              <w:rPr>
                <w:rStyle w:val="InstructionalTextChar"/>
              </w:rPr>
            </w:pPr>
            <w:r w:rsidRPr="00DE556B">
              <w:rPr>
                <w:rStyle w:val="iBAAGStandardTextBoldChar"/>
              </w:rPr>
              <w:t>No Charge</w:t>
            </w:r>
          </w:p>
          <w:p w14:paraId="272A9CE1" w14:textId="687A6659"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7B59C7A8"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1EFEA37" w:rsidR="00B86AA9" w:rsidRPr="00DE556B" w:rsidRDefault="00D04A46" w:rsidP="006A6DDF">
            <w:bookmarkStart w:id="59"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BF93818" w:rsidR="00B86AA9" w:rsidRPr="00DE556B" w:rsidRDefault="00441626"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75537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2B2DC2E1" w14:textId="42E9AACA" w:rsidR="00A602A5" w:rsidRPr="00DE556B" w:rsidRDefault="00A602A5" w:rsidP="00A602A5">
            <w:pPr>
              <w:rPr>
                <w:rStyle w:val="InstructionalTextChar"/>
              </w:rPr>
            </w:pPr>
            <w:r w:rsidRPr="00DE556B">
              <w:rPr>
                <w:rStyle w:val="iBAAGStandardTextBoldChar"/>
              </w:rPr>
              <w:t>No Charge</w:t>
            </w:r>
          </w:p>
          <w:p w14:paraId="1599EAFD" w14:textId="1949D875" w:rsidR="00A602A5" w:rsidRPr="00DE556B" w:rsidRDefault="00A602A5" w:rsidP="00A602A5">
            <w:r w:rsidRPr="00DE556B">
              <w:rPr>
                <w:rStyle w:val="iBAAGStandardTextChar"/>
              </w:rPr>
              <w:t>The annual deductible does not apply.</w:t>
            </w:r>
          </w:p>
          <w:p w14:paraId="0E7EA5F1" w14:textId="6AFA20D6" w:rsidR="00B86AA9" w:rsidRPr="00DE556B" w:rsidRDefault="00B86AA9" w:rsidP="00D60276"/>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18CA98EC" w:rsidR="00B86AA9" w:rsidRPr="00DE556B" w:rsidRDefault="00D352FC"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2F594DDB" w:rsidR="00B86AA9" w:rsidRPr="00DE556B" w:rsidRDefault="00D04A4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75537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75537E">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50538B7E" w:rsidR="002B7568" w:rsidRPr="00DE556B" w:rsidRDefault="002B7568" w:rsidP="00A602A5">
            <w:pPr>
              <w:rPr>
                <w:rStyle w:val="InstructionalTextChar"/>
              </w:rPr>
            </w:pPr>
            <w:r w:rsidRPr="00DE556B">
              <w:rPr>
                <w:rStyle w:val="iBAAGStandardTextBoldChar"/>
              </w:rPr>
              <w:t>No Charge</w:t>
            </w:r>
          </w:p>
          <w:p w14:paraId="65156923" w14:textId="301B463A" w:rsidR="002B7568" w:rsidRPr="00DE556B" w:rsidRDefault="002B7568" w:rsidP="00A602A5">
            <w:r w:rsidRPr="00DE556B">
              <w:rPr>
                <w:rStyle w:val="iBAAGStandardTextChar"/>
              </w:rPr>
              <w:t>The annual deductible does not apply.</w:t>
            </w:r>
          </w:p>
          <w:p w14:paraId="67F8395C" w14:textId="52A5FBCA" w:rsidR="002B7568" w:rsidRPr="00DE556B" w:rsidRDefault="002B7568" w:rsidP="0075537E">
            <w:pPr>
              <w:rPr>
                <w:rFonts w:eastAsia="Times New Roman" w:cs="Times New Roman"/>
                <w:szCs w:val="24"/>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5F5BE823" w14:textId="77777777" w:rsidR="00B05751" w:rsidRPr="00DE556B" w:rsidRDefault="00B05751" w:rsidP="00B05751">
            <w:r>
              <w:rPr>
                <w:rStyle w:val="iBAAGStandardTextBoldChar"/>
              </w:rPr>
              <w:t>50%</w:t>
            </w:r>
            <w:r w:rsidRPr="00DE556B">
              <w:t xml:space="preserve"> co-insurance</w:t>
            </w:r>
          </w:p>
          <w:p w14:paraId="2A425582" w14:textId="77777777" w:rsidR="002B7568" w:rsidRDefault="002B7568" w:rsidP="00BD7601">
            <w:pPr>
              <w:pStyle w:val="iBAAGStandardText"/>
            </w:pPr>
          </w:p>
          <w:p w14:paraId="66600CD8" w14:textId="77777777" w:rsidR="002B7568" w:rsidRPr="00BD7601" w:rsidRDefault="002B7568" w:rsidP="0074163C">
            <w:pPr>
              <w:pStyle w:val="iBAAGStandardText"/>
            </w:pPr>
          </w:p>
        </w:tc>
        <w:tc>
          <w:tcPr>
            <w:tcW w:w="2491" w:type="dxa"/>
            <w:shd w:val="clear" w:color="auto" w:fill="FFFFFF" w:themeFill="background1"/>
          </w:tcPr>
          <w:p w14:paraId="02022BCE" w14:textId="77777777" w:rsidR="0075537E" w:rsidRPr="00DE556B" w:rsidRDefault="0075537E" w:rsidP="0075537E">
            <w:pPr>
              <w:rPr>
                <w:rStyle w:val="InstructionalTextChar"/>
              </w:rPr>
            </w:pPr>
            <w:r w:rsidRPr="00DE556B">
              <w:rPr>
                <w:rStyle w:val="iBAAGStandardTextBoldChar"/>
              </w:rPr>
              <w:t>No Charge</w:t>
            </w:r>
          </w:p>
          <w:p w14:paraId="285736C9" w14:textId="77777777" w:rsidR="0075537E" w:rsidRPr="00DE556B" w:rsidRDefault="0075537E" w:rsidP="0075537E">
            <w:r w:rsidRPr="00DE556B">
              <w:rPr>
                <w:rStyle w:val="iBAAGStandardTextChar"/>
              </w:rPr>
              <w:t>The annual deductible does not apply.</w:t>
            </w:r>
          </w:p>
          <w:p w14:paraId="4DA57FA5" w14:textId="26D0AC37" w:rsidR="002B7568" w:rsidRPr="00DE556B" w:rsidRDefault="0075537E" w:rsidP="0087759D">
            <w:pPr>
              <w:pStyle w:val="iBAAGStandardText"/>
            </w:pPr>
            <w:r w:rsidRPr="00DE556B">
              <w:rPr>
                <w:rStyle w:val="InstructionalTextChar"/>
              </w:rPr>
              <w:t xml:space="preserve"> </w:t>
            </w: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0AA8782F" w14:textId="77777777" w:rsidR="00B05751" w:rsidRPr="00DE556B" w:rsidRDefault="00B05751" w:rsidP="00B05751">
            <w:r>
              <w:rPr>
                <w:rStyle w:val="iBAAGStandardTextBoldChar"/>
              </w:rPr>
              <w:t>50%</w:t>
            </w:r>
            <w:r w:rsidRPr="00DE556B">
              <w:t xml:space="preserve"> co-insurance</w:t>
            </w:r>
          </w:p>
          <w:p w14:paraId="104978ED" w14:textId="77777777" w:rsidR="002B7568" w:rsidRDefault="002B7568" w:rsidP="0087759D">
            <w:pPr>
              <w:pStyle w:val="iBAAGStandardText"/>
              <w:rPr>
                <w:b/>
              </w:rPr>
            </w:pPr>
          </w:p>
          <w:p w14:paraId="17A7C891" w14:textId="4C98BF7D"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2804E55B"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75537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5"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5EDF8B34" w:rsidR="00A602A5" w:rsidRPr="00DE556B" w:rsidRDefault="00A602A5" w:rsidP="00A602A5">
            <w:pPr>
              <w:rPr>
                <w:rStyle w:val="InstructionalTextChar"/>
              </w:rPr>
            </w:pPr>
            <w:r w:rsidRPr="00DE556B">
              <w:rPr>
                <w:rStyle w:val="iBAAGStandardTextBoldChar"/>
              </w:rPr>
              <w:t>No Charge</w:t>
            </w:r>
          </w:p>
          <w:p w14:paraId="372772AA" w14:textId="40EC3E1B"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A9FD627" w:rsidR="00B86AA9" w:rsidRPr="00DE556B" w:rsidRDefault="00D352F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40E77015" w:rsidR="00B86AA9" w:rsidRPr="00DE556B" w:rsidRDefault="00D04A4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75537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6"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09C3AE46" w:rsidR="00840181" w:rsidRPr="00DE556B" w:rsidRDefault="00840181" w:rsidP="00840181">
            <w:pPr>
              <w:rPr>
                <w:rStyle w:val="InstructionalTextChar"/>
              </w:rPr>
            </w:pPr>
            <w:r w:rsidRPr="00DE556B">
              <w:rPr>
                <w:rStyle w:val="iBAAGStandardTextBoldChar"/>
              </w:rPr>
              <w:t>No Charge</w:t>
            </w:r>
          </w:p>
          <w:p w14:paraId="59E40A1D" w14:textId="33016256"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4860E7C5" w:rsidR="00B86AA9" w:rsidRPr="00DE556B" w:rsidRDefault="00D352FC" w:rsidP="006A6DDF">
            <w:pPr>
              <w:pStyle w:val="iBAAGStandardText"/>
            </w:pPr>
            <w:r>
              <w:rPr>
                <w:rStyle w:val="iBAAGStandardTextBoldChar"/>
              </w:rPr>
              <w:t>20%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6B18E051" w:rsidR="00B86AA9" w:rsidRPr="00DE556B" w:rsidRDefault="00D04A4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34626B21" w:rsidR="00B86AA9" w:rsidRPr="00DE556B" w:rsidRDefault="00441626"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4B884089" w:rsidR="00B86AA9" w:rsidRPr="000E05CA" w:rsidRDefault="00B86AA9" w:rsidP="00583D07">
            <w:pPr>
              <w:pStyle w:val="iBAAGStandardText"/>
            </w:pPr>
            <w:r w:rsidRPr="000E05CA">
              <w:t>Limited</w:t>
            </w:r>
            <w:r w:rsidR="00E65803" w:rsidRPr="000E05CA">
              <w:t xml:space="preserve"> to</w:t>
            </w:r>
            <w:r w:rsidR="00732466">
              <w:rPr>
                <w:rStyle w:val="iBAAGStandardTextBoldChar"/>
              </w:rPr>
              <w:t>120</w:t>
            </w:r>
            <w:r w:rsidR="009B63D6" w:rsidRPr="000E05CA">
              <w:t xml:space="preserve"> </w:t>
            </w:r>
            <w:r w:rsidRPr="000E05CA">
              <w:t>days per year</w:t>
            </w:r>
            <w:r w:rsidR="00DF2F6C" w:rsidRPr="000E05CA">
              <w:t>.</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75537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7"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26587A86" w:rsidR="00840181" w:rsidRPr="00DE556B" w:rsidRDefault="00840181" w:rsidP="00840181">
            <w:pPr>
              <w:rPr>
                <w:rStyle w:val="InstructionalTextChar"/>
              </w:rPr>
            </w:pPr>
            <w:r w:rsidRPr="00DE556B">
              <w:rPr>
                <w:rStyle w:val="iBAAGStandardTextBoldChar"/>
              </w:rPr>
              <w:t>No Charge</w:t>
            </w:r>
          </w:p>
          <w:p w14:paraId="1F608D3D" w14:textId="2B6122A0" w:rsidR="00840181" w:rsidRPr="00DE556B" w:rsidRDefault="00840181" w:rsidP="00840181">
            <w:r w:rsidRPr="00DE556B">
              <w:rPr>
                <w:rStyle w:val="iBAAGStandardTextChar"/>
              </w:rPr>
              <w:t>The annual deductible does not apply.</w:t>
            </w:r>
          </w:p>
          <w:p w14:paraId="00E5D8EE" w14:textId="522781A4" w:rsidR="00B06E13" w:rsidRPr="00DE556B" w:rsidRDefault="00840181" w:rsidP="004F15B7">
            <w:pPr>
              <w:rPr>
                <w:rStyle w:val="iBAAGStandardTextBoldChar"/>
              </w:rPr>
            </w:pPr>
            <w:r w:rsidRPr="00DE556B">
              <w:rPr>
                <w:rStyle w:val="InstructionalTextChar"/>
              </w:rPr>
              <w:t xml:space="preserve"> </w:t>
            </w: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4A195654" w:rsidR="00B86AA9" w:rsidRPr="00DE556B" w:rsidRDefault="00D352FC" w:rsidP="006A6DDF">
            <w:pPr>
              <w:pStyle w:val="iBAAGStandardText"/>
            </w:pPr>
            <w:r>
              <w:rPr>
                <w:rStyle w:val="iBAAGStandardTextBoldChar"/>
              </w:rPr>
              <w:t>20%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ECBBA52" w:rsidR="00B86AA9" w:rsidRPr="00DE556B" w:rsidRDefault="00D04A4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58B7B301" w:rsidR="00B86AA9" w:rsidRPr="00DE556B" w:rsidRDefault="00441626"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75537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1A5B17B0" w:rsidR="00840181" w:rsidRPr="00DE556B" w:rsidRDefault="00840181" w:rsidP="00840181">
            <w:pPr>
              <w:rPr>
                <w:rStyle w:val="InstructionalTextChar"/>
              </w:rPr>
            </w:pPr>
            <w:r w:rsidRPr="00DE556B">
              <w:rPr>
                <w:rStyle w:val="iBAAGStandardTextBoldChar"/>
              </w:rPr>
              <w:t>No Charge</w:t>
            </w:r>
          </w:p>
          <w:p w14:paraId="213F6FBD" w14:textId="33A88B1D"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10077F14" w:rsidR="00B86AA9" w:rsidRPr="00DE556B" w:rsidRDefault="00D352FC"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0AA2D9F1" w:rsidR="00B86AA9" w:rsidRPr="00DE556B" w:rsidRDefault="00D04A4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248FA474" w:rsidR="00B86AA9" w:rsidRPr="00DE556B" w:rsidRDefault="00441626"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75537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75537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5A4CEEE" w:rsidR="00840181" w:rsidRPr="00DE556B" w:rsidRDefault="00840181" w:rsidP="00840181">
            <w:pPr>
              <w:rPr>
                <w:rStyle w:val="InstructionalTextChar"/>
              </w:rPr>
            </w:pPr>
            <w:r w:rsidRPr="00DE556B">
              <w:rPr>
                <w:rStyle w:val="iBAAGStandardTextBoldChar"/>
              </w:rPr>
              <w:t>No Charge</w:t>
            </w:r>
          </w:p>
          <w:p w14:paraId="62A62DED" w14:textId="0EA363AB"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7DBAD6B6"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68E9AAB3" w:rsidR="00B86AA9" w:rsidRPr="00DE556B" w:rsidRDefault="00B86AA9" w:rsidP="006A6DDF">
            <w:pPr>
              <w:pStyle w:val="iBAAGStandardText"/>
            </w:pPr>
            <w:r w:rsidRPr="00DE556B">
              <w:rPr>
                <w:rStyle w:val="iBAAGStandardTextBoldChar"/>
              </w:rPr>
              <w:t>$</w:t>
            </w:r>
            <w:r w:rsidR="00D10644">
              <w:rPr>
                <w:rStyle w:val="iBAAGStandardTextBoldChar"/>
              </w:rPr>
              <w:t>30</w:t>
            </w:r>
            <w:r w:rsidRPr="00DE556B">
              <w:t xml:space="preserve"> co-pay per visit </w:t>
            </w:r>
          </w:p>
          <w:p w14:paraId="5871785B" w14:textId="15C738ED"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16DF8AC8" w:rsidR="00B86AA9" w:rsidRPr="00DE556B" w:rsidRDefault="00D04A4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36319">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36319">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83470AF" w14:textId="77777777" w:rsidR="00613781" w:rsidRPr="00DE556B" w:rsidRDefault="00613781" w:rsidP="00613781">
            <w:pPr>
              <w:pStyle w:val="iBAAGStandardText"/>
            </w:pPr>
          </w:p>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D" w14:textId="77777777" w:rsidR="00D36319" w:rsidRPr="00DE556B" w:rsidRDefault="00D36319" w:rsidP="006A6DDF">
            <w:pPr>
              <w:pStyle w:val="iBAAGStandardText"/>
            </w:pPr>
          </w:p>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11A9A4D1" w:rsidR="00D36319" w:rsidRPr="00DE556B" w:rsidRDefault="00D04A46"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45D0F4FF" w:rsidR="00D36319" w:rsidRPr="00DE556B" w:rsidRDefault="00441626" w:rsidP="006A6DDF">
            <w:pPr>
              <w:pStyle w:val="iBAAGStandardText"/>
            </w:pPr>
            <w:r>
              <w:rPr>
                <w:rStyle w:val="iBAAGStandardTextBoldChar"/>
              </w:rPr>
              <w:t>50%</w:t>
            </w:r>
            <w:r w:rsidR="00D36319" w:rsidRPr="00DE556B">
              <w:t xml:space="preserve"> co-insurance</w:t>
            </w:r>
          </w:p>
          <w:p w14:paraId="587178A1" w14:textId="77777777" w:rsidR="00D36319" w:rsidRPr="00DE556B" w:rsidRDefault="00D36319" w:rsidP="006A6DDF">
            <w:pPr>
              <w:pStyle w:val="iBAAGStandardText"/>
            </w:pPr>
          </w:p>
          <w:p w14:paraId="587178A3" w14:textId="77777777" w:rsidR="00D36319" w:rsidRPr="00DE556B" w:rsidRDefault="00D36319" w:rsidP="00C763D3">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72208F" w:rsidRPr="00DE556B" w14:paraId="456DBE1E" w14:textId="77777777" w:rsidTr="00D2515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962D87D" w14:textId="77777777" w:rsidR="0072208F" w:rsidRPr="00DE556B" w:rsidRDefault="0072208F"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50180DC6" w14:textId="77777777" w:rsidR="0072208F" w:rsidRPr="00DE556B" w:rsidRDefault="0072208F" w:rsidP="00D25158">
            <w:pPr>
              <w:pStyle w:val="iBAAGTableHeader"/>
            </w:pPr>
            <w:r w:rsidRPr="00DE556B">
              <w:t>Your cost if you use</w:t>
            </w:r>
          </w:p>
          <w:p w14:paraId="45D54104" w14:textId="77777777" w:rsidR="0072208F" w:rsidRPr="00DE556B" w:rsidRDefault="0072208F"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2C195C" w14:textId="77777777" w:rsidR="0072208F" w:rsidRPr="00DE556B" w:rsidRDefault="0072208F" w:rsidP="00D25158">
            <w:pPr>
              <w:pStyle w:val="iBAAGTableHeader"/>
            </w:pPr>
            <w:r w:rsidRPr="00DE556B">
              <w:t>Your cost if you use</w:t>
            </w:r>
          </w:p>
          <w:p w14:paraId="33D5AF45" w14:textId="77777777" w:rsidR="0072208F" w:rsidRPr="00DE556B" w:rsidRDefault="0072208F"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7B1C388" w14:textId="77777777" w:rsidR="0072208F" w:rsidRPr="00DE556B" w:rsidRDefault="0072208F" w:rsidP="00D25158">
            <w:pPr>
              <w:pStyle w:val="iBAAGTableHeader"/>
            </w:pPr>
            <w:r w:rsidRPr="00DE556B">
              <w:t>Your cost if you use U.S.</w:t>
            </w:r>
          </w:p>
          <w:p w14:paraId="69A70D99" w14:textId="77777777" w:rsidR="0072208F" w:rsidRPr="00DE556B" w:rsidRDefault="0072208F"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8C19494" w14:textId="77777777" w:rsidR="0072208F" w:rsidRPr="00DE556B" w:rsidRDefault="0072208F" w:rsidP="00D25158">
            <w:pPr>
              <w:pStyle w:val="iBAAGTableHeader"/>
            </w:pPr>
            <w:r w:rsidRPr="00DE556B">
              <w:t>Limits &amp; Exceptions</w:t>
            </w:r>
          </w:p>
        </w:tc>
      </w:tr>
      <w:tr w:rsidR="003D5FCF" w:rsidRPr="00DE556B" w14:paraId="74E28867" w14:textId="77777777" w:rsidTr="00D25158">
        <w:tblPrEx>
          <w:shd w:val="clear" w:color="auto" w:fill="auto"/>
        </w:tblPrEx>
        <w:trPr>
          <w:gridAfter w:val="1"/>
          <w:wAfter w:w="26" w:type="dxa"/>
        </w:trPr>
        <w:tc>
          <w:tcPr>
            <w:tcW w:w="3517" w:type="dxa"/>
            <w:shd w:val="clear" w:color="auto" w:fill="FFFFFF" w:themeFill="background1"/>
          </w:tcPr>
          <w:p w14:paraId="7062D9B1" w14:textId="77777777" w:rsidR="003D5FCF" w:rsidRPr="003F3B5E" w:rsidRDefault="003D5FCF" w:rsidP="00F1360A">
            <w:pPr>
              <w:pStyle w:val="iBAAGSituationBoxName"/>
            </w:pPr>
            <w:bookmarkStart w:id="70" w:name="Donated_Breast_Milk"/>
            <w:r w:rsidRPr="00FA4690">
              <w:t>Donated Breast Milk</w:t>
            </w:r>
            <w:bookmarkEnd w:id="70"/>
          </w:p>
          <w:p w14:paraId="1B463D03" w14:textId="77777777" w:rsidR="003D5FCF" w:rsidRPr="00F13EDA" w:rsidRDefault="003D5FCF" w:rsidP="00F1360A">
            <w:pPr>
              <w:pStyle w:val="iBAAGStandardText"/>
            </w:pPr>
          </w:p>
          <w:p w14:paraId="709F4A2B" w14:textId="77777777" w:rsidR="003D5FCF" w:rsidRPr="004269D0" w:rsidRDefault="003D5FCF" w:rsidP="00F1360A">
            <w:pPr>
              <w:pStyle w:val="iBAAGStandardText"/>
            </w:pPr>
            <w:r w:rsidRPr="004269D0">
              <w:rPr>
                <w:rStyle w:val="iBAAGStandardTextBoldChar"/>
                <w:b w:val="0"/>
              </w:rPr>
              <w:t>We cover donated breast milk if</w:t>
            </w:r>
            <w:r w:rsidRPr="004269D0">
              <w:t>:</w:t>
            </w:r>
          </w:p>
          <w:p w14:paraId="29ED48A9" w14:textId="77777777" w:rsidR="003D5FCF" w:rsidRPr="004269D0" w:rsidRDefault="003D5FCF" w:rsidP="00F1360A">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0F094A99" w14:textId="77777777" w:rsidR="003D5FCF" w:rsidRPr="004269D0" w:rsidRDefault="003D5FCF" w:rsidP="00F1360A">
            <w:pPr>
              <w:pStyle w:val="iBAAGLevel1Bullets"/>
            </w:pPr>
            <w:r w:rsidRPr="004269D0">
              <w:t xml:space="preserve">The mother is unable to </w:t>
            </w:r>
            <w:r>
              <w:t xml:space="preserve">breast feed or </w:t>
            </w:r>
            <w:r w:rsidRPr="004269D0">
              <w:t xml:space="preserve">produce enough breast milk </w:t>
            </w:r>
          </w:p>
          <w:p w14:paraId="727F82D5" w14:textId="77777777" w:rsidR="003D5FCF" w:rsidRDefault="003D5FCF" w:rsidP="00F1360A"/>
          <w:p w14:paraId="20CB0883" w14:textId="77777777" w:rsidR="003D5FCF" w:rsidRPr="00D97B8B" w:rsidRDefault="003D5FCF" w:rsidP="00F1360A">
            <w:r>
              <w:t>We also cover</w:t>
            </w:r>
            <w:r w:rsidRPr="00D97B8B">
              <w:t xml:space="preserve"> pasteurized donated breast milk</w:t>
            </w:r>
            <w:r>
              <w:t xml:space="preserve"> if:</w:t>
            </w:r>
            <w:r w:rsidRPr="00D97B8B">
              <w:t xml:space="preserve"> </w:t>
            </w:r>
          </w:p>
          <w:p w14:paraId="2812490E" w14:textId="77777777" w:rsidR="003D5FCF" w:rsidRPr="004269D0" w:rsidRDefault="003D5FCF" w:rsidP="00F1360A">
            <w:pPr>
              <w:pStyle w:val="iBAAGLevel1Bullets"/>
            </w:pPr>
            <w:r w:rsidRPr="00217474">
              <w:t>The child’s body weight is below healthy levels; or</w:t>
            </w:r>
          </w:p>
          <w:p w14:paraId="60897227" w14:textId="77777777" w:rsidR="003D5FCF" w:rsidRPr="00217474" w:rsidRDefault="003D5FCF" w:rsidP="00F1360A">
            <w:pPr>
              <w:pStyle w:val="iBAAGLevel1Bullets"/>
            </w:pPr>
            <w:r w:rsidRPr="00217474">
              <w:t>A medical condition  that:</w:t>
            </w:r>
            <w:r w:rsidRPr="004269D0">
              <w:t xml:space="preserve"> </w:t>
            </w:r>
          </w:p>
          <w:p w14:paraId="13ED3ABB" w14:textId="77777777" w:rsidR="003D5FCF" w:rsidRPr="00BB7EF5" w:rsidRDefault="003D5FCF" w:rsidP="00F1360A">
            <w:pPr>
              <w:pStyle w:val="iBAAGLevel2Bullets"/>
            </w:pPr>
            <w:r>
              <w:t>M</w:t>
            </w:r>
            <w:r w:rsidRPr="00BB7EF5">
              <w:t>ay benefit from the use of don</w:t>
            </w:r>
            <w:r>
              <w:t>ated</w:t>
            </w:r>
            <w:r w:rsidRPr="00BB7EF5">
              <w:t xml:space="preserve"> breast m</w:t>
            </w:r>
            <w:r>
              <w:t>ilk; or</w:t>
            </w:r>
          </w:p>
          <w:p w14:paraId="0EF2D561" w14:textId="77777777" w:rsidR="003D5FCF" w:rsidRPr="004269D0" w:rsidRDefault="003D5FCF" w:rsidP="00F1360A">
            <w:pPr>
              <w:pStyle w:val="iBAAGLevel2Bullets"/>
            </w:pPr>
            <w:r>
              <w:t>P</w:t>
            </w:r>
            <w:r w:rsidRPr="004269D0">
              <w:t>laces the child at a high risk for development of necrotizing enterocolitis</w:t>
            </w:r>
          </w:p>
          <w:p w14:paraId="14F09B9E" w14:textId="77777777" w:rsidR="003D5FCF" w:rsidRPr="00F13EDA" w:rsidRDefault="003D5FCF" w:rsidP="00F1360A"/>
          <w:p w14:paraId="6D8ECAC5" w14:textId="77777777" w:rsidR="003D5FCF" w:rsidRDefault="003D5FCF" w:rsidP="00F1360A">
            <w:pPr>
              <w:pStyle w:val="iBAAGStandardTextBold"/>
            </w:pPr>
            <w:r>
              <w:t xml:space="preserve">Want more information? </w:t>
            </w:r>
          </w:p>
          <w:p w14:paraId="1A05E79F" w14:textId="77777777" w:rsidR="003D5FCF" w:rsidRDefault="003D5FCF" w:rsidP="00F1360A">
            <w:pPr>
              <w:pStyle w:val="iBAAGStandardText"/>
            </w:pPr>
            <w:r w:rsidRPr="00F13EDA">
              <w:t>View the</w:t>
            </w:r>
            <w:r>
              <w:t xml:space="preserve"> </w:t>
            </w:r>
            <w:hyperlink r:id="rId53" w:history="1">
              <w:r w:rsidRPr="001266A7">
                <w:rPr>
                  <w:rStyle w:val="Hyperlinks"/>
                </w:rPr>
                <w:t>glossary</w:t>
              </w:r>
            </w:hyperlink>
            <w:r>
              <w:t xml:space="preserve"> </w:t>
            </w:r>
            <w:r w:rsidRPr="00F13EDA">
              <w:t>for definitions.</w:t>
            </w:r>
          </w:p>
          <w:p w14:paraId="05FC01CA" w14:textId="77777777" w:rsidR="003D5FCF" w:rsidRPr="00DE556B" w:rsidRDefault="003D5FCF" w:rsidP="00D25158">
            <w:pPr>
              <w:pStyle w:val="iBAAGSituationBoxName"/>
            </w:pPr>
          </w:p>
          <w:p w14:paraId="2FDD594E" w14:textId="77777777" w:rsidR="003D5FCF" w:rsidRPr="00DE556B" w:rsidRDefault="003D5FCF" w:rsidP="00D25158">
            <w:pPr>
              <w:pStyle w:val="iBAAGStandardText"/>
            </w:pPr>
          </w:p>
        </w:tc>
        <w:tc>
          <w:tcPr>
            <w:tcW w:w="2491" w:type="dxa"/>
            <w:shd w:val="clear" w:color="auto" w:fill="FFFFFF" w:themeFill="background1"/>
          </w:tcPr>
          <w:p w14:paraId="1E0CE10D" w14:textId="77777777" w:rsidR="00D10EDF" w:rsidRDefault="00D10EDF" w:rsidP="00D10EDF">
            <w:pPr>
              <w:pStyle w:val="iBAAGStandardText"/>
            </w:pPr>
            <w:r w:rsidRPr="007328F7">
              <w:t>The amount you pay is based on the different services you receive.</w:t>
            </w:r>
          </w:p>
          <w:p w14:paraId="6F227EEB" w14:textId="77777777" w:rsidR="00D10EDF" w:rsidRDefault="00D10EDF" w:rsidP="00D10EDF">
            <w:pPr>
              <w:pStyle w:val="iBAAGStandardText"/>
            </w:pPr>
          </w:p>
          <w:p w14:paraId="196BFD5A" w14:textId="77777777" w:rsidR="00D10EDF" w:rsidRPr="00C739E6" w:rsidRDefault="00D10EDF" w:rsidP="00D10EDF">
            <w:pPr>
              <w:pStyle w:val="iBAAGStandardTextBold"/>
            </w:pPr>
            <w:r w:rsidRPr="00C739E6">
              <w:t>Is prior authorization needed?</w:t>
            </w:r>
          </w:p>
          <w:p w14:paraId="5EE32276" w14:textId="4AFB0B7B" w:rsidR="00D10EDF" w:rsidRDefault="00D10EDF" w:rsidP="00D10EDF">
            <w:r w:rsidRPr="007B1598">
              <w:rPr>
                <w:rStyle w:val="iBAAGStandardTextChar"/>
              </w:rPr>
              <w:t>No</w:t>
            </w:r>
          </w:p>
          <w:p w14:paraId="3739B1D6" w14:textId="368464ED" w:rsidR="003D5FCF" w:rsidRPr="00DE556B" w:rsidRDefault="003D5FCF" w:rsidP="00D25158">
            <w:pPr>
              <w:pStyle w:val="iBAAGStandardText"/>
            </w:pPr>
          </w:p>
        </w:tc>
        <w:tc>
          <w:tcPr>
            <w:tcW w:w="2491" w:type="dxa"/>
            <w:shd w:val="clear" w:color="auto" w:fill="FFFFFF" w:themeFill="background1"/>
          </w:tcPr>
          <w:p w14:paraId="0FDC8760" w14:textId="77777777" w:rsidR="003D5FCF" w:rsidRDefault="003D5FCF" w:rsidP="00D25158">
            <w:pPr>
              <w:pStyle w:val="iBAAGStandardText"/>
            </w:pPr>
            <w:r w:rsidRPr="007328F7">
              <w:t>The amount you pay is based on the different services you receive.</w:t>
            </w:r>
          </w:p>
          <w:p w14:paraId="1A423968" w14:textId="77777777" w:rsidR="003D5FCF" w:rsidRDefault="003D5FCF" w:rsidP="00D25158">
            <w:pPr>
              <w:pStyle w:val="iBAAGStandardText"/>
            </w:pPr>
          </w:p>
          <w:p w14:paraId="79A101DA" w14:textId="77777777" w:rsidR="003D5FCF" w:rsidRPr="00C739E6" w:rsidRDefault="003D5FCF" w:rsidP="00D25158">
            <w:pPr>
              <w:pStyle w:val="iBAAGStandardTextBold"/>
            </w:pPr>
            <w:r w:rsidRPr="00C739E6">
              <w:t>Is prior authorization needed?</w:t>
            </w:r>
          </w:p>
          <w:p w14:paraId="30D0F571" w14:textId="04210019" w:rsidR="003D5FCF" w:rsidRDefault="003D5FCF" w:rsidP="00D25158">
            <w:r w:rsidRPr="007B1598">
              <w:rPr>
                <w:rStyle w:val="iBAAGStandardTextChar"/>
              </w:rPr>
              <w:t>No</w:t>
            </w:r>
          </w:p>
          <w:p w14:paraId="3E028B07" w14:textId="77777777" w:rsidR="003D5FCF" w:rsidRPr="00DE556B" w:rsidRDefault="003D5FCF" w:rsidP="003116A6">
            <w:pPr>
              <w:pStyle w:val="iBAAGStandardText"/>
            </w:pPr>
          </w:p>
        </w:tc>
        <w:tc>
          <w:tcPr>
            <w:tcW w:w="2491" w:type="dxa"/>
            <w:shd w:val="clear" w:color="auto" w:fill="FFFFFF" w:themeFill="background1"/>
          </w:tcPr>
          <w:p w14:paraId="53E1F4D3" w14:textId="77777777" w:rsidR="003D5FCF" w:rsidRDefault="003D5FCF" w:rsidP="00D25158">
            <w:pPr>
              <w:pStyle w:val="iBAAGStandardText"/>
            </w:pPr>
            <w:r w:rsidRPr="007328F7">
              <w:t>The amount you pay is based on the different services you receive.</w:t>
            </w:r>
          </w:p>
          <w:p w14:paraId="1E7A1EF7" w14:textId="77777777" w:rsidR="003D5FCF" w:rsidRDefault="003D5FCF" w:rsidP="00D25158">
            <w:pPr>
              <w:pStyle w:val="iBAAGStandardText"/>
            </w:pPr>
          </w:p>
          <w:p w14:paraId="4E02BB2D" w14:textId="77777777" w:rsidR="003D5FCF" w:rsidRPr="00C739E6" w:rsidRDefault="003D5FCF" w:rsidP="00D25158">
            <w:pPr>
              <w:pStyle w:val="iBAAGStandardTextBold"/>
            </w:pPr>
            <w:r w:rsidRPr="00C739E6">
              <w:t>Is prior authorization needed?</w:t>
            </w:r>
          </w:p>
          <w:p w14:paraId="59D39832" w14:textId="77777777" w:rsidR="003D5FCF" w:rsidRDefault="003D5FCF" w:rsidP="00D25158">
            <w:pPr>
              <w:pStyle w:val="iBAAGStandardText"/>
            </w:pPr>
            <w:r>
              <w:t>Yes</w:t>
            </w:r>
          </w:p>
          <w:p w14:paraId="258290C1" w14:textId="1F88297F" w:rsidR="003D5FCF" w:rsidRDefault="003D5FCF" w:rsidP="00D25158">
            <w:pPr>
              <w:pStyle w:val="iBAAGStandardText"/>
            </w:pPr>
          </w:p>
          <w:p w14:paraId="1CF806BF" w14:textId="77777777" w:rsidR="003D5FCF" w:rsidRDefault="003D5FCF" w:rsidP="00D25158">
            <w:pPr>
              <w:pStyle w:val="iBAAGStandardTextBold"/>
            </w:pPr>
            <w:r>
              <w:t>Prior authorization is:</w:t>
            </w:r>
          </w:p>
          <w:p w14:paraId="72277D90" w14:textId="77777777" w:rsidR="003D5FCF" w:rsidRDefault="003D5FCF" w:rsidP="00D25158">
            <w:pPr>
              <w:pStyle w:val="iBAAGStandardText"/>
            </w:pPr>
            <w:r w:rsidRPr="00774B34">
              <w:t xml:space="preserve">Getting </w:t>
            </w:r>
            <w:r w:rsidRPr="00593F2E">
              <w:t>approval</w:t>
            </w:r>
            <w:r>
              <w:t xml:space="preserve"> by calling the number listed on your health plan ID card before you can get medicine or services.</w:t>
            </w:r>
          </w:p>
          <w:p w14:paraId="7008F5A5" w14:textId="77777777" w:rsidR="003D5FCF" w:rsidRDefault="003D5FCF" w:rsidP="00D25158">
            <w:pPr>
              <w:pStyle w:val="iBAAGStandardText"/>
            </w:pPr>
          </w:p>
          <w:p w14:paraId="22C4B035" w14:textId="77777777" w:rsidR="003D5FCF" w:rsidRDefault="003D5FCF" w:rsidP="00D25158">
            <w:pPr>
              <w:pStyle w:val="iBAAGStandardTextBold"/>
            </w:pPr>
            <w:r>
              <w:t xml:space="preserve">When do I need to call? </w:t>
            </w:r>
          </w:p>
          <w:p w14:paraId="6EA89F11" w14:textId="77777777" w:rsidR="003D5FCF" w:rsidRDefault="003D5FCF" w:rsidP="003D5FCF">
            <w:pPr>
              <w:pStyle w:val="iBAAGLevel1Bullets"/>
              <w:ind w:left="720"/>
            </w:pPr>
            <w:r>
              <w:t>5 business days before scheduled services</w:t>
            </w:r>
          </w:p>
          <w:p w14:paraId="55EB49C2" w14:textId="77777777" w:rsidR="003D5FCF" w:rsidRDefault="003D5FCF" w:rsidP="003D5FCF">
            <w:pPr>
              <w:pStyle w:val="iBAAGLevel1Bullets"/>
              <w:ind w:left="720"/>
            </w:pPr>
            <w:r>
              <w:t xml:space="preserve">As soon as possible for non-scheduled services </w:t>
            </w:r>
          </w:p>
          <w:p w14:paraId="3E79779C" w14:textId="77777777" w:rsidR="003D5FCF" w:rsidRDefault="003D5FCF" w:rsidP="00D25158">
            <w:pPr>
              <w:pStyle w:val="iBAAGStandardText"/>
            </w:pPr>
          </w:p>
          <w:p w14:paraId="54EE773C" w14:textId="77777777" w:rsidR="003D5FCF" w:rsidRDefault="003D5FCF" w:rsidP="00D25158">
            <w:pPr>
              <w:pStyle w:val="iBAAGStandardTextBold"/>
            </w:pPr>
            <w:r>
              <w:t xml:space="preserve">If you don’t get prior authorization, you pay: </w:t>
            </w:r>
          </w:p>
          <w:p w14:paraId="5B611149" w14:textId="4460D954" w:rsidR="003D5FCF" w:rsidRDefault="004D0ECB" w:rsidP="00D25158">
            <w:pPr>
              <w:pStyle w:val="iBAAGStandardText"/>
            </w:pPr>
            <w:r>
              <w:rPr>
                <w:rStyle w:val="iBAAGStandardTextBoldChar"/>
              </w:rPr>
              <w:t>50</w:t>
            </w:r>
            <w:r w:rsidR="003D5FCF" w:rsidRPr="00604ED5">
              <w:rPr>
                <w:rStyle w:val="iBAAGStandardTextBoldChar"/>
              </w:rPr>
              <w:t>%</w:t>
            </w:r>
            <w:r w:rsidR="003D5FCF">
              <w:t xml:space="preserve"> co-insurance</w:t>
            </w:r>
          </w:p>
          <w:p w14:paraId="2372CFA2" w14:textId="77777777" w:rsidR="003D5FCF" w:rsidRPr="00DE556B" w:rsidRDefault="003D5FCF" w:rsidP="00D25158">
            <w:pPr>
              <w:pStyle w:val="iBAAGStandardText"/>
            </w:pPr>
          </w:p>
        </w:tc>
        <w:tc>
          <w:tcPr>
            <w:tcW w:w="2491" w:type="dxa"/>
            <w:shd w:val="clear" w:color="auto" w:fill="FFFFFF" w:themeFill="background1"/>
          </w:tcPr>
          <w:p w14:paraId="62ABC762" w14:textId="77777777" w:rsidR="003D5FCF" w:rsidRDefault="003D5FCF" w:rsidP="00D25158">
            <w:pPr>
              <w:pStyle w:val="iBAAGStandardText"/>
            </w:pPr>
            <w:r>
              <w:t xml:space="preserve">Limited to children under </w:t>
            </w:r>
            <w:r w:rsidRPr="004269D0">
              <w:rPr>
                <w:rStyle w:val="iBAAGStandardTextBoldChar"/>
              </w:rPr>
              <w:t>6</w:t>
            </w:r>
            <w:r>
              <w:t xml:space="preserve"> months of age.</w:t>
            </w:r>
            <w:r w:rsidRPr="00F13EDA">
              <w:t xml:space="preserve"> </w:t>
            </w:r>
          </w:p>
          <w:p w14:paraId="730CD929" w14:textId="77777777" w:rsidR="003D5FCF" w:rsidRDefault="003D5FCF" w:rsidP="00D25158">
            <w:pPr>
              <w:pStyle w:val="iBAAGStandardText"/>
            </w:pPr>
          </w:p>
          <w:p w14:paraId="7DC11F81" w14:textId="4EF3DC93" w:rsidR="003D5FCF" w:rsidRPr="00DE556B" w:rsidRDefault="003D5FCF" w:rsidP="00D25158">
            <w:r>
              <w:t>Pa</w:t>
            </w:r>
            <w:r w:rsidRPr="00FC62B8">
              <w:t xml:space="preserve">steurized donated human breast milk may include human milk fortifiers if indicated by </w:t>
            </w:r>
            <w:r>
              <w:t>your doctor</w:t>
            </w:r>
            <w:r w:rsidRPr="00FC62B8">
              <w:t>.</w:t>
            </w:r>
          </w:p>
        </w:tc>
      </w:tr>
      <w:tr w:rsidR="00D36319" w:rsidRPr="00DE556B" w14:paraId="587178A8" w14:textId="77777777" w:rsidTr="00D36319">
        <w:tblPrEx>
          <w:shd w:val="clear" w:color="auto" w:fill="auto"/>
        </w:tblPrEx>
        <w:tc>
          <w:tcPr>
            <w:tcW w:w="13507" w:type="dxa"/>
            <w:gridSpan w:val="6"/>
            <w:tcBorders>
              <w:bottom w:val="single" w:sz="4" w:space="0" w:color="000000" w:themeColor="text1"/>
            </w:tcBorders>
            <w:shd w:val="clear" w:color="auto" w:fill="31849B"/>
          </w:tcPr>
          <w:p w14:paraId="587178A7" w14:textId="05EFF67D" w:rsidR="00D36319" w:rsidRPr="00DE556B" w:rsidRDefault="00D36319" w:rsidP="006A6DDF">
            <w:pPr>
              <w:pStyle w:val="iBAAGTableHeader"/>
            </w:pPr>
            <w:r w:rsidRPr="00DE556B">
              <w:rPr>
                <w:rFonts w:cs="Arial"/>
                <w:szCs w:val="26"/>
              </w:rPr>
              <w:t>About Your Benefits</w:t>
            </w:r>
          </w:p>
        </w:tc>
      </w:tr>
      <w:tr w:rsidR="00D36319" w:rsidRPr="00DE556B" w14:paraId="587178B7" w14:textId="77777777" w:rsidTr="00D36319">
        <w:tblPrEx>
          <w:shd w:val="clear" w:color="auto" w:fill="auto"/>
        </w:tblPrEx>
        <w:tc>
          <w:tcPr>
            <w:tcW w:w="3517" w:type="dxa"/>
            <w:shd w:val="clear" w:color="auto" w:fill="FFFFFF" w:themeFill="background1"/>
          </w:tcPr>
          <w:p w14:paraId="06010045" w14:textId="1A418988" w:rsidR="00D36319" w:rsidRDefault="00733F71" w:rsidP="001967A9">
            <w:pPr>
              <w:pStyle w:val="iBAAGSituationBoxName"/>
            </w:pPr>
            <w:bookmarkStart w:id="71" w:name="Maternity_Support_Program"/>
            <w:r>
              <w:t>Maternity Support Program</w:t>
            </w:r>
            <w:bookmarkEnd w:id="71"/>
          </w:p>
          <w:p w14:paraId="587178A9" w14:textId="77777777" w:rsidR="008303EB" w:rsidRPr="008303EB" w:rsidRDefault="008303EB" w:rsidP="008303EB"/>
        </w:tc>
        <w:tc>
          <w:tcPr>
            <w:tcW w:w="9990" w:type="dxa"/>
            <w:gridSpan w:val="5"/>
            <w:shd w:val="clear" w:color="auto" w:fill="FFFFFF" w:themeFill="background1"/>
          </w:tcPr>
          <w:p w14:paraId="0233C7DC" w14:textId="77777777" w:rsidR="00D47BAC" w:rsidRPr="00DE556B" w:rsidRDefault="00D47BAC" w:rsidP="00D47BAC">
            <w:pPr>
              <w:pStyle w:val="iBAAGStandardText"/>
            </w:pPr>
            <w:r w:rsidRPr="00DE556B">
              <w:t>Not Applicable</w:t>
            </w:r>
          </w:p>
          <w:p w14:paraId="587178B6" w14:textId="34C0EB50" w:rsidR="00D36319" w:rsidRPr="00DE556B" w:rsidRDefault="00D36319" w:rsidP="006A6DDF">
            <w:pPr>
              <w:pStyle w:val="iBAAGStandardText"/>
            </w:pPr>
          </w:p>
        </w:tc>
      </w:tr>
      <w:tr w:rsidR="00D36319" w:rsidRPr="00DE556B" w14:paraId="587178B9" w14:textId="77777777" w:rsidTr="00D36319">
        <w:tblPrEx>
          <w:shd w:val="clear" w:color="auto" w:fill="auto"/>
        </w:tblPrEx>
        <w:tc>
          <w:tcPr>
            <w:tcW w:w="13507" w:type="dxa"/>
            <w:gridSpan w:val="6"/>
            <w:tcBorders>
              <w:bottom w:val="single" w:sz="4" w:space="0" w:color="000000" w:themeColor="text1"/>
            </w:tcBorders>
            <w:shd w:val="clear" w:color="auto" w:fill="31849B"/>
          </w:tcPr>
          <w:p w14:paraId="587178B8" w14:textId="5277E77B" w:rsidR="00D36319" w:rsidRPr="00DE556B" w:rsidRDefault="00D36319" w:rsidP="006A6DDF">
            <w:pPr>
              <w:pStyle w:val="iBAAGTableHeader"/>
            </w:pPr>
            <w:r w:rsidRPr="00DE556B">
              <w:t>About Your Benefits</w:t>
            </w:r>
          </w:p>
        </w:tc>
      </w:tr>
      <w:tr w:rsidR="00D36319" w:rsidRPr="00DE556B" w14:paraId="587178C3" w14:textId="77777777" w:rsidTr="00D36319">
        <w:tblPrEx>
          <w:shd w:val="clear" w:color="auto" w:fill="auto"/>
        </w:tblPrEx>
        <w:tc>
          <w:tcPr>
            <w:tcW w:w="3517" w:type="dxa"/>
            <w:shd w:val="clear" w:color="auto" w:fill="FFFFFF" w:themeFill="background1"/>
          </w:tcPr>
          <w:p w14:paraId="587178BA" w14:textId="77777777" w:rsidR="00D36319" w:rsidRPr="00DE556B" w:rsidRDefault="00D36319" w:rsidP="001967A9">
            <w:pPr>
              <w:pStyle w:val="iBAAGSituationBoxName"/>
            </w:pPr>
            <w:bookmarkStart w:id="72" w:name="Neonatal_Resource_Services_NRS"/>
            <w:r w:rsidRPr="00DE556B">
              <w:t>Neonatal Resource Services (NRS)</w:t>
            </w:r>
            <w:bookmarkEnd w:id="72"/>
          </w:p>
        </w:tc>
        <w:tc>
          <w:tcPr>
            <w:tcW w:w="9990" w:type="dxa"/>
            <w:gridSpan w:val="5"/>
            <w:shd w:val="clear" w:color="auto" w:fill="FFFFFF" w:themeFill="background1"/>
          </w:tcPr>
          <w:p w14:paraId="587178BC" w14:textId="77777777" w:rsidR="00D36319" w:rsidRPr="00DE556B" w:rsidRDefault="00D36319" w:rsidP="006A6DDF">
            <w:pPr>
              <w:pStyle w:val="iBAAGStandardText"/>
            </w:pPr>
            <w:r w:rsidRPr="00DE556B">
              <w:t xml:space="preserve">If you have a baby in the Neonatal Intensive Care Unit (NICU), nurses will be available to answer questions about your baby's care in the NICU and when you bring your baby home. </w:t>
            </w:r>
          </w:p>
          <w:p w14:paraId="587178BD" w14:textId="77777777" w:rsidR="00D36319" w:rsidRPr="00DE556B" w:rsidRDefault="00D36319" w:rsidP="006A6DDF">
            <w:pPr>
              <w:pStyle w:val="iBAAGStandardText"/>
            </w:pPr>
          </w:p>
          <w:p w14:paraId="587178BE" w14:textId="77777777" w:rsidR="00D36319" w:rsidRPr="00DE556B" w:rsidRDefault="00D36319" w:rsidP="006A6DDF">
            <w:pPr>
              <w:pStyle w:val="iBAAGStandardText"/>
            </w:pPr>
            <w:r w:rsidRPr="00DE556B">
              <w:t xml:space="preserve">For more information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8BF" w14:textId="77777777" w:rsidR="00D36319" w:rsidRDefault="00D36319" w:rsidP="006A6DDF">
            <w:pPr>
              <w:pStyle w:val="iBAAGStandardText"/>
            </w:pPr>
          </w:p>
          <w:p w14:paraId="737A568E" w14:textId="35DEED90" w:rsidR="00FF43C4" w:rsidRPr="00DE556B" w:rsidRDefault="00FF43C4" w:rsidP="00FF43C4">
            <w:pPr>
              <w:pStyle w:val="iBAAGStandardText"/>
            </w:pPr>
            <w:r>
              <w:t xml:space="preserve">If you are outside the U.S. </w:t>
            </w:r>
            <w:r w:rsidRPr="00DE556B">
              <w:t xml:space="preserve">call the number on your health plan ID card. </w:t>
            </w:r>
          </w:p>
          <w:p w14:paraId="3CE33523" w14:textId="77777777" w:rsidR="00FF43C4" w:rsidRPr="00DE556B" w:rsidRDefault="00FF43C4" w:rsidP="006A6DDF">
            <w:pPr>
              <w:pStyle w:val="iBAAGStandardText"/>
            </w:pPr>
          </w:p>
          <w:p w14:paraId="587178C2" w14:textId="77777777" w:rsidR="00D47BAC" w:rsidRPr="00DE556B" w:rsidRDefault="00D47BAC" w:rsidP="00215CCA">
            <w:pPr>
              <w:pStyle w:val="iBAAGStandardText"/>
            </w:pPr>
          </w:p>
        </w:tc>
      </w:tr>
      <w:tr w:rsidR="00A673A1" w:rsidRPr="00DE556B" w14:paraId="587178C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36319">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3" w:name="Pregnancy_Maternity_Services"/>
            <w:r w:rsidRPr="00DE556B">
              <w:t>Pregnancy - Maternity Services</w:t>
            </w:r>
            <w:bookmarkEnd w:id="73"/>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49AF2E86" w:rsidR="00D36319" w:rsidRPr="00DE556B" w:rsidRDefault="00441626"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5" w:history="1">
        <w:hyperlink r:id="rId56"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673A1">
        <w:tc>
          <w:tcPr>
            <w:tcW w:w="13507" w:type="dxa"/>
            <w:gridSpan w:val="6"/>
            <w:shd w:val="clear" w:color="auto" w:fill="DAEEF3"/>
          </w:tcPr>
          <w:p w14:paraId="58717919" w14:textId="1BC0F9A2" w:rsidR="00613781" w:rsidRPr="00DE556B" w:rsidRDefault="00613781" w:rsidP="006A6DDF">
            <w:pPr>
              <w:pStyle w:val="iBAAGMajorSectionHeader"/>
            </w:pPr>
            <w:bookmarkStart w:id="74" w:name="Physician_Services_Section"/>
            <w:r w:rsidRPr="00DE556B">
              <w:t>Physician Services</w:t>
            </w:r>
            <w:bookmarkEnd w:id="74"/>
          </w:p>
        </w:tc>
      </w:tr>
      <w:tr w:rsidR="00613781" w:rsidRPr="00DE556B" w14:paraId="58717921"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673A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5" w:name="Allergy_Injections"/>
            <w:r w:rsidRPr="00DE556B">
              <w:t>Allergy Injections</w:t>
            </w:r>
            <w:bookmarkEnd w:id="75"/>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5876D04F"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6122543E"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0BBC4075"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500190A9"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191304A" w14:textId="1C879C32" w:rsidR="008B5629" w:rsidRPr="00DE556B" w:rsidRDefault="008B5629" w:rsidP="00DD1B3A">
            <w:pPr>
              <w:pStyle w:val="iBAAGStandardText"/>
            </w:pPr>
            <w:r w:rsidRPr="00DE556B">
              <w:t xml:space="preserve">Primary Doctor: </w:t>
            </w:r>
            <w:r w:rsidRPr="00DE556B">
              <w:rPr>
                <w:rStyle w:val="iBAAGStandardTextBoldChar"/>
              </w:rPr>
              <w:t>$</w:t>
            </w:r>
            <w:r w:rsidR="00DD1B3A">
              <w:rPr>
                <w:rStyle w:val="iBAAGStandardTextBoldChar"/>
              </w:rPr>
              <w:t>30</w:t>
            </w:r>
            <w:r w:rsidRPr="00DE556B">
              <w:t xml:space="preserve"> co-pay per visit. </w:t>
            </w:r>
          </w:p>
          <w:p w14:paraId="09F64201" w14:textId="5A5263A5"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16AC773" w14:textId="6051B940" w:rsidR="008B5629" w:rsidRPr="00DE556B" w:rsidRDefault="008B5629" w:rsidP="00DD1B3A">
            <w:pPr>
              <w:pStyle w:val="iBAAGStandardText"/>
            </w:pPr>
            <w:r w:rsidRPr="00DE556B">
              <w:t xml:space="preserve">Specialist: </w:t>
            </w:r>
          </w:p>
          <w:p w14:paraId="487234A2" w14:textId="3BD534AA" w:rsidR="008B5629" w:rsidRPr="00DE556B" w:rsidRDefault="008B5629" w:rsidP="008B5629">
            <w:pPr>
              <w:pStyle w:val="iBAAGStandardText"/>
            </w:pPr>
            <w:r w:rsidRPr="00DE556B">
              <w:rPr>
                <w:rStyle w:val="iBAAGStandardTextBoldChar"/>
              </w:rPr>
              <w:t>$</w:t>
            </w:r>
            <w:r w:rsidR="00DD1B3A">
              <w:rPr>
                <w:rStyle w:val="iBAAGStandardTextBoldChar"/>
              </w:rPr>
              <w:t>60</w:t>
            </w:r>
            <w:r w:rsidRPr="00DE556B">
              <w:t xml:space="preserve"> co-pay per visit. </w:t>
            </w:r>
          </w:p>
          <w:p w14:paraId="605A0AFC" w14:textId="531DDD6E"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0243622E" w:rsidR="008B5629" w:rsidRPr="00DE556B" w:rsidRDefault="008B5629" w:rsidP="008B5629">
            <w:pPr>
              <w:pStyle w:val="iBAAGStandardText"/>
            </w:pPr>
            <w:r w:rsidRPr="00DE556B">
              <w:t xml:space="preserve">Primary Doctor: </w:t>
            </w:r>
            <w:r w:rsidR="00D04A46">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0FC8C60E" w14:textId="77777777" w:rsidR="00DD1B3A" w:rsidRDefault="008B5629" w:rsidP="008B5629">
            <w:pPr>
              <w:pStyle w:val="iBAAGStandardText"/>
            </w:pPr>
            <w:r w:rsidRPr="00DE556B">
              <w:t xml:space="preserve">Specialist: </w:t>
            </w:r>
          </w:p>
          <w:p w14:paraId="1A7DAAB6" w14:textId="6E1A4105" w:rsidR="008B5629" w:rsidRPr="00DE556B" w:rsidRDefault="00D04A46"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EA5C5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EA5C51">
        <w:tblPrEx>
          <w:shd w:val="clear" w:color="auto" w:fill="auto"/>
        </w:tblPrEx>
        <w:trPr>
          <w:gridAfter w:val="1"/>
          <w:wAfter w:w="26" w:type="dxa"/>
        </w:trPr>
        <w:tc>
          <w:tcPr>
            <w:tcW w:w="3517" w:type="dxa"/>
            <w:shd w:val="clear" w:color="auto" w:fill="FFFFFF" w:themeFill="background1"/>
          </w:tcPr>
          <w:p w14:paraId="1274ECCF" w14:textId="39069FA8" w:rsidR="00DF2F6C" w:rsidRDefault="001572DB" w:rsidP="001967A9">
            <w:pPr>
              <w:pStyle w:val="iBAAGSituationBoxName"/>
              <w:rPr>
                <w:rStyle w:val="InstructionalTextChar"/>
                <w:b/>
              </w:rPr>
            </w:pPr>
            <w:bookmarkStart w:id="76" w:name="_DV_C994"/>
            <w:bookmarkStart w:id="77" w:name="Enhanced_Physical_Exam_Ningen_Doc"/>
            <w:bookmarkStart w:id="78" w:name="Enhanced_Physical_Exam_Ningen_Dock"/>
            <w:r w:rsidRPr="00DE556B">
              <w:t>Enhanced Physical Examination</w:t>
            </w:r>
            <w:r w:rsidR="00DF2F6C">
              <w:rPr>
                <w:rStyle w:val="InstructionalTextChar"/>
                <w:b/>
              </w:rPr>
              <w:t xml:space="preserve">  </w:t>
            </w:r>
          </w:p>
          <w:bookmarkEnd w:id="76"/>
          <w:bookmarkEnd w:id="77"/>
          <w:bookmarkEnd w:id="78"/>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8"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1AF3E14C" w:rsidR="006141D1" w:rsidRPr="006141D1" w:rsidRDefault="00486919" w:rsidP="006141D1">
            <w:pPr>
              <w:pStyle w:val="iBAAGStandardText"/>
              <w:rPr>
                <w:rStyle w:val="InstructionalTextChar"/>
              </w:rPr>
            </w:pPr>
            <w:r w:rsidRPr="006141D1">
              <w:t>International benefits are not covered.</w:t>
            </w:r>
          </w:p>
          <w:p w14:paraId="51A7EB3D" w14:textId="3A4605C5" w:rsidR="001572DB" w:rsidRPr="006141D1" w:rsidRDefault="001572DB" w:rsidP="000F4FAC">
            <w:pPr>
              <w:pStyle w:val="iBAAGStandardText"/>
            </w:pPr>
          </w:p>
          <w:p w14:paraId="54A5DEEC" w14:textId="1C47AFCF" w:rsidR="00486919" w:rsidRPr="006141D1" w:rsidRDefault="001572DB" w:rsidP="000F4FAC">
            <w:bookmarkStart w:id="79" w:name="_DV_C1029"/>
            <w:r w:rsidRPr="006141D1">
              <w:t xml:space="preserve"> </w:t>
            </w:r>
            <w:bookmarkEnd w:id="79"/>
          </w:p>
        </w:tc>
        <w:tc>
          <w:tcPr>
            <w:tcW w:w="2491" w:type="dxa"/>
            <w:shd w:val="clear" w:color="auto" w:fill="FFFFFF" w:themeFill="background1"/>
          </w:tcPr>
          <w:p w14:paraId="7EA5EF90" w14:textId="29863581" w:rsidR="006141D1" w:rsidRPr="006141D1" w:rsidRDefault="006141D1" w:rsidP="006141D1">
            <w:pPr>
              <w:pStyle w:val="iBAAGStandardText"/>
            </w:pPr>
            <w:r w:rsidRPr="006141D1">
              <w:t>Network benefits are not covered.</w:t>
            </w:r>
          </w:p>
          <w:p w14:paraId="1B1BE7DA" w14:textId="77777777" w:rsidR="006141D1" w:rsidRPr="006141D1" w:rsidRDefault="006141D1" w:rsidP="006141D1">
            <w:pPr>
              <w:pStyle w:val="iBAAGStandardText"/>
            </w:pPr>
          </w:p>
          <w:p w14:paraId="7A65D614" w14:textId="2CEF97F9" w:rsidR="001572DB" w:rsidRPr="006141D1" w:rsidRDefault="001572DB" w:rsidP="000F4FAC">
            <w:pPr>
              <w:pStyle w:val="iBAAGStandardText"/>
            </w:pPr>
          </w:p>
        </w:tc>
        <w:tc>
          <w:tcPr>
            <w:tcW w:w="2491" w:type="dxa"/>
            <w:shd w:val="clear" w:color="auto" w:fill="FFFFFF" w:themeFill="background1"/>
          </w:tcPr>
          <w:p w14:paraId="11B712DC" w14:textId="32BA5732" w:rsidR="006141D1" w:rsidRPr="006141D1" w:rsidRDefault="006141D1" w:rsidP="006141D1">
            <w:pPr>
              <w:pStyle w:val="iBAAGStandardText"/>
            </w:pPr>
            <w:r w:rsidRPr="006141D1">
              <w:t>Out-of-network benefits are not covered.</w:t>
            </w:r>
          </w:p>
          <w:p w14:paraId="2292F517" w14:textId="0573FCD4" w:rsidR="006141D1" w:rsidRPr="006141D1" w:rsidRDefault="006141D1" w:rsidP="006141D1"/>
          <w:p w14:paraId="2FD2AF02" w14:textId="6C4798A0" w:rsidR="001572DB" w:rsidRPr="006141D1" w:rsidRDefault="001572DB" w:rsidP="0074163C"/>
        </w:tc>
        <w:tc>
          <w:tcPr>
            <w:tcW w:w="2491" w:type="dxa"/>
            <w:shd w:val="clear" w:color="auto" w:fill="FFFFFF" w:themeFill="background1"/>
          </w:tcPr>
          <w:p w14:paraId="2AAC01F0" w14:textId="38D938A4" w:rsidR="006141D1" w:rsidRPr="006141D1" w:rsidRDefault="00DA55DD" w:rsidP="006141D1">
            <w:pPr>
              <w:pStyle w:val="iBAAGStandardText"/>
              <w:rPr>
                <w:rStyle w:val="InstructionalTextChar"/>
              </w:rPr>
            </w:pPr>
            <w:bookmarkStart w:id="80" w:name="_DV_C1026"/>
            <w:r w:rsidRPr="006141D1">
              <w:t>No coverage for enhanced physical examination.</w:t>
            </w:r>
          </w:p>
          <w:p w14:paraId="2AFD6EA9" w14:textId="5AD79FD4" w:rsidR="00840181" w:rsidRPr="006141D1" w:rsidRDefault="006141D1" w:rsidP="000F4FAC">
            <w:pPr>
              <w:pStyle w:val="iBAAGStandardText"/>
              <w:rPr>
                <w:rStyle w:val="InstructionalTextChar"/>
              </w:rPr>
            </w:pPr>
            <w:r w:rsidRPr="006141D1">
              <w:rPr>
                <w:rStyle w:val="InstructionalTextChar"/>
              </w:rPr>
              <w:t xml:space="preserve"> </w:t>
            </w:r>
            <w:bookmarkEnd w:id="80"/>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1704F0" w:rsidRPr="00DE556B" w14:paraId="00842FC8" w14:textId="77777777" w:rsidTr="00D2515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139D0CD" w14:textId="77777777" w:rsidR="001704F0" w:rsidRPr="00DE556B" w:rsidRDefault="001704F0"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220BFA61" w14:textId="77777777" w:rsidR="001704F0" w:rsidRPr="00DE556B" w:rsidRDefault="001704F0" w:rsidP="00D25158">
            <w:pPr>
              <w:pStyle w:val="iBAAGTableHeader"/>
            </w:pPr>
            <w:r w:rsidRPr="00DE556B">
              <w:t>Your cost if you use</w:t>
            </w:r>
          </w:p>
          <w:p w14:paraId="40910DAB" w14:textId="77777777" w:rsidR="001704F0" w:rsidRPr="00DE556B" w:rsidRDefault="001704F0"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62178" w14:textId="77777777" w:rsidR="001704F0" w:rsidRPr="00DE556B" w:rsidRDefault="001704F0" w:rsidP="00D25158">
            <w:pPr>
              <w:pStyle w:val="iBAAGTableHeader"/>
            </w:pPr>
            <w:r w:rsidRPr="00DE556B">
              <w:t>Your cost if you use</w:t>
            </w:r>
          </w:p>
          <w:p w14:paraId="26FEA747" w14:textId="77777777" w:rsidR="001704F0" w:rsidRPr="00DE556B" w:rsidRDefault="001704F0"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264087E" w14:textId="77777777" w:rsidR="001704F0" w:rsidRPr="00DE556B" w:rsidRDefault="001704F0" w:rsidP="00D25158">
            <w:pPr>
              <w:pStyle w:val="iBAAGTableHeader"/>
            </w:pPr>
            <w:r w:rsidRPr="00DE556B">
              <w:t>Your cost if you use U.S.</w:t>
            </w:r>
          </w:p>
          <w:p w14:paraId="22A67802" w14:textId="77777777" w:rsidR="001704F0" w:rsidRPr="00DE556B" w:rsidRDefault="001704F0"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67569AF9" w14:textId="77777777" w:rsidR="001704F0" w:rsidRPr="00DE556B" w:rsidRDefault="001704F0" w:rsidP="00D25158">
            <w:pPr>
              <w:pStyle w:val="iBAAGTableHeader"/>
            </w:pPr>
            <w:r w:rsidRPr="00DE556B">
              <w:t>Limits &amp; Exceptions</w:t>
            </w:r>
          </w:p>
        </w:tc>
      </w:tr>
      <w:tr w:rsidR="00F544AC" w:rsidRPr="006141D1" w14:paraId="05D66B93" w14:textId="77777777" w:rsidTr="00D25158">
        <w:tblPrEx>
          <w:shd w:val="clear" w:color="auto" w:fill="auto"/>
        </w:tblPrEx>
        <w:trPr>
          <w:gridAfter w:val="1"/>
          <w:wAfter w:w="26" w:type="dxa"/>
        </w:trPr>
        <w:tc>
          <w:tcPr>
            <w:tcW w:w="3517" w:type="dxa"/>
            <w:shd w:val="clear" w:color="auto" w:fill="FFFFFF" w:themeFill="background1"/>
          </w:tcPr>
          <w:p w14:paraId="20A2381A" w14:textId="77777777" w:rsidR="00F544AC" w:rsidRDefault="00F544AC" w:rsidP="00F544AC">
            <w:pPr>
              <w:pStyle w:val="iBAAGSituationBoxName"/>
            </w:pPr>
            <w:bookmarkStart w:id="81" w:name="Hemophilia_Services"/>
            <w:r>
              <w:t>Hemophilia Services</w:t>
            </w:r>
            <w:bookmarkEnd w:id="81"/>
          </w:p>
          <w:p w14:paraId="0A4F059B" w14:textId="77777777" w:rsidR="00F544AC" w:rsidRDefault="00F544AC" w:rsidP="00F544AC">
            <w:pPr>
              <w:pStyle w:val="iBAAGStandardText"/>
            </w:pPr>
          </w:p>
          <w:p w14:paraId="1496BBB7" w14:textId="77777777" w:rsidR="00F544AC" w:rsidRDefault="00F544AC" w:rsidP="00F544AC">
            <w:pPr>
              <w:pStyle w:val="iBAAGStandardText"/>
            </w:pPr>
            <w:r>
              <w:t>Coverage is provided for home t</w:t>
            </w:r>
            <w:r w:rsidRPr="00345F56">
              <w:t>reatment of routine bleeding episodes</w:t>
            </w:r>
            <w:r>
              <w:t>.</w:t>
            </w:r>
          </w:p>
          <w:p w14:paraId="75AC1BFE" w14:textId="77777777" w:rsidR="00F544AC" w:rsidRDefault="00F544AC" w:rsidP="00F544AC">
            <w:pPr>
              <w:pStyle w:val="iBAAGStandardText"/>
            </w:pPr>
          </w:p>
          <w:p w14:paraId="66BAC82C" w14:textId="77777777" w:rsidR="00F544AC" w:rsidRDefault="00F544AC" w:rsidP="00F544AC">
            <w:pPr>
              <w:pStyle w:val="iBAAGStandardText"/>
            </w:pPr>
            <w:r>
              <w:t>Benefits include:</w:t>
            </w:r>
          </w:p>
          <w:p w14:paraId="269E2537" w14:textId="77777777" w:rsidR="00F544AC" w:rsidRDefault="00F544AC" w:rsidP="00F544AC">
            <w:pPr>
              <w:pStyle w:val="iBAAGLevel1Bullets"/>
              <w:ind w:left="720"/>
            </w:pPr>
            <w:r>
              <w:t>Blood products</w:t>
            </w:r>
          </w:p>
          <w:p w14:paraId="1C0671AB" w14:textId="77777777" w:rsidR="00F544AC" w:rsidRDefault="00F544AC" w:rsidP="00F544AC">
            <w:pPr>
              <w:pStyle w:val="iBAAGLevel1Bullets"/>
              <w:ind w:left="720"/>
            </w:pPr>
            <w:r>
              <w:t>Blood infusion equipment</w:t>
            </w:r>
          </w:p>
          <w:p w14:paraId="3E4379EC" w14:textId="77777777" w:rsidR="00F544AC" w:rsidRDefault="00F544AC" w:rsidP="00F544AC">
            <w:pPr>
              <w:pStyle w:val="iBAAGStandardText"/>
            </w:pPr>
          </w:p>
          <w:p w14:paraId="3DA9338B" w14:textId="77777777" w:rsidR="00F544AC" w:rsidRDefault="00F544AC" w:rsidP="00F544AC">
            <w:pPr>
              <w:pStyle w:val="iBAAGStandardTextBold"/>
            </w:pPr>
            <w:r>
              <w:t xml:space="preserve">Want more information? </w:t>
            </w:r>
          </w:p>
          <w:p w14:paraId="1F2B290D" w14:textId="77777777" w:rsidR="00F544AC" w:rsidRDefault="00F544AC" w:rsidP="00F544AC">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14:paraId="4CE2A2D9" w14:textId="77777777" w:rsidR="00F544AC" w:rsidRPr="00DE556B" w:rsidRDefault="00F544AC" w:rsidP="00D25158">
            <w:pPr>
              <w:pStyle w:val="iBAAGSituationBoxName"/>
            </w:pPr>
          </w:p>
        </w:tc>
        <w:tc>
          <w:tcPr>
            <w:tcW w:w="2491" w:type="dxa"/>
            <w:shd w:val="clear" w:color="auto" w:fill="FFFFFF" w:themeFill="background1"/>
          </w:tcPr>
          <w:p w14:paraId="581E223D" w14:textId="77777777" w:rsidR="0075572F" w:rsidRPr="00DE556B" w:rsidRDefault="0075572F" w:rsidP="0075572F">
            <w:pPr>
              <w:rPr>
                <w:rFonts w:eastAsia="Times New Roman" w:cs="Arial"/>
                <w:b/>
                <w:color w:val="FF00FF"/>
                <w:szCs w:val="24"/>
              </w:rPr>
            </w:pPr>
            <w:r w:rsidRPr="00DE556B">
              <w:rPr>
                <w:rFonts w:eastAsia="Times New Roman" w:cs="Arial"/>
                <w:b/>
                <w:szCs w:val="24"/>
              </w:rPr>
              <w:t>No Charge</w:t>
            </w:r>
          </w:p>
          <w:p w14:paraId="17146F01" w14:textId="77777777" w:rsidR="0075572F" w:rsidRPr="00DE556B" w:rsidRDefault="0075572F" w:rsidP="0075572F">
            <w:pPr>
              <w:rPr>
                <w:rFonts w:eastAsia="Times New Roman" w:cs="Times New Roman"/>
                <w:szCs w:val="24"/>
              </w:rPr>
            </w:pPr>
            <w:r w:rsidRPr="00DE556B">
              <w:rPr>
                <w:rFonts w:eastAsia="Times New Roman" w:cs="Arial"/>
                <w:szCs w:val="24"/>
              </w:rPr>
              <w:t>The annual deductible does not apply.</w:t>
            </w:r>
          </w:p>
          <w:p w14:paraId="46E41058" w14:textId="77777777" w:rsidR="00F544AC" w:rsidRPr="006141D1" w:rsidRDefault="00F544AC" w:rsidP="00D25158">
            <w:pPr>
              <w:pStyle w:val="iBAAGStandardText"/>
            </w:pPr>
          </w:p>
          <w:p w14:paraId="2AD721DA" w14:textId="4E73A948" w:rsidR="0075572F" w:rsidRDefault="0075572F" w:rsidP="0075572F">
            <w:pPr>
              <w:pStyle w:val="iBAAGStandardTextBold"/>
            </w:pPr>
            <w:r>
              <w:t>Is prior authorization needed?</w:t>
            </w:r>
          </w:p>
          <w:p w14:paraId="1A3A6CFB" w14:textId="0264BA1E" w:rsidR="0075572F" w:rsidRDefault="0075572F" w:rsidP="0075572F">
            <w:pPr>
              <w:pStyle w:val="iBAAGStandardText"/>
            </w:pPr>
            <w:r>
              <w:t>No</w:t>
            </w:r>
          </w:p>
          <w:p w14:paraId="3653C906" w14:textId="77777777" w:rsidR="00F544AC" w:rsidRPr="006141D1" w:rsidRDefault="00F544AC" w:rsidP="00D25158"/>
        </w:tc>
        <w:tc>
          <w:tcPr>
            <w:tcW w:w="2491" w:type="dxa"/>
            <w:shd w:val="clear" w:color="auto" w:fill="FFFFFF" w:themeFill="background1"/>
          </w:tcPr>
          <w:p w14:paraId="5EFBF69A" w14:textId="53AED430" w:rsidR="00F544AC" w:rsidRDefault="00993178" w:rsidP="00D25158">
            <w:pPr>
              <w:pStyle w:val="iBAAGStandardText"/>
            </w:pPr>
            <w:r>
              <w:rPr>
                <w:rStyle w:val="iBAAGStandardTextBoldChar"/>
              </w:rPr>
              <w:t>20%</w:t>
            </w:r>
            <w:r w:rsidR="00F544AC">
              <w:t xml:space="preserve"> </w:t>
            </w:r>
            <w:r w:rsidR="00F544AC" w:rsidRPr="00F13EDA">
              <w:t>co-insurance, after you pay the deductible.</w:t>
            </w:r>
            <w:r w:rsidR="00F544AC">
              <w:t xml:space="preserve"> </w:t>
            </w:r>
          </w:p>
          <w:p w14:paraId="729564A0" w14:textId="77777777" w:rsidR="00F544AC" w:rsidRDefault="00F544AC" w:rsidP="00D25158">
            <w:pPr>
              <w:pStyle w:val="iBAAGStandardText"/>
            </w:pPr>
          </w:p>
          <w:p w14:paraId="68423048" w14:textId="77777777" w:rsidR="00F544AC" w:rsidRDefault="00F544AC" w:rsidP="00D25158">
            <w:pPr>
              <w:pStyle w:val="iBAAGStandardTextBold"/>
            </w:pPr>
            <w:r>
              <w:t>Is prior authorization needed?</w:t>
            </w:r>
          </w:p>
          <w:p w14:paraId="4E4328FA" w14:textId="50DA0677" w:rsidR="00F544AC" w:rsidRDefault="00F544AC" w:rsidP="00D25158">
            <w:pPr>
              <w:pStyle w:val="iBAAGStandardText"/>
            </w:pPr>
            <w:r>
              <w:t>No</w:t>
            </w:r>
          </w:p>
          <w:p w14:paraId="3ED10739" w14:textId="77777777" w:rsidR="00F544AC" w:rsidRPr="006141D1" w:rsidRDefault="00F544AC" w:rsidP="003116A6">
            <w:pPr>
              <w:pStyle w:val="iBAAGStandardText"/>
            </w:pPr>
          </w:p>
        </w:tc>
        <w:tc>
          <w:tcPr>
            <w:tcW w:w="2491" w:type="dxa"/>
            <w:shd w:val="clear" w:color="auto" w:fill="FFFFFF" w:themeFill="background1"/>
          </w:tcPr>
          <w:p w14:paraId="0F1DA783" w14:textId="294B9AC8" w:rsidR="00F544AC" w:rsidRDefault="00993178" w:rsidP="00D25158">
            <w:pPr>
              <w:pStyle w:val="iBAAGStandardText"/>
            </w:pPr>
            <w:r>
              <w:rPr>
                <w:rStyle w:val="iBAAGStandardTextBoldChar"/>
              </w:rPr>
              <w:t>50%</w:t>
            </w:r>
            <w:r w:rsidR="00F544AC">
              <w:t xml:space="preserve"> </w:t>
            </w:r>
            <w:r w:rsidR="00F544AC" w:rsidRPr="00F13EDA">
              <w:t>co-insurance, after you pay the deductible.</w:t>
            </w:r>
            <w:r w:rsidR="00F544AC">
              <w:t xml:space="preserve"> </w:t>
            </w:r>
          </w:p>
          <w:p w14:paraId="212439A3" w14:textId="77777777" w:rsidR="00F544AC" w:rsidRDefault="00F544AC" w:rsidP="00D25158">
            <w:pPr>
              <w:pStyle w:val="iBAAGStandardText"/>
            </w:pPr>
          </w:p>
          <w:p w14:paraId="05C3F89C" w14:textId="77777777" w:rsidR="00F544AC" w:rsidRPr="00C739E6" w:rsidRDefault="00F544AC" w:rsidP="00D25158">
            <w:pPr>
              <w:pStyle w:val="iBAAGStandardTextBold"/>
            </w:pPr>
            <w:r w:rsidRPr="00C739E6">
              <w:t>Is prior authorization needed?</w:t>
            </w:r>
          </w:p>
          <w:p w14:paraId="4A253CB5" w14:textId="77777777" w:rsidR="00F544AC" w:rsidRDefault="00F544AC" w:rsidP="00D25158">
            <w:pPr>
              <w:pStyle w:val="iBAAGStandardText"/>
            </w:pPr>
            <w:r>
              <w:t>Yes</w:t>
            </w:r>
          </w:p>
          <w:p w14:paraId="1196C2E6" w14:textId="61D98029" w:rsidR="00F544AC" w:rsidRDefault="00F544AC" w:rsidP="00D25158">
            <w:pPr>
              <w:pStyle w:val="iBAAGStandardText"/>
            </w:pPr>
          </w:p>
          <w:p w14:paraId="5FBFAE8B" w14:textId="77777777" w:rsidR="00F544AC" w:rsidRDefault="00F544AC" w:rsidP="00D25158">
            <w:pPr>
              <w:pStyle w:val="iBAAGStandardTextBold"/>
            </w:pPr>
            <w:r>
              <w:t>Prior authorization is:</w:t>
            </w:r>
          </w:p>
          <w:p w14:paraId="57980527" w14:textId="77777777" w:rsidR="00F544AC" w:rsidRDefault="00F544AC" w:rsidP="00D25158">
            <w:pPr>
              <w:pStyle w:val="iBAAGStandardText"/>
            </w:pPr>
            <w:r w:rsidRPr="00774B34">
              <w:t xml:space="preserve">Getting </w:t>
            </w:r>
            <w:r w:rsidRPr="00593F2E">
              <w:t>approval</w:t>
            </w:r>
            <w:r>
              <w:t xml:space="preserve"> by calling the number listed on your health plan ID card before you can get medicine or services.</w:t>
            </w:r>
          </w:p>
          <w:p w14:paraId="7E0A9044" w14:textId="77777777" w:rsidR="00F544AC" w:rsidRDefault="00F544AC" w:rsidP="00D25158">
            <w:pPr>
              <w:pStyle w:val="iBAAGStandardText"/>
            </w:pPr>
          </w:p>
          <w:p w14:paraId="764D7E81" w14:textId="77777777" w:rsidR="00F544AC" w:rsidRDefault="00F544AC" w:rsidP="00D25158">
            <w:pPr>
              <w:pStyle w:val="iBAAGStandardTextBold"/>
            </w:pPr>
            <w:r>
              <w:t xml:space="preserve">When do I need to call? </w:t>
            </w:r>
          </w:p>
          <w:p w14:paraId="15FB1A2B" w14:textId="77777777" w:rsidR="00F544AC" w:rsidRDefault="00F544AC" w:rsidP="00F544AC">
            <w:pPr>
              <w:pStyle w:val="iBAAGLevel1Bullets"/>
              <w:ind w:left="720"/>
            </w:pPr>
            <w:r>
              <w:t>5 business days before scheduled services</w:t>
            </w:r>
          </w:p>
          <w:p w14:paraId="5D27AE79" w14:textId="77777777" w:rsidR="00F544AC" w:rsidRDefault="00F544AC" w:rsidP="00F544AC">
            <w:pPr>
              <w:pStyle w:val="iBAAGLevel1Bullets"/>
              <w:ind w:left="720"/>
            </w:pPr>
            <w:r>
              <w:t xml:space="preserve">As soon as possible for non-scheduled services </w:t>
            </w:r>
          </w:p>
          <w:p w14:paraId="565D4367" w14:textId="77777777" w:rsidR="00F544AC" w:rsidRDefault="00F544AC" w:rsidP="00D25158">
            <w:pPr>
              <w:pStyle w:val="iBAAGStandardText"/>
            </w:pPr>
          </w:p>
          <w:p w14:paraId="52EFB264" w14:textId="77777777" w:rsidR="00F544AC" w:rsidRDefault="00F544AC" w:rsidP="00D25158">
            <w:pPr>
              <w:pStyle w:val="iBAAGStandardTextBold"/>
            </w:pPr>
            <w:r>
              <w:t xml:space="preserve">If you don’t get prior authorization, you pay: </w:t>
            </w:r>
          </w:p>
          <w:p w14:paraId="509B765A" w14:textId="75D2F34D" w:rsidR="00F544AC" w:rsidRDefault="00F25A01" w:rsidP="00D25158">
            <w:pPr>
              <w:pStyle w:val="iBAAGStandardText"/>
            </w:pPr>
            <w:r>
              <w:rPr>
                <w:rStyle w:val="iBAAGStandardTextBoldChar"/>
              </w:rPr>
              <w:t>50</w:t>
            </w:r>
            <w:r w:rsidR="00F544AC" w:rsidRPr="00604ED5">
              <w:rPr>
                <w:rStyle w:val="iBAAGStandardTextBoldChar"/>
              </w:rPr>
              <w:t>%</w:t>
            </w:r>
            <w:r w:rsidR="00F544AC">
              <w:t xml:space="preserve"> co-insurance</w:t>
            </w:r>
          </w:p>
          <w:p w14:paraId="055E5ADE" w14:textId="77777777" w:rsidR="00F544AC" w:rsidRPr="006141D1" w:rsidRDefault="00F544AC" w:rsidP="00D25158"/>
        </w:tc>
        <w:tc>
          <w:tcPr>
            <w:tcW w:w="2491" w:type="dxa"/>
            <w:shd w:val="clear" w:color="auto" w:fill="FFFFFF" w:themeFill="background1"/>
          </w:tcPr>
          <w:p w14:paraId="5CBC49E0" w14:textId="77777777" w:rsidR="00F544AC" w:rsidRDefault="00F544AC" w:rsidP="00D25158">
            <w:pPr>
              <w:pStyle w:val="iBAAGStandardText"/>
            </w:pPr>
            <w:r>
              <w:t>None</w:t>
            </w:r>
          </w:p>
          <w:p w14:paraId="3F0D8C91" w14:textId="77777777" w:rsidR="00F544AC" w:rsidRPr="006141D1" w:rsidRDefault="00F544AC" w:rsidP="00D25158">
            <w:pPr>
              <w:pStyle w:val="iBAAGStandardText"/>
            </w:pPr>
          </w:p>
        </w:tc>
      </w:tr>
      <w:tr w:rsidR="008A5DC6" w:rsidRPr="00DE556B" w14:paraId="060D6DB5" w14:textId="77777777" w:rsidTr="00D2515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6E5C71A" w14:textId="77777777" w:rsidR="008A5DC6" w:rsidRPr="00DE556B" w:rsidRDefault="008A5DC6"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18140EEF" w14:textId="77777777" w:rsidR="008A5DC6" w:rsidRPr="00DE556B" w:rsidRDefault="008A5DC6" w:rsidP="00D25158">
            <w:pPr>
              <w:pStyle w:val="iBAAGTableHeader"/>
            </w:pPr>
            <w:r w:rsidRPr="00DE556B">
              <w:t>Your cost if you use</w:t>
            </w:r>
          </w:p>
          <w:p w14:paraId="548D9C2C" w14:textId="77777777" w:rsidR="008A5DC6" w:rsidRPr="00DE556B" w:rsidRDefault="008A5DC6"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7AD2A69" w14:textId="77777777" w:rsidR="008A5DC6" w:rsidRPr="00DE556B" w:rsidRDefault="008A5DC6" w:rsidP="00D25158">
            <w:pPr>
              <w:pStyle w:val="iBAAGTableHeader"/>
            </w:pPr>
            <w:r w:rsidRPr="00DE556B">
              <w:t>Your cost if you use</w:t>
            </w:r>
          </w:p>
          <w:p w14:paraId="2940E399" w14:textId="77777777" w:rsidR="008A5DC6" w:rsidRPr="00DE556B" w:rsidRDefault="008A5DC6"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9683C2D" w14:textId="77777777" w:rsidR="008A5DC6" w:rsidRPr="00DE556B" w:rsidRDefault="008A5DC6" w:rsidP="00D25158">
            <w:pPr>
              <w:pStyle w:val="iBAAGTableHeader"/>
            </w:pPr>
            <w:r w:rsidRPr="00DE556B">
              <w:t>Your cost if you use U.S.</w:t>
            </w:r>
          </w:p>
          <w:p w14:paraId="6ED94AC9" w14:textId="77777777" w:rsidR="008A5DC6" w:rsidRPr="00DE556B" w:rsidRDefault="008A5DC6"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116E2F4" w14:textId="77777777" w:rsidR="008A5DC6" w:rsidRPr="00DE556B" w:rsidRDefault="008A5DC6" w:rsidP="00D25158">
            <w:pPr>
              <w:pStyle w:val="iBAAGTableHeader"/>
            </w:pPr>
            <w:r w:rsidRPr="00DE556B">
              <w:t>Limits &amp; Exceptions</w:t>
            </w:r>
          </w:p>
        </w:tc>
      </w:tr>
      <w:tr w:rsidR="00B576FD" w:rsidRPr="006141D1" w14:paraId="5B69E008" w14:textId="77777777" w:rsidTr="00D25158">
        <w:tblPrEx>
          <w:shd w:val="clear" w:color="auto" w:fill="auto"/>
        </w:tblPrEx>
        <w:trPr>
          <w:gridAfter w:val="1"/>
          <w:wAfter w:w="26" w:type="dxa"/>
        </w:trPr>
        <w:tc>
          <w:tcPr>
            <w:tcW w:w="3517" w:type="dxa"/>
            <w:shd w:val="clear" w:color="auto" w:fill="FFFFFF" w:themeFill="background1"/>
          </w:tcPr>
          <w:p w14:paraId="4BD54B79" w14:textId="77777777" w:rsidR="00072A36" w:rsidRPr="003F3B5E" w:rsidRDefault="00072A36" w:rsidP="00072A36">
            <w:pPr>
              <w:pStyle w:val="iBAAGSituationBoxName"/>
            </w:pPr>
            <w:bookmarkStart w:id="82" w:name="Medical_Foods"/>
            <w:r>
              <w:t>Medical Foods</w:t>
            </w:r>
            <w:bookmarkEnd w:id="82"/>
          </w:p>
          <w:p w14:paraId="50BD4F07" w14:textId="77777777" w:rsidR="00072A36" w:rsidRPr="00F13EDA" w:rsidRDefault="00072A36" w:rsidP="00072A36">
            <w:pPr>
              <w:pStyle w:val="iBAAGStandardText"/>
            </w:pPr>
          </w:p>
          <w:p w14:paraId="098D92DE" w14:textId="77777777" w:rsidR="00072A36" w:rsidRPr="00F13EDA" w:rsidRDefault="00072A36" w:rsidP="00072A36">
            <w:pPr>
              <w:pStyle w:val="iBAAGStandardText"/>
            </w:pPr>
            <w:r w:rsidRPr="00F13EDA">
              <w:t>Benefits include:</w:t>
            </w:r>
          </w:p>
          <w:p w14:paraId="17480187" w14:textId="77777777" w:rsidR="00072A36" w:rsidRPr="00F13EDA" w:rsidRDefault="00072A36" w:rsidP="00072A36">
            <w:pPr>
              <w:pStyle w:val="iBAAGLevel1Bullets"/>
              <w:ind w:left="720"/>
            </w:pPr>
            <w:r w:rsidRPr="00F13EDA">
              <w:t>Formulas</w:t>
            </w:r>
            <w:r>
              <w:t xml:space="preserve"> </w:t>
            </w:r>
          </w:p>
          <w:p w14:paraId="406F5855" w14:textId="77777777" w:rsidR="00072A36" w:rsidRDefault="00072A36" w:rsidP="00072A36">
            <w:pPr>
              <w:pStyle w:val="iBAAGLevel1Bullets"/>
              <w:ind w:left="720"/>
            </w:pPr>
            <w:r w:rsidRPr="00F13EDA">
              <w:t xml:space="preserve">Special food products </w:t>
            </w:r>
          </w:p>
          <w:p w14:paraId="0A9C88E1" w14:textId="77777777" w:rsidR="00072A36" w:rsidRPr="00F13EDA" w:rsidRDefault="00072A36" w:rsidP="00072A36"/>
          <w:p w14:paraId="323BC49B" w14:textId="77777777" w:rsidR="00072A36" w:rsidRDefault="00072A36" w:rsidP="00072A36">
            <w:pPr>
              <w:pStyle w:val="iBAAGStandardTextBold"/>
            </w:pPr>
            <w:r>
              <w:t xml:space="preserve">Want more information? </w:t>
            </w:r>
          </w:p>
          <w:p w14:paraId="39F22FDF" w14:textId="77777777" w:rsidR="00072A36" w:rsidRDefault="00072A36" w:rsidP="00072A36">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6E0BB94D" w14:textId="77777777" w:rsidR="00B576FD" w:rsidRPr="00DE556B" w:rsidRDefault="00B576FD" w:rsidP="00D25158">
            <w:pPr>
              <w:pStyle w:val="iBAAGSituationBoxName"/>
            </w:pPr>
          </w:p>
        </w:tc>
        <w:tc>
          <w:tcPr>
            <w:tcW w:w="2491" w:type="dxa"/>
            <w:shd w:val="clear" w:color="auto" w:fill="FFFFFF" w:themeFill="background1"/>
          </w:tcPr>
          <w:p w14:paraId="0EAE2FDD" w14:textId="77777777" w:rsidR="00AD2157" w:rsidRPr="00DE556B" w:rsidRDefault="00AD2157" w:rsidP="00AD2157">
            <w:pPr>
              <w:rPr>
                <w:rFonts w:eastAsia="Times New Roman" w:cs="Arial"/>
                <w:b/>
                <w:color w:val="FF00FF"/>
                <w:szCs w:val="24"/>
              </w:rPr>
            </w:pPr>
            <w:r w:rsidRPr="00DE556B">
              <w:rPr>
                <w:rFonts w:eastAsia="Times New Roman" w:cs="Arial"/>
                <w:b/>
                <w:szCs w:val="24"/>
              </w:rPr>
              <w:t>No Charge</w:t>
            </w:r>
          </w:p>
          <w:p w14:paraId="4B6EE642" w14:textId="77777777" w:rsidR="00AD2157" w:rsidRPr="00DE556B" w:rsidRDefault="00AD2157" w:rsidP="00AD2157">
            <w:pPr>
              <w:rPr>
                <w:rFonts w:eastAsia="Times New Roman" w:cs="Times New Roman"/>
                <w:szCs w:val="24"/>
              </w:rPr>
            </w:pPr>
            <w:r w:rsidRPr="00DE556B">
              <w:rPr>
                <w:rFonts w:eastAsia="Times New Roman" w:cs="Arial"/>
                <w:szCs w:val="24"/>
              </w:rPr>
              <w:t>The annual deductible does not apply.</w:t>
            </w:r>
          </w:p>
          <w:p w14:paraId="78845BEC" w14:textId="77777777" w:rsidR="00AD2157" w:rsidRPr="006141D1" w:rsidRDefault="00AD2157" w:rsidP="00AD2157">
            <w:pPr>
              <w:pStyle w:val="iBAAGStandardText"/>
            </w:pPr>
          </w:p>
          <w:p w14:paraId="08C766CC" w14:textId="77777777" w:rsidR="00AD2157" w:rsidRDefault="00AD2157" w:rsidP="00AD2157">
            <w:pPr>
              <w:pStyle w:val="iBAAGStandardTextBold"/>
            </w:pPr>
            <w:r>
              <w:t>Is prior authorization needed?</w:t>
            </w:r>
          </w:p>
          <w:p w14:paraId="64BF4F89" w14:textId="77777777" w:rsidR="00AD2157" w:rsidRDefault="00AD2157" w:rsidP="00AD2157">
            <w:pPr>
              <w:pStyle w:val="iBAAGStandardText"/>
            </w:pPr>
            <w:r>
              <w:t>No</w:t>
            </w:r>
          </w:p>
          <w:p w14:paraId="29C4FB3E" w14:textId="77777777" w:rsidR="00B576FD" w:rsidRPr="006141D1" w:rsidRDefault="00B576FD" w:rsidP="00D25158">
            <w:pPr>
              <w:pStyle w:val="iBAAGStandardText"/>
            </w:pPr>
          </w:p>
          <w:p w14:paraId="04E73C37" w14:textId="77777777" w:rsidR="00B576FD" w:rsidRPr="006141D1" w:rsidRDefault="00B576FD" w:rsidP="00D25158">
            <w:r w:rsidRPr="006141D1">
              <w:t xml:space="preserve"> </w:t>
            </w:r>
          </w:p>
        </w:tc>
        <w:tc>
          <w:tcPr>
            <w:tcW w:w="2491" w:type="dxa"/>
            <w:shd w:val="clear" w:color="auto" w:fill="FFFFFF" w:themeFill="background1"/>
          </w:tcPr>
          <w:p w14:paraId="0D6B7CA3" w14:textId="42FB783C" w:rsidR="00B576FD" w:rsidRDefault="00AD2157" w:rsidP="00D25158">
            <w:pPr>
              <w:pStyle w:val="iBAAGStandardText"/>
            </w:pPr>
            <w:r>
              <w:rPr>
                <w:rStyle w:val="iBAAGStandardTextBoldChar"/>
              </w:rPr>
              <w:t>20%</w:t>
            </w:r>
            <w:r w:rsidR="00B576FD">
              <w:t xml:space="preserve"> </w:t>
            </w:r>
            <w:r w:rsidR="00B576FD" w:rsidRPr="00F13EDA">
              <w:t>co-insurance, after you pay the deductible.</w:t>
            </w:r>
            <w:r w:rsidR="00B576FD">
              <w:t xml:space="preserve"> </w:t>
            </w:r>
          </w:p>
          <w:p w14:paraId="64C417E8" w14:textId="77777777" w:rsidR="00B576FD" w:rsidRDefault="00B576FD" w:rsidP="00D25158">
            <w:pPr>
              <w:pStyle w:val="iBAAGStandardText"/>
            </w:pPr>
          </w:p>
          <w:p w14:paraId="51D61332" w14:textId="77777777" w:rsidR="00B576FD" w:rsidRDefault="00B576FD" w:rsidP="00D25158">
            <w:pPr>
              <w:pStyle w:val="iBAAGStandardTextBold"/>
            </w:pPr>
            <w:r>
              <w:t>Is prior authorization needed?</w:t>
            </w:r>
          </w:p>
          <w:p w14:paraId="1CAB3EEE" w14:textId="2737DF4F" w:rsidR="00B576FD" w:rsidRDefault="00B576FD" w:rsidP="00D25158">
            <w:pPr>
              <w:pStyle w:val="iBAAGStandardText"/>
            </w:pPr>
            <w:r>
              <w:t>No</w:t>
            </w:r>
          </w:p>
          <w:p w14:paraId="60E25641" w14:textId="77777777" w:rsidR="00B576FD" w:rsidRDefault="00B576FD" w:rsidP="00D25158">
            <w:pPr>
              <w:pStyle w:val="iBAAGStandardText"/>
            </w:pPr>
          </w:p>
          <w:p w14:paraId="3E5CB5C3" w14:textId="77777777" w:rsidR="00B576FD" w:rsidRPr="006141D1" w:rsidRDefault="00B576FD" w:rsidP="003116A6">
            <w:pPr>
              <w:pStyle w:val="iBAAGStandardText"/>
            </w:pPr>
          </w:p>
        </w:tc>
        <w:tc>
          <w:tcPr>
            <w:tcW w:w="2491" w:type="dxa"/>
            <w:shd w:val="clear" w:color="auto" w:fill="FFFFFF" w:themeFill="background1"/>
          </w:tcPr>
          <w:p w14:paraId="24928D65" w14:textId="5B347795" w:rsidR="00B576FD" w:rsidRDefault="00AD2157" w:rsidP="00D25158">
            <w:pPr>
              <w:pStyle w:val="iBAAGStandardText"/>
            </w:pPr>
            <w:r>
              <w:rPr>
                <w:rStyle w:val="iBAAGStandardTextBoldChar"/>
              </w:rPr>
              <w:t>50%</w:t>
            </w:r>
            <w:r w:rsidR="00B576FD">
              <w:t xml:space="preserve"> </w:t>
            </w:r>
            <w:r w:rsidR="00B576FD" w:rsidRPr="00F13EDA">
              <w:t>co-insurance, after you pay the deductible.</w:t>
            </w:r>
            <w:r w:rsidR="00B576FD">
              <w:t xml:space="preserve"> </w:t>
            </w:r>
          </w:p>
          <w:p w14:paraId="3337699F" w14:textId="77777777" w:rsidR="00B576FD" w:rsidRDefault="00B576FD" w:rsidP="00D25158">
            <w:pPr>
              <w:pStyle w:val="iBAAGStandardText"/>
            </w:pPr>
          </w:p>
          <w:p w14:paraId="6FDBBDEB" w14:textId="77777777" w:rsidR="00B576FD" w:rsidRDefault="00B576FD" w:rsidP="00D25158">
            <w:pPr>
              <w:pStyle w:val="iBAAGStandardTextBold"/>
            </w:pPr>
            <w:r>
              <w:t>Is prior authorization needed?</w:t>
            </w:r>
          </w:p>
          <w:p w14:paraId="5C11D34F" w14:textId="77777777" w:rsidR="00B576FD" w:rsidRDefault="00B576FD" w:rsidP="00D25158">
            <w:pPr>
              <w:pStyle w:val="iBAAGStandardText"/>
            </w:pPr>
            <w:r w:rsidRPr="00C730A9">
              <w:t>Yes</w:t>
            </w:r>
          </w:p>
          <w:p w14:paraId="32E46FF7" w14:textId="77777777" w:rsidR="00B576FD" w:rsidRDefault="00B576FD" w:rsidP="00D25158">
            <w:pPr>
              <w:pStyle w:val="iBAAGStandardText"/>
            </w:pPr>
          </w:p>
          <w:p w14:paraId="00A830A6" w14:textId="77777777" w:rsidR="00B576FD" w:rsidRDefault="00B576FD" w:rsidP="00D25158">
            <w:pPr>
              <w:pStyle w:val="iBAAGStandardTextBold"/>
            </w:pPr>
            <w:r>
              <w:t>Prior authorization is:</w:t>
            </w:r>
          </w:p>
          <w:p w14:paraId="4F5F0295" w14:textId="77777777" w:rsidR="00B576FD" w:rsidRDefault="00B576FD" w:rsidP="00D25158">
            <w:pPr>
              <w:pStyle w:val="iBAAGStandardText"/>
            </w:pPr>
            <w:r>
              <w:t>Getting approval by calling the number listed on your health plan ID card before you can get medicine or services.</w:t>
            </w:r>
          </w:p>
          <w:p w14:paraId="0AF2E367" w14:textId="77777777" w:rsidR="00B576FD" w:rsidRDefault="00B576FD" w:rsidP="00D25158">
            <w:pPr>
              <w:pStyle w:val="iBAAGStandardText"/>
            </w:pPr>
          </w:p>
          <w:p w14:paraId="230A9A1F" w14:textId="77777777" w:rsidR="00B576FD" w:rsidRDefault="00B576FD" w:rsidP="00D25158">
            <w:pPr>
              <w:pStyle w:val="iBAAGStandardTextBold"/>
            </w:pPr>
            <w:r>
              <w:t xml:space="preserve">When do I need to call? </w:t>
            </w:r>
          </w:p>
          <w:p w14:paraId="68C75779" w14:textId="77777777" w:rsidR="00B576FD" w:rsidRDefault="00B576FD" w:rsidP="00B576FD">
            <w:pPr>
              <w:pStyle w:val="iBAAGLevel1Bullets"/>
              <w:ind w:left="720"/>
            </w:pPr>
            <w:r>
              <w:t>Before you get formulas or specialized food products</w:t>
            </w:r>
          </w:p>
          <w:p w14:paraId="4273B059" w14:textId="77777777" w:rsidR="00B576FD" w:rsidRDefault="00B576FD" w:rsidP="00D25158">
            <w:pPr>
              <w:pStyle w:val="iBAAGStandardText"/>
            </w:pPr>
          </w:p>
          <w:p w14:paraId="6B4115AE" w14:textId="77777777" w:rsidR="00B576FD" w:rsidRDefault="00B576FD" w:rsidP="00D25158">
            <w:pPr>
              <w:pStyle w:val="iBAAGStandardTextBold"/>
            </w:pPr>
            <w:r>
              <w:t>If you don’t get prior authorization, you pay:</w:t>
            </w:r>
          </w:p>
          <w:p w14:paraId="3AE99BC3" w14:textId="63DF3FC0" w:rsidR="00B576FD" w:rsidRDefault="00AD2157" w:rsidP="00D25158">
            <w:pPr>
              <w:pStyle w:val="iBAAGStandardText"/>
            </w:pPr>
            <w:r>
              <w:rPr>
                <w:b/>
                <w:color w:val="auto"/>
                <w:szCs w:val="22"/>
              </w:rPr>
              <w:t>50</w:t>
            </w:r>
            <w:r w:rsidR="00B576FD" w:rsidRPr="00C730A9">
              <w:rPr>
                <w:b/>
                <w:color w:val="auto"/>
                <w:szCs w:val="22"/>
              </w:rPr>
              <w:t>%</w:t>
            </w:r>
            <w:r w:rsidR="00B576FD">
              <w:t xml:space="preserve"> co-insurance</w:t>
            </w:r>
          </w:p>
          <w:p w14:paraId="756ACC99" w14:textId="77777777" w:rsidR="00B576FD" w:rsidRPr="006141D1" w:rsidRDefault="00B576FD" w:rsidP="00D25158"/>
        </w:tc>
        <w:tc>
          <w:tcPr>
            <w:tcW w:w="2491" w:type="dxa"/>
            <w:shd w:val="clear" w:color="auto" w:fill="FFFFFF" w:themeFill="background1"/>
          </w:tcPr>
          <w:p w14:paraId="7FFB7EF5" w14:textId="77777777" w:rsidR="00B576FD" w:rsidRDefault="00B576FD" w:rsidP="00D25158">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0B29BDFA" w14:textId="77777777" w:rsidR="00B576FD" w:rsidRPr="006141D1" w:rsidRDefault="00B576FD" w:rsidP="00D25158">
            <w:pPr>
              <w:pStyle w:val="iBAAGStandardText"/>
            </w:pPr>
          </w:p>
        </w:tc>
      </w:tr>
      <w:tr w:rsidR="001572DB" w:rsidRPr="00DE556B" w14:paraId="58717959"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673A1">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3" w:name="Physicians_Office_Services_Sickness_Inju"/>
            <w:r w:rsidRPr="00DE556B">
              <w:t>Physician's Office Services - Sickness and Injury</w:t>
            </w:r>
            <w:bookmarkEnd w:id="83"/>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1D1B79FC"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42237696"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7AA72D53" w14:textId="77777777" w:rsidR="00840181" w:rsidRPr="00DE556B" w:rsidRDefault="001572DB" w:rsidP="00840181">
            <w:r w:rsidRPr="00DE556B">
              <w:t xml:space="preserve">Specialist: </w:t>
            </w:r>
          </w:p>
          <w:p w14:paraId="6B4461F0" w14:textId="29366B70"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27C46308"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D86BF36" w14:textId="610920CB" w:rsidR="001572DB" w:rsidRPr="00DE556B" w:rsidRDefault="001572DB" w:rsidP="00F203C9">
            <w:pPr>
              <w:pStyle w:val="iBAAGStandardText"/>
            </w:pPr>
            <w:r w:rsidRPr="00DE556B">
              <w:t xml:space="preserve">Primary Doctor: </w:t>
            </w:r>
            <w:r w:rsidRPr="00DE556B">
              <w:rPr>
                <w:rStyle w:val="iBAAGStandardTextBoldChar"/>
              </w:rPr>
              <w:t>$</w:t>
            </w:r>
            <w:r w:rsidR="00D43A48">
              <w:rPr>
                <w:rStyle w:val="iBAAGStandardTextBoldChar"/>
              </w:rPr>
              <w:t>30</w:t>
            </w:r>
            <w:r w:rsidRPr="00DE556B">
              <w:t xml:space="preserve"> co-pay per visit. </w:t>
            </w:r>
          </w:p>
          <w:p w14:paraId="45626AA3" w14:textId="37F102F8"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24F28B2F" w14:textId="77777777" w:rsidR="00F203C9" w:rsidRDefault="001572DB" w:rsidP="00F203C9">
            <w:pPr>
              <w:pStyle w:val="iBAAGStandardText"/>
            </w:pPr>
            <w:r w:rsidRPr="00DE556B">
              <w:t xml:space="preserve">Specialist: </w:t>
            </w:r>
          </w:p>
          <w:p w14:paraId="1073D785" w14:textId="6BD42A3F" w:rsidR="001572DB" w:rsidRPr="00DE556B" w:rsidRDefault="001572DB" w:rsidP="00F203C9">
            <w:pPr>
              <w:pStyle w:val="iBAAGStandardText"/>
            </w:pPr>
            <w:r w:rsidRPr="00DE556B">
              <w:rPr>
                <w:rStyle w:val="iBAAGStandardTextBoldChar"/>
              </w:rPr>
              <w:t>$</w:t>
            </w:r>
            <w:r w:rsidR="00D43A48">
              <w:rPr>
                <w:rStyle w:val="iBAAGStandardTextBoldChar"/>
              </w:rPr>
              <w:t>60</w:t>
            </w:r>
            <w:r w:rsidRPr="00DE556B">
              <w:t xml:space="preserve"> co-pay per visit. </w:t>
            </w:r>
          </w:p>
          <w:p w14:paraId="471FD598" w14:textId="64F40062"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7FBF99D9" w:rsidR="001572DB" w:rsidRPr="00DE556B" w:rsidRDefault="001572DB" w:rsidP="000B67AD">
            <w:pPr>
              <w:pStyle w:val="iBAAGStandardText"/>
            </w:pPr>
            <w:r w:rsidRPr="00DE556B">
              <w:t xml:space="preserve">Primary Doctor: </w:t>
            </w:r>
            <w:r w:rsidR="00D04A46">
              <w:rPr>
                <w:rStyle w:val="iBAAGStandardTextBoldChar"/>
              </w:rPr>
              <w:t>50%</w:t>
            </w:r>
            <w:r w:rsidRPr="00DE556B">
              <w:t xml:space="preserve"> co-insurance, after you pay the deductible.</w:t>
            </w:r>
          </w:p>
          <w:p w14:paraId="7091E49A" w14:textId="77777777" w:rsidR="001572DB" w:rsidRPr="00DE556B" w:rsidRDefault="001572DB" w:rsidP="000B67AD">
            <w:pPr>
              <w:pStyle w:val="iBAAGStandardText"/>
            </w:pPr>
          </w:p>
          <w:p w14:paraId="29FCFFF6" w14:textId="77777777" w:rsidR="00F203C9" w:rsidRDefault="001572DB" w:rsidP="000B67AD">
            <w:pPr>
              <w:pStyle w:val="iBAAGStandardText"/>
            </w:pPr>
            <w:r w:rsidRPr="00DE556B">
              <w:t xml:space="preserve">Specialist: </w:t>
            </w:r>
          </w:p>
          <w:p w14:paraId="27FBE72D" w14:textId="747E0966" w:rsidR="001572DB" w:rsidRPr="00DE556B" w:rsidRDefault="00D04A46"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673A1">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4" w:name="Preventive_Care_Services"/>
            <w:r w:rsidRPr="00DE556B">
              <w:t>Preventive Care Services</w:t>
            </w:r>
            <w:bookmarkEnd w:id="84"/>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54A8272" w:rsidR="001572DB" w:rsidRPr="00DE556B" w:rsidRDefault="001572DB" w:rsidP="006A6DDF">
            <w:pPr>
              <w:pStyle w:val="iBAAGLevel1Bullets"/>
            </w:pPr>
            <w:r w:rsidRPr="00DE556B">
              <w:t>Mammograms for the screening of breast cancer</w:t>
            </w:r>
            <w:r w:rsidR="009C67F8" w:rsidRPr="0033466F">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223B79BB" w:rsidR="001572DB" w:rsidRPr="00DE556B" w:rsidRDefault="00D04A46"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Default="001572DB" w:rsidP="006A6DDF">
            <w:pPr>
              <w:pStyle w:val="iBAAGStandardText"/>
            </w:pPr>
          </w:p>
          <w:p w14:paraId="109D707D" w14:textId="77777777" w:rsidR="00865A7A" w:rsidRPr="0033466F" w:rsidRDefault="00865A7A" w:rsidP="00865A7A">
            <w:pPr>
              <w:pStyle w:val="MandateStandardText"/>
              <w:rPr>
                <w:color w:val="auto"/>
              </w:rPr>
            </w:pPr>
            <w:r w:rsidRPr="0033466F">
              <w:rPr>
                <w:color w:val="auto"/>
              </w:rPr>
              <w:t>The annual deductible does not apply to lead poisoning screenings for children.</w:t>
            </w:r>
          </w:p>
          <w:p w14:paraId="4EF7B9BD" w14:textId="77777777" w:rsidR="00865A7A" w:rsidRPr="00DE556B" w:rsidRDefault="00865A7A"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5EB9AF28" w:rsidR="001572DB" w:rsidRPr="00DE556B" w:rsidRDefault="00D04A46"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07E12">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5" w:name="Virtual_Visit"/>
            <w:r w:rsidRPr="00295D8E">
              <w:t>Virtual Visit</w:t>
            </w:r>
            <w:bookmarkEnd w:id="85"/>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47792539"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0D95CDAF"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14ADEB74" w:rsidR="00811F25" w:rsidRDefault="00811F25" w:rsidP="00C73CB8">
            <w:r>
              <w:rPr>
                <w:rStyle w:val="MemberViewBoldChar"/>
                <w:rFonts w:eastAsiaTheme="minorHAnsi"/>
              </w:rPr>
              <w:t>No Charge</w:t>
            </w:r>
          </w:p>
          <w:p w14:paraId="62DB271F" w14:textId="6F2E77D6"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64B83D82"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74163C">
            <w:pPr>
              <w:pStyle w:val="iBAAGStandardText"/>
            </w:pPr>
          </w:p>
        </w:tc>
        <w:tc>
          <w:tcPr>
            <w:tcW w:w="2491" w:type="dxa"/>
            <w:tcBorders>
              <w:bottom w:val="single" w:sz="4" w:space="0" w:color="000000" w:themeColor="text1"/>
            </w:tcBorders>
            <w:shd w:val="clear" w:color="auto" w:fill="auto"/>
          </w:tcPr>
          <w:p w14:paraId="583D4641" w14:textId="624C4F2E" w:rsidR="00811F25" w:rsidRDefault="00811F25" w:rsidP="00C73CB8">
            <w:r>
              <w:rPr>
                <w:rStyle w:val="MemberViewBoldChar"/>
                <w:rFonts w:eastAsiaTheme="minorHAnsi"/>
              </w:rPr>
              <w:t>No Charge</w:t>
            </w:r>
          </w:p>
          <w:p w14:paraId="41BD000F" w14:textId="248695D1"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5A2E414D" w:rsidR="00811F25" w:rsidRDefault="00811F25" w:rsidP="00C73CB8">
            <w:pPr>
              <w:pStyle w:val="iBAAGStandardText"/>
            </w:pPr>
            <w:r>
              <w:t>No</w:t>
            </w:r>
          </w:p>
          <w:p w14:paraId="1F97E3B6" w14:textId="77777777" w:rsidR="00811F25" w:rsidRPr="00C73CB8" w:rsidRDefault="00811F25" w:rsidP="0074163C">
            <w:pPr>
              <w:pStyle w:val="iBAAGStandardText"/>
            </w:pPr>
          </w:p>
        </w:tc>
        <w:tc>
          <w:tcPr>
            <w:tcW w:w="2491" w:type="dxa"/>
            <w:tcBorders>
              <w:bottom w:val="single" w:sz="4" w:space="0" w:color="000000" w:themeColor="text1"/>
            </w:tcBorders>
            <w:shd w:val="clear" w:color="auto" w:fill="auto"/>
          </w:tcPr>
          <w:p w14:paraId="3E58B15F" w14:textId="601CED9B"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119C2">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6" w:name="Vision_Materials"/>
            <w:r w:rsidRPr="00DE556B">
              <w:t xml:space="preserve">Vision </w:t>
            </w:r>
            <w:r>
              <w:t>Materials</w:t>
            </w:r>
          </w:p>
          <w:bookmarkEnd w:id="86"/>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3"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592AF33A" w14:textId="0CF18434" w:rsidR="00811F25" w:rsidRPr="00DE556B" w:rsidRDefault="00811F25" w:rsidP="00E834A1">
            <w:pPr>
              <w:pStyle w:val="iBAAGStandardText"/>
              <w:rPr>
                <w:rStyle w:val="InstructionalTextChar"/>
              </w:rPr>
            </w:pPr>
            <w:r w:rsidRPr="00DE556B">
              <w:t>International benefits are not covered.</w:t>
            </w:r>
            <w:r>
              <w:rPr>
                <w:rStyle w:val="InstructionalTextChar"/>
              </w:rPr>
              <w:t xml:space="preserve"> </w:t>
            </w:r>
          </w:p>
          <w:p w14:paraId="0C24DFA4" w14:textId="77777777" w:rsidR="00811F25" w:rsidRPr="00DE556B" w:rsidRDefault="00811F25" w:rsidP="0074163C">
            <w:pPr>
              <w:pStyle w:val="iBAAGStandardText"/>
            </w:pPr>
          </w:p>
        </w:tc>
        <w:tc>
          <w:tcPr>
            <w:tcW w:w="2491" w:type="dxa"/>
            <w:tcBorders>
              <w:bottom w:val="single" w:sz="4" w:space="0" w:color="000000" w:themeColor="text1"/>
            </w:tcBorders>
            <w:shd w:val="clear" w:color="auto" w:fill="auto"/>
          </w:tcPr>
          <w:p w14:paraId="7DA44F12" w14:textId="39A120E0" w:rsidR="00811F25" w:rsidRPr="00DE556B" w:rsidRDefault="00811F25" w:rsidP="0074163C">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7768403B" w:rsidR="00811F25" w:rsidRPr="00DE556B" w:rsidRDefault="00811F25" w:rsidP="0074163C">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38833206" w14:textId="1E462202" w:rsidR="00811F25" w:rsidRDefault="00811F25" w:rsidP="005119C2">
            <w:pPr>
              <w:pStyle w:val="iBAAGStandardText"/>
              <w:rPr>
                <w:rStyle w:val="InstructionalTextChar"/>
              </w:rPr>
            </w:pPr>
            <w:r w:rsidRPr="00984E4A">
              <w:t>No coverage for vision materials</w:t>
            </w:r>
            <w:r>
              <w:rPr>
                <w:rStyle w:val="InstructionalTextChar"/>
              </w:rPr>
              <w:t xml:space="preserve"> </w:t>
            </w:r>
          </w:p>
          <w:p w14:paraId="02C63000" w14:textId="77777777" w:rsidR="00811F25" w:rsidRDefault="00811F25" w:rsidP="005119C2">
            <w:pPr>
              <w:pStyle w:val="iBAAGStandardText"/>
              <w:rPr>
                <w:rStyle w:val="InstructionalTextChar"/>
              </w:rPr>
            </w:pPr>
          </w:p>
          <w:p w14:paraId="295EBE9E" w14:textId="614C5A6B" w:rsidR="00811F25" w:rsidRPr="00DE556B" w:rsidRDefault="00811F25" w:rsidP="0074163C"/>
        </w:tc>
      </w:tr>
      <w:tr w:rsidR="00811F25" w:rsidRPr="00DE556B" w14:paraId="587179EA"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673A1">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7" w:name="Vision_Services"/>
            <w:r w:rsidRPr="00DE556B">
              <w:t>Vision Services</w:t>
            </w:r>
            <w:bookmarkEnd w:id="87"/>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4"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5D70ECCA"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5038FCA4"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685F2A5A" w:rsidR="00811F25" w:rsidRPr="00DE556B" w:rsidRDefault="00811F25" w:rsidP="003E06D1">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28635FBA" w:rsidR="00811F25" w:rsidRPr="00DE556B" w:rsidRDefault="00811F25" w:rsidP="006A6DDF">
            <w:pPr>
              <w:pStyle w:val="iBAAGStandardText"/>
            </w:pPr>
            <w:r w:rsidRPr="00DE556B">
              <w:rPr>
                <w:rStyle w:val="iBAAGStandardTextBoldChar"/>
              </w:rPr>
              <w:t>$</w:t>
            </w:r>
            <w:r w:rsidR="003E06D1">
              <w:rPr>
                <w:rStyle w:val="iBAAGStandardTextBoldChar"/>
              </w:rPr>
              <w:t>30</w:t>
            </w:r>
            <w:r w:rsidRPr="00DE556B">
              <w:t xml:space="preserve"> co-pay per visit </w:t>
            </w:r>
          </w:p>
          <w:p w14:paraId="587179FA" w14:textId="773BC8B0"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4B8EEEE3" w:rsidR="00811F25" w:rsidRPr="00DE556B" w:rsidRDefault="00D04A46"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8" w14:textId="5AC42349"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2</w:t>
            </w:r>
            <w:r w:rsidRPr="00DE556B">
              <w:t xml:space="preserve"> years.</w:t>
            </w:r>
          </w:p>
          <w:p w14:paraId="58717A0A" w14:textId="590D49C3" w:rsidR="00811F25" w:rsidRPr="00DE556B" w:rsidRDefault="00811F25" w:rsidP="006A6DDF">
            <w:pPr>
              <w:pStyle w:val="iBAAGStandardText"/>
            </w:pP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rsidP="009E6B31">
            <w:pPr>
              <w:pStyle w:val="iBAAGSituationBoxName"/>
            </w:pPr>
            <w:bookmarkStart w:id="88" w:name="Babylon"/>
            <w:r>
              <w:t>Babylon</w:t>
            </w:r>
            <w:bookmarkEnd w:id="88"/>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509EE9DE" w14:textId="77777777" w:rsidR="00D2470C" w:rsidRPr="00B71E3B" w:rsidRDefault="00D2470C" w:rsidP="00D2470C">
            <w:pPr>
              <w:pStyle w:val="iBAAGStandardText"/>
            </w:pPr>
            <w:r w:rsidRPr="00B71E3B">
              <w:t xml:space="preserve">In order to receive Babylon services at no charge, members must first register by using the code provided by their employer.   </w:t>
            </w:r>
          </w:p>
          <w:p w14:paraId="7B7EBCE4" w14:textId="77777777" w:rsidR="00D2470C" w:rsidRPr="00B71E3B" w:rsidRDefault="00D2470C" w:rsidP="00D2470C">
            <w:pPr>
              <w:pStyle w:val="iBAAGStandardText"/>
            </w:pPr>
            <w:r w:rsidRPr="00B71E3B">
              <w:t>After registration, members can:</w:t>
            </w:r>
          </w:p>
          <w:p w14:paraId="48216F76" w14:textId="77777777" w:rsidR="00D2470C" w:rsidRPr="00B71E3B" w:rsidRDefault="00D2470C" w:rsidP="00D2470C">
            <w:pPr>
              <w:pStyle w:val="iBAAGStandardText"/>
              <w:numPr>
                <w:ilvl w:val="0"/>
                <w:numId w:val="36"/>
              </w:numPr>
            </w:pPr>
            <w:r w:rsidRPr="00B71E3B">
              <w:t>Download the Babylon mobile application</w:t>
            </w:r>
          </w:p>
          <w:p w14:paraId="45BDECCA" w14:textId="77777777" w:rsidR="00D2470C" w:rsidRPr="00A92C48" w:rsidRDefault="00D2470C" w:rsidP="00D2470C">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5" w:history="1">
              <w:r w:rsidRPr="004C2EB3">
                <w:rPr>
                  <w:rStyle w:val="Hyperlinks"/>
                </w:rPr>
                <w:t>babylonhealth.com/uhcg</w:t>
              </w:r>
            </w:hyperlink>
            <w:r>
              <w:rPr>
                <w:rStyle w:val="InstructionalTextChar"/>
              </w:rPr>
              <w:t xml:space="preserve"> </w:t>
            </w:r>
          </w:p>
          <w:p w14:paraId="2231E2F1" w14:textId="77777777" w:rsidR="00D2470C" w:rsidRPr="00A92C48" w:rsidRDefault="00D2470C" w:rsidP="00D2470C">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7F2813E3" w14:textId="77777777" w:rsidR="00567168" w:rsidRPr="00DE556B" w:rsidRDefault="00567168" w:rsidP="009E6B31">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9"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9"/>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0" w:name="Multiple_Surgical_Procedures"/>
            <w:r w:rsidRPr="00DE556B">
              <w:t>Multiple Surgical Procedures</w:t>
            </w:r>
            <w:bookmarkEnd w:id="90"/>
          </w:p>
          <w:p w14:paraId="58717A2D" w14:textId="77777777" w:rsidR="002E2691" w:rsidRPr="00DE556B" w:rsidRDefault="002E2691" w:rsidP="00EE4EC4">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1" w:name="NonOffice_Based_Lab_and_Diagnostic_Proce"/>
            <w:r w:rsidRPr="00DE556B">
              <w:t>Non-Network Office Based Lab and Diagnostic Processing (NOBLX)</w:t>
            </w:r>
            <w:bookmarkEnd w:id="91"/>
          </w:p>
        </w:tc>
        <w:tc>
          <w:tcPr>
            <w:tcW w:w="9990" w:type="dxa"/>
            <w:gridSpan w:val="3"/>
            <w:shd w:val="clear" w:color="auto" w:fill="F2DBDB"/>
          </w:tcPr>
          <w:p w14:paraId="12E08A0A" w14:textId="77777777" w:rsidR="00D273AE" w:rsidRDefault="00D273AE" w:rsidP="00D273AE">
            <w:pPr>
              <w:pStyle w:val="iBAAGStandardText"/>
            </w:pPr>
            <w:r>
              <w:t xml:space="preserve">For NOBLX logic click </w:t>
            </w:r>
            <w:hyperlink r:id="rId66" w:history="1">
              <w:r>
                <w:rPr>
                  <w:rStyle w:val="Hyperlink"/>
                </w:rPr>
                <w:t>here</w:t>
              </w:r>
            </w:hyperlink>
            <w:r>
              <w:t>.</w:t>
            </w:r>
          </w:p>
          <w:p w14:paraId="4B1C55B5" w14:textId="7DC2A15D" w:rsidR="00D273AE" w:rsidRPr="00AF1238" w:rsidRDefault="00D273AE" w:rsidP="00D273AE">
            <w:pPr>
              <w:pStyle w:val="iBAAGLevel1Bullets"/>
              <w:tabs>
                <w:tab w:val="left" w:pos="720"/>
              </w:tabs>
              <w:rPr>
                <w:rStyle w:val="InstructionalTextChar"/>
                <w:b w:val="0"/>
                <w:color w:val="000000" w:themeColor="text1"/>
              </w:rPr>
            </w:pPr>
            <w:r>
              <w:t xml:space="preserve">State: </w:t>
            </w:r>
            <w:r w:rsidR="00D02299">
              <w:t>NJ</w:t>
            </w:r>
          </w:p>
          <w:p w14:paraId="58717A37" w14:textId="4B4680F8" w:rsidR="002E2691" w:rsidRPr="00DE556B" w:rsidRDefault="00D273AE" w:rsidP="00D02299">
            <w:pPr>
              <w:pStyle w:val="iBAAGLevel1Bullets"/>
            </w:pPr>
            <w:r>
              <w:t xml:space="preserve">Product Code: </w:t>
            </w:r>
            <w:r w:rsidR="00D02299">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7" w:history="1">
        <w:hyperlink r:id="rId68"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4C391B">
        <w:tc>
          <w:tcPr>
            <w:tcW w:w="13507" w:type="dxa"/>
            <w:gridSpan w:val="6"/>
            <w:shd w:val="clear" w:color="auto" w:fill="DAEEF3"/>
          </w:tcPr>
          <w:p w14:paraId="58717A3E" w14:textId="5B7423A3" w:rsidR="002E2691" w:rsidRPr="00DE556B" w:rsidRDefault="002E2691" w:rsidP="006A6DDF">
            <w:pPr>
              <w:pStyle w:val="iBAAGMajorSectionHeader"/>
            </w:pPr>
            <w:bookmarkStart w:id="92" w:name="Family_Planning"/>
            <w:r w:rsidRPr="00DE556B">
              <w:t>Family Planning</w:t>
            </w:r>
            <w:bookmarkEnd w:id="92"/>
          </w:p>
        </w:tc>
      </w:tr>
      <w:tr w:rsidR="00BC1A73" w:rsidRPr="003F3B5E" w14:paraId="0C79F7CB" w14:textId="77777777" w:rsidTr="004C391B">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4C391B">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3" w:name="Fertility_Solutions"/>
            <w:r>
              <w:rPr>
                <w:b/>
                <w:sz w:val="28"/>
                <w:szCs w:val="28"/>
              </w:rPr>
              <w:t>Fertility Solutions</w:t>
            </w:r>
            <w:bookmarkEnd w:id="93"/>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4C39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4C391B">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4" w:name="Infertility_Reproductive_Services"/>
            <w:r w:rsidRPr="00DE556B">
              <w:t>Infertility &amp; Reproductive Services</w:t>
            </w:r>
            <w:bookmarkEnd w:id="94"/>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Default="002E2691" w:rsidP="006A6DDF"/>
          <w:p w14:paraId="0595F63E" w14:textId="77777777" w:rsidR="00DE50EA" w:rsidRDefault="00DE50EA" w:rsidP="00DE50EA">
            <w:pPr>
              <w:pStyle w:val="iBAAGStandardText"/>
            </w:pPr>
            <w:r>
              <w:t>Services for the treatment of infertility when provided by or under the care of a doctor, includes:</w:t>
            </w:r>
          </w:p>
          <w:p w14:paraId="65146E94" w14:textId="77777777" w:rsidR="00DE50EA" w:rsidRDefault="00DE50EA" w:rsidP="00DE50EA">
            <w:pPr>
              <w:pStyle w:val="iBAAGLevel1Bullets"/>
            </w:pPr>
            <w:r>
              <w:t>Ovulation induction or controlled ovarian stimulation</w:t>
            </w:r>
          </w:p>
          <w:p w14:paraId="5BE31D99" w14:textId="77777777" w:rsidR="00DE50EA" w:rsidRDefault="00DE50EA" w:rsidP="00DE50EA">
            <w:pPr>
              <w:pStyle w:val="iBAAGLevel1Bullets"/>
            </w:pPr>
            <w:r>
              <w:t xml:space="preserve">Insemination procedures: </w:t>
            </w:r>
          </w:p>
          <w:p w14:paraId="32F35DC2" w14:textId="77777777" w:rsidR="00DE50EA" w:rsidRDefault="00DE50EA" w:rsidP="00DE50EA">
            <w:pPr>
              <w:pStyle w:val="iBAAGLevel1Bullets"/>
            </w:pPr>
            <w:r>
              <w:t xml:space="preserve">Artificial Insemination (AI) </w:t>
            </w:r>
          </w:p>
          <w:p w14:paraId="3D60B9E3" w14:textId="77777777" w:rsidR="00DE50EA" w:rsidRDefault="00DE50EA" w:rsidP="00DE50EA">
            <w:pPr>
              <w:pStyle w:val="iBAAGLevel1Bullets"/>
            </w:pPr>
            <w:r>
              <w:t>Intra Uterine Insemination (IUI)</w:t>
            </w:r>
          </w:p>
          <w:p w14:paraId="42C80E35" w14:textId="77777777" w:rsidR="00DE50EA" w:rsidRDefault="00DE50EA" w:rsidP="00DE50EA">
            <w:pPr>
              <w:pStyle w:val="iBAAGLevel1Bullets"/>
            </w:pPr>
            <w:r>
              <w:t>Assisted Reproductive Technologies (ART)</w:t>
            </w:r>
          </w:p>
          <w:p w14:paraId="0FD5F1CE" w14:textId="77777777" w:rsidR="00DE50EA" w:rsidRDefault="00DE50EA" w:rsidP="00DE50EA">
            <w:pPr>
              <w:pStyle w:val="iBAAGLevel1Bullets"/>
            </w:pPr>
            <w:r>
              <w:t>Fetal reduction surgery</w:t>
            </w:r>
          </w:p>
          <w:p w14:paraId="1DAA2A8E" w14:textId="77777777" w:rsidR="00DE50EA" w:rsidRDefault="00DE50EA" w:rsidP="00DE50EA">
            <w:pPr>
              <w:pStyle w:val="iBAAGStandardText"/>
            </w:pPr>
          </w:p>
          <w:p w14:paraId="242F3E56" w14:textId="77777777" w:rsidR="00DE50EA" w:rsidRDefault="00DE50EA" w:rsidP="00DE50EA">
            <w:pPr>
              <w:pStyle w:val="iBAAGStandardText"/>
            </w:pPr>
            <w:r w:rsidRPr="00246DAB">
              <w:rPr>
                <w:rStyle w:val="iBAAGStandardTextBoldChar"/>
              </w:rPr>
              <w:t>How do I qualify to receive infertility benefits?</w:t>
            </w:r>
            <w:r>
              <w:t xml:space="preserve"> To be able to receive benefits, you must:</w:t>
            </w:r>
          </w:p>
          <w:p w14:paraId="43773E49" w14:textId="77777777" w:rsidR="00DE50EA" w:rsidRDefault="00DE50EA" w:rsidP="00DE50EA">
            <w:pPr>
              <w:pStyle w:val="iBAAGLevel1Bullets"/>
            </w:pPr>
            <w:r>
              <w:t>Not have had voluntary sterilization or failed reversal of voluntary sterilization.</w:t>
            </w:r>
          </w:p>
          <w:p w14:paraId="509D5694" w14:textId="310E48A7" w:rsidR="00DE50EA" w:rsidRPr="00A80AFB" w:rsidRDefault="00DE50EA" w:rsidP="00DE50EA">
            <w:pPr>
              <w:pStyle w:val="iBAAGLevel1Bullets"/>
            </w:pPr>
            <w:r w:rsidRPr="00A80AFB">
              <w:t xml:space="preserve">Be under age </w:t>
            </w:r>
            <w:r w:rsidR="00657986" w:rsidRPr="0033466F">
              <w:rPr>
                <w:rStyle w:val="MandateTextBoldChar"/>
                <w:color w:val="auto"/>
              </w:rPr>
              <w:t xml:space="preserve">45 </w:t>
            </w:r>
            <w:r w:rsidR="00657986" w:rsidRPr="0033466F">
              <w:rPr>
                <w:rStyle w:val="MandateStandardTextChar"/>
                <w:color w:val="auto"/>
              </w:rPr>
              <w:t>for certain services</w:t>
            </w:r>
            <w:r w:rsidRPr="00A80AFB">
              <w:t>; and</w:t>
            </w:r>
          </w:p>
          <w:p w14:paraId="3F0F405C" w14:textId="77777777" w:rsidR="00DE50EA" w:rsidRDefault="00DE50EA" w:rsidP="00DE50EA">
            <w:pPr>
              <w:pStyle w:val="iBAAGLevel1Bullets"/>
            </w:pPr>
            <w:r>
              <w:t>You are not able to become pregnant by having regular unprotected intercourse or therapeutic donor insemination after:</w:t>
            </w:r>
          </w:p>
          <w:p w14:paraId="4724E608" w14:textId="77777777" w:rsidR="00DE50EA" w:rsidRDefault="00DE50EA" w:rsidP="00DE50EA">
            <w:pPr>
              <w:pStyle w:val="iBAAGLevel2Bullets"/>
            </w:pPr>
            <w:r w:rsidRPr="00A80AFB">
              <w:t>1 year if you are  under age 35</w:t>
            </w:r>
          </w:p>
          <w:p w14:paraId="63DF38E1" w14:textId="6D99AE39" w:rsidR="00DE50EA" w:rsidRDefault="00DE50EA" w:rsidP="0074163C">
            <w:pPr>
              <w:pStyle w:val="iBAAGLevel2Bullets"/>
            </w:pPr>
            <w:r w:rsidRPr="00A80AFB">
              <w:t>6 months if you are age 35 and over.</w:t>
            </w:r>
          </w:p>
          <w:p w14:paraId="373A3623" w14:textId="77777777" w:rsidR="00EB0E42" w:rsidRPr="0033466F" w:rsidRDefault="00EB0E42" w:rsidP="00EB0E42">
            <w:pPr>
              <w:pStyle w:val="MandateLevel2Bullets"/>
              <w:rPr>
                <w:color w:val="auto"/>
              </w:rPr>
            </w:pPr>
            <w:r w:rsidRPr="0033466F">
              <w:rPr>
                <w:color w:val="auto"/>
              </w:rPr>
              <w:t>12 attempts of intrauterine insemination (IUI) if the woman is under age 35, or 6</w:t>
            </w:r>
            <w:r w:rsidRPr="0033466F">
              <w:rPr>
                <w:b/>
                <w:color w:val="auto"/>
              </w:rPr>
              <w:t xml:space="preserve"> </w:t>
            </w:r>
            <w:r w:rsidRPr="0033466F">
              <w:rPr>
                <w:color w:val="auto"/>
              </w:rPr>
              <w:t>attempts if the woman is over age 35.</w:t>
            </w:r>
          </w:p>
          <w:p w14:paraId="51CCC1F8" w14:textId="77777777" w:rsidR="00EB0E42" w:rsidRDefault="00EB0E42" w:rsidP="0074163C">
            <w:pPr>
              <w:pStyle w:val="iBAAGLevel2Bullets"/>
              <w:numPr>
                <w:ilvl w:val="0"/>
                <w:numId w:val="0"/>
              </w:numPr>
              <w:ind w:left="810"/>
            </w:pPr>
          </w:p>
          <w:p w14:paraId="3BBDC16F" w14:textId="77777777" w:rsidR="00DE50EA" w:rsidRPr="00DE556B" w:rsidRDefault="00DE50EA" w:rsidP="00DE50EA"/>
          <w:p w14:paraId="58717A4B" w14:textId="77777777" w:rsidR="002E2691" w:rsidRPr="00DE556B" w:rsidRDefault="002E2691" w:rsidP="006A6DDF">
            <w:pPr>
              <w:pStyle w:val="iBAAGStandardTextBold"/>
            </w:pPr>
            <w:r w:rsidRPr="00DE556B">
              <w:t>What are covered reproductive services?</w:t>
            </w:r>
          </w:p>
          <w:p w14:paraId="58717A4D" w14:textId="4C0EAE79" w:rsidR="002E2691" w:rsidRPr="00DE556B" w:rsidRDefault="002E2691" w:rsidP="00627F12">
            <w:pPr>
              <w:pStyle w:val="iBAAGLevel1Bullets"/>
            </w:pPr>
            <w:r w:rsidRPr="00DE556B">
              <w:t xml:space="preserve">Voluntary sterilization </w:t>
            </w:r>
          </w:p>
          <w:p w14:paraId="58717A4F" w14:textId="57782D4D" w:rsidR="002E2691" w:rsidRPr="00DE556B" w:rsidRDefault="002E2691" w:rsidP="00627F12">
            <w:pPr>
              <w:pStyle w:val="iBAAGLevel1Bullets"/>
            </w:pPr>
            <w:r w:rsidRPr="00DE556B">
              <w:t>Contraceptive services</w:t>
            </w:r>
          </w:p>
          <w:p w14:paraId="58717A51" w14:textId="6A6745FE"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3022039A"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9"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Default="002E2691" w:rsidP="002E2691">
            <w:pPr>
              <w:pStyle w:val="iBAAGStandardText"/>
            </w:pPr>
          </w:p>
          <w:p w14:paraId="10888C35" w14:textId="61779256" w:rsidR="00DE7003" w:rsidRDefault="00DE7003" w:rsidP="002E2691">
            <w:pPr>
              <w:pStyle w:val="iBAAGStandardText"/>
              <w:rPr>
                <w:rStyle w:val="iBAAGStandardTextBoldChar"/>
              </w:rPr>
            </w:pPr>
            <w:r w:rsidRPr="00246DAB">
              <w:rPr>
                <w:rStyle w:val="iBAAGStandardTextBoldChar"/>
              </w:rPr>
              <w:t>Infertility Services</w:t>
            </w:r>
          </w:p>
          <w:p w14:paraId="1F7E2DA8" w14:textId="77777777" w:rsidR="006B1BF9" w:rsidRPr="00DE556B" w:rsidRDefault="006B1BF9" w:rsidP="006B1BF9">
            <w:pPr>
              <w:rPr>
                <w:rFonts w:eastAsia="Times New Roman" w:cs="Arial"/>
                <w:b/>
                <w:color w:val="FF00FF"/>
                <w:szCs w:val="24"/>
              </w:rPr>
            </w:pPr>
            <w:r w:rsidRPr="00DE556B">
              <w:rPr>
                <w:rFonts w:eastAsia="Times New Roman" w:cs="Arial"/>
                <w:b/>
                <w:szCs w:val="24"/>
              </w:rPr>
              <w:t>No Charge</w:t>
            </w:r>
          </w:p>
          <w:p w14:paraId="46AA4A84" w14:textId="77777777" w:rsidR="006B1BF9" w:rsidRPr="00DE556B" w:rsidRDefault="006B1BF9" w:rsidP="006B1BF9">
            <w:pPr>
              <w:rPr>
                <w:rFonts w:eastAsia="Times New Roman" w:cs="Times New Roman"/>
                <w:szCs w:val="24"/>
              </w:rPr>
            </w:pPr>
            <w:r w:rsidRPr="00DE556B">
              <w:rPr>
                <w:rFonts w:eastAsia="Times New Roman" w:cs="Arial"/>
                <w:szCs w:val="24"/>
              </w:rPr>
              <w:t>The annual deductible does not apply.</w:t>
            </w:r>
          </w:p>
          <w:p w14:paraId="4335D937" w14:textId="77777777" w:rsidR="00DE7003" w:rsidRDefault="00DE7003" w:rsidP="002E2691">
            <w:pPr>
              <w:pStyle w:val="iBAAGStandardText"/>
              <w:rPr>
                <w:rStyle w:val="iBAAGStandardTextBoldChar"/>
              </w:rPr>
            </w:pPr>
          </w:p>
          <w:p w14:paraId="15B96AB4" w14:textId="77777777" w:rsidR="003E27B4" w:rsidRDefault="003E27B4" w:rsidP="003E27B4">
            <w:pPr>
              <w:pStyle w:val="iBAAGStandardTextBold"/>
            </w:pPr>
            <w:r>
              <w:t>Is prior authorization needed?</w:t>
            </w:r>
          </w:p>
          <w:p w14:paraId="03DAE302" w14:textId="4F643121" w:rsidR="00DE7003" w:rsidRDefault="003E27B4" w:rsidP="002E2691">
            <w:pPr>
              <w:pStyle w:val="iBAAGStandardText"/>
            </w:pPr>
            <w:r>
              <w:t>No</w:t>
            </w:r>
          </w:p>
          <w:p w14:paraId="432C53F8" w14:textId="77777777" w:rsidR="003E27B4" w:rsidRPr="00DE556B" w:rsidRDefault="003E27B4"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Default="002E2691" w:rsidP="006A6DDF">
            <w:pPr>
              <w:pStyle w:val="iBAAGStandardText"/>
            </w:pPr>
          </w:p>
          <w:p w14:paraId="7F4376E6" w14:textId="5A355814" w:rsidR="00DE7003" w:rsidRDefault="00DE7003" w:rsidP="006A6DDF">
            <w:pPr>
              <w:pStyle w:val="iBAAGStandardText"/>
              <w:rPr>
                <w:rStyle w:val="iBAAGStandardTextBoldChar"/>
              </w:rPr>
            </w:pPr>
            <w:r w:rsidRPr="00246DAB">
              <w:rPr>
                <w:rStyle w:val="iBAAGStandardTextBoldChar"/>
              </w:rPr>
              <w:t>Infertility Services</w:t>
            </w:r>
          </w:p>
          <w:p w14:paraId="1F3F092B" w14:textId="7D1CA900" w:rsidR="006B1BF9" w:rsidRPr="00DE556B" w:rsidRDefault="006B1BF9" w:rsidP="006B1BF9">
            <w:pPr>
              <w:pStyle w:val="iBAAGStandardText"/>
            </w:pPr>
            <w:r>
              <w:rPr>
                <w:rStyle w:val="MemberViewBoldChar"/>
                <w:rFonts w:eastAsiaTheme="minorHAnsi"/>
              </w:rPr>
              <w:t>20%</w:t>
            </w:r>
            <w:r w:rsidRPr="00DE556B">
              <w:t xml:space="preserve"> co-insurance, after you pay the deductible. </w:t>
            </w:r>
          </w:p>
          <w:p w14:paraId="2A4FAE8C" w14:textId="77777777" w:rsidR="00DE7003" w:rsidRDefault="00DE7003" w:rsidP="006A6DDF">
            <w:pPr>
              <w:pStyle w:val="iBAAGStandardText"/>
            </w:pPr>
          </w:p>
          <w:p w14:paraId="67DE1F50" w14:textId="77777777" w:rsidR="003E27B4" w:rsidRDefault="003E27B4" w:rsidP="003E27B4">
            <w:pPr>
              <w:pStyle w:val="iBAAGStandardTextBold"/>
            </w:pPr>
            <w:r>
              <w:t>Is prior authorization needed?</w:t>
            </w:r>
          </w:p>
          <w:p w14:paraId="053F48F2" w14:textId="77777777" w:rsidR="003E27B4" w:rsidRDefault="003E27B4" w:rsidP="006A6DDF">
            <w:pPr>
              <w:pStyle w:val="iBAAGStandardText"/>
            </w:pPr>
            <w:r>
              <w:t>No</w:t>
            </w:r>
          </w:p>
          <w:p w14:paraId="51BD9C7F" w14:textId="77777777" w:rsidR="003E27B4" w:rsidRPr="00DE556B" w:rsidRDefault="003E27B4"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Default="002E2691" w:rsidP="006A6DDF">
            <w:pPr>
              <w:pStyle w:val="iBAAGStandardText"/>
            </w:pPr>
            <w:r w:rsidRPr="00DE556B">
              <w:t>The amount you pay is based on where the covered health service is provided</w:t>
            </w:r>
            <w:r w:rsidR="000B67AD" w:rsidRPr="00DE556B">
              <w:t>.</w:t>
            </w:r>
          </w:p>
          <w:p w14:paraId="69369A71" w14:textId="77777777" w:rsidR="00DE7003" w:rsidRPr="00DE556B" w:rsidRDefault="00DE7003" w:rsidP="006A6DDF">
            <w:pPr>
              <w:pStyle w:val="iBAAGStandardText"/>
            </w:pPr>
          </w:p>
          <w:p w14:paraId="58717A61" w14:textId="4DE80275" w:rsidR="002E2691" w:rsidRDefault="00DE7003" w:rsidP="006A6DDF">
            <w:pPr>
              <w:pStyle w:val="iBAAGStandardText"/>
              <w:rPr>
                <w:rStyle w:val="iBAAGStandardTextBoldChar"/>
              </w:rPr>
            </w:pPr>
            <w:r w:rsidRPr="00246DAB">
              <w:rPr>
                <w:rStyle w:val="iBAAGStandardTextBoldChar"/>
              </w:rPr>
              <w:t>Infertility Services</w:t>
            </w:r>
          </w:p>
          <w:p w14:paraId="504F8898" w14:textId="77777777" w:rsidR="006B1BF9" w:rsidRPr="00DE556B" w:rsidRDefault="006B1BF9" w:rsidP="006B1BF9">
            <w:pPr>
              <w:pStyle w:val="iBAAGStandardText"/>
            </w:pPr>
            <w:r>
              <w:rPr>
                <w:rStyle w:val="MemberViewBoldChar"/>
                <w:rFonts w:eastAsiaTheme="minorHAnsi"/>
              </w:rPr>
              <w:t>50%</w:t>
            </w:r>
            <w:r w:rsidRPr="00DE556B">
              <w:t xml:space="preserve"> co-insurance, after you pay the deductible. </w:t>
            </w:r>
          </w:p>
          <w:p w14:paraId="58B314ED" w14:textId="77777777" w:rsidR="00DE7003" w:rsidRDefault="00DE7003" w:rsidP="006A6DDF">
            <w:pPr>
              <w:pStyle w:val="iBAAGStandardText"/>
            </w:pPr>
          </w:p>
          <w:p w14:paraId="513623B6" w14:textId="77777777" w:rsidR="009340E3" w:rsidRDefault="009340E3" w:rsidP="006A6DDF">
            <w:pPr>
              <w:pStyle w:val="iBAAGStandardText"/>
            </w:pPr>
          </w:p>
          <w:p w14:paraId="447B14E7" w14:textId="77777777" w:rsidR="009340E3" w:rsidRDefault="009340E3" w:rsidP="009340E3">
            <w:pPr>
              <w:pStyle w:val="iBAAGStandardTextBold"/>
            </w:pPr>
            <w:r>
              <w:t>Is prior authorization needed?</w:t>
            </w:r>
          </w:p>
          <w:p w14:paraId="40DDB444" w14:textId="77777777" w:rsidR="009340E3" w:rsidRDefault="009340E3" w:rsidP="009340E3">
            <w:pPr>
              <w:pStyle w:val="iBAAGStandardText"/>
            </w:pPr>
            <w:r>
              <w:t>Yes</w:t>
            </w:r>
          </w:p>
          <w:p w14:paraId="14596015" w14:textId="77777777" w:rsidR="009340E3" w:rsidRDefault="009340E3" w:rsidP="009340E3">
            <w:pPr>
              <w:pStyle w:val="iBAAGStandardText"/>
            </w:pPr>
          </w:p>
          <w:p w14:paraId="43C7D521" w14:textId="77777777" w:rsidR="009340E3" w:rsidRDefault="009340E3" w:rsidP="009340E3">
            <w:pPr>
              <w:pStyle w:val="iBAAGStandardTextBold"/>
            </w:pPr>
            <w:r>
              <w:t>Prior authorization is:</w:t>
            </w:r>
          </w:p>
          <w:p w14:paraId="6448221C" w14:textId="77777777" w:rsidR="009340E3" w:rsidRDefault="009340E3" w:rsidP="009340E3">
            <w:pPr>
              <w:pStyle w:val="iBAAGStandardText"/>
            </w:pPr>
            <w:r>
              <w:t>Getting approval by calling the number listed on your health plan ID card before you can get medicine or services.</w:t>
            </w:r>
          </w:p>
          <w:p w14:paraId="3E51852E" w14:textId="77777777" w:rsidR="009340E3" w:rsidRDefault="009340E3" w:rsidP="009340E3">
            <w:pPr>
              <w:pStyle w:val="iBAAGStandardText"/>
            </w:pPr>
          </w:p>
          <w:p w14:paraId="586F1CF6" w14:textId="77777777" w:rsidR="009340E3" w:rsidRDefault="009340E3" w:rsidP="009340E3">
            <w:pPr>
              <w:pStyle w:val="iBAAGStandardTextBold"/>
            </w:pPr>
            <w:r>
              <w:t xml:space="preserve">When do I need to call? </w:t>
            </w:r>
          </w:p>
          <w:p w14:paraId="39B6EEBF" w14:textId="77777777" w:rsidR="009340E3" w:rsidRDefault="009340E3" w:rsidP="009340E3">
            <w:pPr>
              <w:pStyle w:val="iBAAGLevel1Bullets"/>
            </w:pPr>
            <w:r>
              <w:t xml:space="preserve">As soon as possible </w:t>
            </w:r>
          </w:p>
          <w:p w14:paraId="39F1E603" w14:textId="77777777" w:rsidR="009340E3" w:rsidRDefault="009340E3" w:rsidP="009340E3">
            <w:pPr>
              <w:pStyle w:val="iBAAGStandardText"/>
            </w:pPr>
          </w:p>
          <w:p w14:paraId="1011C5A7" w14:textId="77777777" w:rsidR="009340E3" w:rsidRDefault="009340E3" w:rsidP="009340E3">
            <w:pPr>
              <w:pStyle w:val="iBAAGStandardTextBold"/>
            </w:pPr>
            <w:r>
              <w:t xml:space="preserve">If you don’t get prior authorization, you pay: </w:t>
            </w:r>
          </w:p>
          <w:p w14:paraId="2504CEB7" w14:textId="1A139DA0" w:rsidR="009340E3" w:rsidRDefault="009340E3" w:rsidP="009340E3">
            <w:pPr>
              <w:pStyle w:val="iBAAGStandardText"/>
              <w:rPr>
                <w:rStyle w:val="InstructionalTextChar"/>
              </w:rPr>
            </w:pPr>
            <w:r>
              <w:rPr>
                <w:rStyle w:val="iBAAGStandardTextBoldChar"/>
              </w:rPr>
              <w:t>50</w:t>
            </w:r>
            <w:r w:rsidRPr="00246DAB">
              <w:rPr>
                <w:rStyle w:val="iBAAGStandardTextBoldChar"/>
              </w:rPr>
              <w:t>%</w:t>
            </w:r>
            <w:r>
              <w:t xml:space="preserve"> co-insurance</w:t>
            </w:r>
          </w:p>
          <w:p w14:paraId="49EFAECB" w14:textId="77777777" w:rsidR="009340E3" w:rsidRPr="00DE556B" w:rsidRDefault="009340E3" w:rsidP="009340E3">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23282C3B" w14:textId="77777777" w:rsidR="00433FF5" w:rsidRDefault="00433FF5" w:rsidP="001D6D48">
            <w:pPr>
              <w:pStyle w:val="iBAAGStandardText"/>
              <w:rPr>
                <w:rStyle w:val="InstructionalTextChar"/>
              </w:rPr>
            </w:pPr>
            <w:r w:rsidRPr="0033466F">
              <w:rPr>
                <w:rStyle w:val="MandateStandardTextChar"/>
                <w:color w:val="auto"/>
              </w:rPr>
              <w:t xml:space="preserve">Limited to </w:t>
            </w:r>
            <w:r w:rsidRPr="0033466F">
              <w:rPr>
                <w:rStyle w:val="MandateTextBoldChar"/>
                <w:color w:val="auto"/>
              </w:rPr>
              <w:t xml:space="preserve">4 </w:t>
            </w:r>
            <w:r w:rsidRPr="0033466F">
              <w:rPr>
                <w:rStyle w:val="MandateStandardTextChar"/>
                <w:color w:val="auto"/>
              </w:rPr>
              <w:t>completed egg retrievals per lifetime per person.</w:t>
            </w:r>
            <w:r w:rsidRPr="00145372" w:rsidDel="00BC7A73">
              <w:rPr>
                <w:rStyle w:val="InstructionalTextChar"/>
              </w:rPr>
              <w:t xml:space="preserve"> </w:t>
            </w:r>
          </w:p>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Default="002E2691" w:rsidP="006A6DDF">
            <w:pPr>
              <w:pStyle w:val="iBAAGLevel1Bullets"/>
            </w:pPr>
            <w:r w:rsidRPr="00DE556B">
              <w:t>The reversal of voluntary sterilization.</w:t>
            </w:r>
          </w:p>
          <w:p w14:paraId="2BE7A884" w14:textId="77777777" w:rsidR="004C391B" w:rsidRDefault="004C391B" w:rsidP="004C391B">
            <w:pPr>
              <w:pStyle w:val="iBAAGLevel1Bullets"/>
            </w:pPr>
            <w:r>
              <w:t>Cryo-preservation and other forms of preservation of reproductive materials for purpose of elective fertility preservation.</w:t>
            </w:r>
          </w:p>
          <w:p w14:paraId="7138A020" w14:textId="77777777" w:rsidR="004C391B" w:rsidRDefault="004C391B" w:rsidP="004C391B">
            <w:pPr>
              <w:pStyle w:val="iBAAGLevel1Bullets"/>
            </w:pPr>
            <w:r>
              <w:t>Long-term storage (greater than a year) of reproductive materials: sperm, eggs, embryos, ovarian tissue, and testicular tissue.</w:t>
            </w:r>
          </w:p>
          <w:p w14:paraId="2463D31A" w14:textId="24A66071" w:rsidR="004C391B" w:rsidRPr="002A6E25" w:rsidRDefault="004C391B" w:rsidP="004C391B">
            <w:pPr>
              <w:pStyle w:val="iBAAGLevel1Bullets"/>
              <w:rPr>
                <w:rStyle w:val="InstructionalTextChar"/>
                <w:b w:val="0"/>
              </w:rPr>
            </w:pPr>
            <w:r>
              <w:t>Non-medical costs of donor services.</w:t>
            </w:r>
          </w:p>
          <w:p w14:paraId="039951E6" w14:textId="77777777" w:rsidR="004C391B" w:rsidRPr="00DE556B" w:rsidRDefault="004C391B" w:rsidP="0074163C">
            <w:pPr>
              <w:pStyle w:val="iBAAGLevel1Bullets"/>
              <w:numPr>
                <w:ilvl w:val="0"/>
                <w:numId w:val="0"/>
              </w:numPr>
              <w:ind w:left="450"/>
            </w:pP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229A859"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70" w:history="1">
        <w:hyperlink r:id="rId71"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5" w:name="Special_Services"/>
            <w:r w:rsidRPr="00DE556B">
              <w:t>Special Services</w:t>
            </w:r>
            <w:bookmarkEnd w:id="95"/>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517"/>
      </w:tblGrid>
      <w:tr w:rsidR="00275C43" w:rsidRPr="00DE556B" w14:paraId="58717AC5" w14:textId="77777777" w:rsidTr="00265FF7">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265FF7">
        <w:tc>
          <w:tcPr>
            <w:tcW w:w="3517" w:type="dxa"/>
            <w:shd w:val="clear" w:color="auto" w:fill="FFFFFF" w:themeFill="background1"/>
          </w:tcPr>
          <w:p w14:paraId="58717AC6" w14:textId="77777777" w:rsidR="00275C43" w:rsidRPr="00DE556B" w:rsidRDefault="00275C43" w:rsidP="001967A9">
            <w:pPr>
              <w:pStyle w:val="iBAAGSituationBoxName"/>
            </w:pPr>
            <w:bookmarkStart w:id="96" w:name="Acupuncture_Services"/>
            <w:r w:rsidRPr="00DE556B">
              <w:t>Acupuncture Services</w:t>
            </w:r>
            <w:bookmarkEnd w:id="96"/>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shd w:val="clear" w:color="auto" w:fill="FFFFFF" w:themeFill="background1"/>
          </w:tcPr>
          <w:p w14:paraId="7240FAEE" w14:textId="04DE03E8"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544881B8"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shd w:val="clear" w:color="auto" w:fill="FFFFFF" w:themeFill="background1"/>
          </w:tcPr>
          <w:p w14:paraId="76FC6585" w14:textId="30924F95" w:rsidR="00275C43" w:rsidRPr="00DE556B" w:rsidRDefault="00275C43" w:rsidP="002555D3">
            <w:pPr>
              <w:pStyle w:val="iBAAGStandardText"/>
            </w:pPr>
            <w:r w:rsidRPr="00DE556B">
              <w:rPr>
                <w:rStyle w:val="iBAAGStandardTextBoldChar"/>
              </w:rPr>
              <w:t>$</w:t>
            </w:r>
            <w:r w:rsidR="002F2DC7">
              <w:rPr>
                <w:rStyle w:val="iBAAGStandardTextBoldChar"/>
              </w:rPr>
              <w:t>30</w:t>
            </w:r>
            <w:r w:rsidRPr="00DE556B">
              <w:t xml:space="preserve"> co-pay per visit</w:t>
            </w:r>
            <w:r w:rsidR="000B67AD" w:rsidRPr="00DE556B">
              <w:t>.</w:t>
            </w:r>
          </w:p>
          <w:p w14:paraId="4BCF9E52" w14:textId="2CEB15A7"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shd w:val="clear" w:color="auto" w:fill="FFFFFF" w:themeFill="background1"/>
          </w:tcPr>
          <w:p w14:paraId="37E8ECAB" w14:textId="51AA6183" w:rsidR="00275C43" w:rsidRPr="00DE556B" w:rsidRDefault="00D04A46"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shd w:val="clear" w:color="auto" w:fill="FFFFFF" w:themeFill="background1"/>
          </w:tcPr>
          <w:p w14:paraId="69B3AEBB" w14:textId="77777777" w:rsidR="00E2378E" w:rsidRDefault="00E2378E" w:rsidP="00E2378E">
            <w:pPr>
              <w:pStyle w:val="iBAAGStandardText"/>
            </w:pPr>
          </w:p>
          <w:p w14:paraId="58717AD1" w14:textId="513971A4" w:rsidR="00275C43" w:rsidRPr="00DE556B" w:rsidRDefault="00E2378E" w:rsidP="00942B3A">
            <w:pPr>
              <w:pStyle w:val="iBAAGStandardText"/>
            </w:pPr>
            <w:r>
              <w:t xml:space="preserve">Limited to </w:t>
            </w:r>
            <w:r>
              <w:rPr>
                <w:rStyle w:val="iBAAGStandardTextBoldChar"/>
              </w:rPr>
              <w:t>$</w:t>
            </w:r>
            <w:r w:rsidR="00942B3A">
              <w:rPr>
                <w:rStyle w:val="iBAAGStandardTextBoldChar"/>
              </w:rPr>
              <w:t>2,500</w:t>
            </w:r>
            <w:r>
              <w:t xml:space="preserve"> in eligible expenses per year.</w:t>
            </w:r>
          </w:p>
        </w:tc>
      </w:tr>
      <w:tr w:rsidR="00FD4E73" w:rsidRPr="00DE556B" w14:paraId="1B05F988" w14:textId="77777777" w:rsidTr="00265FF7">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265FF7">
        <w:tc>
          <w:tcPr>
            <w:tcW w:w="3517" w:type="dxa"/>
            <w:shd w:val="clear" w:color="auto" w:fill="FFFFFF" w:themeFill="background1"/>
          </w:tcPr>
          <w:p w14:paraId="670B9511" w14:textId="7908B94F" w:rsidR="00FD4E73" w:rsidRDefault="00FD4E73" w:rsidP="00A07E12">
            <w:pPr>
              <w:pStyle w:val="iBAAGSituationBoxName"/>
            </w:pPr>
            <w:bookmarkStart w:id="97" w:name="Cellular_Gene_Therapy"/>
            <w:r>
              <w:t>Cellular and Gene Therapy</w:t>
            </w:r>
            <w:bookmarkEnd w:id="97"/>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73"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shd w:val="clear" w:color="auto" w:fill="FFFFFF" w:themeFill="background1"/>
          </w:tcPr>
          <w:p w14:paraId="2F7FF661" w14:textId="5993BA66"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1362D26B"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0C7BD2E6"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shd w:val="clear" w:color="auto" w:fill="FFFFFF" w:themeFill="background1"/>
          </w:tcPr>
          <w:p w14:paraId="5B6B7E60" w14:textId="0A0191EE"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5C84E319" w:rsidR="00FD4E73" w:rsidRDefault="00441626"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49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265FF7">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265FF7">
        <w:tc>
          <w:tcPr>
            <w:tcW w:w="3517" w:type="dxa"/>
            <w:shd w:val="clear" w:color="auto" w:fill="FFFFFF" w:themeFill="background1"/>
          </w:tcPr>
          <w:p w14:paraId="58717B04" w14:textId="77777777" w:rsidR="00FD4E73" w:rsidRPr="00DE556B" w:rsidRDefault="00FD4E73" w:rsidP="001967A9">
            <w:pPr>
              <w:pStyle w:val="iBAAGSituationBoxName"/>
            </w:pPr>
            <w:bookmarkStart w:id="98" w:name="Clinical_Trials"/>
            <w:r w:rsidRPr="00DE556B">
              <w:t>Clinical Trials</w:t>
            </w:r>
            <w:bookmarkEnd w:id="98"/>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1066447D" w14:textId="77777777" w:rsidR="00B05751" w:rsidRPr="00DE556B" w:rsidRDefault="00B05751" w:rsidP="00B05751">
            <w:r>
              <w:rPr>
                <w:rStyle w:val="iBAAGStandardTextBoldChar"/>
              </w:rPr>
              <w:t>50%</w:t>
            </w:r>
            <w:r w:rsidRPr="00DE556B">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3DCA8498" w14:textId="77777777" w:rsidR="00B05751" w:rsidRPr="00DE556B" w:rsidRDefault="00B05751" w:rsidP="00B05751">
            <w:r>
              <w:rPr>
                <w:rStyle w:val="iBAAGStandardTextBoldChar"/>
              </w:rPr>
              <w:t>50%</w:t>
            </w:r>
            <w:r w:rsidRPr="00DE556B">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265FF7">
        <w:tc>
          <w:tcPr>
            <w:tcW w:w="13507" w:type="dxa"/>
            <w:gridSpan w:val="5"/>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265FF7">
        <w:tc>
          <w:tcPr>
            <w:tcW w:w="3517" w:type="dxa"/>
            <w:shd w:val="clear" w:color="auto" w:fill="FFFFFF" w:themeFill="background1"/>
          </w:tcPr>
          <w:p w14:paraId="58717B44" w14:textId="77777777" w:rsidR="00FD4E73" w:rsidRPr="00DE556B" w:rsidRDefault="00FD4E73" w:rsidP="001967A9">
            <w:pPr>
              <w:pStyle w:val="iBAAGSituationBoxName"/>
            </w:pPr>
            <w:bookmarkStart w:id="99" w:name="Congenital_Heart_Disease_Resource_Servic"/>
            <w:r w:rsidRPr="00DE556B">
              <w:t>Congenital Heart Disease Resource Services (CHDRS)</w:t>
            </w:r>
            <w:bookmarkEnd w:id="99"/>
          </w:p>
        </w:tc>
        <w:tc>
          <w:tcPr>
            <w:tcW w:w="9990" w:type="dxa"/>
            <w:gridSpan w:val="4"/>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5"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265FF7">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265FF7">
        <w:tc>
          <w:tcPr>
            <w:tcW w:w="3517" w:type="dxa"/>
            <w:shd w:val="clear" w:color="auto" w:fill="FFFFFF" w:themeFill="background1"/>
          </w:tcPr>
          <w:p w14:paraId="58717B5C" w14:textId="77777777" w:rsidR="00FD4E73" w:rsidRPr="00DE556B" w:rsidRDefault="00FD4E73" w:rsidP="001967A9">
            <w:pPr>
              <w:pStyle w:val="iBAAGSituationBoxName"/>
            </w:pPr>
            <w:bookmarkStart w:id="100" w:name="Congenital_Heart_Disease_Surgeries"/>
            <w:r w:rsidRPr="00DE556B">
              <w:t>Congenital Heart Disease Surgeries</w:t>
            </w:r>
            <w:bookmarkEnd w:id="100"/>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shd w:val="clear" w:color="auto" w:fill="FFFFFF" w:themeFill="background1"/>
          </w:tcPr>
          <w:p w14:paraId="39CC5D00" w14:textId="1F4AD0C6"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14381027"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61C35428" w14:textId="31B359FB" w:rsidR="00FD4E73" w:rsidRPr="00DE556B" w:rsidRDefault="008857BD" w:rsidP="000D520F">
            <w:pPr>
              <w:pStyle w:val="iBAAGStandardText"/>
            </w:pPr>
            <w:r w:rsidRPr="00DE556B" w:rsidDel="008857BD">
              <w:rPr>
                <w:rStyle w:val="InstructionalTextChar"/>
              </w:rPr>
              <w:t xml:space="preserve"> </w:t>
            </w: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shd w:val="clear" w:color="auto" w:fill="FFFFFF" w:themeFill="background1"/>
          </w:tcPr>
          <w:p w14:paraId="58717B6B" w14:textId="06E579B7" w:rsidR="00FD4E73" w:rsidRPr="00DE556B" w:rsidRDefault="00D352FC" w:rsidP="006A6DDF">
            <w:pPr>
              <w:pStyle w:val="iBAAGStandardText"/>
            </w:pPr>
            <w:r>
              <w:rPr>
                <w:rStyle w:val="iBAAGStandardTextBoldChar"/>
              </w:rPr>
              <w:t>20%</w:t>
            </w:r>
            <w:r w:rsidR="00FD4E73" w:rsidRPr="00DE556B">
              <w:t xml:space="preserve"> co-insurance, after you pay the deductible </w:t>
            </w:r>
          </w:p>
          <w:p w14:paraId="58717B6D" w14:textId="77777777" w:rsidR="00FD4E73" w:rsidRPr="00DE556B" w:rsidRDefault="00FD4E73" w:rsidP="006A6DDF">
            <w:pPr>
              <w:pStyle w:val="iBAAGStandardText"/>
            </w:pP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39E419A1" w:rsidR="00FD4E73" w:rsidRPr="00DE556B" w:rsidRDefault="00FD4E73" w:rsidP="006A6DDF">
            <w:pPr>
              <w:pStyle w:val="iBAAGStandardText"/>
            </w:pPr>
            <w:r w:rsidRPr="00DE556B">
              <w:t>No</w:t>
            </w:r>
          </w:p>
          <w:p w14:paraId="58717B80" w14:textId="77777777" w:rsidR="00FD4E73" w:rsidRPr="00DE556B" w:rsidRDefault="00FD4E73" w:rsidP="008857BD">
            <w:pPr>
              <w:pStyle w:val="iBAAGStandardText"/>
            </w:pPr>
          </w:p>
        </w:tc>
        <w:tc>
          <w:tcPr>
            <w:tcW w:w="2491" w:type="dxa"/>
            <w:shd w:val="clear" w:color="auto" w:fill="FFFFFF" w:themeFill="background1"/>
          </w:tcPr>
          <w:p w14:paraId="58717B81" w14:textId="1123BC9A" w:rsidR="00FD4E73" w:rsidRPr="00DE556B" w:rsidRDefault="00D04A46"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650A5F2B" w:rsidR="00FD4E73" w:rsidRPr="00DE556B" w:rsidRDefault="00441626"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2491" w:type="dxa"/>
            <w:shd w:val="clear" w:color="auto" w:fill="FFFFFF" w:themeFill="background1"/>
          </w:tcPr>
          <w:p w14:paraId="23A694C3" w14:textId="77777777" w:rsidR="00FD4E73" w:rsidRDefault="00FD4E73" w:rsidP="00C43C30">
            <w:pPr>
              <w:pStyle w:val="iBAAGStandardText"/>
            </w:pPr>
          </w:p>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265FF7">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265FF7">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1" w:name="Culturally_Based_Services"/>
            <w:r w:rsidRPr="00DE556B">
              <w:t xml:space="preserve">Culturally-Based Services </w:t>
            </w:r>
            <w:bookmarkEnd w:id="101"/>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7"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tcBorders>
              <w:bottom w:val="single" w:sz="4" w:space="0" w:color="000000" w:themeColor="text1"/>
            </w:tcBorders>
            <w:shd w:val="clear" w:color="auto" w:fill="auto"/>
          </w:tcPr>
          <w:p w14:paraId="3B1FB053" w14:textId="23878969"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21AF3EAA"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0D1122B2" w14:textId="77777777" w:rsidR="00FD4E73" w:rsidRPr="00DE556B" w:rsidRDefault="00FD4E73" w:rsidP="002555D3">
            <w:pPr>
              <w:pStyle w:val="iBAAGStandardTextBold"/>
            </w:pPr>
            <w:r w:rsidRPr="00DE556B">
              <w:t>Is prior authorization needed?</w:t>
            </w:r>
          </w:p>
          <w:p w14:paraId="7E43454F" w14:textId="19270192"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29E0BEE5" w14:textId="55444906" w:rsidR="00FD4E73" w:rsidRDefault="00FD4E73" w:rsidP="00BD7601">
            <w:pPr>
              <w:pStyle w:val="iBAAGStandardText"/>
              <w:rPr>
                <w:rStyle w:val="InstructionalTextChar"/>
              </w:rPr>
            </w:pPr>
          </w:p>
          <w:p w14:paraId="3D86769B" w14:textId="77777777" w:rsidR="00FD4E73" w:rsidRPr="00DE556B" w:rsidRDefault="00FD4E73" w:rsidP="00A07E12">
            <w:pPr>
              <w:pStyle w:val="iBAAGStandardText"/>
            </w:pPr>
          </w:p>
        </w:tc>
        <w:tc>
          <w:tcPr>
            <w:tcW w:w="2491"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265FF7">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265FF7">
        <w:tc>
          <w:tcPr>
            <w:tcW w:w="3517" w:type="dxa"/>
            <w:shd w:val="clear" w:color="auto" w:fill="FFFFFF" w:themeFill="background1"/>
          </w:tcPr>
          <w:p w14:paraId="58717B9D" w14:textId="77777777" w:rsidR="00FD4E73" w:rsidRPr="00DE556B" w:rsidRDefault="00FD4E73" w:rsidP="001967A9">
            <w:pPr>
              <w:pStyle w:val="iBAAGSituationBoxName"/>
            </w:pPr>
            <w:bookmarkStart w:id="102" w:name="Dental_Services_Accident_Only"/>
            <w:r w:rsidRPr="001967A9">
              <w:t>Dental Services - Accident Only</w:t>
            </w:r>
            <w:bookmarkEnd w:id="102"/>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shd w:val="clear" w:color="auto" w:fill="FFFFFF" w:themeFill="background1"/>
          </w:tcPr>
          <w:p w14:paraId="5F266000" w14:textId="37B24099"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4C650A1E"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2FA021CE" w14:textId="38C1BC68" w:rsidR="00FD4E73" w:rsidRPr="00DE556B" w:rsidRDefault="00FD4E73" w:rsidP="00ED513D">
            <w:pPr>
              <w:pStyle w:val="iBAAGStandardText"/>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BB3" w14:textId="7B65BD6A" w:rsidR="00FD4E73" w:rsidRPr="00DE556B" w:rsidRDefault="00D352FC" w:rsidP="006A6DDF">
            <w:pPr>
              <w:pStyle w:val="iBAAGStandardText"/>
            </w:pPr>
            <w:r>
              <w:rPr>
                <w:rStyle w:val="iBAAGStandardTextBoldChar"/>
              </w:rPr>
              <w:t>20%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shd w:val="clear" w:color="auto" w:fill="FFFFFF" w:themeFill="background1"/>
          </w:tcPr>
          <w:p w14:paraId="58717BC3" w14:textId="09209155" w:rsidR="00FD4E73" w:rsidRPr="00DE556B" w:rsidRDefault="00D352FC" w:rsidP="006A6DDF">
            <w:pPr>
              <w:pStyle w:val="iBAAGStandardText"/>
            </w:pPr>
            <w:r>
              <w:rPr>
                <w:rStyle w:val="iBAAGStandardTextBoldChar"/>
              </w:rPr>
              <w:t>20%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074939" w:rsidRPr="00DE556B" w14:paraId="4C933338" w14:textId="77777777" w:rsidTr="00265FF7">
        <w:tc>
          <w:tcPr>
            <w:tcW w:w="3517" w:type="dxa"/>
            <w:tcBorders>
              <w:bottom w:val="single" w:sz="4" w:space="0" w:color="000000" w:themeColor="text1"/>
            </w:tcBorders>
            <w:shd w:val="clear" w:color="auto" w:fill="31849B"/>
            <w:vAlign w:val="center"/>
          </w:tcPr>
          <w:p w14:paraId="1FF97EAC" w14:textId="77777777" w:rsidR="00074939" w:rsidRPr="00DE556B" w:rsidRDefault="00074939"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417D55D7" w14:textId="77777777" w:rsidR="00074939" w:rsidRPr="00DE556B" w:rsidRDefault="00074939" w:rsidP="00D25158">
            <w:pPr>
              <w:pStyle w:val="iBAAGTableHeader"/>
            </w:pPr>
            <w:r w:rsidRPr="00DE556B">
              <w:t>Your cost if you use</w:t>
            </w:r>
          </w:p>
          <w:p w14:paraId="0052EC48" w14:textId="77777777" w:rsidR="00074939" w:rsidRPr="00DE556B" w:rsidRDefault="00074939"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83F2B1A" w14:textId="77777777" w:rsidR="00074939" w:rsidRPr="00DE556B" w:rsidRDefault="00074939" w:rsidP="00D25158">
            <w:pPr>
              <w:pStyle w:val="iBAAGTableHeader"/>
            </w:pPr>
            <w:r w:rsidRPr="00DE556B">
              <w:t>Your cost if you use</w:t>
            </w:r>
          </w:p>
          <w:p w14:paraId="7A65269C" w14:textId="77777777" w:rsidR="00074939" w:rsidRPr="00DE556B" w:rsidRDefault="00074939"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58736A9" w14:textId="77777777" w:rsidR="00074939" w:rsidRPr="00DE556B" w:rsidRDefault="00074939" w:rsidP="00D25158">
            <w:pPr>
              <w:pStyle w:val="iBAAGTableHeader"/>
            </w:pPr>
            <w:r w:rsidRPr="00DE556B">
              <w:t>Your cost if you use U.S.</w:t>
            </w:r>
          </w:p>
          <w:p w14:paraId="7F48AFA8" w14:textId="77777777" w:rsidR="00074939" w:rsidRPr="00DE556B" w:rsidRDefault="00074939"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287BE10" w14:textId="77777777" w:rsidR="00074939" w:rsidRPr="00DE556B" w:rsidRDefault="00074939" w:rsidP="00D25158">
            <w:pPr>
              <w:pStyle w:val="iBAAGTableHeader"/>
            </w:pPr>
            <w:r w:rsidRPr="00DE556B">
              <w:t>Limits &amp; Exceptions</w:t>
            </w:r>
          </w:p>
        </w:tc>
      </w:tr>
      <w:tr w:rsidR="00673FBA" w:rsidRPr="00DE556B" w14:paraId="189288C7" w14:textId="77777777" w:rsidTr="00265FF7">
        <w:tc>
          <w:tcPr>
            <w:tcW w:w="3517" w:type="dxa"/>
            <w:shd w:val="clear" w:color="auto" w:fill="FFFFFF" w:themeFill="background1"/>
          </w:tcPr>
          <w:p w14:paraId="5592B0A3" w14:textId="77777777" w:rsidR="00673FBA" w:rsidRPr="003F3B5E" w:rsidRDefault="00673FBA" w:rsidP="009D4B7A">
            <w:pPr>
              <w:pStyle w:val="iBAAGSituationBoxName"/>
            </w:pPr>
            <w:bookmarkStart w:id="103" w:name="Dental_Anesthesia_Services"/>
            <w:r w:rsidRPr="00B56AA4">
              <w:t>Dental Services</w:t>
            </w:r>
            <w:bookmarkEnd w:id="103"/>
            <w:r>
              <w:t xml:space="preserve"> - Other</w:t>
            </w:r>
          </w:p>
          <w:p w14:paraId="778F443D" w14:textId="77777777" w:rsidR="00673FBA" w:rsidRPr="00F13EDA" w:rsidRDefault="00673FBA" w:rsidP="009D4B7A">
            <w:pPr>
              <w:pStyle w:val="iBAAGStandardText"/>
            </w:pPr>
          </w:p>
          <w:p w14:paraId="4E39CEFF" w14:textId="77777777" w:rsidR="00673FBA" w:rsidRPr="00F13EDA" w:rsidRDefault="00673FBA" w:rsidP="009D4B7A">
            <w:pPr>
              <w:pStyle w:val="iBAAGStandardText"/>
            </w:pPr>
            <w:r w:rsidRPr="00F13EDA">
              <w:t>Benefits include:</w:t>
            </w:r>
          </w:p>
          <w:p w14:paraId="1AC6E9A0" w14:textId="77777777" w:rsidR="00673FBA" w:rsidRDefault="00673FBA" w:rsidP="009D4B7A">
            <w:pPr>
              <w:pStyle w:val="iBAAGLevel1Bullets"/>
              <w:ind w:left="720"/>
            </w:pPr>
            <w:r>
              <w:t>Surgery</w:t>
            </w:r>
          </w:p>
          <w:p w14:paraId="5BFD628F" w14:textId="77777777" w:rsidR="00673FBA" w:rsidRPr="00F13EDA" w:rsidRDefault="00673FBA" w:rsidP="009D4B7A">
            <w:pPr>
              <w:pStyle w:val="iBAAGLevel1Bullets"/>
              <w:ind w:left="720"/>
            </w:pPr>
            <w:r>
              <w:t>General anesthesia</w:t>
            </w:r>
          </w:p>
          <w:p w14:paraId="22BAF413" w14:textId="77777777" w:rsidR="00673FBA" w:rsidRDefault="00673FBA" w:rsidP="009D4B7A">
            <w:pPr>
              <w:pStyle w:val="iBAAGLevel1Bullets"/>
              <w:ind w:left="720"/>
            </w:pPr>
            <w:r>
              <w:t>Facility charges</w:t>
            </w:r>
          </w:p>
          <w:p w14:paraId="7932347F" w14:textId="77777777" w:rsidR="00673FBA" w:rsidRPr="001266A7" w:rsidRDefault="00673FBA" w:rsidP="009D4B7A">
            <w:pPr>
              <w:pStyle w:val="iBAAGStandardText"/>
            </w:pPr>
          </w:p>
          <w:p w14:paraId="1614E3CD" w14:textId="77777777" w:rsidR="00673FBA" w:rsidRPr="001266A7" w:rsidRDefault="00673FBA" w:rsidP="009D4B7A">
            <w:pPr>
              <w:pStyle w:val="iBAAGStandardTextBold"/>
            </w:pPr>
            <w:r w:rsidRPr="001266A7">
              <w:t xml:space="preserve">Want more information? </w:t>
            </w:r>
          </w:p>
          <w:p w14:paraId="3A73E619" w14:textId="77777777" w:rsidR="00673FBA" w:rsidRPr="001266A7" w:rsidRDefault="00673FBA" w:rsidP="009D4B7A">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7439ABE9" w14:textId="77777777" w:rsidR="00673FBA" w:rsidRPr="00DE556B" w:rsidRDefault="00673FBA" w:rsidP="00D25158"/>
        </w:tc>
        <w:tc>
          <w:tcPr>
            <w:tcW w:w="2491" w:type="dxa"/>
            <w:shd w:val="clear" w:color="auto" w:fill="FFFFFF" w:themeFill="background1"/>
          </w:tcPr>
          <w:p w14:paraId="57C14B48" w14:textId="77777777" w:rsidR="007846EC" w:rsidRDefault="007846EC" w:rsidP="007846EC">
            <w:pPr>
              <w:pStyle w:val="iBAAGStandardText"/>
            </w:pPr>
            <w:r w:rsidRPr="007328F7">
              <w:t>The amount you pay is based on the different services you receive.</w:t>
            </w:r>
          </w:p>
          <w:p w14:paraId="00DDF599" w14:textId="77777777" w:rsidR="00673FBA" w:rsidRPr="00DE556B" w:rsidRDefault="00673FBA" w:rsidP="00D25158">
            <w:pPr>
              <w:pStyle w:val="iBAAGStandardText"/>
              <w:rPr>
                <w:rStyle w:val="InstructionalTextChar"/>
              </w:rPr>
            </w:pPr>
          </w:p>
          <w:p w14:paraId="5E23A2E1" w14:textId="77777777" w:rsidR="00673FBA" w:rsidRPr="00DE556B" w:rsidRDefault="00673FBA" w:rsidP="00D25158">
            <w:pPr>
              <w:pStyle w:val="iBAAGStandardTextBold"/>
            </w:pPr>
            <w:r w:rsidRPr="00DE556B">
              <w:t>Is prior authorization needed?</w:t>
            </w:r>
          </w:p>
          <w:p w14:paraId="182C89B4" w14:textId="77777777" w:rsidR="00673FBA" w:rsidRPr="00DE556B" w:rsidRDefault="00673FBA" w:rsidP="00D25158">
            <w:pPr>
              <w:pStyle w:val="iBAAGStandardText"/>
            </w:pPr>
            <w:r w:rsidRPr="00DE556B">
              <w:t>No</w:t>
            </w:r>
          </w:p>
          <w:p w14:paraId="7FAB75E9" w14:textId="77777777" w:rsidR="00673FBA" w:rsidRPr="00DE556B" w:rsidRDefault="00673FBA" w:rsidP="00D25158">
            <w:pPr>
              <w:pStyle w:val="iBAAGStandardText"/>
            </w:pPr>
          </w:p>
        </w:tc>
        <w:tc>
          <w:tcPr>
            <w:tcW w:w="2491" w:type="dxa"/>
            <w:shd w:val="clear" w:color="auto" w:fill="FFFFFF" w:themeFill="background1"/>
          </w:tcPr>
          <w:p w14:paraId="24043334" w14:textId="77777777" w:rsidR="00673FBA" w:rsidRDefault="00673FBA" w:rsidP="00D25158">
            <w:pPr>
              <w:pStyle w:val="iBAAGStandardText"/>
            </w:pPr>
            <w:r w:rsidRPr="007328F7">
              <w:t>The amount you pay is based on the different services you receive.</w:t>
            </w:r>
          </w:p>
          <w:p w14:paraId="502D0691" w14:textId="77777777" w:rsidR="00673FBA" w:rsidRDefault="00673FBA" w:rsidP="00D25158">
            <w:pPr>
              <w:pStyle w:val="iBAAGStandardText"/>
            </w:pPr>
          </w:p>
          <w:p w14:paraId="6A61B6C0" w14:textId="77777777" w:rsidR="00673FBA" w:rsidRPr="00C739E6" w:rsidRDefault="00673FBA" w:rsidP="00D25158">
            <w:pPr>
              <w:pStyle w:val="iBAAGStandardTextBold"/>
            </w:pPr>
            <w:r w:rsidRPr="00C739E6">
              <w:t>Is prior authorization needed?</w:t>
            </w:r>
          </w:p>
          <w:p w14:paraId="41ACC7EE" w14:textId="3D67A9EF" w:rsidR="00673FBA" w:rsidRDefault="00673FBA" w:rsidP="00D25158">
            <w:r w:rsidRPr="007B1598">
              <w:rPr>
                <w:rStyle w:val="iBAAGStandardTextChar"/>
              </w:rPr>
              <w:t>No</w:t>
            </w:r>
          </w:p>
          <w:p w14:paraId="40446EE3" w14:textId="77777777" w:rsidR="00673FBA" w:rsidRDefault="00673FBA" w:rsidP="00D25158">
            <w:pPr>
              <w:pStyle w:val="iBAAGStandardText"/>
            </w:pPr>
          </w:p>
          <w:p w14:paraId="7A185F77" w14:textId="77777777" w:rsidR="00673FBA" w:rsidRPr="00DE556B" w:rsidRDefault="00673FBA" w:rsidP="003116A6">
            <w:pPr>
              <w:pStyle w:val="iBAAGStandardText"/>
            </w:pPr>
          </w:p>
        </w:tc>
        <w:tc>
          <w:tcPr>
            <w:tcW w:w="2491" w:type="dxa"/>
            <w:shd w:val="clear" w:color="auto" w:fill="FFFFFF" w:themeFill="background1"/>
          </w:tcPr>
          <w:p w14:paraId="7DA69DBA" w14:textId="77777777" w:rsidR="00673FBA" w:rsidRDefault="00673FBA" w:rsidP="00D25158">
            <w:pPr>
              <w:pStyle w:val="iBAAGStandardText"/>
            </w:pPr>
            <w:r w:rsidRPr="007328F7">
              <w:t>The amount you pay is based on the different services you receive.</w:t>
            </w:r>
          </w:p>
          <w:p w14:paraId="7BFDF01D" w14:textId="77777777" w:rsidR="00673FBA" w:rsidRDefault="00673FBA" w:rsidP="00D25158">
            <w:pPr>
              <w:pStyle w:val="iBAAGStandardText"/>
            </w:pPr>
          </w:p>
          <w:p w14:paraId="57F17900" w14:textId="77777777" w:rsidR="00673FBA" w:rsidRPr="00C739E6" w:rsidRDefault="00673FBA" w:rsidP="00D25158">
            <w:pPr>
              <w:pStyle w:val="iBAAGStandardTextBold"/>
            </w:pPr>
            <w:r w:rsidRPr="00C739E6">
              <w:t>Is prior authorization needed?</w:t>
            </w:r>
          </w:p>
          <w:p w14:paraId="65BBE790" w14:textId="77777777" w:rsidR="00673FBA" w:rsidRDefault="00673FBA" w:rsidP="00D25158">
            <w:pPr>
              <w:pStyle w:val="iBAAGStandardText"/>
            </w:pPr>
            <w:r>
              <w:t>Yes</w:t>
            </w:r>
          </w:p>
          <w:p w14:paraId="74AF7519" w14:textId="4D467C38" w:rsidR="00673FBA" w:rsidRDefault="00673FBA" w:rsidP="00D25158">
            <w:pPr>
              <w:pStyle w:val="iBAAGStandardText"/>
            </w:pPr>
          </w:p>
          <w:p w14:paraId="0A2C2E9B" w14:textId="77777777" w:rsidR="00673FBA" w:rsidRDefault="00673FBA" w:rsidP="00D25158">
            <w:pPr>
              <w:pStyle w:val="iBAAGStandardTextBold"/>
            </w:pPr>
            <w:r>
              <w:t>Prior authorization is:</w:t>
            </w:r>
          </w:p>
          <w:p w14:paraId="5C04A0C9" w14:textId="77777777" w:rsidR="00673FBA" w:rsidRDefault="00673FBA" w:rsidP="00D25158">
            <w:pPr>
              <w:pStyle w:val="iBAAGStandardText"/>
            </w:pPr>
            <w:r w:rsidRPr="00774B34">
              <w:t xml:space="preserve">Getting </w:t>
            </w:r>
            <w:r w:rsidRPr="00593F2E">
              <w:t>approval</w:t>
            </w:r>
            <w:r>
              <w:t xml:space="preserve"> by calling the number listed on your health plan ID card before you can get medicine or services.</w:t>
            </w:r>
          </w:p>
          <w:p w14:paraId="38992CDD" w14:textId="77777777" w:rsidR="00673FBA" w:rsidRDefault="00673FBA" w:rsidP="00D25158">
            <w:pPr>
              <w:pStyle w:val="iBAAGStandardText"/>
            </w:pPr>
          </w:p>
          <w:p w14:paraId="675AFF10" w14:textId="77777777" w:rsidR="00673FBA" w:rsidRDefault="00673FBA" w:rsidP="00D25158">
            <w:pPr>
              <w:pStyle w:val="iBAAGStandardTextBold"/>
            </w:pPr>
            <w:r>
              <w:t xml:space="preserve">When do I need to call? </w:t>
            </w:r>
          </w:p>
          <w:p w14:paraId="28F7EE6B" w14:textId="77777777" w:rsidR="00673FBA" w:rsidRDefault="00673FBA" w:rsidP="00673FBA">
            <w:pPr>
              <w:pStyle w:val="iBAAGLevel1Bullets"/>
              <w:ind w:left="720"/>
            </w:pPr>
            <w:r>
              <w:t>5 business days before scheduled services</w:t>
            </w:r>
          </w:p>
          <w:p w14:paraId="4A823E09" w14:textId="77777777" w:rsidR="00673FBA" w:rsidRDefault="00673FBA" w:rsidP="00673FBA">
            <w:pPr>
              <w:pStyle w:val="iBAAGLevel1Bullets"/>
              <w:ind w:left="720"/>
            </w:pPr>
            <w:r>
              <w:t xml:space="preserve">As soon as possible for non-scheduled services </w:t>
            </w:r>
          </w:p>
          <w:p w14:paraId="0192BDD5" w14:textId="77777777" w:rsidR="00673FBA" w:rsidRDefault="00673FBA" w:rsidP="00D25158">
            <w:pPr>
              <w:pStyle w:val="iBAAGStandardText"/>
            </w:pPr>
          </w:p>
          <w:p w14:paraId="758950B1" w14:textId="77777777" w:rsidR="00673FBA" w:rsidRDefault="00673FBA" w:rsidP="00D25158">
            <w:pPr>
              <w:pStyle w:val="iBAAGStandardTextBold"/>
            </w:pPr>
            <w:r>
              <w:t xml:space="preserve">If you don’t get prior authorization, you pay: </w:t>
            </w:r>
          </w:p>
          <w:p w14:paraId="2FE99EF9" w14:textId="58835B7A" w:rsidR="00673FBA" w:rsidRDefault="0051381B" w:rsidP="00D25158">
            <w:pPr>
              <w:pStyle w:val="iBAAGStandardText"/>
            </w:pPr>
            <w:r>
              <w:rPr>
                <w:rStyle w:val="iBAAGStandardTextBoldChar"/>
              </w:rPr>
              <w:t>50</w:t>
            </w:r>
            <w:r w:rsidR="00673FBA" w:rsidRPr="00604ED5">
              <w:rPr>
                <w:rStyle w:val="iBAAGStandardTextBoldChar"/>
              </w:rPr>
              <w:t>%</w:t>
            </w:r>
            <w:r w:rsidR="00673FBA">
              <w:t xml:space="preserve"> co-insurance</w:t>
            </w:r>
          </w:p>
          <w:p w14:paraId="361717E2" w14:textId="77777777" w:rsidR="00673FBA" w:rsidRPr="00DE556B" w:rsidRDefault="00673FBA" w:rsidP="00D25158">
            <w:pPr>
              <w:pStyle w:val="iBAAGStandardText"/>
            </w:pPr>
          </w:p>
        </w:tc>
        <w:tc>
          <w:tcPr>
            <w:tcW w:w="2491" w:type="dxa"/>
            <w:shd w:val="clear" w:color="auto" w:fill="FFFFFF" w:themeFill="background1"/>
          </w:tcPr>
          <w:p w14:paraId="41B61DAF" w14:textId="77777777" w:rsidR="00673FBA" w:rsidRPr="00993030" w:rsidRDefault="00673FBA" w:rsidP="00D25158">
            <w:pPr>
              <w:pStyle w:val="iBAAGStandardText"/>
            </w:pPr>
            <w:r w:rsidRPr="00993030">
              <w:t xml:space="preserve">Benefits </w:t>
            </w:r>
            <w:r>
              <w:t>are limited to</w:t>
            </w:r>
            <w:r w:rsidRPr="00C9302B">
              <w:t xml:space="preserve"> a </w:t>
            </w:r>
            <w:r>
              <w:t>person</w:t>
            </w:r>
            <w:r w:rsidRPr="00C9302B">
              <w:t xml:space="preserve"> that</w:t>
            </w:r>
            <w:r w:rsidRPr="00993030">
              <w:t>:</w:t>
            </w:r>
          </w:p>
          <w:p w14:paraId="029D9BE5" w14:textId="77777777" w:rsidR="00673FBA" w:rsidRDefault="00673FBA" w:rsidP="00673FBA">
            <w:pPr>
              <w:pStyle w:val="iBAAGLevel1Bullets"/>
              <w:ind w:left="720"/>
            </w:pPr>
            <w:r w:rsidRPr="001E2BF5">
              <w:t>Is under</w:t>
            </w:r>
            <w:r>
              <w:rPr>
                <w:b/>
              </w:rPr>
              <w:t xml:space="preserve"> 5</w:t>
            </w:r>
            <w:r w:rsidRPr="00993030">
              <w:t xml:space="preserve"> years </w:t>
            </w:r>
            <w:r>
              <w:t>of age</w:t>
            </w:r>
          </w:p>
          <w:p w14:paraId="73724115" w14:textId="77777777" w:rsidR="00673FBA" w:rsidRPr="00AC3205" w:rsidRDefault="00673FBA" w:rsidP="00673FBA">
            <w:pPr>
              <w:pStyle w:val="iBAAGLevel1Bullets"/>
              <w:ind w:left="720"/>
            </w:pPr>
            <w:r>
              <w:t xml:space="preserve">Is severely disabled </w:t>
            </w:r>
          </w:p>
          <w:p w14:paraId="0137B8DF" w14:textId="77777777" w:rsidR="00673FBA" w:rsidRDefault="00673FBA" w:rsidP="00D25158">
            <w:pPr>
              <w:pStyle w:val="iBAAGStandardText"/>
            </w:pPr>
          </w:p>
          <w:p w14:paraId="51BBFF2E" w14:textId="77777777" w:rsidR="00673FBA" w:rsidRDefault="00673FBA" w:rsidP="00D25158">
            <w:pPr>
              <w:pStyle w:val="iBAAGStandardText"/>
            </w:pPr>
            <w:r>
              <w:t>No coverage for d</w:t>
            </w:r>
            <w:r w:rsidRPr="005D3153">
              <w:t>iagnosis and treatment of dental disease</w:t>
            </w:r>
            <w:r>
              <w:t>.</w:t>
            </w:r>
          </w:p>
          <w:p w14:paraId="18E80849" w14:textId="4B1D64F0" w:rsidR="00673FBA" w:rsidRPr="00DE556B" w:rsidRDefault="00673FBA" w:rsidP="00D25158">
            <w:pPr>
              <w:pStyle w:val="iBAAGStandardText"/>
            </w:pPr>
          </w:p>
        </w:tc>
      </w:tr>
      <w:tr w:rsidR="00FD4E73" w:rsidRPr="00DE556B" w14:paraId="58717BDF" w14:textId="77777777" w:rsidTr="00265FF7">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265FF7">
        <w:tc>
          <w:tcPr>
            <w:tcW w:w="3517" w:type="dxa"/>
            <w:shd w:val="clear" w:color="auto" w:fill="FFFFFF" w:themeFill="background1"/>
          </w:tcPr>
          <w:p w14:paraId="58717BE0" w14:textId="77777777" w:rsidR="00FD4E73" w:rsidRPr="00DE556B" w:rsidRDefault="00FD4E73" w:rsidP="001967A9">
            <w:pPr>
              <w:pStyle w:val="iBAAGSituationBoxName"/>
            </w:pPr>
            <w:bookmarkStart w:id="104" w:name="Diabetes_Services"/>
            <w:r w:rsidRPr="00DE556B">
              <w:t>Diabetes Services</w:t>
            </w:r>
            <w:bookmarkEnd w:id="104"/>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265FF7">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265FF7">
        <w:tc>
          <w:tcPr>
            <w:tcW w:w="3517" w:type="dxa"/>
            <w:shd w:val="clear" w:color="auto" w:fill="FFFFFF" w:themeFill="background1"/>
          </w:tcPr>
          <w:p w14:paraId="58717BFF" w14:textId="77777777" w:rsidR="00FD4E73" w:rsidRPr="00DE556B" w:rsidRDefault="00FD4E73" w:rsidP="001967A9">
            <w:pPr>
              <w:pStyle w:val="iBAAGSituationBoxName"/>
            </w:pPr>
            <w:bookmarkStart w:id="105" w:name="Diabetes_Supplies"/>
            <w:r w:rsidRPr="00DE556B">
              <w:t>Diabetes Supplies</w:t>
            </w:r>
            <w:bookmarkEnd w:id="105"/>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7700DE91"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0B667046" w14:textId="62A7D75A" w:rsidR="00FD4E73" w:rsidRPr="00DE556B" w:rsidRDefault="00FD4E73" w:rsidP="00C1538B">
            <w:pPr>
              <w:rPr>
                <w:rFonts w:eastAsia="Times New Roman" w:cs="Times New Roman"/>
                <w:szCs w:val="24"/>
              </w:rPr>
            </w:pPr>
            <w:r w:rsidRPr="00DE556B">
              <w:rPr>
                <w:rFonts w:eastAsia="Times New Roman" w:cs="Arial"/>
                <w:b/>
                <w:szCs w:val="24"/>
              </w:rPr>
              <w:t>No Charge</w:t>
            </w:r>
          </w:p>
          <w:p w14:paraId="73EDDC42" w14:textId="5BFD7235"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4AED0D2D" w14:textId="3B267BE4" w:rsidR="00FD4E73" w:rsidRPr="00DE556B" w:rsidRDefault="00FD4E73" w:rsidP="00E46A30">
            <w:pPr>
              <w:pStyle w:val="iBAAGStandardText"/>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5DF5D05A" w:rsidR="00FD4E73" w:rsidRPr="00DE556B" w:rsidRDefault="00D352FC" w:rsidP="006A6DDF">
            <w:pPr>
              <w:pStyle w:val="iBAAGStandardText"/>
            </w:pPr>
            <w:r>
              <w:rPr>
                <w:rStyle w:val="iBAAGStandardTextBoldChar"/>
              </w:rPr>
              <w:t>20%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344065C5" w:rsidR="00FD4E73" w:rsidRPr="00DE556B" w:rsidRDefault="00D04A46"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2BB205" w14:textId="77777777" w:rsidR="00B05751" w:rsidRPr="00DE556B" w:rsidRDefault="00B05751" w:rsidP="00B05751">
            <w:r>
              <w:rPr>
                <w:rStyle w:val="iBAAGStandardTextBoldChar"/>
              </w:rPr>
              <w:t>50%</w:t>
            </w:r>
            <w:r w:rsidRPr="00DE556B">
              <w:t xml:space="preserve"> co-insurance</w:t>
            </w:r>
          </w:p>
          <w:p w14:paraId="58717C1F" w14:textId="77777777" w:rsidR="00FD4E73" w:rsidRPr="00DE556B" w:rsidRDefault="00FD4E73" w:rsidP="006A6DDF">
            <w:pPr>
              <w:pStyle w:val="iBAAGStandardText"/>
            </w:pPr>
          </w:p>
        </w:tc>
        <w:tc>
          <w:tcPr>
            <w:tcW w:w="2491" w:type="dxa"/>
            <w:shd w:val="clear" w:color="auto" w:fill="FFFFFF" w:themeFill="background1"/>
          </w:tcPr>
          <w:p w14:paraId="176E1DDF" w14:textId="77777777" w:rsidR="005D729B" w:rsidRPr="0033466F" w:rsidRDefault="005D729B" w:rsidP="005D729B">
            <w:pPr>
              <w:pStyle w:val="MandateStandardText"/>
              <w:rPr>
                <w:color w:val="auto"/>
              </w:rPr>
            </w:pPr>
            <w:r w:rsidRPr="0033466F">
              <w:rPr>
                <w:color w:val="auto"/>
              </w:rPr>
              <w:t xml:space="preserve">Insulin pumps are not subject to the limit stated under </w:t>
            </w:r>
            <w:r w:rsidRPr="0033466F">
              <w:rPr>
                <w:rStyle w:val="MandateTextItalicsChar"/>
                <w:color w:val="auto"/>
              </w:rPr>
              <w:t>Durable Medical Equipment and Supplies</w:t>
            </w:r>
            <w:r w:rsidRPr="0033466F">
              <w:rPr>
                <w:color w:val="auto"/>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6" w:name="_DV_M67"/>
            <w:bookmarkEnd w:id="106"/>
          </w:p>
        </w:tc>
      </w:tr>
      <w:tr w:rsidR="00FD4E73" w:rsidRPr="00DE556B" w14:paraId="58717C28" w14:textId="77777777" w:rsidTr="00265FF7">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265FF7">
        <w:tc>
          <w:tcPr>
            <w:tcW w:w="3517" w:type="dxa"/>
            <w:shd w:val="clear" w:color="auto" w:fill="FFFFFF" w:themeFill="background1"/>
          </w:tcPr>
          <w:p w14:paraId="58717C29" w14:textId="0D3077B8" w:rsidR="00FD4E73" w:rsidRPr="00DE556B" w:rsidRDefault="00396322" w:rsidP="001967A9">
            <w:pPr>
              <w:pStyle w:val="iBAAGSituationBoxName"/>
            </w:pPr>
            <w:bookmarkStart w:id="107" w:name="Durable_Medical_Equipment"/>
            <w:r>
              <w:t>Durable Medical Equipment (DME) and Supplies</w:t>
            </w:r>
            <w:bookmarkEnd w:id="107"/>
          </w:p>
          <w:p w14:paraId="58717C2A" w14:textId="77777777" w:rsidR="00FD4E73" w:rsidRPr="00DE556B" w:rsidRDefault="00FD4E73" w:rsidP="006A6DDF">
            <w:pPr>
              <w:pStyle w:val="iBAAGStandardText"/>
            </w:pPr>
          </w:p>
          <w:p w14:paraId="58717C2B" w14:textId="176D7C9A"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shd w:val="clear" w:color="auto" w:fill="FFFFFF" w:themeFill="background1"/>
          </w:tcPr>
          <w:p w14:paraId="0727BDFA" w14:textId="7727156D"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316DE066"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C37" w14:textId="21489A34" w:rsidR="00FD4E73" w:rsidRPr="00DE556B" w:rsidRDefault="00D352FC" w:rsidP="006A6DDF">
            <w:pPr>
              <w:pStyle w:val="iBAAGStandardText"/>
            </w:pPr>
            <w:r>
              <w:rPr>
                <w:rStyle w:val="iBAAGStandardTextBoldChar"/>
              </w:rPr>
              <w:t>20%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shd w:val="clear" w:color="auto" w:fill="FFFFFF" w:themeFill="background1"/>
          </w:tcPr>
          <w:p w14:paraId="58717C3F" w14:textId="79509142" w:rsidR="00FD4E73" w:rsidRPr="00DE556B" w:rsidRDefault="00D04A46"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6B7FA2E0" w14:textId="77777777" w:rsidR="00B05751" w:rsidRPr="00DE556B" w:rsidRDefault="00B05751" w:rsidP="00B05751">
            <w:r>
              <w:rPr>
                <w:rStyle w:val="iBAAGStandardTextBoldChar"/>
              </w:rPr>
              <w:t>50%</w:t>
            </w:r>
            <w:r w:rsidRPr="00DE556B">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shd w:val="clear" w:color="auto" w:fill="FFFFFF" w:themeFill="background1"/>
          </w:tcPr>
          <w:p w14:paraId="0A9986C3" w14:textId="39E34652"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BD6092" w:rsidRPr="00DE556B" w14:paraId="57671C9E" w14:textId="77777777" w:rsidTr="00265FF7">
        <w:tc>
          <w:tcPr>
            <w:tcW w:w="3517" w:type="dxa"/>
            <w:tcBorders>
              <w:bottom w:val="single" w:sz="4" w:space="0" w:color="000000" w:themeColor="text1"/>
            </w:tcBorders>
            <w:shd w:val="clear" w:color="auto" w:fill="31849B"/>
            <w:vAlign w:val="center"/>
          </w:tcPr>
          <w:p w14:paraId="0899FF59" w14:textId="77777777" w:rsidR="00BD6092" w:rsidRPr="00DE556B" w:rsidRDefault="00BD6092"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16E5B175" w14:textId="77777777" w:rsidR="00BD6092" w:rsidRPr="00DE556B" w:rsidRDefault="00BD6092" w:rsidP="00D25158">
            <w:pPr>
              <w:pStyle w:val="iBAAGTableHeader"/>
            </w:pPr>
            <w:r w:rsidRPr="00DE556B">
              <w:t>Your cost if you use</w:t>
            </w:r>
          </w:p>
          <w:p w14:paraId="04D58ADB" w14:textId="77777777" w:rsidR="00BD6092" w:rsidRPr="00DE556B" w:rsidRDefault="00BD6092"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F3CB3A0" w14:textId="77777777" w:rsidR="00BD6092" w:rsidRPr="00DE556B" w:rsidRDefault="00BD6092" w:rsidP="00D25158">
            <w:pPr>
              <w:pStyle w:val="iBAAGTableHeader"/>
            </w:pPr>
            <w:r w:rsidRPr="00DE556B">
              <w:t>Your cost if you use</w:t>
            </w:r>
          </w:p>
          <w:p w14:paraId="26C3C037" w14:textId="77777777" w:rsidR="00BD6092" w:rsidRPr="00DE556B" w:rsidRDefault="00BD6092"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EB1D592" w14:textId="77777777" w:rsidR="00BD6092" w:rsidRPr="00DE556B" w:rsidRDefault="00BD6092" w:rsidP="00D25158">
            <w:pPr>
              <w:pStyle w:val="iBAAGTableHeader"/>
            </w:pPr>
            <w:r w:rsidRPr="00DE556B">
              <w:t>Your cost if you use U.S.</w:t>
            </w:r>
          </w:p>
          <w:p w14:paraId="475B28D7" w14:textId="77777777" w:rsidR="00BD6092" w:rsidRPr="00DE556B" w:rsidRDefault="00BD6092"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F3AA20A" w14:textId="77777777" w:rsidR="00BD6092" w:rsidRPr="00DE556B" w:rsidRDefault="00BD6092" w:rsidP="00D25158">
            <w:pPr>
              <w:pStyle w:val="iBAAGTableHeader"/>
            </w:pPr>
            <w:r w:rsidRPr="00DE556B">
              <w:t>Limits &amp; Exceptions</w:t>
            </w:r>
          </w:p>
        </w:tc>
      </w:tr>
      <w:tr w:rsidR="0064778A" w:rsidRPr="00DE556B" w14:paraId="63BA8D7E" w14:textId="77777777" w:rsidTr="00265FF7">
        <w:tc>
          <w:tcPr>
            <w:tcW w:w="3517" w:type="dxa"/>
            <w:shd w:val="clear" w:color="auto" w:fill="FFFFFF" w:themeFill="background1"/>
          </w:tcPr>
          <w:p w14:paraId="75FD7A99" w14:textId="77777777" w:rsidR="00D426F0" w:rsidRPr="003F3B5E" w:rsidRDefault="00D426F0" w:rsidP="00D426F0">
            <w:pPr>
              <w:pStyle w:val="iBAAGSituationBoxName"/>
            </w:pPr>
            <w:bookmarkStart w:id="108" w:name="Early_Intervention_Family_Expenses"/>
            <w:r w:rsidRPr="00B57F27">
              <w:t>Early Intervention Family Expense</w:t>
            </w:r>
            <w:r>
              <w:t>s</w:t>
            </w:r>
            <w:bookmarkEnd w:id="108"/>
          </w:p>
          <w:p w14:paraId="18554482" w14:textId="77777777" w:rsidR="00D426F0" w:rsidRDefault="00D426F0" w:rsidP="00D426F0">
            <w:pPr>
              <w:pStyle w:val="iBAAGStandardText"/>
            </w:pPr>
          </w:p>
          <w:p w14:paraId="1A31EB8C" w14:textId="77777777" w:rsidR="00D426F0" w:rsidRDefault="00D426F0" w:rsidP="00D426F0">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082615CE" w14:textId="77777777" w:rsidR="00D426F0" w:rsidRDefault="00D426F0" w:rsidP="00D426F0">
            <w:pPr>
              <w:pStyle w:val="iBAAGStandardText"/>
            </w:pPr>
          </w:p>
          <w:p w14:paraId="381F3F4D" w14:textId="77777777" w:rsidR="00D426F0" w:rsidRDefault="00D426F0" w:rsidP="00D426F0">
            <w:pPr>
              <w:pStyle w:val="iBAAGStandardTextBold"/>
            </w:pPr>
            <w:r>
              <w:t xml:space="preserve">Want more information? </w:t>
            </w:r>
          </w:p>
          <w:p w14:paraId="21CC410B" w14:textId="77777777" w:rsidR="00D426F0" w:rsidRDefault="00D426F0" w:rsidP="00D426F0">
            <w:pPr>
              <w:pStyle w:val="iBAAGStandardText"/>
            </w:pPr>
            <w:r>
              <w:t xml:space="preserve">View the </w:t>
            </w:r>
            <w:hyperlink r:id="rId83" w:history="1">
              <w:r w:rsidRPr="006A7CE4">
                <w:rPr>
                  <w:rStyle w:val="Hyperlinks"/>
                </w:rPr>
                <w:t>glossary</w:t>
              </w:r>
            </w:hyperlink>
            <w:r>
              <w:t xml:space="preserve"> for definitions.</w:t>
            </w:r>
          </w:p>
          <w:p w14:paraId="067E37AC" w14:textId="77777777" w:rsidR="0064778A" w:rsidRPr="00DE556B" w:rsidRDefault="0064778A" w:rsidP="00D25158">
            <w:pPr>
              <w:pStyle w:val="iBAAGStandardText"/>
            </w:pPr>
          </w:p>
        </w:tc>
        <w:tc>
          <w:tcPr>
            <w:tcW w:w="2491" w:type="dxa"/>
            <w:shd w:val="clear" w:color="auto" w:fill="FFFFFF" w:themeFill="background1"/>
          </w:tcPr>
          <w:p w14:paraId="60757584" w14:textId="77777777" w:rsidR="00690123" w:rsidRPr="00DE556B" w:rsidRDefault="00690123" w:rsidP="00690123">
            <w:pPr>
              <w:pStyle w:val="iBAAGStandardText"/>
              <w:rPr>
                <w:rFonts w:eastAsia="Calibri" w:cs="Arial"/>
                <w:b/>
                <w:color w:val="0000FF"/>
              </w:rPr>
            </w:pPr>
            <w:r w:rsidRPr="00DE556B">
              <w:rPr>
                <w:rFonts w:cs="Arial"/>
              </w:rPr>
              <w:t>International benefits are not covered.</w:t>
            </w:r>
          </w:p>
          <w:p w14:paraId="5F92C10D" w14:textId="45176698" w:rsidR="0064778A" w:rsidRPr="00DE556B" w:rsidRDefault="0064778A" w:rsidP="00D25158">
            <w:pPr>
              <w:pStyle w:val="iBAAGStandardText"/>
              <w:rPr>
                <w:rStyle w:val="iBAAGStandardTextBoldChar"/>
              </w:rPr>
            </w:pPr>
          </w:p>
        </w:tc>
        <w:tc>
          <w:tcPr>
            <w:tcW w:w="2491" w:type="dxa"/>
            <w:shd w:val="clear" w:color="auto" w:fill="FFFFFF" w:themeFill="background1"/>
          </w:tcPr>
          <w:p w14:paraId="26B3604C" w14:textId="46FDFB63" w:rsidR="0064778A" w:rsidRPr="003F238F" w:rsidRDefault="0064778A" w:rsidP="00D25158">
            <w:pPr>
              <w:pStyle w:val="iBAAGStandardText"/>
            </w:pPr>
            <w:r w:rsidRPr="00B57F27">
              <w:rPr>
                <w:rStyle w:val="iBAAGStandardTextBoldChar"/>
              </w:rPr>
              <w:t>$</w:t>
            </w:r>
            <w:r w:rsidR="00D92E61">
              <w:rPr>
                <w:rStyle w:val="iBAAGStandardTextBoldChar"/>
              </w:rPr>
              <w:t>30</w:t>
            </w:r>
            <w:r w:rsidRPr="003F238F">
              <w:t xml:space="preserve"> </w:t>
            </w:r>
            <w:r w:rsidRPr="00B57F27">
              <w:t>co-pay per visit.</w:t>
            </w:r>
          </w:p>
          <w:p w14:paraId="4A8206D2" w14:textId="4E8F2946" w:rsidR="0064778A" w:rsidRPr="003F238F" w:rsidRDefault="0064778A" w:rsidP="00D25158">
            <w:pPr>
              <w:pStyle w:val="iBAAGStandardText"/>
            </w:pPr>
            <w:r w:rsidRPr="00B57F27">
              <w:t>The annual deductible does not apply.</w:t>
            </w:r>
          </w:p>
          <w:p w14:paraId="794C8901" w14:textId="77777777" w:rsidR="0064778A" w:rsidRDefault="0064778A" w:rsidP="00D25158">
            <w:pPr>
              <w:pStyle w:val="iBAAGStandardText"/>
            </w:pPr>
          </w:p>
          <w:p w14:paraId="0830E460" w14:textId="77777777" w:rsidR="0064778A" w:rsidRDefault="0064778A" w:rsidP="00D25158">
            <w:pPr>
              <w:pStyle w:val="iBAAGStandardTextBold"/>
            </w:pPr>
            <w:r>
              <w:t>Is prior authorization needed?</w:t>
            </w:r>
          </w:p>
          <w:p w14:paraId="56B5F7D6" w14:textId="77777777" w:rsidR="0064778A" w:rsidRDefault="0064778A" w:rsidP="00D25158">
            <w:pPr>
              <w:pStyle w:val="iBAAGStandardText"/>
            </w:pPr>
            <w:r>
              <w:t>No</w:t>
            </w:r>
          </w:p>
          <w:p w14:paraId="331FD6C5" w14:textId="03D3853C" w:rsidR="0064778A" w:rsidRPr="00DE556B" w:rsidRDefault="0064778A" w:rsidP="00D25158">
            <w:pPr>
              <w:pStyle w:val="iBAAGStandardText"/>
            </w:pPr>
          </w:p>
        </w:tc>
        <w:tc>
          <w:tcPr>
            <w:tcW w:w="2491" w:type="dxa"/>
            <w:shd w:val="clear" w:color="auto" w:fill="FFFFFF" w:themeFill="background1"/>
          </w:tcPr>
          <w:p w14:paraId="1E00F846" w14:textId="4FCFABF9" w:rsidR="0064778A" w:rsidRPr="003F238F" w:rsidRDefault="0064778A" w:rsidP="00D25158">
            <w:pPr>
              <w:pStyle w:val="iBAAGStandardText"/>
            </w:pPr>
            <w:r w:rsidRPr="00B57F27">
              <w:rPr>
                <w:rStyle w:val="iBAAGStandardTextBoldChar"/>
              </w:rPr>
              <w:t>$</w:t>
            </w:r>
            <w:r w:rsidR="005A6764">
              <w:rPr>
                <w:rStyle w:val="iBAAGStandardTextBoldChar"/>
              </w:rPr>
              <w:t>30</w:t>
            </w:r>
            <w:r w:rsidRPr="003F238F">
              <w:t xml:space="preserve"> </w:t>
            </w:r>
            <w:r w:rsidRPr="00B57F27">
              <w:t>co-pay per visit.</w:t>
            </w:r>
          </w:p>
          <w:p w14:paraId="26414CCE" w14:textId="36795C43" w:rsidR="0064778A" w:rsidRPr="003F238F" w:rsidRDefault="0064778A" w:rsidP="00D25158">
            <w:pPr>
              <w:pStyle w:val="iBAAGStandardText"/>
            </w:pPr>
            <w:r w:rsidRPr="00B57F27">
              <w:t>The annual deductible does not apply.</w:t>
            </w:r>
          </w:p>
          <w:p w14:paraId="322C373B" w14:textId="77777777" w:rsidR="0064778A" w:rsidRDefault="0064778A" w:rsidP="00D25158">
            <w:pPr>
              <w:pStyle w:val="iBAAGStandardText"/>
            </w:pPr>
          </w:p>
          <w:p w14:paraId="654F9558" w14:textId="77777777" w:rsidR="0064778A" w:rsidRDefault="0064778A" w:rsidP="00D25158">
            <w:pPr>
              <w:pStyle w:val="iBAAGStandardTextBold"/>
            </w:pPr>
            <w:r>
              <w:t>Is prior authorization needed?</w:t>
            </w:r>
          </w:p>
          <w:p w14:paraId="392132AD" w14:textId="77777777" w:rsidR="0064778A" w:rsidRDefault="0064778A" w:rsidP="00D25158">
            <w:pPr>
              <w:pStyle w:val="iBAAGStandardText"/>
            </w:pPr>
            <w:r>
              <w:t>No</w:t>
            </w:r>
          </w:p>
          <w:p w14:paraId="64769AAF" w14:textId="77777777" w:rsidR="0064778A" w:rsidRPr="00DE556B" w:rsidRDefault="0064778A" w:rsidP="00D25158">
            <w:pPr>
              <w:pStyle w:val="iBAAGStandardText"/>
            </w:pPr>
          </w:p>
        </w:tc>
        <w:tc>
          <w:tcPr>
            <w:tcW w:w="2491" w:type="dxa"/>
            <w:shd w:val="clear" w:color="auto" w:fill="FFFFFF" w:themeFill="background1"/>
          </w:tcPr>
          <w:p w14:paraId="7499BBC2" w14:textId="77777777" w:rsidR="0064778A" w:rsidRDefault="0064778A" w:rsidP="00D25158">
            <w:pPr>
              <w:pStyle w:val="iBAAGStandardText"/>
            </w:pPr>
            <w:r>
              <w:t>The annual deductible, co-insurance or co-pay will apply to the monthly family expense for non-specialist doctor visits.</w:t>
            </w:r>
          </w:p>
          <w:p w14:paraId="48C4FFF5" w14:textId="77777777" w:rsidR="0064778A" w:rsidRDefault="0064778A" w:rsidP="00D25158">
            <w:pPr>
              <w:pStyle w:val="iBAAGStandardText"/>
            </w:pPr>
          </w:p>
          <w:p w14:paraId="489C24DB" w14:textId="77777777" w:rsidR="0064778A" w:rsidRDefault="0064778A" w:rsidP="00D25158">
            <w:pPr>
              <w:pStyle w:val="iBAAGStandardText"/>
            </w:pPr>
            <w:r>
              <w:t>To be eligible for reimbursement, you must:</w:t>
            </w:r>
          </w:p>
          <w:p w14:paraId="293ED102" w14:textId="77777777" w:rsidR="0064778A" w:rsidRDefault="0064778A" w:rsidP="0064778A">
            <w:pPr>
              <w:pStyle w:val="iBAAGLevel1Bullets"/>
              <w:ind w:left="720"/>
            </w:pPr>
            <w:r>
              <w:t>Have been diagnosed with autism spectrum disorder or another developmental disability; and</w:t>
            </w:r>
          </w:p>
          <w:p w14:paraId="69E4FF55" w14:textId="77777777" w:rsidR="0064778A" w:rsidRDefault="0064778A" w:rsidP="0064778A">
            <w:pPr>
              <w:pStyle w:val="iBAAGLevel1Bullets"/>
              <w:ind w:left="720"/>
            </w:pPr>
            <w:r>
              <w:t xml:space="preserve">Have received: </w:t>
            </w:r>
          </w:p>
          <w:p w14:paraId="11245645" w14:textId="77777777" w:rsidR="0064778A" w:rsidRDefault="0064778A" w:rsidP="00D25158">
            <w:pPr>
              <w:pStyle w:val="iBAAGLevel2Bullets"/>
            </w:pPr>
            <w:r>
              <w:t>Physical, occupational or speech therapies</w:t>
            </w:r>
          </w:p>
          <w:p w14:paraId="3A0E483E" w14:textId="77777777" w:rsidR="0064778A" w:rsidRDefault="0064778A" w:rsidP="00D25158">
            <w:pPr>
              <w:pStyle w:val="iBAAGLevel2Bullets"/>
            </w:pPr>
            <w:r>
              <w:t>Applied behavior analysis; or</w:t>
            </w:r>
          </w:p>
          <w:p w14:paraId="50F64EAF" w14:textId="77777777" w:rsidR="0064778A" w:rsidRDefault="0064778A" w:rsidP="00D25158">
            <w:pPr>
              <w:pStyle w:val="iBAAGLevel2Bullets"/>
            </w:pPr>
            <w:r>
              <w:t>Behavioral services</w:t>
            </w:r>
          </w:p>
          <w:p w14:paraId="66C6626B" w14:textId="77777777" w:rsidR="0064778A" w:rsidRPr="00DE556B" w:rsidRDefault="0064778A" w:rsidP="00D25158">
            <w:pPr>
              <w:pStyle w:val="iBAAGStandardText"/>
            </w:pPr>
          </w:p>
        </w:tc>
      </w:tr>
      <w:tr w:rsidR="00FD4E73" w:rsidRPr="00DE556B" w14:paraId="58717C66" w14:textId="77777777" w:rsidTr="00265FF7">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265FF7">
        <w:tc>
          <w:tcPr>
            <w:tcW w:w="3517" w:type="dxa"/>
            <w:shd w:val="clear" w:color="auto" w:fill="FFFFFF" w:themeFill="background1"/>
          </w:tcPr>
          <w:p w14:paraId="58717C67" w14:textId="77777777" w:rsidR="00FD4E73" w:rsidRPr="00DE556B" w:rsidRDefault="00FD4E73" w:rsidP="001967A9">
            <w:pPr>
              <w:pStyle w:val="iBAAGSituationBoxName"/>
            </w:pPr>
            <w:bookmarkStart w:id="109" w:name="Experimental_Investigational_or_Unprove"/>
            <w:r w:rsidRPr="00DE556B">
              <w:t>Experimental, Investigational or Unproven Services</w:t>
            </w:r>
            <w:bookmarkEnd w:id="109"/>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91"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shd w:val="clear" w:color="auto" w:fill="FFFFFF" w:themeFill="background1"/>
          </w:tcPr>
          <w:p w14:paraId="58717C74" w14:textId="29E8D55F"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3B2A7B" w:rsidRPr="0033466F">
              <w:rPr>
                <w:rStyle w:val="MandateStandardTextChar"/>
                <w:color w:val="auto"/>
              </w:rPr>
              <w:t xml:space="preserve">, except for the treatment of Wilm’s tumor as described under </w:t>
            </w:r>
            <w:r w:rsidR="003B2A7B" w:rsidRPr="0033466F">
              <w:rPr>
                <w:rStyle w:val="MandateTextItalicsChar"/>
                <w:color w:val="auto"/>
              </w:rPr>
              <w:t>Transplantation Services</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265FF7">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265FF7">
        <w:tc>
          <w:tcPr>
            <w:tcW w:w="3517" w:type="dxa"/>
            <w:shd w:val="clear" w:color="auto" w:fill="FFFFFF" w:themeFill="background1"/>
          </w:tcPr>
          <w:p w14:paraId="1FA0D156" w14:textId="77777777" w:rsidR="00FD4E73" w:rsidRPr="0026681C" w:rsidRDefault="00FD4E73" w:rsidP="00EF4203">
            <w:pPr>
              <w:pStyle w:val="iBAAGStandardText"/>
            </w:pPr>
            <w:bookmarkStart w:id="110" w:name="Gender_Identity_Dysphoria_Services"/>
            <w:r w:rsidRPr="00CB1AFA">
              <w:rPr>
                <w:b/>
                <w:sz w:val="28"/>
                <w:szCs w:val="28"/>
              </w:rPr>
              <w:t>Gender Identity/ Dysphoria Services</w:t>
            </w:r>
            <w:bookmarkEnd w:id="110"/>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5"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shd w:val="clear" w:color="auto" w:fill="FFFFFF" w:themeFill="background1"/>
          </w:tcPr>
          <w:p w14:paraId="3019F518" w14:textId="5F0D9A51"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27E61029" w:rsidR="008C45D5" w:rsidRDefault="008C45D5" w:rsidP="00511E7B">
            <w:pPr>
              <w:pStyle w:val="iBAAGStandardText"/>
            </w:pPr>
            <w:r>
              <w:t>No</w:t>
            </w:r>
          </w:p>
          <w:p w14:paraId="7BE9FD6C" w14:textId="22EFE132" w:rsidR="00FD4E73" w:rsidRPr="00DE556B" w:rsidRDefault="00FD4E73" w:rsidP="00F9009C">
            <w:pPr>
              <w:pStyle w:val="iBAAGStandardText"/>
              <w:rPr>
                <w:rStyle w:val="iBAAGStandardTextBoldChar"/>
              </w:rPr>
            </w:pPr>
          </w:p>
        </w:tc>
        <w:tc>
          <w:tcPr>
            <w:tcW w:w="2491"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7EA25433" w:rsidR="00DC5F1F" w:rsidRPr="0026681C" w:rsidRDefault="00441626"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491"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348522E3" w:rsidR="00511E7B" w:rsidRPr="00DE556B" w:rsidRDefault="00441626" w:rsidP="00DC5F1F">
            <w:pPr>
              <w:pStyle w:val="iBAAGStandardText"/>
            </w:pPr>
            <w:r>
              <w:rPr>
                <w:rStyle w:val="iBAAGStandardTextBoldChar"/>
              </w:rPr>
              <w:t>50%</w:t>
            </w:r>
            <w:r w:rsidR="00FD4E73">
              <w:t xml:space="preserve"> co-insurance</w:t>
            </w:r>
          </w:p>
        </w:tc>
        <w:tc>
          <w:tcPr>
            <w:tcW w:w="2491"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265FF7">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265FF7">
        <w:tc>
          <w:tcPr>
            <w:tcW w:w="351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1" w:name="Habilitative_Services"/>
            <w:r w:rsidRPr="00F875F5">
              <w:t>Habilitati</w:t>
            </w:r>
            <w:r w:rsidRPr="00274D00">
              <w:t>ve  Services</w:t>
            </w:r>
            <w:bookmarkEnd w:id="111"/>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6"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3B3FC578" w14:textId="083D08D3" w:rsidR="000E60FE" w:rsidRPr="00DE556B" w:rsidRDefault="000E60FE" w:rsidP="000E60FE">
            <w:pPr>
              <w:rPr>
                <w:rFonts w:eastAsia="Times New Roman" w:cs="Times New Roman"/>
                <w:szCs w:val="24"/>
              </w:rPr>
            </w:pPr>
            <w:r w:rsidRPr="00DE556B">
              <w:rPr>
                <w:rFonts w:eastAsia="Times New Roman" w:cs="Arial"/>
                <w:b/>
                <w:szCs w:val="24"/>
              </w:rPr>
              <w:t>No Charge</w:t>
            </w:r>
          </w:p>
          <w:p w14:paraId="18876264" w14:textId="63BA96EE" w:rsidR="000E60FE" w:rsidRPr="00DE556B" w:rsidRDefault="000E60FE" w:rsidP="000E60FE">
            <w:pPr>
              <w:rPr>
                <w:rFonts w:eastAsia="Times New Roman" w:cs="Times New Roman"/>
                <w:szCs w:val="24"/>
              </w:rPr>
            </w:pPr>
            <w:r w:rsidRPr="00DE556B">
              <w:rPr>
                <w:rFonts w:eastAsia="Times New Roman" w:cs="Arial"/>
                <w:szCs w:val="24"/>
              </w:rPr>
              <w:t>The annual deductible does not apply.</w:t>
            </w:r>
          </w:p>
          <w:p w14:paraId="409E3464" w14:textId="765760F6" w:rsidR="00CA770E" w:rsidRDefault="000E60FE" w:rsidP="00CA770E">
            <w:pPr>
              <w:pStyle w:val="iBAAGStandardText"/>
            </w:pPr>
            <w:r w:rsidRPr="00571967" w:rsidDel="000E60FE">
              <w:rPr>
                <w:rStyle w:val="InstructionalTextChar"/>
              </w:rPr>
              <w:t xml:space="preserve"> </w:t>
            </w: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318D88BE" w:rsidR="004C6D64" w:rsidRDefault="004C6D64" w:rsidP="002E7D9A">
            <w:pPr>
              <w:pStyle w:val="iBAAGStandardText"/>
            </w:pPr>
            <w:r w:rsidRPr="00571967">
              <w:rPr>
                <w:rStyle w:val="iBAAGStandardTextBoldChar"/>
              </w:rPr>
              <w:t>$</w:t>
            </w:r>
            <w:r w:rsidR="009E4BCC">
              <w:rPr>
                <w:rStyle w:val="iBAAGStandardTextBoldChar"/>
              </w:rPr>
              <w:t>30</w:t>
            </w:r>
            <w:r>
              <w:t xml:space="preserve"> co-pay per visit.</w:t>
            </w:r>
          </w:p>
          <w:p w14:paraId="080D08A8" w14:textId="36F5734D"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1552FE9" w:rsidR="004C6D64" w:rsidRPr="002B4D8E" w:rsidRDefault="00441626"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3C1BB671" w:rsidR="004C6D64" w:rsidRDefault="00D04A46"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163B07C4" w14:textId="77777777" w:rsidR="00292BAA" w:rsidRDefault="00292BAA" w:rsidP="00A07E12">
            <w:pPr>
              <w:pStyle w:val="iBAAGLevel1Bullets"/>
              <w:numPr>
                <w:ilvl w:val="0"/>
                <w:numId w:val="0"/>
              </w:numPr>
              <w:tabs>
                <w:tab w:val="left" w:pos="1260"/>
              </w:tabs>
            </w:pPr>
          </w:p>
          <w:p w14:paraId="71A599C8" w14:textId="77777777" w:rsidR="00292BAA" w:rsidRPr="0033466F" w:rsidRDefault="00292BAA" w:rsidP="00292BAA">
            <w:r w:rsidRPr="0033466F">
              <w:rPr>
                <w:rStyle w:val="MandateStandardTextChar"/>
                <w:color w:val="auto"/>
              </w:rPr>
              <w:t>Any limits for developmental disabilities are described under</w:t>
            </w:r>
            <w:r w:rsidRPr="0033466F">
              <w:t xml:space="preserve"> </w:t>
            </w:r>
            <w:r w:rsidRPr="0033466F">
              <w:rPr>
                <w:rStyle w:val="MandateTextItalicsChar"/>
                <w:color w:val="auto"/>
              </w:rPr>
              <w:t>Rehabilitation and Habilitative Services for Developmental Disabilities</w:t>
            </w:r>
            <w:r w:rsidRPr="0033466F">
              <w:rPr>
                <w:rStyle w:val="MandateStandardTextChar"/>
                <w:color w:val="auto"/>
              </w:rPr>
              <w: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265FF7">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265FF7">
        <w:tc>
          <w:tcPr>
            <w:tcW w:w="3517" w:type="dxa"/>
            <w:shd w:val="clear" w:color="auto" w:fill="FFFFFF" w:themeFill="background1"/>
          </w:tcPr>
          <w:p w14:paraId="3207C416" w14:textId="77777777" w:rsidR="004C6D64" w:rsidRPr="00DE556B" w:rsidRDefault="004C6D64" w:rsidP="001967A9">
            <w:pPr>
              <w:pStyle w:val="iBAAGSituationBoxName"/>
            </w:pPr>
            <w:bookmarkStart w:id="112" w:name="Hearing_Aids"/>
            <w:r w:rsidRPr="00DE556B">
              <w:t>Hearing Aids</w:t>
            </w:r>
            <w:bookmarkEnd w:id="112"/>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4FFEEAEA"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4AE0D0AC" w:rsidR="004C6D64" w:rsidRPr="00DE556B" w:rsidRDefault="004C6D64" w:rsidP="00D273AE">
            <w:pPr>
              <w:pStyle w:val="iBAAGStandardText"/>
            </w:pPr>
            <w:r w:rsidRPr="00DE556B">
              <w:t>Benefits are provided for the hearing aid</w:t>
            </w:r>
            <w:r w:rsidR="0070196A" w:rsidRPr="0033466F">
              <w:rPr>
                <w:rStyle w:val="MandateStandardTextChar"/>
                <w:color w:val="auto"/>
              </w:rPr>
              <w:t>, accessories</w:t>
            </w:r>
            <w:r w:rsidRPr="00DE556B">
              <w:t xml:space="preserve"> and charges for fitting and testing as recommended by a doctor.</w:t>
            </w:r>
          </w:p>
          <w:p w14:paraId="491174F4" w14:textId="77777777" w:rsidR="004C6D64" w:rsidRPr="00DE556B" w:rsidRDefault="004C6D64" w:rsidP="00D273AE">
            <w:pPr>
              <w:pStyle w:val="iBAAGStandardText"/>
            </w:pPr>
          </w:p>
          <w:p w14:paraId="3DC08650" w14:textId="77777777" w:rsidR="004C6D64" w:rsidRPr="00DE556B" w:rsidRDefault="004C6D64" w:rsidP="00D273AE">
            <w:pPr>
              <w:pStyle w:val="iBAAGStandardText"/>
            </w:pPr>
            <w:r w:rsidRPr="00DE556B">
              <w:rPr>
                <w:rStyle w:val="iBAAGStandardTextItalicsChar"/>
              </w:rPr>
              <w:t>hi HealthInnovations</w:t>
            </w:r>
            <w:r w:rsidRPr="00DE556B">
              <w:t xml:space="preserve"> Hearing Program is available to you</w:t>
            </w:r>
            <w:r>
              <w:t xml:space="preserve"> within the United States.</w:t>
            </w:r>
            <w:r w:rsidRPr="00DE556B">
              <w:t xml:space="preserve"> For more information about this program, call toll-free at </w:t>
            </w:r>
            <w:r w:rsidRPr="00DE556B">
              <w:rPr>
                <w:rStyle w:val="iBAAGStandardTextBoldChar"/>
              </w:rPr>
              <w:t>1-866-926-6632</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shd w:val="clear" w:color="auto" w:fill="FFFFFF" w:themeFill="background1"/>
          </w:tcPr>
          <w:p w14:paraId="3051B413" w14:textId="0186F3D2"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3144667A"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A914FD1" w14:textId="79248864" w:rsidR="004C6D64" w:rsidRPr="00DE556B" w:rsidRDefault="004C6D64" w:rsidP="00AA14DE">
            <w:pPr>
              <w:pStyle w:val="iBAAGStandardText"/>
            </w:pP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shd w:val="clear" w:color="auto" w:fill="FFFFFF" w:themeFill="background1"/>
          </w:tcPr>
          <w:p w14:paraId="7D093761" w14:textId="1E6A0429" w:rsidR="008C7C88" w:rsidRPr="0033466F" w:rsidRDefault="008C7C88" w:rsidP="008C7C88">
            <w:pPr>
              <w:pStyle w:val="iBAAGStandardText"/>
              <w:rPr>
                <w:color w:val="auto"/>
              </w:rPr>
            </w:pPr>
            <w:r w:rsidRPr="0033466F">
              <w:rPr>
                <w:rStyle w:val="MandateTextBoldChar"/>
                <w:color w:val="auto"/>
              </w:rPr>
              <w:t>$</w:t>
            </w:r>
            <w:r w:rsidR="001E507D">
              <w:rPr>
                <w:rStyle w:val="MandateTextBoldChar"/>
                <w:color w:val="auto"/>
              </w:rPr>
              <w:t>30</w:t>
            </w:r>
            <w:r w:rsidRPr="0033466F">
              <w:rPr>
                <w:color w:val="auto"/>
              </w:rPr>
              <w:t xml:space="preserve"> </w:t>
            </w:r>
            <w:r w:rsidRPr="0033466F">
              <w:rPr>
                <w:rStyle w:val="MandateStandardTextChar"/>
                <w:color w:val="auto"/>
              </w:rPr>
              <w:t xml:space="preserve">co-pay per hearing aid. </w:t>
            </w:r>
          </w:p>
          <w:p w14:paraId="659E8989" w14:textId="41128EB1" w:rsidR="008C7C88" w:rsidRPr="0033466F" w:rsidRDefault="008C7C88" w:rsidP="008C7C88">
            <w:pPr>
              <w:pStyle w:val="iBAAGStandardText"/>
              <w:rPr>
                <w:color w:val="auto"/>
              </w:rPr>
            </w:pPr>
            <w:r w:rsidRPr="0033466F">
              <w:rPr>
                <w:rStyle w:val="MandateStandardTextChar"/>
                <w:color w:val="auto"/>
              </w:rPr>
              <w:t>The annual deductible does not apply.</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shd w:val="clear" w:color="auto" w:fill="FFFFFF" w:themeFill="background1"/>
          </w:tcPr>
          <w:p w14:paraId="26AC7D39" w14:textId="0924F9CC" w:rsidR="004C6D64" w:rsidRPr="00DE556B" w:rsidRDefault="00D04A46"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24BCB7C6"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2C0F5D">
            <w:pPr>
              <w:pStyle w:val="iBAAGStandardText"/>
            </w:pPr>
          </w:p>
        </w:tc>
        <w:tc>
          <w:tcPr>
            <w:tcW w:w="2491" w:type="dxa"/>
            <w:shd w:val="clear" w:color="auto" w:fill="FFFFFF" w:themeFill="background1"/>
          </w:tcPr>
          <w:p w14:paraId="0AD825BE" w14:textId="77777777" w:rsidR="003B3E63" w:rsidRPr="0033466F" w:rsidRDefault="003B3E63" w:rsidP="003B3E63">
            <w:pPr>
              <w:pStyle w:val="MandateTextBold"/>
              <w:rPr>
                <w:color w:val="auto"/>
              </w:rPr>
            </w:pPr>
            <w:r w:rsidRPr="0033466F">
              <w:rPr>
                <w:color w:val="auto"/>
              </w:rPr>
              <w:t>Under age 16</w:t>
            </w:r>
          </w:p>
          <w:p w14:paraId="212CAFC9" w14:textId="77777777" w:rsidR="003B3E63" w:rsidRPr="0033466F" w:rsidRDefault="003B3E63" w:rsidP="003B3E63">
            <w:pPr>
              <w:pStyle w:val="MandateStandardText"/>
              <w:rPr>
                <w:color w:val="auto"/>
              </w:rPr>
            </w:pPr>
            <w:r w:rsidRPr="0033466F">
              <w:rPr>
                <w:color w:val="auto"/>
              </w:rPr>
              <w:t xml:space="preserve">Limited to a single purchase per hearing impaired ear every </w:t>
            </w:r>
            <w:r w:rsidRPr="0033466F">
              <w:rPr>
                <w:rStyle w:val="MandateTextBoldChar"/>
                <w:color w:val="auto"/>
              </w:rPr>
              <w:t>24</w:t>
            </w:r>
            <w:r w:rsidRPr="0033466F">
              <w:rPr>
                <w:color w:val="auto"/>
              </w:rPr>
              <w:t xml:space="preserve"> months.</w:t>
            </w:r>
          </w:p>
          <w:p w14:paraId="4A60699E" w14:textId="77777777" w:rsidR="003B3E63" w:rsidRPr="0033466F" w:rsidRDefault="003B3E63" w:rsidP="003B3E63">
            <w:pPr>
              <w:pStyle w:val="MandateTextBold"/>
              <w:rPr>
                <w:color w:val="auto"/>
              </w:rPr>
            </w:pPr>
          </w:p>
          <w:p w14:paraId="6FC0A3B1" w14:textId="77777777" w:rsidR="003B3E63" w:rsidRPr="0033466F" w:rsidRDefault="003B3E63" w:rsidP="003B3E63">
            <w:pPr>
              <w:pStyle w:val="MandateTextBold"/>
              <w:rPr>
                <w:color w:val="auto"/>
              </w:rPr>
            </w:pPr>
            <w:r w:rsidRPr="0033466F">
              <w:rPr>
                <w:color w:val="auto"/>
              </w:rPr>
              <w:t>Over age 16</w:t>
            </w:r>
          </w:p>
          <w:p w14:paraId="589D5152" w14:textId="5265F61F"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hearing impaired ear every</w:t>
            </w:r>
            <w:r w:rsidR="00655253">
              <w:t xml:space="preserve"> </w:t>
            </w:r>
            <w:r w:rsidR="00655253" w:rsidRPr="0033466F">
              <w:rPr>
                <w:rStyle w:val="MandateTextBoldChar"/>
                <w:color w:val="auto"/>
              </w:rPr>
              <w:t>24</w:t>
            </w:r>
            <w:r w:rsidR="00655253" w:rsidRPr="0033466F">
              <w:rPr>
                <w:color w:val="auto"/>
              </w:rPr>
              <w:t xml:space="preserve"> </w:t>
            </w:r>
            <w:r w:rsidR="00655253" w:rsidRPr="0033466F">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2C9FD5D6" w:rsidR="004C6D64" w:rsidRPr="00DE556B" w:rsidRDefault="005712C7" w:rsidP="00D273AE">
            <w:pPr>
              <w:pStyle w:val="iBAAGStandardText"/>
            </w:pPr>
            <w: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265FF7">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265FF7">
        <w:tc>
          <w:tcPr>
            <w:tcW w:w="3517" w:type="dxa"/>
            <w:shd w:val="clear" w:color="auto" w:fill="FFFFFF" w:themeFill="background1"/>
          </w:tcPr>
          <w:p w14:paraId="58717CAF" w14:textId="77777777" w:rsidR="004C6D64" w:rsidRPr="00DE556B" w:rsidRDefault="004C6D64" w:rsidP="001967A9">
            <w:pPr>
              <w:pStyle w:val="iBAAGSituationBoxName"/>
            </w:pPr>
            <w:bookmarkStart w:id="113" w:name="Home_Health_Care"/>
            <w:r w:rsidRPr="00DE556B">
              <w:t>Home Health Care</w:t>
            </w:r>
            <w:bookmarkEnd w:id="113"/>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Default="004C6D64" w:rsidP="006A6DDF">
            <w:pPr>
              <w:pStyle w:val="iBAAGStandardText"/>
            </w:pPr>
          </w:p>
          <w:p w14:paraId="34ACB384" w14:textId="77777777" w:rsidR="009A73E0" w:rsidRPr="0033466F" w:rsidRDefault="009A73E0" w:rsidP="009A73E0">
            <w:pPr>
              <w:pStyle w:val="MandateStandardText"/>
              <w:rPr>
                <w:color w:val="auto"/>
              </w:rPr>
            </w:pPr>
            <w:r w:rsidRPr="0033466F">
              <w:rPr>
                <w:color w:val="auto"/>
              </w:rPr>
              <w:t xml:space="preserve">Benefits for full-time are available on a short-term basis if needed. </w:t>
            </w:r>
          </w:p>
          <w:p w14:paraId="15E60724" w14:textId="77777777" w:rsidR="009A73E0" w:rsidRPr="00DE556B" w:rsidRDefault="009A73E0"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shd w:val="clear" w:color="auto" w:fill="FFFFFF" w:themeFill="background1"/>
          </w:tcPr>
          <w:p w14:paraId="6099D304" w14:textId="0ADB2CAA"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154D38E6"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3E5DFAAA" w14:textId="19121705" w:rsidR="004C6D64" w:rsidRPr="00DE556B" w:rsidRDefault="004C6D64" w:rsidP="00371E5F">
            <w:pPr>
              <w:pStyle w:val="iBAAGStandardText"/>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shd w:val="clear" w:color="auto" w:fill="FFFFFF" w:themeFill="background1"/>
          </w:tcPr>
          <w:p w14:paraId="58717CBB" w14:textId="6609E9CA" w:rsidR="004C6D64" w:rsidRPr="00DE556B" w:rsidRDefault="00D352FC" w:rsidP="006A6DDF">
            <w:pPr>
              <w:pStyle w:val="iBAAGStandardText"/>
            </w:pPr>
            <w:r>
              <w:rPr>
                <w:rStyle w:val="iBAAGStandardTextBoldChar"/>
              </w:rPr>
              <w:t>20%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shd w:val="clear" w:color="auto" w:fill="FFFFFF" w:themeFill="background1"/>
          </w:tcPr>
          <w:p w14:paraId="58717CC1" w14:textId="255AD575" w:rsidR="004C6D64" w:rsidRPr="00DE556B" w:rsidRDefault="00D04A46"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28BBB2A3" w:rsidR="004C6D64" w:rsidRPr="00DE556B" w:rsidRDefault="00441626"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265FF7">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265FF7">
        <w:tc>
          <w:tcPr>
            <w:tcW w:w="3517" w:type="dxa"/>
            <w:shd w:val="clear" w:color="auto" w:fill="FFFFFF" w:themeFill="background1"/>
          </w:tcPr>
          <w:p w14:paraId="58717CE3" w14:textId="77777777" w:rsidR="004C6D64" w:rsidRPr="00DE556B" w:rsidRDefault="004C6D64" w:rsidP="001967A9">
            <w:pPr>
              <w:pStyle w:val="iBAAGSituationBoxName"/>
            </w:pPr>
            <w:bookmarkStart w:id="114" w:name="Hospice_Care"/>
            <w:r w:rsidRPr="00DE556B">
              <w:t>Hospice Care</w:t>
            </w:r>
            <w:bookmarkEnd w:id="114"/>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shd w:val="clear" w:color="auto" w:fill="FFFFFF" w:themeFill="background1"/>
          </w:tcPr>
          <w:p w14:paraId="6AF4F299" w14:textId="43C0D57B" w:rsidR="004C6D64" w:rsidRPr="00DE556B" w:rsidRDefault="004C6D64" w:rsidP="00DE556B">
            <w:pPr>
              <w:rPr>
                <w:rFonts w:eastAsia="Times New Roman" w:cs="Times New Roman"/>
                <w:szCs w:val="24"/>
              </w:rPr>
            </w:pPr>
            <w:r w:rsidRPr="00DE556B">
              <w:rPr>
                <w:rFonts w:eastAsia="Times New Roman" w:cs="Arial"/>
                <w:b/>
                <w:szCs w:val="24"/>
              </w:rPr>
              <w:t>No Charge</w:t>
            </w:r>
          </w:p>
          <w:p w14:paraId="520BD742" w14:textId="57CAA759"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092491B" w14:textId="77777777" w:rsidR="004C6D64" w:rsidRDefault="004C6D64" w:rsidP="00DE556B">
            <w:pPr>
              <w:pStyle w:val="iBAAGStandardText"/>
              <w:rPr>
                <w:rStyle w:val="InstructionalText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shd w:val="clear" w:color="auto" w:fill="FFFFFF" w:themeFill="background1"/>
          </w:tcPr>
          <w:p w14:paraId="58717CF0" w14:textId="18E41C71" w:rsidR="004C6D64" w:rsidRPr="00DE556B" w:rsidRDefault="00D352FC" w:rsidP="006A6DDF">
            <w:pPr>
              <w:pStyle w:val="iBAAGStandardText"/>
            </w:pPr>
            <w:r>
              <w:rPr>
                <w:rStyle w:val="iBAAGStandardTextBoldChar"/>
              </w:rPr>
              <w:t>20%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shd w:val="clear" w:color="auto" w:fill="FFFFFF" w:themeFill="background1"/>
          </w:tcPr>
          <w:p w14:paraId="58717CF6" w14:textId="0223E8E8" w:rsidR="004C6D64" w:rsidRPr="00DE556B" w:rsidRDefault="00D04A46"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36AAB531" w:rsidR="004C6D64" w:rsidRPr="00DE556B" w:rsidRDefault="00441626"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2491"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265FF7">
        <w:tc>
          <w:tcPr>
            <w:tcW w:w="13507" w:type="dxa"/>
            <w:gridSpan w:val="5"/>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265FF7">
        <w:tc>
          <w:tcPr>
            <w:tcW w:w="3517" w:type="dxa"/>
            <w:shd w:val="clear" w:color="auto" w:fill="FFFFFF" w:themeFill="background1"/>
          </w:tcPr>
          <w:p w14:paraId="58A4FF56" w14:textId="77777777" w:rsidR="004C6D64" w:rsidRDefault="004C6D64" w:rsidP="001967A9">
            <w:pPr>
              <w:pStyle w:val="iBAAGSituationBoxName"/>
            </w:pPr>
            <w:bookmarkStart w:id="115" w:name="Kidney_Resource_Services_KRS_CKS"/>
            <w:r w:rsidRPr="00DE556B">
              <w:t>Kidney Disease Programs</w:t>
            </w:r>
            <w:bookmarkEnd w:id="115"/>
          </w:p>
          <w:p w14:paraId="58717D09" w14:textId="30AD03A0" w:rsidR="005D1B9C" w:rsidRPr="00DE556B" w:rsidRDefault="005D1B9C" w:rsidP="001967A9">
            <w:pPr>
              <w:pStyle w:val="iBAAGSituationBoxName"/>
            </w:pPr>
          </w:p>
        </w:tc>
        <w:tc>
          <w:tcPr>
            <w:tcW w:w="9990" w:type="dxa"/>
            <w:gridSpan w:val="4"/>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265FF7">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265FF7">
        <w:tc>
          <w:tcPr>
            <w:tcW w:w="3517" w:type="dxa"/>
            <w:shd w:val="clear" w:color="auto" w:fill="FFFFFF" w:themeFill="background1"/>
          </w:tcPr>
          <w:p w14:paraId="58717D1C" w14:textId="77777777" w:rsidR="004C6D64" w:rsidRPr="00DE556B" w:rsidRDefault="004C6D64" w:rsidP="001967A9">
            <w:pPr>
              <w:pStyle w:val="iBAAGSituationBoxName"/>
            </w:pPr>
            <w:bookmarkStart w:id="116" w:name="Ostomy_Supplies"/>
            <w:r w:rsidRPr="00DE556B">
              <w:t>Ostomy Supplies</w:t>
            </w:r>
            <w:bookmarkEnd w:id="116"/>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shd w:val="clear" w:color="auto" w:fill="FFFFFF" w:themeFill="background1"/>
          </w:tcPr>
          <w:p w14:paraId="670B7536" w14:textId="4DF5F963"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706D1A9C"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shd w:val="clear" w:color="auto" w:fill="FFFFFF" w:themeFill="background1"/>
          </w:tcPr>
          <w:p w14:paraId="58717D25" w14:textId="7BB764D8" w:rsidR="004C6D64" w:rsidRPr="00DE556B" w:rsidRDefault="00D352FC" w:rsidP="006A6DDF">
            <w:pPr>
              <w:pStyle w:val="iBAAGStandardText"/>
            </w:pPr>
            <w:r>
              <w:rPr>
                <w:rStyle w:val="iBAAGStandardTextBoldChar"/>
              </w:rPr>
              <w:t>20%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shd w:val="clear" w:color="auto" w:fill="FFFFFF" w:themeFill="background1"/>
          </w:tcPr>
          <w:p w14:paraId="58717D29" w14:textId="45A49A18" w:rsidR="004C6D64" w:rsidRPr="00DE556B" w:rsidRDefault="00D04A46"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265FF7">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491"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265FF7">
        <w:tc>
          <w:tcPr>
            <w:tcW w:w="3517" w:type="dxa"/>
            <w:shd w:val="clear" w:color="auto" w:fill="FFFFFF" w:themeFill="background1"/>
          </w:tcPr>
          <w:p w14:paraId="58717D41" w14:textId="77777777" w:rsidR="004C6D64" w:rsidRPr="00DE556B" w:rsidRDefault="004C6D64" w:rsidP="001967A9">
            <w:pPr>
              <w:pStyle w:val="iBAAGSituationBoxName"/>
            </w:pPr>
            <w:bookmarkStart w:id="117" w:name="Pharmaceutical_Products_Outpatient"/>
            <w:r w:rsidRPr="00DE556B">
              <w:t>Pharmaceutical Products – Outpatient</w:t>
            </w:r>
            <w:bookmarkEnd w:id="117"/>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shd w:val="clear" w:color="auto" w:fill="FFFFFF" w:themeFill="background1"/>
          </w:tcPr>
          <w:p w14:paraId="146B652F" w14:textId="1065C05F" w:rsidR="004C6D64" w:rsidRPr="00DE556B" w:rsidRDefault="004C6D64" w:rsidP="00DE556B">
            <w:pPr>
              <w:rPr>
                <w:rFonts w:eastAsia="Times New Roman" w:cs="Times New Roman"/>
                <w:szCs w:val="24"/>
              </w:rPr>
            </w:pPr>
            <w:r w:rsidRPr="00DE556B">
              <w:rPr>
                <w:rFonts w:eastAsia="Times New Roman" w:cs="Arial"/>
                <w:b/>
                <w:szCs w:val="24"/>
              </w:rPr>
              <w:t>No Charge</w:t>
            </w:r>
          </w:p>
          <w:p w14:paraId="77157863" w14:textId="2A91AC2B"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22D86DDA" w14:textId="266EE54B" w:rsidR="004C6D64" w:rsidRPr="00DE556B" w:rsidRDefault="004C6D64" w:rsidP="00E37711">
            <w:pPr>
              <w:pStyle w:val="iBAAGStandardText"/>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shd w:val="clear" w:color="auto" w:fill="FFFFFF" w:themeFill="background1"/>
          </w:tcPr>
          <w:p w14:paraId="58717D4D" w14:textId="075F46BD" w:rsidR="004C6D64" w:rsidRPr="00DE556B" w:rsidRDefault="00D352FC" w:rsidP="006A6DDF">
            <w:pPr>
              <w:pStyle w:val="iBAAGStandardText"/>
            </w:pPr>
            <w:r>
              <w:rPr>
                <w:rStyle w:val="iBAAGStandardTextBoldChar"/>
              </w:rPr>
              <w:t>20%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shd w:val="clear" w:color="auto" w:fill="FFFFFF" w:themeFill="background1"/>
          </w:tcPr>
          <w:p w14:paraId="58717D53" w14:textId="6D2987FD" w:rsidR="004C6D64" w:rsidRPr="00DE556B" w:rsidRDefault="00D04A46"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338203AE" w:rsidR="004C6D64" w:rsidRPr="00DE556B" w:rsidRDefault="00EB06B4" w:rsidP="00EB06B4">
            <w:pPr>
              <w:pStyle w:val="iBAAGStandardText"/>
            </w:pPr>
            <w:r>
              <w:t>No</w:t>
            </w:r>
          </w:p>
        </w:tc>
        <w:tc>
          <w:tcPr>
            <w:tcW w:w="2491"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265FF7">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265FF7">
        <w:tc>
          <w:tcPr>
            <w:tcW w:w="351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8" w:name="Private_Duty_Nursing"/>
            <w:r w:rsidRPr="00DE556B">
              <w:t>Private Duty Nursing</w:t>
            </w:r>
            <w:bookmarkEnd w:id="118"/>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tcBorders>
              <w:bottom w:val="single" w:sz="4" w:space="0" w:color="000000" w:themeColor="text1"/>
            </w:tcBorders>
            <w:shd w:val="clear" w:color="auto" w:fill="auto"/>
          </w:tcPr>
          <w:p w14:paraId="6D8E2666" w14:textId="47F3DBB9" w:rsidR="004C6D64" w:rsidRPr="006141D1" w:rsidRDefault="004C6D64" w:rsidP="006066FF">
            <w:pPr>
              <w:pStyle w:val="iBAAGStandardText"/>
              <w:rPr>
                <w:rStyle w:val="InstructionalTextChar"/>
              </w:rPr>
            </w:pPr>
            <w:r w:rsidRPr="006141D1">
              <w:t>International benefits are not covered.</w:t>
            </w:r>
          </w:p>
          <w:p w14:paraId="79FE2FD3" w14:textId="71412052" w:rsidR="004C6D64" w:rsidRPr="006141D1" w:rsidRDefault="004C6D64" w:rsidP="006066FF">
            <w:pPr>
              <w:pStyle w:val="iBAAGStandardText"/>
            </w:pPr>
          </w:p>
          <w:p w14:paraId="1A56C4BE" w14:textId="77777777" w:rsidR="004C6D64" w:rsidRPr="006141D1" w:rsidRDefault="004C6D64" w:rsidP="006066FF">
            <w:pPr>
              <w:pStyle w:val="iBAAGStandardText"/>
            </w:pPr>
          </w:p>
          <w:p w14:paraId="73106C69" w14:textId="77777777" w:rsidR="004C6D64" w:rsidRPr="006141D1" w:rsidRDefault="004C6D64" w:rsidP="0074163C"/>
        </w:tc>
        <w:tc>
          <w:tcPr>
            <w:tcW w:w="2491" w:type="dxa"/>
            <w:tcBorders>
              <w:bottom w:val="single" w:sz="4" w:space="0" w:color="000000" w:themeColor="text1"/>
            </w:tcBorders>
            <w:shd w:val="clear" w:color="auto" w:fill="auto"/>
          </w:tcPr>
          <w:p w14:paraId="61A35141" w14:textId="7D040BBF" w:rsidR="004C6D64" w:rsidRPr="006141D1" w:rsidRDefault="004C6D64" w:rsidP="006141D1">
            <w:pPr>
              <w:pStyle w:val="iBAAGStandardText"/>
            </w:pPr>
            <w:r w:rsidRPr="006141D1">
              <w:t>U.S. network benefits are not covered.</w:t>
            </w:r>
          </w:p>
          <w:p w14:paraId="581BF906" w14:textId="77777777" w:rsidR="004C6D64" w:rsidRPr="006141D1" w:rsidRDefault="004C6D64" w:rsidP="0074163C"/>
        </w:tc>
        <w:tc>
          <w:tcPr>
            <w:tcW w:w="2491" w:type="dxa"/>
            <w:tcBorders>
              <w:bottom w:val="single" w:sz="4" w:space="0" w:color="000000" w:themeColor="text1"/>
            </w:tcBorders>
            <w:shd w:val="clear" w:color="auto" w:fill="auto"/>
          </w:tcPr>
          <w:p w14:paraId="61FE37D9" w14:textId="344608E7" w:rsidR="004C6D64" w:rsidRPr="006141D1" w:rsidRDefault="004C6D64" w:rsidP="006141D1">
            <w:pPr>
              <w:pStyle w:val="iBAAGStandardText"/>
            </w:pPr>
            <w:r w:rsidRPr="006141D1">
              <w:t>U.S. out-of-network benefits are not covered.</w:t>
            </w:r>
          </w:p>
          <w:p w14:paraId="62C37F60" w14:textId="77777777" w:rsidR="004C6D64" w:rsidRPr="006141D1" w:rsidRDefault="004C6D64" w:rsidP="006141D1">
            <w:pPr>
              <w:pStyle w:val="iBAAGStandardText"/>
            </w:pPr>
          </w:p>
          <w:p w14:paraId="442D35C5" w14:textId="089ADD2A" w:rsidR="004C6D64" w:rsidRPr="006141D1" w:rsidRDefault="007D511E" w:rsidP="007D511E">
            <w:pPr>
              <w:pStyle w:val="iBAAGStandardText"/>
            </w:pPr>
            <w:r w:rsidRPr="006141D1" w:rsidDel="007D511E">
              <w:rPr>
                <w:rFonts w:eastAsia="Times New Roman" w:cs="Arial"/>
                <w:b/>
                <w:color w:val="FF00FF"/>
              </w:rPr>
              <w:t xml:space="preserve"> </w:t>
            </w:r>
          </w:p>
        </w:tc>
        <w:tc>
          <w:tcPr>
            <w:tcW w:w="2491" w:type="dxa"/>
            <w:tcBorders>
              <w:bottom w:val="single" w:sz="4" w:space="0" w:color="000000" w:themeColor="text1"/>
            </w:tcBorders>
            <w:shd w:val="clear" w:color="auto" w:fill="auto"/>
          </w:tcPr>
          <w:p w14:paraId="600B1AE2" w14:textId="3BD750BB"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265FF7">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265FF7">
        <w:tc>
          <w:tcPr>
            <w:tcW w:w="3517" w:type="dxa"/>
            <w:shd w:val="clear" w:color="auto" w:fill="FFFFFF" w:themeFill="background1"/>
          </w:tcPr>
          <w:p w14:paraId="58717D6C" w14:textId="53A7E675" w:rsidR="004C6D64" w:rsidRPr="00DE556B" w:rsidRDefault="004C6D64" w:rsidP="001967A9">
            <w:pPr>
              <w:pStyle w:val="iBAAGSituationBoxName"/>
            </w:pPr>
            <w:bookmarkStart w:id="119" w:name="Prosthetic_Devices"/>
            <w:r w:rsidRPr="00DE556B">
              <w:t>Prosthetics</w:t>
            </w:r>
            <w:bookmarkEnd w:id="119"/>
            <w:r w:rsidRPr="00DE556B">
              <w:t xml:space="preserve"> </w:t>
            </w:r>
            <w:r w:rsidR="00F92CC5" w:rsidRPr="0033466F">
              <w:rPr>
                <w:rStyle w:val="MandateSituationBoxNameChar"/>
                <w:b/>
                <w:color w:val="auto"/>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60A61CE" w:rsidR="004C6D64" w:rsidRPr="00DE556B" w:rsidRDefault="004C6D64" w:rsidP="006A6DDF">
            <w:pPr>
              <w:pStyle w:val="iBAAGStandardText"/>
            </w:pPr>
            <w:r w:rsidRPr="00DE556B">
              <w:t xml:space="preserve">The prosthetic </w:t>
            </w:r>
            <w:r w:rsidR="003A2C45" w:rsidRPr="0033466F">
              <w:rPr>
                <w:rStyle w:val="MandateStandardTextChar"/>
                <w:color w:val="auto"/>
              </w:rPr>
              <w:t>or orthotic</w:t>
            </w:r>
            <w:r w:rsidR="003A2C45" w:rsidRPr="0033466F">
              <w:rPr>
                <w:color w:val="auto"/>
              </w:rPr>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shd w:val="clear" w:color="auto" w:fill="FFFFFF" w:themeFill="background1"/>
          </w:tcPr>
          <w:p w14:paraId="4C95B8EB" w14:textId="30C4D3A4"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09F8033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30CB8D5" w14:textId="37A980BD" w:rsidR="004C6D64" w:rsidRPr="00DE556B" w:rsidRDefault="004C6D64" w:rsidP="003D26B9">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shd w:val="clear" w:color="auto" w:fill="FFFFFF" w:themeFill="background1"/>
          </w:tcPr>
          <w:p w14:paraId="06D55A9A" w14:textId="48633493" w:rsidR="003B2A30" w:rsidRPr="0033466F" w:rsidRDefault="003B2A30" w:rsidP="003B2A30">
            <w:pPr>
              <w:pStyle w:val="iBAAGStandardText"/>
              <w:rPr>
                <w:color w:val="auto"/>
              </w:rPr>
            </w:pPr>
            <w:r w:rsidRPr="0033466F">
              <w:rPr>
                <w:rStyle w:val="MandateTextBoldChar"/>
                <w:color w:val="auto"/>
              </w:rPr>
              <w:t>$</w:t>
            </w:r>
            <w:r w:rsidR="001D0357">
              <w:rPr>
                <w:rStyle w:val="MandateTextBoldChar"/>
                <w:color w:val="auto"/>
              </w:rPr>
              <w:t>30</w:t>
            </w:r>
            <w:r w:rsidRPr="0033466F">
              <w:rPr>
                <w:color w:val="auto"/>
              </w:rPr>
              <w:t xml:space="preserve"> </w:t>
            </w:r>
            <w:r w:rsidRPr="0033466F">
              <w:rPr>
                <w:rStyle w:val="MandateStandardTextChar"/>
                <w:color w:val="auto"/>
              </w:rPr>
              <w:t>co-pay per item.</w:t>
            </w:r>
          </w:p>
          <w:p w14:paraId="42017633" w14:textId="42762E5D" w:rsidR="003B2A30" w:rsidRPr="0033466F" w:rsidRDefault="003B2A30" w:rsidP="003B2A30">
            <w:pPr>
              <w:pStyle w:val="iBAAGStandardText"/>
              <w:rPr>
                <w:color w:val="auto"/>
              </w:rPr>
            </w:pPr>
            <w:r w:rsidRPr="0033466F">
              <w:rPr>
                <w:rStyle w:val="MandateStandardTextChar"/>
                <w:color w:val="auto"/>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shd w:val="clear" w:color="auto" w:fill="FFFFFF" w:themeFill="background1"/>
          </w:tcPr>
          <w:p w14:paraId="58717D80" w14:textId="5F27E976" w:rsidR="004C6D64" w:rsidRPr="00DE556B" w:rsidRDefault="00D04A46"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D" w14:textId="0FD1F1D8" w:rsidR="004C6D64" w:rsidRPr="00DE556B" w:rsidRDefault="009967E7" w:rsidP="009967E7">
            <w:r>
              <w:t>No</w:t>
            </w:r>
          </w:p>
        </w:tc>
        <w:tc>
          <w:tcPr>
            <w:tcW w:w="2491" w:type="dxa"/>
            <w:shd w:val="clear" w:color="auto" w:fill="FFFFFF" w:themeFill="background1"/>
          </w:tcPr>
          <w:p w14:paraId="58717D8E" w14:textId="4B90D0E6" w:rsidR="004C6D64" w:rsidRPr="00DE556B" w:rsidRDefault="004C6D64" w:rsidP="006A6DDF">
            <w:pPr>
              <w:pStyle w:val="iBAAGStandardText"/>
            </w:pPr>
            <w:r w:rsidRPr="00DE556B">
              <w:t xml:space="preserve">We cover the most appropriate prosthetic </w:t>
            </w:r>
            <w:r w:rsidR="00103CF1" w:rsidRPr="0033466F">
              <w:rPr>
                <w:rStyle w:val="MandateStandardTextChar"/>
                <w:color w:val="auto"/>
              </w:rPr>
              <w:t>or orthotic</w:t>
            </w:r>
            <w:r w:rsidR="00103CF1" w:rsidRPr="00DE556B">
              <w:t xml:space="preserve"> </w:t>
            </w:r>
            <w:r w:rsidRPr="00DE556B">
              <w:t>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3C5CCF0E" w:rsidR="004C6D64" w:rsidRDefault="004C6D64" w:rsidP="00696BC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265FF7">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265FF7">
        <w:tc>
          <w:tcPr>
            <w:tcW w:w="3517" w:type="dxa"/>
            <w:shd w:val="clear" w:color="auto" w:fill="FFFFFF" w:themeFill="background1"/>
          </w:tcPr>
          <w:p w14:paraId="58717D9D" w14:textId="77777777" w:rsidR="004C6D64" w:rsidRPr="00DE556B" w:rsidRDefault="004C6D64" w:rsidP="001967A9">
            <w:pPr>
              <w:pStyle w:val="iBAAGSituationBoxName"/>
            </w:pPr>
            <w:bookmarkStart w:id="120" w:name="Reconstructive_Procedures"/>
            <w:r w:rsidRPr="00DE556B">
              <w:t>Reconstructive Procedures</w:t>
            </w:r>
            <w:bookmarkEnd w:id="120"/>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491"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4F801211" w:rsidR="004C6D64" w:rsidRPr="00DE556B" w:rsidRDefault="00441626"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2491" w:type="dxa"/>
            <w:shd w:val="clear" w:color="auto" w:fill="FFFFFF" w:themeFill="background1"/>
          </w:tcPr>
          <w:p w14:paraId="58717DBD" w14:textId="54D8DB26" w:rsidR="004C6D64" w:rsidRPr="00DE556B" w:rsidRDefault="004C6D64" w:rsidP="006A6DDF">
            <w:pPr>
              <w:pStyle w:val="iBAAGStandardText"/>
            </w:pPr>
            <w:r w:rsidRPr="00DE556B">
              <w:t>No coverage for cosmetic procedures</w:t>
            </w:r>
            <w:r w:rsidR="00107C8A" w:rsidRPr="0033466F">
              <w:rPr>
                <w:rStyle w:val="MandateStandardTextChar"/>
                <w:color w:val="auto"/>
              </w:rPr>
              <w:t>, except for newborns diagnosed with congenital defects or birth abnormalities</w:t>
            </w:r>
            <w:r w:rsidRPr="00DE556B">
              <w:t xml:space="preserve">. </w:t>
            </w:r>
          </w:p>
        </w:tc>
      </w:tr>
      <w:tr w:rsidR="004C6D64" w:rsidRPr="00DE556B" w14:paraId="58717DC5" w14:textId="77777777" w:rsidTr="00265FF7">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265FF7">
        <w:tc>
          <w:tcPr>
            <w:tcW w:w="3517" w:type="dxa"/>
            <w:shd w:val="clear" w:color="auto" w:fill="FFFFFF" w:themeFill="background1"/>
          </w:tcPr>
          <w:p w14:paraId="58717DC6" w14:textId="0298B1A7" w:rsidR="004C6D64" w:rsidRPr="00DE556B" w:rsidRDefault="001C1512" w:rsidP="001967A9">
            <w:pPr>
              <w:pStyle w:val="iBAAGSituationBoxName"/>
            </w:pPr>
            <w:bookmarkStart w:id="121" w:name="Rehabilitation_Services"/>
            <w:bookmarkStart w:id="122" w:name="Rehabilitation_and_Habilitative_Services"/>
            <w:r>
              <w:t>Rehabilitation</w:t>
            </w:r>
            <w:bookmarkEnd w:id="121"/>
            <w:r>
              <w:t xml:space="preserve"> and Chiropractic Services - Outpatient Therapy</w:t>
            </w:r>
            <w:bookmarkEnd w:id="122"/>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shd w:val="clear" w:color="auto" w:fill="FFFFFF" w:themeFill="background1"/>
          </w:tcPr>
          <w:p w14:paraId="7E9C3474" w14:textId="26D6AF67"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1513DB5C"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2A9FA2B" w14:textId="4720BCA4" w:rsidR="004C6D64" w:rsidRPr="00DE556B" w:rsidRDefault="004C6D64" w:rsidP="003D03DF">
            <w:pPr>
              <w:pStyle w:val="iBAAGStandardText"/>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shd w:val="clear" w:color="auto" w:fill="FFFFFF" w:themeFill="background1"/>
          </w:tcPr>
          <w:p w14:paraId="58717DE0" w14:textId="099B2262" w:rsidR="004C6D64" w:rsidRPr="00DE556B" w:rsidRDefault="004C6D64" w:rsidP="006A6DDF">
            <w:pPr>
              <w:pStyle w:val="iBAAGStandardText"/>
            </w:pPr>
            <w:r w:rsidRPr="00DE556B">
              <w:rPr>
                <w:rStyle w:val="iBAAGStandardTextBoldChar"/>
              </w:rPr>
              <w:t>$</w:t>
            </w:r>
            <w:r w:rsidR="003D03DF">
              <w:rPr>
                <w:rStyle w:val="iBAAGStandardTextBoldChar"/>
              </w:rPr>
              <w:t>30</w:t>
            </w:r>
            <w:r w:rsidRPr="00DE556B">
              <w:t xml:space="preserve"> co-pay per visit.</w:t>
            </w:r>
          </w:p>
          <w:p w14:paraId="58717DE1" w14:textId="45F34EDD"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shd w:val="clear" w:color="auto" w:fill="FFFFFF" w:themeFill="background1"/>
          </w:tcPr>
          <w:p w14:paraId="58717DE7" w14:textId="222540F0" w:rsidR="004C6D64" w:rsidRPr="00DE556B" w:rsidRDefault="00D04A46"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491"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265FF7">
            <w:pPr>
              <w:pStyle w:val="iBAAGLevel1Bullets"/>
            </w:pPr>
            <w:r>
              <w:rPr>
                <w:rStyle w:val="iBAAGStandardTextBoldChar"/>
              </w:rPr>
              <w:t>20</w:t>
            </w:r>
            <w:r w:rsidRPr="00571967">
              <w:t xml:space="preserve"> visits of physical therapy.</w:t>
            </w:r>
          </w:p>
          <w:p w14:paraId="7B1033E3" w14:textId="77777777" w:rsidR="004C6D64" w:rsidRPr="00571967" w:rsidRDefault="004C6D64" w:rsidP="00265FF7">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265FF7">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265FF7">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265FF7">
            <w:pPr>
              <w:pStyle w:val="iBAAGLevel1Bullets"/>
            </w:pPr>
            <w:r>
              <w:rPr>
                <w:rStyle w:val="iBAAGStandardTextBoldChar"/>
              </w:rPr>
              <w:t>36</w:t>
            </w:r>
            <w:r w:rsidRPr="00571967">
              <w:t xml:space="preserve"> visits of cardiac therapy.</w:t>
            </w:r>
          </w:p>
          <w:p w14:paraId="652FF97D" w14:textId="77777777" w:rsidR="004C6D64" w:rsidRPr="00571967" w:rsidRDefault="004C6D64" w:rsidP="00265FF7">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265FF7">
            <w:pPr>
              <w:pStyle w:val="iBAAGLevel1Bullets"/>
            </w:pPr>
            <w:r>
              <w:rPr>
                <w:rStyle w:val="iBAAGStandardTextBoldChar"/>
              </w:rPr>
              <w:t>2</w:t>
            </w:r>
            <w:r w:rsidRPr="000C32F7">
              <w:rPr>
                <w:rStyle w:val="iBAAGStandardTextBoldChar"/>
              </w:rPr>
              <w:t>0</w:t>
            </w:r>
            <w:r w:rsidRPr="00571967">
              <w:t xml:space="preserve"> visits of cognitive therapy.</w:t>
            </w:r>
          </w:p>
          <w:p w14:paraId="42591D35" w14:textId="77777777" w:rsidR="00265FF7" w:rsidRDefault="00265FF7" w:rsidP="00265FF7">
            <w:pPr>
              <w:pStyle w:val="iBAAGLevel1Bullets"/>
            </w:pPr>
            <w:r>
              <w:rPr>
                <w:rStyle w:val="iBAAGStandardTextBoldChar"/>
              </w:rPr>
              <w:t>20</w:t>
            </w:r>
            <w:r>
              <w:t xml:space="preserve"> visits of chiropractic (manipulative) treatment.</w:t>
            </w:r>
          </w:p>
          <w:p w14:paraId="5B089E40" w14:textId="77777777" w:rsidR="00265FF7" w:rsidRPr="00571967" w:rsidRDefault="00265FF7" w:rsidP="0074163C">
            <w:pPr>
              <w:pStyle w:val="iBAAGLevel1Bullets"/>
              <w:numPr>
                <w:ilvl w:val="0"/>
                <w:numId w:val="0"/>
              </w:numPr>
              <w:ind w:left="450"/>
            </w:pPr>
          </w:p>
          <w:p w14:paraId="38882B47" w14:textId="77777777" w:rsidR="00306638" w:rsidRDefault="00306638" w:rsidP="006A6DDF">
            <w:pPr>
              <w:pStyle w:val="iBAAGStandardText"/>
              <w:rPr>
                <w:rStyle w:val="InstructionalTextChar"/>
              </w:rPr>
            </w:pPr>
          </w:p>
          <w:p w14:paraId="5AF10AB9" w14:textId="77777777" w:rsidR="00306638" w:rsidRPr="0033466F" w:rsidRDefault="00306638" w:rsidP="00306638">
            <w:r w:rsidRPr="0033466F">
              <w:rPr>
                <w:rStyle w:val="MandateStandardTextChar"/>
                <w:color w:val="auto"/>
              </w:rPr>
              <w:t>Any limits for developmental disabilities are described under</w:t>
            </w:r>
            <w:r w:rsidRPr="0033466F">
              <w:t xml:space="preserve"> </w:t>
            </w:r>
            <w:r w:rsidRPr="0033466F">
              <w:rPr>
                <w:rStyle w:val="MandateTextItalicsChar"/>
                <w:color w:val="auto"/>
              </w:rPr>
              <w:t>Rehabilitation and Habilitative Services for Developmental Disabilities</w:t>
            </w:r>
            <w:r w:rsidRPr="0033466F">
              <w:rPr>
                <w:rStyle w:val="MandateStandardTextChar"/>
                <w:color w:val="auto"/>
              </w:rPr>
              <w:t>.</w:t>
            </w:r>
          </w:p>
          <w:p w14:paraId="423628B2" w14:textId="494D8E30" w:rsidR="004C6D64" w:rsidRDefault="00306638" w:rsidP="006A6DDF">
            <w:pPr>
              <w:pStyle w:val="iBAAGStandardText"/>
            </w:pPr>
            <w:r w:rsidDel="006A76AB">
              <w:rPr>
                <w:rStyle w:val="InstructionalTextChar"/>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2C6A8B" w:rsidRPr="00DE556B" w14:paraId="50F98A68" w14:textId="77777777" w:rsidTr="00265FF7">
        <w:tc>
          <w:tcPr>
            <w:tcW w:w="3517" w:type="dxa"/>
            <w:tcBorders>
              <w:bottom w:val="single" w:sz="4" w:space="0" w:color="000000" w:themeColor="text1"/>
            </w:tcBorders>
            <w:shd w:val="clear" w:color="auto" w:fill="31849B"/>
            <w:vAlign w:val="center"/>
          </w:tcPr>
          <w:p w14:paraId="3823C961" w14:textId="77777777" w:rsidR="002C6A8B" w:rsidRPr="00DE556B" w:rsidRDefault="002C6A8B" w:rsidP="00D25158">
            <w:pPr>
              <w:pStyle w:val="iBAAGTableHeader"/>
            </w:pPr>
            <w:r w:rsidRPr="00DE556B">
              <w:t>Common Medical Event</w:t>
            </w:r>
          </w:p>
        </w:tc>
        <w:tc>
          <w:tcPr>
            <w:tcW w:w="2491" w:type="dxa"/>
            <w:tcBorders>
              <w:bottom w:val="single" w:sz="4" w:space="0" w:color="000000" w:themeColor="text1"/>
            </w:tcBorders>
            <w:shd w:val="clear" w:color="auto" w:fill="31849B"/>
          </w:tcPr>
          <w:p w14:paraId="4FF152A6" w14:textId="77777777" w:rsidR="002C6A8B" w:rsidRPr="00DE556B" w:rsidRDefault="002C6A8B" w:rsidP="00D25158">
            <w:pPr>
              <w:pStyle w:val="iBAAGTableHeader"/>
            </w:pPr>
            <w:r w:rsidRPr="00DE556B">
              <w:t>Your cost if you use</w:t>
            </w:r>
          </w:p>
          <w:p w14:paraId="77FC7DEC" w14:textId="77777777" w:rsidR="002C6A8B" w:rsidRPr="00DE556B" w:rsidRDefault="002C6A8B" w:rsidP="00D2515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C77BBD9" w14:textId="77777777" w:rsidR="002C6A8B" w:rsidRPr="00DE556B" w:rsidRDefault="002C6A8B" w:rsidP="00D25158">
            <w:pPr>
              <w:pStyle w:val="iBAAGTableHeader"/>
            </w:pPr>
            <w:r w:rsidRPr="00DE556B">
              <w:t>Your cost if you use</w:t>
            </w:r>
          </w:p>
          <w:p w14:paraId="086E4A14" w14:textId="77777777" w:rsidR="002C6A8B" w:rsidRPr="00DE556B" w:rsidRDefault="002C6A8B" w:rsidP="00D2515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1C975E" w14:textId="77777777" w:rsidR="002C6A8B" w:rsidRPr="00DE556B" w:rsidRDefault="002C6A8B" w:rsidP="00D25158">
            <w:pPr>
              <w:pStyle w:val="iBAAGTableHeader"/>
            </w:pPr>
            <w:r w:rsidRPr="00DE556B">
              <w:t>Your cost if you use U.S.</w:t>
            </w:r>
          </w:p>
          <w:p w14:paraId="05E7AA2C" w14:textId="77777777" w:rsidR="002C6A8B" w:rsidRPr="00DE556B" w:rsidRDefault="002C6A8B" w:rsidP="00D2515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378163B" w14:textId="77777777" w:rsidR="002C6A8B" w:rsidRPr="00DE556B" w:rsidRDefault="002C6A8B" w:rsidP="00D25158">
            <w:pPr>
              <w:pStyle w:val="iBAAGTableHeader"/>
            </w:pPr>
            <w:r w:rsidRPr="00DE556B">
              <w:t>Limits &amp; Exceptions</w:t>
            </w:r>
          </w:p>
        </w:tc>
      </w:tr>
      <w:tr w:rsidR="00DE38E3" w:rsidRPr="00DE556B" w14:paraId="7CB3EA78" w14:textId="77777777" w:rsidTr="00265FF7">
        <w:tc>
          <w:tcPr>
            <w:tcW w:w="3517" w:type="dxa"/>
            <w:shd w:val="clear" w:color="auto" w:fill="FFFFFF" w:themeFill="background1"/>
          </w:tcPr>
          <w:p w14:paraId="0A0F361C" w14:textId="77777777" w:rsidR="00D16B1D" w:rsidRPr="003F3B5E" w:rsidRDefault="00D16B1D" w:rsidP="00D16B1D">
            <w:pPr>
              <w:pStyle w:val="iBAAGSituationBoxName"/>
            </w:pPr>
            <w:bookmarkStart w:id="123" w:name="Rehabilitation_Services_Developmental"/>
            <w:r>
              <w:t>Rehabilitation and Habilitative Services for Developmental Disabilities</w:t>
            </w:r>
            <w:bookmarkEnd w:id="123"/>
          </w:p>
          <w:p w14:paraId="049B7E08" w14:textId="77777777" w:rsidR="00D16B1D" w:rsidRPr="00F13EDA" w:rsidRDefault="00D16B1D" w:rsidP="00D16B1D">
            <w:pPr>
              <w:pStyle w:val="iBAAGStandardText"/>
            </w:pPr>
          </w:p>
          <w:p w14:paraId="5C3EB2AD" w14:textId="77777777" w:rsidR="00D16B1D" w:rsidRDefault="00D16B1D" w:rsidP="00D16B1D">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C597268" w14:textId="77777777" w:rsidR="00D16B1D" w:rsidRDefault="00D16B1D" w:rsidP="00D16B1D">
            <w:pPr>
              <w:pStyle w:val="iBAAGStandardText"/>
            </w:pPr>
          </w:p>
          <w:p w14:paraId="3E86FEA3" w14:textId="77777777" w:rsidR="00D16B1D" w:rsidRDefault="00D16B1D" w:rsidP="00D16B1D">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BE37A9F" w14:textId="77777777" w:rsidR="00D16B1D" w:rsidRDefault="00D16B1D" w:rsidP="00D16B1D">
            <w:pPr>
              <w:pStyle w:val="iBAAGStandardText"/>
            </w:pPr>
          </w:p>
          <w:p w14:paraId="40E40392" w14:textId="77777777" w:rsidR="00D16B1D" w:rsidRDefault="00D16B1D" w:rsidP="00D16B1D">
            <w:pPr>
              <w:pStyle w:val="iBAAGStandardText"/>
            </w:pPr>
            <w:r>
              <w:t>We cover:</w:t>
            </w:r>
          </w:p>
          <w:p w14:paraId="0669E1C4" w14:textId="77777777" w:rsidR="00D16B1D" w:rsidRDefault="00D16B1D" w:rsidP="00D16B1D">
            <w:pPr>
              <w:pStyle w:val="iBAAGLevel1Bullets"/>
              <w:ind w:left="720"/>
            </w:pPr>
            <w:r>
              <w:t>Physical therapy</w:t>
            </w:r>
          </w:p>
          <w:p w14:paraId="2706DAFF" w14:textId="77777777" w:rsidR="00D16B1D" w:rsidRDefault="00D16B1D" w:rsidP="00D16B1D">
            <w:pPr>
              <w:pStyle w:val="iBAAGLevel1Bullets"/>
              <w:ind w:left="720"/>
            </w:pPr>
            <w:r>
              <w:t>Occupational therapy</w:t>
            </w:r>
          </w:p>
          <w:p w14:paraId="4D0C245B" w14:textId="77777777" w:rsidR="00D16B1D" w:rsidRDefault="00D16B1D" w:rsidP="00D16B1D">
            <w:pPr>
              <w:pStyle w:val="iBAAGLevel1Bullets"/>
              <w:ind w:left="720"/>
            </w:pPr>
            <w:r>
              <w:t>Speech therapy</w:t>
            </w:r>
          </w:p>
          <w:p w14:paraId="65DB87FB" w14:textId="77777777" w:rsidR="00D16B1D" w:rsidRDefault="00D16B1D" w:rsidP="00D16B1D">
            <w:pPr>
              <w:pStyle w:val="iBAAGStandardText"/>
            </w:pPr>
          </w:p>
          <w:p w14:paraId="31FC889E" w14:textId="77777777" w:rsidR="00D16B1D" w:rsidRDefault="00D16B1D" w:rsidP="00D16B1D">
            <w:pPr>
              <w:pStyle w:val="iBAAGStandardText"/>
            </w:pPr>
            <w:r>
              <w:t xml:space="preserve">Services must be given by a doctor or a licensed therapist. </w:t>
            </w:r>
          </w:p>
          <w:p w14:paraId="4011E679" w14:textId="77777777" w:rsidR="00D16B1D" w:rsidRDefault="00D16B1D" w:rsidP="00D16B1D">
            <w:pPr>
              <w:pStyle w:val="iBAAGStandardText"/>
            </w:pPr>
          </w:p>
          <w:p w14:paraId="09C377F7" w14:textId="77777777" w:rsidR="00D16B1D" w:rsidRDefault="00D16B1D" w:rsidP="00D16B1D">
            <w:pPr>
              <w:pStyle w:val="iBAAGStandardTextBold"/>
            </w:pPr>
            <w:r>
              <w:t xml:space="preserve">Want more information? </w:t>
            </w:r>
          </w:p>
          <w:p w14:paraId="2ADE0790" w14:textId="77777777" w:rsidR="00D16B1D" w:rsidRDefault="00D16B1D" w:rsidP="00D16B1D">
            <w:pPr>
              <w:pStyle w:val="iBAAGStandardText"/>
            </w:pPr>
            <w:r>
              <w:t xml:space="preserve">View the </w:t>
            </w:r>
            <w:hyperlink r:id="rId96" w:history="1">
              <w:r w:rsidRPr="00571967">
                <w:rPr>
                  <w:rStyle w:val="Hyperlinks"/>
                </w:rPr>
                <w:t>glossary</w:t>
              </w:r>
            </w:hyperlink>
            <w:r>
              <w:t xml:space="preserve"> for definitions.</w:t>
            </w:r>
          </w:p>
          <w:p w14:paraId="78690A72" w14:textId="77777777" w:rsidR="00DE38E3" w:rsidRPr="00DE556B" w:rsidRDefault="00DE38E3" w:rsidP="00D25158">
            <w:pPr>
              <w:pStyle w:val="iBAAGStandardText"/>
            </w:pPr>
          </w:p>
        </w:tc>
        <w:tc>
          <w:tcPr>
            <w:tcW w:w="2491" w:type="dxa"/>
            <w:shd w:val="clear" w:color="auto" w:fill="FFFFFF" w:themeFill="background1"/>
          </w:tcPr>
          <w:p w14:paraId="0B844C51" w14:textId="77777777" w:rsidR="007B5CE8" w:rsidRPr="001950BF" w:rsidRDefault="007B5CE8" w:rsidP="007B5CE8">
            <w:pPr>
              <w:pStyle w:val="iBAAGStandardTextBold"/>
            </w:pPr>
            <w:r w:rsidRPr="001950BF">
              <w:t>Inpatient:</w:t>
            </w:r>
          </w:p>
          <w:p w14:paraId="4F757E50" w14:textId="77777777" w:rsidR="005D445E" w:rsidRPr="00E42FBC" w:rsidRDefault="005D445E" w:rsidP="005D445E">
            <w:pPr>
              <w:pStyle w:val="iBAAGStandardText"/>
            </w:pPr>
            <w:r w:rsidRPr="00E42FBC">
              <w:rPr>
                <w:rStyle w:val="iBAAGStandardTextBoldChar"/>
              </w:rPr>
              <w:t>No Charge</w:t>
            </w:r>
          </w:p>
          <w:p w14:paraId="697BA631" w14:textId="47A38B8E" w:rsidR="005D445E" w:rsidRPr="00E42FBC" w:rsidRDefault="005D445E" w:rsidP="005D445E">
            <w:pPr>
              <w:pStyle w:val="iBAAGStandardText"/>
            </w:pPr>
            <w:r w:rsidRPr="00E42FBC">
              <w:t>The annual deductible does not apply.</w:t>
            </w:r>
          </w:p>
          <w:p w14:paraId="0D709F8B" w14:textId="77777777" w:rsidR="007B5CE8" w:rsidRDefault="007B5CE8" w:rsidP="00D25158">
            <w:pPr>
              <w:pStyle w:val="iBAAGStandardText"/>
            </w:pPr>
          </w:p>
          <w:p w14:paraId="7ED65B4F" w14:textId="77777777" w:rsidR="007B5CE8" w:rsidRPr="003F238F" w:rsidRDefault="007B5CE8" w:rsidP="007B5CE8">
            <w:pPr>
              <w:pStyle w:val="iBAAGStandardTextBold"/>
            </w:pPr>
            <w:r w:rsidRPr="003F238F">
              <w:t>Is prior authorization needed?</w:t>
            </w:r>
          </w:p>
          <w:p w14:paraId="0079F32B" w14:textId="1E711DF6" w:rsidR="007B5CE8" w:rsidRDefault="007B5CE8" w:rsidP="007B5CE8">
            <w:pPr>
              <w:pStyle w:val="iBAAGStandardText"/>
            </w:pPr>
            <w:r>
              <w:t>No</w:t>
            </w:r>
          </w:p>
          <w:p w14:paraId="617269B3" w14:textId="77777777" w:rsidR="007B5CE8" w:rsidRDefault="007B5CE8" w:rsidP="00D25158">
            <w:pPr>
              <w:pStyle w:val="iBAAGStandardText"/>
            </w:pPr>
          </w:p>
          <w:p w14:paraId="2D53B078" w14:textId="77777777" w:rsidR="007B5CE8" w:rsidRPr="001950BF" w:rsidRDefault="007B5CE8" w:rsidP="007B5CE8">
            <w:pPr>
              <w:pStyle w:val="iBAAGStandardTextBold"/>
            </w:pPr>
            <w:r>
              <w:t>Out</w:t>
            </w:r>
            <w:r w:rsidRPr="001950BF">
              <w:t>patient:</w:t>
            </w:r>
          </w:p>
          <w:p w14:paraId="682D93AF" w14:textId="77777777" w:rsidR="005D445E" w:rsidRPr="00E42FBC" w:rsidRDefault="005D445E" w:rsidP="005D445E">
            <w:pPr>
              <w:pStyle w:val="iBAAGStandardText"/>
            </w:pPr>
            <w:r w:rsidRPr="00E42FBC">
              <w:rPr>
                <w:rStyle w:val="iBAAGStandardTextBoldChar"/>
              </w:rPr>
              <w:t>No Charge</w:t>
            </w:r>
          </w:p>
          <w:p w14:paraId="37879D41" w14:textId="68A8AA0A" w:rsidR="005D445E" w:rsidRPr="00E42FBC" w:rsidRDefault="005D445E" w:rsidP="005D445E">
            <w:pPr>
              <w:pStyle w:val="iBAAGStandardText"/>
            </w:pPr>
            <w:r w:rsidRPr="00E42FBC">
              <w:t>The annual deductible does not apply.</w:t>
            </w:r>
          </w:p>
          <w:p w14:paraId="50599933" w14:textId="77777777" w:rsidR="007B5CE8" w:rsidRDefault="007B5CE8" w:rsidP="00D25158">
            <w:pPr>
              <w:pStyle w:val="iBAAGStandardText"/>
            </w:pPr>
          </w:p>
          <w:p w14:paraId="1857219B" w14:textId="77777777" w:rsidR="007B5CE8" w:rsidRPr="003F238F" w:rsidRDefault="007B5CE8" w:rsidP="007B5CE8">
            <w:pPr>
              <w:pStyle w:val="iBAAGStandardTextBold"/>
            </w:pPr>
            <w:r w:rsidRPr="003F238F">
              <w:t>Is prior authorization needed?</w:t>
            </w:r>
          </w:p>
          <w:p w14:paraId="61B0F63F" w14:textId="6379A8A1" w:rsidR="007B5CE8" w:rsidRDefault="007B5CE8" w:rsidP="007B5CE8">
            <w:pPr>
              <w:pStyle w:val="iBAAGStandardText"/>
            </w:pPr>
            <w:r>
              <w:t>No</w:t>
            </w:r>
          </w:p>
          <w:p w14:paraId="7A9D6809" w14:textId="77777777" w:rsidR="007B5CE8" w:rsidRPr="00DE556B" w:rsidRDefault="007B5CE8" w:rsidP="00D25158">
            <w:pPr>
              <w:pStyle w:val="iBAAGStandardText"/>
            </w:pPr>
          </w:p>
        </w:tc>
        <w:tc>
          <w:tcPr>
            <w:tcW w:w="2491" w:type="dxa"/>
            <w:shd w:val="clear" w:color="auto" w:fill="FFFFFF" w:themeFill="background1"/>
          </w:tcPr>
          <w:p w14:paraId="3CE08542" w14:textId="77777777" w:rsidR="00DE38E3" w:rsidRPr="001950BF" w:rsidRDefault="00DE38E3" w:rsidP="00D25158">
            <w:pPr>
              <w:pStyle w:val="iBAAGStandardTextBold"/>
            </w:pPr>
            <w:r w:rsidRPr="001950BF">
              <w:t>Inpatient:</w:t>
            </w:r>
          </w:p>
          <w:p w14:paraId="0C65102B" w14:textId="49BAA8E6" w:rsidR="00DE38E3" w:rsidRPr="003F238F" w:rsidRDefault="003A220E" w:rsidP="00D25158">
            <w:pPr>
              <w:pStyle w:val="iBAAGStandardText"/>
            </w:pPr>
            <w:r>
              <w:rPr>
                <w:rStyle w:val="iBAAGStandardTextBoldChar"/>
              </w:rPr>
              <w:t>20%</w:t>
            </w:r>
            <w:r w:rsidR="00DE38E3" w:rsidRPr="003F238F">
              <w:t xml:space="preserve"> </w:t>
            </w:r>
            <w:r w:rsidR="00DE38E3" w:rsidRPr="001950BF">
              <w:t>co-insurance, after you pay the deductible.</w:t>
            </w:r>
          </w:p>
          <w:p w14:paraId="10FFEE02" w14:textId="77777777" w:rsidR="00DE38E3" w:rsidRDefault="00DE38E3" w:rsidP="00D25158">
            <w:pPr>
              <w:pStyle w:val="iBAAGStandardText"/>
            </w:pPr>
          </w:p>
          <w:p w14:paraId="2A4A963A" w14:textId="77777777" w:rsidR="00DE38E3" w:rsidRDefault="00DE38E3" w:rsidP="00D25158">
            <w:pPr>
              <w:pStyle w:val="iBAAGStandardTextBold"/>
            </w:pPr>
          </w:p>
          <w:p w14:paraId="0A72094A" w14:textId="77777777" w:rsidR="00DE38E3" w:rsidRPr="003F238F" w:rsidRDefault="00DE38E3" w:rsidP="00D25158">
            <w:pPr>
              <w:pStyle w:val="iBAAGStandardTextBold"/>
            </w:pPr>
            <w:r w:rsidRPr="003F238F">
              <w:t>Is prior authorization needed?</w:t>
            </w:r>
          </w:p>
          <w:p w14:paraId="53DB03AB" w14:textId="70912E0C" w:rsidR="00DE38E3" w:rsidRDefault="00DE38E3" w:rsidP="00D25158">
            <w:pPr>
              <w:pStyle w:val="iBAAGStandardText"/>
            </w:pPr>
            <w:r>
              <w:t>No</w:t>
            </w:r>
          </w:p>
          <w:p w14:paraId="1D3D52EA" w14:textId="77777777" w:rsidR="00DE38E3" w:rsidRDefault="00DE38E3" w:rsidP="00D25158">
            <w:pPr>
              <w:pStyle w:val="iBAAGStandardText"/>
            </w:pPr>
          </w:p>
          <w:p w14:paraId="54A2A6E9" w14:textId="77777777" w:rsidR="00DE38E3" w:rsidRPr="001950BF" w:rsidRDefault="00DE38E3" w:rsidP="00D25158">
            <w:pPr>
              <w:pStyle w:val="iBAAGStandardTextBold"/>
            </w:pPr>
            <w:r>
              <w:t>Out</w:t>
            </w:r>
            <w:r w:rsidRPr="001950BF">
              <w:t>patient:</w:t>
            </w:r>
          </w:p>
          <w:p w14:paraId="3EB3A82C" w14:textId="2F82AD68" w:rsidR="00DE38E3" w:rsidRPr="003F238F" w:rsidRDefault="00DE38E3" w:rsidP="00D25158">
            <w:pPr>
              <w:pStyle w:val="iBAAGStandardText"/>
            </w:pPr>
            <w:r w:rsidRPr="00793C8B">
              <w:rPr>
                <w:rStyle w:val="iBAAGStandardTextBoldChar"/>
              </w:rPr>
              <w:t>$</w:t>
            </w:r>
            <w:r w:rsidR="00F17BBD">
              <w:rPr>
                <w:rStyle w:val="iBAAGStandardTextBoldChar"/>
              </w:rPr>
              <w:t>30</w:t>
            </w:r>
            <w:r w:rsidRPr="003F238F">
              <w:t xml:space="preserve"> </w:t>
            </w:r>
            <w:r w:rsidRPr="00793C8B">
              <w:t xml:space="preserve">co-pay per </w:t>
            </w:r>
            <w:r>
              <w:t>visit</w:t>
            </w:r>
            <w:r w:rsidRPr="00793C8B">
              <w:t>.</w:t>
            </w:r>
          </w:p>
          <w:p w14:paraId="0D476B24" w14:textId="7488DDE0" w:rsidR="00DE38E3" w:rsidRPr="003F238F" w:rsidRDefault="00DE38E3" w:rsidP="00D25158">
            <w:pPr>
              <w:pStyle w:val="iBAAGStandardText"/>
            </w:pPr>
            <w:r w:rsidRPr="00793C8B">
              <w:t>The annual deductible does not apply.</w:t>
            </w:r>
          </w:p>
          <w:p w14:paraId="29F29367" w14:textId="77777777" w:rsidR="00DE38E3" w:rsidRPr="0055440A" w:rsidRDefault="00DE38E3" w:rsidP="00D25158"/>
          <w:p w14:paraId="5A0DA8FD" w14:textId="77777777" w:rsidR="00DE38E3" w:rsidRPr="003F238F" w:rsidRDefault="00DE38E3" w:rsidP="00D25158">
            <w:pPr>
              <w:pStyle w:val="iBAAGStandardTextBold"/>
            </w:pPr>
            <w:r w:rsidRPr="003F238F">
              <w:t>Is prior authorization needed?</w:t>
            </w:r>
          </w:p>
          <w:p w14:paraId="5918DDB1" w14:textId="7BD29330" w:rsidR="00DE38E3" w:rsidRDefault="00DE38E3" w:rsidP="00D25158">
            <w:pPr>
              <w:pStyle w:val="iBAAGStandardText"/>
            </w:pPr>
            <w:r>
              <w:t>No</w:t>
            </w:r>
          </w:p>
          <w:p w14:paraId="24AD67E9" w14:textId="77777777" w:rsidR="00DE38E3" w:rsidRPr="00DE556B" w:rsidRDefault="00DE38E3" w:rsidP="003116A6">
            <w:pPr>
              <w:pStyle w:val="iBAAGStandardText"/>
            </w:pPr>
          </w:p>
        </w:tc>
        <w:tc>
          <w:tcPr>
            <w:tcW w:w="2491" w:type="dxa"/>
            <w:shd w:val="clear" w:color="auto" w:fill="FFFFFF" w:themeFill="background1"/>
          </w:tcPr>
          <w:p w14:paraId="624562B4" w14:textId="77777777" w:rsidR="00DE38E3" w:rsidRPr="001950BF" w:rsidRDefault="00DE38E3" w:rsidP="00D25158">
            <w:pPr>
              <w:pStyle w:val="iBAAGStandardTextBold"/>
            </w:pPr>
            <w:r w:rsidRPr="001950BF">
              <w:t>Inpatient:</w:t>
            </w:r>
          </w:p>
          <w:p w14:paraId="1AE88F06" w14:textId="4EAE09F5" w:rsidR="00DE38E3" w:rsidRPr="003F238F" w:rsidRDefault="00D35E67" w:rsidP="00D25158">
            <w:pPr>
              <w:pStyle w:val="iBAAGStandardText"/>
            </w:pPr>
            <w:r>
              <w:rPr>
                <w:rStyle w:val="iBAAGStandardTextBoldChar"/>
              </w:rPr>
              <w:t>50%</w:t>
            </w:r>
            <w:r w:rsidR="00DE38E3" w:rsidRPr="003F238F">
              <w:t xml:space="preserve"> </w:t>
            </w:r>
            <w:r w:rsidR="00DE38E3" w:rsidRPr="001950BF">
              <w:t>co-insurance, after you pay the deductible.</w:t>
            </w:r>
          </w:p>
          <w:p w14:paraId="7B086BE2" w14:textId="77777777" w:rsidR="00DE38E3" w:rsidRDefault="00DE38E3" w:rsidP="00D25158">
            <w:pPr>
              <w:pStyle w:val="iBAAGStandardTextBold"/>
            </w:pPr>
          </w:p>
          <w:p w14:paraId="0D1FC134" w14:textId="77777777" w:rsidR="00DE38E3" w:rsidRPr="003F238F" w:rsidRDefault="00DE38E3" w:rsidP="00D25158">
            <w:pPr>
              <w:pStyle w:val="iBAAGStandardTextBold"/>
            </w:pPr>
            <w:r w:rsidRPr="003F238F">
              <w:t>Is prior authorization needed?</w:t>
            </w:r>
          </w:p>
          <w:p w14:paraId="1643A45C" w14:textId="77777777" w:rsidR="00DE38E3" w:rsidRPr="003F238F" w:rsidRDefault="00DE38E3" w:rsidP="00D25158">
            <w:pPr>
              <w:pStyle w:val="iBAAGStandardText"/>
            </w:pPr>
            <w:r w:rsidRPr="003F238F">
              <w:t>Yes</w:t>
            </w:r>
          </w:p>
          <w:p w14:paraId="3C05274D" w14:textId="77777777" w:rsidR="00DE38E3" w:rsidRDefault="00DE38E3" w:rsidP="00D25158">
            <w:pPr>
              <w:pStyle w:val="iBAAGStandardTextBold"/>
            </w:pPr>
          </w:p>
          <w:p w14:paraId="2CC1928F" w14:textId="77777777" w:rsidR="00DE38E3" w:rsidRPr="003F238F" w:rsidRDefault="00DE38E3" w:rsidP="00D25158">
            <w:pPr>
              <w:pStyle w:val="iBAAGStandardTextBold"/>
            </w:pPr>
            <w:r w:rsidRPr="003F238F">
              <w:t>Prior authorization is:</w:t>
            </w:r>
          </w:p>
          <w:p w14:paraId="19204CC5" w14:textId="77777777" w:rsidR="00DE38E3" w:rsidRPr="003F238F" w:rsidRDefault="00DE38E3" w:rsidP="00D25158">
            <w:pPr>
              <w:pStyle w:val="iBAAGStandardText"/>
            </w:pPr>
            <w:r w:rsidRPr="00466217">
              <w:t>Getting approval</w:t>
            </w:r>
            <w:r w:rsidRPr="003F238F">
              <w:t xml:space="preserve"> by calling the number listed on your health plan ID card before you can get medicine or services.</w:t>
            </w:r>
          </w:p>
          <w:p w14:paraId="072DECB9" w14:textId="77777777" w:rsidR="00DE38E3" w:rsidRPr="003F238F" w:rsidRDefault="00DE38E3" w:rsidP="00D25158">
            <w:pPr>
              <w:pStyle w:val="iBAAGStandardText"/>
            </w:pPr>
          </w:p>
          <w:p w14:paraId="07DF2FCE" w14:textId="77777777" w:rsidR="00DE38E3" w:rsidRPr="003F238F" w:rsidRDefault="00DE38E3" w:rsidP="00D25158">
            <w:pPr>
              <w:pStyle w:val="iBAAGStandardTextBold"/>
            </w:pPr>
            <w:r w:rsidRPr="003F238F">
              <w:t xml:space="preserve">When do I need to call? </w:t>
            </w:r>
          </w:p>
          <w:p w14:paraId="1839A6F6" w14:textId="77777777" w:rsidR="00DE38E3" w:rsidRPr="002B4D8E" w:rsidRDefault="00DE38E3" w:rsidP="00DE38E3">
            <w:pPr>
              <w:pStyle w:val="iBAAGLevel1Bullets"/>
              <w:ind w:left="720"/>
            </w:pPr>
            <w:r w:rsidRPr="002B4D8E">
              <w:t>5 business days before a scheduled admission</w:t>
            </w:r>
          </w:p>
          <w:p w14:paraId="76C6FCE3" w14:textId="77777777" w:rsidR="00DE38E3" w:rsidRPr="002B4D8E" w:rsidRDefault="00DE38E3" w:rsidP="00DE38E3">
            <w:pPr>
              <w:pStyle w:val="iBAAGLevel1Bullets"/>
              <w:ind w:left="720"/>
            </w:pPr>
            <w:r w:rsidRPr="002B4D8E">
              <w:t>As soon as possible for non-scheduled admission (including emergency)</w:t>
            </w:r>
          </w:p>
          <w:p w14:paraId="4AE08248" w14:textId="77777777" w:rsidR="00DE38E3" w:rsidRPr="003F238F" w:rsidRDefault="00DE38E3" w:rsidP="00D25158">
            <w:pPr>
              <w:pStyle w:val="iBAAGStandardText"/>
            </w:pPr>
          </w:p>
          <w:p w14:paraId="21F2DAB3" w14:textId="77777777" w:rsidR="00DE38E3" w:rsidRPr="003F238F" w:rsidRDefault="00DE38E3" w:rsidP="00D25158">
            <w:pPr>
              <w:pStyle w:val="iBAAGStandardTextBold"/>
            </w:pPr>
            <w:r w:rsidRPr="003F238F">
              <w:t xml:space="preserve">If you don’t get prior authorization, you pay: </w:t>
            </w:r>
          </w:p>
          <w:p w14:paraId="7CBCD6FF" w14:textId="0B985363" w:rsidR="00DE38E3" w:rsidRPr="003F238F" w:rsidRDefault="00D35E67" w:rsidP="00D25158">
            <w:pPr>
              <w:pStyle w:val="iBAAGStandardText"/>
            </w:pPr>
            <w:r>
              <w:rPr>
                <w:rStyle w:val="iBAAGStandardTextBoldChar"/>
              </w:rPr>
              <w:t>50</w:t>
            </w:r>
            <w:r w:rsidR="00DE38E3" w:rsidRPr="00D92E8C">
              <w:rPr>
                <w:rStyle w:val="iBAAGStandardTextBoldChar"/>
              </w:rPr>
              <w:t xml:space="preserve">% </w:t>
            </w:r>
            <w:r w:rsidR="00DE38E3" w:rsidRPr="003F238F">
              <w:t>co-insurance</w:t>
            </w:r>
          </w:p>
          <w:p w14:paraId="7390E9E6" w14:textId="77777777" w:rsidR="00DE38E3" w:rsidRDefault="00DE38E3" w:rsidP="00D25158">
            <w:pPr>
              <w:pStyle w:val="iBAAGStandardText"/>
            </w:pPr>
          </w:p>
          <w:p w14:paraId="196A00BD" w14:textId="77777777" w:rsidR="00DE38E3" w:rsidRPr="001950BF" w:rsidRDefault="00DE38E3" w:rsidP="00D25158">
            <w:pPr>
              <w:pStyle w:val="iBAAGStandardTextBold"/>
            </w:pPr>
            <w:r>
              <w:t>Out</w:t>
            </w:r>
            <w:r w:rsidRPr="001950BF">
              <w:t>patient:</w:t>
            </w:r>
          </w:p>
          <w:p w14:paraId="12AB0098" w14:textId="1FD56838" w:rsidR="00DE38E3" w:rsidRPr="003F238F" w:rsidRDefault="00D35E67" w:rsidP="00D25158">
            <w:pPr>
              <w:pStyle w:val="iBAAGStandardText"/>
            </w:pPr>
            <w:r>
              <w:rPr>
                <w:rStyle w:val="iBAAGStandardTextBoldChar"/>
              </w:rPr>
              <w:t>50%</w:t>
            </w:r>
            <w:r w:rsidR="00DE38E3" w:rsidRPr="003F238F">
              <w:t xml:space="preserve"> </w:t>
            </w:r>
            <w:r w:rsidR="00DE38E3" w:rsidRPr="001950BF">
              <w:t>co-insurance, after you pay the deductible.</w:t>
            </w:r>
          </w:p>
          <w:p w14:paraId="24669972" w14:textId="77777777" w:rsidR="00DE38E3" w:rsidRDefault="00DE38E3" w:rsidP="00D25158">
            <w:pPr>
              <w:pStyle w:val="iBAAGStandardText"/>
            </w:pPr>
          </w:p>
          <w:p w14:paraId="0F198348" w14:textId="77777777" w:rsidR="00DE38E3" w:rsidRPr="003F238F" w:rsidRDefault="00DE38E3" w:rsidP="00D25158">
            <w:pPr>
              <w:pStyle w:val="iBAAGStandardTextBold"/>
            </w:pPr>
            <w:r w:rsidRPr="003F238F">
              <w:t>Is prior authorization needed?</w:t>
            </w:r>
          </w:p>
          <w:p w14:paraId="60CE24F7" w14:textId="77777777" w:rsidR="00DE38E3" w:rsidRPr="003F238F" w:rsidRDefault="00DE38E3" w:rsidP="00D25158">
            <w:pPr>
              <w:pStyle w:val="iBAAGStandardText"/>
            </w:pPr>
            <w:r w:rsidRPr="003F238F">
              <w:t>Yes</w:t>
            </w:r>
          </w:p>
          <w:p w14:paraId="5F6D0054" w14:textId="329010EC" w:rsidR="00DE38E3" w:rsidRPr="003F238F" w:rsidRDefault="00DE38E3" w:rsidP="00D25158">
            <w:pPr>
              <w:pStyle w:val="iBAAGStandardText"/>
            </w:pPr>
          </w:p>
          <w:p w14:paraId="73B2863B" w14:textId="77777777" w:rsidR="00DE38E3" w:rsidRPr="003F238F" w:rsidRDefault="00DE38E3" w:rsidP="00D25158">
            <w:pPr>
              <w:pStyle w:val="iBAAGStandardTextBold"/>
            </w:pPr>
            <w:r w:rsidRPr="003F238F">
              <w:t>Prior authorization is:</w:t>
            </w:r>
          </w:p>
          <w:p w14:paraId="22D47EF8" w14:textId="77777777" w:rsidR="00DE38E3" w:rsidRPr="003F238F" w:rsidRDefault="00DE38E3" w:rsidP="00D25158">
            <w:pPr>
              <w:pStyle w:val="iBAAGStandardText"/>
            </w:pPr>
            <w:r w:rsidRPr="00466217">
              <w:t>Getting approval</w:t>
            </w:r>
            <w:r w:rsidRPr="003F238F">
              <w:t xml:space="preserve"> by calling the number listed on your health plan ID card before you can get medicine or services.</w:t>
            </w:r>
          </w:p>
          <w:p w14:paraId="4D17BB65" w14:textId="77777777" w:rsidR="00DE38E3" w:rsidRPr="003F238F" w:rsidRDefault="00DE38E3" w:rsidP="00D25158">
            <w:pPr>
              <w:pStyle w:val="iBAAGStandardText"/>
            </w:pPr>
          </w:p>
          <w:p w14:paraId="227D0096" w14:textId="77777777" w:rsidR="00DE38E3" w:rsidRDefault="00DE38E3" w:rsidP="00D25158">
            <w:pPr>
              <w:pStyle w:val="iBAAGStandardTextBold"/>
            </w:pPr>
            <w:r>
              <w:t xml:space="preserve">When do I need to call? </w:t>
            </w:r>
          </w:p>
          <w:p w14:paraId="308C4DBD" w14:textId="77777777" w:rsidR="00DE38E3" w:rsidRDefault="00DE38E3" w:rsidP="00DE38E3">
            <w:pPr>
              <w:pStyle w:val="iBAAGLevel1Bullets"/>
              <w:ind w:left="720"/>
            </w:pPr>
            <w:r>
              <w:t>5 business days before receiving:</w:t>
            </w:r>
          </w:p>
          <w:p w14:paraId="118F1DEF" w14:textId="77777777" w:rsidR="00DE38E3" w:rsidRDefault="00DE38E3" w:rsidP="00D25158">
            <w:pPr>
              <w:pStyle w:val="iBAAGLevel2Bullets"/>
            </w:pPr>
            <w:r>
              <w:t>Physical therapy</w:t>
            </w:r>
          </w:p>
          <w:p w14:paraId="3A7C1E3C" w14:textId="77777777" w:rsidR="00DE38E3" w:rsidRDefault="00DE38E3" w:rsidP="00D25158">
            <w:pPr>
              <w:pStyle w:val="iBAAGLevel2Bullets"/>
            </w:pPr>
            <w:r>
              <w:t>Occupational therapy</w:t>
            </w:r>
          </w:p>
          <w:p w14:paraId="46A0B76B" w14:textId="77777777" w:rsidR="00DE38E3" w:rsidRDefault="00DE38E3" w:rsidP="00D25158">
            <w:pPr>
              <w:pStyle w:val="iBAAGLevel2Bullets"/>
            </w:pPr>
            <w:r>
              <w:t>Speech therapy</w:t>
            </w:r>
          </w:p>
          <w:p w14:paraId="1EA952A0" w14:textId="77777777" w:rsidR="00DE38E3" w:rsidRPr="003F238F" w:rsidRDefault="00DE38E3" w:rsidP="00D25158">
            <w:pPr>
              <w:pStyle w:val="iBAAGStandardText"/>
            </w:pPr>
          </w:p>
          <w:p w14:paraId="60D373ED" w14:textId="77777777" w:rsidR="00DE38E3" w:rsidRPr="003F238F" w:rsidRDefault="00DE38E3" w:rsidP="00D25158">
            <w:pPr>
              <w:pStyle w:val="iBAAGStandardTextBold"/>
            </w:pPr>
            <w:r w:rsidRPr="003F238F">
              <w:t xml:space="preserve">If you don’t get prior authorization, you pay: </w:t>
            </w:r>
          </w:p>
          <w:p w14:paraId="2B1346F5" w14:textId="34D5F552" w:rsidR="00DE38E3" w:rsidRPr="003F238F" w:rsidRDefault="00D35E67" w:rsidP="00D25158">
            <w:pPr>
              <w:pStyle w:val="iBAAGStandardText"/>
            </w:pPr>
            <w:r>
              <w:rPr>
                <w:rStyle w:val="iBAAGStandardTextBoldChar"/>
              </w:rPr>
              <w:t>50</w:t>
            </w:r>
            <w:r w:rsidR="00DE38E3" w:rsidRPr="00D92E8C">
              <w:rPr>
                <w:rStyle w:val="iBAAGStandardTextBoldChar"/>
              </w:rPr>
              <w:t xml:space="preserve">% </w:t>
            </w:r>
            <w:r w:rsidR="00DE38E3" w:rsidRPr="003F238F">
              <w:t>co-insurance</w:t>
            </w:r>
          </w:p>
          <w:p w14:paraId="3BFC22A5" w14:textId="77777777" w:rsidR="00DE38E3" w:rsidRPr="00DE556B" w:rsidRDefault="00DE38E3" w:rsidP="00D25158">
            <w:pPr>
              <w:pStyle w:val="iBAAGStandardText"/>
            </w:pPr>
          </w:p>
        </w:tc>
        <w:tc>
          <w:tcPr>
            <w:tcW w:w="2491" w:type="dxa"/>
            <w:shd w:val="clear" w:color="auto" w:fill="FFFFFF" w:themeFill="background1"/>
          </w:tcPr>
          <w:p w14:paraId="50B4F02E" w14:textId="7D67EDC0" w:rsidR="00DE38E3" w:rsidRPr="00A7748F" w:rsidRDefault="00DE38E3" w:rsidP="00D25158">
            <w:pPr>
              <w:pStyle w:val="iBAAGStandardText"/>
            </w:pPr>
            <w:r>
              <w:t>The l</w:t>
            </w:r>
            <w:r w:rsidRPr="00514341">
              <w:t>imits</w:t>
            </w:r>
            <w:r w:rsidRPr="00304673">
              <w:t xml:space="preserve"> </w:t>
            </w:r>
            <w:r>
              <w:t xml:space="preserve">below </w:t>
            </w:r>
            <w:r w:rsidRPr="00304673">
              <w:t>do not apply to the treatment of</w:t>
            </w:r>
          </w:p>
          <w:p w14:paraId="486F0793" w14:textId="1718D105" w:rsidR="00DE38E3" w:rsidRPr="00304673" w:rsidRDefault="00DE38E3" w:rsidP="00D25158">
            <w:pPr>
              <w:pStyle w:val="iBAAGStandardText"/>
            </w:pPr>
            <w:r>
              <w:t>a</w:t>
            </w:r>
            <w:r w:rsidRPr="00304673">
              <w:t xml:space="preserve">utism </w:t>
            </w:r>
            <w:r>
              <w:t>s</w:t>
            </w:r>
            <w:r w:rsidRPr="00304673">
              <w:t xml:space="preserve">pectrum </w:t>
            </w:r>
            <w:r>
              <w:t>d</w:t>
            </w:r>
            <w:r w:rsidRPr="00304673">
              <w:t>isorder.</w:t>
            </w:r>
          </w:p>
          <w:p w14:paraId="66827DB3" w14:textId="77777777" w:rsidR="00DE38E3" w:rsidRPr="00A7748F" w:rsidRDefault="00DE38E3" w:rsidP="00D25158">
            <w:pPr>
              <w:pStyle w:val="iBAAGStandardText"/>
            </w:pPr>
          </w:p>
          <w:p w14:paraId="371D1A10" w14:textId="77777777" w:rsidR="00DE38E3" w:rsidRPr="001950BF" w:rsidRDefault="00DE38E3" w:rsidP="00D25158">
            <w:pPr>
              <w:pStyle w:val="iBAAGStandardTextBold"/>
            </w:pPr>
            <w:r w:rsidRPr="001950BF">
              <w:t>Inpatient:</w:t>
            </w:r>
          </w:p>
          <w:p w14:paraId="727DB013" w14:textId="427DB440" w:rsidR="00DE38E3" w:rsidRDefault="00DE38E3" w:rsidP="00D25158">
            <w:pPr>
              <w:pStyle w:val="iBAAGStandardText"/>
            </w:pPr>
            <w:r w:rsidRPr="003A731B">
              <w:t xml:space="preserve">Limited to </w:t>
            </w:r>
            <w:r w:rsidR="00295BC3">
              <w:rPr>
                <w:rStyle w:val="iBAAGStandardTextBoldChar"/>
              </w:rPr>
              <w:t>120</w:t>
            </w:r>
            <w:r>
              <w:t xml:space="preserve"> </w:t>
            </w:r>
            <w:r w:rsidRPr="003A731B">
              <w:t>days per year.</w:t>
            </w:r>
          </w:p>
          <w:p w14:paraId="5AD8C80E" w14:textId="77777777" w:rsidR="00DE38E3" w:rsidRDefault="00DE38E3" w:rsidP="00D25158">
            <w:pPr>
              <w:pStyle w:val="iBAAGStandardText"/>
            </w:pPr>
          </w:p>
          <w:p w14:paraId="1F6E2229" w14:textId="77777777" w:rsidR="00DE38E3" w:rsidRDefault="00DE38E3" w:rsidP="00D25158">
            <w:pPr>
              <w:pStyle w:val="MandateStandardText"/>
              <w:rPr>
                <w:rStyle w:val="InstructionalTextChar"/>
              </w:rPr>
            </w:pPr>
          </w:p>
          <w:p w14:paraId="5F214600" w14:textId="77777777" w:rsidR="00DE38E3" w:rsidRPr="001950BF" w:rsidRDefault="00DE38E3" w:rsidP="00D25158">
            <w:pPr>
              <w:pStyle w:val="iBAAGStandardTextBold"/>
            </w:pPr>
            <w:r>
              <w:t>Out</w:t>
            </w:r>
            <w:r w:rsidRPr="001950BF">
              <w:t>patient:</w:t>
            </w:r>
          </w:p>
          <w:p w14:paraId="79948494" w14:textId="572A2B7E" w:rsidR="00DE38E3" w:rsidRPr="00571967" w:rsidRDefault="00DE38E3" w:rsidP="00D25158">
            <w:pPr>
              <w:pStyle w:val="iBAAGStandardText"/>
            </w:pPr>
            <w:r w:rsidRPr="00571967">
              <w:t xml:space="preserve">Limits per year: </w:t>
            </w:r>
          </w:p>
          <w:p w14:paraId="51AF11EF" w14:textId="4584E2D6" w:rsidR="00DE38E3" w:rsidRPr="00571967" w:rsidRDefault="00A268B5" w:rsidP="00DE38E3">
            <w:pPr>
              <w:pStyle w:val="iBAAGLevel1Bullets"/>
              <w:ind w:left="720"/>
            </w:pPr>
            <w:r>
              <w:rPr>
                <w:rStyle w:val="iBAAGStandardTextBoldChar"/>
              </w:rPr>
              <w:t>20</w:t>
            </w:r>
            <w:r w:rsidR="00DE38E3">
              <w:t xml:space="preserve"> </w:t>
            </w:r>
            <w:r w:rsidR="00DE38E3" w:rsidRPr="00571967">
              <w:t>visits of physical therapy.</w:t>
            </w:r>
          </w:p>
          <w:p w14:paraId="444FD484" w14:textId="0F1CC06E" w:rsidR="00DE38E3" w:rsidRPr="00571967" w:rsidRDefault="00A268B5" w:rsidP="00DE38E3">
            <w:pPr>
              <w:pStyle w:val="iBAAGLevel1Bullets"/>
              <w:ind w:left="720"/>
            </w:pPr>
            <w:r>
              <w:rPr>
                <w:rStyle w:val="iBAAGStandardTextBoldChar"/>
              </w:rPr>
              <w:t>20</w:t>
            </w:r>
            <w:r w:rsidR="00DE38E3">
              <w:t xml:space="preserve"> </w:t>
            </w:r>
            <w:r w:rsidR="00DE38E3" w:rsidRPr="00571967">
              <w:t>visits of occupational therapy.</w:t>
            </w:r>
          </w:p>
          <w:p w14:paraId="4598ABDC" w14:textId="7AE54385" w:rsidR="00DE38E3" w:rsidRDefault="00A268B5" w:rsidP="00DE38E3">
            <w:pPr>
              <w:pStyle w:val="iBAAGLevel1Bullets"/>
              <w:ind w:left="720"/>
            </w:pPr>
            <w:r>
              <w:rPr>
                <w:rStyle w:val="iBAAGStandardTextBoldChar"/>
              </w:rPr>
              <w:t>20</w:t>
            </w:r>
            <w:r w:rsidR="00DE38E3">
              <w:t xml:space="preserve"> </w:t>
            </w:r>
            <w:r w:rsidR="00DE38E3" w:rsidRPr="00571967">
              <w:t>visits of speech therapy.</w:t>
            </w:r>
          </w:p>
          <w:p w14:paraId="5677F594" w14:textId="77777777" w:rsidR="00DE38E3" w:rsidRDefault="00DE38E3" w:rsidP="00D25158">
            <w:pPr>
              <w:pStyle w:val="MandateStandardText"/>
            </w:pPr>
          </w:p>
          <w:p w14:paraId="24416B08" w14:textId="77777777" w:rsidR="00DE38E3" w:rsidRPr="00DE556B" w:rsidRDefault="00DE38E3" w:rsidP="00D25158">
            <w:pPr>
              <w:pStyle w:val="iBAAGLevel1Bullets"/>
              <w:numPr>
                <w:ilvl w:val="0"/>
                <w:numId w:val="0"/>
              </w:numPr>
              <w:ind w:left="450"/>
            </w:pPr>
          </w:p>
        </w:tc>
      </w:tr>
      <w:tr w:rsidR="004C6D64" w:rsidRPr="00DE556B" w14:paraId="58717E0C" w14:textId="77777777" w:rsidTr="00265FF7">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265FF7">
        <w:tc>
          <w:tcPr>
            <w:tcW w:w="3517" w:type="dxa"/>
            <w:shd w:val="clear" w:color="auto" w:fill="FFFFFF" w:themeFill="background1"/>
          </w:tcPr>
          <w:p w14:paraId="58717E0D" w14:textId="77777777" w:rsidR="004C6D64" w:rsidRPr="00DE556B" w:rsidRDefault="004C6D64" w:rsidP="001967A9">
            <w:pPr>
              <w:pStyle w:val="iBAAGSituationBoxName"/>
            </w:pPr>
            <w:bookmarkStart w:id="124" w:name="Smoking_Cessation"/>
            <w:r w:rsidRPr="00DE556B">
              <w:t>Smoking Cessation</w:t>
            </w:r>
            <w:bookmarkEnd w:id="124"/>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7"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265FF7">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265FF7">
        <w:tc>
          <w:tcPr>
            <w:tcW w:w="3517" w:type="dxa"/>
            <w:shd w:val="clear" w:color="auto" w:fill="FFFFFF" w:themeFill="background1"/>
          </w:tcPr>
          <w:p w14:paraId="58717E20" w14:textId="77777777" w:rsidR="004C6D64" w:rsidRPr="00DE556B" w:rsidRDefault="004C6D64" w:rsidP="001967A9">
            <w:pPr>
              <w:pStyle w:val="iBAAGSituationBoxName"/>
            </w:pPr>
            <w:bookmarkStart w:id="125" w:name="Temporomandibular_Joint_Services"/>
            <w:r w:rsidRPr="00DE556B">
              <w:t>Temporomandibular Joint (TMJ) Services</w:t>
            </w:r>
            <w:bookmarkEnd w:id="125"/>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2AADEA22"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6CFBE6A0"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shd w:val="clear" w:color="auto" w:fill="FFFFFF" w:themeFill="background1"/>
          </w:tcPr>
          <w:p w14:paraId="7F0ACC38" w14:textId="713FAC97"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32CD13FE"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91"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0084C9EC" w:rsidR="004C6D64" w:rsidRDefault="00441626"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2491" w:type="dxa"/>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265FF7">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265FF7">
        <w:tc>
          <w:tcPr>
            <w:tcW w:w="3517" w:type="dxa"/>
            <w:shd w:val="clear" w:color="auto" w:fill="FFFFFF" w:themeFill="background1"/>
          </w:tcPr>
          <w:p w14:paraId="58717E39" w14:textId="77777777" w:rsidR="004C6D64" w:rsidRPr="00DE556B" w:rsidRDefault="004C6D64" w:rsidP="001967A9">
            <w:pPr>
              <w:pStyle w:val="iBAAGSituationBoxName"/>
            </w:pPr>
            <w:bookmarkStart w:id="126" w:name="Transplantation_Services"/>
            <w:r w:rsidRPr="00DE556B">
              <w:t>Transplantation Services</w:t>
            </w:r>
            <w:bookmarkEnd w:id="126"/>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71E7F247"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6A467498" w:rsidR="004C6D64" w:rsidRPr="00DE556B" w:rsidRDefault="00441626"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491"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4849878B"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shd w:val="clear" w:color="auto" w:fill="FFFFFF" w:themeFill="background1"/>
          </w:tcPr>
          <w:p w14:paraId="5F93BB8F" w14:textId="4FC92661"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06554B0F" w:rsidR="004C6D64" w:rsidRPr="00ED1D97" w:rsidRDefault="00441626"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2491" w:type="dxa"/>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2926E5D0" w:rsidR="004C6D64" w:rsidRPr="00DE556B" w:rsidRDefault="004C6D64" w:rsidP="006A6DDF">
            <w:pPr>
              <w:pStyle w:val="iBAAGLevel1Bullets"/>
            </w:pPr>
            <w:r w:rsidRPr="00DE556B">
              <w:t>experimental, investigational or unproven transplants</w:t>
            </w:r>
            <w:r w:rsidR="00141AF6" w:rsidRPr="0033466F">
              <w:rPr>
                <w:rStyle w:val="MandateStandardTextChar"/>
                <w:color w:val="auto"/>
              </w:rPr>
              <w:t>, except for the treatment of Wilm’s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C6D64" w:rsidRPr="00DE556B" w14:paraId="58717E85" w14:textId="77777777" w:rsidTr="00265FF7">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265FF7">
        <w:tc>
          <w:tcPr>
            <w:tcW w:w="3517" w:type="dxa"/>
            <w:shd w:val="clear" w:color="auto" w:fill="FFFFFF" w:themeFill="background1"/>
          </w:tcPr>
          <w:p w14:paraId="58717E86" w14:textId="77777777" w:rsidR="004C6D64" w:rsidRPr="00DE556B" w:rsidRDefault="004C6D64" w:rsidP="001967A9">
            <w:pPr>
              <w:pStyle w:val="iBAAGSituationBoxName"/>
            </w:pPr>
            <w:bookmarkStart w:id="127" w:name="Wigs"/>
            <w:r w:rsidRPr="00DE556B">
              <w:t>Wigs</w:t>
            </w:r>
            <w:bookmarkEnd w:id="127"/>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100"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shd w:val="clear" w:color="auto" w:fill="FFFFFF" w:themeFill="background1"/>
          </w:tcPr>
          <w:p w14:paraId="3D9AF248" w14:textId="112D3D9E"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0FA18E99"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AE7223">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shd w:val="clear" w:color="auto" w:fill="FFFFFF" w:themeFill="background1"/>
          </w:tcPr>
          <w:p w14:paraId="4EBBC6A7" w14:textId="1EB823B7" w:rsidR="004C6D64" w:rsidRPr="00DE556B" w:rsidRDefault="00D352FC" w:rsidP="00A42D5A">
            <w:pPr>
              <w:pStyle w:val="iBAAGStandardText"/>
              <w:rPr>
                <w:rFonts w:eastAsia="Times New Roman" w:cs="Times New Roman"/>
              </w:rPr>
            </w:pPr>
            <w:r>
              <w:rPr>
                <w:rStyle w:val="iBAAGStandardTextBoldChar"/>
              </w:rPr>
              <w:t>20%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shd w:val="clear" w:color="auto" w:fill="FFFFFF" w:themeFill="background1"/>
          </w:tcPr>
          <w:p w14:paraId="7F3B3A0E" w14:textId="193EF0F6" w:rsidR="004C6D64" w:rsidRPr="00DE556B" w:rsidRDefault="00D04A46"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8" w:name="Diabetes_Services_Quick_Tip"/>
            <w:r w:rsidRPr="00DE556B">
              <w:t>Diabetes Services Quick Tip</w:t>
            </w:r>
            <w:bookmarkEnd w:id="128"/>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9" w:name="Mechanical_Circulatory_Support_Devices"/>
            <w:r w:rsidRPr="00565364">
              <w:t>Mechanical Circulatory Support Devices (MCSD) / Ventricular Assist Devices (VAD)</w:t>
            </w:r>
            <w:bookmarkEnd w:id="129"/>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0" w:name="Pharmaceutical_Products_Quick_Tip"/>
            <w:r w:rsidRPr="00DE556B">
              <w:t>Pharmaceutical Products – Outpatient Quick Tip</w:t>
            </w:r>
            <w:bookmarkEnd w:id="130"/>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1" w:history="1">
        <w:hyperlink r:id="rId102"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1" w:name="Prescription_Drugs_section"/>
            <w:r w:rsidRPr="00DE556B">
              <w:rPr>
                <w:rFonts w:cs="Arial"/>
                <w:color w:val="0000FF"/>
              </w:rPr>
              <w:t>Prescription Drugs</w:t>
            </w:r>
            <w:bookmarkEnd w:id="131"/>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2" w:name="Pharmacy_Benefit_Manager_PBM"/>
            <w:r w:rsidRPr="00DE556B">
              <w:t>Pharmacy Benefit Manager (PBM)</w:t>
            </w:r>
            <w:bookmarkEnd w:id="132"/>
          </w:p>
          <w:p w14:paraId="58717EB2" w14:textId="1EAEB9CD"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DA5371">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3" w:name="Outpatient_Prescription_Drugs"/>
            <w:r w:rsidRPr="00DE556B">
              <w:t>Outpatient Prescription Drugs</w:t>
            </w:r>
            <w:bookmarkEnd w:id="133"/>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3"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32CC1359"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5A0F0D21"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04F02182" w14:textId="61C014DB" w:rsidR="00AD54E4" w:rsidRPr="00DE556B" w:rsidRDefault="00AD54E4" w:rsidP="0074163C">
            <w:pPr>
              <w:pStyle w:val="iBAAGStandardText"/>
              <w:rPr>
                <w:rStyle w:val="iBAAGStandard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4" w:name="Specialty_Pharmacy_Program_Quick_Tip"/>
            <w:r w:rsidRPr="00DE556B">
              <w:rPr>
                <w:b/>
                <w:sz w:val="28"/>
                <w:szCs w:val="28"/>
              </w:rPr>
              <w:t>Specialty Pharmacy Quick Tip</w:t>
            </w:r>
            <w:bookmarkEnd w:id="134"/>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4" w:history="1">
        <w:hyperlink r:id="rId105"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5" w:name="Other_Benefits_Section"/>
            <w:r w:rsidRPr="00DE556B">
              <w:rPr>
                <w:rFonts w:cs="Arial"/>
                <w:color w:val="0000FF"/>
              </w:rPr>
              <w:t>Other Benefits</w:t>
            </w:r>
            <w:bookmarkEnd w:id="135"/>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1967A9">
            <w:pPr>
              <w:pStyle w:val="iBAAGSituationBoxName"/>
            </w:pPr>
            <w:bookmarkStart w:id="136" w:name="Dental_Vendor"/>
            <w:r w:rsidRPr="00DE556B">
              <w:t>Dental Vendor</w:t>
            </w:r>
            <w:bookmarkEnd w:id="136"/>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1967A9">
            <w:pPr>
              <w:pStyle w:val="iBAAGSituationBoxName"/>
            </w:pPr>
            <w:bookmarkStart w:id="137" w:name="Dependent_Coverage"/>
            <w:r w:rsidRPr="00DE556B">
              <w:t>Dependent Coverage</w:t>
            </w:r>
            <w:bookmarkEnd w:id="137"/>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6"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493EC279"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5A114ED3" w:rsidR="00692162" w:rsidRPr="00DE556B" w:rsidRDefault="00692162" w:rsidP="006A6DDF">
            <w:pPr>
              <w:pStyle w:val="iBAAGLevel1Bullets"/>
            </w:pPr>
            <w:r w:rsidRPr="00DE556B">
              <w:t>A legal spouse</w:t>
            </w:r>
            <w:r w:rsidR="008315FD">
              <w:t xml:space="preserve"> </w:t>
            </w:r>
            <w:r w:rsidR="008315FD" w:rsidRPr="0033466F">
              <w:rPr>
                <w:rStyle w:val="MandateStandardTextChar"/>
                <w:color w:val="auto"/>
              </w:rPr>
              <w:t>or civil union partner</w:t>
            </w:r>
          </w:p>
          <w:p w14:paraId="58717FEF" w14:textId="145C4812"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1967A9">
            <w:pPr>
              <w:pStyle w:val="iBAAGSituationBoxName"/>
            </w:pPr>
            <w:bookmarkStart w:id="138" w:name="Exclusions"/>
            <w:r w:rsidRPr="00DE47EC">
              <w:t>Exclusions</w:t>
            </w:r>
            <w:bookmarkEnd w:id="138"/>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7"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0019CB51"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50684D18" w:rsidR="00692162" w:rsidRPr="00DE556B" w:rsidRDefault="00692162" w:rsidP="006A6DDF">
            <w:pPr>
              <w:pStyle w:val="iBAAGLevel1Bullets"/>
            </w:pPr>
            <w:r w:rsidRPr="00DE556B">
              <w:t>Orthotic appliances that straighten or re-shape a body part</w:t>
            </w:r>
            <w:r w:rsidR="000A2202" w:rsidRPr="0033466F">
              <w:rPr>
                <w:rStyle w:val="MandateStandardTextChar"/>
                <w:color w:val="auto"/>
              </w:rPr>
              <w:t xml:space="preserve">, except as described under </w:t>
            </w:r>
            <w:r w:rsidR="000A2202" w:rsidRPr="0033466F">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68BDADD0" w:rsidR="00692162" w:rsidRPr="00DE556B" w:rsidRDefault="00692162" w:rsidP="006A6DDF">
            <w:pPr>
              <w:pStyle w:val="iBAAGLevel1Bullets"/>
            </w:pPr>
            <w:r w:rsidRPr="00DE556B">
              <w:t>Over-the-counter drugs and treatments</w:t>
            </w:r>
            <w:r w:rsidR="004F22C5" w:rsidRPr="0033466F">
              <w:rPr>
                <w:rStyle w:val="MandateStandardTextChar"/>
                <w:color w:val="auto"/>
              </w:rPr>
              <w:t xml:space="preserve">, except as described under </w:t>
            </w:r>
            <w:r w:rsidR="004F22C5" w:rsidRPr="0033466F">
              <w:rPr>
                <w:rStyle w:val="MandateTextItalicsChar"/>
                <w:color w:val="auto"/>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1CF0A979"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002F3403" w:rsidRPr="0033466F">
              <w:rPr>
                <w:rStyle w:val="MandateStandardTextChar"/>
                <w:color w:val="auto"/>
              </w:rPr>
              <w:t xml:space="preserve"> and Orthotic</w:t>
            </w:r>
            <w:r>
              <w:rPr>
                <w:i/>
              </w:rPr>
              <w:t xml:space="preserve">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A11B455" w14:textId="36295876" w:rsidR="00C16204" w:rsidRPr="00C16204" w:rsidRDefault="00C16204" w:rsidP="00A07E12">
            <w:pPr>
              <w:pStyle w:val="iBAAGLevel1Bullets"/>
            </w:pPr>
            <w:r w:rsidRPr="00C16204">
              <w:t>Food of any kind, enteral formula, infant formula and donor breast milk</w:t>
            </w:r>
            <w:r w:rsidR="00ED5CC1" w:rsidRPr="0033466F">
              <w:rPr>
                <w:rStyle w:val="MandateStandardTextChar"/>
                <w:color w:val="auto"/>
              </w:rPr>
              <w:t xml:space="preserve">, except as described under </w:t>
            </w:r>
            <w:r w:rsidR="00ED5CC1" w:rsidRPr="0033466F">
              <w:rPr>
                <w:rStyle w:val="MandateTextItalicsChar"/>
                <w:color w:val="auto"/>
              </w:rPr>
              <w:t>Medical Foods</w:t>
            </w:r>
            <w:r w:rsidR="00BB5AFA" w:rsidRPr="0033466F">
              <w:rPr>
                <w:rStyle w:val="MandateStandardTextChar"/>
                <w:color w:val="auto"/>
              </w:rPr>
              <w:t xml:space="preserve"> and</w:t>
            </w:r>
            <w:r w:rsidR="00BB5AFA" w:rsidRPr="0033466F">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44EEC2F2" w:rsidR="00692162" w:rsidRPr="00DE556B" w:rsidRDefault="00692162" w:rsidP="006A6DDF">
            <w:pPr>
              <w:pStyle w:val="iBAAGLevel1Bullets"/>
            </w:pPr>
            <w:r w:rsidRPr="00DE556B">
              <w:t>School, sports or camp</w:t>
            </w:r>
            <w:r w:rsidR="00D0617E">
              <w:t>,</w:t>
            </w:r>
            <w:r w:rsidRPr="00DE556B">
              <w:t>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74163C">
            <w:pPr>
              <w:pStyle w:val="iBAAGLevel1Bullets"/>
              <w:numPr>
                <w:ilvl w:val="0"/>
                <w:numId w:val="0"/>
              </w:numPr>
              <w:ind w:left="450"/>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1967A9">
            <w:pPr>
              <w:pStyle w:val="iBAAGSituationBoxName"/>
            </w:pPr>
            <w:bookmarkStart w:id="139" w:name="Health_Reimbursement_Account_HRA"/>
            <w:r w:rsidRPr="00DE556B">
              <w:t>Health Reimbursement Account (HRA)</w:t>
            </w:r>
            <w:bookmarkEnd w:id="139"/>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0915C8">
            <w:pPr>
              <w:pStyle w:val="iBAAGStandardText"/>
            </w:pP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40" w:name="Health_Savings_Account_HSA"/>
            <w:r w:rsidRPr="00DE556B">
              <w:t>Health Savings Account (HSA)</w:t>
            </w:r>
            <w:bookmarkEnd w:id="140"/>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0915C8">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rsidP="001967A9">
            <w:pPr>
              <w:pStyle w:val="iBAAGSituationBoxName"/>
            </w:pPr>
            <w:bookmarkStart w:id="141" w:name="Health_Wellness"/>
            <w:r w:rsidRPr="00DE556B">
              <w:t>Health &amp; Wellness</w:t>
            </w:r>
            <w:bookmarkEnd w:id="141"/>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5362F10B" w14:textId="77777777" w:rsidR="00E40DAA" w:rsidRPr="00173D7B" w:rsidRDefault="00E40DAA" w:rsidP="00E40DAA"/>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69193E" w:rsidRPr="00DE556B" w14:paraId="587180DD" w14:textId="77777777" w:rsidTr="006A6DDF">
        <w:tc>
          <w:tcPr>
            <w:tcW w:w="3517" w:type="dxa"/>
            <w:shd w:val="clear" w:color="auto" w:fill="FFFFFF" w:themeFill="background1"/>
          </w:tcPr>
          <w:p w14:paraId="7694ABDC" w14:textId="77777777" w:rsidR="0069193E" w:rsidRDefault="0069193E" w:rsidP="001967A9">
            <w:pPr>
              <w:pStyle w:val="iBAAGSituationBoxName"/>
            </w:pPr>
            <w:bookmarkStart w:id="142" w:name="hi_healthinnovations_hearing_program"/>
            <w:r w:rsidRPr="00DE556B">
              <w:t>hi HealthInnovations ™ Hearing Program</w:t>
            </w:r>
            <w:bookmarkEnd w:id="142"/>
          </w:p>
          <w:p w14:paraId="4092170D" w14:textId="77777777" w:rsidR="00D0617E" w:rsidRDefault="00D0617E" w:rsidP="00EE4EC4">
            <w:pPr>
              <w:pStyle w:val="iBAAGSituationBoxName"/>
            </w:pPr>
          </w:p>
          <w:p w14:paraId="3F8B186D" w14:textId="77777777" w:rsidR="00D0617E" w:rsidRDefault="00D0617E" w:rsidP="00D0617E">
            <w:pPr>
              <w:pStyle w:val="iBAAGStandardText"/>
            </w:pPr>
            <w:r w:rsidRPr="005A1D83">
              <w:t>This benefit only applies if you are in the U.S.</w:t>
            </w:r>
          </w:p>
          <w:p w14:paraId="587180C6" w14:textId="77777777" w:rsidR="00D0617E" w:rsidRPr="00DE556B" w:rsidRDefault="00D0617E" w:rsidP="001967A9">
            <w:pPr>
              <w:pStyle w:val="iBAAGSituationBoxName"/>
            </w:pPr>
          </w:p>
        </w:tc>
        <w:tc>
          <w:tcPr>
            <w:tcW w:w="9990" w:type="dxa"/>
            <w:shd w:val="clear" w:color="auto" w:fill="FFFFFF" w:themeFill="background1"/>
          </w:tcPr>
          <w:p w14:paraId="0D1EE866" w14:textId="77777777" w:rsidR="00A23889" w:rsidRDefault="00A23889" w:rsidP="00A23889">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75C65191" w14:textId="77777777" w:rsidR="00A23889" w:rsidRDefault="00A23889" w:rsidP="00A23889">
            <w:pPr>
              <w:pStyle w:val="iBAAGStandardText"/>
            </w:pPr>
          </w:p>
          <w:p w14:paraId="54341093" w14:textId="77777777" w:rsidR="00A23889" w:rsidRDefault="00A23889" w:rsidP="00A23889">
            <w:pPr>
              <w:pStyle w:val="iBAAGStandardText"/>
            </w:pPr>
            <w:r>
              <w:t>Benefits of this program:</w:t>
            </w:r>
          </w:p>
          <w:p w14:paraId="6C6CBCA1" w14:textId="77777777" w:rsidR="00A23889" w:rsidRDefault="00A23889" w:rsidP="00A23889">
            <w:pPr>
              <w:pStyle w:val="iBAAGLevel1Bullets"/>
            </w:pPr>
            <w:r>
              <w:t xml:space="preserve">There is no cost to use this program. </w:t>
            </w:r>
          </w:p>
          <w:p w14:paraId="228D558A" w14:textId="77777777" w:rsidR="00A23889" w:rsidRDefault="00A23889" w:rsidP="00A23889">
            <w:pPr>
              <w:pStyle w:val="iBAAGLevel1Bullets"/>
            </w:pPr>
            <w:r>
              <w:t xml:space="preserve">You can get high quality hearing aids for a fraction of the cost. </w:t>
            </w:r>
          </w:p>
          <w:p w14:paraId="23175BF0" w14:textId="77777777" w:rsidR="00A23889" w:rsidRDefault="00A23889" w:rsidP="00A23889">
            <w:pPr>
              <w:pStyle w:val="iBAAGLevel1Bullets"/>
            </w:pPr>
            <w:r>
              <w:t xml:space="preserve">Your hearing aid is programmed specifically for you. </w:t>
            </w:r>
          </w:p>
          <w:p w14:paraId="522EC0A1" w14:textId="77777777" w:rsidR="00A23889" w:rsidRDefault="00A23889" w:rsidP="00A23889">
            <w:pPr>
              <w:pStyle w:val="iBAAGLevel1Bullets"/>
            </w:pPr>
            <w:r>
              <w:t xml:space="preserve">You pay only the discounted price for any hearing aid you buy. </w:t>
            </w:r>
          </w:p>
          <w:p w14:paraId="66A0D466" w14:textId="77777777" w:rsidR="00A23889" w:rsidRDefault="00A23889" w:rsidP="00A23889">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43014D2F" w14:textId="77777777" w:rsidR="00A23889" w:rsidRDefault="00A23889" w:rsidP="00A23889">
            <w:pPr>
              <w:pStyle w:val="iBAAGStandardText"/>
            </w:pPr>
          </w:p>
          <w:p w14:paraId="23FACEC8" w14:textId="77777777" w:rsidR="00A23889" w:rsidRPr="00173D7B" w:rsidRDefault="00A23889" w:rsidP="00A23889">
            <w:pPr>
              <w:pStyle w:val="iBAAGStandardText"/>
            </w:pPr>
            <w:r>
              <w:t xml:space="preserve">For more information about this program and how to order, click </w:t>
            </w:r>
            <w:hyperlink r:id="rId108" w:history="1">
              <w:r w:rsidRPr="002C47F0">
                <w:rPr>
                  <w:rStyle w:val="Hyperlinks"/>
                </w:rPr>
                <w:t>here</w:t>
              </w:r>
            </w:hyperlink>
            <w:r>
              <w:t xml:space="preserve"> or call </w:t>
            </w:r>
            <w:r w:rsidRPr="002C47F0">
              <w:rPr>
                <w:rStyle w:val="iBAAGStandardTextBoldChar"/>
              </w:rPr>
              <w:t>1-866-926-6632</w:t>
            </w:r>
            <w:r w:rsidRPr="00173D7B">
              <w:t xml:space="preserve">, TTY users can dial </w:t>
            </w:r>
            <w:r w:rsidRPr="002C47F0">
              <w:rPr>
                <w:rStyle w:val="iBAAGStandardTextBoldChar"/>
              </w:rPr>
              <w:t>711</w:t>
            </w:r>
            <w:r w:rsidRPr="00173D7B">
              <w:t>.</w:t>
            </w:r>
          </w:p>
          <w:p w14:paraId="587180DC" w14:textId="77777777" w:rsidR="0069193E" w:rsidRPr="00DE556B" w:rsidRDefault="0069193E" w:rsidP="006A6DDF">
            <w:pPr>
              <w:pStyle w:val="iBAAGStandardText"/>
            </w:pPr>
          </w:p>
        </w:tc>
      </w:tr>
      <w:tr w:rsidR="0087759D" w:rsidRPr="00DE556B" w14:paraId="2412C50D" w14:textId="77777777" w:rsidTr="009E6B3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E6B31">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3" w:name="Kidney_Donor"/>
            <w:r w:rsidRPr="00004889">
              <w:t>Kidney Donor Travel Assistance Program</w:t>
            </w:r>
          </w:p>
          <w:bookmarkEnd w:id="143"/>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4" w:name="Orthopedic_Health_Support"/>
            <w:r w:rsidRPr="00BE774E">
              <w:t>Orthopedic Health Support</w:t>
            </w:r>
            <w:bookmarkEnd w:id="144"/>
          </w:p>
        </w:tc>
        <w:tc>
          <w:tcPr>
            <w:tcW w:w="9990" w:type="dxa"/>
            <w:shd w:val="clear" w:color="auto" w:fill="FFFFFF" w:themeFill="background1"/>
          </w:tcPr>
          <w:p w14:paraId="67119575" w14:textId="77777777" w:rsidR="00A23889" w:rsidRPr="00173D7B" w:rsidRDefault="00A23889" w:rsidP="00A23889"/>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5" w:name="Life_Dissability_Vendor"/>
            <w:r w:rsidRPr="00DE556B">
              <w:rPr>
                <w:sz w:val="28"/>
                <w:szCs w:val="28"/>
              </w:rPr>
              <w:t>Life and Disability Vendor</w:t>
            </w:r>
            <w:bookmarkEnd w:id="145"/>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1B3A60">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6" w:name="Retiree_Reimbursement_Account_RRA"/>
            <w:r w:rsidRPr="00DE556B">
              <w:t>Retiree Reimbursement Account (RRA)</w:t>
            </w:r>
            <w:bookmarkEnd w:id="146"/>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C87F2B">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7" w:name="SimplyEngaged_Wellness_Incentive_Program"/>
            <w:r w:rsidRPr="00295D8E">
              <w:t>SimplyEngaged Wellness Incentive Program</w:t>
            </w:r>
            <w:bookmarkEnd w:id="147"/>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8"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8"/>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74163C">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9" w:name="Vision_Vendor"/>
            <w:r w:rsidRPr="00DE556B">
              <w:t>Vision Vendor</w:t>
            </w:r>
            <w:bookmarkEnd w:id="149"/>
          </w:p>
          <w:p w14:paraId="58718137" w14:textId="77777777" w:rsidR="0069193E" w:rsidRPr="00DE556B" w:rsidRDefault="0069193E" w:rsidP="006A6DDF">
            <w:pPr>
              <w:pStyle w:val="iBAAGStandardText"/>
            </w:pPr>
          </w:p>
          <w:p w14:paraId="58718138" w14:textId="6BFFA465"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0" w:name="Defense_Based_Act_Vendor"/>
            <w:r w:rsidRPr="00DE556B">
              <w:t>Defense Based Act (DBA) Vendor</w:t>
            </w:r>
            <w:bookmarkEnd w:id="150"/>
          </w:p>
          <w:p w14:paraId="70ED95A9" w14:textId="77777777" w:rsidR="000C144B" w:rsidRPr="00DE556B" w:rsidRDefault="000C144B" w:rsidP="000C144B">
            <w:pPr>
              <w:pStyle w:val="iBAAGStandardText"/>
            </w:pPr>
          </w:p>
          <w:p w14:paraId="38F2E66C" w14:textId="5DE220D8" w:rsidR="000C144B" w:rsidRPr="00DE556B" w:rsidRDefault="000C144B" w:rsidP="001D3596">
            <w:pPr>
              <w:pStyle w:val="InstructionalText"/>
            </w:pPr>
          </w:p>
        </w:tc>
        <w:tc>
          <w:tcPr>
            <w:tcW w:w="9990" w:type="dxa"/>
            <w:shd w:val="clear" w:color="auto" w:fill="F2DBDB"/>
          </w:tcPr>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1" w:name="Evacuation_Vendor"/>
            <w:r w:rsidRPr="00DE556B">
              <w:t>Evacuation Vendor</w:t>
            </w:r>
            <w:r w:rsidR="006115E4" w:rsidRPr="006115E4">
              <w:t>/Assistance Services</w:t>
            </w:r>
          </w:p>
          <w:bookmarkEnd w:id="151"/>
          <w:p w14:paraId="785A40C2" w14:textId="77777777" w:rsidR="000C144B" w:rsidRPr="00DE556B" w:rsidRDefault="000C144B" w:rsidP="00EE4EC4">
            <w:pPr>
              <w:pStyle w:val="iBAAGSituationBoxName"/>
            </w:pPr>
          </w:p>
          <w:p w14:paraId="4A667E0C" w14:textId="77777777" w:rsidR="009F1898" w:rsidRPr="00DE556B" w:rsidRDefault="009F1898" w:rsidP="0074163C">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ADF881B" w14:textId="79AA6A51" w:rsidR="006115E4" w:rsidRDefault="006115E4" w:rsidP="0074163C">
            <w:pPr>
              <w:pStyle w:val="iBAAGStandardText"/>
            </w:pPr>
            <w:r>
              <w:t xml:space="preserve">Global Assistance Program: No </w:t>
            </w:r>
          </w:p>
          <w:p w14:paraId="49122783" w14:textId="77777777" w:rsidR="006115E4" w:rsidRPr="00DE556B" w:rsidRDefault="006115E4" w:rsidP="008744CE">
            <w:pPr>
              <w:pStyle w:val="iBAAGStandardText"/>
            </w:pPr>
          </w:p>
          <w:p w14:paraId="2D123AD2" w14:textId="77777777" w:rsidR="009F1898" w:rsidRPr="00DE556B" w:rsidRDefault="009F1898" w:rsidP="009F1898"/>
          <w:p w14:paraId="58FE6754" w14:textId="262397C5" w:rsidR="006E1AAD" w:rsidRPr="00DE556B" w:rsidRDefault="006E1AAD" w:rsidP="00A6143C">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2" w:name="Mental_Health_Section"/>
            <w:r w:rsidRPr="00DE556B">
              <w:rPr>
                <w:rFonts w:cs="Arial"/>
                <w:color w:val="0000FF"/>
              </w:rPr>
              <w:t>Mental Health</w:t>
            </w:r>
            <w:bookmarkEnd w:id="152"/>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3" w:name="Mental_Health_Vendor"/>
            <w:r w:rsidRPr="00DE556B">
              <w:t>Mental Health Vendor</w:t>
            </w:r>
            <w:bookmarkEnd w:id="153"/>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4" w:name="_DV_M575"/>
      <w:bookmarkEnd w:id="154"/>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573B03">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573B03">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3287EF26" w14:textId="77777777" w:rsidR="005D62F2" w:rsidRDefault="005D62F2" w:rsidP="005D62F2">
            <w:pPr>
              <w:pStyle w:val="iBAAGStandardText"/>
            </w:pPr>
            <w:r>
              <w:rPr>
                <w:rStyle w:val="iBAAGStandardTextBoldChar"/>
              </w:rPr>
              <w:t>No Charge</w:t>
            </w:r>
          </w:p>
          <w:p w14:paraId="23EE4312" w14:textId="77777777" w:rsidR="005D62F2" w:rsidRDefault="005D62F2" w:rsidP="005D62F2">
            <w:pPr>
              <w:pStyle w:val="iBAAGStandardText"/>
            </w:pPr>
            <w:r>
              <w:t>The annual deductible does not apply.</w:t>
            </w:r>
          </w:p>
          <w:p w14:paraId="40B07802" w14:textId="0AA11780" w:rsidR="002E7D9A" w:rsidRPr="00F641DB" w:rsidRDefault="002E7D9A" w:rsidP="002E7D9A">
            <w:pPr>
              <w:pStyle w:val="iBAAGStandardText"/>
            </w:pP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7317F815" w14:textId="77777777" w:rsidR="00D4350A" w:rsidRDefault="00D4350A" w:rsidP="00D4350A">
            <w:pPr>
              <w:pStyle w:val="iBAAGStandardText"/>
            </w:pPr>
            <w:r>
              <w:rPr>
                <w:rStyle w:val="iBAAGStandardTextBoldChar"/>
              </w:rPr>
              <w:t>No Charge</w:t>
            </w:r>
          </w:p>
          <w:p w14:paraId="79954133" w14:textId="77777777" w:rsidR="00D4350A" w:rsidRDefault="00D4350A" w:rsidP="00D4350A">
            <w:pPr>
              <w:pStyle w:val="iBAAGStandardText"/>
            </w:pPr>
            <w: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9A41B69" w14:textId="77777777" w:rsidR="00573B03" w:rsidRDefault="00573B03" w:rsidP="00573B03">
            <w:pPr>
              <w:pStyle w:val="iBAAGStandardText"/>
            </w:pPr>
            <w:r>
              <w:rPr>
                <w:rStyle w:val="iBAAGStandardTextBoldChar"/>
              </w:rPr>
              <w:t>No Charge</w:t>
            </w:r>
          </w:p>
          <w:p w14:paraId="47BC5C5E" w14:textId="77777777" w:rsidR="00573B03" w:rsidRDefault="00573B03" w:rsidP="00573B03">
            <w:pPr>
              <w:pStyle w:val="iBAAGStandardText"/>
            </w:pPr>
            <w:r>
              <w:t>The annual deductible does not apply.</w:t>
            </w:r>
          </w:p>
          <w:p w14:paraId="0655C194" w14:textId="67D31667" w:rsidR="002E7D9A" w:rsidRPr="00F641DB" w:rsidRDefault="002E7D9A" w:rsidP="002E7D9A">
            <w:pPr>
              <w:pStyle w:val="iBAAGStandardText"/>
            </w:pP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7DCE5962" w:rsidR="002E7D9A" w:rsidRPr="00F641DB" w:rsidRDefault="00D352FC"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5056C4D1" w:rsidR="002E7D9A" w:rsidRPr="00F641DB" w:rsidRDefault="002E7D9A" w:rsidP="002E7D9A">
            <w:r w:rsidRPr="00F641DB">
              <w:rPr>
                <w:rStyle w:val="iBAAGStandardTextBoldChar"/>
              </w:rPr>
              <w:t>$</w:t>
            </w:r>
            <w:r w:rsidR="00D4350A">
              <w:rPr>
                <w:rStyle w:val="iBAAGStandardTextBoldChar"/>
              </w:rPr>
              <w:t>30</w:t>
            </w:r>
            <w:r w:rsidRPr="00F641DB">
              <w:t xml:space="preserve"> co-pay per visit.</w:t>
            </w:r>
          </w:p>
          <w:p w14:paraId="3212D0BE" w14:textId="68CA6418" w:rsidR="002E7D9A" w:rsidRPr="00F641DB" w:rsidRDefault="002E7D9A" w:rsidP="002E7D9A">
            <w:r w:rsidRPr="00F641DB">
              <w:t>The annual deductible does not apply.</w:t>
            </w:r>
          </w:p>
          <w:p w14:paraId="633CE558" w14:textId="1F943763" w:rsidR="002E7D9A" w:rsidRPr="00F641DB" w:rsidRDefault="002E7D9A" w:rsidP="00D4350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44838689" w:rsidR="002E7D9A" w:rsidRPr="00F641DB" w:rsidRDefault="00D352FC" w:rsidP="002E7D9A">
            <w:pPr>
              <w:pStyle w:val="iBAAGStandardText"/>
            </w:pPr>
            <w:r>
              <w:rPr>
                <w:rStyle w:val="iBAAGStandardTextBoldChar"/>
              </w:rPr>
              <w:t>20%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Default="002E7D9A" w:rsidP="002E7D9A">
            <w:pPr>
              <w:pStyle w:val="iBAAGStandardTextBold"/>
            </w:pPr>
            <w:r w:rsidRPr="00F641DB">
              <w:t>Is prior authorization needed?</w:t>
            </w:r>
          </w:p>
          <w:p w14:paraId="43478D4C" w14:textId="77777777" w:rsidR="00A8647C" w:rsidRPr="0033466F" w:rsidRDefault="00A8647C" w:rsidP="00A8647C">
            <w:pPr>
              <w:rPr>
                <w:rStyle w:val="MandateTextBoldChar"/>
                <w:color w:val="auto"/>
              </w:rPr>
            </w:pPr>
            <w:r w:rsidRPr="0033466F">
              <w:rPr>
                <w:rStyle w:val="MandateTextBoldChar"/>
                <w:color w:val="auto"/>
              </w:rPr>
              <w:t>Substance-Related and Addictive Disorder Services</w:t>
            </w:r>
          </w:p>
          <w:p w14:paraId="2B0480F1" w14:textId="77777777" w:rsidR="00A8647C" w:rsidRPr="0033466F" w:rsidRDefault="00A8647C" w:rsidP="00A8647C">
            <w:pPr>
              <w:rPr>
                <w:rStyle w:val="MandateStandardTextChar"/>
                <w:color w:val="auto"/>
              </w:rPr>
            </w:pPr>
            <w:r w:rsidRPr="0033466F">
              <w:rPr>
                <w:rStyle w:val="MandateStandardTextChar"/>
                <w:color w:val="auto"/>
              </w:rPr>
              <w:t xml:space="preserve">The first </w:t>
            </w:r>
            <w:r w:rsidRPr="0033466F">
              <w:rPr>
                <w:rStyle w:val="MandateTextBoldChar"/>
                <w:color w:val="auto"/>
              </w:rPr>
              <w:t>180</w:t>
            </w:r>
            <w:r w:rsidRPr="0033466F">
              <w:rPr>
                <w:rStyle w:val="MandateStandardTextChar"/>
                <w:color w:val="auto"/>
              </w:rPr>
              <w:t xml:space="preserve"> days of treatment authorization is not needed.</w:t>
            </w:r>
          </w:p>
          <w:p w14:paraId="09BA186C" w14:textId="77777777" w:rsidR="00A8647C" w:rsidRDefault="00A8647C" w:rsidP="0074163C">
            <w:pPr>
              <w:pStyle w:val="iBAAGStandardText"/>
            </w:pPr>
          </w:p>
          <w:p w14:paraId="23A33A24" w14:textId="47FA3EA2" w:rsidR="00633052" w:rsidRDefault="00633052" w:rsidP="0074163C">
            <w:pPr>
              <w:pStyle w:val="iBAAGStandardText"/>
              <w:rPr>
                <w:rStyle w:val="MandateStandardTextChar"/>
                <w:color w:val="auto"/>
              </w:rPr>
            </w:pPr>
            <w:r w:rsidRPr="0033466F">
              <w:rPr>
                <w:rStyle w:val="MandateStandardTextChar"/>
                <w:color w:val="auto"/>
              </w:rPr>
              <w:t xml:space="preserve">Beginning on the </w:t>
            </w:r>
            <w:r w:rsidRPr="0033466F">
              <w:rPr>
                <w:rStyle w:val="MandateTextBoldChar"/>
                <w:color w:val="auto"/>
              </w:rPr>
              <w:t>181st</w:t>
            </w:r>
            <w:r w:rsidRPr="0033466F">
              <w:rPr>
                <w:rStyle w:val="MandateStandardTextChar"/>
                <w:color w:val="auto"/>
              </w:rPr>
              <w:t xml:space="preserve"> day of treatment your provider may need authorization.</w:t>
            </w:r>
          </w:p>
          <w:p w14:paraId="6641B899" w14:textId="77777777" w:rsidR="00633052" w:rsidRDefault="00633052" w:rsidP="0074163C">
            <w:pPr>
              <w:pStyle w:val="iBAAGStandardText"/>
            </w:pPr>
          </w:p>
          <w:p w14:paraId="7AD75637" w14:textId="77777777" w:rsidR="005D046E" w:rsidRPr="0033466F" w:rsidRDefault="005D046E" w:rsidP="005D046E">
            <w:pPr>
              <w:pStyle w:val="MandateTextBold"/>
              <w:rPr>
                <w:color w:val="auto"/>
              </w:rPr>
            </w:pPr>
            <w:r w:rsidRPr="0033466F">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75A7845B" w:rsidR="002E7D9A" w:rsidRPr="00F641DB" w:rsidRDefault="00D04A46"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467BCF5" w14:textId="31277622" w:rsidR="002E7D9A" w:rsidRPr="00F641DB" w:rsidRDefault="00D04A46" w:rsidP="002E7D9A">
            <w:pPr>
              <w:pStyle w:val="iBAAGStandardText"/>
            </w:pPr>
            <w:r>
              <w:rPr>
                <w:rStyle w:val="iBAAGStandardTextBoldChar"/>
              </w:rPr>
              <w:t>50%</w:t>
            </w:r>
            <w:r w:rsidR="002E7D9A" w:rsidRPr="00F641DB">
              <w:t xml:space="preserve"> co-insurance</w:t>
            </w:r>
          </w:p>
          <w:p w14:paraId="2AC8DAE5" w14:textId="5CBBCF33" w:rsidR="002E7D9A" w:rsidRPr="00F641DB" w:rsidRDefault="002E7D9A" w:rsidP="002E7D9A">
            <w:pPr>
              <w:pStyle w:val="iBAAGStandardText"/>
            </w:pPr>
            <w:r w:rsidRPr="00F641DB">
              <w:t>,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3709191F" w:rsidR="002E7D9A" w:rsidRPr="00F641DB" w:rsidRDefault="00D04A46" w:rsidP="002E7D9A">
            <w:pPr>
              <w:pStyle w:val="iBAAGStandardText"/>
            </w:pPr>
            <w:r>
              <w:rPr>
                <w:rStyle w:val="iBAAGStandardTextBoldChar"/>
              </w:rPr>
              <w:t>50%</w:t>
            </w:r>
            <w:r w:rsidR="002E7D9A" w:rsidRPr="00F641DB">
              <w:t xml:space="preserve"> co-insurance, after you pay the deductible.</w:t>
            </w:r>
          </w:p>
          <w:p w14:paraId="0347199D" w14:textId="19E7772F" w:rsidR="002E7D9A" w:rsidRPr="00F641DB" w:rsidRDefault="002E7D9A" w:rsidP="002E7D9A">
            <w:pPr>
              <w:pStyle w:val="iBAAGStandardText"/>
              <w:rPr>
                <w:rStyle w:val="InstructionalTextChar"/>
              </w:rPr>
            </w:pP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5FD412A6" w:rsidR="002E7D9A" w:rsidRPr="00F641DB" w:rsidRDefault="0044162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5" w:name="IEAP"/>
            <w:r w:rsidRPr="00370409">
              <w:t>International Employee Assistant Program (IEAP)</w:t>
            </w:r>
          </w:p>
          <w:bookmarkEnd w:id="155"/>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6C5B3747"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6" w:name="Substance_Use_Section"/>
            <w:r w:rsidRPr="00DE556B">
              <w:rPr>
                <w:rFonts w:cs="Arial"/>
                <w:color w:val="0000FF"/>
              </w:rPr>
              <w:t>Substance Use</w:t>
            </w:r>
            <w:bookmarkEnd w:id="156"/>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7" w:name="Substance_Use_Vendor"/>
            <w:r w:rsidRPr="00DE556B">
              <w:t>Substance Use Vendor</w:t>
            </w:r>
            <w:bookmarkEnd w:id="157"/>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1C3C65">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1C3C65">
        <w:tc>
          <w:tcPr>
            <w:tcW w:w="3517" w:type="dxa"/>
          </w:tcPr>
          <w:p w14:paraId="7099B436" w14:textId="77777777" w:rsidR="002E7D9A" w:rsidRPr="00F641DB" w:rsidRDefault="002E7D9A" w:rsidP="001967A9">
            <w:pPr>
              <w:pStyle w:val="iBAAGSituationBoxName"/>
            </w:pPr>
            <w:bookmarkStart w:id="158" w:name="Substance_Use"/>
            <w:r w:rsidRPr="00F641DB">
              <w:t xml:space="preserve">Mental Health, </w:t>
            </w:r>
            <w:r w:rsidRPr="006B6EB4">
              <w:t xml:space="preserve"> Substance-Related and Addictive Disorder</w:t>
            </w:r>
            <w:r>
              <w:t xml:space="preserve"> </w:t>
            </w:r>
            <w:r w:rsidRPr="00F641DB">
              <w:t>Services</w:t>
            </w:r>
            <w:bookmarkEnd w:id="158"/>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4"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A55CA45" w14:textId="77777777" w:rsidR="00160EF3" w:rsidRDefault="00160EF3" w:rsidP="00160EF3">
            <w:pPr>
              <w:pStyle w:val="iBAAGStandardText"/>
            </w:pPr>
            <w:r>
              <w:rPr>
                <w:rStyle w:val="iBAAGStandardTextBoldChar"/>
              </w:rPr>
              <w:t>No Charge</w:t>
            </w:r>
          </w:p>
          <w:p w14:paraId="083D9A67" w14:textId="77777777" w:rsidR="00160EF3" w:rsidRDefault="00160EF3" w:rsidP="00160EF3">
            <w:pPr>
              <w:pStyle w:val="iBAAGStandardText"/>
            </w:pPr>
            <w: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0A554681" w14:textId="77777777" w:rsidR="000720DE" w:rsidRDefault="000720DE" w:rsidP="000720DE">
            <w:pPr>
              <w:pStyle w:val="iBAAGStandardText"/>
            </w:pPr>
            <w:r>
              <w:rPr>
                <w:rStyle w:val="iBAAGStandardTextBoldChar"/>
              </w:rPr>
              <w:t>No Charge</w:t>
            </w:r>
          </w:p>
          <w:p w14:paraId="047E6988" w14:textId="77777777" w:rsidR="000720DE" w:rsidRDefault="000720DE" w:rsidP="000720DE">
            <w:pPr>
              <w:pStyle w:val="iBAAGStandardText"/>
            </w:pPr>
            <w: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AE6AAC2" w14:textId="77777777" w:rsidR="001C3C65" w:rsidRDefault="001C3C65" w:rsidP="001C3C65">
            <w:pPr>
              <w:pStyle w:val="iBAAGStandardText"/>
            </w:pPr>
            <w:r>
              <w:rPr>
                <w:rStyle w:val="iBAAGStandardTextBoldChar"/>
              </w:rPr>
              <w:t>No Charge</w:t>
            </w:r>
          </w:p>
          <w:p w14:paraId="5E31CBB0" w14:textId="77777777" w:rsidR="001C3C65" w:rsidRDefault="001C3C65" w:rsidP="001C3C65">
            <w:pPr>
              <w:pStyle w:val="iBAAGStandardText"/>
            </w:pPr>
            <w: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4F766963" w:rsidR="002E7D9A" w:rsidRPr="00F641DB" w:rsidRDefault="00D352FC"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1EB72C9D" w:rsidR="002E7D9A" w:rsidRPr="00F641DB" w:rsidRDefault="002E7D9A" w:rsidP="002E7D9A">
            <w:r w:rsidRPr="00F641DB">
              <w:rPr>
                <w:rStyle w:val="iBAAGStandardTextBoldChar"/>
              </w:rPr>
              <w:t>$</w:t>
            </w:r>
            <w:r w:rsidR="00F6674E">
              <w:rPr>
                <w:rStyle w:val="iBAAGStandardTextBoldChar"/>
              </w:rPr>
              <w:t>30</w:t>
            </w:r>
            <w:r w:rsidRPr="00F641DB">
              <w:t xml:space="preserve"> co-pay per visit.</w:t>
            </w:r>
          </w:p>
          <w:p w14:paraId="76F6FE0F" w14:textId="090B94F9"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11803C84" w:rsidR="002E7D9A" w:rsidRPr="00F641DB" w:rsidRDefault="00D352FC" w:rsidP="002E7D9A">
            <w:pPr>
              <w:pStyle w:val="iBAAGStandardText"/>
            </w:pPr>
            <w:r>
              <w:rPr>
                <w:rStyle w:val="iBAAGStandardTextBoldChar"/>
              </w:rPr>
              <w:t>20%</w:t>
            </w:r>
            <w:r w:rsidR="002E7D9A" w:rsidRPr="00F641DB">
              <w:t xml:space="preserve"> co-insurance, after you pay the deductible.</w:t>
            </w:r>
          </w:p>
          <w:p w14:paraId="28D356BB" w14:textId="03C55CD9" w:rsidR="002E7D9A" w:rsidRPr="00F641DB" w:rsidRDefault="002E7D9A" w:rsidP="002E7D9A">
            <w:pPr>
              <w:pStyle w:val="iBAAGStandardText"/>
            </w:pPr>
          </w:p>
          <w:p w14:paraId="4EB3196D" w14:textId="77777777" w:rsidR="002E7D9A" w:rsidRPr="00F641DB" w:rsidRDefault="002E7D9A" w:rsidP="002E7D9A">
            <w:pPr>
              <w:pStyle w:val="iBAAGStandardText"/>
            </w:pPr>
          </w:p>
          <w:p w14:paraId="47E34E1A" w14:textId="77777777" w:rsidR="002E7D9A" w:rsidRDefault="002E7D9A" w:rsidP="002E7D9A">
            <w:pPr>
              <w:pStyle w:val="iBAAGStandardTextBold"/>
            </w:pPr>
            <w:r w:rsidRPr="00F641DB">
              <w:t>Is prior authorization needed?</w:t>
            </w:r>
          </w:p>
          <w:p w14:paraId="03790810" w14:textId="77777777" w:rsidR="00B074A7" w:rsidRPr="0033466F" w:rsidRDefault="00B074A7" w:rsidP="00B074A7">
            <w:pPr>
              <w:rPr>
                <w:rStyle w:val="MandateTextBoldChar"/>
                <w:color w:val="auto"/>
              </w:rPr>
            </w:pPr>
            <w:r w:rsidRPr="0033466F">
              <w:rPr>
                <w:rStyle w:val="MandateTextBoldChar"/>
                <w:color w:val="auto"/>
              </w:rPr>
              <w:t>Substance-Related and Addictive Disorder Services</w:t>
            </w:r>
          </w:p>
          <w:p w14:paraId="553705C8" w14:textId="77777777" w:rsidR="00B074A7" w:rsidRPr="0033466F" w:rsidRDefault="00B074A7" w:rsidP="00B074A7">
            <w:pPr>
              <w:rPr>
                <w:rStyle w:val="MandateStandardTextChar"/>
                <w:color w:val="auto"/>
              </w:rPr>
            </w:pPr>
            <w:r w:rsidRPr="0033466F">
              <w:rPr>
                <w:rStyle w:val="MandateStandardTextChar"/>
                <w:color w:val="auto"/>
              </w:rPr>
              <w:t xml:space="preserve">The first </w:t>
            </w:r>
            <w:r w:rsidRPr="0033466F">
              <w:rPr>
                <w:rStyle w:val="MandateTextBoldChar"/>
                <w:color w:val="auto"/>
              </w:rPr>
              <w:t>180</w:t>
            </w:r>
            <w:r w:rsidRPr="0033466F">
              <w:rPr>
                <w:rStyle w:val="MandateStandardTextChar"/>
                <w:color w:val="auto"/>
              </w:rPr>
              <w:t xml:space="preserve"> days of treatment authorization is not needed.</w:t>
            </w:r>
          </w:p>
          <w:p w14:paraId="42A12904" w14:textId="77777777" w:rsidR="00B074A7" w:rsidRDefault="00B074A7" w:rsidP="0074163C">
            <w:pPr>
              <w:pStyle w:val="iBAAGStandardText"/>
            </w:pPr>
          </w:p>
          <w:p w14:paraId="3AE5BDCC" w14:textId="487E2CE6" w:rsidR="00B074A7" w:rsidRDefault="00B074A7" w:rsidP="0074163C">
            <w:pPr>
              <w:pStyle w:val="iBAAGStandardText"/>
              <w:rPr>
                <w:rStyle w:val="MandateStandardTextChar"/>
                <w:color w:val="auto"/>
              </w:rPr>
            </w:pPr>
            <w:r w:rsidRPr="0033466F">
              <w:rPr>
                <w:rStyle w:val="MandateStandardTextChar"/>
                <w:color w:val="auto"/>
              </w:rPr>
              <w:t xml:space="preserve">Beginning on the </w:t>
            </w:r>
            <w:r w:rsidRPr="0033466F">
              <w:rPr>
                <w:rStyle w:val="MandateTextBoldChar"/>
                <w:color w:val="auto"/>
              </w:rPr>
              <w:t>181st</w:t>
            </w:r>
            <w:r w:rsidRPr="0033466F">
              <w:rPr>
                <w:rStyle w:val="MandateStandardTextChar"/>
                <w:color w:val="auto"/>
              </w:rPr>
              <w:t xml:space="preserve"> day of treatment your provider may need authorization.</w:t>
            </w:r>
          </w:p>
          <w:p w14:paraId="2B8D51BE" w14:textId="77777777" w:rsidR="00B074A7" w:rsidRDefault="00B074A7" w:rsidP="0074163C">
            <w:pPr>
              <w:pStyle w:val="iBAAGStandardText"/>
            </w:pPr>
          </w:p>
          <w:p w14:paraId="53F46A91" w14:textId="77777777" w:rsidR="00B074A7" w:rsidRPr="0033466F" w:rsidRDefault="00B074A7" w:rsidP="00B074A7">
            <w:pPr>
              <w:pStyle w:val="MandateTextBold"/>
              <w:rPr>
                <w:color w:val="auto"/>
              </w:rPr>
            </w:pPr>
            <w:r w:rsidRPr="0033466F">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45879C37" w:rsidR="002E7D9A" w:rsidRPr="00F641DB" w:rsidRDefault="00D04A46"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7653E94F" w14:textId="1D6A7426" w:rsidR="002E7D9A" w:rsidRPr="00F641DB" w:rsidRDefault="00D04A46" w:rsidP="002E7D9A">
            <w:pPr>
              <w:pStyle w:val="iBAAGStandardText"/>
            </w:pPr>
            <w:r>
              <w:rPr>
                <w:rStyle w:val="iBAAGStandardTextBoldChar"/>
              </w:rPr>
              <w:t>50%</w:t>
            </w:r>
            <w:r w:rsidR="002E7D9A" w:rsidRPr="00F641DB">
              <w:t xml:space="preserve"> co-insurance</w:t>
            </w:r>
          </w:p>
          <w:p w14:paraId="0C2A6846" w14:textId="6B365BB6" w:rsidR="002E7D9A" w:rsidRPr="00F641DB" w:rsidRDefault="002E7D9A" w:rsidP="002E7D9A">
            <w:pPr>
              <w:pStyle w:val="iBAAGStandardText"/>
            </w:pPr>
            <w:r w:rsidRPr="00F641DB">
              <w:t>,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269C7F9C" w:rsidR="002E7D9A" w:rsidRPr="00F641DB" w:rsidRDefault="00D04A46" w:rsidP="002E7D9A">
            <w:pPr>
              <w:pStyle w:val="iBAAGStandardText"/>
            </w:pPr>
            <w:r>
              <w:rPr>
                <w:rStyle w:val="iBAAGStandardTextBoldChar"/>
              </w:rPr>
              <w:t>50%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0A15A18F" w:rsidR="002E7D9A" w:rsidRPr="00F641DB" w:rsidRDefault="0044162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0F04E5FF"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6115E4" w:rsidRPr="006E2BEA" w:rsidRDefault="006115E4" w:rsidP="006A6DDF"/>
        </w:tc>
      </w:tr>
      <w:tr w:rsidR="00E9240F" w:rsidRPr="00E33AAB" w14:paraId="6E0135FC" w14:textId="77777777" w:rsidTr="00D2515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449B2A6" w14:textId="77777777" w:rsidR="00E9240F" w:rsidRPr="006E2BEA" w:rsidRDefault="00E9240F" w:rsidP="00D25158">
            <w:pPr>
              <w:pStyle w:val="iBAAGSituationBoxName"/>
            </w:pPr>
            <w:bookmarkStart w:id="159" w:name="Substance_Related_Addictive_Requirements"/>
            <w:r w:rsidRPr="006B6EB4">
              <w:t>Substance-Related and Addictive Disorder</w:t>
            </w:r>
            <w:r>
              <w:t xml:space="preserve"> </w:t>
            </w:r>
            <w:r w:rsidRPr="00F641DB">
              <w:t>Services</w:t>
            </w:r>
            <w:r>
              <w:t xml:space="preserve"> Requirements</w:t>
            </w:r>
            <w:bookmarkEnd w:id="15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A576365" w14:textId="77777777" w:rsidR="00E9240F" w:rsidRDefault="00E9240F" w:rsidP="00D25158">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658CF268" w14:textId="77777777" w:rsidR="00E9240F" w:rsidRDefault="00E9240F" w:rsidP="00D25158">
            <w:pPr>
              <w:pStyle w:val="iBAAGStandardText"/>
            </w:pPr>
          </w:p>
          <w:p w14:paraId="6B3C5C04" w14:textId="77777777" w:rsidR="00E9240F" w:rsidRDefault="00E9240F" w:rsidP="00E9240F">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05A2F64D" w14:textId="77777777" w:rsidR="00E9240F" w:rsidRDefault="00E9240F" w:rsidP="00E9240F">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57CF8A37" w14:textId="77777777" w:rsidR="00E9240F" w:rsidRDefault="00E9240F" w:rsidP="00E9240F">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4FF63A32" w14:textId="77777777" w:rsidR="00E9240F" w:rsidRDefault="00E9240F" w:rsidP="00E9240F">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34235E51" w14:textId="77777777" w:rsidR="00E9240F" w:rsidRDefault="00E9240F" w:rsidP="00E9240F">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4BE60E36" w14:textId="77777777" w:rsidR="00E9240F" w:rsidRDefault="00E9240F" w:rsidP="00E9240F">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53BBFDB7" w14:textId="77777777" w:rsidR="00E9240F" w:rsidRPr="00E33AAB" w:rsidRDefault="00E9240F" w:rsidP="00D25158"/>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8C1B9E" w14:textId="77777777" w:rsidR="001C5B09" w:rsidRDefault="001C5B09" w:rsidP="00924EC5">
      <w:r>
        <w:separator/>
      </w:r>
    </w:p>
  </w:endnote>
  <w:endnote w:type="continuationSeparator" w:id="0">
    <w:p w14:paraId="3AEDB87D" w14:textId="77777777" w:rsidR="001C5B09" w:rsidRDefault="001C5B09"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110B1C" w14:textId="77777777" w:rsidR="001C5B09" w:rsidRDefault="001C5B09" w:rsidP="00924EC5">
      <w:r>
        <w:separator/>
      </w:r>
    </w:p>
  </w:footnote>
  <w:footnote w:type="continuationSeparator" w:id="0">
    <w:p w14:paraId="34EC61C4" w14:textId="77777777" w:rsidR="001C5B09" w:rsidRDefault="001C5B09"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9C423838"/>
    <w:lvl w:ilvl="0" w:tplc="13446758">
      <w:start w:val="1"/>
      <w:numFmt w:val="bullet"/>
      <w:pStyle w:val="iBAAGLevel1Bullets"/>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4"/>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5"/>
  </w:num>
  <w:num w:numId="13">
    <w:abstractNumId w:val="23"/>
  </w:num>
  <w:num w:numId="14">
    <w:abstractNumId w:val="2"/>
  </w:num>
  <w:num w:numId="15">
    <w:abstractNumId w:val="1"/>
  </w:num>
  <w:num w:numId="16">
    <w:abstractNumId w:val="29"/>
  </w:num>
  <w:num w:numId="17">
    <w:abstractNumId w:val="31"/>
  </w:num>
  <w:num w:numId="18">
    <w:abstractNumId w:val="27"/>
  </w:num>
  <w:num w:numId="19">
    <w:abstractNumId w:val="14"/>
  </w:num>
  <w:num w:numId="20">
    <w:abstractNumId w:val="11"/>
  </w:num>
  <w:num w:numId="21">
    <w:abstractNumId w:val="30"/>
  </w:num>
  <w:num w:numId="22">
    <w:abstractNumId w:val="26"/>
  </w:num>
  <w:num w:numId="23">
    <w:abstractNumId w:val="18"/>
  </w:num>
  <w:num w:numId="24">
    <w:abstractNumId w:val="32"/>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5"/>
  </w:num>
  <w:num w:numId="30">
    <w:abstractNumId w:val="20"/>
  </w:num>
  <w:num w:numId="31">
    <w:abstractNumId w:val="21"/>
  </w:num>
  <w:num w:numId="32">
    <w:abstractNumId w:val="33"/>
  </w:num>
  <w:num w:numId="33">
    <w:abstractNumId w:val="34"/>
  </w:num>
  <w:num w:numId="34">
    <w:abstractNumId w:val="9"/>
  </w:num>
  <w:num w:numId="35">
    <w:abstractNumId w:val="16"/>
  </w:num>
  <w:num w:numId="36">
    <w:abstractNumId w:val="15"/>
  </w:num>
  <w:num w:numId="37">
    <w:abstractNumId w:val="12"/>
  </w:num>
  <w:num w:numId="38">
    <w:abstractNumId w:val="28"/>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1B63"/>
    <w:rsid w:val="00003391"/>
    <w:rsid w:val="0000339A"/>
    <w:rsid w:val="000041FE"/>
    <w:rsid w:val="00004DF7"/>
    <w:rsid w:val="000070CB"/>
    <w:rsid w:val="00023F47"/>
    <w:rsid w:val="00025342"/>
    <w:rsid w:val="00025D3B"/>
    <w:rsid w:val="0003297F"/>
    <w:rsid w:val="00034352"/>
    <w:rsid w:val="00034B94"/>
    <w:rsid w:val="00035FB9"/>
    <w:rsid w:val="000360C4"/>
    <w:rsid w:val="000425DD"/>
    <w:rsid w:val="00042EA6"/>
    <w:rsid w:val="00044D40"/>
    <w:rsid w:val="000502D2"/>
    <w:rsid w:val="00055AA3"/>
    <w:rsid w:val="00056558"/>
    <w:rsid w:val="00056C7A"/>
    <w:rsid w:val="00056E8C"/>
    <w:rsid w:val="000575A8"/>
    <w:rsid w:val="000602CF"/>
    <w:rsid w:val="00066E68"/>
    <w:rsid w:val="000720DE"/>
    <w:rsid w:val="00072A36"/>
    <w:rsid w:val="00074939"/>
    <w:rsid w:val="00085914"/>
    <w:rsid w:val="00091433"/>
    <w:rsid w:val="000915C8"/>
    <w:rsid w:val="00096FAB"/>
    <w:rsid w:val="000A2202"/>
    <w:rsid w:val="000A2C00"/>
    <w:rsid w:val="000A4C54"/>
    <w:rsid w:val="000A5498"/>
    <w:rsid w:val="000A5E96"/>
    <w:rsid w:val="000A6E4E"/>
    <w:rsid w:val="000B67AD"/>
    <w:rsid w:val="000C144B"/>
    <w:rsid w:val="000C4027"/>
    <w:rsid w:val="000C4D86"/>
    <w:rsid w:val="000C5427"/>
    <w:rsid w:val="000D4E52"/>
    <w:rsid w:val="000D4FC4"/>
    <w:rsid w:val="000D520F"/>
    <w:rsid w:val="000E05CA"/>
    <w:rsid w:val="000E510E"/>
    <w:rsid w:val="000E60FE"/>
    <w:rsid w:val="000E7D7B"/>
    <w:rsid w:val="000F4FAC"/>
    <w:rsid w:val="000F5121"/>
    <w:rsid w:val="000F5B90"/>
    <w:rsid w:val="000F62AC"/>
    <w:rsid w:val="0010083E"/>
    <w:rsid w:val="00103CF1"/>
    <w:rsid w:val="0010449A"/>
    <w:rsid w:val="001059DA"/>
    <w:rsid w:val="00107C8A"/>
    <w:rsid w:val="00110CD9"/>
    <w:rsid w:val="0011191A"/>
    <w:rsid w:val="001154B8"/>
    <w:rsid w:val="00116F43"/>
    <w:rsid w:val="00120E42"/>
    <w:rsid w:val="001212B9"/>
    <w:rsid w:val="001224CA"/>
    <w:rsid w:val="0012560D"/>
    <w:rsid w:val="00133F6A"/>
    <w:rsid w:val="00134965"/>
    <w:rsid w:val="00134AAB"/>
    <w:rsid w:val="00135DA1"/>
    <w:rsid w:val="00140127"/>
    <w:rsid w:val="00141AF6"/>
    <w:rsid w:val="00143636"/>
    <w:rsid w:val="00147C7D"/>
    <w:rsid w:val="001572DB"/>
    <w:rsid w:val="00160936"/>
    <w:rsid w:val="00160EF3"/>
    <w:rsid w:val="00162805"/>
    <w:rsid w:val="00166E24"/>
    <w:rsid w:val="001704F0"/>
    <w:rsid w:val="0017635D"/>
    <w:rsid w:val="00180388"/>
    <w:rsid w:val="00180FB9"/>
    <w:rsid w:val="00181F57"/>
    <w:rsid w:val="00183262"/>
    <w:rsid w:val="00185CD5"/>
    <w:rsid w:val="001865BE"/>
    <w:rsid w:val="001967A9"/>
    <w:rsid w:val="00197F44"/>
    <w:rsid w:val="001A0544"/>
    <w:rsid w:val="001A5108"/>
    <w:rsid w:val="001A5490"/>
    <w:rsid w:val="001A5653"/>
    <w:rsid w:val="001A693C"/>
    <w:rsid w:val="001B068B"/>
    <w:rsid w:val="001B183E"/>
    <w:rsid w:val="001B2F9B"/>
    <w:rsid w:val="001B3A60"/>
    <w:rsid w:val="001B6395"/>
    <w:rsid w:val="001B6B27"/>
    <w:rsid w:val="001C1512"/>
    <w:rsid w:val="001C1B93"/>
    <w:rsid w:val="001C3C65"/>
    <w:rsid w:val="001C4F42"/>
    <w:rsid w:val="001C5B09"/>
    <w:rsid w:val="001D0357"/>
    <w:rsid w:val="001D1E42"/>
    <w:rsid w:val="001D3596"/>
    <w:rsid w:val="001D6D48"/>
    <w:rsid w:val="001D783B"/>
    <w:rsid w:val="001D7C8F"/>
    <w:rsid w:val="001E3527"/>
    <w:rsid w:val="001E507D"/>
    <w:rsid w:val="001E5FCA"/>
    <w:rsid w:val="001E68A4"/>
    <w:rsid w:val="001E7F76"/>
    <w:rsid w:val="001F072E"/>
    <w:rsid w:val="001F2CF8"/>
    <w:rsid w:val="001F48A3"/>
    <w:rsid w:val="001F4BE6"/>
    <w:rsid w:val="002000E3"/>
    <w:rsid w:val="0020270B"/>
    <w:rsid w:val="00203C45"/>
    <w:rsid w:val="002047C6"/>
    <w:rsid w:val="002109F6"/>
    <w:rsid w:val="002130E5"/>
    <w:rsid w:val="00214BEC"/>
    <w:rsid w:val="00214D5A"/>
    <w:rsid w:val="00215CCA"/>
    <w:rsid w:val="00220178"/>
    <w:rsid w:val="00221740"/>
    <w:rsid w:val="0022375E"/>
    <w:rsid w:val="00226FBA"/>
    <w:rsid w:val="00231458"/>
    <w:rsid w:val="00233036"/>
    <w:rsid w:val="002404F0"/>
    <w:rsid w:val="002406C7"/>
    <w:rsid w:val="00241F64"/>
    <w:rsid w:val="00243D5F"/>
    <w:rsid w:val="002453B8"/>
    <w:rsid w:val="00246E89"/>
    <w:rsid w:val="00252E18"/>
    <w:rsid w:val="00255586"/>
    <w:rsid w:val="002555D3"/>
    <w:rsid w:val="00260900"/>
    <w:rsid w:val="002643CB"/>
    <w:rsid w:val="002646F0"/>
    <w:rsid w:val="00264EA1"/>
    <w:rsid w:val="0026545E"/>
    <w:rsid w:val="00265FF7"/>
    <w:rsid w:val="0026628C"/>
    <w:rsid w:val="00266DD8"/>
    <w:rsid w:val="002741EC"/>
    <w:rsid w:val="00275C43"/>
    <w:rsid w:val="00276667"/>
    <w:rsid w:val="00276AC2"/>
    <w:rsid w:val="00280D4E"/>
    <w:rsid w:val="0028468B"/>
    <w:rsid w:val="00287507"/>
    <w:rsid w:val="00290857"/>
    <w:rsid w:val="00292AB1"/>
    <w:rsid w:val="00292BAA"/>
    <w:rsid w:val="002941F5"/>
    <w:rsid w:val="002956F3"/>
    <w:rsid w:val="00295BC3"/>
    <w:rsid w:val="002969D9"/>
    <w:rsid w:val="00297822"/>
    <w:rsid w:val="002A0E17"/>
    <w:rsid w:val="002A6DD0"/>
    <w:rsid w:val="002A7098"/>
    <w:rsid w:val="002B299F"/>
    <w:rsid w:val="002B3CD9"/>
    <w:rsid w:val="002B3EAB"/>
    <w:rsid w:val="002B4115"/>
    <w:rsid w:val="002B7568"/>
    <w:rsid w:val="002C0F5D"/>
    <w:rsid w:val="002C5977"/>
    <w:rsid w:val="002C5CF9"/>
    <w:rsid w:val="002C6989"/>
    <w:rsid w:val="002C6A8B"/>
    <w:rsid w:val="002C7843"/>
    <w:rsid w:val="002C7975"/>
    <w:rsid w:val="002D0419"/>
    <w:rsid w:val="002D0442"/>
    <w:rsid w:val="002D1263"/>
    <w:rsid w:val="002D5CBB"/>
    <w:rsid w:val="002E1914"/>
    <w:rsid w:val="002E2691"/>
    <w:rsid w:val="002E2788"/>
    <w:rsid w:val="002E65AA"/>
    <w:rsid w:val="002E6DB7"/>
    <w:rsid w:val="002E718A"/>
    <w:rsid w:val="002E7D9A"/>
    <w:rsid w:val="002F00DE"/>
    <w:rsid w:val="002F2C92"/>
    <w:rsid w:val="002F2DC7"/>
    <w:rsid w:val="002F3403"/>
    <w:rsid w:val="0030234C"/>
    <w:rsid w:val="00302C1A"/>
    <w:rsid w:val="003041BB"/>
    <w:rsid w:val="00306638"/>
    <w:rsid w:val="0031001A"/>
    <w:rsid w:val="003116A6"/>
    <w:rsid w:val="0031436D"/>
    <w:rsid w:val="00324415"/>
    <w:rsid w:val="00325713"/>
    <w:rsid w:val="00330F0B"/>
    <w:rsid w:val="003344EB"/>
    <w:rsid w:val="0034127E"/>
    <w:rsid w:val="00342A76"/>
    <w:rsid w:val="00352ADE"/>
    <w:rsid w:val="003548CB"/>
    <w:rsid w:val="00354EC2"/>
    <w:rsid w:val="003613CC"/>
    <w:rsid w:val="00363575"/>
    <w:rsid w:val="0036771E"/>
    <w:rsid w:val="00371E5F"/>
    <w:rsid w:val="003756D4"/>
    <w:rsid w:val="00375730"/>
    <w:rsid w:val="00376F54"/>
    <w:rsid w:val="003827E1"/>
    <w:rsid w:val="00382FE5"/>
    <w:rsid w:val="0038527A"/>
    <w:rsid w:val="00393901"/>
    <w:rsid w:val="00396322"/>
    <w:rsid w:val="003976CE"/>
    <w:rsid w:val="003A06C3"/>
    <w:rsid w:val="003A220E"/>
    <w:rsid w:val="003A24AF"/>
    <w:rsid w:val="003A2C45"/>
    <w:rsid w:val="003A4337"/>
    <w:rsid w:val="003B14B6"/>
    <w:rsid w:val="003B22D8"/>
    <w:rsid w:val="003B2A30"/>
    <w:rsid w:val="003B2A7B"/>
    <w:rsid w:val="003B3520"/>
    <w:rsid w:val="003B3E63"/>
    <w:rsid w:val="003B4D33"/>
    <w:rsid w:val="003B65FA"/>
    <w:rsid w:val="003C0B46"/>
    <w:rsid w:val="003C360D"/>
    <w:rsid w:val="003C504D"/>
    <w:rsid w:val="003D03DF"/>
    <w:rsid w:val="003D0426"/>
    <w:rsid w:val="003D26B9"/>
    <w:rsid w:val="003D5B0D"/>
    <w:rsid w:val="003D5F51"/>
    <w:rsid w:val="003D5FCF"/>
    <w:rsid w:val="003E06D1"/>
    <w:rsid w:val="003E2625"/>
    <w:rsid w:val="003E27B4"/>
    <w:rsid w:val="003E4C9A"/>
    <w:rsid w:val="003E68AA"/>
    <w:rsid w:val="003E72A3"/>
    <w:rsid w:val="003F5ED7"/>
    <w:rsid w:val="00400BF5"/>
    <w:rsid w:val="00407361"/>
    <w:rsid w:val="004115E4"/>
    <w:rsid w:val="00411ECC"/>
    <w:rsid w:val="004173F0"/>
    <w:rsid w:val="00417ACC"/>
    <w:rsid w:val="0042143C"/>
    <w:rsid w:val="00423C7D"/>
    <w:rsid w:val="00425CEA"/>
    <w:rsid w:val="00430ED5"/>
    <w:rsid w:val="00431191"/>
    <w:rsid w:val="004320B8"/>
    <w:rsid w:val="00432FC8"/>
    <w:rsid w:val="00433C6F"/>
    <w:rsid w:val="00433FF5"/>
    <w:rsid w:val="00435638"/>
    <w:rsid w:val="00441626"/>
    <w:rsid w:val="004421F5"/>
    <w:rsid w:val="00442B69"/>
    <w:rsid w:val="00450E6F"/>
    <w:rsid w:val="004737C1"/>
    <w:rsid w:val="00476C56"/>
    <w:rsid w:val="00476FF4"/>
    <w:rsid w:val="0048300E"/>
    <w:rsid w:val="004833A8"/>
    <w:rsid w:val="00485343"/>
    <w:rsid w:val="00486919"/>
    <w:rsid w:val="00487AD1"/>
    <w:rsid w:val="004919EA"/>
    <w:rsid w:val="004962BA"/>
    <w:rsid w:val="004A1DA8"/>
    <w:rsid w:val="004A5395"/>
    <w:rsid w:val="004B02D7"/>
    <w:rsid w:val="004B043D"/>
    <w:rsid w:val="004B0F5B"/>
    <w:rsid w:val="004B6DB6"/>
    <w:rsid w:val="004B7094"/>
    <w:rsid w:val="004B75FF"/>
    <w:rsid w:val="004B78F1"/>
    <w:rsid w:val="004C0D8B"/>
    <w:rsid w:val="004C391B"/>
    <w:rsid w:val="004C5A30"/>
    <w:rsid w:val="004C6D64"/>
    <w:rsid w:val="004C7276"/>
    <w:rsid w:val="004D0ECB"/>
    <w:rsid w:val="004D3D00"/>
    <w:rsid w:val="004D7FF6"/>
    <w:rsid w:val="004E161A"/>
    <w:rsid w:val="004E29F6"/>
    <w:rsid w:val="004F15B7"/>
    <w:rsid w:val="004F19B6"/>
    <w:rsid w:val="004F22C5"/>
    <w:rsid w:val="004F3173"/>
    <w:rsid w:val="004F5D93"/>
    <w:rsid w:val="00500267"/>
    <w:rsid w:val="005008C8"/>
    <w:rsid w:val="00501244"/>
    <w:rsid w:val="00502D83"/>
    <w:rsid w:val="00503E1F"/>
    <w:rsid w:val="00505D49"/>
    <w:rsid w:val="00507A3A"/>
    <w:rsid w:val="005119C2"/>
    <w:rsid w:val="00511E7B"/>
    <w:rsid w:val="00512CAA"/>
    <w:rsid w:val="0051365F"/>
    <w:rsid w:val="0051381B"/>
    <w:rsid w:val="0051723E"/>
    <w:rsid w:val="00521BB8"/>
    <w:rsid w:val="00523F3B"/>
    <w:rsid w:val="00524FB9"/>
    <w:rsid w:val="005266EF"/>
    <w:rsid w:val="0052694B"/>
    <w:rsid w:val="005303EE"/>
    <w:rsid w:val="0053044B"/>
    <w:rsid w:val="00530CA7"/>
    <w:rsid w:val="0053581F"/>
    <w:rsid w:val="005365CD"/>
    <w:rsid w:val="005369D9"/>
    <w:rsid w:val="005410EC"/>
    <w:rsid w:val="00543338"/>
    <w:rsid w:val="00543D3D"/>
    <w:rsid w:val="00544DE7"/>
    <w:rsid w:val="005476D7"/>
    <w:rsid w:val="00547E98"/>
    <w:rsid w:val="00553820"/>
    <w:rsid w:val="00554ED5"/>
    <w:rsid w:val="005604BE"/>
    <w:rsid w:val="00560EC6"/>
    <w:rsid w:val="0056535F"/>
    <w:rsid w:val="0056638B"/>
    <w:rsid w:val="00567168"/>
    <w:rsid w:val="005712C7"/>
    <w:rsid w:val="00571713"/>
    <w:rsid w:val="00572D14"/>
    <w:rsid w:val="00573B03"/>
    <w:rsid w:val="00574CDF"/>
    <w:rsid w:val="005752EF"/>
    <w:rsid w:val="0057643F"/>
    <w:rsid w:val="00583D07"/>
    <w:rsid w:val="00586112"/>
    <w:rsid w:val="00587CB6"/>
    <w:rsid w:val="005904FA"/>
    <w:rsid w:val="0059657E"/>
    <w:rsid w:val="00597204"/>
    <w:rsid w:val="00597BFB"/>
    <w:rsid w:val="005A1DAA"/>
    <w:rsid w:val="005A236A"/>
    <w:rsid w:val="005A5295"/>
    <w:rsid w:val="005A6764"/>
    <w:rsid w:val="005B4823"/>
    <w:rsid w:val="005C1B75"/>
    <w:rsid w:val="005C226C"/>
    <w:rsid w:val="005C3FD6"/>
    <w:rsid w:val="005C7B7A"/>
    <w:rsid w:val="005D046E"/>
    <w:rsid w:val="005D1B9C"/>
    <w:rsid w:val="005D445E"/>
    <w:rsid w:val="005D60A0"/>
    <w:rsid w:val="005D62F2"/>
    <w:rsid w:val="005D655E"/>
    <w:rsid w:val="005D729B"/>
    <w:rsid w:val="005E0606"/>
    <w:rsid w:val="005E7508"/>
    <w:rsid w:val="005F1CE9"/>
    <w:rsid w:val="005F3AF7"/>
    <w:rsid w:val="005F3EB0"/>
    <w:rsid w:val="006041ED"/>
    <w:rsid w:val="00605C33"/>
    <w:rsid w:val="006066FF"/>
    <w:rsid w:val="006111B5"/>
    <w:rsid w:val="006115E4"/>
    <w:rsid w:val="006120C6"/>
    <w:rsid w:val="00612F1B"/>
    <w:rsid w:val="00613781"/>
    <w:rsid w:val="006141D1"/>
    <w:rsid w:val="0061495D"/>
    <w:rsid w:val="006152E6"/>
    <w:rsid w:val="006173B7"/>
    <w:rsid w:val="00620A11"/>
    <w:rsid w:val="0062199B"/>
    <w:rsid w:val="006226DF"/>
    <w:rsid w:val="00624331"/>
    <w:rsid w:val="00624473"/>
    <w:rsid w:val="006244E7"/>
    <w:rsid w:val="00625DFF"/>
    <w:rsid w:val="00627F12"/>
    <w:rsid w:val="00633052"/>
    <w:rsid w:val="00633F4C"/>
    <w:rsid w:val="00634944"/>
    <w:rsid w:val="0063612B"/>
    <w:rsid w:val="00636C7A"/>
    <w:rsid w:val="00640B1F"/>
    <w:rsid w:val="00643982"/>
    <w:rsid w:val="0064693E"/>
    <w:rsid w:val="0064778A"/>
    <w:rsid w:val="00655253"/>
    <w:rsid w:val="00657452"/>
    <w:rsid w:val="00657986"/>
    <w:rsid w:val="0066036A"/>
    <w:rsid w:val="006605E2"/>
    <w:rsid w:val="00660C50"/>
    <w:rsid w:val="0066360F"/>
    <w:rsid w:val="00665045"/>
    <w:rsid w:val="00666BC8"/>
    <w:rsid w:val="00673FBA"/>
    <w:rsid w:val="00676437"/>
    <w:rsid w:val="0068198D"/>
    <w:rsid w:val="006819BB"/>
    <w:rsid w:val="00681FAA"/>
    <w:rsid w:val="006870AB"/>
    <w:rsid w:val="006875A7"/>
    <w:rsid w:val="00687DD2"/>
    <w:rsid w:val="00690123"/>
    <w:rsid w:val="0069193E"/>
    <w:rsid w:val="00692162"/>
    <w:rsid w:val="0069250D"/>
    <w:rsid w:val="00695FCD"/>
    <w:rsid w:val="00696A23"/>
    <w:rsid w:val="00696BCF"/>
    <w:rsid w:val="00697D8F"/>
    <w:rsid w:val="006A0560"/>
    <w:rsid w:val="006A1CF4"/>
    <w:rsid w:val="006A35C3"/>
    <w:rsid w:val="006A3A59"/>
    <w:rsid w:val="006A5A32"/>
    <w:rsid w:val="006A6BEE"/>
    <w:rsid w:val="006A6DDF"/>
    <w:rsid w:val="006A752D"/>
    <w:rsid w:val="006A76AB"/>
    <w:rsid w:val="006A7BFF"/>
    <w:rsid w:val="006B1BF9"/>
    <w:rsid w:val="006B1DA2"/>
    <w:rsid w:val="006C66CD"/>
    <w:rsid w:val="006D6905"/>
    <w:rsid w:val="006D7C6B"/>
    <w:rsid w:val="006E1AAD"/>
    <w:rsid w:val="006E461D"/>
    <w:rsid w:val="006E5D56"/>
    <w:rsid w:val="006F40ED"/>
    <w:rsid w:val="006F52D1"/>
    <w:rsid w:val="0070030D"/>
    <w:rsid w:val="00701103"/>
    <w:rsid w:val="0070196A"/>
    <w:rsid w:val="00703865"/>
    <w:rsid w:val="007038CF"/>
    <w:rsid w:val="00706020"/>
    <w:rsid w:val="00706207"/>
    <w:rsid w:val="007121FD"/>
    <w:rsid w:val="007146AE"/>
    <w:rsid w:val="00715715"/>
    <w:rsid w:val="00716C7B"/>
    <w:rsid w:val="0072208F"/>
    <w:rsid w:val="00723A12"/>
    <w:rsid w:val="00730056"/>
    <w:rsid w:val="007319C6"/>
    <w:rsid w:val="00732466"/>
    <w:rsid w:val="00733F71"/>
    <w:rsid w:val="00734E64"/>
    <w:rsid w:val="00735293"/>
    <w:rsid w:val="0073609F"/>
    <w:rsid w:val="0074163C"/>
    <w:rsid w:val="00743896"/>
    <w:rsid w:val="00752FE3"/>
    <w:rsid w:val="007531C3"/>
    <w:rsid w:val="0075537E"/>
    <w:rsid w:val="0075572F"/>
    <w:rsid w:val="00757878"/>
    <w:rsid w:val="00757964"/>
    <w:rsid w:val="00757FE2"/>
    <w:rsid w:val="00760CC3"/>
    <w:rsid w:val="00762FDB"/>
    <w:rsid w:val="00764D23"/>
    <w:rsid w:val="00765E08"/>
    <w:rsid w:val="00767B44"/>
    <w:rsid w:val="0077021C"/>
    <w:rsid w:val="00772501"/>
    <w:rsid w:val="00772CF2"/>
    <w:rsid w:val="00775E07"/>
    <w:rsid w:val="00776BDF"/>
    <w:rsid w:val="0078020D"/>
    <w:rsid w:val="007812D1"/>
    <w:rsid w:val="00781B76"/>
    <w:rsid w:val="007833AA"/>
    <w:rsid w:val="007846EC"/>
    <w:rsid w:val="00784CFB"/>
    <w:rsid w:val="00786680"/>
    <w:rsid w:val="007928E5"/>
    <w:rsid w:val="00793388"/>
    <w:rsid w:val="00793FD2"/>
    <w:rsid w:val="007961E8"/>
    <w:rsid w:val="007A79A3"/>
    <w:rsid w:val="007B2204"/>
    <w:rsid w:val="007B245A"/>
    <w:rsid w:val="007B5CE8"/>
    <w:rsid w:val="007B76A8"/>
    <w:rsid w:val="007C4B26"/>
    <w:rsid w:val="007C6883"/>
    <w:rsid w:val="007D433C"/>
    <w:rsid w:val="007D511E"/>
    <w:rsid w:val="007E1552"/>
    <w:rsid w:val="007E1C1A"/>
    <w:rsid w:val="007E2852"/>
    <w:rsid w:val="007F06C1"/>
    <w:rsid w:val="007F6781"/>
    <w:rsid w:val="007F6A6D"/>
    <w:rsid w:val="007F7DD0"/>
    <w:rsid w:val="008041C2"/>
    <w:rsid w:val="00811F25"/>
    <w:rsid w:val="00814DAC"/>
    <w:rsid w:val="008303EB"/>
    <w:rsid w:val="0083158D"/>
    <w:rsid w:val="008315FD"/>
    <w:rsid w:val="00840181"/>
    <w:rsid w:val="00845511"/>
    <w:rsid w:val="00847409"/>
    <w:rsid w:val="008605DF"/>
    <w:rsid w:val="00860FD1"/>
    <w:rsid w:val="008619E5"/>
    <w:rsid w:val="00865A7A"/>
    <w:rsid w:val="00867D9F"/>
    <w:rsid w:val="008702EC"/>
    <w:rsid w:val="00872D82"/>
    <w:rsid w:val="00873C25"/>
    <w:rsid w:val="008744CE"/>
    <w:rsid w:val="00874B0F"/>
    <w:rsid w:val="0087759D"/>
    <w:rsid w:val="0088013D"/>
    <w:rsid w:val="00880DEA"/>
    <w:rsid w:val="00880F73"/>
    <w:rsid w:val="008854AE"/>
    <w:rsid w:val="00885527"/>
    <w:rsid w:val="008857BD"/>
    <w:rsid w:val="0088668C"/>
    <w:rsid w:val="008915EF"/>
    <w:rsid w:val="00891877"/>
    <w:rsid w:val="00891BFA"/>
    <w:rsid w:val="00891D26"/>
    <w:rsid w:val="00896FD5"/>
    <w:rsid w:val="008A2505"/>
    <w:rsid w:val="008A31D2"/>
    <w:rsid w:val="008A340D"/>
    <w:rsid w:val="008A581B"/>
    <w:rsid w:val="008A5DC6"/>
    <w:rsid w:val="008A5F68"/>
    <w:rsid w:val="008B01E0"/>
    <w:rsid w:val="008B09AE"/>
    <w:rsid w:val="008B20F0"/>
    <w:rsid w:val="008B29B8"/>
    <w:rsid w:val="008B3F01"/>
    <w:rsid w:val="008B5629"/>
    <w:rsid w:val="008B5D1C"/>
    <w:rsid w:val="008B6A07"/>
    <w:rsid w:val="008C0B8A"/>
    <w:rsid w:val="008C3747"/>
    <w:rsid w:val="008C45D5"/>
    <w:rsid w:val="008C5A66"/>
    <w:rsid w:val="008C7C88"/>
    <w:rsid w:val="008D0B92"/>
    <w:rsid w:val="008D1BA6"/>
    <w:rsid w:val="008D4AE8"/>
    <w:rsid w:val="008D4D01"/>
    <w:rsid w:val="008D58F9"/>
    <w:rsid w:val="008D6242"/>
    <w:rsid w:val="008E0EF7"/>
    <w:rsid w:val="008E0F06"/>
    <w:rsid w:val="008E489D"/>
    <w:rsid w:val="008F1AF1"/>
    <w:rsid w:val="008F30C1"/>
    <w:rsid w:val="008F6D2B"/>
    <w:rsid w:val="008F73DD"/>
    <w:rsid w:val="00901BE9"/>
    <w:rsid w:val="00905528"/>
    <w:rsid w:val="00905578"/>
    <w:rsid w:val="00910817"/>
    <w:rsid w:val="00912CF9"/>
    <w:rsid w:val="009130A5"/>
    <w:rsid w:val="009201D9"/>
    <w:rsid w:val="00924BF6"/>
    <w:rsid w:val="00924EC5"/>
    <w:rsid w:val="009269AB"/>
    <w:rsid w:val="00932AFA"/>
    <w:rsid w:val="009340E3"/>
    <w:rsid w:val="009342AD"/>
    <w:rsid w:val="00937385"/>
    <w:rsid w:val="00942107"/>
    <w:rsid w:val="00942B3A"/>
    <w:rsid w:val="00947C66"/>
    <w:rsid w:val="00953CEA"/>
    <w:rsid w:val="00954560"/>
    <w:rsid w:val="009546A7"/>
    <w:rsid w:val="0095753C"/>
    <w:rsid w:val="00962D8A"/>
    <w:rsid w:val="00965506"/>
    <w:rsid w:val="00975E7D"/>
    <w:rsid w:val="0097604B"/>
    <w:rsid w:val="00984E4A"/>
    <w:rsid w:val="00987560"/>
    <w:rsid w:val="0099152C"/>
    <w:rsid w:val="00993178"/>
    <w:rsid w:val="00995930"/>
    <w:rsid w:val="009967E7"/>
    <w:rsid w:val="009A0EB4"/>
    <w:rsid w:val="009A11B3"/>
    <w:rsid w:val="009A1258"/>
    <w:rsid w:val="009A3567"/>
    <w:rsid w:val="009A5F25"/>
    <w:rsid w:val="009A73E0"/>
    <w:rsid w:val="009B03E6"/>
    <w:rsid w:val="009B48D2"/>
    <w:rsid w:val="009B63D6"/>
    <w:rsid w:val="009C2BBD"/>
    <w:rsid w:val="009C3F92"/>
    <w:rsid w:val="009C482B"/>
    <w:rsid w:val="009C55D1"/>
    <w:rsid w:val="009C67F8"/>
    <w:rsid w:val="009C7BA9"/>
    <w:rsid w:val="009C7EC1"/>
    <w:rsid w:val="009D1247"/>
    <w:rsid w:val="009D1338"/>
    <w:rsid w:val="009D162D"/>
    <w:rsid w:val="009D4B7A"/>
    <w:rsid w:val="009E0136"/>
    <w:rsid w:val="009E0E9B"/>
    <w:rsid w:val="009E27DF"/>
    <w:rsid w:val="009E2A02"/>
    <w:rsid w:val="009E4626"/>
    <w:rsid w:val="009E4BCC"/>
    <w:rsid w:val="009E6161"/>
    <w:rsid w:val="009E6590"/>
    <w:rsid w:val="009E6A77"/>
    <w:rsid w:val="009E6B31"/>
    <w:rsid w:val="009F1898"/>
    <w:rsid w:val="009F6573"/>
    <w:rsid w:val="00A00BD6"/>
    <w:rsid w:val="00A01803"/>
    <w:rsid w:val="00A021FD"/>
    <w:rsid w:val="00A045B1"/>
    <w:rsid w:val="00A0590F"/>
    <w:rsid w:val="00A07E12"/>
    <w:rsid w:val="00A102A1"/>
    <w:rsid w:val="00A119DB"/>
    <w:rsid w:val="00A15E34"/>
    <w:rsid w:val="00A16145"/>
    <w:rsid w:val="00A206E5"/>
    <w:rsid w:val="00A23889"/>
    <w:rsid w:val="00A23E46"/>
    <w:rsid w:val="00A268B5"/>
    <w:rsid w:val="00A3256F"/>
    <w:rsid w:val="00A32DC8"/>
    <w:rsid w:val="00A338C0"/>
    <w:rsid w:val="00A41B54"/>
    <w:rsid w:val="00A41C05"/>
    <w:rsid w:val="00A42D5A"/>
    <w:rsid w:val="00A436F9"/>
    <w:rsid w:val="00A455C4"/>
    <w:rsid w:val="00A53583"/>
    <w:rsid w:val="00A602A5"/>
    <w:rsid w:val="00A6143C"/>
    <w:rsid w:val="00A62C3A"/>
    <w:rsid w:val="00A66CFD"/>
    <w:rsid w:val="00A673A1"/>
    <w:rsid w:val="00A6769F"/>
    <w:rsid w:val="00A757C1"/>
    <w:rsid w:val="00A76B34"/>
    <w:rsid w:val="00A80C3A"/>
    <w:rsid w:val="00A8647C"/>
    <w:rsid w:val="00AA035A"/>
    <w:rsid w:val="00AA14DE"/>
    <w:rsid w:val="00AA3E65"/>
    <w:rsid w:val="00AA4F00"/>
    <w:rsid w:val="00AA5F8D"/>
    <w:rsid w:val="00AB2CF3"/>
    <w:rsid w:val="00AB5453"/>
    <w:rsid w:val="00AB5E05"/>
    <w:rsid w:val="00AC36A6"/>
    <w:rsid w:val="00AD0DE4"/>
    <w:rsid w:val="00AD17CA"/>
    <w:rsid w:val="00AD2157"/>
    <w:rsid w:val="00AD4413"/>
    <w:rsid w:val="00AD54E4"/>
    <w:rsid w:val="00AD6114"/>
    <w:rsid w:val="00AE0A0E"/>
    <w:rsid w:val="00AE31D3"/>
    <w:rsid w:val="00AE6505"/>
    <w:rsid w:val="00AE707D"/>
    <w:rsid w:val="00AE7223"/>
    <w:rsid w:val="00AF3309"/>
    <w:rsid w:val="00AF4272"/>
    <w:rsid w:val="00B008F1"/>
    <w:rsid w:val="00B029D9"/>
    <w:rsid w:val="00B036E5"/>
    <w:rsid w:val="00B03B94"/>
    <w:rsid w:val="00B05751"/>
    <w:rsid w:val="00B05A08"/>
    <w:rsid w:val="00B06181"/>
    <w:rsid w:val="00B06E13"/>
    <w:rsid w:val="00B074A7"/>
    <w:rsid w:val="00B11F9E"/>
    <w:rsid w:val="00B12DA9"/>
    <w:rsid w:val="00B1396B"/>
    <w:rsid w:val="00B1543A"/>
    <w:rsid w:val="00B166FA"/>
    <w:rsid w:val="00B21DF1"/>
    <w:rsid w:val="00B2253D"/>
    <w:rsid w:val="00B27022"/>
    <w:rsid w:val="00B312D2"/>
    <w:rsid w:val="00B31CF6"/>
    <w:rsid w:val="00B31FAC"/>
    <w:rsid w:val="00B32405"/>
    <w:rsid w:val="00B347DA"/>
    <w:rsid w:val="00B45863"/>
    <w:rsid w:val="00B4782B"/>
    <w:rsid w:val="00B5582C"/>
    <w:rsid w:val="00B576FD"/>
    <w:rsid w:val="00B577EB"/>
    <w:rsid w:val="00B57BB3"/>
    <w:rsid w:val="00B61C37"/>
    <w:rsid w:val="00B7266C"/>
    <w:rsid w:val="00B85488"/>
    <w:rsid w:val="00B86860"/>
    <w:rsid w:val="00B86AA9"/>
    <w:rsid w:val="00B90B44"/>
    <w:rsid w:val="00B90D96"/>
    <w:rsid w:val="00B93A3B"/>
    <w:rsid w:val="00B94B04"/>
    <w:rsid w:val="00B97E12"/>
    <w:rsid w:val="00BA01F5"/>
    <w:rsid w:val="00BA107B"/>
    <w:rsid w:val="00BB07F0"/>
    <w:rsid w:val="00BB17C0"/>
    <w:rsid w:val="00BB2E40"/>
    <w:rsid w:val="00BB433C"/>
    <w:rsid w:val="00BB55E4"/>
    <w:rsid w:val="00BB5AFA"/>
    <w:rsid w:val="00BB75DA"/>
    <w:rsid w:val="00BC03FB"/>
    <w:rsid w:val="00BC1A73"/>
    <w:rsid w:val="00BC1EB9"/>
    <w:rsid w:val="00BC7A73"/>
    <w:rsid w:val="00BD16DC"/>
    <w:rsid w:val="00BD19A8"/>
    <w:rsid w:val="00BD1B8E"/>
    <w:rsid w:val="00BD6092"/>
    <w:rsid w:val="00BD68E1"/>
    <w:rsid w:val="00BD7601"/>
    <w:rsid w:val="00BE1B18"/>
    <w:rsid w:val="00BE5BE1"/>
    <w:rsid w:val="00BF17E4"/>
    <w:rsid w:val="00BF31AA"/>
    <w:rsid w:val="00BF3844"/>
    <w:rsid w:val="00C0025E"/>
    <w:rsid w:val="00C02BC9"/>
    <w:rsid w:val="00C04466"/>
    <w:rsid w:val="00C0478E"/>
    <w:rsid w:val="00C058D1"/>
    <w:rsid w:val="00C063E5"/>
    <w:rsid w:val="00C12A43"/>
    <w:rsid w:val="00C12A68"/>
    <w:rsid w:val="00C13806"/>
    <w:rsid w:val="00C144B8"/>
    <w:rsid w:val="00C1538B"/>
    <w:rsid w:val="00C16204"/>
    <w:rsid w:val="00C17E97"/>
    <w:rsid w:val="00C20221"/>
    <w:rsid w:val="00C207E6"/>
    <w:rsid w:val="00C331BD"/>
    <w:rsid w:val="00C36070"/>
    <w:rsid w:val="00C36CAD"/>
    <w:rsid w:val="00C40E66"/>
    <w:rsid w:val="00C43036"/>
    <w:rsid w:val="00C43C30"/>
    <w:rsid w:val="00C44D68"/>
    <w:rsid w:val="00C54CE7"/>
    <w:rsid w:val="00C555E0"/>
    <w:rsid w:val="00C67002"/>
    <w:rsid w:val="00C72DC1"/>
    <w:rsid w:val="00C73CB8"/>
    <w:rsid w:val="00C763D3"/>
    <w:rsid w:val="00C81B42"/>
    <w:rsid w:val="00C82EA7"/>
    <w:rsid w:val="00C83CAD"/>
    <w:rsid w:val="00C84DAD"/>
    <w:rsid w:val="00C860CC"/>
    <w:rsid w:val="00C87BF2"/>
    <w:rsid w:val="00C87F2B"/>
    <w:rsid w:val="00C91D9A"/>
    <w:rsid w:val="00CA488D"/>
    <w:rsid w:val="00CA4C56"/>
    <w:rsid w:val="00CA770E"/>
    <w:rsid w:val="00CB0071"/>
    <w:rsid w:val="00CB1FF9"/>
    <w:rsid w:val="00CB2340"/>
    <w:rsid w:val="00CB670B"/>
    <w:rsid w:val="00CC2842"/>
    <w:rsid w:val="00CC3ABA"/>
    <w:rsid w:val="00CC4436"/>
    <w:rsid w:val="00CC7FB7"/>
    <w:rsid w:val="00CD0420"/>
    <w:rsid w:val="00CD3FC5"/>
    <w:rsid w:val="00CD4CB6"/>
    <w:rsid w:val="00CE071B"/>
    <w:rsid w:val="00CE2F77"/>
    <w:rsid w:val="00CE6EEA"/>
    <w:rsid w:val="00CF0DE3"/>
    <w:rsid w:val="00CF4B35"/>
    <w:rsid w:val="00D02299"/>
    <w:rsid w:val="00D02F56"/>
    <w:rsid w:val="00D04A46"/>
    <w:rsid w:val="00D0617E"/>
    <w:rsid w:val="00D07786"/>
    <w:rsid w:val="00D07F37"/>
    <w:rsid w:val="00D10644"/>
    <w:rsid w:val="00D10EDF"/>
    <w:rsid w:val="00D11A3F"/>
    <w:rsid w:val="00D140D7"/>
    <w:rsid w:val="00D15578"/>
    <w:rsid w:val="00D16370"/>
    <w:rsid w:val="00D16433"/>
    <w:rsid w:val="00D164C3"/>
    <w:rsid w:val="00D16B1D"/>
    <w:rsid w:val="00D207D5"/>
    <w:rsid w:val="00D216FF"/>
    <w:rsid w:val="00D22459"/>
    <w:rsid w:val="00D23C32"/>
    <w:rsid w:val="00D2470C"/>
    <w:rsid w:val="00D25A33"/>
    <w:rsid w:val="00D273AE"/>
    <w:rsid w:val="00D352FC"/>
    <w:rsid w:val="00D35E67"/>
    <w:rsid w:val="00D36319"/>
    <w:rsid w:val="00D37D46"/>
    <w:rsid w:val="00D408EA"/>
    <w:rsid w:val="00D426F0"/>
    <w:rsid w:val="00D4350A"/>
    <w:rsid w:val="00D43A48"/>
    <w:rsid w:val="00D45742"/>
    <w:rsid w:val="00D46B91"/>
    <w:rsid w:val="00D479DC"/>
    <w:rsid w:val="00D47BAC"/>
    <w:rsid w:val="00D500FE"/>
    <w:rsid w:val="00D508F4"/>
    <w:rsid w:val="00D524C4"/>
    <w:rsid w:val="00D564B5"/>
    <w:rsid w:val="00D57982"/>
    <w:rsid w:val="00D60276"/>
    <w:rsid w:val="00D61676"/>
    <w:rsid w:val="00D619C3"/>
    <w:rsid w:val="00D63C0C"/>
    <w:rsid w:val="00D6457C"/>
    <w:rsid w:val="00D65ECD"/>
    <w:rsid w:val="00D6662C"/>
    <w:rsid w:val="00D672E3"/>
    <w:rsid w:val="00D72A3E"/>
    <w:rsid w:val="00D74368"/>
    <w:rsid w:val="00D81086"/>
    <w:rsid w:val="00D83BC3"/>
    <w:rsid w:val="00D83C48"/>
    <w:rsid w:val="00D87E86"/>
    <w:rsid w:val="00D915FB"/>
    <w:rsid w:val="00D92E61"/>
    <w:rsid w:val="00D93614"/>
    <w:rsid w:val="00D95052"/>
    <w:rsid w:val="00D95242"/>
    <w:rsid w:val="00DA2FE5"/>
    <w:rsid w:val="00DA5371"/>
    <w:rsid w:val="00DA55DD"/>
    <w:rsid w:val="00DA5620"/>
    <w:rsid w:val="00DB174B"/>
    <w:rsid w:val="00DB4587"/>
    <w:rsid w:val="00DB4E13"/>
    <w:rsid w:val="00DC1902"/>
    <w:rsid w:val="00DC2942"/>
    <w:rsid w:val="00DC5F1F"/>
    <w:rsid w:val="00DC78F5"/>
    <w:rsid w:val="00DD1B3A"/>
    <w:rsid w:val="00DE38E3"/>
    <w:rsid w:val="00DE3AA9"/>
    <w:rsid w:val="00DE43CB"/>
    <w:rsid w:val="00DE47EC"/>
    <w:rsid w:val="00DE4952"/>
    <w:rsid w:val="00DE50EA"/>
    <w:rsid w:val="00DE556B"/>
    <w:rsid w:val="00DE6251"/>
    <w:rsid w:val="00DE7003"/>
    <w:rsid w:val="00DE7575"/>
    <w:rsid w:val="00DE7D5E"/>
    <w:rsid w:val="00DF1394"/>
    <w:rsid w:val="00DF15C7"/>
    <w:rsid w:val="00DF2F6C"/>
    <w:rsid w:val="00DF75D4"/>
    <w:rsid w:val="00E02C19"/>
    <w:rsid w:val="00E0799F"/>
    <w:rsid w:val="00E12B86"/>
    <w:rsid w:val="00E14FA0"/>
    <w:rsid w:val="00E2140F"/>
    <w:rsid w:val="00E22857"/>
    <w:rsid w:val="00E2378E"/>
    <w:rsid w:val="00E316AD"/>
    <w:rsid w:val="00E322A8"/>
    <w:rsid w:val="00E3262F"/>
    <w:rsid w:val="00E36AA9"/>
    <w:rsid w:val="00E37202"/>
    <w:rsid w:val="00E37663"/>
    <w:rsid w:val="00E37711"/>
    <w:rsid w:val="00E40DAA"/>
    <w:rsid w:val="00E4533C"/>
    <w:rsid w:val="00E46A30"/>
    <w:rsid w:val="00E5102C"/>
    <w:rsid w:val="00E54B53"/>
    <w:rsid w:val="00E628E1"/>
    <w:rsid w:val="00E64FAE"/>
    <w:rsid w:val="00E65803"/>
    <w:rsid w:val="00E65E09"/>
    <w:rsid w:val="00E70EC1"/>
    <w:rsid w:val="00E730C0"/>
    <w:rsid w:val="00E741B0"/>
    <w:rsid w:val="00E771D6"/>
    <w:rsid w:val="00E834A1"/>
    <w:rsid w:val="00E854E4"/>
    <w:rsid w:val="00E863A0"/>
    <w:rsid w:val="00E869E8"/>
    <w:rsid w:val="00E91DD7"/>
    <w:rsid w:val="00E9240F"/>
    <w:rsid w:val="00E95861"/>
    <w:rsid w:val="00E95A8C"/>
    <w:rsid w:val="00EA176A"/>
    <w:rsid w:val="00EA1B52"/>
    <w:rsid w:val="00EA32BC"/>
    <w:rsid w:val="00EA376C"/>
    <w:rsid w:val="00EA4826"/>
    <w:rsid w:val="00EA574A"/>
    <w:rsid w:val="00EA5C51"/>
    <w:rsid w:val="00EA696F"/>
    <w:rsid w:val="00EA7017"/>
    <w:rsid w:val="00EB0558"/>
    <w:rsid w:val="00EB06B4"/>
    <w:rsid w:val="00EB0E42"/>
    <w:rsid w:val="00EB225E"/>
    <w:rsid w:val="00EB6E8C"/>
    <w:rsid w:val="00EB742C"/>
    <w:rsid w:val="00EC0A57"/>
    <w:rsid w:val="00EC1809"/>
    <w:rsid w:val="00EC2566"/>
    <w:rsid w:val="00EC5DBB"/>
    <w:rsid w:val="00EC63DC"/>
    <w:rsid w:val="00ED0A8F"/>
    <w:rsid w:val="00ED2E28"/>
    <w:rsid w:val="00ED462F"/>
    <w:rsid w:val="00ED513D"/>
    <w:rsid w:val="00ED5AC4"/>
    <w:rsid w:val="00ED5CC1"/>
    <w:rsid w:val="00ED69B9"/>
    <w:rsid w:val="00EE1F2C"/>
    <w:rsid w:val="00EE2D5A"/>
    <w:rsid w:val="00EE4EC4"/>
    <w:rsid w:val="00EE781A"/>
    <w:rsid w:val="00EF27E2"/>
    <w:rsid w:val="00EF3EB6"/>
    <w:rsid w:val="00EF4203"/>
    <w:rsid w:val="00EF59FD"/>
    <w:rsid w:val="00EF63C0"/>
    <w:rsid w:val="00EF72DC"/>
    <w:rsid w:val="00F041F2"/>
    <w:rsid w:val="00F05E50"/>
    <w:rsid w:val="00F07A5C"/>
    <w:rsid w:val="00F11689"/>
    <w:rsid w:val="00F12981"/>
    <w:rsid w:val="00F1360A"/>
    <w:rsid w:val="00F17BBD"/>
    <w:rsid w:val="00F203C9"/>
    <w:rsid w:val="00F246CE"/>
    <w:rsid w:val="00F24AA6"/>
    <w:rsid w:val="00F25A01"/>
    <w:rsid w:val="00F2749F"/>
    <w:rsid w:val="00F35704"/>
    <w:rsid w:val="00F37FB7"/>
    <w:rsid w:val="00F405D4"/>
    <w:rsid w:val="00F413C2"/>
    <w:rsid w:val="00F50560"/>
    <w:rsid w:val="00F544AC"/>
    <w:rsid w:val="00F601E4"/>
    <w:rsid w:val="00F6020D"/>
    <w:rsid w:val="00F61319"/>
    <w:rsid w:val="00F6674E"/>
    <w:rsid w:val="00F67F1D"/>
    <w:rsid w:val="00F70CFC"/>
    <w:rsid w:val="00F73878"/>
    <w:rsid w:val="00F76DDE"/>
    <w:rsid w:val="00F80539"/>
    <w:rsid w:val="00F82925"/>
    <w:rsid w:val="00F9009C"/>
    <w:rsid w:val="00F90E19"/>
    <w:rsid w:val="00F927B1"/>
    <w:rsid w:val="00F92883"/>
    <w:rsid w:val="00F92CC5"/>
    <w:rsid w:val="00FB1295"/>
    <w:rsid w:val="00FB5883"/>
    <w:rsid w:val="00FB72EB"/>
    <w:rsid w:val="00FC2B9A"/>
    <w:rsid w:val="00FC36B6"/>
    <w:rsid w:val="00FC574B"/>
    <w:rsid w:val="00FD2F6B"/>
    <w:rsid w:val="00FD4309"/>
    <w:rsid w:val="00FD4517"/>
    <w:rsid w:val="00FD4B1F"/>
    <w:rsid w:val="00FD4E73"/>
    <w:rsid w:val="00FE053D"/>
    <w:rsid w:val="00FE54AD"/>
    <w:rsid w:val="00FE767E"/>
    <w:rsid w:val="00FE7B85"/>
    <w:rsid w:val="00FF0434"/>
    <w:rsid w:val="00FF2F68"/>
    <w:rsid w:val="00FF362C"/>
    <w:rsid w:val="00FF43C4"/>
    <w:rsid w:val="00FF4AE8"/>
    <w:rsid w:val="00FF5260"/>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FF0762F2-0C1A-461E-96B1-9AD889FA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uiPriority w:val="99"/>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8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86741202">
      <w:bodyDiv w:val="1"/>
      <w:marLeft w:val="0"/>
      <w:marRight w:val="0"/>
      <w:marTop w:val="0"/>
      <w:marBottom w:val="0"/>
      <w:divBdr>
        <w:top w:val="none" w:sz="0" w:space="0" w:color="auto"/>
        <w:left w:val="none" w:sz="0" w:space="0" w:color="auto"/>
        <w:bottom w:val="none" w:sz="0" w:space="0" w:color="auto"/>
        <w:right w:val="none" w:sz="0" w:space="0" w:color="auto"/>
      </w:divBdr>
      <w:divsChild>
        <w:div w:id="1859075524">
          <w:marLeft w:val="0"/>
          <w:marRight w:val="0"/>
          <w:marTop w:val="0"/>
          <w:marBottom w:val="0"/>
          <w:divBdr>
            <w:top w:val="none" w:sz="0" w:space="0" w:color="auto"/>
            <w:left w:val="none" w:sz="0" w:space="0" w:color="auto"/>
            <w:bottom w:val="none" w:sz="0" w:space="0" w:color="auto"/>
            <w:right w:val="none" w:sz="0" w:space="0" w:color="auto"/>
          </w:divBdr>
          <w:divsChild>
            <w:div w:id="1205874551">
              <w:marLeft w:val="0"/>
              <w:marRight w:val="0"/>
              <w:marTop w:val="0"/>
              <w:marBottom w:val="0"/>
              <w:divBdr>
                <w:top w:val="none" w:sz="0" w:space="0" w:color="auto"/>
                <w:left w:val="none" w:sz="0" w:space="0" w:color="auto"/>
                <w:bottom w:val="none" w:sz="0" w:space="0" w:color="auto"/>
                <w:right w:val="none" w:sz="0" w:space="0" w:color="auto"/>
              </w:divBdr>
              <w:divsChild>
                <w:div w:id="954680016">
                  <w:marLeft w:val="0"/>
                  <w:marRight w:val="0"/>
                  <w:marTop w:val="0"/>
                  <w:marBottom w:val="0"/>
                  <w:divBdr>
                    <w:top w:val="none" w:sz="0" w:space="0" w:color="auto"/>
                    <w:left w:val="none" w:sz="0" w:space="0" w:color="auto"/>
                    <w:bottom w:val="none" w:sz="0" w:space="0" w:color="auto"/>
                    <w:right w:val="none" w:sz="0" w:space="0" w:color="auto"/>
                  </w:divBdr>
                  <w:divsChild>
                    <w:div w:id="1434399709">
                      <w:marLeft w:val="0"/>
                      <w:marRight w:val="0"/>
                      <w:marTop w:val="0"/>
                      <w:marBottom w:val="0"/>
                      <w:divBdr>
                        <w:top w:val="none" w:sz="0" w:space="0" w:color="auto"/>
                        <w:left w:val="none" w:sz="0" w:space="0" w:color="auto"/>
                        <w:bottom w:val="none" w:sz="0" w:space="0" w:color="auto"/>
                        <w:right w:val="none" w:sz="0" w:space="0" w:color="auto"/>
                      </w:divBdr>
                      <w:divsChild>
                        <w:div w:id="1512183645">
                          <w:marLeft w:val="150"/>
                          <w:marRight w:val="150"/>
                          <w:marTop w:val="0"/>
                          <w:marBottom w:val="0"/>
                          <w:divBdr>
                            <w:top w:val="none" w:sz="0" w:space="0" w:color="auto"/>
                            <w:left w:val="none" w:sz="0" w:space="0" w:color="auto"/>
                            <w:bottom w:val="none" w:sz="0" w:space="0" w:color="auto"/>
                            <w:right w:val="none" w:sz="0" w:space="0" w:color="auto"/>
                          </w:divBdr>
                          <w:divsChild>
                            <w:div w:id="1827746935">
                              <w:marLeft w:val="150"/>
                              <w:marRight w:val="150"/>
                              <w:marTop w:val="0"/>
                              <w:marBottom w:val="0"/>
                              <w:divBdr>
                                <w:top w:val="none" w:sz="0" w:space="0" w:color="auto"/>
                                <w:left w:val="none" w:sz="0" w:space="0" w:color="auto"/>
                                <w:bottom w:val="none" w:sz="0" w:space="0" w:color="auto"/>
                                <w:right w:val="none" w:sz="0" w:space="0" w:color="auto"/>
                              </w:divBdr>
                              <w:divsChild>
                                <w:div w:id="935095126">
                                  <w:marLeft w:val="0"/>
                                  <w:marRight w:val="0"/>
                                  <w:marTop w:val="0"/>
                                  <w:marBottom w:val="0"/>
                                  <w:divBdr>
                                    <w:top w:val="none" w:sz="0" w:space="0" w:color="auto"/>
                                    <w:left w:val="none" w:sz="0" w:space="0" w:color="auto"/>
                                    <w:bottom w:val="none" w:sz="0" w:space="0" w:color="auto"/>
                                    <w:right w:val="none" w:sz="0" w:space="0" w:color="auto"/>
                                  </w:divBdr>
                                  <w:divsChild>
                                    <w:div w:id="2036223139">
                                      <w:marLeft w:val="0"/>
                                      <w:marRight w:val="0"/>
                                      <w:marTop w:val="0"/>
                                      <w:marBottom w:val="0"/>
                                      <w:divBdr>
                                        <w:top w:val="none" w:sz="0" w:space="0" w:color="auto"/>
                                        <w:left w:val="none" w:sz="0" w:space="0" w:color="auto"/>
                                        <w:bottom w:val="none" w:sz="0" w:space="0" w:color="auto"/>
                                        <w:right w:val="none" w:sz="0" w:space="0" w:color="auto"/>
                                      </w:divBdr>
                                      <w:divsChild>
                                        <w:div w:id="18908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662121925">
      <w:bodyDiv w:val="1"/>
      <w:marLeft w:val="0"/>
      <w:marRight w:val="0"/>
      <w:marTop w:val="0"/>
      <w:marBottom w:val="0"/>
      <w:divBdr>
        <w:top w:val="none" w:sz="0" w:space="0" w:color="auto"/>
        <w:left w:val="none" w:sz="0" w:space="0" w:color="auto"/>
        <w:bottom w:val="none" w:sz="0" w:space="0" w:color="auto"/>
        <w:right w:val="none" w:sz="0" w:space="0" w:color="auto"/>
      </w:divBdr>
      <w:divsChild>
        <w:div w:id="1555392113">
          <w:marLeft w:val="0"/>
          <w:marRight w:val="0"/>
          <w:marTop w:val="0"/>
          <w:marBottom w:val="0"/>
          <w:divBdr>
            <w:top w:val="none" w:sz="0" w:space="0" w:color="auto"/>
            <w:left w:val="none" w:sz="0" w:space="0" w:color="auto"/>
            <w:bottom w:val="none" w:sz="0" w:space="0" w:color="auto"/>
            <w:right w:val="none" w:sz="0" w:space="0" w:color="auto"/>
          </w:divBdr>
          <w:divsChild>
            <w:div w:id="940451401">
              <w:marLeft w:val="0"/>
              <w:marRight w:val="0"/>
              <w:marTop w:val="0"/>
              <w:marBottom w:val="0"/>
              <w:divBdr>
                <w:top w:val="none" w:sz="0" w:space="0" w:color="auto"/>
                <w:left w:val="none" w:sz="0" w:space="0" w:color="auto"/>
                <w:bottom w:val="none" w:sz="0" w:space="0" w:color="auto"/>
                <w:right w:val="none" w:sz="0" w:space="0" w:color="auto"/>
              </w:divBdr>
              <w:divsChild>
                <w:div w:id="1267690231">
                  <w:marLeft w:val="0"/>
                  <w:marRight w:val="0"/>
                  <w:marTop w:val="0"/>
                  <w:marBottom w:val="0"/>
                  <w:divBdr>
                    <w:top w:val="none" w:sz="0" w:space="0" w:color="auto"/>
                    <w:left w:val="none" w:sz="0" w:space="0" w:color="auto"/>
                    <w:bottom w:val="none" w:sz="0" w:space="0" w:color="auto"/>
                    <w:right w:val="none" w:sz="0" w:space="0" w:color="auto"/>
                  </w:divBdr>
                  <w:divsChild>
                    <w:div w:id="170411892">
                      <w:marLeft w:val="0"/>
                      <w:marRight w:val="0"/>
                      <w:marTop w:val="0"/>
                      <w:marBottom w:val="0"/>
                      <w:divBdr>
                        <w:top w:val="none" w:sz="0" w:space="0" w:color="auto"/>
                        <w:left w:val="none" w:sz="0" w:space="0" w:color="auto"/>
                        <w:bottom w:val="none" w:sz="0" w:space="0" w:color="auto"/>
                        <w:right w:val="none" w:sz="0" w:space="0" w:color="auto"/>
                      </w:divBdr>
                      <w:divsChild>
                        <w:div w:id="1302267728">
                          <w:marLeft w:val="150"/>
                          <w:marRight w:val="150"/>
                          <w:marTop w:val="0"/>
                          <w:marBottom w:val="0"/>
                          <w:divBdr>
                            <w:top w:val="none" w:sz="0" w:space="0" w:color="auto"/>
                            <w:left w:val="none" w:sz="0" w:space="0" w:color="auto"/>
                            <w:bottom w:val="none" w:sz="0" w:space="0" w:color="auto"/>
                            <w:right w:val="none" w:sz="0" w:space="0" w:color="auto"/>
                          </w:divBdr>
                          <w:divsChild>
                            <w:div w:id="1052995363">
                              <w:marLeft w:val="150"/>
                              <w:marRight w:val="150"/>
                              <w:marTop w:val="0"/>
                              <w:marBottom w:val="0"/>
                              <w:divBdr>
                                <w:top w:val="none" w:sz="0" w:space="0" w:color="auto"/>
                                <w:left w:val="none" w:sz="0" w:space="0" w:color="auto"/>
                                <w:bottom w:val="none" w:sz="0" w:space="0" w:color="auto"/>
                                <w:right w:val="none" w:sz="0" w:space="0" w:color="auto"/>
                              </w:divBdr>
                              <w:divsChild>
                                <w:div w:id="1342050093">
                                  <w:marLeft w:val="0"/>
                                  <w:marRight w:val="0"/>
                                  <w:marTop w:val="0"/>
                                  <w:marBottom w:val="0"/>
                                  <w:divBdr>
                                    <w:top w:val="none" w:sz="0" w:space="0" w:color="auto"/>
                                    <w:left w:val="none" w:sz="0" w:space="0" w:color="auto"/>
                                    <w:bottom w:val="none" w:sz="0" w:space="0" w:color="auto"/>
                                    <w:right w:val="none" w:sz="0" w:space="0" w:color="auto"/>
                                  </w:divBdr>
                                  <w:divsChild>
                                    <w:div w:id="223956035">
                                      <w:marLeft w:val="0"/>
                                      <w:marRight w:val="0"/>
                                      <w:marTop w:val="0"/>
                                      <w:marBottom w:val="0"/>
                                      <w:divBdr>
                                        <w:top w:val="none" w:sz="0" w:space="0" w:color="auto"/>
                                        <w:left w:val="none" w:sz="0" w:space="0" w:color="auto"/>
                                        <w:bottom w:val="none" w:sz="0" w:space="0" w:color="auto"/>
                                        <w:right w:val="none" w:sz="0" w:space="0" w:color="auto"/>
                                      </w:divBdr>
                                      <w:divsChild>
                                        <w:div w:id="14250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194152679">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s://www.uhcprovide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uhc005.uhc.com/sites/CISupportII/iBAAG/Deliverables%20Documents/Linked%20Documents/Group%20NOBLX%20by%20state_FINAL.xlsx"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110" Type="http://schemas.openxmlformats.org/officeDocument/2006/relationships/hyperlink" Target="https://www.uhcprovider.com/" TargetMode="External"/><Relationship Id="rId115"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nitedhealthcareonline.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hihealthinnovations.com/united" TargetMode="External"/><Relationship Id="rId116" Type="http://schemas.openxmlformats.org/officeDocument/2006/relationships/theme" Target="theme/theme1.xml"/><Relationship Id="rId20" Type="http://schemas.openxmlformats.org/officeDocument/2006/relationships/hyperlink" Target="http://www.unitedhealthcareonline.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www.unitedhealthcareonline.com/" TargetMode="External"/><Relationship Id="rId75" Type="http://schemas.openxmlformats.org/officeDocument/2006/relationships/hyperlink" Target="http://www.myoptumhealthcomplexmedical.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babylonhealth.com/uhcg"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www.unitedhealthcareonline.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 Id="rId7" Type="http://schemas.openxmlformats.org/officeDocument/2006/relationships/numbering" Target="numbering.xml"/><Relationship Id="rId71" Type="http://schemas.openxmlformats.org/officeDocument/2006/relationships/hyperlink" Target="https://www.uhcprovide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0B99BD-D30C-4A3A-9396-247A3DBC7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19455</Words>
  <Characters>110894</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5</cp:revision>
  <dcterms:created xsi:type="dcterms:W3CDTF">2019-11-05T20:30:00Z</dcterms:created>
  <dcterms:modified xsi:type="dcterms:W3CDTF">2020-10-05T12:45:00Z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