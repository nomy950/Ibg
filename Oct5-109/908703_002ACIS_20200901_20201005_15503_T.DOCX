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D130BB7" w:rsidR="00CC3ABA" w:rsidRPr="00DE556B" w:rsidRDefault="00431E3C" w:rsidP="006A6DDF">
            <w:r w:rsidRPr="00431E3C">
              <w:t>ITC Infotech (USA), Inc.</w:t>
            </w:r>
          </w:p>
        </w:tc>
      </w:tr>
      <w:tr w:rsidR="00CC3ABA" w:rsidRPr="00DE556B" w14:paraId="5871736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61549566" w:rsidR="00CC3ABA" w:rsidRPr="00DE556B" w:rsidRDefault="00431E3C" w:rsidP="006A6DDF">
            <w:pPr>
              <w:pStyle w:val="iBAAGStandardText"/>
            </w:pPr>
            <w:r w:rsidRPr="00431E3C">
              <w:t>908703</w:t>
            </w:r>
          </w:p>
        </w:tc>
      </w:tr>
      <w:tr w:rsidR="00CC3ABA" w:rsidRPr="00DE556B" w14:paraId="5871737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04F45F06" w:rsidR="00CC3ABA" w:rsidRPr="00DE556B" w:rsidRDefault="00431E3C" w:rsidP="006A6DDF">
            <w:pPr>
              <w:pStyle w:val="iBAAGStandardText"/>
            </w:pPr>
            <w:r w:rsidRPr="00431E3C">
              <w:t>09/01/2020</w:t>
            </w:r>
          </w:p>
        </w:tc>
      </w:tr>
      <w:tr w:rsidR="00CC3ABA" w:rsidRPr="00DE556B" w14:paraId="5871737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A529DEE" w:rsidR="00CC3ABA" w:rsidRPr="00DE556B" w:rsidRDefault="00431E3C" w:rsidP="00681FAA">
            <w:r>
              <w:rPr>
                <w:rStyle w:val="iBAAGStandardTextChar"/>
              </w:rPr>
              <w:t>00</w:t>
            </w:r>
            <w:r w:rsidR="00F858C7">
              <w:rPr>
                <w:rStyle w:val="iBAAGStandardTextChar"/>
              </w:rPr>
              <w:t>2</w:t>
            </w:r>
            <w:bookmarkStart w:id="1" w:name="_GoBack"/>
            <w:bookmarkEnd w:id="1"/>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540BCE44" w:rsidR="00CC3ABA" w:rsidRPr="00DE556B" w:rsidRDefault="00C43C30" w:rsidP="00527354">
            <w:r>
              <w:rPr>
                <w:rStyle w:val="iBAAGStandardTextChar"/>
              </w:rPr>
              <w:t>Expatriate Insurance</w:t>
            </w:r>
            <w:r w:rsidR="00431E3C">
              <w:rPr>
                <w:rStyle w:val="iBAAGStandard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431E3C">
              <w:t>1007A</w:t>
            </w:r>
            <w:r w:rsidR="00CC3ABA" w:rsidRPr="00DE556B">
              <w:t xml:space="preserve"> </w:t>
            </w:r>
          </w:p>
        </w:tc>
      </w:tr>
      <w:tr w:rsidR="00CC3ABA" w:rsidRPr="00DE556B" w14:paraId="5871737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22237B4D" w:rsidR="00CC3ABA" w:rsidRPr="00DE556B" w:rsidRDefault="00CC3ABA" w:rsidP="00C43C30">
            <w:pPr>
              <w:pStyle w:val="iBAAGStandardText"/>
            </w:pPr>
            <w:r w:rsidRPr="00DE556B">
              <w:t>2011</w:t>
            </w:r>
            <w:r w:rsidR="003F5ED7">
              <w:t xml:space="preserve"> </w:t>
            </w:r>
          </w:p>
        </w:tc>
      </w:tr>
      <w:tr w:rsidR="00CC3ABA" w:rsidRPr="00DE556B" w14:paraId="5871737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523FD6F4"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34867ED8"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291DA2B9" w:rsidR="005008C8" w:rsidRPr="00DE556B" w:rsidRDefault="005008C8" w:rsidP="003F5ED7">
            <w:pPr>
              <w:pStyle w:val="iBAAGStandardText"/>
            </w:pPr>
            <w:r w:rsidRPr="00647BB4">
              <w:t>Calendar Year</w:t>
            </w:r>
          </w:p>
        </w:tc>
      </w:tr>
      <w:tr w:rsidR="005008C8" w:rsidRPr="00DE556B" w14:paraId="5871738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3592479A" w:rsidR="005008C8" w:rsidRPr="00DE556B" w:rsidRDefault="00431E3C" w:rsidP="003F5ED7">
            <w:r>
              <w:rPr>
                <w:rStyle w:val="iBAAGStandardTextChar"/>
              </w:rPr>
              <w:t>California</w:t>
            </w:r>
          </w:p>
        </w:tc>
      </w:tr>
      <w:tr w:rsidR="005008C8" w:rsidRPr="00DE556B" w14:paraId="58717386"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4EB6E985"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3FAD0598" w:rsidR="005008C8" w:rsidRPr="00DE556B" w:rsidRDefault="00431E3C" w:rsidP="006A6DDF">
            <w:r>
              <w:t>Karnati Mani Kumar</w:t>
            </w:r>
          </w:p>
        </w:tc>
      </w:tr>
      <w:tr w:rsidR="005008C8" w:rsidRPr="00DE556B" w14:paraId="5871738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D0DADDC" w:rsidR="005008C8" w:rsidRPr="00DE556B" w:rsidRDefault="00431E3C" w:rsidP="006A6DDF">
            <w:r>
              <w:t>Renewal/Plan Change (New Plan add)</w:t>
            </w:r>
          </w:p>
        </w:tc>
      </w:tr>
      <w:tr w:rsidR="005008C8" w:rsidRPr="00DE556B" w14:paraId="5871738F" w14:textId="77777777" w:rsidTr="006A6DD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F965D6">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F965D6">
        <w:tblPrEx>
          <w:shd w:val="clear" w:color="auto" w:fill="auto"/>
        </w:tblPrEx>
        <w:tc>
          <w:tcPr>
            <w:tcW w:w="3517" w:type="dxa"/>
            <w:shd w:val="clear" w:color="auto" w:fill="F2DBDB"/>
          </w:tcPr>
          <w:p w14:paraId="58717395" w14:textId="77777777" w:rsidR="00CC3ABA" w:rsidRPr="00DE556B" w:rsidRDefault="00CC3ABA" w:rsidP="00EA5C51">
            <w:pPr>
              <w:pStyle w:val="iBAAGSituationBoxName"/>
            </w:pPr>
            <w:bookmarkStart w:id="2" w:name="Preexisting_Conditions"/>
            <w:r w:rsidRPr="00DE556B">
              <w:lastRenderedPageBreak/>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F965D6">
        <w:tblPrEx>
          <w:shd w:val="clear" w:color="auto" w:fill="auto"/>
        </w:tblPrEx>
        <w:tc>
          <w:tcPr>
            <w:tcW w:w="3517" w:type="dxa"/>
            <w:shd w:val="clear" w:color="auto" w:fill="F2DBDB"/>
          </w:tcPr>
          <w:p w14:paraId="5871739B" w14:textId="77777777" w:rsidR="00CC3ABA" w:rsidRPr="00DE556B" w:rsidRDefault="00CC3ABA" w:rsidP="00EA5C51">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F965D6">
        <w:tblPrEx>
          <w:shd w:val="clear" w:color="auto" w:fill="auto"/>
        </w:tblPrEx>
        <w:tc>
          <w:tcPr>
            <w:tcW w:w="3517" w:type="dxa"/>
            <w:shd w:val="clear" w:color="auto" w:fill="F2DBDB"/>
          </w:tcPr>
          <w:p w14:paraId="587173A2" w14:textId="77777777" w:rsidR="00CC3ABA" w:rsidRPr="00DE556B" w:rsidRDefault="00CC3ABA" w:rsidP="00EA5C51">
            <w:pPr>
              <w:pStyle w:val="iBAAGSituationBoxName"/>
            </w:pPr>
            <w:bookmarkStart w:id="4" w:name="COBRA_Information"/>
            <w:r w:rsidRPr="00DE556B">
              <w:t>COBRA Information</w:t>
            </w:r>
            <w:bookmarkEnd w:id="4"/>
          </w:p>
          <w:p w14:paraId="587173A5" w14:textId="77777777" w:rsidR="00CC3ABA" w:rsidRPr="00DE556B" w:rsidRDefault="00CC3ABA" w:rsidP="00527354">
            <w:pPr>
              <w:pStyle w:val="InstructionalText"/>
            </w:pPr>
          </w:p>
        </w:tc>
        <w:tc>
          <w:tcPr>
            <w:tcW w:w="9990" w:type="dxa"/>
            <w:shd w:val="clear" w:color="auto" w:fill="F2DBDB"/>
          </w:tcPr>
          <w:p w14:paraId="587173AB" w14:textId="4C2439C4" w:rsidR="00CC3ABA" w:rsidRPr="00DE556B" w:rsidRDefault="00CC3ABA" w:rsidP="006A6DDF">
            <w:pPr>
              <w:pStyle w:val="iBAAGStandardText"/>
            </w:pPr>
            <w:r w:rsidRPr="00DE556B">
              <w:t xml:space="preserve">Provided by: </w:t>
            </w:r>
            <w:r w:rsidR="00431E3C" w:rsidRPr="00431E3C">
              <w:t>Self-Administered</w:t>
            </w:r>
          </w:p>
          <w:p w14:paraId="587173AC" w14:textId="24C8F6BC" w:rsidR="00CC3ABA" w:rsidRPr="00527354" w:rsidRDefault="00CC3ABA" w:rsidP="006A6DDF">
            <w:pPr>
              <w:pStyle w:val="iBAAGStandardText"/>
              <w:rPr>
                <w:color w:val="auto"/>
              </w:rPr>
            </w:pPr>
            <w:r w:rsidRPr="00DE556B">
              <w:t>Call 1-</w:t>
            </w:r>
            <w:r w:rsidR="00431E3C" w:rsidRPr="00431E3C">
              <w:t>201-336-</w:t>
            </w:r>
            <w:r w:rsidR="00431E3C" w:rsidRPr="00527354">
              <w:rPr>
                <w:color w:val="auto"/>
              </w:rPr>
              <w:t>9431</w:t>
            </w:r>
            <w:r w:rsidRPr="00527354">
              <w:rPr>
                <w:color w:val="auto"/>
              </w:rPr>
              <w:t>.</w:t>
            </w:r>
          </w:p>
          <w:p w14:paraId="647AC8C5" w14:textId="29C95B56" w:rsidR="004A5395" w:rsidRPr="00F965D6" w:rsidRDefault="004A5395" w:rsidP="004A5395"/>
          <w:p w14:paraId="1F85ECE9" w14:textId="77777777" w:rsidR="00F965D6" w:rsidRPr="00527354" w:rsidRDefault="00F965D6" w:rsidP="00F965D6">
            <w:pPr>
              <w:pStyle w:val="MandateStandardText"/>
              <w:rPr>
                <w:color w:val="auto"/>
              </w:rPr>
            </w:pPr>
            <w:r w:rsidRPr="00527354">
              <w:rPr>
                <w:rStyle w:val="MandateTextBoldChar"/>
                <w:color w:val="auto"/>
              </w:rPr>
              <w:t>NOTE:</w:t>
            </w:r>
            <w:r w:rsidRPr="00527354">
              <w:rPr>
                <w:color w:val="auto"/>
              </w:rPr>
              <w:t xml:space="preserve"> For California residents, Cal-COBRA (AB1401) applies.</w:t>
            </w:r>
          </w:p>
          <w:p w14:paraId="2CC1BD3F" w14:textId="77777777" w:rsidR="00F965D6" w:rsidRPr="00FA2BB5" w:rsidRDefault="00F965D6"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F965D6">
        <w:tblPrEx>
          <w:shd w:val="clear" w:color="auto" w:fill="auto"/>
        </w:tblPrEx>
        <w:tc>
          <w:tcPr>
            <w:tcW w:w="3517" w:type="dxa"/>
            <w:shd w:val="clear" w:color="auto" w:fill="F2DBDB"/>
          </w:tcPr>
          <w:p w14:paraId="587173B5" w14:textId="4B559F83" w:rsidR="00CC3ABA" w:rsidRPr="00DE556B" w:rsidRDefault="00CC3ABA" w:rsidP="00EA5C51">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2B7B7464"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lastRenderedPageBreak/>
              <w:t>Plan Information</w:t>
            </w:r>
          </w:p>
        </w:tc>
      </w:tr>
      <w:tr w:rsidR="00CC3ABA" w:rsidRPr="00DE556B" w14:paraId="587173CA" w14:textId="77777777" w:rsidTr="00F965D6">
        <w:tblPrEx>
          <w:shd w:val="clear" w:color="auto" w:fill="auto"/>
        </w:tblPrEx>
        <w:tc>
          <w:tcPr>
            <w:tcW w:w="3517" w:type="dxa"/>
            <w:shd w:val="clear" w:color="auto" w:fill="F2DBDB"/>
          </w:tcPr>
          <w:p w14:paraId="587173C7" w14:textId="1029E560" w:rsidR="00CC3ABA" w:rsidRPr="00DE556B" w:rsidRDefault="00CC3ABA" w:rsidP="00EA5C51">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F965D6">
        <w:tblPrEx>
          <w:shd w:val="clear" w:color="auto" w:fill="auto"/>
        </w:tblPrEx>
        <w:tc>
          <w:tcPr>
            <w:tcW w:w="3517" w:type="dxa"/>
            <w:shd w:val="clear" w:color="auto" w:fill="F2DBDB"/>
          </w:tcPr>
          <w:p w14:paraId="587173DA" w14:textId="2D2FA5E4" w:rsidR="00CC3ABA" w:rsidRPr="00DE556B" w:rsidRDefault="00CC3ABA" w:rsidP="00EA5C51">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F965D6">
        <w:tblPrEx>
          <w:shd w:val="clear" w:color="auto" w:fill="auto"/>
        </w:tblPrEx>
        <w:tc>
          <w:tcPr>
            <w:tcW w:w="3517" w:type="dxa"/>
            <w:shd w:val="clear" w:color="auto" w:fill="F2DBDB"/>
          </w:tcPr>
          <w:p w14:paraId="587173F1" w14:textId="77777777" w:rsidR="00CC3ABA" w:rsidRPr="00DE556B" w:rsidRDefault="00CC3ABA" w:rsidP="00EA5C51">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23CDB310" w:rsidR="00CC3ABA" w:rsidRPr="00DE556B" w:rsidRDefault="00CC3ABA" w:rsidP="006A6DDF">
            <w:r w:rsidRPr="00DE556B">
              <w:rPr>
                <w:rStyle w:val="iBAAGStandardTextChar"/>
              </w:rPr>
              <w:t>Yes</w:t>
            </w:r>
            <w:r w:rsidRPr="00DE556B">
              <w:t xml:space="preserve"> </w:t>
            </w:r>
          </w:p>
          <w:p w14:paraId="48F00F23" w14:textId="77777777" w:rsidR="00431E3C" w:rsidRPr="00DE556B" w:rsidRDefault="00431E3C" w:rsidP="006A6DDF"/>
          <w:p w14:paraId="587173FC" w14:textId="7C4E9FE1" w:rsidR="00CC3ABA" w:rsidRPr="00DE556B" w:rsidRDefault="00CC3ABA" w:rsidP="006A6DDF">
            <w:r w:rsidRPr="00DE556B">
              <w:rPr>
                <w:rStyle w:val="iBAAGStandardTextChar"/>
              </w:rPr>
              <w:t>Coverage guidelines for Expanded Women’s Preventive Care include:</w:t>
            </w:r>
          </w:p>
          <w:p w14:paraId="587173FD" w14:textId="5FA66860" w:rsidR="00CC3ABA" w:rsidRPr="00DE556B" w:rsidRDefault="00CC3ABA" w:rsidP="006A6DDF">
            <w:pPr>
              <w:pStyle w:val="iBAAGLevel1Bullets"/>
            </w:pPr>
            <w:r w:rsidRPr="00DE556B">
              <w:t xml:space="preserve">Breast-feeding support, supplies, and counseling.  </w:t>
            </w:r>
          </w:p>
          <w:p w14:paraId="587173FF" w14:textId="643D7CF3"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25EF6313" w:rsidR="00CC3ABA" w:rsidRPr="00DE556B" w:rsidRDefault="00CC3ABA" w:rsidP="00196D2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F965D6">
        <w:tblPrEx>
          <w:shd w:val="clear" w:color="auto" w:fill="auto"/>
        </w:tblPrEx>
        <w:tc>
          <w:tcPr>
            <w:tcW w:w="3517" w:type="dxa"/>
            <w:shd w:val="clear" w:color="auto" w:fill="F2DBDB"/>
          </w:tcPr>
          <w:p w14:paraId="5871740C" w14:textId="77777777" w:rsidR="00CC3ABA" w:rsidRPr="00DE556B" w:rsidRDefault="00CC3ABA" w:rsidP="00EA5C51">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527354">
            <w:pPr>
              <w:pStyle w:val="iBAAGStandardText"/>
            </w:pPr>
          </w:p>
        </w:tc>
      </w:tr>
      <w:tr w:rsidR="00CC3ABA" w:rsidRPr="00DE556B" w14:paraId="58717418"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F965D6">
        <w:tblPrEx>
          <w:shd w:val="clear" w:color="auto" w:fill="auto"/>
        </w:tblPrEx>
        <w:tc>
          <w:tcPr>
            <w:tcW w:w="3517" w:type="dxa"/>
            <w:shd w:val="clear" w:color="auto" w:fill="F2DBDB"/>
          </w:tcPr>
          <w:p w14:paraId="64760F45" w14:textId="77777777" w:rsidR="002130E5" w:rsidRPr="00DE556B" w:rsidRDefault="002130E5" w:rsidP="00D46B91">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527354">
            <w:pPr>
              <w:pStyle w:val="InstructionalText"/>
            </w:pPr>
          </w:p>
        </w:tc>
        <w:tc>
          <w:tcPr>
            <w:tcW w:w="9990" w:type="dxa"/>
            <w:shd w:val="clear" w:color="auto" w:fill="F2DBDB"/>
          </w:tcPr>
          <w:p w14:paraId="1D484730" w14:textId="4F416F48" w:rsidR="002130E5" w:rsidRPr="00DE556B" w:rsidRDefault="002130E5" w:rsidP="00583D07">
            <w:pPr>
              <w:pStyle w:val="iBAAGStandardText"/>
            </w:pPr>
            <w:r w:rsidRPr="00DE556B">
              <w:t>No</w:t>
            </w:r>
          </w:p>
          <w:p w14:paraId="5871741B" w14:textId="5072F714" w:rsidR="00CC3ABA" w:rsidRPr="00DE556B" w:rsidRDefault="00CC3ABA" w:rsidP="00583D07">
            <w:pPr>
              <w:pStyle w:val="iBAAGStandardText"/>
            </w:pPr>
          </w:p>
        </w:tc>
      </w:tr>
      <w:tr w:rsidR="002130E5" w:rsidRPr="00DE556B" w14:paraId="0E1ED08D" w14:textId="77777777" w:rsidTr="00F965D6">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F965D6">
        <w:tblPrEx>
          <w:shd w:val="clear" w:color="auto" w:fill="auto"/>
        </w:tblPrEx>
        <w:tc>
          <w:tcPr>
            <w:tcW w:w="3517" w:type="dxa"/>
            <w:shd w:val="clear" w:color="auto" w:fill="F2DBDB"/>
          </w:tcPr>
          <w:p w14:paraId="4F3377BB" w14:textId="77777777" w:rsidR="002130E5" w:rsidRPr="00DE556B" w:rsidRDefault="002130E5" w:rsidP="009342AD">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5008C8">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431E3C">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431E3C">
        <w:tc>
          <w:tcPr>
            <w:tcW w:w="3517" w:type="dxa"/>
            <w:shd w:val="clear" w:color="auto" w:fill="F2DBDB"/>
          </w:tcPr>
          <w:p w14:paraId="5871741F" w14:textId="1DCEC2A0" w:rsidR="00CC3ABA" w:rsidRPr="00DE556B" w:rsidRDefault="00CC3ABA" w:rsidP="00EA5C51">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431E3C">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431E3C">
        <w:tc>
          <w:tcPr>
            <w:tcW w:w="3517" w:type="dxa"/>
            <w:shd w:val="clear" w:color="auto" w:fill="F2DBDB"/>
          </w:tcPr>
          <w:p w14:paraId="5871742D" w14:textId="77777777" w:rsidR="00CC3ABA" w:rsidRPr="00DE556B" w:rsidRDefault="00CC3ABA" w:rsidP="00EA5C51">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431E3C">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431E3C">
        <w:tc>
          <w:tcPr>
            <w:tcW w:w="3517" w:type="dxa"/>
            <w:shd w:val="clear" w:color="auto" w:fill="F2DBDB"/>
          </w:tcPr>
          <w:p w14:paraId="19DB6202" w14:textId="77777777" w:rsidR="00CC3ABA" w:rsidRPr="00DE556B" w:rsidRDefault="00CC3ABA" w:rsidP="00EA5C51">
            <w:pPr>
              <w:pStyle w:val="iBAAGSituationBoxName"/>
            </w:pPr>
            <w:bookmarkStart w:id="15" w:name="Supplemental_Accident"/>
            <w:r w:rsidRPr="00DE556B">
              <w:t>Supplemental Accident</w:t>
            </w:r>
            <w:bookmarkEnd w:id="15"/>
          </w:p>
          <w:p w14:paraId="58717438" w14:textId="77777777" w:rsidR="00D23C32" w:rsidRPr="00DE556B" w:rsidRDefault="00D23C32" w:rsidP="00EA5C51">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D65FE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D65FE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D65FEC">
        <w:tblPrEx>
          <w:shd w:val="clear" w:color="auto" w:fill="auto"/>
        </w:tblPrEx>
        <w:tc>
          <w:tcPr>
            <w:tcW w:w="3514" w:type="dxa"/>
            <w:shd w:val="clear" w:color="auto" w:fill="FFFFFF" w:themeFill="background1"/>
          </w:tcPr>
          <w:p w14:paraId="58717449" w14:textId="77777777" w:rsidR="005303EE" w:rsidRPr="00DE556B" w:rsidRDefault="005303EE" w:rsidP="00EA5C51">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218FE652" w:rsidR="005303EE" w:rsidRPr="00DE556B" w:rsidRDefault="005303EE" w:rsidP="000070CB">
            <w:r w:rsidRPr="00DE556B">
              <w:rPr>
                <w:rStyle w:val="iBAAGStandardTextBoldChar"/>
              </w:rPr>
              <w:t>$</w:t>
            </w:r>
            <w:r w:rsidR="00431E3C">
              <w:rPr>
                <w:rStyle w:val="iBAAGStandardTextBoldChar"/>
              </w:rPr>
              <w:t>2,500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$5,000</w:t>
            </w:r>
            <w:r w:rsidRPr="00DE556B">
              <w:t xml:space="preserve"> </w:t>
            </w:r>
            <w:r w:rsidRPr="00DE556B">
              <w:rPr>
                <w:rStyle w:val="iBAAGStandardTextChar"/>
              </w:rPr>
              <w:t>for all covered persons in your family.</w:t>
            </w:r>
          </w:p>
          <w:p w14:paraId="19C446F9" w14:textId="77777777" w:rsidR="005303EE" w:rsidRPr="00DE556B" w:rsidRDefault="005303EE" w:rsidP="005303EE"/>
          <w:p w14:paraId="24F51DD1" w14:textId="1EE88B77" w:rsidR="005303EE" w:rsidRPr="00DE556B" w:rsidRDefault="00E771D6" w:rsidP="00E771D6">
            <w:pPr>
              <w:pStyle w:val="iBAAGStandardText"/>
            </w:pPr>
            <w:r w:rsidRPr="00FA2BB5">
              <w:t xml:space="preserve"> </w:t>
            </w:r>
          </w:p>
        </w:tc>
        <w:tc>
          <w:tcPr>
            <w:tcW w:w="2491" w:type="dxa"/>
            <w:shd w:val="clear" w:color="auto" w:fill="FFFFFF" w:themeFill="background1"/>
          </w:tcPr>
          <w:p w14:paraId="60623965" w14:textId="4FB56C4B" w:rsidR="00D65FEC" w:rsidRPr="00DE556B" w:rsidRDefault="00D65FEC" w:rsidP="00D65FEC">
            <w:r w:rsidRPr="00DE556B">
              <w:rPr>
                <w:rStyle w:val="iBAAGStandardTextBoldChar"/>
              </w:rPr>
              <w:t>$</w:t>
            </w:r>
            <w:r>
              <w:rPr>
                <w:rStyle w:val="iBAAGStandardTextBoldChar"/>
              </w:rPr>
              <w:t>3,000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Pr>
                <w:rStyle w:val="iBAAGStandardTextBoldChar"/>
              </w:rPr>
              <w:t>6</w:t>
            </w:r>
            <w:r w:rsidRPr="00DE556B">
              <w:rPr>
                <w:rStyle w:val="iBAAGStandardTextBoldChar"/>
              </w:rPr>
              <w:t>,000</w:t>
            </w:r>
            <w:r w:rsidRPr="00DE556B">
              <w:t xml:space="preserve"> </w:t>
            </w:r>
            <w:r w:rsidRPr="00DE556B">
              <w:rPr>
                <w:rStyle w:val="iBAAGStandardTextChar"/>
              </w:rPr>
              <w:t>for all covered persons in your family.</w:t>
            </w:r>
          </w:p>
          <w:p w14:paraId="58717465" w14:textId="4CCE025D" w:rsidR="005303EE" w:rsidRPr="00DE556B" w:rsidRDefault="005303EE" w:rsidP="006A6DDF"/>
        </w:tc>
        <w:tc>
          <w:tcPr>
            <w:tcW w:w="2491" w:type="dxa"/>
            <w:shd w:val="clear" w:color="auto" w:fill="FFFFFF" w:themeFill="background1"/>
          </w:tcPr>
          <w:p w14:paraId="7BD12FC5" w14:textId="23268F54" w:rsidR="00D65FEC" w:rsidRPr="00DE556B" w:rsidRDefault="00D65FEC" w:rsidP="00D65FEC">
            <w:r w:rsidRPr="00DE556B">
              <w:rPr>
                <w:rStyle w:val="iBAAGStandardTextBoldChar"/>
              </w:rPr>
              <w:t>$</w:t>
            </w:r>
            <w:r>
              <w:rPr>
                <w:rStyle w:val="iBAAGStandardTextBoldChar"/>
              </w:rPr>
              <w:t>6,000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6A6DDF"/>
        </w:tc>
        <w:tc>
          <w:tcPr>
            <w:tcW w:w="2521" w:type="dxa"/>
            <w:shd w:val="clear" w:color="auto" w:fill="FFFFFF" w:themeFill="background1"/>
          </w:tcPr>
          <w:p w14:paraId="58717473" w14:textId="77A11C48"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3ACF7CA9"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44EE2740"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79"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EA5C51">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EA5C51">
            <w:pPr>
              <w:pStyle w:val="iBAAGSituationBoxName"/>
            </w:pPr>
            <w:bookmarkStart w:id="19" w:name="History_Conversion"/>
            <w:r w:rsidRPr="00DE556B">
              <w:t>History Conversion</w:t>
            </w:r>
          </w:p>
          <w:bookmarkEnd w:id="19"/>
          <w:p w14:paraId="44AA5419" w14:textId="77777777" w:rsidR="00937385" w:rsidRPr="00DE556B" w:rsidRDefault="00937385" w:rsidP="00527354">
            <w:pPr>
              <w:pStyle w:val="InstructionalText"/>
            </w:pPr>
          </w:p>
        </w:tc>
        <w:tc>
          <w:tcPr>
            <w:tcW w:w="9990" w:type="dxa"/>
            <w:shd w:val="clear" w:color="auto" w:fill="F2DBDB"/>
          </w:tcPr>
          <w:p w14:paraId="55690E4F" w14:textId="36CD1156"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EA5C51">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D65FEC">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891877">
            <w:pPr>
              <w:pStyle w:val="iBAAGSituationBoxName"/>
            </w:pPr>
            <w:r w:rsidRPr="00DE556B">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B51D423" w14:textId="77DA5AA6" w:rsidR="00056C7A" w:rsidRPr="00DE556B" w:rsidRDefault="00056C7A" w:rsidP="00527354">
            <w:r w:rsidRPr="00DE556B">
              <w:rPr>
                <w:rStyle w:val="iBAAGStandardTextBoldChar"/>
              </w:rPr>
              <w:t>$</w:t>
            </w:r>
            <w:r w:rsidR="00D65FEC">
              <w:rPr>
                <w:rStyle w:val="iBAAGStandardTextBoldChar"/>
              </w:rPr>
              <w:t>3</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D65FEC">
              <w:rPr>
                <w:rStyle w:val="iBAAGStandardTextBoldChar"/>
              </w:rPr>
              <w:t>6</w:t>
            </w:r>
            <w:r w:rsidRPr="00DE556B">
              <w:rPr>
                <w:rStyle w:val="iBAAGStandardTextBoldChar"/>
              </w:rPr>
              <w:t>,000</w:t>
            </w:r>
            <w:r w:rsidRPr="00DE556B">
              <w:t xml:space="preserve"> </w:t>
            </w:r>
            <w:r w:rsidRPr="00DE556B">
              <w:rPr>
                <w:rStyle w:val="iBAAGStandardTextChar"/>
              </w:rPr>
              <w:t>for all covered members of your family.</w:t>
            </w:r>
            <w:r w:rsidR="00E771D6" w:rsidRPr="00FA2BB5">
              <w:t xml:space="preserve"> </w:t>
            </w:r>
          </w:p>
        </w:tc>
        <w:tc>
          <w:tcPr>
            <w:tcW w:w="2491" w:type="dxa"/>
          </w:tcPr>
          <w:p w14:paraId="0BD470E5" w14:textId="2E1F0C67" w:rsidR="00E771D6" w:rsidRPr="00DE556B" w:rsidRDefault="00D65FEC" w:rsidP="00E771D6">
            <w:r w:rsidRPr="00DE556B">
              <w:rPr>
                <w:rStyle w:val="iBAAGStandardTextBoldChar"/>
              </w:rPr>
              <w:t>$</w:t>
            </w:r>
            <w:r>
              <w:rPr>
                <w:rStyle w:val="iBAAGStandardTextBoldChar"/>
              </w:rPr>
              <w:t>4</w:t>
            </w:r>
            <w:r w:rsidRPr="00DE556B">
              <w:rPr>
                <w:rStyle w:val="iBAAGStandardTextBoldChar"/>
              </w:rPr>
              <w:t>,</w:t>
            </w:r>
            <w:r>
              <w:rPr>
                <w:rStyle w:val="iBAAGStandardTextBoldChar"/>
              </w:rPr>
              <w:t>5</w:t>
            </w:r>
            <w:r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for all covered members of your family.</w:t>
            </w:r>
            <w:r w:rsidRPr="00FA2BB5">
              <w:t xml:space="preserve"> </w:t>
            </w:r>
          </w:p>
        </w:tc>
        <w:tc>
          <w:tcPr>
            <w:tcW w:w="2491" w:type="dxa"/>
          </w:tcPr>
          <w:p w14:paraId="2C223C0C" w14:textId="1E129FE6" w:rsidR="00056C7A" w:rsidRPr="00DE556B" w:rsidRDefault="00D65FEC" w:rsidP="00891877">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Pr>
                <w:rStyle w:val="iBAAGStandardTextBoldChar"/>
              </w:rPr>
              <w:t>24</w:t>
            </w:r>
            <w:r w:rsidRPr="00DE556B">
              <w:rPr>
                <w:rStyle w:val="iBAAGStandardTextBoldChar"/>
              </w:rPr>
              <w:t>,000</w:t>
            </w:r>
            <w:r w:rsidRPr="00DE556B">
              <w:t xml:space="preserve"> </w:t>
            </w:r>
            <w:r w:rsidRPr="00DE556B">
              <w:rPr>
                <w:rStyle w:val="iBAAGStandardTextChar"/>
              </w:rPr>
              <w:t>for all covered members of your family.</w:t>
            </w:r>
            <w:r w:rsidRPr="00FA2BB5">
              <w:t xml:space="preserve"> </w:t>
            </w:r>
          </w:p>
        </w:tc>
        <w:tc>
          <w:tcPr>
            <w:tcW w:w="2520" w:type="dxa"/>
          </w:tcPr>
          <w:p w14:paraId="4BF02EF1" w14:textId="065A8F62"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0F94312B"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432EF3F8"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EA5C51">
            <w:pPr>
              <w:pStyle w:val="iBAAGSituationBoxName"/>
            </w:pPr>
            <w:bookmarkStart w:id="23" w:name="Allowed_Amount_Eligible_Expenses"/>
            <w:r w:rsidRPr="00DE556B">
              <w:t xml:space="preserve">Allowed Amount  </w:t>
            </w:r>
          </w:p>
          <w:p w14:paraId="59478376" w14:textId="77777777" w:rsidR="00B029D9" w:rsidRPr="00DE556B" w:rsidRDefault="00B029D9" w:rsidP="00EA5C51">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EA5C51">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EA5C51">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62805">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774EA82D" w14:textId="77777777" w:rsidR="00D65FEC" w:rsidRPr="00527354" w:rsidRDefault="00D65FEC" w:rsidP="00527354">
            <w:pPr>
              <w:pStyle w:val="iBAAGStandardText"/>
            </w:pPr>
          </w:p>
          <w:p w14:paraId="469C57B6" w14:textId="77777777" w:rsidR="00AA5F8D" w:rsidRPr="00833A66" w:rsidRDefault="00AA5F8D" w:rsidP="005008C8">
            <w:pPr>
              <w:pStyle w:val="iBAAGStandardTextBold"/>
            </w:pPr>
            <w:r w:rsidRPr="00833A66">
              <w:t>Reasonable and Customary (R&amp;C) – Professional</w:t>
            </w:r>
          </w:p>
          <w:p w14:paraId="76DDBB2E" w14:textId="77777777" w:rsidR="00AA5F8D" w:rsidRPr="00833A66" w:rsidRDefault="00AA5F8D" w:rsidP="005008C8">
            <w:pPr>
              <w:pStyle w:val="iBAAGLevel1Bullets"/>
              <w:tabs>
                <w:tab w:val="left" w:pos="720"/>
              </w:tabs>
            </w:pPr>
            <w:r w:rsidRPr="00833A66">
              <w:t xml:space="preserve">Available data resources of competitive fees in that geographic area. </w:t>
            </w:r>
          </w:p>
          <w:p w14:paraId="3362BA4A" w14:textId="550CDD7B" w:rsidR="00AA5F8D" w:rsidRPr="00833A66" w:rsidRDefault="00AA5F8D" w:rsidP="005008C8">
            <w:pPr>
              <w:pStyle w:val="iBAAGLevel1Bullets"/>
              <w:tabs>
                <w:tab w:val="left" w:pos="720"/>
              </w:tabs>
            </w:pPr>
            <w:r w:rsidRPr="00833A66">
              <w:rPr>
                <w:rStyle w:val="iBAAGStandardTextBoldChar"/>
              </w:rPr>
              <w:t>80%</w:t>
            </w:r>
            <w:r w:rsidRPr="00833A66">
              <w:t xml:space="preserve"> of R&amp;C</w:t>
            </w:r>
          </w:p>
          <w:p w14:paraId="6D9175FB" w14:textId="77777777" w:rsidR="00AA5F8D" w:rsidRPr="00833A66" w:rsidRDefault="00AA5F8D" w:rsidP="005008C8">
            <w:pPr>
              <w:pStyle w:val="iBAAGStandardText"/>
            </w:pPr>
          </w:p>
          <w:p w14:paraId="0DCC9682" w14:textId="7AB92AB7" w:rsidR="00162805" w:rsidRPr="00707FF8" w:rsidRDefault="00162805" w:rsidP="00162805">
            <w:pPr>
              <w:pStyle w:val="iBAAGStandardTextBold"/>
            </w:pPr>
            <w:r w:rsidRPr="00707FF8">
              <w:t>Does Shared Savings Program apply?</w:t>
            </w:r>
          </w:p>
          <w:p w14:paraId="09D526FE" w14:textId="77777777" w:rsidR="00162805" w:rsidRPr="00707FF8" w:rsidRDefault="00162805" w:rsidP="00162805">
            <w:pPr>
              <w:pStyle w:val="iBAAGStandardText"/>
            </w:pPr>
            <w:r w:rsidRPr="00707FF8">
              <w:t>Yes and Fee Negotiations</w:t>
            </w:r>
          </w:p>
          <w:p w14:paraId="51459F16"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CFD3D56" w14:textId="32145EA5" w:rsidR="00162805" w:rsidRDefault="00162805" w:rsidP="00162805">
            <w:pPr>
              <w:rPr>
                <w:rStyle w:val="InstructionalTextChar"/>
              </w:rPr>
            </w:pPr>
            <w:r w:rsidRPr="00707FF8">
              <w:rPr>
                <w:rStyle w:val="iBAAGStandardTextChar"/>
              </w:rPr>
              <w:t>Yes</w:t>
            </w:r>
            <w:r w:rsidRPr="00707FF8">
              <w:t xml:space="preserve"> </w:t>
            </w:r>
            <w:r w:rsidRPr="00707FF8">
              <w:rPr>
                <w:rStyle w:val="iBAAGStandardTextChar"/>
              </w:rPr>
              <w:t>(</w:t>
            </w:r>
            <w:r w:rsidRPr="00707FF8">
              <w:rPr>
                <w:rStyle w:val="iBAAGStandardTextBoldChar"/>
              </w:rPr>
              <w:t>$500</w:t>
            </w:r>
            <w:r w:rsidRPr="00707FF8">
              <w:t xml:space="preserve"> </w:t>
            </w:r>
            <w:r w:rsidRPr="00707FF8">
              <w:rPr>
                <w:rStyle w:val="iBAAGStandardTextChar"/>
              </w:rPr>
              <w:t>Outpatient -</w:t>
            </w:r>
            <w:r w:rsidRPr="00707FF8">
              <w:t xml:space="preserve"> </w:t>
            </w:r>
            <w:r w:rsidRPr="00707FF8">
              <w:rPr>
                <w:rStyle w:val="iBAAGStandardTextBoldChar"/>
              </w:rPr>
              <w:t>$5,000</w:t>
            </w:r>
            <w:r w:rsidRPr="00707FF8">
              <w:t xml:space="preserve"> </w:t>
            </w:r>
            <w:r w:rsidRPr="00707FF8">
              <w:rPr>
                <w:rStyle w:val="iBAAGStandardTextChar"/>
              </w:rPr>
              <w:t>Inpatient)</w:t>
            </w:r>
          </w:p>
          <w:p w14:paraId="5871754F" w14:textId="77777777" w:rsidR="00162805" w:rsidRPr="00162805" w:rsidRDefault="00162805" w:rsidP="00C02BC9"/>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97332A">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97332A">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97332A" w:rsidRPr="00DE556B" w14:paraId="71B07B24" w14:textId="77777777" w:rsidTr="0097332A">
        <w:tblPrEx>
          <w:shd w:val="clear" w:color="auto" w:fill="auto"/>
        </w:tblPrEx>
        <w:tc>
          <w:tcPr>
            <w:tcW w:w="3517" w:type="dxa"/>
            <w:shd w:val="clear" w:color="auto" w:fill="FFFFFF" w:themeFill="background1"/>
          </w:tcPr>
          <w:p w14:paraId="45DA580F" w14:textId="77777777" w:rsidR="0097332A" w:rsidRDefault="0097332A" w:rsidP="0097332A">
            <w:pPr>
              <w:pStyle w:val="iBAAGSituationBoxName"/>
            </w:pPr>
            <w:bookmarkStart w:id="28" w:name="Flexible_Spending_Account_FSA"/>
            <w:r>
              <w:t>Flexible Spending Account (FSA)</w:t>
            </w:r>
          </w:p>
          <w:p w14:paraId="6471000E" w14:textId="77777777" w:rsidR="0097332A" w:rsidRDefault="0097332A" w:rsidP="0097332A"/>
          <w:p w14:paraId="5E1BF34C" w14:textId="77777777" w:rsidR="0097332A" w:rsidRDefault="0097332A" w:rsidP="0097332A">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71519F1F" w14:textId="77777777" w:rsidR="0097332A" w:rsidRDefault="0097332A" w:rsidP="0097332A"/>
          <w:p w14:paraId="63525368" w14:textId="77777777" w:rsidR="0097332A" w:rsidRDefault="0097332A" w:rsidP="0097332A">
            <w:pPr>
              <w:pStyle w:val="iBAAGStandardTextBold"/>
            </w:pPr>
            <w:r>
              <w:t xml:space="preserve">Want more information? </w:t>
            </w:r>
          </w:p>
          <w:p w14:paraId="4C525AED" w14:textId="36881C7E" w:rsidR="0097332A" w:rsidRPr="00DE556B" w:rsidRDefault="0097332A" w:rsidP="0097332A">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066CDBC2" w14:textId="77777777" w:rsidR="0097332A" w:rsidRPr="002254B3" w:rsidRDefault="0097332A" w:rsidP="0097332A">
            <w:pPr>
              <w:pStyle w:val="iBAAGStandardText"/>
            </w:pPr>
            <w:r w:rsidRPr="002254B3">
              <w:t>No coverage is available with UnitedHealthcare.</w:t>
            </w:r>
          </w:p>
          <w:p w14:paraId="1C513023" w14:textId="346B4C60" w:rsidR="0097332A" w:rsidRPr="00DE556B" w:rsidRDefault="0097332A">
            <w:pPr>
              <w:pStyle w:val="iBAAGStandardText"/>
            </w:pPr>
          </w:p>
        </w:tc>
      </w:tr>
      <w:tr w:rsidR="001E3527" w:rsidRPr="00DE556B" w14:paraId="7AF69002" w14:textId="77777777" w:rsidTr="0097332A">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97332A">
        <w:tblPrEx>
          <w:shd w:val="clear" w:color="auto" w:fill="auto"/>
        </w:tblPrEx>
        <w:tc>
          <w:tcPr>
            <w:tcW w:w="3517" w:type="dxa"/>
            <w:shd w:val="clear" w:color="auto" w:fill="FFFFFF" w:themeFill="background1"/>
          </w:tcPr>
          <w:p w14:paraId="1B4C929B" w14:textId="77777777" w:rsidR="00B75C77" w:rsidRDefault="00B75C77" w:rsidP="00B75C77">
            <w:pPr>
              <w:pStyle w:val="iBAAGSituationBoxName"/>
            </w:pPr>
            <w:bookmarkStart w:id="29" w:name="Healthcare_Spending_Card"/>
            <w:r>
              <w:t>Health Care Spending Card</w:t>
            </w:r>
            <w:bookmarkEnd w:id="29"/>
          </w:p>
          <w:p w14:paraId="5FFFA1F3" w14:textId="58B46326" w:rsidR="006041ED" w:rsidRPr="00DE556B" w:rsidRDefault="006041ED" w:rsidP="00EA5C51">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BB34DE">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B34DE" w:rsidRPr="00DE556B" w14:paraId="614363C1"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B34DE" w:rsidRPr="00DE556B" w14:paraId="457C9267"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EA5C51">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029662EB"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BB34DE">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EA5C51">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B34DE" w:rsidRPr="00DE556B" w14:paraId="587175C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B34DE" w:rsidRPr="00DE556B" w14:paraId="587175F5" w14:textId="77777777" w:rsidTr="00BB34DE">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EA5C51">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0FF9C3E6" w14:textId="2313385D" w:rsidR="00B86AA9" w:rsidRPr="00DE556B" w:rsidRDefault="00D65FEC">
            <w:r>
              <w:rPr>
                <w:rStyle w:val="iBAAGStandardTextBoldChar"/>
              </w:rPr>
              <w:t>30%</w:t>
            </w:r>
            <w:r w:rsidR="00B86AA9" w:rsidRPr="00DE556B">
              <w:t xml:space="preserve"> </w:t>
            </w:r>
            <w:r w:rsidR="00B86AA9" w:rsidRPr="00DE556B">
              <w:rPr>
                <w:rStyle w:val="iBAAGStandardTextChar"/>
              </w:rPr>
              <w:t>co-insurance, after you pay the deductible</w:t>
            </w:r>
            <w:r w:rsidR="0000339A" w:rsidRPr="00DE556B">
              <w:rPr>
                <w:rStyle w:val="iBAAGStandardTextChar"/>
              </w:rPr>
              <w:t>.</w:t>
            </w: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464EF7FC" w14:textId="0C141394"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0EB98B5C" w14:textId="77777777" w:rsidR="00D65FEC" w:rsidRPr="00DE556B" w:rsidRDefault="00D65FEC"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793FDA4C"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21A68508"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0C4A3B48"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16D0F58D"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B34DE" w:rsidRPr="00DE556B" w14:paraId="587175F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B34DE" w:rsidRPr="00DE556B" w14:paraId="58717648" w14:textId="77777777" w:rsidTr="00BB34DE">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EA5C51">
            <w:pPr>
              <w:pStyle w:val="iBAAGSituationBoxName"/>
            </w:pPr>
            <w:bookmarkStart w:id="48" w:name="Ambulance_Services_NonEmergency"/>
            <w:r w:rsidRPr="00DE556B">
              <w:t xml:space="preserve">Ambulance Services  </w:t>
            </w:r>
          </w:p>
          <w:p w14:paraId="587175FE" w14:textId="77777777" w:rsidR="00B86AA9" w:rsidRPr="00DE556B" w:rsidRDefault="00B86AA9" w:rsidP="00EA5C51">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699306FE" w14:textId="6F55D813"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7EB1438C" w14:textId="77777777" w:rsidR="00D65FEC" w:rsidRPr="00DE556B" w:rsidRDefault="00D65FEC" w:rsidP="002D5CBB"/>
          <w:p w14:paraId="46D3C9A1" w14:textId="77777777" w:rsidR="00B86AA9" w:rsidRPr="00DE556B" w:rsidRDefault="00B86AA9" w:rsidP="002D5CBB">
            <w:pPr>
              <w:pStyle w:val="iBAAGStandardTextBold"/>
            </w:pPr>
            <w:r w:rsidRPr="00DE556B">
              <w:t>Is prior authorization needed?</w:t>
            </w:r>
          </w:p>
          <w:p w14:paraId="62C7BBEE" w14:textId="77777777" w:rsidR="00091433" w:rsidRPr="00DE556B" w:rsidRDefault="00091433" w:rsidP="00091433">
            <w:pPr>
              <w:pStyle w:val="iBAAGStandardText"/>
            </w:pPr>
            <w:r w:rsidRPr="00DE556B">
              <w:t>Yes</w:t>
            </w:r>
          </w:p>
          <w:p w14:paraId="23818AC1" w14:textId="77777777" w:rsidR="00091433" w:rsidRPr="00DE556B" w:rsidRDefault="00091433" w:rsidP="00091433">
            <w:r w:rsidRPr="00DE556B">
              <w:tab/>
            </w:r>
          </w:p>
          <w:p w14:paraId="3BB4DA2B" w14:textId="77777777" w:rsidR="00091433" w:rsidRPr="00DE556B" w:rsidRDefault="00091433" w:rsidP="00091433">
            <w:pPr>
              <w:pStyle w:val="iBAAGStandardTextBold"/>
            </w:pPr>
            <w:r w:rsidRPr="00DE556B">
              <w:t>Prior authorization is:</w:t>
            </w:r>
          </w:p>
          <w:p w14:paraId="2422651C" w14:textId="77777777" w:rsidR="00091433" w:rsidRPr="00DE556B" w:rsidRDefault="00091433" w:rsidP="00091433">
            <w:pPr>
              <w:pStyle w:val="iBAAGStandardText"/>
            </w:pPr>
            <w:r w:rsidRPr="00DE556B">
              <w:t>Getting approval by calling the number listed on your health plan ID card before you can get medicine or services.</w:t>
            </w:r>
          </w:p>
          <w:p w14:paraId="568DB392" w14:textId="77777777" w:rsidR="00091433" w:rsidRPr="00DE556B" w:rsidRDefault="00091433" w:rsidP="00091433"/>
          <w:p w14:paraId="152EBE0F" w14:textId="77777777" w:rsidR="00091433" w:rsidRPr="00DE556B" w:rsidRDefault="00091433" w:rsidP="00091433">
            <w:pPr>
              <w:pStyle w:val="iBAAGStandardTextBold"/>
            </w:pPr>
            <w:r w:rsidRPr="00DE556B">
              <w:t xml:space="preserve">When do I need to call? </w:t>
            </w:r>
          </w:p>
          <w:p w14:paraId="3D3E0D02" w14:textId="77777777" w:rsidR="00091433" w:rsidRPr="00DE556B" w:rsidRDefault="00091433" w:rsidP="00091433">
            <w:pPr>
              <w:pStyle w:val="iBAAGLevel1Bullets"/>
            </w:pPr>
            <w:r w:rsidRPr="00DE556B">
              <w:t xml:space="preserve">As soon as possible before transport </w:t>
            </w:r>
          </w:p>
          <w:p w14:paraId="1085CB1D" w14:textId="77777777" w:rsidR="00091433" w:rsidRPr="00DE556B" w:rsidRDefault="00091433" w:rsidP="00091433"/>
          <w:p w14:paraId="77CDD2A7" w14:textId="77777777" w:rsidR="00091433" w:rsidRPr="00DE556B" w:rsidRDefault="00091433" w:rsidP="00091433">
            <w:pPr>
              <w:pStyle w:val="iBAAGStandardTextBold"/>
            </w:pPr>
            <w:r w:rsidRPr="00DE556B">
              <w:t xml:space="preserve">If you don’t get prior authorization, you pay: </w:t>
            </w:r>
          </w:p>
          <w:p w14:paraId="2E173692" w14:textId="77777777" w:rsidR="00091433" w:rsidRPr="00DE556B" w:rsidRDefault="00091433" w:rsidP="00091433">
            <w:pPr>
              <w:pStyle w:val="iBAAGStandardText"/>
            </w:pPr>
            <w:r w:rsidRPr="00DE556B">
              <w:t>All charges</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3068FC87" w14:textId="16A9A66A"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50D79F45" w14:textId="77777777" w:rsidR="00D65FEC" w:rsidRPr="00DE556B" w:rsidRDefault="00D65FEC" w:rsidP="002D5CBB"/>
          <w:p w14:paraId="46AC9591" w14:textId="77777777" w:rsidR="00B86AA9" w:rsidRPr="00DE556B" w:rsidRDefault="00B86AA9" w:rsidP="002D5CBB">
            <w:pPr>
              <w:pStyle w:val="iBAAGStandardTextBold"/>
            </w:pPr>
            <w:r w:rsidRPr="00DE556B">
              <w:t>Is prior authorization needed?</w:t>
            </w:r>
          </w:p>
          <w:p w14:paraId="09FB10CA" w14:textId="77777777" w:rsidR="00091433" w:rsidRPr="00DE556B" w:rsidRDefault="00091433" w:rsidP="00091433">
            <w:pPr>
              <w:pStyle w:val="iBAAGStandardText"/>
            </w:pPr>
            <w:r w:rsidRPr="00DE556B">
              <w:t>Yes</w:t>
            </w:r>
          </w:p>
          <w:p w14:paraId="7FBFC33C" w14:textId="77777777" w:rsidR="00091433" w:rsidRPr="00DE556B" w:rsidRDefault="00091433" w:rsidP="00091433">
            <w:r w:rsidRPr="00DE556B">
              <w:tab/>
            </w:r>
          </w:p>
          <w:p w14:paraId="7AB1DB4A" w14:textId="77777777" w:rsidR="00091433" w:rsidRPr="00DE556B" w:rsidRDefault="00091433" w:rsidP="00091433">
            <w:pPr>
              <w:pStyle w:val="iBAAGStandardTextBold"/>
            </w:pPr>
            <w:r w:rsidRPr="00DE556B">
              <w:t>Prior authorization is:</w:t>
            </w:r>
          </w:p>
          <w:p w14:paraId="1436A7E3" w14:textId="77777777" w:rsidR="00091433" w:rsidRPr="00DE556B" w:rsidRDefault="00091433" w:rsidP="00091433">
            <w:pPr>
              <w:pStyle w:val="iBAAGStandardText"/>
            </w:pPr>
            <w:r w:rsidRPr="00DE556B">
              <w:t>Getting approval by calling the number listed on your health plan ID card before you can get medicine or services.</w:t>
            </w:r>
          </w:p>
          <w:p w14:paraId="0FD368A3" w14:textId="77777777" w:rsidR="00091433" w:rsidRPr="00DE556B" w:rsidRDefault="00091433" w:rsidP="00091433"/>
          <w:p w14:paraId="3C61FF65" w14:textId="77777777" w:rsidR="00091433" w:rsidRPr="00DE556B" w:rsidRDefault="00091433" w:rsidP="00091433">
            <w:pPr>
              <w:pStyle w:val="iBAAGStandardTextBold"/>
            </w:pPr>
            <w:r w:rsidRPr="00DE556B">
              <w:t xml:space="preserve">When do I need to call? </w:t>
            </w:r>
          </w:p>
          <w:p w14:paraId="168F98CA" w14:textId="77777777" w:rsidR="00091433" w:rsidRPr="00DE556B" w:rsidRDefault="00091433" w:rsidP="00091433">
            <w:pPr>
              <w:pStyle w:val="iBAAGLevel1Bullets"/>
            </w:pPr>
            <w:r w:rsidRPr="00DE556B">
              <w:t xml:space="preserve">As soon as possible before transport </w:t>
            </w:r>
          </w:p>
          <w:p w14:paraId="1DE541B8" w14:textId="77777777" w:rsidR="00091433" w:rsidRPr="00DE556B" w:rsidRDefault="00091433" w:rsidP="00091433"/>
          <w:p w14:paraId="7F16FC7E" w14:textId="77777777" w:rsidR="00091433" w:rsidRPr="00DE556B" w:rsidRDefault="00091433" w:rsidP="00091433">
            <w:pPr>
              <w:pStyle w:val="iBAAGStandardTextBold"/>
            </w:pPr>
            <w:r w:rsidRPr="00DE556B">
              <w:t xml:space="preserve">If you don’t get prior authorization, you pay: </w:t>
            </w:r>
          </w:p>
          <w:p w14:paraId="2FE16702" w14:textId="77777777" w:rsidR="00091433" w:rsidRPr="00DE556B" w:rsidRDefault="00091433" w:rsidP="00091433">
            <w:pPr>
              <w:pStyle w:val="iBAAGStandardText"/>
            </w:pPr>
            <w:r w:rsidRPr="00DE556B">
              <w:t>All charges</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0561F36C"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19C43195"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16AECF36"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9" w14:textId="4B50194B"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BB34DE">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BB34DE">
        <w:tblPrEx>
          <w:shd w:val="clear" w:color="auto" w:fill="auto"/>
        </w:tblPrEx>
        <w:tc>
          <w:tcPr>
            <w:tcW w:w="3517" w:type="dxa"/>
            <w:shd w:val="clear" w:color="auto" w:fill="FFFFFF" w:themeFill="background1"/>
          </w:tcPr>
          <w:p w14:paraId="5871764B" w14:textId="77777777" w:rsidR="00B86AA9" w:rsidRPr="00DE556B" w:rsidRDefault="00B86AA9" w:rsidP="00EA5C51">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B34DE" w:rsidRPr="00DE556B" w14:paraId="58717666"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678" w14:textId="77777777" w:rsidTr="00BB34DE">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EA5C51">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B34DE" w:rsidRPr="00DE556B" w14:paraId="6B2643F0"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2BEC9C48" w14:textId="77777777" w:rsidTr="00BB34DE">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EA5C51">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EA5C51">
            <w:pPr>
              <w:pStyle w:val="iBAAGSituationBoxName"/>
            </w:pPr>
          </w:p>
        </w:tc>
        <w:tc>
          <w:tcPr>
            <w:tcW w:w="2491" w:type="dxa"/>
            <w:shd w:val="clear" w:color="auto" w:fill="FFFFFF" w:themeFill="background1"/>
          </w:tcPr>
          <w:p w14:paraId="110D3FD4" w14:textId="6FFAEC07" w:rsidR="007038CF" w:rsidRPr="00DE556B" w:rsidRDefault="007038CF" w:rsidP="007038CF">
            <w:pPr>
              <w:rPr>
                <w:rStyle w:val="InstructionalTextChar"/>
              </w:rPr>
            </w:pPr>
            <w:r w:rsidRPr="00DE556B">
              <w:rPr>
                <w:rStyle w:val="iBAAGStandardTextBoldChar"/>
              </w:rPr>
              <w:t>No Charge</w:t>
            </w:r>
          </w:p>
          <w:p w14:paraId="09368DB5" w14:textId="5C544449" w:rsidR="002D0442" w:rsidRPr="00DE556B" w:rsidRDefault="007038CF">
            <w:pPr>
              <w:rPr>
                <w:rFonts w:eastAsia="Times New Roman" w:cs="Times New Roman"/>
                <w:szCs w:val="24"/>
              </w:rPr>
            </w:pPr>
            <w:r w:rsidRPr="00DE556B">
              <w:rPr>
                <w:rStyle w:val="iBAAGStandardTextChar"/>
              </w:rPr>
              <w:t>The annual deductible does not apply.</w:t>
            </w: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27CC966A" w:rsidR="00056C7A" w:rsidRPr="00DE556B" w:rsidRDefault="00246E89" w:rsidP="006A6DDF">
            <w:pPr>
              <w:pStyle w:val="iBAAGStandardText"/>
              <w:rPr>
                <w:rStyle w:val="InstructionalTextChar"/>
              </w:rPr>
            </w:pPr>
            <w:r w:rsidRPr="00DE556B">
              <w:rPr>
                <w:rFonts w:cs="Arial"/>
              </w:rPr>
              <w:t>All charges</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3621279B" w:rsidR="00214D5A" w:rsidRPr="00DE556B" w:rsidRDefault="00214D5A" w:rsidP="00583D07">
            <w:pPr>
              <w:pStyle w:val="iBAAGStandardText"/>
            </w:pPr>
            <w:r w:rsidRPr="00DE556B">
              <w:t>Limited to:</w:t>
            </w:r>
          </w:p>
          <w:p w14:paraId="357C5E72" w14:textId="0754AB74" w:rsidR="003C360D" w:rsidRPr="00DE556B" w:rsidRDefault="003C360D" w:rsidP="00583D07">
            <w:pPr>
              <w:pStyle w:val="iBAAGLevel1Bullets"/>
            </w:pPr>
            <w:r w:rsidRPr="00DE556B">
              <w:rPr>
                <w:rStyle w:val="iBAAGStandardTextBoldChar"/>
              </w:rPr>
              <w:t>$</w:t>
            </w:r>
            <w:r w:rsidR="00D65FEC">
              <w:rPr>
                <w:rStyle w:val="iBAAGStandardTextBoldChar"/>
              </w:rPr>
              <w:t>300</w:t>
            </w:r>
            <w:r w:rsidRPr="00DE556B">
              <w:t xml:space="preserve"> </w:t>
            </w:r>
            <w:r w:rsidR="00214D5A" w:rsidRPr="00DE556B">
              <w:t xml:space="preserve">per day </w:t>
            </w:r>
            <w:r w:rsidRPr="00DE556B">
              <w:t xml:space="preserve">for </w:t>
            </w:r>
            <w:r w:rsidR="00D65FEC">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B34DE" w:rsidRPr="00DE556B" w14:paraId="78CDB8C9" w14:textId="77777777" w:rsidTr="00BB34DE">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BB34DE" w:rsidRPr="00DE556B" w14:paraId="43970BF8" w14:textId="77777777" w:rsidTr="00BB34DE">
        <w:trPr>
          <w:gridAfter w:val="1"/>
          <w:wAfter w:w="26" w:type="dxa"/>
        </w:trPr>
        <w:tc>
          <w:tcPr>
            <w:tcW w:w="3517" w:type="dxa"/>
            <w:tcBorders>
              <w:bottom w:val="single" w:sz="4" w:space="0" w:color="000000" w:themeColor="text1"/>
            </w:tcBorders>
            <w:shd w:val="clear" w:color="auto" w:fill="auto"/>
          </w:tcPr>
          <w:p w14:paraId="77D389FF" w14:textId="77777777" w:rsidR="00B86AA9" w:rsidRPr="00DE556B" w:rsidRDefault="00B86AA9"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B86AA9" w:rsidRPr="00DE556B" w:rsidRDefault="00B86AA9" w:rsidP="00246E89">
            <w:pPr>
              <w:rPr>
                <w:rFonts w:cs="Arial"/>
                <w:b/>
                <w:sz w:val="28"/>
              </w:rPr>
            </w:pPr>
          </w:p>
          <w:p w14:paraId="75D07EE1" w14:textId="5C2D307F" w:rsidR="00B86AA9" w:rsidRPr="00DE556B" w:rsidRDefault="00B86AA9" w:rsidP="00583D07">
            <w:pPr>
              <w:rPr>
                <w:rFonts w:cs="Arial"/>
              </w:rPr>
            </w:pPr>
            <w:r w:rsidRPr="00DE556B">
              <w:rPr>
                <w:rFonts w:cs="Arial"/>
                <w:b/>
              </w:rPr>
              <w:t>What is emergency family reunion?</w:t>
            </w:r>
            <w:r w:rsidRPr="00DE556B">
              <w:rPr>
                <w:rFonts w:cs="Arial"/>
              </w:rPr>
              <w:t xml:space="preserve"> Services to transport your family members to you if</w:t>
            </w:r>
            <w:r w:rsidR="00B5582C" w:rsidRPr="00DE556B">
              <w:rPr>
                <w:rFonts w:cs="Arial"/>
              </w:rPr>
              <w:t xml:space="preserve"> </w:t>
            </w:r>
            <w:r w:rsidRPr="00DE556B">
              <w:rPr>
                <w:rFonts w:cs="Arial"/>
                <w:szCs w:val="24"/>
              </w:rPr>
              <w:t>y</w:t>
            </w:r>
            <w:r w:rsidR="00B5582C" w:rsidRPr="00DE556B">
              <w:rPr>
                <w:rFonts w:cs="Arial"/>
                <w:szCs w:val="24"/>
              </w:rPr>
              <w:t xml:space="preserve">ou’re </w:t>
            </w:r>
            <w:r w:rsidRPr="00DE556B">
              <w:rPr>
                <w:rFonts w:cs="Arial"/>
                <w:szCs w:val="24"/>
              </w:rPr>
              <w:t xml:space="preserve">hospitalized </w:t>
            </w:r>
            <w:r w:rsidR="00B5582C" w:rsidRPr="00DE556B">
              <w:rPr>
                <w:rFonts w:cs="Arial"/>
                <w:szCs w:val="24"/>
              </w:rPr>
              <w:t>with</w:t>
            </w:r>
            <w:r w:rsidRPr="00DE556B">
              <w:rPr>
                <w:rFonts w:cs="Arial"/>
                <w:szCs w:val="24"/>
              </w:rPr>
              <w:t xml:space="preserve"> a critical or terminal condition</w:t>
            </w:r>
            <w:r w:rsidR="00B5582C" w:rsidRPr="00DE556B">
              <w:rPr>
                <w:rFonts w:cs="Arial"/>
                <w:szCs w:val="24"/>
              </w:rPr>
              <w:t>.</w:t>
            </w:r>
          </w:p>
          <w:p w14:paraId="45850C3E" w14:textId="77777777" w:rsidR="00B86AA9" w:rsidRPr="00DE556B" w:rsidRDefault="00B86AA9" w:rsidP="00246E89">
            <w:pPr>
              <w:pStyle w:val="iBAAGTableHeader"/>
            </w:pPr>
          </w:p>
        </w:tc>
        <w:tc>
          <w:tcPr>
            <w:tcW w:w="2491" w:type="dxa"/>
            <w:tcBorders>
              <w:bottom w:val="single" w:sz="4" w:space="0" w:color="000000" w:themeColor="text1"/>
            </w:tcBorders>
            <w:shd w:val="clear" w:color="auto" w:fill="auto"/>
          </w:tcPr>
          <w:p w14:paraId="10DE90FC" w14:textId="430C388A" w:rsidR="007038CF" w:rsidRPr="00DE556B" w:rsidRDefault="007038CF" w:rsidP="007038CF">
            <w:pPr>
              <w:rPr>
                <w:rStyle w:val="InstructionalTextChar"/>
              </w:rPr>
            </w:pPr>
            <w:r w:rsidRPr="00DE556B">
              <w:rPr>
                <w:rStyle w:val="iBAAGStandardTextBoldChar"/>
              </w:rPr>
              <w:t>No Charge</w:t>
            </w:r>
          </w:p>
          <w:p w14:paraId="3A11B89C" w14:textId="44079C21" w:rsidR="00B86AA9" w:rsidRPr="00DE556B" w:rsidRDefault="007038CF">
            <w:r w:rsidRPr="00DE556B">
              <w:rPr>
                <w:rStyle w:val="iBAAGStandardTextChar"/>
              </w:rPr>
              <w:t>The annual deductible does not apply.</w:t>
            </w:r>
          </w:p>
          <w:p w14:paraId="6FFBC7A9" w14:textId="77777777" w:rsidR="00D87E86" w:rsidRPr="00DE556B" w:rsidRDefault="00D87E86" w:rsidP="00246E89">
            <w:pPr>
              <w:pStyle w:val="MemberViewStandard"/>
              <w:rPr>
                <w:rStyle w:val="InstructionalTextChar"/>
                <w:rFonts w:cs="Arial"/>
              </w:rPr>
            </w:pPr>
          </w:p>
          <w:p w14:paraId="5CD81F9B" w14:textId="77777777" w:rsidR="00E854E4" w:rsidRPr="00DE556B" w:rsidRDefault="00E854E4" w:rsidP="00E854E4">
            <w:pPr>
              <w:pStyle w:val="iBAAGStandardTextBold"/>
            </w:pPr>
            <w:r w:rsidRPr="00DE556B">
              <w:t>Is prior authorization needed?</w:t>
            </w:r>
          </w:p>
          <w:p w14:paraId="041E1E56" w14:textId="2B8742F2" w:rsidR="00D87E86" w:rsidRPr="00DE556B" w:rsidRDefault="00D87E86" w:rsidP="00D87E86">
            <w:pPr>
              <w:pStyle w:val="iBAAGStandardText"/>
            </w:pPr>
            <w:r w:rsidRPr="00DE556B">
              <w:t>Yes</w:t>
            </w:r>
          </w:p>
          <w:p w14:paraId="127E875C" w14:textId="77777777" w:rsidR="00D87E86" w:rsidRPr="00DE556B" w:rsidRDefault="00D87E86" w:rsidP="00D87E86">
            <w:r w:rsidRPr="00DE556B">
              <w:tab/>
            </w:r>
          </w:p>
          <w:p w14:paraId="1B1B9E27" w14:textId="77777777" w:rsidR="00D87E86" w:rsidRPr="00DE556B" w:rsidRDefault="00D87E86" w:rsidP="00D87E86">
            <w:r w:rsidRPr="00DE556B">
              <w:rPr>
                <w:rStyle w:val="iBAAGStandardTextBoldChar"/>
              </w:rPr>
              <w:t>Prior authorization is</w:t>
            </w:r>
            <w:r w:rsidRPr="00DE556B">
              <w:t>:</w:t>
            </w:r>
          </w:p>
          <w:p w14:paraId="0D8F0DD2" w14:textId="77777777" w:rsidR="00D87E86" w:rsidRPr="00DE556B" w:rsidRDefault="00D87E86" w:rsidP="00D87E86">
            <w:pPr>
              <w:pStyle w:val="iBAAGStandardText"/>
            </w:pPr>
            <w:r w:rsidRPr="00DE556B">
              <w:t>Getting approval by calling the number listed on your health plan ID card before you can get medicine or services.</w:t>
            </w:r>
          </w:p>
          <w:p w14:paraId="4411E7FD" w14:textId="77777777" w:rsidR="00D87E86" w:rsidRPr="00DE556B" w:rsidRDefault="00D87E86" w:rsidP="00D87E86"/>
          <w:p w14:paraId="7DFD9F4F" w14:textId="77777777" w:rsidR="00D87E86" w:rsidRPr="00DE556B" w:rsidRDefault="00D87E86" w:rsidP="00D87E86">
            <w:pPr>
              <w:pStyle w:val="iBAAGStandardTextBold"/>
            </w:pPr>
            <w:r w:rsidRPr="00DE556B">
              <w:t xml:space="preserve">When do I need to call? </w:t>
            </w:r>
          </w:p>
          <w:p w14:paraId="05D5A811" w14:textId="4CDD13F7" w:rsidR="00D87E86" w:rsidRPr="00DE556B" w:rsidRDefault="00D87E86" w:rsidP="00D87E86">
            <w:pPr>
              <w:pStyle w:val="iBAAGLevel1Bullets"/>
            </w:pPr>
            <w:r w:rsidRPr="00DE556B">
              <w:t>As soon as the possibility of an emergency family reunion  arises</w:t>
            </w:r>
          </w:p>
          <w:p w14:paraId="709D4C25" w14:textId="77777777" w:rsidR="00D87E86" w:rsidRPr="00DE556B" w:rsidRDefault="00D87E86" w:rsidP="00D87E86"/>
          <w:p w14:paraId="5D7F1B94" w14:textId="77777777" w:rsidR="00D87E86" w:rsidRPr="00DE556B" w:rsidRDefault="00D87E86" w:rsidP="00D87E86">
            <w:r w:rsidRPr="00DE556B">
              <w:rPr>
                <w:rStyle w:val="iBAAGStandardTextBoldChar"/>
              </w:rPr>
              <w:t>If you don’t get prior authorization, you pay</w:t>
            </w:r>
            <w:r w:rsidRPr="00DE556B">
              <w:t xml:space="preserve">: </w:t>
            </w:r>
          </w:p>
          <w:p w14:paraId="40028616" w14:textId="72FD7C3F" w:rsidR="00BD7601" w:rsidRPr="00DE556B" w:rsidRDefault="00D87E86" w:rsidP="00BD7601">
            <w:pPr>
              <w:pStyle w:val="iBAAGStandardText"/>
              <w:rPr>
                <w:rStyle w:val="InstructionalTextChar"/>
              </w:rPr>
            </w:pPr>
            <w:r w:rsidRPr="00DE556B">
              <w:rPr>
                <w:rFonts w:cs="Arial"/>
              </w:rPr>
              <w:t>All charges</w:t>
            </w:r>
          </w:p>
          <w:p w14:paraId="1C339306" w14:textId="70B11C2A" w:rsidR="00B86AA9" w:rsidRPr="00DE556B" w:rsidRDefault="00B86AA9" w:rsidP="00BD7601"/>
        </w:tc>
        <w:tc>
          <w:tcPr>
            <w:tcW w:w="2491" w:type="dxa"/>
            <w:tcBorders>
              <w:bottom w:val="single" w:sz="4" w:space="0" w:color="000000" w:themeColor="text1"/>
            </w:tcBorders>
            <w:shd w:val="clear" w:color="auto" w:fill="auto"/>
          </w:tcPr>
          <w:p w14:paraId="019C0142" w14:textId="37C0258E" w:rsidR="00B86AA9" w:rsidRPr="00DE556B" w:rsidRDefault="00B86AA9" w:rsidP="00583D07">
            <w:pPr>
              <w:pStyle w:val="iBAAGStandardText"/>
            </w:pPr>
            <w:r w:rsidRPr="00DE556B">
              <w:t xml:space="preserve">U.S. Network benefits </w:t>
            </w:r>
            <w:r w:rsidR="00246E89" w:rsidRPr="00DE556B">
              <w:t>are not covered</w:t>
            </w:r>
            <w:r w:rsidR="001E3527" w:rsidRPr="00DE556B">
              <w:t>.</w:t>
            </w:r>
            <w:r w:rsidRPr="00DE556B">
              <w:t xml:space="preserve"> </w:t>
            </w:r>
          </w:p>
        </w:tc>
        <w:tc>
          <w:tcPr>
            <w:tcW w:w="2491" w:type="dxa"/>
            <w:tcBorders>
              <w:bottom w:val="single" w:sz="4" w:space="0" w:color="000000" w:themeColor="text1"/>
            </w:tcBorders>
            <w:shd w:val="clear" w:color="auto" w:fill="auto"/>
          </w:tcPr>
          <w:p w14:paraId="58E8FDAB" w14:textId="04E9529B" w:rsidR="00B86AA9" w:rsidRPr="00DE556B" w:rsidRDefault="00B86AA9" w:rsidP="00583D07">
            <w:pPr>
              <w:pStyle w:val="iBAAGStandardText"/>
            </w:pPr>
            <w:r w:rsidRPr="00DE556B">
              <w:t xml:space="preserve">U.S. Out-of-Network benefits </w:t>
            </w:r>
            <w:r w:rsidR="00246E89" w:rsidRPr="00DE556B">
              <w:t>are not covered</w:t>
            </w:r>
            <w:r w:rsidR="001E3527" w:rsidRPr="00DE556B">
              <w:t>.</w:t>
            </w:r>
          </w:p>
        </w:tc>
        <w:tc>
          <w:tcPr>
            <w:tcW w:w="2491" w:type="dxa"/>
            <w:tcBorders>
              <w:bottom w:val="single" w:sz="4" w:space="0" w:color="000000" w:themeColor="text1"/>
            </w:tcBorders>
            <w:shd w:val="clear" w:color="auto" w:fill="auto"/>
          </w:tcPr>
          <w:p w14:paraId="7CCC4371" w14:textId="3C8654C8" w:rsidR="00B5582C" w:rsidRPr="00DE556B" w:rsidRDefault="00B5582C" w:rsidP="00246E89">
            <w:pPr>
              <w:rPr>
                <w:rFonts w:cs="Arial"/>
              </w:rPr>
            </w:pPr>
            <w:r w:rsidRPr="00DE556B">
              <w:rPr>
                <w:rFonts w:cs="Arial"/>
              </w:rPr>
              <w:t>Limited to:</w:t>
            </w:r>
          </w:p>
          <w:p w14:paraId="1A849D4E" w14:textId="32181B63" w:rsidR="00B86AA9" w:rsidRPr="00DE556B" w:rsidRDefault="00B86AA9" w:rsidP="00583D07">
            <w:pPr>
              <w:pStyle w:val="iBAAGLevel1Bullets"/>
              <w:rPr>
                <w:rStyle w:val="iBAAGStandardTextChar"/>
              </w:rPr>
            </w:pPr>
            <w:r w:rsidRPr="00DE556B">
              <w:rPr>
                <w:b/>
              </w:rPr>
              <w:t>$</w:t>
            </w:r>
            <w:r w:rsidR="00D65FEC">
              <w:rPr>
                <w:b/>
              </w:rPr>
              <w:t>300</w:t>
            </w:r>
            <w:r w:rsidRPr="00DE556B">
              <w:t xml:space="preserve"> </w:t>
            </w:r>
            <w:r w:rsidR="00B5582C" w:rsidRPr="00DE556B">
              <w:t xml:space="preserve">per day for </w:t>
            </w:r>
            <w:r w:rsidR="00D65FEC">
              <w:rPr>
                <w:b/>
              </w:rPr>
              <w:t>30</w:t>
            </w:r>
            <w:r w:rsidR="00B5582C" w:rsidRPr="00DE556B">
              <w:rPr>
                <w:b/>
                <w:color w:val="FF00FF"/>
              </w:rPr>
              <w:t xml:space="preserve"> </w:t>
            </w:r>
            <w:r w:rsidR="00B5582C" w:rsidRPr="00DE556B">
              <w:t xml:space="preserve"> days</w:t>
            </w:r>
            <w:r w:rsidR="00B5582C" w:rsidRPr="00DE556B">
              <w:rPr>
                <w:b/>
                <w:color w:val="FF00FF"/>
              </w:rPr>
              <w:t xml:space="preserve"> </w:t>
            </w:r>
            <w:r w:rsidR="00B5582C" w:rsidRPr="00DE556B">
              <w:t xml:space="preserve">for living expenses </w:t>
            </w:r>
            <w:r w:rsidRPr="00DE556B">
              <w:t xml:space="preserve">while </w:t>
            </w:r>
            <w:r w:rsidR="00B5582C" w:rsidRPr="00DE556B">
              <w:t xml:space="preserve">you’re hospitalized </w:t>
            </w:r>
          </w:p>
          <w:p w14:paraId="1FB9701E" w14:textId="77777777" w:rsidR="00B86AA9" w:rsidRPr="00DE556B" w:rsidRDefault="00B86AA9" w:rsidP="00246E89">
            <w:pPr>
              <w:pStyle w:val="iBAAGTableHeader"/>
            </w:pPr>
          </w:p>
          <w:p w14:paraId="7D5867E7" w14:textId="77777777" w:rsidR="00B86AA9" w:rsidRPr="00DE556B" w:rsidRDefault="00B86AA9" w:rsidP="00583D07">
            <w:pPr>
              <w:pStyle w:val="iBAAGTableHeader"/>
              <w:jc w:val="left"/>
            </w:pPr>
          </w:p>
        </w:tc>
      </w:tr>
      <w:tr w:rsidR="00BB34DE" w:rsidRPr="00DE556B" w14:paraId="5871767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60ED0C9A"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B34DE" w:rsidRPr="00DE556B" w14:paraId="587176A3" w14:textId="77777777" w:rsidTr="00BB34DE">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EA5C51">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3E2816F"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13829C4E" w:rsidR="00B86AA9" w:rsidRDefault="00B86AA9" w:rsidP="006A6DDF">
            <w:pPr>
              <w:rPr>
                <w:rStyle w:val="InstructionalTextChar"/>
              </w:rPr>
            </w:pPr>
            <w:r w:rsidRPr="00DE556B">
              <w:rPr>
                <w:rStyle w:val="iBAAGStandardTextBoldChar"/>
              </w:rPr>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52A4B8A2" w14:textId="77777777" w:rsidR="00BB34DE" w:rsidRPr="00DE556B" w:rsidRDefault="00BB34DE" w:rsidP="006A6DDF"/>
          <w:p w14:paraId="58717692" w14:textId="14B30C71"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B" w14:textId="4CF45789" w:rsidR="00B86AA9" w:rsidRDefault="00B86AA9" w:rsidP="006A6DDF">
            <w:pPr>
              <w:rPr>
                <w:rStyle w:val="InstructionalTextChar"/>
              </w:rPr>
            </w:pPr>
            <w:r w:rsidRPr="00DE556B">
              <w:rPr>
                <w:rStyle w:val="iBAAGStandardTextBoldChar"/>
              </w:rPr>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2DD270D8" w14:textId="77777777" w:rsidR="00BB34DE" w:rsidRPr="00DE556B" w:rsidRDefault="00BB34DE" w:rsidP="006A6DDF"/>
          <w:p w14:paraId="5871769C" w14:textId="54CEFC02"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B34DE" w:rsidRPr="00DE556B" w14:paraId="587176A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B34DE" w:rsidRPr="00DE556B" w14:paraId="587176D6" w14:textId="77777777" w:rsidTr="00BB34DE">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EA5C51">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6D544A2C"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099F79F6" w14:textId="494AA332" w:rsidR="00BB34DE" w:rsidRDefault="00BB34DE" w:rsidP="00BB34DE">
            <w:r>
              <w:rPr>
                <w:rStyle w:val="iBAAGStandardTextBoldChar"/>
              </w:rPr>
              <w:t>0%</w:t>
            </w:r>
            <w:r w:rsidRPr="00DE556B">
              <w:t xml:space="preserve"> </w:t>
            </w:r>
            <w:r w:rsidRPr="00DE556B">
              <w:rPr>
                <w:rStyle w:val="iBAAGStandardTextChar"/>
              </w:rPr>
              <w:t>co-insurance, after you pay the deductible.</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124536AC" w:rsidR="00B86AA9" w:rsidRPr="00DE556B" w:rsidRDefault="00B86AA9" w:rsidP="000070CB">
            <w:pPr>
              <w:pStyle w:val="iBAAGStandardText"/>
            </w:pPr>
            <w:r w:rsidRPr="00DE556B">
              <w:t>No</w:t>
            </w:r>
          </w:p>
          <w:p w14:paraId="4E3F85B6" w14:textId="044F1C0C" w:rsidR="00B86AA9" w:rsidRPr="00DE556B" w:rsidRDefault="00B86AA9" w:rsidP="000070CB"/>
          <w:p w14:paraId="57024273" w14:textId="77777777" w:rsidR="00B86AA9" w:rsidRPr="00DE556B" w:rsidRDefault="00B86AA9" w:rsidP="006A6DDF">
            <w:pPr>
              <w:rPr>
                <w:rStyle w:val="InstructionalTextChar"/>
              </w:rPr>
            </w:pPr>
          </w:p>
        </w:tc>
        <w:tc>
          <w:tcPr>
            <w:tcW w:w="2491" w:type="dxa"/>
            <w:shd w:val="clear" w:color="auto" w:fill="FFFFFF" w:themeFill="background1"/>
          </w:tcPr>
          <w:p w14:paraId="34487685" w14:textId="662A66AE"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7C5AA1CC"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3BFE15E8" w:rsidR="00B86AA9" w:rsidRPr="00DE556B" w:rsidRDefault="00C6660B"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B34DE" w:rsidRPr="00DE556B" w14:paraId="4E13785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BB34DE" w:rsidRPr="00DE556B" w14:paraId="4034E7B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B86AA9" w:rsidRPr="00DE556B" w:rsidRDefault="00B86AA9" w:rsidP="00EA5C51">
            <w:pPr>
              <w:pStyle w:val="iBAAGSituationBoxName"/>
            </w:pPr>
            <w:bookmarkStart w:id="55" w:name="Medical_Repatriation"/>
            <w:r w:rsidRPr="00DE556B">
              <w:t>Medical Repatriation</w:t>
            </w:r>
          </w:p>
          <w:bookmarkEnd w:id="55"/>
          <w:p w14:paraId="7B77B339" w14:textId="77777777" w:rsidR="00B86AA9" w:rsidRPr="00DE556B" w:rsidRDefault="00B86AA9" w:rsidP="00EA5C51">
            <w:pPr>
              <w:pStyle w:val="iBAAGSituationBoxName"/>
            </w:pPr>
          </w:p>
          <w:p w14:paraId="51A8A938" w14:textId="2575494C" w:rsidR="00B86AA9" w:rsidRPr="00DE556B" w:rsidRDefault="00B86AA9"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B86AA9" w:rsidRPr="00DE556B" w:rsidRDefault="00B86AA9"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B86AA9" w:rsidRPr="00DE556B" w:rsidRDefault="00B86AA9" w:rsidP="00035FB9">
            <w:pPr>
              <w:pStyle w:val="MemberViewStandard"/>
              <w:rPr>
                <w:rFonts w:ascii="Verdana" w:hAnsi="Verdana"/>
              </w:rPr>
            </w:pPr>
          </w:p>
          <w:p w14:paraId="1C1DF959" w14:textId="77777777" w:rsidR="00B86AA9" w:rsidRPr="00DE556B" w:rsidRDefault="00B86AA9" w:rsidP="00035FB9">
            <w:pPr>
              <w:pStyle w:val="MemberViewStandard"/>
              <w:rPr>
                <w:rFonts w:ascii="Verdana" w:hAnsi="Verdana"/>
              </w:rPr>
            </w:pPr>
            <w:r w:rsidRPr="00DE556B">
              <w:rPr>
                <w:rFonts w:ascii="Verdana" w:hAnsi="Verdana"/>
              </w:rPr>
              <w:t>Benefits include:</w:t>
            </w:r>
          </w:p>
          <w:p w14:paraId="44F37E49" w14:textId="24B12F6F" w:rsidR="00B86AA9" w:rsidRPr="00DE556B" w:rsidRDefault="00B86AA9" w:rsidP="00035FB9">
            <w:pPr>
              <w:pStyle w:val="iBAAGLevel1Bullets"/>
            </w:pPr>
            <w:r w:rsidRPr="00DE556B">
              <w:t>transportation</w:t>
            </w:r>
          </w:p>
          <w:p w14:paraId="7B4347CE" w14:textId="77777777" w:rsidR="0031436D" w:rsidRPr="00DE556B" w:rsidRDefault="00B86AA9" w:rsidP="00035FB9">
            <w:pPr>
              <w:pStyle w:val="iBAAGLevel1Bullets"/>
            </w:pPr>
            <w:r w:rsidRPr="00DE556B">
              <w:t xml:space="preserve">medical services </w:t>
            </w:r>
            <w:r w:rsidR="0031436D" w:rsidRPr="00DE556B">
              <w:t>and</w:t>
            </w:r>
            <w:r w:rsidRPr="00DE556B">
              <w:t xml:space="preserve"> supplies</w:t>
            </w:r>
          </w:p>
          <w:p w14:paraId="61260B2A" w14:textId="353DAE9B" w:rsidR="00B86AA9" w:rsidRPr="00DE556B" w:rsidRDefault="0031436D" w:rsidP="00035FB9">
            <w:pPr>
              <w:pStyle w:val="iBAAGLevel1Bullets"/>
            </w:pPr>
            <w:r w:rsidRPr="00DE556B">
              <w:t>medical escort</w:t>
            </w:r>
          </w:p>
          <w:p w14:paraId="02AEE474" w14:textId="6168543A" w:rsidR="003C360D" w:rsidRPr="00DE556B" w:rsidRDefault="003C360D" w:rsidP="00035FB9">
            <w:pPr>
              <w:pStyle w:val="iBAAGLevel1Bullets"/>
            </w:pPr>
            <w:r w:rsidRPr="00DE556B">
              <w:t>repatriation of children (under age 18) and an adult family member</w:t>
            </w:r>
          </w:p>
          <w:p w14:paraId="27594D77" w14:textId="77777777" w:rsidR="0031436D" w:rsidRPr="00DE556B" w:rsidRDefault="0031436D" w:rsidP="00035FB9">
            <w:pPr>
              <w:pStyle w:val="iBAAGStandardText"/>
            </w:pPr>
          </w:p>
          <w:p w14:paraId="729AC357" w14:textId="77777777" w:rsidR="0031436D" w:rsidRPr="00DE556B" w:rsidRDefault="0031436D" w:rsidP="00035FB9">
            <w:pPr>
              <w:pStyle w:val="iBAAGStandardTextBold"/>
            </w:pPr>
            <w:r w:rsidRPr="00DE556B">
              <w:t xml:space="preserve">Want more information? </w:t>
            </w:r>
          </w:p>
          <w:p w14:paraId="2644AFE0" w14:textId="2452A3F7" w:rsidR="0031436D" w:rsidRPr="00DE556B" w:rsidRDefault="0031436D"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31436D" w:rsidRPr="00DE556B" w:rsidRDefault="0031436D" w:rsidP="00035FB9">
            <w:pPr>
              <w:pStyle w:val="iBAAGStandardText"/>
            </w:pPr>
          </w:p>
        </w:tc>
        <w:tc>
          <w:tcPr>
            <w:tcW w:w="2491" w:type="dxa"/>
            <w:tcBorders>
              <w:bottom w:val="single" w:sz="4" w:space="0" w:color="000000" w:themeColor="text1"/>
            </w:tcBorders>
            <w:shd w:val="clear" w:color="auto" w:fill="auto"/>
          </w:tcPr>
          <w:p w14:paraId="48D875C1" w14:textId="6683E8EF" w:rsidR="00CB1FF9" w:rsidRPr="00DE556B" w:rsidRDefault="00CB1FF9" w:rsidP="00CB1FF9">
            <w:pPr>
              <w:rPr>
                <w:rStyle w:val="InstructionalTextChar"/>
              </w:rPr>
            </w:pPr>
            <w:r w:rsidRPr="00DE556B">
              <w:rPr>
                <w:rStyle w:val="iBAAGStandardTextBoldChar"/>
              </w:rPr>
              <w:t>No Charge</w:t>
            </w:r>
          </w:p>
          <w:p w14:paraId="3CB28F59" w14:textId="44DF1F7E" w:rsidR="00B86AA9" w:rsidRPr="00DE556B" w:rsidRDefault="00CB1FF9" w:rsidP="006870AB">
            <w:r w:rsidRPr="00DE556B">
              <w:rPr>
                <w:rStyle w:val="iBAAGStandardTextChar"/>
              </w:rPr>
              <w:t>The annual deductible does not apply.</w:t>
            </w:r>
          </w:p>
          <w:p w14:paraId="7FFE28DF" w14:textId="77777777" w:rsidR="00B86AA9" w:rsidRPr="00DE556B" w:rsidRDefault="00B86AA9" w:rsidP="006870AB"/>
          <w:p w14:paraId="5473026C" w14:textId="77777777" w:rsidR="00B86AA9" w:rsidRPr="00DE556B" w:rsidRDefault="00B86AA9" w:rsidP="006870AB">
            <w:pPr>
              <w:pStyle w:val="iBAAGStandardTextBold"/>
            </w:pPr>
            <w:r w:rsidRPr="00DE556B">
              <w:t>Is prior authorization needed?</w:t>
            </w:r>
          </w:p>
          <w:p w14:paraId="3E927E2E" w14:textId="4B67F18B" w:rsidR="00786680" w:rsidRPr="00DE556B" w:rsidRDefault="00786680" w:rsidP="00786680">
            <w:pPr>
              <w:pStyle w:val="iBAAGStandardText"/>
            </w:pPr>
            <w:r w:rsidRPr="00DE556B">
              <w:t>Yes</w:t>
            </w:r>
          </w:p>
          <w:p w14:paraId="71EAC9E5" w14:textId="77777777" w:rsidR="0031436D" w:rsidRPr="00DE556B" w:rsidRDefault="0031436D" w:rsidP="0031436D">
            <w:r w:rsidRPr="00DE556B">
              <w:tab/>
            </w:r>
          </w:p>
          <w:p w14:paraId="57504C81" w14:textId="77777777" w:rsidR="0031436D" w:rsidRPr="00DE556B" w:rsidRDefault="0031436D" w:rsidP="0031436D">
            <w:r w:rsidRPr="00DE556B">
              <w:rPr>
                <w:rStyle w:val="iBAAGStandardTextBoldChar"/>
              </w:rPr>
              <w:t>Prior authorization is</w:t>
            </w:r>
            <w:r w:rsidRPr="00DE556B">
              <w:t>:</w:t>
            </w:r>
          </w:p>
          <w:p w14:paraId="3E93C382" w14:textId="77777777" w:rsidR="0031436D" w:rsidRPr="00DE556B" w:rsidRDefault="0031436D" w:rsidP="0031436D">
            <w:pPr>
              <w:pStyle w:val="iBAAGStandardText"/>
            </w:pPr>
            <w:r w:rsidRPr="00DE556B">
              <w:t>Getting approval by calling the number listed on your health plan ID card before you can get medicine or services.</w:t>
            </w:r>
          </w:p>
          <w:p w14:paraId="45C0397A" w14:textId="77777777" w:rsidR="0031436D" w:rsidRPr="00DE556B" w:rsidRDefault="0031436D" w:rsidP="0031436D"/>
          <w:p w14:paraId="7A69E2B2" w14:textId="77777777" w:rsidR="0031436D" w:rsidRPr="00DE556B" w:rsidRDefault="0031436D" w:rsidP="0031436D">
            <w:pPr>
              <w:pStyle w:val="iBAAGStandardTextBold"/>
            </w:pPr>
            <w:r w:rsidRPr="00DE556B">
              <w:t xml:space="preserve">When do I need to call? </w:t>
            </w:r>
          </w:p>
          <w:p w14:paraId="2909B6A1" w14:textId="770A0BCE" w:rsidR="0031436D" w:rsidRPr="00DE556B" w:rsidRDefault="0031436D" w:rsidP="00035FB9">
            <w:pPr>
              <w:pStyle w:val="iBAAGLevel1Bullets"/>
            </w:pPr>
            <w:r w:rsidRPr="00DE556B">
              <w:t>As soon as possible before receiving services</w:t>
            </w:r>
          </w:p>
          <w:p w14:paraId="2389C081" w14:textId="77777777" w:rsidR="0031436D" w:rsidRPr="00DE556B" w:rsidRDefault="0031436D" w:rsidP="00035FB9">
            <w:pPr>
              <w:pStyle w:val="iBAAGLevel1Bullets"/>
              <w:numPr>
                <w:ilvl w:val="0"/>
                <w:numId w:val="0"/>
              </w:numPr>
              <w:ind w:left="450"/>
            </w:pPr>
          </w:p>
          <w:p w14:paraId="74B004FE" w14:textId="77777777" w:rsidR="0031436D" w:rsidRPr="00DE556B" w:rsidRDefault="0031436D" w:rsidP="0031436D">
            <w:r w:rsidRPr="00DE556B">
              <w:rPr>
                <w:rStyle w:val="iBAAGStandardTextBoldChar"/>
              </w:rPr>
              <w:t>If you don’t get prior authorization, you pay</w:t>
            </w:r>
            <w:r w:rsidRPr="00DE556B">
              <w:t xml:space="preserve">: </w:t>
            </w:r>
          </w:p>
          <w:p w14:paraId="7EC2A195" w14:textId="3EC7F1BA" w:rsidR="00BD7601" w:rsidRPr="00DE556B" w:rsidRDefault="0031436D" w:rsidP="00BD7601">
            <w:pPr>
              <w:pStyle w:val="iBAAGStandardText"/>
              <w:rPr>
                <w:rStyle w:val="InstructionalTextChar"/>
              </w:rPr>
            </w:pPr>
            <w:r w:rsidRPr="00DE556B">
              <w:t>All charges</w:t>
            </w:r>
          </w:p>
          <w:p w14:paraId="2F013092" w14:textId="77777777" w:rsidR="00B86AA9" w:rsidRPr="00DE556B" w:rsidRDefault="00B86AA9" w:rsidP="00527354">
            <w:pPr>
              <w:pStyle w:val="iBAAGStandardText"/>
            </w:pPr>
          </w:p>
        </w:tc>
        <w:tc>
          <w:tcPr>
            <w:tcW w:w="2491" w:type="dxa"/>
            <w:tcBorders>
              <w:bottom w:val="single" w:sz="4" w:space="0" w:color="000000" w:themeColor="text1"/>
            </w:tcBorders>
            <w:shd w:val="clear" w:color="auto" w:fill="auto"/>
          </w:tcPr>
          <w:p w14:paraId="5BB11E37" w14:textId="4CDEB495" w:rsidR="00B86AA9" w:rsidRPr="00DE556B" w:rsidRDefault="00B86AA9" w:rsidP="00E95A8C">
            <w:r w:rsidRPr="00DE556B">
              <w:rPr>
                <w:rStyle w:val="iBAAGStandardTextChar"/>
              </w:rPr>
              <w:t xml:space="preserve">U.S. 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4E10144" w14:textId="16C285C2" w:rsidR="00B86AA9" w:rsidRPr="00DE556B" w:rsidRDefault="00B86AA9" w:rsidP="00E95A8C">
            <w:pPr>
              <w:pStyle w:val="iBAAGStandardText"/>
            </w:pPr>
            <w:r w:rsidRPr="00DE556B">
              <w:rPr>
                <w:rStyle w:val="iBAAGStandardTextChar"/>
              </w:rPr>
              <w:t xml:space="preserve">U.S. Out-of-Network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5821D6D" w14:textId="7BCCA128" w:rsidR="00B86AA9" w:rsidRPr="00527354" w:rsidRDefault="00BB34DE" w:rsidP="007F06C1">
            <w:pPr>
              <w:pStyle w:val="iBAAGStandardText"/>
              <w:rPr>
                <w:bCs/>
                <w:color w:val="auto"/>
              </w:rPr>
            </w:pPr>
            <w:r w:rsidRPr="00527354">
              <w:rPr>
                <w:rStyle w:val="InstructionalTextChar"/>
                <w:b w:val="0"/>
                <w:bCs/>
                <w:color w:val="auto"/>
              </w:rPr>
              <w:t>None</w:t>
            </w:r>
            <w:bookmarkStart w:id="56" w:name="_DV_M196"/>
            <w:bookmarkEnd w:id="56"/>
          </w:p>
          <w:p w14:paraId="36FA6D03" w14:textId="47EDB050" w:rsidR="00B86AA9" w:rsidRPr="00DE556B" w:rsidRDefault="00B86AA9" w:rsidP="007F06C1">
            <w:pPr>
              <w:pStyle w:val="iBAAGStandardText"/>
            </w:pPr>
          </w:p>
        </w:tc>
      </w:tr>
      <w:tr w:rsidR="00BB34DE" w:rsidRPr="00DE556B" w14:paraId="587176D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B34DE" w:rsidRPr="00DE556B" w14:paraId="5871771C" w14:textId="77777777" w:rsidTr="00BB34DE">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EA5C51">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587176E6" w14:textId="77777777" w:rsidR="00B86AA9" w:rsidRPr="00DE556B" w:rsidRDefault="00B86AA9" w:rsidP="006A6DDF">
            <w:pPr>
              <w:pStyle w:val="iBAAGLevel1Bullets"/>
            </w:pPr>
            <w:r w:rsidRPr="00DE556B">
              <w:t>Services for anesthesiologists, pathologists and radiologists</w:t>
            </w:r>
            <w:r w:rsidRPr="00DE556B">
              <w:br/>
            </w:r>
          </w:p>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28AAD7D2" w:rsidR="007833AA" w:rsidRPr="00DE556B" w:rsidRDefault="007833AA" w:rsidP="007833AA">
            <w:pPr>
              <w:pStyle w:val="iBAAGStandardText"/>
            </w:pPr>
            <w:r w:rsidRPr="00DE556B">
              <w:t>No</w:t>
            </w:r>
          </w:p>
          <w:p w14:paraId="1C5B06AA" w14:textId="1A36390B" w:rsidR="00B86AA9" w:rsidRPr="00DE556B" w:rsidRDefault="00B86AA9" w:rsidP="00891BFA">
            <w:pPr>
              <w:pStyle w:val="iBAAGStandardText"/>
            </w:pPr>
          </w:p>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744F6DB8"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26312528" w:rsidR="00B86AA9" w:rsidRPr="00DE556B" w:rsidRDefault="00BB34DE"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58717710" w14:textId="77777777" w:rsidR="00B86AA9" w:rsidRPr="00DE556B" w:rsidRDefault="00B86AA9" w:rsidP="006A6DDF">
            <w:pPr>
              <w:pStyle w:val="iBAAGStandardText"/>
            </w:pPr>
            <w:r w:rsidRPr="00DE556B">
              <w:t>Yes, for sleep studies only.</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466B2601"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B34DE" w:rsidRPr="00DE556B" w14:paraId="58717723"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B34DE" w:rsidRPr="00DE556B" w14:paraId="58717754" w14:textId="77777777" w:rsidTr="00BB34DE">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EA5C51">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4AC7551B"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A9CBBE0" w:rsidR="007E1552" w:rsidRPr="00DE556B" w:rsidRDefault="007E1552" w:rsidP="007E1552">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68EEED6E" w14:textId="6FAB6A79"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7DB96013" w:rsidR="00B86AA9" w:rsidRPr="00DE556B" w:rsidRDefault="00BB34DE" w:rsidP="006A6DDF">
            <w:bookmarkStart w:id="59"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2EC62408"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B34DE" w:rsidRPr="00DE556B" w14:paraId="5871775B"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6D" w14:textId="77777777" w:rsidTr="00BB34DE">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EA5C51">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3D70BF4"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2F08C038"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7DC3036D"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BB34DE" w:rsidRPr="00DE556B" w14:paraId="3EBB4FD9"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BB34DE" w:rsidRPr="00DE556B" w14:paraId="3C26F8E0" w14:textId="77777777" w:rsidTr="00BB34DE">
        <w:tblPrEx>
          <w:shd w:val="clear" w:color="auto" w:fill="auto"/>
        </w:tblPrEx>
        <w:trPr>
          <w:gridAfter w:val="1"/>
          <w:wAfter w:w="26" w:type="dxa"/>
        </w:trPr>
        <w:tc>
          <w:tcPr>
            <w:tcW w:w="3517" w:type="dxa"/>
            <w:shd w:val="clear" w:color="auto" w:fill="FFFFFF" w:themeFill="background1"/>
          </w:tcPr>
          <w:p w14:paraId="32F30EFA" w14:textId="77777777" w:rsidR="005C7B7A" w:rsidRPr="00DE556B" w:rsidRDefault="005C7B7A" w:rsidP="00891877">
            <w:pPr>
              <w:pStyle w:val="iBAAGSituationBoxName"/>
            </w:pPr>
            <w:bookmarkStart w:id="61" w:name="Repatriation_of_Remains"/>
            <w:r w:rsidRPr="00DE556B">
              <w:t xml:space="preserve">Repatriation of Remains </w:t>
            </w:r>
          </w:p>
          <w:bookmarkEnd w:id="61"/>
          <w:p w14:paraId="319249D0" w14:textId="77777777" w:rsidR="005C7B7A" w:rsidRPr="00DE556B" w:rsidRDefault="005C7B7A" w:rsidP="00891877"/>
          <w:p w14:paraId="542684DB" w14:textId="77777777" w:rsidR="005C7B7A" w:rsidRPr="00DE556B" w:rsidRDefault="005C7B7A" w:rsidP="00891877">
            <w:pPr>
              <w:rPr>
                <w:rStyle w:val="iBAAGStandardTextBoldChar"/>
              </w:rPr>
            </w:pPr>
            <w:r w:rsidRPr="00DE556B">
              <w:rPr>
                <w:rStyle w:val="iBAAGStandardTextBoldChar"/>
              </w:rPr>
              <w:t>What is repatriation of remains?</w:t>
            </w:r>
          </w:p>
          <w:p w14:paraId="64C3ACA8" w14:textId="77777777" w:rsidR="005C7B7A" w:rsidRPr="00DE556B" w:rsidRDefault="005C7B7A" w:rsidP="00891877">
            <w:pPr>
              <w:pStyle w:val="iBAAGStandardText"/>
            </w:pPr>
            <w:r w:rsidRPr="00DE556B">
              <w:t>The return of your remains if you pass away.</w:t>
            </w:r>
          </w:p>
          <w:p w14:paraId="41C3A6D6" w14:textId="77777777" w:rsidR="005C7B7A" w:rsidRPr="00DE556B" w:rsidRDefault="005C7B7A" w:rsidP="00891877">
            <w:pPr>
              <w:pStyle w:val="iBAAGStandardText"/>
            </w:pPr>
          </w:p>
          <w:p w14:paraId="09E4389C" w14:textId="77777777" w:rsidR="005C7B7A" w:rsidRPr="00DE556B" w:rsidRDefault="005C7B7A" w:rsidP="00891877">
            <w:pPr>
              <w:pStyle w:val="iBAAGStandardText"/>
            </w:pPr>
            <w:r w:rsidRPr="00DE556B">
              <w:t>Benefits include:</w:t>
            </w:r>
          </w:p>
          <w:p w14:paraId="135C7C7C" w14:textId="77777777" w:rsidR="005C7B7A" w:rsidRPr="00DE556B" w:rsidRDefault="005C7B7A" w:rsidP="00891877">
            <w:pPr>
              <w:pStyle w:val="iBAAGLevel1Bullets"/>
            </w:pPr>
            <w:r w:rsidRPr="00DE556B">
              <w:t>funeral home services</w:t>
            </w:r>
          </w:p>
          <w:p w14:paraId="5E206348" w14:textId="77777777" w:rsidR="005C7B7A" w:rsidRPr="00DE556B" w:rsidRDefault="005C7B7A" w:rsidP="00891877">
            <w:pPr>
              <w:pStyle w:val="iBAAGLevel1Bullets"/>
            </w:pPr>
            <w:r w:rsidRPr="00DE556B">
              <w:t>transportation of remains</w:t>
            </w:r>
          </w:p>
          <w:p w14:paraId="1B8DB0E0" w14:textId="77777777" w:rsidR="005C7B7A" w:rsidRPr="00DE556B" w:rsidRDefault="005C7B7A" w:rsidP="00891877">
            <w:pPr>
              <w:pStyle w:val="iBAAGLevel1Bullets"/>
            </w:pPr>
            <w:r w:rsidRPr="00DE556B">
              <w:t>travel arrangements for any traveling companions and identification and/or notification of next-of-kin</w:t>
            </w:r>
          </w:p>
          <w:p w14:paraId="6B034A29" w14:textId="0465B371" w:rsidR="005C7B7A" w:rsidRPr="00DE556B" w:rsidRDefault="005C7B7A" w:rsidP="00891877">
            <w:pPr>
              <w:pStyle w:val="iBAAGLevel1Bullets"/>
            </w:pPr>
            <w:r w:rsidRPr="00DE556B">
              <w:t>Return travel for your adult family member and your children under the age of 18 to your home.</w:t>
            </w:r>
          </w:p>
          <w:p w14:paraId="7840F5C9" w14:textId="77777777" w:rsidR="005C7B7A" w:rsidRPr="00DE556B" w:rsidRDefault="005C7B7A" w:rsidP="00891877"/>
        </w:tc>
        <w:tc>
          <w:tcPr>
            <w:tcW w:w="2491" w:type="dxa"/>
            <w:shd w:val="clear" w:color="auto" w:fill="FFFFFF" w:themeFill="background1"/>
          </w:tcPr>
          <w:p w14:paraId="0A4A7273" w14:textId="40E8C71F" w:rsidR="00A602A5" w:rsidRPr="00DE556B" w:rsidRDefault="00A602A5" w:rsidP="00A602A5">
            <w:pPr>
              <w:rPr>
                <w:rStyle w:val="InstructionalTextChar"/>
              </w:rPr>
            </w:pPr>
            <w:r w:rsidRPr="00DE556B">
              <w:rPr>
                <w:rStyle w:val="iBAAGStandardTextBoldChar"/>
              </w:rPr>
              <w:t>No Charge</w:t>
            </w:r>
          </w:p>
          <w:p w14:paraId="65156923" w14:textId="3D2BD8B6" w:rsidR="00A602A5" w:rsidRPr="00DE556B" w:rsidRDefault="00A602A5" w:rsidP="00A602A5">
            <w:r w:rsidRPr="00DE556B">
              <w:rPr>
                <w:rStyle w:val="iBAAGStandardTextChar"/>
              </w:rPr>
              <w:t>The annual deductible does not apply.</w:t>
            </w:r>
          </w:p>
          <w:p w14:paraId="79A2B6F2" w14:textId="77777777" w:rsidR="005C7B7A" w:rsidRPr="00DE556B" w:rsidRDefault="005C7B7A" w:rsidP="00891877">
            <w:pPr>
              <w:pStyle w:val="iBAAGStandardText"/>
            </w:pPr>
          </w:p>
          <w:p w14:paraId="72515827" w14:textId="77777777" w:rsidR="005C7B7A" w:rsidRPr="00DE556B" w:rsidRDefault="005C7B7A" w:rsidP="00891877">
            <w:pPr>
              <w:pStyle w:val="iBAAGStandardTextBold"/>
            </w:pPr>
            <w:r w:rsidRPr="00DE556B">
              <w:t>Is prior authorization needed?</w:t>
            </w:r>
          </w:p>
          <w:p w14:paraId="35AFB2B3" w14:textId="77777777" w:rsidR="005C7B7A" w:rsidRPr="00DE556B" w:rsidRDefault="005C7B7A" w:rsidP="00891877">
            <w:pPr>
              <w:pStyle w:val="iBAAGStandardText"/>
            </w:pPr>
            <w:r w:rsidRPr="00DE556B">
              <w:t>Yes</w:t>
            </w:r>
          </w:p>
          <w:p w14:paraId="30675179" w14:textId="77777777" w:rsidR="005C7B7A" w:rsidRPr="00DE556B" w:rsidRDefault="005C7B7A" w:rsidP="00891877">
            <w:r w:rsidRPr="00DE556B">
              <w:tab/>
            </w:r>
          </w:p>
          <w:p w14:paraId="06AD5DA3" w14:textId="77777777" w:rsidR="005C7B7A" w:rsidRPr="00DE556B" w:rsidRDefault="005C7B7A" w:rsidP="00891877">
            <w:r w:rsidRPr="00DE556B">
              <w:rPr>
                <w:rStyle w:val="iBAAGStandardTextBoldChar"/>
              </w:rPr>
              <w:t>Prior authorization is</w:t>
            </w:r>
            <w:r w:rsidRPr="00DE556B">
              <w:t>:</w:t>
            </w:r>
          </w:p>
          <w:p w14:paraId="43EDDF0D" w14:textId="77777777" w:rsidR="005C7B7A" w:rsidRPr="00DE556B" w:rsidRDefault="005C7B7A" w:rsidP="00891877">
            <w:pPr>
              <w:pStyle w:val="iBAAGStandardText"/>
            </w:pPr>
            <w:r w:rsidRPr="00DE556B">
              <w:t>Getting approval by calling the number listed on your health plan ID card before you can get medicine or services.</w:t>
            </w:r>
          </w:p>
          <w:p w14:paraId="1792CF57" w14:textId="77777777" w:rsidR="005C7B7A" w:rsidRPr="00DE556B" w:rsidRDefault="005C7B7A" w:rsidP="00891877"/>
          <w:p w14:paraId="7628F95F" w14:textId="77777777" w:rsidR="005C7B7A" w:rsidRPr="00DE556B" w:rsidRDefault="005C7B7A" w:rsidP="00891877">
            <w:pPr>
              <w:pStyle w:val="iBAAGStandardTextBold"/>
            </w:pPr>
            <w:r w:rsidRPr="00DE556B">
              <w:t xml:space="preserve">When do I need to call? </w:t>
            </w:r>
          </w:p>
          <w:p w14:paraId="1CF39744" w14:textId="77777777" w:rsidR="005C7B7A" w:rsidRPr="00DE556B" w:rsidRDefault="005C7B7A" w:rsidP="00891877">
            <w:pPr>
              <w:pStyle w:val="iBAAGLevel1Bullets"/>
            </w:pPr>
            <w:r w:rsidRPr="00DE556B">
              <w:t>As soon as the possibility of emergency evacuation arises</w:t>
            </w:r>
          </w:p>
          <w:p w14:paraId="47FED8CE" w14:textId="77777777" w:rsidR="005C7B7A" w:rsidRPr="00DE556B" w:rsidRDefault="005C7B7A" w:rsidP="00891877"/>
          <w:p w14:paraId="16D02D28" w14:textId="77777777" w:rsidR="005C7B7A" w:rsidRPr="00DE556B" w:rsidRDefault="005C7B7A" w:rsidP="00891877">
            <w:r w:rsidRPr="00DE556B">
              <w:rPr>
                <w:rStyle w:val="iBAAGStandardTextBoldChar"/>
              </w:rPr>
              <w:t>If you don’t get prior authorization, you pay</w:t>
            </w:r>
            <w:r w:rsidRPr="00DE556B">
              <w:t xml:space="preserve">: </w:t>
            </w:r>
          </w:p>
          <w:p w14:paraId="700927A2" w14:textId="3CE4D58F" w:rsidR="00BD7601" w:rsidRPr="00DE556B" w:rsidRDefault="005C7B7A" w:rsidP="00BD7601">
            <w:pPr>
              <w:pStyle w:val="iBAAGStandardText"/>
              <w:rPr>
                <w:rStyle w:val="InstructionalTextChar"/>
              </w:rPr>
            </w:pPr>
            <w:r w:rsidRPr="00DE556B">
              <w:rPr>
                <w:rFonts w:cs="Arial"/>
              </w:rPr>
              <w:t>All charges</w:t>
            </w:r>
          </w:p>
          <w:p w14:paraId="66600CD8" w14:textId="77777777" w:rsidR="005C7B7A" w:rsidRPr="00BD7601" w:rsidRDefault="005C7B7A" w:rsidP="00527354">
            <w:pPr>
              <w:pStyle w:val="iBAAGStandardText"/>
            </w:pPr>
          </w:p>
        </w:tc>
        <w:tc>
          <w:tcPr>
            <w:tcW w:w="2491" w:type="dxa"/>
            <w:shd w:val="clear" w:color="auto" w:fill="FFFFFF" w:themeFill="background1"/>
          </w:tcPr>
          <w:p w14:paraId="0DD99D74" w14:textId="77777777" w:rsidR="005C7B7A" w:rsidRPr="00DE556B" w:rsidRDefault="005C7B7A" w:rsidP="00891877">
            <w:pPr>
              <w:pStyle w:val="iBAAGStandardTextBold"/>
            </w:pPr>
            <w:r w:rsidRPr="00DE556B">
              <w:rPr>
                <w:b w:val="0"/>
                <w:color w:val="000000" w:themeColor="text1"/>
                <w:szCs w:val="24"/>
              </w:rPr>
              <w:t>U.S. Network benefits are not covered.</w:t>
            </w:r>
          </w:p>
          <w:p w14:paraId="707A1C97" w14:textId="77777777" w:rsidR="005C7B7A" w:rsidRPr="00DE556B" w:rsidRDefault="005C7B7A" w:rsidP="00891877">
            <w:pPr>
              <w:pStyle w:val="iBAAGStandardText"/>
            </w:pPr>
          </w:p>
          <w:p w14:paraId="17A7C891" w14:textId="77777777" w:rsidR="005C7B7A" w:rsidRPr="00DE556B" w:rsidRDefault="005C7B7A" w:rsidP="00891877">
            <w:pPr>
              <w:pStyle w:val="iBAAGStandardText"/>
              <w:rPr>
                <w:rStyle w:val="InstructionalTextChar"/>
              </w:rPr>
            </w:pPr>
          </w:p>
        </w:tc>
        <w:tc>
          <w:tcPr>
            <w:tcW w:w="2491" w:type="dxa"/>
            <w:shd w:val="clear" w:color="auto" w:fill="FFFFFF" w:themeFill="background1"/>
          </w:tcPr>
          <w:p w14:paraId="1AC611F5" w14:textId="77777777" w:rsidR="005C7B7A" w:rsidRPr="00DE556B" w:rsidRDefault="005C7B7A" w:rsidP="00891877">
            <w:pPr>
              <w:pStyle w:val="iBAAGStandardText"/>
              <w:rPr>
                <w:rStyle w:val="iBAAGStandardTextBoldChar"/>
              </w:rPr>
            </w:pPr>
            <w:r w:rsidRPr="00DE556B">
              <w:t xml:space="preserve">U.S. Out-of-Network benefits are not covered. </w:t>
            </w:r>
          </w:p>
        </w:tc>
        <w:tc>
          <w:tcPr>
            <w:tcW w:w="2491" w:type="dxa"/>
            <w:shd w:val="clear" w:color="auto" w:fill="FFFFFF" w:themeFill="background1"/>
          </w:tcPr>
          <w:p w14:paraId="3BABAF15" w14:textId="77777777" w:rsidR="005C7B7A" w:rsidRPr="00DE556B" w:rsidRDefault="005C7B7A" w:rsidP="00891877">
            <w:pPr>
              <w:pStyle w:val="iBAAGStandardText"/>
            </w:pPr>
            <w:r w:rsidRPr="00DE556B">
              <w:t>None</w:t>
            </w:r>
          </w:p>
          <w:p w14:paraId="4468929E" w14:textId="77777777" w:rsidR="005C7B7A" w:rsidRPr="00DE556B" w:rsidRDefault="005C7B7A" w:rsidP="00891877">
            <w:pPr>
              <w:pStyle w:val="iBAAGStandardText"/>
            </w:pPr>
          </w:p>
          <w:p w14:paraId="7ACD9701" w14:textId="77777777" w:rsidR="005C7B7A" w:rsidRPr="00DE556B" w:rsidRDefault="005C7B7A" w:rsidP="00891877">
            <w:pPr>
              <w:pStyle w:val="iBAAGStandardText"/>
            </w:pPr>
            <w:r w:rsidRPr="00DE556B">
              <w:t xml:space="preserve"> </w:t>
            </w:r>
          </w:p>
        </w:tc>
      </w:tr>
      <w:tr w:rsidR="00BB34DE" w:rsidRPr="00DE556B" w14:paraId="5871777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A7" w14:textId="77777777" w:rsidTr="00BB34DE">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EA5C51">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455E767"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432D70E6" w:rsidR="00B86AA9" w:rsidRPr="00DE556B" w:rsidRDefault="00B86AA9" w:rsidP="00891BFA">
            <w:pPr>
              <w:pStyle w:val="iBAAGStandardText"/>
            </w:pPr>
            <w:r w:rsidRPr="00DE556B">
              <w:t>No</w:t>
            </w:r>
          </w:p>
          <w:p w14:paraId="7E207BA1" w14:textId="77777777"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5DE1B948"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378DE330"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66917901"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B34DE" w:rsidRPr="00DE556B" w14:paraId="587177AE"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B34DE" w:rsidRPr="00DE556B" w14:paraId="587177DD" w14:textId="77777777" w:rsidTr="00BB34DE">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EA5C51">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50B05C8E"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3A7117BC" w14:textId="77777777" w:rsidR="00B86AA9" w:rsidRPr="00DE556B" w:rsidRDefault="00B86AA9"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58C1131E"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12B72067" w14:textId="67936913"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6DDF96A2"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35A2C6C7" w:rsidR="00B86AA9" w:rsidRPr="00DE556B" w:rsidRDefault="00C6660B"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19B85C8E" w:rsidR="00B86AA9" w:rsidRPr="00DE556B" w:rsidRDefault="00B86AA9" w:rsidP="00583D07">
            <w:pPr>
              <w:pStyle w:val="iBAAGStandardText"/>
            </w:pPr>
            <w:r w:rsidRPr="00DE556B">
              <w:t>Limited</w:t>
            </w:r>
            <w:r w:rsidR="00E65803" w:rsidRPr="00DE556B">
              <w:t xml:space="preserve"> to</w:t>
            </w:r>
            <w:r w:rsidR="00BB34DE">
              <w:t xml:space="preserve"> </w:t>
            </w:r>
            <w:r w:rsidR="00BB34DE">
              <w:rPr>
                <w:rStyle w:val="iBAAGStandardTextBoldChar"/>
              </w:rPr>
              <w:t>120</w:t>
            </w:r>
            <w:r w:rsidR="009B63D6" w:rsidRPr="00DE556B">
              <w:t xml:space="preserve"> </w:t>
            </w:r>
            <w:r w:rsidRPr="00DE556B">
              <w:t xml:space="preserve">days per year </w:t>
            </w:r>
          </w:p>
          <w:p w14:paraId="2A375FF4" w14:textId="77777777" w:rsidR="00E65803" w:rsidRPr="00DE556B" w:rsidRDefault="00E65803" w:rsidP="00583D07">
            <w:pPr>
              <w:pStyle w:val="iBAAGStandardText"/>
            </w:pPr>
          </w:p>
          <w:p w14:paraId="587177D5" w14:textId="001EC3EC" w:rsidR="00B86AA9" w:rsidRPr="00DE556B" w:rsidRDefault="00B86AA9" w:rsidP="006A6DDF">
            <w:pPr>
              <w:pStyle w:val="iBAAGStandardText"/>
            </w:pPr>
            <w:r w:rsidRPr="00DE556B">
              <w:t>No coverage for:</w:t>
            </w:r>
          </w:p>
          <w:p w14:paraId="587177D6" w14:textId="77777777" w:rsidR="00B86AA9" w:rsidRPr="00DE556B" w:rsidRDefault="00B86AA9" w:rsidP="006A6DDF">
            <w:pPr>
              <w:pStyle w:val="iBAAGLevel1Bullets"/>
            </w:pPr>
            <w:r w:rsidRPr="00DE556B">
              <w:t xml:space="preserve">Custodial care or maintenance care  </w:t>
            </w:r>
          </w:p>
          <w:p w14:paraId="587177D7" w14:textId="77777777" w:rsidR="00B86AA9" w:rsidRPr="00DE556B" w:rsidRDefault="00B86AA9" w:rsidP="006A6DDF">
            <w:pPr>
              <w:pStyle w:val="iBAAGLevel1Bullets"/>
            </w:pPr>
            <w:r w:rsidRPr="00DE556B">
              <w:t>Domiciliary care</w:t>
            </w:r>
          </w:p>
          <w:p w14:paraId="587177D8" w14:textId="77777777" w:rsidR="00B86AA9" w:rsidRPr="00DE556B" w:rsidRDefault="00B86AA9" w:rsidP="006A6DDF">
            <w:pPr>
              <w:pStyle w:val="iBAAGLevel1Bullets"/>
            </w:pPr>
            <w:r w:rsidRPr="00DE556B">
              <w:t xml:space="preserve">Private duty nursing </w:t>
            </w:r>
          </w:p>
          <w:p w14:paraId="587177D9" w14:textId="77777777" w:rsidR="00B86AA9" w:rsidRPr="00DE556B" w:rsidRDefault="00B86AA9" w:rsidP="006A6DDF">
            <w:pPr>
              <w:pStyle w:val="iBAAGLevel1Bullets"/>
            </w:pPr>
            <w:r w:rsidRPr="00DE556B">
              <w:t xml:space="preserve">Respite care, except when part of hospice care. </w:t>
            </w:r>
          </w:p>
          <w:p w14:paraId="587177DA" w14:textId="77777777" w:rsidR="00B86AA9" w:rsidRPr="00DE556B" w:rsidRDefault="00B86AA9" w:rsidP="006A6DDF">
            <w:pPr>
              <w:pStyle w:val="iBAAGLevel1Bullets"/>
            </w:pPr>
            <w:r w:rsidRPr="00DE556B">
              <w:t>Services of personal care attendants</w:t>
            </w:r>
          </w:p>
          <w:p w14:paraId="587177DB" w14:textId="77777777" w:rsidR="00B86AA9" w:rsidRPr="00DE556B" w:rsidRDefault="00B86AA9" w:rsidP="006A6DDF">
            <w:pPr>
              <w:pStyle w:val="iBAAGLevel1Bullets"/>
            </w:pPr>
            <w:r w:rsidRPr="00DE556B">
              <w:t>Individualized treatment programs designed to prepare a person for work</w:t>
            </w:r>
          </w:p>
          <w:p w14:paraId="587177DC" w14:textId="77777777" w:rsidR="00B86AA9" w:rsidRPr="00DE556B" w:rsidRDefault="00B86AA9" w:rsidP="006A6DDF">
            <w:pPr>
              <w:pStyle w:val="iBAAGStandardText"/>
            </w:pPr>
          </w:p>
        </w:tc>
      </w:tr>
      <w:tr w:rsidR="00BB34DE" w:rsidRPr="00DE556B" w14:paraId="587177E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B34DE" w:rsidRPr="00DE556B" w14:paraId="58717812" w14:textId="77777777" w:rsidTr="00BB34DE">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EA5C51">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04A13601"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6B4A65A6"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59C8270" w14:textId="1BEFA2AD"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59FABE2F"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035EF3E9" w:rsidR="00B86AA9" w:rsidRPr="00DE556B" w:rsidRDefault="00C6660B"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B34DE" w:rsidRPr="00DE556B" w14:paraId="58717819"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B34DE" w:rsidRPr="00DE556B" w14:paraId="58717846" w14:textId="77777777" w:rsidTr="00BB34DE">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EA5C51">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186F8F2F"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20C0F1D3"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4B592BEC"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36F6D7B3"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36BDB523" w:rsidR="00B86AA9" w:rsidRPr="00DE556B" w:rsidRDefault="00C6660B"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B34DE" w:rsidRPr="00DE556B" w14:paraId="5871784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B34DE" w:rsidRPr="00DE556B" w14:paraId="5871786A" w14:textId="77777777" w:rsidTr="00BB34DE">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EA5C51">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5132B756"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B" w14:textId="605A13ED" w:rsidR="00B86AA9" w:rsidRPr="00DE556B" w:rsidRDefault="00B86AA9" w:rsidP="006A6DDF">
            <w:pPr>
              <w:pStyle w:val="iBAAGStandardText"/>
            </w:pPr>
            <w:r w:rsidRPr="00DE556B">
              <w:rPr>
                <w:rStyle w:val="iBAAGStandardTextBoldChar"/>
              </w:rPr>
              <w:t>$</w:t>
            </w:r>
            <w:r w:rsidR="00BB34DE">
              <w:rPr>
                <w:rStyle w:val="iBAAGStandardTextBoldChar"/>
              </w:rPr>
              <w:t>100</w:t>
            </w:r>
            <w:r w:rsidRPr="00DE556B">
              <w:t xml:space="preserve"> co-pay per visit</w:t>
            </w:r>
            <w:r w:rsidR="00BB34DE">
              <w:t xml:space="preserve">. </w:t>
            </w: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7ABB4DC6"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2309E3">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2309E3" w:rsidRPr="00DE556B" w14:paraId="587178A6" w14:textId="77777777" w:rsidTr="002309E3">
        <w:tblPrEx>
          <w:shd w:val="clear" w:color="auto" w:fill="auto"/>
        </w:tblPrEx>
        <w:trPr>
          <w:gridAfter w:val="1"/>
          <w:wAfter w:w="26" w:type="dxa"/>
        </w:trPr>
        <w:tc>
          <w:tcPr>
            <w:tcW w:w="3517" w:type="dxa"/>
            <w:shd w:val="clear" w:color="auto" w:fill="FFFFFF" w:themeFill="background1"/>
          </w:tcPr>
          <w:p w14:paraId="3CAE7336" w14:textId="77777777" w:rsidR="002309E3" w:rsidRPr="003F3B5E" w:rsidRDefault="002309E3" w:rsidP="002309E3">
            <w:pPr>
              <w:pStyle w:val="iBAAGSituationBoxName"/>
            </w:pPr>
            <w:bookmarkStart w:id="69" w:name="Breast_Cancer_Services"/>
            <w:bookmarkStart w:id="70" w:name="Breast_Pumps"/>
            <w:r>
              <w:t>Breast Cancer Services</w:t>
            </w:r>
            <w:bookmarkEnd w:id="69"/>
          </w:p>
          <w:p w14:paraId="0B86C007" w14:textId="77777777" w:rsidR="002309E3" w:rsidRPr="003F3B5E" w:rsidRDefault="002309E3" w:rsidP="002309E3">
            <w:pPr>
              <w:pStyle w:val="iBAAGStandardText"/>
            </w:pPr>
          </w:p>
          <w:p w14:paraId="4B81851D" w14:textId="77777777" w:rsidR="002309E3" w:rsidRDefault="002309E3" w:rsidP="002309E3">
            <w:pPr>
              <w:pStyle w:val="iBAAGStandardTextBold"/>
            </w:pPr>
            <w:r>
              <w:t>What is covered?</w:t>
            </w:r>
          </w:p>
          <w:p w14:paraId="42DC88B2" w14:textId="77777777" w:rsidR="002309E3" w:rsidRDefault="002309E3" w:rsidP="002309E3">
            <w:pPr>
              <w:pStyle w:val="iBAAGStandardText"/>
            </w:pPr>
            <w:r>
              <w:t>Benefits for the diagnosis and treatment of breast cancer.</w:t>
            </w:r>
          </w:p>
          <w:p w14:paraId="2174E25E" w14:textId="77777777" w:rsidR="002309E3" w:rsidRDefault="002309E3" w:rsidP="002309E3">
            <w:pPr>
              <w:pStyle w:val="iBAAGStandardText"/>
            </w:pPr>
          </w:p>
          <w:p w14:paraId="1C1CF17D" w14:textId="77777777" w:rsidR="002309E3" w:rsidRDefault="002309E3" w:rsidP="002309E3">
            <w:pPr>
              <w:pStyle w:val="iBAAGStandardText"/>
            </w:pPr>
            <w:r>
              <w:t xml:space="preserve">For breast cancer screenings, see the </w:t>
            </w:r>
            <w:r w:rsidRPr="00F13EDA">
              <w:rPr>
                <w:rStyle w:val="iBAAGStandardTextItalicsChar"/>
              </w:rPr>
              <w:t>Preventive Care</w:t>
            </w:r>
            <w:r>
              <w:t xml:space="preserve"> section.</w:t>
            </w:r>
          </w:p>
          <w:p w14:paraId="1D690AE0" w14:textId="77777777" w:rsidR="002309E3" w:rsidRDefault="002309E3" w:rsidP="002309E3">
            <w:pPr>
              <w:pStyle w:val="iBAAGStandardText"/>
            </w:pPr>
          </w:p>
          <w:p w14:paraId="61D2EB45" w14:textId="77777777" w:rsidR="002309E3" w:rsidRDefault="002309E3" w:rsidP="002309E3">
            <w:pPr>
              <w:pStyle w:val="iBAAGStandardTextBold"/>
            </w:pPr>
            <w:r>
              <w:t xml:space="preserve">Want more information? </w:t>
            </w:r>
          </w:p>
          <w:p w14:paraId="7398A33C" w14:textId="77777777" w:rsidR="002309E3" w:rsidRDefault="002309E3" w:rsidP="002309E3">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bookmarkEnd w:id="70"/>
          <w:p w14:paraId="5871788B" w14:textId="77777777" w:rsidR="002309E3" w:rsidRPr="00DE556B" w:rsidRDefault="002309E3" w:rsidP="002309E3">
            <w:pPr>
              <w:pStyle w:val="iBAAGStandardText"/>
            </w:pPr>
          </w:p>
        </w:tc>
        <w:tc>
          <w:tcPr>
            <w:tcW w:w="2491" w:type="dxa"/>
            <w:shd w:val="clear" w:color="auto" w:fill="FFFFFF" w:themeFill="background1"/>
          </w:tcPr>
          <w:p w14:paraId="55BE7088" w14:textId="1D572355" w:rsidR="002309E3" w:rsidRPr="00DE556B" w:rsidRDefault="002309E3" w:rsidP="002309E3">
            <w:pPr>
              <w:pStyle w:val="iBAAGStandardText"/>
            </w:pPr>
            <w:r>
              <w:t>International benefits are not covered.</w:t>
            </w:r>
          </w:p>
        </w:tc>
        <w:tc>
          <w:tcPr>
            <w:tcW w:w="2491" w:type="dxa"/>
            <w:shd w:val="clear" w:color="auto" w:fill="FFFFFF" w:themeFill="background1"/>
          </w:tcPr>
          <w:p w14:paraId="78D0EABD" w14:textId="77777777" w:rsidR="002309E3" w:rsidRDefault="002309E3" w:rsidP="002309E3">
            <w:pPr>
              <w:pStyle w:val="iBAAGStandardText"/>
            </w:pPr>
            <w:r>
              <w:t xml:space="preserve">The amount you pay is based on where the covered health service is provided. </w:t>
            </w:r>
          </w:p>
          <w:p w14:paraId="01CA40DC" w14:textId="77777777" w:rsidR="002309E3" w:rsidRDefault="002309E3" w:rsidP="002309E3">
            <w:pPr>
              <w:pStyle w:val="iBAAGStandardText"/>
            </w:pPr>
          </w:p>
          <w:p w14:paraId="4726F67D" w14:textId="77777777" w:rsidR="002309E3" w:rsidRDefault="002309E3" w:rsidP="002309E3">
            <w:pPr>
              <w:pStyle w:val="iBAAGStandardTextBold"/>
            </w:pPr>
            <w:r>
              <w:t>Is prior authorization needed?</w:t>
            </w:r>
          </w:p>
          <w:p w14:paraId="3CCAE697" w14:textId="77777777" w:rsidR="002309E3" w:rsidRDefault="002309E3" w:rsidP="002309E3">
            <w:pPr>
              <w:pStyle w:val="iBAAGStandardText"/>
            </w:pPr>
            <w:r>
              <w:t>The authorization requirement is based on where the covered health service is provided.</w:t>
            </w:r>
          </w:p>
          <w:p w14:paraId="4EFCFCC8" w14:textId="77777777" w:rsidR="002309E3" w:rsidRDefault="002309E3" w:rsidP="002309E3">
            <w:pPr>
              <w:pStyle w:val="iBAAGStandardText"/>
            </w:pPr>
          </w:p>
          <w:p w14:paraId="5A7A5AE6" w14:textId="77777777" w:rsidR="002309E3" w:rsidRDefault="002309E3" w:rsidP="002309E3">
            <w:pPr>
              <w:pStyle w:val="iBAAGStandardTextBold"/>
            </w:pPr>
            <w:r>
              <w:t>Prior authorization is:</w:t>
            </w:r>
          </w:p>
          <w:p w14:paraId="22FE0605"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93" w14:textId="77777777" w:rsidR="002309E3" w:rsidRPr="00DE556B" w:rsidRDefault="002309E3" w:rsidP="002309E3">
            <w:pPr>
              <w:pStyle w:val="iBAAGStandardText"/>
            </w:pPr>
          </w:p>
        </w:tc>
        <w:tc>
          <w:tcPr>
            <w:tcW w:w="2491" w:type="dxa"/>
            <w:shd w:val="clear" w:color="auto" w:fill="FFFFFF" w:themeFill="background1"/>
          </w:tcPr>
          <w:p w14:paraId="26A74B2E" w14:textId="77777777" w:rsidR="002309E3" w:rsidRDefault="002309E3" w:rsidP="002309E3">
            <w:pPr>
              <w:pStyle w:val="iBAAGStandardText"/>
            </w:pPr>
            <w:r>
              <w:t xml:space="preserve">The amount you pay is based on where the covered health service is provided. </w:t>
            </w:r>
          </w:p>
          <w:p w14:paraId="7AFBFC46" w14:textId="77777777" w:rsidR="002309E3" w:rsidRDefault="002309E3" w:rsidP="002309E3">
            <w:pPr>
              <w:pStyle w:val="iBAAGStandardText"/>
            </w:pPr>
          </w:p>
          <w:p w14:paraId="3009FE18" w14:textId="77777777" w:rsidR="002309E3" w:rsidRDefault="002309E3" w:rsidP="002309E3">
            <w:pPr>
              <w:pStyle w:val="iBAAGStandardTextBold"/>
            </w:pPr>
            <w:r>
              <w:t>Is prior authorization needed?</w:t>
            </w:r>
          </w:p>
          <w:p w14:paraId="0A65B185" w14:textId="77777777" w:rsidR="002309E3" w:rsidRDefault="002309E3" w:rsidP="002309E3">
            <w:pPr>
              <w:pStyle w:val="iBAAGStandardText"/>
            </w:pPr>
            <w:r>
              <w:t>The authorization requirement is based on where the covered health service is provided.</w:t>
            </w:r>
          </w:p>
          <w:p w14:paraId="7A57E3C6" w14:textId="77777777" w:rsidR="002309E3" w:rsidRDefault="002309E3" w:rsidP="002309E3">
            <w:pPr>
              <w:pStyle w:val="iBAAGStandardText"/>
            </w:pPr>
          </w:p>
          <w:p w14:paraId="18CA266E" w14:textId="77777777" w:rsidR="002309E3" w:rsidRDefault="002309E3" w:rsidP="002309E3">
            <w:pPr>
              <w:pStyle w:val="iBAAGStandardTextBold"/>
            </w:pPr>
            <w:r>
              <w:t>Prior authorization is:</w:t>
            </w:r>
          </w:p>
          <w:p w14:paraId="1E311B69"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A3" w14:textId="77777777" w:rsidR="002309E3" w:rsidRPr="00DE556B" w:rsidRDefault="002309E3">
            <w:pPr>
              <w:pStyle w:val="iBAAGStandardText"/>
            </w:pPr>
          </w:p>
        </w:tc>
        <w:tc>
          <w:tcPr>
            <w:tcW w:w="2491" w:type="dxa"/>
            <w:shd w:val="clear" w:color="auto" w:fill="FFFFFF" w:themeFill="background1"/>
          </w:tcPr>
          <w:p w14:paraId="587178A5" w14:textId="33CD2902" w:rsidR="002309E3" w:rsidRPr="00DE556B" w:rsidRDefault="002309E3" w:rsidP="002309E3">
            <w:r>
              <w:t>None</w:t>
            </w:r>
          </w:p>
        </w:tc>
      </w:tr>
      <w:tr w:rsidR="002309E3" w:rsidRPr="00DE556B" w14:paraId="1CBF3799"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9253E40"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44D1E34F" w14:textId="77777777" w:rsidR="002309E3" w:rsidRPr="00DE556B" w:rsidRDefault="002309E3" w:rsidP="002309E3">
            <w:pPr>
              <w:pStyle w:val="iBAAGTableHeader"/>
            </w:pPr>
            <w:r w:rsidRPr="00DE556B">
              <w:t>Your cost if you use</w:t>
            </w:r>
          </w:p>
          <w:p w14:paraId="430A212B"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6A755CB" w14:textId="77777777" w:rsidR="002309E3" w:rsidRPr="00DE556B" w:rsidRDefault="002309E3" w:rsidP="002309E3">
            <w:pPr>
              <w:pStyle w:val="iBAAGTableHeader"/>
            </w:pPr>
            <w:r w:rsidRPr="00DE556B">
              <w:t>Your cost if you use</w:t>
            </w:r>
          </w:p>
          <w:p w14:paraId="0C935186"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AB3010" w14:textId="77777777" w:rsidR="002309E3" w:rsidRPr="00DE556B" w:rsidRDefault="002309E3" w:rsidP="002309E3">
            <w:pPr>
              <w:pStyle w:val="iBAAGTableHeader"/>
            </w:pPr>
            <w:r w:rsidRPr="00DE556B">
              <w:t>Your cost if you use U.S.</w:t>
            </w:r>
          </w:p>
          <w:p w14:paraId="645F99FF"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2A3B0B7" w14:textId="77777777" w:rsidR="002309E3" w:rsidRPr="00DE556B" w:rsidRDefault="002309E3" w:rsidP="002309E3">
            <w:pPr>
              <w:pStyle w:val="iBAAGTableHeader"/>
            </w:pPr>
            <w:r w:rsidRPr="00DE556B">
              <w:t>Limits &amp; Exceptions</w:t>
            </w:r>
          </w:p>
        </w:tc>
      </w:tr>
      <w:tr w:rsidR="002309E3" w:rsidRPr="00DE556B" w14:paraId="40A508F1" w14:textId="77777777" w:rsidTr="002309E3">
        <w:tblPrEx>
          <w:shd w:val="clear" w:color="auto" w:fill="auto"/>
        </w:tblPrEx>
        <w:trPr>
          <w:gridAfter w:val="1"/>
          <w:wAfter w:w="26" w:type="dxa"/>
        </w:trPr>
        <w:tc>
          <w:tcPr>
            <w:tcW w:w="3517" w:type="dxa"/>
            <w:shd w:val="clear" w:color="auto" w:fill="FFFFFF" w:themeFill="background1"/>
          </w:tcPr>
          <w:p w14:paraId="6EC49743" w14:textId="77777777" w:rsidR="002309E3" w:rsidRPr="00DE556B" w:rsidRDefault="002309E3" w:rsidP="002309E3">
            <w:pPr>
              <w:pStyle w:val="iBAAGSituationBoxName"/>
            </w:pPr>
            <w:r w:rsidRPr="00DE556B">
              <w:t>Breast Pumps</w:t>
            </w:r>
          </w:p>
          <w:p w14:paraId="06EBC567" w14:textId="77777777" w:rsidR="002309E3" w:rsidRPr="00DE556B" w:rsidRDefault="002309E3" w:rsidP="002309E3"/>
          <w:p w14:paraId="1E00AECD" w14:textId="77777777" w:rsidR="002309E3" w:rsidRPr="00DE556B" w:rsidRDefault="002309E3" w:rsidP="002309E3">
            <w:pPr>
              <w:pStyle w:val="iBAAGStandardText"/>
            </w:pPr>
            <w:r w:rsidRPr="00DE556B">
              <w:t>Breast pumps are covered as part of preventive care services.</w:t>
            </w:r>
          </w:p>
          <w:p w14:paraId="1B3EB2A9" w14:textId="77777777" w:rsidR="002309E3" w:rsidRPr="00DE556B" w:rsidRDefault="002309E3" w:rsidP="002309E3">
            <w:pPr>
              <w:pStyle w:val="iBAAGStandardText"/>
            </w:pPr>
          </w:p>
          <w:p w14:paraId="4F58BC1C" w14:textId="77777777" w:rsidR="002309E3" w:rsidRPr="00DE556B" w:rsidRDefault="002309E3" w:rsidP="002309E3">
            <w:pPr>
              <w:pStyle w:val="iBAAGStandardText"/>
            </w:pPr>
            <w:r w:rsidRPr="00DE556B">
              <w:t xml:space="preserve">Call the number on your health plan ID card to learn more on how to order a breast pump. </w:t>
            </w:r>
          </w:p>
          <w:p w14:paraId="1A35594A" w14:textId="77777777" w:rsidR="002309E3" w:rsidRPr="00DE556B" w:rsidRDefault="002309E3" w:rsidP="002309E3">
            <w:pPr>
              <w:pStyle w:val="iBAAGStandardText"/>
            </w:pPr>
          </w:p>
          <w:p w14:paraId="0BAF1A91" w14:textId="77777777" w:rsidR="002309E3" w:rsidRPr="00DE556B" w:rsidRDefault="002309E3" w:rsidP="002309E3">
            <w:pPr>
              <w:pStyle w:val="iBAAGStandardTextBold"/>
            </w:pPr>
            <w:r w:rsidRPr="00DE556B">
              <w:t xml:space="preserve">Want more information? </w:t>
            </w:r>
          </w:p>
          <w:p w14:paraId="579AE65F" w14:textId="77777777" w:rsidR="002309E3" w:rsidRPr="00DE556B" w:rsidRDefault="002309E3" w:rsidP="002309E3">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6C849F1A" w14:textId="77777777" w:rsidR="002309E3" w:rsidRPr="00DE556B" w:rsidRDefault="002309E3" w:rsidP="002309E3">
            <w:pPr>
              <w:pStyle w:val="iBAAGSituationBoxName"/>
            </w:pPr>
          </w:p>
          <w:p w14:paraId="36D8AB6C" w14:textId="77777777" w:rsidR="002309E3" w:rsidRPr="00DE556B" w:rsidRDefault="002309E3" w:rsidP="002309E3">
            <w:pPr>
              <w:pStyle w:val="iBAAGStandardText"/>
            </w:pPr>
          </w:p>
        </w:tc>
        <w:tc>
          <w:tcPr>
            <w:tcW w:w="2491" w:type="dxa"/>
            <w:shd w:val="clear" w:color="auto" w:fill="FFFFFF" w:themeFill="background1"/>
          </w:tcPr>
          <w:p w14:paraId="31351531" w14:textId="77777777" w:rsidR="002309E3" w:rsidRPr="00DE556B" w:rsidRDefault="002309E3" w:rsidP="002309E3">
            <w:pPr>
              <w:pStyle w:val="iBAAGStandardTextBold"/>
            </w:pPr>
            <w:r w:rsidRPr="00DE556B">
              <w:t>No Charge</w:t>
            </w:r>
          </w:p>
          <w:p w14:paraId="5C7AD32A" w14:textId="77777777" w:rsidR="002309E3" w:rsidRPr="00DE556B" w:rsidRDefault="002309E3" w:rsidP="002309E3">
            <w:pPr>
              <w:pStyle w:val="iBAAGStandardText"/>
            </w:pPr>
            <w:r w:rsidRPr="00DE556B">
              <w:t>The annual deductible does not apply.</w:t>
            </w:r>
          </w:p>
          <w:p w14:paraId="6F03CE58" w14:textId="77777777" w:rsidR="002309E3" w:rsidRPr="00DE556B" w:rsidRDefault="002309E3" w:rsidP="002309E3">
            <w:pPr>
              <w:pStyle w:val="iBAAGStandardText"/>
            </w:pPr>
          </w:p>
          <w:p w14:paraId="000FE8E1" w14:textId="77777777" w:rsidR="002309E3" w:rsidRPr="00DE556B" w:rsidRDefault="002309E3" w:rsidP="002309E3">
            <w:pPr>
              <w:pStyle w:val="iBAAGStandardTextBold"/>
            </w:pPr>
            <w:r w:rsidRPr="00DE556B">
              <w:t>Is prior authorization needed?</w:t>
            </w:r>
          </w:p>
          <w:p w14:paraId="7D65AA38" w14:textId="77777777" w:rsidR="002309E3" w:rsidRPr="00DE556B" w:rsidRDefault="002309E3" w:rsidP="002309E3">
            <w:pPr>
              <w:pStyle w:val="iBAAGStandardText"/>
            </w:pPr>
            <w:r w:rsidRPr="00DE556B">
              <w:t>No</w:t>
            </w:r>
          </w:p>
        </w:tc>
        <w:tc>
          <w:tcPr>
            <w:tcW w:w="2491" w:type="dxa"/>
            <w:shd w:val="clear" w:color="auto" w:fill="FFFFFF" w:themeFill="background1"/>
          </w:tcPr>
          <w:p w14:paraId="4040262C" w14:textId="77777777" w:rsidR="002309E3" w:rsidRPr="00DE556B" w:rsidRDefault="002309E3" w:rsidP="002309E3">
            <w:pPr>
              <w:pStyle w:val="iBAAGStandardText"/>
            </w:pPr>
            <w:r w:rsidRPr="00DE556B">
              <w:rPr>
                <w:rStyle w:val="iBAAGStandardTextBoldChar"/>
              </w:rPr>
              <w:t>No Charge</w:t>
            </w:r>
          </w:p>
          <w:p w14:paraId="780548F6" w14:textId="77777777" w:rsidR="002309E3" w:rsidRPr="00DE556B" w:rsidRDefault="002309E3" w:rsidP="002309E3">
            <w:pPr>
              <w:pStyle w:val="iBAAGStandardText"/>
            </w:pPr>
            <w:r w:rsidRPr="00DE556B">
              <w:t>The annual deductible does not apply.</w:t>
            </w:r>
          </w:p>
          <w:p w14:paraId="7DCD038B" w14:textId="77777777" w:rsidR="002309E3" w:rsidRPr="00DE556B" w:rsidRDefault="002309E3" w:rsidP="002309E3">
            <w:pPr>
              <w:pStyle w:val="iBAAGStandardText"/>
            </w:pPr>
          </w:p>
          <w:p w14:paraId="3D0DE734" w14:textId="77777777" w:rsidR="002309E3" w:rsidRPr="00DE556B" w:rsidRDefault="002309E3" w:rsidP="002309E3">
            <w:pPr>
              <w:pStyle w:val="iBAAGStandardTextBold"/>
            </w:pPr>
            <w:r w:rsidRPr="00DE556B">
              <w:t>Is prior authorization needed?</w:t>
            </w:r>
          </w:p>
          <w:p w14:paraId="596B8B88" w14:textId="77777777" w:rsidR="002309E3" w:rsidRPr="00DE556B" w:rsidRDefault="002309E3" w:rsidP="002309E3">
            <w:pPr>
              <w:pStyle w:val="iBAAGStandardText"/>
            </w:pPr>
            <w:r w:rsidRPr="00DE556B">
              <w:t>No</w:t>
            </w:r>
          </w:p>
          <w:p w14:paraId="0DD4D1DA" w14:textId="77777777" w:rsidR="002309E3" w:rsidRPr="00DE556B" w:rsidRDefault="002309E3" w:rsidP="002309E3">
            <w:pPr>
              <w:pStyle w:val="iBAAGStandardText"/>
            </w:pPr>
          </w:p>
        </w:tc>
        <w:tc>
          <w:tcPr>
            <w:tcW w:w="2491" w:type="dxa"/>
            <w:shd w:val="clear" w:color="auto" w:fill="FFFFFF" w:themeFill="background1"/>
          </w:tcPr>
          <w:p w14:paraId="38834BD2" w14:textId="77777777" w:rsidR="002309E3" w:rsidRPr="00DE556B" w:rsidRDefault="002309E3" w:rsidP="002309E3">
            <w:pPr>
              <w:pStyle w:val="iBAAGStandardText"/>
            </w:pPr>
            <w:r>
              <w:rPr>
                <w:rStyle w:val="iBAAGStandardTextBoldChar"/>
              </w:rPr>
              <w:t>50%</w:t>
            </w:r>
            <w:r w:rsidRPr="00DE556B">
              <w:t xml:space="preserve"> co-insurance, after you pay the deductible</w:t>
            </w:r>
            <w:r w:rsidRPr="00DE556B">
              <w:rPr>
                <w:rStyle w:val="iBAAGStandardTextChar"/>
              </w:rPr>
              <w:t>.</w:t>
            </w:r>
            <w:r w:rsidRPr="00DE556B">
              <w:t xml:space="preserve"> </w:t>
            </w:r>
          </w:p>
          <w:p w14:paraId="200096E6" w14:textId="77777777" w:rsidR="002309E3" w:rsidRPr="00DE556B" w:rsidRDefault="002309E3" w:rsidP="002309E3">
            <w:pPr>
              <w:pStyle w:val="iBAAGStandardText"/>
            </w:pPr>
          </w:p>
          <w:p w14:paraId="51A9C6B4" w14:textId="77777777" w:rsidR="002309E3" w:rsidRPr="00DE556B" w:rsidRDefault="002309E3" w:rsidP="002309E3">
            <w:pPr>
              <w:pStyle w:val="iBAAGStandardTextBold"/>
            </w:pPr>
            <w:r w:rsidRPr="00DE556B">
              <w:t>Is prior authorization needed?</w:t>
            </w:r>
          </w:p>
          <w:p w14:paraId="7938B65D" w14:textId="77777777" w:rsidR="002309E3" w:rsidRPr="00DE556B" w:rsidRDefault="002309E3" w:rsidP="002309E3">
            <w:pPr>
              <w:pStyle w:val="iBAAGStandardText"/>
            </w:pPr>
            <w:r w:rsidRPr="00DE556B">
              <w:t>Yes</w:t>
            </w:r>
          </w:p>
          <w:p w14:paraId="0FB8F8DC" w14:textId="77777777" w:rsidR="002309E3" w:rsidRPr="00DE556B" w:rsidRDefault="002309E3" w:rsidP="002309E3">
            <w:pPr>
              <w:pStyle w:val="iBAAGStandardText"/>
            </w:pPr>
          </w:p>
          <w:p w14:paraId="462FD920" w14:textId="77777777" w:rsidR="002309E3" w:rsidRPr="00DE556B" w:rsidRDefault="002309E3" w:rsidP="002309E3">
            <w:pPr>
              <w:pStyle w:val="iBAAGStandardTextBold"/>
            </w:pPr>
            <w:r w:rsidRPr="00DE556B">
              <w:t>Prior authorization is:</w:t>
            </w:r>
          </w:p>
          <w:p w14:paraId="34A98C39"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67753A40" w14:textId="77777777" w:rsidR="002309E3" w:rsidRPr="00DE556B" w:rsidRDefault="002309E3" w:rsidP="002309E3">
            <w:pPr>
              <w:pStyle w:val="iBAAGStandardText"/>
            </w:pPr>
          </w:p>
          <w:p w14:paraId="17489766" w14:textId="77777777" w:rsidR="002309E3" w:rsidRPr="00DE556B" w:rsidRDefault="002309E3" w:rsidP="002309E3">
            <w:pPr>
              <w:pStyle w:val="iBAAGStandardTextBold"/>
            </w:pPr>
            <w:r w:rsidRPr="00DE556B">
              <w:t xml:space="preserve">If you don’t get prior authorization, you pay: </w:t>
            </w:r>
          </w:p>
          <w:p w14:paraId="56E4D7FB" w14:textId="38871F9F" w:rsidR="002309E3" w:rsidRPr="00DE556B" w:rsidRDefault="00C6660B" w:rsidP="002309E3">
            <w:pPr>
              <w:pStyle w:val="iBAAGStandardText"/>
            </w:pPr>
            <w:r>
              <w:rPr>
                <w:rStyle w:val="iBAAGStandardTextBoldChar"/>
              </w:rPr>
              <w:t>50%</w:t>
            </w:r>
            <w:r w:rsidR="002309E3" w:rsidRPr="00DE556B">
              <w:t xml:space="preserve"> co-insurance</w:t>
            </w:r>
          </w:p>
          <w:p w14:paraId="243E8D4E" w14:textId="77777777" w:rsidR="002309E3" w:rsidRPr="00DE556B" w:rsidRDefault="002309E3" w:rsidP="002309E3">
            <w:pPr>
              <w:pStyle w:val="iBAAGStandardText"/>
            </w:pPr>
          </w:p>
        </w:tc>
        <w:tc>
          <w:tcPr>
            <w:tcW w:w="2491" w:type="dxa"/>
            <w:shd w:val="clear" w:color="auto" w:fill="FFFFFF" w:themeFill="background1"/>
          </w:tcPr>
          <w:p w14:paraId="0EBFAA01" w14:textId="77777777" w:rsidR="002309E3" w:rsidRPr="00DE556B" w:rsidRDefault="002309E3" w:rsidP="002309E3">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69E99279" w14:textId="77777777" w:rsidR="002309E3" w:rsidRPr="00DE556B" w:rsidRDefault="002309E3" w:rsidP="002309E3"/>
        </w:tc>
      </w:tr>
      <w:tr w:rsidR="002309E3" w:rsidRPr="00DE556B" w14:paraId="587178CA"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2309E3" w:rsidRPr="00DE556B" w:rsidRDefault="002309E3" w:rsidP="002309E3">
            <w:pPr>
              <w:pStyle w:val="iBAAGTableHeader"/>
            </w:pPr>
            <w:r w:rsidRPr="00DE556B">
              <w:t>Your cost if you use</w:t>
            </w:r>
          </w:p>
          <w:p w14:paraId="1CB069C0" w14:textId="6613B8E0"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2309E3" w:rsidRPr="00DE556B" w:rsidRDefault="002309E3" w:rsidP="002309E3">
            <w:pPr>
              <w:pStyle w:val="iBAAGTableHeader"/>
            </w:pPr>
            <w:r w:rsidRPr="00DE556B">
              <w:t>Your cost if you use</w:t>
            </w:r>
          </w:p>
          <w:p w14:paraId="587178C6" w14:textId="6A1ABF7F"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2309E3" w:rsidRPr="00DE556B" w:rsidRDefault="002309E3" w:rsidP="002309E3">
            <w:pPr>
              <w:pStyle w:val="iBAAGTableHeader"/>
            </w:pPr>
            <w:r w:rsidRPr="00DE556B">
              <w:t>Your cost if you use U.S.</w:t>
            </w:r>
          </w:p>
          <w:p w14:paraId="587178C8" w14:textId="01D84150"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2309E3" w:rsidRPr="00DE556B" w:rsidRDefault="002309E3" w:rsidP="002309E3">
            <w:pPr>
              <w:pStyle w:val="iBAAGTableHeader"/>
            </w:pPr>
            <w:r w:rsidRPr="00DE556B">
              <w:t>Limits &amp; Exceptions</w:t>
            </w:r>
          </w:p>
        </w:tc>
      </w:tr>
      <w:tr w:rsidR="002309E3" w:rsidRPr="00DE556B" w14:paraId="5871790A" w14:textId="77777777" w:rsidTr="002309E3">
        <w:tblPrEx>
          <w:shd w:val="clear" w:color="auto" w:fill="auto"/>
        </w:tblPrEx>
        <w:trPr>
          <w:gridAfter w:val="1"/>
          <w:wAfter w:w="26" w:type="dxa"/>
        </w:trPr>
        <w:tc>
          <w:tcPr>
            <w:tcW w:w="3517" w:type="dxa"/>
            <w:shd w:val="clear" w:color="auto" w:fill="FFFFFF" w:themeFill="background1"/>
          </w:tcPr>
          <w:p w14:paraId="587178CB" w14:textId="77777777" w:rsidR="002309E3" w:rsidRPr="00DE556B" w:rsidRDefault="002309E3" w:rsidP="002309E3">
            <w:pPr>
              <w:pStyle w:val="iBAAGSituationBoxName"/>
            </w:pPr>
            <w:bookmarkStart w:id="71" w:name="Pregnancy_Maternity_Services"/>
            <w:r w:rsidRPr="00DE556B">
              <w:t>Pregnancy - Maternity Services</w:t>
            </w:r>
            <w:bookmarkEnd w:id="71"/>
          </w:p>
          <w:p w14:paraId="587178CC" w14:textId="77777777" w:rsidR="002309E3" w:rsidRPr="00DE556B" w:rsidRDefault="002309E3" w:rsidP="002309E3">
            <w:pPr>
              <w:pStyle w:val="iBAAGStandardText"/>
            </w:pPr>
          </w:p>
          <w:p w14:paraId="587178CD" w14:textId="77777777" w:rsidR="002309E3" w:rsidRPr="00DE556B" w:rsidRDefault="002309E3" w:rsidP="002309E3">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2309E3" w:rsidRPr="00DE556B" w:rsidRDefault="002309E3" w:rsidP="002309E3">
            <w:pPr>
              <w:pStyle w:val="iBAAGStandardText"/>
            </w:pPr>
          </w:p>
          <w:p w14:paraId="587178CF" w14:textId="77777777" w:rsidR="002309E3" w:rsidRPr="00DE556B" w:rsidRDefault="002309E3" w:rsidP="002309E3">
            <w:pPr>
              <w:pStyle w:val="iBAAGStandardTextBold"/>
            </w:pPr>
            <w:r w:rsidRPr="00DE556B">
              <w:t>While you are pregnant, we cover:</w:t>
            </w:r>
          </w:p>
          <w:p w14:paraId="587178D0" w14:textId="77777777" w:rsidR="002309E3" w:rsidRPr="00D672E3" w:rsidRDefault="002309E3" w:rsidP="002309E3">
            <w:pPr>
              <w:pStyle w:val="iBAAGLevel1Bullets"/>
              <w:rPr>
                <w:lang w:val="it-IT"/>
              </w:rPr>
            </w:pPr>
            <w:r w:rsidRPr="00D672E3">
              <w:rPr>
                <w:lang w:val="it-IT"/>
              </w:rPr>
              <w:t>Diagnostic testing (i.e. ultrasound)</w:t>
            </w:r>
          </w:p>
          <w:p w14:paraId="587178D1" w14:textId="77777777" w:rsidR="002309E3" w:rsidRPr="00DE556B" w:rsidRDefault="002309E3" w:rsidP="002309E3">
            <w:pPr>
              <w:pStyle w:val="iBAAGLevel1Bullets"/>
            </w:pPr>
            <w:r w:rsidRPr="00DE556B">
              <w:t xml:space="preserve">Genetic testing </w:t>
            </w:r>
          </w:p>
          <w:p w14:paraId="587178D2" w14:textId="77777777" w:rsidR="002309E3" w:rsidRPr="00DE556B" w:rsidRDefault="002309E3" w:rsidP="002309E3">
            <w:pPr>
              <w:pStyle w:val="iBAAGStandardText"/>
            </w:pPr>
          </w:p>
          <w:p w14:paraId="587178D3" w14:textId="77777777" w:rsidR="002309E3" w:rsidRPr="00DE556B" w:rsidRDefault="002309E3" w:rsidP="002309E3">
            <w:pPr>
              <w:pStyle w:val="iBAAGStandardTextBold"/>
            </w:pPr>
            <w:r w:rsidRPr="00DE556B">
              <w:t>After the baby is born (post-partum), we cover:</w:t>
            </w:r>
          </w:p>
          <w:p w14:paraId="587178D4" w14:textId="77777777" w:rsidR="002309E3" w:rsidRPr="00DE556B" w:rsidRDefault="002309E3" w:rsidP="002309E3">
            <w:pPr>
              <w:pStyle w:val="iBAAGLevel1Bullets"/>
            </w:pPr>
            <w:r w:rsidRPr="00DE556B">
              <w:t xml:space="preserve">Newborn testing </w:t>
            </w:r>
          </w:p>
          <w:p w14:paraId="587178D5" w14:textId="77777777" w:rsidR="002309E3" w:rsidRPr="00DE556B" w:rsidRDefault="002309E3" w:rsidP="002309E3">
            <w:pPr>
              <w:pStyle w:val="iBAAGLevel1Bullets"/>
            </w:pPr>
            <w:r w:rsidRPr="00DE556B">
              <w:t xml:space="preserve">Post-partum visits in the office or at home  </w:t>
            </w:r>
          </w:p>
          <w:p w14:paraId="587178D6" w14:textId="77777777" w:rsidR="002309E3" w:rsidRPr="00DE556B" w:rsidRDefault="002309E3" w:rsidP="002309E3">
            <w:pPr>
              <w:pStyle w:val="iBAAGStandardText"/>
            </w:pPr>
          </w:p>
          <w:p w14:paraId="587178D7" w14:textId="77777777" w:rsidR="002309E3" w:rsidRPr="00DE556B" w:rsidRDefault="002309E3" w:rsidP="002309E3">
            <w:pPr>
              <w:pStyle w:val="iBAAGStandardTextBold"/>
            </w:pPr>
            <w:r w:rsidRPr="00DE556B">
              <w:t>Delivery:</w:t>
            </w:r>
          </w:p>
          <w:p w14:paraId="587178D8" w14:textId="77777777" w:rsidR="002309E3" w:rsidRPr="00DE556B" w:rsidRDefault="002309E3" w:rsidP="002309E3">
            <w:pPr>
              <w:pStyle w:val="iBAAGLevel1Bullets"/>
            </w:pPr>
            <w:r w:rsidRPr="00DE556B">
              <w:t>Hospital delivery at least:</w:t>
            </w:r>
          </w:p>
          <w:p w14:paraId="587178D9" w14:textId="77777777" w:rsidR="002309E3" w:rsidRPr="00DE556B" w:rsidRDefault="002309E3" w:rsidP="002309E3">
            <w:pPr>
              <w:pStyle w:val="iBAAGLevel2Bullets"/>
            </w:pPr>
            <w:r w:rsidRPr="00DE556B">
              <w:t>48 hours for the mother and newborn following vaginal delivery.</w:t>
            </w:r>
          </w:p>
          <w:p w14:paraId="587178DA" w14:textId="77777777" w:rsidR="002309E3" w:rsidRPr="00DE556B" w:rsidRDefault="002309E3" w:rsidP="002309E3">
            <w:pPr>
              <w:pStyle w:val="iBAAGLevel2Bullets"/>
            </w:pPr>
            <w:r w:rsidRPr="00DE556B">
              <w:t>96 hours for the mother and newborn following cesarean section delivery.</w:t>
            </w:r>
          </w:p>
          <w:p w14:paraId="587178DB" w14:textId="77777777" w:rsidR="002309E3" w:rsidRPr="00DE556B" w:rsidRDefault="002309E3" w:rsidP="002309E3">
            <w:pPr>
              <w:pStyle w:val="iBAAGStandardTextItalics"/>
            </w:pPr>
            <w:r w:rsidRPr="00DE556B">
              <w:t>If the mother and the attending doctor agree, the mother and newborn may leave earlier</w:t>
            </w:r>
          </w:p>
          <w:p w14:paraId="587178DC" w14:textId="77777777" w:rsidR="002309E3" w:rsidRPr="00DE556B" w:rsidRDefault="002309E3" w:rsidP="002309E3">
            <w:pPr>
              <w:pStyle w:val="iBAAGLevel1Bullets"/>
            </w:pPr>
            <w:r w:rsidRPr="00DE556B">
              <w:t xml:space="preserve">Birthing center delivery     </w:t>
            </w:r>
          </w:p>
          <w:p w14:paraId="587178DD" w14:textId="77777777" w:rsidR="002309E3" w:rsidRPr="00DE556B" w:rsidRDefault="002309E3" w:rsidP="002309E3">
            <w:pPr>
              <w:pStyle w:val="iBAAGStandardText"/>
            </w:pPr>
          </w:p>
          <w:p w14:paraId="587178DE" w14:textId="77777777" w:rsidR="002309E3" w:rsidRPr="00DE556B" w:rsidRDefault="002309E3" w:rsidP="002309E3">
            <w:pPr>
              <w:pStyle w:val="iBAAGStandardTextBold"/>
            </w:pPr>
            <w:r w:rsidRPr="00DE556B">
              <w:t xml:space="preserve">Want more information? </w:t>
            </w:r>
          </w:p>
          <w:p w14:paraId="587178DF" w14:textId="77777777" w:rsidR="002309E3" w:rsidRPr="00DE556B" w:rsidRDefault="002309E3" w:rsidP="002309E3">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2309E3" w:rsidRPr="00DE556B" w:rsidRDefault="002309E3" w:rsidP="002309E3">
            <w:pPr>
              <w:pStyle w:val="iBAAGStandardText"/>
            </w:pPr>
          </w:p>
        </w:tc>
        <w:tc>
          <w:tcPr>
            <w:tcW w:w="2491" w:type="dxa"/>
            <w:shd w:val="clear" w:color="auto" w:fill="FFFFFF" w:themeFill="background1"/>
          </w:tcPr>
          <w:p w14:paraId="6275563C" w14:textId="77777777" w:rsidR="002309E3" w:rsidRPr="00DE556B" w:rsidRDefault="002309E3" w:rsidP="002309E3">
            <w:r w:rsidRPr="00DE556B">
              <w:t>Based on the service you receive, benefits will pay the same as:</w:t>
            </w:r>
          </w:p>
          <w:p w14:paraId="4A7A2346" w14:textId="77777777" w:rsidR="002309E3" w:rsidRPr="00DE556B" w:rsidRDefault="002309E3" w:rsidP="002309E3">
            <w:pPr>
              <w:pStyle w:val="iBAAGLevel1Bullets"/>
              <w:rPr>
                <w:i/>
              </w:rPr>
            </w:pPr>
            <w:r w:rsidRPr="00DE556B">
              <w:rPr>
                <w:i/>
              </w:rPr>
              <w:t>Physician's Office Services – Sickness and Injury</w:t>
            </w:r>
          </w:p>
          <w:p w14:paraId="4AA80859" w14:textId="77777777" w:rsidR="002309E3" w:rsidRPr="00DE556B" w:rsidRDefault="002309E3" w:rsidP="002309E3">
            <w:pPr>
              <w:pStyle w:val="iBAAGLevel1Bullets"/>
              <w:rPr>
                <w:i/>
              </w:rPr>
            </w:pPr>
            <w:r w:rsidRPr="00DE556B">
              <w:rPr>
                <w:i/>
              </w:rPr>
              <w:t>Preventive Care Services</w:t>
            </w:r>
          </w:p>
          <w:p w14:paraId="2B5528F5" w14:textId="77777777" w:rsidR="002309E3" w:rsidRPr="00DE556B" w:rsidRDefault="002309E3" w:rsidP="002309E3">
            <w:pPr>
              <w:pStyle w:val="iBAAGLevel1Bullets"/>
              <w:rPr>
                <w:i/>
              </w:rPr>
            </w:pPr>
            <w:r w:rsidRPr="00DE556B">
              <w:rPr>
                <w:i/>
              </w:rPr>
              <w:t>Physician Fees</w:t>
            </w:r>
          </w:p>
          <w:p w14:paraId="7D1104AF" w14:textId="77777777" w:rsidR="002309E3" w:rsidRPr="00DE556B" w:rsidRDefault="002309E3" w:rsidP="002309E3">
            <w:pPr>
              <w:pStyle w:val="iBAAGLevel1Bullets"/>
              <w:rPr>
                <w:i/>
              </w:rPr>
            </w:pPr>
            <w:r w:rsidRPr="00DE556B">
              <w:rPr>
                <w:i/>
              </w:rPr>
              <w:t>Inpatient Hospital Stay</w:t>
            </w:r>
          </w:p>
          <w:p w14:paraId="10EDAAEF" w14:textId="77777777" w:rsidR="002309E3" w:rsidRPr="00DE556B" w:rsidRDefault="002309E3" w:rsidP="002309E3">
            <w:pPr>
              <w:pStyle w:val="iBAAGLevel1Bullets"/>
              <w:rPr>
                <w:i/>
              </w:rPr>
            </w:pPr>
            <w:r w:rsidRPr="00DE556B">
              <w:rPr>
                <w:i/>
              </w:rPr>
              <w:t xml:space="preserve">Outpatient Lab, X-ray and Diagnostics </w:t>
            </w:r>
          </w:p>
          <w:p w14:paraId="08C341F5" w14:textId="77777777" w:rsidR="002309E3" w:rsidRPr="00DE556B" w:rsidRDefault="002309E3" w:rsidP="002309E3">
            <w:pPr>
              <w:pStyle w:val="iBAAGLevel1Bullets"/>
              <w:rPr>
                <w:i/>
              </w:rPr>
            </w:pPr>
            <w:r w:rsidRPr="00DE556B">
              <w:rPr>
                <w:i/>
              </w:rPr>
              <w:t xml:space="preserve">Outpatient Therapeutic Treatments  </w:t>
            </w:r>
          </w:p>
          <w:p w14:paraId="45C61125" w14:textId="77777777" w:rsidR="002309E3" w:rsidRPr="00DE556B" w:rsidRDefault="002309E3" w:rsidP="002309E3"/>
          <w:p w14:paraId="5A8C9AAC" w14:textId="77777777" w:rsidR="002309E3" w:rsidRPr="00DE556B" w:rsidRDefault="002309E3" w:rsidP="002309E3">
            <w:r w:rsidRPr="00DE556B">
              <w:t xml:space="preserve">All delivery and newborn charges are covered under the mother’s deductible.  </w:t>
            </w:r>
          </w:p>
          <w:p w14:paraId="5F169758" w14:textId="77777777" w:rsidR="002309E3" w:rsidRPr="00DE556B" w:rsidRDefault="002309E3" w:rsidP="002309E3"/>
          <w:p w14:paraId="00B8E32A" w14:textId="77777777" w:rsidR="002309E3" w:rsidRPr="00DE556B" w:rsidRDefault="002309E3" w:rsidP="002309E3">
            <w:pPr>
              <w:pStyle w:val="iBAAGStandardTextBold"/>
            </w:pPr>
            <w:r w:rsidRPr="00DE556B">
              <w:t>Is prior authorization needed?</w:t>
            </w:r>
          </w:p>
          <w:p w14:paraId="408AB60C" w14:textId="25361E5A" w:rsidR="002309E3" w:rsidRPr="00DE556B" w:rsidRDefault="002309E3" w:rsidP="002309E3">
            <w:r w:rsidRPr="00DE556B">
              <w:t>No</w:t>
            </w:r>
          </w:p>
        </w:tc>
        <w:tc>
          <w:tcPr>
            <w:tcW w:w="2491" w:type="dxa"/>
            <w:shd w:val="clear" w:color="auto" w:fill="FFFFFF" w:themeFill="background1"/>
          </w:tcPr>
          <w:p w14:paraId="587178E1" w14:textId="36D5BB99" w:rsidR="002309E3" w:rsidRPr="00DE556B" w:rsidRDefault="002309E3" w:rsidP="002309E3">
            <w:r w:rsidRPr="00DE556B">
              <w:t>Based on the service you receive, benefits will pay the same as:</w:t>
            </w:r>
          </w:p>
          <w:p w14:paraId="587178E2" w14:textId="77777777" w:rsidR="002309E3" w:rsidRPr="00DE556B" w:rsidRDefault="002309E3" w:rsidP="002309E3">
            <w:pPr>
              <w:pStyle w:val="iBAAGLevel1Bullets"/>
              <w:rPr>
                <w:i/>
              </w:rPr>
            </w:pPr>
            <w:r w:rsidRPr="00DE556B">
              <w:rPr>
                <w:i/>
              </w:rPr>
              <w:t>Physician's Office Services – Sickness and Injury</w:t>
            </w:r>
          </w:p>
          <w:p w14:paraId="587178E3" w14:textId="77777777" w:rsidR="002309E3" w:rsidRPr="00DE556B" w:rsidRDefault="002309E3" w:rsidP="002309E3">
            <w:pPr>
              <w:pStyle w:val="iBAAGLevel1Bullets"/>
              <w:rPr>
                <w:i/>
              </w:rPr>
            </w:pPr>
            <w:r w:rsidRPr="00DE556B">
              <w:rPr>
                <w:i/>
              </w:rPr>
              <w:t>Preventive Care Services</w:t>
            </w:r>
          </w:p>
          <w:p w14:paraId="587178E4" w14:textId="77777777" w:rsidR="002309E3" w:rsidRPr="00DE556B" w:rsidRDefault="002309E3" w:rsidP="002309E3">
            <w:pPr>
              <w:pStyle w:val="iBAAGLevel1Bullets"/>
              <w:rPr>
                <w:i/>
              </w:rPr>
            </w:pPr>
            <w:r w:rsidRPr="00DE556B">
              <w:rPr>
                <w:i/>
              </w:rPr>
              <w:t>Physician Fees</w:t>
            </w:r>
          </w:p>
          <w:p w14:paraId="587178E5" w14:textId="77777777" w:rsidR="002309E3" w:rsidRPr="00DE556B" w:rsidRDefault="002309E3" w:rsidP="002309E3">
            <w:pPr>
              <w:pStyle w:val="iBAAGLevel1Bullets"/>
              <w:rPr>
                <w:i/>
              </w:rPr>
            </w:pPr>
            <w:r w:rsidRPr="00DE556B">
              <w:rPr>
                <w:i/>
              </w:rPr>
              <w:t>Inpatient Hospital Stay</w:t>
            </w:r>
          </w:p>
          <w:p w14:paraId="587178E6" w14:textId="77777777" w:rsidR="002309E3" w:rsidRPr="00DE556B" w:rsidRDefault="002309E3" w:rsidP="002309E3">
            <w:pPr>
              <w:pStyle w:val="iBAAGLevel1Bullets"/>
              <w:rPr>
                <w:i/>
              </w:rPr>
            </w:pPr>
            <w:r w:rsidRPr="00DE556B">
              <w:rPr>
                <w:i/>
              </w:rPr>
              <w:t xml:space="preserve">Outpatient Lab, X-ray and Diagnostics </w:t>
            </w:r>
          </w:p>
          <w:p w14:paraId="587178E7" w14:textId="77777777" w:rsidR="002309E3" w:rsidRPr="00DE556B" w:rsidRDefault="002309E3" w:rsidP="002309E3">
            <w:pPr>
              <w:pStyle w:val="iBAAGLevel1Bullets"/>
              <w:rPr>
                <w:i/>
              </w:rPr>
            </w:pPr>
            <w:r w:rsidRPr="00DE556B">
              <w:rPr>
                <w:i/>
              </w:rPr>
              <w:t xml:space="preserve">Outpatient Therapeutic Treatments  </w:t>
            </w:r>
          </w:p>
          <w:p w14:paraId="587178E8" w14:textId="77777777" w:rsidR="002309E3" w:rsidRPr="00DE556B" w:rsidRDefault="002309E3" w:rsidP="002309E3"/>
          <w:p w14:paraId="587178E9" w14:textId="77777777" w:rsidR="002309E3" w:rsidRPr="00DE556B" w:rsidRDefault="002309E3" w:rsidP="002309E3">
            <w:r w:rsidRPr="00DE556B">
              <w:t xml:space="preserve">All delivery and newborn charges are covered under the mother’s deductible.  </w:t>
            </w:r>
          </w:p>
          <w:p w14:paraId="587178EA" w14:textId="77777777" w:rsidR="002309E3" w:rsidRPr="00DE556B" w:rsidRDefault="002309E3" w:rsidP="002309E3"/>
          <w:p w14:paraId="587178EB" w14:textId="77777777" w:rsidR="002309E3" w:rsidRPr="00DE556B" w:rsidRDefault="002309E3" w:rsidP="002309E3">
            <w:pPr>
              <w:pStyle w:val="iBAAGStandardTextBold"/>
            </w:pPr>
            <w:r w:rsidRPr="00DE556B">
              <w:t>Is prior authorization needed?</w:t>
            </w:r>
          </w:p>
          <w:p w14:paraId="587178EC" w14:textId="77777777" w:rsidR="002309E3" w:rsidRPr="00DE556B" w:rsidRDefault="002309E3" w:rsidP="002309E3">
            <w:r w:rsidRPr="00DE556B">
              <w:t>No</w:t>
            </w:r>
          </w:p>
          <w:p w14:paraId="587178ED" w14:textId="77777777" w:rsidR="002309E3" w:rsidRPr="00DE556B" w:rsidRDefault="002309E3" w:rsidP="002309E3"/>
          <w:p w14:paraId="587178EE" w14:textId="77777777" w:rsidR="002309E3" w:rsidRPr="00DE556B" w:rsidRDefault="002309E3" w:rsidP="002309E3">
            <w:pPr>
              <w:pStyle w:val="iBAAGStandardText"/>
            </w:pPr>
          </w:p>
        </w:tc>
        <w:tc>
          <w:tcPr>
            <w:tcW w:w="2491" w:type="dxa"/>
            <w:shd w:val="clear" w:color="auto" w:fill="FFFFFF" w:themeFill="background1"/>
          </w:tcPr>
          <w:p w14:paraId="587178EF" w14:textId="77777777" w:rsidR="002309E3" w:rsidRPr="00DE556B" w:rsidRDefault="002309E3" w:rsidP="002309E3">
            <w:pPr>
              <w:pStyle w:val="iBAAGStandardText"/>
            </w:pPr>
            <w:r w:rsidRPr="00DE556B">
              <w:t>Based on the service you receive, benefits will pay the same as:</w:t>
            </w:r>
          </w:p>
          <w:p w14:paraId="587178F0" w14:textId="77777777" w:rsidR="002309E3" w:rsidRPr="00DE556B" w:rsidRDefault="002309E3" w:rsidP="002309E3">
            <w:pPr>
              <w:pStyle w:val="iBAAGLevel1Bullets"/>
              <w:rPr>
                <w:i/>
              </w:rPr>
            </w:pPr>
            <w:r w:rsidRPr="00DE556B">
              <w:rPr>
                <w:i/>
              </w:rPr>
              <w:t>Physician's Office Services – Sickness and Injury</w:t>
            </w:r>
          </w:p>
          <w:p w14:paraId="587178F1" w14:textId="77777777" w:rsidR="002309E3" w:rsidRPr="00DE556B" w:rsidRDefault="002309E3" w:rsidP="002309E3">
            <w:pPr>
              <w:pStyle w:val="iBAAGLevel1Bullets"/>
              <w:rPr>
                <w:i/>
              </w:rPr>
            </w:pPr>
            <w:r w:rsidRPr="00DE556B">
              <w:rPr>
                <w:i/>
              </w:rPr>
              <w:t>Preventive Care Services</w:t>
            </w:r>
          </w:p>
          <w:p w14:paraId="587178F2" w14:textId="77777777" w:rsidR="002309E3" w:rsidRPr="00DE556B" w:rsidRDefault="002309E3" w:rsidP="002309E3">
            <w:pPr>
              <w:pStyle w:val="iBAAGLevel1Bullets"/>
              <w:rPr>
                <w:i/>
              </w:rPr>
            </w:pPr>
            <w:r w:rsidRPr="00DE556B">
              <w:rPr>
                <w:i/>
              </w:rPr>
              <w:t>Physician Fees</w:t>
            </w:r>
          </w:p>
          <w:p w14:paraId="587178F3" w14:textId="77777777" w:rsidR="002309E3" w:rsidRPr="00DE556B" w:rsidRDefault="002309E3" w:rsidP="002309E3">
            <w:pPr>
              <w:pStyle w:val="iBAAGLevel1Bullets"/>
              <w:rPr>
                <w:i/>
              </w:rPr>
            </w:pPr>
            <w:r w:rsidRPr="00DE556B">
              <w:rPr>
                <w:i/>
              </w:rPr>
              <w:t>Inpatient Hospital Stay</w:t>
            </w:r>
          </w:p>
          <w:p w14:paraId="587178F4" w14:textId="77777777" w:rsidR="002309E3" w:rsidRPr="00DE556B" w:rsidRDefault="002309E3" w:rsidP="002309E3">
            <w:pPr>
              <w:pStyle w:val="iBAAGLevel1Bullets"/>
              <w:rPr>
                <w:i/>
              </w:rPr>
            </w:pPr>
            <w:r w:rsidRPr="00DE556B">
              <w:rPr>
                <w:i/>
              </w:rPr>
              <w:t xml:space="preserve">Outpatient Lab, X-ray and Diagnostics </w:t>
            </w:r>
          </w:p>
          <w:p w14:paraId="587178F5" w14:textId="77777777" w:rsidR="002309E3" w:rsidRPr="00DE556B" w:rsidRDefault="002309E3" w:rsidP="002309E3">
            <w:pPr>
              <w:pStyle w:val="iBAAGLevel1Bullets"/>
              <w:rPr>
                <w:i/>
              </w:rPr>
            </w:pPr>
            <w:r w:rsidRPr="00DE556B">
              <w:rPr>
                <w:i/>
              </w:rPr>
              <w:t xml:space="preserve">Outpatient Therapeutic Treatments  </w:t>
            </w:r>
          </w:p>
          <w:p w14:paraId="587178F6" w14:textId="77777777" w:rsidR="002309E3" w:rsidRPr="00DE556B" w:rsidRDefault="002309E3" w:rsidP="002309E3">
            <w:pPr>
              <w:pStyle w:val="iBAAGStandardText"/>
            </w:pPr>
          </w:p>
          <w:p w14:paraId="587178F7" w14:textId="77777777" w:rsidR="002309E3" w:rsidRPr="00DE556B" w:rsidRDefault="002309E3" w:rsidP="002309E3">
            <w:pPr>
              <w:pStyle w:val="iBAAGStandardText"/>
            </w:pPr>
            <w:r w:rsidRPr="00DE556B">
              <w:t xml:space="preserve">All delivery and newborn charges are covered under the mother’s deductible.  </w:t>
            </w:r>
          </w:p>
          <w:p w14:paraId="587178F8" w14:textId="77777777" w:rsidR="002309E3" w:rsidRPr="00DE556B" w:rsidRDefault="002309E3" w:rsidP="002309E3">
            <w:pPr>
              <w:pStyle w:val="iBAAGStandardText"/>
            </w:pPr>
          </w:p>
          <w:p w14:paraId="587178F9" w14:textId="77777777" w:rsidR="002309E3" w:rsidRPr="00DE556B" w:rsidRDefault="002309E3" w:rsidP="002309E3">
            <w:pPr>
              <w:pStyle w:val="iBAAGStandardTextBold"/>
            </w:pPr>
            <w:r w:rsidRPr="00DE556B">
              <w:t>Is prior authorization needed?</w:t>
            </w:r>
          </w:p>
          <w:p w14:paraId="587178FA" w14:textId="77777777" w:rsidR="002309E3" w:rsidRPr="00DE556B" w:rsidRDefault="002309E3" w:rsidP="002309E3">
            <w:pPr>
              <w:pStyle w:val="iBAAGStandardText"/>
            </w:pPr>
            <w:r w:rsidRPr="00DE556B">
              <w:t xml:space="preserve">Yes </w:t>
            </w:r>
          </w:p>
          <w:p w14:paraId="587178FB" w14:textId="77777777" w:rsidR="002309E3" w:rsidRPr="00DE556B" w:rsidRDefault="002309E3" w:rsidP="002309E3">
            <w:pPr>
              <w:pStyle w:val="iBAAGStandardText"/>
            </w:pPr>
          </w:p>
          <w:p w14:paraId="587178FC" w14:textId="77777777" w:rsidR="002309E3" w:rsidRPr="00DE556B" w:rsidRDefault="002309E3" w:rsidP="002309E3">
            <w:pPr>
              <w:pStyle w:val="iBAAGStandardTextBold"/>
            </w:pPr>
            <w:r w:rsidRPr="00DE556B">
              <w:t>Prior authorization is:</w:t>
            </w:r>
          </w:p>
          <w:p w14:paraId="587178FD"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587178FE" w14:textId="77777777" w:rsidR="002309E3" w:rsidRPr="00DE556B" w:rsidRDefault="002309E3" w:rsidP="002309E3">
            <w:pPr>
              <w:pStyle w:val="iBAAGStandardText"/>
            </w:pPr>
          </w:p>
          <w:p w14:paraId="587178FF" w14:textId="77777777" w:rsidR="002309E3" w:rsidRPr="00DE556B" w:rsidRDefault="002309E3" w:rsidP="002309E3">
            <w:pPr>
              <w:pStyle w:val="iBAAGStandardTextBold"/>
            </w:pPr>
            <w:r w:rsidRPr="00DE556B">
              <w:t xml:space="preserve">When do I need to call? </w:t>
            </w:r>
          </w:p>
          <w:p w14:paraId="58717900" w14:textId="77777777" w:rsidR="002309E3" w:rsidRPr="00DE556B" w:rsidRDefault="002309E3" w:rsidP="002309E3">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2309E3" w:rsidRPr="00DE556B" w:rsidRDefault="002309E3" w:rsidP="002309E3">
            <w:pPr>
              <w:pStyle w:val="iBAAGStandardText"/>
            </w:pPr>
          </w:p>
          <w:p w14:paraId="58717902" w14:textId="77777777" w:rsidR="002309E3" w:rsidRPr="00DE556B" w:rsidRDefault="002309E3" w:rsidP="002309E3">
            <w:pPr>
              <w:pStyle w:val="iBAAGStandardTextBold"/>
            </w:pPr>
            <w:r w:rsidRPr="00DE556B">
              <w:t xml:space="preserve">If you don’t get prior authorization, you pay: </w:t>
            </w:r>
          </w:p>
          <w:p w14:paraId="58717903" w14:textId="60AAF41D" w:rsidR="002309E3" w:rsidRPr="00DE556B" w:rsidRDefault="00C6660B" w:rsidP="002309E3">
            <w:pPr>
              <w:pStyle w:val="iBAAGStandardText"/>
            </w:pPr>
            <w:r>
              <w:rPr>
                <w:rStyle w:val="iBAAGStandardTextBoldChar"/>
              </w:rPr>
              <w:t>50%</w:t>
            </w:r>
            <w:r w:rsidR="002309E3" w:rsidRPr="00DE556B">
              <w:t xml:space="preserve"> co-insurance</w:t>
            </w:r>
          </w:p>
          <w:p w14:paraId="58717904" w14:textId="77777777" w:rsidR="002309E3" w:rsidRPr="00DE556B" w:rsidRDefault="002309E3" w:rsidP="002309E3">
            <w:pPr>
              <w:pStyle w:val="iBAAGStandardText"/>
            </w:pPr>
          </w:p>
        </w:tc>
        <w:tc>
          <w:tcPr>
            <w:tcW w:w="2491" w:type="dxa"/>
            <w:shd w:val="clear" w:color="auto" w:fill="FFFFFF" w:themeFill="background1"/>
          </w:tcPr>
          <w:p w14:paraId="58717905" w14:textId="77777777" w:rsidR="002309E3" w:rsidRPr="00DE556B" w:rsidRDefault="002309E3" w:rsidP="002309E3">
            <w:pPr>
              <w:pStyle w:val="iBAAGStandardText"/>
            </w:pPr>
            <w:r w:rsidRPr="00DE556B">
              <w:t xml:space="preserve">The newborn’s annual deductible will apply if the newborn is discharged after the mother. </w:t>
            </w:r>
          </w:p>
          <w:p w14:paraId="58717906" w14:textId="77777777" w:rsidR="002309E3" w:rsidRPr="00DE556B" w:rsidRDefault="002309E3" w:rsidP="002309E3">
            <w:pPr>
              <w:rPr>
                <w:color w:val="FF00FF"/>
                <w:vertAlign w:val="superscript"/>
              </w:rPr>
            </w:pPr>
          </w:p>
          <w:p w14:paraId="58717907" w14:textId="77777777" w:rsidR="002309E3" w:rsidRPr="00DE556B" w:rsidRDefault="002309E3" w:rsidP="002309E3"/>
          <w:p w14:paraId="58717908" w14:textId="77777777" w:rsidR="002309E3" w:rsidRPr="00DE556B" w:rsidRDefault="002309E3" w:rsidP="002309E3"/>
          <w:p w14:paraId="58717909" w14:textId="77777777" w:rsidR="002309E3" w:rsidRPr="00DE556B" w:rsidRDefault="002309E3" w:rsidP="002309E3"/>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C6660B">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C6660B">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EA5C51">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525406ED" w14:textId="77777777" w:rsidR="00BB34DE" w:rsidRDefault="008B5629" w:rsidP="00BB34DE">
            <w:r w:rsidRPr="00DE556B">
              <w:t xml:space="preserve">Primary Doctor: </w:t>
            </w:r>
            <w:r w:rsidR="00BB34DE">
              <w:rPr>
                <w:rStyle w:val="iBAAGStandardTextBoldChar"/>
              </w:rPr>
              <w:t>30%</w:t>
            </w:r>
            <w:r w:rsidR="00BB34DE" w:rsidRPr="00DE556B">
              <w:t xml:space="preserve"> </w:t>
            </w:r>
            <w:r w:rsidR="00BB34DE" w:rsidRPr="00DE556B">
              <w:rPr>
                <w:rStyle w:val="iBAAGStandardTextChar"/>
              </w:rPr>
              <w:t>co-insurance, after you pay the deductible.</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32BB8F32"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70ABA13" w14:textId="31219949" w:rsidR="008B5629" w:rsidRPr="00DE556B" w:rsidRDefault="008B5629" w:rsidP="008B5629">
            <w:pPr>
              <w:pStyle w:val="iBAAGStandardText"/>
            </w:pPr>
            <w:r w:rsidRPr="00DE556B">
              <w:t xml:space="preserve">Primary Doctor: </w:t>
            </w:r>
          </w:p>
          <w:p w14:paraId="09F64201" w14:textId="2290451D" w:rsidR="008B5629" w:rsidRPr="00DE556B" w:rsidRDefault="008B5629" w:rsidP="008B5629">
            <w:pPr>
              <w:pStyle w:val="iBAAGStandardText"/>
            </w:pPr>
            <w:r w:rsidRPr="00DE556B">
              <w:rPr>
                <w:rStyle w:val="iBAAGStandardTextBoldChar"/>
              </w:rPr>
              <w:t>$</w:t>
            </w:r>
            <w:r w:rsidR="00BB34DE">
              <w:rPr>
                <w:rStyle w:val="iBAAGStandardTextBoldChar"/>
              </w:rPr>
              <w:t>30</w:t>
            </w:r>
            <w:r w:rsidRPr="00DE556B">
              <w:t xml:space="preserve"> co-pay per visit.</w:t>
            </w:r>
            <w:r w:rsidR="00BB34DE">
              <w:t xml:space="preserve"> </w:t>
            </w:r>
            <w:r w:rsidRPr="00DE556B">
              <w:t>The annual deductible does not apply.</w:t>
            </w:r>
          </w:p>
          <w:p w14:paraId="474EDFE7" w14:textId="77777777" w:rsidR="008B5629" w:rsidRPr="00DE556B" w:rsidRDefault="008B5629" w:rsidP="008B5629">
            <w:pPr>
              <w:pStyle w:val="iBAAGStandardText"/>
              <w:rPr>
                <w:rStyle w:val="InstructionalTextChar"/>
              </w:rPr>
            </w:pPr>
          </w:p>
          <w:p w14:paraId="6027072F" w14:textId="77777777" w:rsidR="00BB34DE" w:rsidRDefault="008B5629" w:rsidP="008B5629">
            <w:pPr>
              <w:pStyle w:val="iBAAGStandardText"/>
            </w:pPr>
            <w:r w:rsidRPr="00DE556B">
              <w:t xml:space="preserve">Specialist: </w:t>
            </w:r>
          </w:p>
          <w:p w14:paraId="605A0AFC" w14:textId="6AF47F6C" w:rsidR="008B5629" w:rsidRPr="00DE556B" w:rsidRDefault="008B5629" w:rsidP="008B5629">
            <w:pPr>
              <w:pStyle w:val="iBAAGStandardText"/>
            </w:pPr>
            <w:r w:rsidRPr="00DE556B">
              <w:rPr>
                <w:rStyle w:val="iBAAGStandardTextBoldChar"/>
              </w:rPr>
              <w:t>$50</w:t>
            </w:r>
            <w:r w:rsidRPr="00DE556B">
              <w:t xml:space="preserve"> co-pay per visit.</w:t>
            </w:r>
            <w:r w:rsidR="00BB34DE">
              <w:t xml:space="preserve"> </w:t>
            </w: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01C939ED" w:rsidR="008B5629" w:rsidRPr="00DE556B" w:rsidRDefault="008B5629" w:rsidP="008B5629">
            <w:pPr>
              <w:pStyle w:val="iBAAGStandardText"/>
            </w:pPr>
            <w:r w:rsidRPr="00DE556B">
              <w:t xml:space="preserve">Primary Doctor: </w:t>
            </w:r>
            <w:r w:rsidR="00BB34DE">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6129F66E" w14:textId="77777777" w:rsidR="003B43E6" w:rsidRDefault="008B5629" w:rsidP="008B5629">
            <w:pPr>
              <w:pStyle w:val="iBAAGStandardText"/>
            </w:pPr>
            <w:r w:rsidRPr="00DE556B">
              <w:t xml:space="preserve">Specialist: </w:t>
            </w:r>
          </w:p>
          <w:p w14:paraId="1A7DAAB6" w14:textId="1FBFE1B6" w:rsidR="008B5629" w:rsidRPr="00DE556B" w:rsidRDefault="00BB34DE"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C6660B">
        <w:tblPrEx>
          <w:shd w:val="clear" w:color="auto" w:fill="auto"/>
        </w:tblPrEx>
        <w:trPr>
          <w:gridAfter w:val="1"/>
          <w:wAfter w:w="26" w:type="dxa"/>
        </w:trPr>
        <w:tc>
          <w:tcPr>
            <w:tcW w:w="3517" w:type="dxa"/>
            <w:shd w:val="clear" w:color="auto" w:fill="FFFFFF" w:themeFill="background1"/>
          </w:tcPr>
          <w:p w14:paraId="795B1D46" w14:textId="10806EA8" w:rsidR="001572DB" w:rsidRPr="00DE556B" w:rsidRDefault="001572DB" w:rsidP="00527354">
            <w:pPr>
              <w:pStyle w:val="iBAAGSituationBoxName"/>
            </w:pPr>
            <w:bookmarkStart w:id="74" w:name="_DV_C994"/>
            <w:bookmarkStart w:id="75" w:name="Enhanced_Physical_Exam_Ningen_Doc"/>
            <w:r w:rsidRPr="00DE556B">
              <w:t>Enhanced Physical Examination</w:t>
            </w:r>
            <w:r w:rsidRPr="00DE556B">
              <w:rPr>
                <w:rStyle w:val="InstructionalTextChar"/>
                <w:b/>
              </w:rPr>
              <w:t xml:space="preserve"> </w:t>
            </w:r>
            <w:bookmarkStart w:id="76" w:name="_DV_C1016"/>
            <w:bookmarkEnd w:id="74"/>
            <w:bookmarkEnd w:id="75"/>
          </w:p>
          <w:bookmarkEnd w:id="76"/>
          <w:p w14:paraId="1E9195E3" w14:textId="77777777" w:rsidR="001572DB" w:rsidRPr="00DE556B" w:rsidRDefault="001572DB" w:rsidP="00EA5C51">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EA5C51">
            <w:pPr>
              <w:pStyle w:val="iBAAGSituationBoxName"/>
            </w:pPr>
          </w:p>
        </w:tc>
        <w:tc>
          <w:tcPr>
            <w:tcW w:w="2491" w:type="dxa"/>
            <w:shd w:val="clear" w:color="auto" w:fill="FFFFFF" w:themeFill="background1"/>
          </w:tcPr>
          <w:p w14:paraId="54A5DEEC" w14:textId="33D48DF5" w:rsidR="00486919" w:rsidRPr="006141D1" w:rsidRDefault="00486919" w:rsidP="00527354">
            <w:pPr>
              <w:pStyle w:val="iBAAGStandardText"/>
            </w:pPr>
            <w:r w:rsidRPr="006141D1">
              <w:t>International benefits are not covered.</w:t>
            </w:r>
          </w:p>
        </w:tc>
        <w:tc>
          <w:tcPr>
            <w:tcW w:w="2491" w:type="dxa"/>
            <w:shd w:val="clear" w:color="auto" w:fill="FFFFFF" w:themeFill="background1"/>
          </w:tcPr>
          <w:p w14:paraId="7A65D614" w14:textId="5D7FE849" w:rsidR="001572DB" w:rsidRPr="006141D1" w:rsidRDefault="006141D1">
            <w:pPr>
              <w:pStyle w:val="iBAAGStandardText"/>
            </w:pPr>
            <w:r w:rsidRPr="006141D1">
              <w:t>Network benefits are not covered.</w:t>
            </w:r>
            <w:r w:rsidR="003B43E6" w:rsidRPr="006141D1" w:rsidDel="003B43E6">
              <w:t xml:space="preserve"> </w:t>
            </w:r>
          </w:p>
        </w:tc>
        <w:tc>
          <w:tcPr>
            <w:tcW w:w="2491" w:type="dxa"/>
            <w:shd w:val="clear" w:color="auto" w:fill="FFFFFF" w:themeFill="background1"/>
          </w:tcPr>
          <w:p w14:paraId="470A712F" w14:textId="2F1EECF2" w:rsidR="006141D1" w:rsidRPr="006141D1" w:rsidRDefault="006141D1">
            <w:pPr>
              <w:pStyle w:val="iBAAGStandardText"/>
            </w:pPr>
            <w:r w:rsidRPr="006141D1">
              <w:t>Out-of-network benefits are not covered.</w:t>
            </w:r>
          </w:p>
          <w:p w14:paraId="76A5053E" w14:textId="77777777" w:rsidR="006141D1" w:rsidRPr="006141D1" w:rsidRDefault="006141D1" w:rsidP="006141D1">
            <w:pPr>
              <w:pStyle w:val="iBAAGStandardText"/>
            </w:pPr>
          </w:p>
          <w:p w14:paraId="33C70E51" w14:textId="77777777" w:rsidR="006141D1" w:rsidRPr="006141D1" w:rsidRDefault="006141D1" w:rsidP="006141D1">
            <w:pPr>
              <w:pStyle w:val="iBAAGStandardText"/>
            </w:pPr>
          </w:p>
          <w:p w14:paraId="2FD2AF02" w14:textId="6C4798A0" w:rsidR="001572DB" w:rsidRPr="006141D1" w:rsidRDefault="001572DB" w:rsidP="00486919">
            <w:pPr>
              <w:pStyle w:val="iBAAGStandardText"/>
            </w:pPr>
          </w:p>
        </w:tc>
        <w:tc>
          <w:tcPr>
            <w:tcW w:w="2491" w:type="dxa"/>
            <w:shd w:val="clear" w:color="auto" w:fill="FFFFFF" w:themeFill="background1"/>
          </w:tcPr>
          <w:p w14:paraId="4090AF3A" w14:textId="6583F881" w:rsidR="001572DB" w:rsidRPr="006141D1" w:rsidRDefault="00DA55DD">
            <w:pPr>
              <w:pStyle w:val="iBAAGStandardText"/>
            </w:pPr>
            <w:bookmarkStart w:id="77" w:name="_DV_C1026"/>
            <w:r w:rsidRPr="006141D1">
              <w:t>No coverage for enhanced physical examination.</w:t>
            </w:r>
            <w:bookmarkEnd w:id="77"/>
          </w:p>
        </w:tc>
      </w:tr>
      <w:tr w:rsidR="002309E3" w:rsidRPr="00DE556B" w14:paraId="53695D00"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F15070A"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14BBF688" w14:textId="77777777" w:rsidR="002309E3" w:rsidRPr="00DE556B" w:rsidRDefault="002309E3" w:rsidP="002309E3">
            <w:pPr>
              <w:pStyle w:val="iBAAGTableHeader"/>
            </w:pPr>
            <w:r w:rsidRPr="00DE556B">
              <w:t>Your cost if you use</w:t>
            </w:r>
          </w:p>
          <w:p w14:paraId="09ED8877"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898F486" w14:textId="77777777" w:rsidR="002309E3" w:rsidRPr="00DE556B" w:rsidRDefault="002309E3" w:rsidP="002309E3">
            <w:pPr>
              <w:pStyle w:val="iBAAGTableHeader"/>
            </w:pPr>
            <w:r w:rsidRPr="00DE556B">
              <w:t>Your cost if you use</w:t>
            </w:r>
          </w:p>
          <w:p w14:paraId="1EE9BAD5"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7B1447D" w14:textId="77777777" w:rsidR="002309E3" w:rsidRPr="00DE556B" w:rsidRDefault="002309E3" w:rsidP="002309E3">
            <w:pPr>
              <w:pStyle w:val="iBAAGTableHeader"/>
            </w:pPr>
            <w:r w:rsidRPr="00DE556B">
              <w:t>Your cost if you use U.S.</w:t>
            </w:r>
          </w:p>
          <w:p w14:paraId="369D3159"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77AF72D" w14:textId="77777777" w:rsidR="002309E3" w:rsidRPr="00DE556B" w:rsidRDefault="002309E3" w:rsidP="002309E3">
            <w:pPr>
              <w:pStyle w:val="iBAAGTableHeader"/>
            </w:pPr>
            <w:r w:rsidRPr="00DE556B">
              <w:t>Limits &amp; Exceptions</w:t>
            </w:r>
          </w:p>
        </w:tc>
      </w:tr>
      <w:tr w:rsidR="00C6660B" w:rsidRPr="006141D1" w14:paraId="03467495" w14:textId="77777777" w:rsidTr="00C6660B">
        <w:tblPrEx>
          <w:shd w:val="clear" w:color="auto" w:fill="auto"/>
        </w:tblPrEx>
        <w:trPr>
          <w:gridAfter w:val="1"/>
          <w:wAfter w:w="26" w:type="dxa"/>
        </w:trPr>
        <w:tc>
          <w:tcPr>
            <w:tcW w:w="3517" w:type="dxa"/>
            <w:shd w:val="clear" w:color="auto" w:fill="FFFFFF" w:themeFill="background1"/>
          </w:tcPr>
          <w:p w14:paraId="1EF5F99A" w14:textId="77777777" w:rsidR="00C6660B" w:rsidRPr="003F3B5E" w:rsidRDefault="00C6660B" w:rsidP="00C6660B">
            <w:pPr>
              <w:pStyle w:val="iBAAGSituationBoxName"/>
            </w:pPr>
            <w:bookmarkStart w:id="78" w:name="Phenylketonuria_PKU_Treatment"/>
            <w:r w:rsidRPr="00F13EDA">
              <w:t>Phenylketonuria (PKU) Treatment</w:t>
            </w:r>
            <w:bookmarkEnd w:id="78"/>
          </w:p>
          <w:p w14:paraId="5D754809" w14:textId="77777777" w:rsidR="00C6660B" w:rsidRPr="00F13EDA" w:rsidRDefault="00C6660B" w:rsidP="00C6660B">
            <w:pPr>
              <w:pStyle w:val="iBAAGStandardText"/>
            </w:pPr>
          </w:p>
          <w:p w14:paraId="775958DC" w14:textId="77777777" w:rsidR="00C6660B" w:rsidRPr="00F13EDA" w:rsidRDefault="00C6660B" w:rsidP="00C6660B">
            <w:pPr>
              <w:pStyle w:val="iBAAGStandardText"/>
            </w:pPr>
            <w:r w:rsidRPr="00F13EDA">
              <w:t>Benefits include:</w:t>
            </w:r>
          </w:p>
          <w:p w14:paraId="39B2D6B9" w14:textId="77777777" w:rsidR="00C6660B" w:rsidRPr="00F13EDA" w:rsidRDefault="00C6660B" w:rsidP="00C6660B">
            <w:pPr>
              <w:pStyle w:val="iBAAGLevel1Bullets"/>
            </w:pPr>
            <w:r w:rsidRPr="00F13EDA">
              <w:t>Formulas</w:t>
            </w:r>
          </w:p>
          <w:p w14:paraId="1CE45924" w14:textId="77777777" w:rsidR="00C6660B" w:rsidRDefault="00C6660B" w:rsidP="00C6660B">
            <w:pPr>
              <w:pStyle w:val="iBAAGLevel1Bullets"/>
            </w:pPr>
            <w:r w:rsidRPr="00F13EDA">
              <w:t xml:space="preserve">Special food products </w:t>
            </w:r>
          </w:p>
          <w:p w14:paraId="7F3C7D0F" w14:textId="77777777" w:rsidR="00C6660B" w:rsidRPr="00F13EDA" w:rsidRDefault="00C6660B" w:rsidP="00C6660B"/>
          <w:p w14:paraId="4E96B77D" w14:textId="77777777" w:rsidR="00C6660B" w:rsidRDefault="00C6660B" w:rsidP="00C6660B">
            <w:pPr>
              <w:pStyle w:val="iBAAGStandardTextBold"/>
            </w:pPr>
            <w:r>
              <w:t xml:space="preserve">Want more information? </w:t>
            </w:r>
          </w:p>
          <w:p w14:paraId="070A06D0" w14:textId="77777777" w:rsidR="00C6660B" w:rsidRDefault="00C6660B" w:rsidP="00C6660B">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35E97530" w14:textId="77777777" w:rsidR="00C6660B" w:rsidRPr="00DE556B" w:rsidRDefault="00C6660B" w:rsidP="00C6660B">
            <w:pPr>
              <w:pStyle w:val="iBAAGSituationBoxName"/>
            </w:pPr>
          </w:p>
        </w:tc>
        <w:tc>
          <w:tcPr>
            <w:tcW w:w="2491" w:type="dxa"/>
            <w:shd w:val="clear" w:color="auto" w:fill="FFFFFF" w:themeFill="background1"/>
          </w:tcPr>
          <w:p w14:paraId="58417C3E" w14:textId="0CC78060" w:rsidR="00C6660B" w:rsidRPr="006141D1" w:rsidRDefault="00C6660B" w:rsidP="00C6660B">
            <w:pPr>
              <w:pStyle w:val="iBAAGStandardText"/>
            </w:pPr>
            <w:r w:rsidRPr="006141D1">
              <w:t>International benefits are not covered.</w:t>
            </w:r>
          </w:p>
        </w:tc>
        <w:tc>
          <w:tcPr>
            <w:tcW w:w="2491" w:type="dxa"/>
            <w:shd w:val="clear" w:color="auto" w:fill="FFFFFF" w:themeFill="background1"/>
          </w:tcPr>
          <w:p w14:paraId="701EB389" w14:textId="76B69342"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2DCBADBA" w14:textId="77777777" w:rsidR="00C6660B" w:rsidRDefault="00C6660B" w:rsidP="00C6660B">
            <w:pPr>
              <w:pStyle w:val="iBAAGStandardText"/>
            </w:pPr>
          </w:p>
          <w:p w14:paraId="79D48FA2" w14:textId="77777777" w:rsidR="00C6660B" w:rsidRDefault="00C6660B" w:rsidP="00C6660B">
            <w:pPr>
              <w:pStyle w:val="iBAAGStandardTextBold"/>
            </w:pPr>
            <w:r>
              <w:t>Is prior authorization needed?</w:t>
            </w:r>
          </w:p>
          <w:p w14:paraId="6A973C99" w14:textId="77777777" w:rsidR="00C6660B" w:rsidRDefault="00C6660B" w:rsidP="00C6660B">
            <w:pPr>
              <w:pStyle w:val="iBAAGStandardText"/>
            </w:pPr>
            <w:r w:rsidRPr="00C730A9">
              <w:t>Yes</w:t>
            </w:r>
          </w:p>
          <w:p w14:paraId="46FCB86F" w14:textId="77777777" w:rsidR="00C6660B" w:rsidRDefault="00C6660B" w:rsidP="00C6660B">
            <w:pPr>
              <w:pStyle w:val="iBAAGStandardText"/>
            </w:pPr>
          </w:p>
          <w:p w14:paraId="683C6804" w14:textId="77777777" w:rsidR="00C6660B" w:rsidRDefault="00C6660B" w:rsidP="00C6660B">
            <w:pPr>
              <w:pStyle w:val="iBAAGStandardTextBold"/>
            </w:pPr>
            <w:r>
              <w:t>Prior authorization is:</w:t>
            </w:r>
          </w:p>
          <w:p w14:paraId="706F5EA8" w14:textId="77777777" w:rsidR="00C6660B" w:rsidRDefault="00C6660B" w:rsidP="00C6660B">
            <w:pPr>
              <w:pStyle w:val="iBAAGStandardText"/>
            </w:pPr>
            <w:r>
              <w:t>Getting approval by calling the number listed on your health plan ID card before you can get medicine or services.</w:t>
            </w:r>
          </w:p>
          <w:p w14:paraId="7B8F40DF" w14:textId="77777777" w:rsidR="00C6660B" w:rsidRDefault="00C6660B" w:rsidP="00C6660B">
            <w:pPr>
              <w:pStyle w:val="iBAAGStandardText"/>
            </w:pPr>
          </w:p>
          <w:p w14:paraId="41B8B64E" w14:textId="77777777" w:rsidR="00C6660B" w:rsidRDefault="00C6660B" w:rsidP="00C6660B">
            <w:pPr>
              <w:pStyle w:val="iBAAGStandardTextBold"/>
            </w:pPr>
            <w:r>
              <w:t xml:space="preserve">When do I need to call? </w:t>
            </w:r>
          </w:p>
          <w:p w14:paraId="66369B96" w14:textId="77777777" w:rsidR="00C6660B" w:rsidRDefault="00C6660B" w:rsidP="00C6660B">
            <w:pPr>
              <w:pStyle w:val="iBAAGLevel1Bullets"/>
            </w:pPr>
            <w:r>
              <w:t>Before you get formulas or specialized food products</w:t>
            </w:r>
          </w:p>
          <w:p w14:paraId="57FBADBF" w14:textId="77777777" w:rsidR="00C6660B" w:rsidRDefault="00C6660B" w:rsidP="00C6660B">
            <w:pPr>
              <w:pStyle w:val="iBAAGStandardText"/>
            </w:pPr>
          </w:p>
          <w:p w14:paraId="6D455392" w14:textId="77777777" w:rsidR="00C6660B" w:rsidRDefault="00C6660B" w:rsidP="00C6660B">
            <w:pPr>
              <w:pStyle w:val="iBAAGStandardTextBold"/>
            </w:pPr>
            <w:r>
              <w:t>If you don’t get prior authorization, you pay:</w:t>
            </w:r>
          </w:p>
          <w:p w14:paraId="17A40A6B" w14:textId="40EFF4A7" w:rsidR="00C6660B" w:rsidRDefault="00C6660B" w:rsidP="00C6660B">
            <w:pPr>
              <w:pStyle w:val="iBAAGStandardText"/>
            </w:pPr>
            <w:r>
              <w:rPr>
                <w:b/>
                <w:color w:val="auto"/>
                <w:szCs w:val="22"/>
              </w:rPr>
              <w:t>50%</w:t>
            </w:r>
            <w:r>
              <w:t xml:space="preserve"> co-insurance</w:t>
            </w:r>
          </w:p>
          <w:p w14:paraId="63482D24" w14:textId="3646AD2B" w:rsidR="00C6660B" w:rsidRPr="006141D1" w:rsidRDefault="00C6660B" w:rsidP="00C6660B">
            <w:pPr>
              <w:pStyle w:val="iBAAGStandardText"/>
            </w:pPr>
          </w:p>
        </w:tc>
        <w:tc>
          <w:tcPr>
            <w:tcW w:w="2491" w:type="dxa"/>
            <w:shd w:val="clear" w:color="auto" w:fill="FFFFFF" w:themeFill="background1"/>
          </w:tcPr>
          <w:p w14:paraId="0AA2C0A7" w14:textId="3122A58B" w:rsidR="00C6660B" w:rsidRDefault="00C6660B" w:rsidP="00C6660B">
            <w:pPr>
              <w:pStyle w:val="iBAAGStandardText"/>
            </w:pPr>
            <w:r>
              <w:rPr>
                <w:rStyle w:val="iBAAGStandardTextBoldChar"/>
              </w:rPr>
              <w:t>50%</w:t>
            </w:r>
            <w:r>
              <w:t xml:space="preserve"> </w:t>
            </w:r>
            <w:r w:rsidRPr="00F13EDA">
              <w:t>co-insurance, after you pay the deductible.</w:t>
            </w:r>
            <w:r>
              <w:t xml:space="preserve"> </w:t>
            </w:r>
          </w:p>
          <w:p w14:paraId="20C57533" w14:textId="77777777" w:rsidR="00C6660B" w:rsidRDefault="00C6660B" w:rsidP="00C6660B">
            <w:pPr>
              <w:pStyle w:val="iBAAGStandardText"/>
            </w:pPr>
          </w:p>
          <w:p w14:paraId="522DF7A6" w14:textId="77777777" w:rsidR="00C6660B" w:rsidRDefault="00C6660B" w:rsidP="00C6660B">
            <w:pPr>
              <w:pStyle w:val="iBAAGStandardTextBold"/>
            </w:pPr>
            <w:r>
              <w:t>Is prior authorization needed?</w:t>
            </w:r>
          </w:p>
          <w:p w14:paraId="48827824" w14:textId="77777777" w:rsidR="00C6660B" w:rsidRDefault="00C6660B" w:rsidP="00C6660B">
            <w:pPr>
              <w:pStyle w:val="iBAAGStandardText"/>
            </w:pPr>
            <w:r w:rsidRPr="00C730A9">
              <w:t>Yes</w:t>
            </w:r>
          </w:p>
          <w:p w14:paraId="5047D8F1" w14:textId="77777777" w:rsidR="00C6660B" w:rsidRDefault="00C6660B" w:rsidP="00C6660B">
            <w:pPr>
              <w:pStyle w:val="iBAAGStandardText"/>
            </w:pPr>
          </w:p>
          <w:p w14:paraId="6F5A638C" w14:textId="77777777" w:rsidR="00C6660B" w:rsidRDefault="00C6660B" w:rsidP="00C6660B">
            <w:pPr>
              <w:pStyle w:val="iBAAGStandardTextBold"/>
            </w:pPr>
            <w:r>
              <w:t>Prior authorization is:</w:t>
            </w:r>
          </w:p>
          <w:p w14:paraId="79A9F56E" w14:textId="77777777" w:rsidR="00C6660B" w:rsidRDefault="00C6660B" w:rsidP="00C6660B">
            <w:pPr>
              <w:pStyle w:val="iBAAGStandardText"/>
            </w:pPr>
            <w:r>
              <w:t>Getting approval by calling the number listed on your health plan ID card before you can get medicine or services.</w:t>
            </w:r>
          </w:p>
          <w:p w14:paraId="08397BAB" w14:textId="77777777" w:rsidR="00C6660B" w:rsidRDefault="00C6660B" w:rsidP="00C6660B">
            <w:pPr>
              <w:pStyle w:val="iBAAGStandardText"/>
            </w:pPr>
          </w:p>
          <w:p w14:paraId="204A0898" w14:textId="77777777" w:rsidR="00C6660B" w:rsidRDefault="00C6660B" w:rsidP="00C6660B">
            <w:pPr>
              <w:pStyle w:val="iBAAGStandardTextBold"/>
            </w:pPr>
            <w:r>
              <w:t xml:space="preserve">When do I need to call? </w:t>
            </w:r>
          </w:p>
          <w:p w14:paraId="53386EE8" w14:textId="77777777" w:rsidR="00C6660B" w:rsidRDefault="00C6660B" w:rsidP="00C6660B">
            <w:pPr>
              <w:pStyle w:val="iBAAGLevel1Bullets"/>
            </w:pPr>
            <w:r>
              <w:t>Before you get formulas or specialized food products</w:t>
            </w:r>
          </w:p>
          <w:p w14:paraId="3703A342" w14:textId="77777777" w:rsidR="00C6660B" w:rsidRDefault="00C6660B" w:rsidP="00C6660B">
            <w:pPr>
              <w:pStyle w:val="iBAAGStandardText"/>
            </w:pPr>
          </w:p>
          <w:p w14:paraId="219AE0D0" w14:textId="77777777" w:rsidR="00C6660B" w:rsidRDefault="00C6660B" w:rsidP="00C6660B">
            <w:pPr>
              <w:pStyle w:val="iBAAGStandardTextBold"/>
            </w:pPr>
            <w:r>
              <w:t>If you don’t get prior authorization, you pay:</w:t>
            </w:r>
          </w:p>
          <w:p w14:paraId="4DAF4A21" w14:textId="475C9902" w:rsidR="00C6660B" w:rsidRDefault="00C6660B" w:rsidP="00C6660B">
            <w:pPr>
              <w:pStyle w:val="iBAAGStandardText"/>
            </w:pPr>
            <w:r>
              <w:rPr>
                <w:b/>
                <w:color w:val="auto"/>
                <w:szCs w:val="22"/>
              </w:rPr>
              <w:t>50%</w:t>
            </w:r>
            <w:r>
              <w:t xml:space="preserve"> co-insurance</w:t>
            </w:r>
          </w:p>
          <w:p w14:paraId="0ED508D6" w14:textId="77777777" w:rsidR="00C6660B" w:rsidRPr="006141D1" w:rsidRDefault="00C6660B" w:rsidP="00C6660B">
            <w:pPr>
              <w:pStyle w:val="iBAAGStandardText"/>
            </w:pPr>
          </w:p>
        </w:tc>
        <w:tc>
          <w:tcPr>
            <w:tcW w:w="2491" w:type="dxa"/>
            <w:shd w:val="clear" w:color="auto" w:fill="FFFFFF" w:themeFill="background1"/>
          </w:tcPr>
          <w:p w14:paraId="1DC0AA00" w14:textId="05596716" w:rsidR="00C6660B" w:rsidRPr="006141D1" w:rsidRDefault="00C6660B" w:rsidP="00C6660B">
            <w:pPr>
              <w:pStyle w:val="iBAAGStandardText"/>
            </w:pPr>
            <w:r>
              <w:t>None</w:t>
            </w:r>
          </w:p>
        </w:tc>
      </w:tr>
      <w:tr w:rsidR="00C6660B" w:rsidRPr="00DE556B" w14:paraId="58717959"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C6660B" w:rsidRPr="00DE556B" w:rsidRDefault="00C6660B" w:rsidP="00C6660B">
            <w:pPr>
              <w:pStyle w:val="iBAAGTableHeader"/>
            </w:pPr>
            <w:r w:rsidRPr="00DE556B">
              <w:t>Your cost if you use</w:t>
            </w:r>
          </w:p>
          <w:p w14:paraId="1AB36D31" w14:textId="4606C926"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C6660B" w:rsidRPr="00DE556B" w:rsidRDefault="00C6660B" w:rsidP="00C6660B">
            <w:pPr>
              <w:pStyle w:val="iBAAGTableHeader"/>
            </w:pPr>
            <w:r w:rsidRPr="00DE556B">
              <w:t>Your cost if you use</w:t>
            </w:r>
          </w:p>
          <w:p w14:paraId="58717955" w14:textId="73C41DEE"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C6660B" w:rsidRPr="00DE556B" w:rsidRDefault="00C6660B" w:rsidP="00C6660B">
            <w:pPr>
              <w:pStyle w:val="iBAAGTableHeader"/>
            </w:pPr>
            <w:r w:rsidRPr="00DE556B">
              <w:t>Your cost if you use U.S.</w:t>
            </w:r>
          </w:p>
          <w:p w14:paraId="58717957" w14:textId="621DDACA"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C6660B" w:rsidRPr="00DE556B" w:rsidRDefault="00C6660B" w:rsidP="00C6660B">
            <w:pPr>
              <w:pStyle w:val="iBAAGTableHeader"/>
            </w:pPr>
            <w:r w:rsidRPr="00DE556B">
              <w:t>Limits &amp; Exceptions</w:t>
            </w:r>
          </w:p>
        </w:tc>
      </w:tr>
      <w:tr w:rsidR="00C6660B" w:rsidRPr="00DE556B" w14:paraId="5871797C" w14:textId="77777777" w:rsidTr="00C6660B">
        <w:tblPrEx>
          <w:shd w:val="clear" w:color="auto" w:fill="auto"/>
        </w:tblPrEx>
        <w:trPr>
          <w:gridAfter w:val="1"/>
          <w:wAfter w:w="26" w:type="dxa"/>
        </w:trPr>
        <w:tc>
          <w:tcPr>
            <w:tcW w:w="3517" w:type="dxa"/>
            <w:shd w:val="clear" w:color="auto" w:fill="FFFFFF" w:themeFill="background1"/>
          </w:tcPr>
          <w:p w14:paraId="5871795A" w14:textId="77777777" w:rsidR="00C6660B" w:rsidRPr="00DE556B" w:rsidRDefault="00C6660B" w:rsidP="00C6660B">
            <w:pPr>
              <w:pStyle w:val="iBAAGSituationBoxName"/>
            </w:pPr>
            <w:bookmarkStart w:id="79" w:name="Physicians_Office_Services_Sickness_Inju"/>
            <w:r w:rsidRPr="00DE556B">
              <w:t>Physician's Office Services - Sickness and Injury</w:t>
            </w:r>
            <w:bookmarkEnd w:id="79"/>
          </w:p>
          <w:p w14:paraId="5871795B" w14:textId="77777777" w:rsidR="00C6660B" w:rsidRPr="00DE556B" w:rsidRDefault="00C6660B" w:rsidP="00C6660B">
            <w:pPr>
              <w:pStyle w:val="iBAAGStandardText"/>
            </w:pPr>
          </w:p>
          <w:p w14:paraId="5871795C" w14:textId="77777777" w:rsidR="00C6660B" w:rsidRPr="00DE556B" w:rsidRDefault="00C6660B" w:rsidP="00C6660B">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5871795D" w14:textId="77777777" w:rsidR="00C6660B" w:rsidRPr="00DE556B" w:rsidRDefault="00C6660B" w:rsidP="00C6660B">
            <w:pPr>
              <w:pStyle w:val="iBAAGStandardText"/>
            </w:pPr>
          </w:p>
          <w:p w14:paraId="5871795E" w14:textId="77777777" w:rsidR="00C6660B" w:rsidRPr="00DE556B" w:rsidRDefault="00C6660B" w:rsidP="00C6660B">
            <w:pPr>
              <w:pStyle w:val="iBAAGStandardText"/>
            </w:pPr>
            <w:r w:rsidRPr="00DE556B">
              <w:t>Covered health services for preventive care provided in a doctor's office are described under Preventive Care Services.</w:t>
            </w:r>
          </w:p>
          <w:p w14:paraId="5871795F" w14:textId="77777777" w:rsidR="00C6660B" w:rsidRPr="00DE556B" w:rsidRDefault="00C6660B" w:rsidP="00C6660B">
            <w:pPr>
              <w:pStyle w:val="iBAAGStandardText"/>
            </w:pPr>
          </w:p>
          <w:p w14:paraId="58717960" w14:textId="77777777" w:rsidR="00C6660B" w:rsidRPr="00DE556B" w:rsidRDefault="00C6660B" w:rsidP="00C6660B">
            <w:pPr>
              <w:pStyle w:val="iBAAGStandardText"/>
            </w:pPr>
            <w:r w:rsidRPr="00DE556B">
              <w:rPr>
                <w:rStyle w:val="iBAAGStandardTextBoldChar"/>
              </w:rPr>
              <w:t>Want more information</w:t>
            </w:r>
            <w:r w:rsidRPr="00DE556B">
              <w:t xml:space="preserve">? </w:t>
            </w:r>
          </w:p>
          <w:p w14:paraId="58717961" w14:textId="77777777" w:rsidR="00C6660B" w:rsidRPr="00DE556B" w:rsidRDefault="00C6660B" w:rsidP="00C6660B">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62" w14:textId="77777777" w:rsidR="00C6660B" w:rsidRPr="00DE556B" w:rsidRDefault="00C6660B" w:rsidP="00C6660B">
            <w:pPr>
              <w:pStyle w:val="iBAAGStandardText"/>
            </w:pPr>
          </w:p>
        </w:tc>
        <w:tc>
          <w:tcPr>
            <w:tcW w:w="2491" w:type="dxa"/>
            <w:shd w:val="clear" w:color="auto" w:fill="FFFFFF" w:themeFill="background1"/>
          </w:tcPr>
          <w:p w14:paraId="09AA806C" w14:textId="77777777" w:rsidR="00C6660B" w:rsidRDefault="00C6660B" w:rsidP="00C6660B">
            <w:r w:rsidRPr="00DE556B">
              <w:t xml:space="preserve">Primary Doctor: </w:t>
            </w:r>
            <w:r>
              <w:rPr>
                <w:rStyle w:val="iBAAGStandardTextBoldChar"/>
              </w:rPr>
              <w:t>30%</w:t>
            </w:r>
            <w:r w:rsidRPr="00DE556B">
              <w:t xml:space="preserve"> </w:t>
            </w:r>
            <w:r w:rsidRPr="00DE556B">
              <w:rPr>
                <w:rStyle w:val="iBAAGStandardTextChar"/>
              </w:rPr>
              <w:t>co-insurance, after you pay the deductible.</w:t>
            </w:r>
          </w:p>
          <w:p w14:paraId="211585AC" w14:textId="6265BB15" w:rsidR="00C6660B" w:rsidRPr="00DE556B" w:rsidRDefault="00C6660B" w:rsidP="00C6660B">
            <w:pPr>
              <w:pStyle w:val="iBAAGStandardText"/>
              <w:rPr>
                <w:rStyle w:val="InstructionalTextChar"/>
              </w:rPr>
            </w:pPr>
          </w:p>
          <w:p w14:paraId="7AA72D53" w14:textId="77777777" w:rsidR="00C6660B" w:rsidRPr="00DE556B" w:rsidRDefault="00C6660B" w:rsidP="00C6660B">
            <w:r w:rsidRPr="00DE556B">
              <w:t xml:space="preserve">Specialist: </w:t>
            </w:r>
          </w:p>
          <w:p w14:paraId="086EBD3D"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363F3B20" w14:textId="6D76FFC0" w:rsidR="00C6660B" w:rsidRPr="00DE556B" w:rsidRDefault="00C6660B" w:rsidP="00C6660B">
            <w:pPr>
              <w:rPr>
                <w:rFonts w:asciiTheme="minorHAnsi" w:hAnsiTheme="minorHAnsi" w:cs="Arial"/>
                <w:b/>
                <w:color w:val="FF00FF"/>
                <w:sz w:val="22"/>
              </w:rPr>
            </w:pPr>
          </w:p>
          <w:p w14:paraId="3FD24A6E" w14:textId="77777777" w:rsidR="00C6660B" w:rsidRPr="00DE556B" w:rsidRDefault="00C6660B" w:rsidP="00C6660B">
            <w:pPr>
              <w:pStyle w:val="iBAAGStandardTextBold"/>
            </w:pPr>
            <w:r w:rsidRPr="00DE556B">
              <w:t>Is prior authorization needed?</w:t>
            </w:r>
          </w:p>
          <w:p w14:paraId="017E29F1" w14:textId="6DAB0C71" w:rsidR="00C6660B" w:rsidRPr="00DE556B" w:rsidRDefault="00C6660B" w:rsidP="00C6660B">
            <w:pPr>
              <w:pStyle w:val="iBAAGStandardText"/>
            </w:pPr>
            <w:r w:rsidRPr="00DE556B">
              <w:t>No</w:t>
            </w:r>
          </w:p>
          <w:p w14:paraId="2F016AF2"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471CCC98" w14:textId="77777777" w:rsidR="00C6660B" w:rsidRPr="00DE556B" w:rsidRDefault="00C6660B" w:rsidP="00C6660B">
            <w:pPr>
              <w:pStyle w:val="iBAAGStandardText"/>
            </w:pPr>
            <w:r w:rsidRPr="00DE556B">
              <w:t xml:space="preserve">Primary Doctor: </w:t>
            </w:r>
          </w:p>
          <w:p w14:paraId="36E1C06E" w14:textId="77777777"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0DA0144E" w14:textId="77777777" w:rsidR="00C6660B" w:rsidRPr="00DE556B" w:rsidRDefault="00C6660B" w:rsidP="00C6660B">
            <w:pPr>
              <w:pStyle w:val="iBAAGStandardText"/>
              <w:rPr>
                <w:rStyle w:val="InstructionalTextChar"/>
              </w:rPr>
            </w:pPr>
          </w:p>
          <w:p w14:paraId="5137ADBB" w14:textId="77777777" w:rsidR="00C6660B" w:rsidRDefault="00C6660B" w:rsidP="00C6660B">
            <w:pPr>
              <w:pStyle w:val="iBAAGStandardText"/>
            </w:pPr>
            <w:r w:rsidRPr="00DE556B">
              <w:t xml:space="preserve">Specialist: </w:t>
            </w:r>
          </w:p>
          <w:p w14:paraId="6010BE04" w14:textId="77777777" w:rsidR="00C6660B" w:rsidRPr="00DE556B" w:rsidRDefault="00C6660B" w:rsidP="00C6660B">
            <w:pPr>
              <w:pStyle w:val="iBAAGStandardText"/>
            </w:pPr>
            <w:r w:rsidRPr="00DE556B">
              <w:rPr>
                <w:rStyle w:val="iBAAGStandardTextBoldChar"/>
              </w:rPr>
              <w:t>$50</w:t>
            </w:r>
            <w:r w:rsidRPr="00DE556B">
              <w:t xml:space="preserve"> co-pay per visit.</w:t>
            </w:r>
            <w:r>
              <w:t xml:space="preserve"> </w:t>
            </w:r>
            <w:r w:rsidRPr="00DE556B">
              <w:t>The annual deductible does not apply.</w:t>
            </w:r>
          </w:p>
          <w:p w14:paraId="58717968" w14:textId="77777777" w:rsidR="00C6660B" w:rsidRPr="00DE556B" w:rsidRDefault="00C6660B" w:rsidP="00C6660B">
            <w:pPr>
              <w:pStyle w:val="iBAAGStandardText"/>
            </w:pPr>
          </w:p>
          <w:p w14:paraId="58717969" w14:textId="77777777" w:rsidR="00C6660B" w:rsidRPr="00DE556B" w:rsidRDefault="00C6660B" w:rsidP="00C6660B">
            <w:pPr>
              <w:pStyle w:val="iBAAGStandardTextBold"/>
            </w:pPr>
            <w:r w:rsidRPr="00DE556B">
              <w:t>Is prior authorization needed?</w:t>
            </w:r>
          </w:p>
          <w:p w14:paraId="5871796A" w14:textId="77777777" w:rsidR="00C6660B" w:rsidRPr="00DE556B" w:rsidRDefault="00C6660B" w:rsidP="00C6660B">
            <w:pPr>
              <w:pStyle w:val="iBAAGStandardText"/>
            </w:pPr>
            <w:r w:rsidRPr="00DE556B">
              <w:t>No</w:t>
            </w:r>
          </w:p>
          <w:p w14:paraId="5871796B" w14:textId="77777777" w:rsidR="00C6660B" w:rsidRPr="00DE556B" w:rsidRDefault="00C6660B" w:rsidP="00C6660B">
            <w:pPr>
              <w:pStyle w:val="iBAAGStandardText"/>
            </w:pPr>
          </w:p>
          <w:p w14:paraId="5871796C" w14:textId="77777777" w:rsidR="00C6660B" w:rsidRPr="00DE556B" w:rsidRDefault="00C6660B" w:rsidP="00C6660B">
            <w:pPr>
              <w:pStyle w:val="iBAAGStandardText"/>
            </w:pPr>
          </w:p>
        </w:tc>
        <w:tc>
          <w:tcPr>
            <w:tcW w:w="2491" w:type="dxa"/>
            <w:shd w:val="clear" w:color="auto" w:fill="FFFFFF" w:themeFill="background1"/>
          </w:tcPr>
          <w:p w14:paraId="649CDB31" w14:textId="2F812E48" w:rsidR="00C6660B" w:rsidRPr="00DE556B" w:rsidRDefault="00C6660B" w:rsidP="00C6660B">
            <w:pPr>
              <w:pStyle w:val="iBAAGStandardText"/>
            </w:pPr>
            <w:r w:rsidRPr="00DE556B">
              <w:t xml:space="preserve">Primary Doctor: </w:t>
            </w:r>
            <w:r>
              <w:rPr>
                <w:rStyle w:val="iBAAGStandardTextBoldChar"/>
              </w:rPr>
              <w:t>50%</w:t>
            </w:r>
            <w:r w:rsidRPr="00DE556B">
              <w:t xml:space="preserve"> co-insurance, after you pay the deductible.</w:t>
            </w:r>
          </w:p>
          <w:p w14:paraId="7091E49A" w14:textId="77777777" w:rsidR="00C6660B" w:rsidRPr="00DE556B" w:rsidRDefault="00C6660B" w:rsidP="00C6660B">
            <w:pPr>
              <w:pStyle w:val="iBAAGStandardText"/>
            </w:pPr>
          </w:p>
          <w:p w14:paraId="7C5AC2AE" w14:textId="77777777" w:rsidR="00C6660B" w:rsidRDefault="00C6660B" w:rsidP="00C6660B">
            <w:pPr>
              <w:pStyle w:val="iBAAGStandardText"/>
            </w:pPr>
            <w:r w:rsidRPr="00DE556B">
              <w:t xml:space="preserve">Specialist: </w:t>
            </w:r>
          </w:p>
          <w:p w14:paraId="27FBE72D" w14:textId="09D95C9F" w:rsidR="00C6660B" w:rsidRPr="00DE556B" w:rsidRDefault="00C6660B" w:rsidP="00C6660B">
            <w:pPr>
              <w:pStyle w:val="iBAAGStandardText"/>
            </w:pPr>
            <w:r>
              <w:rPr>
                <w:rStyle w:val="iBAAGStandardTextBoldChar"/>
              </w:rPr>
              <w:t>50%</w:t>
            </w:r>
            <w:r w:rsidRPr="00DE556B">
              <w:t xml:space="preserve"> co-insurance, after you pay the deductible.</w:t>
            </w:r>
          </w:p>
          <w:p w14:paraId="5871796E" w14:textId="77777777" w:rsidR="00C6660B" w:rsidRPr="00DE556B" w:rsidRDefault="00C6660B" w:rsidP="00C6660B">
            <w:pPr>
              <w:pStyle w:val="iBAAGStandardText"/>
            </w:pPr>
          </w:p>
          <w:p w14:paraId="5871796F" w14:textId="77777777" w:rsidR="00C6660B" w:rsidRPr="00DE556B" w:rsidRDefault="00C6660B" w:rsidP="00C6660B">
            <w:pPr>
              <w:pStyle w:val="iBAAGStandardTextBold"/>
            </w:pPr>
            <w:r w:rsidRPr="00DE556B">
              <w:t>Is prior authorization needed?</w:t>
            </w:r>
          </w:p>
          <w:p w14:paraId="619906E8" w14:textId="77777777" w:rsidR="00C6660B" w:rsidRPr="00DE556B" w:rsidRDefault="00C6660B" w:rsidP="00C6660B">
            <w:pPr>
              <w:pStyle w:val="iBAAGStandardText"/>
            </w:pPr>
            <w:r w:rsidRPr="00DE556B">
              <w:t>No</w:t>
            </w:r>
          </w:p>
          <w:p w14:paraId="5871797A" w14:textId="77777777" w:rsidR="00C6660B" w:rsidRPr="00DE556B" w:rsidRDefault="00C6660B" w:rsidP="00C6660B">
            <w:pPr>
              <w:pStyle w:val="iBAAGStandardText"/>
            </w:pPr>
          </w:p>
        </w:tc>
        <w:tc>
          <w:tcPr>
            <w:tcW w:w="2491" w:type="dxa"/>
            <w:shd w:val="clear" w:color="auto" w:fill="FFFFFF" w:themeFill="background1"/>
          </w:tcPr>
          <w:p w14:paraId="5871797B" w14:textId="4C6746D3" w:rsidR="00C6660B" w:rsidRPr="00DE556B" w:rsidRDefault="00C6660B" w:rsidP="00C6660B">
            <w:pPr>
              <w:pStyle w:val="iBAAGStandardText"/>
            </w:pPr>
            <w:r>
              <w:t>For any services provided at your office visit, additional co-pays, deductible or co-insurance may apply.</w:t>
            </w:r>
          </w:p>
        </w:tc>
      </w:tr>
      <w:tr w:rsidR="00C6660B" w:rsidRPr="00DE556B" w14:paraId="5871798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C6660B" w:rsidRPr="00DE556B" w:rsidRDefault="00C6660B" w:rsidP="00C6660B">
            <w:pPr>
              <w:pStyle w:val="iBAAGTableHeader"/>
            </w:pPr>
            <w:r w:rsidRPr="00DE556B">
              <w:t>Your cost if you use</w:t>
            </w:r>
          </w:p>
          <w:p w14:paraId="4D96D8D7" w14:textId="5B16A31D"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C6660B" w:rsidRPr="00DE556B" w:rsidRDefault="00C6660B" w:rsidP="00C6660B">
            <w:pPr>
              <w:pStyle w:val="iBAAGTableHeader"/>
            </w:pPr>
            <w:r w:rsidRPr="00DE556B">
              <w:t>Your cost if you use</w:t>
            </w:r>
          </w:p>
          <w:p w14:paraId="5871797F" w14:textId="02095C71"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C6660B" w:rsidRPr="00DE556B" w:rsidRDefault="00C6660B" w:rsidP="00C6660B">
            <w:pPr>
              <w:pStyle w:val="iBAAGTableHeader"/>
            </w:pPr>
            <w:r w:rsidRPr="00DE556B">
              <w:t>Your cost if you use U.S.</w:t>
            </w:r>
          </w:p>
          <w:p w14:paraId="58717981" w14:textId="14BF99C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C6660B" w:rsidRPr="00DE556B" w:rsidRDefault="00C6660B" w:rsidP="00C6660B">
            <w:pPr>
              <w:pStyle w:val="iBAAGTableHeader"/>
            </w:pPr>
            <w:r w:rsidRPr="00DE556B">
              <w:t>Limits &amp; Exceptions</w:t>
            </w:r>
          </w:p>
        </w:tc>
      </w:tr>
      <w:tr w:rsidR="00C6660B" w:rsidRPr="00DE556B" w14:paraId="587179E3" w14:textId="77777777" w:rsidTr="00C6660B">
        <w:tblPrEx>
          <w:shd w:val="clear" w:color="auto" w:fill="auto"/>
        </w:tblPrEx>
        <w:trPr>
          <w:gridAfter w:val="1"/>
          <w:wAfter w:w="26" w:type="dxa"/>
        </w:trPr>
        <w:tc>
          <w:tcPr>
            <w:tcW w:w="3517" w:type="dxa"/>
            <w:shd w:val="clear" w:color="auto" w:fill="FFFFFF" w:themeFill="background1"/>
          </w:tcPr>
          <w:p w14:paraId="58717984" w14:textId="77777777" w:rsidR="00C6660B" w:rsidRPr="00DE556B" w:rsidRDefault="00C6660B" w:rsidP="00C6660B">
            <w:pPr>
              <w:pStyle w:val="iBAAGSituationBoxName"/>
            </w:pPr>
            <w:bookmarkStart w:id="80" w:name="Preventive_Care_Services"/>
            <w:r w:rsidRPr="00DE556B">
              <w:t>Preventive Care Services</w:t>
            </w:r>
            <w:bookmarkEnd w:id="80"/>
          </w:p>
          <w:p w14:paraId="58717985" w14:textId="77777777" w:rsidR="00C6660B" w:rsidRPr="00DE556B" w:rsidRDefault="00C6660B" w:rsidP="00C6660B">
            <w:pPr>
              <w:pStyle w:val="iBAAGStandardText"/>
            </w:pPr>
          </w:p>
          <w:p w14:paraId="58717986" w14:textId="77777777" w:rsidR="00C6660B" w:rsidRPr="00DE556B" w:rsidRDefault="00C6660B" w:rsidP="00C6660B">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C6660B" w:rsidRPr="00DE556B" w:rsidRDefault="00C6660B" w:rsidP="00C6660B">
            <w:pPr>
              <w:pStyle w:val="iBAAGStandardText"/>
            </w:pPr>
          </w:p>
          <w:p w14:paraId="58717988" w14:textId="77777777" w:rsidR="00C6660B" w:rsidRPr="00DE556B" w:rsidRDefault="00C6660B" w:rsidP="00C6660B">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C6660B" w:rsidRPr="00DE556B" w:rsidRDefault="00C6660B" w:rsidP="00C6660B">
            <w:pPr>
              <w:pStyle w:val="iBAAGLevel1Bullets"/>
            </w:pPr>
            <w:r w:rsidRPr="00DE556B">
              <w:t xml:space="preserve">If supported by Health Resources and Services Administration (HRSA) </w:t>
            </w:r>
          </w:p>
          <w:p w14:paraId="5871798A" w14:textId="77777777" w:rsidR="00C6660B" w:rsidRPr="00DE556B" w:rsidRDefault="00C6660B" w:rsidP="00C6660B">
            <w:pPr>
              <w:pStyle w:val="iBAAGLevel1Bullets"/>
            </w:pPr>
            <w:r w:rsidRPr="00DE556B">
              <w:t xml:space="preserve">If the items or services have an “A” or “B” rating from the United States Preventive Services Task Force (USPSTF)  </w:t>
            </w:r>
          </w:p>
          <w:p w14:paraId="5871798B" w14:textId="77777777" w:rsidR="00C6660B" w:rsidRPr="00DE556B" w:rsidRDefault="00C6660B" w:rsidP="00C6660B">
            <w:pPr>
              <w:pStyle w:val="iBAAGLevel1Bullets"/>
            </w:pPr>
            <w:r w:rsidRPr="00DE556B">
              <w:t>If immunizations are recommended by the Advisory Committee on Immunization Practices (ACIP)</w:t>
            </w:r>
          </w:p>
          <w:p w14:paraId="5871798C" w14:textId="77777777" w:rsidR="00C6660B" w:rsidRPr="00DE556B" w:rsidRDefault="00C6660B" w:rsidP="00C6660B">
            <w:pPr>
              <w:pStyle w:val="iBAAGStandardText"/>
            </w:pPr>
          </w:p>
          <w:p w14:paraId="5871798D" w14:textId="77777777" w:rsidR="00C6660B" w:rsidRPr="00DE556B" w:rsidRDefault="00C6660B" w:rsidP="00C6660B">
            <w:pPr>
              <w:pStyle w:val="iBAAGStandardText"/>
            </w:pPr>
            <w:r w:rsidRPr="00DE556B">
              <w:t>Some examples include:</w:t>
            </w:r>
          </w:p>
          <w:p w14:paraId="5871798E" w14:textId="77777777" w:rsidR="00C6660B" w:rsidRPr="00DE556B" w:rsidRDefault="00C6660B" w:rsidP="00C6660B">
            <w:pPr>
              <w:pStyle w:val="iBAAGStandardText"/>
            </w:pPr>
          </w:p>
          <w:p w14:paraId="5871798F" w14:textId="77777777" w:rsidR="00C6660B" w:rsidRPr="00DE556B" w:rsidRDefault="00C6660B" w:rsidP="00C6660B">
            <w:pPr>
              <w:pStyle w:val="iBAAGStandardTextBold"/>
            </w:pPr>
            <w:r w:rsidRPr="00DE556B">
              <w:t>Well Baby/Child</w:t>
            </w:r>
          </w:p>
          <w:p w14:paraId="58717990" w14:textId="77777777" w:rsidR="00C6660B" w:rsidRPr="00DE556B" w:rsidRDefault="00C6660B" w:rsidP="00C6660B">
            <w:pPr>
              <w:pStyle w:val="iBAAGLevel1Bullets"/>
            </w:pPr>
            <w:r w:rsidRPr="00DE556B">
              <w:t>Developmental assessment</w:t>
            </w:r>
          </w:p>
          <w:p w14:paraId="58717991" w14:textId="77777777" w:rsidR="00C6660B" w:rsidRPr="00DE556B" w:rsidRDefault="00C6660B" w:rsidP="00C6660B">
            <w:pPr>
              <w:pStyle w:val="iBAAGLevel1Bullets"/>
            </w:pPr>
            <w:r w:rsidRPr="00DE556B">
              <w:t>Hearing screenings</w:t>
            </w:r>
          </w:p>
          <w:p w14:paraId="58717992" w14:textId="77777777" w:rsidR="00C6660B" w:rsidRPr="00DE556B" w:rsidRDefault="00C6660B" w:rsidP="00C6660B">
            <w:pPr>
              <w:pStyle w:val="iBAAGLevel1Bullets"/>
            </w:pPr>
            <w:r w:rsidRPr="00DE556B">
              <w:t>Immunizations and boosters</w:t>
            </w:r>
          </w:p>
          <w:p w14:paraId="58717993" w14:textId="77777777" w:rsidR="00C6660B" w:rsidRPr="00DE556B" w:rsidRDefault="00C6660B" w:rsidP="00C6660B">
            <w:pPr>
              <w:pStyle w:val="iBAAGLevel1Bullets"/>
            </w:pPr>
            <w:r w:rsidRPr="00DE556B">
              <w:t xml:space="preserve">Laboratory tests </w:t>
            </w:r>
          </w:p>
          <w:p w14:paraId="58717994" w14:textId="77777777" w:rsidR="00C6660B" w:rsidRPr="00DE556B" w:rsidRDefault="00C6660B" w:rsidP="00C6660B">
            <w:pPr>
              <w:pStyle w:val="iBAAGLevel1Bullets"/>
            </w:pPr>
            <w:r w:rsidRPr="00DE556B">
              <w:t xml:space="preserve">Routine physical exam  </w:t>
            </w:r>
          </w:p>
          <w:p w14:paraId="58717995" w14:textId="77777777" w:rsidR="00C6660B" w:rsidRPr="00DE556B" w:rsidRDefault="00C6660B" w:rsidP="00C6660B">
            <w:pPr>
              <w:pStyle w:val="iBAAGLevel1Bullets"/>
            </w:pPr>
            <w:r w:rsidRPr="00DE556B">
              <w:t xml:space="preserve">Vision screenings </w:t>
            </w:r>
          </w:p>
          <w:p w14:paraId="58717996" w14:textId="77777777" w:rsidR="00C6660B" w:rsidRPr="00DE556B" w:rsidRDefault="00C6660B" w:rsidP="00C6660B">
            <w:pPr>
              <w:pStyle w:val="iBAAGStandardText"/>
            </w:pPr>
          </w:p>
          <w:p w14:paraId="58717997" w14:textId="77777777" w:rsidR="00C6660B" w:rsidRPr="00DE556B" w:rsidRDefault="00C6660B" w:rsidP="00C6660B">
            <w:pPr>
              <w:pStyle w:val="iBAAGStandardTextBold"/>
            </w:pPr>
            <w:r w:rsidRPr="00DE556B">
              <w:t xml:space="preserve">Adult Immunizations </w:t>
            </w:r>
          </w:p>
          <w:p w14:paraId="58717998" w14:textId="77777777" w:rsidR="00C6660B" w:rsidRPr="00DE556B" w:rsidRDefault="00C6660B" w:rsidP="00C6660B">
            <w:pPr>
              <w:pStyle w:val="iBAAGLevel1Bullets"/>
            </w:pPr>
            <w:r w:rsidRPr="00DE556B">
              <w:t xml:space="preserve">Immunizations as recommended by ACIP.  </w:t>
            </w:r>
          </w:p>
          <w:p w14:paraId="58717999" w14:textId="77777777" w:rsidR="00C6660B" w:rsidRPr="00DE556B" w:rsidRDefault="00C6660B" w:rsidP="00C6660B">
            <w:pPr>
              <w:pStyle w:val="iBAAGStandardText"/>
            </w:pPr>
          </w:p>
          <w:p w14:paraId="5871799A" w14:textId="77777777" w:rsidR="00C6660B" w:rsidRPr="00DE556B" w:rsidRDefault="00C6660B" w:rsidP="00C6660B">
            <w:pPr>
              <w:pStyle w:val="iBAAGStandardTextBold"/>
            </w:pPr>
            <w:r w:rsidRPr="00DE556B">
              <w:t>Family Planning &amp; Reproductive Services</w:t>
            </w:r>
          </w:p>
          <w:p w14:paraId="5871799B" w14:textId="77777777" w:rsidR="00C6660B" w:rsidRPr="00DE556B" w:rsidRDefault="00C6660B" w:rsidP="00C6660B">
            <w:pPr>
              <w:pStyle w:val="iBAAGLevel1Bullets"/>
            </w:pPr>
            <w:r w:rsidRPr="00DE556B">
              <w:t xml:space="preserve">FDA-approved contraceptive methods. For example certain: </w:t>
            </w:r>
          </w:p>
          <w:p w14:paraId="5871799C" w14:textId="77777777" w:rsidR="00C6660B" w:rsidRPr="00DE556B" w:rsidRDefault="00C6660B" w:rsidP="00C6660B">
            <w:pPr>
              <w:pStyle w:val="iBAAGLevel2Bullets"/>
            </w:pPr>
            <w:r w:rsidRPr="00DE556B">
              <w:t xml:space="preserve">IUDs </w:t>
            </w:r>
          </w:p>
          <w:p w14:paraId="5871799D" w14:textId="77777777" w:rsidR="00C6660B" w:rsidRPr="00DE556B" w:rsidRDefault="00C6660B" w:rsidP="00C6660B">
            <w:pPr>
              <w:pStyle w:val="iBAAGLevel2Bullets"/>
            </w:pPr>
            <w:r w:rsidRPr="00DE556B">
              <w:t xml:space="preserve">Diaphragms </w:t>
            </w:r>
          </w:p>
          <w:p w14:paraId="5871799E" w14:textId="77777777" w:rsidR="00C6660B" w:rsidRPr="00DE556B" w:rsidRDefault="00C6660B" w:rsidP="00C6660B">
            <w:pPr>
              <w:pStyle w:val="iBAAGLevel2Bullets"/>
            </w:pPr>
            <w:r w:rsidRPr="00DE556B">
              <w:t xml:space="preserve">Cervical caps </w:t>
            </w:r>
          </w:p>
          <w:p w14:paraId="5871799F" w14:textId="77777777" w:rsidR="00C6660B" w:rsidRPr="00DE556B" w:rsidRDefault="00C6660B" w:rsidP="00C6660B">
            <w:pPr>
              <w:pStyle w:val="iBAAGLevel2Bullets"/>
            </w:pPr>
            <w:r w:rsidRPr="00DE556B">
              <w:t>Injections*</w:t>
            </w:r>
          </w:p>
          <w:p w14:paraId="587179A0" w14:textId="77777777" w:rsidR="00C6660B" w:rsidRPr="00DE556B" w:rsidRDefault="00C6660B" w:rsidP="00C6660B">
            <w:pPr>
              <w:pStyle w:val="iBAAGLevel1Bullets"/>
            </w:pPr>
            <w:r w:rsidRPr="00DE556B">
              <w:t>Counseling</w:t>
            </w:r>
          </w:p>
          <w:p w14:paraId="587179A1" w14:textId="77777777" w:rsidR="00C6660B" w:rsidRPr="00DE556B" w:rsidRDefault="00C6660B" w:rsidP="00C6660B">
            <w:pPr>
              <w:pStyle w:val="iBAAGLevel1Bullets"/>
            </w:pPr>
            <w:r w:rsidRPr="00DE556B">
              <w:t>Sterilization procedures for women.</w:t>
            </w:r>
          </w:p>
          <w:p w14:paraId="587179A2" w14:textId="77777777" w:rsidR="00C6660B" w:rsidRPr="00DE556B" w:rsidRDefault="00C6660B" w:rsidP="00C6660B">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C6660B" w:rsidRPr="00DE556B" w:rsidRDefault="00C6660B" w:rsidP="00C6660B">
            <w:pPr>
              <w:pStyle w:val="iBAAGStandardText"/>
            </w:pPr>
          </w:p>
          <w:p w14:paraId="587179A4" w14:textId="77777777" w:rsidR="00C6660B" w:rsidRPr="00DE556B" w:rsidRDefault="00C6660B" w:rsidP="00C6660B">
            <w:pPr>
              <w:pStyle w:val="iBAAGStandardTextBold"/>
            </w:pPr>
            <w:r w:rsidRPr="00DE556B">
              <w:t>Well Adult</w:t>
            </w:r>
          </w:p>
          <w:p w14:paraId="587179A5" w14:textId="77777777" w:rsidR="00C6660B" w:rsidRPr="00DE556B" w:rsidRDefault="00C6660B" w:rsidP="00C6660B">
            <w:pPr>
              <w:pStyle w:val="iBAAGLevel1Bullets"/>
            </w:pPr>
            <w:r w:rsidRPr="00DE556B">
              <w:t xml:space="preserve">Annual physical exam </w:t>
            </w:r>
          </w:p>
          <w:p w14:paraId="587179A6" w14:textId="77777777" w:rsidR="00C6660B" w:rsidRPr="00DE556B" w:rsidRDefault="00C6660B" w:rsidP="00C6660B">
            <w:pPr>
              <w:pStyle w:val="iBAAGLevel1Bullets"/>
            </w:pPr>
            <w:r w:rsidRPr="00DE556B">
              <w:t xml:space="preserve">Blood pressure screening </w:t>
            </w:r>
          </w:p>
          <w:p w14:paraId="587179A7" w14:textId="77777777" w:rsidR="00C6660B" w:rsidRPr="00DE556B" w:rsidRDefault="00C6660B" w:rsidP="00C6660B">
            <w:pPr>
              <w:pStyle w:val="iBAAGLevel1Bullets"/>
            </w:pPr>
            <w:r w:rsidRPr="00DE556B">
              <w:t xml:space="preserve">Colorectal cancer screening </w:t>
            </w:r>
          </w:p>
          <w:p w14:paraId="587179A8" w14:textId="77777777" w:rsidR="00C6660B" w:rsidRPr="00DE556B" w:rsidRDefault="00C6660B" w:rsidP="00C6660B">
            <w:pPr>
              <w:pStyle w:val="iBAAGLevel1Bullets"/>
            </w:pPr>
            <w:r w:rsidRPr="00DE556B">
              <w:t>You may be eligible for additional screenings based on health care reform requirements.</w:t>
            </w:r>
          </w:p>
          <w:p w14:paraId="587179A9" w14:textId="77777777" w:rsidR="00C6660B" w:rsidRPr="00DE556B" w:rsidRDefault="00C6660B" w:rsidP="00C6660B">
            <w:pPr>
              <w:pStyle w:val="iBAAGStandardText"/>
            </w:pPr>
          </w:p>
          <w:p w14:paraId="587179AA" w14:textId="77777777" w:rsidR="00C6660B" w:rsidRPr="00DE556B" w:rsidRDefault="00C6660B" w:rsidP="00C6660B">
            <w:pPr>
              <w:pStyle w:val="iBAAGStandardTextBold"/>
            </w:pPr>
            <w:r w:rsidRPr="00DE556B">
              <w:t>Well Women</w:t>
            </w:r>
          </w:p>
          <w:p w14:paraId="587179AB" w14:textId="77777777" w:rsidR="00C6660B" w:rsidRPr="00DE556B" w:rsidRDefault="00C6660B" w:rsidP="00C6660B">
            <w:pPr>
              <w:pStyle w:val="iBAAGLevel1Bullets"/>
            </w:pPr>
            <w:r w:rsidRPr="00DE556B">
              <w:t xml:space="preserve">Annual pap smear </w:t>
            </w:r>
          </w:p>
          <w:p w14:paraId="587179AC" w14:textId="77777777" w:rsidR="00C6660B" w:rsidRPr="00DE556B" w:rsidRDefault="00C6660B" w:rsidP="00C6660B">
            <w:pPr>
              <w:pStyle w:val="iBAAGLevel1Bullets"/>
            </w:pPr>
            <w:r w:rsidRPr="00DE556B">
              <w:t xml:space="preserve">Breast examination </w:t>
            </w:r>
          </w:p>
          <w:p w14:paraId="587179AD" w14:textId="77777777" w:rsidR="00C6660B" w:rsidRPr="00DE556B" w:rsidRDefault="00C6660B" w:rsidP="00C6660B">
            <w:pPr>
              <w:pStyle w:val="iBAAGLevel1Bullets"/>
            </w:pPr>
            <w:r w:rsidRPr="00DE556B">
              <w:t xml:space="preserve">Laboratory and diagnostic services in connection with evaluating the pap smear  </w:t>
            </w:r>
          </w:p>
          <w:p w14:paraId="587179AE" w14:textId="77777777" w:rsidR="00C6660B" w:rsidRPr="00DE556B" w:rsidRDefault="00C6660B" w:rsidP="00C6660B">
            <w:pPr>
              <w:pStyle w:val="iBAAGLevel1Bullets"/>
            </w:pPr>
            <w:r w:rsidRPr="00DE556B">
              <w:t>Mammograms for the screening of breast cancer</w:t>
            </w:r>
          </w:p>
          <w:p w14:paraId="587179AF" w14:textId="77777777" w:rsidR="00C6660B" w:rsidRPr="00DE556B" w:rsidRDefault="00C6660B" w:rsidP="00C6660B">
            <w:pPr>
              <w:pStyle w:val="iBAAGLevel1Bullets"/>
            </w:pPr>
            <w:r w:rsidRPr="00DE556B">
              <w:t>Routine gynecological examination</w:t>
            </w:r>
          </w:p>
          <w:p w14:paraId="587179B6" w14:textId="77777777" w:rsidR="00C6660B" w:rsidRPr="00DE556B" w:rsidRDefault="00C6660B" w:rsidP="00C6660B">
            <w:pPr>
              <w:pStyle w:val="iBAAGStandardText"/>
            </w:pPr>
          </w:p>
          <w:p w14:paraId="587179B7" w14:textId="77777777" w:rsidR="00C6660B" w:rsidRPr="00DE556B" w:rsidRDefault="00C6660B" w:rsidP="00C6660B">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C6660B" w:rsidRPr="00DE556B" w:rsidRDefault="00C6660B" w:rsidP="00C6660B">
            <w:pPr>
              <w:pStyle w:val="iBAAGStandardText"/>
            </w:pPr>
          </w:p>
          <w:p w14:paraId="587179B9" w14:textId="77777777" w:rsidR="00C6660B" w:rsidRPr="00DE556B" w:rsidRDefault="00C6660B" w:rsidP="00C6660B">
            <w:pPr>
              <w:pStyle w:val="iBAAGStandardTextBold"/>
            </w:pPr>
            <w:r w:rsidRPr="00DE556B">
              <w:t xml:space="preserve">Want more information? </w:t>
            </w:r>
          </w:p>
          <w:p w14:paraId="587179BA" w14:textId="77777777" w:rsidR="00C6660B" w:rsidRPr="00DE556B" w:rsidRDefault="00C6660B" w:rsidP="00C6660B">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BB" w14:textId="77777777" w:rsidR="00C6660B" w:rsidRPr="00DE556B" w:rsidRDefault="00C6660B" w:rsidP="00C6660B">
            <w:pPr>
              <w:pStyle w:val="iBAAGStandardText"/>
            </w:pPr>
          </w:p>
        </w:tc>
        <w:tc>
          <w:tcPr>
            <w:tcW w:w="2491" w:type="dxa"/>
            <w:shd w:val="clear" w:color="auto" w:fill="FFFFFF" w:themeFill="background1"/>
          </w:tcPr>
          <w:p w14:paraId="50FDF706" w14:textId="77777777" w:rsidR="00C6660B" w:rsidRPr="00DE556B" w:rsidRDefault="00C6660B" w:rsidP="00C6660B">
            <w:pPr>
              <w:pStyle w:val="iBAAGStandardTextBold"/>
            </w:pPr>
            <w:r w:rsidRPr="00DE556B">
              <w:t>Office visit</w:t>
            </w:r>
          </w:p>
          <w:p w14:paraId="5B146C0E" w14:textId="24A115EB" w:rsidR="00C6660B" w:rsidRPr="00DE556B" w:rsidRDefault="00C6660B" w:rsidP="00C6660B">
            <w:pPr>
              <w:pStyle w:val="iBAAGStandardTextBold"/>
            </w:pPr>
            <w:r w:rsidRPr="00DE556B">
              <w:t>No Charge</w:t>
            </w:r>
          </w:p>
          <w:p w14:paraId="39822F86" w14:textId="24A999EE" w:rsidR="00C6660B" w:rsidRPr="00DE556B" w:rsidRDefault="00C6660B" w:rsidP="00C6660B">
            <w:pPr>
              <w:pStyle w:val="iBAAGStandardText"/>
            </w:pPr>
            <w:r w:rsidRPr="00DE556B">
              <w:t>The annual deductible does not apply.</w:t>
            </w:r>
          </w:p>
          <w:p w14:paraId="0365D676" w14:textId="77777777" w:rsidR="00C6660B" w:rsidRPr="00DE556B" w:rsidRDefault="00C6660B" w:rsidP="00C6660B">
            <w:pPr>
              <w:rPr>
                <w:rFonts w:eastAsia="Times New Roman" w:cs="Times New Roman"/>
                <w:szCs w:val="24"/>
              </w:rPr>
            </w:pPr>
          </w:p>
          <w:p w14:paraId="2FB6AD15" w14:textId="77777777" w:rsidR="00C6660B" w:rsidRPr="00DE556B" w:rsidRDefault="00C6660B" w:rsidP="00C6660B">
            <w:pPr>
              <w:pStyle w:val="iBAAGStandardTextBold"/>
            </w:pPr>
            <w:r w:rsidRPr="00DE556B">
              <w:t>Is prior authorization needed?</w:t>
            </w:r>
          </w:p>
          <w:p w14:paraId="35A4B424" w14:textId="107A171C" w:rsidR="00C6660B" w:rsidRPr="00DE556B" w:rsidRDefault="00C6660B" w:rsidP="00C6660B">
            <w:pPr>
              <w:pStyle w:val="iBAAGStandardText"/>
            </w:pPr>
            <w:r w:rsidRPr="00DE556B">
              <w:t>No</w:t>
            </w:r>
          </w:p>
          <w:p w14:paraId="286D4AFC" w14:textId="77777777" w:rsidR="00C6660B" w:rsidRPr="00DE556B" w:rsidRDefault="00C6660B" w:rsidP="00C6660B">
            <w:pPr>
              <w:pStyle w:val="iBAAGStandardText"/>
            </w:pPr>
          </w:p>
          <w:p w14:paraId="0A9F89AB" w14:textId="77777777" w:rsidR="00C6660B" w:rsidRPr="00DE556B" w:rsidRDefault="00C6660B" w:rsidP="00C6660B">
            <w:pPr>
              <w:pStyle w:val="iBAAGStandardText"/>
            </w:pPr>
          </w:p>
          <w:p w14:paraId="25712EA1" w14:textId="77777777" w:rsidR="00C6660B" w:rsidRPr="00DE556B" w:rsidRDefault="00C6660B" w:rsidP="00C6660B">
            <w:pPr>
              <w:pStyle w:val="iBAAGStandardTextBold"/>
            </w:pPr>
            <w:r w:rsidRPr="00DE556B">
              <w:t>Lab, X-ray or other preventive tests</w:t>
            </w:r>
          </w:p>
          <w:p w14:paraId="5F8E34F6" w14:textId="5363F057" w:rsidR="00C6660B" w:rsidRPr="00DE556B" w:rsidRDefault="00C6660B" w:rsidP="00C6660B">
            <w:pPr>
              <w:pStyle w:val="iBAAGStandardTextBold"/>
            </w:pPr>
            <w:r w:rsidRPr="00DE556B">
              <w:t>No Charge</w:t>
            </w:r>
          </w:p>
          <w:p w14:paraId="6D92B6A1" w14:textId="4D5F1ACF" w:rsidR="00C6660B" w:rsidRPr="00DE556B" w:rsidRDefault="00C6660B" w:rsidP="00C6660B">
            <w:pPr>
              <w:pStyle w:val="iBAAGStandardText"/>
            </w:pPr>
            <w:r w:rsidRPr="00DE556B">
              <w:t>The annual deductible does not apply.</w:t>
            </w:r>
          </w:p>
          <w:p w14:paraId="06E66019" w14:textId="335FA036" w:rsidR="00C6660B" w:rsidRPr="00DE556B" w:rsidRDefault="00C6660B" w:rsidP="00C6660B">
            <w:pPr>
              <w:pStyle w:val="iBAAGStandardText"/>
            </w:pPr>
          </w:p>
          <w:p w14:paraId="4F016570" w14:textId="77777777" w:rsidR="00C6660B" w:rsidRPr="00DE556B" w:rsidRDefault="00C6660B" w:rsidP="00C6660B">
            <w:pPr>
              <w:pStyle w:val="iBAAGStandardTextBold"/>
            </w:pPr>
            <w:r w:rsidRPr="00DE556B">
              <w:t>Is prior authorization needed?</w:t>
            </w:r>
          </w:p>
          <w:p w14:paraId="039D6909" w14:textId="77777777" w:rsidR="00C6660B" w:rsidRPr="00DE556B" w:rsidRDefault="00C6660B" w:rsidP="00C6660B">
            <w:pPr>
              <w:pStyle w:val="iBAAGStandardText"/>
            </w:pPr>
            <w:r w:rsidRPr="00DE556B">
              <w:t>No</w:t>
            </w:r>
          </w:p>
          <w:p w14:paraId="48D32E99" w14:textId="77777777" w:rsidR="00C6660B" w:rsidRPr="00DE556B" w:rsidRDefault="00C6660B" w:rsidP="00C6660B">
            <w:pPr>
              <w:pStyle w:val="iBAAGStandardText"/>
            </w:pPr>
          </w:p>
          <w:p w14:paraId="1BCFDCA8" w14:textId="77777777" w:rsidR="00C6660B" w:rsidRPr="00DE556B" w:rsidRDefault="00C6660B" w:rsidP="00C6660B">
            <w:pPr>
              <w:pStyle w:val="iBAAGStandardTextBold"/>
            </w:pPr>
          </w:p>
        </w:tc>
        <w:tc>
          <w:tcPr>
            <w:tcW w:w="2491" w:type="dxa"/>
            <w:shd w:val="clear" w:color="auto" w:fill="FFFFFF" w:themeFill="background1"/>
          </w:tcPr>
          <w:p w14:paraId="587179BC" w14:textId="2F0988BF" w:rsidR="00C6660B" w:rsidRPr="00DE556B" w:rsidRDefault="00C6660B" w:rsidP="00C6660B">
            <w:pPr>
              <w:pStyle w:val="iBAAGStandardTextBold"/>
            </w:pPr>
            <w:r w:rsidRPr="00DE556B">
              <w:t>Office visit</w:t>
            </w:r>
          </w:p>
          <w:p w14:paraId="587179BE" w14:textId="77777777" w:rsidR="00C6660B" w:rsidRPr="00DE556B" w:rsidRDefault="00C6660B" w:rsidP="00C6660B">
            <w:pPr>
              <w:pStyle w:val="iBAAGStandardTextBold"/>
            </w:pPr>
            <w:r w:rsidRPr="00DE556B">
              <w:t>No Charge</w:t>
            </w:r>
          </w:p>
          <w:p w14:paraId="587179BF" w14:textId="77777777" w:rsidR="00C6660B" w:rsidRPr="00DE556B" w:rsidRDefault="00C6660B" w:rsidP="00C6660B">
            <w:pPr>
              <w:pStyle w:val="iBAAGStandardText"/>
            </w:pPr>
            <w:r w:rsidRPr="00DE556B">
              <w:t>The annual deductible does not apply.</w:t>
            </w:r>
          </w:p>
          <w:p w14:paraId="587179C0" w14:textId="77777777" w:rsidR="00C6660B" w:rsidRPr="00DE556B" w:rsidRDefault="00C6660B" w:rsidP="00C6660B">
            <w:pPr>
              <w:pStyle w:val="iBAAGStandardText"/>
            </w:pPr>
          </w:p>
          <w:p w14:paraId="587179C1" w14:textId="77777777" w:rsidR="00C6660B" w:rsidRPr="00DE556B" w:rsidRDefault="00C6660B" w:rsidP="00C6660B">
            <w:pPr>
              <w:pStyle w:val="iBAAGStandardTextBold"/>
            </w:pPr>
            <w:r w:rsidRPr="00DE556B">
              <w:t>Is prior authorization needed?</w:t>
            </w:r>
          </w:p>
          <w:p w14:paraId="587179C2" w14:textId="77777777" w:rsidR="00C6660B" w:rsidRPr="00DE556B" w:rsidRDefault="00C6660B" w:rsidP="00C6660B">
            <w:pPr>
              <w:pStyle w:val="iBAAGStandardText"/>
            </w:pPr>
            <w:r w:rsidRPr="00DE556B">
              <w:t>No</w:t>
            </w:r>
          </w:p>
          <w:p w14:paraId="587179C3" w14:textId="77777777" w:rsidR="00C6660B" w:rsidRPr="00DE556B" w:rsidRDefault="00C6660B" w:rsidP="00C6660B">
            <w:pPr>
              <w:pStyle w:val="iBAAGStandardText"/>
            </w:pPr>
          </w:p>
          <w:p w14:paraId="587179C4" w14:textId="77777777" w:rsidR="00C6660B" w:rsidRPr="00DE556B" w:rsidRDefault="00C6660B" w:rsidP="00C6660B">
            <w:pPr>
              <w:pStyle w:val="iBAAGStandardText"/>
            </w:pPr>
          </w:p>
          <w:p w14:paraId="587179C5" w14:textId="77777777" w:rsidR="00C6660B" w:rsidRPr="00DE556B" w:rsidRDefault="00C6660B" w:rsidP="00C6660B">
            <w:pPr>
              <w:pStyle w:val="iBAAGStandardTextBold"/>
            </w:pPr>
            <w:r w:rsidRPr="00DE556B">
              <w:t>Lab, X-ray or other preventive tests</w:t>
            </w:r>
          </w:p>
          <w:p w14:paraId="587179C7" w14:textId="77777777" w:rsidR="00C6660B" w:rsidRPr="00DE556B" w:rsidRDefault="00C6660B" w:rsidP="00C6660B">
            <w:pPr>
              <w:pStyle w:val="iBAAGStandardTextBold"/>
            </w:pPr>
            <w:r w:rsidRPr="00DE556B">
              <w:t>No Charge</w:t>
            </w:r>
          </w:p>
          <w:p w14:paraId="587179C8" w14:textId="77777777" w:rsidR="00C6660B" w:rsidRPr="00DE556B" w:rsidRDefault="00C6660B" w:rsidP="00C6660B">
            <w:pPr>
              <w:pStyle w:val="iBAAGStandardText"/>
            </w:pPr>
            <w:r w:rsidRPr="00DE556B">
              <w:t>The annual deductible does not apply.</w:t>
            </w:r>
          </w:p>
          <w:p w14:paraId="587179C9" w14:textId="77777777" w:rsidR="00C6660B" w:rsidRPr="00DE556B" w:rsidRDefault="00C6660B" w:rsidP="00C6660B">
            <w:pPr>
              <w:pStyle w:val="iBAAGStandardText"/>
            </w:pPr>
          </w:p>
          <w:p w14:paraId="587179CA" w14:textId="77777777" w:rsidR="00C6660B" w:rsidRPr="00DE556B" w:rsidRDefault="00C6660B" w:rsidP="00C6660B">
            <w:pPr>
              <w:pStyle w:val="iBAAGStandardTextBold"/>
            </w:pPr>
            <w:r w:rsidRPr="00DE556B">
              <w:t>Is prior authorization needed?</w:t>
            </w:r>
          </w:p>
          <w:p w14:paraId="587179CB" w14:textId="77777777" w:rsidR="00C6660B" w:rsidRPr="00DE556B" w:rsidRDefault="00C6660B" w:rsidP="00C6660B">
            <w:pPr>
              <w:pStyle w:val="iBAAGStandardText"/>
            </w:pPr>
            <w:r w:rsidRPr="00DE556B">
              <w:t>No</w:t>
            </w:r>
          </w:p>
          <w:p w14:paraId="587179CC" w14:textId="77777777" w:rsidR="00C6660B" w:rsidRPr="00DE556B" w:rsidRDefault="00C6660B" w:rsidP="00C6660B">
            <w:pPr>
              <w:pStyle w:val="iBAAGStandardText"/>
            </w:pPr>
          </w:p>
          <w:p w14:paraId="587179CD" w14:textId="77777777" w:rsidR="00C6660B" w:rsidRPr="00DE556B" w:rsidRDefault="00C6660B" w:rsidP="00C6660B">
            <w:pPr>
              <w:pStyle w:val="iBAAGStandardText"/>
            </w:pPr>
          </w:p>
        </w:tc>
        <w:tc>
          <w:tcPr>
            <w:tcW w:w="2491" w:type="dxa"/>
            <w:shd w:val="clear" w:color="auto" w:fill="FFFFFF" w:themeFill="background1"/>
          </w:tcPr>
          <w:p w14:paraId="587179CE" w14:textId="77777777" w:rsidR="00C6660B" w:rsidRPr="00DE556B" w:rsidRDefault="00C6660B" w:rsidP="00C6660B">
            <w:pPr>
              <w:pStyle w:val="iBAAGStandardTextBold"/>
            </w:pPr>
            <w:r w:rsidRPr="00DE556B">
              <w:t>Office visit</w:t>
            </w:r>
          </w:p>
          <w:p w14:paraId="587179D0" w14:textId="72C2F8C8" w:rsidR="00C6660B" w:rsidRPr="00DE556B" w:rsidRDefault="00C6660B" w:rsidP="00C6660B">
            <w:pPr>
              <w:pStyle w:val="iBAAGStandardText"/>
            </w:pPr>
            <w:r>
              <w:rPr>
                <w:rStyle w:val="iBAAGStandardTextBoldChar"/>
              </w:rPr>
              <w:t>50%</w:t>
            </w:r>
            <w:r w:rsidRPr="00DE556B">
              <w:t xml:space="preserve"> co-insurance, after you pay the deductible.</w:t>
            </w:r>
          </w:p>
          <w:p w14:paraId="587179D1" w14:textId="77777777" w:rsidR="00C6660B" w:rsidRPr="00DE556B" w:rsidRDefault="00C6660B" w:rsidP="00C6660B">
            <w:pPr>
              <w:pStyle w:val="iBAAGStandardText"/>
            </w:pPr>
          </w:p>
          <w:p w14:paraId="587179D2" w14:textId="77777777" w:rsidR="00C6660B" w:rsidRPr="00DE556B" w:rsidRDefault="00C6660B" w:rsidP="00C6660B">
            <w:pPr>
              <w:pStyle w:val="iBAAGStandardTextBold"/>
            </w:pPr>
            <w:r w:rsidRPr="00DE556B">
              <w:t>Is prior authorization needed?</w:t>
            </w:r>
          </w:p>
          <w:p w14:paraId="587179D3" w14:textId="77777777" w:rsidR="00C6660B" w:rsidRPr="00DE556B" w:rsidRDefault="00C6660B" w:rsidP="00C6660B">
            <w:pPr>
              <w:pStyle w:val="iBAAGStandardText"/>
            </w:pPr>
            <w:r w:rsidRPr="00DE556B">
              <w:t>No</w:t>
            </w:r>
          </w:p>
          <w:p w14:paraId="587179D4" w14:textId="77777777" w:rsidR="00C6660B" w:rsidRPr="00DE556B" w:rsidRDefault="00C6660B" w:rsidP="00C6660B">
            <w:pPr>
              <w:pStyle w:val="iBAAGStandardText"/>
            </w:pPr>
          </w:p>
          <w:p w14:paraId="587179D5" w14:textId="77777777" w:rsidR="00C6660B" w:rsidRPr="00DE556B" w:rsidRDefault="00C6660B" w:rsidP="00C6660B">
            <w:pPr>
              <w:pStyle w:val="iBAAGStandardText"/>
            </w:pPr>
          </w:p>
          <w:p w14:paraId="587179D7" w14:textId="36D53629" w:rsidR="00C6660B" w:rsidRPr="00DE556B" w:rsidRDefault="00C6660B" w:rsidP="00C6660B">
            <w:pPr>
              <w:pStyle w:val="iBAAGStandardTextBold"/>
            </w:pPr>
            <w:r w:rsidRPr="00DE556B">
              <w:t>Lab, X-ray or other preventive tests</w:t>
            </w:r>
          </w:p>
          <w:p w14:paraId="587179D8" w14:textId="3CCEF343" w:rsidR="00C6660B" w:rsidRPr="00DE556B" w:rsidRDefault="00C6660B" w:rsidP="00C6660B">
            <w:pPr>
              <w:pStyle w:val="iBAAGStandardText"/>
            </w:pPr>
            <w:r>
              <w:rPr>
                <w:rStyle w:val="iBAAGStandardTextBoldChar"/>
              </w:rPr>
              <w:t>50%</w:t>
            </w:r>
            <w:r w:rsidRPr="00DE556B">
              <w:rPr>
                <w:rStyle w:val="iBAAGStandardTextBoldChar"/>
              </w:rPr>
              <w:t xml:space="preserve"> </w:t>
            </w:r>
            <w:r w:rsidRPr="00DE556B">
              <w:t>co-insurance, after you pay the deductible.</w:t>
            </w:r>
          </w:p>
          <w:p w14:paraId="587179D9" w14:textId="77777777" w:rsidR="00C6660B" w:rsidRPr="00DE556B" w:rsidRDefault="00C6660B" w:rsidP="00C6660B">
            <w:pPr>
              <w:pStyle w:val="iBAAGStandardText"/>
            </w:pPr>
          </w:p>
          <w:p w14:paraId="587179DA" w14:textId="77777777" w:rsidR="00C6660B" w:rsidRPr="00DE556B" w:rsidRDefault="00C6660B" w:rsidP="00C6660B">
            <w:pPr>
              <w:pStyle w:val="iBAAGStandardTextBold"/>
            </w:pPr>
            <w:r w:rsidRPr="00DE556B">
              <w:t>Is prior authorization needed?</w:t>
            </w:r>
          </w:p>
          <w:p w14:paraId="587179DB" w14:textId="77777777" w:rsidR="00C6660B" w:rsidRPr="00DE556B" w:rsidRDefault="00C6660B" w:rsidP="00C6660B">
            <w:pPr>
              <w:pStyle w:val="iBAAGStandardText"/>
            </w:pPr>
            <w:r w:rsidRPr="00DE556B">
              <w:t>No</w:t>
            </w:r>
          </w:p>
          <w:p w14:paraId="587179DC" w14:textId="77777777" w:rsidR="00C6660B" w:rsidRPr="00DE556B" w:rsidRDefault="00C6660B" w:rsidP="00C6660B">
            <w:pPr>
              <w:pStyle w:val="iBAAGStandardText"/>
            </w:pPr>
          </w:p>
          <w:p w14:paraId="587179DD" w14:textId="77777777" w:rsidR="00C6660B" w:rsidRPr="00DE556B" w:rsidRDefault="00C6660B" w:rsidP="00C6660B">
            <w:pPr>
              <w:pStyle w:val="iBAAGStandardText"/>
            </w:pPr>
          </w:p>
        </w:tc>
        <w:tc>
          <w:tcPr>
            <w:tcW w:w="2491" w:type="dxa"/>
            <w:shd w:val="clear" w:color="auto" w:fill="FFFFFF" w:themeFill="background1"/>
          </w:tcPr>
          <w:p w14:paraId="587179DE" w14:textId="77777777" w:rsidR="00C6660B" w:rsidRPr="00DE556B" w:rsidRDefault="00C6660B" w:rsidP="00C6660B">
            <w:pPr>
              <w:pStyle w:val="iBAAGStandardText"/>
            </w:pPr>
            <w:r w:rsidRPr="00DE556B">
              <w:t xml:space="preserve">If you receive non-preventive services during your preventive visit, additional co-pays, deductibles, or co-insurances may apply. </w:t>
            </w:r>
          </w:p>
          <w:p w14:paraId="587179DF" w14:textId="77777777" w:rsidR="00C6660B" w:rsidRPr="00DE556B" w:rsidRDefault="00C6660B" w:rsidP="00C6660B">
            <w:pPr>
              <w:pStyle w:val="iBAAGStandardText"/>
            </w:pPr>
          </w:p>
          <w:p w14:paraId="587179E0" w14:textId="4CA1ACAC" w:rsidR="00C6660B" w:rsidRPr="00DE556B" w:rsidRDefault="00C6660B" w:rsidP="00C6660B">
            <w:pPr>
              <w:pStyle w:val="iBAAGStandardText"/>
            </w:pPr>
            <w:r w:rsidRPr="00DE556B">
              <w:t>Travel specific vaccines are covered.</w:t>
            </w:r>
          </w:p>
          <w:p w14:paraId="587179E1" w14:textId="77777777" w:rsidR="00C6660B" w:rsidRPr="00DE556B" w:rsidRDefault="00C6660B" w:rsidP="00C6660B">
            <w:pPr>
              <w:pStyle w:val="iBAAGStandardText"/>
            </w:pPr>
          </w:p>
          <w:p w14:paraId="587179E2" w14:textId="77777777" w:rsidR="00C6660B" w:rsidRPr="00DE556B" w:rsidRDefault="00C6660B" w:rsidP="00C6660B">
            <w:pPr>
              <w:pStyle w:val="iBAAGStandardText"/>
            </w:pPr>
          </w:p>
        </w:tc>
      </w:tr>
      <w:tr w:rsidR="00C6660B" w:rsidRPr="00DE556B" w14:paraId="3D527864"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F7FC6AA" w14:textId="77777777" w:rsidR="00C6660B" w:rsidRPr="00DE556B" w:rsidRDefault="00C6660B" w:rsidP="002E66FE">
            <w:pPr>
              <w:pStyle w:val="iBAAGTableHeader"/>
            </w:pPr>
            <w:r w:rsidRPr="00DE556B">
              <w:t>Common Medical Event</w:t>
            </w:r>
          </w:p>
        </w:tc>
        <w:tc>
          <w:tcPr>
            <w:tcW w:w="2491" w:type="dxa"/>
            <w:tcBorders>
              <w:bottom w:val="single" w:sz="4" w:space="0" w:color="000000" w:themeColor="text1"/>
            </w:tcBorders>
            <w:shd w:val="clear" w:color="auto" w:fill="31849B"/>
          </w:tcPr>
          <w:p w14:paraId="03F51B8A" w14:textId="77777777" w:rsidR="00C6660B" w:rsidRPr="00DE556B" w:rsidRDefault="00C6660B" w:rsidP="002E66FE">
            <w:pPr>
              <w:pStyle w:val="iBAAGTableHeader"/>
            </w:pPr>
            <w:r w:rsidRPr="00DE556B">
              <w:t>Your cost if you use</w:t>
            </w:r>
          </w:p>
          <w:p w14:paraId="6D2E1DF3" w14:textId="77777777" w:rsidR="00C6660B" w:rsidRPr="00DE556B" w:rsidRDefault="00C6660B" w:rsidP="002E66F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D3FE28C" w14:textId="77777777" w:rsidR="00C6660B" w:rsidRPr="00DE556B" w:rsidRDefault="00C6660B" w:rsidP="002E66FE">
            <w:pPr>
              <w:pStyle w:val="iBAAGTableHeader"/>
            </w:pPr>
            <w:r w:rsidRPr="00DE556B">
              <w:t>Your cost if you use</w:t>
            </w:r>
          </w:p>
          <w:p w14:paraId="36E2E4A9" w14:textId="77777777" w:rsidR="00C6660B" w:rsidRPr="00DE556B" w:rsidRDefault="00C6660B" w:rsidP="002E66FE">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96AEC08" w14:textId="77777777" w:rsidR="00C6660B" w:rsidRPr="00DE556B" w:rsidRDefault="00C6660B" w:rsidP="002E66FE">
            <w:pPr>
              <w:pStyle w:val="iBAAGTableHeader"/>
            </w:pPr>
            <w:r w:rsidRPr="00DE556B">
              <w:t>Your cost if you use U.S.</w:t>
            </w:r>
          </w:p>
          <w:p w14:paraId="55EDB111" w14:textId="77777777" w:rsidR="00C6660B" w:rsidRPr="00DE556B" w:rsidRDefault="00C6660B" w:rsidP="002E66FE">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AAEC1EE" w14:textId="77777777" w:rsidR="00C6660B" w:rsidRPr="00DE556B" w:rsidRDefault="00C6660B" w:rsidP="002E66FE">
            <w:pPr>
              <w:pStyle w:val="iBAAGTableHeader"/>
            </w:pPr>
            <w:r w:rsidRPr="00DE556B">
              <w:t>Limits &amp; Exceptions</w:t>
            </w:r>
          </w:p>
        </w:tc>
      </w:tr>
      <w:tr w:rsidR="00C6660B" w:rsidRPr="00DE556B" w14:paraId="24FD0CC7"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2BE4B2AC" w14:textId="77777777" w:rsidR="00C6660B" w:rsidRPr="003F3B5E" w:rsidRDefault="00C6660B" w:rsidP="00C6660B">
            <w:pPr>
              <w:pStyle w:val="iBAAGSituationBoxName"/>
            </w:pPr>
            <w:bookmarkStart w:id="81" w:name="Telehealth_Services"/>
            <w:r>
              <w:t>Telehealth Services</w:t>
            </w:r>
            <w:bookmarkEnd w:id="81"/>
          </w:p>
          <w:p w14:paraId="7FA746A6" w14:textId="77777777" w:rsidR="00C6660B" w:rsidRPr="003F3B5E" w:rsidRDefault="00C6660B" w:rsidP="00C6660B">
            <w:pPr>
              <w:pStyle w:val="iBAAGStandardText"/>
            </w:pPr>
          </w:p>
          <w:p w14:paraId="4F4E4A29" w14:textId="77777777" w:rsidR="00C6660B" w:rsidRDefault="00C6660B" w:rsidP="00C6660B">
            <w:pPr>
              <w:pStyle w:val="iBAAGStandardTextBold"/>
            </w:pPr>
            <w:r>
              <w:t>What are telehealth services?</w:t>
            </w:r>
          </w:p>
          <w:p w14:paraId="097FEA7A" w14:textId="77777777" w:rsidR="00C6660B" w:rsidRPr="00D41AD4" w:rsidRDefault="00C6660B" w:rsidP="00C6660B">
            <w:pPr>
              <w:pStyle w:val="iBAAGStandardText"/>
            </w:pPr>
            <w:r w:rsidRPr="00D41AD4">
              <w:t xml:space="preserve">Telehealth are services  received at a facility where a doctor may not be available in person. Telephone, internet or other communication methods can be used to treat you for certain conditions.  </w:t>
            </w:r>
          </w:p>
          <w:p w14:paraId="0B530D29" w14:textId="77777777" w:rsidR="00C6660B" w:rsidRDefault="00C6660B" w:rsidP="00C6660B">
            <w:pPr>
              <w:pStyle w:val="iBAAGStandardText"/>
            </w:pPr>
          </w:p>
          <w:p w14:paraId="0C2C9246" w14:textId="77777777" w:rsidR="00C6660B" w:rsidRDefault="00C6660B" w:rsidP="00C6660B">
            <w:pPr>
              <w:pStyle w:val="iBAAGStandardTextBold"/>
            </w:pPr>
            <w:r>
              <w:t xml:space="preserve">Want more information? </w:t>
            </w:r>
          </w:p>
          <w:p w14:paraId="24F439A2" w14:textId="77777777" w:rsidR="00C6660B" w:rsidRDefault="00C6660B" w:rsidP="00C6660B">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638C09E0" w14:textId="77777777" w:rsidR="00C6660B" w:rsidRDefault="00C6660B" w:rsidP="00C6660B">
            <w:pPr>
              <w:pStyle w:val="iBAAGTableHeader"/>
            </w:pPr>
          </w:p>
        </w:tc>
        <w:tc>
          <w:tcPr>
            <w:tcW w:w="2491" w:type="dxa"/>
            <w:tcBorders>
              <w:bottom w:val="single" w:sz="4" w:space="0" w:color="000000" w:themeColor="text1"/>
            </w:tcBorders>
            <w:shd w:val="clear" w:color="auto" w:fill="auto"/>
          </w:tcPr>
          <w:p w14:paraId="0E63C6FF" w14:textId="1A5BEB70" w:rsidR="00C6660B" w:rsidRPr="00DE556B" w:rsidRDefault="00C6660B" w:rsidP="00C6660B">
            <w:pPr>
              <w:pStyle w:val="iBAAGStandardText"/>
            </w:pPr>
            <w:r>
              <w:t>International benefits are not covered.</w:t>
            </w:r>
          </w:p>
        </w:tc>
        <w:tc>
          <w:tcPr>
            <w:tcW w:w="2491" w:type="dxa"/>
            <w:tcBorders>
              <w:bottom w:val="single" w:sz="4" w:space="0" w:color="000000" w:themeColor="text1"/>
            </w:tcBorders>
            <w:shd w:val="clear" w:color="auto" w:fill="auto"/>
          </w:tcPr>
          <w:p w14:paraId="601C1EBE" w14:textId="77777777" w:rsidR="00C6660B" w:rsidRDefault="00C6660B" w:rsidP="00C6660B">
            <w:pPr>
              <w:pStyle w:val="iBAAGStandardText"/>
            </w:pPr>
            <w:r>
              <w:t xml:space="preserve">The amount you pay is based on where the covered health service is provided. </w:t>
            </w:r>
          </w:p>
          <w:p w14:paraId="31D44DC5" w14:textId="77777777" w:rsidR="00C6660B" w:rsidRDefault="00C6660B" w:rsidP="00C6660B">
            <w:pPr>
              <w:pStyle w:val="iBAAGStandardText"/>
            </w:pPr>
          </w:p>
          <w:p w14:paraId="38B843E0" w14:textId="77777777" w:rsidR="00C6660B" w:rsidRDefault="00C6660B" w:rsidP="00C6660B">
            <w:pPr>
              <w:pStyle w:val="iBAAGStandardTextBold"/>
            </w:pPr>
            <w:r>
              <w:t>Is prior authorization needed?</w:t>
            </w:r>
          </w:p>
          <w:p w14:paraId="1010C2E4" w14:textId="77777777" w:rsidR="00C6660B" w:rsidRDefault="00C6660B" w:rsidP="00C6660B">
            <w:pPr>
              <w:pStyle w:val="iBAAGStandardText"/>
            </w:pPr>
            <w:r>
              <w:t>No</w:t>
            </w:r>
          </w:p>
          <w:p w14:paraId="24D5D857" w14:textId="750BD80E"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033FD0A7" w14:textId="77777777" w:rsidR="00C6660B" w:rsidRDefault="00C6660B" w:rsidP="00C6660B">
            <w:pPr>
              <w:pStyle w:val="iBAAGStandardText"/>
            </w:pPr>
            <w:r>
              <w:t xml:space="preserve">The amount you pay is based on where the covered health service is provided. </w:t>
            </w:r>
          </w:p>
          <w:p w14:paraId="423450AA" w14:textId="77777777" w:rsidR="00C6660B" w:rsidRDefault="00C6660B" w:rsidP="00C6660B">
            <w:pPr>
              <w:pStyle w:val="iBAAGStandardText"/>
            </w:pPr>
          </w:p>
          <w:p w14:paraId="6C0753DD" w14:textId="77777777" w:rsidR="00C6660B" w:rsidRDefault="00C6660B" w:rsidP="00C6660B">
            <w:pPr>
              <w:pStyle w:val="iBAAGStandardTextBold"/>
            </w:pPr>
            <w:r>
              <w:t>Is prior authorization needed?</w:t>
            </w:r>
          </w:p>
          <w:p w14:paraId="7029286A" w14:textId="77777777" w:rsidR="00C6660B" w:rsidRDefault="00C6660B" w:rsidP="00C6660B">
            <w:pPr>
              <w:pStyle w:val="iBAAGStandardText"/>
            </w:pPr>
            <w:r>
              <w:t>No</w:t>
            </w:r>
          </w:p>
          <w:p w14:paraId="3AD941D2" w14:textId="589BF38A"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3BBEE251" w14:textId="58EA838B" w:rsidR="00C6660B" w:rsidRPr="00DE556B" w:rsidRDefault="00C6660B" w:rsidP="00C6660B">
            <w:pPr>
              <w:pStyle w:val="iBAAGStandardText"/>
            </w:pPr>
            <w:r w:rsidRPr="00C730A9">
              <w:t>Not all medical conditions can be treated through telehealth services.</w:t>
            </w:r>
          </w:p>
        </w:tc>
      </w:tr>
      <w:tr w:rsidR="00C6660B" w:rsidRPr="00DE556B" w14:paraId="2648457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C6660B" w:rsidRPr="00DE556B" w:rsidRDefault="00C6660B" w:rsidP="00C6660B">
            <w:pPr>
              <w:pStyle w:val="iBAAGTableHeader"/>
            </w:pPr>
            <w:r w:rsidRPr="00DE556B">
              <w:t>Your cost if you use</w:t>
            </w:r>
          </w:p>
          <w:p w14:paraId="07AAD387" w14:textId="07670F41"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C6660B" w:rsidRPr="00DE556B" w:rsidRDefault="00C6660B" w:rsidP="00C6660B">
            <w:pPr>
              <w:pStyle w:val="iBAAGTableHeader"/>
            </w:pPr>
            <w:r w:rsidRPr="00DE556B">
              <w:t>Your cost if you use</w:t>
            </w:r>
          </w:p>
          <w:p w14:paraId="3F818C01" w14:textId="5E54340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C6660B" w:rsidRPr="00DE556B" w:rsidRDefault="00C6660B" w:rsidP="00C6660B">
            <w:pPr>
              <w:pStyle w:val="iBAAGTableHeader"/>
            </w:pPr>
            <w:r w:rsidRPr="00DE556B">
              <w:t>Your cost if you use U.S.</w:t>
            </w:r>
          </w:p>
          <w:p w14:paraId="67E4D169" w14:textId="78565E5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C6660B" w:rsidRPr="00DE556B" w:rsidRDefault="00C6660B" w:rsidP="00C6660B">
            <w:pPr>
              <w:pStyle w:val="iBAAGTableHeader"/>
            </w:pPr>
            <w:r w:rsidRPr="00DE556B">
              <w:t>Limits &amp; Exceptions</w:t>
            </w:r>
          </w:p>
        </w:tc>
      </w:tr>
      <w:tr w:rsidR="00C6660B" w:rsidRPr="00DE556B" w14:paraId="32C37B55"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C6660B" w:rsidRPr="00DE556B" w:rsidRDefault="00C6660B" w:rsidP="00C6660B">
            <w:pPr>
              <w:pStyle w:val="iBAAGSituationBoxName"/>
            </w:pPr>
            <w:bookmarkStart w:id="82" w:name="Vision_Materials"/>
            <w:r w:rsidRPr="00DE556B">
              <w:t xml:space="preserve">Vision </w:t>
            </w:r>
            <w:r>
              <w:t>Materials</w:t>
            </w:r>
          </w:p>
          <w:bookmarkEnd w:id="82"/>
          <w:p w14:paraId="2DA19DD7" w14:textId="77777777" w:rsidR="00C6660B" w:rsidRPr="00DE556B" w:rsidRDefault="00C6660B" w:rsidP="00C6660B">
            <w:pPr>
              <w:pStyle w:val="iBAAGStandardText"/>
            </w:pPr>
          </w:p>
          <w:p w14:paraId="78616AE5" w14:textId="77777777" w:rsidR="00C6660B" w:rsidRPr="00752FE3" w:rsidRDefault="00C6660B" w:rsidP="00C6660B">
            <w:pPr>
              <w:pStyle w:val="iBAAGStandardTextBold"/>
            </w:pPr>
            <w:r w:rsidRPr="00752FE3">
              <w:t xml:space="preserve">What are vision materials? </w:t>
            </w:r>
          </w:p>
          <w:p w14:paraId="2803A764" w14:textId="77777777" w:rsidR="00C6660B" w:rsidRDefault="00C6660B" w:rsidP="00C6660B">
            <w:pPr>
              <w:pStyle w:val="iBAAGStandardText"/>
            </w:pPr>
            <w:r w:rsidRPr="00752FE3">
              <w:t>These are glasses and contact lenses</w:t>
            </w:r>
            <w:r>
              <w:t xml:space="preserve">. </w:t>
            </w:r>
          </w:p>
          <w:p w14:paraId="4BAFE535" w14:textId="77777777" w:rsidR="00C6660B" w:rsidRDefault="00C6660B" w:rsidP="00C6660B">
            <w:pPr>
              <w:pStyle w:val="iBAAGStandardText"/>
            </w:pPr>
          </w:p>
          <w:p w14:paraId="2C5371BD" w14:textId="77777777" w:rsidR="00C6660B" w:rsidRDefault="00C6660B" w:rsidP="00C6660B">
            <w:pPr>
              <w:pStyle w:val="iBAAGStandardText"/>
            </w:pPr>
            <w:r>
              <w:t>Benefits include:</w:t>
            </w:r>
          </w:p>
          <w:p w14:paraId="47802F5E" w14:textId="56995AEA" w:rsidR="00C6660B" w:rsidRDefault="00C6660B" w:rsidP="00C6660B">
            <w:pPr>
              <w:pStyle w:val="iBAAGLevel1Bullets"/>
            </w:pPr>
            <w:r>
              <w:t>Frames</w:t>
            </w:r>
          </w:p>
          <w:p w14:paraId="4CB05FDB" w14:textId="77777777" w:rsidR="00C6660B" w:rsidRDefault="00C6660B" w:rsidP="00C6660B">
            <w:pPr>
              <w:pStyle w:val="iBAAGLevel1Bullets"/>
            </w:pPr>
            <w:r>
              <w:t>Lenses</w:t>
            </w:r>
          </w:p>
          <w:p w14:paraId="0F5C949C" w14:textId="77777777" w:rsidR="00C6660B" w:rsidRDefault="00C6660B" w:rsidP="00C6660B">
            <w:pPr>
              <w:pStyle w:val="iBAAGLevel1Bullets"/>
            </w:pPr>
            <w:r>
              <w:t>Contact Lenses</w:t>
            </w:r>
          </w:p>
          <w:p w14:paraId="7942701A" w14:textId="73170EEB" w:rsidR="00C6660B" w:rsidRPr="00752FE3" w:rsidRDefault="00C6660B" w:rsidP="00C6660B">
            <w:pPr>
              <w:pStyle w:val="iBAAGLevel1Bullets"/>
            </w:pPr>
            <w:r>
              <w:t>Fitting charges</w:t>
            </w:r>
          </w:p>
          <w:p w14:paraId="3B8718F6" w14:textId="4E78542F" w:rsidR="00C6660B" w:rsidRPr="00DE556B" w:rsidRDefault="00C6660B" w:rsidP="00C6660B">
            <w:pPr>
              <w:pStyle w:val="iBAAGStandardText"/>
            </w:pPr>
            <w:r>
              <w:t xml:space="preserve"> </w:t>
            </w:r>
          </w:p>
          <w:p w14:paraId="48D56876" w14:textId="77777777" w:rsidR="00C6660B" w:rsidRPr="00DE556B" w:rsidRDefault="00C6660B" w:rsidP="00C6660B">
            <w:pPr>
              <w:pStyle w:val="iBAAGStandardText"/>
            </w:pPr>
          </w:p>
          <w:p w14:paraId="3E156191" w14:textId="77777777" w:rsidR="00C6660B" w:rsidRPr="00DE556B" w:rsidRDefault="00C6660B" w:rsidP="00C6660B">
            <w:pPr>
              <w:pStyle w:val="iBAAGStandardTextBold"/>
            </w:pPr>
            <w:r w:rsidRPr="00DE556B">
              <w:t xml:space="preserve">Want more information? </w:t>
            </w:r>
          </w:p>
          <w:p w14:paraId="554CC454" w14:textId="77777777" w:rsidR="00C6660B" w:rsidRPr="00DE556B" w:rsidRDefault="00C6660B" w:rsidP="00C6660B">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C6660B" w:rsidRDefault="00C6660B" w:rsidP="00C6660B">
            <w:pPr>
              <w:pStyle w:val="iBAAGTableHeader"/>
            </w:pPr>
          </w:p>
        </w:tc>
        <w:tc>
          <w:tcPr>
            <w:tcW w:w="2491" w:type="dxa"/>
            <w:tcBorders>
              <w:bottom w:val="single" w:sz="4" w:space="0" w:color="000000" w:themeColor="text1"/>
            </w:tcBorders>
            <w:shd w:val="clear" w:color="auto" w:fill="auto"/>
          </w:tcPr>
          <w:p w14:paraId="0C24DFA4" w14:textId="6F4046CA" w:rsidR="00C6660B" w:rsidRPr="00DE556B" w:rsidRDefault="00C6660B" w:rsidP="00527354">
            <w:pPr>
              <w:pStyle w:val="iBAAGStandardText"/>
            </w:pPr>
            <w:r w:rsidRPr="00DE556B">
              <w:t>International benefits are not covered.</w:t>
            </w:r>
          </w:p>
        </w:tc>
        <w:tc>
          <w:tcPr>
            <w:tcW w:w="2491" w:type="dxa"/>
            <w:tcBorders>
              <w:bottom w:val="single" w:sz="4" w:space="0" w:color="000000" w:themeColor="text1"/>
            </w:tcBorders>
            <w:shd w:val="clear" w:color="auto" w:fill="auto"/>
          </w:tcPr>
          <w:p w14:paraId="7DA44F12" w14:textId="37CBEA23" w:rsidR="00C6660B" w:rsidRPr="00DE556B" w:rsidRDefault="00C6660B" w:rsidP="00527354">
            <w:pPr>
              <w:pStyle w:val="iBAAGStandardText"/>
            </w:pPr>
            <w:r>
              <w:t>U.S. Network</w:t>
            </w:r>
            <w:r w:rsidRPr="00DE556B">
              <w:t xml:space="preserve"> benefits are not covered.</w:t>
            </w:r>
          </w:p>
        </w:tc>
        <w:tc>
          <w:tcPr>
            <w:tcW w:w="2491" w:type="dxa"/>
            <w:tcBorders>
              <w:bottom w:val="single" w:sz="4" w:space="0" w:color="000000" w:themeColor="text1"/>
            </w:tcBorders>
            <w:shd w:val="clear" w:color="auto" w:fill="auto"/>
          </w:tcPr>
          <w:p w14:paraId="237A6418" w14:textId="12740514" w:rsidR="00C6660B" w:rsidRPr="00DE556B" w:rsidRDefault="00C6660B" w:rsidP="00527354">
            <w:pPr>
              <w:pStyle w:val="iBAAGStandardText"/>
            </w:pPr>
            <w:r>
              <w:t>U.S. Out-of-Network</w:t>
            </w:r>
            <w:r w:rsidRPr="00DE556B">
              <w:t xml:space="preserve"> benefits are not covered.</w:t>
            </w:r>
          </w:p>
        </w:tc>
        <w:tc>
          <w:tcPr>
            <w:tcW w:w="2491" w:type="dxa"/>
            <w:tcBorders>
              <w:bottom w:val="single" w:sz="4" w:space="0" w:color="000000" w:themeColor="text1"/>
            </w:tcBorders>
            <w:shd w:val="clear" w:color="auto" w:fill="auto"/>
          </w:tcPr>
          <w:p w14:paraId="295EBE9E" w14:textId="2B2D7A7B" w:rsidR="00C6660B" w:rsidRPr="00DE556B" w:rsidRDefault="00C6660B" w:rsidP="00527354">
            <w:pPr>
              <w:pStyle w:val="iBAAGStandardText"/>
            </w:pPr>
            <w:r w:rsidRPr="00984E4A">
              <w:t>No coverage for vision materials</w:t>
            </w:r>
          </w:p>
        </w:tc>
      </w:tr>
      <w:tr w:rsidR="00C6660B" w:rsidRPr="00DE556B" w14:paraId="587179EA"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C6660B" w:rsidRPr="00DE556B" w:rsidRDefault="00C6660B" w:rsidP="00C6660B">
            <w:pPr>
              <w:pStyle w:val="iBAAGTableHeader"/>
            </w:pPr>
            <w:r w:rsidRPr="00DE556B">
              <w:t>Your cost if you use</w:t>
            </w:r>
          </w:p>
          <w:p w14:paraId="0AD2FA16" w14:textId="144BDDE3"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C6660B" w:rsidRPr="00DE556B" w:rsidRDefault="00C6660B" w:rsidP="00C6660B">
            <w:pPr>
              <w:pStyle w:val="iBAAGTableHeader"/>
            </w:pPr>
            <w:r w:rsidRPr="00DE556B">
              <w:t>Your cost if you use</w:t>
            </w:r>
          </w:p>
          <w:p w14:paraId="587179E6" w14:textId="3286FCD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C6660B" w:rsidRPr="00DE556B" w:rsidRDefault="00C6660B" w:rsidP="00C6660B">
            <w:pPr>
              <w:pStyle w:val="iBAAGTableHeader"/>
            </w:pPr>
            <w:r w:rsidRPr="00DE556B">
              <w:t>Your cost if you use U.S.</w:t>
            </w:r>
          </w:p>
          <w:p w14:paraId="587179E8" w14:textId="79474972"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C6660B" w:rsidRPr="00DE556B" w:rsidRDefault="00C6660B" w:rsidP="00C6660B">
            <w:pPr>
              <w:pStyle w:val="iBAAGTableHeader"/>
            </w:pPr>
            <w:r w:rsidRPr="00DE556B">
              <w:t>Limits &amp; Exceptions</w:t>
            </w:r>
          </w:p>
        </w:tc>
      </w:tr>
      <w:tr w:rsidR="00C6660B" w:rsidRPr="00DE556B" w14:paraId="58717A15" w14:textId="77777777" w:rsidTr="00C6660B">
        <w:tblPrEx>
          <w:shd w:val="clear" w:color="auto" w:fill="auto"/>
        </w:tblPrEx>
        <w:trPr>
          <w:gridAfter w:val="1"/>
          <w:wAfter w:w="26" w:type="dxa"/>
        </w:trPr>
        <w:tc>
          <w:tcPr>
            <w:tcW w:w="3517" w:type="dxa"/>
            <w:shd w:val="clear" w:color="auto" w:fill="FFFFFF" w:themeFill="background1"/>
          </w:tcPr>
          <w:p w14:paraId="587179EB" w14:textId="77777777" w:rsidR="00C6660B" w:rsidRPr="00DE556B" w:rsidRDefault="00C6660B" w:rsidP="00C6660B">
            <w:pPr>
              <w:pStyle w:val="iBAAGSituationBoxName"/>
            </w:pPr>
            <w:bookmarkStart w:id="83" w:name="Vision_Services"/>
            <w:r w:rsidRPr="00DE556B">
              <w:t>Vision Services</w:t>
            </w:r>
            <w:bookmarkEnd w:id="83"/>
          </w:p>
          <w:p w14:paraId="587179EC" w14:textId="77777777" w:rsidR="00C6660B" w:rsidRPr="00DE556B" w:rsidRDefault="00C6660B" w:rsidP="00C6660B">
            <w:pPr>
              <w:pStyle w:val="iBAAGStandardText"/>
            </w:pPr>
          </w:p>
          <w:p w14:paraId="587179ED" w14:textId="77777777" w:rsidR="00C6660B" w:rsidRPr="00DE556B" w:rsidRDefault="00C6660B" w:rsidP="00C6660B">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C6660B" w:rsidRPr="00DE556B" w:rsidRDefault="00C6660B" w:rsidP="00C6660B">
            <w:pPr>
              <w:pStyle w:val="iBAAGStandardText"/>
            </w:pPr>
          </w:p>
          <w:p w14:paraId="0A72D27A" w14:textId="716A2C48" w:rsidR="00C6660B" w:rsidRPr="00DE556B" w:rsidRDefault="00C6660B" w:rsidP="00C6660B">
            <w:pPr>
              <w:pStyle w:val="iBAAGStandardText"/>
            </w:pPr>
            <w:r w:rsidRPr="00DE556B">
              <w:t xml:space="preserve">For more information about your vision benefits call the number on your health plan ID card. </w:t>
            </w:r>
          </w:p>
          <w:p w14:paraId="587179F0" w14:textId="77777777" w:rsidR="00C6660B" w:rsidRPr="00DE556B" w:rsidRDefault="00C6660B" w:rsidP="00C6660B">
            <w:pPr>
              <w:pStyle w:val="iBAAGStandardText"/>
            </w:pPr>
          </w:p>
          <w:p w14:paraId="587179F1" w14:textId="77777777" w:rsidR="00C6660B" w:rsidRPr="00DE556B" w:rsidRDefault="00C6660B" w:rsidP="00C6660B">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C6660B" w:rsidRPr="00DE556B" w:rsidRDefault="00C6660B" w:rsidP="00C6660B">
            <w:pPr>
              <w:pStyle w:val="iBAAGStandardText"/>
            </w:pPr>
          </w:p>
          <w:p w14:paraId="587179F3" w14:textId="77777777" w:rsidR="00C6660B" w:rsidRPr="00DE556B" w:rsidRDefault="00C6660B" w:rsidP="00C6660B">
            <w:pPr>
              <w:pStyle w:val="iBAAGStandardTextBold"/>
            </w:pPr>
            <w:r w:rsidRPr="00DE556B">
              <w:t xml:space="preserve">Want more information? </w:t>
            </w:r>
          </w:p>
          <w:p w14:paraId="587179F4" w14:textId="77777777" w:rsidR="00C6660B" w:rsidRPr="00DE556B" w:rsidRDefault="00C6660B" w:rsidP="00C6660B">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C6660B" w:rsidRPr="00DE556B" w:rsidRDefault="00C6660B" w:rsidP="00C6660B">
            <w:pPr>
              <w:pStyle w:val="iBAAGStandardText"/>
            </w:pPr>
          </w:p>
        </w:tc>
        <w:tc>
          <w:tcPr>
            <w:tcW w:w="2491" w:type="dxa"/>
            <w:shd w:val="clear" w:color="auto" w:fill="FFFFFF" w:themeFill="background1"/>
          </w:tcPr>
          <w:p w14:paraId="79B94A12"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7005A034" w14:textId="77777777" w:rsidR="00C6660B" w:rsidRPr="00DE556B" w:rsidRDefault="00C6660B" w:rsidP="00C6660B">
            <w:pPr>
              <w:pStyle w:val="iBAAGStandardText"/>
              <w:rPr>
                <w:rStyle w:val="InstructionalTextChar"/>
              </w:rPr>
            </w:pPr>
            <w:r w:rsidRPr="00DE556B">
              <w:rPr>
                <w:rStyle w:val="InstructionalTextChar"/>
              </w:rPr>
              <w:t xml:space="preserve"> </w:t>
            </w:r>
          </w:p>
          <w:p w14:paraId="3264A7A5" w14:textId="77777777" w:rsidR="00C6660B" w:rsidRPr="00DE556B" w:rsidRDefault="00C6660B" w:rsidP="00C6660B">
            <w:pPr>
              <w:pStyle w:val="iBAAGStandardTextBold"/>
            </w:pPr>
            <w:r w:rsidRPr="00DE556B">
              <w:t>Is prior authorization needed?</w:t>
            </w:r>
          </w:p>
          <w:p w14:paraId="5A804140" w14:textId="77777777" w:rsidR="00C6660B" w:rsidRPr="00DE556B" w:rsidRDefault="00C6660B" w:rsidP="00C6660B">
            <w:pPr>
              <w:pStyle w:val="iBAAGStandardText"/>
            </w:pPr>
            <w:r w:rsidRPr="00DE556B">
              <w:t>No</w:t>
            </w:r>
          </w:p>
          <w:p w14:paraId="1896338B"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587179FA" w14:textId="025A1D0F"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587179FB" w14:textId="77777777" w:rsidR="00C6660B" w:rsidRPr="00DE556B" w:rsidRDefault="00C6660B" w:rsidP="00C6660B">
            <w:pPr>
              <w:pStyle w:val="iBAAGStandardText"/>
            </w:pPr>
          </w:p>
          <w:p w14:paraId="587179FC" w14:textId="77777777" w:rsidR="00C6660B" w:rsidRPr="00DE556B" w:rsidRDefault="00C6660B" w:rsidP="00C6660B">
            <w:pPr>
              <w:pStyle w:val="iBAAGStandardTextBold"/>
            </w:pPr>
            <w:r w:rsidRPr="00DE556B">
              <w:t>Is prior authorization needed?</w:t>
            </w:r>
          </w:p>
          <w:p w14:paraId="587179FD" w14:textId="77777777" w:rsidR="00C6660B" w:rsidRPr="00DE556B" w:rsidRDefault="00C6660B" w:rsidP="00C6660B">
            <w:pPr>
              <w:pStyle w:val="iBAAGStandardText"/>
            </w:pPr>
            <w:r w:rsidRPr="00DE556B">
              <w:t>No</w:t>
            </w:r>
          </w:p>
          <w:p w14:paraId="587179FE" w14:textId="77777777" w:rsidR="00C6660B" w:rsidRPr="00DE556B" w:rsidRDefault="00C6660B" w:rsidP="00C6660B">
            <w:pPr>
              <w:pStyle w:val="iBAAGStandardText"/>
            </w:pPr>
          </w:p>
          <w:p w14:paraId="58717A00" w14:textId="77777777" w:rsidR="00C6660B" w:rsidRPr="00DE556B" w:rsidRDefault="00C6660B" w:rsidP="00C6660B">
            <w:pPr>
              <w:pStyle w:val="iBAAGStandardText"/>
            </w:pPr>
          </w:p>
        </w:tc>
        <w:tc>
          <w:tcPr>
            <w:tcW w:w="2491" w:type="dxa"/>
            <w:shd w:val="clear" w:color="auto" w:fill="FFFFFF" w:themeFill="background1"/>
          </w:tcPr>
          <w:p w14:paraId="58717A01" w14:textId="56198211" w:rsidR="00C6660B" w:rsidRPr="00DE556B" w:rsidRDefault="00C6660B" w:rsidP="00C6660B">
            <w:pPr>
              <w:pStyle w:val="iBAAGStandardText"/>
            </w:pPr>
            <w:r>
              <w:rPr>
                <w:rStyle w:val="MemberViewBoldChar"/>
                <w:rFonts w:eastAsiaTheme="minorHAnsi"/>
              </w:rPr>
              <w:t>50%</w:t>
            </w:r>
            <w:r w:rsidRPr="00DE556B">
              <w:t xml:space="preserve"> co-insurance, after you pay the deductible. </w:t>
            </w:r>
          </w:p>
          <w:p w14:paraId="58717A02" w14:textId="77777777" w:rsidR="00C6660B" w:rsidRPr="00DE556B" w:rsidRDefault="00C6660B" w:rsidP="00C6660B">
            <w:pPr>
              <w:pStyle w:val="iBAAGStandardText"/>
            </w:pPr>
          </w:p>
          <w:p w14:paraId="58717A03" w14:textId="77777777" w:rsidR="00C6660B" w:rsidRPr="00DE556B" w:rsidRDefault="00C6660B" w:rsidP="00C6660B">
            <w:pPr>
              <w:pStyle w:val="iBAAGStandardTextBold"/>
            </w:pPr>
            <w:r w:rsidRPr="00DE556B">
              <w:t>Is prior authorization needed?</w:t>
            </w:r>
          </w:p>
          <w:p w14:paraId="58717A04" w14:textId="02F4E338" w:rsidR="00C6660B" w:rsidRPr="00DE556B" w:rsidRDefault="00C6660B" w:rsidP="00C6660B">
            <w:pPr>
              <w:pStyle w:val="iBAAGStandardText"/>
            </w:pPr>
            <w:r w:rsidRPr="00DE556B">
              <w:t>No</w:t>
            </w:r>
          </w:p>
          <w:p w14:paraId="58717A05" w14:textId="77777777" w:rsidR="00C6660B" w:rsidRPr="00DE556B" w:rsidRDefault="00C6660B" w:rsidP="00C6660B">
            <w:pPr>
              <w:pStyle w:val="iBAAGStandardText"/>
            </w:pPr>
          </w:p>
          <w:p w14:paraId="58717A07" w14:textId="77777777" w:rsidR="00C6660B" w:rsidRPr="00DE556B" w:rsidRDefault="00C6660B" w:rsidP="00C6660B">
            <w:pPr>
              <w:pStyle w:val="iBAAGStandardText"/>
            </w:pPr>
          </w:p>
        </w:tc>
        <w:tc>
          <w:tcPr>
            <w:tcW w:w="2491" w:type="dxa"/>
            <w:shd w:val="clear" w:color="auto" w:fill="FFFFFF" w:themeFill="background1"/>
          </w:tcPr>
          <w:p w14:paraId="58717A08" w14:textId="647FF143" w:rsidR="00C6660B" w:rsidRPr="00DE556B" w:rsidRDefault="00C6660B" w:rsidP="00C6660B">
            <w:pPr>
              <w:pStyle w:val="iBAAGStandardText"/>
            </w:pPr>
            <w:r w:rsidRPr="00DE556B">
              <w:t xml:space="preserve">Limited to </w:t>
            </w:r>
            <w:r w:rsidRPr="00DE556B">
              <w:rPr>
                <w:rStyle w:val="iBAAGStandardTextBoldChar"/>
              </w:rPr>
              <w:t>1</w:t>
            </w:r>
            <w:r>
              <w:t xml:space="preserve"> </w:t>
            </w:r>
            <w:r w:rsidRPr="00DE556B">
              <w:t xml:space="preserve">exam every </w:t>
            </w:r>
            <w:r w:rsidRPr="00DE556B">
              <w:rPr>
                <w:rStyle w:val="iBAAGStandardTextBoldChar"/>
              </w:rPr>
              <w:t>2</w:t>
            </w:r>
            <w:r w:rsidRPr="00DE556B">
              <w:t xml:space="preserve"> year.</w:t>
            </w:r>
          </w:p>
          <w:p w14:paraId="58717A0B" w14:textId="77777777" w:rsidR="00C6660B" w:rsidRPr="00DE556B" w:rsidRDefault="00C6660B" w:rsidP="00C6660B">
            <w:pPr>
              <w:pStyle w:val="iBAAGStandardText"/>
            </w:pPr>
          </w:p>
          <w:p w14:paraId="58717A0D" w14:textId="14F8DA1F" w:rsidR="00C6660B" w:rsidRPr="00DE556B" w:rsidRDefault="00C6660B" w:rsidP="00C6660B">
            <w:pPr>
              <w:pStyle w:val="iBAAGStandardText"/>
            </w:pPr>
            <w:r w:rsidRPr="00DE556B">
              <w:t>No coverage for:</w:t>
            </w:r>
          </w:p>
          <w:p w14:paraId="58717A0E" w14:textId="77777777" w:rsidR="00C6660B" w:rsidRPr="00DE556B" w:rsidRDefault="00C6660B" w:rsidP="00C6660B">
            <w:pPr>
              <w:pStyle w:val="iBAAGLevel1Bullets"/>
            </w:pPr>
            <w:r w:rsidRPr="00DE556B">
              <w:t>Glasses and contact lenses, including fitting charges.</w:t>
            </w:r>
          </w:p>
          <w:p w14:paraId="58717A0F" w14:textId="77777777" w:rsidR="00C6660B" w:rsidRPr="00DE556B" w:rsidRDefault="00C6660B" w:rsidP="00C6660B">
            <w:pPr>
              <w:pStyle w:val="iBAAGLevel1Bullets"/>
            </w:pPr>
            <w:r w:rsidRPr="00DE556B">
              <w:t>Implantable lenses used only to correct a refractive error (such as Intacs corneal implants).</w:t>
            </w:r>
          </w:p>
          <w:p w14:paraId="58717A10" w14:textId="58B167BE" w:rsidR="00C6660B" w:rsidRPr="00DE556B" w:rsidRDefault="00C6660B" w:rsidP="00C6660B">
            <w:pPr>
              <w:pStyle w:val="iBAAGLevel1Bullets"/>
            </w:pPr>
            <w:r w:rsidRPr="00DE556B">
              <w:t>Surgery that allows you to see better without glasses or other vision correction (such as Lasik surgery).</w:t>
            </w:r>
          </w:p>
          <w:p w14:paraId="58717A14" w14:textId="77777777" w:rsidR="00C6660B" w:rsidRPr="00DE556B" w:rsidRDefault="00C6660B" w:rsidP="00C6660B">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DF6736" w:rsidRPr="00DE556B" w14:paraId="59A85B44" w14:textId="77777777" w:rsidTr="004A0D63">
        <w:tblPrEx>
          <w:shd w:val="clear" w:color="auto" w:fill="auto"/>
        </w:tblPrEx>
        <w:tc>
          <w:tcPr>
            <w:tcW w:w="13507" w:type="dxa"/>
            <w:gridSpan w:val="4"/>
            <w:tcBorders>
              <w:bottom w:val="single" w:sz="4" w:space="0" w:color="000000" w:themeColor="text1"/>
            </w:tcBorders>
            <w:shd w:val="clear" w:color="auto" w:fill="C00000"/>
          </w:tcPr>
          <w:p w14:paraId="115A8B8D" w14:textId="77777777" w:rsidR="00DF6736" w:rsidRPr="00DE556B" w:rsidRDefault="00DF6736" w:rsidP="004A0D63">
            <w:pPr>
              <w:pStyle w:val="iBAAGTableHeader"/>
            </w:pPr>
            <w:r w:rsidRPr="00DE556B">
              <w:t>Plan Information</w:t>
            </w:r>
          </w:p>
        </w:tc>
      </w:tr>
      <w:tr w:rsidR="00DF6736" w:rsidRPr="00DE556B" w14:paraId="55D04F01" w14:textId="77777777" w:rsidTr="004A0D63">
        <w:tblPrEx>
          <w:shd w:val="clear" w:color="auto" w:fill="auto"/>
        </w:tblPrEx>
        <w:trPr>
          <w:trHeight w:val="710"/>
        </w:trPr>
        <w:tc>
          <w:tcPr>
            <w:tcW w:w="3708" w:type="dxa"/>
            <w:gridSpan w:val="3"/>
            <w:shd w:val="clear" w:color="auto" w:fill="F2DBDB"/>
          </w:tcPr>
          <w:p w14:paraId="2AC235A4" w14:textId="77777777" w:rsidR="00DF6736" w:rsidRPr="00295D8E" w:rsidRDefault="00DF6736" w:rsidP="004A0D63">
            <w:pPr>
              <w:pStyle w:val="iBAAGSituationBoxName"/>
            </w:pPr>
            <w:bookmarkStart w:id="84" w:name="Babylon"/>
            <w:r>
              <w:t>Babylon</w:t>
            </w:r>
            <w:bookmarkEnd w:id="84"/>
            <w:r>
              <w:t xml:space="preserve"> </w:t>
            </w:r>
          </w:p>
          <w:p w14:paraId="7790AAAB" w14:textId="77777777" w:rsidR="00DF6736" w:rsidRDefault="00DF6736" w:rsidP="004A0D63">
            <w:pPr>
              <w:pStyle w:val="InstructionalText"/>
              <w:rPr>
                <w:szCs w:val="24"/>
              </w:rPr>
            </w:pPr>
          </w:p>
          <w:p w14:paraId="03F05703" w14:textId="2C1E341E" w:rsidR="00DF6736" w:rsidRPr="00A61460" w:rsidRDefault="00DF6736" w:rsidP="004A0D63">
            <w:pPr>
              <w:pStyle w:val="InstructionalText"/>
              <w:rPr>
                <w:szCs w:val="24"/>
              </w:rPr>
            </w:pPr>
          </w:p>
          <w:p w14:paraId="3646CF5A" w14:textId="77777777" w:rsidR="00DF6736" w:rsidRPr="00F10DBA" w:rsidRDefault="00DF6736" w:rsidP="004A0D63">
            <w:pPr>
              <w:pStyle w:val="iBAAGStandardTextBold"/>
            </w:pPr>
            <w:r w:rsidRPr="00F10DBA">
              <w:t>What is Babylon?</w:t>
            </w:r>
          </w:p>
          <w:p w14:paraId="558D918D" w14:textId="77777777" w:rsidR="00DF6736" w:rsidRPr="00F325FA" w:rsidRDefault="00DF6736" w:rsidP="004A0D63">
            <w:pPr>
              <w:pStyle w:val="iBAAGStandardText"/>
            </w:pPr>
            <w:r w:rsidRPr="00F325FA">
              <w:t xml:space="preserve">Babylon is an international online healthcare service for virtual visits. </w:t>
            </w:r>
          </w:p>
        </w:tc>
        <w:tc>
          <w:tcPr>
            <w:tcW w:w="9799" w:type="dxa"/>
            <w:shd w:val="clear" w:color="auto" w:fill="F2DBDB"/>
          </w:tcPr>
          <w:p w14:paraId="4275A50D" w14:textId="77777777" w:rsidR="00A42216" w:rsidRPr="00B51893" w:rsidRDefault="00A42216" w:rsidP="00A42216">
            <w:pPr>
              <w:pStyle w:val="iBAAGStandardText"/>
            </w:pPr>
            <w:r w:rsidRPr="00B51893">
              <w:t>Not Applicable</w:t>
            </w:r>
          </w:p>
          <w:p w14:paraId="4EACCA0E" w14:textId="77777777" w:rsidR="00DF6736" w:rsidRPr="00DE556B" w:rsidRDefault="00DF6736" w:rsidP="00527354">
            <w:pPr>
              <w:pStyle w:val="iBAAGStandardText"/>
              <w:ind w:left="360"/>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5"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5"/>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EA5C51">
            <w:pPr>
              <w:pStyle w:val="iBAAGSituationBoxName"/>
            </w:pPr>
            <w:bookmarkStart w:id="86" w:name="Multiple_Surgical_Procedures"/>
            <w:r w:rsidRPr="00DE556B">
              <w:t>Multiple Surgical Procedures</w:t>
            </w:r>
            <w:bookmarkEnd w:id="86"/>
          </w:p>
          <w:p w14:paraId="58717A2D" w14:textId="77777777" w:rsidR="002E2691" w:rsidRPr="00DE556B" w:rsidRDefault="002E2691" w:rsidP="00EA5C51">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EA5C51">
            <w:pPr>
              <w:pStyle w:val="iBAAGSituationBoxName"/>
            </w:pPr>
            <w:bookmarkStart w:id="87" w:name="NonOffice_Based_Lab_and_Diagnostic_Proce"/>
            <w:r w:rsidRPr="00DE556B">
              <w:t>Non-Network Office Based Lab and Diagnostic Processing (NOBLX)</w:t>
            </w:r>
            <w:bookmarkEnd w:id="87"/>
          </w:p>
        </w:tc>
        <w:tc>
          <w:tcPr>
            <w:tcW w:w="9990" w:type="dxa"/>
            <w:gridSpan w:val="3"/>
            <w:shd w:val="clear" w:color="auto" w:fill="F2DBDB"/>
          </w:tcPr>
          <w:p w14:paraId="12E08A0A" w14:textId="2C3AA832" w:rsidR="00D273AE" w:rsidRDefault="00AB5726" w:rsidP="00D273AE">
            <w:pPr>
              <w:pStyle w:val="iBAAGStandardText"/>
            </w:pPr>
            <w:r w:rsidRPr="00AB5726">
              <w:t>Refer to the NOBLX Job Aid.</w:t>
            </w:r>
          </w:p>
          <w:p w14:paraId="4B1C55B5" w14:textId="154E3477" w:rsidR="00D273AE" w:rsidRPr="00AF1238" w:rsidRDefault="00D273AE" w:rsidP="00D273AE">
            <w:pPr>
              <w:pStyle w:val="iBAAGLevel1Bullets"/>
              <w:tabs>
                <w:tab w:val="left" w:pos="720"/>
              </w:tabs>
              <w:rPr>
                <w:rStyle w:val="InstructionalTextChar"/>
                <w:b w:val="0"/>
                <w:color w:val="000000" w:themeColor="text1"/>
              </w:rPr>
            </w:pPr>
            <w:r>
              <w:t xml:space="preserve">State: </w:t>
            </w:r>
            <w:r w:rsidR="003B43E6">
              <w:t>CA</w:t>
            </w:r>
          </w:p>
          <w:p w14:paraId="58717A37" w14:textId="477EB8C8" w:rsidR="002E2691" w:rsidRPr="00DE556B" w:rsidRDefault="00D273AE" w:rsidP="00D273AE">
            <w:pPr>
              <w:pStyle w:val="iBAAGLevel1Bullets"/>
            </w:pPr>
            <w:r>
              <w:t xml:space="preserve">Product Code: </w:t>
            </w:r>
            <w:r w:rsidR="003B43E6">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8" w:name="Family_Planning"/>
            <w:r w:rsidRPr="00DE556B">
              <w:t>Family Planning</w:t>
            </w:r>
            <w:bookmarkEnd w:id="88"/>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9" w:name="Fertility_Solutions"/>
            <w:r>
              <w:rPr>
                <w:b/>
                <w:sz w:val="28"/>
                <w:szCs w:val="28"/>
              </w:rPr>
              <w:t>Fertility Solutions</w:t>
            </w:r>
            <w:bookmarkEnd w:id="89"/>
          </w:p>
        </w:tc>
        <w:tc>
          <w:tcPr>
            <w:tcW w:w="9990" w:type="dxa"/>
            <w:gridSpan w:val="5"/>
            <w:shd w:val="clear" w:color="auto" w:fill="FFFFFF" w:themeFill="background1"/>
          </w:tcPr>
          <w:p w14:paraId="0E44CF83" w14:textId="77777777" w:rsidR="00BC1A73" w:rsidRDefault="00BC1A73" w:rsidP="005008C8">
            <w:pPr>
              <w:pStyle w:val="iBAAGStandardText"/>
            </w:pPr>
            <w:r>
              <w:t>Not Applicable</w:t>
            </w:r>
          </w:p>
          <w:p w14:paraId="7C78C2C1" w14:textId="0514E93F" w:rsidR="003B43E6" w:rsidRPr="003F3B5E" w:rsidRDefault="003B43E6"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EA5C51">
            <w:pPr>
              <w:pStyle w:val="iBAAGSituationBoxName"/>
            </w:pPr>
            <w:bookmarkStart w:id="90" w:name="Infertility_Reproductive_Services"/>
            <w:r w:rsidRPr="00DE556B">
              <w:t>Infertility &amp; Reproductive Services</w:t>
            </w:r>
            <w:bookmarkEnd w:id="9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63AE736D" w:rsidR="002E2691" w:rsidRPr="00DE556B" w:rsidRDefault="002E2691" w:rsidP="00627F12">
            <w:pPr>
              <w:pStyle w:val="iBAAGLevel1Bullets"/>
            </w:pPr>
            <w:r w:rsidRPr="00DE556B">
              <w:t xml:space="preserve">Voluntary sterilization </w:t>
            </w:r>
          </w:p>
          <w:p w14:paraId="58717A4F" w14:textId="3EE725C4" w:rsidR="002E2691" w:rsidRPr="00DE556B" w:rsidRDefault="002E2691" w:rsidP="00627F12">
            <w:pPr>
              <w:pStyle w:val="iBAAGLevel1Bullets"/>
            </w:pPr>
            <w:r w:rsidRPr="00DE556B">
              <w:t>Contraceptive services</w:t>
            </w:r>
          </w:p>
          <w:p w14:paraId="58717A51" w14:textId="51640825"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0541591"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7B21EAD8" w14:textId="77777777" w:rsidR="001D6D48" w:rsidRPr="00145372" w:rsidRDefault="001D6D48" w:rsidP="001D6D48">
            <w:pPr>
              <w:pStyle w:val="iBAAGStandardText"/>
            </w:pPr>
            <w:r w:rsidRPr="00145372">
              <w:rPr>
                <w:rStyle w:val="InstructionalTextChar"/>
              </w:rPr>
              <w:t>[</w:t>
            </w:r>
            <w:r w:rsidRPr="00145372">
              <w:t>Network benefits must be received at a designated facility.</w:t>
            </w:r>
            <w:r w:rsidRPr="00145372">
              <w:rPr>
                <w:rStyle w:val="InstructionalTextChar"/>
              </w:rPr>
              <w:t>]</w:t>
            </w:r>
          </w:p>
          <w:p w14:paraId="5F3B652A" w14:textId="77777777" w:rsidR="001D6D48" w:rsidRPr="00BB7128" w:rsidRDefault="001D6D48" w:rsidP="001D6D48">
            <w:pPr>
              <w:pStyle w:val="iBAAGStandardText"/>
            </w:pPr>
          </w:p>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6F602F9D" w14:textId="00D2B39A" w:rsidR="008D1BA6" w:rsidRPr="00DE556B" w:rsidRDefault="002E2691" w:rsidP="00527354">
            <w:pPr>
              <w:pStyle w:val="iBAAGLevel1Bullets"/>
            </w:pPr>
            <w:r w:rsidRPr="00DE556B">
              <w:t>The reversal of voluntary sterilization.</w:t>
            </w:r>
            <w:r w:rsidR="003B43E6" w:rsidRPr="00DE556B" w:rsidDel="003B43E6">
              <w:t xml:space="preserve"> </w:t>
            </w: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1" w:name="Special_Services"/>
            <w:r w:rsidRPr="00DE556B">
              <w:t>Special Services</w:t>
            </w:r>
            <w:bookmarkEnd w:id="9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2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0"/>
        <w:gridCol w:w="2129"/>
        <w:gridCol w:w="2129"/>
        <w:gridCol w:w="2581"/>
        <w:gridCol w:w="3290"/>
      </w:tblGrid>
      <w:tr w:rsidR="002309E3" w:rsidRPr="00DE556B" w14:paraId="58717AC5" w14:textId="77777777" w:rsidTr="00C6660B">
        <w:tc>
          <w:tcPr>
            <w:tcW w:w="3400"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309E3" w:rsidRPr="00DE556B" w14:paraId="58717AD2" w14:textId="77777777" w:rsidTr="00C6660B">
        <w:tc>
          <w:tcPr>
            <w:tcW w:w="3400" w:type="dxa"/>
            <w:shd w:val="clear" w:color="auto" w:fill="FFFFFF" w:themeFill="background1"/>
          </w:tcPr>
          <w:p w14:paraId="58717AC6" w14:textId="77777777" w:rsidR="00275C43" w:rsidRPr="00DE556B" w:rsidRDefault="00275C43" w:rsidP="00EA5C51">
            <w:pPr>
              <w:pStyle w:val="iBAAGSituationBoxName"/>
            </w:pPr>
            <w:bookmarkStart w:id="92" w:name="Acupuncture_Services"/>
            <w:r w:rsidRPr="00DE556B">
              <w:t>Acupuncture Services</w:t>
            </w:r>
            <w:bookmarkEnd w:id="9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129" w:type="dxa"/>
            <w:shd w:val="clear" w:color="auto" w:fill="FFFFFF" w:themeFill="background1"/>
          </w:tcPr>
          <w:p w14:paraId="657E33BE"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129" w:type="dxa"/>
            <w:shd w:val="clear" w:color="auto" w:fill="FFFFFF" w:themeFill="background1"/>
          </w:tcPr>
          <w:p w14:paraId="4BCF9E52" w14:textId="168F7615" w:rsidR="00275C43" w:rsidRPr="00DE556B" w:rsidRDefault="00275C43" w:rsidP="002555D3">
            <w:pPr>
              <w:pStyle w:val="iBAAGStandardText"/>
            </w:pPr>
            <w:r w:rsidRPr="00DE556B">
              <w:rPr>
                <w:rStyle w:val="iBAAGStandardTextBoldChar"/>
              </w:rPr>
              <w:t>$</w:t>
            </w:r>
            <w:r w:rsidR="003B43E6">
              <w:rPr>
                <w:rStyle w:val="iBAAGStandardTextBoldChar"/>
              </w:rPr>
              <w:t>30</w:t>
            </w:r>
            <w:r w:rsidRPr="00DE556B">
              <w:t xml:space="preserve"> co-pay per visit</w:t>
            </w:r>
            <w:r w:rsidR="000B67AD" w:rsidRPr="00DE556B">
              <w:t>.</w:t>
            </w:r>
            <w:r w:rsidR="003B43E6">
              <w:t xml:space="preserve"> </w:t>
            </w: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581" w:type="dxa"/>
            <w:shd w:val="clear" w:color="auto" w:fill="FFFFFF" w:themeFill="background1"/>
          </w:tcPr>
          <w:p w14:paraId="37E8ECAB" w14:textId="18B1CC03" w:rsidR="00275C43" w:rsidRPr="00DE556B" w:rsidRDefault="00BB34DE"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0" w:type="dxa"/>
            <w:shd w:val="clear" w:color="auto" w:fill="FFFFFF" w:themeFill="background1"/>
          </w:tcPr>
          <w:p w14:paraId="58717AD1" w14:textId="76D6672F" w:rsidR="00275C43" w:rsidRPr="00DE556B" w:rsidRDefault="00E2378E" w:rsidP="00E2378E">
            <w:pPr>
              <w:pStyle w:val="iBAAGStandardText"/>
            </w:pPr>
            <w:r>
              <w:t xml:space="preserve">Limited to </w:t>
            </w:r>
            <w:r>
              <w:rPr>
                <w:rStyle w:val="iBAAGStandardTextBoldChar"/>
              </w:rPr>
              <w:t>$</w:t>
            </w:r>
            <w:r w:rsidR="003B43E6">
              <w:rPr>
                <w:rStyle w:val="iBAAGStandardTextBoldChar"/>
              </w:rPr>
              <w:t>2,500</w:t>
            </w:r>
            <w:r>
              <w:t xml:space="preserve"> in eligible expenses per year.</w:t>
            </w:r>
          </w:p>
        </w:tc>
      </w:tr>
      <w:tr w:rsidR="002309E3" w:rsidRPr="00DE556B" w14:paraId="58717AD9" w14:textId="77777777" w:rsidTr="00C6660B">
        <w:tc>
          <w:tcPr>
            <w:tcW w:w="3400" w:type="dxa"/>
            <w:tcBorders>
              <w:bottom w:val="single" w:sz="4" w:space="0" w:color="000000" w:themeColor="text1"/>
            </w:tcBorders>
            <w:shd w:val="clear" w:color="auto" w:fill="31849B"/>
            <w:vAlign w:val="center"/>
          </w:tcPr>
          <w:p w14:paraId="58717AD3" w14:textId="2F128F1E"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D9E4C8" w14:textId="77777777" w:rsidR="00275C43" w:rsidRPr="00DE556B" w:rsidRDefault="00275C43" w:rsidP="002555D3">
            <w:pPr>
              <w:pStyle w:val="iBAAGTableHeader"/>
            </w:pPr>
            <w:r w:rsidRPr="00DE556B">
              <w:t>Your cost if you use</w:t>
            </w:r>
          </w:p>
          <w:p w14:paraId="2B925B98" w14:textId="672ACB95"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4124C978" w14:textId="77777777" w:rsidR="00275C43" w:rsidRPr="00DE556B" w:rsidRDefault="00275C43" w:rsidP="002555D3">
            <w:pPr>
              <w:pStyle w:val="iBAAGTableHeader"/>
            </w:pPr>
            <w:r w:rsidRPr="00DE556B">
              <w:t>Your cost if you use</w:t>
            </w:r>
          </w:p>
          <w:p w14:paraId="58717AD5" w14:textId="3B51C873"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92ABB45" w14:textId="77777777" w:rsidR="00275C43" w:rsidRPr="00DE556B" w:rsidRDefault="00275C43" w:rsidP="002555D3">
            <w:pPr>
              <w:pStyle w:val="iBAAGTableHeader"/>
            </w:pPr>
            <w:r w:rsidRPr="00DE556B">
              <w:t>Your cost if you use U.S.</w:t>
            </w:r>
          </w:p>
          <w:p w14:paraId="58717AD7" w14:textId="175F071B"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D8" w14:textId="77777777" w:rsidR="00275C43" w:rsidRPr="00DE556B" w:rsidRDefault="00275C43" w:rsidP="006A6DDF">
            <w:pPr>
              <w:pStyle w:val="iBAAGTableHeader"/>
            </w:pPr>
            <w:r w:rsidRPr="00DE556B">
              <w:t>Limits &amp; Exceptions</w:t>
            </w:r>
          </w:p>
        </w:tc>
      </w:tr>
      <w:tr w:rsidR="002309E3" w:rsidRPr="00DE556B" w14:paraId="58717AFC" w14:textId="77777777" w:rsidTr="00C6660B">
        <w:tc>
          <w:tcPr>
            <w:tcW w:w="3400" w:type="dxa"/>
            <w:shd w:val="clear" w:color="auto" w:fill="FFFFFF" w:themeFill="background1"/>
          </w:tcPr>
          <w:p w14:paraId="58717ADA" w14:textId="77777777" w:rsidR="000070CB" w:rsidRPr="00DE556B" w:rsidRDefault="000070CB" w:rsidP="00EA5C51">
            <w:pPr>
              <w:pStyle w:val="iBAAGSituationBoxName"/>
            </w:pPr>
            <w:bookmarkStart w:id="93" w:name="Chiropractic_Services"/>
            <w:r w:rsidRPr="00DE556B">
              <w:t>Chiropractic (Manipulative) Services</w:t>
            </w:r>
            <w:bookmarkEnd w:id="93"/>
          </w:p>
          <w:p w14:paraId="58717ADB" w14:textId="77777777" w:rsidR="000070CB" w:rsidRPr="00DE556B" w:rsidRDefault="000070CB" w:rsidP="006A6DDF">
            <w:pPr>
              <w:pStyle w:val="iBAAGStandardText"/>
            </w:pPr>
          </w:p>
          <w:p w14:paraId="58717ADC" w14:textId="77777777" w:rsidR="000070CB" w:rsidRPr="00DE556B" w:rsidRDefault="000070CB" w:rsidP="006A6DDF">
            <w:pPr>
              <w:pStyle w:val="iBAAGStandardText"/>
            </w:pPr>
            <w:r w:rsidRPr="00DE556B">
              <w:rPr>
                <w:rStyle w:val="iBAAGStandardTextBoldChar"/>
              </w:rPr>
              <w:t>What are chiropractic (manipulative) services?</w:t>
            </w:r>
            <w:r w:rsidRPr="00DE556B">
              <w:t xml:space="preserve"> Treatment that focuses on the spine and nervous system to help with pain and overall health.</w:t>
            </w:r>
          </w:p>
          <w:p w14:paraId="58717ADD" w14:textId="77777777" w:rsidR="000070CB" w:rsidRPr="00DE556B" w:rsidRDefault="000070CB" w:rsidP="006A6DDF">
            <w:pPr>
              <w:pStyle w:val="iBAAGStandardText"/>
            </w:pPr>
          </w:p>
          <w:p w14:paraId="58717ADE" w14:textId="77777777" w:rsidR="000070CB" w:rsidRPr="00DE556B" w:rsidRDefault="000070CB" w:rsidP="006A6DDF">
            <w:pPr>
              <w:pStyle w:val="iBAAGStandardTextBold"/>
            </w:pPr>
            <w:r w:rsidRPr="00DE556B">
              <w:t xml:space="preserve">Want more information? </w:t>
            </w:r>
          </w:p>
          <w:p w14:paraId="58717ADF" w14:textId="77777777" w:rsidR="000070CB" w:rsidRPr="00DE556B" w:rsidRDefault="000070CB"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AE0" w14:textId="77777777" w:rsidR="000070CB" w:rsidRPr="00DE556B" w:rsidRDefault="000070CB" w:rsidP="006A6DDF"/>
        </w:tc>
        <w:tc>
          <w:tcPr>
            <w:tcW w:w="2129" w:type="dxa"/>
            <w:shd w:val="clear" w:color="auto" w:fill="FFFFFF" w:themeFill="background1"/>
          </w:tcPr>
          <w:p w14:paraId="34638208"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4F19F715" w14:textId="77777777" w:rsidR="00D72A3E" w:rsidRPr="00DE556B" w:rsidRDefault="00D72A3E" w:rsidP="00D72A3E">
            <w:pPr>
              <w:pStyle w:val="iBAAGStandardText"/>
            </w:pPr>
          </w:p>
          <w:p w14:paraId="3228C87B" w14:textId="77777777" w:rsidR="00D72A3E" w:rsidRPr="00DE556B" w:rsidRDefault="00D72A3E" w:rsidP="00D72A3E">
            <w:pPr>
              <w:pStyle w:val="iBAAGStandardTextBold"/>
            </w:pPr>
            <w:r w:rsidRPr="00DE556B">
              <w:t>Is prior authorization needed?</w:t>
            </w:r>
          </w:p>
          <w:p w14:paraId="619FE714" w14:textId="77777777" w:rsidR="00D72A3E" w:rsidRPr="00DE556B" w:rsidRDefault="00D72A3E" w:rsidP="00D72A3E">
            <w:pPr>
              <w:pStyle w:val="iBAAGStandardText"/>
            </w:pPr>
            <w:r w:rsidRPr="00DE556B">
              <w:t>No</w:t>
            </w:r>
          </w:p>
          <w:p w14:paraId="6510EE62" w14:textId="77777777" w:rsidR="000070CB" w:rsidRPr="00DE556B" w:rsidRDefault="000070CB" w:rsidP="006A6DDF">
            <w:pPr>
              <w:pStyle w:val="iBAAGStandardText"/>
              <w:rPr>
                <w:rStyle w:val="InstructionalTextChar"/>
              </w:rPr>
            </w:pPr>
          </w:p>
        </w:tc>
        <w:tc>
          <w:tcPr>
            <w:tcW w:w="2129" w:type="dxa"/>
            <w:shd w:val="clear" w:color="auto" w:fill="FFFFFF" w:themeFill="background1"/>
          </w:tcPr>
          <w:p w14:paraId="58717AE5" w14:textId="4DE043A1" w:rsidR="000070CB" w:rsidRPr="00DE556B" w:rsidRDefault="000070CB" w:rsidP="006A6DDF">
            <w:pPr>
              <w:pStyle w:val="iBAAGStandardText"/>
            </w:pPr>
            <w:r w:rsidRPr="00DE556B">
              <w:rPr>
                <w:rStyle w:val="iBAAGStandardTextBoldChar"/>
              </w:rPr>
              <w:t>$</w:t>
            </w:r>
            <w:r w:rsidR="003B43E6">
              <w:rPr>
                <w:rStyle w:val="iBAAGStandardTextBoldChar"/>
              </w:rPr>
              <w:t>30</w:t>
            </w:r>
            <w:r w:rsidRPr="00DE556B">
              <w:t xml:space="preserve"> co-pay per </w:t>
            </w:r>
            <w:r w:rsidRPr="00527354">
              <w:rPr>
                <w:color w:val="auto"/>
              </w:rPr>
              <w:t>visit</w:t>
            </w:r>
            <w:r w:rsidR="003B43E6" w:rsidRPr="00527354">
              <w:rPr>
                <w:rStyle w:val="InstructionalTextChar"/>
                <w:b w:val="0"/>
                <w:color w:val="auto"/>
              </w:rPr>
              <w:t>.</w:t>
            </w:r>
            <w:r w:rsidR="003B43E6" w:rsidRPr="00527354">
              <w:rPr>
                <w:rStyle w:val="InstructionalTextChar"/>
                <w:color w:val="auto"/>
              </w:rPr>
              <w:t xml:space="preserve"> </w:t>
            </w:r>
            <w:r w:rsidRPr="00DE556B">
              <w:t>The annual deductible does not apply.</w:t>
            </w:r>
          </w:p>
          <w:p w14:paraId="58717AE6" w14:textId="77777777" w:rsidR="000070CB" w:rsidRPr="00DE556B" w:rsidRDefault="000070CB" w:rsidP="006A6DDF">
            <w:pPr>
              <w:pStyle w:val="iBAAGStandardText"/>
            </w:pPr>
          </w:p>
          <w:p w14:paraId="58717AE7" w14:textId="77777777" w:rsidR="000070CB" w:rsidRPr="00DE556B" w:rsidRDefault="000070CB" w:rsidP="006A6DDF">
            <w:pPr>
              <w:pStyle w:val="iBAAGStandardTextBold"/>
            </w:pPr>
            <w:r w:rsidRPr="00DE556B">
              <w:t>Is prior authorization needed?</w:t>
            </w:r>
          </w:p>
          <w:p w14:paraId="58717AE8" w14:textId="77777777" w:rsidR="000070CB" w:rsidRPr="00DE556B" w:rsidRDefault="000070CB" w:rsidP="006A6DDF">
            <w:pPr>
              <w:pStyle w:val="iBAAGStandardText"/>
            </w:pPr>
            <w:r w:rsidRPr="00DE556B">
              <w:t>No</w:t>
            </w:r>
          </w:p>
          <w:p w14:paraId="58717AE9" w14:textId="77777777" w:rsidR="000070CB" w:rsidRPr="00DE556B" w:rsidRDefault="000070CB" w:rsidP="006A6DDF">
            <w:pPr>
              <w:pStyle w:val="iBAAGStandardText"/>
            </w:pPr>
          </w:p>
          <w:p w14:paraId="58717AEA" w14:textId="77777777" w:rsidR="000070CB" w:rsidRPr="00DE556B" w:rsidRDefault="000070CB" w:rsidP="00134965">
            <w:pPr>
              <w:pStyle w:val="iBAAGStandardText"/>
            </w:pPr>
          </w:p>
        </w:tc>
        <w:tc>
          <w:tcPr>
            <w:tcW w:w="2581" w:type="dxa"/>
            <w:shd w:val="clear" w:color="auto" w:fill="FFFFFF" w:themeFill="background1"/>
          </w:tcPr>
          <w:p w14:paraId="58717AEB" w14:textId="2F8F5453" w:rsidR="000070CB" w:rsidRPr="00DE556B" w:rsidRDefault="00BB34DE" w:rsidP="006A6DDF">
            <w:pPr>
              <w:pStyle w:val="iBAAGStandardText"/>
            </w:pPr>
            <w:r>
              <w:rPr>
                <w:rStyle w:val="iBAAGStandardTextBoldChar"/>
              </w:rPr>
              <w:t>50%</w:t>
            </w:r>
            <w:r w:rsidR="000070CB" w:rsidRPr="00DE556B">
              <w:t xml:space="preserve"> co-insurance, after you pay the deductible </w:t>
            </w:r>
          </w:p>
          <w:p w14:paraId="58717AEC" w14:textId="77777777" w:rsidR="000070CB" w:rsidRPr="00DE556B" w:rsidRDefault="000070CB" w:rsidP="006A6DDF">
            <w:pPr>
              <w:pStyle w:val="iBAAGStandardText"/>
            </w:pPr>
          </w:p>
          <w:p w14:paraId="58717AED" w14:textId="77777777" w:rsidR="000070CB" w:rsidRPr="00DE556B" w:rsidRDefault="000070CB" w:rsidP="006A6DDF">
            <w:pPr>
              <w:pStyle w:val="iBAAGStandardTextBold"/>
            </w:pPr>
            <w:r w:rsidRPr="00DE556B">
              <w:t>Is prior authorization needed?</w:t>
            </w:r>
          </w:p>
          <w:p w14:paraId="58717AEE" w14:textId="77777777" w:rsidR="000070CB" w:rsidRPr="00DE556B" w:rsidRDefault="000070CB" w:rsidP="006A6DDF">
            <w:pPr>
              <w:pStyle w:val="iBAAGStandardText"/>
            </w:pPr>
            <w:r w:rsidRPr="00DE556B">
              <w:t>Yes</w:t>
            </w:r>
          </w:p>
          <w:p w14:paraId="58717AEF" w14:textId="77777777" w:rsidR="000070CB" w:rsidRPr="00DE556B" w:rsidRDefault="000070CB" w:rsidP="006A6DDF">
            <w:pPr>
              <w:pStyle w:val="iBAAGStandardText"/>
            </w:pPr>
            <w:r w:rsidRPr="00DE556B">
              <w:tab/>
            </w:r>
          </w:p>
          <w:p w14:paraId="58717AF0" w14:textId="77777777" w:rsidR="000070CB" w:rsidRPr="00DE556B" w:rsidRDefault="000070CB" w:rsidP="006A6DDF">
            <w:pPr>
              <w:pStyle w:val="iBAAGStandardTextBold"/>
            </w:pPr>
            <w:r w:rsidRPr="00DE556B">
              <w:t>Prior authorization is:</w:t>
            </w:r>
          </w:p>
          <w:p w14:paraId="58717AF1"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AF2" w14:textId="77777777" w:rsidR="000070CB" w:rsidRPr="00DE556B" w:rsidRDefault="000070CB" w:rsidP="006A6DDF">
            <w:pPr>
              <w:pStyle w:val="iBAAGStandardText"/>
            </w:pPr>
          </w:p>
          <w:p w14:paraId="58717AF3" w14:textId="77777777" w:rsidR="000070CB" w:rsidRPr="00DE556B" w:rsidRDefault="000070CB" w:rsidP="006A6DDF">
            <w:pPr>
              <w:pStyle w:val="iBAAGStandardTextBold"/>
            </w:pPr>
            <w:r w:rsidRPr="00DE556B">
              <w:t xml:space="preserve">When do I need to call? </w:t>
            </w:r>
          </w:p>
          <w:p w14:paraId="58717AF4" w14:textId="77777777" w:rsidR="000070CB" w:rsidRPr="00DE556B" w:rsidRDefault="000070CB" w:rsidP="006A6DDF">
            <w:pPr>
              <w:pStyle w:val="iBAAGLevel1Bullets"/>
            </w:pPr>
            <w:r w:rsidRPr="00DE556B">
              <w:t>5 business days before scheduled services</w:t>
            </w:r>
          </w:p>
          <w:p w14:paraId="58717AF5" w14:textId="77777777" w:rsidR="000070CB" w:rsidRPr="00DE556B" w:rsidRDefault="000070CB" w:rsidP="006A6DDF">
            <w:pPr>
              <w:pStyle w:val="iBAAGLevel1Bullets"/>
            </w:pPr>
            <w:r w:rsidRPr="00DE556B">
              <w:t xml:space="preserve">As soon as possible for non-scheduled services </w:t>
            </w:r>
          </w:p>
          <w:p w14:paraId="58717AF6" w14:textId="77777777" w:rsidR="000070CB" w:rsidRPr="00DE556B" w:rsidRDefault="000070CB" w:rsidP="006A6DDF">
            <w:pPr>
              <w:pStyle w:val="iBAAGStandardText"/>
            </w:pPr>
          </w:p>
          <w:p w14:paraId="58717AF7" w14:textId="77777777" w:rsidR="000070CB" w:rsidRPr="00DE556B" w:rsidRDefault="000070CB" w:rsidP="006A6DDF">
            <w:pPr>
              <w:pStyle w:val="iBAAGStandardTextBold"/>
            </w:pPr>
            <w:r w:rsidRPr="00DE556B">
              <w:t xml:space="preserve">If you don’t get prior authorization, you pay: </w:t>
            </w:r>
          </w:p>
          <w:p w14:paraId="58717AF8" w14:textId="28A2D004" w:rsidR="000070CB" w:rsidRPr="00DE556B" w:rsidRDefault="00C6660B" w:rsidP="006A6DDF">
            <w:pPr>
              <w:pStyle w:val="iBAAGStandardText"/>
            </w:pPr>
            <w:r>
              <w:rPr>
                <w:rStyle w:val="iBAAGStandardTextBoldChar"/>
              </w:rPr>
              <w:t>50%</w:t>
            </w:r>
            <w:r w:rsidR="000070CB" w:rsidRPr="00DE556B">
              <w:t xml:space="preserve"> co-insurance</w:t>
            </w:r>
          </w:p>
          <w:p w14:paraId="58717AF9" w14:textId="77777777" w:rsidR="000070CB" w:rsidRPr="00DE556B" w:rsidRDefault="000070CB" w:rsidP="006A6DDF">
            <w:pPr>
              <w:pStyle w:val="iBAAGStandardText"/>
            </w:pPr>
          </w:p>
        </w:tc>
        <w:tc>
          <w:tcPr>
            <w:tcW w:w="3290" w:type="dxa"/>
            <w:shd w:val="clear" w:color="auto" w:fill="FFFFFF" w:themeFill="background1"/>
          </w:tcPr>
          <w:p w14:paraId="58717AFA" w14:textId="77777777" w:rsidR="000070CB" w:rsidRPr="00DE556B" w:rsidRDefault="000070CB" w:rsidP="006A6DDF">
            <w:pPr>
              <w:pStyle w:val="iBAAGStandardText"/>
            </w:pPr>
            <w:r w:rsidRPr="00DE556B">
              <w:t xml:space="preserve">Limited to </w:t>
            </w:r>
            <w:r w:rsidRPr="00DE556B">
              <w:rPr>
                <w:rStyle w:val="iBAAGStandardTextBoldChar"/>
              </w:rPr>
              <w:t>20</w:t>
            </w:r>
            <w:r w:rsidRPr="00DE556B">
              <w:t xml:space="preserve"> visits per year.</w:t>
            </w:r>
          </w:p>
          <w:p w14:paraId="58717AFB" w14:textId="77777777" w:rsidR="000070CB" w:rsidRPr="00DE556B" w:rsidRDefault="000070CB" w:rsidP="006A6DDF">
            <w:pPr>
              <w:pStyle w:val="iBAAGStandardText"/>
            </w:pPr>
          </w:p>
        </w:tc>
      </w:tr>
      <w:tr w:rsidR="002309E3" w:rsidRPr="00DE556B" w14:paraId="58717B03" w14:textId="77777777" w:rsidTr="00C6660B">
        <w:tc>
          <w:tcPr>
            <w:tcW w:w="3400" w:type="dxa"/>
            <w:tcBorders>
              <w:bottom w:val="single" w:sz="4" w:space="0" w:color="000000" w:themeColor="text1"/>
            </w:tcBorders>
            <w:shd w:val="clear" w:color="auto" w:fill="31849B"/>
            <w:vAlign w:val="center"/>
          </w:tcPr>
          <w:p w14:paraId="58717AFD"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57525CC1" w14:textId="77777777" w:rsidR="00275C43" w:rsidRPr="00DE556B" w:rsidRDefault="00275C43" w:rsidP="002555D3">
            <w:pPr>
              <w:pStyle w:val="iBAAGTableHeader"/>
            </w:pPr>
            <w:r w:rsidRPr="00DE556B">
              <w:t>Your cost if you use</w:t>
            </w:r>
          </w:p>
          <w:p w14:paraId="79D3BCEC" w14:textId="0DBD32C8"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3547641" w14:textId="77777777" w:rsidR="00275C43" w:rsidRPr="00DE556B" w:rsidRDefault="00275C43" w:rsidP="002555D3">
            <w:pPr>
              <w:pStyle w:val="iBAAGTableHeader"/>
            </w:pPr>
            <w:r w:rsidRPr="00DE556B">
              <w:t>Your cost if you use</w:t>
            </w:r>
          </w:p>
          <w:p w14:paraId="58717AFF" w14:textId="2A494799"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A6F43DF" w14:textId="77777777" w:rsidR="00275C43" w:rsidRPr="00DE556B" w:rsidRDefault="00275C43" w:rsidP="002555D3">
            <w:pPr>
              <w:pStyle w:val="iBAAGTableHeader"/>
            </w:pPr>
            <w:r w:rsidRPr="00DE556B">
              <w:t>Your cost if you use U.S.</w:t>
            </w:r>
          </w:p>
          <w:p w14:paraId="58717B01" w14:textId="698B6AC5"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02" w14:textId="77777777" w:rsidR="00275C43" w:rsidRPr="00DE556B" w:rsidRDefault="00275C43" w:rsidP="006A6DDF">
            <w:pPr>
              <w:pStyle w:val="iBAAGTableHeader"/>
            </w:pPr>
            <w:r w:rsidRPr="00DE556B">
              <w:t>Limits &amp; Exceptions</w:t>
            </w:r>
          </w:p>
        </w:tc>
      </w:tr>
      <w:tr w:rsidR="002309E3" w:rsidRPr="00DE556B" w14:paraId="58717B41" w14:textId="77777777" w:rsidTr="00C6660B">
        <w:tc>
          <w:tcPr>
            <w:tcW w:w="3400" w:type="dxa"/>
            <w:shd w:val="clear" w:color="auto" w:fill="FFFFFF" w:themeFill="background1"/>
          </w:tcPr>
          <w:p w14:paraId="58717B04" w14:textId="77777777" w:rsidR="000070CB" w:rsidRPr="00DE556B" w:rsidRDefault="000070CB" w:rsidP="00EA5C51">
            <w:pPr>
              <w:pStyle w:val="iBAAGSituationBoxName"/>
            </w:pPr>
            <w:bookmarkStart w:id="94" w:name="Clinical_Trials"/>
            <w:r w:rsidRPr="00DE556B">
              <w:t>Clinical Trials</w:t>
            </w:r>
            <w:bookmarkEnd w:id="94"/>
            <w:r w:rsidRPr="00DE556B">
              <w:tab/>
            </w:r>
          </w:p>
          <w:p w14:paraId="58717B05" w14:textId="77777777" w:rsidR="000070CB" w:rsidRPr="00DE556B" w:rsidRDefault="000070CB" w:rsidP="006A6DDF">
            <w:pPr>
              <w:pStyle w:val="iBAAGStandardText"/>
            </w:pPr>
          </w:p>
          <w:p w14:paraId="58717B06" w14:textId="77777777" w:rsidR="000070CB" w:rsidRPr="00DE556B" w:rsidRDefault="000070CB"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0070CB" w:rsidRPr="00DE556B" w:rsidRDefault="000070CB" w:rsidP="006A6DDF">
            <w:pPr>
              <w:pStyle w:val="iBAAGStandardText"/>
            </w:pPr>
          </w:p>
          <w:p w14:paraId="36370119" w14:textId="77777777" w:rsidR="00DF15C7" w:rsidRPr="00EC49DD" w:rsidRDefault="00DF15C7" w:rsidP="00DF15C7">
            <w:pPr>
              <w:pStyle w:val="iBAAGStandardTextBold"/>
            </w:pPr>
            <w:r w:rsidRPr="00EC49DD">
              <w:t xml:space="preserve">For </w:t>
            </w:r>
            <w:r>
              <w:t>i</w:t>
            </w:r>
            <w:r w:rsidRPr="00EC49DD">
              <w:t xml:space="preserve">nternational </w:t>
            </w:r>
            <w:r>
              <w:t>b</w:t>
            </w:r>
            <w:r w:rsidRPr="00EC49DD">
              <w:t>enefits:</w:t>
            </w:r>
          </w:p>
          <w:p w14:paraId="7731E715" w14:textId="77777777" w:rsidR="00DF15C7" w:rsidRPr="00DE556B" w:rsidRDefault="00DF15C7"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DF15C7" w:rsidRDefault="00DF15C7" w:rsidP="00DF15C7">
            <w:pPr>
              <w:pStyle w:val="iBAAGLevel1Bullets"/>
            </w:pPr>
            <w:r>
              <w:t>It is in</w:t>
            </w:r>
            <w:r w:rsidRPr="00EC49DD">
              <w:t xml:space="preserve"> the country you live in.</w:t>
            </w:r>
          </w:p>
          <w:p w14:paraId="1B3BF8D2" w14:textId="77777777" w:rsidR="00DF15C7" w:rsidRDefault="00DF15C7" w:rsidP="00DF15C7">
            <w:pPr>
              <w:pStyle w:val="iBAAGLevel1Bullets"/>
            </w:pPr>
            <w:r w:rsidRPr="00DE556B">
              <w:t xml:space="preserve">You meet </w:t>
            </w:r>
            <w:r>
              <w:t>the requirements to participate</w:t>
            </w:r>
          </w:p>
          <w:p w14:paraId="66C5610F" w14:textId="77777777" w:rsidR="00DF15C7" w:rsidRDefault="00DF15C7" w:rsidP="00DF15C7">
            <w:pPr>
              <w:pStyle w:val="iBAAGStandardText"/>
            </w:pPr>
          </w:p>
          <w:p w14:paraId="3D29754F" w14:textId="77777777" w:rsidR="00DF15C7" w:rsidRDefault="00DF15C7" w:rsidP="00DF15C7">
            <w:pPr>
              <w:pStyle w:val="iBAAGStandardText"/>
            </w:pPr>
          </w:p>
          <w:p w14:paraId="7A863103" w14:textId="77777777" w:rsidR="00DF15C7" w:rsidRPr="00EC49DD" w:rsidRDefault="00DF15C7" w:rsidP="00DF15C7">
            <w:pPr>
              <w:pStyle w:val="iBAAGStandardTextBold"/>
            </w:pPr>
            <w:r w:rsidRPr="005A1D83">
              <w:t>For U.S. benefits:</w:t>
            </w:r>
          </w:p>
          <w:p w14:paraId="09132DB7" w14:textId="77777777" w:rsidR="00DF15C7" w:rsidRPr="00DE556B" w:rsidRDefault="00DF15C7" w:rsidP="00DF15C7">
            <w:pPr>
              <w:pStyle w:val="iBAAGStandardText"/>
            </w:pPr>
            <w:r w:rsidRPr="00DE556B">
              <w:t xml:space="preserve">We cover some routine patient costs for participation in an approved clinical trial if: </w:t>
            </w:r>
          </w:p>
          <w:p w14:paraId="3FCD6F11" w14:textId="77777777" w:rsidR="00DF15C7" w:rsidRPr="00DE556B" w:rsidRDefault="00DF15C7" w:rsidP="00DF15C7">
            <w:pPr>
              <w:pStyle w:val="iBAAGLevel1Bullets"/>
            </w:pPr>
            <w:r w:rsidRPr="00DE556B">
              <w:t>You meet the requirements to participate; and</w:t>
            </w:r>
          </w:p>
          <w:p w14:paraId="472AB1BF" w14:textId="77777777" w:rsidR="00DF15C7" w:rsidRPr="00DE556B" w:rsidRDefault="00DF15C7"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DF15C7" w:rsidRPr="00DE556B" w:rsidRDefault="00DF15C7" w:rsidP="00DF15C7">
            <w:pPr>
              <w:pStyle w:val="iBAAGLevel1Bullets"/>
            </w:pPr>
            <w:r w:rsidRPr="00DE556B">
              <w:t xml:space="preserve">You have received prior authorization from us. </w:t>
            </w:r>
          </w:p>
          <w:p w14:paraId="1645A59F" w14:textId="77777777" w:rsidR="00DF15C7" w:rsidRDefault="00DF15C7" w:rsidP="00DF15C7">
            <w:pPr>
              <w:pStyle w:val="iBAAGStandardText"/>
            </w:pPr>
          </w:p>
          <w:p w14:paraId="08EF9503" w14:textId="77777777" w:rsidR="00DF15C7" w:rsidRPr="00DE556B" w:rsidRDefault="00DF15C7"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DF15C7" w:rsidRPr="00DE556B" w:rsidRDefault="00DF15C7"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DF15C7" w:rsidRPr="00DE556B" w:rsidRDefault="00DF15C7" w:rsidP="00DF15C7">
            <w:pPr>
              <w:pStyle w:val="iBAAGLevel1Bullets"/>
            </w:pPr>
            <w:r w:rsidRPr="00DE556B">
              <w:t>Conducted under an investigational drug application reviewed by the Food and Drug Administration (FDA).</w:t>
            </w:r>
          </w:p>
          <w:p w14:paraId="01898AA8" w14:textId="77777777" w:rsidR="00DF15C7" w:rsidRPr="00DE556B" w:rsidRDefault="00DF15C7" w:rsidP="00DF15C7">
            <w:pPr>
              <w:pStyle w:val="iBAAGStandardText"/>
            </w:pPr>
          </w:p>
          <w:p w14:paraId="58717B10" w14:textId="77777777" w:rsidR="000070CB" w:rsidRPr="00DE556B" w:rsidRDefault="000070CB" w:rsidP="006A6DDF">
            <w:pPr>
              <w:pStyle w:val="iBAAGStandardText"/>
            </w:pPr>
          </w:p>
          <w:p w14:paraId="58717B11" w14:textId="77777777" w:rsidR="000070CB" w:rsidRPr="00DE556B" w:rsidRDefault="000070CB" w:rsidP="006A6DDF">
            <w:pPr>
              <w:pStyle w:val="iBAAGStandardText"/>
            </w:pPr>
            <w:r w:rsidRPr="00DE556B">
              <w:t>For all other clinical trials there is no coverage.</w:t>
            </w:r>
          </w:p>
          <w:p w14:paraId="58717B12" w14:textId="77777777" w:rsidR="000070CB" w:rsidRPr="00DE556B" w:rsidRDefault="000070CB" w:rsidP="006A6DDF">
            <w:pPr>
              <w:pStyle w:val="iBAAGStandardText"/>
            </w:pPr>
          </w:p>
          <w:p w14:paraId="58717B13" w14:textId="77777777" w:rsidR="000070CB" w:rsidRPr="00DE556B" w:rsidRDefault="000070CB" w:rsidP="006A6DDF">
            <w:pPr>
              <w:pStyle w:val="iBAAGStandardTextBold"/>
            </w:pPr>
            <w:r w:rsidRPr="00DE556B">
              <w:t xml:space="preserve">Want more information? </w:t>
            </w:r>
          </w:p>
          <w:p w14:paraId="58717B14" w14:textId="77777777" w:rsidR="000070CB" w:rsidRPr="00DE556B" w:rsidRDefault="000070CB"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0070CB" w:rsidRPr="00DE556B" w:rsidRDefault="000070CB" w:rsidP="006A6DDF">
            <w:pPr>
              <w:pStyle w:val="iBAAGStandardText"/>
            </w:pPr>
          </w:p>
        </w:tc>
        <w:tc>
          <w:tcPr>
            <w:tcW w:w="2129" w:type="dxa"/>
            <w:shd w:val="clear" w:color="auto" w:fill="FFFFFF" w:themeFill="background1"/>
          </w:tcPr>
          <w:p w14:paraId="7E912615" w14:textId="0E7CABBB" w:rsidR="00D72A3E" w:rsidRPr="00DE556B" w:rsidRDefault="00D72A3E" w:rsidP="00D72A3E">
            <w:pPr>
              <w:pStyle w:val="iBAAGStandardText"/>
            </w:pPr>
            <w:r w:rsidRPr="00DE556B">
              <w:t>The amount you pay is based on where the covered health service is provided</w:t>
            </w:r>
            <w:r w:rsidR="00703865" w:rsidRPr="00DE556B">
              <w:t>.</w:t>
            </w:r>
          </w:p>
          <w:p w14:paraId="06D934E6" w14:textId="77777777" w:rsidR="000070CB" w:rsidRPr="00DE556B" w:rsidRDefault="000070CB" w:rsidP="006A6DDF">
            <w:pPr>
              <w:pStyle w:val="iBAAGStandardText"/>
            </w:pPr>
          </w:p>
          <w:p w14:paraId="55CF0CA2" w14:textId="77777777" w:rsidR="00D72A3E" w:rsidRPr="00DE556B" w:rsidRDefault="00D72A3E" w:rsidP="00D72A3E">
            <w:pPr>
              <w:pStyle w:val="iBAAGStandardTextBold"/>
            </w:pPr>
            <w:r w:rsidRPr="00DE556B">
              <w:t>Is prior authorization needed?</w:t>
            </w:r>
          </w:p>
          <w:p w14:paraId="03247BB8" w14:textId="24A1D3AF" w:rsidR="00D72A3E" w:rsidRPr="00DE556B" w:rsidRDefault="00D72A3E" w:rsidP="00D72A3E">
            <w:pPr>
              <w:pStyle w:val="iBAAGStandardText"/>
            </w:pPr>
            <w:r w:rsidRPr="00DE556B">
              <w:t>No</w:t>
            </w:r>
          </w:p>
          <w:p w14:paraId="7C2F431F" w14:textId="77777777" w:rsidR="00772CF2" w:rsidRPr="00DE556B" w:rsidRDefault="00772CF2" w:rsidP="00D72A3E">
            <w:pPr>
              <w:pStyle w:val="iBAAGStandardText"/>
            </w:pPr>
          </w:p>
          <w:p w14:paraId="26EAE4F5" w14:textId="77777777" w:rsidR="00D72A3E" w:rsidRPr="00DE556B" w:rsidRDefault="00D72A3E" w:rsidP="006A6DDF">
            <w:pPr>
              <w:pStyle w:val="iBAAGStandardText"/>
            </w:pPr>
          </w:p>
          <w:p w14:paraId="1C5E57A8" w14:textId="77777777" w:rsidR="000D520F" w:rsidRPr="00DE556B" w:rsidRDefault="000D520F" w:rsidP="006A6DDF">
            <w:pPr>
              <w:pStyle w:val="iBAAGStandardText"/>
            </w:pPr>
          </w:p>
          <w:p w14:paraId="653C7DB6" w14:textId="77777777" w:rsidR="000D520F" w:rsidRPr="00DE556B" w:rsidRDefault="000D520F" w:rsidP="00583D07">
            <w:pPr>
              <w:pStyle w:val="iBAAGLevel1Bullets"/>
              <w:numPr>
                <w:ilvl w:val="0"/>
                <w:numId w:val="0"/>
              </w:numPr>
              <w:ind w:left="450" w:hanging="360"/>
            </w:pPr>
          </w:p>
        </w:tc>
        <w:tc>
          <w:tcPr>
            <w:tcW w:w="2129" w:type="dxa"/>
            <w:shd w:val="clear" w:color="auto" w:fill="FFFFFF" w:themeFill="background1"/>
          </w:tcPr>
          <w:p w14:paraId="58717B16" w14:textId="5FD4EFA3" w:rsidR="000070CB" w:rsidRPr="00DE556B" w:rsidRDefault="000070CB" w:rsidP="006A6DDF">
            <w:pPr>
              <w:pStyle w:val="iBAAGStandardText"/>
            </w:pPr>
            <w:r w:rsidRPr="00DE556B">
              <w:t>The amount you pay is based on where the covered health service is provided</w:t>
            </w:r>
            <w:r w:rsidR="00703865" w:rsidRPr="00DE556B">
              <w:t>.</w:t>
            </w:r>
          </w:p>
          <w:p w14:paraId="58717B17" w14:textId="77777777" w:rsidR="000070CB" w:rsidRPr="00DE556B" w:rsidRDefault="000070CB" w:rsidP="006A6DDF">
            <w:pPr>
              <w:pStyle w:val="iBAAGStandardText"/>
            </w:pPr>
          </w:p>
          <w:p w14:paraId="58717B18" w14:textId="77777777" w:rsidR="000070CB" w:rsidRPr="00DE556B" w:rsidRDefault="000070CB" w:rsidP="006A6DDF">
            <w:pPr>
              <w:pStyle w:val="iBAAGStandardTextBold"/>
            </w:pPr>
            <w:r w:rsidRPr="00DE556B">
              <w:t>Is prior authorization needed?</w:t>
            </w:r>
          </w:p>
          <w:p w14:paraId="58717B19" w14:textId="77777777" w:rsidR="000070CB" w:rsidRPr="00DE556B" w:rsidRDefault="000070CB" w:rsidP="006A6DDF">
            <w:pPr>
              <w:pStyle w:val="iBAAGStandardText"/>
            </w:pPr>
            <w:r w:rsidRPr="00DE556B">
              <w:t>Yes</w:t>
            </w:r>
          </w:p>
          <w:p w14:paraId="58717B1A" w14:textId="77777777" w:rsidR="000070CB" w:rsidRPr="00DE556B" w:rsidRDefault="000070CB" w:rsidP="006A6DDF">
            <w:pPr>
              <w:pStyle w:val="iBAAGStandardText"/>
            </w:pPr>
            <w:r w:rsidRPr="00DE556B">
              <w:tab/>
            </w:r>
          </w:p>
          <w:p w14:paraId="58717B1B" w14:textId="77777777" w:rsidR="000070CB" w:rsidRPr="00DE556B" w:rsidRDefault="000070CB" w:rsidP="006A6DDF">
            <w:pPr>
              <w:pStyle w:val="iBAAGStandardTextBold"/>
            </w:pPr>
            <w:r w:rsidRPr="00DE556B">
              <w:t>Prior authorization is:</w:t>
            </w:r>
          </w:p>
          <w:p w14:paraId="58717B1C"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1D" w14:textId="77777777" w:rsidR="000070CB" w:rsidRPr="00DE556B" w:rsidRDefault="000070CB" w:rsidP="006A6DDF">
            <w:pPr>
              <w:pStyle w:val="iBAAGStandardText"/>
            </w:pPr>
          </w:p>
          <w:p w14:paraId="58717B1E" w14:textId="77777777" w:rsidR="000070CB" w:rsidRPr="00DE556B" w:rsidRDefault="000070CB" w:rsidP="006A6DDF">
            <w:pPr>
              <w:pStyle w:val="iBAAGStandardTextBold"/>
            </w:pPr>
            <w:r w:rsidRPr="00DE556B">
              <w:t xml:space="preserve">When do I need to call? </w:t>
            </w:r>
          </w:p>
          <w:p w14:paraId="58717B1F" w14:textId="77777777" w:rsidR="000070CB" w:rsidRPr="00DE556B" w:rsidRDefault="000070CB" w:rsidP="006A6DDF">
            <w:pPr>
              <w:pStyle w:val="iBAAGStandardText"/>
            </w:pPr>
            <w:r w:rsidRPr="00DE556B">
              <w:t>As soon as possible</w:t>
            </w:r>
          </w:p>
          <w:p w14:paraId="58717B20" w14:textId="77777777" w:rsidR="000070CB" w:rsidRPr="00DE556B" w:rsidRDefault="000070CB" w:rsidP="006A6DDF">
            <w:pPr>
              <w:pStyle w:val="iBAAGStandardText"/>
            </w:pPr>
          </w:p>
          <w:p w14:paraId="58717B21" w14:textId="77777777" w:rsidR="000070CB" w:rsidRPr="00DE556B" w:rsidRDefault="000070CB" w:rsidP="006A6DDF">
            <w:pPr>
              <w:pStyle w:val="iBAAGStandardTextBold"/>
            </w:pPr>
            <w:r w:rsidRPr="00DE556B">
              <w:t xml:space="preserve">If you don’t get prior authorization, you pay: </w:t>
            </w:r>
          </w:p>
          <w:p w14:paraId="58717B22" w14:textId="77777777" w:rsidR="000070CB" w:rsidRPr="00DE556B" w:rsidRDefault="000070CB" w:rsidP="006A6DDF">
            <w:pPr>
              <w:pStyle w:val="iBAAGStandardText"/>
            </w:pPr>
            <w:r w:rsidRPr="00DE556B">
              <w:t>All charges</w:t>
            </w:r>
          </w:p>
          <w:p w14:paraId="58717B23" w14:textId="77777777" w:rsidR="000070CB" w:rsidRPr="00DE556B" w:rsidRDefault="000070CB" w:rsidP="006A6DDF">
            <w:pPr>
              <w:pStyle w:val="iBAAGStandardText"/>
            </w:pPr>
          </w:p>
          <w:p w14:paraId="58717B24" w14:textId="77777777" w:rsidR="000070CB" w:rsidRPr="00DE556B" w:rsidRDefault="000070CB" w:rsidP="006A6DDF">
            <w:pPr>
              <w:pStyle w:val="iBAAGStandardText"/>
            </w:pPr>
          </w:p>
          <w:p w14:paraId="58717B25" w14:textId="77777777" w:rsidR="000070CB" w:rsidRPr="00DE556B" w:rsidRDefault="000070CB" w:rsidP="006A6DDF">
            <w:pPr>
              <w:pStyle w:val="iBAAGStandardText"/>
            </w:pPr>
          </w:p>
        </w:tc>
        <w:tc>
          <w:tcPr>
            <w:tcW w:w="2581" w:type="dxa"/>
            <w:shd w:val="clear" w:color="auto" w:fill="FFFFFF" w:themeFill="background1"/>
          </w:tcPr>
          <w:p w14:paraId="58717B26" w14:textId="77777777" w:rsidR="000070CB" w:rsidRPr="00DE556B" w:rsidRDefault="000070CB" w:rsidP="006A6DDF">
            <w:pPr>
              <w:pStyle w:val="iBAAGStandardText"/>
            </w:pPr>
            <w:r w:rsidRPr="00DE556B">
              <w:t>The amount you pay is based on where the covered health service is provided.</w:t>
            </w:r>
          </w:p>
          <w:p w14:paraId="58717B27" w14:textId="77777777" w:rsidR="000070CB" w:rsidRPr="00DE556B" w:rsidRDefault="000070CB" w:rsidP="006A6DDF">
            <w:pPr>
              <w:pStyle w:val="iBAAGStandardText"/>
            </w:pPr>
          </w:p>
          <w:p w14:paraId="58717B28" w14:textId="77777777" w:rsidR="000070CB" w:rsidRPr="00DE556B" w:rsidRDefault="000070CB" w:rsidP="006A6DDF">
            <w:pPr>
              <w:pStyle w:val="iBAAGStandardText"/>
            </w:pPr>
            <w:r w:rsidRPr="00DE556B">
              <w:t xml:space="preserve">If the out-of-network provider does not agree to accept the network rate, out-of-network benefits are not covered. </w:t>
            </w:r>
          </w:p>
          <w:p w14:paraId="58717B29" w14:textId="77777777" w:rsidR="000070CB" w:rsidRPr="00DE556B" w:rsidRDefault="000070CB" w:rsidP="006A6DDF">
            <w:pPr>
              <w:pStyle w:val="iBAAGStandardText"/>
            </w:pPr>
          </w:p>
          <w:p w14:paraId="58717B2A" w14:textId="77777777" w:rsidR="000070CB" w:rsidRPr="00DE556B" w:rsidRDefault="000070CB" w:rsidP="006A6DDF">
            <w:pPr>
              <w:pStyle w:val="iBAAGStandardTextBold"/>
            </w:pPr>
            <w:r w:rsidRPr="00DE556B">
              <w:t>Is prior authorization needed?</w:t>
            </w:r>
          </w:p>
          <w:p w14:paraId="58717B2B" w14:textId="77777777" w:rsidR="000070CB" w:rsidRPr="00DE556B" w:rsidRDefault="000070CB" w:rsidP="006A6DDF">
            <w:pPr>
              <w:pStyle w:val="iBAAGStandardText"/>
            </w:pPr>
            <w:r w:rsidRPr="00DE556B">
              <w:t>Yes</w:t>
            </w:r>
          </w:p>
          <w:p w14:paraId="58717B2C" w14:textId="77777777" w:rsidR="000070CB" w:rsidRPr="00DE556B" w:rsidRDefault="000070CB" w:rsidP="006A6DDF">
            <w:pPr>
              <w:pStyle w:val="iBAAGStandardText"/>
            </w:pPr>
          </w:p>
          <w:p w14:paraId="58717B2D" w14:textId="77777777" w:rsidR="000070CB" w:rsidRPr="00DE556B" w:rsidRDefault="000070CB" w:rsidP="006A6DDF">
            <w:pPr>
              <w:pStyle w:val="iBAAGStandardTextBold"/>
            </w:pPr>
            <w:r w:rsidRPr="00DE556B">
              <w:t>Prior authorization is:</w:t>
            </w:r>
          </w:p>
          <w:p w14:paraId="58717B2E"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2F" w14:textId="77777777" w:rsidR="000070CB" w:rsidRPr="00DE556B" w:rsidRDefault="000070CB" w:rsidP="006A6DDF">
            <w:pPr>
              <w:pStyle w:val="iBAAGStandardText"/>
            </w:pPr>
          </w:p>
          <w:p w14:paraId="58717B30" w14:textId="77777777" w:rsidR="000070CB" w:rsidRPr="00DE556B" w:rsidRDefault="000070CB" w:rsidP="006A6DDF">
            <w:pPr>
              <w:pStyle w:val="iBAAGStandardTextBold"/>
            </w:pPr>
            <w:r w:rsidRPr="00DE556B">
              <w:t xml:space="preserve">When do I need to call? </w:t>
            </w:r>
          </w:p>
          <w:p w14:paraId="58717B31" w14:textId="77777777" w:rsidR="000070CB" w:rsidRPr="00DE556B" w:rsidRDefault="000070CB" w:rsidP="006A6DDF">
            <w:pPr>
              <w:pStyle w:val="iBAAGStandardText"/>
            </w:pPr>
            <w:r w:rsidRPr="00DE556B">
              <w:t>As soon as possible</w:t>
            </w:r>
          </w:p>
          <w:p w14:paraId="58717B32" w14:textId="77777777" w:rsidR="000070CB" w:rsidRPr="00DE556B" w:rsidRDefault="000070CB" w:rsidP="006A6DDF">
            <w:pPr>
              <w:pStyle w:val="iBAAGStandardText"/>
            </w:pPr>
          </w:p>
          <w:p w14:paraId="58717B33" w14:textId="77777777" w:rsidR="000070CB" w:rsidRPr="00DE556B" w:rsidRDefault="000070CB" w:rsidP="006A6DDF">
            <w:pPr>
              <w:pStyle w:val="iBAAGStandardTextBold"/>
            </w:pPr>
            <w:r w:rsidRPr="00DE556B">
              <w:t xml:space="preserve">If you don’t get prior authorization, you pay: </w:t>
            </w:r>
          </w:p>
          <w:p w14:paraId="58717B34" w14:textId="77777777" w:rsidR="000070CB" w:rsidRPr="00DE556B" w:rsidRDefault="000070CB" w:rsidP="006A6DDF">
            <w:pPr>
              <w:pStyle w:val="iBAAGStandardText"/>
            </w:pPr>
            <w:r w:rsidRPr="00DE556B">
              <w:t>All charges</w:t>
            </w:r>
          </w:p>
          <w:p w14:paraId="58717B35" w14:textId="77777777" w:rsidR="000070CB" w:rsidRPr="00DE556B" w:rsidRDefault="000070CB" w:rsidP="006A6DDF">
            <w:pPr>
              <w:pStyle w:val="iBAAGStandardText"/>
            </w:pPr>
          </w:p>
          <w:p w14:paraId="58717B36" w14:textId="77777777" w:rsidR="000070CB" w:rsidRPr="00DE556B" w:rsidRDefault="000070CB" w:rsidP="006A6DDF">
            <w:pPr>
              <w:pStyle w:val="iBAAGStandardText"/>
            </w:pPr>
          </w:p>
          <w:p w14:paraId="58717B37" w14:textId="77777777" w:rsidR="000070CB" w:rsidRPr="00DE556B" w:rsidRDefault="000070CB" w:rsidP="006A6DDF">
            <w:pPr>
              <w:pStyle w:val="iBAAGStandardText"/>
            </w:pPr>
          </w:p>
        </w:tc>
        <w:tc>
          <w:tcPr>
            <w:tcW w:w="3290" w:type="dxa"/>
            <w:shd w:val="clear" w:color="auto" w:fill="FFFFFF" w:themeFill="background1"/>
          </w:tcPr>
          <w:p w14:paraId="58717B38" w14:textId="77777777" w:rsidR="000070CB" w:rsidRPr="00DE556B" w:rsidRDefault="000070CB" w:rsidP="006A6DDF">
            <w:pPr>
              <w:pStyle w:val="iBAAGStandardText"/>
            </w:pPr>
            <w:r w:rsidRPr="00DE556B">
              <w:t>No coverage for:</w:t>
            </w:r>
          </w:p>
          <w:p w14:paraId="58717B39" w14:textId="77777777" w:rsidR="000070CB" w:rsidRPr="00DE556B" w:rsidRDefault="000070CB" w:rsidP="006A6DDF">
            <w:pPr>
              <w:pStyle w:val="iBAAGLevel1Bullets"/>
            </w:pPr>
            <w:r w:rsidRPr="00DE556B">
              <w:t xml:space="preserve">Cost for investigational drugs or devices. </w:t>
            </w:r>
          </w:p>
          <w:p w14:paraId="58717B3A" w14:textId="77777777" w:rsidR="000070CB" w:rsidRPr="00DE556B" w:rsidRDefault="000070CB" w:rsidP="006A6DDF">
            <w:pPr>
              <w:pStyle w:val="iBAAGLevel1Bullets"/>
            </w:pPr>
            <w:r w:rsidRPr="00DE556B">
              <w:t>Cost for non-health services (for example: travel/transportation) required for you to receive the treatment.</w:t>
            </w:r>
          </w:p>
          <w:p w14:paraId="58717B3B" w14:textId="77777777" w:rsidR="000070CB" w:rsidRPr="00DE556B" w:rsidRDefault="000070CB" w:rsidP="006A6DDF">
            <w:pPr>
              <w:pStyle w:val="iBAAGLevel1Bullets"/>
            </w:pPr>
            <w:r w:rsidRPr="00DE556B">
              <w:t>Cost for managing the research.</w:t>
            </w:r>
          </w:p>
          <w:p w14:paraId="58717B3C" w14:textId="77777777" w:rsidR="000070CB" w:rsidRPr="00DE556B" w:rsidRDefault="000070CB" w:rsidP="006A6DDF">
            <w:pPr>
              <w:pStyle w:val="iBAAGLevel1Bullets"/>
            </w:pPr>
            <w:r w:rsidRPr="00DE556B">
              <w:t>Items and services provided by the research sponsor free of charge for any person enrolled in the trial.</w:t>
            </w:r>
          </w:p>
          <w:p w14:paraId="58717B3D" w14:textId="77777777" w:rsidR="000070CB" w:rsidRPr="00DE556B" w:rsidRDefault="000070CB" w:rsidP="006A6DDF">
            <w:pPr>
              <w:pStyle w:val="iBAAGStandardText"/>
            </w:pPr>
          </w:p>
          <w:p w14:paraId="58717B3E" w14:textId="77777777" w:rsidR="000070CB" w:rsidRPr="00DE556B" w:rsidRDefault="000070CB" w:rsidP="006A6DDF">
            <w:pPr>
              <w:pStyle w:val="iBAAGStandardText"/>
            </w:pPr>
          </w:p>
          <w:p w14:paraId="58717B3F" w14:textId="77777777" w:rsidR="000070CB" w:rsidRPr="00DE556B" w:rsidRDefault="000070CB" w:rsidP="006A6DDF">
            <w:pPr>
              <w:pStyle w:val="iBAAGStandardText"/>
            </w:pPr>
          </w:p>
          <w:p w14:paraId="58717B40" w14:textId="77777777" w:rsidR="000070CB" w:rsidRPr="00DE556B" w:rsidRDefault="000070CB" w:rsidP="006A6DDF">
            <w:pPr>
              <w:pStyle w:val="iBAAGStandardText"/>
            </w:pPr>
          </w:p>
        </w:tc>
      </w:tr>
      <w:tr w:rsidR="000070CB" w:rsidRPr="00DE556B" w14:paraId="58717B43" w14:textId="77777777" w:rsidTr="00C6660B">
        <w:tc>
          <w:tcPr>
            <w:tcW w:w="13529" w:type="dxa"/>
            <w:gridSpan w:val="5"/>
            <w:tcBorders>
              <w:bottom w:val="single" w:sz="4" w:space="0" w:color="000000" w:themeColor="text1"/>
            </w:tcBorders>
            <w:shd w:val="clear" w:color="auto" w:fill="31849B"/>
          </w:tcPr>
          <w:p w14:paraId="58717B42" w14:textId="5CAF9385" w:rsidR="000070CB" w:rsidRPr="00DE556B" w:rsidRDefault="000070CB" w:rsidP="006A6DDF">
            <w:pPr>
              <w:pStyle w:val="iBAAGTableHeader"/>
            </w:pPr>
            <w:r w:rsidRPr="00DE556B">
              <w:t>About Your Benefits</w:t>
            </w:r>
          </w:p>
        </w:tc>
      </w:tr>
      <w:tr w:rsidR="00F965D6" w:rsidRPr="00DE556B" w14:paraId="58717B54" w14:textId="77777777" w:rsidTr="00C6660B">
        <w:tc>
          <w:tcPr>
            <w:tcW w:w="3400" w:type="dxa"/>
            <w:shd w:val="clear" w:color="auto" w:fill="FFFFFF" w:themeFill="background1"/>
          </w:tcPr>
          <w:p w14:paraId="58717B44" w14:textId="77777777" w:rsidR="000070CB" w:rsidRPr="00DE556B" w:rsidRDefault="000070CB" w:rsidP="00EA5C51">
            <w:pPr>
              <w:pStyle w:val="iBAAGSituationBoxName"/>
            </w:pPr>
            <w:bookmarkStart w:id="95" w:name="Congenital_Heart_Disease_Resource_Servic"/>
            <w:r w:rsidRPr="00DE556B">
              <w:t>Congenital Heart Disease Resource Services (CHDRS)</w:t>
            </w:r>
            <w:bookmarkEnd w:id="95"/>
          </w:p>
        </w:tc>
        <w:tc>
          <w:tcPr>
            <w:tcW w:w="10129" w:type="dxa"/>
            <w:gridSpan w:val="4"/>
            <w:shd w:val="clear" w:color="auto" w:fill="FFFFFF" w:themeFill="background1"/>
          </w:tcPr>
          <w:p w14:paraId="58717B45" w14:textId="685748D2" w:rsidR="000070CB" w:rsidRPr="00DE556B" w:rsidRDefault="000070CB"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0070CB" w:rsidRPr="00DE556B" w:rsidRDefault="000070CB" w:rsidP="006A6DDF">
            <w:pPr>
              <w:pStyle w:val="iBAAGStandardText"/>
            </w:pPr>
          </w:p>
          <w:p w14:paraId="58717B47" w14:textId="77777777" w:rsidR="000070CB" w:rsidRPr="00DE556B" w:rsidRDefault="000070CB" w:rsidP="006A6DDF">
            <w:pPr>
              <w:pStyle w:val="iBAAGStandardText"/>
            </w:pPr>
            <w:r w:rsidRPr="00DE556B">
              <w:t>Some benefits of this program include:</w:t>
            </w:r>
          </w:p>
          <w:p w14:paraId="58717B48" w14:textId="77777777" w:rsidR="000070CB" w:rsidRPr="00DE556B" w:rsidRDefault="000070CB" w:rsidP="006A6DDF">
            <w:pPr>
              <w:pStyle w:val="iBAAGLevel2Bullets"/>
            </w:pPr>
            <w:r w:rsidRPr="00DE556B">
              <w:t>Access to cost-effective high quality health care</w:t>
            </w:r>
          </w:p>
          <w:p w14:paraId="58717B49" w14:textId="77777777" w:rsidR="000070CB" w:rsidRPr="00DE556B" w:rsidRDefault="000070CB" w:rsidP="006A6DDF">
            <w:pPr>
              <w:pStyle w:val="iBAAGLevel2Bullets"/>
            </w:pPr>
            <w:r w:rsidRPr="00DE556B">
              <w:t>Access to case managers and qualified providers</w:t>
            </w:r>
          </w:p>
          <w:p w14:paraId="58717B4A" w14:textId="77777777" w:rsidR="000070CB" w:rsidRPr="00DE556B" w:rsidRDefault="000070CB" w:rsidP="006A6DDF">
            <w:pPr>
              <w:pStyle w:val="iBAAGLevel2Bullets"/>
            </w:pPr>
            <w:r w:rsidRPr="00DE556B">
              <w:t>Education and counseling</w:t>
            </w:r>
          </w:p>
          <w:p w14:paraId="58717B4B" w14:textId="77777777" w:rsidR="000070CB" w:rsidRPr="00DE556B" w:rsidRDefault="000070CB" w:rsidP="006A6DDF">
            <w:pPr>
              <w:pStyle w:val="iBAAGStandardText"/>
            </w:pPr>
          </w:p>
          <w:p w14:paraId="58717B4C" w14:textId="77777777" w:rsidR="000070CB" w:rsidRPr="00DE556B" w:rsidRDefault="000070CB" w:rsidP="006A6DDF">
            <w:pPr>
              <w:pStyle w:val="iBAAGStandardText"/>
            </w:pPr>
            <w:r w:rsidRPr="00DE556B">
              <w:t>Participation in this program is voluntary.</w:t>
            </w:r>
          </w:p>
          <w:p w14:paraId="58717B4D" w14:textId="77777777" w:rsidR="000070CB" w:rsidRPr="00DE556B" w:rsidRDefault="000070CB" w:rsidP="006A6DDF">
            <w:pPr>
              <w:pStyle w:val="iBAAGStandardText"/>
            </w:pPr>
          </w:p>
          <w:p w14:paraId="58717B4E" w14:textId="77777777" w:rsidR="000070CB" w:rsidRPr="00DE556B" w:rsidRDefault="000070CB" w:rsidP="006A6DDF">
            <w:pPr>
              <w:pStyle w:val="iBAAGStandardText"/>
            </w:pPr>
            <w:r w:rsidRPr="00DE556B">
              <w:t xml:space="preserve">Network benefits are available for patients who receive care at a designated CHD Centers of Excellence Network facility. </w:t>
            </w:r>
          </w:p>
          <w:p w14:paraId="58717B4F" w14:textId="77777777" w:rsidR="000070CB" w:rsidRPr="00DE556B" w:rsidRDefault="000070CB" w:rsidP="006A6DDF">
            <w:pPr>
              <w:pStyle w:val="iBAAGStandardText"/>
            </w:pPr>
          </w:p>
          <w:p w14:paraId="58717B50" w14:textId="208F86EB" w:rsidR="000070CB" w:rsidRPr="00DE556B" w:rsidRDefault="000070CB" w:rsidP="006A6DDF">
            <w:pPr>
              <w:pStyle w:val="iBAAGStandardText"/>
            </w:pPr>
            <w:r w:rsidRPr="00DE556B">
              <w:t xml:space="preserve">Contact CHD Resource Services </w:t>
            </w:r>
            <w:r w:rsidR="00703865" w:rsidRPr="00DE556B">
              <w:t xml:space="preserve">by clicking </w:t>
            </w:r>
            <w:hyperlink r:id="rId71" w:history="1">
              <w:r w:rsidR="00703865"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0070CB" w:rsidRPr="00DE556B" w:rsidRDefault="000070CB" w:rsidP="00A23889">
            <w:pPr>
              <w:pStyle w:val="iBAAGStandardText"/>
            </w:pPr>
          </w:p>
        </w:tc>
      </w:tr>
      <w:tr w:rsidR="002309E3" w:rsidRPr="00DE556B" w14:paraId="58717B5B" w14:textId="77777777" w:rsidTr="00C6660B">
        <w:tc>
          <w:tcPr>
            <w:tcW w:w="3400" w:type="dxa"/>
            <w:tcBorders>
              <w:bottom w:val="single" w:sz="4" w:space="0" w:color="000000" w:themeColor="text1"/>
            </w:tcBorders>
            <w:shd w:val="clear" w:color="auto" w:fill="31849B"/>
            <w:vAlign w:val="center"/>
          </w:tcPr>
          <w:p w14:paraId="58717B55" w14:textId="77777777" w:rsidR="00275C43" w:rsidRPr="00DE556B" w:rsidRDefault="00275C43" w:rsidP="00D02F56">
            <w:pPr>
              <w:pStyle w:val="iBAAGTableHeader"/>
            </w:pPr>
            <w:r w:rsidRPr="00DE556B">
              <w:t>Common Medical Event</w:t>
            </w:r>
          </w:p>
        </w:tc>
        <w:tc>
          <w:tcPr>
            <w:tcW w:w="2129" w:type="dxa"/>
            <w:tcBorders>
              <w:bottom w:val="single" w:sz="4" w:space="0" w:color="000000" w:themeColor="text1"/>
            </w:tcBorders>
            <w:shd w:val="clear" w:color="auto" w:fill="31849B"/>
            <w:vAlign w:val="center"/>
          </w:tcPr>
          <w:p w14:paraId="2496261C" w14:textId="77777777" w:rsidR="00275C43" w:rsidRPr="00DE556B" w:rsidRDefault="00275C43" w:rsidP="00D02F56">
            <w:pPr>
              <w:pStyle w:val="iBAAGTableHeader"/>
            </w:pPr>
            <w:r w:rsidRPr="00DE556B">
              <w:t>Your cost if you use</w:t>
            </w:r>
          </w:p>
          <w:p w14:paraId="404A85A1" w14:textId="2F40BB5E" w:rsidR="00275C43" w:rsidRPr="00DE556B" w:rsidRDefault="00275C43" w:rsidP="00D02F56">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971C2F2" w14:textId="77777777" w:rsidR="00275C43" w:rsidRPr="00DE556B" w:rsidRDefault="00275C43" w:rsidP="00D02F56">
            <w:pPr>
              <w:pStyle w:val="iBAAGTableHeader"/>
            </w:pPr>
            <w:r w:rsidRPr="00DE556B">
              <w:t>Your cost if you use</w:t>
            </w:r>
          </w:p>
          <w:p w14:paraId="58717B57" w14:textId="7C50B2B9" w:rsidR="00275C43" w:rsidRPr="00DE556B" w:rsidRDefault="00275C43" w:rsidP="00D02F56">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229190D" w14:textId="77777777" w:rsidR="00275C43" w:rsidRPr="00DE556B" w:rsidRDefault="00275C43" w:rsidP="00D02F56">
            <w:pPr>
              <w:pStyle w:val="iBAAGTableHeader"/>
            </w:pPr>
            <w:r w:rsidRPr="00DE556B">
              <w:t>Your cost if you use U.S.</w:t>
            </w:r>
          </w:p>
          <w:p w14:paraId="58717B59" w14:textId="7DB2C35D" w:rsidR="00275C43" w:rsidRPr="00DE556B" w:rsidRDefault="00275C43" w:rsidP="00D02F56">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5A" w14:textId="77777777" w:rsidR="00275C43" w:rsidRPr="00DE556B" w:rsidRDefault="00275C43" w:rsidP="00D02F56">
            <w:pPr>
              <w:pStyle w:val="iBAAGTableHeader"/>
            </w:pPr>
            <w:r w:rsidRPr="00DE556B">
              <w:t>Limits &amp; Exceptions</w:t>
            </w:r>
          </w:p>
        </w:tc>
      </w:tr>
      <w:tr w:rsidR="002309E3" w:rsidRPr="00DE556B" w14:paraId="58717B95" w14:textId="77777777" w:rsidTr="00C6660B">
        <w:tc>
          <w:tcPr>
            <w:tcW w:w="3400" w:type="dxa"/>
            <w:shd w:val="clear" w:color="auto" w:fill="FFFFFF" w:themeFill="background1"/>
          </w:tcPr>
          <w:p w14:paraId="58717B5C" w14:textId="77777777" w:rsidR="000070CB" w:rsidRPr="00DE556B" w:rsidRDefault="000070CB" w:rsidP="00EA5C51">
            <w:pPr>
              <w:pStyle w:val="iBAAGSituationBoxName"/>
            </w:pPr>
            <w:bookmarkStart w:id="96" w:name="Congenital_Heart_Disease_Surgeries"/>
            <w:r w:rsidRPr="00DE556B">
              <w:t>Congenital Heart Disease Surgeries</w:t>
            </w:r>
            <w:bookmarkEnd w:id="96"/>
          </w:p>
          <w:p w14:paraId="58717B5D" w14:textId="77777777" w:rsidR="000070CB" w:rsidRPr="00DE556B" w:rsidRDefault="000070CB" w:rsidP="006A6DDF">
            <w:pPr>
              <w:pStyle w:val="iBAAGStandardText"/>
            </w:pPr>
          </w:p>
          <w:p w14:paraId="58717B5E" w14:textId="77777777" w:rsidR="000070CB" w:rsidRPr="00DE556B" w:rsidRDefault="000070CB"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0070CB" w:rsidRPr="00DE556B" w:rsidRDefault="000070CB" w:rsidP="006A6DDF">
            <w:pPr>
              <w:pStyle w:val="iBAAGStandardText"/>
            </w:pPr>
          </w:p>
          <w:p w14:paraId="58717B60" w14:textId="77777777" w:rsidR="000070CB" w:rsidRPr="00DE556B" w:rsidRDefault="000070CB" w:rsidP="006A6DDF">
            <w:pPr>
              <w:pStyle w:val="iBAAGStandardText"/>
            </w:pPr>
            <w:r w:rsidRPr="00DE556B">
              <w:t>Benefits under this section include:</w:t>
            </w:r>
          </w:p>
          <w:p w14:paraId="58717B61" w14:textId="77777777" w:rsidR="000070CB" w:rsidRPr="00DE556B" w:rsidRDefault="000070CB" w:rsidP="006A6DDF">
            <w:pPr>
              <w:pStyle w:val="iBAAGLevel1Bullets"/>
            </w:pPr>
            <w:r w:rsidRPr="00DE556B">
              <w:t xml:space="preserve">Facility </w:t>
            </w:r>
          </w:p>
          <w:p w14:paraId="58717B62" w14:textId="77777777" w:rsidR="000070CB" w:rsidRPr="00DE556B" w:rsidRDefault="000070CB" w:rsidP="006A6DDF">
            <w:pPr>
              <w:pStyle w:val="iBAAGLevel1Bullets"/>
            </w:pPr>
            <w:r w:rsidRPr="00DE556B">
              <w:t>Supplies</w:t>
            </w:r>
          </w:p>
          <w:p w14:paraId="58717B63" w14:textId="77777777" w:rsidR="000070CB" w:rsidRPr="00DE556B" w:rsidRDefault="000070CB" w:rsidP="006A6DDF">
            <w:pPr>
              <w:pStyle w:val="iBAAGLevel1Bullets"/>
            </w:pPr>
            <w:r w:rsidRPr="00DE556B">
              <w:t>Equipment</w:t>
            </w:r>
          </w:p>
          <w:p w14:paraId="58717B64" w14:textId="77777777" w:rsidR="000070CB" w:rsidRPr="00DE556B" w:rsidRDefault="000070CB" w:rsidP="006A6DDF">
            <w:pPr>
              <w:pStyle w:val="iBAAGLevel1Bullets"/>
            </w:pPr>
            <w:r w:rsidRPr="00DE556B">
              <w:t>Physician services for anesthesiologists, pathologists and radiologists</w:t>
            </w:r>
          </w:p>
          <w:p w14:paraId="58717B65" w14:textId="77777777" w:rsidR="000070CB" w:rsidRPr="00DE556B" w:rsidRDefault="000070CB" w:rsidP="006A6DDF">
            <w:pPr>
              <w:pStyle w:val="iBAAGStandardText"/>
            </w:pPr>
          </w:p>
          <w:p w14:paraId="58717B66" w14:textId="77777777" w:rsidR="000070CB" w:rsidRPr="00DE556B" w:rsidRDefault="000070CB"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DE3AA9" w:rsidRPr="00DE556B" w:rsidRDefault="00DE3AA9" w:rsidP="00B12DA9">
            <w:pPr>
              <w:pStyle w:val="iBAAGStandardText"/>
            </w:pPr>
          </w:p>
          <w:p w14:paraId="58717B68" w14:textId="77777777" w:rsidR="000070CB" w:rsidRPr="00DE556B" w:rsidRDefault="000070CB" w:rsidP="006A6DDF">
            <w:pPr>
              <w:pStyle w:val="iBAAGStandardTextBold"/>
            </w:pPr>
            <w:r w:rsidRPr="00DE556B">
              <w:t xml:space="preserve">Want more information? </w:t>
            </w:r>
          </w:p>
          <w:p w14:paraId="58717B69" w14:textId="67C2A15C" w:rsidR="000070CB" w:rsidRPr="00DE556B" w:rsidRDefault="000070CB"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0070CB" w:rsidRPr="00DE556B" w:rsidRDefault="000070CB" w:rsidP="006A6DDF">
            <w:pPr>
              <w:pStyle w:val="iBAAGStandardText"/>
            </w:pPr>
          </w:p>
        </w:tc>
        <w:tc>
          <w:tcPr>
            <w:tcW w:w="2129" w:type="dxa"/>
            <w:shd w:val="clear" w:color="auto" w:fill="FFFFFF" w:themeFill="background1"/>
          </w:tcPr>
          <w:p w14:paraId="0043A03C"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61C35428" w14:textId="77777777" w:rsidR="00B12DA9" w:rsidRPr="00DE556B" w:rsidRDefault="00B12DA9" w:rsidP="000D520F">
            <w:pPr>
              <w:pStyle w:val="iBAAGStandardText"/>
            </w:pPr>
          </w:p>
          <w:p w14:paraId="02A2E571" w14:textId="77777777" w:rsidR="000D520F" w:rsidRPr="00DE556B" w:rsidRDefault="000D520F" w:rsidP="000D520F">
            <w:pPr>
              <w:pStyle w:val="iBAAGStandardTextBold"/>
            </w:pPr>
            <w:r w:rsidRPr="00DE556B">
              <w:t>Is prior authorization needed?</w:t>
            </w:r>
          </w:p>
          <w:p w14:paraId="2EBC42AA" w14:textId="5B1AD740" w:rsidR="000070CB" w:rsidRPr="00DE556B" w:rsidRDefault="00B12DA9" w:rsidP="00A80C3A">
            <w:pPr>
              <w:pStyle w:val="iBAAGStandardText"/>
              <w:rPr>
                <w:rStyle w:val="InstructionalTextChar"/>
              </w:rPr>
            </w:pPr>
            <w:r w:rsidRPr="00DE556B">
              <w:t>No</w:t>
            </w:r>
          </w:p>
        </w:tc>
        <w:tc>
          <w:tcPr>
            <w:tcW w:w="2129" w:type="dxa"/>
            <w:shd w:val="clear" w:color="auto" w:fill="FFFFFF" w:themeFill="background1"/>
          </w:tcPr>
          <w:p w14:paraId="66EA9562" w14:textId="18385C4A" w:rsidR="003B43E6" w:rsidRDefault="003B43E6" w:rsidP="003B43E6">
            <w:r>
              <w:rPr>
                <w:rStyle w:val="iBAAGStandardTextBoldChar"/>
              </w:rPr>
              <w:t>20%</w:t>
            </w:r>
            <w:r w:rsidRPr="00DE556B">
              <w:t xml:space="preserve"> </w:t>
            </w:r>
            <w:r w:rsidRPr="00DE556B">
              <w:rPr>
                <w:rStyle w:val="iBAAGStandardTextChar"/>
              </w:rPr>
              <w:t>co-insurance, after you pay the deductible.</w:t>
            </w:r>
          </w:p>
          <w:p w14:paraId="58717B73" w14:textId="77777777" w:rsidR="000070CB" w:rsidRPr="00DE556B" w:rsidRDefault="000070CB" w:rsidP="006A6DDF">
            <w:pPr>
              <w:pStyle w:val="iBAAGStandardText"/>
            </w:pPr>
          </w:p>
          <w:p w14:paraId="58717B74" w14:textId="77777777" w:rsidR="000070CB" w:rsidRPr="00DE556B" w:rsidRDefault="000070CB" w:rsidP="006A6DDF">
            <w:pPr>
              <w:pStyle w:val="iBAAGStandardTextBold"/>
            </w:pPr>
            <w:r w:rsidRPr="00DE556B">
              <w:t>Is prior authorization needed?</w:t>
            </w:r>
          </w:p>
          <w:p w14:paraId="58717B75" w14:textId="3BA927CA" w:rsidR="000070CB" w:rsidRPr="00DE556B" w:rsidRDefault="000070CB" w:rsidP="006A6DDF">
            <w:pPr>
              <w:pStyle w:val="iBAAGStandardText"/>
            </w:pPr>
            <w:r w:rsidRPr="00DE556B">
              <w:t>No</w:t>
            </w:r>
          </w:p>
          <w:p w14:paraId="58717B80" w14:textId="77777777" w:rsidR="000070CB" w:rsidRPr="00DE556B" w:rsidRDefault="000070CB">
            <w:pPr>
              <w:pStyle w:val="iBAAGStandardText"/>
            </w:pPr>
          </w:p>
        </w:tc>
        <w:tc>
          <w:tcPr>
            <w:tcW w:w="2581" w:type="dxa"/>
            <w:shd w:val="clear" w:color="auto" w:fill="FFFFFF" w:themeFill="background1"/>
          </w:tcPr>
          <w:p w14:paraId="58717B81" w14:textId="47675AB6" w:rsidR="000070CB" w:rsidRPr="00DE556B" w:rsidRDefault="00BB34DE" w:rsidP="006A6DDF">
            <w:pPr>
              <w:pStyle w:val="iBAAGStandardText"/>
            </w:pPr>
            <w:r>
              <w:rPr>
                <w:rStyle w:val="iBAAGStandardTextBoldChar"/>
              </w:rPr>
              <w:t>50%</w:t>
            </w:r>
            <w:r w:rsidR="000070CB" w:rsidRPr="00DE556B">
              <w:t xml:space="preserve"> co-insurance, after you pay the deductible</w:t>
            </w:r>
          </w:p>
          <w:p w14:paraId="58717B82" w14:textId="77777777" w:rsidR="000070CB" w:rsidRPr="00DE556B" w:rsidRDefault="000070CB" w:rsidP="006A6DDF">
            <w:pPr>
              <w:pStyle w:val="iBAAGStandardText"/>
            </w:pPr>
          </w:p>
          <w:p w14:paraId="58717B83" w14:textId="77777777" w:rsidR="000070CB" w:rsidRPr="00DE556B" w:rsidRDefault="000070CB" w:rsidP="006A6DDF">
            <w:pPr>
              <w:pStyle w:val="iBAAGStandardTextBold"/>
            </w:pPr>
            <w:r w:rsidRPr="00DE556B">
              <w:t>Is prior authorization needed?</w:t>
            </w:r>
          </w:p>
          <w:p w14:paraId="58717B84" w14:textId="77777777" w:rsidR="000070CB" w:rsidRPr="00DE556B" w:rsidRDefault="000070CB" w:rsidP="006A6DDF">
            <w:pPr>
              <w:pStyle w:val="iBAAGStandardText"/>
            </w:pPr>
            <w:r w:rsidRPr="00DE556B">
              <w:t>Yes</w:t>
            </w:r>
          </w:p>
          <w:p w14:paraId="58717B85" w14:textId="77777777" w:rsidR="000070CB" w:rsidRPr="00DE556B" w:rsidRDefault="000070CB" w:rsidP="006A6DDF">
            <w:pPr>
              <w:pStyle w:val="iBAAGStandardText"/>
            </w:pPr>
          </w:p>
          <w:p w14:paraId="58717B86" w14:textId="77777777" w:rsidR="000070CB" w:rsidRPr="00DE556B" w:rsidRDefault="000070CB" w:rsidP="006A6DDF">
            <w:pPr>
              <w:pStyle w:val="iBAAGStandardTextBold"/>
            </w:pPr>
            <w:r w:rsidRPr="00DE556B">
              <w:t>Prior authorization is:</w:t>
            </w:r>
          </w:p>
          <w:p w14:paraId="58717B87"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88" w14:textId="77777777" w:rsidR="000070CB" w:rsidRPr="00DE556B" w:rsidRDefault="000070CB" w:rsidP="006A6DDF">
            <w:pPr>
              <w:pStyle w:val="iBAAGStandardText"/>
            </w:pPr>
          </w:p>
          <w:p w14:paraId="58717B89" w14:textId="77777777" w:rsidR="000070CB" w:rsidRPr="00DE556B" w:rsidRDefault="000070CB" w:rsidP="006A6DDF">
            <w:pPr>
              <w:pStyle w:val="iBAAGStandardTextBold"/>
            </w:pPr>
            <w:r w:rsidRPr="00DE556B">
              <w:t xml:space="preserve">When do I need to call? </w:t>
            </w:r>
          </w:p>
          <w:p w14:paraId="58717B8A" w14:textId="77777777" w:rsidR="000070CB" w:rsidRPr="00DE556B" w:rsidRDefault="000070CB" w:rsidP="006A6DDF">
            <w:pPr>
              <w:pStyle w:val="iBAAGLevel1Bullets"/>
            </w:pPr>
            <w:r w:rsidRPr="00DE556B">
              <w:t xml:space="preserve">As soon as the possibility of surgery arises. </w:t>
            </w:r>
          </w:p>
          <w:p w14:paraId="58717B8B" w14:textId="77777777" w:rsidR="000070CB" w:rsidRPr="00DE556B" w:rsidRDefault="000070CB" w:rsidP="006A6DDF">
            <w:pPr>
              <w:pStyle w:val="iBAAGStandardText"/>
            </w:pPr>
          </w:p>
          <w:p w14:paraId="58717B8C" w14:textId="77777777" w:rsidR="000070CB" w:rsidRPr="00DE556B" w:rsidRDefault="000070CB" w:rsidP="006A6DDF">
            <w:pPr>
              <w:pStyle w:val="iBAAGStandardTextBold"/>
            </w:pPr>
            <w:r w:rsidRPr="00DE556B">
              <w:t xml:space="preserve">If you don’t get prior authorization, you pay: </w:t>
            </w:r>
          </w:p>
          <w:p w14:paraId="58717B8D" w14:textId="630FDE8B" w:rsidR="000070CB" w:rsidRPr="00DE556B" w:rsidRDefault="00C6660B" w:rsidP="006A6DDF">
            <w:pPr>
              <w:pStyle w:val="iBAAGStandardText"/>
            </w:pPr>
            <w:r>
              <w:rPr>
                <w:rStyle w:val="iBAAGStandardTextBoldChar"/>
              </w:rPr>
              <w:t>50%</w:t>
            </w:r>
            <w:r w:rsidR="000070CB" w:rsidRPr="00DE556B">
              <w:t xml:space="preserve"> co-insurance</w:t>
            </w:r>
          </w:p>
          <w:p w14:paraId="58717B8E" w14:textId="77777777" w:rsidR="000070CB" w:rsidRPr="00DE556B" w:rsidRDefault="000070CB" w:rsidP="006A6DDF">
            <w:pPr>
              <w:pStyle w:val="iBAAGStandardText"/>
            </w:pPr>
          </w:p>
        </w:tc>
        <w:tc>
          <w:tcPr>
            <w:tcW w:w="3290" w:type="dxa"/>
            <w:shd w:val="clear" w:color="auto" w:fill="FFFFFF" w:themeFill="background1"/>
          </w:tcPr>
          <w:p w14:paraId="58717B8F" w14:textId="77777777" w:rsidR="000070CB" w:rsidRPr="00DE556B" w:rsidRDefault="000070CB" w:rsidP="006A6DDF">
            <w:pPr>
              <w:pStyle w:val="iBAAGStandardText"/>
            </w:pPr>
            <w:r w:rsidRPr="00DE556B">
              <w:t>Network benefits must be received at a designated facility.</w:t>
            </w:r>
          </w:p>
          <w:p w14:paraId="58717B90" w14:textId="77777777" w:rsidR="000070CB" w:rsidRPr="00DE556B" w:rsidRDefault="000070CB" w:rsidP="006A6DDF">
            <w:pPr>
              <w:pStyle w:val="iBAAGStandardText"/>
            </w:pPr>
          </w:p>
          <w:p w14:paraId="58717B91" w14:textId="77777777" w:rsidR="000070CB" w:rsidRPr="00DE556B" w:rsidRDefault="000070CB" w:rsidP="006A6DDF">
            <w:pPr>
              <w:pStyle w:val="iBAAGStandardText"/>
            </w:pPr>
            <w:r w:rsidRPr="00DE556B">
              <w:t>If you do not go to a designated facility, benefits will be considered out-of-network.</w:t>
            </w:r>
          </w:p>
          <w:p w14:paraId="58717B92" w14:textId="77777777" w:rsidR="000070CB" w:rsidRPr="00DE556B" w:rsidRDefault="000070CB" w:rsidP="006A6DDF">
            <w:pPr>
              <w:pStyle w:val="iBAAGStandardText"/>
            </w:pPr>
          </w:p>
          <w:p w14:paraId="58717B93" w14:textId="77777777" w:rsidR="000070CB" w:rsidRPr="00DE556B" w:rsidRDefault="000070CB"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0070CB" w:rsidRPr="00DE556B" w:rsidRDefault="000070CB" w:rsidP="006A6DDF">
            <w:pPr>
              <w:pStyle w:val="iBAAGStandardText"/>
            </w:pPr>
          </w:p>
        </w:tc>
      </w:tr>
      <w:tr w:rsidR="002309E3" w:rsidRPr="00DE556B" w14:paraId="58717B9C" w14:textId="77777777" w:rsidTr="00C6660B">
        <w:tc>
          <w:tcPr>
            <w:tcW w:w="3400" w:type="dxa"/>
            <w:tcBorders>
              <w:bottom w:val="single" w:sz="4" w:space="0" w:color="000000" w:themeColor="text1"/>
            </w:tcBorders>
            <w:shd w:val="clear" w:color="auto" w:fill="31849B"/>
            <w:vAlign w:val="center"/>
          </w:tcPr>
          <w:p w14:paraId="58717B96"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4792634E" w14:textId="77777777" w:rsidR="00275C43" w:rsidRPr="00DE556B" w:rsidRDefault="00275C43" w:rsidP="002555D3">
            <w:pPr>
              <w:pStyle w:val="iBAAGTableHeader"/>
            </w:pPr>
            <w:r w:rsidRPr="00DE556B">
              <w:t>Your cost if you use</w:t>
            </w:r>
          </w:p>
          <w:p w14:paraId="107C4B57" w14:textId="55F87C01"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5E8A7C0" w14:textId="77777777" w:rsidR="00275C43" w:rsidRPr="00DE556B" w:rsidRDefault="00275C43" w:rsidP="002555D3">
            <w:pPr>
              <w:pStyle w:val="iBAAGTableHeader"/>
            </w:pPr>
            <w:r w:rsidRPr="00DE556B">
              <w:t>Your cost if you use</w:t>
            </w:r>
          </w:p>
          <w:p w14:paraId="58717B98" w14:textId="59784B7D"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94E8F1F" w14:textId="77777777" w:rsidR="00275C43" w:rsidRPr="00DE556B" w:rsidRDefault="00275C43" w:rsidP="002555D3">
            <w:pPr>
              <w:pStyle w:val="iBAAGTableHeader"/>
            </w:pPr>
            <w:r w:rsidRPr="00DE556B">
              <w:t>Your cost if you use U.S.</w:t>
            </w:r>
          </w:p>
          <w:p w14:paraId="58717B9A" w14:textId="45D56B0F"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9B" w14:textId="77777777" w:rsidR="00275C43" w:rsidRPr="00DE556B" w:rsidRDefault="00275C43" w:rsidP="006A6DDF">
            <w:pPr>
              <w:pStyle w:val="iBAAGTableHeader"/>
            </w:pPr>
            <w:r w:rsidRPr="00DE556B">
              <w:t>Limits &amp; Exceptions</w:t>
            </w:r>
          </w:p>
        </w:tc>
      </w:tr>
      <w:tr w:rsidR="002309E3" w:rsidRPr="00DE556B" w14:paraId="4CAB53BA" w14:textId="77777777" w:rsidTr="00C6660B">
        <w:tc>
          <w:tcPr>
            <w:tcW w:w="3400" w:type="dxa"/>
            <w:tcBorders>
              <w:bottom w:val="single" w:sz="4" w:space="0" w:color="000000" w:themeColor="text1"/>
            </w:tcBorders>
            <w:shd w:val="clear" w:color="auto" w:fill="auto"/>
          </w:tcPr>
          <w:p w14:paraId="52BDBE38" w14:textId="77777777" w:rsidR="000D520F" w:rsidRPr="00DE556B" w:rsidRDefault="000D520F" w:rsidP="00EA5C51">
            <w:pPr>
              <w:pStyle w:val="iBAAGSituationBoxName"/>
            </w:pPr>
            <w:bookmarkStart w:id="97" w:name="Culturally_Based_Services"/>
            <w:r w:rsidRPr="00DE556B">
              <w:t xml:space="preserve">Culturally-Based Services </w:t>
            </w:r>
            <w:bookmarkEnd w:id="97"/>
          </w:p>
          <w:p w14:paraId="54374B00" w14:textId="77777777" w:rsidR="000D520F" w:rsidRPr="00DE556B" w:rsidRDefault="000D520F" w:rsidP="000D520F">
            <w:pPr>
              <w:pStyle w:val="iBAAGStandardText"/>
            </w:pPr>
          </w:p>
          <w:p w14:paraId="565F659D" w14:textId="2D530122" w:rsidR="00E741B0" w:rsidRPr="00DE556B" w:rsidRDefault="00E741B0"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E741B0" w:rsidRPr="00DE556B" w:rsidRDefault="00E741B0" w:rsidP="008B3F01">
            <w:pPr>
              <w:pStyle w:val="CDNormal"/>
              <w:spacing w:before="0" w:after="0"/>
              <w:rPr>
                <w:rStyle w:val="CDVar"/>
                <w:rFonts w:ascii="Verdana" w:hAnsi="Verdana"/>
                <w:color w:val="auto"/>
                <w:sz w:val="24"/>
              </w:rPr>
            </w:pPr>
          </w:p>
          <w:p w14:paraId="7098B0E2" w14:textId="77777777" w:rsidR="00E741B0" w:rsidRPr="00DE556B" w:rsidRDefault="00E741B0"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E741B0" w:rsidRPr="00DE556B" w:rsidRDefault="00E741B0" w:rsidP="000D520F">
            <w:pPr>
              <w:pStyle w:val="iBAAGStandardText"/>
            </w:pPr>
          </w:p>
          <w:p w14:paraId="331C4410" w14:textId="77777777" w:rsidR="00E741B0" w:rsidRPr="00DE556B" w:rsidRDefault="00E741B0" w:rsidP="00E741B0">
            <w:pPr>
              <w:pStyle w:val="iBAAGStandardTextBold"/>
            </w:pPr>
            <w:r w:rsidRPr="00DE556B">
              <w:t xml:space="preserve">Want more information? </w:t>
            </w:r>
          </w:p>
          <w:p w14:paraId="5E6BFB71" w14:textId="77777777" w:rsidR="00E741B0" w:rsidRPr="00DE556B" w:rsidRDefault="00E741B0"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0D520F" w:rsidRPr="00DE556B" w:rsidRDefault="000D520F" w:rsidP="00EA5C51">
            <w:pPr>
              <w:pStyle w:val="iBAAGSituationBoxName"/>
            </w:pPr>
          </w:p>
        </w:tc>
        <w:tc>
          <w:tcPr>
            <w:tcW w:w="2129" w:type="dxa"/>
            <w:tcBorders>
              <w:bottom w:val="single" w:sz="4" w:space="0" w:color="000000" w:themeColor="text1"/>
            </w:tcBorders>
            <w:shd w:val="clear" w:color="auto" w:fill="auto"/>
          </w:tcPr>
          <w:p w14:paraId="36893C61"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6231E5AE" w14:textId="77777777" w:rsidR="000D520F" w:rsidRPr="00DE556B" w:rsidRDefault="000D520F" w:rsidP="008B3F01"/>
          <w:p w14:paraId="0D1122B2" w14:textId="77777777" w:rsidR="000D520F" w:rsidRPr="00DE556B" w:rsidRDefault="000D520F" w:rsidP="002555D3">
            <w:pPr>
              <w:pStyle w:val="iBAAGStandardTextBold"/>
            </w:pPr>
            <w:r w:rsidRPr="00DE556B">
              <w:t>Is prior authorization needed?</w:t>
            </w:r>
          </w:p>
          <w:p w14:paraId="3D86769B" w14:textId="1953B490" w:rsidR="000D520F" w:rsidRPr="00DE556B" w:rsidRDefault="000D520F" w:rsidP="00527354">
            <w:pPr>
              <w:pStyle w:val="iBAAGStandardText"/>
            </w:pPr>
            <w:r w:rsidRPr="00DE556B">
              <w:rPr>
                <w:sz w:val="22"/>
              </w:rPr>
              <w:t>No</w:t>
            </w:r>
          </w:p>
        </w:tc>
        <w:tc>
          <w:tcPr>
            <w:tcW w:w="2129" w:type="dxa"/>
            <w:tcBorders>
              <w:bottom w:val="single" w:sz="4" w:space="0" w:color="000000" w:themeColor="text1"/>
            </w:tcBorders>
            <w:shd w:val="clear" w:color="auto" w:fill="auto"/>
          </w:tcPr>
          <w:p w14:paraId="782DA911" w14:textId="34529477" w:rsidR="000D520F" w:rsidRPr="00DE556B" w:rsidRDefault="00775E07" w:rsidP="002555D3">
            <w:pPr>
              <w:pStyle w:val="iBAAGStandardTextBold"/>
            </w:pPr>
            <w:r w:rsidRPr="00DE556B">
              <w:rPr>
                <w:b w:val="0"/>
                <w:color w:val="000000" w:themeColor="text1"/>
                <w:szCs w:val="24"/>
              </w:rPr>
              <w:t xml:space="preserve">U.S. Network benefits </w:t>
            </w:r>
            <w:r w:rsidR="006A5A32" w:rsidRPr="00DE556B">
              <w:rPr>
                <w:b w:val="0"/>
                <w:color w:val="000000" w:themeColor="text1"/>
                <w:szCs w:val="24"/>
              </w:rPr>
              <w:t>are not covered.</w:t>
            </w:r>
          </w:p>
          <w:p w14:paraId="6398B0E8" w14:textId="77777777" w:rsidR="000D520F" w:rsidRPr="00DE556B" w:rsidRDefault="000D520F" w:rsidP="002555D3">
            <w:pPr>
              <w:pStyle w:val="iBAAGStandardText"/>
            </w:pPr>
          </w:p>
          <w:p w14:paraId="6A80DF6A" w14:textId="77777777" w:rsidR="000D520F" w:rsidRPr="00DE556B" w:rsidRDefault="000D520F" w:rsidP="000D520F">
            <w:pPr>
              <w:pStyle w:val="iBAAGTableHeader"/>
              <w:jc w:val="left"/>
            </w:pPr>
          </w:p>
        </w:tc>
        <w:tc>
          <w:tcPr>
            <w:tcW w:w="2581" w:type="dxa"/>
            <w:tcBorders>
              <w:bottom w:val="single" w:sz="4" w:space="0" w:color="000000" w:themeColor="text1"/>
            </w:tcBorders>
            <w:shd w:val="clear" w:color="auto" w:fill="auto"/>
          </w:tcPr>
          <w:p w14:paraId="6D07CDCE" w14:textId="5F16607C" w:rsidR="000D520F" w:rsidRPr="00DE556B" w:rsidRDefault="00775E07" w:rsidP="000D520F">
            <w:pPr>
              <w:pStyle w:val="iBAAGTableHeader"/>
              <w:jc w:val="left"/>
            </w:pPr>
            <w:r w:rsidRPr="00DE556B">
              <w:rPr>
                <w:b w:val="0"/>
                <w:color w:val="000000" w:themeColor="text1"/>
                <w:szCs w:val="24"/>
              </w:rPr>
              <w:t xml:space="preserve">U.S. Out-of-Network benefits </w:t>
            </w:r>
            <w:r w:rsidR="006A5A32" w:rsidRPr="00DE556B">
              <w:rPr>
                <w:b w:val="0"/>
                <w:color w:val="000000" w:themeColor="text1"/>
                <w:szCs w:val="24"/>
              </w:rPr>
              <w:t>are not covered.</w:t>
            </w:r>
          </w:p>
        </w:tc>
        <w:tc>
          <w:tcPr>
            <w:tcW w:w="3290" w:type="dxa"/>
            <w:tcBorders>
              <w:bottom w:val="single" w:sz="4" w:space="0" w:color="000000" w:themeColor="text1"/>
            </w:tcBorders>
            <w:shd w:val="clear" w:color="auto" w:fill="auto"/>
          </w:tcPr>
          <w:p w14:paraId="5F6F520B" w14:textId="1822171A" w:rsidR="000D520F" w:rsidRPr="00DE556B" w:rsidRDefault="006A5A32" w:rsidP="008B3F01">
            <w:pPr>
              <w:pStyle w:val="iBAAGStandardText"/>
            </w:pPr>
            <w:r w:rsidRPr="00DE556B">
              <w:t>None</w:t>
            </w:r>
          </w:p>
        </w:tc>
      </w:tr>
      <w:tr w:rsidR="00C6660B" w:rsidRPr="00DE556B" w14:paraId="1633791E" w14:textId="77777777" w:rsidTr="00C6660B">
        <w:tc>
          <w:tcPr>
            <w:tcW w:w="3400" w:type="dxa"/>
            <w:tcBorders>
              <w:bottom w:val="single" w:sz="4" w:space="0" w:color="000000" w:themeColor="text1"/>
            </w:tcBorders>
            <w:shd w:val="clear" w:color="auto" w:fill="31849B"/>
            <w:vAlign w:val="center"/>
          </w:tcPr>
          <w:p w14:paraId="7C363565" w14:textId="77777777" w:rsidR="00C6660B" w:rsidRPr="00DE556B" w:rsidRDefault="00C6660B" w:rsidP="002E66FE">
            <w:pPr>
              <w:pStyle w:val="iBAAGTableHeader"/>
            </w:pPr>
            <w:r w:rsidRPr="00DE556B">
              <w:t>Common Medical Event</w:t>
            </w:r>
          </w:p>
        </w:tc>
        <w:tc>
          <w:tcPr>
            <w:tcW w:w="2129" w:type="dxa"/>
            <w:tcBorders>
              <w:bottom w:val="single" w:sz="4" w:space="0" w:color="000000" w:themeColor="text1"/>
            </w:tcBorders>
            <w:shd w:val="clear" w:color="auto" w:fill="31849B"/>
          </w:tcPr>
          <w:p w14:paraId="46AB6132" w14:textId="77777777" w:rsidR="00C6660B" w:rsidRPr="00DE556B" w:rsidRDefault="00C6660B" w:rsidP="002E66FE">
            <w:pPr>
              <w:pStyle w:val="iBAAGTableHeader"/>
            </w:pPr>
            <w:r w:rsidRPr="00DE556B">
              <w:t>Your cost if you use</w:t>
            </w:r>
          </w:p>
          <w:p w14:paraId="37BC9E98" w14:textId="77777777" w:rsidR="00C6660B" w:rsidRPr="00DE556B" w:rsidRDefault="00C6660B" w:rsidP="002E66FE">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A1D087B" w14:textId="77777777" w:rsidR="00C6660B" w:rsidRPr="00DE556B" w:rsidRDefault="00C6660B" w:rsidP="002E66FE">
            <w:pPr>
              <w:pStyle w:val="iBAAGTableHeader"/>
            </w:pPr>
            <w:r w:rsidRPr="00DE556B">
              <w:t>Your cost if you use</w:t>
            </w:r>
          </w:p>
          <w:p w14:paraId="26DB39AA" w14:textId="77777777" w:rsidR="00C6660B" w:rsidRPr="00DE556B" w:rsidRDefault="00C6660B" w:rsidP="002E66FE">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3400693" w14:textId="77777777" w:rsidR="00C6660B" w:rsidRPr="00DE556B" w:rsidRDefault="00C6660B" w:rsidP="002E66FE">
            <w:pPr>
              <w:pStyle w:val="iBAAGTableHeader"/>
            </w:pPr>
            <w:r w:rsidRPr="00DE556B">
              <w:t>Your cost if you use U.S.</w:t>
            </w:r>
          </w:p>
          <w:p w14:paraId="0A490AC0" w14:textId="77777777" w:rsidR="00C6660B" w:rsidRPr="00DE556B" w:rsidRDefault="00C6660B" w:rsidP="002E66FE">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2F2E16F5" w14:textId="77777777" w:rsidR="00C6660B" w:rsidRPr="00DE556B" w:rsidRDefault="00C6660B" w:rsidP="002E66FE">
            <w:pPr>
              <w:pStyle w:val="iBAAGTableHeader"/>
            </w:pPr>
            <w:r w:rsidRPr="00DE556B">
              <w:t>Limits &amp; Exceptions</w:t>
            </w:r>
          </w:p>
        </w:tc>
      </w:tr>
      <w:tr w:rsidR="00C6660B" w:rsidRPr="00DE556B" w14:paraId="1E38331E" w14:textId="77777777" w:rsidTr="00C6660B">
        <w:tc>
          <w:tcPr>
            <w:tcW w:w="3400" w:type="dxa"/>
            <w:tcBorders>
              <w:bottom w:val="single" w:sz="4" w:space="0" w:color="000000" w:themeColor="text1"/>
            </w:tcBorders>
            <w:shd w:val="clear" w:color="auto" w:fill="auto"/>
          </w:tcPr>
          <w:p w14:paraId="79148DCD" w14:textId="77777777" w:rsidR="00C6660B" w:rsidRPr="003F3B5E" w:rsidRDefault="00C6660B" w:rsidP="00C6660B">
            <w:pPr>
              <w:pStyle w:val="iBAAGSituationBoxName"/>
            </w:pPr>
            <w:bookmarkStart w:id="98" w:name="Dental_Anesthesia_Services"/>
            <w:r>
              <w:t>Dental Anesthesia Services</w:t>
            </w:r>
            <w:bookmarkEnd w:id="98"/>
          </w:p>
          <w:p w14:paraId="2490F679" w14:textId="77777777" w:rsidR="00C6660B" w:rsidRPr="00F13EDA" w:rsidRDefault="00C6660B" w:rsidP="00C6660B">
            <w:pPr>
              <w:pStyle w:val="iBAAGStandardText"/>
            </w:pPr>
          </w:p>
          <w:p w14:paraId="684C4351" w14:textId="77777777" w:rsidR="00C6660B" w:rsidRPr="00F13EDA" w:rsidRDefault="00C6660B" w:rsidP="00C6660B">
            <w:pPr>
              <w:pStyle w:val="iBAAGStandardText"/>
            </w:pPr>
            <w:r w:rsidRPr="00F13EDA">
              <w:t>Benefits include:</w:t>
            </w:r>
          </w:p>
          <w:p w14:paraId="50BF5F94" w14:textId="77777777" w:rsidR="00C6660B" w:rsidRPr="00F13EDA" w:rsidRDefault="00C6660B" w:rsidP="00C6660B">
            <w:pPr>
              <w:pStyle w:val="iBAAGLevel1Bullets"/>
            </w:pPr>
            <w:r>
              <w:t>General anesthesia</w:t>
            </w:r>
          </w:p>
          <w:p w14:paraId="58C292D8" w14:textId="77777777" w:rsidR="00C6660B" w:rsidRDefault="00C6660B" w:rsidP="00C6660B">
            <w:pPr>
              <w:pStyle w:val="iBAAGLevel1Bullets"/>
            </w:pPr>
            <w:r>
              <w:t>Facility charges</w:t>
            </w:r>
          </w:p>
          <w:p w14:paraId="3B885FC1" w14:textId="77777777" w:rsidR="00C6660B" w:rsidRPr="00F13EDA" w:rsidRDefault="00C6660B" w:rsidP="00C6660B"/>
          <w:p w14:paraId="79CE4F8B" w14:textId="77777777" w:rsidR="00C6660B" w:rsidRDefault="00C6660B" w:rsidP="00C6660B">
            <w:pPr>
              <w:pStyle w:val="iBAAGStandardTextBold"/>
            </w:pPr>
            <w:r>
              <w:t xml:space="preserve">Want more information? </w:t>
            </w:r>
          </w:p>
          <w:p w14:paraId="7ACE7EEE" w14:textId="77777777" w:rsidR="00C6660B" w:rsidRDefault="00C6660B" w:rsidP="00C6660B">
            <w:pPr>
              <w:pStyle w:val="iBAAGStandardText"/>
            </w:pPr>
            <w:r w:rsidRPr="00F13EDA">
              <w:t>View the</w:t>
            </w:r>
            <w:r>
              <w:t xml:space="preserve"> </w:t>
            </w:r>
            <w:hyperlink r:id="rId74" w:history="1">
              <w:r w:rsidRPr="001266A7">
                <w:rPr>
                  <w:rStyle w:val="Hyperlinks"/>
                </w:rPr>
                <w:t>glossary</w:t>
              </w:r>
            </w:hyperlink>
            <w:r>
              <w:t xml:space="preserve"> </w:t>
            </w:r>
            <w:r w:rsidRPr="00F13EDA">
              <w:t>for definitions.</w:t>
            </w:r>
          </w:p>
          <w:p w14:paraId="6065B246" w14:textId="77777777" w:rsidR="00C6660B" w:rsidRPr="00DE556B" w:rsidRDefault="00C6660B" w:rsidP="00C6660B">
            <w:pPr>
              <w:pStyle w:val="iBAAGSituationBoxName"/>
            </w:pPr>
          </w:p>
        </w:tc>
        <w:tc>
          <w:tcPr>
            <w:tcW w:w="2129" w:type="dxa"/>
            <w:tcBorders>
              <w:bottom w:val="single" w:sz="4" w:space="0" w:color="000000" w:themeColor="text1"/>
            </w:tcBorders>
            <w:shd w:val="clear" w:color="auto" w:fill="auto"/>
          </w:tcPr>
          <w:p w14:paraId="2268612D" w14:textId="78820945" w:rsidR="00C6660B" w:rsidRPr="00DE556B" w:rsidRDefault="00C6660B" w:rsidP="00C6660B">
            <w:pPr>
              <w:pStyle w:val="iBAAGStandardText"/>
            </w:pPr>
            <w:r>
              <w:t>International benefits are not covered.</w:t>
            </w:r>
          </w:p>
        </w:tc>
        <w:tc>
          <w:tcPr>
            <w:tcW w:w="2129" w:type="dxa"/>
            <w:tcBorders>
              <w:bottom w:val="single" w:sz="4" w:space="0" w:color="000000" w:themeColor="text1"/>
            </w:tcBorders>
            <w:shd w:val="clear" w:color="auto" w:fill="auto"/>
          </w:tcPr>
          <w:p w14:paraId="03F06D11" w14:textId="0DF2A88C"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1E708E88" w14:textId="77777777" w:rsidR="00C6660B" w:rsidRDefault="00C6660B" w:rsidP="00C6660B">
            <w:pPr>
              <w:pStyle w:val="iBAAGStandardText"/>
            </w:pPr>
          </w:p>
          <w:p w14:paraId="5F18BD76" w14:textId="77777777" w:rsidR="00C6660B" w:rsidRDefault="00C6660B" w:rsidP="00C6660B">
            <w:pPr>
              <w:pStyle w:val="iBAAGStandardTextBold"/>
            </w:pPr>
            <w:r>
              <w:t>Is prior authorization needed?</w:t>
            </w:r>
          </w:p>
          <w:p w14:paraId="532951B3" w14:textId="77777777" w:rsidR="00C6660B" w:rsidRDefault="00C6660B" w:rsidP="00C6660B">
            <w:pPr>
              <w:pStyle w:val="iBAAGStandardText"/>
            </w:pPr>
            <w:r w:rsidRPr="00C730A9">
              <w:t>Yes</w:t>
            </w:r>
          </w:p>
          <w:p w14:paraId="73302733" w14:textId="77777777" w:rsidR="00C6660B" w:rsidRDefault="00C6660B" w:rsidP="00C6660B">
            <w:pPr>
              <w:pStyle w:val="iBAAGStandardText"/>
            </w:pPr>
          </w:p>
          <w:p w14:paraId="195CD44E" w14:textId="77777777" w:rsidR="00C6660B" w:rsidRDefault="00C6660B" w:rsidP="00C6660B">
            <w:pPr>
              <w:pStyle w:val="iBAAGStandardTextBold"/>
            </w:pPr>
            <w:r>
              <w:t>Prior authorization is:</w:t>
            </w:r>
          </w:p>
          <w:p w14:paraId="194962B8" w14:textId="77777777" w:rsidR="00C6660B" w:rsidRDefault="00C6660B" w:rsidP="00C6660B">
            <w:pPr>
              <w:pStyle w:val="iBAAGStandardText"/>
            </w:pPr>
            <w:r>
              <w:t>Getting approval by calling the number listed on your health plan ID card before you can get medicine or services.</w:t>
            </w:r>
          </w:p>
          <w:p w14:paraId="2F5CF108" w14:textId="77777777" w:rsidR="00C6660B" w:rsidRDefault="00C6660B" w:rsidP="00C6660B">
            <w:pPr>
              <w:pStyle w:val="iBAAGStandardText"/>
            </w:pPr>
          </w:p>
          <w:p w14:paraId="1B977EA0" w14:textId="77777777" w:rsidR="00C6660B" w:rsidRDefault="00C6660B" w:rsidP="00C6660B">
            <w:pPr>
              <w:pStyle w:val="iBAAGStandardTextBold"/>
            </w:pPr>
            <w:r>
              <w:t xml:space="preserve">When do I need to call? </w:t>
            </w:r>
          </w:p>
          <w:p w14:paraId="1DE174E0"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6D4D8A6B" w14:textId="77777777" w:rsidR="00C6660B" w:rsidRPr="0030334C" w:rsidRDefault="00C6660B" w:rsidP="00C6660B">
            <w:pPr>
              <w:pStyle w:val="iBAAGLevel1Bullets"/>
            </w:pPr>
            <w:r w:rsidRPr="0030334C">
              <w:t xml:space="preserve">As soon as possible for non-scheduled services </w:t>
            </w:r>
          </w:p>
          <w:p w14:paraId="52C40AEE" w14:textId="77777777" w:rsidR="00C6660B" w:rsidRDefault="00C6660B" w:rsidP="00C6660B">
            <w:pPr>
              <w:pStyle w:val="iBAAGStandardText"/>
            </w:pPr>
          </w:p>
          <w:p w14:paraId="45E42134" w14:textId="77777777" w:rsidR="00C6660B" w:rsidRDefault="00C6660B" w:rsidP="00C6660B">
            <w:pPr>
              <w:pStyle w:val="iBAAGStandardTextBold"/>
            </w:pPr>
            <w:r>
              <w:t>If you don’t get prior authorization, you pay:</w:t>
            </w:r>
          </w:p>
          <w:p w14:paraId="5BDAB270" w14:textId="3CB50AA6" w:rsidR="00C6660B" w:rsidRDefault="00C6660B" w:rsidP="00C6660B">
            <w:pPr>
              <w:pStyle w:val="iBAAGStandardText"/>
            </w:pPr>
            <w:r>
              <w:rPr>
                <w:b/>
                <w:color w:val="auto"/>
                <w:szCs w:val="22"/>
              </w:rPr>
              <w:t>50%</w:t>
            </w:r>
            <w:r>
              <w:t xml:space="preserve"> co-insurance</w:t>
            </w:r>
          </w:p>
          <w:p w14:paraId="31EC2A7F" w14:textId="77777777" w:rsidR="00C6660B" w:rsidRPr="00DE556B" w:rsidRDefault="00C6660B" w:rsidP="00C6660B">
            <w:pPr>
              <w:pStyle w:val="iBAAGTableHeader"/>
              <w:jc w:val="left"/>
            </w:pPr>
          </w:p>
        </w:tc>
        <w:tc>
          <w:tcPr>
            <w:tcW w:w="2581" w:type="dxa"/>
            <w:tcBorders>
              <w:bottom w:val="single" w:sz="4" w:space="0" w:color="000000" w:themeColor="text1"/>
            </w:tcBorders>
            <w:shd w:val="clear" w:color="auto" w:fill="auto"/>
          </w:tcPr>
          <w:p w14:paraId="0011DDA8" w14:textId="1392E5B7" w:rsidR="00C6660B" w:rsidRDefault="00C6660B" w:rsidP="00C6660B">
            <w:pPr>
              <w:pStyle w:val="iBAAGStandardText"/>
            </w:pPr>
            <w:r>
              <w:rPr>
                <w:rStyle w:val="iBAAGStandardTextBoldChar"/>
              </w:rPr>
              <w:t>50%</w:t>
            </w:r>
            <w:r>
              <w:t xml:space="preserve"> </w:t>
            </w:r>
            <w:r w:rsidRPr="00F13EDA">
              <w:t>co-insurance, after you pay the deductible.</w:t>
            </w:r>
            <w:r>
              <w:t xml:space="preserve"> </w:t>
            </w:r>
          </w:p>
          <w:p w14:paraId="487133B2" w14:textId="77777777" w:rsidR="00C6660B" w:rsidRDefault="00C6660B" w:rsidP="00C6660B">
            <w:pPr>
              <w:pStyle w:val="iBAAGStandardText"/>
            </w:pPr>
          </w:p>
          <w:p w14:paraId="39D92050" w14:textId="77777777" w:rsidR="00C6660B" w:rsidRDefault="00C6660B" w:rsidP="00C6660B">
            <w:pPr>
              <w:pStyle w:val="iBAAGStandardTextBold"/>
            </w:pPr>
            <w:r>
              <w:t>Is prior authorization needed?</w:t>
            </w:r>
          </w:p>
          <w:p w14:paraId="59B96CB6" w14:textId="77777777" w:rsidR="00C6660B" w:rsidRDefault="00C6660B" w:rsidP="00C6660B">
            <w:pPr>
              <w:pStyle w:val="iBAAGStandardText"/>
            </w:pPr>
            <w:r w:rsidRPr="00C730A9">
              <w:t>Yes</w:t>
            </w:r>
          </w:p>
          <w:p w14:paraId="398C5F2E" w14:textId="77777777" w:rsidR="00C6660B" w:rsidRDefault="00C6660B" w:rsidP="00C6660B">
            <w:pPr>
              <w:pStyle w:val="iBAAGStandardText"/>
            </w:pPr>
          </w:p>
          <w:p w14:paraId="592C321D" w14:textId="77777777" w:rsidR="00C6660B" w:rsidRDefault="00C6660B" w:rsidP="00C6660B">
            <w:pPr>
              <w:pStyle w:val="iBAAGStandardTextBold"/>
            </w:pPr>
            <w:r>
              <w:t>Prior authorization is:</w:t>
            </w:r>
          </w:p>
          <w:p w14:paraId="0F8B6A8A" w14:textId="77777777" w:rsidR="00C6660B" w:rsidRDefault="00C6660B" w:rsidP="00C6660B">
            <w:pPr>
              <w:pStyle w:val="iBAAGStandardText"/>
            </w:pPr>
            <w:r>
              <w:t>Getting approval by calling the number listed on your health plan ID card before you can get medicine or services.</w:t>
            </w:r>
          </w:p>
          <w:p w14:paraId="7282E81A" w14:textId="77777777" w:rsidR="00C6660B" w:rsidRDefault="00C6660B" w:rsidP="00C6660B">
            <w:pPr>
              <w:pStyle w:val="iBAAGStandardText"/>
            </w:pPr>
          </w:p>
          <w:p w14:paraId="230F2196" w14:textId="77777777" w:rsidR="00C6660B" w:rsidRDefault="00C6660B" w:rsidP="00C6660B">
            <w:pPr>
              <w:pStyle w:val="iBAAGStandardTextBold"/>
            </w:pPr>
            <w:r>
              <w:t xml:space="preserve">When do I need to call? </w:t>
            </w:r>
          </w:p>
          <w:p w14:paraId="16883FF3"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040A198F" w14:textId="77777777" w:rsidR="00C6660B" w:rsidRPr="0030334C" w:rsidRDefault="00C6660B" w:rsidP="00C6660B">
            <w:pPr>
              <w:pStyle w:val="iBAAGLevel1Bullets"/>
            </w:pPr>
            <w:r w:rsidRPr="0030334C">
              <w:t xml:space="preserve">As soon as possible for non-scheduled services </w:t>
            </w:r>
          </w:p>
          <w:p w14:paraId="128332FB" w14:textId="77777777" w:rsidR="00C6660B" w:rsidRDefault="00C6660B" w:rsidP="00C6660B">
            <w:pPr>
              <w:pStyle w:val="iBAAGStandardText"/>
            </w:pPr>
          </w:p>
          <w:p w14:paraId="4E478B38" w14:textId="77777777" w:rsidR="00C6660B" w:rsidRDefault="00C6660B" w:rsidP="00C6660B">
            <w:pPr>
              <w:pStyle w:val="iBAAGStandardTextBold"/>
            </w:pPr>
            <w:r>
              <w:t>If you don’t get prior authorization, you pay:</w:t>
            </w:r>
          </w:p>
          <w:p w14:paraId="29B4BA7D" w14:textId="5AD85E61" w:rsidR="00C6660B" w:rsidRDefault="00C6660B" w:rsidP="00C6660B">
            <w:pPr>
              <w:pStyle w:val="iBAAGStandardText"/>
            </w:pPr>
            <w:r>
              <w:rPr>
                <w:b/>
                <w:color w:val="auto"/>
                <w:szCs w:val="22"/>
              </w:rPr>
              <w:t>50%</w:t>
            </w:r>
            <w:r>
              <w:t xml:space="preserve"> co-insurance</w:t>
            </w:r>
          </w:p>
          <w:p w14:paraId="4C2721F4" w14:textId="6726CCF9" w:rsidR="00C6660B" w:rsidRPr="00DE556B" w:rsidRDefault="00C6660B" w:rsidP="00C6660B">
            <w:pPr>
              <w:pStyle w:val="iBAAGTableHeader"/>
              <w:jc w:val="left"/>
            </w:pPr>
          </w:p>
        </w:tc>
        <w:tc>
          <w:tcPr>
            <w:tcW w:w="3290" w:type="dxa"/>
            <w:tcBorders>
              <w:bottom w:val="single" w:sz="4" w:space="0" w:color="000000" w:themeColor="text1"/>
            </w:tcBorders>
            <w:shd w:val="clear" w:color="auto" w:fill="auto"/>
          </w:tcPr>
          <w:p w14:paraId="4C0EDB83" w14:textId="77777777" w:rsidR="00C6660B" w:rsidRPr="00DD0D9D" w:rsidRDefault="00C6660B" w:rsidP="00C6660B">
            <w:pPr>
              <w:pStyle w:val="iBAAGStandardText"/>
            </w:pPr>
            <w:r w:rsidRPr="00DD0D9D">
              <w:t>Benefits are limited to a person that:</w:t>
            </w:r>
          </w:p>
          <w:p w14:paraId="7107FBE4" w14:textId="77777777" w:rsidR="00C6660B" w:rsidRPr="00DD0D9D" w:rsidRDefault="00C6660B" w:rsidP="00C6660B">
            <w:pPr>
              <w:pStyle w:val="iBAAGLevel1Bullets"/>
            </w:pPr>
            <w:r w:rsidRPr="00DD0D9D">
              <w:t xml:space="preserve">Is under </w:t>
            </w:r>
            <w:r w:rsidRPr="00DD0D9D">
              <w:rPr>
                <w:rStyle w:val="iBAAGStandardTextBoldChar"/>
              </w:rPr>
              <w:t>7</w:t>
            </w:r>
            <w:r w:rsidRPr="00DD0D9D">
              <w:t xml:space="preserve"> years of age</w:t>
            </w:r>
          </w:p>
          <w:p w14:paraId="5A5748B9" w14:textId="77777777" w:rsidR="00C6660B" w:rsidRPr="00DD0D9D" w:rsidRDefault="00C6660B" w:rsidP="00C6660B">
            <w:pPr>
              <w:pStyle w:val="iBAAGLevel1Bullets"/>
            </w:pPr>
            <w:r w:rsidRPr="00DD0D9D">
              <w:t>Is developmentally disabled, regardless of age</w:t>
            </w:r>
          </w:p>
          <w:p w14:paraId="618DB473" w14:textId="77777777" w:rsidR="00C6660B" w:rsidRPr="00DD0D9D" w:rsidRDefault="00C6660B" w:rsidP="00C6660B">
            <w:pPr>
              <w:pStyle w:val="iBAAGLevel1Bullets"/>
            </w:pPr>
            <w:r w:rsidRPr="00DD0D9D">
              <w:t>Has a health issue that requires general anesthesia, regardless of age</w:t>
            </w:r>
          </w:p>
          <w:p w14:paraId="1450986A" w14:textId="77777777" w:rsidR="00C6660B" w:rsidRPr="00DD0D9D" w:rsidRDefault="00C6660B" w:rsidP="00C6660B">
            <w:pPr>
              <w:pStyle w:val="iBAAGStandardText"/>
            </w:pPr>
          </w:p>
          <w:p w14:paraId="144E62FD" w14:textId="72F3DEEA" w:rsidR="00C6660B" w:rsidRPr="00DE556B" w:rsidRDefault="00C6660B" w:rsidP="00C6660B">
            <w:pPr>
              <w:pStyle w:val="iBAAGStandardText"/>
            </w:pPr>
            <w:r w:rsidRPr="00DD0D9D">
              <w:t>No coverage for diagnosis or treatment of dental disease.</w:t>
            </w:r>
          </w:p>
        </w:tc>
      </w:tr>
      <w:tr w:rsidR="00C6660B" w:rsidRPr="00DE556B" w14:paraId="1415C18B" w14:textId="77777777" w:rsidTr="00C6660B">
        <w:tc>
          <w:tcPr>
            <w:tcW w:w="3400" w:type="dxa"/>
            <w:tcBorders>
              <w:bottom w:val="single" w:sz="4" w:space="0" w:color="000000" w:themeColor="text1"/>
            </w:tcBorders>
            <w:shd w:val="clear" w:color="auto" w:fill="31849B"/>
            <w:vAlign w:val="center"/>
          </w:tcPr>
          <w:p w14:paraId="42EBE898" w14:textId="25F8909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9700F12" w14:textId="77777777" w:rsidR="00C6660B" w:rsidRPr="00DE556B" w:rsidRDefault="00C6660B" w:rsidP="00C6660B">
            <w:pPr>
              <w:pStyle w:val="iBAAGTableHeader"/>
            </w:pPr>
            <w:r w:rsidRPr="00DE556B">
              <w:t>Your cost if you use</w:t>
            </w:r>
          </w:p>
          <w:p w14:paraId="6F46E4EF" w14:textId="5AFF258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94F1C16" w14:textId="77777777" w:rsidR="00C6660B" w:rsidRPr="00DE556B" w:rsidRDefault="00C6660B" w:rsidP="00C6660B">
            <w:pPr>
              <w:pStyle w:val="iBAAGTableHeader"/>
            </w:pPr>
            <w:r w:rsidRPr="00DE556B">
              <w:t>Your cost if you use</w:t>
            </w:r>
          </w:p>
          <w:p w14:paraId="0DC99D3D" w14:textId="3AF5376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C5A77B3" w14:textId="77777777" w:rsidR="00C6660B" w:rsidRPr="00DE556B" w:rsidRDefault="00C6660B" w:rsidP="00C6660B">
            <w:pPr>
              <w:pStyle w:val="iBAAGTableHeader"/>
            </w:pPr>
            <w:r w:rsidRPr="00DE556B">
              <w:t>Your cost if you use U.S.</w:t>
            </w:r>
          </w:p>
          <w:p w14:paraId="0AA1DCBE" w14:textId="65AF0AB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E9E259C" w14:textId="073AA530" w:rsidR="00C6660B" w:rsidRPr="00DE556B" w:rsidRDefault="00C6660B" w:rsidP="00C6660B">
            <w:pPr>
              <w:pStyle w:val="iBAAGTableHeader"/>
            </w:pPr>
            <w:r w:rsidRPr="00DE556B">
              <w:t>Limits &amp; Exceptions</w:t>
            </w:r>
          </w:p>
        </w:tc>
      </w:tr>
      <w:tr w:rsidR="00C6660B" w:rsidRPr="00DE556B" w14:paraId="58717BD8" w14:textId="77777777" w:rsidTr="00C6660B">
        <w:tc>
          <w:tcPr>
            <w:tcW w:w="3400" w:type="dxa"/>
            <w:shd w:val="clear" w:color="auto" w:fill="FFFFFF" w:themeFill="background1"/>
          </w:tcPr>
          <w:p w14:paraId="58717B9D" w14:textId="77777777" w:rsidR="00C6660B" w:rsidRPr="00DE556B" w:rsidRDefault="00C6660B" w:rsidP="00C6660B">
            <w:pPr>
              <w:pStyle w:val="iBAAGSituationBoxName"/>
            </w:pPr>
            <w:bookmarkStart w:id="99" w:name="Dental_Services_Accident_Only"/>
            <w:r w:rsidRPr="00DE556B">
              <w:t>Dental Services - Accident Only</w:t>
            </w:r>
            <w:bookmarkEnd w:id="99"/>
          </w:p>
          <w:p w14:paraId="58717B9E" w14:textId="77777777" w:rsidR="00C6660B" w:rsidRPr="00DE556B" w:rsidRDefault="00C6660B" w:rsidP="00C6660B">
            <w:pPr>
              <w:pStyle w:val="iBAAGStandardText"/>
            </w:pPr>
          </w:p>
          <w:p w14:paraId="58717B9F" w14:textId="77777777" w:rsidR="00C6660B" w:rsidRPr="00DE556B" w:rsidRDefault="00C6660B" w:rsidP="00C6660B">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C6660B" w:rsidRPr="00DE556B" w:rsidRDefault="00C6660B" w:rsidP="00C6660B">
            <w:pPr>
              <w:pStyle w:val="iBAAGStandardText"/>
            </w:pPr>
          </w:p>
          <w:p w14:paraId="58717BA1" w14:textId="77777777" w:rsidR="00C6660B" w:rsidRPr="00DE556B" w:rsidRDefault="00C6660B" w:rsidP="00C6660B">
            <w:pPr>
              <w:pStyle w:val="iBAAGStandardText"/>
            </w:pPr>
            <w:r w:rsidRPr="00DE556B">
              <w:t>Requirements</w:t>
            </w:r>
          </w:p>
          <w:p w14:paraId="58717BA2" w14:textId="77777777" w:rsidR="00C6660B" w:rsidRPr="00DE556B" w:rsidRDefault="00C6660B" w:rsidP="00C6660B">
            <w:pPr>
              <w:pStyle w:val="iBAAGLevel1Bullets"/>
            </w:pPr>
            <w:r w:rsidRPr="00DE556B">
              <w:t xml:space="preserve">You must contact a doctor or dentist within 72 hours of the accident. </w:t>
            </w:r>
          </w:p>
          <w:p w14:paraId="58717BA3" w14:textId="77777777" w:rsidR="00C6660B" w:rsidRPr="00DE556B" w:rsidRDefault="00C6660B" w:rsidP="00C6660B">
            <w:pPr>
              <w:pStyle w:val="iBAAGLevel1Bullets"/>
            </w:pPr>
            <w:r w:rsidRPr="00DE556B">
              <w:t>Treatment must start within 3 months of the accident.</w:t>
            </w:r>
          </w:p>
          <w:p w14:paraId="58717BA4" w14:textId="77777777" w:rsidR="00C6660B" w:rsidRPr="00DE556B" w:rsidRDefault="00C6660B" w:rsidP="00C6660B">
            <w:pPr>
              <w:pStyle w:val="iBAAGLevel1Bullets"/>
            </w:pPr>
            <w:r w:rsidRPr="00DE556B">
              <w:t>Treatment must be completed within 12 months of the accident.</w:t>
            </w:r>
          </w:p>
          <w:p w14:paraId="58717BA5" w14:textId="77777777" w:rsidR="00C6660B" w:rsidRPr="00DE556B" w:rsidRDefault="00C6660B" w:rsidP="00C6660B">
            <w:pPr>
              <w:pStyle w:val="iBAAGStandardText"/>
            </w:pPr>
          </w:p>
          <w:p w14:paraId="58717BA6" w14:textId="77777777" w:rsidR="00C6660B" w:rsidRPr="00DE556B" w:rsidRDefault="00C6660B" w:rsidP="00C6660B">
            <w:pPr>
              <w:pStyle w:val="iBAAGStandardText"/>
            </w:pPr>
            <w:r w:rsidRPr="00DE556B">
              <w:t xml:space="preserve">We cover: </w:t>
            </w:r>
          </w:p>
          <w:p w14:paraId="58717BA7" w14:textId="77777777" w:rsidR="00C6660B" w:rsidRPr="00DE556B" w:rsidRDefault="00C6660B" w:rsidP="00C6660B">
            <w:pPr>
              <w:pStyle w:val="iBAAGLevel1Bullets"/>
            </w:pPr>
            <w:r w:rsidRPr="00DE556B">
              <w:t>Emergency examination</w:t>
            </w:r>
          </w:p>
          <w:p w14:paraId="58717BA8" w14:textId="77777777" w:rsidR="00C6660B" w:rsidRPr="00DE556B" w:rsidRDefault="00C6660B" w:rsidP="00C6660B">
            <w:pPr>
              <w:pStyle w:val="iBAAGLevel1Bullets"/>
            </w:pPr>
            <w:r w:rsidRPr="00DE556B">
              <w:t>Diagnostic x-rays</w:t>
            </w:r>
          </w:p>
          <w:p w14:paraId="58717BA9" w14:textId="77777777" w:rsidR="00C6660B" w:rsidRPr="00DE556B" w:rsidRDefault="00C6660B" w:rsidP="00C6660B">
            <w:pPr>
              <w:pStyle w:val="iBAAGLevel1Bullets"/>
            </w:pPr>
            <w:r w:rsidRPr="00DE556B">
              <w:t>Root canal and related services</w:t>
            </w:r>
          </w:p>
          <w:p w14:paraId="58717BAA" w14:textId="77777777" w:rsidR="00C6660B" w:rsidRPr="00DE556B" w:rsidRDefault="00C6660B" w:rsidP="00C6660B">
            <w:pPr>
              <w:pStyle w:val="iBAAGLevel1Bullets"/>
            </w:pPr>
            <w:r w:rsidRPr="00DE556B">
              <w:t>Temporary splinting of teeth</w:t>
            </w:r>
          </w:p>
          <w:p w14:paraId="58717BAB" w14:textId="77777777" w:rsidR="00C6660B" w:rsidRPr="00DE556B" w:rsidRDefault="00C6660B" w:rsidP="00C6660B">
            <w:pPr>
              <w:pStyle w:val="iBAAGLevel1Bullets"/>
            </w:pPr>
            <w:r w:rsidRPr="00DE556B">
              <w:t>Simple minimal restorative procedures (fillings)</w:t>
            </w:r>
          </w:p>
          <w:p w14:paraId="58717BAC" w14:textId="77777777" w:rsidR="00C6660B" w:rsidRPr="00DE556B" w:rsidRDefault="00C6660B" w:rsidP="00C6660B">
            <w:pPr>
              <w:pStyle w:val="iBAAGLevel1Bullets"/>
            </w:pPr>
            <w:r w:rsidRPr="00DE556B">
              <w:t>Extractions</w:t>
            </w:r>
          </w:p>
          <w:p w14:paraId="58717BAD" w14:textId="77777777" w:rsidR="00C6660B" w:rsidRPr="00DE556B" w:rsidRDefault="00C6660B" w:rsidP="00C6660B">
            <w:pPr>
              <w:pStyle w:val="iBAAGLevel1Bullets"/>
            </w:pPr>
            <w:r w:rsidRPr="00DE556B">
              <w:t>Post-traumatic crowns if they are the only treatment available</w:t>
            </w:r>
          </w:p>
          <w:p w14:paraId="58717BAE" w14:textId="77777777" w:rsidR="00C6660B" w:rsidRPr="00DE556B" w:rsidRDefault="00C6660B" w:rsidP="00C6660B">
            <w:pPr>
              <w:pStyle w:val="iBAAGLevel1Bullets"/>
            </w:pPr>
            <w:r w:rsidRPr="00DE556B">
              <w:t>Replacement of lost teeth</w:t>
            </w:r>
          </w:p>
          <w:p w14:paraId="58717BAF" w14:textId="77777777" w:rsidR="00C6660B" w:rsidRPr="00DE556B" w:rsidRDefault="00C6660B" w:rsidP="00C6660B">
            <w:pPr>
              <w:pStyle w:val="iBAAGStandardText"/>
            </w:pPr>
          </w:p>
          <w:p w14:paraId="58717BB0" w14:textId="77777777" w:rsidR="00C6660B" w:rsidRPr="00DE556B" w:rsidRDefault="00C6660B" w:rsidP="00C6660B">
            <w:pPr>
              <w:pStyle w:val="iBAAGStandardTextBold"/>
            </w:pPr>
            <w:r w:rsidRPr="00DE556B">
              <w:t xml:space="preserve">Want more information? </w:t>
            </w:r>
          </w:p>
          <w:p w14:paraId="58717BB1" w14:textId="77777777" w:rsidR="00C6660B" w:rsidRPr="00DE556B" w:rsidRDefault="00C6660B" w:rsidP="00C6660B">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BB2" w14:textId="77777777" w:rsidR="00C6660B" w:rsidRPr="00DE556B" w:rsidRDefault="00C6660B" w:rsidP="00C6660B">
            <w:pPr>
              <w:pStyle w:val="iBAAGStandardText"/>
            </w:pPr>
          </w:p>
        </w:tc>
        <w:tc>
          <w:tcPr>
            <w:tcW w:w="2129" w:type="dxa"/>
            <w:shd w:val="clear" w:color="auto" w:fill="FFFFFF" w:themeFill="background1"/>
          </w:tcPr>
          <w:p w14:paraId="2F13EB34"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5E523D01" w14:textId="77777777" w:rsidR="00C6660B" w:rsidRPr="00DE556B" w:rsidRDefault="00C6660B" w:rsidP="00C6660B">
            <w:pPr>
              <w:pStyle w:val="iBAAGStandardText"/>
            </w:pPr>
          </w:p>
          <w:p w14:paraId="29ACD06C" w14:textId="77777777" w:rsidR="00C6660B" w:rsidRPr="00DE556B" w:rsidRDefault="00C6660B" w:rsidP="00C6660B">
            <w:pPr>
              <w:pStyle w:val="iBAAGStandardTextBold"/>
            </w:pPr>
            <w:r w:rsidRPr="00DE556B">
              <w:t>Is prior authorization needed?</w:t>
            </w:r>
          </w:p>
          <w:p w14:paraId="71D7877E" w14:textId="32516C0E"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BB3" w14:textId="29BEC57A" w:rsidR="00C6660B" w:rsidRPr="00DE556B" w:rsidRDefault="00C6660B" w:rsidP="00C6660B">
            <w:pPr>
              <w:pStyle w:val="iBAAGStandardText"/>
            </w:pPr>
            <w:r>
              <w:rPr>
                <w:rStyle w:val="iBAAGStandardTextBoldChar"/>
              </w:rPr>
              <w:t>20%</w:t>
            </w:r>
            <w:r w:rsidRPr="00DE556B">
              <w:t xml:space="preserve"> co-insurance, after you pay the deductible</w:t>
            </w:r>
          </w:p>
          <w:p w14:paraId="58717BB4" w14:textId="77777777" w:rsidR="00C6660B" w:rsidRPr="00DE556B" w:rsidRDefault="00C6660B" w:rsidP="00C6660B">
            <w:pPr>
              <w:pStyle w:val="iBAAGStandardText"/>
            </w:pPr>
          </w:p>
          <w:p w14:paraId="58717BB5" w14:textId="77777777" w:rsidR="00C6660B" w:rsidRPr="00DE556B" w:rsidRDefault="00C6660B" w:rsidP="00C6660B">
            <w:pPr>
              <w:pStyle w:val="iBAAGStandardTextBold"/>
            </w:pPr>
            <w:r w:rsidRPr="00DE556B">
              <w:t>Is prior authorization needed?</w:t>
            </w:r>
          </w:p>
          <w:p w14:paraId="58717BB6" w14:textId="77777777" w:rsidR="00C6660B" w:rsidRPr="00DE556B" w:rsidRDefault="00C6660B" w:rsidP="00C6660B">
            <w:pPr>
              <w:pStyle w:val="iBAAGStandardText"/>
            </w:pPr>
            <w:r w:rsidRPr="00DE556B">
              <w:t>Yes – follow-up treatment only</w:t>
            </w:r>
          </w:p>
          <w:p w14:paraId="58717BB7" w14:textId="77777777" w:rsidR="00C6660B" w:rsidRPr="00DE556B" w:rsidRDefault="00C6660B" w:rsidP="00C6660B">
            <w:pPr>
              <w:pStyle w:val="iBAAGStandardText"/>
            </w:pPr>
          </w:p>
          <w:p w14:paraId="58717BB8" w14:textId="77777777" w:rsidR="00C6660B" w:rsidRPr="00DE556B" w:rsidRDefault="00C6660B" w:rsidP="00C6660B">
            <w:pPr>
              <w:pStyle w:val="iBAAGStandardTextBold"/>
            </w:pPr>
            <w:r w:rsidRPr="00DE556B">
              <w:t>Prior authorization is:</w:t>
            </w:r>
          </w:p>
          <w:p w14:paraId="58717BB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BA" w14:textId="77777777" w:rsidR="00C6660B" w:rsidRPr="00DE556B" w:rsidRDefault="00C6660B" w:rsidP="00C6660B">
            <w:pPr>
              <w:pStyle w:val="iBAAGStandardText"/>
            </w:pPr>
          </w:p>
          <w:p w14:paraId="58717BBB" w14:textId="77777777" w:rsidR="00C6660B" w:rsidRPr="00DE556B" w:rsidRDefault="00C6660B" w:rsidP="00C6660B">
            <w:pPr>
              <w:pStyle w:val="iBAAGStandardTextBold"/>
            </w:pPr>
            <w:r w:rsidRPr="00DE556B">
              <w:t xml:space="preserve">When do I need to call? </w:t>
            </w:r>
          </w:p>
          <w:p w14:paraId="58717BBC" w14:textId="77777777" w:rsidR="00C6660B" w:rsidRPr="00DE556B" w:rsidRDefault="00C6660B" w:rsidP="00C6660B">
            <w:pPr>
              <w:pStyle w:val="iBAAGLevel1Bullets"/>
            </w:pPr>
            <w:r w:rsidRPr="00DE556B">
              <w:t>5 business day before follow-up treatment begins</w:t>
            </w:r>
          </w:p>
          <w:p w14:paraId="58717BBD" w14:textId="77777777" w:rsidR="00C6660B" w:rsidRPr="00DE556B" w:rsidRDefault="00C6660B" w:rsidP="00C6660B">
            <w:pPr>
              <w:pStyle w:val="iBAAGStandardText"/>
            </w:pPr>
          </w:p>
          <w:p w14:paraId="58717BBE" w14:textId="77777777" w:rsidR="00C6660B" w:rsidRPr="00DE556B" w:rsidRDefault="00C6660B" w:rsidP="00C6660B">
            <w:pPr>
              <w:pStyle w:val="iBAAGStandardTextBold"/>
            </w:pPr>
            <w:r w:rsidRPr="00DE556B">
              <w:t xml:space="preserve">If you don’t get prior authorization, you pay: </w:t>
            </w:r>
          </w:p>
          <w:p w14:paraId="58717BBF" w14:textId="77777777" w:rsidR="00C6660B" w:rsidRPr="00DE556B" w:rsidRDefault="00C6660B" w:rsidP="00C6660B">
            <w:pPr>
              <w:pStyle w:val="iBAAGStandardText"/>
            </w:pPr>
            <w:r w:rsidRPr="00DE556B">
              <w:t>All charges</w:t>
            </w:r>
          </w:p>
          <w:p w14:paraId="58717BC0" w14:textId="77777777" w:rsidR="00C6660B" w:rsidRPr="00DE556B" w:rsidRDefault="00C6660B" w:rsidP="00C6660B">
            <w:pPr>
              <w:pStyle w:val="iBAAGStandardText"/>
            </w:pPr>
          </w:p>
          <w:p w14:paraId="58717BC1" w14:textId="77777777" w:rsidR="00C6660B" w:rsidRPr="00DE556B" w:rsidRDefault="00C6660B" w:rsidP="00C6660B">
            <w:pPr>
              <w:pStyle w:val="iBAAGStandardText"/>
            </w:pPr>
          </w:p>
          <w:p w14:paraId="58717BC2" w14:textId="77777777" w:rsidR="00C6660B" w:rsidRPr="00DE556B" w:rsidRDefault="00C6660B" w:rsidP="00C6660B">
            <w:pPr>
              <w:pStyle w:val="iBAAGStandardText"/>
            </w:pPr>
          </w:p>
        </w:tc>
        <w:tc>
          <w:tcPr>
            <w:tcW w:w="2581" w:type="dxa"/>
            <w:shd w:val="clear" w:color="auto" w:fill="FFFFFF" w:themeFill="background1"/>
          </w:tcPr>
          <w:p w14:paraId="58717BC3" w14:textId="16AA9471" w:rsidR="00C6660B" w:rsidRPr="00DE556B" w:rsidRDefault="00C6660B" w:rsidP="00C6660B">
            <w:pPr>
              <w:pStyle w:val="iBAAGStandardText"/>
            </w:pPr>
            <w:r>
              <w:rPr>
                <w:rStyle w:val="iBAAGStandardTextBoldChar"/>
              </w:rPr>
              <w:t>20%</w:t>
            </w:r>
            <w:r w:rsidRPr="00DE556B">
              <w:t xml:space="preserve"> co-insurance, after you pay the network deductible</w:t>
            </w:r>
          </w:p>
          <w:p w14:paraId="58717BC4" w14:textId="77777777" w:rsidR="00C6660B" w:rsidRPr="00DE556B" w:rsidRDefault="00C6660B" w:rsidP="00C6660B">
            <w:pPr>
              <w:pStyle w:val="iBAAGStandardText"/>
            </w:pPr>
          </w:p>
          <w:p w14:paraId="58717BC5" w14:textId="77777777" w:rsidR="00C6660B" w:rsidRPr="00DE556B" w:rsidRDefault="00C6660B" w:rsidP="00C6660B">
            <w:pPr>
              <w:pStyle w:val="iBAAGStandardTextBold"/>
            </w:pPr>
            <w:r w:rsidRPr="00DE556B">
              <w:t>Is prior authorization needed?</w:t>
            </w:r>
          </w:p>
          <w:p w14:paraId="58717BC6" w14:textId="77777777" w:rsidR="00C6660B" w:rsidRPr="00DE556B" w:rsidRDefault="00C6660B" w:rsidP="00C6660B">
            <w:pPr>
              <w:pStyle w:val="iBAAGStandardText"/>
            </w:pPr>
            <w:r w:rsidRPr="00DE556B">
              <w:t>Yes – follow-up treatment only</w:t>
            </w:r>
          </w:p>
          <w:p w14:paraId="58717BC7" w14:textId="77777777" w:rsidR="00C6660B" w:rsidRPr="00DE556B" w:rsidRDefault="00C6660B" w:rsidP="00C6660B">
            <w:pPr>
              <w:pStyle w:val="iBAAGStandardText"/>
            </w:pPr>
          </w:p>
          <w:p w14:paraId="58717BC8" w14:textId="77777777" w:rsidR="00C6660B" w:rsidRPr="00DE556B" w:rsidRDefault="00C6660B" w:rsidP="00C6660B">
            <w:pPr>
              <w:pStyle w:val="iBAAGStandardTextBold"/>
            </w:pPr>
            <w:r w:rsidRPr="00DE556B">
              <w:t>Prior authorization is:</w:t>
            </w:r>
          </w:p>
          <w:p w14:paraId="58717BC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CA" w14:textId="77777777" w:rsidR="00C6660B" w:rsidRPr="00DE556B" w:rsidRDefault="00C6660B" w:rsidP="00C6660B">
            <w:pPr>
              <w:pStyle w:val="iBAAGStandardText"/>
            </w:pPr>
          </w:p>
          <w:p w14:paraId="58717BCB" w14:textId="77777777" w:rsidR="00C6660B" w:rsidRPr="00DE556B" w:rsidRDefault="00C6660B" w:rsidP="00C6660B">
            <w:pPr>
              <w:pStyle w:val="iBAAGStandardTextBold"/>
            </w:pPr>
            <w:r w:rsidRPr="00DE556B">
              <w:t xml:space="preserve">When do I need to call? </w:t>
            </w:r>
          </w:p>
          <w:p w14:paraId="58717BCC" w14:textId="77777777" w:rsidR="00C6660B" w:rsidRPr="00DE556B" w:rsidRDefault="00C6660B" w:rsidP="00C6660B">
            <w:pPr>
              <w:pStyle w:val="iBAAGLevel1Bullets"/>
            </w:pPr>
            <w:r w:rsidRPr="00DE556B">
              <w:t>5 business day before follow-up treatment begins</w:t>
            </w:r>
          </w:p>
          <w:p w14:paraId="58717BCD" w14:textId="77777777" w:rsidR="00C6660B" w:rsidRPr="00DE556B" w:rsidRDefault="00C6660B" w:rsidP="00C6660B">
            <w:pPr>
              <w:pStyle w:val="iBAAGStandardText"/>
            </w:pPr>
          </w:p>
          <w:p w14:paraId="376030FD" w14:textId="77777777" w:rsidR="00C6660B" w:rsidRPr="00DE556B" w:rsidRDefault="00C6660B" w:rsidP="00C6660B">
            <w:pPr>
              <w:pStyle w:val="iBAAGStandardTextBold"/>
            </w:pPr>
            <w:r w:rsidRPr="00DE556B">
              <w:t xml:space="preserve">If you don’t get prior authorization, you pay: </w:t>
            </w:r>
          </w:p>
          <w:p w14:paraId="58717BCF" w14:textId="619A6FD2" w:rsidR="00C6660B" w:rsidRPr="00DE556B" w:rsidRDefault="00C6660B" w:rsidP="00C6660B">
            <w:pPr>
              <w:pStyle w:val="iBAAGStandardText"/>
            </w:pPr>
            <w:r w:rsidRPr="00DE556B">
              <w:t>All charges</w:t>
            </w:r>
          </w:p>
          <w:p w14:paraId="58717BD0" w14:textId="77777777" w:rsidR="00C6660B" w:rsidRPr="00DE556B" w:rsidRDefault="00C6660B" w:rsidP="00C6660B">
            <w:pPr>
              <w:pStyle w:val="iBAAGStandardText"/>
            </w:pPr>
          </w:p>
          <w:p w14:paraId="58717BD1" w14:textId="77777777" w:rsidR="00C6660B" w:rsidRPr="00DE556B" w:rsidRDefault="00C6660B" w:rsidP="00C6660B">
            <w:pPr>
              <w:pStyle w:val="iBAAGStandardText"/>
            </w:pPr>
          </w:p>
        </w:tc>
        <w:tc>
          <w:tcPr>
            <w:tcW w:w="3290" w:type="dxa"/>
            <w:shd w:val="clear" w:color="auto" w:fill="FFFFFF" w:themeFill="background1"/>
          </w:tcPr>
          <w:p w14:paraId="58717BD4" w14:textId="77777777" w:rsidR="00C6660B" w:rsidRPr="00DE556B" w:rsidRDefault="00C6660B" w:rsidP="00C6660B">
            <w:pPr>
              <w:pStyle w:val="iBAAGStandardText"/>
            </w:pPr>
            <w:r w:rsidRPr="00DE556B">
              <w:t>No coverage for:</w:t>
            </w:r>
          </w:p>
          <w:p w14:paraId="58717BD5" w14:textId="77777777" w:rsidR="00C6660B" w:rsidRPr="00DE556B" w:rsidRDefault="00C6660B" w:rsidP="00C6660B">
            <w:pPr>
              <w:pStyle w:val="iBAAGLevel1Bullets"/>
            </w:pPr>
            <w:r w:rsidRPr="00DE556B">
              <w:t xml:space="preserve">Damage that occurs as a result of normal activities, daily living or extraordinary use </w:t>
            </w:r>
          </w:p>
          <w:p w14:paraId="58717BD6" w14:textId="21103C1A" w:rsidR="00C6660B" w:rsidRPr="00527354" w:rsidRDefault="00C6660B" w:rsidP="00C6660B">
            <w:pPr>
              <w:pStyle w:val="iBAAGLevel1Bullets"/>
              <w:rPr>
                <w:color w:val="auto"/>
              </w:rPr>
            </w:pPr>
            <w:r w:rsidRPr="00DE556B">
              <w:t>Dental care that is required to treat the effects</w:t>
            </w:r>
            <w:r w:rsidRPr="00527354">
              <w:rPr>
                <w:color w:val="auto"/>
              </w:rPr>
              <w:t xml:space="preserve"> of a medical condition</w:t>
            </w:r>
            <w:r w:rsidRPr="00527354">
              <w:rPr>
                <w:rStyle w:val="MandateStandardTextChar"/>
                <w:color w:val="auto"/>
              </w:rPr>
              <w:t xml:space="preserve">, except as described under </w:t>
            </w:r>
            <w:r w:rsidRPr="00527354">
              <w:rPr>
                <w:rStyle w:val="MandateTextItalicsChar"/>
                <w:color w:val="auto"/>
              </w:rPr>
              <w:t>Reconstructive Procedures</w:t>
            </w:r>
          </w:p>
          <w:p w14:paraId="58717BD7" w14:textId="77777777" w:rsidR="00C6660B" w:rsidRPr="00DE556B" w:rsidRDefault="00C6660B" w:rsidP="00C6660B">
            <w:pPr>
              <w:pStyle w:val="iBAAGStandardText"/>
            </w:pPr>
          </w:p>
        </w:tc>
      </w:tr>
      <w:tr w:rsidR="00C6660B" w:rsidRPr="00DE556B" w14:paraId="58717BDF" w14:textId="77777777" w:rsidTr="00C6660B">
        <w:tc>
          <w:tcPr>
            <w:tcW w:w="3400" w:type="dxa"/>
            <w:tcBorders>
              <w:bottom w:val="single" w:sz="4" w:space="0" w:color="000000" w:themeColor="text1"/>
            </w:tcBorders>
            <w:shd w:val="clear" w:color="auto" w:fill="31849B"/>
            <w:vAlign w:val="center"/>
          </w:tcPr>
          <w:p w14:paraId="58717BD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E11DDF" w14:textId="77777777" w:rsidR="00C6660B" w:rsidRPr="00DE556B" w:rsidRDefault="00C6660B" w:rsidP="00C6660B">
            <w:pPr>
              <w:pStyle w:val="iBAAGTableHeader"/>
            </w:pPr>
            <w:r w:rsidRPr="00DE556B">
              <w:t>Your cost if you use</w:t>
            </w:r>
          </w:p>
          <w:p w14:paraId="6A72EB9A" w14:textId="3843D54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EEC1238" w14:textId="77777777" w:rsidR="00C6660B" w:rsidRPr="00DE556B" w:rsidRDefault="00C6660B" w:rsidP="00C6660B">
            <w:pPr>
              <w:pStyle w:val="iBAAGTableHeader"/>
            </w:pPr>
            <w:r w:rsidRPr="00DE556B">
              <w:t>Your cost if you use</w:t>
            </w:r>
          </w:p>
          <w:p w14:paraId="58717BDB" w14:textId="118394EF"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057F91" w14:textId="77777777" w:rsidR="00C6660B" w:rsidRPr="00DE556B" w:rsidRDefault="00C6660B" w:rsidP="00C6660B">
            <w:pPr>
              <w:pStyle w:val="iBAAGTableHeader"/>
            </w:pPr>
            <w:r w:rsidRPr="00DE556B">
              <w:t>Your cost if you use U.S.</w:t>
            </w:r>
          </w:p>
          <w:p w14:paraId="58717BDD" w14:textId="04FB91E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DE" w14:textId="77777777" w:rsidR="00C6660B" w:rsidRPr="00DE556B" w:rsidRDefault="00C6660B" w:rsidP="00C6660B">
            <w:pPr>
              <w:pStyle w:val="iBAAGTableHeader"/>
            </w:pPr>
            <w:r w:rsidRPr="00DE556B">
              <w:t>Limits &amp; Exceptions</w:t>
            </w:r>
          </w:p>
        </w:tc>
      </w:tr>
      <w:tr w:rsidR="00C6660B" w:rsidRPr="00DE556B" w14:paraId="58717BF7" w14:textId="77777777" w:rsidTr="00C6660B">
        <w:tc>
          <w:tcPr>
            <w:tcW w:w="3400" w:type="dxa"/>
            <w:shd w:val="clear" w:color="auto" w:fill="FFFFFF" w:themeFill="background1"/>
          </w:tcPr>
          <w:p w14:paraId="58717BE0" w14:textId="77777777" w:rsidR="00C6660B" w:rsidRPr="00DE556B" w:rsidRDefault="00C6660B" w:rsidP="00C6660B">
            <w:pPr>
              <w:pStyle w:val="iBAAGSituationBoxName"/>
            </w:pPr>
            <w:bookmarkStart w:id="100" w:name="Diabetes_Services"/>
            <w:r w:rsidRPr="00DE556B">
              <w:t>Diabetes Services</w:t>
            </w:r>
            <w:bookmarkEnd w:id="100"/>
          </w:p>
          <w:p w14:paraId="58717BE1" w14:textId="77777777" w:rsidR="00C6660B" w:rsidRPr="00DE556B" w:rsidRDefault="00C6660B" w:rsidP="00C6660B">
            <w:pPr>
              <w:pStyle w:val="iBAAGStandardText"/>
            </w:pPr>
          </w:p>
          <w:p w14:paraId="58717BE2"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C6660B" w:rsidRPr="00DE556B" w:rsidRDefault="00C6660B" w:rsidP="00C6660B">
            <w:pPr>
              <w:pStyle w:val="iBAAGStandardText"/>
            </w:pPr>
          </w:p>
          <w:p w14:paraId="58717BE4" w14:textId="77777777" w:rsidR="00C6660B" w:rsidRPr="00DE556B" w:rsidRDefault="00C6660B" w:rsidP="00C6660B">
            <w:pPr>
              <w:pStyle w:val="iBAAGStandardText"/>
            </w:pPr>
            <w:r w:rsidRPr="00DE556B">
              <w:t>We cover:</w:t>
            </w:r>
          </w:p>
          <w:p w14:paraId="58717BE5" w14:textId="77777777" w:rsidR="00C6660B" w:rsidRPr="00DE556B" w:rsidRDefault="00C6660B" w:rsidP="00C6660B">
            <w:pPr>
              <w:pStyle w:val="iBAAGLevel1Bullets"/>
            </w:pPr>
            <w:r w:rsidRPr="00DE556B">
              <w:t>Education and nutrition therapy services ordered by a doctor</w:t>
            </w:r>
          </w:p>
          <w:p w14:paraId="58717BE6" w14:textId="77777777" w:rsidR="00C6660B" w:rsidRPr="00DE556B" w:rsidRDefault="00C6660B" w:rsidP="00C6660B">
            <w:pPr>
              <w:pStyle w:val="iBAAGLevel1Bullets"/>
            </w:pPr>
            <w:r w:rsidRPr="00DE556B">
              <w:t xml:space="preserve">Diabetic eye exam </w:t>
            </w:r>
          </w:p>
          <w:p w14:paraId="58717BE7" w14:textId="77777777" w:rsidR="00C6660B" w:rsidRPr="00DE556B" w:rsidRDefault="00C6660B" w:rsidP="00C6660B">
            <w:pPr>
              <w:pStyle w:val="iBAAGLevel1Bullets"/>
            </w:pPr>
            <w:r w:rsidRPr="00DE556B">
              <w:t xml:space="preserve">Preventive foot care </w:t>
            </w:r>
          </w:p>
          <w:p w14:paraId="58717BE8" w14:textId="77777777" w:rsidR="00C6660B" w:rsidRPr="00DE556B" w:rsidRDefault="00C6660B" w:rsidP="00C6660B">
            <w:pPr>
              <w:pStyle w:val="iBAAGStandardText"/>
            </w:pPr>
          </w:p>
          <w:p w14:paraId="58717BE9" w14:textId="77777777" w:rsidR="00C6660B" w:rsidRPr="00DE556B" w:rsidRDefault="00C6660B" w:rsidP="00C6660B">
            <w:pPr>
              <w:pStyle w:val="iBAAGStandardTextBold"/>
            </w:pPr>
            <w:r w:rsidRPr="00DE556B">
              <w:t xml:space="preserve">Want more information? </w:t>
            </w:r>
          </w:p>
          <w:p w14:paraId="58717BEA" w14:textId="77777777" w:rsidR="00C6660B" w:rsidRPr="00DE556B" w:rsidRDefault="00C6660B" w:rsidP="00C6660B">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C6660B" w:rsidRPr="00DE556B" w:rsidRDefault="00C6660B" w:rsidP="00C6660B">
            <w:pPr>
              <w:pStyle w:val="iBAAGStandardText"/>
            </w:pPr>
          </w:p>
        </w:tc>
        <w:tc>
          <w:tcPr>
            <w:tcW w:w="2129" w:type="dxa"/>
            <w:shd w:val="clear" w:color="auto" w:fill="FFFFFF" w:themeFill="background1"/>
          </w:tcPr>
          <w:p w14:paraId="32BF892D" w14:textId="6727582C" w:rsidR="00C6660B" w:rsidRPr="00DE556B" w:rsidRDefault="00C6660B" w:rsidP="00C6660B">
            <w:pPr>
              <w:pStyle w:val="iBAAGStandardText"/>
            </w:pPr>
            <w:r w:rsidRPr="00DE556B">
              <w:t>The amount you pay is based on where the covered health service is provided.</w:t>
            </w:r>
          </w:p>
          <w:p w14:paraId="30EDADF0" w14:textId="77777777" w:rsidR="00C6660B" w:rsidRPr="00DE556B" w:rsidRDefault="00C6660B" w:rsidP="00C6660B">
            <w:pPr>
              <w:pStyle w:val="iBAAGStandardText"/>
            </w:pPr>
          </w:p>
          <w:p w14:paraId="2936A36F" w14:textId="77777777" w:rsidR="00C6660B" w:rsidRPr="00DE556B" w:rsidRDefault="00C6660B" w:rsidP="00C6660B">
            <w:pPr>
              <w:pStyle w:val="iBAAGStandardTextBold"/>
            </w:pPr>
            <w:r w:rsidRPr="00DE556B">
              <w:t>Is prior authorization needed?</w:t>
            </w:r>
          </w:p>
          <w:p w14:paraId="3028AB99" w14:textId="77777777" w:rsidR="00C6660B" w:rsidRPr="00DE556B" w:rsidRDefault="00C6660B" w:rsidP="00C6660B">
            <w:pPr>
              <w:pStyle w:val="iBAAGStandardText"/>
            </w:pPr>
            <w:r w:rsidRPr="00DE556B">
              <w:t>No</w:t>
            </w:r>
          </w:p>
          <w:p w14:paraId="1249D134" w14:textId="77777777" w:rsidR="00C6660B" w:rsidRPr="00DE556B" w:rsidRDefault="00C6660B" w:rsidP="00C6660B">
            <w:pPr>
              <w:pStyle w:val="iBAAGStandardText"/>
            </w:pPr>
          </w:p>
        </w:tc>
        <w:tc>
          <w:tcPr>
            <w:tcW w:w="2129" w:type="dxa"/>
            <w:shd w:val="clear" w:color="auto" w:fill="FFFFFF" w:themeFill="background1"/>
          </w:tcPr>
          <w:p w14:paraId="58717BEC" w14:textId="6B6E8B8A" w:rsidR="00C6660B" w:rsidRPr="00DE556B" w:rsidRDefault="00C6660B" w:rsidP="00C6660B">
            <w:pPr>
              <w:pStyle w:val="iBAAGStandardText"/>
            </w:pPr>
            <w:r w:rsidRPr="00DE556B">
              <w:t>The amount you pay is based on where the covered health service is provided.</w:t>
            </w:r>
          </w:p>
          <w:p w14:paraId="58717BED" w14:textId="77777777" w:rsidR="00C6660B" w:rsidRPr="00DE556B" w:rsidRDefault="00C6660B" w:rsidP="00C6660B">
            <w:pPr>
              <w:pStyle w:val="iBAAGStandardText"/>
            </w:pPr>
          </w:p>
          <w:p w14:paraId="58717BEE" w14:textId="77777777" w:rsidR="00C6660B" w:rsidRPr="00DE556B" w:rsidRDefault="00C6660B" w:rsidP="00C6660B">
            <w:pPr>
              <w:pStyle w:val="iBAAGStandardTextBold"/>
            </w:pPr>
            <w:r w:rsidRPr="00DE556B">
              <w:t>Is prior authorization needed?</w:t>
            </w:r>
          </w:p>
          <w:p w14:paraId="58717BEF" w14:textId="77777777" w:rsidR="00C6660B" w:rsidRPr="00DE556B" w:rsidRDefault="00C6660B" w:rsidP="00C6660B">
            <w:pPr>
              <w:pStyle w:val="iBAAGStandardText"/>
            </w:pPr>
            <w:r w:rsidRPr="00DE556B">
              <w:t>No</w:t>
            </w:r>
          </w:p>
          <w:p w14:paraId="58717BF0" w14:textId="77777777" w:rsidR="00C6660B" w:rsidRPr="00DE556B" w:rsidRDefault="00C6660B" w:rsidP="00C6660B">
            <w:pPr>
              <w:pStyle w:val="iBAAGStandardText"/>
            </w:pPr>
          </w:p>
        </w:tc>
        <w:tc>
          <w:tcPr>
            <w:tcW w:w="2581" w:type="dxa"/>
            <w:shd w:val="clear" w:color="auto" w:fill="FFFFFF" w:themeFill="background1"/>
          </w:tcPr>
          <w:p w14:paraId="58717BF1" w14:textId="0AEC1B22" w:rsidR="00C6660B" w:rsidRPr="00DE556B" w:rsidRDefault="00C6660B" w:rsidP="00C6660B">
            <w:pPr>
              <w:pStyle w:val="iBAAGStandardText"/>
            </w:pPr>
            <w:r w:rsidRPr="00DE556B">
              <w:t>The amount you pay is based on where the covered health service is provided.</w:t>
            </w:r>
          </w:p>
          <w:p w14:paraId="58717BF2" w14:textId="77777777" w:rsidR="00C6660B" w:rsidRPr="00DE556B" w:rsidRDefault="00C6660B" w:rsidP="00C6660B">
            <w:pPr>
              <w:pStyle w:val="iBAAGStandardText"/>
            </w:pPr>
          </w:p>
          <w:p w14:paraId="58717BF3" w14:textId="77777777" w:rsidR="00C6660B" w:rsidRPr="00DE556B" w:rsidRDefault="00C6660B" w:rsidP="00C6660B">
            <w:pPr>
              <w:pStyle w:val="iBAAGStandardTextBold"/>
            </w:pPr>
            <w:r w:rsidRPr="00DE556B">
              <w:t>Is prior authorization needed?</w:t>
            </w:r>
          </w:p>
          <w:p w14:paraId="58717BF4" w14:textId="77777777" w:rsidR="00C6660B" w:rsidRPr="00DE556B" w:rsidRDefault="00C6660B" w:rsidP="00C6660B">
            <w:pPr>
              <w:pStyle w:val="iBAAGStandardText"/>
            </w:pPr>
            <w:r w:rsidRPr="00DE556B">
              <w:t>No</w:t>
            </w:r>
          </w:p>
          <w:p w14:paraId="58717BF5" w14:textId="77777777" w:rsidR="00C6660B" w:rsidRPr="00DE556B" w:rsidRDefault="00C6660B" w:rsidP="00C6660B">
            <w:pPr>
              <w:pStyle w:val="iBAAGStandardText"/>
            </w:pPr>
          </w:p>
        </w:tc>
        <w:tc>
          <w:tcPr>
            <w:tcW w:w="3290" w:type="dxa"/>
            <w:shd w:val="clear" w:color="auto" w:fill="FFFFFF" w:themeFill="background1"/>
          </w:tcPr>
          <w:p w14:paraId="58717BF6" w14:textId="77777777" w:rsidR="00C6660B" w:rsidRPr="00DE556B" w:rsidRDefault="00C6660B" w:rsidP="00C6660B">
            <w:pPr>
              <w:pStyle w:val="iBAAGStandardText"/>
            </w:pPr>
            <w:r w:rsidRPr="00DE556B">
              <w:t>None</w:t>
            </w:r>
          </w:p>
        </w:tc>
      </w:tr>
      <w:tr w:rsidR="00C6660B" w:rsidRPr="00DE556B" w14:paraId="58717BFE" w14:textId="77777777" w:rsidTr="00C6660B">
        <w:tc>
          <w:tcPr>
            <w:tcW w:w="3400" w:type="dxa"/>
            <w:tcBorders>
              <w:bottom w:val="single" w:sz="4" w:space="0" w:color="000000" w:themeColor="text1"/>
            </w:tcBorders>
            <w:shd w:val="clear" w:color="auto" w:fill="31849B"/>
            <w:vAlign w:val="center"/>
          </w:tcPr>
          <w:p w14:paraId="58717BF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3FCCC8F" w14:textId="77777777" w:rsidR="00C6660B" w:rsidRPr="00DE556B" w:rsidRDefault="00C6660B" w:rsidP="00C6660B">
            <w:pPr>
              <w:pStyle w:val="iBAAGTableHeader"/>
            </w:pPr>
            <w:r w:rsidRPr="00DE556B">
              <w:t>Your cost if you use</w:t>
            </w:r>
          </w:p>
          <w:p w14:paraId="49CFE0CC" w14:textId="6440506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6A87E6CB" w14:textId="77777777" w:rsidR="00C6660B" w:rsidRPr="00DE556B" w:rsidRDefault="00C6660B" w:rsidP="00C6660B">
            <w:pPr>
              <w:pStyle w:val="iBAAGTableHeader"/>
            </w:pPr>
            <w:r w:rsidRPr="00DE556B">
              <w:t>Your cost if you use</w:t>
            </w:r>
          </w:p>
          <w:p w14:paraId="58717BFA" w14:textId="7AADDA0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5416FE3E" w14:textId="77777777" w:rsidR="00C6660B" w:rsidRPr="00DE556B" w:rsidRDefault="00C6660B" w:rsidP="00C6660B">
            <w:pPr>
              <w:pStyle w:val="iBAAGTableHeader"/>
            </w:pPr>
            <w:r w:rsidRPr="00DE556B">
              <w:t>Your cost if you use U.S.</w:t>
            </w:r>
          </w:p>
          <w:p w14:paraId="58717BFC" w14:textId="11247F0C"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FD" w14:textId="77777777" w:rsidR="00C6660B" w:rsidRPr="00DE556B" w:rsidRDefault="00C6660B" w:rsidP="00C6660B">
            <w:pPr>
              <w:pStyle w:val="iBAAGTableHeader"/>
            </w:pPr>
            <w:r w:rsidRPr="00DE556B">
              <w:t>Limits &amp; Exceptions</w:t>
            </w:r>
          </w:p>
        </w:tc>
      </w:tr>
      <w:tr w:rsidR="00C6660B" w:rsidRPr="00DE556B" w14:paraId="58717C21" w14:textId="77777777" w:rsidTr="00C6660B">
        <w:tc>
          <w:tcPr>
            <w:tcW w:w="3400" w:type="dxa"/>
            <w:shd w:val="clear" w:color="auto" w:fill="FFFFFF" w:themeFill="background1"/>
          </w:tcPr>
          <w:p w14:paraId="58717BFF" w14:textId="77777777" w:rsidR="00C6660B" w:rsidRPr="00DE556B" w:rsidRDefault="00C6660B" w:rsidP="00C6660B">
            <w:pPr>
              <w:pStyle w:val="iBAAGSituationBoxName"/>
            </w:pPr>
            <w:bookmarkStart w:id="101" w:name="Diabetes_Supplies"/>
            <w:r w:rsidRPr="00DE556B">
              <w:t>Diabetes Supplies</w:t>
            </w:r>
            <w:bookmarkEnd w:id="101"/>
          </w:p>
          <w:p w14:paraId="58717C00" w14:textId="77777777" w:rsidR="00C6660B" w:rsidRPr="00DE556B" w:rsidRDefault="00C6660B" w:rsidP="00C6660B">
            <w:pPr>
              <w:pStyle w:val="iBAAGStandardText"/>
            </w:pPr>
          </w:p>
          <w:p w14:paraId="58717C01"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C6660B" w:rsidRPr="00DE556B" w:rsidRDefault="00C6660B" w:rsidP="00C6660B">
            <w:pPr>
              <w:pStyle w:val="iBAAGStandardText"/>
            </w:pPr>
          </w:p>
          <w:p w14:paraId="58717C03" w14:textId="77777777" w:rsidR="00C6660B" w:rsidRPr="00DE556B" w:rsidRDefault="00C6660B" w:rsidP="00C6660B">
            <w:pPr>
              <w:pStyle w:val="iBAAGStandardText"/>
            </w:pPr>
            <w:r w:rsidRPr="00DE556B">
              <w:t>We cover:</w:t>
            </w:r>
          </w:p>
          <w:p w14:paraId="58717C04" w14:textId="77777777" w:rsidR="00C6660B" w:rsidRPr="00DE556B" w:rsidRDefault="00C6660B" w:rsidP="00C6660B">
            <w:pPr>
              <w:pStyle w:val="iBAAGLevel1Bullets"/>
            </w:pPr>
            <w:r w:rsidRPr="00DE556B">
              <w:t xml:space="preserve">Blood and urine testing strips </w:t>
            </w:r>
          </w:p>
          <w:p w14:paraId="58717C05" w14:textId="77777777" w:rsidR="00C6660B" w:rsidRPr="00DE556B" w:rsidRDefault="00C6660B" w:rsidP="00C6660B">
            <w:pPr>
              <w:pStyle w:val="iBAAGLevel1Bullets"/>
            </w:pPr>
            <w:r w:rsidRPr="00DE556B">
              <w:t>Glucose monitors</w:t>
            </w:r>
          </w:p>
          <w:p w14:paraId="58717C06" w14:textId="77777777" w:rsidR="00C6660B" w:rsidRPr="00DE556B" w:rsidRDefault="00C6660B" w:rsidP="00C6660B">
            <w:pPr>
              <w:pStyle w:val="iBAAGLevel1Bullets"/>
            </w:pPr>
            <w:r w:rsidRPr="00DE556B">
              <w:t>Insulin syringes with needles</w:t>
            </w:r>
          </w:p>
          <w:p w14:paraId="58717C07" w14:textId="77777777" w:rsidR="00C6660B" w:rsidRPr="00DE556B" w:rsidRDefault="00C6660B" w:rsidP="00C6660B">
            <w:pPr>
              <w:pStyle w:val="iBAAGLevel1Bullets"/>
            </w:pPr>
            <w:r w:rsidRPr="00DE556B">
              <w:t>Ketone testing strips and tablets</w:t>
            </w:r>
          </w:p>
          <w:p w14:paraId="58717C08" w14:textId="77777777" w:rsidR="00C6660B" w:rsidRPr="00DE556B" w:rsidRDefault="00C6660B" w:rsidP="00C6660B">
            <w:pPr>
              <w:pStyle w:val="iBAAGLevel1Bullets"/>
            </w:pPr>
            <w:r w:rsidRPr="00DE556B">
              <w:t>Lancets and lancet devices</w:t>
            </w:r>
          </w:p>
          <w:p w14:paraId="58717C09" w14:textId="77777777" w:rsidR="00C6660B" w:rsidRPr="00DE556B" w:rsidRDefault="00C6660B" w:rsidP="00C6660B">
            <w:pPr>
              <w:pStyle w:val="iBAAGLevel1Bullets"/>
            </w:pPr>
            <w:r w:rsidRPr="00DE556B">
              <w:t>Cartridges and drawing – up for the visually impaired</w:t>
            </w:r>
          </w:p>
          <w:p w14:paraId="58717C0A" w14:textId="77777777" w:rsidR="00C6660B" w:rsidRPr="00DE556B" w:rsidRDefault="00C6660B" w:rsidP="00C6660B">
            <w:pPr>
              <w:pStyle w:val="iBAAGLevel1Bullets"/>
            </w:pPr>
            <w:r w:rsidRPr="00DE556B">
              <w:t xml:space="preserve">Insulin </w:t>
            </w:r>
          </w:p>
          <w:p w14:paraId="58717C0B" w14:textId="77777777" w:rsidR="00C6660B" w:rsidRPr="00DE556B" w:rsidRDefault="00C6660B" w:rsidP="00C6660B">
            <w:pPr>
              <w:pStyle w:val="iBAAGLevel1Bullets"/>
            </w:pPr>
            <w:r w:rsidRPr="00DE556B">
              <w:t>Insulin pump and related supplies</w:t>
            </w:r>
          </w:p>
          <w:p w14:paraId="58717C0C" w14:textId="77777777" w:rsidR="00C6660B" w:rsidRPr="00DE556B" w:rsidRDefault="00C6660B" w:rsidP="00C6660B">
            <w:pPr>
              <w:pStyle w:val="iBAAGLevel1Bullets"/>
            </w:pPr>
            <w:r w:rsidRPr="00DE556B">
              <w:t xml:space="preserve">Additional supplies that are determined necessary for the treatment of diabetes </w:t>
            </w:r>
          </w:p>
          <w:p w14:paraId="58717C0D" w14:textId="368AD1BE" w:rsidR="00C6660B" w:rsidRPr="00DE556B" w:rsidRDefault="00C6660B" w:rsidP="00C6660B">
            <w:pPr>
              <w:pStyle w:val="iBAAGStandardText"/>
            </w:pPr>
          </w:p>
          <w:p w14:paraId="34890B93" w14:textId="7555504D" w:rsidR="00C6660B" w:rsidRPr="00DE556B" w:rsidRDefault="00C6660B" w:rsidP="00C6660B">
            <w:pPr>
              <w:pStyle w:val="iBAAGStandardText"/>
            </w:pPr>
            <w:r w:rsidRPr="00DE556B">
              <w:t>The above diabetic supplies are covered under your outpatient prescription drug rider, except for insulin pumps and related supplies.</w:t>
            </w:r>
          </w:p>
          <w:p w14:paraId="088DD78E" w14:textId="77777777" w:rsidR="00C6660B" w:rsidRPr="00DE556B" w:rsidRDefault="00C6660B" w:rsidP="00C6660B">
            <w:pPr>
              <w:pStyle w:val="iBAAGStandardText"/>
            </w:pPr>
          </w:p>
          <w:p w14:paraId="44930B32" w14:textId="5821683C" w:rsidR="00C6660B" w:rsidRPr="00DE556B" w:rsidRDefault="00C6660B" w:rsidP="00C6660B">
            <w:pPr>
              <w:pStyle w:val="iBAAGStandardText"/>
            </w:pPr>
            <w:r w:rsidRPr="00DE556B">
              <w:t>Insulin pumps and related pump supplies are covered under your durable medical equipment.</w:t>
            </w:r>
          </w:p>
          <w:p w14:paraId="58717C11" w14:textId="77777777" w:rsidR="00C6660B" w:rsidRPr="00DE556B" w:rsidRDefault="00C6660B" w:rsidP="00C6660B">
            <w:pPr>
              <w:pStyle w:val="iBAAGStandardText"/>
            </w:pPr>
          </w:p>
          <w:p w14:paraId="58717C12" w14:textId="77777777" w:rsidR="00C6660B" w:rsidRPr="00DE556B" w:rsidRDefault="00C6660B" w:rsidP="00C6660B">
            <w:pPr>
              <w:pStyle w:val="iBAAGStandardTextBold"/>
            </w:pPr>
            <w:r w:rsidRPr="00DE556B">
              <w:t xml:space="preserve">Want more information? </w:t>
            </w:r>
          </w:p>
          <w:p w14:paraId="58717C13" w14:textId="77777777" w:rsidR="00C6660B" w:rsidRPr="00DE556B" w:rsidRDefault="00C6660B" w:rsidP="00C6660B">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C6660B" w:rsidRPr="00DE556B" w:rsidRDefault="00C6660B" w:rsidP="00C6660B">
            <w:pPr>
              <w:pStyle w:val="iBAAGStandardText"/>
            </w:pPr>
          </w:p>
        </w:tc>
        <w:tc>
          <w:tcPr>
            <w:tcW w:w="2129" w:type="dxa"/>
            <w:shd w:val="clear" w:color="auto" w:fill="FFFFFF" w:themeFill="background1"/>
          </w:tcPr>
          <w:p w14:paraId="496F6D50" w14:textId="1ED98D58" w:rsidR="00C6660B" w:rsidRPr="00DE556B" w:rsidRDefault="00C6660B" w:rsidP="00C6660B">
            <w:pPr>
              <w:pStyle w:val="iBAAGStandardText"/>
            </w:pPr>
            <w:r w:rsidRPr="00DE556B">
              <w:t>The amount you pay is based on where the covered health service is provided.</w:t>
            </w:r>
          </w:p>
          <w:p w14:paraId="62D1D85F" w14:textId="77777777" w:rsidR="00C6660B" w:rsidRPr="00DE556B" w:rsidRDefault="00C6660B" w:rsidP="00C6660B">
            <w:pPr>
              <w:pStyle w:val="iBAAGStandardText"/>
            </w:pPr>
          </w:p>
          <w:p w14:paraId="614F5E84" w14:textId="77777777" w:rsidR="00C6660B" w:rsidRPr="00DE556B" w:rsidRDefault="00C6660B" w:rsidP="00C6660B">
            <w:pPr>
              <w:pStyle w:val="iBAAGStandardTextBold"/>
            </w:pPr>
            <w:r w:rsidRPr="00DE556B">
              <w:t>Is prior authorization needed?</w:t>
            </w:r>
          </w:p>
          <w:p w14:paraId="3CE9E5FD" w14:textId="77777777" w:rsidR="00C6660B" w:rsidRPr="00DE556B" w:rsidRDefault="00C6660B" w:rsidP="00C6660B">
            <w:pPr>
              <w:pStyle w:val="iBAAGStandardText"/>
            </w:pPr>
            <w:r w:rsidRPr="00DE556B">
              <w:t>No</w:t>
            </w:r>
          </w:p>
          <w:p w14:paraId="31213086" w14:textId="77777777" w:rsidR="00C6660B" w:rsidRPr="00DE556B" w:rsidRDefault="00C6660B" w:rsidP="00C6660B">
            <w:pPr>
              <w:pStyle w:val="iBAAGStandardText"/>
            </w:pPr>
          </w:p>
          <w:p w14:paraId="2766A19C" w14:textId="77777777" w:rsidR="00C6660B" w:rsidRPr="00DE556B" w:rsidRDefault="00C6660B" w:rsidP="00C6660B">
            <w:pPr>
              <w:pStyle w:val="iBAAGStandardTextBold"/>
            </w:pPr>
            <w:r w:rsidRPr="00DE556B">
              <w:t>Insulin Pumps</w:t>
            </w:r>
          </w:p>
          <w:p w14:paraId="3705889F"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24DAA9BD" w14:textId="77777777" w:rsidR="00C6660B" w:rsidRPr="00DE556B" w:rsidRDefault="00C6660B" w:rsidP="00C6660B">
            <w:pPr>
              <w:pStyle w:val="iBAAGStandardText"/>
            </w:pPr>
          </w:p>
          <w:p w14:paraId="199A0388" w14:textId="535F5DA4" w:rsidR="00C6660B" w:rsidRPr="00DE556B" w:rsidRDefault="00C6660B" w:rsidP="00C6660B">
            <w:pPr>
              <w:pStyle w:val="iBAAGStandardTextBold"/>
            </w:pPr>
            <w:r w:rsidRPr="00DE556B">
              <w:t>Is prior authorization needed?</w:t>
            </w:r>
          </w:p>
          <w:p w14:paraId="60B43586" w14:textId="09A7C555" w:rsidR="00C6660B" w:rsidRPr="00DE556B" w:rsidRDefault="00C6660B" w:rsidP="00C6660B">
            <w:pPr>
              <w:pStyle w:val="iBAAGStandardText"/>
              <w:rPr>
                <w:rStyle w:val="InstructionalTextChar"/>
              </w:rPr>
            </w:pPr>
            <w:r w:rsidRPr="00DE556B">
              <w:t>No</w:t>
            </w:r>
            <w:r w:rsidRPr="00DE556B">
              <w:rPr>
                <w:rStyle w:val="InstructionalTextChar"/>
              </w:rPr>
              <w:t xml:space="preserve"> </w:t>
            </w:r>
          </w:p>
          <w:p w14:paraId="6AC96DE6" w14:textId="77777777" w:rsidR="00C6660B" w:rsidRPr="00DE556B" w:rsidRDefault="00C6660B" w:rsidP="00C6660B">
            <w:pPr>
              <w:pStyle w:val="iBAAGStandardText"/>
            </w:pPr>
          </w:p>
          <w:p w14:paraId="7AC5E00C" w14:textId="77777777" w:rsidR="00C6660B" w:rsidRPr="00DE556B" w:rsidRDefault="00C6660B" w:rsidP="00C6660B">
            <w:pPr>
              <w:pStyle w:val="iBAAGStandardText"/>
            </w:pPr>
          </w:p>
        </w:tc>
        <w:tc>
          <w:tcPr>
            <w:tcW w:w="2129" w:type="dxa"/>
            <w:shd w:val="clear" w:color="auto" w:fill="FFFFFF" w:themeFill="background1"/>
          </w:tcPr>
          <w:p w14:paraId="58717C15" w14:textId="1B101FF8" w:rsidR="00C6660B" w:rsidRPr="00DE556B" w:rsidRDefault="00C6660B" w:rsidP="00C6660B">
            <w:pPr>
              <w:pStyle w:val="iBAAGStandardText"/>
            </w:pPr>
            <w:r w:rsidRPr="00DE556B">
              <w:t>The amount you pay is based on where the covered health service is provided.</w:t>
            </w:r>
          </w:p>
          <w:p w14:paraId="58717C16" w14:textId="77777777" w:rsidR="00C6660B" w:rsidRPr="00DE556B" w:rsidRDefault="00C6660B" w:rsidP="00C6660B">
            <w:pPr>
              <w:pStyle w:val="iBAAGStandardText"/>
            </w:pPr>
          </w:p>
          <w:p w14:paraId="6230FC32" w14:textId="77777777" w:rsidR="00C6660B" w:rsidRPr="00DE556B" w:rsidRDefault="00C6660B" w:rsidP="00C6660B">
            <w:pPr>
              <w:pStyle w:val="iBAAGStandardTextBold"/>
            </w:pPr>
            <w:r w:rsidRPr="00DE556B">
              <w:t>Is prior authorization needed?</w:t>
            </w:r>
          </w:p>
          <w:p w14:paraId="0C47FC49" w14:textId="77777777" w:rsidR="00C6660B" w:rsidRPr="00DE556B" w:rsidRDefault="00C6660B" w:rsidP="00C6660B">
            <w:pPr>
              <w:pStyle w:val="iBAAGStandardText"/>
            </w:pPr>
            <w:r w:rsidRPr="00DE556B">
              <w:t>No</w:t>
            </w:r>
          </w:p>
          <w:p w14:paraId="7428F44C" w14:textId="77777777" w:rsidR="00C6660B" w:rsidRPr="00DE556B" w:rsidRDefault="00C6660B" w:rsidP="00C6660B">
            <w:pPr>
              <w:pStyle w:val="iBAAGStandardText"/>
            </w:pPr>
          </w:p>
          <w:p w14:paraId="58717C17" w14:textId="77777777" w:rsidR="00C6660B" w:rsidRPr="00DE556B" w:rsidRDefault="00C6660B" w:rsidP="00C6660B">
            <w:pPr>
              <w:pStyle w:val="iBAAGStandardTextBold"/>
            </w:pPr>
            <w:r w:rsidRPr="00DE556B">
              <w:t>Insulin Pumps</w:t>
            </w:r>
          </w:p>
          <w:p w14:paraId="4E9C7A0F" w14:textId="73B97255" w:rsidR="00C6660B" w:rsidRDefault="00C6660B" w:rsidP="00C6660B">
            <w:r>
              <w:rPr>
                <w:rStyle w:val="iBAAGStandardTextBoldChar"/>
              </w:rPr>
              <w:t>20%</w:t>
            </w:r>
            <w:r w:rsidRPr="00DE556B">
              <w:t xml:space="preserve"> </w:t>
            </w:r>
            <w:r w:rsidRPr="00DE556B">
              <w:rPr>
                <w:rStyle w:val="iBAAGStandardTextChar"/>
              </w:rPr>
              <w:t>co-insurance, after you pay the deductible.</w:t>
            </w:r>
          </w:p>
          <w:p w14:paraId="58717C19" w14:textId="77777777" w:rsidR="00C6660B" w:rsidRPr="00DE556B" w:rsidRDefault="00C6660B" w:rsidP="00C6660B">
            <w:pPr>
              <w:pStyle w:val="iBAAGStandardText"/>
            </w:pPr>
          </w:p>
          <w:p w14:paraId="095E9B55" w14:textId="77777777" w:rsidR="00C6660B" w:rsidRPr="00DE556B" w:rsidRDefault="00C6660B" w:rsidP="00C6660B">
            <w:pPr>
              <w:pStyle w:val="iBAAGStandardTextBold"/>
            </w:pPr>
            <w:r w:rsidRPr="00DE556B">
              <w:t>Is prior authorization needed?</w:t>
            </w:r>
          </w:p>
          <w:p w14:paraId="0D79D024" w14:textId="77777777" w:rsidR="00C6660B" w:rsidRPr="00DE556B" w:rsidRDefault="00C6660B" w:rsidP="00C6660B">
            <w:pPr>
              <w:pStyle w:val="iBAAGStandardText"/>
            </w:pPr>
            <w:r w:rsidRPr="00DE556B">
              <w:t>No</w:t>
            </w:r>
          </w:p>
          <w:p w14:paraId="58717C1A" w14:textId="77777777" w:rsidR="00C6660B" w:rsidRPr="00DE556B" w:rsidRDefault="00C6660B" w:rsidP="00C6660B">
            <w:pPr>
              <w:pStyle w:val="iBAAGStandardText"/>
            </w:pPr>
          </w:p>
        </w:tc>
        <w:tc>
          <w:tcPr>
            <w:tcW w:w="2581" w:type="dxa"/>
            <w:shd w:val="clear" w:color="auto" w:fill="FFFFFF" w:themeFill="background1"/>
          </w:tcPr>
          <w:p w14:paraId="58717C1B" w14:textId="54A72D02" w:rsidR="00C6660B" w:rsidRPr="00DE556B" w:rsidRDefault="00C6660B" w:rsidP="00C6660B">
            <w:pPr>
              <w:pStyle w:val="iBAAGStandardText"/>
            </w:pPr>
            <w:r w:rsidRPr="00DE556B">
              <w:t>The amount you pay is based on where the covered health service is provided.</w:t>
            </w:r>
          </w:p>
          <w:p w14:paraId="58717C1C" w14:textId="77777777" w:rsidR="00C6660B" w:rsidRPr="00DE556B" w:rsidRDefault="00C6660B" w:rsidP="00C6660B">
            <w:pPr>
              <w:pStyle w:val="iBAAGStandardText"/>
            </w:pPr>
          </w:p>
          <w:p w14:paraId="4078533C" w14:textId="77777777" w:rsidR="00C6660B" w:rsidRPr="00DE556B" w:rsidRDefault="00C6660B" w:rsidP="00C6660B">
            <w:pPr>
              <w:pStyle w:val="iBAAGStandardTextBold"/>
            </w:pPr>
            <w:r w:rsidRPr="00DE556B">
              <w:t>Is prior authorization needed?</w:t>
            </w:r>
          </w:p>
          <w:p w14:paraId="631DF950" w14:textId="77777777" w:rsidR="00C6660B" w:rsidRPr="00DE556B" w:rsidRDefault="00C6660B" w:rsidP="00C6660B">
            <w:pPr>
              <w:pStyle w:val="iBAAGStandardText"/>
            </w:pPr>
            <w:r w:rsidRPr="00DE556B">
              <w:t>No</w:t>
            </w:r>
          </w:p>
          <w:p w14:paraId="40A62222" w14:textId="77777777" w:rsidR="00C6660B" w:rsidRPr="00DE556B" w:rsidRDefault="00C6660B" w:rsidP="00C6660B">
            <w:pPr>
              <w:pStyle w:val="iBAAGStandardText"/>
            </w:pPr>
          </w:p>
          <w:p w14:paraId="58717C1D" w14:textId="77777777" w:rsidR="00C6660B" w:rsidRPr="00DE556B" w:rsidRDefault="00C6660B" w:rsidP="00C6660B">
            <w:pPr>
              <w:pStyle w:val="iBAAGStandardTextBold"/>
            </w:pPr>
            <w:r w:rsidRPr="00DE556B">
              <w:t>Insulin Pumps</w:t>
            </w:r>
          </w:p>
          <w:p w14:paraId="41618846" w14:textId="1A060110" w:rsidR="00C6660B" w:rsidRDefault="00C6660B" w:rsidP="00C6660B">
            <w:r>
              <w:rPr>
                <w:rStyle w:val="iBAAGStandardTextBoldChar"/>
              </w:rPr>
              <w:t>50%</w:t>
            </w:r>
            <w:r w:rsidRPr="00DE556B">
              <w:t xml:space="preserve"> </w:t>
            </w:r>
            <w:r w:rsidRPr="00DE556B">
              <w:rPr>
                <w:rStyle w:val="iBAAGStandardTextChar"/>
              </w:rPr>
              <w:t>co-insurance, after you pay the deductible.</w:t>
            </w:r>
          </w:p>
          <w:p w14:paraId="5921800B" w14:textId="77777777" w:rsidR="00C6660B" w:rsidRPr="00DE556B" w:rsidRDefault="00C6660B" w:rsidP="00C6660B">
            <w:pPr>
              <w:pStyle w:val="iBAAGStandardText"/>
            </w:pPr>
          </w:p>
          <w:p w14:paraId="31E21FEF" w14:textId="49D93119" w:rsidR="00C6660B" w:rsidRPr="00DE556B" w:rsidRDefault="00C6660B" w:rsidP="00C6660B">
            <w:pPr>
              <w:pStyle w:val="iBAAGStandardTextBold"/>
            </w:pPr>
            <w:r w:rsidRPr="00DE556B">
              <w:t>Is prior authorization needed?</w:t>
            </w:r>
          </w:p>
          <w:p w14:paraId="6EFF4123" w14:textId="5A0821DD" w:rsidR="00C6660B" w:rsidRPr="00DE556B" w:rsidRDefault="00C6660B" w:rsidP="00C6660B">
            <w:pPr>
              <w:pStyle w:val="iBAAGStandardText"/>
            </w:pPr>
            <w:r w:rsidRPr="00DE556B">
              <w:t>Yes</w:t>
            </w:r>
          </w:p>
          <w:p w14:paraId="5172D59F" w14:textId="77777777" w:rsidR="00C6660B" w:rsidRPr="00DE556B" w:rsidRDefault="00C6660B" w:rsidP="00C6660B">
            <w:pPr>
              <w:pStyle w:val="iBAAGStandardText"/>
            </w:pPr>
          </w:p>
          <w:p w14:paraId="3D7A22FB" w14:textId="77777777" w:rsidR="00C6660B" w:rsidRPr="00DE556B" w:rsidRDefault="00C6660B" w:rsidP="00C6660B">
            <w:pPr>
              <w:pStyle w:val="iBAAGStandardTextBold"/>
            </w:pPr>
            <w:r w:rsidRPr="00DE556B">
              <w:t>Prior authorization is:</w:t>
            </w:r>
          </w:p>
          <w:p w14:paraId="119CD872" w14:textId="77777777" w:rsidR="00C6660B" w:rsidRPr="00DE556B" w:rsidRDefault="00C6660B" w:rsidP="00C6660B">
            <w:pPr>
              <w:pStyle w:val="iBAAGStandardText"/>
            </w:pPr>
            <w:r w:rsidRPr="00DE556B">
              <w:t xml:space="preserve">Getting </w:t>
            </w:r>
            <w:r w:rsidRPr="00DE556B">
              <w:rPr>
                <w:u w:val="single"/>
              </w:rPr>
              <w:t>approval</w:t>
            </w:r>
            <w:r w:rsidRPr="00DE556B">
              <w:t xml:space="preserve"> by calling the number listed on your health plan ID card before you can get medicine or services.</w:t>
            </w:r>
          </w:p>
          <w:p w14:paraId="4928380C" w14:textId="77777777" w:rsidR="00C6660B" w:rsidRPr="00DE556B" w:rsidRDefault="00C6660B" w:rsidP="00C6660B">
            <w:pPr>
              <w:pStyle w:val="iBAAGStandardText"/>
            </w:pPr>
          </w:p>
          <w:p w14:paraId="26FB0BC3" w14:textId="77777777" w:rsidR="00C6660B" w:rsidRPr="00DE556B" w:rsidRDefault="00C6660B" w:rsidP="00C6660B">
            <w:pPr>
              <w:pStyle w:val="iBAAGStandardTextBold"/>
            </w:pPr>
            <w:r w:rsidRPr="00DE556B">
              <w:t xml:space="preserve">When do I need to call? </w:t>
            </w:r>
          </w:p>
          <w:p w14:paraId="07FF04CC" w14:textId="0DA2CA8D" w:rsidR="00C6660B" w:rsidRPr="00DE556B" w:rsidRDefault="00C6660B" w:rsidP="00C6660B">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C6660B" w:rsidRPr="00DE556B" w:rsidRDefault="00C6660B" w:rsidP="00C6660B">
            <w:pPr>
              <w:pStyle w:val="iBAAGStandardText"/>
            </w:pPr>
          </w:p>
          <w:p w14:paraId="6CA9BF4B" w14:textId="77777777" w:rsidR="00C6660B" w:rsidRPr="00DE556B" w:rsidRDefault="00C6660B" w:rsidP="00C6660B">
            <w:pPr>
              <w:pStyle w:val="iBAAGStandardTextBold"/>
            </w:pPr>
            <w:r w:rsidRPr="00DE556B">
              <w:t xml:space="preserve">If you don’t get prior authorization, you pay: </w:t>
            </w:r>
          </w:p>
          <w:p w14:paraId="305E0C49" w14:textId="7510C09B" w:rsidR="00C6660B" w:rsidRPr="00DE556B" w:rsidRDefault="00C6660B" w:rsidP="00C6660B">
            <w:pPr>
              <w:pStyle w:val="iBAAGStandardText"/>
            </w:pPr>
            <w:r w:rsidRPr="00DE556B">
              <w:t>All charges</w:t>
            </w:r>
          </w:p>
          <w:p w14:paraId="58717C1F" w14:textId="77777777" w:rsidR="00C6660B" w:rsidRPr="00DE556B" w:rsidRDefault="00C6660B" w:rsidP="00C6660B">
            <w:pPr>
              <w:pStyle w:val="iBAAGStandardText"/>
            </w:pPr>
          </w:p>
        </w:tc>
        <w:tc>
          <w:tcPr>
            <w:tcW w:w="3290" w:type="dxa"/>
            <w:shd w:val="clear" w:color="auto" w:fill="FFFFFF" w:themeFill="background1"/>
          </w:tcPr>
          <w:p w14:paraId="351B9DAF" w14:textId="77777777" w:rsidR="00C6660B" w:rsidRPr="00DE556B" w:rsidRDefault="00C6660B" w:rsidP="00C6660B">
            <w:pPr>
              <w:pStyle w:val="iBAAGStandardText"/>
            </w:pPr>
            <w:r w:rsidRPr="00DE556B">
              <w:t>None</w:t>
            </w:r>
          </w:p>
          <w:p w14:paraId="6EFA729F" w14:textId="77777777" w:rsidR="00C6660B" w:rsidRPr="00DE556B" w:rsidRDefault="00C6660B" w:rsidP="00C6660B">
            <w:pPr>
              <w:pStyle w:val="iBAAGStandardText"/>
            </w:pPr>
          </w:p>
          <w:p w14:paraId="58717C20" w14:textId="1082F1F5" w:rsidR="00C6660B" w:rsidRPr="00DE556B" w:rsidRDefault="00C6660B" w:rsidP="00C6660B">
            <w:bookmarkStart w:id="102" w:name="_DV_M67"/>
            <w:bookmarkEnd w:id="102"/>
          </w:p>
        </w:tc>
      </w:tr>
      <w:tr w:rsidR="00C6660B" w:rsidRPr="00DE556B" w14:paraId="58717C28" w14:textId="77777777" w:rsidTr="00C6660B">
        <w:tc>
          <w:tcPr>
            <w:tcW w:w="3400" w:type="dxa"/>
            <w:tcBorders>
              <w:bottom w:val="single" w:sz="4" w:space="0" w:color="000000" w:themeColor="text1"/>
            </w:tcBorders>
            <w:shd w:val="clear" w:color="auto" w:fill="31849B"/>
            <w:vAlign w:val="center"/>
          </w:tcPr>
          <w:p w14:paraId="58717C22"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0A4DB47" w14:textId="77777777" w:rsidR="00C6660B" w:rsidRPr="00DE556B" w:rsidRDefault="00C6660B" w:rsidP="00C6660B">
            <w:pPr>
              <w:pStyle w:val="iBAAGTableHeader"/>
            </w:pPr>
            <w:r w:rsidRPr="00DE556B">
              <w:t>Your cost if you use</w:t>
            </w:r>
          </w:p>
          <w:p w14:paraId="3B7C3999" w14:textId="7F7D25F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12FC10E" w14:textId="77777777" w:rsidR="00C6660B" w:rsidRPr="00DE556B" w:rsidRDefault="00C6660B" w:rsidP="00C6660B">
            <w:pPr>
              <w:pStyle w:val="iBAAGTableHeader"/>
            </w:pPr>
            <w:r w:rsidRPr="00DE556B">
              <w:t>Your cost if you use</w:t>
            </w:r>
          </w:p>
          <w:p w14:paraId="58717C24" w14:textId="500E3923"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0BE66B2" w14:textId="77777777" w:rsidR="00C6660B" w:rsidRPr="00DE556B" w:rsidRDefault="00C6660B" w:rsidP="00C6660B">
            <w:pPr>
              <w:pStyle w:val="iBAAGTableHeader"/>
            </w:pPr>
            <w:r w:rsidRPr="00DE556B">
              <w:t>Your cost if you use U.S.</w:t>
            </w:r>
          </w:p>
          <w:p w14:paraId="58717C26" w14:textId="23766CA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27" w14:textId="77777777" w:rsidR="00C6660B" w:rsidRPr="00DE556B" w:rsidRDefault="00C6660B" w:rsidP="00C6660B">
            <w:pPr>
              <w:pStyle w:val="iBAAGTableHeader"/>
            </w:pPr>
            <w:r w:rsidRPr="00DE556B">
              <w:t>Limits &amp; Exceptions</w:t>
            </w:r>
          </w:p>
        </w:tc>
      </w:tr>
      <w:tr w:rsidR="00C6660B" w:rsidRPr="00DE556B" w14:paraId="58717C5F" w14:textId="77777777" w:rsidTr="00C6660B">
        <w:tc>
          <w:tcPr>
            <w:tcW w:w="3400" w:type="dxa"/>
            <w:shd w:val="clear" w:color="auto" w:fill="FFFFFF" w:themeFill="background1"/>
          </w:tcPr>
          <w:p w14:paraId="58717C29" w14:textId="77777777" w:rsidR="00C6660B" w:rsidRPr="00DE556B" w:rsidRDefault="00C6660B" w:rsidP="00C6660B">
            <w:pPr>
              <w:pStyle w:val="iBAAGSituationBoxName"/>
            </w:pPr>
            <w:bookmarkStart w:id="103" w:name="Durable_Medical_Equipment"/>
            <w:r w:rsidRPr="00DE556B">
              <w:t>Durable Medical Equipment</w:t>
            </w:r>
            <w:bookmarkEnd w:id="103"/>
          </w:p>
          <w:p w14:paraId="58717C2A" w14:textId="77777777" w:rsidR="00C6660B" w:rsidRPr="00DE556B" w:rsidRDefault="00C6660B" w:rsidP="00C6660B">
            <w:pPr>
              <w:pStyle w:val="iBAAGStandardText"/>
            </w:pPr>
          </w:p>
          <w:p w14:paraId="58717C2B" w14:textId="77777777" w:rsidR="00C6660B" w:rsidRPr="00DE556B" w:rsidRDefault="00C6660B" w:rsidP="00C6660B">
            <w:pPr>
              <w:pStyle w:val="iBAAGStandardTextBold"/>
            </w:pPr>
            <w:r w:rsidRPr="00DE556B">
              <w:t xml:space="preserve">What is durable medical equipment (DME)? </w:t>
            </w:r>
          </w:p>
          <w:p w14:paraId="58717C2C" w14:textId="77777777" w:rsidR="00C6660B" w:rsidRPr="00DE556B" w:rsidRDefault="00C6660B" w:rsidP="00C6660B">
            <w:pPr>
              <w:pStyle w:val="iBAAGStandardText"/>
            </w:pPr>
            <w:r w:rsidRPr="00DE556B">
              <w:t xml:space="preserve">Equipment and supplies for medical conditions. </w:t>
            </w:r>
          </w:p>
          <w:p w14:paraId="58717C2D" w14:textId="77777777" w:rsidR="00C6660B" w:rsidRPr="00DE556B" w:rsidRDefault="00C6660B" w:rsidP="00C6660B">
            <w:pPr>
              <w:pStyle w:val="iBAAGStandardText"/>
            </w:pPr>
          </w:p>
          <w:p w14:paraId="58717C2E" w14:textId="77777777" w:rsidR="00C6660B" w:rsidRPr="00DE556B" w:rsidRDefault="00C6660B" w:rsidP="00C6660B">
            <w:pPr>
              <w:pStyle w:val="iBAAGStandardText"/>
            </w:pPr>
            <w:r w:rsidRPr="00DE556B">
              <w:t>DME must be:</w:t>
            </w:r>
          </w:p>
          <w:p w14:paraId="58717C2F" w14:textId="77777777" w:rsidR="00C6660B" w:rsidRPr="00DE556B" w:rsidRDefault="00C6660B" w:rsidP="00C6660B">
            <w:pPr>
              <w:pStyle w:val="iBAAGLevel1Bullets"/>
            </w:pPr>
            <w:r w:rsidRPr="00DE556B">
              <w:t xml:space="preserve">ordered or provided by a doctor; and </w:t>
            </w:r>
          </w:p>
          <w:p w14:paraId="58717C30" w14:textId="77777777" w:rsidR="00C6660B" w:rsidRPr="00DE556B" w:rsidRDefault="00C6660B" w:rsidP="00C6660B">
            <w:pPr>
              <w:pStyle w:val="iBAAGLevel1Bullets"/>
            </w:pPr>
            <w:r w:rsidRPr="00DE556B">
              <w:t>used for medical purposes</w:t>
            </w:r>
          </w:p>
          <w:p w14:paraId="58717C31" w14:textId="77777777" w:rsidR="00C6660B" w:rsidRPr="00DE556B" w:rsidRDefault="00C6660B" w:rsidP="00C6660B">
            <w:pPr>
              <w:pStyle w:val="iBAAGStandardText"/>
            </w:pPr>
          </w:p>
          <w:p w14:paraId="58717C32" w14:textId="77777777" w:rsidR="00C6660B" w:rsidRPr="00DE556B" w:rsidRDefault="00C6660B" w:rsidP="00C6660B">
            <w:pPr>
              <w:pStyle w:val="iBAAGStandardText"/>
            </w:pPr>
            <w:r w:rsidRPr="00DE556B">
              <w:t xml:space="preserve">This may include equipment like: oxygen, wheelchairs, crutches, insulin pumps. For a complete list look at your plan documents. </w:t>
            </w:r>
          </w:p>
          <w:p w14:paraId="58717C33" w14:textId="77777777" w:rsidR="00C6660B" w:rsidRPr="00DE556B" w:rsidRDefault="00C6660B" w:rsidP="00C6660B">
            <w:pPr>
              <w:pStyle w:val="iBAAGStandardText"/>
            </w:pPr>
          </w:p>
          <w:p w14:paraId="58717C34" w14:textId="77777777" w:rsidR="00C6660B" w:rsidRPr="00DE556B" w:rsidRDefault="00C6660B" w:rsidP="00C6660B">
            <w:pPr>
              <w:pStyle w:val="iBAAGStandardTextBold"/>
            </w:pPr>
            <w:r w:rsidRPr="00DE556B">
              <w:t xml:space="preserve">Want more information? </w:t>
            </w:r>
          </w:p>
          <w:p w14:paraId="58717C35" w14:textId="77777777" w:rsidR="00C6660B" w:rsidRPr="00DE556B" w:rsidRDefault="00C6660B" w:rsidP="00C6660B">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C6660B" w:rsidRPr="00DE556B" w:rsidRDefault="00C6660B" w:rsidP="00C6660B">
            <w:pPr>
              <w:pStyle w:val="iBAAGStandardText"/>
            </w:pPr>
          </w:p>
        </w:tc>
        <w:tc>
          <w:tcPr>
            <w:tcW w:w="2129" w:type="dxa"/>
            <w:shd w:val="clear" w:color="auto" w:fill="FFFFFF" w:themeFill="background1"/>
          </w:tcPr>
          <w:p w14:paraId="2799FBF6"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299BB8E1" w14:textId="77777777" w:rsidR="00C6660B" w:rsidRPr="00DE556B" w:rsidRDefault="00C6660B" w:rsidP="00C6660B">
            <w:pPr>
              <w:pStyle w:val="iBAAGStandardText"/>
              <w:rPr>
                <w:rStyle w:val="iBAAGStandardTextBoldChar"/>
              </w:rPr>
            </w:pPr>
          </w:p>
          <w:p w14:paraId="4BF9E684" w14:textId="4BC67189" w:rsidR="00C6660B" w:rsidRPr="00DE556B" w:rsidRDefault="00C6660B" w:rsidP="00C6660B">
            <w:pPr>
              <w:pStyle w:val="iBAAGStandardTextBold"/>
            </w:pPr>
            <w:r w:rsidRPr="00DE556B">
              <w:t>Is prior authorization needed?</w:t>
            </w:r>
          </w:p>
          <w:p w14:paraId="36A8FF67" w14:textId="243FE776"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37" w14:textId="7B911CFF" w:rsidR="00C6660B" w:rsidRPr="00DE556B" w:rsidRDefault="00C6660B" w:rsidP="00C6660B">
            <w:pPr>
              <w:pStyle w:val="iBAAGStandardText"/>
            </w:pPr>
            <w:r>
              <w:rPr>
                <w:rStyle w:val="iBAAGStandardTextBoldChar"/>
              </w:rPr>
              <w:t>20%</w:t>
            </w:r>
            <w:r w:rsidRPr="00DE556B">
              <w:t xml:space="preserve"> co-insurance, after you pay the deductible. </w:t>
            </w:r>
          </w:p>
          <w:p w14:paraId="58717C38" w14:textId="77777777" w:rsidR="00C6660B" w:rsidRPr="00DE556B" w:rsidRDefault="00C6660B" w:rsidP="00C6660B">
            <w:pPr>
              <w:pStyle w:val="iBAAGStandardText"/>
            </w:pPr>
          </w:p>
          <w:p w14:paraId="58717C39" w14:textId="37CCA087" w:rsidR="00C6660B" w:rsidRPr="00DE556B" w:rsidRDefault="00C6660B" w:rsidP="00C6660B">
            <w:pPr>
              <w:pStyle w:val="iBAAGStandardTextBold"/>
            </w:pPr>
            <w:r w:rsidRPr="00DE556B">
              <w:t>Is prior authorization needed?</w:t>
            </w:r>
          </w:p>
          <w:p w14:paraId="58717C3A" w14:textId="77777777" w:rsidR="00C6660B" w:rsidRPr="00DE556B" w:rsidRDefault="00C6660B" w:rsidP="00C6660B">
            <w:pPr>
              <w:pStyle w:val="iBAAGStandardText"/>
            </w:pPr>
            <w:r w:rsidRPr="00DE556B">
              <w:t>No</w:t>
            </w:r>
          </w:p>
          <w:p w14:paraId="58717C3B" w14:textId="77777777" w:rsidR="00C6660B" w:rsidRPr="00DE556B" w:rsidRDefault="00C6660B" w:rsidP="00C6660B">
            <w:pPr>
              <w:pStyle w:val="iBAAGStandardText"/>
            </w:pPr>
          </w:p>
          <w:p w14:paraId="58717C3C" w14:textId="77777777" w:rsidR="00C6660B" w:rsidRPr="00DE556B" w:rsidRDefault="00C6660B" w:rsidP="00C6660B">
            <w:pPr>
              <w:pStyle w:val="iBAAGStandardText"/>
            </w:pPr>
            <w:r w:rsidRPr="00DE556B">
              <w:t>To receive network benefits, you must purchase or rent the DME from the vendor we identify or purchase it directly from the prescribing network doctor.</w:t>
            </w:r>
          </w:p>
          <w:p w14:paraId="58717C3D" w14:textId="77777777" w:rsidR="00C6660B" w:rsidRPr="00DE556B" w:rsidRDefault="00C6660B" w:rsidP="00C6660B">
            <w:pPr>
              <w:pStyle w:val="iBAAGStandardText"/>
            </w:pPr>
          </w:p>
          <w:p w14:paraId="58717C3E" w14:textId="77777777" w:rsidR="00C6660B" w:rsidRPr="00DE556B" w:rsidRDefault="00C6660B" w:rsidP="00C6660B">
            <w:pPr>
              <w:pStyle w:val="iBAAGStandardText"/>
            </w:pPr>
          </w:p>
        </w:tc>
        <w:tc>
          <w:tcPr>
            <w:tcW w:w="2581" w:type="dxa"/>
            <w:shd w:val="clear" w:color="auto" w:fill="FFFFFF" w:themeFill="background1"/>
          </w:tcPr>
          <w:p w14:paraId="58717C3F" w14:textId="09125D5F" w:rsidR="00C6660B" w:rsidRPr="00DE556B" w:rsidRDefault="00C6660B" w:rsidP="00C6660B">
            <w:pPr>
              <w:pStyle w:val="iBAAGStandardText"/>
            </w:pPr>
            <w:r>
              <w:rPr>
                <w:rStyle w:val="iBAAGStandardTextBoldChar"/>
              </w:rPr>
              <w:t>50%</w:t>
            </w:r>
            <w:r w:rsidRPr="00DE556B">
              <w:t xml:space="preserve"> co-insurance, after you pay the deductible.</w:t>
            </w:r>
          </w:p>
          <w:p w14:paraId="58717C40" w14:textId="77777777" w:rsidR="00C6660B" w:rsidRPr="00DE556B" w:rsidRDefault="00C6660B" w:rsidP="00C6660B">
            <w:pPr>
              <w:pStyle w:val="iBAAGStandardText"/>
            </w:pPr>
          </w:p>
          <w:p w14:paraId="58717C41" w14:textId="2164AEBB" w:rsidR="00C6660B" w:rsidRPr="00DE556B" w:rsidRDefault="00C6660B" w:rsidP="00C6660B">
            <w:pPr>
              <w:pStyle w:val="iBAAGStandardTextBold"/>
            </w:pPr>
            <w:r w:rsidRPr="00DE556B">
              <w:t>Is prior authorization needed?</w:t>
            </w:r>
          </w:p>
          <w:p w14:paraId="58717C42" w14:textId="77777777" w:rsidR="00C6660B" w:rsidRPr="00DE556B" w:rsidRDefault="00C6660B" w:rsidP="00C6660B">
            <w:pPr>
              <w:pStyle w:val="iBAAGStandardText"/>
            </w:pPr>
            <w:r w:rsidRPr="00DE556B">
              <w:t>Yes</w:t>
            </w:r>
          </w:p>
          <w:p w14:paraId="58717C43" w14:textId="77777777" w:rsidR="00C6660B" w:rsidRPr="00DE556B" w:rsidRDefault="00C6660B" w:rsidP="00C6660B">
            <w:pPr>
              <w:pStyle w:val="iBAAGStandardText"/>
            </w:pPr>
          </w:p>
          <w:p w14:paraId="58717C44" w14:textId="77777777" w:rsidR="00C6660B" w:rsidRPr="00DE556B" w:rsidRDefault="00C6660B" w:rsidP="00C6660B">
            <w:pPr>
              <w:pStyle w:val="iBAAGStandardTextBold"/>
            </w:pPr>
            <w:r w:rsidRPr="00DE556B">
              <w:t>Prior authorization is:</w:t>
            </w:r>
          </w:p>
          <w:p w14:paraId="58717C45"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46" w14:textId="77777777" w:rsidR="00C6660B" w:rsidRPr="00DE556B" w:rsidRDefault="00C6660B" w:rsidP="00C6660B">
            <w:pPr>
              <w:pStyle w:val="iBAAGStandardText"/>
            </w:pPr>
          </w:p>
          <w:p w14:paraId="58717C47" w14:textId="77777777" w:rsidR="00C6660B" w:rsidRPr="00DE556B" w:rsidRDefault="00C6660B" w:rsidP="00C6660B">
            <w:pPr>
              <w:pStyle w:val="iBAAGStandardTextBold"/>
            </w:pPr>
            <w:r w:rsidRPr="00DE556B">
              <w:t xml:space="preserve">When do I need to call? </w:t>
            </w:r>
          </w:p>
          <w:p w14:paraId="58717C48" w14:textId="77777777" w:rsidR="00C6660B" w:rsidRPr="00DE556B" w:rsidRDefault="00C6660B" w:rsidP="00C6660B">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C6660B" w:rsidRPr="00DE556B" w:rsidRDefault="00C6660B" w:rsidP="00C6660B">
            <w:pPr>
              <w:pStyle w:val="iBAAGStandardText"/>
            </w:pPr>
          </w:p>
          <w:p w14:paraId="58717C4A" w14:textId="77777777" w:rsidR="00C6660B" w:rsidRPr="00DE556B" w:rsidRDefault="00C6660B" w:rsidP="00C6660B">
            <w:pPr>
              <w:pStyle w:val="iBAAGStandardTextBold"/>
            </w:pPr>
            <w:r w:rsidRPr="00DE556B">
              <w:t xml:space="preserve">If you don’t get prior authorization, you pay: </w:t>
            </w:r>
          </w:p>
          <w:p w14:paraId="58717C4B" w14:textId="77777777" w:rsidR="00C6660B" w:rsidRPr="00DE556B" w:rsidRDefault="00C6660B" w:rsidP="00C6660B">
            <w:pPr>
              <w:pStyle w:val="iBAAGStandardText"/>
            </w:pPr>
            <w:r w:rsidRPr="00DE556B">
              <w:t>All charges</w:t>
            </w:r>
          </w:p>
          <w:p w14:paraId="58717C4C" w14:textId="77777777" w:rsidR="00C6660B" w:rsidRPr="00DE556B" w:rsidRDefault="00C6660B" w:rsidP="00C6660B">
            <w:pPr>
              <w:pStyle w:val="iBAAGStandardText"/>
            </w:pPr>
          </w:p>
          <w:p w14:paraId="58717C4D" w14:textId="77777777" w:rsidR="00C6660B" w:rsidRPr="00DE556B" w:rsidRDefault="00C6660B" w:rsidP="00C6660B">
            <w:pPr>
              <w:pStyle w:val="iBAAGStandardText"/>
            </w:pPr>
          </w:p>
        </w:tc>
        <w:tc>
          <w:tcPr>
            <w:tcW w:w="3290" w:type="dxa"/>
            <w:shd w:val="clear" w:color="auto" w:fill="FFFFFF" w:themeFill="background1"/>
          </w:tcPr>
          <w:p w14:paraId="0A9986C3" w14:textId="07977069" w:rsidR="00C6660B" w:rsidRDefault="00C6660B" w:rsidP="00C6660B">
            <w:pPr>
              <w:pStyle w:val="iBAAGStandardText"/>
            </w:pPr>
            <w:r>
              <w:t xml:space="preserve">Limited to a single purchase of a type of DME (including repair/ replacement) every </w:t>
            </w:r>
            <w:r>
              <w:rPr>
                <w:rStyle w:val="iBAAGStandardTextBoldChar"/>
              </w:rPr>
              <w:t>3</w:t>
            </w:r>
            <w:r>
              <w:t xml:space="preserve"> years.</w:t>
            </w:r>
          </w:p>
          <w:p w14:paraId="58717C4F" w14:textId="77777777" w:rsidR="00C6660B" w:rsidRPr="00DE556B" w:rsidRDefault="00C6660B" w:rsidP="00C6660B">
            <w:pPr>
              <w:pStyle w:val="iBAAGStandardText"/>
            </w:pPr>
          </w:p>
          <w:p w14:paraId="58717C50" w14:textId="77777777" w:rsidR="00C6660B" w:rsidRPr="00DE556B" w:rsidRDefault="00C6660B" w:rsidP="00C6660B">
            <w:pPr>
              <w:pStyle w:val="iBAAGStandardText"/>
            </w:pPr>
            <w:r w:rsidRPr="00DE556B">
              <w:t xml:space="preserve">Benefits for speech aid devices and tracheo-esophageal voice devices are limited to one device </w:t>
            </w:r>
          </w:p>
          <w:p w14:paraId="58717C51" w14:textId="1D4D34D9" w:rsidR="00C6660B" w:rsidRPr="00DE556B" w:rsidRDefault="00C6660B" w:rsidP="00C6660B">
            <w:pPr>
              <w:pStyle w:val="iBAAGStandardText"/>
            </w:pPr>
            <w:r w:rsidRPr="00DE556B">
              <w:t xml:space="preserve">during the entire period of time you are enrolled in the plan. </w:t>
            </w:r>
          </w:p>
          <w:p w14:paraId="58717C52" w14:textId="77777777" w:rsidR="00C6660B" w:rsidRPr="00DE556B" w:rsidRDefault="00C6660B" w:rsidP="00C6660B">
            <w:pPr>
              <w:pStyle w:val="iBAAGStandardText"/>
            </w:pPr>
          </w:p>
          <w:p w14:paraId="58717C53" w14:textId="77777777" w:rsidR="00C6660B" w:rsidRPr="00DE556B" w:rsidRDefault="00C6660B" w:rsidP="00C6660B">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C6660B" w:rsidRPr="00DE556B" w:rsidRDefault="00C6660B" w:rsidP="00C6660B">
            <w:pPr>
              <w:pStyle w:val="iBAAGStandardText"/>
            </w:pPr>
          </w:p>
          <w:p w14:paraId="58717C55" w14:textId="77777777" w:rsidR="00C6660B" w:rsidRPr="00DE556B" w:rsidRDefault="00C6660B" w:rsidP="00C6660B">
            <w:pPr>
              <w:pStyle w:val="iBAAGStandardText"/>
            </w:pPr>
            <w:r w:rsidRPr="00DE556B">
              <w:t xml:space="preserve">No coverage for add-ons or upgrades when: </w:t>
            </w:r>
          </w:p>
          <w:p w14:paraId="58717C56" w14:textId="77777777" w:rsidR="00C6660B" w:rsidRPr="00DE556B" w:rsidRDefault="00C6660B" w:rsidP="00C6660B">
            <w:pPr>
              <w:pStyle w:val="iBAAGLevel1Bullets"/>
            </w:pPr>
            <w:r w:rsidRPr="00DE556B">
              <w:t>The add-on or upgrade is for convenience only.</w:t>
            </w:r>
          </w:p>
          <w:p w14:paraId="58717C57" w14:textId="77777777" w:rsidR="00C6660B" w:rsidRPr="00DE556B" w:rsidRDefault="00C6660B" w:rsidP="00C6660B">
            <w:pPr>
              <w:pStyle w:val="iBAAGLevel1Bullets"/>
            </w:pPr>
            <w:r w:rsidRPr="00DE556B">
              <w:t>The add-on or upgrade is beyond what’s necessary to meet the medical need.</w:t>
            </w:r>
          </w:p>
          <w:p w14:paraId="58717C58" w14:textId="77777777" w:rsidR="00C6660B" w:rsidRPr="00DE556B" w:rsidRDefault="00C6660B" w:rsidP="00C6660B">
            <w:pPr>
              <w:pStyle w:val="iBAAGStandardText"/>
            </w:pPr>
          </w:p>
          <w:p w14:paraId="58717C59" w14:textId="77777777" w:rsidR="00C6660B" w:rsidRPr="00DE556B" w:rsidRDefault="00C6660B" w:rsidP="00C6660B">
            <w:pPr>
              <w:pStyle w:val="iBAAGStandardText"/>
            </w:pPr>
            <w:r w:rsidRPr="00DE556B">
              <w:t>If you rent or purchase equipment that is an upgrade or add-on you are responsible for the difference in cost.</w:t>
            </w:r>
          </w:p>
          <w:p w14:paraId="58717C5A" w14:textId="77777777" w:rsidR="00C6660B" w:rsidRPr="00DE556B" w:rsidRDefault="00C6660B" w:rsidP="00C6660B">
            <w:pPr>
              <w:pStyle w:val="iBAAGStandardText"/>
            </w:pPr>
          </w:p>
          <w:p w14:paraId="58717C5B" w14:textId="77777777" w:rsidR="00C6660B" w:rsidRPr="00DE556B" w:rsidRDefault="00C6660B" w:rsidP="00C6660B">
            <w:pPr>
              <w:pStyle w:val="iBAAGStandardTextBold"/>
            </w:pPr>
            <w:r w:rsidRPr="00DE556B">
              <w:t>Benefits are available for repairs and replacement, except when:</w:t>
            </w:r>
          </w:p>
          <w:p w14:paraId="58717C5C" w14:textId="77777777" w:rsidR="00C6660B" w:rsidRPr="00DE556B" w:rsidRDefault="00C6660B" w:rsidP="00C6660B">
            <w:pPr>
              <w:pStyle w:val="iBAAGLevel1Bullets"/>
            </w:pPr>
            <w:r w:rsidRPr="00DE556B">
              <w:t>damage due to misuse or abuse</w:t>
            </w:r>
          </w:p>
          <w:p w14:paraId="58717C5D" w14:textId="77777777" w:rsidR="00C6660B" w:rsidRPr="00DE556B" w:rsidRDefault="00C6660B" w:rsidP="00C6660B">
            <w:pPr>
              <w:pStyle w:val="iBAAGLevel1Bullets"/>
            </w:pPr>
            <w:r w:rsidRPr="00DE556B">
              <w:t>lost or stolen</w:t>
            </w:r>
          </w:p>
          <w:p w14:paraId="58717C5E" w14:textId="77777777" w:rsidR="00C6660B" w:rsidRPr="00DE556B" w:rsidRDefault="00C6660B" w:rsidP="00C6660B">
            <w:pPr>
              <w:pStyle w:val="iBAAGLevel1Bullets"/>
              <w:numPr>
                <w:ilvl w:val="0"/>
                <w:numId w:val="0"/>
              </w:numPr>
              <w:ind w:left="450"/>
            </w:pPr>
          </w:p>
        </w:tc>
      </w:tr>
      <w:tr w:rsidR="00C6660B" w:rsidRPr="00DE556B" w14:paraId="58717C66" w14:textId="77777777" w:rsidTr="00C6660B">
        <w:tc>
          <w:tcPr>
            <w:tcW w:w="3400" w:type="dxa"/>
            <w:tcBorders>
              <w:bottom w:val="single" w:sz="4" w:space="0" w:color="000000" w:themeColor="text1"/>
            </w:tcBorders>
            <w:shd w:val="clear" w:color="auto" w:fill="31849B"/>
            <w:vAlign w:val="center"/>
          </w:tcPr>
          <w:p w14:paraId="58717C60"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DA0A944" w14:textId="77777777" w:rsidR="00C6660B" w:rsidRPr="00DE556B" w:rsidRDefault="00C6660B" w:rsidP="00C6660B">
            <w:pPr>
              <w:pStyle w:val="iBAAGTableHeader"/>
            </w:pPr>
            <w:r w:rsidRPr="00DE556B">
              <w:t>Your cost if you use</w:t>
            </w:r>
          </w:p>
          <w:p w14:paraId="13693CB8" w14:textId="578A5EC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7F81881" w14:textId="77777777" w:rsidR="00C6660B" w:rsidRPr="00DE556B" w:rsidRDefault="00C6660B" w:rsidP="00C6660B">
            <w:pPr>
              <w:pStyle w:val="iBAAGTableHeader"/>
            </w:pPr>
            <w:r w:rsidRPr="00DE556B">
              <w:t>Your cost if you use</w:t>
            </w:r>
          </w:p>
          <w:p w14:paraId="58717C62" w14:textId="43D0D3F8"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B52B89" w14:textId="77777777" w:rsidR="00C6660B" w:rsidRPr="00DE556B" w:rsidRDefault="00C6660B" w:rsidP="00C6660B">
            <w:pPr>
              <w:pStyle w:val="iBAAGTableHeader"/>
            </w:pPr>
            <w:r w:rsidRPr="00DE556B">
              <w:t>Your cost if you use U.S.</w:t>
            </w:r>
          </w:p>
          <w:p w14:paraId="58717C64" w14:textId="3B540A6D"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65" w14:textId="77777777" w:rsidR="00C6660B" w:rsidRPr="00DE556B" w:rsidRDefault="00C6660B" w:rsidP="00C6660B">
            <w:pPr>
              <w:pStyle w:val="iBAAGTableHeader"/>
            </w:pPr>
            <w:r w:rsidRPr="00DE556B">
              <w:t>Limits &amp; Exceptions</w:t>
            </w:r>
          </w:p>
        </w:tc>
      </w:tr>
      <w:tr w:rsidR="00C6660B" w:rsidRPr="00DE556B" w14:paraId="58717C76" w14:textId="77777777" w:rsidTr="00C6660B">
        <w:tc>
          <w:tcPr>
            <w:tcW w:w="3400" w:type="dxa"/>
            <w:shd w:val="clear" w:color="auto" w:fill="FFFFFF" w:themeFill="background1"/>
          </w:tcPr>
          <w:p w14:paraId="58717C67" w14:textId="77777777" w:rsidR="00C6660B" w:rsidRPr="00DE556B" w:rsidRDefault="00C6660B" w:rsidP="00C6660B">
            <w:pPr>
              <w:pStyle w:val="iBAAGSituationBoxName"/>
            </w:pPr>
            <w:bookmarkStart w:id="104" w:name="Experimental_Investigational_or_Unprove"/>
            <w:r w:rsidRPr="00DE556B">
              <w:t>Experimental, Investigational or Unproven Services</w:t>
            </w:r>
            <w:bookmarkEnd w:id="104"/>
            <w:r w:rsidRPr="00DE556B">
              <w:t xml:space="preserve"> </w:t>
            </w:r>
          </w:p>
          <w:p w14:paraId="58717C68" w14:textId="77777777" w:rsidR="00C6660B" w:rsidRPr="00DE556B" w:rsidRDefault="00C6660B" w:rsidP="00C6660B">
            <w:pPr>
              <w:pStyle w:val="iBAAGStandardText"/>
            </w:pPr>
          </w:p>
          <w:p w14:paraId="58717C69" w14:textId="77777777" w:rsidR="00C6660B" w:rsidRPr="00DE556B" w:rsidRDefault="00C6660B" w:rsidP="00C6660B">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C6660B" w:rsidRPr="00DE556B" w:rsidRDefault="00C6660B" w:rsidP="00C6660B">
            <w:pPr>
              <w:pStyle w:val="iBAAGStandardText"/>
            </w:pPr>
          </w:p>
          <w:p w14:paraId="58717C6B" w14:textId="77777777" w:rsidR="00C6660B" w:rsidRPr="00DE556B" w:rsidRDefault="00C6660B" w:rsidP="00C6660B">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C6660B" w:rsidRPr="00DE556B" w:rsidRDefault="00C6660B" w:rsidP="00C6660B">
            <w:pPr>
              <w:pStyle w:val="iBAAGStandardText"/>
            </w:pPr>
          </w:p>
          <w:p w14:paraId="58717C6D" w14:textId="77777777" w:rsidR="00C6660B" w:rsidRPr="00DE556B" w:rsidRDefault="00C6660B" w:rsidP="00C6660B">
            <w:pPr>
              <w:pStyle w:val="iBAAGStandardTextBold"/>
            </w:pPr>
            <w:r w:rsidRPr="00DE556B">
              <w:t xml:space="preserve">Want more information? </w:t>
            </w:r>
          </w:p>
          <w:p w14:paraId="58717C6E" w14:textId="77777777" w:rsidR="00C6660B" w:rsidRPr="00DE556B" w:rsidRDefault="00C6660B" w:rsidP="00C6660B">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58717C6F" w14:textId="77777777" w:rsidR="00C6660B" w:rsidRPr="00DE556B" w:rsidRDefault="00C6660B" w:rsidP="00C6660B">
            <w:pPr>
              <w:pStyle w:val="iBAAGStandardText"/>
            </w:pPr>
          </w:p>
        </w:tc>
        <w:tc>
          <w:tcPr>
            <w:tcW w:w="2129" w:type="dxa"/>
            <w:shd w:val="clear" w:color="auto" w:fill="FFFFFF" w:themeFill="background1"/>
          </w:tcPr>
          <w:p w14:paraId="69516F1E" w14:textId="27E70F5D" w:rsidR="00C6660B" w:rsidRPr="00DE556B" w:rsidRDefault="00C6660B" w:rsidP="00C6660B">
            <w:pPr>
              <w:pStyle w:val="iBAAGStandardText"/>
              <w:rPr>
                <w:rFonts w:eastAsia="Calibri" w:cs="Arial"/>
                <w:b/>
                <w:color w:val="0000FF"/>
              </w:rPr>
            </w:pPr>
            <w:r w:rsidRPr="00DE556B">
              <w:rPr>
                <w:rFonts w:cs="Arial"/>
              </w:rPr>
              <w:t>International benefits are not covered.</w:t>
            </w:r>
          </w:p>
          <w:p w14:paraId="24A9155F" w14:textId="77777777" w:rsidR="00C6660B" w:rsidRPr="00DE556B" w:rsidRDefault="00C6660B" w:rsidP="00C6660B">
            <w:pPr>
              <w:pStyle w:val="iBAAGStandardText"/>
              <w:rPr>
                <w:rFonts w:cs="Arial"/>
              </w:rPr>
            </w:pPr>
          </w:p>
        </w:tc>
        <w:tc>
          <w:tcPr>
            <w:tcW w:w="2129" w:type="dxa"/>
            <w:shd w:val="clear" w:color="auto" w:fill="FFFFFF" w:themeFill="background1"/>
          </w:tcPr>
          <w:p w14:paraId="58717C70" w14:textId="3DB988C4" w:rsidR="00C6660B" w:rsidRPr="00DE556B" w:rsidRDefault="00C6660B" w:rsidP="00C6660B">
            <w:pPr>
              <w:pStyle w:val="iBAAGStandardText"/>
              <w:rPr>
                <w:rFonts w:eastAsia="Calibri" w:cs="Arial"/>
                <w:b/>
                <w:color w:val="0000FF"/>
              </w:rPr>
            </w:pPr>
            <w:r w:rsidRPr="00DE556B">
              <w:rPr>
                <w:rFonts w:cs="Arial"/>
              </w:rPr>
              <w:t>U.S. Network benefits are not covered.</w:t>
            </w:r>
          </w:p>
          <w:p w14:paraId="58717C71" w14:textId="77777777" w:rsidR="00C6660B" w:rsidRPr="00DE556B" w:rsidRDefault="00C6660B" w:rsidP="00C6660B">
            <w:pPr>
              <w:pStyle w:val="iBAAGStandardText"/>
              <w:rPr>
                <w:bCs/>
                <w:iCs/>
              </w:rPr>
            </w:pPr>
          </w:p>
        </w:tc>
        <w:tc>
          <w:tcPr>
            <w:tcW w:w="2581" w:type="dxa"/>
            <w:shd w:val="clear" w:color="auto" w:fill="FFFFFF" w:themeFill="background1"/>
          </w:tcPr>
          <w:p w14:paraId="58717C72" w14:textId="11C0A025" w:rsidR="00C6660B" w:rsidRPr="00DE556B" w:rsidRDefault="00C6660B" w:rsidP="00C6660B">
            <w:pPr>
              <w:pStyle w:val="iBAAGStandardText"/>
              <w:rPr>
                <w:rFonts w:cs="Arial"/>
              </w:rPr>
            </w:pPr>
            <w:r w:rsidRPr="00DE556B">
              <w:rPr>
                <w:rFonts w:cs="Arial"/>
              </w:rPr>
              <w:t>U.S. Out-of-network benefits are not covered.</w:t>
            </w:r>
          </w:p>
          <w:p w14:paraId="58717C73" w14:textId="77777777" w:rsidR="00C6660B" w:rsidRPr="00DE556B" w:rsidRDefault="00C6660B" w:rsidP="00C6660B">
            <w:pPr>
              <w:pStyle w:val="iBAAGStandardText"/>
            </w:pPr>
          </w:p>
        </w:tc>
        <w:tc>
          <w:tcPr>
            <w:tcW w:w="3290" w:type="dxa"/>
            <w:shd w:val="clear" w:color="auto" w:fill="FFFFFF" w:themeFill="background1"/>
          </w:tcPr>
          <w:p w14:paraId="58717C74" w14:textId="41B03178" w:rsidR="00C6660B" w:rsidRPr="00DE556B" w:rsidRDefault="00C6660B" w:rsidP="00C6660B">
            <w:pPr>
              <w:pStyle w:val="iBAAGStandardText"/>
              <w:rPr>
                <w:rFonts w:cs="Arial"/>
                <w:szCs w:val="22"/>
              </w:rPr>
            </w:pPr>
            <w:r w:rsidRPr="00DE556B">
              <w:rPr>
                <w:rFonts w:cs="Arial"/>
                <w:szCs w:val="22"/>
              </w:rPr>
              <w:t>No coverage for experimental, investigational or unproven services.</w:t>
            </w:r>
            <w:r>
              <w:rPr>
                <w:rFonts w:cs="Arial"/>
                <w:szCs w:val="22"/>
              </w:rPr>
              <w:t xml:space="preserve"> </w:t>
            </w:r>
            <w:r w:rsidRPr="00F965D6">
              <w:rPr>
                <w:rFonts w:cs="Arial"/>
                <w:szCs w:val="22"/>
              </w:rPr>
              <w:t>Exceptions may apply. For more information, call the number on your health plan ID card.</w:t>
            </w:r>
          </w:p>
          <w:p w14:paraId="6F15E61B" w14:textId="77777777" w:rsidR="00C6660B" w:rsidRPr="00DE556B" w:rsidRDefault="00C6660B" w:rsidP="00C6660B"/>
          <w:p w14:paraId="58717C75" w14:textId="77777777" w:rsidR="00C6660B" w:rsidRPr="00DE556B" w:rsidRDefault="00C6660B" w:rsidP="00C6660B">
            <w:pPr>
              <w:pStyle w:val="iBAAGStandardText"/>
            </w:pPr>
          </w:p>
        </w:tc>
      </w:tr>
      <w:tr w:rsidR="00C6660B" w:rsidRPr="00DE556B" w14:paraId="58717C7D" w14:textId="77777777" w:rsidTr="00C6660B">
        <w:tc>
          <w:tcPr>
            <w:tcW w:w="3400" w:type="dxa"/>
            <w:tcBorders>
              <w:bottom w:val="single" w:sz="4" w:space="0" w:color="000000" w:themeColor="text1"/>
            </w:tcBorders>
            <w:shd w:val="clear" w:color="auto" w:fill="31849B"/>
            <w:vAlign w:val="center"/>
          </w:tcPr>
          <w:p w14:paraId="58717C77" w14:textId="4107B4BB"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638C728" w14:textId="77777777" w:rsidR="00C6660B" w:rsidRPr="00DE556B" w:rsidRDefault="00C6660B" w:rsidP="00C6660B">
            <w:pPr>
              <w:pStyle w:val="iBAAGTableHeader"/>
            </w:pPr>
            <w:r w:rsidRPr="00DE556B">
              <w:t>Your cost if you use</w:t>
            </w:r>
          </w:p>
          <w:p w14:paraId="3CE01E43" w14:textId="1B3CF5F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024CBBA" w14:textId="77777777" w:rsidR="00C6660B" w:rsidRPr="00DE556B" w:rsidRDefault="00C6660B" w:rsidP="00C6660B">
            <w:pPr>
              <w:pStyle w:val="iBAAGTableHeader"/>
            </w:pPr>
            <w:r w:rsidRPr="00DE556B">
              <w:t>Your cost if you use</w:t>
            </w:r>
          </w:p>
          <w:p w14:paraId="58717C79" w14:textId="6EA84994"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6F16BA" w14:textId="77777777" w:rsidR="00C6660B" w:rsidRPr="00DE556B" w:rsidRDefault="00C6660B" w:rsidP="00C6660B">
            <w:pPr>
              <w:pStyle w:val="iBAAGTableHeader"/>
            </w:pPr>
            <w:r w:rsidRPr="00DE556B">
              <w:t>Your cost if you use U.S.</w:t>
            </w:r>
          </w:p>
          <w:p w14:paraId="58717C7B" w14:textId="3AC7AE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7C" w14:textId="49C181E4" w:rsidR="00C6660B" w:rsidRPr="00DE556B" w:rsidRDefault="00C6660B" w:rsidP="00C6660B">
            <w:pPr>
              <w:pStyle w:val="iBAAGTableHeader"/>
            </w:pPr>
            <w:r w:rsidRPr="00DE556B">
              <w:t>Limits &amp; Exceptions</w:t>
            </w:r>
          </w:p>
        </w:tc>
      </w:tr>
      <w:tr w:rsidR="00C6660B" w:rsidRPr="00DE556B" w14:paraId="58717CA7" w14:textId="77777777" w:rsidTr="00C6660B">
        <w:tc>
          <w:tcPr>
            <w:tcW w:w="3400" w:type="dxa"/>
            <w:shd w:val="clear" w:color="auto" w:fill="FFFFFF" w:themeFill="background1"/>
          </w:tcPr>
          <w:p w14:paraId="1FA0D156" w14:textId="77777777" w:rsidR="00C6660B" w:rsidRPr="0026681C" w:rsidRDefault="00C6660B" w:rsidP="00C6660B">
            <w:pPr>
              <w:pStyle w:val="iBAAGStandardText"/>
            </w:pPr>
            <w:bookmarkStart w:id="105" w:name="Gender_Identity_Dysphoria_Services"/>
            <w:r w:rsidRPr="00CB1AFA">
              <w:rPr>
                <w:b/>
                <w:sz w:val="28"/>
                <w:szCs w:val="28"/>
              </w:rPr>
              <w:t>Gender Identity/ Dysphoria Services</w:t>
            </w:r>
            <w:bookmarkEnd w:id="105"/>
          </w:p>
          <w:p w14:paraId="5993EFD0" w14:textId="77777777" w:rsidR="00C6660B" w:rsidRDefault="00C6660B" w:rsidP="00C6660B">
            <w:pPr>
              <w:pStyle w:val="iBAAGStandardText"/>
            </w:pPr>
          </w:p>
          <w:p w14:paraId="1B63D1BC" w14:textId="77777777" w:rsidR="00C6660B" w:rsidRDefault="00C6660B" w:rsidP="00C6660B">
            <w:pPr>
              <w:pStyle w:val="iBAAGStandardText"/>
            </w:pPr>
            <w:r>
              <w:t>Benefits include:</w:t>
            </w:r>
          </w:p>
          <w:p w14:paraId="5F71E499" w14:textId="77777777" w:rsidR="00C6660B" w:rsidRDefault="00C6660B" w:rsidP="00C6660B">
            <w:pPr>
              <w:pStyle w:val="iBAAGLevel1Bullets"/>
              <w:tabs>
                <w:tab w:val="left" w:pos="720"/>
              </w:tabs>
            </w:pPr>
            <w:r>
              <w:t xml:space="preserve">Psychotherapy </w:t>
            </w:r>
          </w:p>
          <w:p w14:paraId="2F5BB07A" w14:textId="77777777" w:rsidR="00C6660B" w:rsidRDefault="00C6660B" w:rsidP="00C6660B">
            <w:pPr>
              <w:pStyle w:val="iBAAGLevel1Bullets"/>
              <w:tabs>
                <w:tab w:val="left" w:pos="720"/>
              </w:tabs>
            </w:pPr>
            <w:r>
              <w:t xml:space="preserve">Continuous hormone replacement and lab testing to monitor the  safety of the therapy </w:t>
            </w:r>
          </w:p>
          <w:p w14:paraId="6B8E0B90" w14:textId="77777777" w:rsidR="00C6660B" w:rsidRDefault="00C6660B" w:rsidP="00C6660B">
            <w:pPr>
              <w:pStyle w:val="iBAAGLevel1Bullets"/>
              <w:tabs>
                <w:tab w:val="left" w:pos="720"/>
              </w:tabs>
            </w:pPr>
            <w:r>
              <w:t>Sex transformation operations and related services</w:t>
            </w:r>
          </w:p>
          <w:p w14:paraId="435E8BF2" w14:textId="77777777" w:rsidR="00C6660B" w:rsidRDefault="00C6660B" w:rsidP="00C6660B">
            <w:pPr>
              <w:pStyle w:val="iBAAGLevel1Bullets"/>
              <w:tabs>
                <w:tab w:val="left" w:pos="720"/>
              </w:tabs>
            </w:pPr>
            <w:r>
              <w:t>Medication to stop puberty</w:t>
            </w:r>
          </w:p>
          <w:p w14:paraId="1D2BADB0" w14:textId="77777777" w:rsidR="00C6660B" w:rsidRPr="0026681C" w:rsidRDefault="00C6660B" w:rsidP="00C6660B">
            <w:pPr>
              <w:pStyle w:val="iBAAGStandardText"/>
            </w:pPr>
          </w:p>
          <w:p w14:paraId="2FB30C8F" w14:textId="77777777" w:rsidR="00C6660B" w:rsidRPr="0026681C" w:rsidRDefault="00C6660B" w:rsidP="00C6660B">
            <w:pPr>
              <w:pStyle w:val="iBAAGStandardTextBold"/>
            </w:pPr>
            <w:r w:rsidRPr="0026681C">
              <w:t xml:space="preserve">Want more information? </w:t>
            </w:r>
          </w:p>
          <w:p w14:paraId="02F598B4" w14:textId="77777777" w:rsidR="00C6660B" w:rsidRPr="0026681C" w:rsidRDefault="00C6660B" w:rsidP="00C6660B">
            <w:pPr>
              <w:pStyle w:val="iBAAGStandardText"/>
            </w:pPr>
            <w:r w:rsidRPr="0026681C">
              <w:t xml:space="preserve">View the </w:t>
            </w:r>
            <w:hyperlink r:id="rId80" w:history="1">
              <w:r w:rsidRPr="0026681C">
                <w:rPr>
                  <w:rStyle w:val="Hyperlinks"/>
                </w:rPr>
                <w:t>glossary</w:t>
              </w:r>
            </w:hyperlink>
            <w:r w:rsidRPr="0026681C">
              <w:t xml:space="preserve"> for definitions.</w:t>
            </w:r>
          </w:p>
          <w:p w14:paraId="58717C89" w14:textId="77777777" w:rsidR="00C6660B" w:rsidRPr="00DE556B" w:rsidRDefault="00C6660B" w:rsidP="00C6660B">
            <w:pPr>
              <w:pStyle w:val="iBAAGStandardText"/>
            </w:pPr>
          </w:p>
        </w:tc>
        <w:tc>
          <w:tcPr>
            <w:tcW w:w="2129" w:type="dxa"/>
            <w:shd w:val="clear" w:color="auto" w:fill="FFFFFF" w:themeFill="background1"/>
          </w:tcPr>
          <w:p w14:paraId="679F10A8" w14:textId="77777777" w:rsidR="00C6660B" w:rsidRPr="00DE556B" w:rsidRDefault="00C6660B" w:rsidP="00C6660B">
            <w:pPr>
              <w:pStyle w:val="iBAAGStandardText"/>
              <w:rPr>
                <w:rFonts w:eastAsia="Calibri" w:cs="Arial"/>
                <w:b/>
                <w:color w:val="0000FF"/>
              </w:rPr>
            </w:pPr>
            <w:r w:rsidRPr="00DE556B">
              <w:rPr>
                <w:rFonts w:cs="Arial"/>
              </w:rPr>
              <w:t>International benefits are not covered.</w:t>
            </w:r>
          </w:p>
          <w:p w14:paraId="7BE9FD6C" w14:textId="22EFE132" w:rsidR="00C6660B" w:rsidRPr="00DE556B" w:rsidRDefault="00C6660B" w:rsidP="00C6660B">
            <w:pPr>
              <w:pStyle w:val="iBAAGStandardText"/>
              <w:rPr>
                <w:rStyle w:val="iBAAGStandardTextBoldChar"/>
              </w:rPr>
            </w:pPr>
          </w:p>
        </w:tc>
        <w:tc>
          <w:tcPr>
            <w:tcW w:w="2129" w:type="dxa"/>
            <w:shd w:val="clear" w:color="auto" w:fill="FFFFFF" w:themeFill="background1"/>
          </w:tcPr>
          <w:p w14:paraId="5C4EF78A" w14:textId="77777777" w:rsidR="00C6660B" w:rsidRPr="00CB1AFA" w:rsidRDefault="00C6660B" w:rsidP="00C6660B">
            <w:pPr>
              <w:pStyle w:val="iBAAGStandardText"/>
            </w:pPr>
            <w:r w:rsidRPr="00CB1AFA">
              <w:t>The amount you pay is based on where the covered health service is provided.</w:t>
            </w:r>
          </w:p>
          <w:p w14:paraId="5C7B424C" w14:textId="77777777" w:rsidR="00C6660B" w:rsidRPr="00CB1AFA" w:rsidRDefault="00C6660B" w:rsidP="00C6660B">
            <w:pPr>
              <w:pStyle w:val="iBAAGStandardText"/>
            </w:pPr>
          </w:p>
          <w:p w14:paraId="7FAB3D4A" w14:textId="67780BEC" w:rsidR="00C6660B" w:rsidRPr="0026681C" w:rsidRDefault="00C6660B" w:rsidP="00C6660B">
            <w:pPr>
              <w:pStyle w:val="iBAAGStandardTextBold"/>
            </w:pPr>
            <w:r w:rsidRPr="0026681C">
              <w:t xml:space="preserve">Is prior authorization </w:t>
            </w:r>
            <w:r w:rsidRPr="00DE556B">
              <w:t>needed</w:t>
            </w:r>
            <w:r w:rsidRPr="0026681C">
              <w:t>?</w:t>
            </w:r>
          </w:p>
          <w:p w14:paraId="526C507C" w14:textId="700EC62D" w:rsidR="00C6660B" w:rsidRPr="0026681C" w:rsidRDefault="00C6660B" w:rsidP="00C6660B">
            <w:pPr>
              <w:pStyle w:val="iBAAGStandardText"/>
            </w:pPr>
            <w:r>
              <w:t>No</w:t>
            </w:r>
          </w:p>
          <w:p w14:paraId="58717C8F" w14:textId="77777777" w:rsidR="00C6660B" w:rsidRPr="00DE556B" w:rsidRDefault="00C6660B" w:rsidP="00C6660B">
            <w:pPr>
              <w:pStyle w:val="iBAAGStandardText"/>
            </w:pPr>
          </w:p>
        </w:tc>
        <w:tc>
          <w:tcPr>
            <w:tcW w:w="2581" w:type="dxa"/>
            <w:shd w:val="clear" w:color="auto" w:fill="FFFFFF" w:themeFill="background1"/>
          </w:tcPr>
          <w:p w14:paraId="205876B9" w14:textId="77777777" w:rsidR="00C6660B" w:rsidRPr="00CB1AFA" w:rsidRDefault="00C6660B" w:rsidP="00C6660B">
            <w:pPr>
              <w:pStyle w:val="iBAAGStandardText"/>
            </w:pPr>
            <w:r w:rsidRPr="00CB1AFA">
              <w:t>The amount you pay is based on where the covered health service is provided.</w:t>
            </w:r>
          </w:p>
          <w:p w14:paraId="7CCF4A3B" w14:textId="77777777" w:rsidR="00C6660B" w:rsidRPr="00CB1AFA" w:rsidRDefault="00C6660B" w:rsidP="00C6660B">
            <w:pPr>
              <w:pStyle w:val="iBAAGStandardText"/>
            </w:pPr>
          </w:p>
          <w:p w14:paraId="375FAE06" w14:textId="367E1395" w:rsidR="00C6660B" w:rsidRPr="0026681C" w:rsidRDefault="00C6660B" w:rsidP="00C6660B">
            <w:pPr>
              <w:pStyle w:val="iBAAGStandardTextBold"/>
            </w:pPr>
            <w:r w:rsidRPr="0026681C">
              <w:t xml:space="preserve">Is prior authorization </w:t>
            </w:r>
            <w:r w:rsidRPr="00DE556B">
              <w:t>needed</w:t>
            </w:r>
            <w:r w:rsidRPr="0026681C">
              <w:t>?</w:t>
            </w:r>
          </w:p>
          <w:p w14:paraId="58717C9D" w14:textId="3E77A6FC" w:rsidR="00C6660B" w:rsidRPr="00DE556B" w:rsidRDefault="00C6660B" w:rsidP="00C6660B">
            <w:pPr>
              <w:pStyle w:val="iBAAGStandardText"/>
            </w:pPr>
            <w:r>
              <w:t xml:space="preserve">No </w:t>
            </w:r>
          </w:p>
        </w:tc>
        <w:tc>
          <w:tcPr>
            <w:tcW w:w="3290" w:type="dxa"/>
            <w:shd w:val="clear" w:color="auto" w:fill="FFFFFF" w:themeFill="background1"/>
          </w:tcPr>
          <w:p w14:paraId="6AAC94BB" w14:textId="77777777" w:rsidR="00C6660B" w:rsidRDefault="00C6660B" w:rsidP="00C6660B">
            <w:pPr>
              <w:pStyle w:val="iBAAGStandardText"/>
            </w:pPr>
            <w:r>
              <w:t>No coverage for:</w:t>
            </w:r>
          </w:p>
          <w:p w14:paraId="79D2B980" w14:textId="77777777" w:rsidR="00C6660B" w:rsidRDefault="00C6660B" w:rsidP="00C6660B">
            <w:pPr>
              <w:pStyle w:val="iBAAGLevel1Bullets"/>
            </w:pPr>
            <w:r>
              <w:t>Surgical and drug treatment not authorized by us</w:t>
            </w:r>
          </w:p>
          <w:p w14:paraId="24234F19" w14:textId="77777777" w:rsidR="00C6660B" w:rsidRDefault="00C6660B" w:rsidP="00C6660B">
            <w:pPr>
              <w:pStyle w:val="iBAAGLevel1Bullets"/>
            </w:pPr>
            <w:r>
              <w:t>Reversal of sex transformation operations and related services</w:t>
            </w:r>
          </w:p>
          <w:p w14:paraId="799E45A0" w14:textId="77777777" w:rsidR="00C6660B" w:rsidRDefault="00C6660B" w:rsidP="00C6660B">
            <w:pPr>
              <w:pStyle w:val="iBAAGLevel1Bullets"/>
            </w:pPr>
            <w:r>
              <w:t>Cosmetic procedures</w:t>
            </w:r>
          </w:p>
          <w:p w14:paraId="58717CA6" w14:textId="77777777" w:rsidR="00C6660B" w:rsidRPr="00DE556B" w:rsidRDefault="00C6660B" w:rsidP="00C6660B">
            <w:pPr>
              <w:pStyle w:val="iBAAGStandardText"/>
            </w:pPr>
          </w:p>
        </w:tc>
      </w:tr>
      <w:tr w:rsidR="00C6660B" w:rsidRPr="00DE556B" w14:paraId="6E9A56FB" w14:textId="77777777" w:rsidTr="00C6660B">
        <w:tc>
          <w:tcPr>
            <w:tcW w:w="3400" w:type="dxa"/>
            <w:tcBorders>
              <w:bottom w:val="single" w:sz="4" w:space="0" w:color="000000" w:themeColor="text1"/>
            </w:tcBorders>
            <w:shd w:val="clear" w:color="auto" w:fill="31849B"/>
            <w:vAlign w:val="center"/>
          </w:tcPr>
          <w:p w14:paraId="2F2774A7"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7B2E56A" w14:textId="77777777" w:rsidR="00C6660B" w:rsidRPr="00DE556B" w:rsidRDefault="00C6660B" w:rsidP="00C6660B">
            <w:pPr>
              <w:pStyle w:val="iBAAGTableHeader"/>
            </w:pPr>
            <w:r w:rsidRPr="00DE556B">
              <w:t>Your cost if you use</w:t>
            </w:r>
          </w:p>
          <w:p w14:paraId="4517D692"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E8F6852" w14:textId="77777777" w:rsidR="00C6660B" w:rsidRPr="00DE556B" w:rsidRDefault="00C6660B" w:rsidP="00C6660B">
            <w:pPr>
              <w:pStyle w:val="iBAAGTableHeader"/>
            </w:pPr>
            <w:r w:rsidRPr="00DE556B">
              <w:t>Your cost if you use</w:t>
            </w:r>
          </w:p>
          <w:p w14:paraId="1EA1DDFE"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CE28B3" w14:textId="77777777" w:rsidR="00C6660B" w:rsidRPr="00DE556B" w:rsidRDefault="00C6660B" w:rsidP="00C6660B">
            <w:pPr>
              <w:pStyle w:val="iBAAGTableHeader"/>
            </w:pPr>
            <w:r w:rsidRPr="00DE556B">
              <w:t>Your cost if you use U.S.</w:t>
            </w:r>
          </w:p>
          <w:p w14:paraId="79FC232E"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DE98D7" w14:textId="77777777" w:rsidR="00C6660B" w:rsidRPr="00DE556B" w:rsidRDefault="00C6660B" w:rsidP="00C6660B">
            <w:pPr>
              <w:pStyle w:val="iBAAGTableHeader"/>
            </w:pPr>
            <w:r w:rsidRPr="00DE556B">
              <w:t>Limits &amp; Exceptions</w:t>
            </w:r>
          </w:p>
        </w:tc>
      </w:tr>
      <w:tr w:rsidR="00C6660B" w:rsidRPr="00DE556B" w14:paraId="6333D6AE" w14:textId="77777777" w:rsidTr="00C6660B">
        <w:tc>
          <w:tcPr>
            <w:tcW w:w="3400" w:type="dxa"/>
            <w:shd w:val="clear" w:color="auto" w:fill="FFFFFF" w:themeFill="background1"/>
          </w:tcPr>
          <w:p w14:paraId="3207C416" w14:textId="77777777" w:rsidR="00C6660B" w:rsidRPr="00DE556B" w:rsidRDefault="00C6660B" w:rsidP="00C6660B">
            <w:pPr>
              <w:pStyle w:val="iBAAGSituationBoxName"/>
            </w:pPr>
            <w:bookmarkStart w:id="106" w:name="Hearing_Aids"/>
            <w:r w:rsidRPr="00DE556B">
              <w:t>Hearing Aids</w:t>
            </w:r>
            <w:bookmarkEnd w:id="106"/>
          </w:p>
          <w:p w14:paraId="6EFA3EDB" w14:textId="77777777" w:rsidR="00C6660B" w:rsidRPr="00DE556B" w:rsidRDefault="00C6660B" w:rsidP="00C6660B">
            <w:pPr>
              <w:pStyle w:val="iBAAGStandardText"/>
            </w:pPr>
          </w:p>
          <w:p w14:paraId="114A409C" w14:textId="77777777" w:rsidR="00C6660B" w:rsidRPr="00DE556B" w:rsidRDefault="00C6660B" w:rsidP="00C6660B">
            <w:pPr>
              <w:pStyle w:val="iBAAGStandardTextBold"/>
            </w:pPr>
            <w:r w:rsidRPr="00DE556B">
              <w:t>What are hearing aids?</w:t>
            </w:r>
          </w:p>
          <w:p w14:paraId="689D6D79" w14:textId="77777777" w:rsidR="00C6660B" w:rsidRPr="00DE556B" w:rsidRDefault="00C6660B" w:rsidP="00C6660B">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C6660B" w:rsidRPr="00DE556B" w:rsidRDefault="00C6660B" w:rsidP="00C6660B">
            <w:pPr>
              <w:pStyle w:val="iBAAGStandardText"/>
            </w:pPr>
          </w:p>
          <w:p w14:paraId="3FCD7BC1" w14:textId="77777777" w:rsidR="00C6660B" w:rsidRPr="00DE556B" w:rsidRDefault="00C6660B" w:rsidP="00C6660B">
            <w:pPr>
              <w:pStyle w:val="iBAAGStandardText"/>
            </w:pPr>
            <w:r w:rsidRPr="00DE556B">
              <w:t>Benefits are provided for the hearing aid and charges for fitting and testing as recommended by a doctor.</w:t>
            </w:r>
          </w:p>
          <w:p w14:paraId="491174F4" w14:textId="77777777" w:rsidR="00C6660B" w:rsidRPr="00DE556B" w:rsidRDefault="00C6660B" w:rsidP="00C6660B">
            <w:pPr>
              <w:pStyle w:val="iBAAGStandardText"/>
            </w:pPr>
          </w:p>
          <w:p w14:paraId="7779B4A8" w14:textId="77777777" w:rsidR="00C6660B" w:rsidRPr="00B828DE" w:rsidRDefault="00C6660B" w:rsidP="00C6660B">
            <w:pPr>
              <w:pStyle w:val="iBAAGStandardText"/>
            </w:pPr>
            <w:r w:rsidRPr="00196D2D">
              <w:rPr>
                <w:color w:val="000000"/>
              </w:rPr>
              <w:t xml:space="preserve">UnitedHealthcare Hearing </w:t>
            </w:r>
            <w:r w:rsidRPr="00196D2D">
              <w:t xml:space="preserve">is available to you. For more information about this program, click </w:t>
            </w:r>
            <w:hyperlink r:id="rId81" w:history="1">
              <w:r w:rsidRPr="00196D2D">
                <w:rPr>
                  <w:rStyle w:val="Hyperlink"/>
                  <w:b/>
                  <w:bCs/>
                  <w:color w:val="3333FF"/>
                </w:rPr>
                <w:t>here</w:t>
              </w:r>
            </w:hyperlink>
            <w:r w:rsidRPr="00196D2D">
              <w:t xml:space="preserve"> or call </w:t>
            </w:r>
            <w:r w:rsidRPr="00196D2D">
              <w:rPr>
                <w:rStyle w:val="iBAAGStandardTextBoldChar"/>
              </w:rPr>
              <w:t>1-855-523-9355,</w:t>
            </w:r>
            <w:r w:rsidRPr="00196D2D">
              <w:t xml:space="preserve"> TTY users can dial </w:t>
            </w:r>
            <w:r w:rsidRPr="00196D2D">
              <w:rPr>
                <w:rStyle w:val="iBAAGStandardTextBoldChar"/>
              </w:rPr>
              <w:t>711</w:t>
            </w:r>
            <w:r w:rsidRPr="00196D2D">
              <w:t>.</w:t>
            </w:r>
          </w:p>
          <w:p w14:paraId="1DED8474" w14:textId="77777777" w:rsidR="00C6660B" w:rsidRPr="00DE556B" w:rsidRDefault="00C6660B" w:rsidP="00C6660B">
            <w:pPr>
              <w:pStyle w:val="iBAAGStandardText"/>
            </w:pPr>
          </w:p>
          <w:p w14:paraId="3BFF245E" w14:textId="77777777" w:rsidR="00C6660B" w:rsidRPr="00DE556B" w:rsidRDefault="00C6660B" w:rsidP="00C6660B">
            <w:pPr>
              <w:pStyle w:val="iBAAGStandardTextBold"/>
            </w:pPr>
            <w:r w:rsidRPr="00DE556B">
              <w:t xml:space="preserve">Want more information? </w:t>
            </w:r>
          </w:p>
          <w:p w14:paraId="4622F5E7" w14:textId="77777777" w:rsidR="00C6660B" w:rsidRPr="00DE556B" w:rsidRDefault="00C6660B" w:rsidP="00C6660B">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46406AE5" w14:textId="77777777" w:rsidR="00C6660B" w:rsidRPr="00DE556B" w:rsidRDefault="00C6660B" w:rsidP="00C6660B">
            <w:pPr>
              <w:pStyle w:val="iBAAGStandardText"/>
            </w:pPr>
          </w:p>
        </w:tc>
        <w:tc>
          <w:tcPr>
            <w:tcW w:w="2129" w:type="dxa"/>
            <w:shd w:val="clear" w:color="auto" w:fill="FFFFFF" w:themeFill="background1"/>
          </w:tcPr>
          <w:p w14:paraId="6E610AAC"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43AFDEEA" w14:textId="77777777" w:rsidR="00C6660B" w:rsidRPr="00DE556B" w:rsidRDefault="00C6660B" w:rsidP="00C6660B">
            <w:pPr>
              <w:pStyle w:val="iBAAGStandardText"/>
              <w:rPr>
                <w:rStyle w:val="iBAAGStandardTextBoldChar"/>
              </w:rPr>
            </w:pPr>
          </w:p>
          <w:p w14:paraId="4D07969E" w14:textId="3A2C99F2" w:rsidR="00C6660B" w:rsidRPr="00DE556B" w:rsidRDefault="00C6660B" w:rsidP="00C6660B">
            <w:pPr>
              <w:pStyle w:val="iBAAGStandardTextBold"/>
            </w:pPr>
            <w:r w:rsidRPr="00DE556B">
              <w:t>Is prior authorization needed?</w:t>
            </w:r>
          </w:p>
          <w:p w14:paraId="3729FC8C"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0CA55D5" w14:textId="1ACEB5BB" w:rsidR="00C6660B" w:rsidRPr="00DE556B" w:rsidRDefault="00C6660B" w:rsidP="00C6660B">
            <w:pPr>
              <w:pStyle w:val="iBAAGStandardText"/>
            </w:pPr>
            <w:r>
              <w:rPr>
                <w:rStyle w:val="iBAAGStandardTextBoldChar"/>
              </w:rPr>
              <w:t>20%</w:t>
            </w:r>
            <w:r w:rsidRPr="00DE556B">
              <w:t xml:space="preserve"> co-insurance, after you pay the deductible. </w:t>
            </w:r>
          </w:p>
          <w:p w14:paraId="4D4BB773" w14:textId="77777777" w:rsidR="00C6660B" w:rsidRPr="00DE556B" w:rsidRDefault="00C6660B" w:rsidP="00C6660B">
            <w:pPr>
              <w:pStyle w:val="iBAAGStandardText"/>
            </w:pPr>
          </w:p>
          <w:p w14:paraId="6CC9A645" w14:textId="082B7D92" w:rsidR="00C6660B" w:rsidRPr="00DE556B" w:rsidRDefault="00C6660B" w:rsidP="00C6660B">
            <w:pPr>
              <w:pStyle w:val="iBAAGStandardTextBold"/>
            </w:pPr>
            <w:r w:rsidRPr="00DE556B">
              <w:t>Is prior authorization needed?</w:t>
            </w:r>
          </w:p>
          <w:p w14:paraId="0EFC89B3" w14:textId="77777777" w:rsidR="00C6660B" w:rsidRPr="00DE556B" w:rsidRDefault="00C6660B" w:rsidP="00C6660B">
            <w:pPr>
              <w:pStyle w:val="iBAAGStandardText"/>
            </w:pPr>
            <w:r w:rsidRPr="00DE556B">
              <w:t>No</w:t>
            </w:r>
          </w:p>
          <w:p w14:paraId="093B4969" w14:textId="77777777" w:rsidR="00C6660B" w:rsidRPr="00DE556B" w:rsidRDefault="00C6660B" w:rsidP="00C6660B">
            <w:pPr>
              <w:pStyle w:val="iBAAGStandardText"/>
            </w:pPr>
          </w:p>
          <w:p w14:paraId="427BE928" w14:textId="77777777" w:rsidR="00C6660B" w:rsidRPr="00DE556B" w:rsidRDefault="00C6660B" w:rsidP="00C6660B">
            <w:pPr>
              <w:pStyle w:val="iBAAGStandardText"/>
            </w:pPr>
          </w:p>
        </w:tc>
        <w:tc>
          <w:tcPr>
            <w:tcW w:w="2581" w:type="dxa"/>
            <w:shd w:val="clear" w:color="auto" w:fill="FFFFFF" w:themeFill="background1"/>
          </w:tcPr>
          <w:p w14:paraId="26AC7D39" w14:textId="071E91A4" w:rsidR="00C6660B" w:rsidRPr="00DE556B" w:rsidRDefault="00C6660B" w:rsidP="00C6660B">
            <w:pPr>
              <w:pStyle w:val="iBAAGStandardText"/>
            </w:pPr>
            <w:r>
              <w:rPr>
                <w:rStyle w:val="iBAAGStandardTextBoldChar"/>
              </w:rPr>
              <w:t>50%</w:t>
            </w:r>
            <w:r w:rsidRPr="00DE556B">
              <w:t xml:space="preserve"> co-insurance, after you pay the deductible.</w:t>
            </w:r>
          </w:p>
          <w:p w14:paraId="424CB771" w14:textId="77777777" w:rsidR="00C6660B" w:rsidRPr="00DE556B" w:rsidRDefault="00C6660B" w:rsidP="00C6660B">
            <w:pPr>
              <w:pStyle w:val="iBAAGStandardText"/>
            </w:pPr>
          </w:p>
          <w:p w14:paraId="14264BAF" w14:textId="63F94163" w:rsidR="00C6660B" w:rsidRPr="00DE556B" w:rsidRDefault="00C6660B" w:rsidP="00C6660B">
            <w:pPr>
              <w:pStyle w:val="iBAAGStandardTextBold"/>
            </w:pPr>
            <w:r w:rsidRPr="00DE556B">
              <w:t>Is prior authorization needed?</w:t>
            </w:r>
          </w:p>
          <w:p w14:paraId="75C2CF7B" w14:textId="57BD686B" w:rsidR="00C6660B" w:rsidRDefault="00C6660B" w:rsidP="00C6660B">
            <w:pPr>
              <w:pStyle w:val="iBAAGStandardText"/>
              <w:rPr>
                <w:rFonts w:eastAsia="Times New Roman" w:cs="Arial"/>
                <w:b/>
                <w:color w:val="FF00FF"/>
              </w:rPr>
            </w:pPr>
            <w:r w:rsidRPr="00DE556B">
              <w:t>No</w:t>
            </w:r>
          </w:p>
          <w:p w14:paraId="2259584D" w14:textId="77777777" w:rsidR="00C6660B" w:rsidRPr="00DE556B" w:rsidRDefault="00C6660B">
            <w:pPr>
              <w:pStyle w:val="iBAAGStandardText"/>
            </w:pPr>
          </w:p>
        </w:tc>
        <w:tc>
          <w:tcPr>
            <w:tcW w:w="3290" w:type="dxa"/>
            <w:shd w:val="clear" w:color="auto" w:fill="FFFFFF" w:themeFill="background1"/>
          </w:tcPr>
          <w:p w14:paraId="589D5152" w14:textId="77777777" w:rsidR="00C6660B" w:rsidRPr="00DE556B" w:rsidRDefault="00C6660B" w:rsidP="00C6660B">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C6660B" w:rsidRPr="00DE556B" w:rsidRDefault="00C6660B" w:rsidP="00C6660B">
            <w:pPr>
              <w:pStyle w:val="iBAAGStandardText"/>
            </w:pPr>
          </w:p>
          <w:p w14:paraId="57D84A7E" w14:textId="77777777" w:rsidR="00C6660B" w:rsidRPr="00DE556B" w:rsidRDefault="00C6660B" w:rsidP="00C6660B">
            <w:pPr>
              <w:pStyle w:val="iBAAGStandardText"/>
            </w:pPr>
            <w:r w:rsidRPr="00DE556B">
              <w:t>No coverage for bone anchored hearing aids except when:</w:t>
            </w:r>
          </w:p>
          <w:p w14:paraId="1FAEAA47" w14:textId="77777777" w:rsidR="00C6660B" w:rsidRPr="00DE556B" w:rsidRDefault="00C6660B" w:rsidP="00C6660B">
            <w:pPr>
              <w:pStyle w:val="iBAAGLevel1Bullets"/>
            </w:pPr>
            <w:r w:rsidRPr="00DE556B">
              <w:t>Craniofacial anomalies or absent ear canals keep them from using a wearable hearing aid; or</w:t>
            </w:r>
          </w:p>
          <w:p w14:paraId="0AC72BDB" w14:textId="77777777" w:rsidR="00C6660B" w:rsidRPr="00DE556B" w:rsidRDefault="00C6660B" w:rsidP="00C6660B">
            <w:pPr>
              <w:pStyle w:val="iBAAGLevel1Bullets"/>
            </w:pPr>
            <w:r w:rsidRPr="00DE556B">
              <w:t>Hearing loss cannot be fixed by a wearable hearing aid.</w:t>
            </w:r>
          </w:p>
          <w:p w14:paraId="15EA1DAB" w14:textId="77777777" w:rsidR="00C6660B" w:rsidRPr="00DE556B" w:rsidRDefault="00C6660B" w:rsidP="00C6660B">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C6660B" w:rsidRPr="00DE556B" w:rsidRDefault="00C6660B" w:rsidP="00C6660B">
            <w:pPr>
              <w:pStyle w:val="iBAAGStandardText"/>
            </w:pPr>
          </w:p>
          <w:p w14:paraId="599B543C" w14:textId="77777777" w:rsidR="00C6660B" w:rsidRPr="00DE556B" w:rsidRDefault="00C6660B" w:rsidP="00C6660B">
            <w:pPr>
              <w:pStyle w:val="iBAAGStandardText"/>
            </w:pPr>
            <w:r w:rsidRPr="00DE556B">
              <w:t xml:space="preserve">Repairs and/or replacements are not covered, except for malfunction. </w:t>
            </w:r>
          </w:p>
          <w:p w14:paraId="36FB568B" w14:textId="77777777" w:rsidR="00C6660B" w:rsidRPr="00DE556B" w:rsidRDefault="00C6660B" w:rsidP="00C6660B">
            <w:pPr>
              <w:pStyle w:val="iBAAGStandardText"/>
            </w:pPr>
          </w:p>
        </w:tc>
      </w:tr>
      <w:tr w:rsidR="00C6660B" w:rsidRPr="00DE556B" w14:paraId="58717CAE" w14:textId="77777777" w:rsidTr="00C6660B">
        <w:tc>
          <w:tcPr>
            <w:tcW w:w="3400" w:type="dxa"/>
            <w:tcBorders>
              <w:bottom w:val="single" w:sz="4" w:space="0" w:color="000000" w:themeColor="text1"/>
            </w:tcBorders>
            <w:shd w:val="clear" w:color="auto" w:fill="31849B"/>
            <w:vAlign w:val="center"/>
          </w:tcPr>
          <w:p w14:paraId="58717CA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9F05678" w14:textId="77777777" w:rsidR="00C6660B" w:rsidRPr="00DE556B" w:rsidRDefault="00C6660B" w:rsidP="00C6660B">
            <w:pPr>
              <w:pStyle w:val="iBAAGTableHeader"/>
            </w:pPr>
            <w:r w:rsidRPr="00DE556B">
              <w:t>Your cost if you use</w:t>
            </w:r>
          </w:p>
          <w:p w14:paraId="183AC68A" w14:textId="14323CB9"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2DDDABC8" w14:textId="77777777" w:rsidR="00C6660B" w:rsidRPr="00DE556B" w:rsidRDefault="00C6660B" w:rsidP="00C6660B">
            <w:pPr>
              <w:pStyle w:val="iBAAGTableHeader"/>
            </w:pPr>
            <w:r w:rsidRPr="00DE556B">
              <w:t>Your cost if you use</w:t>
            </w:r>
          </w:p>
          <w:p w14:paraId="58717CAA" w14:textId="2C13F47E"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E897838" w14:textId="77777777" w:rsidR="00C6660B" w:rsidRPr="00DE556B" w:rsidRDefault="00C6660B" w:rsidP="00C6660B">
            <w:pPr>
              <w:pStyle w:val="iBAAGTableHeader"/>
            </w:pPr>
            <w:r w:rsidRPr="00DE556B">
              <w:t>Your cost if you use U.S.</w:t>
            </w:r>
          </w:p>
          <w:p w14:paraId="58717CAC" w14:textId="4AD5B33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AD" w14:textId="77777777" w:rsidR="00C6660B" w:rsidRPr="00DE556B" w:rsidRDefault="00C6660B" w:rsidP="00C6660B">
            <w:pPr>
              <w:pStyle w:val="iBAAGTableHeader"/>
            </w:pPr>
            <w:r w:rsidRPr="00DE556B">
              <w:t>Limits &amp; Exceptions</w:t>
            </w:r>
          </w:p>
        </w:tc>
      </w:tr>
      <w:tr w:rsidR="00C6660B" w:rsidRPr="00DE556B" w14:paraId="58717CDB" w14:textId="77777777" w:rsidTr="00C6660B">
        <w:tc>
          <w:tcPr>
            <w:tcW w:w="3400" w:type="dxa"/>
            <w:shd w:val="clear" w:color="auto" w:fill="FFFFFF" w:themeFill="background1"/>
          </w:tcPr>
          <w:p w14:paraId="58717CAF" w14:textId="77777777" w:rsidR="00C6660B" w:rsidRPr="00DE556B" w:rsidRDefault="00C6660B" w:rsidP="00C6660B">
            <w:pPr>
              <w:pStyle w:val="iBAAGSituationBoxName"/>
            </w:pPr>
            <w:bookmarkStart w:id="107" w:name="Home_Health_Care"/>
            <w:r w:rsidRPr="00DE556B">
              <w:t>Home Health Care</w:t>
            </w:r>
            <w:bookmarkEnd w:id="107"/>
          </w:p>
          <w:p w14:paraId="58717CB0" w14:textId="77777777" w:rsidR="00C6660B" w:rsidRPr="00DE556B" w:rsidRDefault="00C6660B" w:rsidP="00C6660B">
            <w:pPr>
              <w:pStyle w:val="iBAAGStandardText"/>
            </w:pPr>
          </w:p>
          <w:p w14:paraId="58717CB1" w14:textId="77777777" w:rsidR="00C6660B" w:rsidRPr="00DE556B" w:rsidRDefault="00C6660B" w:rsidP="00C6660B">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C6660B" w:rsidRPr="00DE556B" w:rsidRDefault="00C6660B" w:rsidP="00C6660B">
            <w:pPr>
              <w:pStyle w:val="iBAAGStandardText"/>
            </w:pPr>
          </w:p>
          <w:p w14:paraId="58717CB3" w14:textId="77777777" w:rsidR="00C6660B" w:rsidRPr="00DE556B" w:rsidRDefault="00C6660B" w:rsidP="00C6660B">
            <w:pPr>
              <w:pStyle w:val="iBAAGStandardTextBold"/>
            </w:pPr>
            <w:r w:rsidRPr="00DE556B">
              <w:t>What is covered?</w:t>
            </w:r>
          </w:p>
          <w:p w14:paraId="58717CB4" w14:textId="77777777" w:rsidR="00C6660B" w:rsidRPr="00DE556B" w:rsidRDefault="00C6660B" w:rsidP="00C6660B">
            <w:pPr>
              <w:pStyle w:val="iBAAGStandardText"/>
            </w:pPr>
            <w:r w:rsidRPr="00DE556B">
              <w:t>Skilled care provided by a licensed health care professional (for example, RN) and is part-time intermittent care that is:</w:t>
            </w:r>
          </w:p>
          <w:p w14:paraId="58717CB5" w14:textId="77777777" w:rsidR="00C6660B" w:rsidRPr="00DE556B" w:rsidRDefault="00C6660B" w:rsidP="00C6660B">
            <w:pPr>
              <w:pStyle w:val="iBAAGLevel1Bullets"/>
            </w:pPr>
            <w:r w:rsidRPr="00DE556B">
              <w:t>fewer than 7 days each week.</w:t>
            </w:r>
          </w:p>
          <w:p w14:paraId="58717CB6" w14:textId="77777777" w:rsidR="00C6660B" w:rsidRPr="00DE556B" w:rsidRDefault="00C6660B" w:rsidP="00C6660B">
            <w:pPr>
              <w:pStyle w:val="iBAAGLevel1Bullets"/>
            </w:pPr>
            <w:r w:rsidRPr="00DE556B">
              <w:t>fewer than 8 hours each day for periods of 21 days or less.</w:t>
            </w:r>
          </w:p>
          <w:p w14:paraId="58717CB7" w14:textId="77777777" w:rsidR="00C6660B" w:rsidRPr="00DE556B" w:rsidRDefault="00C6660B" w:rsidP="00C6660B">
            <w:pPr>
              <w:pStyle w:val="iBAAGStandardText"/>
            </w:pPr>
          </w:p>
          <w:p w14:paraId="58717CB8" w14:textId="77777777" w:rsidR="00C6660B" w:rsidRPr="00DE556B" w:rsidRDefault="00C6660B" w:rsidP="00C6660B">
            <w:pPr>
              <w:pStyle w:val="iBAAGStandardTextBold"/>
            </w:pPr>
            <w:r w:rsidRPr="00DE556B">
              <w:t xml:space="preserve">Want more information? </w:t>
            </w:r>
          </w:p>
          <w:p w14:paraId="58717CB9" w14:textId="77777777" w:rsidR="00C6660B" w:rsidRPr="00DE556B" w:rsidRDefault="00C6660B" w:rsidP="00C6660B">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BA" w14:textId="77777777" w:rsidR="00C6660B" w:rsidRPr="00DE556B" w:rsidRDefault="00C6660B" w:rsidP="00C6660B">
            <w:pPr>
              <w:pStyle w:val="iBAAGStandardText"/>
            </w:pPr>
          </w:p>
        </w:tc>
        <w:tc>
          <w:tcPr>
            <w:tcW w:w="2129" w:type="dxa"/>
            <w:shd w:val="clear" w:color="auto" w:fill="FFFFFF" w:themeFill="background1"/>
          </w:tcPr>
          <w:p w14:paraId="4EEE01DE"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57CB68D5" w14:textId="77777777" w:rsidR="00C6660B" w:rsidRPr="00DE556B" w:rsidRDefault="00C6660B" w:rsidP="00C6660B">
            <w:pPr>
              <w:pStyle w:val="iBAAGStandardText"/>
              <w:rPr>
                <w:rStyle w:val="iBAAGStandardTextBoldChar"/>
              </w:rPr>
            </w:pPr>
          </w:p>
          <w:p w14:paraId="79B70241" w14:textId="1515D34B" w:rsidR="00C6660B" w:rsidRPr="00DE556B" w:rsidRDefault="00C6660B" w:rsidP="00C6660B">
            <w:pPr>
              <w:pStyle w:val="iBAAGStandardTextBold"/>
            </w:pPr>
            <w:r w:rsidRPr="00DE556B">
              <w:t>Is prior authorization needed?</w:t>
            </w:r>
          </w:p>
          <w:p w14:paraId="10A47256" w14:textId="2AD2E021"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BB" w14:textId="467B9DB9" w:rsidR="00C6660B" w:rsidRPr="00DE556B" w:rsidRDefault="00C6660B" w:rsidP="00C6660B">
            <w:pPr>
              <w:pStyle w:val="iBAAGStandardText"/>
            </w:pPr>
            <w:r>
              <w:rPr>
                <w:rStyle w:val="iBAAGStandardTextBoldChar"/>
              </w:rPr>
              <w:t>20%</w:t>
            </w:r>
            <w:r w:rsidRPr="00DE556B">
              <w:t xml:space="preserve"> co-insurance, after you pay the deductible.</w:t>
            </w:r>
          </w:p>
          <w:p w14:paraId="58717CBC" w14:textId="77777777" w:rsidR="00C6660B" w:rsidRPr="00DE556B" w:rsidRDefault="00C6660B" w:rsidP="00C6660B">
            <w:pPr>
              <w:pStyle w:val="iBAAGStandardText"/>
            </w:pPr>
          </w:p>
          <w:p w14:paraId="58717CBD" w14:textId="18A3A309" w:rsidR="00C6660B" w:rsidRPr="00DE556B" w:rsidRDefault="00C6660B" w:rsidP="00C6660B">
            <w:pPr>
              <w:pStyle w:val="iBAAGStandardTextBold"/>
            </w:pPr>
            <w:r w:rsidRPr="00DE556B">
              <w:t>Is prior authorization needed?</w:t>
            </w:r>
          </w:p>
          <w:p w14:paraId="58717CBE" w14:textId="77777777" w:rsidR="00C6660B" w:rsidRPr="00DE556B" w:rsidRDefault="00C6660B" w:rsidP="00C6660B">
            <w:pPr>
              <w:pStyle w:val="iBAAGStandardText"/>
            </w:pPr>
            <w:r w:rsidRPr="00DE556B">
              <w:t>No</w:t>
            </w:r>
          </w:p>
          <w:p w14:paraId="58717CBF" w14:textId="77777777" w:rsidR="00C6660B" w:rsidRPr="00DE556B" w:rsidRDefault="00C6660B" w:rsidP="00C6660B">
            <w:pPr>
              <w:pStyle w:val="iBAAGStandardText"/>
            </w:pPr>
          </w:p>
          <w:p w14:paraId="58717CC0" w14:textId="77777777" w:rsidR="00C6660B" w:rsidRPr="00DE556B" w:rsidRDefault="00C6660B" w:rsidP="00C6660B">
            <w:pPr>
              <w:pStyle w:val="iBAAGStandardText"/>
            </w:pPr>
          </w:p>
        </w:tc>
        <w:tc>
          <w:tcPr>
            <w:tcW w:w="2581" w:type="dxa"/>
            <w:shd w:val="clear" w:color="auto" w:fill="FFFFFF" w:themeFill="background1"/>
          </w:tcPr>
          <w:p w14:paraId="58717CC1" w14:textId="0F5EA3FE" w:rsidR="00C6660B" w:rsidRPr="00DE556B" w:rsidRDefault="00C6660B" w:rsidP="00C6660B">
            <w:pPr>
              <w:pStyle w:val="iBAAGStandardText"/>
            </w:pPr>
            <w:r>
              <w:rPr>
                <w:rStyle w:val="iBAAGStandardTextBoldChar"/>
              </w:rPr>
              <w:t>50%</w:t>
            </w:r>
            <w:r w:rsidRPr="00DE556B">
              <w:t xml:space="preserve"> co-insurance, after you pay the deductible.</w:t>
            </w:r>
          </w:p>
          <w:p w14:paraId="58717CC2" w14:textId="77777777" w:rsidR="00C6660B" w:rsidRPr="00DE556B" w:rsidRDefault="00C6660B" w:rsidP="00C6660B">
            <w:pPr>
              <w:pStyle w:val="iBAAGStandardText"/>
            </w:pPr>
          </w:p>
          <w:p w14:paraId="58717CC3" w14:textId="4D75AA2D" w:rsidR="00C6660B" w:rsidRPr="00DE556B" w:rsidRDefault="00C6660B" w:rsidP="00C6660B">
            <w:pPr>
              <w:pStyle w:val="iBAAGStandardTextBold"/>
            </w:pPr>
            <w:r w:rsidRPr="00DE556B">
              <w:t>Is prior authorization needed?</w:t>
            </w:r>
          </w:p>
          <w:p w14:paraId="58717CC4" w14:textId="77777777" w:rsidR="00C6660B" w:rsidRPr="00DE556B" w:rsidRDefault="00C6660B" w:rsidP="00C6660B">
            <w:pPr>
              <w:pStyle w:val="iBAAGStandardText"/>
            </w:pPr>
            <w:r w:rsidRPr="00DE556B">
              <w:t>Yes</w:t>
            </w:r>
          </w:p>
          <w:p w14:paraId="58717CC5" w14:textId="77777777" w:rsidR="00C6660B" w:rsidRPr="00DE556B" w:rsidRDefault="00C6660B" w:rsidP="00C6660B">
            <w:pPr>
              <w:pStyle w:val="iBAAGStandardText"/>
            </w:pPr>
          </w:p>
          <w:p w14:paraId="58717CC6" w14:textId="77777777" w:rsidR="00C6660B" w:rsidRPr="00DE556B" w:rsidRDefault="00C6660B" w:rsidP="00C6660B">
            <w:pPr>
              <w:pStyle w:val="iBAAGStandardTextBold"/>
            </w:pPr>
            <w:r w:rsidRPr="00DE556B">
              <w:t>Prior authorization is:</w:t>
            </w:r>
          </w:p>
          <w:p w14:paraId="58717CC7"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C8" w14:textId="77777777" w:rsidR="00C6660B" w:rsidRPr="00DE556B" w:rsidRDefault="00C6660B" w:rsidP="00C6660B">
            <w:pPr>
              <w:pStyle w:val="iBAAGStandardText"/>
            </w:pPr>
          </w:p>
          <w:p w14:paraId="58717CC9" w14:textId="77777777" w:rsidR="00C6660B" w:rsidRPr="00DE556B" w:rsidRDefault="00C6660B" w:rsidP="00C6660B">
            <w:pPr>
              <w:pStyle w:val="iBAAGStandardTextBold"/>
            </w:pPr>
            <w:r w:rsidRPr="00DE556B">
              <w:t xml:space="preserve">When do I need to call? </w:t>
            </w:r>
          </w:p>
          <w:p w14:paraId="58717CCA" w14:textId="77777777" w:rsidR="00C6660B" w:rsidRPr="00DE556B" w:rsidRDefault="00C6660B" w:rsidP="00C6660B">
            <w:pPr>
              <w:pStyle w:val="iBAAGLevel1Bullets"/>
            </w:pPr>
            <w:r w:rsidRPr="00DE556B">
              <w:t>5 business days before getting services</w:t>
            </w:r>
          </w:p>
          <w:p w14:paraId="58717CCB" w14:textId="77777777" w:rsidR="00C6660B" w:rsidRPr="00DE556B" w:rsidRDefault="00C6660B" w:rsidP="00C6660B">
            <w:pPr>
              <w:pStyle w:val="iBAAGLevel1Bullets"/>
            </w:pPr>
            <w:r w:rsidRPr="00DE556B">
              <w:t>As soon as possible</w:t>
            </w:r>
          </w:p>
          <w:p w14:paraId="58717CCC" w14:textId="77777777" w:rsidR="00C6660B" w:rsidRPr="00DE556B" w:rsidRDefault="00C6660B" w:rsidP="00C6660B">
            <w:pPr>
              <w:pStyle w:val="iBAAGStandardText"/>
            </w:pPr>
          </w:p>
          <w:p w14:paraId="58717CCD" w14:textId="77777777" w:rsidR="00C6660B" w:rsidRPr="00DE556B" w:rsidRDefault="00C6660B" w:rsidP="00C6660B">
            <w:pPr>
              <w:pStyle w:val="iBAAGStandardTextBold"/>
            </w:pPr>
            <w:r w:rsidRPr="00DE556B">
              <w:t xml:space="preserve">If you don’t get prior authorization, you pay: </w:t>
            </w:r>
          </w:p>
          <w:p w14:paraId="58717CCE" w14:textId="3CC5FC53" w:rsidR="00C6660B" w:rsidRPr="00DE556B" w:rsidRDefault="00C6660B" w:rsidP="00C6660B">
            <w:pPr>
              <w:pStyle w:val="iBAAGStandardText"/>
            </w:pPr>
            <w:r>
              <w:rPr>
                <w:rStyle w:val="iBAAGStandardTextBoldChar"/>
              </w:rPr>
              <w:t>50%</w:t>
            </w:r>
            <w:r w:rsidRPr="00DE556B">
              <w:t xml:space="preserve"> co-insurance</w:t>
            </w:r>
          </w:p>
          <w:p w14:paraId="58717CCF" w14:textId="77777777" w:rsidR="00C6660B" w:rsidRPr="00DE556B" w:rsidRDefault="00C6660B" w:rsidP="00C6660B">
            <w:pPr>
              <w:pStyle w:val="iBAAGStandardText"/>
            </w:pPr>
          </w:p>
          <w:p w14:paraId="58717CD0" w14:textId="77777777" w:rsidR="00C6660B" w:rsidRPr="00DE556B" w:rsidRDefault="00C6660B" w:rsidP="00C6660B">
            <w:pPr>
              <w:pStyle w:val="iBAAGStandardText"/>
            </w:pPr>
          </w:p>
        </w:tc>
        <w:tc>
          <w:tcPr>
            <w:tcW w:w="3290" w:type="dxa"/>
            <w:shd w:val="clear" w:color="auto" w:fill="FFFFFF" w:themeFill="background1"/>
          </w:tcPr>
          <w:p w14:paraId="58717CD1" w14:textId="4AAF49DC" w:rsidR="00C6660B" w:rsidRPr="00DE556B" w:rsidRDefault="00C6660B" w:rsidP="00C6660B">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C6660B" w:rsidRPr="00DE556B" w:rsidRDefault="00C6660B" w:rsidP="00C6660B">
            <w:pPr>
              <w:pStyle w:val="iBAAGStandardText"/>
            </w:pPr>
          </w:p>
          <w:p w14:paraId="58717CD3" w14:textId="77777777" w:rsidR="00C6660B" w:rsidRPr="00DE556B" w:rsidRDefault="00C6660B" w:rsidP="00C6660B">
            <w:pPr>
              <w:pStyle w:val="iBAAGStandardText"/>
            </w:pPr>
            <w:r w:rsidRPr="00DE556B">
              <w:t>This visit limit does not include any service that is billed for the administration of intravenous infusion.</w:t>
            </w:r>
          </w:p>
          <w:p w14:paraId="58717CD4" w14:textId="77777777" w:rsidR="00C6660B" w:rsidRPr="00DE556B" w:rsidRDefault="00C6660B" w:rsidP="00C6660B">
            <w:pPr>
              <w:pStyle w:val="iBAAGStandardText"/>
            </w:pPr>
          </w:p>
          <w:p w14:paraId="58717CD5" w14:textId="77777777" w:rsidR="00C6660B" w:rsidRPr="00DE556B" w:rsidRDefault="00C6660B" w:rsidP="00C6660B">
            <w:pPr>
              <w:pStyle w:val="iBAAGStandardText"/>
            </w:pPr>
            <w:r w:rsidRPr="00DE556B">
              <w:t>No coverage for:</w:t>
            </w:r>
          </w:p>
          <w:p w14:paraId="58717CD6" w14:textId="77777777" w:rsidR="00C6660B" w:rsidRPr="00DE556B" w:rsidRDefault="00C6660B" w:rsidP="00C6660B">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C6660B" w:rsidRPr="00DE556B" w:rsidRDefault="00C6660B" w:rsidP="00C6660B">
            <w:pPr>
              <w:pStyle w:val="iBAAGLevel1Bullets"/>
            </w:pPr>
            <w:r w:rsidRPr="00DE556B">
              <w:t>Respite care unless in hospice. This is described under Hospice Care.</w:t>
            </w:r>
          </w:p>
          <w:p w14:paraId="58717CD9" w14:textId="77777777" w:rsidR="00C6660B" w:rsidRPr="00DE556B" w:rsidRDefault="00C6660B" w:rsidP="00C6660B">
            <w:pPr>
              <w:pStyle w:val="iBAAGLevel1Bullets"/>
            </w:pPr>
            <w:r w:rsidRPr="00DE556B">
              <w:t>Personal care attendants.</w:t>
            </w:r>
          </w:p>
          <w:p w14:paraId="58717CDA" w14:textId="77777777" w:rsidR="00C6660B" w:rsidRPr="00DE556B" w:rsidRDefault="00C6660B" w:rsidP="00C6660B">
            <w:pPr>
              <w:pStyle w:val="iBAAGStandardText"/>
            </w:pPr>
          </w:p>
        </w:tc>
      </w:tr>
      <w:tr w:rsidR="00C6660B" w:rsidRPr="00DE556B" w14:paraId="58717CE2" w14:textId="77777777" w:rsidTr="00C6660B">
        <w:tc>
          <w:tcPr>
            <w:tcW w:w="3400" w:type="dxa"/>
            <w:tcBorders>
              <w:bottom w:val="single" w:sz="4" w:space="0" w:color="000000" w:themeColor="text1"/>
            </w:tcBorders>
            <w:shd w:val="clear" w:color="auto" w:fill="31849B"/>
            <w:vAlign w:val="center"/>
          </w:tcPr>
          <w:p w14:paraId="58717CDC"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2275FF85" w14:textId="77777777" w:rsidR="00C6660B" w:rsidRPr="00DE556B" w:rsidRDefault="00C6660B" w:rsidP="00C6660B">
            <w:pPr>
              <w:pStyle w:val="iBAAGTableHeader"/>
            </w:pPr>
            <w:r w:rsidRPr="00DE556B">
              <w:t>Your cost if you use</w:t>
            </w:r>
          </w:p>
          <w:p w14:paraId="4821B774" w14:textId="23D85E9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E7FB9A7" w14:textId="77777777" w:rsidR="00C6660B" w:rsidRPr="00DE556B" w:rsidRDefault="00C6660B" w:rsidP="00C6660B">
            <w:pPr>
              <w:pStyle w:val="iBAAGTableHeader"/>
            </w:pPr>
            <w:r w:rsidRPr="00DE556B">
              <w:t>Your cost if you use</w:t>
            </w:r>
          </w:p>
          <w:p w14:paraId="58717CDE" w14:textId="2501F15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757CA0C0" w14:textId="77777777" w:rsidR="00C6660B" w:rsidRPr="00DE556B" w:rsidRDefault="00C6660B" w:rsidP="00C6660B">
            <w:pPr>
              <w:pStyle w:val="iBAAGTableHeader"/>
            </w:pPr>
            <w:r w:rsidRPr="00DE556B">
              <w:t>Your cost if you use U.S.</w:t>
            </w:r>
          </w:p>
          <w:p w14:paraId="58717CE0" w14:textId="492FE534"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E1" w14:textId="77777777" w:rsidR="00C6660B" w:rsidRPr="00DE556B" w:rsidRDefault="00C6660B" w:rsidP="00C6660B">
            <w:pPr>
              <w:pStyle w:val="iBAAGTableHeader"/>
            </w:pPr>
            <w:r w:rsidRPr="00DE556B">
              <w:t>Limits &amp; Exceptions</w:t>
            </w:r>
          </w:p>
        </w:tc>
      </w:tr>
      <w:tr w:rsidR="00C6660B" w:rsidRPr="00DE556B" w14:paraId="58717D06" w14:textId="77777777" w:rsidTr="00C6660B">
        <w:tc>
          <w:tcPr>
            <w:tcW w:w="3400" w:type="dxa"/>
            <w:shd w:val="clear" w:color="auto" w:fill="FFFFFF" w:themeFill="background1"/>
          </w:tcPr>
          <w:p w14:paraId="58717CE3" w14:textId="77777777" w:rsidR="00C6660B" w:rsidRPr="00DE556B" w:rsidRDefault="00C6660B" w:rsidP="00C6660B">
            <w:pPr>
              <w:pStyle w:val="iBAAGSituationBoxName"/>
            </w:pPr>
            <w:bookmarkStart w:id="108" w:name="Hospice_Care"/>
            <w:r w:rsidRPr="00DE556B">
              <w:t>Hospice Care</w:t>
            </w:r>
            <w:bookmarkEnd w:id="108"/>
          </w:p>
          <w:p w14:paraId="58717CE4" w14:textId="77777777" w:rsidR="00C6660B" w:rsidRPr="00DE556B" w:rsidRDefault="00C6660B" w:rsidP="00C6660B">
            <w:pPr>
              <w:pStyle w:val="iBAAGStandardText"/>
            </w:pPr>
          </w:p>
          <w:p w14:paraId="58717CE5" w14:textId="77777777" w:rsidR="00C6660B" w:rsidRPr="00DE556B" w:rsidRDefault="00C6660B" w:rsidP="00C6660B">
            <w:pPr>
              <w:pStyle w:val="iBAAGStandardTextBold"/>
            </w:pPr>
            <w:r w:rsidRPr="00DE556B">
              <w:t>What is hospice care?</w:t>
            </w:r>
          </w:p>
          <w:p w14:paraId="58717CE6" w14:textId="77777777" w:rsidR="00C6660B" w:rsidRPr="00DE556B" w:rsidRDefault="00C6660B" w:rsidP="00C6660B">
            <w:pPr>
              <w:pStyle w:val="iBAAGStandardText"/>
            </w:pPr>
            <w:r w:rsidRPr="00DE556B">
              <w:t xml:space="preserve">Hospice care provides comfort and support for the terminally ill in a hospital, hospice facility or home. </w:t>
            </w:r>
          </w:p>
          <w:p w14:paraId="58717CE7" w14:textId="77777777" w:rsidR="00C6660B" w:rsidRPr="00DE556B" w:rsidRDefault="00C6660B" w:rsidP="00C6660B">
            <w:pPr>
              <w:pStyle w:val="iBAAGStandardText"/>
            </w:pPr>
          </w:p>
          <w:p w14:paraId="58717CE8" w14:textId="77777777" w:rsidR="00C6660B" w:rsidRPr="00DE556B" w:rsidRDefault="00C6660B" w:rsidP="00C6660B">
            <w:pPr>
              <w:pStyle w:val="iBAAGStandardText"/>
            </w:pPr>
            <w:r w:rsidRPr="00DE556B">
              <w:t>We cover:</w:t>
            </w:r>
          </w:p>
          <w:p w14:paraId="58717CE9" w14:textId="77777777" w:rsidR="00C6660B" w:rsidRPr="00DE556B" w:rsidRDefault="00C6660B" w:rsidP="00C6660B">
            <w:pPr>
              <w:pStyle w:val="iBAAGLevel1Bullets"/>
            </w:pPr>
            <w:r w:rsidRPr="00DE556B">
              <w:t xml:space="preserve">Physical, psychological, social, spiritual and respite care for the terminally ill person. </w:t>
            </w:r>
          </w:p>
          <w:p w14:paraId="58717CEA" w14:textId="77777777" w:rsidR="00C6660B" w:rsidRPr="00DE556B" w:rsidRDefault="00C6660B" w:rsidP="00C6660B">
            <w:pPr>
              <w:pStyle w:val="iBAAGLevel1Bullets"/>
            </w:pPr>
            <w:r w:rsidRPr="00DE556B">
              <w:t xml:space="preserve">Short-term grief counseling for immediate family members while the patient receives hospice care. </w:t>
            </w:r>
          </w:p>
          <w:p w14:paraId="58717CEB" w14:textId="77777777" w:rsidR="00C6660B" w:rsidRPr="00DE556B" w:rsidRDefault="00C6660B" w:rsidP="00C6660B">
            <w:pPr>
              <w:pStyle w:val="iBAAGStandardText"/>
            </w:pPr>
          </w:p>
          <w:p w14:paraId="58717CEC" w14:textId="77777777" w:rsidR="00C6660B" w:rsidRPr="00DE556B" w:rsidRDefault="00C6660B" w:rsidP="00C6660B">
            <w:pPr>
              <w:pStyle w:val="iBAAGStandardTextBold"/>
            </w:pPr>
            <w:r w:rsidRPr="00DE556B">
              <w:t xml:space="preserve">Want more information? </w:t>
            </w:r>
          </w:p>
          <w:p w14:paraId="58717CED" w14:textId="77777777" w:rsidR="00C6660B" w:rsidRPr="00DE556B" w:rsidRDefault="00C6660B" w:rsidP="00C6660B">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EE" w14:textId="77777777" w:rsidR="00C6660B" w:rsidRPr="00DE556B" w:rsidRDefault="00C6660B" w:rsidP="00C6660B">
            <w:pPr>
              <w:pStyle w:val="iBAAGStandardText"/>
            </w:pPr>
          </w:p>
          <w:p w14:paraId="58717CEF" w14:textId="77777777" w:rsidR="00C6660B" w:rsidRPr="00DE556B" w:rsidRDefault="00C6660B" w:rsidP="00C6660B">
            <w:pPr>
              <w:pStyle w:val="iBAAGStandardText"/>
            </w:pPr>
          </w:p>
        </w:tc>
        <w:tc>
          <w:tcPr>
            <w:tcW w:w="2129" w:type="dxa"/>
            <w:shd w:val="clear" w:color="auto" w:fill="FFFFFF" w:themeFill="background1"/>
          </w:tcPr>
          <w:p w14:paraId="772C780E"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49AD489E" w14:textId="77777777" w:rsidR="00C6660B" w:rsidRPr="00DE556B" w:rsidRDefault="00C6660B" w:rsidP="00C6660B">
            <w:pPr>
              <w:pStyle w:val="iBAAGStandardText"/>
              <w:rPr>
                <w:rStyle w:val="iBAAGStandardTextBoldChar"/>
              </w:rPr>
            </w:pPr>
          </w:p>
          <w:p w14:paraId="2F9F422B" w14:textId="587E9959" w:rsidR="00C6660B" w:rsidRPr="00DE556B" w:rsidRDefault="00C6660B" w:rsidP="00C6660B">
            <w:pPr>
              <w:pStyle w:val="iBAAGStandardTextBold"/>
            </w:pPr>
            <w:r w:rsidRPr="00DE556B">
              <w:t xml:space="preserve">Is prior authorization </w:t>
            </w:r>
            <w:r>
              <w:t>needed</w:t>
            </w:r>
            <w:r w:rsidRPr="00DE556B">
              <w:t>?</w:t>
            </w:r>
          </w:p>
          <w:p w14:paraId="024FA3AD" w14:textId="0EE6FDE4"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F0" w14:textId="652CE093" w:rsidR="00C6660B" w:rsidRPr="00DE556B" w:rsidRDefault="00C6660B" w:rsidP="00C6660B">
            <w:pPr>
              <w:pStyle w:val="iBAAGStandardText"/>
            </w:pPr>
            <w:r>
              <w:rPr>
                <w:rStyle w:val="iBAAGStandardTextBoldChar"/>
              </w:rPr>
              <w:t>20%</w:t>
            </w:r>
            <w:r w:rsidRPr="00DE556B">
              <w:t xml:space="preserve"> co-insurance, after you pay the deductible.</w:t>
            </w:r>
          </w:p>
          <w:p w14:paraId="58717CF1" w14:textId="77777777" w:rsidR="00C6660B" w:rsidRPr="00DE556B" w:rsidRDefault="00C6660B" w:rsidP="00C6660B">
            <w:pPr>
              <w:pStyle w:val="iBAAGStandardText"/>
            </w:pPr>
          </w:p>
          <w:p w14:paraId="58717CF2" w14:textId="77777777" w:rsidR="00C6660B" w:rsidRPr="00DE556B" w:rsidRDefault="00C6660B" w:rsidP="00C6660B">
            <w:pPr>
              <w:pStyle w:val="iBAAGStandardTextBold"/>
            </w:pPr>
            <w:r w:rsidRPr="00DE556B">
              <w:t>Is prior authorization needed?</w:t>
            </w:r>
          </w:p>
          <w:p w14:paraId="58717CF3" w14:textId="77777777" w:rsidR="00C6660B" w:rsidRPr="00DE556B" w:rsidRDefault="00C6660B" w:rsidP="00C6660B">
            <w:pPr>
              <w:pStyle w:val="iBAAGStandardText"/>
            </w:pPr>
            <w:r w:rsidRPr="00DE556B">
              <w:t>No</w:t>
            </w:r>
          </w:p>
          <w:p w14:paraId="58717CF4" w14:textId="77777777" w:rsidR="00C6660B" w:rsidRPr="00DE556B" w:rsidRDefault="00C6660B" w:rsidP="00C6660B">
            <w:pPr>
              <w:pStyle w:val="iBAAGStandardText"/>
            </w:pPr>
          </w:p>
          <w:p w14:paraId="58717CF5" w14:textId="77777777" w:rsidR="00C6660B" w:rsidRPr="00DE556B" w:rsidRDefault="00C6660B" w:rsidP="00C6660B">
            <w:pPr>
              <w:pStyle w:val="iBAAGStandardText"/>
            </w:pPr>
          </w:p>
        </w:tc>
        <w:tc>
          <w:tcPr>
            <w:tcW w:w="2581" w:type="dxa"/>
            <w:shd w:val="clear" w:color="auto" w:fill="FFFFFF" w:themeFill="background1"/>
          </w:tcPr>
          <w:p w14:paraId="58717CF6" w14:textId="05B05F84" w:rsidR="00C6660B" w:rsidRPr="00DE556B" w:rsidRDefault="00C6660B" w:rsidP="00C6660B">
            <w:pPr>
              <w:pStyle w:val="iBAAGStandardText"/>
            </w:pPr>
            <w:r>
              <w:rPr>
                <w:rStyle w:val="iBAAGStandardTextBoldChar"/>
              </w:rPr>
              <w:t>50%</w:t>
            </w:r>
            <w:r w:rsidRPr="00DE556B">
              <w:t xml:space="preserve"> co-insurance, after you pay the deductible.</w:t>
            </w:r>
          </w:p>
          <w:p w14:paraId="58717CF7" w14:textId="77777777" w:rsidR="00C6660B" w:rsidRPr="00DE556B" w:rsidRDefault="00C6660B" w:rsidP="00C6660B">
            <w:pPr>
              <w:pStyle w:val="iBAAGStandardText"/>
            </w:pPr>
          </w:p>
          <w:p w14:paraId="58717CF8" w14:textId="77777777" w:rsidR="00C6660B" w:rsidRPr="00DE556B" w:rsidRDefault="00C6660B" w:rsidP="00C6660B">
            <w:pPr>
              <w:pStyle w:val="iBAAGStandardTextBold"/>
            </w:pPr>
            <w:r w:rsidRPr="00DE556B">
              <w:t>Is prior authorization needed?</w:t>
            </w:r>
          </w:p>
          <w:p w14:paraId="58717CF9" w14:textId="77777777" w:rsidR="00C6660B" w:rsidRPr="00DE556B" w:rsidRDefault="00C6660B" w:rsidP="00C6660B">
            <w:pPr>
              <w:pStyle w:val="iBAAGStandardText"/>
            </w:pPr>
            <w:r w:rsidRPr="00DE556B">
              <w:t>Yes</w:t>
            </w:r>
          </w:p>
          <w:p w14:paraId="58717CFA" w14:textId="77777777" w:rsidR="00C6660B" w:rsidRPr="00DE556B" w:rsidRDefault="00C6660B" w:rsidP="00C6660B">
            <w:pPr>
              <w:pStyle w:val="iBAAGStandardText"/>
            </w:pPr>
          </w:p>
          <w:p w14:paraId="58717CFB" w14:textId="77777777" w:rsidR="00C6660B" w:rsidRPr="00DE556B" w:rsidRDefault="00C6660B" w:rsidP="00C6660B">
            <w:pPr>
              <w:pStyle w:val="iBAAGStandardTextBold"/>
            </w:pPr>
            <w:r w:rsidRPr="00DE556B">
              <w:t>Prior authorization is:</w:t>
            </w:r>
          </w:p>
          <w:p w14:paraId="58717CFC"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FD" w14:textId="77777777" w:rsidR="00C6660B" w:rsidRPr="00DE556B" w:rsidRDefault="00C6660B" w:rsidP="00C6660B">
            <w:pPr>
              <w:pStyle w:val="iBAAGStandardText"/>
            </w:pPr>
          </w:p>
          <w:p w14:paraId="58717CFE" w14:textId="77777777" w:rsidR="00C6660B" w:rsidRPr="00DE556B" w:rsidRDefault="00C6660B" w:rsidP="00C6660B">
            <w:pPr>
              <w:pStyle w:val="iBAAGStandardTextBold"/>
            </w:pPr>
            <w:r w:rsidRPr="00DE556B">
              <w:t xml:space="preserve">When do I need to call? </w:t>
            </w:r>
          </w:p>
          <w:p w14:paraId="58717CFF" w14:textId="77777777" w:rsidR="00C6660B" w:rsidRPr="00DE556B" w:rsidRDefault="00C6660B" w:rsidP="00C6660B">
            <w:pPr>
              <w:pStyle w:val="iBAAGLevel1Bullets"/>
            </w:pPr>
            <w:r w:rsidRPr="00DE556B">
              <w:t xml:space="preserve">5 business days before being admitted </w:t>
            </w:r>
          </w:p>
          <w:p w14:paraId="58717D00" w14:textId="77777777" w:rsidR="00C6660B" w:rsidRPr="00DE556B" w:rsidRDefault="00C6660B" w:rsidP="00C6660B">
            <w:pPr>
              <w:pStyle w:val="iBAAGLevel1Bullets"/>
            </w:pPr>
            <w:r w:rsidRPr="00DE556B">
              <w:t>As soon as possible</w:t>
            </w:r>
          </w:p>
          <w:p w14:paraId="58717D01" w14:textId="77777777" w:rsidR="00C6660B" w:rsidRPr="00DE556B" w:rsidRDefault="00C6660B" w:rsidP="00C6660B">
            <w:pPr>
              <w:pStyle w:val="iBAAGStandardText"/>
            </w:pPr>
          </w:p>
          <w:p w14:paraId="58717D02" w14:textId="77777777" w:rsidR="00C6660B" w:rsidRPr="00DE556B" w:rsidRDefault="00C6660B" w:rsidP="00C6660B">
            <w:pPr>
              <w:pStyle w:val="iBAAGStandardTextBold"/>
            </w:pPr>
            <w:r w:rsidRPr="00DE556B">
              <w:t xml:space="preserve">If you don’t get prior authorization, you pay: </w:t>
            </w:r>
          </w:p>
          <w:p w14:paraId="58717D03" w14:textId="5A4D04F2" w:rsidR="00C6660B" w:rsidRPr="00DE556B" w:rsidRDefault="00C6660B" w:rsidP="00C6660B">
            <w:pPr>
              <w:pStyle w:val="iBAAGStandardText"/>
            </w:pPr>
            <w:r>
              <w:rPr>
                <w:rStyle w:val="iBAAGStandardTextBoldChar"/>
              </w:rPr>
              <w:t>50%</w:t>
            </w:r>
            <w:r w:rsidRPr="00DE556B">
              <w:t xml:space="preserve"> co-insurance</w:t>
            </w:r>
          </w:p>
          <w:p w14:paraId="58717D04" w14:textId="77777777" w:rsidR="00C6660B" w:rsidRPr="00DE556B" w:rsidRDefault="00C6660B" w:rsidP="00C6660B">
            <w:pPr>
              <w:pStyle w:val="iBAAGStandardText"/>
            </w:pPr>
          </w:p>
        </w:tc>
        <w:tc>
          <w:tcPr>
            <w:tcW w:w="3290" w:type="dxa"/>
            <w:shd w:val="clear" w:color="auto" w:fill="FFFFFF" w:themeFill="background1"/>
          </w:tcPr>
          <w:p w14:paraId="58717D05" w14:textId="77777777" w:rsidR="00C6660B" w:rsidRPr="00DE556B" w:rsidRDefault="00C6660B" w:rsidP="00C6660B">
            <w:pPr>
              <w:pStyle w:val="iBAAGStandardText"/>
            </w:pPr>
            <w:r w:rsidRPr="00DE556B">
              <w:t>None</w:t>
            </w:r>
          </w:p>
        </w:tc>
      </w:tr>
      <w:tr w:rsidR="00C6660B" w:rsidRPr="00DE556B" w14:paraId="58717D08" w14:textId="77777777" w:rsidTr="00C6660B">
        <w:tc>
          <w:tcPr>
            <w:tcW w:w="13529" w:type="dxa"/>
            <w:gridSpan w:val="5"/>
            <w:tcBorders>
              <w:bottom w:val="single" w:sz="4" w:space="0" w:color="000000" w:themeColor="text1"/>
            </w:tcBorders>
            <w:shd w:val="clear" w:color="auto" w:fill="31849B"/>
          </w:tcPr>
          <w:p w14:paraId="58717D07" w14:textId="4446E52F" w:rsidR="00C6660B" w:rsidRPr="00DE556B" w:rsidRDefault="00C6660B" w:rsidP="00C6660B">
            <w:pPr>
              <w:pStyle w:val="iBAAGTableHeader"/>
            </w:pPr>
            <w:r w:rsidRPr="00DE556B">
              <w:t>About Your Benefits</w:t>
            </w:r>
          </w:p>
        </w:tc>
      </w:tr>
      <w:tr w:rsidR="00C6660B" w:rsidRPr="00DE556B" w14:paraId="58717D14" w14:textId="77777777" w:rsidTr="00C6660B">
        <w:tc>
          <w:tcPr>
            <w:tcW w:w="3400" w:type="dxa"/>
            <w:shd w:val="clear" w:color="auto" w:fill="FFFFFF" w:themeFill="background1"/>
          </w:tcPr>
          <w:p w14:paraId="58717D09" w14:textId="4A02FF69" w:rsidR="00C6660B" w:rsidRPr="00DE556B" w:rsidRDefault="00C6660B" w:rsidP="00C6660B">
            <w:pPr>
              <w:pStyle w:val="iBAAGSituationBoxName"/>
            </w:pPr>
            <w:bookmarkStart w:id="109" w:name="Kidney_Resource_Services_KRS_CKS"/>
            <w:r w:rsidRPr="00DE556B">
              <w:rPr>
                <w:bCs/>
              </w:rPr>
              <w:t>Kidney Disease Programs</w:t>
            </w:r>
            <w:bookmarkEnd w:id="109"/>
          </w:p>
        </w:tc>
        <w:tc>
          <w:tcPr>
            <w:tcW w:w="10129" w:type="dxa"/>
            <w:gridSpan w:val="4"/>
            <w:shd w:val="clear" w:color="auto" w:fill="FFFFFF" w:themeFill="background1"/>
          </w:tcPr>
          <w:p w14:paraId="58717D13" w14:textId="52C90CE8" w:rsidR="00C6660B" w:rsidRPr="00DE556B" w:rsidRDefault="00C6660B" w:rsidP="00C6660B">
            <w:pPr>
              <w:pStyle w:val="iBAAGStandardText"/>
            </w:pPr>
            <w:r>
              <w:t>Not Applicable</w:t>
            </w:r>
            <w:r w:rsidRPr="00DE556B">
              <w:t xml:space="preserve"> </w:t>
            </w:r>
          </w:p>
        </w:tc>
      </w:tr>
      <w:tr w:rsidR="00C6660B" w:rsidRPr="00DE556B" w14:paraId="58717D1B" w14:textId="77777777" w:rsidTr="00C6660B">
        <w:tc>
          <w:tcPr>
            <w:tcW w:w="3400" w:type="dxa"/>
            <w:tcBorders>
              <w:bottom w:val="single" w:sz="4" w:space="0" w:color="000000" w:themeColor="text1"/>
            </w:tcBorders>
            <w:shd w:val="clear" w:color="auto" w:fill="31849B"/>
            <w:vAlign w:val="center"/>
          </w:tcPr>
          <w:p w14:paraId="58717D15"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E0D4233" w14:textId="77777777" w:rsidR="00C6660B" w:rsidRPr="00DE556B" w:rsidRDefault="00C6660B" w:rsidP="00C6660B">
            <w:pPr>
              <w:pStyle w:val="iBAAGTableHeader"/>
            </w:pPr>
            <w:r w:rsidRPr="00DE556B">
              <w:t>Your cost if you use</w:t>
            </w:r>
          </w:p>
          <w:p w14:paraId="3B2D32AD" w14:textId="1DB17E83"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22B95FB7" w14:textId="77777777" w:rsidR="00C6660B" w:rsidRPr="00DE556B" w:rsidRDefault="00C6660B" w:rsidP="00C6660B">
            <w:pPr>
              <w:pStyle w:val="iBAAGTableHeader"/>
            </w:pPr>
            <w:r w:rsidRPr="00DE556B">
              <w:t>Your cost if you use</w:t>
            </w:r>
          </w:p>
          <w:p w14:paraId="58717D17" w14:textId="3C99B610"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B2DA5C" w14:textId="77777777" w:rsidR="00C6660B" w:rsidRPr="00DE556B" w:rsidRDefault="00C6660B" w:rsidP="00C6660B">
            <w:pPr>
              <w:pStyle w:val="iBAAGTableHeader"/>
            </w:pPr>
            <w:r w:rsidRPr="00DE556B">
              <w:t>Your cost if you use U.S.</w:t>
            </w:r>
          </w:p>
          <w:p w14:paraId="58717D19" w14:textId="216FB61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1A" w14:textId="77777777" w:rsidR="00C6660B" w:rsidRPr="00DE556B" w:rsidRDefault="00C6660B" w:rsidP="00C6660B">
            <w:pPr>
              <w:pStyle w:val="iBAAGTableHeader"/>
            </w:pPr>
            <w:r w:rsidRPr="00DE556B">
              <w:t>Limits &amp; Exceptions</w:t>
            </w:r>
          </w:p>
        </w:tc>
      </w:tr>
      <w:tr w:rsidR="00C6660B" w:rsidRPr="00DE556B" w14:paraId="58717D3B" w14:textId="77777777" w:rsidTr="00C6660B">
        <w:tc>
          <w:tcPr>
            <w:tcW w:w="3400" w:type="dxa"/>
            <w:shd w:val="clear" w:color="auto" w:fill="FFFFFF" w:themeFill="background1"/>
          </w:tcPr>
          <w:p w14:paraId="4D5CAEDB" w14:textId="77777777" w:rsidR="00C6660B" w:rsidRPr="003F3B5E" w:rsidRDefault="00C6660B" w:rsidP="00C6660B">
            <w:pPr>
              <w:pStyle w:val="iBAAGSituationBoxName"/>
            </w:pPr>
            <w:bookmarkStart w:id="110" w:name="Mastectomy_Services"/>
            <w:bookmarkStart w:id="111" w:name="Ostomy_Supplies"/>
            <w:r>
              <w:t>Mastectomy Services</w:t>
            </w:r>
            <w:bookmarkEnd w:id="110"/>
          </w:p>
          <w:p w14:paraId="77ACE883" w14:textId="77777777" w:rsidR="00C6660B" w:rsidRPr="003F3B5E" w:rsidRDefault="00C6660B" w:rsidP="00C6660B">
            <w:pPr>
              <w:pStyle w:val="iBAAGStandardText"/>
            </w:pPr>
          </w:p>
          <w:p w14:paraId="3F60EB71" w14:textId="77777777" w:rsidR="00C6660B" w:rsidRDefault="00C6660B" w:rsidP="00C6660B">
            <w:pPr>
              <w:pStyle w:val="iBAAGStandardText"/>
            </w:pPr>
            <w:r>
              <w:t>Benefits include:</w:t>
            </w:r>
          </w:p>
          <w:p w14:paraId="04351FA7" w14:textId="77777777" w:rsidR="00C6660B" w:rsidRDefault="00C6660B" w:rsidP="00C6660B">
            <w:pPr>
              <w:pStyle w:val="iBAAGLevel1Bullets"/>
            </w:pPr>
            <w:r>
              <w:t>Mastectomies, including lymphedema</w:t>
            </w:r>
          </w:p>
          <w:p w14:paraId="050BF5BB" w14:textId="77777777" w:rsidR="00C6660B" w:rsidRDefault="00C6660B" w:rsidP="00C6660B">
            <w:pPr>
              <w:pStyle w:val="iBAAGLevel1Bullets"/>
            </w:pPr>
            <w:r>
              <w:t>Prosthetic devices and reconstructive surgery to restore and achieve symmetry</w:t>
            </w:r>
          </w:p>
          <w:p w14:paraId="36DEB2EB" w14:textId="77777777" w:rsidR="00C6660B" w:rsidRDefault="00C6660B" w:rsidP="00C6660B">
            <w:pPr>
              <w:pStyle w:val="iBAAGStandardText"/>
            </w:pPr>
          </w:p>
          <w:p w14:paraId="1882ACC0" w14:textId="77777777" w:rsidR="00C6660B" w:rsidRDefault="00C6660B" w:rsidP="00C6660B">
            <w:pPr>
              <w:pStyle w:val="iBAAGStandardTextBold"/>
            </w:pPr>
            <w:r>
              <w:t xml:space="preserve">Want more information? </w:t>
            </w:r>
          </w:p>
          <w:p w14:paraId="682A113F" w14:textId="77777777" w:rsidR="00C6660B" w:rsidRDefault="00C6660B" w:rsidP="00C6660B">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bookmarkEnd w:id="111"/>
          <w:p w14:paraId="58717D24" w14:textId="77777777" w:rsidR="00C6660B" w:rsidRPr="00DE556B" w:rsidRDefault="00C6660B" w:rsidP="00C6660B">
            <w:pPr>
              <w:pStyle w:val="iBAAGStandardText"/>
            </w:pPr>
          </w:p>
        </w:tc>
        <w:tc>
          <w:tcPr>
            <w:tcW w:w="2129" w:type="dxa"/>
            <w:shd w:val="clear" w:color="auto" w:fill="FFFFFF" w:themeFill="background1"/>
          </w:tcPr>
          <w:p w14:paraId="5C497EA2" w14:textId="3703655A" w:rsidR="00C6660B" w:rsidRPr="00DE556B" w:rsidRDefault="00C6660B" w:rsidP="00C6660B">
            <w:pPr>
              <w:pStyle w:val="iBAAGStandardText"/>
              <w:rPr>
                <w:rStyle w:val="iBAAGStandardTextBoldChar"/>
              </w:rPr>
            </w:pPr>
            <w:r w:rsidRPr="00527354">
              <w:rPr>
                <w:rFonts w:eastAsia="Times New Roman" w:cs="Arial"/>
                <w:bCs/>
                <w:color w:val="auto"/>
              </w:rPr>
              <w:t>International benefits are not covered.</w:t>
            </w:r>
          </w:p>
        </w:tc>
        <w:tc>
          <w:tcPr>
            <w:tcW w:w="2129" w:type="dxa"/>
            <w:shd w:val="clear" w:color="auto" w:fill="FFFFFF" w:themeFill="background1"/>
          </w:tcPr>
          <w:p w14:paraId="26DFB0ED" w14:textId="77777777" w:rsidR="00C6660B" w:rsidRDefault="00C6660B" w:rsidP="00C6660B">
            <w:pPr>
              <w:pStyle w:val="iBAAGStandardText"/>
            </w:pPr>
            <w:r>
              <w:t xml:space="preserve">The amount you pay is based on where the covered health service is provided. </w:t>
            </w:r>
          </w:p>
          <w:p w14:paraId="6E933249" w14:textId="77777777" w:rsidR="00C6660B" w:rsidRDefault="00C6660B" w:rsidP="00C6660B">
            <w:pPr>
              <w:pStyle w:val="iBAAGStandardText"/>
            </w:pPr>
          </w:p>
          <w:p w14:paraId="1FFD1195" w14:textId="77777777" w:rsidR="00C6660B" w:rsidRDefault="00C6660B" w:rsidP="00C6660B">
            <w:pPr>
              <w:pStyle w:val="iBAAGStandardTextBold"/>
            </w:pPr>
            <w:r>
              <w:t>Is prior authorization needed?</w:t>
            </w:r>
          </w:p>
          <w:p w14:paraId="4A984CBB" w14:textId="77777777" w:rsidR="00C6660B" w:rsidRDefault="00C6660B" w:rsidP="00C6660B">
            <w:pPr>
              <w:pStyle w:val="iBAAGStandardText"/>
            </w:pPr>
            <w:r>
              <w:t>The authorization requirement is based on where the covered health service is provided.</w:t>
            </w:r>
          </w:p>
          <w:p w14:paraId="4FC48656" w14:textId="77777777" w:rsidR="00C6660B" w:rsidRDefault="00C6660B" w:rsidP="00C6660B">
            <w:pPr>
              <w:pStyle w:val="iBAAGStandardText"/>
            </w:pPr>
          </w:p>
          <w:p w14:paraId="41627A5E" w14:textId="77777777" w:rsidR="00C6660B" w:rsidRDefault="00C6660B" w:rsidP="00C6660B">
            <w:pPr>
              <w:pStyle w:val="iBAAGStandardTextBold"/>
            </w:pPr>
            <w:r>
              <w:t>Prior authorization is:</w:t>
            </w:r>
          </w:p>
          <w:p w14:paraId="79FD3BEA" w14:textId="77777777" w:rsidR="00C6660B" w:rsidRDefault="00C6660B" w:rsidP="00C6660B">
            <w:pPr>
              <w:pStyle w:val="iBAAGStandardText"/>
              <w:rPr>
                <w:rStyle w:val="InstructionalTextChar"/>
              </w:rPr>
            </w:pPr>
            <w:r>
              <w:t>Getting approval by calling the number listed on your health plan ID card before you can get medicine or services.</w:t>
            </w:r>
          </w:p>
          <w:p w14:paraId="58717D28" w14:textId="6AB37653" w:rsidR="00C6660B" w:rsidRPr="00DE556B" w:rsidRDefault="00C6660B" w:rsidP="00C6660B">
            <w:pPr>
              <w:pStyle w:val="iBAAGStandardText"/>
            </w:pPr>
          </w:p>
        </w:tc>
        <w:tc>
          <w:tcPr>
            <w:tcW w:w="2581" w:type="dxa"/>
            <w:shd w:val="clear" w:color="auto" w:fill="FFFFFF" w:themeFill="background1"/>
          </w:tcPr>
          <w:p w14:paraId="4811ACFE" w14:textId="77777777" w:rsidR="00C6660B" w:rsidRDefault="00C6660B" w:rsidP="00C6660B">
            <w:pPr>
              <w:pStyle w:val="iBAAGStandardText"/>
            </w:pPr>
            <w:r>
              <w:t xml:space="preserve">The amount you pay is based on where the covered health service is provided. </w:t>
            </w:r>
          </w:p>
          <w:p w14:paraId="69265540" w14:textId="77777777" w:rsidR="00C6660B" w:rsidRDefault="00C6660B" w:rsidP="00C6660B">
            <w:pPr>
              <w:pStyle w:val="iBAAGStandardText"/>
            </w:pPr>
          </w:p>
          <w:p w14:paraId="7EA1754D" w14:textId="77777777" w:rsidR="00C6660B" w:rsidRDefault="00C6660B" w:rsidP="00C6660B">
            <w:pPr>
              <w:pStyle w:val="iBAAGStandardTextBold"/>
            </w:pPr>
            <w:r>
              <w:t>Is prior authorization needed?</w:t>
            </w:r>
          </w:p>
          <w:p w14:paraId="131E113F" w14:textId="77777777" w:rsidR="00C6660B" w:rsidRDefault="00C6660B" w:rsidP="00C6660B">
            <w:pPr>
              <w:pStyle w:val="iBAAGStandardText"/>
            </w:pPr>
            <w:r>
              <w:t>The authorization requirement is based on where the covered health service is provided.</w:t>
            </w:r>
          </w:p>
          <w:p w14:paraId="0388648C" w14:textId="77777777" w:rsidR="00C6660B" w:rsidRDefault="00C6660B" w:rsidP="00C6660B">
            <w:pPr>
              <w:pStyle w:val="iBAAGStandardText"/>
            </w:pPr>
          </w:p>
          <w:p w14:paraId="22860D5A" w14:textId="77777777" w:rsidR="00C6660B" w:rsidRDefault="00C6660B" w:rsidP="00C6660B">
            <w:pPr>
              <w:pStyle w:val="iBAAGStandardTextBold"/>
            </w:pPr>
            <w:r>
              <w:t>Prior authorization is:</w:t>
            </w:r>
          </w:p>
          <w:p w14:paraId="0BBAFBE8" w14:textId="77777777" w:rsidR="00C6660B" w:rsidRDefault="00C6660B" w:rsidP="00C6660B">
            <w:pPr>
              <w:pStyle w:val="iBAAGStandardText"/>
              <w:rPr>
                <w:rStyle w:val="InstructionalTextChar"/>
              </w:rPr>
            </w:pPr>
            <w:r>
              <w:t>Getting approval by calling the number listed on your health plan ID card before you can get medicine or services.</w:t>
            </w:r>
          </w:p>
          <w:p w14:paraId="58717D2E" w14:textId="77777777" w:rsidR="00C6660B" w:rsidRPr="00DE556B" w:rsidRDefault="00C6660B" w:rsidP="00C6660B">
            <w:pPr>
              <w:pStyle w:val="iBAAGStandardText"/>
            </w:pPr>
          </w:p>
        </w:tc>
        <w:tc>
          <w:tcPr>
            <w:tcW w:w="3290" w:type="dxa"/>
            <w:shd w:val="clear" w:color="auto" w:fill="FFFFFF" w:themeFill="background1"/>
          </w:tcPr>
          <w:p w14:paraId="58717D3A" w14:textId="71FAA524" w:rsidR="00C6660B" w:rsidRPr="00DE556B" w:rsidRDefault="00C6660B" w:rsidP="00C6660B">
            <w:pPr>
              <w:pStyle w:val="iBAAGStandardText"/>
            </w:pPr>
            <w:r w:rsidRPr="00670D45">
              <w:t>The length of stay will be determined by you and your doctor.</w:t>
            </w:r>
          </w:p>
        </w:tc>
      </w:tr>
      <w:tr w:rsidR="00C6660B" w:rsidRPr="00DE556B" w14:paraId="03DC91A6" w14:textId="77777777" w:rsidTr="00C6660B">
        <w:tc>
          <w:tcPr>
            <w:tcW w:w="3400" w:type="dxa"/>
            <w:tcBorders>
              <w:bottom w:val="single" w:sz="4" w:space="0" w:color="000000" w:themeColor="text1"/>
            </w:tcBorders>
            <w:shd w:val="clear" w:color="auto" w:fill="31849B"/>
            <w:vAlign w:val="center"/>
          </w:tcPr>
          <w:p w14:paraId="32C1559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DFD9C5C" w14:textId="77777777" w:rsidR="00C6660B" w:rsidRPr="00DE556B" w:rsidRDefault="00C6660B" w:rsidP="00C6660B">
            <w:pPr>
              <w:pStyle w:val="iBAAGTableHeader"/>
            </w:pPr>
            <w:r w:rsidRPr="00DE556B">
              <w:t>Your cost if you use</w:t>
            </w:r>
          </w:p>
          <w:p w14:paraId="45643DBA"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1A0ED46" w14:textId="77777777" w:rsidR="00C6660B" w:rsidRPr="00DE556B" w:rsidRDefault="00C6660B" w:rsidP="00C6660B">
            <w:pPr>
              <w:pStyle w:val="iBAAGTableHeader"/>
            </w:pPr>
            <w:r w:rsidRPr="00DE556B">
              <w:t>Your cost if you use</w:t>
            </w:r>
          </w:p>
          <w:p w14:paraId="05BB7511"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86D077" w14:textId="77777777" w:rsidR="00C6660B" w:rsidRPr="00DE556B" w:rsidRDefault="00C6660B" w:rsidP="00C6660B">
            <w:pPr>
              <w:pStyle w:val="iBAAGTableHeader"/>
            </w:pPr>
            <w:r w:rsidRPr="00DE556B">
              <w:t>Your cost if you use U.S.</w:t>
            </w:r>
          </w:p>
          <w:p w14:paraId="65F81D0D"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A7F61EC" w14:textId="77777777" w:rsidR="00C6660B" w:rsidRPr="00DE556B" w:rsidRDefault="00C6660B" w:rsidP="00C6660B">
            <w:pPr>
              <w:pStyle w:val="iBAAGTableHeader"/>
            </w:pPr>
            <w:r w:rsidRPr="00DE556B">
              <w:t>Limits &amp; Exceptions</w:t>
            </w:r>
          </w:p>
        </w:tc>
      </w:tr>
      <w:tr w:rsidR="00C6660B" w:rsidRPr="00DE556B" w14:paraId="6A9F7AB6" w14:textId="77777777" w:rsidTr="00C6660B">
        <w:tc>
          <w:tcPr>
            <w:tcW w:w="3400" w:type="dxa"/>
            <w:shd w:val="clear" w:color="auto" w:fill="FFFFFF" w:themeFill="background1"/>
          </w:tcPr>
          <w:p w14:paraId="0CF687DE" w14:textId="77777777" w:rsidR="00C6660B" w:rsidRPr="003F3B5E" w:rsidRDefault="00C6660B" w:rsidP="00C6660B">
            <w:pPr>
              <w:pStyle w:val="iBAAGSituationBoxName"/>
            </w:pPr>
            <w:bookmarkStart w:id="112" w:name="Osteoporosis_Services"/>
            <w:r>
              <w:t>Osteoporosis Services</w:t>
            </w:r>
            <w:bookmarkEnd w:id="112"/>
          </w:p>
          <w:p w14:paraId="68C6F4F6" w14:textId="77777777" w:rsidR="00C6660B" w:rsidRPr="003F3B5E" w:rsidRDefault="00C6660B" w:rsidP="00C6660B">
            <w:pPr>
              <w:pStyle w:val="iBAAGStandardText"/>
            </w:pPr>
          </w:p>
          <w:p w14:paraId="33B06CBE" w14:textId="77777777" w:rsidR="00C6660B" w:rsidRDefault="00C6660B" w:rsidP="00C6660B">
            <w:pPr>
              <w:pStyle w:val="iBAAGStandardText"/>
            </w:pPr>
            <w:r>
              <w:t xml:space="preserve">Benefits include </w:t>
            </w:r>
            <w:r w:rsidRPr="00055690">
              <w:t>diagnosis, treatment and management of osteoporosis.</w:t>
            </w:r>
          </w:p>
          <w:p w14:paraId="124873AB" w14:textId="77777777" w:rsidR="00C6660B" w:rsidRDefault="00C6660B" w:rsidP="00C6660B">
            <w:pPr>
              <w:pStyle w:val="iBAAGStandardText"/>
            </w:pPr>
          </w:p>
          <w:p w14:paraId="008A14E8" w14:textId="77777777" w:rsidR="00C6660B" w:rsidRDefault="00C6660B" w:rsidP="00C6660B">
            <w:pPr>
              <w:pStyle w:val="iBAAGStandardText"/>
            </w:pPr>
            <w:r w:rsidRPr="00055690">
              <w:t xml:space="preserve">*For osteoporosis screenings, see the </w:t>
            </w:r>
            <w:r w:rsidRPr="00055690">
              <w:rPr>
                <w:rStyle w:val="iBAAGStandardTextItalicsChar"/>
              </w:rPr>
              <w:t>Preventive Care</w:t>
            </w:r>
            <w:r w:rsidRPr="00055690">
              <w:t xml:space="preserve"> section.</w:t>
            </w:r>
          </w:p>
          <w:p w14:paraId="4C50BB15" w14:textId="77777777" w:rsidR="00C6660B" w:rsidRDefault="00C6660B" w:rsidP="00C6660B">
            <w:pPr>
              <w:pStyle w:val="iBAAGStandardText"/>
            </w:pPr>
          </w:p>
          <w:p w14:paraId="5025F450" w14:textId="77777777" w:rsidR="00C6660B" w:rsidRDefault="00C6660B" w:rsidP="00C6660B">
            <w:pPr>
              <w:pStyle w:val="iBAAGStandardTextBold"/>
            </w:pPr>
            <w:r>
              <w:t xml:space="preserve">Want more information? </w:t>
            </w:r>
          </w:p>
          <w:p w14:paraId="5B1A84A4" w14:textId="77777777" w:rsidR="00C6660B" w:rsidRDefault="00C6660B" w:rsidP="00C6660B">
            <w:pPr>
              <w:pStyle w:val="iBAAGStandardText"/>
            </w:pPr>
            <w:r w:rsidRPr="00F13EDA">
              <w:t>View the</w:t>
            </w:r>
            <w:r>
              <w:t xml:space="preserve"> </w:t>
            </w:r>
            <w:hyperlink r:id="rId86" w:history="1">
              <w:r w:rsidRPr="001266A7">
                <w:rPr>
                  <w:rStyle w:val="Hyperlinks"/>
                </w:rPr>
                <w:t>glossary</w:t>
              </w:r>
            </w:hyperlink>
            <w:r>
              <w:t xml:space="preserve"> </w:t>
            </w:r>
            <w:r w:rsidRPr="00F13EDA">
              <w:t>for definitions.</w:t>
            </w:r>
          </w:p>
          <w:p w14:paraId="0EAD56FE" w14:textId="77777777" w:rsidR="00C6660B" w:rsidRPr="00DE556B" w:rsidRDefault="00C6660B" w:rsidP="00C6660B">
            <w:pPr>
              <w:pStyle w:val="iBAAGStandardText"/>
            </w:pPr>
          </w:p>
        </w:tc>
        <w:tc>
          <w:tcPr>
            <w:tcW w:w="2129" w:type="dxa"/>
            <w:shd w:val="clear" w:color="auto" w:fill="FFFFFF" w:themeFill="background1"/>
          </w:tcPr>
          <w:p w14:paraId="255D5967" w14:textId="061C976B" w:rsidR="00C6660B" w:rsidRPr="00527354" w:rsidRDefault="00C6660B" w:rsidP="00C6660B">
            <w:pPr>
              <w:pStyle w:val="iBAAGStandardText"/>
              <w:rPr>
                <w:rStyle w:val="iBAAGStandardTextBoldChar"/>
                <w:b w:val="0"/>
                <w:bCs/>
              </w:rPr>
            </w:pPr>
            <w:r w:rsidRPr="00527354">
              <w:rPr>
                <w:rStyle w:val="iBAAGStandardTextBoldChar"/>
                <w:b w:val="0"/>
                <w:bCs/>
              </w:rPr>
              <w:t>International benefits are not covered.</w:t>
            </w:r>
          </w:p>
        </w:tc>
        <w:tc>
          <w:tcPr>
            <w:tcW w:w="2129" w:type="dxa"/>
            <w:shd w:val="clear" w:color="auto" w:fill="FFFFFF" w:themeFill="background1"/>
          </w:tcPr>
          <w:p w14:paraId="0F7F5B5D" w14:textId="77777777" w:rsidR="00C6660B" w:rsidRDefault="00C6660B" w:rsidP="00C6660B">
            <w:pPr>
              <w:pStyle w:val="iBAAGStandardText"/>
            </w:pPr>
            <w:r w:rsidRPr="00055690">
              <w:t>The amount you pay is based on where the covered health service is provided.</w:t>
            </w:r>
          </w:p>
          <w:p w14:paraId="23E0A96C" w14:textId="77777777" w:rsidR="00C6660B" w:rsidRDefault="00C6660B" w:rsidP="00C6660B">
            <w:pPr>
              <w:pStyle w:val="iBAAGStandardText"/>
            </w:pPr>
          </w:p>
          <w:p w14:paraId="7CD05545" w14:textId="77777777" w:rsidR="00C6660B" w:rsidRDefault="00C6660B" w:rsidP="00C6660B">
            <w:pPr>
              <w:pStyle w:val="iBAAGStandardTextBold"/>
            </w:pPr>
            <w:r>
              <w:t>Is prior authorization needed?</w:t>
            </w:r>
          </w:p>
          <w:p w14:paraId="5F642B61" w14:textId="77777777" w:rsidR="00C6660B" w:rsidRDefault="00C6660B" w:rsidP="00C6660B">
            <w:pPr>
              <w:pStyle w:val="iBAAGStandardText"/>
            </w:pPr>
            <w:r>
              <w:t>No</w:t>
            </w:r>
          </w:p>
          <w:p w14:paraId="6BC7184E" w14:textId="3D9BE5C7" w:rsidR="00C6660B" w:rsidRPr="00DE556B" w:rsidRDefault="00C6660B" w:rsidP="00C6660B">
            <w:pPr>
              <w:pStyle w:val="iBAAGStandardText"/>
            </w:pPr>
          </w:p>
        </w:tc>
        <w:tc>
          <w:tcPr>
            <w:tcW w:w="2581" w:type="dxa"/>
            <w:shd w:val="clear" w:color="auto" w:fill="FFFFFF" w:themeFill="background1"/>
          </w:tcPr>
          <w:p w14:paraId="52F7C3F6" w14:textId="77777777" w:rsidR="00C6660B" w:rsidRDefault="00C6660B" w:rsidP="00C6660B">
            <w:pPr>
              <w:pStyle w:val="iBAAGStandardText"/>
            </w:pPr>
            <w:r w:rsidRPr="00055690">
              <w:t>The amount you pay is based on where the covered health service is provided.</w:t>
            </w:r>
          </w:p>
          <w:p w14:paraId="06259ED8" w14:textId="77777777" w:rsidR="00C6660B" w:rsidRDefault="00C6660B" w:rsidP="00C6660B">
            <w:pPr>
              <w:pStyle w:val="iBAAGStandardText"/>
            </w:pPr>
          </w:p>
          <w:p w14:paraId="6C4B7C37" w14:textId="77777777" w:rsidR="00C6660B" w:rsidRDefault="00C6660B" w:rsidP="00C6660B">
            <w:pPr>
              <w:pStyle w:val="iBAAGStandardTextBold"/>
            </w:pPr>
            <w:r>
              <w:t>Is prior authorization needed?</w:t>
            </w:r>
          </w:p>
          <w:p w14:paraId="26E92937" w14:textId="77777777" w:rsidR="00C6660B" w:rsidRDefault="00C6660B" w:rsidP="00C6660B">
            <w:pPr>
              <w:pStyle w:val="iBAAGStandardText"/>
            </w:pPr>
            <w:r>
              <w:t>No</w:t>
            </w:r>
          </w:p>
          <w:p w14:paraId="5F9C7542" w14:textId="77777777" w:rsidR="00C6660B" w:rsidRPr="00DE556B" w:rsidRDefault="00C6660B" w:rsidP="00C6660B">
            <w:pPr>
              <w:pStyle w:val="iBAAGStandardText"/>
            </w:pPr>
          </w:p>
        </w:tc>
        <w:tc>
          <w:tcPr>
            <w:tcW w:w="3290" w:type="dxa"/>
            <w:shd w:val="clear" w:color="auto" w:fill="FFFFFF" w:themeFill="background1"/>
          </w:tcPr>
          <w:p w14:paraId="53407398" w14:textId="400875C8" w:rsidR="00C6660B" w:rsidRPr="00DE556B" w:rsidRDefault="00C6660B" w:rsidP="00C6660B">
            <w:pPr>
              <w:pStyle w:val="iBAAGStandardText"/>
            </w:pPr>
            <w:r>
              <w:t>None</w:t>
            </w:r>
          </w:p>
        </w:tc>
      </w:tr>
      <w:tr w:rsidR="00C6660B" w:rsidRPr="00DE556B" w14:paraId="1544AEC9" w14:textId="77777777" w:rsidTr="00C6660B">
        <w:tc>
          <w:tcPr>
            <w:tcW w:w="3400" w:type="dxa"/>
            <w:tcBorders>
              <w:bottom w:val="single" w:sz="4" w:space="0" w:color="000000" w:themeColor="text1"/>
            </w:tcBorders>
            <w:shd w:val="clear" w:color="auto" w:fill="31849B"/>
            <w:vAlign w:val="center"/>
          </w:tcPr>
          <w:p w14:paraId="3AD74A4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04981A6" w14:textId="77777777" w:rsidR="00C6660B" w:rsidRPr="00DE556B" w:rsidRDefault="00C6660B" w:rsidP="00C6660B">
            <w:pPr>
              <w:pStyle w:val="iBAAGTableHeader"/>
            </w:pPr>
            <w:r w:rsidRPr="00DE556B">
              <w:t>Your cost if you use</w:t>
            </w:r>
          </w:p>
          <w:p w14:paraId="4EFFA0CF"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FC9076E" w14:textId="77777777" w:rsidR="00C6660B" w:rsidRPr="00DE556B" w:rsidRDefault="00C6660B" w:rsidP="00C6660B">
            <w:pPr>
              <w:pStyle w:val="iBAAGTableHeader"/>
            </w:pPr>
            <w:r w:rsidRPr="00DE556B">
              <w:t>Your cost if you use</w:t>
            </w:r>
          </w:p>
          <w:p w14:paraId="1E2EE5D3"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833817C" w14:textId="77777777" w:rsidR="00C6660B" w:rsidRPr="00DE556B" w:rsidRDefault="00C6660B" w:rsidP="00C6660B">
            <w:pPr>
              <w:pStyle w:val="iBAAGTableHeader"/>
            </w:pPr>
            <w:r w:rsidRPr="00DE556B">
              <w:t>Your cost if you use U.S.</w:t>
            </w:r>
          </w:p>
          <w:p w14:paraId="3AFB1D82"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4EA7C530" w14:textId="77777777" w:rsidR="00C6660B" w:rsidRPr="00DE556B" w:rsidRDefault="00C6660B" w:rsidP="00C6660B">
            <w:pPr>
              <w:pStyle w:val="iBAAGTableHeader"/>
            </w:pPr>
            <w:r w:rsidRPr="00DE556B">
              <w:t>Limits &amp; Exceptions</w:t>
            </w:r>
          </w:p>
        </w:tc>
      </w:tr>
      <w:tr w:rsidR="00C6660B" w:rsidRPr="00DE556B" w14:paraId="0FB4A36E" w14:textId="77777777" w:rsidTr="00C6660B">
        <w:tc>
          <w:tcPr>
            <w:tcW w:w="3400" w:type="dxa"/>
            <w:shd w:val="clear" w:color="auto" w:fill="FFFFFF" w:themeFill="background1"/>
          </w:tcPr>
          <w:p w14:paraId="06F22186" w14:textId="77777777" w:rsidR="00C6660B" w:rsidRPr="00DE556B" w:rsidRDefault="00C6660B" w:rsidP="00C6660B">
            <w:pPr>
              <w:pStyle w:val="iBAAGSituationBoxName"/>
            </w:pPr>
            <w:r w:rsidRPr="00DE556B">
              <w:t>Ostomy Supplies</w:t>
            </w:r>
          </w:p>
          <w:p w14:paraId="11FCD69E" w14:textId="77777777" w:rsidR="00C6660B" w:rsidRPr="00DE556B" w:rsidRDefault="00C6660B" w:rsidP="00C6660B">
            <w:pPr>
              <w:pStyle w:val="iBAAGStandardText"/>
            </w:pPr>
          </w:p>
          <w:p w14:paraId="2BC22312" w14:textId="77777777" w:rsidR="00C6660B" w:rsidRPr="00DE556B" w:rsidRDefault="00C6660B" w:rsidP="00C6660B">
            <w:pPr>
              <w:pStyle w:val="iBAAGStandardText"/>
            </w:pPr>
            <w:r w:rsidRPr="00DE556B">
              <w:t>We cover:</w:t>
            </w:r>
          </w:p>
          <w:p w14:paraId="51C841CE" w14:textId="77777777" w:rsidR="00C6660B" w:rsidRPr="00DE556B" w:rsidRDefault="00C6660B" w:rsidP="00C6660B">
            <w:pPr>
              <w:pStyle w:val="iBAAGLevel1Bullets"/>
            </w:pPr>
            <w:r w:rsidRPr="00DE556B">
              <w:t>Pouches, face plates and belts.</w:t>
            </w:r>
          </w:p>
          <w:p w14:paraId="0A9154A1" w14:textId="77777777" w:rsidR="00C6660B" w:rsidRPr="00DE556B" w:rsidRDefault="00C6660B" w:rsidP="00C6660B">
            <w:pPr>
              <w:pStyle w:val="iBAAGLevel1Bullets"/>
            </w:pPr>
            <w:r w:rsidRPr="00DE556B">
              <w:t>Irrigation sleeves, bags and ostomy irrigation catheters.</w:t>
            </w:r>
          </w:p>
          <w:p w14:paraId="04686156" w14:textId="77777777" w:rsidR="00C6660B" w:rsidRPr="00DE556B" w:rsidRDefault="00C6660B" w:rsidP="00C6660B">
            <w:pPr>
              <w:pStyle w:val="iBAAGLevel1Bullets"/>
            </w:pPr>
            <w:r w:rsidRPr="00DE556B">
              <w:t>Skin barriers.</w:t>
            </w:r>
          </w:p>
          <w:p w14:paraId="336AC03D" w14:textId="77777777" w:rsidR="00C6660B" w:rsidRPr="00DE556B" w:rsidRDefault="00C6660B" w:rsidP="00C6660B">
            <w:pPr>
              <w:pStyle w:val="iBAAGStandardText"/>
            </w:pPr>
          </w:p>
          <w:p w14:paraId="215DAD24" w14:textId="77777777" w:rsidR="00C6660B" w:rsidRPr="00DE556B" w:rsidRDefault="00C6660B" w:rsidP="00C6660B">
            <w:pPr>
              <w:pStyle w:val="iBAAGStandardTextBold"/>
            </w:pPr>
            <w:r w:rsidRPr="00DE556B">
              <w:t xml:space="preserve">Want more information? </w:t>
            </w:r>
          </w:p>
          <w:p w14:paraId="21C814C6" w14:textId="77777777" w:rsidR="00C6660B" w:rsidRPr="00DE556B" w:rsidRDefault="00C6660B" w:rsidP="00C6660B">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13D1A97A" w14:textId="77777777" w:rsidR="00C6660B" w:rsidRPr="00DE556B" w:rsidRDefault="00C6660B" w:rsidP="00C6660B">
            <w:pPr>
              <w:pStyle w:val="iBAAGStandardText"/>
            </w:pPr>
          </w:p>
        </w:tc>
        <w:tc>
          <w:tcPr>
            <w:tcW w:w="2129" w:type="dxa"/>
            <w:shd w:val="clear" w:color="auto" w:fill="FFFFFF" w:themeFill="background1"/>
          </w:tcPr>
          <w:p w14:paraId="6D5F73FA"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01F122AE" w14:textId="77777777" w:rsidR="00C6660B" w:rsidRPr="00DE556B" w:rsidRDefault="00C6660B" w:rsidP="00C6660B">
            <w:pPr>
              <w:pStyle w:val="iBAAGStandardText"/>
            </w:pPr>
          </w:p>
          <w:p w14:paraId="1ACC0D35" w14:textId="77777777" w:rsidR="00C6660B" w:rsidRPr="00DE556B" w:rsidRDefault="00C6660B" w:rsidP="00C6660B">
            <w:pPr>
              <w:pStyle w:val="iBAAGStandardTextBold"/>
            </w:pPr>
            <w:r w:rsidRPr="00DE556B">
              <w:t>Is prior authorization needed?</w:t>
            </w:r>
          </w:p>
          <w:p w14:paraId="2123733D"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808B27D" w14:textId="77777777" w:rsidR="00C6660B" w:rsidRPr="00DE556B" w:rsidRDefault="00C6660B" w:rsidP="00C6660B">
            <w:pPr>
              <w:pStyle w:val="iBAAGStandardText"/>
            </w:pPr>
            <w:r>
              <w:rPr>
                <w:rStyle w:val="iBAAGStandardTextBoldChar"/>
              </w:rPr>
              <w:t>20%</w:t>
            </w:r>
            <w:r w:rsidRPr="00DE556B">
              <w:t xml:space="preserve"> co-insurance, after you pay the deductible.</w:t>
            </w:r>
          </w:p>
          <w:p w14:paraId="30B4629E" w14:textId="77777777" w:rsidR="00C6660B" w:rsidRPr="00DE556B" w:rsidRDefault="00C6660B" w:rsidP="00C6660B">
            <w:pPr>
              <w:pStyle w:val="iBAAGStandardText"/>
            </w:pPr>
          </w:p>
          <w:p w14:paraId="13380EE2" w14:textId="77777777" w:rsidR="00C6660B" w:rsidRPr="00DE556B" w:rsidRDefault="00C6660B" w:rsidP="00C6660B">
            <w:pPr>
              <w:pStyle w:val="iBAAGStandardTextBold"/>
            </w:pPr>
            <w:r w:rsidRPr="00DE556B">
              <w:t>Is prior authorization needed?</w:t>
            </w:r>
          </w:p>
          <w:p w14:paraId="689FB284" w14:textId="77777777" w:rsidR="00C6660B" w:rsidRPr="00DE556B" w:rsidRDefault="00C6660B" w:rsidP="00C6660B">
            <w:pPr>
              <w:pStyle w:val="iBAAGStandardText"/>
            </w:pPr>
            <w:r w:rsidRPr="00DE556B">
              <w:t>No</w:t>
            </w:r>
          </w:p>
        </w:tc>
        <w:tc>
          <w:tcPr>
            <w:tcW w:w="2581" w:type="dxa"/>
            <w:shd w:val="clear" w:color="auto" w:fill="FFFFFF" w:themeFill="background1"/>
          </w:tcPr>
          <w:p w14:paraId="5190578E" w14:textId="77777777" w:rsidR="00C6660B" w:rsidRPr="00DE556B" w:rsidRDefault="00C6660B" w:rsidP="00C6660B">
            <w:pPr>
              <w:pStyle w:val="iBAAGStandardText"/>
            </w:pPr>
            <w:r>
              <w:rPr>
                <w:rStyle w:val="iBAAGStandardTextBoldChar"/>
              </w:rPr>
              <w:t>50%</w:t>
            </w:r>
            <w:r w:rsidRPr="00DE556B">
              <w:t xml:space="preserve"> co-insurance, after you pay the deductible.</w:t>
            </w:r>
          </w:p>
          <w:p w14:paraId="297BC81E" w14:textId="77777777" w:rsidR="00C6660B" w:rsidRPr="00DE556B" w:rsidRDefault="00C6660B" w:rsidP="00C6660B">
            <w:pPr>
              <w:pStyle w:val="iBAAGStandardText"/>
            </w:pPr>
          </w:p>
          <w:p w14:paraId="0CB8DF19" w14:textId="77777777" w:rsidR="00C6660B" w:rsidRPr="00DE556B" w:rsidRDefault="00C6660B" w:rsidP="00C6660B">
            <w:pPr>
              <w:pStyle w:val="iBAAGStandardTextBold"/>
            </w:pPr>
            <w:r w:rsidRPr="00DE556B">
              <w:t>Is prior authorization needed?</w:t>
            </w:r>
          </w:p>
          <w:p w14:paraId="2B537E67" w14:textId="77777777" w:rsidR="00C6660B" w:rsidRPr="00DE556B" w:rsidRDefault="00C6660B" w:rsidP="00C6660B">
            <w:pPr>
              <w:pStyle w:val="iBAAGStandardText"/>
            </w:pPr>
            <w:r w:rsidRPr="00DE556B">
              <w:t>No</w:t>
            </w:r>
          </w:p>
          <w:p w14:paraId="3D24F15C" w14:textId="77777777" w:rsidR="00C6660B" w:rsidRPr="00DE556B" w:rsidRDefault="00C6660B" w:rsidP="00C6660B">
            <w:pPr>
              <w:pStyle w:val="iBAAGStandardText"/>
            </w:pPr>
          </w:p>
          <w:p w14:paraId="4D4C3C40" w14:textId="77777777" w:rsidR="00C6660B" w:rsidRPr="00DE556B" w:rsidRDefault="00C6660B" w:rsidP="00C6660B">
            <w:pPr>
              <w:pStyle w:val="iBAAGStandardText"/>
            </w:pPr>
          </w:p>
        </w:tc>
        <w:tc>
          <w:tcPr>
            <w:tcW w:w="3290" w:type="dxa"/>
            <w:shd w:val="clear" w:color="auto" w:fill="FFFFFF" w:themeFill="background1"/>
          </w:tcPr>
          <w:p w14:paraId="00B03753" w14:textId="77777777" w:rsidR="00C6660B" w:rsidRPr="00DE556B" w:rsidRDefault="00C6660B" w:rsidP="00C6660B">
            <w:pPr>
              <w:pStyle w:val="iBAAGStandardText"/>
            </w:pPr>
            <w:r w:rsidRPr="00DE556B">
              <w:t xml:space="preserve">No coverage for: </w:t>
            </w:r>
          </w:p>
          <w:p w14:paraId="034716FD" w14:textId="77777777" w:rsidR="00C6660B" w:rsidRPr="00DE556B" w:rsidRDefault="00C6660B" w:rsidP="00C6660B">
            <w:pPr>
              <w:pStyle w:val="iBAAGLevel1Bullets"/>
            </w:pPr>
            <w:r w:rsidRPr="00DE556B">
              <w:t>deodorants</w:t>
            </w:r>
          </w:p>
          <w:p w14:paraId="5949A55A" w14:textId="77777777" w:rsidR="00C6660B" w:rsidRPr="00DE556B" w:rsidRDefault="00C6660B" w:rsidP="00C6660B">
            <w:pPr>
              <w:pStyle w:val="iBAAGLevel1Bullets"/>
            </w:pPr>
            <w:r w:rsidRPr="00DE556B">
              <w:t>filters</w:t>
            </w:r>
          </w:p>
          <w:p w14:paraId="795950EF" w14:textId="77777777" w:rsidR="00C6660B" w:rsidRPr="00DE556B" w:rsidRDefault="00C6660B" w:rsidP="00C6660B">
            <w:pPr>
              <w:pStyle w:val="iBAAGLevel1Bullets"/>
            </w:pPr>
            <w:r w:rsidRPr="00DE556B">
              <w:t>lubricants</w:t>
            </w:r>
          </w:p>
          <w:p w14:paraId="7282CD3E" w14:textId="77777777" w:rsidR="00C6660B" w:rsidRPr="00DE556B" w:rsidRDefault="00C6660B" w:rsidP="00C6660B">
            <w:pPr>
              <w:pStyle w:val="iBAAGLevel1Bullets"/>
            </w:pPr>
            <w:r w:rsidRPr="00DE556B">
              <w:t>tape</w:t>
            </w:r>
          </w:p>
          <w:p w14:paraId="1F08BD6F" w14:textId="77777777" w:rsidR="00C6660B" w:rsidRPr="00DE556B" w:rsidRDefault="00C6660B" w:rsidP="00C6660B">
            <w:pPr>
              <w:pStyle w:val="iBAAGLevel1Bullets"/>
            </w:pPr>
            <w:r w:rsidRPr="00DE556B">
              <w:t>appliance cleaners</w:t>
            </w:r>
          </w:p>
          <w:p w14:paraId="2D58132F" w14:textId="77777777" w:rsidR="00C6660B" w:rsidRPr="00DE556B" w:rsidRDefault="00C6660B" w:rsidP="00C6660B">
            <w:pPr>
              <w:pStyle w:val="iBAAGLevel1Bullets"/>
            </w:pPr>
            <w:r w:rsidRPr="00DE556B">
              <w:t>adhesive and remover</w:t>
            </w:r>
          </w:p>
          <w:p w14:paraId="26E4ACF8" w14:textId="77777777" w:rsidR="00C6660B" w:rsidRPr="00DE556B" w:rsidRDefault="00C6660B" w:rsidP="00C6660B">
            <w:pPr>
              <w:pStyle w:val="iBAAGLevel1Bullets"/>
            </w:pPr>
            <w:r w:rsidRPr="00DE556B">
              <w:t>other items not listed</w:t>
            </w:r>
          </w:p>
          <w:p w14:paraId="2DCC7718" w14:textId="77777777" w:rsidR="00C6660B" w:rsidRPr="00DE556B" w:rsidRDefault="00C6660B" w:rsidP="00C6660B">
            <w:pPr>
              <w:pStyle w:val="iBAAGStandardText"/>
            </w:pPr>
          </w:p>
          <w:p w14:paraId="180194C2" w14:textId="77777777" w:rsidR="00C6660B" w:rsidRPr="00DE556B" w:rsidRDefault="00C6660B" w:rsidP="00C6660B">
            <w:pPr>
              <w:pStyle w:val="iBAAGStandardText"/>
            </w:pPr>
          </w:p>
        </w:tc>
      </w:tr>
      <w:tr w:rsidR="00C6660B" w:rsidRPr="00DE556B" w14:paraId="58717D40" w14:textId="77777777" w:rsidTr="00C6660B">
        <w:tc>
          <w:tcPr>
            <w:tcW w:w="3400" w:type="dxa"/>
            <w:tcBorders>
              <w:bottom w:val="single" w:sz="4" w:space="0" w:color="000000" w:themeColor="text1"/>
            </w:tcBorders>
            <w:shd w:val="clear" w:color="auto" w:fill="31849B"/>
            <w:vAlign w:val="center"/>
          </w:tcPr>
          <w:p w14:paraId="58717D3C" w14:textId="075ADD8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42DEDEF4" w14:textId="77777777" w:rsidR="00C6660B" w:rsidRPr="00DE556B" w:rsidRDefault="00C6660B" w:rsidP="00C6660B">
            <w:pPr>
              <w:pStyle w:val="iBAAGTableHeader"/>
            </w:pPr>
            <w:r w:rsidRPr="00DE556B">
              <w:t>Your cost if you use</w:t>
            </w:r>
          </w:p>
          <w:p w14:paraId="3717A3B4" w14:textId="7B1C0B88"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BA5FFA9" w14:textId="77777777" w:rsidR="00C6660B" w:rsidRPr="00DE556B" w:rsidRDefault="00C6660B" w:rsidP="00C6660B">
            <w:pPr>
              <w:pStyle w:val="iBAAGTableHeader"/>
            </w:pPr>
            <w:r w:rsidRPr="00DE556B">
              <w:t>Your cost if you use</w:t>
            </w:r>
          </w:p>
          <w:p w14:paraId="58717D3D" w14:textId="2A4DF8B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4F794D0" w14:textId="77777777" w:rsidR="00C6660B" w:rsidRPr="00DE556B" w:rsidRDefault="00C6660B" w:rsidP="00C6660B">
            <w:pPr>
              <w:pStyle w:val="iBAAGTableHeader"/>
            </w:pPr>
            <w:r w:rsidRPr="00DE556B">
              <w:t>Your cost if you use U.S.</w:t>
            </w:r>
          </w:p>
          <w:p w14:paraId="58717D3E" w14:textId="4914C42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3F" w14:textId="53C19892" w:rsidR="00C6660B" w:rsidRPr="00DE556B" w:rsidRDefault="00C6660B" w:rsidP="00C6660B">
            <w:pPr>
              <w:pStyle w:val="iBAAGTableHeader"/>
            </w:pPr>
            <w:r w:rsidRPr="00DE556B">
              <w:t>Limits &amp; Exceptions</w:t>
            </w:r>
          </w:p>
        </w:tc>
      </w:tr>
      <w:tr w:rsidR="00C6660B" w:rsidRPr="00DE556B" w14:paraId="58717D64" w14:textId="77777777" w:rsidTr="00C6660B">
        <w:tc>
          <w:tcPr>
            <w:tcW w:w="3400" w:type="dxa"/>
            <w:shd w:val="clear" w:color="auto" w:fill="FFFFFF" w:themeFill="background1"/>
          </w:tcPr>
          <w:p w14:paraId="58717D41" w14:textId="77777777" w:rsidR="00C6660B" w:rsidRPr="00DE556B" w:rsidRDefault="00C6660B" w:rsidP="00C6660B">
            <w:pPr>
              <w:pStyle w:val="iBAAGSituationBoxName"/>
            </w:pPr>
            <w:bookmarkStart w:id="113" w:name="Pharmaceutical_Products_Outpatient"/>
            <w:r w:rsidRPr="00DE556B">
              <w:t>Pharmaceutical Products – Outpatient</w:t>
            </w:r>
            <w:bookmarkEnd w:id="113"/>
            <w:r w:rsidRPr="00DE556B">
              <w:t xml:space="preserve"> </w:t>
            </w:r>
          </w:p>
          <w:p w14:paraId="58717D42" w14:textId="77777777" w:rsidR="00C6660B" w:rsidRPr="00DE556B" w:rsidRDefault="00C6660B" w:rsidP="00C6660B">
            <w:pPr>
              <w:pStyle w:val="iBAAGStandardText"/>
            </w:pPr>
          </w:p>
          <w:p w14:paraId="58717D43" w14:textId="77777777" w:rsidR="00C6660B" w:rsidRPr="00DE556B" w:rsidRDefault="00C6660B" w:rsidP="00C6660B">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C6660B" w:rsidRPr="00DE556B" w:rsidRDefault="00C6660B" w:rsidP="00C6660B">
            <w:pPr>
              <w:pStyle w:val="iBAAGStandardText"/>
            </w:pPr>
          </w:p>
          <w:p w14:paraId="58717D45" w14:textId="77777777" w:rsidR="00C6660B" w:rsidRPr="00DE556B" w:rsidRDefault="00C6660B" w:rsidP="00C6660B">
            <w:pPr>
              <w:pStyle w:val="iBAAGStandardText"/>
            </w:pPr>
            <w:r w:rsidRPr="00DE556B">
              <w:t>These products can be given in:</w:t>
            </w:r>
          </w:p>
          <w:p w14:paraId="58717D46" w14:textId="77777777" w:rsidR="00C6660B" w:rsidRPr="00DE556B" w:rsidRDefault="00C6660B" w:rsidP="00C6660B">
            <w:pPr>
              <w:pStyle w:val="iBAAGLevel1Bullets"/>
            </w:pPr>
            <w:r w:rsidRPr="00DE556B">
              <w:t>An outpatient facility</w:t>
            </w:r>
          </w:p>
          <w:p w14:paraId="58717D47" w14:textId="77777777" w:rsidR="00C6660B" w:rsidRPr="00DE556B" w:rsidRDefault="00C6660B" w:rsidP="00C6660B">
            <w:pPr>
              <w:pStyle w:val="iBAAGLevel1Bullets"/>
            </w:pPr>
            <w:r w:rsidRPr="00DE556B">
              <w:t>Doctor’s office</w:t>
            </w:r>
          </w:p>
          <w:p w14:paraId="58717D48" w14:textId="77777777" w:rsidR="00C6660B" w:rsidRPr="00DE556B" w:rsidRDefault="00C6660B" w:rsidP="00C6660B">
            <w:pPr>
              <w:pStyle w:val="iBAAGLevel1Bullets"/>
            </w:pPr>
            <w:r w:rsidRPr="00DE556B">
              <w:t>The home</w:t>
            </w:r>
          </w:p>
          <w:p w14:paraId="58717D49" w14:textId="77777777" w:rsidR="00C6660B" w:rsidRPr="00DE556B" w:rsidRDefault="00C6660B" w:rsidP="00C6660B">
            <w:pPr>
              <w:pStyle w:val="iBAAGStandardText"/>
            </w:pPr>
          </w:p>
          <w:p w14:paraId="58717D4A" w14:textId="77777777" w:rsidR="00C6660B" w:rsidRPr="00DE556B" w:rsidRDefault="00C6660B" w:rsidP="00C6660B">
            <w:pPr>
              <w:pStyle w:val="iBAAGStandardTextBold"/>
            </w:pPr>
            <w:r w:rsidRPr="00DE556B">
              <w:t xml:space="preserve">Want more information? </w:t>
            </w:r>
          </w:p>
          <w:p w14:paraId="58717D4B" w14:textId="56C2F6AD" w:rsidR="00C6660B" w:rsidRPr="00DE556B" w:rsidRDefault="00C6660B" w:rsidP="00C6660B">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C6660B" w:rsidRPr="00DE556B" w:rsidRDefault="00C6660B" w:rsidP="00C6660B">
            <w:pPr>
              <w:pStyle w:val="iBAAGStandardText"/>
            </w:pPr>
          </w:p>
        </w:tc>
        <w:tc>
          <w:tcPr>
            <w:tcW w:w="2129" w:type="dxa"/>
            <w:shd w:val="clear" w:color="auto" w:fill="FFFFFF" w:themeFill="background1"/>
          </w:tcPr>
          <w:p w14:paraId="15EC3A37"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001BC4D2" w14:textId="77777777" w:rsidR="00C6660B" w:rsidRPr="00DE556B" w:rsidRDefault="00C6660B" w:rsidP="00C6660B">
            <w:pPr>
              <w:pStyle w:val="iBAAGStandardText"/>
            </w:pPr>
          </w:p>
          <w:p w14:paraId="142E1381" w14:textId="77777777" w:rsidR="00C6660B" w:rsidRPr="00DE556B" w:rsidRDefault="00C6660B" w:rsidP="00C6660B">
            <w:pPr>
              <w:pStyle w:val="iBAAGStandardTextBold"/>
            </w:pPr>
            <w:r w:rsidRPr="00DE556B">
              <w:t>Is prior authorization needed?</w:t>
            </w:r>
          </w:p>
          <w:p w14:paraId="45B18B52" w14:textId="77777777" w:rsidR="00C6660B" w:rsidRPr="00DE556B" w:rsidRDefault="00C6660B" w:rsidP="00C6660B">
            <w:pPr>
              <w:pStyle w:val="iBAAGStandardText"/>
            </w:pPr>
            <w:r w:rsidRPr="00DE556B">
              <w:t>No</w:t>
            </w:r>
          </w:p>
          <w:p w14:paraId="31050ACB" w14:textId="6FD12627" w:rsidR="00C6660B" w:rsidRPr="00DE556B" w:rsidRDefault="00C6660B" w:rsidP="00C6660B">
            <w:pPr>
              <w:pStyle w:val="iBAAGStandardText"/>
              <w:rPr>
                <w:rStyle w:val="iBAAGStandardTextBoldChar"/>
                <w:szCs w:val="22"/>
              </w:rPr>
            </w:pPr>
          </w:p>
        </w:tc>
        <w:tc>
          <w:tcPr>
            <w:tcW w:w="2129" w:type="dxa"/>
            <w:shd w:val="clear" w:color="auto" w:fill="FFFFFF" w:themeFill="background1"/>
          </w:tcPr>
          <w:p w14:paraId="58717D4D" w14:textId="25CAE689" w:rsidR="00C6660B" w:rsidRPr="00DE556B" w:rsidRDefault="00C6660B" w:rsidP="00C6660B">
            <w:pPr>
              <w:pStyle w:val="iBAAGStandardText"/>
            </w:pPr>
            <w:r>
              <w:rPr>
                <w:rStyle w:val="iBAAGStandardTextBoldChar"/>
              </w:rPr>
              <w:t>20%</w:t>
            </w:r>
            <w:r w:rsidRPr="00DE556B">
              <w:t xml:space="preserve"> co-insurance, after you pay the deductible.</w:t>
            </w:r>
          </w:p>
          <w:p w14:paraId="58717D4E" w14:textId="77777777" w:rsidR="00C6660B" w:rsidRPr="00DE556B" w:rsidRDefault="00C6660B" w:rsidP="00C6660B">
            <w:pPr>
              <w:pStyle w:val="iBAAGStandardText"/>
            </w:pPr>
          </w:p>
          <w:p w14:paraId="58717D4F" w14:textId="77777777" w:rsidR="00C6660B" w:rsidRPr="00DE556B" w:rsidRDefault="00C6660B" w:rsidP="00C6660B">
            <w:pPr>
              <w:pStyle w:val="iBAAGStandardTextBold"/>
            </w:pPr>
            <w:r w:rsidRPr="00DE556B">
              <w:t>Is prior authorization needed?</w:t>
            </w:r>
          </w:p>
          <w:p w14:paraId="58717D50" w14:textId="77777777" w:rsidR="00C6660B" w:rsidRPr="00DE556B" w:rsidRDefault="00C6660B" w:rsidP="00C6660B">
            <w:pPr>
              <w:pStyle w:val="iBAAGStandardText"/>
            </w:pPr>
            <w:r w:rsidRPr="00DE556B">
              <w:t>No</w:t>
            </w:r>
          </w:p>
          <w:p w14:paraId="58717D51" w14:textId="77777777" w:rsidR="00C6660B" w:rsidRPr="00DE556B" w:rsidRDefault="00C6660B" w:rsidP="00C6660B">
            <w:pPr>
              <w:pStyle w:val="iBAAGStandardText"/>
            </w:pPr>
          </w:p>
          <w:p w14:paraId="58717D52" w14:textId="77777777" w:rsidR="00C6660B" w:rsidRPr="00DE556B" w:rsidRDefault="00C6660B" w:rsidP="00C6660B">
            <w:pPr>
              <w:pStyle w:val="iBAAGStandardText"/>
            </w:pPr>
          </w:p>
        </w:tc>
        <w:tc>
          <w:tcPr>
            <w:tcW w:w="2581" w:type="dxa"/>
            <w:shd w:val="clear" w:color="auto" w:fill="FFFFFF" w:themeFill="background1"/>
          </w:tcPr>
          <w:p w14:paraId="58717D53" w14:textId="73FAE185" w:rsidR="00C6660B" w:rsidRPr="00DE556B" w:rsidRDefault="00C6660B" w:rsidP="00C6660B">
            <w:pPr>
              <w:pStyle w:val="iBAAGStandardText"/>
            </w:pPr>
            <w:r>
              <w:rPr>
                <w:rStyle w:val="iBAAGStandardTextBoldChar"/>
              </w:rPr>
              <w:t>50%</w:t>
            </w:r>
            <w:r w:rsidRPr="00DE556B">
              <w:t xml:space="preserve"> co-insurance, after you pay the deductible.</w:t>
            </w:r>
          </w:p>
          <w:p w14:paraId="58717D54" w14:textId="77777777" w:rsidR="00C6660B" w:rsidRPr="00DE556B" w:rsidRDefault="00C6660B" w:rsidP="00C6660B">
            <w:pPr>
              <w:pStyle w:val="iBAAGStandardText"/>
            </w:pPr>
          </w:p>
          <w:p w14:paraId="58717D55" w14:textId="77777777" w:rsidR="00C6660B" w:rsidRPr="00DE556B" w:rsidRDefault="00C6660B" w:rsidP="00C6660B">
            <w:pPr>
              <w:pStyle w:val="iBAAGStandardTextBold"/>
            </w:pPr>
            <w:r w:rsidRPr="00DE556B">
              <w:t>Is prior authorization needed?</w:t>
            </w:r>
          </w:p>
          <w:p w14:paraId="765A380E" w14:textId="77777777" w:rsidR="00C6660B" w:rsidRDefault="00C6660B" w:rsidP="00C6660B">
            <w:pPr>
              <w:pStyle w:val="iBAAGStandardText"/>
            </w:pPr>
            <w:r>
              <w:t>No</w:t>
            </w:r>
          </w:p>
          <w:p w14:paraId="58717D60" w14:textId="15C98158" w:rsidR="00C6660B" w:rsidRPr="00DE556B" w:rsidRDefault="00C6660B" w:rsidP="00C6660B">
            <w:pPr>
              <w:pStyle w:val="iBAAGStandardText"/>
            </w:pPr>
          </w:p>
          <w:p w14:paraId="58717D61" w14:textId="77777777" w:rsidR="00C6660B" w:rsidRPr="00DE556B" w:rsidRDefault="00C6660B" w:rsidP="00C6660B">
            <w:pPr>
              <w:pStyle w:val="iBAAGStandardText"/>
            </w:pPr>
          </w:p>
        </w:tc>
        <w:tc>
          <w:tcPr>
            <w:tcW w:w="3290" w:type="dxa"/>
            <w:shd w:val="clear" w:color="auto" w:fill="FFFFFF" w:themeFill="background1"/>
          </w:tcPr>
          <w:p w14:paraId="58717D62" w14:textId="77777777" w:rsidR="00C6660B" w:rsidRPr="00DE556B" w:rsidRDefault="00C6660B" w:rsidP="00C6660B">
            <w:pPr>
              <w:pStyle w:val="iBAAGStandardText"/>
            </w:pPr>
            <w:r w:rsidRPr="00DE556B">
              <w:t xml:space="preserve">If the service is provided in a doctor’s office, additional co-pays, deductible and co-insurance may apply.  </w:t>
            </w:r>
          </w:p>
          <w:p w14:paraId="000CED81" w14:textId="77777777" w:rsidR="00C6660B" w:rsidRPr="00DE556B" w:rsidRDefault="00C6660B" w:rsidP="00C6660B">
            <w:pPr>
              <w:pStyle w:val="iBAAGStandardText"/>
            </w:pPr>
          </w:p>
          <w:p w14:paraId="58717D63" w14:textId="6D0E37A6" w:rsidR="00C6660B" w:rsidRPr="00DE556B" w:rsidRDefault="00C6660B" w:rsidP="00C6660B">
            <w:pPr>
              <w:pStyle w:val="iBAAGStandardText"/>
            </w:pPr>
          </w:p>
        </w:tc>
      </w:tr>
      <w:tr w:rsidR="00C6660B" w:rsidRPr="00DE556B" w14:paraId="2DAE5380" w14:textId="77777777" w:rsidTr="00C6660B">
        <w:tc>
          <w:tcPr>
            <w:tcW w:w="3400" w:type="dxa"/>
            <w:tcBorders>
              <w:bottom w:val="single" w:sz="4" w:space="0" w:color="000000" w:themeColor="text1"/>
            </w:tcBorders>
            <w:shd w:val="clear" w:color="auto" w:fill="31849B"/>
            <w:vAlign w:val="center"/>
          </w:tcPr>
          <w:p w14:paraId="33754573" w14:textId="523F0B4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79F90C2" w14:textId="77777777" w:rsidR="00C6660B" w:rsidRPr="00DE556B" w:rsidRDefault="00C6660B" w:rsidP="00C6660B">
            <w:pPr>
              <w:pStyle w:val="iBAAGTableHeader"/>
            </w:pPr>
            <w:r w:rsidRPr="00DE556B">
              <w:t>Your cost if you use</w:t>
            </w:r>
          </w:p>
          <w:p w14:paraId="34F62904" w14:textId="1F813BA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BD9E243" w14:textId="77777777" w:rsidR="00C6660B" w:rsidRPr="00DE556B" w:rsidRDefault="00C6660B" w:rsidP="00C6660B">
            <w:pPr>
              <w:pStyle w:val="iBAAGTableHeader"/>
            </w:pPr>
            <w:r w:rsidRPr="00DE556B">
              <w:t>Your cost if you use</w:t>
            </w:r>
          </w:p>
          <w:p w14:paraId="629048EE" w14:textId="30C9FC75"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FE6DF5B" w14:textId="77777777" w:rsidR="00C6660B" w:rsidRPr="00DE556B" w:rsidRDefault="00C6660B" w:rsidP="00C6660B">
            <w:pPr>
              <w:pStyle w:val="iBAAGTableHeader"/>
            </w:pPr>
            <w:r w:rsidRPr="00DE556B">
              <w:t>Your cost if you use U.S.</w:t>
            </w:r>
          </w:p>
          <w:p w14:paraId="544AC16E" w14:textId="6713918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2EB732C" w14:textId="74C1EDD5" w:rsidR="00C6660B" w:rsidRPr="00DE556B" w:rsidRDefault="00C6660B" w:rsidP="00C6660B">
            <w:pPr>
              <w:pStyle w:val="iBAAGTableHeader"/>
            </w:pPr>
            <w:r w:rsidRPr="00DE556B">
              <w:t>Limits &amp; Exceptions</w:t>
            </w:r>
          </w:p>
        </w:tc>
      </w:tr>
      <w:tr w:rsidR="00C6660B" w:rsidRPr="00DE556B" w14:paraId="33F301B5" w14:textId="77777777" w:rsidTr="00C6660B">
        <w:tc>
          <w:tcPr>
            <w:tcW w:w="3400" w:type="dxa"/>
            <w:tcBorders>
              <w:bottom w:val="single" w:sz="4" w:space="0" w:color="000000" w:themeColor="text1"/>
            </w:tcBorders>
            <w:shd w:val="clear" w:color="auto" w:fill="auto"/>
          </w:tcPr>
          <w:p w14:paraId="15927043" w14:textId="711B03B1" w:rsidR="00C6660B" w:rsidRPr="00DE556B" w:rsidRDefault="00C6660B" w:rsidP="00C6660B">
            <w:pPr>
              <w:pStyle w:val="iBAAGSituationBoxName"/>
            </w:pPr>
            <w:bookmarkStart w:id="114" w:name="Private_Duty_Nursing"/>
            <w:r w:rsidRPr="00DE556B">
              <w:t>Private Duty Nursing</w:t>
            </w:r>
            <w:bookmarkEnd w:id="114"/>
          </w:p>
          <w:p w14:paraId="2DE96CB1" w14:textId="77777777" w:rsidR="00C6660B" w:rsidRPr="00DE556B" w:rsidRDefault="00C6660B" w:rsidP="00C6660B">
            <w:pPr>
              <w:pStyle w:val="iBAAGSituationBoxName"/>
            </w:pPr>
          </w:p>
          <w:p w14:paraId="6EFB9E89" w14:textId="77777777" w:rsidR="00C6660B" w:rsidRPr="00DE556B" w:rsidRDefault="00C6660B" w:rsidP="00C6660B">
            <w:pPr>
              <w:pStyle w:val="iBAAGStandardTextBold"/>
            </w:pPr>
            <w:r w:rsidRPr="00DE556B">
              <w:t>What is private duty nursing?</w:t>
            </w:r>
          </w:p>
          <w:p w14:paraId="11681493" w14:textId="60EA0805" w:rsidR="00C6660B" w:rsidRPr="00DE556B" w:rsidRDefault="00C6660B" w:rsidP="00C6660B">
            <w:pPr>
              <w:pStyle w:val="iBAAGStandardText"/>
            </w:pPr>
            <w:r w:rsidRPr="00DE556B">
              <w:t>Nursing services provided in your home.</w:t>
            </w:r>
          </w:p>
          <w:p w14:paraId="3C3B220D" w14:textId="77777777" w:rsidR="00C6660B" w:rsidRPr="00DE556B" w:rsidRDefault="00C6660B" w:rsidP="00C6660B">
            <w:pPr>
              <w:pStyle w:val="iBAAGLevel1Bullets"/>
              <w:numPr>
                <w:ilvl w:val="0"/>
                <w:numId w:val="0"/>
              </w:numPr>
              <w:ind w:left="450" w:hanging="360"/>
              <w:rPr>
                <w:rStyle w:val="InstructionalTextChar"/>
              </w:rPr>
            </w:pPr>
          </w:p>
          <w:p w14:paraId="43962357" w14:textId="77777777" w:rsidR="00C6660B" w:rsidRPr="00DE556B" w:rsidRDefault="00C6660B" w:rsidP="00C6660B">
            <w:pPr>
              <w:pStyle w:val="iBAAGStandardTextBold"/>
            </w:pPr>
            <w:r w:rsidRPr="00DE556B">
              <w:t xml:space="preserve">Want more information? </w:t>
            </w:r>
          </w:p>
          <w:p w14:paraId="71D6998B" w14:textId="77777777" w:rsidR="00C6660B" w:rsidRPr="00DE556B" w:rsidRDefault="00C6660B" w:rsidP="00C6660B">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C6660B" w:rsidRPr="00DE556B" w:rsidRDefault="00C6660B" w:rsidP="00C6660B">
            <w:pPr>
              <w:pStyle w:val="iBAAGLevel1Bullets"/>
              <w:numPr>
                <w:ilvl w:val="0"/>
                <w:numId w:val="0"/>
              </w:numPr>
            </w:pPr>
          </w:p>
        </w:tc>
        <w:tc>
          <w:tcPr>
            <w:tcW w:w="2129" w:type="dxa"/>
            <w:tcBorders>
              <w:bottom w:val="single" w:sz="4" w:space="0" w:color="000000" w:themeColor="text1"/>
            </w:tcBorders>
            <w:shd w:val="clear" w:color="auto" w:fill="auto"/>
          </w:tcPr>
          <w:p w14:paraId="6D8E2666" w14:textId="17DADE26" w:rsidR="00C6660B" w:rsidRPr="006141D1" w:rsidRDefault="00C6660B" w:rsidP="00C6660B">
            <w:pPr>
              <w:pStyle w:val="iBAAGStandardText"/>
              <w:rPr>
                <w:rStyle w:val="InstructionalTextChar"/>
              </w:rPr>
            </w:pPr>
            <w:r w:rsidRPr="006141D1">
              <w:t>International benefits are not covered.</w:t>
            </w:r>
          </w:p>
          <w:p w14:paraId="2A12B97B" w14:textId="446723BE" w:rsidR="00C6660B" w:rsidRPr="006141D1" w:rsidRDefault="00C6660B" w:rsidP="00C6660B"/>
          <w:p w14:paraId="73106C69" w14:textId="77777777" w:rsidR="00C6660B" w:rsidRPr="006141D1" w:rsidRDefault="00C6660B" w:rsidP="00C6660B">
            <w:pPr>
              <w:pStyle w:val="iBAAGStandardText"/>
            </w:pPr>
          </w:p>
        </w:tc>
        <w:tc>
          <w:tcPr>
            <w:tcW w:w="2129" w:type="dxa"/>
            <w:tcBorders>
              <w:bottom w:val="single" w:sz="4" w:space="0" w:color="000000" w:themeColor="text1"/>
            </w:tcBorders>
            <w:shd w:val="clear" w:color="auto" w:fill="auto"/>
          </w:tcPr>
          <w:p w14:paraId="581BF906" w14:textId="6914B4BF" w:rsidR="00C6660B" w:rsidRPr="006141D1" w:rsidRDefault="00C6660B" w:rsidP="00C6660B">
            <w:pPr>
              <w:pStyle w:val="iBAAGStandardText"/>
            </w:pPr>
            <w:r w:rsidRPr="006141D1">
              <w:t>U.S. network benefits are not covered.</w:t>
            </w:r>
            <w:r w:rsidRPr="006141D1" w:rsidDel="00C56FFA">
              <w:rPr>
                <w:rStyle w:val="InstructionalTextChar"/>
              </w:rPr>
              <w:t xml:space="preserve"> </w:t>
            </w:r>
          </w:p>
        </w:tc>
        <w:tc>
          <w:tcPr>
            <w:tcW w:w="2581" w:type="dxa"/>
            <w:tcBorders>
              <w:bottom w:val="single" w:sz="4" w:space="0" w:color="000000" w:themeColor="text1"/>
            </w:tcBorders>
            <w:shd w:val="clear" w:color="auto" w:fill="auto"/>
          </w:tcPr>
          <w:p w14:paraId="442D35C5" w14:textId="7D1CE32D" w:rsidR="00C6660B" w:rsidRPr="006141D1" w:rsidRDefault="00C6660B" w:rsidP="00C6660B">
            <w:pPr>
              <w:pStyle w:val="iBAAGStandardText"/>
            </w:pPr>
            <w:r w:rsidRPr="006141D1">
              <w:t>U.S. out-of-network benefits are not covered.</w:t>
            </w:r>
            <w:r w:rsidRPr="006141D1" w:rsidDel="00C56FFA">
              <w:rPr>
                <w:rStyle w:val="InstructionalTextChar"/>
              </w:rPr>
              <w:t xml:space="preserve"> </w:t>
            </w:r>
          </w:p>
        </w:tc>
        <w:tc>
          <w:tcPr>
            <w:tcW w:w="3290" w:type="dxa"/>
            <w:tcBorders>
              <w:bottom w:val="single" w:sz="4" w:space="0" w:color="000000" w:themeColor="text1"/>
            </w:tcBorders>
            <w:shd w:val="clear" w:color="auto" w:fill="auto"/>
          </w:tcPr>
          <w:p w14:paraId="1F5E818B" w14:textId="7B8465FE" w:rsidR="00C6660B" w:rsidRPr="006141D1" w:rsidRDefault="00C6660B">
            <w:pPr>
              <w:pStyle w:val="iBAAGStandardText"/>
            </w:pPr>
            <w:r w:rsidRPr="006141D1">
              <w:t>No coverage for private duty nursing.</w:t>
            </w:r>
          </w:p>
          <w:p w14:paraId="185C1356" w14:textId="77777777" w:rsidR="00C6660B" w:rsidRPr="006141D1" w:rsidRDefault="00C6660B" w:rsidP="00C6660B"/>
          <w:p w14:paraId="501612A6" w14:textId="77777777" w:rsidR="00C6660B" w:rsidRPr="006141D1" w:rsidRDefault="00C6660B" w:rsidP="00C6660B">
            <w:pPr>
              <w:ind w:firstLine="720"/>
            </w:pPr>
          </w:p>
        </w:tc>
      </w:tr>
      <w:tr w:rsidR="00C6660B" w:rsidRPr="00DE556B" w14:paraId="58717D6B" w14:textId="77777777" w:rsidTr="00C6660B">
        <w:tc>
          <w:tcPr>
            <w:tcW w:w="3400" w:type="dxa"/>
            <w:tcBorders>
              <w:bottom w:val="single" w:sz="4" w:space="0" w:color="000000" w:themeColor="text1"/>
            </w:tcBorders>
            <w:shd w:val="clear" w:color="auto" w:fill="31849B"/>
            <w:vAlign w:val="center"/>
          </w:tcPr>
          <w:p w14:paraId="58717D65" w14:textId="2D6860F3"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DC1FD" w14:textId="77777777" w:rsidR="00C6660B" w:rsidRPr="00DE556B" w:rsidRDefault="00C6660B" w:rsidP="00C6660B">
            <w:pPr>
              <w:pStyle w:val="iBAAGTableHeader"/>
            </w:pPr>
            <w:r w:rsidRPr="00DE556B">
              <w:t>Your cost if you use</w:t>
            </w:r>
          </w:p>
          <w:p w14:paraId="0D73C514" w14:textId="4157B85D"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45C0D08E" w14:textId="77777777" w:rsidR="00C6660B" w:rsidRPr="00DE556B" w:rsidRDefault="00C6660B" w:rsidP="00C6660B">
            <w:pPr>
              <w:pStyle w:val="iBAAGTableHeader"/>
            </w:pPr>
            <w:r w:rsidRPr="00DE556B">
              <w:t>Your cost if you use</w:t>
            </w:r>
          </w:p>
          <w:p w14:paraId="58717D67" w14:textId="110DC210"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77F5282E" w14:textId="77777777" w:rsidR="00C6660B" w:rsidRPr="00DE556B" w:rsidRDefault="00C6660B" w:rsidP="00C6660B">
            <w:pPr>
              <w:pStyle w:val="iBAAGTableHeader"/>
            </w:pPr>
            <w:r w:rsidRPr="00DE556B">
              <w:t>Your cost if you use U.S.</w:t>
            </w:r>
          </w:p>
          <w:p w14:paraId="58717D69" w14:textId="131367B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6A" w14:textId="77777777" w:rsidR="00C6660B" w:rsidRPr="00DE556B" w:rsidRDefault="00C6660B" w:rsidP="00C6660B">
            <w:pPr>
              <w:pStyle w:val="iBAAGTableHeader"/>
            </w:pPr>
            <w:r w:rsidRPr="00DE556B">
              <w:t>Limits &amp; Exceptions</w:t>
            </w:r>
          </w:p>
        </w:tc>
      </w:tr>
      <w:tr w:rsidR="00C6660B" w:rsidRPr="00DE556B" w14:paraId="58717D95" w14:textId="77777777" w:rsidTr="00C6660B">
        <w:tc>
          <w:tcPr>
            <w:tcW w:w="3400" w:type="dxa"/>
            <w:shd w:val="clear" w:color="auto" w:fill="FFFFFF" w:themeFill="background1"/>
          </w:tcPr>
          <w:p w14:paraId="58717D6C" w14:textId="77777777" w:rsidR="00C6660B" w:rsidRPr="00DE556B" w:rsidRDefault="00C6660B" w:rsidP="00C6660B">
            <w:pPr>
              <w:pStyle w:val="iBAAGSituationBoxName"/>
            </w:pPr>
            <w:bookmarkStart w:id="115" w:name="Prosthetic_Devices"/>
            <w:r w:rsidRPr="00DE556B">
              <w:t>Prosthetics</w:t>
            </w:r>
            <w:bookmarkEnd w:id="115"/>
            <w:r w:rsidRPr="00DE556B">
              <w:t xml:space="preserve"> </w:t>
            </w:r>
          </w:p>
          <w:p w14:paraId="58717D6D" w14:textId="77777777" w:rsidR="00C6660B" w:rsidRPr="00DE556B" w:rsidRDefault="00C6660B" w:rsidP="00C6660B">
            <w:pPr>
              <w:pStyle w:val="iBAAGStandardText"/>
            </w:pPr>
          </w:p>
          <w:p w14:paraId="58717D6E" w14:textId="77777777" w:rsidR="00C6660B" w:rsidRPr="00DE556B" w:rsidRDefault="00C6660B" w:rsidP="00C6660B">
            <w:pPr>
              <w:pStyle w:val="iBAAGStandardText"/>
            </w:pPr>
            <w:r w:rsidRPr="00DE556B">
              <w:t>External devices that replace a limb or a body part, limited to:</w:t>
            </w:r>
          </w:p>
          <w:p w14:paraId="58717D6F" w14:textId="77777777" w:rsidR="00C6660B" w:rsidRPr="00DE556B" w:rsidRDefault="00C6660B" w:rsidP="00C6660B">
            <w:pPr>
              <w:pStyle w:val="iBAAGLevel1Bullets"/>
            </w:pPr>
            <w:r w:rsidRPr="00DE556B">
              <w:t>Artificial arms, legs, feet and hands</w:t>
            </w:r>
          </w:p>
          <w:p w14:paraId="58717D70" w14:textId="77777777" w:rsidR="00C6660B" w:rsidRPr="00DE556B" w:rsidRDefault="00C6660B" w:rsidP="00C6660B">
            <w:pPr>
              <w:pStyle w:val="iBAAGLevel1Bullets"/>
            </w:pPr>
            <w:r w:rsidRPr="00DE556B">
              <w:t>Artificial face, eyes, ears and nose</w:t>
            </w:r>
          </w:p>
          <w:p w14:paraId="58717D71" w14:textId="1567473D" w:rsidR="00C6660B" w:rsidRDefault="00C6660B" w:rsidP="00C6660B">
            <w:pPr>
              <w:pStyle w:val="iBAAGLevel1Bullets"/>
            </w:pPr>
            <w:r w:rsidRPr="00DE556B">
              <w:t>Breast prosthesis, including mastectomy bras and lymphedema stockings for the arms</w:t>
            </w:r>
          </w:p>
          <w:p w14:paraId="3624BA77" w14:textId="3A122FC3" w:rsidR="00C6660B" w:rsidRPr="00DE556B" w:rsidRDefault="00C6660B" w:rsidP="00C6660B">
            <w:pPr>
              <w:pStyle w:val="iBAAGLevel1Bullets"/>
            </w:pPr>
            <w:r>
              <w:t>Laryngectomy devices</w:t>
            </w:r>
          </w:p>
          <w:p w14:paraId="58717D72" w14:textId="77777777" w:rsidR="00C6660B" w:rsidRPr="00DE556B" w:rsidRDefault="00C6660B" w:rsidP="00C6660B">
            <w:pPr>
              <w:pStyle w:val="iBAAGStandardText"/>
            </w:pPr>
          </w:p>
          <w:p w14:paraId="58717D73" w14:textId="77777777" w:rsidR="00C6660B" w:rsidRPr="00DE556B" w:rsidRDefault="00C6660B" w:rsidP="00C6660B">
            <w:pPr>
              <w:pStyle w:val="iBAAGStandardText"/>
            </w:pPr>
            <w:r w:rsidRPr="00DE556B">
              <w:t>The prosthetic device must be ordered or provided by a doctor.</w:t>
            </w:r>
          </w:p>
          <w:p w14:paraId="58717D74" w14:textId="77777777" w:rsidR="00C6660B" w:rsidRPr="00DE556B" w:rsidRDefault="00C6660B" w:rsidP="00C6660B">
            <w:pPr>
              <w:pStyle w:val="iBAAGStandardText"/>
            </w:pPr>
          </w:p>
          <w:p w14:paraId="58717D75" w14:textId="77777777" w:rsidR="00C6660B" w:rsidRPr="00DE556B" w:rsidRDefault="00C6660B" w:rsidP="00C6660B">
            <w:pPr>
              <w:pStyle w:val="iBAAGStandardText"/>
            </w:pPr>
            <w:r w:rsidRPr="00DE556B">
              <w:t>Benefits under this section are provided only for external prosthetic devices and do not include any device that is fully implanted into the body.</w:t>
            </w:r>
          </w:p>
          <w:p w14:paraId="58717D76" w14:textId="77777777" w:rsidR="00C6660B" w:rsidRPr="00DE556B" w:rsidRDefault="00C6660B" w:rsidP="00C6660B">
            <w:pPr>
              <w:pStyle w:val="iBAAGStandardText"/>
            </w:pPr>
          </w:p>
          <w:p w14:paraId="58717D77" w14:textId="77777777" w:rsidR="00C6660B" w:rsidRPr="00DE556B" w:rsidRDefault="00C6660B" w:rsidP="00C6660B">
            <w:pPr>
              <w:pStyle w:val="iBAAGStandardTextBold"/>
            </w:pPr>
            <w:r w:rsidRPr="00DE556B">
              <w:t xml:space="preserve">Want more information? </w:t>
            </w:r>
          </w:p>
          <w:p w14:paraId="58717D78" w14:textId="77777777" w:rsidR="00C6660B" w:rsidRPr="00DE556B" w:rsidRDefault="00C6660B" w:rsidP="00C6660B">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C6660B" w:rsidRPr="00DE556B" w:rsidRDefault="00C6660B" w:rsidP="00C6660B">
            <w:pPr>
              <w:pStyle w:val="iBAAGStandardText"/>
            </w:pPr>
          </w:p>
        </w:tc>
        <w:tc>
          <w:tcPr>
            <w:tcW w:w="2129" w:type="dxa"/>
            <w:shd w:val="clear" w:color="auto" w:fill="FFFFFF" w:themeFill="background1"/>
          </w:tcPr>
          <w:p w14:paraId="0F95E7DC" w14:textId="77777777" w:rsidR="00C6660B" w:rsidRPr="002309E3" w:rsidRDefault="00C6660B" w:rsidP="00C6660B">
            <w:r w:rsidRPr="002309E3">
              <w:rPr>
                <w:rStyle w:val="iBAAGStandardTextBoldChar"/>
              </w:rPr>
              <w:t>30%</w:t>
            </w:r>
            <w:r w:rsidRPr="002309E3">
              <w:t xml:space="preserve"> </w:t>
            </w:r>
            <w:r w:rsidRPr="00527354">
              <w:rPr>
                <w:rStyle w:val="iBAAGStandardTextChar"/>
                <w:color w:val="auto"/>
              </w:rPr>
              <w:t>co-insurance, after you pay the deductible.</w:t>
            </w:r>
          </w:p>
          <w:p w14:paraId="298A67C4" w14:textId="77777777" w:rsidR="00C6660B" w:rsidRPr="00527354" w:rsidRDefault="00C6660B" w:rsidP="00C6660B">
            <w:pPr>
              <w:pStyle w:val="iBAAGStandardText"/>
              <w:rPr>
                <w:color w:val="auto"/>
              </w:rPr>
            </w:pPr>
          </w:p>
          <w:p w14:paraId="49A56E0B" w14:textId="77777777" w:rsidR="00C6660B" w:rsidRPr="002309E3" w:rsidRDefault="00C6660B" w:rsidP="00C6660B">
            <w:pPr>
              <w:pStyle w:val="iBAAGStandardTextBold"/>
            </w:pPr>
            <w:r w:rsidRPr="002309E3">
              <w:t>Is prior authorization needed?</w:t>
            </w:r>
          </w:p>
          <w:p w14:paraId="6A7B7DB3" w14:textId="30B9FDEF" w:rsidR="00C6660B" w:rsidRPr="00527354" w:rsidRDefault="00C6660B" w:rsidP="00C6660B">
            <w:pPr>
              <w:pStyle w:val="iBAAGStandardText"/>
              <w:rPr>
                <w:color w:val="auto"/>
              </w:rPr>
            </w:pPr>
            <w:r w:rsidRPr="00527354">
              <w:rPr>
                <w:color w:val="auto"/>
              </w:rPr>
              <w:t>No</w:t>
            </w:r>
          </w:p>
          <w:p w14:paraId="4FB3169F" w14:textId="77777777" w:rsidR="00C6660B" w:rsidRPr="00527354" w:rsidRDefault="00C6660B" w:rsidP="00C6660B">
            <w:pPr>
              <w:rPr>
                <w:rStyle w:val="iBAAGStandardTextBoldChar"/>
              </w:rPr>
            </w:pPr>
          </w:p>
          <w:p w14:paraId="2477BB30" w14:textId="77777777" w:rsidR="00C6660B" w:rsidRPr="00527354" w:rsidRDefault="00C6660B" w:rsidP="00C6660B">
            <w:pPr>
              <w:pStyle w:val="MandateTextBold"/>
              <w:rPr>
                <w:color w:val="auto"/>
              </w:rPr>
            </w:pPr>
            <w:r w:rsidRPr="00527354">
              <w:rPr>
                <w:color w:val="auto"/>
              </w:rPr>
              <w:t>Laryngectomy devices:</w:t>
            </w:r>
          </w:p>
          <w:p w14:paraId="1F015A2E" w14:textId="77777777" w:rsidR="00C6660B" w:rsidRPr="00527354" w:rsidRDefault="00C6660B" w:rsidP="00C6660B">
            <w:pPr>
              <w:pStyle w:val="iBAAGStandardText"/>
              <w:rPr>
                <w:rStyle w:val="InstructionalTextChar"/>
                <w:color w:val="auto"/>
              </w:rPr>
            </w:pPr>
            <w:r w:rsidRPr="00527354">
              <w:rPr>
                <w:color w:val="auto"/>
              </w:rPr>
              <w:t>International benefits are not covered.</w:t>
            </w:r>
          </w:p>
          <w:p w14:paraId="4854B98C" w14:textId="34482B54" w:rsidR="00C6660B" w:rsidRPr="00527354" w:rsidRDefault="00C6660B" w:rsidP="00C6660B">
            <w:pPr>
              <w:rPr>
                <w:rStyle w:val="iBAAGStandardTextBoldChar"/>
              </w:rPr>
            </w:pPr>
          </w:p>
        </w:tc>
        <w:tc>
          <w:tcPr>
            <w:tcW w:w="2129" w:type="dxa"/>
            <w:shd w:val="clear" w:color="auto" w:fill="FFFFFF" w:themeFill="background1"/>
          </w:tcPr>
          <w:p w14:paraId="58717D7A" w14:textId="6A2E9403" w:rsidR="00C6660B" w:rsidRPr="002309E3" w:rsidRDefault="00C6660B" w:rsidP="00C6660B">
            <w:r w:rsidRPr="002309E3">
              <w:rPr>
                <w:rStyle w:val="iBAAGStandardTextBoldChar"/>
              </w:rPr>
              <w:t>20%</w:t>
            </w:r>
            <w:r w:rsidRPr="002309E3">
              <w:t xml:space="preserve"> </w:t>
            </w:r>
            <w:r w:rsidRPr="00527354">
              <w:rPr>
                <w:rStyle w:val="iBAAGStandardTextChar"/>
                <w:color w:val="auto"/>
              </w:rPr>
              <w:t>co-insurance, after you pay the deductible.</w:t>
            </w:r>
            <w:r w:rsidRPr="002309E3">
              <w:t xml:space="preserve"> </w:t>
            </w:r>
          </w:p>
          <w:p w14:paraId="58717D7B" w14:textId="77777777" w:rsidR="00C6660B" w:rsidRPr="00527354" w:rsidRDefault="00C6660B" w:rsidP="00C6660B">
            <w:pPr>
              <w:pStyle w:val="iBAAGStandardText"/>
              <w:rPr>
                <w:color w:val="auto"/>
              </w:rPr>
            </w:pPr>
          </w:p>
          <w:p w14:paraId="58717D7C" w14:textId="77777777" w:rsidR="00C6660B" w:rsidRPr="002309E3" w:rsidRDefault="00C6660B" w:rsidP="00C6660B">
            <w:pPr>
              <w:pStyle w:val="iBAAGStandardTextBold"/>
            </w:pPr>
            <w:r w:rsidRPr="002309E3">
              <w:t>Is prior authorization needed?</w:t>
            </w:r>
          </w:p>
          <w:p w14:paraId="58717D7D" w14:textId="77777777" w:rsidR="00C6660B" w:rsidRPr="00527354" w:rsidRDefault="00C6660B" w:rsidP="00C6660B">
            <w:pPr>
              <w:pStyle w:val="iBAAGStandardText"/>
              <w:rPr>
                <w:color w:val="auto"/>
              </w:rPr>
            </w:pPr>
            <w:r w:rsidRPr="00527354">
              <w:rPr>
                <w:color w:val="auto"/>
              </w:rPr>
              <w:t>No</w:t>
            </w:r>
          </w:p>
          <w:p w14:paraId="58717D7E" w14:textId="77777777" w:rsidR="00C6660B" w:rsidRPr="00527354" w:rsidRDefault="00C6660B" w:rsidP="00C6660B">
            <w:pPr>
              <w:pStyle w:val="iBAAGStandardText"/>
              <w:rPr>
                <w:color w:val="auto"/>
              </w:rPr>
            </w:pPr>
          </w:p>
          <w:p w14:paraId="452ACB3C" w14:textId="77777777" w:rsidR="00C6660B" w:rsidRPr="00527354" w:rsidRDefault="00C6660B" w:rsidP="00C6660B">
            <w:pPr>
              <w:pStyle w:val="MandateTextBold"/>
              <w:rPr>
                <w:color w:val="auto"/>
              </w:rPr>
            </w:pPr>
            <w:r w:rsidRPr="00527354">
              <w:rPr>
                <w:color w:val="auto"/>
              </w:rPr>
              <w:t>Laryngectomy devices:</w:t>
            </w:r>
          </w:p>
          <w:p w14:paraId="15C38DB9" w14:textId="77777777" w:rsidR="00C6660B" w:rsidRPr="00527354" w:rsidRDefault="00C6660B" w:rsidP="00C6660B">
            <w:pPr>
              <w:pStyle w:val="MandateStandardText"/>
              <w:rPr>
                <w:color w:val="auto"/>
              </w:rPr>
            </w:pPr>
            <w:r w:rsidRPr="00527354">
              <w:rPr>
                <w:color w:val="auto"/>
              </w:rPr>
              <w:t>The amount you pay is based on where the covered health service is provided.</w:t>
            </w:r>
          </w:p>
          <w:p w14:paraId="0A20AC48" w14:textId="77777777" w:rsidR="00C6660B" w:rsidRPr="00527354" w:rsidRDefault="00C6660B" w:rsidP="00C6660B">
            <w:pPr>
              <w:pStyle w:val="MandateStandardText"/>
              <w:rPr>
                <w:color w:val="auto"/>
              </w:rPr>
            </w:pPr>
          </w:p>
          <w:p w14:paraId="227DF0DE" w14:textId="77777777" w:rsidR="00C6660B" w:rsidRPr="00527354" w:rsidRDefault="00C6660B" w:rsidP="00C6660B">
            <w:pPr>
              <w:pStyle w:val="MandateTextBold"/>
              <w:rPr>
                <w:color w:val="auto"/>
              </w:rPr>
            </w:pPr>
            <w:r w:rsidRPr="00527354">
              <w:rPr>
                <w:color w:val="auto"/>
              </w:rPr>
              <w:t>Is prior authorization needed?</w:t>
            </w:r>
          </w:p>
          <w:p w14:paraId="548E3CA7" w14:textId="77777777" w:rsidR="00C6660B" w:rsidRPr="00527354" w:rsidRDefault="00C6660B" w:rsidP="00C6660B">
            <w:pPr>
              <w:pStyle w:val="iBAAGStandardText"/>
              <w:rPr>
                <w:rStyle w:val="MandateStandardTextChar"/>
                <w:color w:val="auto"/>
              </w:rPr>
            </w:pPr>
            <w:r w:rsidRPr="00527354">
              <w:rPr>
                <w:rStyle w:val="MandateStandardTextChar"/>
                <w:color w:val="auto"/>
              </w:rPr>
              <w:t>The authorization requirement is based on where the covered health service is provided.</w:t>
            </w:r>
          </w:p>
          <w:p w14:paraId="6FB9C1DC" w14:textId="77777777" w:rsidR="00C6660B" w:rsidRPr="00527354" w:rsidRDefault="00C6660B" w:rsidP="00C6660B">
            <w:pPr>
              <w:pStyle w:val="iBAAGStandardText"/>
              <w:rPr>
                <w:rStyle w:val="MandateStandardTextChar"/>
                <w:color w:val="auto"/>
              </w:rPr>
            </w:pPr>
          </w:p>
          <w:p w14:paraId="444F040A" w14:textId="77777777" w:rsidR="00C6660B" w:rsidRPr="00527354" w:rsidRDefault="00C6660B" w:rsidP="00C6660B">
            <w:pPr>
              <w:pStyle w:val="MandateTextBold"/>
              <w:rPr>
                <w:color w:val="auto"/>
              </w:rPr>
            </w:pPr>
            <w:r w:rsidRPr="00527354">
              <w:rPr>
                <w:color w:val="auto"/>
              </w:rPr>
              <w:t>Prior authorization is:</w:t>
            </w:r>
          </w:p>
          <w:p w14:paraId="265ADBDC" w14:textId="77777777" w:rsidR="00C6660B" w:rsidRPr="00527354" w:rsidRDefault="00C6660B" w:rsidP="00C6660B">
            <w:pPr>
              <w:pStyle w:val="iBAAGStandardText"/>
              <w:rPr>
                <w:rStyle w:val="MandateStandardTextChar"/>
                <w:color w:val="auto"/>
              </w:rPr>
            </w:pPr>
            <w:r w:rsidRPr="00527354">
              <w:rPr>
                <w:rStyle w:val="MandateStandardTextChar"/>
                <w:color w:val="auto"/>
              </w:rPr>
              <w:t>Getting approval by calling the number listed on your health plan ID card before you can get medicine or services.</w:t>
            </w:r>
          </w:p>
          <w:p w14:paraId="58717D7F" w14:textId="77777777" w:rsidR="00C6660B" w:rsidRPr="002309E3" w:rsidRDefault="00C6660B" w:rsidP="00C6660B"/>
        </w:tc>
        <w:tc>
          <w:tcPr>
            <w:tcW w:w="2581" w:type="dxa"/>
            <w:shd w:val="clear" w:color="auto" w:fill="FFFFFF" w:themeFill="background1"/>
          </w:tcPr>
          <w:p w14:paraId="58717D80" w14:textId="17F117AD" w:rsidR="00C6660B" w:rsidRPr="002309E3" w:rsidRDefault="00C6660B" w:rsidP="00C6660B">
            <w:r w:rsidRPr="002309E3">
              <w:rPr>
                <w:rStyle w:val="iBAAGStandardTextBoldChar"/>
              </w:rPr>
              <w:t>50%</w:t>
            </w:r>
            <w:r w:rsidRPr="002309E3">
              <w:t xml:space="preserve"> </w:t>
            </w:r>
            <w:r w:rsidRPr="00527354">
              <w:rPr>
                <w:rStyle w:val="iBAAGStandardTextChar"/>
                <w:color w:val="auto"/>
              </w:rPr>
              <w:t>co-insurance, after you pay the deductible.</w:t>
            </w:r>
          </w:p>
          <w:p w14:paraId="58717D81" w14:textId="77777777" w:rsidR="00C6660B" w:rsidRPr="002309E3" w:rsidRDefault="00C6660B" w:rsidP="00C6660B"/>
          <w:p w14:paraId="58717D82" w14:textId="77777777" w:rsidR="00C6660B" w:rsidRPr="002309E3" w:rsidRDefault="00C6660B" w:rsidP="00C6660B">
            <w:pPr>
              <w:pStyle w:val="iBAAGStandardTextBold"/>
            </w:pPr>
            <w:r w:rsidRPr="002309E3">
              <w:t>Is prior authorization needed?</w:t>
            </w:r>
          </w:p>
          <w:p w14:paraId="58717D83" w14:textId="77777777" w:rsidR="00C6660B" w:rsidRPr="00527354" w:rsidRDefault="00C6660B" w:rsidP="00C6660B">
            <w:pPr>
              <w:pStyle w:val="iBAAGStandardText"/>
              <w:rPr>
                <w:color w:val="auto"/>
              </w:rPr>
            </w:pPr>
            <w:r w:rsidRPr="00527354">
              <w:rPr>
                <w:color w:val="auto"/>
              </w:rPr>
              <w:t>Yes</w:t>
            </w:r>
          </w:p>
          <w:p w14:paraId="58717D84" w14:textId="77777777" w:rsidR="00C6660B" w:rsidRPr="00527354" w:rsidRDefault="00C6660B" w:rsidP="00C6660B">
            <w:pPr>
              <w:pStyle w:val="iBAAGStandardText"/>
              <w:rPr>
                <w:color w:val="auto"/>
              </w:rPr>
            </w:pPr>
          </w:p>
          <w:p w14:paraId="58717D85" w14:textId="77777777" w:rsidR="00C6660B" w:rsidRPr="002309E3" w:rsidRDefault="00C6660B" w:rsidP="00C6660B">
            <w:pPr>
              <w:pStyle w:val="iBAAGStandardTextBold"/>
            </w:pPr>
            <w:r w:rsidRPr="002309E3">
              <w:t>Prior authorization is:</w:t>
            </w:r>
          </w:p>
          <w:p w14:paraId="58717D86" w14:textId="77777777" w:rsidR="00C6660B" w:rsidRPr="002309E3" w:rsidRDefault="00C6660B" w:rsidP="00C6660B">
            <w:r w:rsidRPr="00527354">
              <w:rPr>
                <w:rStyle w:val="iBAAGStandardTextChar"/>
                <w:color w:val="auto"/>
              </w:rPr>
              <w:t>Getting</w:t>
            </w:r>
            <w:r w:rsidRPr="002309E3">
              <w:t xml:space="preserve"> </w:t>
            </w:r>
            <w:r w:rsidRPr="002309E3">
              <w:rPr>
                <w:u w:val="single"/>
              </w:rPr>
              <w:t>approval</w:t>
            </w:r>
            <w:r w:rsidRPr="002309E3">
              <w:t xml:space="preserve"> </w:t>
            </w:r>
            <w:r w:rsidRPr="00527354">
              <w:rPr>
                <w:rStyle w:val="iBAAGStandardTextChar"/>
                <w:color w:val="auto"/>
              </w:rPr>
              <w:t>by calling the number listed on your health plan ID card before you can get medicine or services.</w:t>
            </w:r>
          </w:p>
          <w:p w14:paraId="58717D87" w14:textId="77777777" w:rsidR="00C6660B" w:rsidRPr="00527354" w:rsidRDefault="00C6660B" w:rsidP="00C6660B">
            <w:pPr>
              <w:pStyle w:val="iBAAGStandardText"/>
              <w:rPr>
                <w:color w:val="auto"/>
              </w:rPr>
            </w:pPr>
          </w:p>
          <w:p w14:paraId="58717D88" w14:textId="77777777" w:rsidR="00C6660B" w:rsidRPr="002309E3" w:rsidRDefault="00C6660B" w:rsidP="00C6660B">
            <w:pPr>
              <w:pStyle w:val="iBAAGStandardTextBold"/>
            </w:pPr>
            <w:r w:rsidRPr="002309E3">
              <w:t xml:space="preserve">When do I need to call? </w:t>
            </w:r>
          </w:p>
          <w:p w14:paraId="58717D89" w14:textId="77777777" w:rsidR="00C6660B" w:rsidRPr="00527354" w:rsidRDefault="00C6660B" w:rsidP="00C6660B">
            <w:pPr>
              <w:pStyle w:val="iBAAGLevel1Bullets"/>
              <w:rPr>
                <w:color w:val="auto"/>
              </w:rPr>
            </w:pPr>
            <w:r w:rsidRPr="00527354">
              <w:rPr>
                <w:color w:val="auto"/>
              </w:rPr>
              <w:t xml:space="preserve">Before getting prosthetic devices that exceeds $1,000 </w:t>
            </w:r>
          </w:p>
          <w:p w14:paraId="58717D8A" w14:textId="77777777" w:rsidR="00C6660B" w:rsidRPr="00527354" w:rsidRDefault="00C6660B" w:rsidP="00C6660B">
            <w:pPr>
              <w:pStyle w:val="iBAAGStandardText"/>
              <w:rPr>
                <w:color w:val="auto"/>
              </w:rPr>
            </w:pPr>
          </w:p>
          <w:p w14:paraId="58717D8B" w14:textId="77777777" w:rsidR="00C6660B" w:rsidRPr="002309E3" w:rsidRDefault="00C6660B" w:rsidP="00C6660B">
            <w:pPr>
              <w:pStyle w:val="iBAAGStandardTextBold"/>
            </w:pPr>
            <w:r w:rsidRPr="002309E3">
              <w:t xml:space="preserve">If you don’t get prior authorization, you pay: </w:t>
            </w:r>
          </w:p>
          <w:p w14:paraId="58717D8C" w14:textId="77777777" w:rsidR="00C6660B" w:rsidRPr="002309E3" w:rsidRDefault="00C6660B" w:rsidP="00C6660B">
            <w:r w:rsidRPr="00527354">
              <w:rPr>
                <w:rStyle w:val="iBAAGStandardTextChar"/>
                <w:color w:val="auto"/>
              </w:rPr>
              <w:t>All charges</w:t>
            </w:r>
          </w:p>
          <w:p w14:paraId="35634455" w14:textId="77777777" w:rsidR="00C6660B" w:rsidRPr="002309E3" w:rsidRDefault="00C6660B" w:rsidP="00C6660B"/>
          <w:p w14:paraId="3C413810" w14:textId="77777777" w:rsidR="00C6660B" w:rsidRPr="00527354" w:rsidRDefault="00C6660B" w:rsidP="00C6660B">
            <w:pPr>
              <w:pStyle w:val="MandateTextBold"/>
              <w:rPr>
                <w:color w:val="auto"/>
              </w:rPr>
            </w:pPr>
            <w:r w:rsidRPr="00527354">
              <w:rPr>
                <w:color w:val="auto"/>
              </w:rPr>
              <w:t>Laryngectomy devices:</w:t>
            </w:r>
          </w:p>
          <w:p w14:paraId="2D1086B8" w14:textId="77777777" w:rsidR="00C6660B" w:rsidRPr="00527354" w:rsidRDefault="00C6660B" w:rsidP="00C6660B">
            <w:pPr>
              <w:pStyle w:val="MandateStandardText"/>
              <w:rPr>
                <w:color w:val="auto"/>
              </w:rPr>
            </w:pPr>
            <w:r w:rsidRPr="00527354">
              <w:rPr>
                <w:color w:val="auto"/>
              </w:rPr>
              <w:t>The amount you pay is based on where the covered health service is provided.</w:t>
            </w:r>
          </w:p>
          <w:p w14:paraId="6E0D1091" w14:textId="77777777" w:rsidR="00C6660B" w:rsidRPr="00527354" w:rsidRDefault="00C6660B" w:rsidP="00C6660B">
            <w:pPr>
              <w:pStyle w:val="MandateStandardText"/>
              <w:rPr>
                <w:color w:val="auto"/>
              </w:rPr>
            </w:pPr>
          </w:p>
          <w:p w14:paraId="06416EB5" w14:textId="77777777" w:rsidR="00C6660B" w:rsidRPr="00527354" w:rsidRDefault="00C6660B" w:rsidP="00C6660B">
            <w:pPr>
              <w:pStyle w:val="MandateTextBold"/>
              <w:rPr>
                <w:color w:val="auto"/>
              </w:rPr>
            </w:pPr>
            <w:r w:rsidRPr="00527354">
              <w:rPr>
                <w:color w:val="auto"/>
              </w:rPr>
              <w:t>Is prior authorization needed?</w:t>
            </w:r>
          </w:p>
          <w:p w14:paraId="1740DC1D" w14:textId="77777777" w:rsidR="00C6660B" w:rsidRPr="00527354" w:rsidRDefault="00C6660B" w:rsidP="00C6660B">
            <w:pPr>
              <w:pStyle w:val="iBAAGStandardText"/>
              <w:rPr>
                <w:rStyle w:val="MandateStandardTextChar"/>
                <w:color w:val="auto"/>
              </w:rPr>
            </w:pPr>
            <w:r w:rsidRPr="00527354">
              <w:rPr>
                <w:rStyle w:val="MandateStandardTextChar"/>
                <w:color w:val="auto"/>
              </w:rPr>
              <w:t>The authorization requirement is based on where the covered health service is provided.</w:t>
            </w:r>
          </w:p>
          <w:p w14:paraId="2E490D84" w14:textId="77777777" w:rsidR="00C6660B" w:rsidRPr="00527354" w:rsidRDefault="00C6660B" w:rsidP="00C6660B">
            <w:pPr>
              <w:pStyle w:val="iBAAGStandardText"/>
              <w:rPr>
                <w:rStyle w:val="MandateStandardTextChar"/>
                <w:color w:val="auto"/>
              </w:rPr>
            </w:pPr>
          </w:p>
          <w:p w14:paraId="439857A5" w14:textId="77777777" w:rsidR="00C6660B" w:rsidRPr="00527354" w:rsidRDefault="00C6660B" w:rsidP="00C6660B">
            <w:pPr>
              <w:pStyle w:val="MandateTextBold"/>
              <w:rPr>
                <w:color w:val="auto"/>
              </w:rPr>
            </w:pPr>
            <w:r w:rsidRPr="00527354">
              <w:rPr>
                <w:color w:val="auto"/>
              </w:rPr>
              <w:t>Prior authorization is:</w:t>
            </w:r>
          </w:p>
          <w:p w14:paraId="466734D9" w14:textId="77777777" w:rsidR="00C6660B" w:rsidRPr="00527354" w:rsidRDefault="00C6660B" w:rsidP="00C6660B">
            <w:pPr>
              <w:pStyle w:val="iBAAGStandardText"/>
              <w:rPr>
                <w:rStyle w:val="MandateStandardTextChar"/>
                <w:color w:val="auto"/>
              </w:rPr>
            </w:pPr>
            <w:r w:rsidRPr="00527354">
              <w:rPr>
                <w:rStyle w:val="MandateStandardTextChar"/>
                <w:color w:val="auto"/>
              </w:rPr>
              <w:t>Getting approval by calling the number listed on your health plan ID card before you can get medicine or services.</w:t>
            </w:r>
          </w:p>
          <w:p w14:paraId="58717D8D" w14:textId="0670EDE6" w:rsidR="00C6660B" w:rsidRPr="002309E3" w:rsidRDefault="00C6660B" w:rsidP="00C6660B"/>
        </w:tc>
        <w:tc>
          <w:tcPr>
            <w:tcW w:w="3290" w:type="dxa"/>
            <w:shd w:val="clear" w:color="auto" w:fill="FFFFFF" w:themeFill="background1"/>
          </w:tcPr>
          <w:p w14:paraId="58717D8E" w14:textId="77777777" w:rsidR="00C6660B" w:rsidRPr="00DE556B" w:rsidRDefault="00C6660B" w:rsidP="00C6660B">
            <w:pPr>
              <w:pStyle w:val="iBAAGStandardText"/>
            </w:pPr>
            <w:r w:rsidRPr="00DE556B">
              <w:t>We cover the most appropriate prosthetic device that meets your minimum medical need. If you choose a different one you are responsible for the difference in cost.</w:t>
            </w:r>
          </w:p>
          <w:p w14:paraId="58717D91" w14:textId="77777777" w:rsidR="00C6660B" w:rsidRPr="00DE556B" w:rsidRDefault="00C6660B" w:rsidP="00C6660B">
            <w:pPr>
              <w:pStyle w:val="iBAAGStandardText"/>
            </w:pPr>
          </w:p>
          <w:p w14:paraId="58717D92" w14:textId="77777777" w:rsidR="00C6660B" w:rsidRPr="00DE556B" w:rsidRDefault="00C6660B" w:rsidP="00C6660B">
            <w:pPr>
              <w:pStyle w:val="iBAAGStandardText"/>
            </w:pPr>
            <w:r w:rsidRPr="00DE556B">
              <w:t>No coverage for:</w:t>
            </w:r>
          </w:p>
          <w:p w14:paraId="58717D93" w14:textId="77777777" w:rsidR="00C6660B" w:rsidRPr="00DE556B" w:rsidRDefault="00C6660B" w:rsidP="00C6660B">
            <w:pPr>
              <w:pStyle w:val="iBAAGLevel1Bullets"/>
            </w:pPr>
            <w:r w:rsidRPr="00DE556B">
              <w:t>Repairs to prosthetic devices due to misuse</w:t>
            </w:r>
          </w:p>
          <w:p w14:paraId="6A4F9A41" w14:textId="00010B49" w:rsidR="00C6660B" w:rsidRDefault="00C6660B" w:rsidP="00C6660B">
            <w:pPr>
              <w:pStyle w:val="iBAAGLevel1Bullets"/>
            </w:pPr>
            <w:r w:rsidRPr="00DE556B">
              <w:t>Replacement of prosthetic devices due to misuse or to replace lost or stolen items.</w:t>
            </w:r>
          </w:p>
          <w:p w14:paraId="431A9F53" w14:textId="6F5F08A5" w:rsidR="00C6660B" w:rsidRPr="00DE556B" w:rsidRDefault="00C6660B" w:rsidP="00C6660B">
            <w:pPr>
              <w:pStyle w:val="iBAAGLevel1Bullets"/>
            </w:pPr>
            <w:r>
              <w:t>Electronic voice producing machines</w:t>
            </w:r>
          </w:p>
          <w:p w14:paraId="58717D94" w14:textId="77777777" w:rsidR="00C6660B" w:rsidRPr="00DE556B" w:rsidRDefault="00C6660B" w:rsidP="00C6660B">
            <w:pPr>
              <w:pStyle w:val="iBAAGLevel1Bullets"/>
              <w:numPr>
                <w:ilvl w:val="0"/>
                <w:numId w:val="0"/>
              </w:numPr>
              <w:ind w:left="450"/>
            </w:pPr>
          </w:p>
        </w:tc>
      </w:tr>
      <w:tr w:rsidR="00C6660B" w:rsidRPr="00DE556B" w14:paraId="58717D9C" w14:textId="77777777" w:rsidTr="00C6660B">
        <w:tc>
          <w:tcPr>
            <w:tcW w:w="3400" w:type="dxa"/>
            <w:tcBorders>
              <w:bottom w:val="single" w:sz="4" w:space="0" w:color="000000" w:themeColor="text1"/>
            </w:tcBorders>
            <w:shd w:val="clear" w:color="auto" w:fill="31849B"/>
            <w:vAlign w:val="center"/>
          </w:tcPr>
          <w:p w14:paraId="58717D96"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7CF9918" w14:textId="77777777" w:rsidR="00C6660B" w:rsidRPr="00DE556B" w:rsidRDefault="00C6660B" w:rsidP="00C6660B">
            <w:pPr>
              <w:pStyle w:val="iBAAGTableHeader"/>
            </w:pPr>
            <w:r w:rsidRPr="00DE556B">
              <w:t>Your cost if you use</w:t>
            </w:r>
          </w:p>
          <w:p w14:paraId="5B48BB16" w14:textId="3231007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377C389" w14:textId="77777777" w:rsidR="00C6660B" w:rsidRPr="00DE556B" w:rsidRDefault="00C6660B" w:rsidP="00C6660B">
            <w:pPr>
              <w:pStyle w:val="iBAAGTableHeader"/>
            </w:pPr>
            <w:r w:rsidRPr="00DE556B">
              <w:t>Your cost if you use</w:t>
            </w:r>
          </w:p>
          <w:p w14:paraId="58717D98" w14:textId="5495562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A8F0426" w14:textId="77777777" w:rsidR="00C6660B" w:rsidRPr="00DE556B" w:rsidRDefault="00C6660B" w:rsidP="00C6660B">
            <w:pPr>
              <w:pStyle w:val="iBAAGTableHeader"/>
            </w:pPr>
            <w:r w:rsidRPr="00DE556B">
              <w:t>Your cost if you use U.S.</w:t>
            </w:r>
          </w:p>
          <w:p w14:paraId="58717D9A" w14:textId="0B9F106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9B" w14:textId="77777777" w:rsidR="00C6660B" w:rsidRPr="00DE556B" w:rsidRDefault="00C6660B" w:rsidP="00C6660B">
            <w:pPr>
              <w:pStyle w:val="iBAAGTableHeader"/>
            </w:pPr>
            <w:r w:rsidRPr="00DE556B">
              <w:t>Limits &amp; Exceptions</w:t>
            </w:r>
          </w:p>
        </w:tc>
      </w:tr>
      <w:tr w:rsidR="00C6660B" w:rsidRPr="00DE556B" w14:paraId="58717DBE" w14:textId="77777777" w:rsidTr="00C6660B">
        <w:tc>
          <w:tcPr>
            <w:tcW w:w="3400" w:type="dxa"/>
            <w:shd w:val="clear" w:color="auto" w:fill="FFFFFF" w:themeFill="background1"/>
          </w:tcPr>
          <w:p w14:paraId="58717D9D" w14:textId="77777777" w:rsidR="00C6660B" w:rsidRPr="00DE556B" w:rsidRDefault="00C6660B" w:rsidP="00C6660B">
            <w:pPr>
              <w:pStyle w:val="iBAAGSituationBoxName"/>
            </w:pPr>
            <w:bookmarkStart w:id="116" w:name="Reconstructive_Procedures"/>
            <w:r w:rsidRPr="00DE556B">
              <w:t>Reconstructive Procedures</w:t>
            </w:r>
            <w:bookmarkEnd w:id="116"/>
          </w:p>
          <w:p w14:paraId="58717D9E" w14:textId="77777777" w:rsidR="00C6660B" w:rsidRPr="00DE556B" w:rsidRDefault="00C6660B" w:rsidP="00C6660B">
            <w:pPr>
              <w:pStyle w:val="iBAAGStandardText"/>
            </w:pPr>
          </w:p>
          <w:p w14:paraId="58717D9F" w14:textId="77777777" w:rsidR="00C6660B" w:rsidRPr="00DE556B" w:rsidRDefault="00C6660B" w:rsidP="00C6660B">
            <w:pPr>
              <w:pStyle w:val="iBAAGStandardTextBold"/>
            </w:pPr>
            <w:r w:rsidRPr="00DE556B">
              <w:t>What is a reconstructive procedure?</w:t>
            </w:r>
          </w:p>
          <w:p w14:paraId="58717DA0" w14:textId="77777777" w:rsidR="00C6660B" w:rsidRPr="00DE556B" w:rsidRDefault="00C6660B" w:rsidP="00C6660B">
            <w:pPr>
              <w:pStyle w:val="iBAAGStandardText"/>
            </w:pPr>
            <w:r w:rsidRPr="00DE556B">
              <w:t>A procedure to correct or improve a part of the body because of birth defects, accidents, injuries or medical conditions.</w:t>
            </w:r>
          </w:p>
          <w:p w14:paraId="58717DA1" w14:textId="77777777" w:rsidR="00C6660B" w:rsidRPr="00DE556B" w:rsidRDefault="00C6660B" w:rsidP="00C6660B">
            <w:pPr>
              <w:pStyle w:val="iBAAGStandardText"/>
            </w:pPr>
          </w:p>
          <w:p w14:paraId="58717DA3" w14:textId="0B1DCC83" w:rsidR="00C6660B" w:rsidRPr="00527354" w:rsidRDefault="00C6660B">
            <w:pPr>
              <w:pStyle w:val="iBAAGStandardText"/>
              <w:rPr>
                <w:color w:val="auto"/>
              </w:rPr>
            </w:pPr>
            <w:r w:rsidRPr="00DE556B">
              <w:t xml:space="preserve">Benefits </w:t>
            </w:r>
            <w:r w:rsidRPr="00527354">
              <w:rPr>
                <w:color w:val="auto"/>
              </w:rPr>
              <w:t>include:</w:t>
            </w:r>
          </w:p>
          <w:p w14:paraId="2B563547" w14:textId="77777777" w:rsidR="00C6660B" w:rsidRPr="00527354" w:rsidRDefault="00C6660B" w:rsidP="00C6660B">
            <w:pPr>
              <w:pStyle w:val="MandateLevel1Bullets"/>
              <w:rPr>
                <w:color w:val="auto"/>
              </w:rPr>
            </w:pPr>
            <w:r w:rsidRPr="00527354">
              <w:rPr>
                <w:color w:val="auto"/>
              </w:rPr>
              <w:t>Breast reconstruction following a mastectomy and reconstruction of the non-affected breast to achieve symmetry</w:t>
            </w:r>
          </w:p>
          <w:p w14:paraId="2546BF4F" w14:textId="77777777" w:rsidR="00C6660B" w:rsidRPr="00527354" w:rsidRDefault="00C6660B" w:rsidP="00C6660B">
            <w:pPr>
              <w:pStyle w:val="MandateLevel1Bullets"/>
              <w:rPr>
                <w:color w:val="auto"/>
              </w:rPr>
            </w:pPr>
            <w:r w:rsidRPr="00527354">
              <w:rPr>
                <w:color w:val="auto"/>
              </w:rPr>
              <w:t>Dental or orthodontic services for cleft palate</w:t>
            </w:r>
          </w:p>
          <w:p w14:paraId="4B2352A8" w14:textId="77777777" w:rsidR="00C6660B" w:rsidRPr="00DE556B" w:rsidRDefault="00C6660B" w:rsidP="00C6660B">
            <w:pPr>
              <w:pStyle w:val="iBAAGStandardText"/>
            </w:pPr>
          </w:p>
          <w:p w14:paraId="58717DA5" w14:textId="77777777" w:rsidR="00C6660B" w:rsidRPr="00DE556B" w:rsidRDefault="00C6660B" w:rsidP="00C6660B">
            <w:pPr>
              <w:pStyle w:val="iBAAGStandardTextBold"/>
            </w:pPr>
            <w:r w:rsidRPr="00DE556B">
              <w:t xml:space="preserve">Want more information? </w:t>
            </w:r>
          </w:p>
          <w:p w14:paraId="58717DA6" w14:textId="77777777" w:rsidR="00C6660B" w:rsidRPr="00DE556B" w:rsidRDefault="00C6660B" w:rsidP="00C6660B">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C6660B" w:rsidRPr="00DE556B" w:rsidRDefault="00C6660B" w:rsidP="00C6660B">
            <w:pPr>
              <w:pStyle w:val="iBAAGStandardText"/>
            </w:pPr>
          </w:p>
        </w:tc>
        <w:tc>
          <w:tcPr>
            <w:tcW w:w="2129" w:type="dxa"/>
            <w:shd w:val="clear" w:color="auto" w:fill="FFFFFF" w:themeFill="background1"/>
          </w:tcPr>
          <w:p w14:paraId="4413AE5F" w14:textId="0E3597C0" w:rsidR="00C6660B" w:rsidRPr="00DE556B" w:rsidRDefault="00C6660B" w:rsidP="00C6660B">
            <w:pPr>
              <w:pStyle w:val="iBAAGStandardText"/>
            </w:pPr>
            <w:r w:rsidRPr="00DE556B">
              <w:t>The amount you pay is based on where the covered health service is provided.</w:t>
            </w:r>
          </w:p>
          <w:p w14:paraId="53CCEBEB" w14:textId="77777777" w:rsidR="00C6660B" w:rsidRPr="00DE556B" w:rsidRDefault="00C6660B" w:rsidP="00C6660B">
            <w:pPr>
              <w:pStyle w:val="iBAAGStandardText"/>
            </w:pPr>
          </w:p>
          <w:p w14:paraId="443EDFF7" w14:textId="2BC8A610" w:rsidR="00C6660B" w:rsidRPr="00DE556B" w:rsidRDefault="00C6660B" w:rsidP="00C6660B">
            <w:pPr>
              <w:pStyle w:val="iBAAGStandardTextBold"/>
            </w:pPr>
            <w:r w:rsidRPr="00DE556B">
              <w:t>Is prior authorization needed?</w:t>
            </w:r>
          </w:p>
          <w:p w14:paraId="37D78AE1" w14:textId="745E65BA" w:rsidR="00C6660B" w:rsidRPr="00DE556B" w:rsidRDefault="00C6660B" w:rsidP="00C6660B">
            <w:pPr>
              <w:pStyle w:val="iBAAGStandardText"/>
            </w:pPr>
            <w:r w:rsidRPr="00DE556B">
              <w:t>No</w:t>
            </w:r>
          </w:p>
        </w:tc>
        <w:tc>
          <w:tcPr>
            <w:tcW w:w="2129" w:type="dxa"/>
            <w:shd w:val="clear" w:color="auto" w:fill="FFFFFF" w:themeFill="background1"/>
          </w:tcPr>
          <w:p w14:paraId="63CF6214" w14:textId="15751EB6" w:rsidR="00C6660B" w:rsidRPr="00DE556B" w:rsidRDefault="00C6660B" w:rsidP="00C6660B">
            <w:pPr>
              <w:pStyle w:val="iBAAGStandardText"/>
            </w:pPr>
            <w:r w:rsidRPr="00DE556B">
              <w:t>The amount you pay is based on where the covered health service is provided.</w:t>
            </w:r>
          </w:p>
          <w:p w14:paraId="58717DA9" w14:textId="77777777" w:rsidR="00C6660B" w:rsidRPr="00DE556B" w:rsidRDefault="00C6660B" w:rsidP="00C6660B">
            <w:pPr>
              <w:pStyle w:val="iBAAGStandardText"/>
            </w:pPr>
          </w:p>
          <w:p w14:paraId="58717DAA" w14:textId="77777777" w:rsidR="00C6660B" w:rsidRPr="00DE556B" w:rsidRDefault="00C6660B" w:rsidP="00C6660B">
            <w:pPr>
              <w:pStyle w:val="iBAAGStandardTextBold"/>
            </w:pPr>
            <w:r w:rsidRPr="00DE556B">
              <w:t>Is prior authorization needed?</w:t>
            </w:r>
          </w:p>
          <w:p w14:paraId="58717DAB" w14:textId="77777777" w:rsidR="00C6660B" w:rsidRPr="00DE556B" w:rsidRDefault="00C6660B" w:rsidP="00C6660B">
            <w:pPr>
              <w:pStyle w:val="iBAAGStandardText"/>
            </w:pPr>
            <w:r w:rsidRPr="00DE556B">
              <w:t>No</w:t>
            </w:r>
          </w:p>
          <w:p w14:paraId="58717DAC" w14:textId="77777777" w:rsidR="00C6660B" w:rsidRPr="00DE556B" w:rsidRDefault="00C6660B" w:rsidP="00C6660B">
            <w:pPr>
              <w:pStyle w:val="iBAAGStandardText"/>
            </w:pPr>
          </w:p>
          <w:p w14:paraId="58717DAD" w14:textId="77777777" w:rsidR="00C6660B" w:rsidRPr="00DE556B" w:rsidRDefault="00C6660B" w:rsidP="00C6660B">
            <w:pPr>
              <w:pStyle w:val="iBAAGStandardText"/>
            </w:pPr>
          </w:p>
        </w:tc>
        <w:tc>
          <w:tcPr>
            <w:tcW w:w="2581" w:type="dxa"/>
            <w:shd w:val="clear" w:color="auto" w:fill="FFFFFF" w:themeFill="background1"/>
          </w:tcPr>
          <w:p w14:paraId="58717DAE" w14:textId="3BE3EE0B" w:rsidR="00C6660B" w:rsidRPr="00DE556B" w:rsidRDefault="00C6660B" w:rsidP="00C6660B">
            <w:pPr>
              <w:pStyle w:val="iBAAGStandardText"/>
            </w:pPr>
            <w:r w:rsidRPr="00DE556B">
              <w:t xml:space="preserve">The amount you pay is based on where the covered health service is provided. </w:t>
            </w:r>
          </w:p>
          <w:p w14:paraId="58717DAF" w14:textId="77777777" w:rsidR="00C6660B" w:rsidRPr="00DE556B" w:rsidRDefault="00C6660B" w:rsidP="00C6660B">
            <w:pPr>
              <w:pStyle w:val="iBAAGStandardText"/>
            </w:pPr>
          </w:p>
          <w:p w14:paraId="58717DB0" w14:textId="77777777" w:rsidR="00C6660B" w:rsidRPr="00DE556B" w:rsidRDefault="00C6660B" w:rsidP="00C6660B">
            <w:pPr>
              <w:pStyle w:val="iBAAGStandardTextBold"/>
            </w:pPr>
            <w:r w:rsidRPr="00DE556B">
              <w:t>Is prior authorization needed?</w:t>
            </w:r>
          </w:p>
          <w:p w14:paraId="58717DB1" w14:textId="77777777" w:rsidR="00C6660B" w:rsidRPr="00DE556B" w:rsidRDefault="00C6660B" w:rsidP="00C6660B">
            <w:pPr>
              <w:pStyle w:val="iBAAGStandardText"/>
            </w:pPr>
            <w:r w:rsidRPr="00DE556B">
              <w:t>Yes</w:t>
            </w:r>
          </w:p>
          <w:p w14:paraId="58717DB2" w14:textId="77777777" w:rsidR="00C6660B" w:rsidRPr="00DE556B" w:rsidRDefault="00C6660B" w:rsidP="00C6660B">
            <w:pPr>
              <w:pStyle w:val="iBAAGStandardText"/>
            </w:pPr>
          </w:p>
          <w:p w14:paraId="58717DB3" w14:textId="77777777" w:rsidR="00C6660B" w:rsidRPr="00DE556B" w:rsidRDefault="00C6660B" w:rsidP="00C6660B">
            <w:pPr>
              <w:pStyle w:val="iBAAGStandardTextBold"/>
            </w:pPr>
            <w:r w:rsidRPr="00DE556B">
              <w:t>Prior authorization is:</w:t>
            </w:r>
          </w:p>
          <w:p w14:paraId="58717DB4"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DB5" w14:textId="77777777" w:rsidR="00C6660B" w:rsidRPr="00DE556B" w:rsidRDefault="00C6660B" w:rsidP="00C6660B">
            <w:pPr>
              <w:pStyle w:val="iBAAGStandardText"/>
            </w:pPr>
          </w:p>
          <w:p w14:paraId="58717DB6" w14:textId="77777777" w:rsidR="00C6660B" w:rsidRPr="00DE556B" w:rsidRDefault="00C6660B" w:rsidP="00C6660B">
            <w:pPr>
              <w:pStyle w:val="iBAAGStandardTextBold"/>
            </w:pPr>
            <w:r w:rsidRPr="00DE556B">
              <w:t xml:space="preserve">When do I need to call? </w:t>
            </w:r>
          </w:p>
          <w:p w14:paraId="58717DB7" w14:textId="77777777" w:rsidR="00C6660B" w:rsidRPr="00DE556B" w:rsidRDefault="00C6660B" w:rsidP="00C6660B">
            <w:pPr>
              <w:pStyle w:val="iBAAGLevel1Bullets"/>
            </w:pPr>
            <w:r w:rsidRPr="00DE556B">
              <w:t>5 business days before a scheduled procedure</w:t>
            </w:r>
          </w:p>
          <w:p w14:paraId="58717DB8" w14:textId="77777777" w:rsidR="00C6660B" w:rsidRPr="00DE556B" w:rsidRDefault="00C6660B" w:rsidP="00C6660B">
            <w:pPr>
              <w:pStyle w:val="iBAAGLevel1Bullets"/>
            </w:pPr>
            <w:r w:rsidRPr="00DE556B">
              <w:t>As soon as possible for a non-scheduled procedure.</w:t>
            </w:r>
          </w:p>
          <w:p w14:paraId="58717DB9" w14:textId="77777777" w:rsidR="00C6660B" w:rsidRPr="00DE556B" w:rsidRDefault="00C6660B" w:rsidP="00C6660B">
            <w:pPr>
              <w:pStyle w:val="iBAAGStandardText"/>
            </w:pPr>
          </w:p>
          <w:p w14:paraId="58717DBA" w14:textId="77777777" w:rsidR="00C6660B" w:rsidRPr="00DE556B" w:rsidRDefault="00C6660B" w:rsidP="00C6660B">
            <w:pPr>
              <w:pStyle w:val="iBAAGStandardTextBold"/>
            </w:pPr>
            <w:r w:rsidRPr="00DE556B">
              <w:t xml:space="preserve">If you don’t get prior authorization, you pay: </w:t>
            </w:r>
          </w:p>
          <w:p w14:paraId="58717DBB" w14:textId="113B636F" w:rsidR="00C6660B" w:rsidRPr="00DE556B" w:rsidRDefault="00C6660B" w:rsidP="00C6660B">
            <w:pPr>
              <w:pStyle w:val="iBAAGStandardText"/>
            </w:pPr>
            <w:r>
              <w:rPr>
                <w:rStyle w:val="iBAAGStandardTextBoldChar"/>
              </w:rPr>
              <w:t>50%</w:t>
            </w:r>
            <w:r w:rsidRPr="00DE556B">
              <w:t xml:space="preserve"> co-insurance</w:t>
            </w:r>
          </w:p>
          <w:p w14:paraId="58717DBC" w14:textId="77777777" w:rsidR="00C6660B" w:rsidRPr="00DE556B" w:rsidRDefault="00C6660B" w:rsidP="00C6660B">
            <w:pPr>
              <w:pStyle w:val="iBAAGStandardText"/>
            </w:pPr>
          </w:p>
        </w:tc>
        <w:tc>
          <w:tcPr>
            <w:tcW w:w="3290" w:type="dxa"/>
            <w:shd w:val="clear" w:color="auto" w:fill="FFFFFF" w:themeFill="background1"/>
          </w:tcPr>
          <w:p w14:paraId="58717DBD" w14:textId="77777777" w:rsidR="00C6660B" w:rsidRPr="00DE556B" w:rsidRDefault="00C6660B" w:rsidP="00C6660B">
            <w:pPr>
              <w:pStyle w:val="iBAAGStandardText"/>
            </w:pPr>
            <w:r w:rsidRPr="00DE556B">
              <w:t xml:space="preserve">No coverage for cosmetic procedures. </w:t>
            </w:r>
          </w:p>
        </w:tc>
      </w:tr>
      <w:tr w:rsidR="00C6660B" w:rsidRPr="00DE556B" w14:paraId="58717DC5" w14:textId="77777777" w:rsidTr="00C6660B">
        <w:tc>
          <w:tcPr>
            <w:tcW w:w="3400" w:type="dxa"/>
            <w:tcBorders>
              <w:bottom w:val="single" w:sz="4" w:space="0" w:color="000000" w:themeColor="text1"/>
            </w:tcBorders>
            <w:shd w:val="clear" w:color="auto" w:fill="31849B"/>
            <w:vAlign w:val="center"/>
          </w:tcPr>
          <w:p w14:paraId="58717DBF" w14:textId="31CE645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BDEDB" w14:textId="77777777" w:rsidR="00C6660B" w:rsidRPr="00DE556B" w:rsidRDefault="00C6660B" w:rsidP="00C6660B">
            <w:pPr>
              <w:pStyle w:val="iBAAGTableHeader"/>
            </w:pPr>
            <w:r w:rsidRPr="00DE556B">
              <w:t>Your cost if you use</w:t>
            </w:r>
          </w:p>
          <w:p w14:paraId="54913C59" w14:textId="78F12A2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55F0540" w14:textId="77777777" w:rsidR="00C6660B" w:rsidRPr="00DE556B" w:rsidRDefault="00C6660B" w:rsidP="00C6660B">
            <w:pPr>
              <w:pStyle w:val="iBAAGTableHeader"/>
            </w:pPr>
            <w:r w:rsidRPr="00DE556B">
              <w:t>Your cost if you use</w:t>
            </w:r>
          </w:p>
          <w:p w14:paraId="58717DC1" w14:textId="5959585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48E4576" w14:textId="77777777" w:rsidR="00C6660B" w:rsidRPr="00DE556B" w:rsidRDefault="00C6660B" w:rsidP="00C6660B">
            <w:pPr>
              <w:pStyle w:val="iBAAGTableHeader"/>
            </w:pPr>
            <w:r w:rsidRPr="00DE556B">
              <w:t>Your cost if you use U.S.</w:t>
            </w:r>
          </w:p>
          <w:p w14:paraId="58717DC3" w14:textId="310B8A46"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C4" w14:textId="77777777" w:rsidR="00C6660B" w:rsidRPr="00DE556B" w:rsidRDefault="00C6660B" w:rsidP="00C6660B">
            <w:pPr>
              <w:pStyle w:val="iBAAGTableHeader"/>
            </w:pPr>
            <w:r w:rsidRPr="00DE556B">
              <w:t>Limits &amp; Exceptions</w:t>
            </w:r>
          </w:p>
        </w:tc>
      </w:tr>
      <w:tr w:rsidR="00C6660B" w:rsidRPr="00DE556B" w14:paraId="58717E05" w14:textId="77777777" w:rsidTr="00C6660B">
        <w:tc>
          <w:tcPr>
            <w:tcW w:w="3400" w:type="dxa"/>
            <w:shd w:val="clear" w:color="auto" w:fill="FFFFFF" w:themeFill="background1"/>
          </w:tcPr>
          <w:p w14:paraId="58717DC6" w14:textId="77777777" w:rsidR="00C6660B" w:rsidRPr="00DE556B" w:rsidRDefault="00C6660B" w:rsidP="00C6660B">
            <w:pPr>
              <w:pStyle w:val="iBAAGSituationBoxName"/>
            </w:pPr>
            <w:bookmarkStart w:id="117" w:name="Rehabilitation_and_Habilitative_Services"/>
            <w:r w:rsidRPr="00DE556B">
              <w:t>Rehabilitation and Habilitative Services - Outpatient Therapy</w:t>
            </w:r>
            <w:bookmarkEnd w:id="117"/>
            <w:r w:rsidRPr="00DE556B">
              <w:t xml:space="preserve"> </w:t>
            </w:r>
          </w:p>
          <w:p w14:paraId="58717DC7" w14:textId="77777777" w:rsidR="00C6660B" w:rsidRPr="00DE556B" w:rsidRDefault="00C6660B" w:rsidP="00C6660B">
            <w:pPr>
              <w:pStyle w:val="iBAAGStandardText"/>
            </w:pPr>
          </w:p>
          <w:p w14:paraId="58717DC8" w14:textId="77777777" w:rsidR="00C6660B" w:rsidRPr="00DE556B" w:rsidRDefault="00C6660B" w:rsidP="00C6660B">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C6660B" w:rsidRPr="00DE556B" w:rsidRDefault="00C6660B" w:rsidP="00C6660B">
            <w:pPr>
              <w:pStyle w:val="iBAAGStandardText"/>
            </w:pPr>
          </w:p>
          <w:p w14:paraId="58717DCA" w14:textId="77777777" w:rsidR="00C6660B" w:rsidRPr="00DE556B" w:rsidRDefault="00C6660B" w:rsidP="00C6660B">
            <w:pPr>
              <w:pStyle w:val="iBAAGStandardText"/>
            </w:pPr>
            <w:r w:rsidRPr="00DE556B">
              <w:rPr>
                <w:rStyle w:val="iBAAGStandardTextBoldChar"/>
              </w:rPr>
              <w:t>What are habilitative services?</w:t>
            </w:r>
            <w:r w:rsidRPr="00DE556B">
              <w:t xml:space="preserve"> Health care services that help a person learn a functional skill that should be present but isn’t because of sickness or injury.  Example:  Speech therapy for a nonverbal child with autism.</w:t>
            </w:r>
          </w:p>
          <w:p w14:paraId="58717DCB" w14:textId="77777777" w:rsidR="00C6660B" w:rsidRPr="00DE556B" w:rsidRDefault="00C6660B" w:rsidP="00C6660B">
            <w:pPr>
              <w:pStyle w:val="iBAAGStandardText"/>
            </w:pPr>
          </w:p>
          <w:p w14:paraId="58717DCC" w14:textId="77777777" w:rsidR="00C6660B" w:rsidRPr="00DE556B" w:rsidRDefault="00C6660B" w:rsidP="00C6660B">
            <w:pPr>
              <w:pStyle w:val="iBAAGStandardText"/>
            </w:pPr>
            <w:r w:rsidRPr="00DE556B">
              <w:t>We cover:</w:t>
            </w:r>
          </w:p>
          <w:p w14:paraId="58717DCD" w14:textId="77777777" w:rsidR="00C6660B" w:rsidRPr="00DE556B" w:rsidRDefault="00C6660B" w:rsidP="00C6660B">
            <w:pPr>
              <w:pStyle w:val="iBAAGLevel1Bullets"/>
            </w:pPr>
            <w:r w:rsidRPr="00DE556B">
              <w:t>Physical therapy</w:t>
            </w:r>
          </w:p>
          <w:p w14:paraId="58717DCE" w14:textId="77777777" w:rsidR="00C6660B" w:rsidRPr="00DE556B" w:rsidRDefault="00C6660B" w:rsidP="00C6660B">
            <w:pPr>
              <w:pStyle w:val="iBAAGLevel1Bullets"/>
            </w:pPr>
            <w:r w:rsidRPr="00DE556B">
              <w:t>Occupational therapy</w:t>
            </w:r>
          </w:p>
          <w:p w14:paraId="58717DCF" w14:textId="77777777" w:rsidR="00C6660B" w:rsidRPr="00DE556B" w:rsidRDefault="00C6660B" w:rsidP="00C6660B">
            <w:pPr>
              <w:pStyle w:val="iBAAGLevel1Bullets"/>
            </w:pPr>
            <w:r w:rsidRPr="00DE556B">
              <w:t>Pulmonary therapy</w:t>
            </w:r>
          </w:p>
          <w:p w14:paraId="58717DD0" w14:textId="77777777" w:rsidR="00C6660B" w:rsidRPr="00DE556B" w:rsidRDefault="00C6660B" w:rsidP="00C6660B">
            <w:pPr>
              <w:pStyle w:val="iBAAGLevel1Bullets"/>
            </w:pPr>
            <w:r w:rsidRPr="00DE556B">
              <w:t>Cardiac therapy</w:t>
            </w:r>
          </w:p>
          <w:p w14:paraId="58717DD1" w14:textId="77777777" w:rsidR="00C6660B" w:rsidRPr="00DE556B" w:rsidRDefault="00C6660B" w:rsidP="00C6660B">
            <w:pPr>
              <w:pStyle w:val="iBAAGLevel1Bullets"/>
            </w:pPr>
            <w:r w:rsidRPr="00DE556B">
              <w:t>Cochlear implant hearing therapy</w:t>
            </w:r>
          </w:p>
          <w:p w14:paraId="58717DD3" w14:textId="77777777" w:rsidR="00C6660B" w:rsidRPr="00DE556B" w:rsidRDefault="00C6660B" w:rsidP="00C6660B">
            <w:pPr>
              <w:pStyle w:val="iBAAGStandardText"/>
            </w:pPr>
          </w:p>
          <w:p w14:paraId="58717DD4" w14:textId="77777777" w:rsidR="00C6660B" w:rsidRPr="00DE556B" w:rsidRDefault="00C6660B" w:rsidP="00C6660B">
            <w:pPr>
              <w:pStyle w:val="iBAAGStandardText"/>
            </w:pPr>
            <w:r w:rsidRPr="00DE556B">
              <w:t>We also cover:</w:t>
            </w:r>
          </w:p>
          <w:p w14:paraId="58717DD5" w14:textId="77777777" w:rsidR="00C6660B" w:rsidRPr="00DE556B" w:rsidRDefault="00C6660B" w:rsidP="00C6660B">
            <w:pPr>
              <w:pStyle w:val="iBAAGLevel1Bullets"/>
            </w:pPr>
            <w:r w:rsidRPr="00DE556B">
              <w:t>Speech therapy to restore speech, language, voice, communication and auditory processing after an injury, stroke, cancer, congenital anomaly, or autism spectrum disorders.</w:t>
            </w:r>
          </w:p>
          <w:p w14:paraId="58717DD6" w14:textId="25360A5B" w:rsidR="00C6660B" w:rsidRPr="00DE556B" w:rsidRDefault="00C6660B" w:rsidP="00C6660B">
            <w:pPr>
              <w:pStyle w:val="iBAAGLevel1Bullets"/>
            </w:pPr>
            <w:r w:rsidRPr="00DE556B">
              <w:t>Cognitive therapy when medically necessary after a brain injury or cerebral vascular accident.</w:t>
            </w:r>
          </w:p>
          <w:p w14:paraId="58717DD7" w14:textId="77777777" w:rsidR="00C6660B" w:rsidRPr="00DE556B" w:rsidRDefault="00C6660B" w:rsidP="00C6660B">
            <w:pPr>
              <w:pStyle w:val="iBAAGStandardText"/>
            </w:pPr>
          </w:p>
          <w:p w14:paraId="58717DD8" w14:textId="77777777" w:rsidR="00C6660B" w:rsidRPr="00DE556B" w:rsidRDefault="00C6660B" w:rsidP="00C6660B">
            <w:pPr>
              <w:pStyle w:val="iBAAGStandardText"/>
            </w:pPr>
            <w:r w:rsidRPr="00DE556B">
              <w:t xml:space="preserve">Outpatient services must be given by a doctor or a licensed therapist. </w:t>
            </w:r>
          </w:p>
          <w:p w14:paraId="58717DD9" w14:textId="77777777" w:rsidR="00C6660B" w:rsidRPr="00DE556B" w:rsidRDefault="00C6660B" w:rsidP="00C6660B">
            <w:pPr>
              <w:pStyle w:val="iBAAGStandardText"/>
            </w:pPr>
          </w:p>
          <w:p w14:paraId="58717DDA" w14:textId="77777777" w:rsidR="00C6660B" w:rsidRPr="00DE556B" w:rsidRDefault="00C6660B" w:rsidP="00C6660B">
            <w:pPr>
              <w:pStyle w:val="iBAAGStandardTextBold"/>
            </w:pPr>
            <w:r w:rsidRPr="00DE556B">
              <w:t xml:space="preserve">Want more information? </w:t>
            </w:r>
          </w:p>
          <w:p w14:paraId="58717DDC" w14:textId="242B8128" w:rsidR="00C6660B" w:rsidRPr="00DE556B" w:rsidRDefault="00C6660B" w:rsidP="00C6660B">
            <w:pPr>
              <w:pStyle w:val="iBAAGStandardText"/>
            </w:pPr>
            <w:r w:rsidRPr="00DE556B">
              <w:t xml:space="preserve">View the </w:t>
            </w:r>
            <w:hyperlink r:id="rId92" w:history="1">
              <w:r w:rsidRPr="00DE556B">
                <w:rPr>
                  <w:rStyle w:val="Hyperlinks"/>
                </w:rPr>
                <w:t>glossary</w:t>
              </w:r>
            </w:hyperlink>
            <w:r w:rsidRPr="00DE556B">
              <w:t xml:space="preserve"> for definitions.</w:t>
            </w:r>
          </w:p>
        </w:tc>
        <w:tc>
          <w:tcPr>
            <w:tcW w:w="2129" w:type="dxa"/>
            <w:shd w:val="clear" w:color="auto" w:fill="FFFFFF" w:themeFill="background1"/>
          </w:tcPr>
          <w:p w14:paraId="4ACF87CF"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1FA3B9B8" w14:textId="77777777" w:rsidR="00C6660B" w:rsidRPr="00DE556B" w:rsidRDefault="00C6660B" w:rsidP="00C6660B">
            <w:pPr>
              <w:rPr>
                <w:rStyle w:val="iBAAGStandardTextBoldChar"/>
              </w:rPr>
            </w:pPr>
          </w:p>
          <w:p w14:paraId="65D15932" w14:textId="77777777" w:rsidR="00C6660B" w:rsidRPr="00DE556B" w:rsidRDefault="00C6660B" w:rsidP="00C6660B">
            <w:pPr>
              <w:pStyle w:val="iBAAGStandardTextBold"/>
            </w:pPr>
            <w:r w:rsidRPr="00DE556B">
              <w:t>Is prior authorization needed?</w:t>
            </w:r>
          </w:p>
          <w:p w14:paraId="3D8BCD4F" w14:textId="713F4AF5" w:rsidR="00C6660B" w:rsidRPr="00DE556B" w:rsidRDefault="00C6660B" w:rsidP="00C6660B">
            <w:pPr>
              <w:pStyle w:val="iBAAGStandardText"/>
              <w:rPr>
                <w:rStyle w:val="InstructionalTextChar"/>
              </w:rPr>
            </w:pPr>
            <w:r w:rsidRPr="00DE556B">
              <w:t>No</w:t>
            </w:r>
          </w:p>
        </w:tc>
        <w:tc>
          <w:tcPr>
            <w:tcW w:w="2129" w:type="dxa"/>
            <w:shd w:val="clear" w:color="auto" w:fill="FFFFFF" w:themeFill="background1"/>
          </w:tcPr>
          <w:p w14:paraId="58717DE1" w14:textId="0C8FE28F"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58717DE2" w14:textId="77777777" w:rsidR="00C6660B" w:rsidRPr="00DE556B" w:rsidRDefault="00C6660B" w:rsidP="00C6660B">
            <w:pPr>
              <w:pStyle w:val="iBAAGStandardText"/>
            </w:pPr>
          </w:p>
          <w:p w14:paraId="58717DE3" w14:textId="77777777" w:rsidR="00C6660B" w:rsidRPr="00DE556B" w:rsidRDefault="00C6660B" w:rsidP="00C6660B">
            <w:pPr>
              <w:pStyle w:val="iBAAGStandardTextBold"/>
            </w:pPr>
            <w:r w:rsidRPr="00DE556B">
              <w:t>Is prior authorization needed?</w:t>
            </w:r>
          </w:p>
          <w:p w14:paraId="58717DE4" w14:textId="77777777" w:rsidR="00C6660B" w:rsidRPr="00DE556B" w:rsidRDefault="00C6660B" w:rsidP="00C6660B">
            <w:pPr>
              <w:pStyle w:val="iBAAGStandardText"/>
            </w:pPr>
            <w:r w:rsidRPr="00DE556B">
              <w:t>No</w:t>
            </w:r>
          </w:p>
          <w:p w14:paraId="58717DE5" w14:textId="77777777" w:rsidR="00C6660B" w:rsidRPr="00DE556B" w:rsidRDefault="00C6660B" w:rsidP="00C6660B">
            <w:pPr>
              <w:pStyle w:val="iBAAGStandardText"/>
            </w:pPr>
          </w:p>
          <w:p w14:paraId="58717DE6" w14:textId="77777777" w:rsidR="00C6660B" w:rsidRPr="00DE556B" w:rsidRDefault="00C6660B" w:rsidP="00C6660B">
            <w:pPr>
              <w:pStyle w:val="iBAAGStandardText"/>
            </w:pPr>
          </w:p>
        </w:tc>
        <w:tc>
          <w:tcPr>
            <w:tcW w:w="2581" w:type="dxa"/>
            <w:shd w:val="clear" w:color="auto" w:fill="FFFFFF" w:themeFill="background1"/>
          </w:tcPr>
          <w:p w14:paraId="58717DE7" w14:textId="06F34552" w:rsidR="00C6660B" w:rsidRPr="00DE556B" w:rsidRDefault="00C6660B" w:rsidP="00C6660B">
            <w:pPr>
              <w:pStyle w:val="iBAAGStandardText"/>
            </w:pPr>
            <w:r>
              <w:rPr>
                <w:rStyle w:val="iBAAGStandardTextBoldChar"/>
              </w:rPr>
              <w:t>50%</w:t>
            </w:r>
            <w:r w:rsidRPr="00DE556B">
              <w:t xml:space="preserve"> co-insurance, after you pay the deductible.</w:t>
            </w:r>
          </w:p>
          <w:p w14:paraId="58717DE8" w14:textId="77777777" w:rsidR="00C6660B" w:rsidRPr="00DE556B" w:rsidRDefault="00C6660B" w:rsidP="00C6660B">
            <w:pPr>
              <w:pStyle w:val="iBAAGStandardText"/>
            </w:pPr>
          </w:p>
          <w:p w14:paraId="58717DE9" w14:textId="77777777" w:rsidR="00C6660B" w:rsidRPr="00DE556B" w:rsidRDefault="00C6660B" w:rsidP="00C6660B">
            <w:pPr>
              <w:pStyle w:val="iBAAGStandardTextBold"/>
            </w:pPr>
            <w:r w:rsidRPr="00DE556B">
              <w:t>Is prior authorization needed?</w:t>
            </w:r>
          </w:p>
          <w:p w14:paraId="58717DEA" w14:textId="77777777" w:rsidR="00C6660B" w:rsidRPr="00DE556B" w:rsidRDefault="00C6660B" w:rsidP="00C6660B">
            <w:pPr>
              <w:pStyle w:val="iBAAGStandardText"/>
            </w:pPr>
            <w:r w:rsidRPr="00DE556B">
              <w:t>Yes</w:t>
            </w:r>
          </w:p>
          <w:p w14:paraId="58717DEB" w14:textId="77777777" w:rsidR="00C6660B" w:rsidRPr="00DE556B" w:rsidRDefault="00C6660B" w:rsidP="00C6660B">
            <w:pPr>
              <w:pStyle w:val="iBAAGStandardText"/>
            </w:pPr>
            <w:r w:rsidRPr="00DE556B">
              <w:tab/>
            </w:r>
          </w:p>
          <w:p w14:paraId="58717DEC" w14:textId="77777777" w:rsidR="00C6660B" w:rsidRPr="00DE556B" w:rsidRDefault="00C6660B" w:rsidP="00C6660B">
            <w:pPr>
              <w:pStyle w:val="iBAAGStandardTextBold"/>
            </w:pPr>
            <w:r w:rsidRPr="00DE556B">
              <w:t>Prior authorization is:</w:t>
            </w:r>
          </w:p>
          <w:p w14:paraId="58717DED"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DEE" w14:textId="77777777" w:rsidR="00C6660B" w:rsidRPr="00DE556B" w:rsidRDefault="00C6660B" w:rsidP="00C6660B">
            <w:pPr>
              <w:pStyle w:val="iBAAGStandardText"/>
            </w:pPr>
          </w:p>
          <w:p w14:paraId="58717DEF" w14:textId="77777777" w:rsidR="00C6660B" w:rsidRPr="00DE556B" w:rsidRDefault="00C6660B" w:rsidP="00C6660B">
            <w:pPr>
              <w:pStyle w:val="iBAAGStandardTextBold"/>
            </w:pPr>
            <w:r w:rsidRPr="00DE556B">
              <w:t xml:space="preserve">When do I need to call? </w:t>
            </w:r>
          </w:p>
          <w:p w14:paraId="58717DF0" w14:textId="77777777" w:rsidR="00C6660B" w:rsidRPr="00DE556B" w:rsidRDefault="00C6660B" w:rsidP="00C6660B">
            <w:pPr>
              <w:pStyle w:val="iBAAGLevel1Bullets"/>
            </w:pPr>
            <w:r w:rsidRPr="00DE556B">
              <w:t>5 business days before receiving:</w:t>
            </w:r>
          </w:p>
          <w:p w14:paraId="58717DF1" w14:textId="77777777" w:rsidR="00C6660B" w:rsidRPr="00DE556B" w:rsidRDefault="00C6660B" w:rsidP="00C6660B">
            <w:pPr>
              <w:pStyle w:val="iBAAGLevel2Bullets"/>
            </w:pPr>
            <w:r w:rsidRPr="00DE556B">
              <w:t>Physical therapy</w:t>
            </w:r>
          </w:p>
          <w:p w14:paraId="58717DF2" w14:textId="77777777" w:rsidR="00C6660B" w:rsidRPr="00DE556B" w:rsidRDefault="00C6660B" w:rsidP="00C6660B">
            <w:pPr>
              <w:pStyle w:val="iBAAGLevel2Bullets"/>
            </w:pPr>
            <w:r w:rsidRPr="00DE556B">
              <w:t>Occupational therapy</w:t>
            </w:r>
          </w:p>
          <w:p w14:paraId="58717DF3" w14:textId="77777777" w:rsidR="00C6660B" w:rsidRPr="00DE556B" w:rsidRDefault="00C6660B" w:rsidP="00C6660B">
            <w:pPr>
              <w:pStyle w:val="iBAAGLevel2Bullets"/>
            </w:pPr>
            <w:r w:rsidRPr="00DE556B">
              <w:t>Speech therapy</w:t>
            </w:r>
          </w:p>
          <w:p w14:paraId="58717DF4" w14:textId="77777777" w:rsidR="00C6660B" w:rsidRPr="00DE556B" w:rsidRDefault="00C6660B" w:rsidP="00C6660B">
            <w:pPr>
              <w:pStyle w:val="iBAAGStandardText"/>
            </w:pPr>
          </w:p>
          <w:p w14:paraId="58717DF5" w14:textId="77777777" w:rsidR="00C6660B" w:rsidRPr="00DE556B" w:rsidRDefault="00C6660B" w:rsidP="00C6660B">
            <w:pPr>
              <w:pStyle w:val="iBAAGStandardTextBold"/>
            </w:pPr>
            <w:r w:rsidRPr="00DE556B">
              <w:t xml:space="preserve">If you don’t get prior authorization, you pay: </w:t>
            </w:r>
          </w:p>
          <w:p w14:paraId="58717DF6" w14:textId="3DB70533" w:rsidR="00C6660B" w:rsidRPr="00DE556B" w:rsidRDefault="00C6660B" w:rsidP="00C6660B">
            <w:pPr>
              <w:pStyle w:val="iBAAGStandardText"/>
            </w:pPr>
            <w:r>
              <w:rPr>
                <w:rStyle w:val="iBAAGStandardTextBoldChar"/>
              </w:rPr>
              <w:t>50%</w:t>
            </w:r>
            <w:r w:rsidRPr="00DE556B">
              <w:t xml:space="preserve"> co-insurance</w:t>
            </w:r>
          </w:p>
          <w:p w14:paraId="58717DF7" w14:textId="77777777" w:rsidR="00C6660B" w:rsidRPr="00DE556B" w:rsidRDefault="00C6660B" w:rsidP="00C6660B">
            <w:pPr>
              <w:pStyle w:val="iBAAGStandardText"/>
            </w:pPr>
          </w:p>
          <w:p w14:paraId="58717DF8" w14:textId="77777777" w:rsidR="00C6660B" w:rsidRPr="00DE556B" w:rsidRDefault="00C6660B" w:rsidP="00C6660B">
            <w:pPr>
              <w:pStyle w:val="iBAAGStandardText"/>
            </w:pPr>
          </w:p>
        </w:tc>
        <w:tc>
          <w:tcPr>
            <w:tcW w:w="3290" w:type="dxa"/>
            <w:shd w:val="clear" w:color="auto" w:fill="FFFFFF" w:themeFill="background1"/>
          </w:tcPr>
          <w:p w14:paraId="3E660226" w14:textId="4B8CC6FB" w:rsidR="00C6660B" w:rsidRPr="00571967" w:rsidRDefault="00C6660B" w:rsidP="00C6660B">
            <w:pPr>
              <w:pStyle w:val="iBAAGStandardText"/>
            </w:pPr>
            <w:r w:rsidRPr="00571967">
              <w:t xml:space="preserve">Limits per year: </w:t>
            </w:r>
          </w:p>
          <w:p w14:paraId="6A6D3828" w14:textId="77777777" w:rsidR="00C6660B" w:rsidRPr="00571967" w:rsidRDefault="00C6660B" w:rsidP="00C6660B">
            <w:pPr>
              <w:pStyle w:val="iBAAGLevel1Bullets"/>
            </w:pPr>
            <w:r>
              <w:rPr>
                <w:rStyle w:val="iBAAGStandardTextBoldChar"/>
              </w:rPr>
              <w:t>20</w:t>
            </w:r>
            <w:r w:rsidRPr="00571967">
              <w:t xml:space="preserve"> visits of physical therapy.</w:t>
            </w:r>
          </w:p>
          <w:p w14:paraId="7B1033E3"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C6660B" w:rsidRPr="00571967" w:rsidRDefault="00C6660B" w:rsidP="00C6660B">
            <w:pPr>
              <w:pStyle w:val="iBAAGLevel1Bullets"/>
            </w:pPr>
            <w:r>
              <w:rPr>
                <w:rStyle w:val="iBAAGStandardTextBoldChar"/>
              </w:rPr>
              <w:t>36</w:t>
            </w:r>
            <w:r w:rsidRPr="00571967">
              <w:t xml:space="preserve"> visits of cardiac therapy.</w:t>
            </w:r>
          </w:p>
          <w:p w14:paraId="652FF97D" w14:textId="77777777" w:rsidR="00C6660B" w:rsidRPr="00571967" w:rsidRDefault="00C6660B" w:rsidP="00C6660B">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C6660B" w:rsidRPr="00571967" w:rsidRDefault="00C6660B" w:rsidP="00C6660B">
            <w:pPr>
              <w:pStyle w:val="iBAAGLevel1Bullets"/>
            </w:pPr>
            <w:r>
              <w:rPr>
                <w:rStyle w:val="iBAAGStandardTextBoldChar"/>
              </w:rPr>
              <w:t>2</w:t>
            </w:r>
            <w:r w:rsidRPr="000C32F7">
              <w:rPr>
                <w:rStyle w:val="iBAAGStandardTextBoldChar"/>
              </w:rPr>
              <w:t>0</w:t>
            </w:r>
            <w:r w:rsidRPr="00571967">
              <w:t xml:space="preserve"> visits of cognitive therapy.</w:t>
            </w:r>
          </w:p>
          <w:p w14:paraId="423628B2" w14:textId="77777777" w:rsidR="00C6660B" w:rsidRDefault="00C6660B" w:rsidP="00C6660B">
            <w:pPr>
              <w:pStyle w:val="iBAAGStandardText"/>
            </w:pPr>
          </w:p>
          <w:p w14:paraId="241EE301" w14:textId="77777777" w:rsidR="00C6660B" w:rsidRPr="00527354" w:rsidRDefault="00C6660B" w:rsidP="00C6660B">
            <w:pPr>
              <w:pStyle w:val="MandateStandardText"/>
              <w:rPr>
                <w:color w:val="auto"/>
              </w:rPr>
            </w:pPr>
            <w:r w:rsidRPr="00527354">
              <w:rPr>
                <w:color w:val="auto"/>
              </w:rPr>
              <w:t xml:space="preserve">There are no visit limits for </w:t>
            </w:r>
            <w:r w:rsidRPr="00527354">
              <w:rPr>
                <w:rStyle w:val="MandateTextItalicsChar"/>
                <w:color w:val="auto"/>
              </w:rPr>
              <w:t>Autism Spectrum Disorder Services</w:t>
            </w:r>
            <w:r w:rsidRPr="00527354">
              <w:rPr>
                <w:color w:val="auto"/>
              </w:rPr>
              <w:t>.</w:t>
            </w:r>
          </w:p>
          <w:p w14:paraId="40840775" w14:textId="77777777" w:rsidR="00C6660B" w:rsidRDefault="00C6660B" w:rsidP="00C6660B">
            <w:pPr>
              <w:pStyle w:val="iBAAGStandardText"/>
            </w:pPr>
          </w:p>
          <w:p w14:paraId="32C3FC39" w14:textId="138DC324" w:rsidR="00C6660B" w:rsidRPr="00571967" w:rsidRDefault="00C6660B" w:rsidP="00C6660B">
            <w:pPr>
              <w:pStyle w:val="iBAAGStandardText"/>
            </w:pPr>
            <w:r>
              <w:t xml:space="preserve">If the service is provided in a doctor’s office, additional co-pays, deductible or co-insurance may apply.  </w:t>
            </w:r>
          </w:p>
          <w:p w14:paraId="58717E04" w14:textId="77777777" w:rsidR="00C6660B" w:rsidRPr="00DE556B" w:rsidRDefault="00C6660B" w:rsidP="00C6660B">
            <w:pPr>
              <w:pStyle w:val="iBAAGStandardText"/>
            </w:pPr>
          </w:p>
        </w:tc>
      </w:tr>
      <w:tr w:rsidR="00C6660B" w:rsidRPr="00DE556B" w14:paraId="58717E0C" w14:textId="77777777" w:rsidTr="00C6660B">
        <w:tc>
          <w:tcPr>
            <w:tcW w:w="3400" w:type="dxa"/>
            <w:tcBorders>
              <w:bottom w:val="single" w:sz="4" w:space="0" w:color="000000" w:themeColor="text1"/>
            </w:tcBorders>
            <w:shd w:val="clear" w:color="auto" w:fill="31849B"/>
            <w:vAlign w:val="center"/>
          </w:tcPr>
          <w:p w14:paraId="58717E06" w14:textId="71FF1D2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5B656D7" w14:textId="77777777" w:rsidR="00C6660B" w:rsidRPr="00DE556B" w:rsidRDefault="00C6660B" w:rsidP="00C6660B">
            <w:pPr>
              <w:pStyle w:val="iBAAGTableHeader"/>
            </w:pPr>
            <w:r w:rsidRPr="00DE556B">
              <w:t>Your cost if you use</w:t>
            </w:r>
          </w:p>
          <w:p w14:paraId="164E47BA" w14:textId="6F2E7B1A"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0361CD9" w14:textId="77777777" w:rsidR="00C6660B" w:rsidRPr="00DE556B" w:rsidRDefault="00C6660B" w:rsidP="00C6660B">
            <w:pPr>
              <w:pStyle w:val="iBAAGTableHeader"/>
            </w:pPr>
            <w:r w:rsidRPr="00DE556B">
              <w:t>Your cost if you use</w:t>
            </w:r>
          </w:p>
          <w:p w14:paraId="58717E08" w14:textId="46FD99E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67161BB" w14:textId="77777777" w:rsidR="00C6660B" w:rsidRPr="00DE556B" w:rsidRDefault="00C6660B" w:rsidP="00C6660B">
            <w:pPr>
              <w:pStyle w:val="iBAAGTableHeader"/>
            </w:pPr>
            <w:r w:rsidRPr="00DE556B">
              <w:t>Your cost if you use U.S.</w:t>
            </w:r>
          </w:p>
          <w:p w14:paraId="58717E0A" w14:textId="46BEEA1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0B" w14:textId="77777777" w:rsidR="00C6660B" w:rsidRPr="00DE556B" w:rsidRDefault="00C6660B" w:rsidP="00C6660B">
            <w:pPr>
              <w:pStyle w:val="iBAAGTableHeader"/>
            </w:pPr>
            <w:r w:rsidRPr="00DE556B">
              <w:t>Limits &amp; Exceptions</w:t>
            </w:r>
          </w:p>
        </w:tc>
      </w:tr>
      <w:tr w:rsidR="00C6660B" w:rsidRPr="00DE556B" w14:paraId="58717E18" w14:textId="77777777" w:rsidTr="00C6660B">
        <w:tc>
          <w:tcPr>
            <w:tcW w:w="3400" w:type="dxa"/>
            <w:shd w:val="clear" w:color="auto" w:fill="FFFFFF" w:themeFill="background1"/>
          </w:tcPr>
          <w:p w14:paraId="58717E0D" w14:textId="77777777" w:rsidR="00C6660B" w:rsidRPr="00DE556B" w:rsidRDefault="00C6660B" w:rsidP="00C6660B">
            <w:pPr>
              <w:pStyle w:val="iBAAGSituationBoxName"/>
            </w:pPr>
            <w:bookmarkStart w:id="118" w:name="Smoking_Cessation"/>
            <w:r w:rsidRPr="00DE556B">
              <w:t>Smoking Cessation</w:t>
            </w:r>
            <w:bookmarkEnd w:id="118"/>
          </w:p>
          <w:p w14:paraId="58717E0E" w14:textId="77777777" w:rsidR="00C6660B" w:rsidRPr="00DE556B" w:rsidRDefault="00C6660B" w:rsidP="00C6660B">
            <w:pPr>
              <w:pStyle w:val="iBAAGStandardText"/>
            </w:pPr>
          </w:p>
          <w:p w14:paraId="58717E10" w14:textId="4F7F6D12" w:rsidR="00C6660B" w:rsidRPr="00DE556B" w:rsidRDefault="00C6660B" w:rsidP="00C6660B">
            <w:pPr>
              <w:pStyle w:val="iBAAGStandardText"/>
            </w:pPr>
            <w:r w:rsidRPr="00DE556B">
              <w:rPr>
                <w:rStyle w:val="iBAAGStandardTextBoldChar"/>
              </w:rPr>
              <w:t>What is smoking cessation?</w:t>
            </w:r>
            <w:r w:rsidRPr="00DE556B">
              <w:t xml:space="preserve"> Services to help you stop smoking.</w:t>
            </w:r>
          </w:p>
          <w:p w14:paraId="1AAD9BAE" w14:textId="77777777" w:rsidR="00C6660B" w:rsidRPr="00DE556B" w:rsidRDefault="00C6660B" w:rsidP="00C6660B">
            <w:pPr>
              <w:pStyle w:val="iBAAGStandardText"/>
            </w:pPr>
          </w:p>
          <w:p w14:paraId="113A33F6" w14:textId="77777777" w:rsidR="00C6660B" w:rsidRPr="00DE556B" w:rsidRDefault="00C6660B" w:rsidP="00C6660B">
            <w:pPr>
              <w:pStyle w:val="iBAAGStandardText"/>
            </w:pPr>
            <w:r w:rsidRPr="00DE556B">
              <w:t>We cover:</w:t>
            </w:r>
          </w:p>
          <w:p w14:paraId="00E81E5E" w14:textId="77777777" w:rsidR="00C6660B" w:rsidRPr="00DE556B" w:rsidRDefault="00C6660B" w:rsidP="00C6660B">
            <w:pPr>
              <w:pStyle w:val="iBAAGLevel1Bullets"/>
            </w:pPr>
            <w:r w:rsidRPr="00DE556B">
              <w:t xml:space="preserve">Counseling </w:t>
            </w:r>
          </w:p>
          <w:p w14:paraId="63E19FE3" w14:textId="77777777" w:rsidR="00C6660B" w:rsidRPr="00DE556B" w:rsidRDefault="00C6660B" w:rsidP="00C6660B">
            <w:pPr>
              <w:pStyle w:val="iBAAGLevel1Bullets"/>
            </w:pPr>
            <w:r w:rsidRPr="00DE556B">
              <w:t>Prescribed medications</w:t>
            </w:r>
          </w:p>
          <w:p w14:paraId="7F271DC2" w14:textId="77777777" w:rsidR="00C6660B" w:rsidRPr="00DE556B" w:rsidRDefault="00C6660B" w:rsidP="00C6660B">
            <w:pPr>
              <w:pStyle w:val="iBAAGStandardText"/>
            </w:pPr>
          </w:p>
          <w:p w14:paraId="58717E11" w14:textId="77777777" w:rsidR="00C6660B" w:rsidRPr="00DE556B" w:rsidRDefault="00C6660B" w:rsidP="00C6660B">
            <w:pPr>
              <w:pStyle w:val="iBAAGStandardTextBold"/>
            </w:pPr>
            <w:r w:rsidRPr="00DE556B">
              <w:t xml:space="preserve">Want more information? </w:t>
            </w:r>
          </w:p>
          <w:p w14:paraId="58717E12" w14:textId="77777777" w:rsidR="00C6660B" w:rsidRPr="00DE556B" w:rsidRDefault="00C6660B" w:rsidP="00C6660B">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13" w14:textId="77777777" w:rsidR="00C6660B" w:rsidRPr="00DE556B" w:rsidRDefault="00C6660B" w:rsidP="00C6660B">
            <w:pPr>
              <w:pStyle w:val="iBAAGStandardText"/>
            </w:pPr>
          </w:p>
        </w:tc>
        <w:tc>
          <w:tcPr>
            <w:tcW w:w="2129" w:type="dxa"/>
            <w:shd w:val="clear" w:color="auto" w:fill="FFFFFF" w:themeFill="background1"/>
          </w:tcPr>
          <w:p w14:paraId="4AB9A894" w14:textId="77777777" w:rsidR="00C6660B" w:rsidRPr="00DE556B" w:rsidRDefault="00C6660B" w:rsidP="00C6660B">
            <w:pPr>
              <w:pStyle w:val="iBAAGStandardText"/>
            </w:pPr>
            <w:r w:rsidRPr="00DE556B">
              <w:t>The amount you pay is based on where the covered health service is provided.</w:t>
            </w:r>
          </w:p>
          <w:p w14:paraId="4573448C" w14:textId="765B7AD7" w:rsidR="00C6660B" w:rsidRPr="00DE556B" w:rsidRDefault="00C6660B" w:rsidP="00C6660B">
            <w:pPr>
              <w:pStyle w:val="iBAAGStandardText"/>
            </w:pPr>
          </w:p>
        </w:tc>
        <w:tc>
          <w:tcPr>
            <w:tcW w:w="2129" w:type="dxa"/>
            <w:shd w:val="clear" w:color="auto" w:fill="FFFFFF" w:themeFill="background1"/>
          </w:tcPr>
          <w:p w14:paraId="2AACE99F" w14:textId="77777777" w:rsidR="00C6660B" w:rsidRPr="00DE556B" w:rsidRDefault="00C6660B" w:rsidP="00C6660B">
            <w:pPr>
              <w:pStyle w:val="iBAAGStandardText"/>
            </w:pPr>
            <w:r w:rsidRPr="00DE556B">
              <w:t>The amount you pay is based on where the covered health service is provided.</w:t>
            </w:r>
          </w:p>
          <w:p w14:paraId="58717E14" w14:textId="29DB16FD" w:rsidR="00C6660B" w:rsidRPr="00DE556B" w:rsidRDefault="00C6660B" w:rsidP="00C6660B">
            <w:pPr>
              <w:pStyle w:val="iBAAGStandardText"/>
            </w:pPr>
          </w:p>
        </w:tc>
        <w:tc>
          <w:tcPr>
            <w:tcW w:w="2581" w:type="dxa"/>
            <w:shd w:val="clear" w:color="auto" w:fill="FFFFFF" w:themeFill="background1"/>
          </w:tcPr>
          <w:p w14:paraId="07379405" w14:textId="77777777" w:rsidR="00C6660B" w:rsidRPr="00DE556B" w:rsidRDefault="00C6660B" w:rsidP="00C6660B">
            <w:pPr>
              <w:pStyle w:val="iBAAGStandardText"/>
            </w:pPr>
            <w:r w:rsidRPr="00DE556B">
              <w:t>The amount you pay is based on where the covered health service is provided.</w:t>
            </w:r>
          </w:p>
          <w:p w14:paraId="58717E15" w14:textId="0C169131" w:rsidR="00C6660B" w:rsidRPr="00DE556B" w:rsidRDefault="00C6660B" w:rsidP="00C6660B">
            <w:pPr>
              <w:pStyle w:val="iBAAGStandardText"/>
            </w:pPr>
          </w:p>
        </w:tc>
        <w:tc>
          <w:tcPr>
            <w:tcW w:w="3290" w:type="dxa"/>
            <w:shd w:val="clear" w:color="auto" w:fill="FFFFFF" w:themeFill="background1"/>
          </w:tcPr>
          <w:p w14:paraId="728E5CB5" w14:textId="77777777" w:rsidR="00C6660B" w:rsidRPr="00DE556B" w:rsidRDefault="00C6660B" w:rsidP="00C6660B">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C6660B" w:rsidRPr="00DE556B" w:rsidRDefault="00C6660B" w:rsidP="00C6660B">
            <w:pPr>
              <w:pStyle w:val="iBAAGLevel1Bullets"/>
              <w:numPr>
                <w:ilvl w:val="0"/>
                <w:numId w:val="0"/>
              </w:numPr>
              <w:ind w:left="450"/>
            </w:pPr>
          </w:p>
        </w:tc>
      </w:tr>
      <w:tr w:rsidR="00C6660B" w:rsidRPr="00DE556B" w14:paraId="58717E1F" w14:textId="77777777" w:rsidTr="00C6660B">
        <w:tc>
          <w:tcPr>
            <w:tcW w:w="3400" w:type="dxa"/>
            <w:tcBorders>
              <w:bottom w:val="single" w:sz="4" w:space="0" w:color="000000" w:themeColor="text1"/>
            </w:tcBorders>
            <w:shd w:val="clear" w:color="auto" w:fill="31849B"/>
            <w:vAlign w:val="center"/>
          </w:tcPr>
          <w:p w14:paraId="58717E1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BF6538E" w14:textId="77777777" w:rsidR="00C6660B" w:rsidRPr="00DE556B" w:rsidRDefault="00C6660B" w:rsidP="00C6660B">
            <w:pPr>
              <w:pStyle w:val="iBAAGTableHeader"/>
            </w:pPr>
            <w:r w:rsidRPr="00DE556B">
              <w:t>Your cost if you use</w:t>
            </w:r>
          </w:p>
          <w:p w14:paraId="5B053106" w14:textId="13F04F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20A1D9D" w14:textId="77777777" w:rsidR="00C6660B" w:rsidRPr="00DE556B" w:rsidRDefault="00C6660B" w:rsidP="00C6660B">
            <w:pPr>
              <w:pStyle w:val="iBAAGTableHeader"/>
            </w:pPr>
            <w:r w:rsidRPr="00DE556B">
              <w:t>Your cost if you use</w:t>
            </w:r>
          </w:p>
          <w:p w14:paraId="58717E1B" w14:textId="691EFFFA"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308937F" w14:textId="77777777" w:rsidR="00C6660B" w:rsidRPr="00DE556B" w:rsidRDefault="00C6660B" w:rsidP="00C6660B">
            <w:pPr>
              <w:pStyle w:val="iBAAGTableHeader"/>
            </w:pPr>
            <w:r w:rsidRPr="00DE556B">
              <w:t>Your cost if you use U.S.</w:t>
            </w:r>
          </w:p>
          <w:p w14:paraId="58717E1D" w14:textId="1B0F38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1E" w14:textId="77777777" w:rsidR="00C6660B" w:rsidRPr="00DE556B" w:rsidRDefault="00C6660B" w:rsidP="00C6660B">
            <w:pPr>
              <w:pStyle w:val="iBAAGTableHeader"/>
            </w:pPr>
            <w:r w:rsidRPr="00DE556B">
              <w:t>Limits &amp; Exceptions</w:t>
            </w:r>
          </w:p>
        </w:tc>
      </w:tr>
      <w:tr w:rsidR="00C6660B" w:rsidRPr="00DE556B" w14:paraId="58717E31" w14:textId="77777777" w:rsidTr="00C6660B">
        <w:tc>
          <w:tcPr>
            <w:tcW w:w="3400" w:type="dxa"/>
            <w:shd w:val="clear" w:color="auto" w:fill="FFFFFF" w:themeFill="background1"/>
          </w:tcPr>
          <w:p w14:paraId="58717E20" w14:textId="77777777" w:rsidR="00C6660B" w:rsidRPr="00DE556B" w:rsidRDefault="00C6660B" w:rsidP="00C6660B">
            <w:pPr>
              <w:pStyle w:val="iBAAGSituationBoxName"/>
            </w:pPr>
            <w:bookmarkStart w:id="119" w:name="Temporomandibular_Joint_Services"/>
            <w:r w:rsidRPr="00DE556B">
              <w:t>Temporomandibular Joint (TMJ) Services</w:t>
            </w:r>
            <w:bookmarkEnd w:id="119"/>
          </w:p>
          <w:p w14:paraId="58717E21" w14:textId="77777777" w:rsidR="00C6660B" w:rsidRPr="00DE556B" w:rsidRDefault="00C6660B" w:rsidP="00C6660B">
            <w:pPr>
              <w:pStyle w:val="iBAAGStandardText"/>
            </w:pPr>
          </w:p>
          <w:p w14:paraId="58717E22" w14:textId="77777777" w:rsidR="00C6660B" w:rsidRPr="00DE556B" w:rsidRDefault="00C6660B" w:rsidP="00C6660B">
            <w:pPr>
              <w:pStyle w:val="iBAAGStandardTextBold"/>
            </w:pPr>
            <w:r w:rsidRPr="00DE556B">
              <w:t>What is TMJ disorder?</w:t>
            </w:r>
          </w:p>
          <w:p w14:paraId="58717E23" w14:textId="77777777" w:rsidR="00C6660B" w:rsidRPr="00DE556B" w:rsidRDefault="00C6660B" w:rsidP="00C6660B">
            <w:pPr>
              <w:pStyle w:val="iBAAGStandardText"/>
            </w:pPr>
            <w:r w:rsidRPr="00DE556B">
              <w:t>Problems with the jaw joint that may include pain, tender jaws or muscles, popping or clicking in the jaw joint, ear pain, headache or limited jaw movement.</w:t>
            </w:r>
          </w:p>
          <w:p w14:paraId="3A0F2BE5" w14:textId="77777777" w:rsidR="00C6660B" w:rsidRDefault="00C6660B" w:rsidP="00C6660B">
            <w:pPr>
              <w:pStyle w:val="iBAAGStandardText"/>
            </w:pPr>
          </w:p>
          <w:p w14:paraId="56B3A3AD" w14:textId="0F42B518" w:rsidR="00C6660B" w:rsidRDefault="00C6660B" w:rsidP="00C6660B">
            <w:pPr>
              <w:pStyle w:val="iBAAGStandardText"/>
            </w:pPr>
            <w:r>
              <w:t>We cover:</w:t>
            </w:r>
          </w:p>
          <w:p w14:paraId="449B03D5" w14:textId="77777777" w:rsidR="00C6660B" w:rsidRDefault="00C6660B" w:rsidP="00C6660B">
            <w:pPr>
              <w:pStyle w:val="iBAAGLevel1Bullets"/>
            </w:pPr>
            <w:r>
              <w:t>Exams and testing to diagnose TMJ disorder</w:t>
            </w:r>
          </w:p>
          <w:p w14:paraId="09EED002" w14:textId="77777777" w:rsidR="00C6660B" w:rsidRDefault="00C6660B" w:rsidP="00C6660B">
            <w:pPr>
              <w:pStyle w:val="iBAAGLevel1Bullets"/>
            </w:pPr>
            <w:r>
              <w:t>Oral appliances, splints and implants, and trigger-point injections</w:t>
            </w:r>
          </w:p>
          <w:p w14:paraId="29AE9719" w14:textId="0D2A24CD" w:rsidR="00C6660B" w:rsidRPr="00723F73" w:rsidRDefault="00C6660B" w:rsidP="00C6660B">
            <w:pPr>
              <w:pStyle w:val="iBAAGLevel1Bullets"/>
              <w:rPr>
                <w:rStyle w:val="InstructionalTextChar"/>
                <w:b w:val="0"/>
                <w:color w:val="000000" w:themeColor="text1"/>
              </w:rPr>
            </w:pPr>
            <w:r>
              <w:t>Surgical treatment if all other treatments have failed</w:t>
            </w:r>
          </w:p>
          <w:p w14:paraId="0AE5253C" w14:textId="77777777" w:rsidR="00C6660B" w:rsidRPr="00DE556B" w:rsidRDefault="00C6660B" w:rsidP="00C6660B">
            <w:pPr>
              <w:pStyle w:val="iBAAGStandardText"/>
            </w:pPr>
          </w:p>
          <w:p w14:paraId="58717E25" w14:textId="77777777" w:rsidR="00C6660B" w:rsidRPr="00DE556B" w:rsidRDefault="00C6660B" w:rsidP="00C6660B">
            <w:pPr>
              <w:pStyle w:val="iBAAGStandardTextBold"/>
            </w:pPr>
            <w:r w:rsidRPr="00DE556B">
              <w:t xml:space="preserve">Want more information? </w:t>
            </w:r>
          </w:p>
          <w:p w14:paraId="58717E26" w14:textId="77777777" w:rsidR="00C6660B" w:rsidRPr="00DE556B" w:rsidRDefault="00C6660B" w:rsidP="00C6660B">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27" w14:textId="77777777" w:rsidR="00C6660B" w:rsidRPr="00DE556B" w:rsidRDefault="00C6660B" w:rsidP="00C6660B">
            <w:pPr>
              <w:pStyle w:val="iBAAGStandardText"/>
            </w:pPr>
          </w:p>
        </w:tc>
        <w:tc>
          <w:tcPr>
            <w:tcW w:w="2129" w:type="dxa"/>
            <w:shd w:val="clear" w:color="auto" w:fill="FFFFFF" w:themeFill="background1"/>
          </w:tcPr>
          <w:p w14:paraId="7F0ACC38" w14:textId="2ECB37D3" w:rsidR="00C6660B" w:rsidRDefault="00C6660B" w:rsidP="00C6660B">
            <w:pPr>
              <w:pStyle w:val="iBAAGStandardText"/>
            </w:pPr>
            <w:r>
              <w:t>The amount you pay is based on where the covered health service is provided.</w:t>
            </w:r>
          </w:p>
          <w:p w14:paraId="5C496FE9" w14:textId="77777777" w:rsidR="00C6660B" w:rsidRDefault="00C6660B" w:rsidP="00C6660B">
            <w:pPr>
              <w:pStyle w:val="iBAAGStandardText"/>
            </w:pPr>
          </w:p>
          <w:p w14:paraId="08572952" w14:textId="77777777" w:rsidR="00C6660B" w:rsidRDefault="00C6660B" w:rsidP="00C6660B">
            <w:pPr>
              <w:pStyle w:val="iBAAGStandardTextBold"/>
            </w:pPr>
            <w:r>
              <w:t>Is prior authorization needed?</w:t>
            </w:r>
          </w:p>
          <w:p w14:paraId="12D8E2F1" w14:textId="452962C8" w:rsidR="00C6660B" w:rsidRDefault="00C6660B" w:rsidP="00C6660B">
            <w:pPr>
              <w:pStyle w:val="iBAAGStandardText"/>
              <w:rPr>
                <w:rStyle w:val="InstructionalTextChar"/>
              </w:rPr>
            </w:pPr>
            <w:r>
              <w:t>No</w:t>
            </w:r>
          </w:p>
          <w:p w14:paraId="54CCCA7D" w14:textId="663EE59C" w:rsidR="00C6660B" w:rsidRPr="00DE556B" w:rsidRDefault="00C6660B" w:rsidP="00C6660B"/>
        </w:tc>
        <w:tc>
          <w:tcPr>
            <w:tcW w:w="2129" w:type="dxa"/>
            <w:shd w:val="clear" w:color="auto" w:fill="FFFFFF" w:themeFill="background1"/>
          </w:tcPr>
          <w:p w14:paraId="3021947A" w14:textId="421C2084" w:rsidR="00C6660B" w:rsidRDefault="00C6660B" w:rsidP="00C6660B">
            <w:pPr>
              <w:pStyle w:val="iBAAGStandardText"/>
            </w:pPr>
            <w:r>
              <w:t>The amount you pay is based on where the covered health service is provided.</w:t>
            </w:r>
          </w:p>
          <w:p w14:paraId="1349DF92" w14:textId="77777777" w:rsidR="00C6660B" w:rsidRDefault="00C6660B" w:rsidP="00C6660B">
            <w:pPr>
              <w:pStyle w:val="iBAAGStandardText"/>
            </w:pPr>
          </w:p>
          <w:p w14:paraId="14128FF3" w14:textId="77777777" w:rsidR="00C6660B" w:rsidRDefault="00C6660B" w:rsidP="00C6660B">
            <w:pPr>
              <w:pStyle w:val="iBAAGStandardTextBold"/>
            </w:pPr>
            <w:r>
              <w:t>Is prior authorization needed?</w:t>
            </w:r>
          </w:p>
          <w:p w14:paraId="6FFE308E" w14:textId="4C184D2E" w:rsidR="00C6660B" w:rsidRDefault="00C6660B" w:rsidP="00C6660B">
            <w:pPr>
              <w:pStyle w:val="iBAAGStandardText"/>
              <w:rPr>
                <w:rStyle w:val="InstructionalTextChar"/>
              </w:rPr>
            </w:pPr>
            <w:r>
              <w:t>No</w:t>
            </w:r>
          </w:p>
          <w:p w14:paraId="59691798" w14:textId="3D3EB553" w:rsidR="00C6660B" w:rsidRDefault="00C6660B" w:rsidP="00C6660B">
            <w:pPr>
              <w:pStyle w:val="iBAAGStandardText"/>
            </w:pPr>
          </w:p>
          <w:p w14:paraId="58717E2A" w14:textId="453D7D78" w:rsidR="00C6660B" w:rsidRPr="00DE556B" w:rsidRDefault="00C6660B" w:rsidP="00C6660B"/>
        </w:tc>
        <w:tc>
          <w:tcPr>
            <w:tcW w:w="2581" w:type="dxa"/>
            <w:shd w:val="clear" w:color="auto" w:fill="FFFFFF" w:themeFill="background1"/>
          </w:tcPr>
          <w:p w14:paraId="04013C59" w14:textId="5FD3ABCA" w:rsidR="00C6660B" w:rsidRDefault="00C6660B" w:rsidP="00C6660B">
            <w:pPr>
              <w:pStyle w:val="iBAAGStandardText"/>
            </w:pPr>
            <w:r>
              <w:t>The amount you pay is based on where the covered health service is provided.</w:t>
            </w:r>
          </w:p>
          <w:p w14:paraId="3E74C519" w14:textId="77777777" w:rsidR="00C6660B" w:rsidRDefault="00C6660B" w:rsidP="00C6660B">
            <w:pPr>
              <w:pStyle w:val="iBAAGStandardText"/>
            </w:pPr>
          </w:p>
          <w:p w14:paraId="20BA34B7" w14:textId="77777777" w:rsidR="00C6660B" w:rsidRDefault="00C6660B" w:rsidP="00C6660B">
            <w:pPr>
              <w:pStyle w:val="iBAAGStandardTextBold"/>
            </w:pPr>
            <w:r>
              <w:t>Is prior authorization needed?</w:t>
            </w:r>
          </w:p>
          <w:p w14:paraId="228501C9" w14:textId="77777777" w:rsidR="00C6660B" w:rsidRDefault="00C6660B" w:rsidP="00C6660B">
            <w:pPr>
              <w:pStyle w:val="iBAAGStandardText"/>
            </w:pPr>
            <w:r>
              <w:t>Yes</w:t>
            </w:r>
          </w:p>
          <w:p w14:paraId="63A2436D" w14:textId="77777777" w:rsidR="00C6660B" w:rsidRDefault="00C6660B" w:rsidP="00C6660B">
            <w:pPr>
              <w:pStyle w:val="iBAAGStandardText"/>
            </w:pPr>
          </w:p>
          <w:p w14:paraId="63018A68" w14:textId="77777777" w:rsidR="00C6660B" w:rsidRDefault="00C6660B" w:rsidP="00C6660B">
            <w:pPr>
              <w:pStyle w:val="iBAAGStandardTextBold"/>
            </w:pPr>
            <w:r>
              <w:t>Prior authorization is:</w:t>
            </w:r>
          </w:p>
          <w:p w14:paraId="4D27A181" w14:textId="77777777" w:rsidR="00C6660B" w:rsidRDefault="00C6660B" w:rsidP="00C6660B">
            <w:pPr>
              <w:pStyle w:val="iBAAGStandardText"/>
            </w:pPr>
            <w:r>
              <w:t>Getting approval by calling the number listed on your health plan ID card before you can get medicine or services.</w:t>
            </w:r>
          </w:p>
          <w:p w14:paraId="046BB705" w14:textId="77777777" w:rsidR="00C6660B" w:rsidRDefault="00C6660B" w:rsidP="00C6660B">
            <w:pPr>
              <w:pStyle w:val="iBAAGStandardText"/>
            </w:pPr>
          </w:p>
          <w:p w14:paraId="3358F689" w14:textId="77777777" w:rsidR="00C6660B" w:rsidRDefault="00C6660B" w:rsidP="00C6660B">
            <w:pPr>
              <w:pStyle w:val="iBAAGStandardTextBold"/>
            </w:pPr>
            <w:r>
              <w:t xml:space="preserve">When do I need to call? </w:t>
            </w:r>
          </w:p>
          <w:p w14:paraId="76F6B6B0" w14:textId="77777777" w:rsidR="00C6660B" w:rsidRDefault="00C6660B" w:rsidP="00C6660B">
            <w:pPr>
              <w:pStyle w:val="iBAAGLevel1Bullets"/>
            </w:pPr>
            <w:r>
              <w:t>5 business days before a scheduled service</w:t>
            </w:r>
          </w:p>
          <w:p w14:paraId="71CB84BB" w14:textId="77777777" w:rsidR="00C6660B" w:rsidRDefault="00C6660B" w:rsidP="00C6660B">
            <w:pPr>
              <w:pStyle w:val="iBAAGLevel1Bullets"/>
            </w:pPr>
            <w:r>
              <w:t>24 hours before being admitted for an inpatient stay</w:t>
            </w:r>
          </w:p>
          <w:p w14:paraId="27AFF172" w14:textId="77777777" w:rsidR="00C6660B" w:rsidRDefault="00C6660B" w:rsidP="00C6660B">
            <w:pPr>
              <w:pStyle w:val="iBAAGStandardText"/>
            </w:pPr>
          </w:p>
          <w:p w14:paraId="23CE7177" w14:textId="77777777" w:rsidR="00C6660B" w:rsidRDefault="00C6660B" w:rsidP="00C6660B">
            <w:pPr>
              <w:pStyle w:val="iBAAGStandardTextBold"/>
            </w:pPr>
            <w:r>
              <w:t xml:space="preserve">If you don’t get prior authorization, you pay: </w:t>
            </w:r>
          </w:p>
          <w:p w14:paraId="41E3ADE9" w14:textId="7C504E42" w:rsidR="00C6660B" w:rsidRDefault="00C6660B" w:rsidP="00C6660B">
            <w:pPr>
              <w:pStyle w:val="iBAAGStandardText"/>
            </w:pPr>
            <w:r>
              <w:rPr>
                <w:rStyle w:val="iBAAGStandardTextBoldChar"/>
              </w:rPr>
              <w:t>50%</w:t>
            </w:r>
            <w:r>
              <w:t xml:space="preserve"> co-insurance</w:t>
            </w:r>
          </w:p>
          <w:p w14:paraId="58717E2D" w14:textId="3260FA38" w:rsidR="00C6660B" w:rsidRPr="00DE556B" w:rsidRDefault="00C6660B" w:rsidP="00C6660B"/>
        </w:tc>
        <w:tc>
          <w:tcPr>
            <w:tcW w:w="3290" w:type="dxa"/>
            <w:shd w:val="clear" w:color="auto" w:fill="FFFFFF" w:themeFill="background1"/>
          </w:tcPr>
          <w:p w14:paraId="77C09D39" w14:textId="77777777" w:rsidR="00C6660B" w:rsidRPr="00B826CB" w:rsidRDefault="00C6660B" w:rsidP="00C6660B">
            <w:pPr>
              <w:pStyle w:val="iBAAGStandardText"/>
            </w:pPr>
            <w:r w:rsidRPr="00B826CB">
              <w:t>No coverage for:</w:t>
            </w:r>
          </w:p>
          <w:p w14:paraId="335C7C15" w14:textId="77777777" w:rsidR="00C6660B" w:rsidRPr="00B826CB" w:rsidRDefault="00C6660B" w:rsidP="00C6660B">
            <w:pPr>
              <w:pStyle w:val="iBAAGLevel1Bullets"/>
            </w:pPr>
            <w:r w:rsidRPr="00B826CB">
              <w:t xml:space="preserve">surface electromyography </w:t>
            </w:r>
          </w:p>
          <w:p w14:paraId="7E110C83" w14:textId="77777777" w:rsidR="00C6660B" w:rsidRPr="00B826CB" w:rsidRDefault="00C6660B" w:rsidP="00C6660B">
            <w:pPr>
              <w:pStyle w:val="iBAAGLevel1Bullets"/>
            </w:pPr>
            <w:r w:rsidRPr="00B826CB">
              <w:t xml:space="preserve">doppler or vibration analysis; </w:t>
            </w:r>
          </w:p>
          <w:p w14:paraId="6F1A0A74" w14:textId="77777777" w:rsidR="00C6660B" w:rsidRPr="00B826CB" w:rsidRDefault="00C6660B" w:rsidP="00C6660B">
            <w:pPr>
              <w:pStyle w:val="iBAAGLevel1Bullets"/>
            </w:pPr>
            <w:r w:rsidRPr="00B826CB">
              <w:t xml:space="preserve">computerized mandibular scan or jaw tracking; </w:t>
            </w:r>
          </w:p>
          <w:p w14:paraId="550FF090" w14:textId="77777777" w:rsidR="00C6660B" w:rsidRPr="00B826CB" w:rsidRDefault="00C6660B" w:rsidP="00C6660B">
            <w:pPr>
              <w:pStyle w:val="iBAAGLevel1Bullets"/>
            </w:pPr>
            <w:r w:rsidRPr="00B826CB">
              <w:t xml:space="preserve">craniosacral therapy; </w:t>
            </w:r>
          </w:p>
          <w:p w14:paraId="5F8C97DB" w14:textId="12D585C7" w:rsidR="00C6660B" w:rsidRPr="00723F73" w:rsidRDefault="00C6660B" w:rsidP="00C6660B">
            <w:pPr>
              <w:pStyle w:val="iBAAGLevel1Bullets"/>
              <w:rPr>
                <w:rStyle w:val="InstructionalTextChar"/>
                <w:b w:val="0"/>
                <w:color w:val="000000" w:themeColor="text1"/>
              </w:rPr>
            </w:pPr>
            <w:r w:rsidRPr="00B826CB">
              <w:t>dental restoration, orthodontics or occlusal adjustment</w:t>
            </w:r>
          </w:p>
          <w:p w14:paraId="58717E30" w14:textId="77777777" w:rsidR="00C6660B" w:rsidRPr="00DE556B" w:rsidRDefault="00C6660B" w:rsidP="00C6660B">
            <w:pPr>
              <w:pStyle w:val="iBAAGLevel1Bullets"/>
              <w:numPr>
                <w:ilvl w:val="0"/>
                <w:numId w:val="0"/>
              </w:numPr>
              <w:ind w:left="450" w:hanging="360"/>
            </w:pPr>
          </w:p>
        </w:tc>
      </w:tr>
      <w:tr w:rsidR="00C6660B" w:rsidRPr="00DE556B" w14:paraId="58717E38" w14:textId="77777777" w:rsidTr="00C6660B">
        <w:tc>
          <w:tcPr>
            <w:tcW w:w="3400" w:type="dxa"/>
            <w:tcBorders>
              <w:bottom w:val="single" w:sz="4" w:space="0" w:color="000000" w:themeColor="text1"/>
            </w:tcBorders>
            <w:shd w:val="clear" w:color="auto" w:fill="31849B"/>
            <w:vAlign w:val="center"/>
          </w:tcPr>
          <w:p w14:paraId="58717E32"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9AC5C9" w14:textId="77777777" w:rsidR="00C6660B" w:rsidRPr="00DE556B" w:rsidRDefault="00C6660B" w:rsidP="00C6660B">
            <w:pPr>
              <w:pStyle w:val="iBAAGTableHeader"/>
            </w:pPr>
            <w:r w:rsidRPr="00DE556B">
              <w:t>Your cost if you use</w:t>
            </w:r>
          </w:p>
          <w:p w14:paraId="2188E4B3" w14:textId="2DA298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7E737BA" w14:textId="77777777" w:rsidR="00C6660B" w:rsidRPr="00DE556B" w:rsidRDefault="00C6660B" w:rsidP="00C6660B">
            <w:pPr>
              <w:pStyle w:val="iBAAGTableHeader"/>
            </w:pPr>
            <w:r w:rsidRPr="00DE556B">
              <w:t>Your cost if you use</w:t>
            </w:r>
          </w:p>
          <w:p w14:paraId="58717E34" w14:textId="1C51A3A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E710CF" w14:textId="77777777" w:rsidR="00C6660B" w:rsidRPr="00DE556B" w:rsidRDefault="00C6660B" w:rsidP="00C6660B">
            <w:pPr>
              <w:pStyle w:val="iBAAGTableHeader"/>
            </w:pPr>
            <w:r w:rsidRPr="00DE556B">
              <w:t>Your cost if you use U.S.</w:t>
            </w:r>
          </w:p>
          <w:p w14:paraId="58717E36" w14:textId="747C9C3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37" w14:textId="77777777" w:rsidR="00C6660B" w:rsidRPr="00DE556B" w:rsidRDefault="00C6660B" w:rsidP="00C6660B">
            <w:pPr>
              <w:pStyle w:val="iBAAGTableHeader"/>
            </w:pPr>
            <w:r w:rsidRPr="00DE556B">
              <w:t>Limits &amp; Exceptions</w:t>
            </w:r>
          </w:p>
        </w:tc>
      </w:tr>
      <w:tr w:rsidR="00C6660B" w:rsidRPr="00DE556B" w14:paraId="58717E7E" w14:textId="77777777" w:rsidTr="00C6660B">
        <w:tc>
          <w:tcPr>
            <w:tcW w:w="3400" w:type="dxa"/>
            <w:shd w:val="clear" w:color="auto" w:fill="FFFFFF" w:themeFill="background1"/>
          </w:tcPr>
          <w:p w14:paraId="58717E39" w14:textId="77777777" w:rsidR="00C6660B" w:rsidRPr="00DE556B" w:rsidRDefault="00C6660B" w:rsidP="00C6660B">
            <w:pPr>
              <w:pStyle w:val="iBAAGSituationBoxName"/>
            </w:pPr>
            <w:bookmarkStart w:id="120" w:name="Transplantation_Services"/>
            <w:r w:rsidRPr="00DE556B">
              <w:t>Transplantation Services</w:t>
            </w:r>
            <w:bookmarkEnd w:id="120"/>
          </w:p>
          <w:p w14:paraId="58717E3A" w14:textId="77777777" w:rsidR="00C6660B" w:rsidRPr="00DE556B" w:rsidRDefault="00C6660B" w:rsidP="00C6660B">
            <w:pPr>
              <w:pStyle w:val="iBAAGStandardText"/>
            </w:pPr>
          </w:p>
          <w:p w14:paraId="58717E3B" w14:textId="77777777" w:rsidR="00C6660B" w:rsidRPr="00DE556B" w:rsidRDefault="00C6660B" w:rsidP="00C6660B">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C6660B" w:rsidRPr="00DE556B" w:rsidRDefault="00C6660B" w:rsidP="00C6660B">
            <w:pPr>
              <w:pStyle w:val="iBAAGStandardText"/>
            </w:pPr>
          </w:p>
          <w:p w14:paraId="58717E3D" w14:textId="77777777" w:rsidR="00C6660B" w:rsidRPr="00DE556B" w:rsidRDefault="00C6660B" w:rsidP="00C6660B">
            <w:pPr>
              <w:pStyle w:val="iBAAGStandardText"/>
            </w:pPr>
            <w:r w:rsidRPr="00DE556B">
              <w:t>We cover:</w:t>
            </w:r>
          </w:p>
          <w:p w14:paraId="58717E3E" w14:textId="77777777" w:rsidR="00C6660B" w:rsidRPr="00DE556B" w:rsidRDefault="00C6660B" w:rsidP="00C6660B">
            <w:pPr>
              <w:pStyle w:val="iBAAGLevel1Bullets"/>
            </w:pPr>
            <w:r w:rsidRPr="00DE556B">
              <w:t>organ and tissue transplants when ordered by a doctor</w:t>
            </w:r>
          </w:p>
          <w:p w14:paraId="58717E3F" w14:textId="77777777" w:rsidR="00C6660B" w:rsidRPr="00DE556B" w:rsidRDefault="00C6660B" w:rsidP="00C6660B">
            <w:pPr>
              <w:pStyle w:val="iBAAGLevel1Bullets"/>
            </w:pPr>
            <w:r w:rsidRPr="00DE556B">
              <w:t>removal of an organ from a donor to you</w:t>
            </w:r>
          </w:p>
          <w:p w14:paraId="58717E40" w14:textId="77777777" w:rsidR="00C6660B" w:rsidRPr="00DE556B" w:rsidRDefault="00C6660B" w:rsidP="00C6660B">
            <w:pPr>
              <w:pStyle w:val="iBAAGStandardText"/>
            </w:pPr>
          </w:p>
          <w:p w14:paraId="58717E41" w14:textId="77777777" w:rsidR="00C6660B" w:rsidRPr="00DE556B" w:rsidRDefault="00C6660B" w:rsidP="00C6660B">
            <w:pPr>
              <w:pStyle w:val="iBAAGStandardText"/>
            </w:pPr>
            <w:r w:rsidRPr="00DE556B">
              <w:t xml:space="preserve">These may include: </w:t>
            </w:r>
          </w:p>
          <w:p w14:paraId="58717E42" w14:textId="77777777" w:rsidR="00C6660B" w:rsidRPr="00DE556B" w:rsidRDefault="00C6660B" w:rsidP="00C6660B">
            <w:pPr>
              <w:pStyle w:val="iBAAGLevel1Bullets"/>
            </w:pPr>
            <w:r w:rsidRPr="00DE556B">
              <w:t>bone marrow</w:t>
            </w:r>
          </w:p>
          <w:p w14:paraId="58717E43" w14:textId="77777777" w:rsidR="00C6660B" w:rsidRPr="00DE556B" w:rsidRDefault="00C6660B" w:rsidP="00C6660B">
            <w:pPr>
              <w:pStyle w:val="iBAAGLevel1Bullets"/>
            </w:pPr>
            <w:r w:rsidRPr="00DE556B">
              <w:t>heart</w:t>
            </w:r>
          </w:p>
          <w:p w14:paraId="58717E44" w14:textId="77777777" w:rsidR="00C6660B" w:rsidRPr="00DE556B" w:rsidRDefault="00C6660B" w:rsidP="00C6660B">
            <w:pPr>
              <w:pStyle w:val="iBAAGLevel1Bullets"/>
            </w:pPr>
            <w:r w:rsidRPr="00DE556B">
              <w:t>lung</w:t>
            </w:r>
          </w:p>
          <w:p w14:paraId="58717E45" w14:textId="77777777" w:rsidR="00C6660B" w:rsidRPr="00DE556B" w:rsidRDefault="00C6660B" w:rsidP="00C6660B">
            <w:pPr>
              <w:pStyle w:val="iBAAGLevel1Bullets"/>
            </w:pPr>
            <w:r w:rsidRPr="00DE556B">
              <w:t>kidney</w:t>
            </w:r>
          </w:p>
          <w:p w14:paraId="58717E46" w14:textId="77777777" w:rsidR="00C6660B" w:rsidRPr="00DE556B" w:rsidRDefault="00C6660B" w:rsidP="00C6660B">
            <w:pPr>
              <w:pStyle w:val="iBAAGLevel1Bullets"/>
            </w:pPr>
            <w:r w:rsidRPr="00DE556B">
              <w:t>pancreas</w:t>
            </w:r>
          </w:p>
          <w:p w14:paraId="58717E47" w14:textId="77777777" w:rsidR="00C6660B" w:rsidRPr="00DE556B" w:rsidRDefault="00C6660B" w:rsidP="00C6660B">
            <w:pPr>
              <w:pStyle w:val="iBAAGLevel1Bullets"/>
            </w:pPr>
            <w:r w:rsidRPr="00DE556B">
              <w:t>liver</w:t>
            </w:r>
          </w:p>
          <w:p w14:paraId="58717E48" w14:textId="77777777" w:rsidR="00C6660B" w:rsidRPr="00DE556B" w:rsidRDefault="00C6660B" w:rsidP="00C6660B">
            <w:pPr>
              <w:pStyle w:val="iBAAGLevel1Bullets"/>
            </w:pPr>
            <w:r w:rsidRPr="00DE556B">
              <w:t>small bowel</w:t>
            </w:r>
          </w:p>
          <w:p w14:paraId="58717E49" w14:textId="77777777" w:rsidR="00C6660B" w:rsidRPr="00DE556B" w:rsidRDefault="00C6660B" w:rsidP="00C6660B">
            <w:pPr>
              <w:pStyle w:val="iBAAGLevel1Bullets"/>
            </w:pPr>
            <w:r w:rsidRPr="00DE556B">
              <w:t>cornea</w:t>
            </w:r>
          </w:p>
          <w:p w14:paraId="58717E4A" w14:textId="77777777" w:rsidR="00C6660B" w:rsidRPr="00DE556B" w:rsidRDefault="00C6660B" w:rsidP="00C6660B">
            <w:pPr>
              <w:pStyle w:val="iBAAGStandardText"/>
            </w:pPr>
          </w:p>
          <w:p w14:paraId="58717E4B" w14:textId="77777777" w:rsidR="00C6660B" w:rsidRPr="00DE556B" w:rsidRDefault="00C6660B" w:rsidP="00C6660B">
            <w:pPr>
              <w:pStyle w:val="iBAAGStandardText"/>
            </w:pPr>
            <w:r w:rsidRPr="00DE556B">
              <w:t>For more information about benefits for transplant services call the phone number on your health plan ID card.</w:t>
            </w:r>
          </w:p>
          <w:p w14:paraId="58717E4C" w14:textId="77777777" w:rsidR="00C6660B" w:rsidRPr="00DE556B" w:rsidRDefault="00C6660B" w:rsidP="00C6660B">
            <w:pPr>
              <w:pStyle w:val="iBAAGStandardText"/>
            </w:pPr>
          </w:p>
          <w:p w14:paraId="58717E4D" w14:textId="77777777" w:rsidR="00C6660B" w:rsidRPr="00DE556B" w:rsidRDefault="00C6660B" w:rsidP="00C6660B">
            <w:pPr>
              <w:pStyle w:val="iBAAGStandardTextBold"/>
            </w:pPr>
            <w:r w:rsidRPr="00DE556B">
              <w:t xml:space="preserve">Want more information? </w:t>
            </w:r>
          </w:p>
          <w:p w14:paraId="58717E4E" w14:textId="77777777" w:rsidR="00C6660B" w:rsidRPr="00DE556B" w:rsidRDefault="00C6660B" w:rsidP="00C6660B">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4F" w14:textId="77777777" w:rsidR="00C6660B" w:rsidRPr="00DE556B" w:rsidRDefault="00C6660B" w:rsidP="00C6660B"/>
        </w:tc>
        <w:tc>
          <w:tcPr>
            <w:tcW w:w="2129" w:type="dxa"/>
            <w:shd w:val="clear" w:color="auto" w:fill="FFFFFF" w:themeFill="background1"/>
          </w:tcPr>
          <w:p w14:paraId="069AD538" w14:textId="0A0DC8B2" w:rsidR="00C6660B" w:rsidRPr="00DE556B" w:rsidRDefault="00C6660B" w:rsidP="00C6660B">
            <w:pPr>
              <w:pStyle w:val="iBAAGStandardText"/>
            </w:pPr>
            <w:r w:rsidRPr="00DE556B">
              <w:t>The amount you pay is based on where the covered health service is provided.</w:t>
            </w:r>
          </w:p>
          <w:p w14:paraId="7CF27A77" w14:textId="77777777" w:rsidR="00C6660B" w:rsidRPr="00DE556B" w:rsidRDefault="00C6660B" w:rsidP="00C6660B">
            <w:pPr>
              <w:pStyle w:val="iBAAGStandardText"/>
            </w:pPr>
          </w:p>
          <w:p w14:paraId="7D511F1D" w14:textId="77777777" w:rsidR="00C6660B" w:rsidRPr="00DE556B" w:rsidRDefault="00C6660B" w:rsidP="00C6660B">
            <w:pPr>
              <w:pStyle w:val="iBAAGStandardTextBold"/>
            </w:pPr>
            <w:r w:rsidRPr="00DE556B">
              <w:t>Is prior authorization needed?</w:t>
            </w:r>
          </w:p>
          <w:p w14:paraId="5F5B0C08" w14:textId="0EE8689B" w:rsidR="00C6660B" w:rsidRPr="00DE556B" w:rsidRDefault="00C6660B" w:rsidP="00C6660B">
            <w:pPr>
              <w:pStyle w:val="iBAAGStandardText"/>
            </w:pPr>
            <w:r w:rsidRPr="00DE556B">
              <w:t>Yes</w:t>
            </w:r>
          </w:p>
          <w:p w14:paraId="42E97C3A" w14:textId="77777777" w:rsidR="00C6660B" w:rsidRPr="00DE556B" w:rsidRDefault="00C6660B" w:rsidP="00C6660B">
            <w:pPr>
              <w:pStyle w:val="iBAAGStandardText"/>
            </w:pPr>
          </w:p>
          <w:p w14:paraId="124F9770" w14:textId="77777777" w:rsidR="00C6660B" w:rsidRPr="00DE556B" w:rsidRDefault="00C6660B" w:rsidP="00C6660B">
            <w:pPr>
              <w:pStyle w:val="iBAAGStandardTextBold"/>
            </w:pPr>
            <w:r w:rsidRPr="00DE556B">
              <w:t>Prior authorization is:</w:t>
            </w:r>
          </w:p>
          <w:p w14:paraId="1271596A"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217FF40D" w14:textId="77777777" w:rsidR="00C6660B" w:rsidRPr="00DE556B" w:rsidRDefault="00C6660B" w:rsidP="00C6660B">
            <w:pPr>
              <w:pStyle w:val="iBAAGStandardText"/>
            </w:pPr>
          </w:p>
          <w:p w14:paraId="44C26792" w14:textId="77777777" w:rsidR="00C6660B" w:rsidRPr="00DE556B" w:rsidRDefault="00C6660B" w:rsidP="00C6660B">
            <w:pPr>
              <w:pStyle w:val="iBAAGStandardTextBold"/>
            </w:pPr>
            <w:r w:rsidRPr="00DE556B">
              <w:t xml:space="preserve">When do I need to call? </w:t>
            </w:r>
          </w:p>
          <w:p w14:paraId="710C2580" w14:textId="77777777" w:rsidR="00C6660B" w:rsidRPr="00DE556B" w:rsidRDefault="00C6660B" w:rsidP="00C6660B">
            <w:pPr>
              <w:pStyle w:val="iBAAGLevel1Bullets"/>
            </w:pPr>
            <w:r w:rsidRPr="00DE556B">
              <w:t>As soon as the possibility of transplant arises and before your pre-transplant evaluation</w:t>
            </w:r>
          </w:p>
          <w:p w14:paraId="7A079B0E" w14:textId="77777777" w:rsidR="00C6660B" w:rsidRPr="00DE556B" w:rsidRDefault="00C6660B" w:rsidP="00C6660B">
            <w:pPr>
              <w:pStyle w:val="iBAAGStandardText"/>
            </w:pPr>
          </w:p>
          <w:p w14:paraId="10D45629" w14:textId="77777777" w:rsidR="00C6660B" w:rsidRPr="00DE556B" w:rsidRDefault="00C6660B" w:rsidP="00C6660B">
            <w:pPr>
              <w:pStyle w:val="iBAAGStandardTextBold"/>
            </w:pPr>
            <w:r w:rsidRPr="00DE556B">
              <w:t xml:space="preserve">If you don’t get prior authorization, you pay: </w:t>
            </w:r>
          </w:p>
          <w:p w14:paraId="4CDE91CD" w14:textId="2479D69F" w:rsidR="00C6660B" w:rsidRPr="00DE556B" w:rsidRDefault="00C6660B" w:rsidP="00C6660B">
            <w:pPr>
              <w:pStyle w:val="iBAAGStandardText"/>
            </w:pPr>
            <w:r>
              <w:rPr>
                <w:rStyle w:val="iBAAGStandardTextBoldChar"/>
              </w:rPr>
              <w:t>50%</w:t>
            </w:r>
            <w:r w:rsidRPr="00DE556B">
              <w:t xml:space="preserve"> co-insurance</w:t>
            </w:r>
          </w:p>
          <w:p w14:paraId="5AD22EA2" w14:textId="06880433" w:rsidR="00C6660B" w:rsidRPr="00DE556B" w:rsidRDefault="00C6660B" w:rsidP="00C6660B">
            <w:pPr>
              <w:pStyle w:val="iBAAGStandardText"/>
            </w:pPr>
          </w:p>
        </w:tc>
        <w:tc>
          <w:tcPr>
            <w:tcW w:w="2129" w:type="dxa"/>
            <w:shd w:val="clear" w:color="auto" w:fill="FFFFFF" w:themeFill="background1"/>
          </w:tcPr>
          <w:p w14:paraId="58717E50" w14:textId="4DD91A6C" w:rsidR="00C6660B" w:rsidRPr="00DE556B" w:rsidRDefault="00C6660B" w:rsidP="00C6660B">
            <w:pPr>
              <w:pStyle w:val="iBAAGStandardText"/>
            </w:pPr>
            <w:r w:rsidRPr="00DE556B">
              <w:t>The amount you pay is based on where the covered health service is provided.</w:t>
            </w:r>
          </w:p>
          <w:p w14:paraId="58717E51" w14:textId="77777777" w:rsidR="00C6660B" w:rsidRPr="00DE556B" w:rsidRDefault="00C6660B" w:rsidP="00C6660B">
            <w:pPr>
              <w:pStyle w:val="iBAAGStandardText"/>
            </w:pPr>
          </w:p>
          <w:p w14:paraId="58717E52" w14:textId="77777777" w:rsidR="00C6660B" w:rsidRPr="00DE556B" w:rsidRDefault="00C6660B" w:rsidP="00C6660B">
            <w:pPr>
              <w:pStyle w:val="iBAAGStandardTextBold"/>
            </w:pPr>
            <w:r w:rsidRPr="00DE556B">
              <w:t>Is prior authorization needed?</w:t>
            </w:r>
          </w:p>
          <w:p w14:paraId="58717E53" w14:textId="77777777" w:rsidR="00C6660B" w:rsidRPr="00DE556B" w:rsidRDefault="00C6660B" w:rsidP="00C6660B">
            <w:pPr>
              <w:pStyle w:val="iBAAGStandardText"/>
            </w:pPr>
            <w:r w:rsidRPr="00DE556B">
              <w:t>Yes</w:t>
            </w:r>
          </w:p>
          <w:p w14:paraId="58717E54" w14:textId="77777777" w:rsidR="00C6660B" w:rsidRPr="00DE556B" w:rsidRDefault="00C6660B" w:rsidP="00C6660B">
            <w:pPr>
              <w:pStyle w:val="iBAAGStandardText"/>
            </w:pPr>
          </w:p>
          <w:p w14:paraId="58717E55" w14:textId="77777777" w:rsidR="00C6660B" w:rsidRPr="00DE556B" w:rsidRDefault="00C6660B" w:rsidP="00C6660B">
            <w:pPr>
              <w:pStyle w:val="iBAAGStandardTextBold"/>
            </w:pPr>
            <w:r w:rsidRPr="00DE556B">
              <w:t>Prior authorization is:</w:t>
            </w:r>
          </w:p>
          <w:p w14:paraId="58717E56"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E57" w14:textId="77777777" w:rsidR="00C6660B" w:rsidRPr="00DE556B" w:rsidRDefault="00C6660B" w:rsidP="00C6660B">
            <w:pPr>
              <w:pStyle w:val="iBAAGStandardText"/>
            </w:pPr>
          </w:p>
          <w:p w14:paraId="58717E58" w14:textId="77777777" w:rsidR="00C6660B" w:rsidRPr="00DE556B" w:rsidRDefault="00C6660B" w:rsidP="00C6660B">
            <w:pPr>
              <w:pStyle w:val="iBAAGStandardTextBold"/>
            </w:pPr>
            <w:r w:rsidRPr="00DE556B">
              <w:t xml:space="preserve">When do I need to call? </w:t>
            </w:r>
          </w:p>
          <w:p w14:paraId="58717E59" w14:textId="77777777" w:rsidR="00C6660B" w:rsidRPr="00DE556B" w:rsidRDefault="00C6660B" w:rsidP="00C6660B">
            <w:pPr>
              <w:pStyle w:val="iBAAGLevel1Bullets"/>
            </w:pPr>
            <w:r w:rsidRPr="00DE556B">
              <w:t>As soon as the possibility of transplant arises and before your pre-transplant evaluation</w:t>
            </w:r>
          </w:p>
          <w:p w14:paraId="58717E5A" w14:textId="77777777" w:rsidR="00C6660B" w:rsidRPr="00DE556B" w:rsidRDefault="00C6660B" w:rsidP="00C6660B">
            <w:pPr>
              <w:pStyle w:val="iBAAGStandardText"/>
            </w:pPr>
          </w:p>
          <w:p w14:paraId="58717E5B" w14:textId="77777777" w:rsidR="00C6660B" w:rsidRPr="00DE556B" w:rsidRDefault="00C6660B" w:rsidP="00C6660B">
            <w:pPr>
              <w:pStyle w:val="iBAAGStandardTextBold"/>
            </w:pPr>
            <w:r w:rsidRPr="00DE556B">
              <w:t xml:space="preserve">If you don’t get prior authorization, you pay: </w:t>
            </w:r>
          </w:p>
          <w:p w14:paraId="58717E5D" w14:textId="79C40B6A" w:rsidR="00C6660B" w:rsidRPr="00DE556B" w:rsidRDefault="00C6660B" w:rsidP="00C6660B">
            <w:pPr>
              <w:pStyle w:val="iBAAGStandardText"/>
            </w:pPr>
            <w:r w:rsidRPr="00DE556B">
              <w:t>All charges</w:t>
            </w:r>
          </w:p>
          <w:p w14:paraId="58717E5E" w14:textId="77777777" w:rsidR="00C6660B" w:rsidRPr="00DE556B" w:rsidRDefault="00C6660B" w:rsidP="00C6660B">
            <w:pPr>
              <w:pStyle w:val="iBAAGStandardText"/>
            </w:pPr>
          </w:p>
          <w:p w14:paraId="58717E5F" w14:textId="77777777" w:rsidR="00C6660B" w:rsidRPr="00DE556B" w:rsidRDefault="00C6660B" w:rsidP="00C6660B"/>
        </w:tc>
        <w:tc>
          <w:tcPr>
            <w:tcW w:w="2581" w:type="dxa"/>
            <w:shd w:val="clear" w:color="auto" w:fill="FFFFFF" w:themeFill="background1"/>
          </w:tcPr>
          <w:p w14:paraId="58717E60" w14:textId="267BCAC5" w:rsidR="00C6660B" w:rsidRPr="00DE556B" w:rsidRDefault="00C6660B" w:rsidP="00C6660B">
            <w:pPr>
              <w:pStyle w:val="iBAAGStandardText"/>
            </w:pPr>
            <w:r w:rsidRPr="00DE556B">
              <w:t>U.S.</w:t>
            </w:r>
            <w:r w:rsidRPr="00DE556B">
              <w:rPr>
                <w:rStyle w:val="InstructionalTextChar"/>
              </w:rPr>
              <w:t xml:space="preserve"> </w:t>
            </w:r>
            <w:r w:rsidRPr="00DE556B">
              <w:t>Out-of-network benefits are not covered.</w:t>
            </w:r>
          </w:p>
          <w:p w14:paraId="58717E73" w14:textId="77777777" w:rsidR="00C6660B" w:rsidRPr="00DE556B" w:rsidRDefault="00C6660B">
            <w:pPr>
              <w:pStyle w:val="iBAAGStandardText"/>
            </w:pPr>
          </w:p>
        </w:tc>
        <w:tc>
          <w:tcPr>
            <w:tcW w:w="3290" w:type="dxa"/>
            <w:shd w:val="clear" w:color="auto" w:fill="FFFFFF" w:themeFill="background1"/>
          </w:tcPr>
          <w:p w14:paraId="58717E74" w14:textId="1AEAA91D" w:rsidR="00C6660B" w:rsidRPr="00DE556B" w:rsidRDefault="00C6660B" w:rsidP="00C6660B">
            <w:pPr>
              <w:pStyle w:val="iBAAGStandardText"/>
            </w:pPr>
            <w:r>
              <w:t>For network benefits, t</w:t>
            </w:r>
            <w:r w:rsidRPr="00DE556B">
              <w:t>ransplantation services must be done at a designated facility except for cornea transplants.</w:t>
            </w:r>
          </w:p>
          <w:p w14:paraId="58717E75" w14:textId="77777777" w:rsidR="00C6660B" w:rsidRPr="00DE556B" w:rsidRDefault="00C6660B" w:rsidP="00C6660B">
            <w:pPr>
              <w:pStyle w:val="iBAAGStandardText"/>
            </w:pPr>
          </w:p>
          <w:p w14:paraId="58717E76" w14:textId="77777777" w:rsidR="00C6660B" w:rsidRPr="00DE556B" w:rsidRDefault="00C6660B" w:rsidP="00C6660B">
            <w:pPr>
              <w:pStyle w:val="iBAAGStandardText"/>
            </w:pPr>
            <w:r w:rsidRPr="00DE556B">
              <w:t xml:space="preserve">No coverage for: </w:t>
            </w:r>
          </w:p>
          <w:p w14:paraId="58717E77" w14:textId="77777777" w:rsidR="00C6660B" w:rsidRPr="00DE556B" w:rsidRDefault="00C6660B" w:rsidP="00C6660B">
            <w:pPr>
              <w:pStyle w:val="iBAAGLevel1Bullets"/>
            </w:pPr>
            <w:r w:rsidRPr="00DE556B">
              <w:t xml:space="preserve">donating an organ  </w:t>
            </w:r>
          </w:p>
          <w:p w14:paraId="58717E78" w14:textId="77777777" w:rsidR="00C6660B" w:rsidRPr="00DE556B" w:rsidRDefault="00C6660B" w:rsidP="00C6660B">
            <w:pPr>
              <w:pStyle w:val="iBAAGLevel1Bullets"/>
            </w:pPr>
            <w:r w:rsidRPr="00DE556B">
              <w:t>artificial or animal organs</w:t>
            </w:r>
          </w:p>
          <w:p w14:paraId="58717E79" w14:textId="77777777" w:rsidR="00C6660B" w:rsidRPr="00DE556B" w:rsidRDefault="00C6660B" w:rsidP="00C6660B">
            <w:pPr>
              <w:pStyle w:val="iBAAGLevel1Bullets"/>
            </w:pPr>
            <w:r w:rsidRPr="00DE556B">
              <w:t>experimental, investigational or unproven transplants</w:t>
            </w:r>
          </w:p>
          <w:p w14:paraId="58717E7A" w14:textId="77777777" w:rsidR="00C6660B" w:rsidRPr="00DE556B" w:rsidRDefault="00C6660B" w:rsidP="00C6660B"/>
          <w:p w14:paraId="58717E7B" w14:textId="77777777" w:rsidR="00C6660B" w:rsidRPr="00DE556B" w:rsidRDefault="00C6660B" w:rsidP="00C6660B"/>
          <w:p w14:paraId="58717E7C" w14:textId="77777777" w:rsidR="00C6660B" w:rsidRPr="00DE556B" w:rsidRDefault="00C6660B" w:rsidP="00C6660B"/>
          <w:p w14:paraId="58717E7D" w14:textId="77777777" w:rsidR="00C6660B" w:rsidRPr="00DE556B" w:rsidRDefault="00C6660B" w:rsidP="00C6660B"/>
        </w:tc>
      </w:tr>
      <w:tr w:rsidR="00C6660B" w:rsidRPr="00DE556B" w14:paraId="58717E85" w14:textId="77777777" w:rsidTr="00C6660B">
        <w:tc>
          <w:tcPr>
            <w:tcW w:w="3400" w:type="dxa"/>
            <w:tcBorders>
              <w:bottom w:val="single" w:sz="4" w:space="0" w:color="000000" w:themeColor="text1"/>
            </w:tcBorders>
            <w:shd w:val="clear" w:color="auto" w:fill="31849B"/>
            <w:vAlign w:val="center"/>
          </w:tcPr>
          <w:p w14:paraId="58717E7F"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2D066FEB" w14:textId="77777777" w:rsidR="00C6660B" w:rsidRPr="00DE556B" w:rsidRDefault="00C6660B" w:rsidP="00C6660B">
            <w:pPr>
              <w:pStyle w:val="iBAAGTableHeader"/>
            </w:pPr>
            <w:r w:rsidRPr="00DE556B">
              <w:t>Your cost if you use</w:t>
            </w:r>
          </w:p>
          <w:p w14:paraId="486E49D1" w14:textId="6B0065EE"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DBC9CD5" w14:textId="77777777" w:rsidR="00C6660B" w:rsidRPr="00DE556B" w:rsidRDefault="00C6660B" w:rsidP="00C6660B">
            <w:pPr>
              <w:pStyle w:val="iBAAGTableHeader"/>
            </w:pPr>
            <w:r w:rsidRPr="00DE556B">
              <w:t>Your cost if you use</w:t>
            </w:r>
          </w:p>
          <w:p w14:paraId="58717E81" w14:textId="27D9753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80B60D" w14:textId="77777777" w:rsidR="00C6660B" w:rsidRPr="00DE556B" w:rsidRDefault="00C6660B" w:rsidP="00C6660B">
            <w:pPr>
              <w:pStyle w:val="iBAAGTableHeader"/>
            </w:pPr>
            <w:r w:rsidRPr="00DE556B">
              <w:t>Your cost if you use U.S.</w:t>
            </w:r>
          </w:p>
          <w:p w14:paraId="58717E83" w14:textId="1DD4CC7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84" w14:textId="77777777" w:rsidR="00C6660B" w:rsidRPr="00DE556B" w:rsidRDefault="00C6660B" w:rsidP="00C6660B">
            <w:pPr>
              <w:pStyle w:val="iBAAGTableHeader"/>
            </w:pPr>
            <w:r w:rsidRPr="00DE556B">
              <w:t>Limits &amp; Exceptions</w:t>
            </w:r>
          </w:p>
        </w:tc>
      </w:tr>
      <w:tr w:rsidR="00C6660B" w:rsidRPr="00DE556B" w14:paraId="58717E92" w14:textId="77777777" w:rsidTr="00C6660B">
        <w:tc>
          <w:tcPr>
            <w:tcW w:w="3400" w:type="dxa"/>
            <w:shd w:val="clear" w:color="auto" w:fill="FFFFFF" w:themeFill="background1"/>
          </w:tcPr>
          <w:p w14:paraId="58717E86" w14:textId="77777777" w:rsidR="00C6660B" w:rsidRPr="00DE556B" w:rsidRDefault="00C6660B" w:rsidP="00C6660B">
            <w:pPr>
              <w:pStyle w:val="iBAAGSituationBoxName"/>
            </w:pPr>
            <w:bookmarkStart w:id="121" w:name="Wigs"/>
            <w:r w:rsidRPr="00DE556B">
              <w:t>Wigs</w:t>
            </w:r>
            <w:bookmarkEnd w:id="121"/>
          </w:p>
          <w:p w14:paraId="58717E87" w14:textId="77777777" w:rsidR="00C6660B" w:rsidRPr="00DE556B" w:rsidRDefault="00C6660B" w:rsidP="00C6660B">
            <w:pPr>
              <w:pStyle w:val="iBAAGStandardText"/>
            </w:pPr>
          </w:p>
          <w:p w14:paraId="58717E88" w14:textId="77777777" w:rsidR="00C6660B" w:rsidRPr="00DE556B" w:rsidRDefault="00C6660B" w:rsidP="00C6660B">
            <w:pPr>
              <w:pStyle w:val="iBAAGStandardText"/>
            </w:pPr>
            <w:r w:rsidRPr="00DE556B">
              <w:rPr>
                <w:rStyle w:val="iBAAGStandardTextBoldChar"/>
              </w:rPr>
              <w:t>What is a wig?</w:t>
            </w:r>
            <w:r w:rsidRPr="00DE556B">
              <w:t xml:space="preserve"> A manufactured covering of hair to wear on your head.</w:t>
            </w:r>
          </w:p>
          <w:p w14:paraId="58717E89" w14:textId="77777777" w:rsidR="00C6660B" w:rsidRPr="00DE556B" w:rsidRDefault="00C6660B" w:rsidP="00C6660B">
            <w:pPr>
              <w:pStyle w:val="iBAAGStandardText"/>
            </w:pPr>
          </w:p>
          <w:p w14:paraId="58717E8A" w14:textId="77777777" w:rsidR="00C6660B" w:rsidRPr="00DE556B" w:rsidRDefault="00C6660B" w:rsidP="00C6660B">
            <w:pPr>
              <w:pStyle w:val="iBAAGStandardTextBold"/>
            </w:pPr>
            <w:r w:rsidRPr="00DE556B">
              <w:t xml:space="preserve">Want more information? </w:t>
            </w:r>
          </w:p>
          <w:p w14:paraId="58717E8B" w14:textId="77777777" w:rsidR="00C6660B" w:rsidRPr="00DE556B" w:rsidRDefault="00C6660B" w:rsidP="00C6660B">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C6660B" w:rsidRPr="00DE556B" w:rsidRDefault="00C6660B" w:rsidP="00C6660B">
            <w:pPr>
              <w:pStyle w:val="iBAAGStandardText"/>
            </w:pPr>
          </w:p>
        </w:tc>
        <w:tc>
          <w:tcPr>
            <w:tcW w:w="2129" w:type="dxa"/>
            <w:shd w:val="clear" w:color="auto" w:fill="FFFFFF" w:themeFill="background1"/>
          </w:tcPr>
          <w:p w14:paraId="66B96003"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3E47E7E6" w14:textId="77777777" w:rsidR="00C6660B" w:rsidRPr="00DE556B" w:rsidRDefault="00C6660B" w:rsidP="00C6660B">
            <w:pPr>
              <w:pStyle w:val="iBAAGStandardText"/>
            </w:pPr>
          </w:p>
          <w:p w14:paraId="6C3CC92E" w14:textId="77777777" w:rsidR="00C6660B" w:rsidRPr="00DE556B" w:rsidRDefault="00C6660B" w:rsidP="00C6660B">
            <w:pPr>
              <w:pStyle w:val="iBAAGStandardTextBold"/>
            </w:pPr>
            <w:r w:rsidRPr="00DE556B">
              <w:t>Is prior authorization needed?</w:t>
            </w:r>
          </w:p>
          <w:p w14:paraId="72FED72E" w14:textId="73BBEE72" w:rsidR="00C6660B" w:rsidRPr="00DE556B" w:rsidRDefault="00C6660B" w:rsidP="00C6660B">
            <w:pPr>
              <w:pStyle w:val="iBAAGStandardText"/>
            </w:pPr>
            <w:r w:rsidRPr="00DE556B">
              <w:t>No</w:t>
            </w:r>
          </w:p>
          <w:p w14:paraId="4973281E" w14:textId="77777777" w:rsidR="00C6660B" w:rsidRPr="00DE556B" w:rsidRDefault="00C6660B" w:rsidP="00C6660B">
            <w:pPr>
              <w:pStyle w:val="iBAAGStandardText"/>
            </w:pPr>
          </w:p>
        </w:tc>
        <w:tc>
          <w:tcPr>
            <w:tcW w:w="2129" w:type="dxa"/>
            <w:shd w:val="clear" w:color="auto" w:fill="FFFFFF" w:themeFill="background1"/>
          </w:tcPr>
          <w:p w14:paraId="4EBBC6A7" w14:textId="6105C270" w:rsidR="00C6660B" w:rsidRPr="00DE556B" w:rsidRDefault="00C6660B" w:rsidP="00C6660B">
            <w:pPr>
              <w:pStyle w:val="iBAAGStandardText"/>
              <w:rPr>
                <w:rFonts w:eastAsia="Times New Roman" w:cs="Times New Roman"/>
              </w:rPr>
            </w:pPr>
            <w:r>
              <w:rPr>
                <w:rStyle w:val="iBAAGStandardTextBoldChar"/>
              </w:rPr>
              <w:t>20%</w:t>
            </w:r>
            <w:r w:rsidRPr="00DE556B">
              <w:t xml:space="preserve"> co-insurance, after you pay the deductible</w:t>
            </w:r>
          </w:p>
          <w:p w14:paraId="30A5F384" w14:textId="77777777" w:rsidR="00C6660B" w:rsidRPr="00DE556B" w:rsidRDefault="00C6660B" w:rsidP="00C6660B">
            <w:pPr>
              <w:pStyle w:val="iBAAGStandardText"/>
            </w:pPr>
          </w:p>
          <w:p w14:paraId="2DBC5128" w14:textId="183DE323" w:rsidR="00C6660B" w:rsidRPr="00DE556B" w:rsidRDefault="00C6660B" w:rsidP="00C6660B">
            <w:pPr>
              <w:pStyle w:val="iBAAGStandardText"/>
            </w:pPr>
            <w:r w:rsidRPr="00DE556B">
              <w:rPr>
                <w:rStyle w:val="iBAAGStandardTextBoldChar"/>
              </w:rPr>
              <w:t>Is prior authorization needed?</w:t>
            </w:r>
          </w:p>
          <w:p w14:paraId="2C822D8B" w14:textId="0BB77631" w:rsidR="00C6660B" w:rsidRPr="00DE556B" w:rsidRDefault="00C6660B" w:rsidP="00C6660B">
            <w:pPr>
              <w:pStyle w:val="iBAAGStandardText"/>
            </w:pPr>
            <w:r w:rsidRPr="00DE556B">
              <w:t>No</w:t>
            </w:r>
          </w:p>
          <w:p w14:paraId="58717E8D" w14:textId="174B20CE" w:rsidR="00C6660B" w:rsidRPr="00DE556B" w:rsidRDefault="00C6660B" w:rsidP="00C6660B"/>
        </w:tc>
        <w:tc>
          <w:tcPr>
            <w:tcW w:w="2581" w:type="dxa"/>
            <w:shd w:val="clear" w:color="auto" w:fill="FFFFFF" w:themeFill="background1"/>
          </w:tcPr>
          <w:p w14:paraId="7F3B3A0E" w14:textId="35012957" w:rsidR="00C6660B" w:rsidRPr="00DE556B" w:rsidRDefault="00C6660B" w:rsidP="00C6660B">
            <w:pPr>
              <w:pStyle w:val="iBAAGStandardText"/>
            </w:pPr>
            <w:r>
              <w:rPr>
                <w:rStyle w:val="iBAAGStandardTextBoldChar"/>
              </w:rPr>
              <w:t>50%</w:t>
            </w:r>
            <w:r w:rsidRPr="00DE556B">
              <w:t xml:space="preserve"> co-insurance, after you pay the deductible</w:t>
            </w:r>
          </w:p>
          <w:p w14:paraId="06AF987C" w14:textId="77777777" w:rsidR="00C6660B" w:rsidRPr="00DE556B" w:rsidRDefault="00C6660B" w:rsidP="00C6660B">
            <w:pPr>
              <w:pStyle w:val="iBAAGStandardText"/>
            </w:pPr>
          </w:p>
          <w:p w14:paraId="19797B82" w14:textId="77777777" w:rsidR="00C6660B" w:rsidRPr="00DE556B" w:rsidRDefault="00C6660B" w:rsidP="00C6660B">
            <w:pPr>
              <w:pStyle w:val="iBAAGStandardText"/>
            </w:pPr>
            <w:r w:rsidRPr="00DE556B">
              <w:rPr>
                <w:rStyle w:val="iBAAGStandardTextBoldChar"/>
              </w:rPr>
              <w:t>Is prior authorization needed?</w:t>
            </w:r>
          </w:p>
          <w:p w14:paraId="6483DD64" w14:textId="77777777" w:rsidR="00C6660B" w:rsidRPr="00DE556B" w:rsidRDefault="00C6660B" w:rsidP="00C6660B">
            <w:pPr>
              <w:pStyle w:val="iBAAGStandardText"/>
            </w:pPr>
            <w:r w:rsidRPr="00DE556B">
              <w:t>No</w:t>
            </w:r>
          </w:p>
          <w:p w14:paraId="58717E8E" w14:textId="191A0850" w:rsidR="00C6660B" w:rsidRPr="00DE556B" w:rsidRDefault="00C6660B" w:rsidP="00C6660B"/>
        </w:tc>
        <w:tc>
          <w:tcPr>
            <w:tcW w:w="3290" w:type="dxa"/>
            <w:shd w:val="clear" w:color="auto" w:fill="FFFFFF" w:themeFill="background1"/>
          </w:tcPr>
          <w:p w14:paraId="65B758C8" w14:textId="7FA326E4" w:rsidR="00C6660B" w:rsidRPr="00DE556B" w:rsidRDefault="00C6660B" w:rsidP="00C6660B">
            <w:pPr>
              <w:rPr>
                <w:rFonts w:cs="Arial"/>
              </w:rPr>
            </w:pPr>
            <w:r w:rsidRPr="00DE556B">
              <w:rPr>
                <w:rFonts w:cs="Arial"/>
              </w:rPr>
              <w:t xml:space="preserve">Limited to </w:t>
            </w:r>
            <w:r w:rsidRPr="00DE556B">
              <w:rPr>
                <w:rFonts w:cs="Arial"/>
                <w:b/>
              </w:rPr>
              <w:t>$</w:t>
            </w:r>
            <w:r>
              <w:rPr>
                <w:rFonts w:cs="Arial"/>
                <w:b/>
              </w:rPr>
              <w:t>5</w:t>
            </w:r>
            <w:r w:rsidRPr="00DE556B">
              <w:rPr>
                <w:rFonts w:cs="Arial"/>
                <w:b/>
              </w:rPr>
              <w:t>,000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C6660B" w:rsidRPr="00DE556B" w:rsidRDefault="00C6660B" w:rsidP="00C6660B">
            <w:pPr>
              <w:pStyle w:val="MemberViewStandard"/>
            </w:pPr>
          </w:p>
          <w:p w14:paraId="58717E91" w14:textId="7E6CD3AD" w:rsidR="00C6660B" w:rsidRPr="00DE556B" w:rsidRDefault="00C6660B" w:rsidP="00C6660B">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EA5C51">
            <w:pPr>
              <w:pStyle w:val="iBAAGSituationBoxName"/>
            </w:pPr>
            <w:bookmarkStart w:id="122" w:name="Diabetes_Services_Quick_Tip"/>
            <w:r w:rsidRPr="00DE556B">
              <w:t>Diabetes Services Quick Tip</w:t>
            </w:r>
            <w:bookmarkEnd w:id="122"/>
          </w:p>
        </w:tc>
        <w:tc>
          <w:tcPr>
            <w:tcW w:w="9990" w:type="dxa"/>
            <w:shd w:val="clear" w:color="auto" w:fill="F2DBDB"/>
          </w:tcPr>
          <w:p w14:paraId="4801B143" w14:textId="16C8E0B7"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EA4826">
            <w:pPr>
              <w:pStyle w:val="iBAAGSituationBoxName"/>
            </w:pPr>
            <w:bookmarkStart w:id="123" w:name="Mechanical_Circulatory_Support_Devices"/>
            <w:r w:rsidRPr="00565364">
              <w:t>Mechanical Circulatory Support Devices (MCSD) / Ventricular Assist Devices (VAD)</w:t>
            </w:r>
            <w:bookmarkEnd w:id="12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EA5C51">
            <w:pPr>
              <w:pStyle w:val="iBAAGSituationBoxName"/>
            </w:pPr>
            <w:bookmarkStart w:id="124" w:name="Pharmaceutical_Products_Quick_Tip"/>
            <w:r w:rsidRPr="00DE556B">
              <w:t>Pharmaceutical Products – Outpatient Quick Tip</w:t>
            </w:r>
            <w:bookmarkEnd w:id="12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5" w:name="Prescription_Drugs_section"/>
            <w:r w:rsidRPr="00DE556B">
              <w:rPr>
                <w:rFonts w:cs="Arial"/>
                <w:color w:val="0000FF"/>
              </w:rPr>
              <w:t>Prescription Drugs</w:t>
            </w:r>
            <w:bookmarkEnd w:id="12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EA5C51">
            <w:pPr>
              <w:pStyle w:val="iBAAGSituationBoxName"/>
            </w:pPr>
            <w:bookmarkStart w:id="126" w:name="Pharmacy_Benefit_Manager_PBM"/>
            <w:r w:rsidRPr="00DE556B">
              <w:t>Pharmacy Benefit Manager (PBM)</w:t>
            </w:r>
            <w:bookmarkEnd w:id="126"/>
          </w:p>
          <w:p w14:paraId="58717EB2" w14:textId="089BC29B"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476732FD"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4A0D63">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4A0D63">
            <w:pPr>
              <w:pStyle w:val="iBAAGTableHeader"/>
            </w:pPr>
            <w:r w:rsidRPr="00DE556B">
              <w:t>Your cost if you use</w:t>
            </w:r>
          </w:p>
          <w:p w14:paraId="10396463" w14:textId="77777777" w:rsidR="00AD54E4" w:rsidRPr="00DE556B" w:rsidRDefault="00AD54E4" w:rsidP="004A0D6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4A0D63">
            <w:pPr>
              <w:pStyle w:val="iBAAGTableHeader"/>
            </w:pPr>
            <w:r w:rsidRPr="00DE556B">
              <w:t>Your cost if you use</w:t>
            </w:r>
          </w:p>
          <w:p w14:paraId="440A1632" w14:textId="77777777" w:rsidR="00AD54E4" w:rsidRPr="00DE556B" w:rsidRDefault="00AD54E4" w:rsidP="004A0D6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4A0D63">
            <w:pPr>
              <w:pStyle w:val="iBAAGTableHeader"/>
            </w:pPr>
            <w:r w:rsidRPr="00DE556B">
              <w:t>Your cost if you use U.S.</w:t>
            </w:r>
          </w:p>
          <w:p w14:paraId="3D54256D" w14:textId="77777777" w:rsidR="00AD54E4" w:rsidRPr="00DE556B" w:rsidRDefault="00AD54E4" w:rsidP="004A0D63">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4A0D63">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4A0D63">
            <w:pPr>
              <w:pStyle w:val="iBAAGSituationBoxName"/>
            </w:pPr>
            <w:bookmarkStart w:id="127" w:name="Outpatient_Prescription_Drugs"/>
            <w:r w:rsidRPr="00DE556B">
              <w:t>Outpatient Prescription Drugs</w:t>
            </w:r>
            <w:bookmarkEnd w:id="127"/>
          </w:p>
          <w:p w14:paraId="0ED33611" w14:textId="77777777" w:rsidR="00AD54E4" w:rsidRPr="00DE556B" w:rsidRDefault="00AD54E4" w:rsidP="004A0D63">
            <w:pPr>
              <w:pStyle w:val="iBAAGSituationBoxName"/>
            </w:pPr>
          </w:p>
          <w:p w14:paraId="57CDEBF6" w14:textId="77777777" w:rsidR="00AD54E4" w:rsidRPr="00DE556B" w:rsidRDefault="00AD54E4" w:rsidP="004A0D63">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4A0D63">
            <w:pPr>
              <w:pStyle w:val="iBAAGSituationBoxName"/>
            </w:pPr>
          </w:p>
          <w:p w14:paraId="2C3DE11D" w14:textId="77777777" w:rsidR="00AD54E4" w:rsidRPr="00DE556B" w:rsidRDefault="00AD54E4" w:rsidP="004A0D63">
            <w:pPr>
              <w:pStyle w:val="iBAAGStandardTextBold"/>
            </w:pPr>
            <w:r w:rsidRPr="00DE556B">
              <w:t xml:space="preserve">Want more information? </w:t>
            </w:r>
          </w:p>
          <w:p w14:paraId="5CF1DE97" w14:textId="77777777" w:rsidR="00AD54E4" w:rsidRPr="00DE556B" w:rsidRDefault="00AD54E4" w:rsidP="004A0D63">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4A0D63">
            <w:pPr>
              <w:pStyle w:val="iBAAGStandardText"/>
            </w:pPr>
          </w:p>
        </w:tc>
        <w:tc>
          <w:tcPr>
            <w:tcW w:w="2491" w:type="dxa"/>
            <w:shd w:val="clear" w:color="auto" w:fill="FFFFFF" w:themeFill="background1"/>
          </w:tcPr>
          <w:p w14:paraId="4EE685D6" w14:textId="15FA4E12" w:rsidR="00AD54E4" w:rsidRPr="00DE556B" w:rsidRDefault="00D65FEC" w:rsidP="004A0D63">
            <w:pPr>
              <w:pStyle w:val="iBAAGStandardText"/>
              <w:rPr>
                <w:rStyle w:val="InstructionalTextChar"/>
              </w:rPr>
            </w:pPr>
            <w:r>
              <w:rPr>
                <w:rStyle w:val="iBAAGStandardTextBoldChar"/>
              </w:rPr>
              <w:t>30%</w:t>
            </w:r>
            <w:r w:rsidR="00AD54E4" w:rsidRPr="00DE556B">
              <w:t xml:space="preserve"> co-insurance. The annual medical deductible does not apply.</w:t>
            </w:r>
          </w:p>
          <w:p w14:paraId="0B423D17" w14:textId="77777777" w:rsidR="00AD54E4" w:rsidRDefault="00AD54E4" w:rsidP="004A0D63"/>
          <w:p w14:paraId="072E4C10" w14:textId="77777777" w:rsidR="00AD54E4" w:rsidRPr="00DE556B" w:rsidRDefault="00AD54E4" w:rsidP="004A0D63">
            <w:pPr>
              <w:pStyle w:val="iBAAGStandardTextBold"/>
            </w:pPr>
            <w:r w:rsidRPr="00DE556B">
              <w:t>Is prior authorization needed?</w:t>
            </w:r>
          </w:p>
          <w:p w14:paraId="1628B7D7" w14:textId="77777777" w:rsidR="00AD54E4" w:rsidRPr="00DE556B" w:rsidRDefault="00AD54E4" w:rsidP="004A0D63">
            <w:pPr>
              <w:pStyle w:val="iBAAGStandardText"/>
            </w:pPr>
            <w:r w:rsidRPr="00DE556B">
              <w:t>No</w:t>
            </w:r>
          </w:p>
          <w:p w14:paraId="33216529" w14:textId="77777777" w:rsidR="00AD54E4" w:rsidRPr="00DE556B" w:rsidRDefault="00AD54E4" w:rsidP="004A0D63"/>
        </w:tc>
        <w:tc>
          <w:tcPr>
            <w:tcW w:w="2491" w:type="dxa"/>
            <w:shd w:val="clear" w:color="auto" w:fill="FFFFFF" w:themeFill="background1"/>
          </w:tcPr>
          <w:p w14:paraId="23329643" w14:textId="77777777" w:rsidR="00AD54E4" w:rsidRPr="00DE556B" w:rsidRDefault="00AD54E4" w:rsidP="004A0D63">
            <w:pPr>
              <w:pStyle w:val="iBAAGStandardText"/>
            </w:pPr>
            <w:r w:rsidRPr="00DE556B">
              <w:t>U.S. Network benefits are not covered.</w:t>
            </w:r>
          </w:p>
          <w:p w14:paraId="66BB3CF0" w14:textId="77777777" w:rsidR="00AD54E4" w:rsidRPr="00DE556B" w:rsidRDefault="00AD54E4" w:rsidP="004A0D63"/>
        </w:tc>
        <w:tc>
          <w:tcPr>
            <w:tcW w:w="2491" w:type="dxa"/>
            <w:shd w:val="clear" w:color="auto" w:fill="FFFFFF" w:themeFill="background1"/>
          </w:tcPr>
          <w:p w14:paraId="381DB0A9" w14:textId="77777777" w:rsidR="00AD54E4" w:rsidRPr="00DE556B" w:rsidRDefault="00AD54E4" w:rsidP="004A0D63">
            <w:pPr>
              <w:pStyle w:val="iBAAGStandardText"/>
            </w:pPr>
            <w:r w:rsidRPr="00DE556B">
              <w:t>U.S. Out-of-network benefits are not covered.</w:t>
            </w:r>
          </w:p>
          <w:p w14:paraId="660F0554" w14:textId="77777777" w:rsidR="00AD54E4" w:rsidRPr="00DE556B" w:rsidRDefault="00AD54E4" w:rsidP="004A0D63">
            <w:pPr>
              <w:pStyle w:val="iBAAGStandardText"/>
            </w:pPr>
          </w:p>
        </w:tc>
        <w:tc>
          <w:tcPr>
            <w:tcW w:w="2528" w:type="dxa"/>
            <w:gridSpan w:val="2"/>
            <w:shd w:val="clear" w:color="auto" w:fill="FFFFFF" w:themeFill="background1"/>
          </w:tcPr>
          <w:p w14:paraId="694C61B9" w14:textId="588B6F51" w:rsidR="00AD54E4" w:rsidRPr="00DE556B" w:rsidRDefault="00AD54E4" w:rsidP="004A0D63">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4A0D63">
            <w:pPr>
              <w:pStyle w:val="iBAAGStandardText"/>
            </w:pPr>
          </w:p>
          <w:p w14:paraId="6FABBD16" w14:textId="77777777" w:rsidR="00AD54E4" w:rsidRPr="00DE556B" w:rsidRDefault="00AD54E4" w:rsidP="004A0D63">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4A0D63">
            <w:pPr>
              <w:pStyle w:val="iBAAGStandardText"/>
            </w:pPr>
          </w:p>
          <w:p w14:paraId="562CB665" w14:textId="77777777" w:rsidR="00AD54E4" w:rsidRPr="00DE556B" w:rsidRDefault="00AD54E4" w:rsidP="004A0D63">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8" w:name="Specialty_Pharmacy_Program_Quick_Tip"/>
            <w:r w:rsidRPr="00DE556B">
              <w:rPr>
                <w:b/>
                <w:sz w:val="28"/>
                <w:szCs w:val="28"/>
              </w:rPr>
              <w:t>Specialty Pharmacy Quick Tip</w:t>
            </w:r>
            <w:bookmarkEnd w:id="12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9" w:name="Other_Benefits_Section"/>
            <w:r w:rsidRPr="00DE556B">
              <w:rPr>
                <w:rFonts w:cs="Arial"/>
                <w:color w:val="0000FF"/>
              </w:rPr>
              <w:t>Other Benefits</w:t>
            </w:r>
            <w:bookmarkEnd w:id="12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2309E3">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2309E3">
        <w:tc>
          <w:tcPr>
            <w:tcW w:w="3517" w:type="dxa"/>
            <w:shd w:val="clear" w:color="auto" w:fill="FFFFFF" w:themeFill="background1"/>
          </w:tcPr>
          <w:p w14:paraId="58717FD7" w14:textId="6B11D369" w:rsidR="00BB75DA" w:rsidRPr="00DE556B" w:rsidRDefault="00BB75DA" w:rsidP="00EA5C51">
            <w:pPr>
              <w:pStyle w:val="iBAAGSituationBoxName"/>
            </w:pPr>
            <w:bookmarkStart w:id="130" w:name="Dental_Vendor"/>
            <w:r w:rsidRPr="00DE556B">
              <w:t>Dental Vendor</w:t>
            </w:r>
            <w:bookmarkEnd w:id="130"/>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2309E3">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2309E3">
        <w:tc>
          <w:tcPr>
            <w:tcW w:w="3517" w:type="dxa"/>
            <w:shd w:val="clear" w:color="auto" w:fill="FFFFFF" w:themeFill="background1"/>
          </w:tcPr>
          <w:p w14:paraId="58717FE5" w14:textId="77777777" w:rsidR="00692162" w:rsidRPr="00DE556B" w:rsidRDefault="00692162" w:rsidP="00EA5C51">
            <w:pPr>
              <w:pStyle w:val="iBAAGSituationBoxName"/>
            </w:pPr>
            <w:bookmarkStart w:id="131" w:name="Dependent_Coverage"/>
            <w:r w:rsidRPr="00DE556B">
              <w:t>Dependent Coverage</w:t>
            </w:r>
            <w:bookmarkEnd w:id="131"/>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5F30FFB8"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78D38030"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2309E3">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2309E3">
        <w:tc>
          <w:tcPr>
            <w:tcW w:w="3517" w:type="dxa"/>
            <w:shd w:val="clear" w:color="auto" w:fill="FFFFFF" w:themeFill="background1"/>
          </w:tcPr>
          <w:p w14:paraId="58717FF6" w14:textId="77777777" w:rsidR="00692162" w:rsidRPr="00DE556B" w:rsidRDefault="00692162" w:rsidP="00EA5C51">
            <w:pPr>
              <w:pStyle w:val="iBAAGSituationBoxName"/>
            </w:pPr>
            <w:bookmarkStart w:id="132" w:name="Exclusions"/>
            <w:r w:rsidRPr="00DE556B">
              <w:t>Exclusions</w:t>
            </w:r>
            <w:bookmarkEnd w:id="13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DE556B" w:rsidRDefault="00692162" w:rsidP="006A6DDF">
            <w:pPr>
              <w:pStyle w:val="iBAAGStandardTextBold"/>
            </w:pPr>
            <w:r w:rsidRPr="00DE556B">
              <w:t>Alternative Treatments</w:t>
            </w:r>
          </w:p>
          <w:p w14:paraId="58718001" w14:textId="77777777" w:rsidR="00692162" w:rsidRPr="00DE556B" w:rsidRDefault="00692162" w:rsidP="006A6DDF">
            <w:pPr>
              <w:pStyle w:val="iBAAGLevel1Bullets"/>
            </w:pPr>
            <w:r w:rsidRPr="00DE556B">
              <w:t>Acupressure</w:t>
            </w:r>
          </w:p>
          <w:p w14:paraId="58718002" w14:textId="77777777" w:rsidR="00692162" w:rsidRPr="00DE556B" w:rsidRDefault="00692162" w:rsidP="006A6DDF">
            <w:pPr>
              <w:pStyle w:val="iBAAGLevel1Bullets"/>
            </w:pPr>
            <w:r w:rsidRPr="00DE556B">
              <w:t>Aromatherapy</w:t>
            </w:r>
          </w:p>
          <w:p w14:paraId="58718003" w14:textId="77777777" w:rsidR="00692162" w:rsidRPr="00DE556B" w:rsidRDefault="00692162" w:rsidP="006A6DDF">
            <w:pPr>
              <w:pStyle w:val="iBAAGLevel1Bullets"/>
            </w:pPr>
            <w:r w:rsidRPr="00DE556B">
              <w:t>Art/Dance/Music therapy</w:t>
            </w:r>
          </w:p>
          <w:p w14:paraId="58718004" w14:textId="77777777" w:rsidR="00692162" w:rsidRPr="00DE556B" w:rsidRDefault="00692162" w:rsidP="006A6DDF">
            <w:pPr>
              <w:pStyle w:val="iBAAGLevel1Bullets"/>
            </w:pPr>
            <w:r w:rsidRPr="00DE556B">
              <w:t>Biofeedback equipment</w:t>
            </w:r>
          </w:p>
          <w:p w14:paraId="58718005" w14:textId="77777777" w:rsidR="00692162" w:rsidRPr="00DE556B" w:rsidRDefault="00692162" w:rsidP="006A6DDF">
            <w:pPr>
              <w:pStyle w:val="iBAAGLevel1Bullets"/>
            </w:pPr>
            <w:r w:rsidRPr="00DE556B">
              <w:t xml:space="preserve">Horseback therapy </w:t>
            </w:r>
          </w:p>
          <w:p w14:paraId="58718006" w14:textId="77777777" w:rsidR="00692162" w:rsidRPr="00DE556B" w:rsidRDefault="00692162" w:rsidP="006A6DDF">
            <w:pPr>
              <w:pStyle w:val="iBAAGLevel1Bullets"/>
            </w:pPr>
            <w:r w:rsidRPr="00DE556B">
              <w:t>Hypnotism</w:t>
            </w:r>
          </w:p>
          <w:p w14:paraId="58718007" w14:textId="77777777" w:rsidR="00692162" w:rsidRPr="00DE556B" w:rsidRDefault="00692162" w:rsidP="006A6DDF">
            <w:pPr>
              <w:pStyle w:val="iBAAGLevel1Bullets"/>
            </w:pPr>
            <w:r w:rsidRPr="00DE556B">
              <w:t>Massage therapy</w:t>
            </w:r>
          </w:p>
          <w:p w14:paraId="58718008" w14:textId="77777777" w:rsidR="00692162" w:rsidRPr="00DE556B" w:rsidRDefault="00692162" w:rsidP="006A6DDF">
            <w:pPr>
              <w:pStyle w:val="iBAAGLevel1Bullets"/>
            </w:pPr>
            <w:r w:rsidRPr="00DE556B">
              <w:t>Rolfing</w:t>
            </w:r>
          </w:p>
          <w:p w14:paraId="34711894" w14:textId="14A5BD46" w:rsidR="00D0617E" w:rsidRPr="005A1D83" w:rsidRDefault="00D0617E" w:rsidP="00D0617E">
            <w:pPr>
              <w:pStyle w:val="iBAAGStandardText"/>
              <w:rPr>
                <w:rStyle w:val="iBAAGStandardTextItalicsChar"/>
              </w:rPr>
            </w:pPr>
            <w:r w:rsidRPr="00D0617E">
              <w:t xml:space="preserve">These exclusions do not apply to services described </w:t>
            </w:r>
            <w:r w:rsidR="00B029D9">
              <w:t xml:space="preserve">outside the U.S. </w:t>
            </w:r>
            <w:r w:rsidRPr="00D0617E">
              <w:t>under</w:t>
            </w:r>
            <w:r w:rsidRPr="00351F3A">
              <w:rPr>
                <w:color w:val="FF0000"/>
              </w:rPr>
              <w:t xml:space="preserve"> </w:t>
            </w:r>
            <w:r w:rsidRPr="005A1D83">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77777777" w:rsidR="00692162" w:rsidRPr="00DE556B" w:rsidRDefault="00692162" w:rsidP="006A6DDF">
            <w:pPr>
              <w:pStyle w:val="iBAAGLevel1Bullets"/>
            </w:pPr>
            <w:r w:rsidRPr="00DE556B">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Pr="00DE556B" w:rsidRDefault="00692162" w:rsidP="006A6DDF">
            <w:pPr>
              <w:pStyle w:val="iBAAGLevel1Bullets"/>
            </w:pPr>
            <w:r w:rsidRPr="00DE556B">
              <w:t>Ultrasonic nebulizers</w:t>
            </w:r>
          </w:p>
          <w:p w14:paraId="58718017" w14:textId="77777777" w:rsidR="00692162" w:rsidRPr="00DE556B" w:rsidRDefault="00692162" w:rsidP="006A6DDF">
            <w:pPr>
              <w:pStyle w:val="iBAAGStandardText"/>
            </w:pPr>
          </w:p>
          <w:p w14:paraId="58718018" w14:textId="77777777" w:rsidR="00692162" w:rsidRPr="00DE556B" w:rsidRDefault="00692162" w:rsidP="006A6DDF">
            <w:pPr>
              <w:pStyle w:val="iBAAGStandardTextBold"/>
            </w:pPr>
            <w:r w:rsidRPr="00DE556B">
              <w:t xml:space="preserve">Drugs </w:t>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Pr="00DE556B" w:rsidRDefault="00692162" w:rsidP="006A6DDF">
            <w:pPr>
              <w:pStyle w:val="iBAAGLevel1Bullets"/>
            </w:pPr>
            <w:r w:rsidRPr="00DE556B">
              <w:t>Medical supplies (like compression stockings, ace bandages, gauze, dressings, incontinent pads and diapers).</w:t>
            </w:r>
          </w:p>
          <w:p w14:paraId="5871802C" w14:textId="77777777" w:rsidR="00692162" w:rsidRPr="00DE556B" w:rsidRDefault="00692162" w:rsidP="006A6DDF">
            <w:pPr>
              <w:pStyle w:val="iBAAGStandardText"/>
            </w:pPr>
            <w:r w:rsidRPr="00DE556B">
              <w:t>This exclusion does not apply to:</w:t>
            </w:r>
          </w:p>
          <w:p w14:paraId="5871802D" w14:textId="77777777" w:rsidR="00692162" w:rsidRPr="00DE556B" w:rsidRDefault="00692162" w:rsidP="006A6DDF">
            <w:pPr>
              <w:pStyle w:val="iBAAGLevel1Bullets"/>
            </w:pPr>
            <w:r w:rsidRPr="00DE556B">
              <w:t xml:space="preserve">Disposable supplies for </w:t>
            </w:r>
            <w:r w:rsidRPr="00DE556B">
              <w:rPr>
                <w:rStyle w:val="iBAAGStandardTextChar"/>
              </w:rPr>
              <w:t>Durable Medical Equipment</w:t>
            </w:r>
            <w:r w:rsidRPr="00DE556B">
              <w:t xml:space="preserve"> (See </w:t>
            </w:r>
            <w:r w:rsidRPr="00DE556B">
              <w:rPr>
                <w:rStyle w:val="iBAAGStandardTextItalicsChar"/>
              </w:rPr>
              <w:t>Durable Medical Equipment</w:t>
            </w:r>
            <w:r w:rsidRPr="00DE556B">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135E62A0" w:rsidR="00692162" w:rsidRDefault="00692162" w:rsidP="006A6DDF">
            <w:pPr>
              <w:pStyle w:val="iBAAGLevel1Bullets"/>
            </w:pPr>
            <w:r w:rsidRPr="00DE556B">
              <w:t xml:space="preserve">Over-the-counter supplies </w:t>
            </w:r>
          </w:p>
          <w:p w14:paraId="26FA3E63" w14:textId="69382086" w:rsidR="002309E3" w:rsidRDefault="002309E3" w:rsidP="006A6DDF">
            <w:pPr>
              <w:pStyle w:val="iBAAGLevel1Bullets"/>
            </w:pPr>
            <w:r>
              <w:t>Prosthetic devices for laryngectomy</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8718032" w14:textId="3F5A5A4A" w:rsidR="00692162" w:rsidRPr="00527354" w:rsidRDefault="00692162" w:rsidP="006A6DDF">
            <w:pPr>
              <w:pStyle w:val="iBAAGLevel1Bullets"/>
              <w:rPr>
                <w:color w:val="auto"/>
              </w:rPr>
            </w:pPr>
            <w:r w:rsidRPr="00DE556B">
              <w:t xml:space="preserve">Enteral </w:t>
            </w:r>
            <w:r w:rsidRPr="00527354">
              <w:rPr>
                <w:color w:val="auto"/>
              </w:rPr>
              <w:t>feedings</w:t>
            </w:r>
            <w:r w:rsidR="002309E3" w:rsidRPr="00527354">
              <w:rPr>
                <w:rStyle w:val="MandateStandardTextChar"/>
                <w:color w:val="auto"/>
              </w:rPr>
              <w:t xml:space="preserve">, except as described under </w:t>
            </w:r>
            <w:r w:rsidR="002309E3" w:rsidRPr="00527354">
              <w:rPr>
                <w:rStyle w:val="MandateTextItalicsChar"/>
                <w:color w:val="auto"/>
              </w:rPr>
              <w:t>Phenylkeonuria (PKU) Treatment</w:t>
            </w:r>
            <w:r w:rsidR="002309E3" w:rsidRPr="00527354">
              <w:rPr>
                <w:rStyle w:val="MandateStandardTextChar"/>
                <w:color w:val="auto"/>
              </w:rPr>
              <w:t>.</w:t>
            </w:r>
          </w:p>
          <w:p w14:paraId="58718033" w14:textId="77777777" w:rsidR="00692162" w:rsidRPr="00527354" w:rsidRDefault="00692162" w:rsidP="006A6DDF">
            <w:pPr>
              <w:pStyle w:val="iBAAGLevel1Bullets"/>
              <w:rPr>
                <w:color w:val="auto"/>
              </w:rPr>
            </w:pPr>
            <w:r w:rsidRPr="00527354">
              <w:rPr>
                <w:color w:val="auto"/>
              </w:rPr>
              <w:t>Infant formula and donor breast milk</w:t>
            </w:r>
          </w:p>
          <w:p w14:paraId="58718034" w14:textId="72375046" w:rsidR="00692162" w:rsidRPr="00527354" w:rsidRDefault="00692162">
            <w:pPr>
              <w:pStyle w:val="iBAAGLevel1Bullets"/>
              <w:rPr>
                <w:color w:val="auto"/>
              </w:rPr>
            </w:pPr>
            <w:r w:rsidRPr="00527354">
              <w:rPr>
                <w:color w:val="auto"/>
              </w:rPr>
              <w:t>Nutritional or cosmetic therapy using high dose or large quantities of vitamins, minerals, elements or any other nutrition-based therapy</w:t>
            </w:r>
            <w:r w:rsidR="002309E3" w:rsidRPr="00527354">
              <w:rPr>
                <w:rStyle w:val="MandateStandardTextChar"/>
                <w:color w:val="auto"/>
              </w:rPr>
              <w:t xml:space="preserve">, except as described under </w:t>
            </w:r>
            <w:r w:rsidR="002309E3" w:rsidRPr="00527354">
              <w:rPr>
                <w:rStyle w:val="MandateTextItalicsChar"/>
                <w:color w:val="auto"/>
              </w:rPr>
              <w:t>Phenylkeonuria (PKU) Treatment</w:t>
            </w:r>
            <w:r w:rsidR="002309E3" w:rsidRPr="00527354">
              <w:rPr>
                <w:rStyle w:val="MandateStandardTextChar"/>
                <w:color w:val="auto"/>
              </w:rPr>
              <w:t>.</w:t>
            </w:r>
          </w:p>
          <w:p w14:paraId="58718035" w14:textId="77777777" w:rsidR="00692162" w:rsidRPr="00527354" w:rsidRDefault="00692162" w:rsidP="006A6DDF">
            <w:pPr>
              <w:pStyle w:val="iBAAGLevel1Bullets"/>
              <w:rPr>
                <w:color w:val="auto"/>
              </w:rPr>
            </w:pPr>
            <w:r w:rsidRPr="00527354">
              <w:rPr>
                <w:color w:val="auto"/>
              </w:rPr>
              <w:t xml:space="preserve">Individual and group nutritional counseling. </w:t>
            </w:r>
            <w:r w:rsidRPr="00527354">
              <w:rPr>
                <w:rStyle w:val="iBAAGStandardTextItalicsChar"/>
                <w:color w:val="auto"/>
              </w:rPr>
              <w:t xml:space="preserve">This exclusion does not apply to medical nutritional education.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Pr="00DE556B" w:rsidRDefault="00692162" w:rsidP="006A6DDF">
            <w:pPr>
              <w:pStyle w:val="iBAAGLevel1Bullets"/>
            </w:pPr>
            <w:r w:rsidRPr="00DE556B">
              <w:t>Home modifications such as elevators, handrails and ramps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Pr="00DE556B" w:rsidRDefault="00692162" w:rsidP="006A6DDF">
            <w:pPr>
              <w:pStyle w:val="iBAAGLevel1Bullets"/>
            </w:pPr>
            <w:r w:rsidRPr="00DE556B">
              <w:t>Biofeedback.</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Pr="00DE556B" w:rsidRDefault="00692162" w:rsidP="006A6DDF">
            <w:pPr>
              <w:pStyle w:val="iBAAGLevel1Bullets"/>
            </w:pPr>
            <w:r w:rsidRPr="00DE556B">
              <w:t>Services provided while on active Military duty</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A" w14:textId="5FF5F41D" w:rsidR="00692162" w:rsidRPr="00DE556B" w:rsidRDefault="00692162" w:rsidP="006A6DDF">
            <w:pPr>
              <w:pStyle w:val="iBAAGLevel1Bullets"/>
            </w:pPr>
            <w:r w:rsidRPr="00DE556B">
              <w:t>Health care services received in a foreign country that are not an emergency</w:t>
            </w:r>
            <w:r w:rsidR="008D58F9" w:rsidRPr="00DE556B">
              <w:t xml:space="preserve">. This does not apply to benefits covered under the </w:t>
            </w:r>
            <w:r w:rsidR="008D58F9" w:rsidRPr="00DE556B">
              <w:rPr>
                <w:rStyle w:val="iBAAGStandardTextItalicsChar"/>
              </w:rPr>
              <w:t>International Network</w:t>
            </w:r>
            <w:r w:rsidR="008D58F9" w:rsidRPr="00DE556B">
              <w:t>.</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2169C721"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77777777" w:rsidR="00692162" w:rsidRPr="00DE556B" w:rsidRDefault="00692162" w:rsidP="006A6DDF">
            <w:pPr>
              <w:pStyle w:val="iBAAGLevel1Bullets"/>
            </w:pPr>
            <w:r w:rsidRPr="00DE556B">
              <w:t xml:space="preserve">Health services provided by an 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77777777" w:rsidR="00692162" w:rsidRPr="00DE556B" w:rsidRDefault="00692162" w:rsidP="00527354">
            <w:pPr>
              <w:pStyle w:val="iBAAGLevel2Bullets"/>
              <w:numPr>
                <w:ilvl w:val="0"/>
                <w:numId w:val="0"/>
              </w:numPr>
              <w:ind w:left="810"/>
            </w:pPr>
          </w:p>
        </w:tc>
      </w:tr>
      <w:tr w:rsidR="0069193E" w:rsidRPr="00DE556B" w14:paraId="58718085" w14:textId="77777777" w:rsidTr="002309E3">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2309E3">
        <w:tc>
          <w:tcPr>
            <w:tcW w:w="3517" w:type="dxa"/>
            <w:shd w:val="clear" w:color="auto" w:fill="FFFFFF" w:themeFill="background1"/>
          </w:tcPr>
          <w:p w14:paraId="58718088" w14:textId="54716407" w:rsidR="0069193E" w:rsidRPr="00DE556B" w:rsidRDefault="0069193E" w:rsidP="00EA5C51">
            <w:pPr>
              <w:pStyle w:val="iBAAGSituationBoxName"/>
            </w:pPr>
            <w:bookmarkStart w:id="133" w:name="Health_Reimbursement_Account_HRA"/>
            <w:r w:rsidRPr="00DE556B">
              <w:t>Health Reimbursement Account (HRA)</w:t>
            </w:r>
            <w:bookmarkEnd w:id="13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58718098" w14:textId="19393E08" w:rsidR="002E65AA" w:rsidRPr="00DE556B" w:rsidRDefault="002E65AA">
            <w:pPr>
              <w:pStyle w:val="iBAAGStandardText"/>
            </w:pPr>
          </w:p>
        </w:tc>
      </w:tr>
      <w:tr w:rsidR="0069193E" w:rsidRPr="00DE556B" w14:paraId="5871809B" w14:textId="77777777" w:rsidTr="002309E3">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2309E3">
        <w:tc>
          <w:tcPr>
            <w:tcW w:w="3517" w:type="dxa"/>
            <w:shd w:val="clear" w:color="auto" w:fill="FFFFFF" w:themeFill="background1"/>
          </w:tcPr>
          <w:p w14:paraId="5871809E" w14:textId="556EDAD1" w:rsidR="0069193E" w:rsidRPr="00DE556B" w:rsidRDefault="0069193E" w:rsidP="00EA5C51">
            <w:pPr>
              <w:pStyle w:val="iBAAGSituationBoxName"/>
              <w:rPr>
                <w:strike/>
              </w:rPr>
            </w:pPr>
            <w:bookmarkStart w:id="134" w:name="Health_Savings_Account_HSA"/>
            <w:r w:rsidRPr="00DE556B">
              <w:t>Health Savings Account (HSA)</w:t>
            </w:r>
            <w:bookmarkEnd w:id="13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587180AE" w14:textId="77777777" w:rsidR="0069193E" w:rsidRPr="00DE556B" w:rsidRDefault="0069193E">
            <w:pPr>
              <w:pStyle w:val="iBAAGStandardText"/>
            </w:pPr>
          </w:p>
        </w:tc>
      </w:tr>
      <w:tr w:rsidR="0069193E" w:rsidRPr="00DE556B" w14:paraId="587180B1" w14:textId="77777777" w:rsidTr="002309E3">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2309E3">
        <w:tc>
          <w:tcPr>
            <w:tcW w:w="3517" w:type="dxa"/>
            <w:shd w:val="clear" w:color="auto" w:fill="FFFFFF" w:themeFill="background1"/>
          </w:tcPr>
          <w:p w14:paraId="5B8A5961" w14:textId="77777777" w:rsidR="00BB75DA" w:rsidRDefault="00BB75DA">
            <w:pPr>
              <w:pStyle w:val="iBAAGSituationBoxName"/>
            </w:pPr>
            <w:bookmarkStart w:id="135" w:name="Health_Wellness"/>
            <w:r w:rsidRPr="00DE556B">
              <w:t>Health &amp; Wellness</w:t>
            </w:r>
            <w:bookmarkEnd w:id="135"/>
          </w:p>
          <w:p w14:paraId="6593CB55" w14:textId="77777777" w:rsidR="00D0617E" w:rsidRDefault="00D0617E">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pPr>
              <w:pStyle w:val="iBAAGSituationBoxName"/>
            </w:pPr>
          </w:p>
        </w:tc>
        <w:tc>
          <w:tcPr>
            <w:tcW w:w="9990" w:type="dxa"/>
            <w:shd w:val="clear" w:color="auto" w:fill="FFFFFF" w:themeFill="background1"/>
          </w:tcPr>
          <w:p w14:paraId="6332E9D4" w14:textId="77777777" w:rsidR="004A0D63" w:rsidRPr="00173D7B" w:rsidRDefault="004A0D63" w:rsidP="004A0D63">
            <w:r w:rsidRPr="00173D7B">
              <w:t>Not Applicable</w:t>
            </w:r>
          </w:p>
          <w:p w14:paraId="587180C2" w14:textId="155BA0E9" w:rsidR="004A0D63" w:rsidRPr="00DE556B" w:rsidRDefault="004A0D63" w:rsidP="004A0D63">
            <w:pPr>
              <w:pStyle w:val="iBAAGStandardText"/>
            </w:pPr>
          </w:p>
        </w:tc>
      </w:tr>
      <w:tr w:rsidR="0069193E" w:rsidRPr="00DE556B" w14:paraId="587180C5" w14:textId="77777777" w:rsidTr="002309E3">
        <w:tc>
          <w:tcPr>
            <w:tcW w:w="13507" w:type="dxa"/>
            <w:gridSpan w:val="2"/>
            <w:tcBorders>
              <w:bottom w:val="single" w:sz="4" w:space="0" w:color="000000" w:themeColor="text1"/>
            </w:tcBorders>
            <w:shd w:val="clear" w:color="auto" w:fill="31849B"/>
          </w:tcPr>
          <w:p w14:paraId="587180C4" w14:textId="77777777" w:rsidR="0069193E" w:rsidRPr="00DE556B" w:rsidRDefault="0069193E" w:rsidP="006A6DDF">
            <w:pPr>
              <w:pStyle w:val="iBAAGTableHeader"/>
            </w:pPr>
            <w:r w:rsidRPr="00DE556B">
              <w:t>About Your Benefits</w:t>
            </w:r>
          </w:p>
        </w:tc>
      </w:tr>
      <w:tr w:rsidR="00B828DE" w:rsidRPr="00DE556B" w14:paraId="587180DD" w14:textId="77777777" w:rsidTr="002309E3">
        <w:tc>
          <w:tcPr>
            <w:tcW w:w="3517" w:type="dxa"/>
            <w:shd w:val="clear" w:color="auto" w:fill="FFFFFF" w:themeFill="background1"/>
          </w:tcPr>
          <w:p w14:paraId="587180C6" w14:textId="568E504A" w:rsidR="00B828DE" w:rsidRPr="00DE556B" w:rsidRDefault="00B828DE" w:rsidP="00196D2D">
            <w:bookmarkStart w:id="136" w:name="UnitedHealthcare_Hearing_Program"/>
            <w:r w:rsidRPr="00FA5B53">
              <w:rPr>
                <w:b/>
                <w:bCs/>
                <w:iCs/>
                <w:color w:val="000000"/>
                <w:sz w:val="28"/>
                <w:szCs w:val="28"/>
              </w:rPr>
              <w:t>UnitedHealthcare Hearing</w:t>
            </w:r>
            <w:r w:rsidR="00FD3BCD">
              <w:rPr>
                <w:b/>
                <w:bCs/>
                <w:iCs/>
                <w:color w:val="000000"/>
                <w:sz w:val="28"/>
                <w:szCs w:val="28"/>
              </w:rPr>
              <w:t xml:space="preserve"> Program</w:t>
            </w:r>
            <w:r>
              <w:rPr>
                <w:b/>
                <w:bCs/>
                <w:iCs/>
                <w:color w:val="000000"/>
                <w:sz w:val="28"/>
                <w:szCs w:val="28"/>
              </w:rPr>
              <w:t xml:space="preserve"> </w:t>
            </w:r>
            <w:bookmarkEnd w:id="136"/>
          </w:p>
        </w:tc>
        <w:tc>
          <w:tcPr>
            <w:tcW w:w="9990" w:type="dxa"/>
            <w:shd w:val="clear" w:color="auto" w:fill="FFFFFF" w:themeFill="background1"/>
          </w:tcPr>
          <w:p w14:paraId="4CBAC72A" w14:textId="77777777" w:rsidR="00B828DE" w:rsidRPr="00FA5B53" w:rsidRDefault="00B828DE" w:rsidP="0044297B">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4777CFC" w14:textId="77777777" w:rsidR="00B828DE" w:rsidRPr="00FA5B53" w:rsidRDefault="00B828DE" w:rsidP="0044297B">
            <w:pPr>
              <w:rPr>
                <w:color w:val="000000"/>
                <w:szCs w:val="24"/>
              </w:rPr>
            </w:pPr>
          </w:p>
          <w:p w14:paraId="6702AA82" w14:textId="77777777" w:rsidR="00B828DE" w:rsidRPr="00FA5B53" w:rsidRDefault="00B828DE" w:rsidP="0044297B">
            <w:pPr>
              <w:rPr>
                <w:color w:val="000000"/>
                <w:szCs w:val="24"/>
              </w:rPr>
            </w:pPr>
            <w:r w:rsidRPr="00FA5B53">
              <w:rPr>
                <w:color w:val="000000"/>
                <w:szCs w:val="24"/>
              </w:rPr>
              <w:t>Benefits of this program:</w:t>
            </w:r>
          </w:p>
          <w:p w14:paraId="6C542AB2" w14:textId="77777777" w:rsidR="00B828DE" w:rsidRPr="00FA5B53" w:rsidRDefault="00B828DE" w:rsidP="00B828DE">
            <w:pPr>
              <w:pStyle w:val="ListParagraph"/>
              <w:numPr>
                <w:ilvl w:val="0"/>
                <w:numId w:val="34"/>
              </w:numPr>
              <w:rPr>
                <w:color w:val="000000"/>
                <w:szCs w:val="24"/>
              </w:rPr>
            </w:pPr>
            <w:r w:rsidRPr="00FA5B53">
              <w:rPr>
                <w:color w:val="000000"/>
                <w:szCs w:val="24"/>
              </w:rPr>
              <w:t>There is no cost to use this program</w:t>
            </w:r>
          </w:p>
          <w:p w14:paraId="73F6D6F6" w14:textId="77777777" w:rsidR="00B828DE" w:rsidRDefault="00B828DE" w:rsidP="00B828DE">
            <w:pPr>
              <w:pStyle w:val="iBAAGLevel1Bullets"/>
              <w:numPr>
                <w:ilvl w:val="0"/>
                <w:numId w:val="34"/>
              </w:numPr>
            </w:pPr>
            <w:r>
              <w:t xml:space="preserve">Access to more than </w:t>
            </w:r>
            <w:r w:rsidRPr="00FA5B53">
              <w:rPr>
                <w:b/>
              </w:rPr>
              <w:t>5,000</w:t>
            </w:r>
            <w:r>
              <w:t xml:space="preserve"> providers nationwide</w:t>
            </w:r>
          </w:p>
          <w:p w14:paraId="5FA19593" w14:textId="77777777" w:rsidR="00B828DE" w:rsidRDefault="00B828DE" w:rsidP="00B828DE">
            <w:pPr>
              <w:pStyle w:val="iBAAGLevel1Bullets"/>
              <w:numPr>
                <w:ilvl w:val="0"/>
                <w:numId w:val="34"/>
              </w:numPr>
            </w:pPr>
            <w:r>
              <w:t>You can get high quality hearing aids for a fraction of the cost</w:t>
            </w:r>
          </w:p>
          <w:p w14:paraId="54F40C22" w14:textId="77777777" w:rsidR="00B828DE" w:rsidRPr="00FA5B53" w:rsidRDefault="00B828DE" w:rsidP="00B828DE">
            <w:pPr>
              <w:pStyle w:val="ListParagraph"/>
              <w:numPr>
                <w:ilvl w:val="0"/>
                <w:numId w:val="34"/>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1824520" w14:textId="77777777" w:rsidR="00B828DE" w:rsidRPr="00FA5B53" w:rsidRDefault="00B828DE" w:rsidP="00B828DE">
            <w:pPr>
              <w:pStyle w:val="ListParagraph"/>
              <w:numPr>
                <w:ilvl w:val="0"/>
                <w:numId w:val="34"/>
              </w:numPr>
              <w:rPr>
                <w:color w:val="000000"/>
                <w:szCs w:val="24"/>
              </w:rPr>
            </w:pPr>
            <w:r w:rsidRPr="00FA5B53">
              <w:rPr>
                <w:color w:val="000000"/>
                <w:szCs w:val="24"/>
              </w:rPr>
              <w:t>We take care of the claim submission process for you</w:t>
            </w:r>
          </w:p>
          <w:p w14:paraId="6DA2AF1E" w14:textId="77777777" w:rsidR="00B828DE" w:rsidRPr="00FA5B53" w:rsidRDefault="00B828DE" w:rsidP="0044297B">
            <w:pPr>
              <w:rPr>
                <w:color w:val="000000"/>
                <w:szCs w:val="24"/>
              </w:rPr>
            </w:pPr>
          </w:p>
          <w:p w14:paraId="15251194" w14:textId="77777777" w:rsidR="00B828DE" w:rsidRDefault="00B828DE" w:rsidP="0044297B">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B828DE" w:rsidRPr="00DE556B" w:rsidRDefault="00B828DE" w:rsidP="006A6DDF">
            <w:pPr>
              <w:pStyle w:val="iBAAGStandardText"/>
            </w:pPr>
          </w:p>
        </w:tc>
      </w:tr>
      <w:tr w:rsidR="00DF6736" w:rsidRPr="00DE556B" w14:paraId="5DB33963" w14:textId="77777777" w:rsidTr="002309E3">
        <w:tc>
          <w:tcPr>
            <w:tcW w:w="13507" w:type="dxa"/>
            <w:gridSpan w:val="2"/>
            <w:tcBorders>
              <w:bottom w:val="single" w:sz="4" w:space="0" w:color="000000" w:themeColor="text1"/>
            </w:tcBorders>
            <w:shd w:val="clear" w:color="auto" w:fill="31849B"/>
          </w:tcPr>
          <w:p w14:paraId="27360038" w14:textId="77777777" w:rsidR="00DF6736" w:rsidRPr="00DE556B" w:rsidRDefault="00DF6736" w:rsidP="004A0D63">
            <w:pPr>
              <w:pStyle w:val="iBAAGTableHeader"/>
            </w:pPr>
            <w:r w:rsidRPr="00DE556B">
              <w:t>About Your Benefits</w:t>
            </w:r>
          </w:p>
        </w:tc>
      </w:tr>
      <w:tr w:rsidR="00DF6736" w:rsidRPr="00DE556B" w14:paraId="2AE17B33" w14:textId="77777777" w:rsidTr="002309E3">
        <w:trPr>
          <w:trHeight w:val="1268"/>
        </w:trPr>
        <w:tc>
          <w:tcPr>
            <w:tcW w:w="3517" w:type="dxa"/>
            <w:shd w:val="clear" w:color="auto" w:fill="FFFFFF" w:themeFill="background1"/>
          </w:tcPr>
          <w:p w14:paraId="3FAD6B06" w14:textId="77777777" w:rsidR="00DF6736" w:rsidRDefault="00DF6736" w:rsidP="004A0D63">
            <w:pPr>
              <w:pStyle w:val="iBAAGSituationBoxName"/>
            </w:pPr>
            <w:bookmarkStart w:id="137" w:name="Optum_MyWellbeing"/>
            <w:r>
              <w:t>Optum My Wellbeing</w:t>
            </w:r>
          </w:p>
          <w:bookmarkEnd w:id="137"/>
          <w:p w14:paraId="7AEF99C5" w14:textId="77777777" w:rsidR="00DF6736" w:rsidRDefault="00DF6736" w:rsidP="004A0D63">
            <w:pPr>
              <w:pStyle w:val="iBAAGSituationBoxName"/>
            </w:pPr>
          </w:p>
          <w:p w14:paraId="54EB1D8A" w14:textId="77777777" w:rsidR="00DF6736" w:rsidRPr="00DE556B" w:rsidRDefault="00DF6736" w:rsidP="004A0D63">
            <w:pPr>
              <w:pStyle w:val="iBAAGStandardText"/>
            </w:pPr>
            <w:r w:rsidRPr="005A1D83">
              <w:t xml:space="preserve">This benefit applies </w:t>
            </w:r>
            <w:r>
              <w:t xml:space="preserve">internationally and when </w:t>
            </w:r>
            <w:r w:rsidRPr="005A1D83">
              <w:t>you are in the U.S.</w:t>
            </w:r>
          </w:p>
        </w:tc>
        <w:tc>
          <w:tcPr>
            <w:tcW w:w="9990" w:type="dxa"/>
            <w:shd w:val="clear" w:color="auto" w:fill="FFFFFF" w:themeFill="background1"/>
          </w:tcPr>
          <w:p w14:paraId="5AD92474" w14:textId="77777777" w:rsidR="00DF6736" w:rsidRDefault="00DF6736" w:rsidP="004A0D63">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7585081" w14:textId="77777777" w:rsidR="00DF6736" w:rsidRPr="00BC1E15" w:rsidRDefault="00DF6736" w:rsidP="004A0D63">
            <w:pPr>
              <w:pStyle w:val="iBAAGStandardText"/>
            </w:pPr>
            <w:r w:rsidRPr="00BC1E15">
              <w:t xml:space="preserve">toll-free at the number on your health plan ID card. </w:t>
            </w:r>
          </w:p>
          <w:p w14:paraId="505A14EC" w14:textId="084DE1E7" w:rsidR="00DF6736" w:rsidRPr="00DE556B" w:rsidRDefault="00DF6736" w:rsidP="00527354">
            <w:pPr>
              <w:pStyle w:val="iBAAGStandardText"/>
            </w:pPr>
            <w:r w:rsidRPr="00BC1E15">
              <w:t>Optum My</w:t>
            </w:r>
            <w:r>
              <w:t xml:space="preserve"> </w:t>
            </w:r>
            <w:r w:rsidRPr="00BC1E15">
              <w:t xml:space="preserve">Wellbeing access code: </w:t>
            </w:r>
            <w:r w:rsidRPr="009B5F3D">
              <w:rPr>
                <w:b/>
              </w:rPr>
              <w:t>uhcglobal</w:t>
            </w: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A23889">
            <w:pPr>
              <w:pStyle w:val="iBAAGSituationBoxName"/>
            </w:pPr>
            <w:bookmarkStart w:id="138" w:name="Orthopedic_Health_Support"/>
            <w:r w:rsidRPr="00BE774E">
              <w:t>Orthopedic Health Support</w:t>
            </w:r>
            <w:bookmarkEnd w:id="138"/>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39" w:name="Life_Dissability_Vendor"/>
            <w:r w:rsidRPr="00DE556B">
              <w:rPr>
                <w:sz w:val="28"/>
                <w:szCs w:val="28"/>
              </w:rPr>
              <w:t>Life and Disability Vendor</w:t>
            </w:r>
            <w:bookmarkEnd w:id="139"/>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EA5C51">
            <w:pPr>
              <w:pStyle w:val="iBAAGSituationBoxName"/>
            </w:pPr>
            <w:bookmarkStart w:id="140" w:name="Retiree_Reimbursement_Account_RRA"/>
            <w:r w:rsidRPr="00DE556B">
              <w:t>Retiree Reimbursement Account (RRA)</w:t>
            </w:r>
            <w:bookmarkEnd w:id="140"/>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527354">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AD4413">
            <w:pPr>
              <w:pStyle w:val="iBAAGSituationBoxName"/>
            </w:pPr>
            <w:bookmarkStart w:id="141" w:name="SimplyEngaged_Wellness_Incentive_Program"/>
            <w:r w:rsidRPr="00295D8E">
              <w:t>SimplyEngaged Wellness Incentive Program</w:t>
            </w:r>
            <w:bookmarkEnd w:id="141"/>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0F62AC">
            <w:pPr>
              <w:pStyle w:val="iBAAGSituationBoxName"/>
            </w:pPr>
            <w:bookmarkStart w:id="142" w:name="UnitedHealthcare_Motion"/>
            <w:r>
              <w:t xml:space="preserve">UnitedHealthcare Motion </w:t>
            </w: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2"/>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527354">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EA5C51">
            <w:pPr>
              <w:pStyle w:val="iBAAGSituationBoxName"/>
            </w:pPr>
            <w:bookmarkStart w:id="143" w:name="Vision_Vendor"/>
            <w:r w:rsidRPr="00DE556B">
              <w:t>Vision Vendor</w:t>
            </w:r>
            <w:bookmarkEnd w:id="143"/>
          </w:p>
          <w:p w14:paraId="58718138" w14:textId="267A2B4E" w:rsidR="0069193E" w:rsidRPr="00DE556B" w:rsidRDefault="0069193E">
            <w:pPr>
              <w:pStyle w:val="InstructionalText"/>
            </w:pPr>
            <w:r w:rsidRPr="00DE556B">
              <w:t xml:space="preserve"> </w:t>
            </w: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EA5C51">
            <w:pPr>
              <w:pStyle w:val="iBAAGSituationBoxName"/>
            </w:pPr>
            <w:bookmarkStart w:id="144" w:name="Defense_Based_Act_Vendor"/>
            <w:r w:rsidRPr="00DE556B">
              <w:t>Defense Based Act (DBA) Vendor</w:t>
            </w:r>
            <w:bookmarkEnd w:id="144"/>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EA5C51">
            <w:pPr>
              <w:pStyle w:val="iBAAGSituationBoxName"/>
            </w:pPr>
            <w:bookmarkStart w:id="145" w:name="Evacuation_Vendor"/>
            <w:r w:rsidRPr="00DE556B">
              <w:t>Evacuation Vendor</w:t>
            </w:r>
            <w:r w:rsidR="006115E4" w:rsidRPr="006115E4">
              <w:t>/Assistance Services</w:t>
            </w:r>
          </w:p>
          <w:bookmarkEnd w:id="145"/>
          <w:p w14:paraId="4A667E0C" w14:textId="77777777" w:rsidR="009F1898" w:rsidRPr="00DE556B" w:rsidRDefault="009F1898" w:rsidP="00527354">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2997FCA2"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CC7FB7" w:rsidRPr="00DE556B" w14:paraId="58718155" w14:textId="77777777" w:rsidTr="002309E3">
        <w:tc>
          <w:tcPr>
            <w:tcW w:w="13507" w:type="dxa"/>
            <w:gridSpan w:val="6"/>
            <w:shd w:val="clear" w:color="auto" w:fill="DAEEF3"/>
          </w:tcPr>
          <w:p w14:paraId="58718154" w14:textId="5845EBCC" w:rsidR="00CC7FB7" w:rsidRPr="00DE556B" w:rsidRDefault="00CC7FB7" w:rsidP="006A6DDF">
            <w:pPr>
              <w:pStyle w:val="iBAAGMajorSectionHeader"/>
            </w:pPr>
            <w:bookmarkStart w:id="146" w:name="Mental_Health_Section"/>
            <w:r w:rsidRPr="00DE556B">
              <w:rPr>
                <w:rFonts w:cs="Arial"/>
                <w:color w:val="0000FF"/>
              </w:rPr>
              <w:t>Mental Health</w:t>
            </w:r>
            <w:bookmarkEnd w:id="146"/>
          </w:p>
        </w:tc>
      </w:tr>
      <w:tr w:rsidR="00CC7FB7" w:rsidRPr="00DE556B" w14:paraId="58718157" w14:textId="77777777" w:rsidTr="002309E3">
        <w:tblPrEx>
          <w:shd w:val="clear" w:color="auto" w:fill="auto"/>
        </w:tblPrEx>
        <w:tc>
          <w:tcPr>
            <w:tcW w:w="13507" w:type="dxa"/>
            <w:gridSpan w:val="6"/>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2309E3">
        <w:tblPrEx>
          <w:shd w:val="clear" w:color="auto" w:fill="auto"/>
        </w:tblPrEx>
        <w:tc>
          <w:tcPr>
            <w:tcW w:w="3517" w:type="dxa"/>
            <w:shd w:val="clear" w:color="auto" w:fill="FFFFFF" w:themeFill="background1"/>
          </w:tcPr>
          <w:p w14:paraId="58718158" w14:textId="77777777" w:rsidR="00CC7FB7" w:rsidRPr="00DE556B" w:rsidRDefault="00CC7FB7" w:rsidP="00EA5C51">
            <w:pPr>
              <w:pStyle w:val="iBAAGSituationBoxName"/>
            </w:pPr>
            <w:bookmarkStart w:id="147" w:name="Mental_Health_Vendor"/>
            <w:r w:rsidRPr="00DE556B">
              <w:t>Mental Health Vendor</w:t>
            </w:r>
            <w:bookmarkEnd w:id="147"/>
          </w:p>
          <w:p w14:paraId="5871815B" w14:textId="77777777" w:rsidR="00CC7FB7" w:rsidRPr="00DE556B" w:rsidRDefault="00CC7FB7" w:rsidP="00583D07">
            <w:pPr>
              <w:pStyle w:val="InstructionalText"/>
            </w:pPr>
          </w:p>
        </w:tc>
        <w:tc>
          <w:tcPr>
            <w:tcW w:w="9990" w:type="dxa"/>
            <w:gridSpan w:val="5"/>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r w:rsidR="00560EC6" w:rsidRPr="00DE556B" w14:paraId="58718165"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5F" w14:textId="4D0CF38B"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C5B1BCA" w14:textId="77777777" w:rsidR="00560EC6" w:rsidRPr="00DE556B" w:rsidRDefault="00560EC6" w:rsidP="00C43036">
            <w:pPr>
              <w:pStyle w:val="iBAAGTableHeader"/>
            </w:pPr>
            <w:r w:rsidRPr="00DE556B">
              <w:t>Your cost if you use</w:t>
            </w:r>
          </w:p>
          <w:p w14:paraId="2ECA3D9F" w14:textId="4E460B25"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B52364C" w14:textId="77777777" w:rsidR="00560EC6" w:rsidRPr="00DE556B" w:rsidRDefault="00560EC6" w:rsidP="00C43036">
            <w:pPr>
              <w:pStyle w:val="iBAAGTableHeader"/>
            </w:pPr>
            <w:r w:rsidRPr="00DE556B">
              <w:t>Your cost if you use</w:t>
            </w:r>
          </w:p>
          <w:p w14:paraId="58718161" w14:textId="6BF9C2DF"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9B1508" w14:textId="77777777" w:rsidR="00560EC6" w:rsidRPr="00DE556B" w:rsidRDefault="00560EC6" w:rsidP="00C43036">
            <w:pPr>
              <w:pStyle w:val="iBAAGTableHeader"/>
            </w:pPr>
            <w:r w:rsidRPr="00DE556B">
              <w:t>Your cost if you use U.S.</w:t>
            </w:r>
          </w:p>
          <w:p w14:paraId="58718163" w14:textId="2F829A57"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64" w14:textId="77777777" w:rsidR="00560EC6" w:rsidRPr="00DE556B" w:rsidRDefault="00560EC6" w:rsidP="006A6DDF">
            <w:pPr>
              <w:pStyle w:val="iBAAGTableHeader"/>
            </w:pPr>
            <w:r w:rsidRPr="00DE556B">
              <w:t>Limits &amp; Exceptions</w:t>
            </w:r>
          </w:p>
        </w:tc>
      </w:tr>
      <w:tr w:rsidR="00CC7FB7" w:rsidRPr="00DE556B" w14:paraId="58718197" w14:textId="77777777" w:rsidTr="002309E3">
        <w:tblPrEx>
          <w:shd w:val="clear" w:color="auto" w:fill="auto"/>
        </w:tblPrEx>
        <w:trPr>
          <w:gridAfter w:val="1"/>
          <w:wAfter w:w="26" w:type="dxa"/>
        </w:trPr>
        <w:tc>
          <w:tcPr>
            <w:tcW w:w="3517" w:type="dxa"/>
            <w:shd w:val="clear" w:color="auto" w:fill="FFFFFF" w:themeFill="background1"/>
          </w:tcPr>
          <w:p w14:paraId="58718166" w14:textId="77777777" w:rsidR="00CC7FB7" w:rsidRPr="00DE556B" w:rsidRDefault="00CC7FB7" w:rsidP="00EA5C51">
            <w:pPr>
              <w:pStyle w:val="iBAAGSituationBoxName"/>
            </w:pPr>
            <w:bookmarkStart w:id="148" w:name="Mental_Health_Services_Inpatient"/>
            <w:r w:rsidRPr="00DE556B">
              <w:t>Mental Health Services - Inpatient</w:t>
            </w:r>
            <w:bookmarkEnd w:id="148"/>
          </w:p>
          <w:p w14:paraId="58718167" w14:textId="77777777" w:rsidR="00CC7FB7" w:rsidRPr="00DE556B" w:rsidRDefault="00CC7FB7" w:rsidP="006A6DDF">
            <w:pPr>
              <w:pStyle w:val="iBAAGStandardText"/>
            </w:pPr>
          </w:p>
          <w:p w14:paraId="58718168"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69" w14:textId="77777777" w:rsidR="00CC7FB7" w:rsidRPr="00DE556B" w:rsidRDefault="00CC7FB7" w:rsidP="006A6DDF">
            <w:pPr>
              <w:pStyle w:val="iBAAGStandardText"/>
            </w:pPr>
          </w:p>
          <w:p w14:paraId="5871816A" w14:textId="77777777" w:rsidR="00CC7FB7" w:rsidRPr="00DE556B" w:rsidRDefault="00CC7FB7" w:rsidP="006A6DDF">
            <w:pPr>
              <w:pStyle w:val="iBAAGStandardText"/>
            </w:pPr>
            <w:r w:rsidRPr="00DE556B">
              <w:t>We cover inpatient mental health care services related to the diagnosis and treatment of mental health disorders</w:t>
            </w:r>
          </w:p>
          <w:p w14:paraId="5871816B" w14:textId="77777777" w:rsidR="00CC7FB7" w:rsidRPr="00DE556B" w:rsidRDefault="00CC7FB7" w:rsidP="006A6DDF">
            <w:pPr>
              <w:pStyle w:val="iBAAGStandardText"/>
            </w:pPr>
          </w:p>
          <w:p w14:paraId="5871816C" w14:textId="77777777" w:rsidR="00CC7FB7" w:rsidRPr="00DE556B" w:rsidRDefault="00CC7FB7" w:rsidP="006A6DDF">
            <w:pPr>
              <w:pStyle w:val="iBAAGStandardTextBold"/>
            </w:pPr>
            <w:r w:rsidRPr="00DE556B">
              <w:t xml:space="preserve">Want more information? </w:t>
            </w:r>
          </w:p>
          <w:p w14:paraId="5871816D" w14:textId="77777777" w:rsidR="00CC7FB7" w:rsidRPr="00DE556B" w:rsidRDefault="00CC7FB7" w:rsidP="006A6DDF">
            <w:pPr>
              <w:pStyle w:val="iBAAGStandardText"/>
            </w:pPr>
            <w:r w:rsidRPr="00DE556B">
              <w:t xml:space="preserve">View the </w:t>
            </w:r>
            <w:hyperlink r:id="rId108" w:history="1">
              <w:r w:rsidRPr="00DE556B">
                <w:rPr>
                  <w:rStyle w:val="Hyperlinks"/>
                </w:rPr>
                <w:t>glossary</w:t>
              </w:r>
            </w:hyperlink>
            <w:r w:rsidRPr="00DE556B">
              <w:t xml:space="preserve"> for definitions.</w:t>
            </w:r>
          </w:p>
          <w:p w14:paraId="5871816E" w14:textId="77777777" w:rsidR="00CC7FB7" w:rsidRPr="00DE556B" w:rsidRDefault="00CC7FB7" w:rsidP="006A6DDF">
            <w:pPr>
              <w:pStyle w:val="iBAAGStandardText"/>
            </w:pPr>
          </w:p>
        </w:tc>
        <w:tc>
          <w:tcPr>
            <w:tcW w:w="2491" w:type="dxa"/>
            <w:shd w:val="clear" w:color="auto" w:fill="FFFFFF" w:themeFill="background1"/>
          </w:tcPr>
          <w:p w14:paraId="6D112825"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680C794" w14:textId="77777777" w:rsidR="00A757C1" w:rsidRPr="00DE556B" w:rsidRDefault="00A757C1" w:rsidP="00A757C1">
            <w:pPr>
              <w:pStyle w:val="iBAAGStandardText"/>
            </w:pPr>
          </w:p>
          <w:p w14:paraId="24B67F17" w14:textId="77777777" w:rsidR="00560EC6" w:rsidRPr="00DE556B" w:rsidRDefault="00560EC6" w:rsidP="00560EC6">
            <w:pPr>
              <w:pStyle w:val="iBAAGStandardTextBold"/>
            </w:pPr>
            <w:r w:rsidRPr="00DE556B">
              <w:t>Is prior authorization needed?</w:t>
            </w:r>
          </w:p>
          <w:p w14:paraId="19334BCE" w14:textId="77777777" w:rsidR="00A757C1" w:rsidRPr="00DE556B" w:rsidRDefault="00560EC6" w:rsidP="00D02F56">
            <w:pPr>
              <w:pStyle w:val="iBAAGStandardText"/>
            </w:pPr>
            <w:r w:rsidRPr="00DE556B">
              <w:t>No</w:t>
            </w:r>
          </w:p>
          <w:p w14:paraId="758D9F6B" w14:textId="754CAA6F" w:rsidR="00D02F56" w:rsidRPr="00DE556B" w:rsidRDefault="00D02F56" w:rsidP="00D02F56">
            <w:pPr>
              <w:pStyle w:val="iBAAGStandardText"/>
              <w:rPr>
                <w:rStyle w:val="InstructionalTextChar"/>
              </w:rPr>
            </w:pPr>
          </w:p>
        </w:tc>
        <w:tc>
          <w:tcPr>
            <w:tcW w:w="2491" w:type="dxa"/>
            <w:shd w:val="clear" w:color="auto" w:fill="FFFFFF" w:themeFill="background1"/>
          </w:tcPr>
          <w:p w14:paraId="48B7177E" w14:textId="1754A048"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74" w14:textId="77777777" w:rsidR="00CC7FB7" w:rsidRPr="00DE556B" w:rsidRDefault="00CC7FB7" w:rsidP="006A6DDF">
            <w:pPr>
              <w:pStyle w:val="iBAAGStandardText"/>
            </w:pPr>
          </w:p>
          <w:p w14:paraId="58718175" w14:textId="77777777" w:rsidR="00CC7FB7" w:rsidRPr="00DE556B" w:rsidRDefault="00CC7FB7" w:rsidP="006A6DDF">
            <w:pPr>
              <w:pStyle w:val="iBAAGStandardTextBold"/>
            </w:pPr>
            <w:r w:rsidRPr="00DE556B">
              <w:t>Is prior authorization needed?</w:t>
            </w:r>
          </w:p>
          <w:p w14:paraId="58718176" w14:textId="77777777" w:rsidR="00CC7FB7" w:rsidRPr="00DE556B" w:rsidRDefault="00CC7FB7" w:rsidP="006A6DDF">
            <w:pPr>
              <w:pStyle w:val="iBAAGStandardText"/>
            </w:pPr>
            <w:r w:rsidRPr="00DE556B">
              <w:t xml:space="preserve">Yes, your doctor must get authorization for: </w:t>
            </w:r>
          </w:p>
          <w:p w14:paraId="65E9B4BE" w14:textId="77777777" w:rsidR="002969D9" w:rsidRPr="00DE556B" w:rsidRDefault="002969D9" w:rsidP="002969D9">
            <w:pPr>
              <w:pStyle w:val="iBAAGLevel1Bullets"/>
            </w:pPr>
            <w:r w:rsidRPr="00DE556B">
              <w:t>Before a scheduled admission</w:t>
            </w:r>
          </w:p>
          <w:p w14:paraId="51C7C64C" w14:textId="77777777" w:rsidR="002969D9" w:rsidRPr="00DE556B" w:rsidRDefault="002969D9" w:rsidP="002969D9">
            <w:pPr>
              <w:pStyle w:val="iBAAGLevel1Bullets"/>
            </w:pPr>
            <w:r w:rsidRPr="00DE556B">
              <w:t>As soon as possible for non-scheduled admission (including emergency)</w:t>
            </w:r>
          </w:p>
          <w:p w14:paraId="5871817A" w14:textId="77777777" w:rsidR="00CC7FB7" w:rsidRPr="00DE556B" w:rsidRDefault="00CC7FB7" w:rsidP="006A6DDF">
            <w:pPr>
              <w:pStyle w:val="iBAAGStandardText"/>
            </w:pPr>
          </w:p>
          <w:p w14:paraId="5871817F" w14:textId="77777777" w:rsidR="00CC7FB7" w:rsidRPr="00DE556B" w:rsidRDefault="00CC7FB7" w:rsidP="006A6DDF">
            <w:pPr>
              <w:pStyle w:val="iBAAGStandardText"/>
            </w:pPr>
          </w:p>
        </w:tc>
        <w:tc>
          <w:tcPr>
            <w:tcW w:w="2491" w:type="dxa"/>
            <w:shd w:val="clear" w:color="auto" w:fill="FFFFFF" w:themeFill="background1"/>
          </w:tcPr>
          <w:p w14:paraId="58718180" w14:textId="39A5015A" w:rsidR="00CC7FB7" w:rsidRPr="00DE556B" w:rsidRDefault="00BB34DE" w:rsidP="006A6DDF">
            <w:pPr>
              <w:pStyle w:val="iBAAGStandardText"/>
            </w:pPr>
            <w:r>
              <w:rPr>
                <w:rStyle w:val="iBAAGStandardTextBoldChar"/>
              </w:rPr>
              <w:t>50%</w:t>
            </w:r>
            <w:r w:rsidR="00CC7FB7" w:rsidRPr="00DE556B">
              <w:t xml:space="preserve"> co-insurance, after you pay the deductible</w:t>
            </w:r>
            <w:r w:rsidR="006E1AAD" w:rsidRPr="00DE556B">
              <w:t>.</w:t>
            </w:r>
          </w:p>
          <w:p w14:paraId="58718181" w14:textId="77777777" w:rsidR="00CC7FB7" w:rsidRPr="00DE556B" w:rsidRDefault="00CC7FB7" w:rsidP="006A6DDF">
            <w:pPr>
              <w:pStyle w:val="iBAAGStandardText"/>
            </w:pPr>
          </w:p>
          <w:p w14:paraId="58718182" w14:textId="77777777" w:rsidR="00CC7FB7" w:rsidRPr="00DE556B" w:rsidRDefault="00CC7FB7" w:rsidP="006A6DDF">
            <w:pPr>
              <w:pStyle w:val="iBAAGStandardTextBold"/>
            </w:pPr>
            <w:r w:rsidRPr="00DE556B">
              <w:t>Is prior authorization needed?</w:t>
            </w:r>
          </w:p>
          <w:p w14:paraId="58718183" w14:textId="77777777" w:rsidR="00CC7FB7" w:rsidRPr="00DE556B" w:rsidRDefault="00CC7FB7" w:rsidP="006A6DDF">
            <w:pPr>
              <w:pStyle w:val="iBAAGStandardText"/>
            </w:pPr>
            <w:r w:rsidRPr="00DE556B">
              <w:t>Yes</w:t>
            </w:r>
          </w:p>
          <w:p w14:paraId="58718184" w14:textId="77777777" w:rsidR="00CC7FB7" w:rsidRPr="00DE556B" w:rsidRDefault="00CC7FB7" w:rsidP="006A6DDF">
            <w:pPr>
              <w:pStyle w:val="iBAAGStandardText"/>
            </w:pPr>
            <w:r w:rsidRPr="00DE556B">
              <w:tab/>
            </w:r>
          </w:p>
          <w:p w14:paraId="58718185" w14:textId="77777777" w:rsidR="00CC7FB7" w:rsidRPr="00DE556B" w:rsidRDefault="00CC7FB7" w:rsidP="006A6DDF">
            <w:pPr>
              <w:pStyle w:val="iBAAGStandardTextBold"/>
            </w:pPr>
            <w:r w:rsidRPr="00DE556B">
              <w:t>Prior authorization is:</w:t>
            </w:r>
          </w:p>
          <w:p w14:paraId="58718186"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87" w14:textId="77777777" w:rsidR="00CC7FB7" w:rsidRPr="00DE556B" w:rsidRDefault="00CC7FB7" w:rsidP="006A6DDF">
            <w:pPr>
              <w:pStyle w:val="iBAAGStandardText"/>
            </w:pPr>
          </w:p>
          <w:p w14:paraId="58718188" w14:textId="77777777" w:rsidR="00CC7FB7" w:rsidRPr="00DE556B" w:rsidRDefault="00CC7FB7" w:rsidP="006A6DDF">
            <w:pPr>
              <w:pStyle w:val="iBAAGStandardTextBold"/>
            </w:pPr>
            <w:r w:rsidRPr="00DE556B">
              <w:t xml:space="preserve">When do I need to call? </w:t>
            </w:r>
          </w:p>
          <w:p w14:paraId="58718189" w14:textId="77777777" w:rsidR="00CC7FB7" w:rsidRPr="00DE556B" w:rsidRDefault="00CC7FB7" w:rsidP="006A6DDF">
            <w:pPr>
              <w:pStyle w:val="iBAAGLevel1Bullets"/>
            </w:pPr>
            <w:r w:rsidRPr="00DE556B">
              <w:t>Before a scheduled admission</w:t>
            </w:r>
          </w:p>
          <w:p w14:paraId="5871818A" w14:textId="77777777" w:rsidR="00CC7FB7" w:rsidRPr="00DE556B" w:rsidRDefault="00CC7FB7" w:rsidP="006A6DDF">
            <w:pPr>
              <w:pStyle w:val="iBAAGLevel1Bullets"/>
            </w:pPr>
            <w:r w:rsidRPr="00DE556B">
              <w:t>As soon as possible for non-scheduled admission (including emergency)</w:t>
            </w:r>
          </w:p>
          <w:p w14:paraId="5871818B" w14:textId="77777777" w:rsidR="00CC7FB7" w:rsidRPr="00DE556B" w:rsidRDefault="00CC7FB7" w:rsidP="006A6DDF">
            <w:pPr>
              <w:pStyle w:val="iBAAGStandardText"/>
            </w:pPr>
          </w:p>
          <w:p w14:paraId="5871818C" w14:textId="77777777" w:rsidR="00CC7FB7" w:rsidRPr="00DE556B" w:rsidRDefault="00CC7FB7" w:rsidP="006A6DDF">
            <w:pPr>
              <w:pStyle w:val="iBAAGStandardTextBold"/>
            </w:pPr>
            <w:r w:rsidRPr="00DE556B">
              <w:t xml:space="preserve">If you don’t get prior authorization, you pay: </w:t>
            </w:r>
          </w:p>
          <w:p w14:paraId="5871818D" w14:textId="0A319C9C"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18E" w14:textId="77777777" w:rsidR="00CC7FB7" w:rsidRPr="00DE556B" w:rsidRDefault="00CC7FB7" w:rsidP="006A6DDF">
            <w:pPr>
              <w:pStyle w:val="iBAAGStandardText"/>
            </w:pPr>
          </w:p>
        </w:tc>
        <w:tc>
          <w:tcPr>
            <w:tcW w:w="2491" w:type="dxa"/>
            <w:shd w:val="clear" w:color="auto" w:fill="FFFFFF" w:themeFill="background1"/>
          </w:tcPr>
          <w:p w14:paraId="5871818F" w14:textId="77777777" w:rsidR="00CC7FB7" w:rsidRPr="00DE556B" w:rsidRDefault="00CC7FB7" w:rsidP="006A6DDF">
            <w:pPr>
              <w:pStyle w:val="iBAAGStandardText"/>
            </w:pPr>
            <w:r w:rsidRPr="00DE556B">
              <w:t>For special mental health programs and services contact your mental health vendor.</w:t>
            </w:r>
          </w:p>
          <w:p w14:paraId="58718190" w14:textId="77777777" w:rsidR="00CC7FB7" w:rsidRPr="00DE556B" w:rsidRDefault="00CC7FB7" w:rsidP="006A6DDF">
            <w:pPr>
              <w:pStyle w:val="iBAAGStandardText"/>
            </w:pPr>
          </w:p>
          <w:p w14:paraId="58718191" w14:textId="77777777" w:rsidR="00CC7FB7" w:rsidRPr="00DE556B" w:rsidRDefault="00CC7FB7" w:rsidP="006A6DDF">
            <w:pPr>
              <w:pStyle w:val="iBAAGStandardText"/>
            </w:pPr>
            <w:r w:rsidRPr="00DE556B">
              <w:t xml:space="preserve">No coverage for: </w:t>
            </w:r>
          </w:p>
          <w:p w14:paraId="58718192" w14:textId="1E52844C" w:rsidR="00CC7FB7" w:rsidRPr="00527354" w:rsidRDefault="00CC7FB7" w:rsidP="006A6DDF">
            <w:pPr>
              <w:pStyle w:val="iBAAGLevel1Bullets"/>
              <w:rPr>
                <w:color w:val="auto"/>
              </w:rPr>
            </w:pPr>
            <w:r w:rsidRPr="00527354">
              <w:rPr>
                <w:color w:val="auto"/>
              </w:rPr>
              <w:t>Treatment for learning disabilities</w:t>
            </w:r>
            <w:r w:rsidR="002309E3" w:rsidRPr="00527354">
              <w:rPr>
                <w:rStyle w:val="MandateStandardTextChar"/>
                <w:color w:val="auto"/>
              </w:rPr>
              <w:t>, except for severe mental illness.</w:t>
            </w:r>
          </w:p>
          <w:p w14:paraId="58718193" w14:textId="0535836E" w:rsidR="00CC7FB7" w:rsidRPr="00527354" w:rsidRDefault="00CC7FB7" w:rsidP="006A6DDF">
            <w:pPr>
              <w:pStyle w:val="iBAAGLevel1Bullets"/>
              <w:rPr>
                <w:color w:val="auto"/>
              </w:rPr>
            </w:pPr>
            <w:r w:rsidRPr="00527354">
              <w:rPr>
                <w:color w:val="auto"/>
              </w:rPr>
              <w:t>Educational services including behavior programs</w:t>
            </w:r>
            <w:r w:rsidR="002309E3" w:rsidRPr="00527354">
              <w:rPr>
                <w:rStyle w:val="MandateStandardTextChar"/>
                <w:color w:val="auto"/>
              </w:rPr>
              <w:t>, except for severe mental illness.</w:t>
            </w:r>
          </w:p>
          <w:p w14:paraId="58718194" w14:textId="77777777" w:rsidR="00CC7FB7" w:rsidRPr="00DE556B" w:rsidRDefault="00CC7FB7" w:rsidP="006A6DDF">
            <w:pPr>
              <w:pStyle w:val="iBAAGLevel1Bullets"/>
            </w:pPr>
            <w:r w:rsidRPr="00DE556B">
              <w:t>Diagnosis not in the current edition of the DSM (</w:t>
            </w:r>
            <w:r w:rsidRPr="00DE556B">
              <w:rPr>
                <w:i/>
              </w:rPr>
              <w:t>Diagnostic and Statistical Manual of the American Psychiatric Association</w:t>
            </w:r>
            <w:r w:rsidRPr="00DE556B">
              <w:t>)</w:t>
            </w:r>
          </w:p>
          <w:p w14:paraId="58718195" w14:textId="77777777" w:rsidR="00CC7FB7" w:rsidRPr="00DE556B" w:rsidRDefault="00CC7FB7" w:rsidP="006A6DDF">
            <w:pPr>
              <w:pStyle w:val="iBAAGLevel1Bullets"/>
            </w:pPr>
            <w:r w:rsidRPr="00DE556B">
              <w:t>V-code conditions listed in the DSM</w:t>
            </w:r>
          </w:p>
          <w:p w14:paraId="58718196" w14:textId="77777777" w:rsidR="00CC7FB7" w:rsidRPr="00DE556B" w:rsidRDefault="00CC7FB7" w:rsidP="006A6DDF">
            <w:pPr>
              <w:pStyle w:val="iBAAGStandardText"/>
            </w:pPr>
          </w:p>
        </w:tc>
      </w:tr>
      <w:tr w:rsidR="00560EC6" w:rsidRPr="00DE556B" w14:paraId="5871819E"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98" w14:textId="3793F81A"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84B6210" w14:textId="77777777" w:rsidR="00560EC6" w:rsidRPr="00DE556B" w:rsidRDefault="00560EC6" w:rsidP="00C43036">
            <w:pPr>
              <w:pStyle w:val="iBAAGTableHeader"/>
            </w:pPr>
            <w:r w:rsidRPr="00DE556B">
              <w:t>Your cost if you use</w:t>
            </w:r>
          </w:p>
          <w:p w14:paraId="40026103" w14:textId="6EFDC7E4"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43DB3FB" w14:textId="77777777" w:rsidR="00560EC6" w:rsidRPr="00DE556B" w:rsidRDefault="00560EC6" w:rsidP="00C43036">
            <w:pPr>
              <w:pStyle w:val="iBAAGTableHeader"/>
            </w:pPr>
            <w:r w:rsidRPr="00DE556B">
              <w:t>Your cost if you use</w:t>
            </w:r>
          </w:p>
          <w:p w14:paraId="5871819A" w14:textId="7E2E93AC"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D57780F" w14:textId="77777777" w:rsidR="00560EC6" w:rsidRPr="00DE556B" w:rsidRDefault="00560EC6" w:rsidP="00C43036">
            <w:pPr>
              <w:pStyle w:val="iBAAGTableHeader"/>
            </w:pPr>
            <w:r w:rsidRPr="00DE556B">
              <w:t>Your cost if you use U.S.</w:t>
            </w:r>
          </w:p>
          <w:p w14:paraId="5871819C" w14:textId="7FA5CC2F"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9D" w14:textId="77777777" w:rsidR="00560EC6" w:rsidRPr="00DE556B" w:rsidRDefault="00560EC6" w:rsidP="006A6DDF">
            <w:pPr>
              <w:pStyle w:val="iBAAGTableHeader"/>
            </w:pPr>
            <w:r w:rsidRPr="00DE556B">
              <w:t>Limits &amp; Exceptions</w:t>
            </w:r>
          </w:p>
        </w:tc>
      </w:tr>
      <w:tr w:rsidR="00CC7FB7" w:rsidRPr="00DE556B" w14:paraId="587181D0" w14:textId="77777777" w:rsidTr="002309E3">
        <w:tblPrEx>
          <w:shd w:val="clear" w:color="auto" w:fill="auto"/>
        </w:tblPrEx>
        <w:trPr>
          <w:gridAfter w:val="1"/>
          <w:wAfter w:w="26" w:type="dxa"/>
        </w:trPr>
        <w:tc>
          <w:tcPr>
            <w:tcW w:w="3517" w:type="dxa"/>
            <w:shd w:val="clear" w:color="auto" w:fill="FFFFFF" w:themeFill="background1"/>
          </w:tcPr>
          <w:p w14:paraId="5871819F" w14:textId="77777777" w:rsidR="00CC7FB7" w:rsidRPr="00DE556B" w:rsidRDefault="00CC7FB7" w:rsidP="00EA5C51">
            <w:pPr>
              <w:pStyle w:val="iBAAGSituationBoxName"/>
            </w:pPr>
            <w:bookmarkStart w:id="149" w:name="Mental_Health_Services_Outpatient"/>
            <w:r w:rsidRPr="00DE556B">
              <w:t>Mental Health Services - Outpatient</w:t>
            </w:r>
            <w:bookmarkEnd w:id="149"/>
          </w:p>
          <w:p w14:paraId="587181A0" w14:textId="77777777" w:rsidR="00CC7FB7" w:rsidRPr="00DE556B" w:rsidRDefault="00CC7FB7" w:rsidP="006A6DDF">
            <w:pPr>
              <w:pStyle w:val="iBAAGStandardText"/>
            </w:pPr>
          </w:p>
          <w:p w14:paraId="587181A1"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A2" w14:textId="77777777" w:rsidR="00CC7FB7" w:rsidRPr="00DE556B" w:rsidRDefault="00CC7FB7" w:rsidP="006A6DDF">
            <w:pPr>
              <w:pStyle w:val="iBAAGStandardText"/>
            </w:pPr>
          </w:p>
          <w:p w14:paraId="587181A3" w14:textId="77777777" w:rsidR="00CC7FB7" w:rsidRPr="00DE556B" w:rsidRDefault="00CC7FB7" w:rsidP="006A6DDF">
            <w:pPr>
              <w:pStyle w:val="iBAAGStandardText"/>
            </w:pPr>
            <w:r w:rsidRPr="00DE556B">
              <w:t xml:space="preserve">We cover outpatient mental health care services including: </w:t>
            </w:r>
          </w:p>
          <w:p w14:paraId="68D47585" w14:textId="32493EA5" w:rsidR="002969D9" w:rsidRPr="002969D9" w:rsidRDefault="002969D9" w:rsidP="008744CE">
            <w:pPr>
              <w:pStyle w:val="iBAAGLevel1Bullets"/>
            </w:pPr>
            <w:r w:rsidRPr="002969D9">
              <w:t xml:space="preserve">Partial hospitalization/ day treatment </w:t>
            </w:r>
          </w:p>
          <w:p w14:paraId="587181A4" w14:textId="77777777" w:rsidR="00CC7FB7" w:rsidRPr="00DE556B" w:rsidRDefault="00CC7FB7" w:rsidP="006A6DDF">
            <w:pPr>
              <w:pStyle w:val="iBAAGLevel1Bullets"/>
            </w:pPr>
            <w:r w:rsidRPr="00DE556B">
              <w:t>Individual, family, therapeutic group and doctor-based case management services</w:t>
            </w:r>
          </w:p>
          <w:p w14:paraId="587181A5" w14:textId="77777777" w:rsidR="00CC7FB7" w:rsidRPr="00DE556B" w:rsidRDefault="00CC7FB7" w:rsidP="006A6DDF">
            <w:pPr>
              <w:pStyle w:val="iBAAGLevel1Bullets"/>
            </w:pPr>
            <w:r w:rsidRPr="00DE556B">
              <w:t>Medication management</w:t>
            </w:r>
          </w:p>
          <w:p w14:paraId="587181A6" w14:textId="77777777" w:rsidR="00CC7FB7" w:rsidRPr="00DE556B" w:rsidRDefault="00CC7FB7" w:rsidP="006A6DDF">
            <w:pPr>
              <w:pStyle w:val="iBAAGLevel1Bullets"/>
            </w:pPr>
            <w:r w:rsidRPr="00DE556B">
              <w:t>Crisis intervention</w:t>
            </w:r>
          </w:p>
          <w:p w14:paraId="587181A7" w14:textId="77777777" w:rsidR="00CC7FB7" w:rsidRPr="00DE556B" w:rsidRDefault="00CC7FB7" w:rsidP="006A6DDF">
            <w:pPr>
              <w:pStyle w:val="iBAAGLevel1Bullets"/>
            </w:pPr>
            <w:r w:rsidRPr="00DE556B">
              <w:t>Intensive outpatient services related to diagnosis and treatment</w:t>
            </w:r>
          </w:p>
          <w:p w14:paraId="587181A8" w14:textId="77777777" w:rsidR="00CC7FB7" w:rsidRPr="00DE556B" w:rsidRDefault="00CC7FB7" w:rsidP="006A6DDF">
            <w:pPr>
              <w:pStyle w:val="iBAAGStandardText"/>
            </w:pPr>
          </w:p>
          <w:p w14:paraId="587181A9" w14:textId="77777777" w:rsidR="00CC7FB7" w:rsidRPr="00DE556B" w:rsidRDefault="00CC7FB7" w:rsidP="006A6DDF">
            <w:pPr>
              <w:pStyle w:val="iBAAGStandardTextBold"/>
            </w:pPr>
            <w:r w:rsidRPr="00DE556B">
              <w:t xml:space="preserve">Want more information? </w:t>
            </w:r>
          </w:p>
          <w:p w14:paraId="587181AA" w14:textId="77777777" w:rsidR="00CC7FB7" w:rsidRPr="00DE556B" w:rsidRDefault="00CC7FB7" w:rsidP="006A6DDF">
            <w:pPr>
              <w:pStyle w:val="iBAAGStandardText"/>
            </w:pPr>
            <w:r w:rsidRPr="00DE556B">
              <w:t xml:space="preserve">View the </w:t>
            </w:r>
            <w:hyperlink r:id="rId109" w:history="1">
              <w:r w:rsidRPr="00DE556B">
                <w:rPr>
                  <w:rStyle w:val="Hyperlinks"/>
                </w:rPr>
                <w:t>glossary</w:t>
              </w:r>
            </w:hyperlink>
            <w:r w:rsidRPr="00DE556B">
              <w:t xml:space="preserve"> for definitions.</w:t>
            </w:r>
          </w:p>
          <w:p w14:paraId="587181AB" w14:textId="77777777" w:rsidR="00CC7FB7" w:rsidRPr="00DE556B" w:rsidRDefault="00CC7FB7" w:rsidP="006A6DDF"/>
        </w:tc>
        <w:tc>
          <w:tcPr>
            <w:tcW w:w="2491" w:type="dxa"/>
            <w:shd w:val="clear" w:color="auto" w:fill="FFFFFF" w:themeFill="background1"/>
          </w:tcPr>
          <w:p w14:paraId="04026322"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584DBDE0" w14:textId="77777777" w:rsidR="00885F59" w:rsidRPr="00885F59" w:rsidRDefault="00885F59">
            <w:pPr>
              <w:pStyle w:val="iBAAGStandardText"/>
            </w:pPr>
          </w:p>
          <w:p w14:paraId="4ECD0628" w14:textId="77777777" w:rsidR="00560EC6" w:rsidRPr="00DE556B" w:rsidRDefault="00560EC6" w:rsidP="00560EC6">
            <w:pPr>
              <w:pStyle w:val="iBAAGStandardTextBold"/>
            </w:pPr>
            <w:r w:rsidRPr="00DE556B">
              <w:t>Is prior authorization needed?</w:t>
            </w:r>
          </w:p>
          <w:p w14:paraId="4CE788B1" w14:textId="57E3B137" w:rsidR="00A757C1" w:rsidRPr="00DE556B" w:rsidRDefault="00560EC6" w:rsidP="00D02F56">
            <w:pPr>
              <w:rPr>
                <w:rStyle w:val="iBAAGStandardTextBoldChar"/>
              </w:rPr>
            </w:pPr>
            <w:r w:rsidRPr="00DE556B">
              <w:t>No</w:t>
            </w:r>
          </w:p>
        </w:tc>
        <w:tc>
          <w:tcPr>
            <w:tcW w:w="2491" w:type="dxa"/>
            <w:shd w:val="clear" w:color="auto" w:fill="FFFFFF" w:themeFill="background1"/>
          </w:tcPr>
          <w:p w14:paraId="2E04B796" w14:textId="4FC99023" w:rsidR="002969D9" w:rsidRPr="00FA2BB5" w:rsidRDefault="002969D9" w:rsidP="002969D9">
            <w:pPr>
              <w:pStyle w:val="iBAAGStandardText"/>
            </w:pPr>
            <w:r w:rsidRPr="00D07993">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1AE" w14:textId="77777777" w:rsidR="00CC7FB7" w:rsidRPr="00DE556B" w:rsidRDefault="00CC7FB7" w:rsidP="006A6DDF">
            <w:pPr>
              <w:pStyle w:val="iBAAGStandardText"/>
            </w:pPr>
          </w:p>
          <w:p w14:paraId="587181AF" w14:textId="77777777" w:rsidR="00CC7FB7" w:rsidRPr="00DE556B" w:rsidRDefault="00CC7FB7" w:rsidP="006A6DDF">
            <w:pPr>
              <w:pStyle w:val="iBAAGStandardTextBold"/>
            </w:pPr>
            <w:r w:rsidRPr="00DE556B">
              <w:t>Is prior authorization needed?</w:t>
            </w:r>
          </w:p>
          <w:p w14:paraId="587181B0" w14:textId="77777777" w:rsidR="00CC7FB7" w:rsidRPr="00DE556B" w:rsidRDefault="00CC7FB7" w:rsidP="006A6DDF">
            <w:r w:rsidRPr="00DE556B">
              <w:t>Yes, your doctor must get authorization for:</w:t>
            </w:r>
          </w:p>
          <w:p w14:paraId="030FD8EE" w14:textId="77777777" w:rsidR="002969D9" w:rsidRPr="00FA2BB5" w:rsidRDefault="002969D9" w:rsidP="002969D9">
            <w:pPr>
              <w:pStyle w:val="iBAAGLevel1Bullets"/>
            </w:pPr>
            <w:r w:rsidRPr="00FA2BB5">
              <w:t>Partial hospitalization/</w:t>
            </w:r>
          </w:p>
          <w:p w14:paraId="1201C515" w14:textId="77777777" w:rsidR="002969D9" w:rsidRPr="00FA2BB5" w:rsidRDefault="002969D9" w:rsidP="002969D9">
            <w:pPr>
              <w:pStyle w:val="iBAAGLevel1Bullets"/>
              <w:numPr>
                <w:ilvl w:val="0"/>
                <w:numId w:val="0"/>
              </w:numPr>
              <w:ind w:left="450"/>
            </w:pPr>
            <w:r w:rsidRPr="00FA2BB5">
              <w:t xml:space="preserve">day treatment </w:t>
            </w:r>
          </w:p>
          <w:p w14:paraId="587181B1" w14:textId="77777777" w:rsidR="00CC7FB7" w:rsidRPr="00DE556B" w:rsidRDefault="00CC7FB7" w:rsidP="006A6DDF">
            <w:pPr>
              <w:pStyle w:val="iBAAGLevel1Bullets"/>
            </w:pPr>
            <w:r w:rsidRPr="00DE556B">
              <w:t>Intensive Treatment programs</w:t>
            </w:r>
          </w:p>
          <w:p w14:paraId="587181B2" w14:textId="77777777" w:rsidR="00CC7FB7" w:rsidRPr="00DE556B" w:rsidRDefault="00CC7FB7" w:rsidP="006A6DDF">
            <w:pPr>
              <w:pStyle w:val="iBAAGLevel1Bullets"/>
            </w:pPr>
            <w:r w:rsidRPr="00DE556B">
              <w:t>ECT (electro-convulsive treatment);</w:t>
            </w:r>
          </w:p>
          <w:p w14:paraId="587181B3" w14:textId="77777777" w:rsidR="00CC7FB7" w:rsidRPr="00DE556B" w:rsidRDefault="00CC7FB7" w:rsidP="006A6DDF">
            <w:pPr>
              <w:pStyle w:val="iBAAGLevel1Bullets"/>
            </w:pPr>
            <w:r w:rsidRPr="00DE556B">
              <w:t xml:space="preserve">psychological testing; </w:t>
            </w:r>
          </w:p>
          <w:p w14:paraId="587181B5" w14:textId="77777777" w:rsidR="00CC7FB7" w:rsidRPr="00DE556B" w:rsidRDefault="00CC7FB7" w:rsidP="006A6DDF">
            <w:pPr>
              <w:pStyle w:val="iBAAGStandardText"/>
            </w:pPr>
          </w:p>
          <w:p w14:paraId="587181B6" w14:textId="77777777" w:rsidR="00CC7FB7" w:rsidRPr="00DE556B" w:rsidRDefault="00CC7FB7" w:rsidP="00134965">
            <w:pPr>
              <w:pStyle w:val="iBAAGStandardText"/>
            </w:pPr>
          </w:p>
        </w:tc>
        <w:tc>
          <w:tcPr>
            <w:tcW w:w="2491" w:type="dxa"/>
            <w:shd w:val="clear" w:color="auto" w:fill="FFFFFF" w:themeFill="background1"/>
          </w:tcPr>
          <w:p w14:paraId="321910B9" w14:textId="4F9B419D" w:rsidR="002969D9" w:rsidRPr="00FA2BB5" w:rsidRDefault="00BB34DE" w:rsidP="002969D9">
            <w:pPr>
              <w:pStyle w:val="iBAAGStandardText"/>
            </w:pPr>
            <w:r>
              <w:rPr>
                <w:rStyle w:val="iBAAGStandardTextBoldChar"/>
              </w:rPr>
              <w:t>50%</w:t>
            </w:r>
            <w:r w:rsidR="002969D9" w:rsidRPr="00FA2BB5">
              <w:t xml:space="preserve"> co-insurance, after you pay the deductible.</w:t>
            </w:r>
          </w:p>
          <w:p w14:paraId="587181B8" w14:textId="77777777" w:rsidR="00CC7FB7" w:rsidRPr="00DE556B" w:rsidRDefault="00CC7FB7" w:rsidP="006A6DDF">
            <w:pPr>
              <w:pStyle w:val="iBAAGStandardText"/>
            </w:pPr>
          </w:p>
          <w:p w14:paraId="587181B9" w14:textId="77777777" w:rsidR="00CC7FB7" w:rsidRPr="00DE556B" w:rsidRDefault="00CC7FB7" w:rsidP="006A6DDF">
            <w:pPr>
              <w:pStyle w:val="iBAAGStandardTextBold"/>
            </w:pPr>
            <w:r w:rsidRPr="00DE556B">
              <w:t>Is prior authorization needed?</w:t>
            </w:r>
          </w:p>
          <w:p w14:paraId="587181BA" w14:textId="77777777" w:rsidR="00CC7FB7" w:rsidRPr="00DE556B" w:rsidRDefault="00CC7FB7" w:rsidP="006A6DDF">
            <w:pPr>
              <w:pStyle w:val="iBAAGStandardText"/>
            </w:pPr>
            <w:r w:rsidRPr="00DE556B">
              <w:t>Yes</w:t>
            </w:r>
          </w:p>
          <w:p w14:paraId="587181BB" w14:textId="77777777" w:rsidR="00CC7FB7" w:rsidRPr="00DE556B" w:rsidRDefault="00CC7FB7" w:rsidP="006A6DDF">
            <w:pPr>
              <w:pStyle w:val="iBAAGStandardText"/>
            </w:pPr>
          </w:p>
          <w:p w14:paraId="587181BC" w14:textId="77777777" w:rsidR="00CC7FB7" w:rsidRPr="00DE556B" w:rsidRDefault="00CC7FB7" w:rsidP="006A6DDF">
            <w:pPr>
              <w:pStyle w:val="iBAAGStandardTextBold"/>
            </w:pPr>
            <w:r w:rsidRPr="00DE556B">
              <w:t>Prior authorization is:</w:t>
            </w:r>
          </w:p>
          <w:p w14:paraId="587181BD"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BE" w14:textId="77777777" w:rsidR="00CC7FB7" w:rsidRPr="00DE556B" w:rsidRDefault="00CC7FB7" w:rsidP="006A6DDF">
            <w:pPr>
              <w:pStyle w:val="iBAAGStandardText"/>
            </w:pPr>
          </w:p>
          <w:p w14:paraId="587181BF" w14:textId="77777777" w:rsidR="00CC7FB7" w:rsidRPr="00DE556B" w:rsidRDefault="00CC7FB7" w:rsidP="006A6DDF">
            <w:pPr>
              <w:pStyle w:val="iBAAGStandardTextBold"/>
            </w:pPr>
            <w:r w:rsidRPr="00DE556B">
              <w:t xml:space="preserve">When do I need to call? </w:t>
            </w:r>
          </w:p>
          <w:p w14:paraId="587181C0" w14:textId="77777777" w:rsidR="00CC7FB7" w:rsidRPr="00DE556B" w:rsidRDefault="00CC7FB7" w:rsidP="006A6DDF">
            <w:pPr>
              <w:pStyle w:val="iBAAGStandardText"/>
            </w:pPr>
            <w:r w:rsidRPr="00DE556B">
              <w:t>Before the following services are received:</w:t>
            </w:r>
          </w:p>
          <w:p w14:paraId="68F266F5" w14:textId="77777777" w:rsidR="002969D9" w:rsidRPr="00FA2BB5" w:rsidRDefault="002969D9" w:rsidP="002969D9">
            <w:pPr>
              <w:pStyle w:val="iBAAGLevel1Bullets"/>
            </w:pPr>
            <w:r w:rsidRPr="00FA2BB5">
              <w:t>Partial hospitalization/</w:t>
            </w:r>
          </w:p>
          <w:p w14:paraId="3664BBEA" w14:textId="77777777" w:rsidR="002969D9" w:rsidRPr="00FA2BB5" w:rsidRDefault="002969D9" w:rsidP="002969D9">
            <w:pPr>
              <w:pStyle w:val="iBAAGLevel1Bullets"/>
              <w:numPr>
                <w:ilvl w:val="0"/>
                <w:numId w:val="0"/>
              </w:numPr>
              <w:ind w:left="450"/>
            </w:pPr>
            <w:r w:rsidRPr="00FA2BB5">
              <w:t xml:space="preserve">day treatment </w:t>
            </w:r>
          </w:p>
          <w:p w14:paraId="12FEE29E" w14:textId="77777777" w:rsidR="00D619C3" w:rsidRPr="00DE556B" w:rsidRDefault="00D619C3" w:rsidP="00D619C3">
            <w:pPr>
              <w:pStyle w:val="iBAAGLevel1Bullets"/>
            </w:pPr>
            <w:r w:rsidRPr="00DE556B">
              <w:t>Intensive Treatment programs</w:t>
            </w:r>
          </w:p>
          <w:p w14:paraId="5748728E" w14:textId="77777777" w:rsidR="00D619C3" w:rsidRPr="00DE556B" w:rsidRDefault="00D619C3" w:rsidP="00D619C3">
            <w:pPr>
              <w:pStyle w:val="iBAAGLevel1Bullets"/>
            </w:pPr>
            <w:r w:rsidRPr="00DE556B">
              <w:t>ECT (electro-convulsive treatment);</w:t>
            </w:r>
          </w:p>
          <w:p w14:paraId="115FA368" w14:textId="77777777" w:rsidR="00D619C3" w:rsidRPr="00DE556B" w:rsidRDefault="00D619C3" w:rsidP="00D619C3">
            <w:pPr>
              <w:pStyle w:val="iBAAGLevel1Bullets"/>
            </w:pPr>
            <w:r w:rsidRPr="00DE556B">
              <w:t xml:space="preserve">psychological testing; </w:t>
            </w:r>
          </w:p>
          <w:p w14:paraId="1D0C7CE3" w14:textId="77777777" w:rsidR="00D619C3" w:rsidRPr="00DE556B" w:rsidRDefault="00D619C3" w:rsidP="00D619C3">
            <w:pPr>
              <w:pStyle w:val="iBAAGLevel1Bullets"/>
            </w:pPr>
            <w:r w:rsidRPr="00DE556B">
              <w:t xml:space="preserve">extended visits beyond 45 - 50 minutes </w:t>
            </w:r>
          </w:p>
          <w:p w14:paraId="587181C5" w14:textId="77777777" w:rsidR="00CC7FB7" w:rsidRPr="00DE556B" w:rsidRDefault="00CC7FB7" w:rsidP="006A6DDF">
            <w:pPr>
              <w:pStyle w:val="iBAAGStandardText"/>
            </w:pPr>
          </w:p>
          <w:p w14:paraId="587181C6" w14:textId="77777777" w:rsidR="00CC7FB7" w:rsidRPr="00DE556B" w:rsidRDefault="00CC7FB7" w:rsidP="006A6DDF">
            <w:pPr>
              <w:pStyle w:val="iBAAGStandardTextBold"/>
            </w:pPr>
            <w:r w:rsidRPr="00DE556B">
              <w:t xml:space="preserve">If you don’t get prior authorization, you pay: </w:t>
            </w:r>
          </w:p>
          <w:p w14:paraId="587181C7" w14:textId="780B18D1" w:rsidR="00CC7FB7" w:rsidRPr="00DE556B" w:rsidRDefault="00C6660B" w:rsidP="006A6DDF">
            <w:pPr>
              <w:pStyle w:val="iBAAGStandardText"/>
            </w:pPr>
            <w:r>
              <w:rPr>
                <w:rStyle w:val="iBAAGStandardTextBoldChar"/>
              </w:rPr>
              <w:t>50%</w:t>
            </w:r>
            <w:r w:rsidR="00CC7FB7" w:rsidRPr="00DE556B">
              <w:t xml:space="preserve"> co-insurance</w:t>
            </w:r>
          </w:p>
          <w:p w14:paraId="587181C8" w14:textId="77777777" w:rsidR="00CC7FB7" w:rsidRPr="00DE556B" w:rsidRDefault="00CC7FB7" w:rsidP="006A6DDF">
            <w:pPr>
              <w:pStyle w:val="iBAAGStandardText"/>
            </w:pPr>
          </w:p>
        </w:tc>
        <w:tc>
          <w:tcPr>
            <w:tcW w:w="2491" w:type="dxa"/>
            <w:shd w:val="clear" w:color="auto" w:fill="FFFFFF" w:themeFill="background1"/>
          </w:tcPr>
          <w:p w14:paraId="587181C9" w14:textId="77777777" w:rsidR="00CC7FB7" w:rsidRPr="00DE556B" w:rsidRDefault="00CC7FB7" w:rsidP="006A6DDF">
            <w:r w:rsidRPr="00DE556B">
              <w:t>For special mental health programs and services contact your mental health vendor.</w:t>
            </w:r>
          </w:p>
          <w:p w14:paraId="587181CA" w14:textId="77777777" w:rsidR="00CC7FB7" w:rsidRPr="00DE556B" w:rsidRDefault="00CC7FB7" w:rsidP="006A6DDF">
            <w:pPr>
              <w:pStyle w:val="iBAAGStandardText"/>
            </w:pPr>
          </w:p>
          <w:p w14:paraId="587181CB" w14:textId="77777777" w:rsidR="00CC7FB7" w:rsidRPr="00DE556B" w:rsidRDefault="00CC7FB7" w:rsidP="006A6DDF">
            <w:r w:rsidRPr="00DE556B">
              <w:t xml:space="preserve">No coverage for: </w:t>
            </w:r>
          </w:p>
          <w:p w14:paraId="587181CC" w14:textId="41B6B419" w:rsidR="00CC7FB7" w:rsidRPr="00527354" w:rsidRDefault="00CC7FB7" w:rsidP="006A6DDF">
            <w:pPr>
              <w:pStyle w:val="iBAAGLevel1Bullets"/>
              <w:rPr>
                <w:color w:val="auto"/>
              </w:rPr>
            </w:pPr>
            <w:r w:rsidRPr="00DE556B">
              <w:t>treatment for lea</w:t>
            </w:r>
            <w:r w:rsidRPr="00527354">
              <w:rPr>
                <w:color w:val="auto"/>
              </w:rPr>
              <w:t>rning disabilities</w:t>
            </w:r>
            <w:r w:rsidR="002309E3" w:rsidRPr="00527354">
              <w:rPr>
                <w:rStyle w:val="MandateStandardTextChar"/>
                <w:color w:val="auto"/>
              </w:rPr>
              <w:t>, except for severe mental illness.</w:t>
            </w:r>
          </w:p>
          <w:p w14:paraId="587181CD" w14:textId="3D171612" w:rsidR="00CC7FB7" w:rsidRPr="00527354" w:rsidRDefault="00CC7FB7" w:rsidP="006A6DDF">
            <w:pPr>
              <w:pStyle w:val="iBAAGLevel1Bullets"/>
              <w:rPr>
                <w:color w:val="auto"/>
              </w:rPr>
            </w:pPr>
            <w:r w:rsidRPr="00527354">
              <w:rPr>
                <w:color w:val="auto"/>
              </w:rPr>
              <w:t>educational services including behavior programs</w:t>
            </w:r>
            <w:r w:rsidR="002309E3" w:rsidRPr="00527354">
              <w:rPr>
                <w:rStyle w:val="MandateStandardTextChar"/>
                <w:color w:val="auto"/>
              </w:rPr>
              <w:t>, except for severe mental illness.</w:t>
            </w:r>
          </w:p>
          <w:p w14:paraId="587181CE" w14:textId="77777777" w:rsidR="00CC7FB7" w:rsidRPr="00DE556B" w:rsidRDefault="00CC7FB7" w:rsidP="006A6DDF">
            <w:pPr>
              <w:pStyle w:val="iBAAGLevel1Bullets"/>
            </w:pPr>
            <w:r w:rsidRPr="00527354">
              <w:rPr>
                <w:color w:val="auto"/>
              </w:rPr>
              <w:t xml:space="preserve">diagnosis </w:t>
            </w:r>
            <w:r w:rsidRPr="00DE556B">
              <w:t>not in the current edition of the DSM (</w:t>
            </w:r>
            <w:r w:rsidRPr="00DE556B">
              <w:rPr>
                <w:i/>
              </w:rPr>
              <w:t>Diagnostic and Statistical Manual of the American Psychiatric Association</w:t>
            </w:r>
            <w:r w:rsidRPr="00DE556B">
              <w:t>)</w:t>
            </w:r>
          </w:p>
          <w:p w14:paraId="587181CF" w14:textId="77777777" w:rsidR="00CC7FB7" w:rsidRPr="00DE556B" w:rsidRDefault="00CC7FB7" w:rsidP="006A6DDF">
            <w:pPr>
              <w:pStyle w:val="iBAAGLevel1Bullets"/>
            </w:pPr>
            <w:r w:rsidRPr="00DE556B">
              <w:t>V-code conditions listed in the DSM.</w:t>
            </w:r>
          </w:p>
        </w:tc>
      </w:tr>
      <w:tr w:rsidR="00560EC6" w:rsidRPr="00DE556B" w14:paraId="587181D7"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D1" w14:textId="3186DC6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CF39235" w14:textId="77777777" w:rsidR="00560EC6" w:rsidRPr="00DE556B" w:rsidRDefault="00560EC6" w:rsidP="00C43036">
            <w:pPr>
              <w:pStyle w:val="iBAAGTableHeader"/>
            </w:pPr>
            <w:r w:rsidRPr="00DE556B">
              <w:t>Your cost if you use</w:t>
            </w:r>
          </w:p>
          <w:p w14:paraId="18031393" w14:textId="773CA73C"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27D6FA2" w14:textId="77777777" w:rsidR="00560EC6" w:rsidRPr="00DE556B" w:rsidRDefault="00560EC6" w:rsidP="00C43036">
            <w:pPr>
              <w:pStyle w:val="iBAAGTableHeader"/>
            </w:pPr>
            <w:r w:rsidRPr="00DE556B">
              <w:t>Your cost if you use</w:t>
            </w:r>
          </w:p>
          <w:p w14:paraId="587181D3" w14:textId="1130690E"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5495360" w14:textId="77777777" w:rsidR="00560EC6" w:rsidRPr="00DE556B" w:rsidRDefault="00560EC6" w:rsidP="00C43036">
            <w:pPr>
              <w:pStyle w:val="iBAAGTableHeader"/>
            </w:pPr>
            <w:r w:rsidRPr="00DE556B">
              <w:t>Your cost if you use U.S.</w:t>
            </w:r>
          </w:p>
          <w:p w14:paraId="587181D5" w14:textId="59104943"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D6" w14:textId="77777777" w:rsidR="00560EC6" w:rsidRPr="00DE556B" w:rsidRDefault="00560EC6" w:rsidP="006A6DDF">
            <w:pPr>
              <w:pStyle w:val="iBAAGTableHeader"/>
            </w:pPr>
            <w:r w:rsidRPr="00DE556B">
              <w:t>Limits &amp; Exceptions</w:t>
            </w:r>
          </w:p>
        </w:tc>
      </w:tr>
      <w:tr w:rsidR="00CC7FB7" w:rsidRPr="00DE556B" w14:paraId="5871820F" w14:textId="77777777" w:rsidTr="002309E3">
        <w:tblPrEx>
          <w:shd w:val="clear" w:color="auto" w:fill="auto"/>
        </w:tblPrEx>
        <w:trPr>
          <w:gridAfter w:val="1"/>
          <w:wAfter w:w="26" w:type="dxa"/>
        </w:trPr>
        <w:tc>
          <w:tcPr>
            <w:tcW w:w="3517" w:type="dxa"/>
            <w:shd w:val="clear" w:color="auto" w:fill="FFFFFF" w:themeFill="background1"/>
          </w:tcPr>
          <w:p w14:paraId="587181D8" w14:textId="77777777" w:rsidR="00CC7FB7" w:rsidRPr="00DE556B" w:rsidRDefault="00CC7FB7" w:rsidP="00EA5C51">
            <w:pPr>
              <w:pStyle w:val="iBAAGSituationBoxName"/>
            </w:pPr>
            <w:bookmarkStart w:id="150" w:name="Autism_Spectrum_Disorder_Inpatient"/>
            <w:r w:rsidRPr="00DE556B">
              <w:t>Autism Spectrum Disorder Services - Inpatient</w:t>
            </w:r>
            <w:bookmarkEnd w:id="150"/>
          </w:p>
          <w:p w14:paraId="587181D9" w14:textId="77777777" w:rsidR="00CC7FB7" w:rsidRPr="00DE556B" w:rsidRDefault="00CC7FB7" w:rsidP="006A6DDF">
            <w:pPr>
              <w:pStyle w:val="iBAAGStandardText"/>
            </w:pPr>
          </w:p>
          <w:p w14:paraId="587181DA"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1DB" w14:textId="77777777" w:rsidR="00CC7FB7" w:rsidRPr="00DE556B" w:rsidRDefault="00CC7FB7" w:rsidP="006A6DDF">
            <w:pPr>
              <w:pStyle w:val="iBAAGStandardText"/>
            </w:pPr>
          </w:p>
          <w:p w14:paraId="587181DC" w14:textId="77777777" w:rsidR="00CC7FB7" w:rsidRPr="00DE556B" w:rsidRDefault="00CC7FB7" w:rsidP="006A6DDF">
            <w:pPr>
              <w:pStyle w:val="iBAAGStandardText"/>
            </w:pPr>
            <w:r w:rsidRPr="00DE556B">
              <w:t>The spectrum may include:</w:t>
            </w:r>
          </w:p>
          <w:p w14:paraId="587181DD" w14:textId="77777777" w:rsidR="00CC7FB7" w:rsidRPr="00DE556B" w:rsidRDefault="00CC7FB7" w:rsidP="006A6DDF">
            <w:pPr>
              <w:pStyle w:val="iBAAGLevel1Bullets"/>
            </w:pPr>
            <w:r w:rsidRPr="00DE556B">
              <w:t xml:space="preserve">Autistic disorder </w:t>
            </w:r>
          </w:p>
          <w:p w14:paraId="587181DE" w14:textId="77777777" w:rsidR="00CC7FB7" w:rsidRPr="00DE556B" w:rsidRDefault="00CC7FB7" w:rsidP="006A6DDF">
            <w:pPr>
              <w:pStyle w:val="iBAAGLevel1Bullets"/>
            </w:pPr>
            <w:r w:rsidRPr="00DE556B">
              <w:t>Asperger’s disorder</w:t>
            </w:r>
          </w:p>
          <w:p w14:paraId="587181DF" w14:textId="77777777" w:rsidR="00CC7FB7" w:rsidRPr="00DE556B" w:rsidRDefault="00CC7FB7" w:rsidP="006A6DDF">
            <w:pPr>
              <w:pStyle w:val="iBAAGLevel1Bullets"/>
            </w:pPr>
            <w:r w:rsidRPr="00DE556B">
              <w:t xml:space="preserve">Rett’s disorder </w:t>
            </w:r>
          </w:p>
          <w:p w14:paraId="587181E0" w14:textId="77777777" w:rsidR="00CC7FB7" w:rsidRPr="00DE556B" w:rsidRDefault="00CC7FB7" w:rsidP="006A6DDF">
            <w:pPr>
              <w:pStyle w:val="iBAAGLevel1Bullets"/>
            </w:pPr>
            <w:r w:rsidRPr="00DE556B">
              <w:t xml:space="preserve">Childhood disintegrative disorder </w:t>
            </w:r>
          </w:p>
          <w:p w14:paraId="587181E1" w14:textId="77777777" w:rsidR="00CC7FB7" w:rsidRPr="00DE556B" w:rsidRDefault="00CC7FB7" w:rsidP="006A6DDF">
            <w:pPr>
              <w:pStyle w:val="iBAAGLevel1Bullets"/>
            </w:pPr>
            <w:r w:rsidRPr="00DE556B">
              <w:t xml:space="preserve">Pervasive developmental disorder not otherwise specified </w:t>
            </w:r>
          </w:p>
          <w:p w14:paraId="587181E2" w14:textId="77777777" w:rsidR="00CC7FB7" w:rsidRPr="00DE556B" w:rsidRDefault="00CC7FB7" w:rsidP="006A6DDF">
            <w:pPr>
              <w:pStyle w:val="iBAAGStandardText"/>
            </w:pPr>
          </w:p>
          <w:p w14:paraId="587181E3" w14:textId="77777777" w:rsidR="00CC7FB7" w:rsidRPr="00DE556B" w:rsidRDefault="00CC7FB7" w:rsidP="006A6DDF">
            <w:pPr>
              <w:pStyle w:val="iBAAGStandardText"/>
            </w:pPr>
            <w:r w:rsidRPr="00DE556B">
              <w:t>We cover: the screening, diagnosis, and treatment of autism spectrum disorder.</w:t>
            </w:r>
          </w:p>
          <w:p w14:paraId="587181E6" w14:textId="19157A97" w:rsidR="00CC7FB7" w:rsidRPr="00DE556B" w:rsidRDefault="00CC7FB7" w:rsidP="0010449A">
            <w:pPr>
              <w:pStyle w:val="InstructionalText"/>
            </w:pPr>
          </w:p>
          <w:p w14:paraId="587181E7" w14:textId="77777777" w:rsidR="00CC7FB7" w:rsidRPr="00DE556B" w:rsidRDefault="00CC7FB7" w:rsidP="006A6DDF">
            <w:pPr>
              <w:pStyle w:val="iBAAGStandardTextBold"/>
            </w:pPr>
            <w:r w:rsidRPr="00DE556B">
              <w:t xml:space="preserve">Want more information? </w:t>
            </w:r>
          </w:p>
          <w:p w14:paraId="587181E8" w14:textId="35A9C33E" w:rsidR="00CC7FB7" w:rsidRPr="00DE556B" w:rsidRDefault="00CC7FB7" w:rsidP="006A6DDF">
            <w:pPr>
              <w:pStyle w:val="iBAAGStandardText"/>
            </w:pPr>
            <w:r w:rsidRPr="00DE556B">
              <w:t xml:space="preserve">View the </w:t>
            </w:r>
            <w:hyperlink r:id="rId110" w:history="1">
              <w:r w:rsidRPr="00DE556B">
                <w:rPr>
                  <w:rStyle w:val="Hyperlinks"/>
                </w:rPr>
                <w:t>glossary</w:t>
              </w:r>
            </w:hyperlink>
            <w:r w:rsidRPr="00DE556B">
              <w:t xml:space="preserve"> for definitions.</w:t>
            </w:r>
          </w:p>
          <w:p w14:paraId="587181E9" w14:textId="77777777" w:rsidR="00CC7FB7" w:rsidRPr="00DE556B" w:rsidRDefault="00CC7FB7" w:rsidP="006A6DDF">
            <w:pPr>
              <w:pStyle w:val="iBAAGStandardText"/>
            </w:pPr>
          </w:p>
        </w:tc>
        <w:tc>
          <w:tcPr>
            <w:tcW w:w="2491" w:type="dxa"/>
            <w:shd w:val="clear" w:color="auto" w:fill="FFFFFF" w:themeFill="background1"/>
          </w:tcPr>
          <w:p w14:paraId="4BBE0166"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7B6B9B7A" w14:textId="77777777" w:rsidR="00A757C1" w:rsidRPr="00DE556B" w:rsidRDefault="00A757C1" w:rsidP="00A757C1">
            <w:pPr>
              <w:pStyle w:val="iBAAGStandardText"/>
            </w:pPr>
          </w:p>
          <w:p w14:paraId="55729750" w14:textId="77777777" w:rsidR="00A757C1" w:rsidRPr="00DE556B" w:rsidRDefault="00A757C1" w:rsidP="00A757C1">
            <w:pPr>
              <w:pStyle w:val="iBAAGStandardTextBold"/>
            </w:pPr>
            <w:r w:rsidRPr="00DE556B">
              <w:t>Is prior authorization needed?</w:t>
            </w:r>
          </w:p>
          <w:p w14:paraId="628CED02" w14:textId="77777777" w:rsidR="00CC7FB7" w:rsidRPr="00DE556B" w:rsidRDefault="00A757C1" w:rsidP="00D02F56">
            <w:pPr>
              <w:pStyle w:val="iBAAGStandardText"/>
            </w:pPr>
            <w:r w:rsidRPr="00DE556B">
              <w:t>No</w:t>
            </w:r>
          </w:p>
          <w:p w14:paraId="6C79D3A8" w14:textId="514F195D" w:rsidR="00D02F56" w:rsidRPr="00DE556B" w:rsidRDefault="00D02F56" w:rsidP="00D02F56">
            <w:pPr>
              <w:pStyle w:val="iBAAGStandardText"/>
              <w:rPr>
                <w:rStyle w:val="InstructionalTextChar"/>
              </w:rPr>
            </w:pPr>
          </w:p>
        </w:tc>
        <w:tc>
          <w:tcPr>
            <w:tcW w:w="2491" w:type="dxa"/>
            <w:shd w:val="clear" w:color="auto" w:fill="FFFFFF" w:themeFill="background1"/>
          </w:tcPr>
          <w:p w14:paraId="4C7A8A13" w14:textId="4104D04E"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EF" w14:textId="77777777" w:rsidR="00CC7FB7" w:rsidRPr="00DE556B" w:rsidRDefault="00CC7FB7" w:rsidP="006A6DDF">
            <w:pPr>
              <w:pStyle w:val="iBAAGStandardText"/>
            </w:pPr>
          </w:p>
          <w:p w14:paraId="587181F0" w14:textId="77777777" w:rsidR="00CC7FB7" w:rsidRPr="00DE556B" w:rsidRDefault="00CC7FB7" w:rsidP="006A6DDF">
            <w:pPr>
              <w:pStyle w:val="iBAAGStandardTextBold"/>
            </w:pPr>
            <w:r w:rsidRPr="00DE556B">
              <w:t>Is prior authorization needed?</w:t>
            </w:r>
          </w:p>
          <w:p w14:paraId="587181F1" w14:textId="77777777" w:rsidR="00CC7FB7" w:rsidRPr="00DE556B" w:rsidRDefault="00CC7FB7" w:rsidP="006A6DDF">
            <w:pPr>
              <w:pStyle w:val="iBAAGStandardText"/>
            </w:pPr>
            <w:r w:rsidRPr="00DE556B">
              <w:t xml:space="preserve">Yes, your doctor must get authorization for: </w:t>
            </w:r>
          </w:p>
          <w:p w14:paraId="24F7F34A" w14:textId="77777777" w:rsidR="002969D9" w:rsidRPr="00DE556B" w:rsidRDefault="002969D9" w:rsidP="002969D9">
            <w:pPr>
              <w:pStyle w:val="iBAAGLevel1Bullets"/>
            </w:pPr>
            <w:r w:rsidRPr="00DE556B">
              <w:t>Before a scheduled admission</w:t>
            </w:r>
          </w:p>
          <w:p w14:paraId="573D33D3" w14:textId="77777777" w:rsidR="002969D9" w:rsidRPr="00DE556B" w:rsidRDefault="002969D9" w:rsidP="002969D9">
            <w:pPr>
              <w:pStyle w:val="iBAAGLevel1Bullets"/>
            </w:pPr>
            <w:r w:rsidRPr="00DE556B">
              <w:t>As soon as possible for non-scheduled admission (including emergency)</w:t>
            </w:r>
          </w:p>
          <w:p w14:paraId="587181F5" w14:textId="77777777" w:rsidR="00CC7FB7" w:rsidRPr="00DE556B" w:rsidRDefault="00CC7FB7" w:rsidP="006A6DDF">
            <w:pPr>
              <w:pStyle w:val="iBAAGStandardText"/>
            </w:pPr>
          </w:p>
          <w:p w14:paraId="587181F6" w14:textId="77777777" w:rsidR="00CC7FB7" w:rsidRPr="00DE556B" w:rsidRDefault="00CC7FB7" w:rsidP="006A6DDF">
            <w:pPr>
              <w:pStyle w:val="iBAAGStandardText"/>
            </w:pPr>
          </w:p>
          <w:p w14:paraId="587181F7" w14:textId="77777777" w:rsidR="00CC7FB7" w:rsidRPr="00DE556B" w:rsidRDefault="00CC7FB7" w:rsidP="006A6DDF">
            <w:pPr>
              <w:pStyle w:val="iBAAGStandardText"/>
            </w:pPr>
          </w:p>
          <w:p w14:paraId="587181F8" w14:textId="77777777" w:rsidR="00CC7FB7" w:rsidRPr="00DE556B" w:rsidRDefault="00CC7FB7" w:rsidP="006A6DDF">
            <w:pPr>
              <w:pStyle w:val="iBAAGStandardText"/>
            </w:pPr>
          </w:p>
        </w:tc>
        <w:tc>
          <w:tcPr>
            <w:tcW w:w="2491" w:type="dxa"/>
            <w:shd w:val="clear" w:color="auto" w:fill="FFFFFF" w:themeFill="background1"/>
          </w:tcPr>
          <w:p w14:paraId="587181F9" w14:textId="5A732424" w:rsidR="00CC7FB7" w:rsidRPr="00DE556B" w:rsidRDefault="00BB34DE" w:rsidP="006A6DDF">
            <w:pPr>
              <w:pStyle w:val="iBAAGStandardText"/>
            </w:pPr>
            <w:r>
              <w:rPr>
                <w:rStyle w:val="iBAAGStandardTextBoldChar"/>
              </w:rPr>
              <w:t>50%</w:t>
            </w:r>
            <w:r w:rsidR="00CC7FB7" w:rsidRPr="00DE556B">
              <w:t xml:space="preserve"> co-insurance, after you pay the deductible </w:t>
            </w:r>
          </w:p>
          <w:p w14:paraId="587181FA" w14:textId="77777777" w:rsidR="00CC7FB7" w:rsidRPr="00DE556B" w:rsidRDefault="00CC7FB7" w:rsidP="006A6DDF">
            <w:pPr>
              <w:pStyle w:val="iBAAGStandardText"/>
            </w:pPr>
          </w:p>
          <w:p w14:paraId="587181FB" w14:textId="77777777" w:rsidR="00CC7FB7" w:rsidRPr="00DE556B" w:rsidRDefault="00CC7FB7" w:rsidP="006A6DDF">
            <w:pPr>
              <w:pStyle w:val="iBAAGStandardTextBold"/>
            </w:pPr>
            <w:r w:rsidRPr="00DE556B">
              <w:t>Is prior authorization needed?</w:t>
            </w:r>
          </w:p>
          <w:p w14:paraId="587181FC" w14:textId="77777777" w:rsidR="00CC7FB7" w:rsidRPr="00DE556B" w:rsidRDefault="00CC7FB7" w:rsidP="006A6DDF">
            <w:pPr>
              <w:pStyle w:val="iBAAGStandardText"/>
            </w:pPr>
            <w:r w:rsidRPr="00DE556B">
              <w:t>Yes</w:t>
            </w:r>
          </w:p>
          <w:p w14:paraId="587181FD" w14:textId="77777777" w:rsidR="00CC7FB7" w:rsidRPr="00DE556B" w:rsidRDefault="00CC7FB7" w:rsidP="006A6DDF">
            <w:pPr>
              <w:pStyle w:val="iBAAGStandardText"/>
            </w:pPr>
            <w:r w:rsidRPr="00DE556B">
              <w:tab/>
            </w:r>
          </w:p>
          <w:p w14:paraId="587181FE" w14:textId="77777777" w:rsidR="00CC7FB7" w:rsidRPr="00DE556B" w:rsidRDefault="00CC7FB7" w:rsidP="006A6DDF">
            <w:pPr>
              <w:pStyle w:val="iBAAGStandardTextBold"/>
            </w:pPr>
            <w:r w:rsidRPr="00DE556B">
              <w:t>Prior authorization is:</w:t>
            </w:r>
          </w:p>
          <w:p w14:paraId="587181FF"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200" w14:textId="77777777" w:rsidR="00CC7FB7" w:rsidRPr="00DE556B" w:rsidRDefault="00CC7FB7" w:rsidP="006A6DDF">
            <w:pPr>
              <w:pStyle w:val="iBAAGStandardText"/>
            </w:pPr>
          </w:p>
          <w:p w14:paraId="58718201" w14:textId="77777777" w:rsidR="00CC7FB7" w:rsidRPr="00DE556B" w:rsidRDefault="00CC7FB7" w:rsidP="006A6DDF">
            <w:pPr>
              <w:pStyle w:val="iBAAGStandardTextBold"/>
            </w:pPr>
            <w:r w:rsidRPr="00DE556B">
              <w:t xml:space="preserve">When do I need to call? </w:t>
            </w:r>
          </w:p>
          <w:p w14:paraId="58718202" w14:textId="77777777" w:rsidR="00CC7FB7" w:rsidRPr="00DE556B" w:rsidRDefault="00CC7FB7" w:rsidP="006A6DDF">
            <w:pPr>
              <w:pStyle w:val="iBAAGLevel1Bullets"/>
            </w:pPr>
            <w:r w:rsidRPr="00DE556B">
              <w:t>Before a scheduled admission</w:t>
            </w:r>
          </w:p>
          <w:p w14:paraId="58718203" w14:textId="77777777" w:rsidR="00CC7FB7" w:rsidRPr="00DE556B" w:rsidRDefault="00CC7FB7" w:rsidP="006A6DDF">
            <w:pPr>
              <w:pStyle w:val="iBAAGLevel1Bullets"/>
            </w:pPr>
            <w:r w:rsidRPr="00DE556B">
              <w:t>As soon as possible for non-scheduled admission (including emergency)</w:t>
            </w:r>
          </w:p>
          <w:p w14:paraId="58718204" w14:textId="77777777" w:rsidR="00CC7FB7" w:rsidRPr="00DE556B" w:rsidRDefault="00CC7FB7" w:rsidP="006A6DDF">
            <w:pPr>
              <w:pStyle w:val="iBAAGStandardText"/>
            </w:pPr>
          </w:p>
          <w:p w14:paraId="58718205" w14:textId="77777777" w:rsidR="00CC7FB7" w:rsidRPr="00DE556B" w:rsidRDefault="00CC7FB7" w:rsidP="006A6DDF">
            <w:pPr>
              <w:pStyle w:val="iBAAGStandardTextBold"/>
            </w:pPr>
            <w:r w:rsidRPr="00DE556B">
              <w:t xml:space="preserve">If you don’t get prior authorization, you pay: </w:t>
            </w:r>
          </w:p>
          <w:p w14:paraId="58718206" w14:textId="0E3E62A8"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207" w14:textId="77777777" w:rsidR="00CC7FB7" w:rsidRPr="00DE556B" w:rsidRDefault="00CC7FB7" w:rsidP="006A6DDF">
            <w:pPr>
              <w:pStyle w:val="iBAAGStandardText"/>
            </w:pPr>
          </w:p>
        </w:tc>
        <w:tc>
          <w:tcPr>
            <w:tcW w:w="2491" w:type="dxa"/>
            <w:shd w:val="clear" w:color="auto" w:fill="FFFFFF" w:themeFill="background1"/>
          </w:tcPr>
          <w:p w14:paraId="58718208" w14:textId="77777777" w:rsidR="00CC7FB7" w:rsidRPr="00DE556B" w:rsidRDefault="00CC7FB7" w:rsidP="006A6DDF">
            <w:pPr>
              <w:pStyle w:val="iBAAGStandardText"/>
            </w:pPr>
            <w:r w:rsidRPr="00DE556B">
              <w:t>No coverage for:</w:t>
            </w:r>
          </w:p>
          <w:p w14:paraId="58718209"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0A" w14:textId="77777777" w:rsidR="00CC7FB7" w:rsidRPr="00DE556B" w:rsidRDefault="00CC7FB7" w:rsidP="006A6DDF">
            <w:pPr>
              <w:pStyle w:val="iBAAGLevel1Bullets"/>
            </w:pPr>
            <w:r w:rsidRPr="00DE556B">
              <w:t xml:space="preserve">Tuition for school-based programs </w:t>
            </w:r>
          </w:p>
          <w:p w14:paraId="5871820E" w14:textId="77777777" w:rsidR="00CC7FB7" w:rsidRPr="00DE556B" w:rsidRDefault="00CC7FB7" w:rsidP="00583D07">
            <w:pPr>
              <w:pStyle w:val="iBAAGLevel1Bullets"/>
              <w:numPr>
                <w:ilvl w:val="0"/>
                <w:numId w:val="0"/>
              </w:numPr>
              <w:ind w:left="450"/>
            </w:pPr>
          </w:p>
        </w:tc>
      </w:tr>
      <w:tr w:rsidR="00560EC6" w:rsidRPr="00DE556B" w14:paraId="58718216"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10"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3226773" w14:textId="77777777" w:rsidR="00560EC6" w:rsidRPr="00DE556B" w:rsidRDefault="00560EC6" w:rsidP="00C43036">
            <w:pPr>
              <w:pStyle w:val="iBAAGTableHeader"/>
            </w:pPr>
            <w:r w:rsidRPr="00DE556B">
              <w:t>Your cost if you use</w:t>
            </w:r>
          </w:p>
          <w:p w14:paraId="28AE9A66" w14:textId="19E77E99"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10203E3" w14:textId="77777777" w:rsidR="00560EC6" w:rsidRPr="00DE556B" w:rsidRDefault="00560EC6" w:rsidP="00C43036">
            <w:pPr>
              <w:pStyle w:val="iBAAGTableHeader"/>
            </w:pPr>
            <w:r w:rsidRPr="00DE556B">
              <w:t>Your cost if you use</w:t>
            </w:r>
          </w:p>
          <w:p w14:paraId="58718212" w14:textId="455BB936"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BD0C45" w14:textId="77777777" w:rsidR="00560EC6" w:rsidRPr="00DE556B" w:rsidRDefault="00560EC6" w:rsidP="00C43036">
            <w:pPr>
              <w:pStyle w:val="iBAAGTableHeader"/>
            </w:pPr>
            <w:r w:rsidRPr="00DE556B">
              <w:t>Your cost if you use U.S.</w:t>
            </w:r>
          </w:p>
          <w:p w14:paraId="58718214" w14:textId="0C8C7FB9"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15" w14:textId="77777777" w:rsidR="00560EC6" w:rsidRPr="00DE556B" w:rsidRDefault="00560EC6" w:rsidP="006A6DDF">
            <w:pPr>
              <w:pStyle w:val="iBAAGTableHeader"/>
            </w:pPr>
            <w:r w:rsidRPr="00DE556B">
              <w:t>Limits &amp; Exceptions</w:t>
            </w:r>
          </w:p>
        </w:tc>
      </w:tr>
      <w:tr w:rsidR="00CC7FB7" w:rsidRPr="00DE556B" w14:paraId="5871824D" w14:textId="77777777" w:rsidTr="002309E3">
        <w:tblPrEx>
          <w:shd w:val="clear" w:color="auto" w:fill="auto"/>
        </w:tblPrEx>
        <w:trPr>
          <w:gridAfter w:val="1"/>
          <w:wAfter w:w="26" w:type="dxa"/>
        </w:trPr>
        <w:tc>
          <w:tcPr>
            <w:tcW w:w="3517" w:type="dxa"/>
            <w:shd w:val="clear" w:color="auto" w:fill="FFFFFF" w:themeFill="background1"/>
          </w:tcPr>
          <w:p w14:paraId="58718217" w14:textId="77777777" w:rsidR="00CC7FB7" w:rsidRPr="00DE556B" w:rsidRDefault="00CC7FB7" w:rsidP="00EA5C51">
            <w:pPr>
              <w:pStyle w:val="iBAAGSituationBoxName"/>
            </w:pPr>
            <w:bookmarkStart w:id="151" w:name="Autism_Spectrum_Disorder_Outpatient"/>
            <w:r w:rsidRPr="00DE556B">
              <w:t>Autism Spectrum Disorder Services - Outpatient</w:t>
            </w:r>
            <w:bookmarkEnd w:id="151"/>
          </w:p>
          <w:p w14:paraId="58718218" w14:textId="77777777" w:rsidR="00CC7FB7" w:rsidRPr="00DE556B" w:rsidRDefault="00CC7FB7" w:rsidP="006A6DDF">
            <w:pPr>
              <w:pStyle w:val="iBAAGStandardText"/>
            </w:pPr>
          </w:p>
          <w:p w14:paraId="58718219"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21A" w14:textId="77777777" w:rsidR="00CC7FB7" w:rsidRPr="00DE556B" w:rsidRDefault="00CC7FB7" w:rsidP="006A6DDF">
            <w:pPr>
              <w:pStyle w:val="iBAAGStandardText"/>
            </w:pPr>
          </w:p>
          <w:p w14:paraId="5871821B" w14:textId="77777777" w:rsidR="00CC7FB7" w:rsidRPr="00DE556B" w:rsidRDefault="00CC7FB7" w:rsidP="006A6DDF">
            <w:pPr>
              <w:pStyle w:val="iBAAGStandardText"/>
            </w:pPr>
            <w:r w:rsidRPr="00DE556B">
              <w:t>The spectrum may include:</w:t>
            </w:r>
          </w:p>
          <w:p w14:paraId="5871821C" w14:textId="77777777" w:rsidR="00CC7FB7" w:rsidRPr="00DE556B" w:rsidRDefault="00CC7FB7" w:rsidP="006A6DDF">
            <w:pPr>
              <w:pStyle w:val="iBAAGLevel1Bullets"/>
            </w:pPr>
            <w:r w:rsidRPr="00DE556B">
              <w:t xml:space="preserve">Autistic disorder </w:t>
            </w:r>
          </w:p>
          <w:p w14:paraId="5871821D" w14:textId="77777777" w:rsidR="00CC7FB7" w:rsidRPr="00DE556B" w:rsidRDefault="00CC7FB7" w:rsidP="006A6DDF">
            <w:pPr>
              <w:pStyle w:val="iBAAGLevel1Bullets"/>
            </w:pPr>
            <w:r w:rsidRPr="00DE556B">
              <w:t>Asperger’s disorder</w:t>
            </w:r>
          </w:p>
          <w:p w14:paraId="5871821E" w14:textId="77777777" w:rsidR="00CC7FB7" w:rsidRPr="00DE556B" w:rsidRDefault="00CC7FB7" w:rsidP="006A6DDF">
            <w:pPr>
              <w:pStyle w:val="iBAAGLevel1Bullets"/>
            </w:pPr>
            <w:r w:rsidRPr="00DE556B">
              <w:t xml:space="preserve">Rett’s disorder </w:t>
            </w:r>
          </w:p>
          <w:p w14:paraId="5871821F" w14:textId="77777777" w:rsidR="00CC7FB7" w:rsidRPr="00DE556B" w:rsidRDefault="00CC7FB7" w:rsidP="006A6DDF">
            <w:pPr>
              <w:pStyle w:val="iBAAGLevel1Bullets"/>
            </w:pPr>
            <w:r w:rsidRPr="00DE556B">
              <w:t xml:space="preserve">Childhood disintegrative disorder </w:t>
            </w:r>
          </w:p>
          <w:p w14:paraId="58718220" w14:textId="77777777" w:rsidR="00CC7FB7" w:rsidRPr="00DE556B" w:rsidRDefault="00CC7FB7" w:rsidP="006A6DDF">
            <w:pPr>
              <w:pStyle w:val="iBAAGLevel1Bullets"/>
            </w:pPr>
            <w:r w:rsidRPr="00DE556B">
              <w:t xml:space="preserve">Pervasive developmental disorder not otherwise specified </w:t>
            </w:r>
          </w:p>
          <w:p w14:paraId="58718221" w14:textId="77777777" w:rsidR="00CC7FB7" w:rsidRPr="00DE556B" w:rsidRDefault="00CC7FB7" w:rsidP="006A6DDF">
            <w:pPr>
              <w:pStyle w:val="iBAAGStandardText"/>
            </w:pPr>
          </w:p>
          <w:p w14:paraId="58718222" w14:textId="77777777" w:rsidR="00CC7FB7" w:rsidRPr="00DE556B" w:rsidRDefault="00CC7FB7" w:rsidP="006A6DDF">
            <w:pPr>
              <w:pStyle w:val="iBAAGStandardText"/>
            </w:pPr>
            <w:r w:rsidRPr="00DE556B">
              <w:t>We cover: the screening, diagnosis, and treatment of autism spectrum disorder.</w:t>
            </w:r>
          </w:p>
          <w:p w14:paraId="004EA7AE" w14:textId="77777777" w:rsidR="005266EF" w:rsidRDefault="005266EF" w:rsidP="005266EF">
            <w:pPr>
              <w:pStyle w:val="iBAAGStandardText"/>
            </w:pPr>
          </w:p>
          <w:p w14:paraId="7EDF1F9A" w14:textId="5DA1291E" w:rsidR="00B21DF1" w:rsidRPr="00FA2BB5" w:rsidRDefault="00B21DF1" w:rsidP="00B21DF1">
            <w:pPr>
              <w:pStyle w:val="iBAAGStandardText"/>
            </w:pPr>
            <w:r w:rsidRPr="00FA2BB5">
              <w:t>We cover enhanced autism spectrum disorder services that focus on education and behavior intervention.</w:t>
            </w:r>
          </w:p>
          <w:p w14:paraId="2983D8E1" w14:textId="0AB35737" w:rsidR="005266EF" w:rsidRPr="001169AC" w:rsidRDefault="00B21DF1" w:rsidP="005266EF">
            <w:pPr>
              <w:pStyle w:val="iBAAGStandardText"/>
            </w:pPr>
            <w:r w:rsidRPr="00FA2BB5">
              <w:t>For example: communication and learning skills and social interaction</w:t>
            </w:r>
          </w:p>
          <w:p w14:paraId="58718225" w14:textId="77777777" w:rsidR="00CC7FB7" w:rsidRPr="00DE556B" w:rsidRDefault="00CC7FB7" w:rsidP="006A6DDF">
            <w:pPr>
              <w:pStyle w:val="iBAAGStandardText"/>
            </w:pPr>
          </w:p>
          <w:p w14:paraId="58718226" w14:textId="77777777" w:rsidR="00CC7FB7" w:rsidRPr="00DE556B" w:rsidRDefault="00CC7FB7" w:rsidP="006A6DDF">
            <w:pPr>
              <w:pStyle w:val="iBAAGStandardTextBold"/>
            </w:pPr>
            <w:r w:rsidRPr="00DE556B">
              <w:t xml:space="preserve">Want more information? </w:t>
            </w:r>
          </w:p>
          <w:p w14:paraId="58718227" w14:textId="77777777" w:rsidR="00CC7FB7" w:rsidRPr="00DE556B" w:rsidRDefault="00CC7FB7" w:rsidP="006A6DDF">
            <w:pPr>
              <w:pStyle w:val="iBAAGStandardText"/>
            </w:pPr>
            <w:r w:rsidRPr="00DE556B">
              <w:t xml:space="preserve">View the </w:t>
            </w:r>
            <w:hyperlink r:id="rId111" w:history="1">
              <w:r w:rsidRPr="00DE556B">
                <w:rPr>
                  <w:rStyle w:val="Hyperlinks"/>
                </w:rPr>
                <w:t>glossary</w:t>
              </w:r>
            </w:hyperlink>
            <w:r w:rsidRPr="00DE556B">
              <w:t xml:space="preserve"> for definitions.</w:t>
            </w:r>
          </w:p>
          <w:p w14:paraId="58718228" w14:textId="77777777" w:rsidR="00CC7FB7" w:rsidRPr="00DE556B" w:rsidRDefault="00CC7FB7" w:rsidP="006A6DDF"/>
        </w:tc>
        <w:tc>
          <w:tcPr>
            <w:tcW w:w="2491" w:type="dxa"/>
            <w:shd w:val="clear" w:color="auto" w:fill="FFFFFF" w:themeFill="background1"/>
          </w:tcPr>
          <w:p w14:paraId="7BF12BBC"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EC77E79" w14:textId="77777777" w:rsidR="00C0478E" w:rsidRPr="00DE556B" w:rsidRDefault="00C0478E" w:rsidP="00C0478E">
            <w:pPr>
              <w:pStyle w:val="iBAAGStandardText"/>
            </w:pPr>
          </w:p>
          <w:p w14:paraId="37106B67" w14:textId="77777777" w:rsidR="00C0478E" w:rsidRPr="00DE556B" w:rsidRDefault="00C0478E" w:rsidP="00C0478E">
            <w:pPr>
              <w:pStyle w:val="iBAAGStandardTextBold"/>
            </w:pPr>
            <w:r w:rsidRPr="00DE556B">
              <w:t>Is prior authorization needed?</w:t>
            </w:r>
          </w:p>
          <w:p w14:paraId="5C56F3BD" w14:textId="47F6BBA8" w:rsidR="00CC7FB7" w:rsidRPr="00DE556B" w:rsidRDefault="00C0478E" w:rsidP="00D02F56">
            <w:pPr>
              <w:rPr>
                <w:rStyle w:val="iBAAGStandardTextBoldChar"/>
              </w:rPr>
            </w:pPr>
            <w:r w:rsidRPr="00DE556B">
              <w:t>No</w:t>
            </w:r>
          </w:p>
        </w:tc>
        <w:tc>
          <w:tcPr>
            <w:tcW w:w="2491" w:type="dxa"/>
            <w:shd w:val="clear" w:color="auto" w:fill="FFFFFF" w:themeFill="background1"/>
          </w:tcPr>
          <w:p w14:paraId="2D25497E" w14:textId="33823196" w:rsidR="002969D9" w:rsidRPr="002309E3" w:rsidRDefault="002969D9" w:rsidP="002969D9">
            <w:r w:rsidRPr="002309E3">
              <w:rPr>
                <w:rStyle w:val="iBAAGStandardTextBoldChar"/>
              </w:rPr>
              <w:t>$</w:t>
            </w:r>
            <w:r w:rsidR="00885F59" w:rsidRPr="002309E3">
              <w:rPr>
                <w:rStyle w:val="iBAAGStandardTextBoldChar"/>
              </w:rPr>
              <w:t>30</w:t>
            </w:r>
            <w:r w:rsidRPr="002309E3">
              <w:t xml:space="preserve"> co-pay per visit.</w:t>
            </w:r>
            <w:r w:rsidR="00885F59" w:rsidRPr="002309E3">
              <w:t xml:space="preserve"> </w:t>
            </w:r>
            <w:r w:rsidRPr="002309E3">
              <w:t>The annual deductible does not apply.</w:t>
            </w:r>
          </w:p>
          <w:p w14:paraId="5871822B" w14:textId="77777777" w:rsidR="00CC7FB7" w:rsidRPr="002309E3" w:rsidRDefault="00CC7FB7" w:rsidP="006A6DDF"/>
          <w:p w14:paraId="5871822C" w14:textId="77777777" w:rsidR="00CC7FB7" w:rsidRPr="002309E3" w:rsidRDefault="00CC7FB7" w:rsidP="006A6DDF">
            <w:pPr>
              <w:pStyle w:val="iBAAGStandardTextBold"/>
            </w:pPr>
            <w:r w:rsidRPr="002309E3">
              <w:t>Is prior authorization needed?</w:t>
            </w:r>
          </w:p>
          <w:p w14:paraId="5871822D" w14:textId="77777777" w:rsidR="00CC7FB7" w:rsidRPr="002309E3" w:rsidRDefault="00CC7FB7" w:rsidP="006A6DDF">
            <w:r w:rsidRPr="002309E3">
              <w:t>Yes, your doctor must get authorization for:</w:t>
            </w:r>
          </w:p>
          <w:p w14:paraId="7504B90E" w14:textId="77777777" w:rsidR="002969D9" w:rsidRPr="00527354" w:rsidRDefault="002969D9" w:rsidP="002969D9">
            <w:pPr>
              <w:pStyle w:val="iBAAGLevel1Bullets"/>
              <w:rPr>
                <w:color w:val="auto"/>
              </w:rPr>
            </w:pPr>
            <w:r w:rsidRPr="00527354">
              <w:rPr>
                <w:color w:val="auto"/>
              </w:rPr>
              <w:t>Partial hospitalization/</w:t>
            </w:r>
          </w:p>
          <w:p w14:paraId="513C3ABB" w14:textId="77777777" w:rsidR="002969D9" w:rsidRPr="00527354" w:rsidRDefault="002969D9" w:rsidP="002969D9">
            <w:pPr>
              <w:pStyle w:val="iBAAGLevel1Bullets"/>
              <w:numPr>
                <w:ilvl w:val="0"/>
                <w:numId w:val="0"/>
              </w:numPr>
              <w:ind w:left="450"/>
              <w:rPr>
                <w:color w:val="auto"/>
              </w:rPr>
            </w:pPr>
            <w:r w:rsidRPr="00527354">
              <w:rPr>
                <w:color w:val="auto"/>
              </w:rPr>
              <w:t xml:space="preserve">day treatment </w:t>
            </w:r>
          </w:p>
          <w:p w14:paraId="5871822E" w14:textId="77777777" w:rsidR="00CC7FB7" w:rsidRPr="00527354" w:rsidRDefault="00CC7FB7" w:rsidP="006A6DDF">
            <w:pPr>
              <w:pStyle w:val="iBAAGLevel1Bullets"/>
              <w:rPr>
                <w:color w:val="auto"/>
              </w:rPr>
            </w:pPr>
            <w:r w:rsidRPr="00527354">
              <w:rPr>
                <w:color w:val="auto"/>
              </w:rPr>
              <w:t>Intensive Treatment programs</w:t>
            </w:r>
          </w:p>
          <w:p w14:paraId="5871822F" w14:textId="77777777" w:rsidR="00CC7FB7" w:rsidRPr="00527354" w:rsidRDefault="00CC7FB7" w:rsidP="006A6DDF">
            <w:pPr>
              <w:pStyle w:val="iBAAGLevel1Bullets"/>
              <w:rPr>
                <w:color w:val="auto"/>
              </w:rPr>
            </w:pPr>
            <w:r w:rsidRPr="00527354">
              <w:rPr>
                <w:color w:val="auto"/>
              </w:rPr>
              <w:t>ECT (electro-convulsive treatment);</w:t>
            </w:r>
          </w:p>
          <w:p w14:paraId="58718230" w14:textId="77777777" w:rsidR="00CC7FB7" w:rsidRPr="00527354" w:rsidRDefault="00CC7FB7" w:rsidP="006A6DDF">
            <w:pPr>
              <w:pStyle w:val="iBAAGLevel1Bullets"/>
              <w:rPr>
                <w:color w:val="auto"/>
              </w:rPr>
            </w:pPr>
            <w:r w:rsidRPr="00527354">
              <w:rPr>
                <w:color w:val="auto"/>
              </w:rPr>
              <w:t xml:space="preserve">psychological testing; </w:t>
            </w:r>
          </w:p>
          <w:p w14:paraId="1E2366E8" w14:textId="77777777" w:rsidR="002309E3" w:rsidRPr="00527354" w:rsidRDefault="002309E3" w:rsidP="002309E3">
            <w:pPr>
              <w:pStyle w:val="MandateLevel1Bullets"/>
              <w:rPr>
                <w:color w:val="auto"/>
              </w:rPr>
            </w:pPr>
            <w:r w:rsidRPr="00527354">
              <w:rPr>
                <w:color w:val="auto"/>
              </w:rPr>
              <w:t>Intensive behavioral therapy including Applied behavioral analysis (ABA)</w:t>
            </w:r>
          </w:p>
          <w:p w14:paraId="58718232" w14:textId="77777777" w:rsidR="00CC7FB7" w:rsidRPr="002309E3" w:rsidRDefault="00CC7FB7" w:rsidP="006A6DDF"/>
          <w:p w14:paraId="58718233" w14:textId="77777777" w:rsidR="00CC7FB7" w:rsidRPr="00527354" w:rsidRDefault="00CC7FB7" w:rsidP="00134965">
            <w:pPr>
              <w:pStyle w:val="iBAAGStandardText"/>
              <w:rPr>
                <w:color w:val="auto"/>
              </w:rPr>
            </w:pPr>
          </w:p>
        </w:tc>
        <w:tc>
          <w:tcPr>
            <w:tcW w:w="2491" w:type="dxa"/>
            <w:shd w:val="clear" w:color="auto" w:fill="FFFFFF" w:themeFill="background1"/>
          </w:tcPr>
          <w:p w14:paraId="6707ADA9" w14:textId="51368CCC" w:rsidR="002969D9" w:rsidRPr="00527354" w:rsidRDefault="00BB34DE">
            <w:pPr>
              <w:pStyle w:val="iBAAGStandardText"/>
              <w:rPr>
                <w:color w:val="auto"/>
              </w:rPr>
            </w:pPr>
            <w:r w:rsidRPr="00527354">
              <w:rPr>
                <w:rStyle w:val="iBAAGStandardTextBoldChar"/>
                <w:color w:val="auto"/>
              </w:rPr>
              <w:t>50%</w:t>
            </w:r>
            <w:r w:rsidR="002969D9" w:rsidRPr="00527354">
              <w:rPr>
                <w:color w:val="auto"/>
              </w:rPr>
              <w:t xml:space="preserve"> co-insurance, after you pay the deductible.</w:t>
            </w:r>
          </w:p>
          <w:p w14:paraId="58718235" w14:textId="77777777" w:rsidR="00CC7FB7" w:rsidRPr="00527354" w:rsidRDefault="00CC7FB7" w:rsidP="006A6DDF">
            <w:pPr>
              <w:pStyle w:val="iBAAGStandardText"/>
              <w:rPr>
                <w:color w:val="auto"/>
              </w:rPr>
            </w:pPr>
          </w:p>
          <w:p w14:paraId="58718236" w14:textId="77777777" w:rsidR="00CC7FB7" w:rsidRPr="002309E3" w:rsidRDefault="00CC7FB7" w:rsidP="006A6DDF">
            <w:pPr>
              <w:pStyle w:val="iBAAGStandardTextBold"/>
            </w:pPr>
            <w:r w:rsidRPr="002309E3">
              <w:t>Is prior authorization needed?</w:t>
            </w:r>
          </w:p>
          <w:p w14:paraId="58718237" w14:textId="77777777" w:rsidR="00CC7FB7" w:rsidRPr="00527354" w:rsidRDefault="00CC7FB7" w:rsidP="006A6DDF">
            <w:pPr>
              <w:pStyle w:val="iBAAGStandardText"/>
              <w:rPr>
                <w:color w:val="auto"/>
              </w:rPr>
            </w:pPr>
            <w:r w:rsidRPr="00527354">
              <w:rPr>
                <w:color w:val="auto"/>
              </w:rPr>
              <w:t>Yes</w:t>
            </w:r>
          </w:p>
          <w:p w14:paraId="58718238" w14:textId="77777777" w:rsidR="00CC7FB7" w:rsidRPr="00527354" w:rsidRDefault="00CC7FB7" w:rsidP="006A6DDF">
            <w:pPr>
              <w:pStyle w:val="iBAAGStandardText"/>
              <w:rPr>
                <w:color w:val="auto"/>
              </w:rPr>
            </w:pPr>
          </w:p>
          <w:p w14:paraId="58718239" w14:textId="77777777" w:rsidR="00CC7FB7" w:rsidRPr="002309E3" w:rsidRDefault="00CC7FB7" w:rsidP="006A6DDF">
            <w:pPr>
              <w:pStyle w:val="iBAAGStandardTextBold"/>
            </w:pPr>
            <w:r w:rsidRPr="002309E3">
              <w:t>Prior authorization is:</w:t>
            </w:r>
          </w:p>
          <w:p w14:paraId="5871823A" w14:textId="77777777" w:rsidR="00CC7FB7" w:rsidRPr="00527354" w:rsidRDefault="00CC7FB7" w:rsidP="006A6DDF">
            <w:pPr>
              <w:pStyle w:val="iBAAGStandardText"/>
              <w:rPr>
                <w:color w:val="auto"/>
              </w:rPr>
            </w:pPr>
            <w:r w:rsidRPr="00527354">
              <w:rPr>
                <w:color w:val="auto"/>
              </w:rPr>
              <w:t xml:space="preserve">Getting </w:t>
            </w:r>
            <w:r w:rsidRPr="00527354">
              <w:rPr>
                <w:color w:val="auto"/>
                <w:u w:val="single"/>
              </w:rPr>
              <w:t>approval</w:t>
            </w:r>
            <w:r w:rsidRPr="00527354">
              <w:rPr>
                <w:color w:val="auto"/>
              </w:rPr>
              <w:t xml:space="preserve"> by calling the number listed on your health plan ID card before you can get medicine or services.</w:t>
            </w:r>
          </w:p>
          <w:p w14:paraId="5871823B" w14:textId="77777777" w:rsidR="00CC7FB7" w:rsidRPr="00527354" w:rsidRDefault="00CC7FB7" w:rsidP="006A6DDF">
            <w:pPr>
              <w:pStyle w:val="iBAAGStandardText"/>
              <w:rPr>
                <w:color w:val="auto"/>
              </w:rPr>
            </w:pPr>
          </w:p>
          <w:p w14:paraId="5871823C" w14:textId="77777777" w:rsidR="00CC7FB7" w:rsidRPr="002309E3" w:rsidRDefault="00CC7FB7" w:rsidP="006A6DDF">
            <w:pPr>
              <w:pStyle w:val="iBAAGStandardTextBold"/>
            </w:pPr>
            <w:r w:rsidRPr="002309E3">
              <w:t xml:space="preserve">When do I need to call? </w:t>
            </w:r>
          </w:p>
          <w:p w14:paraId="5871823D" w14:textId="77777777" w:rsidR="00CC7FB7" w:rsidRPr="00527354" w:rsidRDefault="00CC7FB7" w:rsidP="006A6DDF">
            <w:pPr>
              <w:pStyle w:val="iBAAGStandardText"/>
              <w:rPr>
                <w:color w:val="auto"/>
              </w:rPr>
            </w:pPr>
            <w:r w:rsidRPr="00527354">
              <w:rPr>
                <w:color w:val="auto"/>
              </w:rPr>
              <w:t>Before the following services are received:</w:t>
            </w:r>
          </w:p>
          <w:p w14:paraId="0EA60050" w14:textId="77777777" w:rsidR="002969D9" w:rsidRPr="00527354" w:rsidRDefault="002969D9" w:rsidP="002969D9">
            <w:pPr>
              <w:pStyle w:val="iBAAGLevel1Bullets"/>
              <w:rPr>
                <w:color w:val="auto"/>
              </w:rPr>
            </w:pPr>
            <w:r w:rsidRPr="00527354">
              <w:rPr>
                <w:color w:val="auto"/>
              </w:rPr>
              <w:t>Partial hospitalization/</w:t>
            </w:r>
          </w:p>
          <w:p w14:paraId="1166B184" w14:textId="77777777" w:rsidR="002969D9" w:rsidRPr="00527354" w:rsidRDefault="002969D9" w:rsidP="002969D9">
            <w:pPr>
              <w:pStyle w:val="iBAAGLevel1Bullets"/>
              <w:numPr>
                <w:ilvl w:val="0"/>
                <w:numId w:val="0"/>
              </w:numPr>
              <w:ind w:left="450"/>
              <w:rPr>
                <w:color w:val="auto"/>
              </w:rPr>
            </w:pPr>
            <w:r w:rsidRPr="00527354">
              <w:rPr>
                <w:color w:val="auto"/>
              </w:rPr>
              <w:t xml:space="preserve">day treatment </w:t>
            </w:r>
          </w:p>
          <w:p w14:paraId="480D5792" w14:textId="77777777" w:rsidR="00D619C3" w:rsidRPr="00527354" w:rsidRDefault="00D619C3" w:rsidP="00D619C3">
            <w:pPr>
              <w:pStyle w:val="iBAAGLevel1Bullets"/>
              <w:rPr>
                <w:color w:val="auto"/>
              </w:rPr>
            </w:pPr>
            <w:r w:rsidRPr="00527354">
              <w:rPr>
                <w:color w:val="auto"/>
              </w:rPr>
              <w:t>Intensive Treatment programs</w:t>
            </w:r>
          </w:p>
          <w:p w14:paraId="42E566BD" w14:textId="77777777" w:rsidR="00D619C3" w:rsidRPr="00527354" w:rsidRDefault="00D619C3" w:rsidP="00D619C3">
            <w:pPr>
              <w:pStyle w:val="iBAAGLevel1Bullets"/>
              <w:rPr>
                <w:color w:val="auto"/>
              </w:rPr>
            </w:pPr>
            <w:r w:rsidRPr="00527354">
              <w:rPr>
                <w:color w:val="auto"/>
              </w:rPr>
              <w:t>ECT (electro-convulsive treatment);</w:t>
            </w:r>
          </w:p>
          <w:p w14:paraId="75A338C6" w14:textId="77777777" w:rsidR="00D619C3" w:rsidRPr="00527354" w:rsidRDefault="00D619C3" w:rsidP="00D619C3">
            <w:pPr>
              <w:pStyle w:val="iBAAGLevel1Bullets"/>
              <w:rPr>
                <w:color w:val="auto"/>
              </w:rPr>
            </w:pPr>
            <w:r w:rsidRPr="00527354">
              <w:rPr>
                <w:color w:val="auto"/>
              </w:rPr>
              <w:t xml:space="preserve">psychological testing; </w:t>
            </w:r>
          </w:p>
          <w:p w14:paraId="11C5F526" w14:textId="77777777" w:rsidR="00D619C3" w:rsidRPr="00527354" w:rsidRDefault="00D619C3" w:rsidP="00D619C3">
            <w:pPr>
              <w:pStyle w:val="iBAAGLevel1Bullets"/>
              <w:rPr>
                <w:color w:val="auto"/>
              </w:rPr>
            </w:pPr>
            <w:r w:rsidRPr="00527354">
              <w:rPr>
                <w:color w:val="auto"/>
              </w:rPr>
              <w:t xml:space="preserve">extended visits beyond 45 - 50 minutes </w:t>
            </w:r>
          </w:p>
          <w:p w14:paraId="1C17F753" w14:textId="77777777" w:rsidR="002309E3" w:rsidRPr="00527354" w:rsidRDefault="002309E3" w:rsidP="002309E3">
            <w:pPr>
              <w:pStyle w:val="MandateLevel1Bullets"/>
              <w:rPr>
                <w:color w:val="auto"/>
              </w:rPr>
            </w:pPr>
            <w:r w:rsidRPr="00527354">
              <w:rPr>
                <w:color w:val="auto"/>
              </w:rPr>
              <w:t>Intensive behavioral therapy including Applied behavioral analysis (ABA)</w:t>
            </w:r>
          </w:p>
          <w:p w14:paraId="58718243" w14:textId="77777777" w:rsidR="00CC7FB7" w:rsidRPr="00527354" w:rsidRDefault="00CC7FB7" w:rsidP="006A6DDF">
            <w:pPr>
              <w:pStyle w:val="iBAAGStandardText"/>
              <w:rPr>
                <w:color w:val="auto"/>
              </w:rPr>
            </w:pPr>
          </w:p>
          <w:p w14:paraId="58718244" w14:textId="77777777" w:rsidR="00CC7FB7" w:rsidRPr="002309E3" w:rsidRDefault="00CC7FB7" w:rsidP="006A6DDF">
            <w:pPr>
              <w:pStyle w:val="iBAAGStandardTextBold"/>
            </w:pPr>
            <w:r w:rsidRPr="002309E3">
              <w:t xml:space="preserve">If you don’t get prior authorization, you pay: </w:t>
            </w:r>
          </w:p>
          <w:p w14:paraId="58718245" w14:textId="6B114F8A" w:rsidR="00CC7FB7" w:rsidRPr="00527354" w:rsidRDefault="00C6660B" w:rsidP="006A6DDF">
            <w:pPr>
              <w:pStyle w:val="iBAAGStandardText"/>
              <w:rPr>
                <w:color w:val="auto"/>
              </w:rPr>
            </w:pPr>
            <w:r>
              <w:rPr>
                <w:rStyle w:val="iBAAGStandardTextBoldChar"/>
                <w:color w:val="auto"/>
              </w:rPr>
              <w:t>50%</w:t>
            </w:r>
            <w:r w:rsidR="00CC7FB7" w:rsidRPr="00527354">
              <w:rPr>
                <w:color w:val="auto"/>
              </w:rPr>
              <w:t xml:space="preserve"> co-insurance</w:t>
            </w:r>
          </w:p>
          <w:p w14:paraId="58718246" w14:textId="77777777" w:rsidR="00CC7FB7" w:rsidRPr="00527354" w:rsidRDefault="00CC7FB7" w:rsidP="006A6DDF">
            <w:pPr>
              <w:pStyle w:val="iBAAGStandardText"/>
              <w:rPr>
                <w:color w:val="auto"/>
              </w:rPr>
            </w:pPr>
          </w:p>
        </w:tc>
        <w:tc>
          <w:tcPr>
            <w:tcW w:w="2491" w:type="dxa"/>
            <w:shd w:val="clear" w:color="auto" w:fill="FFFFFF" w:themeFill="background1"/>
          </w:tcPr>
          <w:p w14:paraId="58718247" w14:textId="77777777" w:rsidR="00CC7FB7" w:rsidRPr="00DE556B" w:rsidRDefault="00CC7FB7" w:rsidP="006A6DDF">
            <w:pPr>
              <w:tabs>
                <w:tab w:val="num" w:pos="360"/>
              </w:tabs>
              <w:ind w:left="360" w:hanging="360"/>
              <w:rPr>
                <w:rFonts w:cs="Arial"/>
              </w:rPr>
            </w:pPr>
            <w:r w:rsidRPr="00DE556B">
              <w:rPr>
                <w:rFonts w:cs="Arial"/>
              </w:rPr>
              <w:t>No coverage for:</w:t>
            </w:r>
          </w:p>
          <w:p w14:paraId="58718248"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49" w14:textId="5F033AC4" w:rsidR="009C7EC1" w:rsidRPr="00DE556B" w:rsidRDefault="00CC7FB7" w:rsidP="009C7EC1">
            <w:pPr>
              <w:pStyle w:val="iBAAGLevel1Bullets"/>
            </w:pPr>
            <w:r w:rsidRPr="00DE556B">
              <w:t xml:space="preserve">Tuition for school-based programs </w:t>
            </w:r>
          </w:p>
          <w:p w14:paraId="5871824C" w14:textId="01E9C52C" w:rsidR="00CC7FB7" w:rsidRPr="009C7EC1" w:rsidRDefault="00CC7FB7" w:rsidP="009C7EC1"/>
        </w:tc>
      </w:tr>
    </w:tbl>
    <w:p w14:paraId="5871824E" w14:textId="77777777" w:rsidR="0069193E" w:rsidRPr="00DE556B" w:rsidRDefault="0069193E"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6115E4">
            <w:pPr>
              <w:pStyle w:val="iBAAGSituationBoxName"/>
            </w:pPr>
            <w:bookmarkStart w:id="152" w:name="IEAP"/>
            <w:r w:rsidRPr="00370409">
              <w:t>International Employee Assistant Program (IEAP)</w:t>
            </w:r>
          </w:p>
          <w:bookmarkEnd w:id="152"/>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1D23D69E"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560EC6" w:rsidRPr="00DE556B" w14:paraId="5871825D" w14:textId="77777777" w:rsidTr="00885F59">
        <w:tc>
          <w:tcPr>
            <w:tcW w:w="13507" w:type="dxa"/>
            <w:gridSpan w:val="6"/>
            <w:shd w:val="clear" w:color="auto" w:fill="DAEEF3"/>
          </w:tcPr>
          <w:p w14:paraId="5871825C" w14:textId="1A56C841" w:rsidR="00560EC6" w:rsidRPr="00DE556B" w:rsidRDefault="00560EC6" w:rsidP="006A6DDF">
            <w:pPr>
              <w:pStyle w:val="iBAAGMajorSectionHeader"/>
            </w:pPr>
            <w:bookmarkStart w:id="153" w:name="Substance_Use_Section"/>
            <w:r w:rsidRPr="00DE556B">
              <w:rPr>
                <w:rFonts w:cs="Arial"/>
                <w:color w:val="0000FF"/>
              </w:rPr>
              <w:t>Substance Use</w:t>
            </w:r>
            <w:bookmarkEnd w:id="153"/>
          </w:p>
        </w:tc>
      </w:tr>
      <w:tr w:rsidR="00560EC6" w:rsidRPr="00DE556B" w14:paraId="5871825F" w14:textId="77777777" w:rsidTr="00885F59">
        <w:tblPrEx>
          <w:shd w:val="clear" w:color="auto" w:fill="auto"/>
        </w:tblPrEx>
        <w:tc>
          <w:tcPr>
            <w:tcW w:w="13507" w:type="dxa"/>
            <w:gridSpan w:val="6"/>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885F59">
        <w:tblPrEx>
          <w:shd w:val="clear" w:color="auto" w:fill="auto"/>
        </w:tblPrEx>
        <w:tc>
          <w:tcPr>
            <w:tcW w:w="3517" w:type="dxa"/>
            <w:shd w:val="clear" w:color="auto" w:fill="FFFFFF" w:themeFill="background1"/>
          </w:tcPr>
          <w:p w14:paraId="58718260" w14:textId="77777777" w:rsidR="009F1898" w:rsidRPr="00DE556B" w:rsidRDefault="009F1898" w:rsidP="00EA5C51">
            <w:pPr>
              <w:pStyle w:val="iBAAGSituationBoxName"/>
            </w:pPr>
            <w:bookmarkStart w:id="154" w:name="Substance_Use_Vendor"/>
            <w:r w:rsidRPr="00DE556B">
              <w:t>Substance Use Vendor</w:t>
            </w:r>
            <w:bookmarkEnd w:id="154"/>
          </w:p>
          <w:p w14:paraId="58718263" w14:textId="77777777" w:rsidR="009F1898" w:rsidRPr="00DE556B" w:rsidRDefault="009F1898" w:rsidP="00583D07">
            <w:pPr>
              <w:pStyle w:val="InstructionalText"/>
            </w:pPr>
          </w:p>
        </w:tc>
        <w:tc>
          <w:tcPr>
            <w:tcW w:w="9990" w:type="dxa"/>
            <w:gridSpan w:val="5"/>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5924587" w14:textId="77777777" w:rsidR="00C83CAD" w:rsidRDefault="00C83CAD" w:rsidP="00297822"/>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r w:rsidR="00560EC6" w:rsidRPr="00DE556B" w14:paraId="5871826D"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67"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1B1F51B" w14:textId="77777777" w:rsidR="00560EC6" w:rsidRPr="00DE556B" w:rsidRDefault="00560EC6" w:rsidP="00C43036">
            <w:pPr>
              <w:pStyle w:val="iBAAGTableHeader"/>
            </w:pPr>
            <w:r w:rsidRPr="00DE556B">
              <w:t>Your cost if you use</w:t>
            </w:r>
          </w:p>
          <w:p w14:paraId="452DBA15" w14:textId="3314F988"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0B06FA8" w14:textId="77777777" w:rsidR="00560EC6" w:rsidRPr="00DE556B" w:rsidRDefault="00560EC6" w:rsidP="00C43036">
            <w:pPr>
              <w:pStyle w:val="iBAAGTableHeader"/>
            </w:pPr>
            <w:r w:rsidRPr="00DE556B">
              <w:t>Your cost if you use</w:t>
            </w:r>
          </w:p>
          <w:p w14:paraId="58718269" w14:textId="4BB85FF0"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095411C" w14:textId="77777777" w:rsidR="00560EC6" w:rsidRPr="00DE556B" w:rsidRDefault="00560EC6" w:rsidP="00C43036">
            <w:pPr>
              <w:pStyle w:val="iBAAGTableHeader"/>
            </w:pPr>
            <w:r w:rsidRPr="00DE556B">
              <w:t>Your cost if you use U.S.</w:t>
            </w:r>
          </w:p>
          <w:p w14:paraId="5871826B" w14:textId="68EF9561"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6C" w14:textId="77777777" w:rsidR="00560EC6" w:rsidRPr="00DE556B" w:rsidRDefault="00560EC6" w:rsidP="006A6DDF">
            <w:pPr>
              <w:pStyle w:val="iBAAGTableHeader"/>
            </w:pPr>
            <w:r w:rsidRPr="00DE556B">
              <w:t>Limits &amp; Exceptions</w:t>
            </w:r>
          </w:p>
        </w:tc>
      </w:tr>
      <w:tr w:rsidR="00560EC6" w:rsidRPr="00DE556B" w14:paraId="58718298" w14:textId="77777777" w:rsidTr="00885F59">
        <w:tblPrEx>
          <w:shd w:val="clear" w:color="auto" w:fill="auto"/>
        </w:tblPrEx>
        <w:trPr>
          <w:gridAfter w:val="1"/>
          <w:wAfter w:w="26" w:type="dxa"/>
        </w:trPr>
        <w:tc>
          <w:tcPr>
            <w:tcW w:w="3517" w:type="dxa"/>
            <w:shd w:val="clear" w:color="auto" w:fill="FFFFFF" w:themeFill="background1"/>
          </w:tcPr>
          <w:p w14:paraId="5871826E" w14:textId="77777777" w:rsidR="00560EC6" w:rsidRPr="00DE556B" w:rsidRDefault="00560EC6" w:rsidP="00EA5C51">
            <w:pPr>
              <w:pStyle w:val="iBAAGSituationBoxName"/>
            </w:pPr>
            <w:bookmarkStart w:id="155" w:name="Substance_Use_Disorder_Inpatient"/>
            <w:r w:rsidRPr="00DE556B">
              <w:t>Substance Use Disorder Services - Inpatient</w:t>
            </w:r>
            <w:bookmarkEnd w:id="155"/>
            <w:r w:rsidRPr="00DE556B">
              <w:t xml:space="preserve"> </w:t>
            </w:r>
          </w:p>
          <w:p w14:paraId="5871826F" w14:textId="77777777" w:rsidR="00560EC6" w:rsidRPr="00DE556B" w:rsidRDefault="00560EC6" w:rsidP="006A6DDF">
            <w:pPr>
              <w:pStyle w:val="iBAAGStandardText"/>
            </w:pPr>
          </w:p>
          <w:p w14:paraId="58718270" w14:textId="77777777" w:rsidR="00560EC6" w:rsidRPr="00DE556B" w:rsidRDefault="00560EC6" w:rsidP="006A6DDF">
            <w:pPr>
              <w:pStyle w:val="iBAAGStandardText"/>
            </w:pPr>
            <w:r w:rsidRPr="00DE556B">
              <w:t>We cover inpatient substance use services related to diagnosis and treatment for:</w:t>
            </w:r>
          </w:p>
          <w:p w14:paraId="58718271" w14:textId="77777777" w:rsidR="00560EC6" w:rsidRPr="00DE556B" w:rsidRDefault="00560EC6" w:rsidP="006A6DDF">
            <w:pPr>
              <w:pStyle w:val="iBAAGLevel1Bullets"/>
            </w:pPr>
            <w:r w:rsidRPr="00DE556B">
              <w:t xml:space="preserve">alcoholism </w:t>
            </w:r>
          </w:p>
          <w:p w14:paraId="58718272" w14:textId="77777777" w:rsidR="00560EC6" w:rsidRPr="00DE556B" w:rsidRDefault="00560EC6" w:rsidP="006A6DDF">
            <w:pPr>
              <w:pStyle w:val="iBAAGLevel1Bullets"/>
            </w:pPr>
            <w:r w:rsidRPr="00DE556B">
              <w:t>substance use</w:t>
            </w:r>
          </w:p>
          <w:p w14:paraId="58718273" w14:textId="77777777" w:rsidR="00560EC6" w:rsidRPr="00DE556B" w:rsidRDefault="00560EC6" w:rsidP="006A6DDF">
            <w:pPr>
              <w:pStyle w:val="iBAAGLevel1Bullets"/>
            </w:pPr>
            <w:r w:rsidRPr="00DE556B">
              <w:t xml:space="preserve">detoxification </w:t>
            </w:r>
          </w:p>
          <w:p w14:paraId="58718274" w14:textId="77777777" w:rsidR="00560EC6" w:rsidRPr="00DE556B" w:rsidRDefault="00560EC6" w:rsidP="006A6DDF">
            <w:pPr>
              <w:pStyle w:val="iBAAGStandardText"/>
            </w:pPr>
          </w:p>
          <w:p w14:paraId="58718275" w14:textId="77777777" w:rsidR="00560EC6" w:rsidRPr="00DE556B" w:rsidRDefault="00560EC6" w:rsidP="006A6DDF">
            <w:pPr>
              <w:pStyle w:val="iBAAGStandardTextBold"/>
            </w:pPr>
            <w:r w:rsidRPr="00DE556B">
              <w:t xml:space="preserve">Want more information? </w:t>
            </w:r>
          </w:p>
          <w:p w14:paraId="58718276" w14:textId="77777777" w:rsidR="00560EC6" w:rsidRPr="00DE556B" w:rsidRDefault="00560EC6" w:rsidP="006A6DDF">
            <w:pPr>
              <w:pStyle w:val="iBAAGStandardText"/>
            </w:pPr>
            <w:r w:rsidRPr="00DE556B">
              <w:t xml:space="preserve">View the </w:t>
            </w:r>
            <w:hyperlink r:id="rId114" w:history="1">
              <w:r w:rsidRPr="00DE556B">
                <w:rPr>
                  <w:rStyle w:val="Hyperlinks"/>
                </w:rPr>
                <w:t>glossary</w:t>
              </w:r>
            </w:hyperlink>
            <w:r w:rsidRPr="00DE556B">
              <w:t xml:space="preserve"> for definitions.</w:t>
            </w:r>
          </w:p>
          <w:p w14:paraId="58718277" w14:textId="77777777" w:rsidR="00560EC6" w:rsidRPr="00DE556B" w:rsidRDefault="00560EC6" w:rsidP="006A6DDF">
            <w:pPr>
              <w:pStyle w:val="iBAAGStandardText"/>
            </w:pPr>
          </w:p>
        </w:tc>
        <w:tc>
          <w:tcPr>
            <w:tcW w:w="2491" w:type="dxa"/>
            <w:shd w:val="clear" w:color="auto" w:fill="FFFFFF" w:themeFill="background1"/>
          </w:tcPr>
          <w:p w14:paraId="1C3D94AF"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7C0C5182" w14:textId="77777777" w:rsidR="00C0478E" w:rsidRPr="00DE556B" w:rsidRDefault="00C0478E" w:rsidP="00C0478E">
            <w:pPr>
              <w:pStyle w:val="iBAAGStandardText"/>
            </w:pPr>
          </w:p>
          <w:p w14:paraId="7839BD0B" w14:textId="77777777" w:rsidR="00560EC6" w:rsidRPr="00DE556B" w:rsidRDefault="00560EC6" w:rsidP="00560EC6">
            <w:pPr>
              <w:pStyle w:val="iBAAGStandardTextBold"/>
            </w:pPr>
            <w:r w:rsidRPr="00DE556B">
              <w:t>Is prior authorization needed?</w:t>
            </w:r>
          </w:p>
          <w:p w14:paraId="23F381C5" w14:textId="77777777" w:rsidR="00560EC6" w:rsidRPr="00DE556B" w:rsidRDefault="00C0478E" w:rsidP="00D02F56">
            <w:pPr>
              <w:pStyle w:val="iBAAGStandardText"/>
            </w:pPr>
            <w:r w:rsidRPr="00DE556B">
              <w:t>No</w:t>
            </w:r>
          </w:p>
          <w:p w14:paraId="2ADBC4EE" w14:textId="3926E387" w:rsidR="00D02F56" w:rsidRPr="00DE556B" w:rsidRDefault="00D02F56" w:rsidP="00D02F56">
            <w:pPr>
              <w:pStyle w:val="iBAAGStandardText"/>
              <w:rPr>
                <w:rStyle w:val="InstructionalTextChar"/>
              </w:rPr>
            </w:pPr>
          </w:p>
        </w:tc>
        <w:tc>
          <w:tcPr>
            <w:tcW w:w="2491" w:type="dxa"/>
            <w:shd w:val="clear" w:color="auto" w:fill="FFFFFF" w:themeFill="background1"/>
          </w:tcPr>
          <w:p w14:paraId="5EC9AE83" w14:textId="6BB3BDDD"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27D" w14:textId="77777777" w:rsidR="00560EC6" w:rsidRPr="00DE556B" w:rsidRDefault="00560EC6" w:rsidP="006A6DDF">
            <w:pPr>
              <w:pStyle w:val="iBAAGStandardText"/>
            </w:pPr>
          </w:p>
          <w:p w14:paraId="5871827E" w14:textId="77777777" w:rsidR="00560EC6" w:rsidRPr="00DE556B" w:rsidRDefault="00560EC6" w:rsidP="006A6DDF">
            <w:pPr>
              <w:pStyle w:val="iBAAGStandardTextBold"/>
            </w:pPr>
            <w:r w:rsidRPr="00DE556B">
              <w:t>Is prior authorization needed?</w:t>
            </w:r>
          </w:p>
          <w:p w14:paraId="5871827F" w14:textId="77777777" w:rsidR="00560EC6" w:rsidRPr="00DE556B" w:rsidRDefault="00560EC6" w:rsidP="006A6DDF">
            <w:pPr>
              <w:pStyle w:val="iBAAGStandardText"/>
            </w:pPr>
            <w:r w:rsidRPr="00DE556B">
              <w:t xml:space="preserve">Yes, your doctor must get authorization for: </w:t>
            </w:r>
          </w:p>
          <w:p w14:paraId="3AC1F75E" w14:textId="77777777" w:rsidR="002969D9" w:rsidRPr="00DE556B" w:rsidRDefault="002969D9" w:rsidP="002969D9">
            <w:pPr>
              <w:pStyle w:val="iBAAGLevel1Bullets"/>
            </w:pPr>
            <w:r w:rsidRPr="00DE556B">
              <w:t>Before a scheduled admission</w:t>
            </w:r>
          </w:p>
          <w:p w14:paraId="3E3BA644" w14:textId="77777777" w:rsidR="002969D9" w:rsidRPr="00DE556B" w:rsidRDefault="002969D9" w:rsidP="002969D9">
            <w:pPr>
              <w:pStyle w:val="iBAAGLevel1Bullets"/>
            </w:pPr>
            <w:r w:rsidRPr="00DE556B">
              <w:t>As soon as possible for non-scheduled admission (including emergency)</w:t>
            </w:r>
          </w:p>
          <w:p w14:paraId="58718283" w14:textId="77777777" w:rsidR="00560EC6" w:rsidRPr="00DE556B" w:rsidRDefault="00560EC6" w:rsidP="006A6DDF">
            <w:pPr>
              <w:pStyle w:val="iBAAGStandardText"/>
            </w:pPr>
          </w:p>
          <w:p w14:paraId="58718284" w14:textId="77777777" w:rsidR="00560EC6" w:rsidRPr="00DE556B" w:rsidRDefault="00560EC6" w:rsidP="006A6DDF">
            <w:pPr>
              <w:pStyle w:val="iBAAGStandardText"/>
            </w:pPr>
          </w:p>
          <w:p w14:paraId="58718285" w14:textId="77777777" w:rsidR="00560EC6" w:rsidRPr="00DE556B" w:rsidRDefault="00560EC6" w:rsidP="006A6DDF">
            <w:pPr>
              <w:pStyle w:val="iBAAGStandardText"/>
            </w:pPr>
          </w:p>
          <w:p w14:paraId="58718286" w14:textId="77777777" w:rsidR="00560EC6" w:rsidRPr="00DE556B" w:rsidRDefault="00560EC6" w:rsidP="006A6DDF">
            <w:pPr>
              <w:pStyle w:val="iBAAGStandardText"/>
            </w:pPr>
          </w:p>
        </w:tc>
        <w:tc>
          <w:tcPr>
            <w:tcW w:w="2491" w:type="dxa"/>
            <w:shd w:val="clear" w:color="auto" w:fill="FFFFFF" w:themeFill="background1"/>
          </w:tcPr>
          <w:p w14:paraId="58718287" w14:textId="415A65F9" w:rsidR="00560EC6" w:rsidRPr="00DE556B" w:rsidRDefault="00BB34DE" w:rsidP="006A6DDF">
            <w:pPr>
              <w:pStyle w:val="iBAAGStandardText"/>
            </w:pPr>
            <w:r>
              <w:rPr>
                <w:rStyle w:val="iBAAGStandardTextBoldChar"/>
              </w:rPr>
              <w:t>50%</w:t>
            </w:r>
            <w:r w:rsidR="00560EC6" w:rsidRPr="00DE556B">
              <w:t xml:space="preserve"> co-insurance, after you pay the deductible</w:t>
            </w:r>
            <w:r w:rsidR="006E1AAD" w:rsidRPr="00DE556B">
              <w:t>.</w:t>
            </w:r>
          </w:p>
          <w:p w14:paraId="58718288" w14:textId="77777777" w:rsidR="00560EC6" w:rsidRPr="00DE556B" w:rsidRDefault="00560EC6" w:rsidP="006A6DDF">
            <w:pPr>
              <w:pStyle w:val="iBAAGStandardText"/>
            </w:pPr>
          </w:p>
          <w:p w14:paraId="58718289" w14:textId="77777777" w:rsidR="00560EC6" w:rsidRPr="00DE556B" w:rsidRDefault="00560EC6" w:rsidP="006A6DDF">
            <w:pPr>
              <w:pStyle w:val="iBAAGStandardTextBold"/>
            </w:pPr>
            <w:r w:rsidRPr="00DE556B">
              <w:t>Is prior authorization needed?</w:t>
            </w:r>
          </w:p>
          <w:p w14:paraId="5871828A" w14:textId="77777777" w:rsidR="00560EC6" w:rsidRPr="00DE556B" w:rsidRDefault="00560EC6" w:rsidP="006A6DDF">
            <w:pPr>
              <w:pStyle w:val="iBAAGStandardText"/>
            </w:pPr>
            <w:r w:rsidRPr="00DE556B">
              <w:t>Yes</w:t>
            </w:r>
          </w:p>
          <w:p w14:paraId="5871828B" w14:textId="77777777" w:rsidR="00560EC6" w:rsidRPr="00DE556B" w:rsidRDefault="00560EC6" w:rsidP="006A6DDF">
            <w:pPr>
              <w:pStyle w:val="iBAAGStandardText"/>
            </w:pPr>
            <w:r w:rsidRPr="00DE556B">
              <w:tab/>
            </w:r>
          </w:p>
          <w:p w14:paraId="5871828C" w14:textId="77777777" w:rsidR="00560EC6" w:rsidRPr="00DE556B" w:rsidRDefault="00560EC6" w:rsidP="006A6DDF">
            <w:pPr>
              <w:pStyle w:val="iBAAGStandardTextBold"/>
            </w:pPr>
            <w:r w:rsidRPr="00DE556B">
              <w:t>Prior authorization is:</w:t>
            </w:r>
          </w:p>
          <w:p w14:paraId="5871828D"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8E" w14:textId="77777777" w:rsidR="00560EC6" w:rsidRPr="00DE556B" w:rsidRDefault="00560EC6" w:rsidP="006A6DDF">
            <w:pPr>
              <w:pStyle w:val="iBAAGStandardText"/>
            </w:pPr>
          </w:p>
          <w:p w14:paraId="5871828F" w14:textId="77777777" w:rsidR="00560EC6" w:rsidRPr="00DE556B" w:rsidRDefault="00560EC6" w:rsidP="006A6DDF">
            <w:pPr>
              <w:pStyle w:val="iBAAGStandardTextBold"/>
            </w:pPr>
            <w:r w:rsidRPr="00DE556B">
              <w:t xml:space="preserve">When do I need to call? </w:t>
            </w:r>
          </w:p>
          <w:p w14:paraId="58718290" w14:textId="77777777" w:rsidR="00560EC6" w:rsidRPr="00DE556B" w:rsidRDefault="00560EC6" w:rsidP="006A6DDF">
            <w:pPr>
              <w:pStyle w:val="iBAAGLevel1Bullets"/>
            </w:pPr>
            <w:r w:rsidRPr="00DE556B">
              <w:t>Before a scheduled admission</w:t>
            </w:r>
          </w:p>
          <w:p w14:paraId="58718291" w14:textId="77777777" w:rsidR="00560EC6" w:rsidRPr="00DE556B" w:rsidRDefault="00560EC6" w:rsidP="006A6DDF">
            <w:pPr>
              <w:pStyle w:val="iBAAGLevel1Bullets"/>
            </w:pPr>
            <w:r w:rsidRPr="00DE556B">
              <w:t>As soon as possible for non-scheduled admission (including emergency)</w:t>
            </w:r>
          </w:p>
          <w:p w14:paraId="58718292" w14:textId="77777777" w:rsidR="00560EC6" w:rsidRPr="00DE556B" w:rsidRDefault="00560EC6" w:rsidP="006A6DDF">
            <w:pPr>
              <w:pStyle w:val="iBAAGStandardText"/>
            </w:pPr>
          </w:p>
          <w:p w14:paraId="58718293" w14:textId="77777777" w:rsidR="00560EC6" w:rsidRPr="00DE556B" w:rsidRDefault="00560EC6" w:rsidP="006A6DDF">
            <w:pPr>
              <w:pStyle w:val="iBAAGStandardTextBold"/>
            </w:pPr>
            <w:r w:rsidRPr="00DE556B">
              <w:t xml:space="preserve">If you don’t get prior authorization, you pay: </w:t>
            </w:r>
          </w:p>
          <w:p w14:paraId="58718294" w14:textId="4406D650" w:rsidR="00560EC6" w:rsidRPr="00DE556B" w:rsidRDefault="00C6660B" w:rsidP="006A6DDF">
            <w:pPr>
              <w:pStyle w:val="iBAAGStandardText"/>
            </w:pPr>
            <w:r>
              <w:rPr>
                <w:rStyle w:val="iBAAGStandardTextBoldChar"/>
              </w:rPr>
              <w:t>50%</w:t>
            </w:r>
            <w:r w:rsidR="00560EC6" w:rsidRPr="00DE556B">
              <w:t xml:space="preserve"> co-insurance</w:t>
            </w:r>
          </w:p>
          <w:p w14:paraId="58718295" w14:textId="77777777" w:rsidR="00560EC6" w:rsidRPr="00DE556B" w:rsidRDefault="00560EC6" w:rsidP="006A6DDF">
            <w:pPr>
              <w:pStyle w:val="iBAAGStandardText"/>
            </w:pPr>
          </w:p>
        </w:tc>
        <w:tc>
          <w:tcPr>
            <w:tcW w:w="2491" w:type="dxa"/>
            <w:shd w:val="clear" w:color="auto" w:fill="FFFFFF" w:themeFill="background1"/>
          </w:tcPr>
          <w:p w14:paraId="58718296" w14:textId="77777777" w:rsidR="00560EC6" w:rsidRPr="00DE556B" w:rsidRDefault="00560EC6" w:rsidP="006A6DDF">
            <w:pPr>
              <w:pStyle w:val="iBAAGStandardText"/>
            </w:pPr>
            <w:r w:rsidRPr="00DE556B">
              <w:t>No coverage for:</w:t>
            </w:r>
          </w:p>
          <w:p w14:paraId="58718297" w14:textId="77777777" w:rsidR="00560EC6" w:rsidRPr="00DE556B" w:rsidRDefault="00560EC6" w:rsidP="005C1B75">
            <w:pPr>
              <w:pStyle w:val="iBAAGLevel1Bullets"/>
            </w:pPr>
            <w:r w:rsidRPr="00DE556B">
              <w:t>Methadone or cyclazocine as maintenance treatment</w:t>
            </w:r>
          </w:p>
        </w:tc>
      </w:tr>
      <w:tr w:rsidR="00560EC6" w:rsidRPr="00DE556B" w14:paraId="5871829F"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99"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2EE687" w14:textId="77777777" w:rsidR="00560EC6" w:rsidRPr="00DE556B" w:rsidRDefault="00560EC6" w:rsidP="00C43036">
            <w:pPr>
              <w:pStyle w:val="iBAAGTableHeader"/>
            </w:pPr>
            <w:r w:rsidRPr="00DE556B">
              <w:t>Your cost if you use</w:t>
            </w:r>
          </w:p>
          <w:p w14:paraId="4D558466" w14:textId="084E84EA"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C6BD60F" w14:textId="77777777" w:rsidR="00560EC6" w:rsidRPr="00DE556B" w:rsidRDefault="00560EC6" w:rsidP="00C43036">
            <w:pPr>
              <w:pStyle w:val="iBAAGTableHeader"/>
            </w:pPr>
            <w:r w:rsidRPr="00DE556B">
              <w:t>Your cost if you use</w:t>
            </w:r>
          </w:p>
          <w:p w14:paraId="5871829B" w14:textId="1FFFA8E9"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59A2DA8" w14:textId="77777777" w:rsidR="00560EC6" w:rsidRPr="00DE556B" w:rsidRDefault="00560EC6" w:rsidP="00C43036">
            <w:pPr>
              <w:pStyle w:val="iBAAGTableHeader"/>
            </w:pPr>
            <w:r w:rsidRPr="00DE556B">
              <w:t>Your cost if you use U.S.</w:t>
            </w:r>
          </w:p>
          <w:p w14:paraId="5871829D" w14:textId="46D65288"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9E" w14:textId="77777777" w:rsidR="00560EC6" w:rsidRPr="00DE556B" w:rsidRDefault="00560EC6" w:rsidP="006A6DDF">
            <w:pPr>
              <w:pStyle w:val="iBAAGTableHeader"/>
            </w:pPr>
            <w:r w:rsidRPr="00DE556B">
              <w:t>Limits &amp; Exceptions</w:t>
            </w:r>
          </w:p>
        </w:tc>
      </w:tr>
      <w:tr w:rsidR="00560EC6" w:rsidRPr="00DE556B" w14:paraId="587182CC" w14:textId="77777777" w:rsidTr="00885F59">
        <w:tblPrEx>
          <w:shd w:val="clear" w:color="auto" w:fill="auto"/>
        </w:tblPrEx>
        <w:trPr>
          <w:gridAfter w:val="1"/>
          <w:wAfter w:w="26" w:type="dxa"/>
        </w:trPr>
        <w:tc>
          <w:tcPr>
            <w:tcW w:w="3517" w:type="dxa"/>
            <w:shd w:val="clear" w:color="auto" w:fill="FFFFFF" w:themeFill="background1"/>
          </w:tcPr>
          <w:p w14:paraId="587182A0" w14:textId="77777777" w:rsidR="00560EC6" w:rsidRPr="00DE556B" w:rsidRDefault="00560EC6" w:rsidP="00EA5C51">
            <w:pPr>
              <w:pStyle w:val="iBAAGSituationBoxName"/>
            </w:pPr>
            <w:bookmarkStart w:id="156" w:name="Substance_Use_Disorder_Outpatient"/>
            <w:r w:rsidRPr="00DE556B">
              <w:t>Substance Use Disorder Services - Outpatient</w:t>
            </w:r>
            <w:bookmarkEnd w:id="156"/>
          </w:p>
          <w:p w14:paraId="587182A1" w14:textId="77777777" w:rsidR="00560EC6" w:rsidRPr="00DE556B" w:rsidRDefault="00560EC6" w:rsidP="006A6DDF">
            <w:pPr>
              <w:pStyle w:val="iBAAGStandardText"/>
            </w:pPr>
          </w:p>
          <w:p w14:paraId="587182A2" w14:textId="77777777" w:rsidR="00560EC6" w:rsidRPr="00DE556B" w:rsidRDefault="00560EC6" w:rsidP="006A6DDF">
            <w:pPr>
              <w:pStyle w:val="iBAAGStandardText"/>
            </w:pPr>
            <w:r w:rsidRPr="00DE556B">
              <w:t xml:space="preserve">We cover outpatient substance use services related to the diagnosis and treatment of alcoholism, substance use and dependency, including:  </w:t>
            </w:r>
          </w:p>
          <w:p w14:paraId="5B7224C2" w14:textId="77777777" w:rsidR="002969D9" w:rsidRPr="00D07993" w:rsidRDefault="002969D9" w:rsidP="002969D9">
            <w:pPr>
              <w:pStyle w:val="iBAAGLevel1Bullets"/>
            </w:pPr>
            <w:r w:rsidRPr="00D07993">
              <w:t xml:space="preserve">Partial hospitalization/ day treatment </w:t>
            </w:r>
          </w:p>
          <w:p w14:paraId="587182A3" w14:textId="77777777" w:rsidR="00560EC6" w:rsidRPr="00DE556B" w:rsidRDefault="00560EC6" w:rsidP="006A6DDF">
            <w:pPr>
              <w:pStyle w:val="iBAAGLevel1Bullets"/>
            </w:pPr>
            <w:r w:rsidRPr="00DE556B">
              <w:t>Individual, family, therapeutic group and doctor-based case management services</w:t>
            </w:r>
          </w:p>
          <w:p w14:paraId="587182A4" w14:textId="77777777" w:rsidR="00560EC6" w:rsidRPr="00DE556B" w:rsidRDefault="00560EC6" w:rsidP="006A6DDF">
            <w:pPr>
              <w:pStyle w:val="iBAAGLevel1Bullets"/>
            </w:pPr>
            <w:r w:rsidRPr="00DE556B">
              <w:t>Medication management.</w:t>
            </w:r>
          </w:p>
          <w:p w14:paraId="587182A5" w14:textId="77777777" w:rsidR="00560EC6" w:rsidRPr="00DE556B" w:rsidRDefault="00560EC6" w:rsidP="006A6DDF">
            <w:pPr>
              <w:pStyle w:val="iBAAGLevel1Bullets"/>
            </w:pPr>
            <w:r w:rsidRPr="00DE556B">
              <w:t>Crisis intervention.</w:t>
            </w:r>
          </w:p>
          <w:p w14:paraId="587182A6" w14:textId="77777777" w:rsidR="00560EC6" w:rsidRPr="00DE556B" w:rsidRDefault="00560EC6" w:rsidP="006A6DDF">
            <w:pPr>
              <w:pStyle w:val="iBAAGLevel1Bullets"/>
            </w:pPr>
            <w:r w:rsidRPr="00DE556B">
              <w:t>Intensive outpatient services related to diagnosis and treatment</w:t>
            </w:r>
          </w:p>
          <w:p w14:paraId="587182A7" w14:textId="77777777" w:rsidR="00560EC6" w:rsidRPr="00DE556B" w:rsidRDefault="00560EC6" w:rsidP="006A6DDF">
            <w:pPr>
              <w:pStyle w:val="iBAAGStandardText"/>
            </w:pPr>
          </w:p>
          <w:p w14:paraId="587182A8" w14:textId="77777777" w:rsidR="00560EC6" w:rsidRPr="00DE556B" w:rsidRDefault="00560EC6" w:rsidP="006A6DDF">
            <w:pPr>
              <w:pStyle w:val="iBAAGStandardTextBold"/>
            </w:pPr>
            <w:r w:rsidRPr="00DE556B">
              <w:t xml:space="preserve">Want more information? </w:t>
            </w:r>
          </w:p>
          <w:p w14:paraId="587182A9" w14:textId="77777777" w:rsidR="00560EC6" w:rsidRPr="00DE556B" w:rsidRDefault="00560EC6" w:rsidP="006A6DDF">
            <w:pPr>
              <w:pStyle w:val="iBAAGStandardText"/>
            </w:pPr>
            <w:r w:rsidRPr="00DE556B">
              <w:t xml:space="preserve">View the </w:t>
            </w:r>
            <w:hyperlink r:id="rId115" w:history="1">
              <w:r w:rsidRPr="00DE556B">
                <w:rPr>
                  <w:rStyle w:val="Hyperlinks"/>
                </w:rPr>
                <w:t>glossary</w:t>
              </w:r>
            </w:hyperlink>
            <w:r w:rsidRPr="00DE556B">
              <w:t xml:space="preserve"> for definitions.</w:t>
            </w:r>
          </w:p>
          <w:p w14:paraId="587182AA" w14:textId="77777777" w:rsidR="00560EC6" w:rsidRPr="00DE556B" w:rsidRDefault="00560EC6" w:rsidP="006A6DDF"/>
        </w:tc>
        <w:tc>
          <w:tcPr>
            <w:tcW w:w="2491" w:type="dxa"/>
            <w:shd w:val="clear" w:color="auto" w:fill="FFFFFF" w:themeFill="background1"/>
          </w:tcPr>
          <w:p w14:paraId="79FDF380"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EF02EF9" w14:textId="77777777" w:rsidR="00C0478E" w:rsidRPr="00DE556B" w:rsidRDefault="00C0478E" w:rsidP="00C0478E">
            <w:pPr>
              <w:pStyle w:val="iBAAGStandardText"/>
            </w:pPr>
          </w:p>
          <w:p w14:paraId="55FDB20F" w14:textId="77777777" w:rsidR="00A757C1" w:rsidRPr="00DE556B" w:rsidRDefault="00A757C1" w:rsidP="00A757C1">
            <w:pPr>
              <w:pStyle w:val="iBAAGStandardTextBold"/>
            </w:pPr>
            <w:r w:rsidRPr="00DE556B">
              <w:t>Is prior authorization needed?</w:t>
            </w:r>
          </w:p>
          <w:p w14:paraId="7AD7E0A8" w14:textId="753F3BA3" w:rsidR="00560EC6" w:rsidRPr="00DE556B" w:rsidRDefault="00A757C1" w:rsidP="00D02F56">
            <w:pPr>
              <w:pStyle w:val="iBAAGStandardText"/>
              <w:rPr>
                <w:rStyle w:val="iBAAGStandardTextBoldChar"/>
              </w:rPr>
            </w:pPr>
            <w:r w:rsidRPr="00DE556B">
              <w:t>No</w:t>
            </w:r>
          </w:p>
        </w:tc>
        <w:tc>
          <w:tcPr>
            <w:tcW w:w="2491" w:type="dxa"/>
            <w:shd w:val="clear" w:color="auto" w:fill="FFFFFF" w:themeFill="background1"/>
          </w:tcPr>
          <w:p w14:paraId="5892E492" w14:textId="50FA1697" w:rsidR="002969D9" w:rsidRPr="00FA2BB5" w:rsidRDefault="002969D9" w:rsidP="002969D9">
            <w:r w:rsidRPr="00FA2BB5">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2AD" w14:textId="77777777" w:rsidR="00560EC6" w:rsidRPr="00DE556B" w:rsidRDefault="00560EC6" w:rsidP="006A6DDF"/>
          <w:p w14:paraId="587182AE" w14:textId="77777777" w:rsidR="00560EC6" w:rsidRPr="00DE556B" w:rsidRDefault="00560EC6" w:rsidP="006A6DDF">
            <w:pPr>
              <w:pStyle w:val="iBAAGStandardTextBold"/>
            </w:pPr>
            <w:r w:rsidRPr="00DE556B">
              <w:t>Is prior authorization needed?</w:t>
            </w:r>
          </w:p>
          <w:p w14:paraId="587182AF" w14:textId="77777777" w:rsidR="00560EC6" w:rsidRPr="00DE556B" w:rsidRDefault="00560EC6" w:rsidP="006A6DDF">
            <w:r w:rsidRPr="00DE556B">
              <w:t>Yes, your doctor must get authorization for:</w:t>
            </w:r>
          </w:p>
          <w:p w14:paraId="2BB4CE20" w14:textId="77777777" w:rsidR="002969D9" w:rsidRPr="00FA2BB5" w:rsidRDefault="002969D9" w:rsidP="002969D9">
            <w:pPr>
              <w:pStyle w:val="iBAAGLevel1Bullets"/>
            </w:pPr>
            <w:r w:rsidRPr="00FA2BB5">
              <w:t>Partial hospitalization/</w:t>
            </w:r>
          </w:p>
          <w:p w14:paraId="52546BCE" w14:textId="77777777" w:rsidR="002969D9" w:rsidRPr="00FA2BB5" w:rsidRDefault="002969D9" w:rsidP="002969D9">
            <w:pPr>
              <w:pStyle w:val="iBAAGLevel1Bullets"/>
              <w:numPr>
                <w:ilvl w:val="0"/>
                <w:numId w:val="0"/>
              </w:numPr>
              <w:ind w:left="450"/>
            </w:pPr>
            <w:r w:rsidRPr="00FA2BB5">
              <w:t xml:space="preserve">day treatment </w:t>
            </w:r>
          </w:p>
          <w:p w14:paraId="587182B0" w14:textId="77777777" w:rsidR="00560EC6" w:rsidRPr="00DE556B" w:rsidRDefault="00560EC6" w:rsidP="006A6DDF">
            <w:pPr>
              <w:pStyle w:val="iBAAGLevel1Bullets"/>
            </w:pPr>
            <w:r w:rsidRPr="00DE556B">
              <w:t>Intensive Treatment programs</w:t>
            </w:r>
          </w:p>
          <w:p w14:paraId="587182B1" w14:textId="77777777" w:rsidR="00560EC6" w:rsidRPr="00DE556B" w:rsidRDefault="00560EC6" w:rsidP="006A6DDF">
            <w:pPr>
              <w:pStyle w:val="iBAAGLevel1Bullets"/>
            </w:pPr>
            <w:r w:rsidRPr="00DE556B">
              <w:t>ECT (electro-convulsive treatment);</w:t>
            </w:r>
          </w:p>
          <w:p w14:paraId="587182B2" w14:textId="77777777" w:rsidR="00560EC6" w:rsidRPr="00DE556B" w:rsidRDefault="00560EC6" w:rsidP="006A6DDF">
            <w:pPr>
              <w:pStyle w:val="iBAAGLevel1Bullets"/>
            </w:pPr>
            <w:r w:rsidRPr="00DE556B">
              <w:t xml:space="preserve">psychological testing; </w:t>
            </w:r>
          </w:p>
          <w:p w14:paraId="587182B4" w14:textId="77777777" w:rsidR="00560EC6" w:rsidRPr="00DE556B" w:rsidRDefault="00560EC6" w:rsidP="006A6DDF"/>
          <w:p w14:paraId="587182B5" w14:textId="77777777" w:rsidR="00560EC6" w:rsidRPr="00DE556B" w:rsidRDefault="00560EC6" w:rsidP="00134965">
            <w:pPr>
              <w:pStyle w:val="iBAAGStandardText"/>
            </w:pPr>
          </w:p>
        </w:tc>
        <w:tc>
          <w:tcPr>
            <w:tcW w:w="2491" w:type="dxa"/>
            <w:shd w:val="clear" w:color="auto" w:fill="FFFFFF" w:themeFill="background1"/>
          </w:tcPr>
          <w:p w14:paraId="5973FE78" w14:textId="5F8C6B87" w:rsidR="002969D9" w:rsidRPr="00FA2BB5" w:rsidRDefault="00BB34DE" w:rsidP="002969D9">
            <w:pPr>
              <w:pStyle w:val="iBAAGStandardText"/>
            </w:pPr>
            <w:r>
              <w:rPr>
                <w:rStyle w:val="iBAAGStandardTextBoldChar"/>
              </w:rPr>
              <w:t>50%</w:t>
            </w:r>
            <w:r w:rsidR="002969D9" w:rsidRPr="00FA2BB5">
              <w:t xml:space="preserve"> co-insurance, after you pay the deductible.</w:t>
            </w:r>
          </w:p>
          <w:p w14:paraId="587182B7" w14:textId="77777777" w:rsidR="00560EC6" w:rsidRPr="00DE556B" w:rsidRDefault="00560EC6" w:rsidP="006A6DDF">
            <w:pPr>
              <w:pStyle w:val="iBAAGStandardText"/>
            </w:pPr>
          </w:p>
          <w:p w14:paraId="587182B8" w14:textId="77777777" w:rsidR="00560EC6" w:rsidRPr="00DE556B" w:rsidRDefault="00560EC6" w:rsidP="006A6DDF">
            <w:pPr>
              <w:pStyle w:val="iBAAGStandardTextBold"/>
            </w:pPr>
            <w:r w:rsidRPr="00DE556B">
              <w:t>Is prior authorization needed?</w:t>
            </w:r>
          </w:p>
          <w:p w14:paraId="587182B9" w14:textId="77777777" w:rsidR="00560EC6" w:rsidRPr="00DE556B" w:rsidRDefault="00560EC6" w:rsidP="006A6DDF">
            <w:pPr>
              <w:pStyle w:val="iBAAGStandardText"/>
            </w:pPr>
            <w:r w:rsidRPr="00DE556B">
              <w:t>Yes</w:t>
            </w:r>
          </w:p>
          <w:p w14:paraId="587182BA" w14:textId="77777777" w:rsidR="00560EC6" w:rsidRPr="00DE556B" w:rsidRDefault="00560EC6" w:rsidP="006A6DDF">
            <w:pPr>
              <w:pStyle w:val="iBAAGStandardText"/>
            </w:pPr>
          </w:p>
          <w:p w14:paraId="587182BB" w14:textId="77777777" w:rsidR="00560EC6" w:rsidRPr="00DE556B" w:rsidRDefault="00560EC6" w:rsidP="006A6DDF">
            <w:pPr>
              <w:pStyle w:val="iBAAGStandardTextBold"/>
            </w:pPr>
            <w:r w:rsidRPr="00DE556B">
              <w:t>Prior authorization is:</w:t>
            </w:r>
          </w:p>
          <w:p w14:paraId="587182BC"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BD" w14:textId="77777777" w:rsidR="00560EC6" w:rsidRPr="00DE556B" w:rsidRDefault="00560EC6" w:rsidP="006A6DDF">
            <w:pPr>
              <w:pStyle w:val="iBAAGStandardText"/>
            </w:pPr>
          </w:p>
          <w:p w14:paraId="587182BE" w14:textId="77777777" w:rsidR="00560EC6" w:rsidRPr="00DE556B" w:rsidRDefault="00560EC6" w:rsidP="006A6DDF">
            <w:pPr>
              <w:pStyle w:val="iBAAGStandardTextBold"/>
            </w:pPr>
            <w:r w:rsidRPr="00DE556B">
              <w:t xml:space="preserve">When do I need to call? </w:t>
            </w:r>
          </w:p>
          <w:p w14:paraId="587182BF" w14:textId="77777777" w:rsidR="00560EC6" w:rsidRPr="00DE556B" w:rsidRDefault="00560EC6" w:rsidP="006A6DDF">
            <w:pPr>
              <w:pStyle w:val="iBAAGStandardText"/>
            </w:pPr>
            <w:r w:rsidRPr="00DE556B">
              <w:t>Before the following services are received:</w:t>
            </w:r>
          </w:p>
          <w:p w14:paraId="0BB890EF" w14:textId="77777777" w:rsidR="002969D9" w:rsidRPr="00FA2BB5" w:rsidRDefault="002969D9" w:rsidP="002969D9">
            <w:pPr>
              <w:pStyle w:val="iBAAGLevel1Bullets"/>
            </w:pPr>
            <w:r w:rsidRPr="00FA2BB5">
              <w:t>Partial hospitalization/</w:t>
            </w:r>
          </w:p>
          <w:p w14:paraId="429CE529" w14:textId="77777777" w:rsidR="002969D9" w:rsidRPr="00FA2BB5" w:rsidRDefault="002969D9" w:rsidP="002969D9">
            <w:pPr>
              <w:pStyle w:val="iBAAGLevel1Bullets"/>
              <w:numPr>
                <w:ilvl w:val="0"/>
                <w:numId w:val="0"/>
              </w:numPr>
              <w:ind w:left="450"/>
            </w:pPr>
            <w:r w:rsidRPr="00FA2BB5">
              <w:t xml:space="preserve">day treatment </w:t>
            </w:r>
          </w:p>
          <w:p w14:paraId="65A5E9B3" w14:textId="77777777" w:rsidR="00D619C3" w:rsidRPr="00DE556B" w:rsidRDefault="00D619C3" w:rsidP="00D619C3">
            <w:pPr>
              <w:pStyle w:val="iBAAGLevel1Bullets"/>
            </w:pPr>
            <w:r w:rsidRPr="00DE556B">
              <w:t>Intensive Treatment programs</w:t>
            </w:r>
          </w:p>
          <w:p w14:paraId="290352D8" w14:textId="77777777" w:rsidR="00D619C3" w:rsidRPr="00DE556B" w:rsidRDefault="00D619C3" w:rsidP="00D619C3">
            <w:pPr>
              <w:pStyle w:val="iBAAGLevel1Bullets"/>
            </w:pPr>
            <w:r w:rsidRPr="00DE556B">
              <w:t>ECT (electro-convulsive treatment);</w:t>
            </w:r>
          </w:p>
          <w:p w14:paraId="7F8DE1A3" w14:textId="77777777" w:rsidR="00D619C3" w:rsidRPr="00DE556B" w:rsidRDefault="00D619C3" w:rsidP="00D619C3">
            <w:pPr>
              <w:pStyle w:val="iBAAGLevel1Bullets"/>
            </w:pPr>
            <w:r w:rsidRPr="00DE556B">
              <w:t xml:space="preserve">psychological testing; </w:t>
            </w:r>
          </w:p>
          <w:p w14:paraId="01161AC3" w14:textId="77777777" w:rsidR="00D619C3" w:rsidRPr="00DE556B" w:rsidRDefault="00D619C3" w:rsidP="00D619C3">
            <w:pPr>
              <w:pStyle w:val="iBAAGLevel1Bullets"/>
            </w:pPr>
            <w:r w:rsidRPr="00DE556B">
              <w:t xml:space="preserve">extended visits beyond 45 - 50 minutes </w:t>
            </w:r>
          </w:p>
          <w:p w14:paraId="587182C4" w14:textId="77777777" w:rsidR="00560EC6" w:rsidRPr="00DE556B" w:rsidRDefault="00560EC6" w:rsidP="006A6DDF">
            <w:pPr>
              <w:pStyle w:val="iBAAGStandardText"/>
            </w:pPr>
          </w:p>
          <w:p w14:paraId="587182C5" w14:textId="77777777" w:rsidR="00560EC6" w:rsidRPr="00DE556B" w:rsidRDefault="00560EC6" w:rsidP="006A6DDF">
            <w:pPr>
              <w:pStyle w:val="iBAAGStandardTextBold"/>
            </w:pPr>
            <w:r w:rsidRPr="00DE556B">
              <w:t xml:space="preserve">If you don’t get prior authorization, you pay: </w:t>
            </w:r>
          </w:p>
          <w:p w14:paraId="587182C6" w14:textId="4FF97951" w:rsidR="00560EC6" w:rsidRPr="00DE556B" w:rsidRDefault="00C6660B" w:rsidP="006A6DDF">
            <w:pPr>
              <w:pStyle w:val="iBAAGStandardText"/>
            </w:pPr>
            <w:r>
              <w:rPr>
                <w:rStyle w:val="iBAAGStandardTextBoldChar"/>
              </w:rPr>
              <w:t>50%</w:t>
            </w:r>
            <w:r w:rsidR="00560EC6" w:rsidRPr="00DE556B">
              <w:t xml:space="preserve"> co-insurance</w:t>
            </w:r>
          </w:p>
          <w:p w14:paraId="587182C7" w14:textId="77777777" w:rsidR="00560EC6" w:rsidRPr="00DE556B" w:rsidRDefault="00560EC6" w:rsidP="006A6DDF">
            <w:pPr>
              <w:pStyle w:val="iBAAGStandardText"/>
            </w:pPr>
          </w:p>
        </w:tc>
        <w:tc>
          <w:tcPr>
            <w:tcW w:w="2491" w:type="dxa"/>
            <w:shd w:val="clear" w:color="auto" w:fill="FFFFFF" w:themeFill="background1"/>
          </w:tcPr>
          <w:p w14:paraId="587182C8" w14:textId="77777777" w:rsidR="00560EC6" w:rsidRPr="00DE556B" w:rsidRDefault="00560EC6" w:rsidP="006A6DDF">
            <w:pPr>
              <w:pStyle w:val="iBAAGStandardText"/>
              <w:rPr>
                <w:rFonts w:cs="Arial"/>
              </w:rPr>
            </w:pPr>
            <w:r w:rsidRPr="00DE556B">
              <w:t>For special mental health programs and services c</w:t>
            </w:r>
            <w:r w:rsidRPr="00DE556B">
              <w:rPr>
                <w:bCs/>
                <w:iCs/>
              </w:rPr>
              <w:t>ontact your mental health vendor.</w:t>
            </w:r>
          </w:p>
          <w:p w14:paraId="587182C9" w14:textId="77777777" w:rsidR="00560EC6" w:rsidRPr="00DE556B" w:rsidRDefault="00560EC6" w:rsidP="006A6DDF">
            <w:pPr>
              <w:pStyle w:val="iBAAGStandardText"/>
            </w:pPr>
          </w:p>
          <w:p w14:paraId="587182CA" w14:textId="77777777" w:rsidR="00560EC6" w:rsidRPr="00DE556B" w:rsidRDefault="00560EC6" w:rsidP="006A6DDF">
            <w:pPr>
              <w:rPr>
                <w:rFonts w:cs="Arial"/>
              </w:rPr>
            </w:pPr>
            <w:r w:rsidRPr="00DE556B">
              <w:rPr>
                <w:rFonts w:cs="Arial"/>
              </w:rPr>
              <w:t>No coverage for:</w:t>
            </w:r>
          </w:p>
          <w:p w14:paraId="587182CB" w14:textId="77777777" w:rsidR="00560EC6" w:rsidRPr="00DE556B" w:rsidRDefault="00560EC6" w:rsidP="006A6DDF">
            <w:pPr>
              <w:pStyle w:val="iBAAGLevel1Bullets"/>
            </w:pPr>
            <w:r w:rsidRPr="00DE556B">
              <w:t>Methadone or cyclazocine  as maintenance treatment</w:t>
            </w:r>
          </w:p>
        </w:tc>
      </w:tr>
    </w:tbl>
    <w:p w14:paraId="587182CD" w14:textId="77777777" w:rsidR="00924EC5" w:rsidRPr="00DE556B" w:rsidRDefault="00924EC5"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6115E4">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32C3D888"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1447CDEB" w:rsidR="00A712D1" w:rsidRPr="006E2BEA" w:rsidRDefault="00A712D1"/>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FB667D" w14:textId="77777777" w:rsidR="000905E4" w:rsidRDefault="000905E4" w:rsidP="00924EC5">
      <w:r>
        <w:separator/>
      </w:r>
    </w:p>
  </w:endnote>
  <w:endnote w:type="continuationSeparator" w:id="0">
    <w:p w14:paraId="36D1F1C5" w14:textId="77777777" w:rsidR="000905E4" w:rsidRDefault="000905E4"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CC86F" w14:textId="77777777" w:rsidR="000905E4" w:rsidRDefault="000905E4" w:rsidP="00924EC5">
      <w:r>
        <w:separator/>
      </w:r>
    </w:p>
  </w:footnote>
  <w:footnote w:type="continuationSeparator" w:id="0">
    <w:p w14:paraId="03255745" w14:textId="77777777" w:rsidR="000905E4" w:rsidRDefault="000905E4"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5"/>
  </w:num>
  <w:num w:numId="5">
    <w:abstractNumId w:val="22"/>
  </w:num>
  <w:num w:numId="6">
    <w:abstractNumId w:val="14"/>
  </w:num>
  <w:num w:numId="7">
    <w:abstractNumId w:val="10"/>
  </w:num>
  <w:num w:numId="8">
    <w:abstractNumId w:val="8"/>
  </w:num>
  <w:num w:numId="9">
    <w:abstractNumId w:val="16"/>
  </w:num>
  <w:num w:numId="10">
    <w:abstractNumId w:val="19"/>
  </w:num>
  <w:num w:numId="11">
    <w:abstractNumId w:val="7"/>
  </w:num>
  <w:num w:numId="12">
    <w:abstractNumId w:val="31"/>
  </w:num>
  <w:num w:numId="13">
    <w:abstractNumId w:val="20"/>
  </w:num>
  <w:num w:numId="14">
    <w:abstractNumId w:val="2"/>
  </w:num>
  <w:num w:numId="15">
    <w:abstractNumId w:val="1"/>
  </w:num>
  <w:num w:numId="16">
    <w:abstractNumId w:val="26"/>
  </w:num>
  <w:num w:numId="17">
    <w:abstractNumId w:val="28"/>
  </w:num>
  <w:num w:numId="18">
    <w:abstractNumId w:val="25"/>
  </w:num>
  <w:num w:numId="19">
    <w:abstractNumId w:val="11"/>
  </w:num>
  <w:num w:numId="20">
    <w:abstractNumId w:val="9"/>
  </w:num>
  <w:num w:numId="21">
    <w:abstractNumId w:val="27"/>
  </w:num>
  <w:num w:numId="22">
    <w:abstractNumId w:val="24"/>
  </w:num>
  <w:num w:numId="23">
    <w:abstractNumId w:val="15"/>
  </w:num>
  <w:num w:numId="24">
    <w:abstractNumId w:val="29"/>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3"/>
  </w:num>
  <w:num w:numId="30">
    <w:abstractNumId w:val="17"/>
  </w:num>
  <w:num w:numId="31">
    <w:abstractNumId w:val="18"/>
  </w:num>
  <w:num w:numId="32">
    <w:abstractNumId w:val="30"/>
  </w:num>
  <w:num w:numId="33">
    <w:abstractNumId w:val="1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70CB"/>
    <w:rsid w:val="00023F47"/>
    <w:rsid w:val="0003297F"/>
    <w:rsid w:val="00034352"/>
    <w:rsid w:val="00035FB9"/>
    <w:rsid w:val="000360C4"/>
    <w:rsid w:val="000425DD"/>
    <w:rsid w:val="00044D40"/>
    <w:rsid w:val="000502D2"/>
    <w:rsid w:val="00056C7A"/>
    <w:rsid w:val="00056E8C"/>
    <w:rsid w:val="00066E68"/>
    <w:rsid w:val="00085914"/>
    <w:rsid w:val="000905E4"/>
    <w:rsid w:val="00091433"/>
    <w:rsid w:val="0009667B"/>
    <w:rsid w:val="00096FAB"/>
    <w:rsid w:val="00097FD3"/>
    <w:rsid w:val="000A2C00"/>
    <w:rsid w:val="000A4C54"/>
    <w:rsid w:val="000A5E96"/>
    <w:rsid w:val="000A6E4E"/>
    <w:rsid w:val="000B67AD"/>
    <w:rsid w:val="000C144B"/>
    <w:rsid w:val="000C5427"/>
    <w:rsid w:val="000D520F"/>
    <w:rsid w:val="000E510E"/>
    <w:rsid w:val="000F5121"/>
    <w:rsid w:val="000F62AC"/>
    <w:rsid w:val="0010449A"/>
    <w:rsid w:val="0011191A"/>
    <w:rsid w:val="00116F43"/>
    <w:rsid w:val="0012560D"/>
    <w:rsid w:val="00134965"/>
    <w:rsid w:val="00135DA1"/>
    <w:rsid w:val="00140127"/>
    <w:rsid w:val="0014694F"/>
    <w:rsid w:val="00147C7D"/>
    <w:rsid w:val="001572DB"/>
    <w:rsid w:val="00160936"/>
    <w:rsid w:val="00162805"/>
    <w:rsid w:val="00166E24"/>
    <w:rsid w:val="00180388"/>
    <w:rsid w:val="00181F57"/>
    <w:rsid w:val="00183262"/>
    <w:rsid w:val="00185CD5"/>
    <w:rsid w:val="001865BE"/>
    <w:rsid w:val="00196D2D"/>
    <w:rsid w:val="00197F44"/>
    <w:rsid w:val="001A0544"/>
    <w:rsid w:val="001A5108"/>
    <w:rsid w:val="001A5490"/>
    <w:rsid w:val="001A693C"/>
    <w:rsid w:val="001B183E"/>
    <w:rsid w:val="001B6B27"/>
    <w:rsid w:val="001C1B93"/>
    <w:rsid w:val="001C4F42"/>
    <w:rsid w:val="001D1E42"/>
    <w:rsid w:val="001D6D48"/>
    <w:rsid w:val="001D783B"/>
    <w:rsid w:val="001E3527"/>
    <w:rsid w:val="001E68A4"/>
    <w:rsid w:val="001F2CF8"/>
    <w:rsid w:val="001F4BE6"/>
    <w:rsid w:val="002000E3"/>
    <w:rsid w:val="00203C45"/>
    <w:rsid w:val="002047C6"/>
    <w:rsid w:val="002130E5"/>
    <w:rsid w:val="00214BEC"/>
    <w:rsid w:val="00214D5A"/>
    <w:rsid w:val="0022375E"/>
    <w:rsid w:val="002309E3"/>
    <w:rsid w:val="002404F0"/>
    <w:rsid w:val="002406C7"/>
    <w:rsid w:val="00246E89"/>
    <w:rsid w:val="00255586"/>
    <w:rsid w:val="002555D3"/>
    <w:rsid w:val="00260900"/>
    <w:rsid w:val="00264EA1"/>
    <w:rsid w:val="0026628C"/>
    <w:rsid w:val="00272E9C"/>
    <w:rsid w:val="00275C43"/>
    <w:rsid w:val="00276AC2"/>
    <w:rsid w:val="00280D4E"/>
    <w:rsid w:val="0028468B"/>
    <w:rsid w:val="00287507"/>
    <w:rsid w:val="00292AB1"/>
    <w:rsid w:val="002969D9"/>
    <w:rsid w:val="00297822"/>
    <w:rsid w:val="002A6DD0"/>
    <w:rsid w:val="002A7098"/>
    <w:rsid w:val="002C5CF9"/>
    <w:rsid w:val="002C6989"/>
    <w:rsid w:val="002D0442"/>
    <w:rsid w:val="002D1263"/>
    <w:rsid w:val="002D5CBB"/>
    <w:rsid w:val="002E2691"/>
    <w:rsid w:val="002E2788"/>
    <w:rsid w:val="002E65AA"/>
    <w:rsid w:val="002E6DB7"/>
    <w:rsid w:val="002E718A"/>
    <w:rsid w:val="002F00DE"/>
    <w:rsid w:val="003041BB"/>
    <w:rsid w:val="0031436D"/>
    <w:rsid w:val="00325713"/>
    <w:rsid w:val="00342A76"/>
    <w:rsid w:val="003548CB"/>
    <w:rsid w:val="00354EC2"/>
    <w:rsid w:val="003615E3"/>
    <w:rsid w:val="00363575"/>
    <w:rsid w:val="0036626B"/>
    <w:rsid w:val="003756D4"/>
    <w:rsid w:val="00375730"/>
    <w:rsid w:val="00376F54"/>
    <w:rsid w:val="003827E1"/>
    <w:rsid w:val="00382FE5"/>
    <w:rsid w:val="0038527A"/>
    <w:rsid w:val="00396837"/>
    <w:rsid w:val="003976CE"/>
    <w:rsid w:val="003A06C3"/>
    <w:rsid w:val="003A24AF"/>
    <w:rsid w:val="003A4337"/>
    <w:rsid w:val="003B14B6"/>
    <w:rsid w:val="003B3520"/>
    <w:rsid w:val="003B43E6"/>
    <w:rsid w:val="003B65FA"/>
    <w:rsid w:val="003C0B46"/>
    <w:rsid w:val="003C360D"/>
    <w:rsid w:val="003C504D"/>
    <w:rsid w:val="003D5F51"/>
    <w:rsid w:val="003E2625"/>
    <w:rsid w:val="003E4C9A"/>
    <w:rsid w:val="003E72A3"/>
    <w:rsid w:val="003F5ED7"/>
    <w:rsid w:val="00400BF5"/>
    <w:rsid w:val="00407361"/>
    <w:rsid w:val="004115E4"/>
    <w:rsid w:val="00417ACC"/>
    <w:rsid w:val="00423C7D"/>
    <w:rsid w:val="00425CEA"/>
    <w:rsid w:val="00430ED5"/>
    <w:rsid w:val="00431E3C"/>
    <w:rsid w:val="00432FC8"/>
    <w:rsid w:val="00435638"/>
    <w:rsid w:val="004421F5"/>
    <w:rsid w:val="0044297B"/>
    <w:rsid w:val="00442B69"/>
    <w:rsid w:val="00450E6F"/>
    <w:rsid w:val="004722F9"/>
    <w:rsid w:val="004737C1"/>
    <w:rsid w:val="00476C56"/>
    <w:rsid w:val="00476FF4"/>
    <w:rsid w:val="004833A8"/>
    <w:rsid w:val="00486919"/>
    <w:rsid w:val="00487AD1"/>
    <w:rsid w:val="004962BA"/>
    <w:rsid w:val="004A0D63"/>
    <w:rsid w:val="004A5395"/>
    <w:rsid w:val="004B02D7"/>
    <w:rsid w:val="004B043D"/>
    <w:rsid w:val="004B0F5B"/>
    <w:rsid w:val="004B6DB6"/>
    <w:rsid w:val="004B7094"/>
    <w:rsid w:val="004B75FF"/>
    <w:rsid w:val="004B78F1"/>
    <w:rsid w:val="004C0D8B"/>
    <w:rsid w:val="004C5A30"/>
    <w:rsid w:val="004D3D00"/>
    <w:rsid w:val="004D7FF6"/>
    <w:rsid w:val="004E161A"/>
    <w:rsid w:val="004E29F6"/>
    <w:rsid w:val="004F19B6"/>
    <w:rsid w:val="004F5D93"/>
    <w:rsid w:val="005008C8"/>
    <w:rsid w:val="00501244"/>
    <w:rsid w:val="00507A3A"/>
    <w:rsid w:val="005119C2"/>
    <w:rsid w:val="00512CAA"/>
    <w:rsid w:val="0051723E"/>
    <w:rsid w:val="00524FB9"/>
    <w:rsid w:val="005266EF"/>
    <w:rsid w:val="0052694B"/>
    <w:rsid w:val="00527354"/>
    <w:rsid w:val="005303EE"/>
    <w:rsid w:val="005365CD"/>
    <w:rsid w:val="00543338"/>
    <w:rsid w:val="00543D3D"/>
    <w:rsid w:val="005476D7"/>
    <w:rsid w:val="00560EC6"/>
    <w:rsid w:val="0056638B"/>
    <w:rsid w:val="00571713"/>
    <w:rsid w:val="00572D14"/>
    <w:rsid w:val="00574CDF"/>
    <w:rsid w:val="005752EF"/>
    <w:rsid w:val="00583D07"/>
    <w:rsid w:val="00586112"/>
    <w:rsid w:val="005904FA"/>
    <w:rsid w:val="0059657E"/>
    <w:rsid w:val="005A236A"/>
    <w:rsid w:val="005A3487"/>
    <w:rsid w:val="005A50C6"/>
    <w:rsid w:val="005A5295"/>
    <w:rsid w:val="005B320D"/>
    <w:rsid w:val="005C1B75"/>
    <w:rsid w:val="005C226C"/>
    <w:rsid w:val="005C3FD6"/>
    <w:rsid w:val="005C7B7A"/>
    <w:rsid w:val="005D60A0"/>
    <w:rsid w:val="005E0606"/>
    <w:rsid w:val="005E7508"/>
    <w:rsid w:val="005F1CE9"/>
    <w:rsid w:val="005F3EB0"/>
    <w:rsid w:val="006041ED"/>
    <w:rsid w:val="00605C33"/>
    <w:rsid w:val="006066FF"/>
    <w:rsid w:val="006115E4"/>
    <w:rsid w:val="00613781"/>
    <w:rsid w:val="006141D1"/>
    <w:rsid w:val="0061495D"/>
    <w:rsid w:val="006152E6"/>
    <w:rsid w:val="006173B7"/>
    <w:rsid w:val="00620A11"/>
    <w:rsid w:val="00624331"/>
    <w:rsid w:val="00624473"/>
    <w:rsid w:val="006244E7"/>
    <w:rsid w:val="00625DFF"/>
    <w:rsid w:val="00627F12"/>
    <w:rsid w:val="0063612B"/>
    <w:rsid w:val="00636C7A"/>
    <w:rsid w:val="006414A5"/>
    <w:rsid w:val="0066036A"/>
    <w:rsid w:val="006605E2"/>
    <w:rsid w:val="0066360F"/>
    <w:rsid w:val="00665045"/>
    <w:rsid w:val="00666BC8"/>
    <w:rsid w:val="00676437"/>
    <w:rsid w:val="0068198D"/>
    <w:rsid w:val="006819BB"/>
    <w:rsid w:val="00681FAA"/>
    <w:rsid w:val="006870AB"/>
    <w:rsid w:val="006875A7"/>
    <w:rsid w:val="0069193E"/>
    <w:rsid w:val="00692162"/>
    <w:rsid w:val="0069250D"/>
    <w:rsid w:val="0069478D"/>
    <w:rsid w:val="00696BCF"/>
    <w:rsid w:val="006A1CF4"/>
    <w:rsid w:val="006A35C3"/>
    <w:rsid w:val="006A3A59"/>
    <w:rsid w:val="006A5A32"/>
    <w:rsid w:val="006A6BEE"/>
    <w:rsid w:val="006A6DDF"/>
    <w:rsid w:val="006B1DA2"/>
    <w:rsid w:val="006C66CD"/>
    <w:rsid w:val="006E1AAD"/>
    <w:rsid w:val="006E5D56"/>
    <w:rsid w:val="006F4C94"/>
    <w:rsid w:val="006F52D1"/>
    <w:rsid w:val="00703865"/>
    <w:rsid w:val="007038CF"/>
    <w:rsid w:val="00706207"/>
    <w:rsid w:val="007121FD"/>
    <w:rsid w:val="007146AE"/>
    <w:rsid w:val="00716C7B"/>
    <w:rsid w:val="00723A12"/>
    <w:rsid w:val="00730056"/>
    <w:rsid w:val="007319C6"/>
    <w:rsid w:val="00733F71"/>
    <w:rsid w:val="00734E64"/>
    <w:rsid w:val="00743896"/>
    <w:rsid w:val="00752FE3"/>
    <w:rsid w:val="00757964"/>
    <w:rsid w:val="00757FE2"/>
    <w:rsid w:val="00760CC3"/>
    <w:rsid w:val="00762FDB"/>
    <w:rsid w:val="00765E08"/>
    <w:rsid w:val="00767B44"/>
    <w:rsid w:val="00772CF2"/>
    <w:rsid w:val="00775E07"/>
    <w:rsid w:val="0078020D"/>
    <w:rsid w:val="00781B76"/>
    <w:rsid w:val="007833AA"/>
    <w:rsid w:val="00784CFB"/>
    <w:rsid w:val="00786680"/>
    <w:rsid w:val="00793388"/>
    <w:rsid w:val="007961E8"/>
    <w:rsid w:val="007A79A3"/>
    <w:rsid w:val="007B2204"/>
    <w:rsid w:val="007B76A8"/>
    <w:rsid w:val="007C4B26"/>
    <w:rsid w:val="007D433C"/>
    <w:rsid w:val="007E1552"/>
    <w:rsid w:val="007F06C1"/>
    <w:rsid w:val="007F6781"/>
    <w:rsid w:val="007F6A6D"/>
    <w:rsid w:val="007F7DD0"/>
    <w:rsid w:val="008303EB"/>
    <w:rsid w:val="00840181"/>
    <w:rsid w:val="00845511"/>
    <w:rsid w:val="008605DF"/>
    <w:rsid w:val="008619E5"/>
    <w:rsid w:val="00867D9F"/>
    <w:rsid w:val="008702EC"/>
    <w:rsid w:val="00872D82"/>
    <w:rsid w:val="008744CE"/>
    <w:rsid w:val="0088013D"/>
    <w:rsid w:val="00880F73"/>
    <w:rsid w:val="00885F59"/>
    <w:rsid w:val="00891877"/>
    <w:rsid w:val="00891BFA"/>
    <w:rsid w:val="00891D26"/>
    <w:rsid w:val="008A31D2"/>
    <w:rsid w:val="008B01E0"/>
    <w:rsid w:val="008B3F01"/>
    <w:rsid w:val="008B5629"/>
    <w:rsid w:val="008B5D1C"/>
    <w:rsid w:val="008C5A66"/>
    <w:rsid w:val="008D1BA6"/>
    <w:rsid w:val="008D58F9"/>
    <w:rsid w:val="008E0EF7"/>
    <w:rsid w:val="008F30C1"/>
    <w:rsid w:val="00901BE9"/>
    <w:rsid w:val="00905528"/>
    <w:rsid w:val="00905578"/>
    <w:rsid w:val="009130A5"/>
    <w:rsid w:val="009201D9"/>
    <w:rsid w:val="00924BF6"/>
    <w:rsid w:val="00924EC5"/>
    <w:rsid w:val="00932AFA"/>
    <w:rsid w:val="009342AD"/>
    <w:rsid w:val="00937385"/>
    <w:rsid w:val="00954560"/>
    <w:rsid w:val="009546A7"/>
    <w:rsid w:val="00962D8A"/>
    <w:rsid w:val="0097332A"/>
    <w:rsid w:val="0097604B"/>
    <w:rsid w:val="00984E4A"/>
    <w:rsid w:val="00987560"/>
    <w:rsid w:val="00995AB2"/>
    <w:rsid w:val="009A1258"/>
    <w:rsid w:val="009A3567"/>
    <w:rsid w:val="009B48D2"/>
    <w:rsid w:val="009B63D6"/>
    <w:rsid w:val="009C55D1"/>
    <w:rsid w:val="009C7EC1"/>
    <w:rsid w:val="009D162D"/>
    <w:rsid w:val="009E0136"/>
    <w:rsid w:val="009E0E9B"/>
    <w:rsid w:val="009E27DF"/>
    <w:rsid w:val="009E4626"/>
    <w:rsid w:val="009E6A77"/>
    <w:rsid w:val="009F1898"/>
    <w:rsid w:val="009F6573"/>
    <w:rsid w:val="00A01803"/>
    <w:rsid w:val="00A0590F"/>
    <w:rsid w:val="00A102A1"/>
    <w:rsid w:val="00A119DB"/>
    <w:rsid w:val="00A15E34"/>
    <w:rsid w:val="00A206E5"/>
    <w:rsid w:val="00A23889"/>
    <w:rsid w:val="00A23E46"/>
    <w:rsid w:val="00A41B54"/>
    <w:rsid w:val="00A42216"/>
    <w:rsid w:val="00A42D5A"/>
    <w:rsid w:val="00A53583"/>
    <w:rsid w:val="00A602A5"/>
    <w:rsid w:val="00A62C3A"/>
    <w:rsid w:val="00A673A1"/>
    <w:rsid w:val="00A712D1"/>
    <w:rsid w:val="00A757C1"/>
    <w:rsid w:val="00A76B34"/>
    <w:rsid w:val="00A80C3A"/>
    <w:rsid w:val="00AA035A"/>
    <w:rsid w:val="00AA3E65"/>
    <w:rsid w:val="00AA4F00"/>
    <w:rsid w:val="00AA5F8D"/>
    <w:rsid w:val="00AB2CF3"/>
    <w:rsid w:val="00AB5453"/>
    <w:rsid w:val="00AB5726"/>
    <w:rsid w:val="00AB5E05"/>
    <w:rsid w:val="00AD4413"/>
    <w:rsid w:val="00AD54E4"/>
    <w:rsid w:val="00AD6114"/>
    <w:rsid w:val="00AE0A0E"/>
    <w:rsid w:val="00AF3309"/>
    <w:rsid w:val="00B029D9"/>
    <w:rsid w:val="00B036E5"/>
    <w:rsid w:val="00B05A08"/>
    <w:rsid w:val="00B06E13"/>
    <w:rsid w:val="00B11F9E"/>
    <w:rsid w:val="00B12DA9"/>
    <w:rsid w:val="00B1396B"/>
    <w:rsid w:val="00B166FA"/>
    <w:rsid w:val="00B17378"/>
    <w:rsid w:val="00B21DF1"/>
    <w:rsid w:val="00B2253D"/>
    <w:rsid w:val="00B239B2"/>
    <w:rsid w:val="00B31FAC"/>
    <w:rsid w:val="00B5582C"/>
    <w:rsid w:val="00B577EB"/>
    <w:rsid w:val="00B61C37"/>
    <w:rsid w:val="00B7266C"/>
    <w:rsid w:val="00B75C77"/>
    <w:rsid w:val="00B828DE"/>
    <w:rsid w:val="00B86AA9"/>
    <w:rsid w:val="00B90B44"/>
    <w:rsid w:val="00B93A3B"/>
    <w:rsid w:val="00B94B04"/>
    <w:rsid w:val="00B97E12"/>
    <w:rsid w:val="00BA107B"/>
    <w:rsid w:val="00BB07F0"/>
    <w:rsid w:val="00BB2E40"/>
    <w:rsid w:val="00BB34DE"/>
    <w:rsid w:val="00BB55E4"/>
    <w:rsid w:val="00BB75DA"/>
    <w:rsid w:val="00BC03FB"/>
    <w:rsid w:val="00BC1A73"/>
    <w:rsid w:val="00BD16DC"/>
    <w:rsid w:val="00BD19A8"/>
    <w:rsid w:val="00BD1B8E"/>
    <w:rsid w:val="00BD7601"/>
    <w:rsid w:val="00BF17E4"/>
    <w:rsid w:val="00BF21D6"/>
    <w:rsid w:val="00BF3844"/>
    <w:rsid w:val="00C02BC9"/>
    <w:rsid w:val="00C0478E"/>
    <w:rsid w:val="00C058D1"/>
    <w:rsid w:val="00C063E5"/>
    <w:rsid w:val="00C12A43"/>
    <w:rsid w:val="00C12A68"/>
    <w:rsid w:val="00C13154"/>
    <w:rsid w:val="00C13806"/>
    <w:rsid w:val="00C1538B"/>
    <w:rsid w:val="00C20221"/>
    <w:rsid w:val="00C26FDF"/>
    <w:rsid w:val="00C331BD"/>
    <w:rsid w:val="00C36070"/>
    <w:rsid w:val="00C36CAD"/>
    <w:rsid w:val="00C43036"/>
    <w:rsid w:val="00C43C30"/>
    <w:rsid w:val="00C555E0"/>
    <w:rsid w:val="00C56FFA"/>
    <w:rsid w:val="00C6660B"/>
    <w:rsid w:val="00C67002"/>
    <w:rsid w:val="00C83CAD"/>
    <w:rsid w:val="00C84DAD"/>
    <w:rsid w:val="00C91D9A"/>
    <w:rsid w:val="00CA488D"/>
    <w:rsid w:val="00CB0071"/>
    <w:rsid w:val="00CB1FF9"/>
    <w:rsid w:val="00CB2340"/>
    <w:rsid w:val="00CC3ABA"/>
    <w:rsid w:val="00CC7FB7"/>
    <w:rsid w:val="00CD3FC5"/>
    <w:rsid w:val="00CD4CB6"/>
    <w:rsid w:val="00CE071B"/>
    <w:rsid w:val="00CE6EEA"/>
    <w:rsid w:val="00D02F56"/>
    <w:rsid w:val="00D0617E"/>
    <w:rsid w:val="00D07F37"/>
    <w:rsid w:val="00D11A3F"/>
    <w:rsid w:val="00D140D7"/>
    <w:rsid w:val="00D16433"/>
    <w:rsid w:val="00D216FF"/>
    <w:rsid w:val="00D22459"/>
    <w:rsid w:val="00D23C32"/>
    <w:rsid w:val="00D262AA"/>
    <w:rsid w:val="00D273AE"/>
    <w:rsid w:val="00D36319"/>
    <w:rsid w:val="00D45742"/>
    <w:rsid w:val="00D46B91"/>
    <w:rsid w:val="00D479DC"/>
    <w:rsid w:val="00D47BAC"/>
    <w:rsid w:val="00D500FE"/>
    <w:rsid w:val="00D524C4"/>
    <w:rsid w:val="00D57982"/>
    <w:rsid w:val="00D619C3"/>
    <w:rsid w:val="00D63C0C"/>
    <w:rsid w:val="00D6457C"/>
    <w:rsid w:val="00D65FEC"/>
    <w:rsid w:val="00D6662C"/>
    <w:rsid w:val="00D672E3"/>
    <w:rsid w:val="00D72A3E"/>
    <w:rsid w:val="00D74368"/>
    <w:rsid w:val="00D81086"/>
    <w:rsid w:val="00D83BC3"/>
    <w:rsid w:val="00D83C48"/>
    <w:rsid w:val="00D87E86"/>
    <w:rsid w:val="00D95052"/>
    <w:rsid w:val="00D95242"/>
    <w:rsid w:val="00DA55DD"/>
    <w:rsid w:val="00DA5620"/>
    <w:rsid w:val="00DB174B"/>
    <w:rsid w:val="00DC1902"/>
    <w:rsid w:val="00DE3AA9"/>
    <w:rsid w:val="00DE43CB"/>
    <w:rsid w:val="00DE4952"/>
    <w:rsid w:val="00DE556B"/>
    <w:rsid w:val="00DE6251"/>
    <w:rsid w:val="00DE7D5E"/>
    <w:rsid w:val="00DF1394"/>
    <w:rsid w:val="00DF15C7"/>
    <w:rsid w:val="00DF6736"/>
    <w:rsid w:val="00DF75D4"/>
    <w:rsid w:val="00E02C19"/>
    <w:rsid w:val="00E0799F"/>
    <w:rsid w:val="00E2140F"/>
    <w:rsid w:val="00E22857"/>
    <w:rsid w:val="00E2378E"/>
    <w:rsid w:val="00E24CF0"/>
    <w:rsid w:val="00E322A8"/>
    <w:rsid w:val="00E3262F"/>
    <w:rsid w:val="00E37202"/>
    <w:rsid w:val="00E37663"/>
    <w:rsid w:val="00E4533C"/>
    <w:rsid w:val="00E64FAE"/>
    <w:rsid w:val="00E65803"/>
    <w:rsid w:val="00E65E09"/>
    <w:rsid w:val="00E730C0"/>
    <w:rsid w:val="00E741B0"/>
    <w:rsid w:val="00E771D6"/>
    <w:rsid w:val="00E854E4"/>
    <w:rsid w:val="00E91DD7"/>
    <w:rsid w:val="00E9376F"/>
    <w:rsid w:val="00E95A8C"/>
    <w:rsid w:val="00EA32BC"/>
    <w:rsid w:val="00EA4826"/>
    <w:rsid w:val="00EA574A"/>
    <w:rsid w:val="00EA5C51"/>
    <w:rsid w:val="00EB225E"/>
    <w:rsid w:val="00EC0A57"/>
    <w:rsid w:val="00EC5DBB"/>
    <w:rsid w:val="00EC63DC"/>
    <w:rsid w:val="00ED2E28"/>
    <w:rsid w:val="00ED462F"/>
    <w:rsid w:val="00ED69B9"/>
    <w:rsid w:val="00EE1F2C"/>
    <w:rsid w:val="00EE781A"/>
    <w:rsid w:val="00EF27E2"/>
    <w:rsid w:val="00EF4203"/>
    <w:rsid w:val="00EF59FD"/>
    <w:rsid w:val="00EF63C0"/>
    <w:rsid w:val="00F041F2"/>
    <w:rsid w:val="00F05E50"/>
    <w:rsid w:val="00F07A5C"/>
    <w:rsid w:val="00F12981"/>
    <w:rsid w:val="00F24AA6"/>
    <w:rsid w:val="00F35704"/>
    <w:rsid w:val="00F405D4"/>
    <w:rsid w:val="00F413C2"/>
    <w:rsid w:val="00F50560"/>
    <w:rsid w:val="00F61319"/>
    <w:rsid w:val="00F67F1D"/>
    <w:rsid w:val="00F70217"/>
    <w:rsid w:val="00F70CFC"/>
    <w:rsid w:val="00F7760B"/>
    <w:rsid w:val="00F80539"/>
    <w:rsid w:val="00F82925"/>
    <w:rsid w:val="00F858C7"/>
    <w:rsid w:val="00F90E19"/>
    <w:rsid w:val="00F927B1"/>
    <w:rsid w:val="00F965D6"/>
    <w:rsid w:val="00FB1295"/>
    <w:rsid w:val="00FB72EB"/>
    <w:rsid w:val="00FC2B9A"/>
    <w:rsid w:val="00FD2F6B"/>
    <w:rsid w:val="00FD3BCD"/>
    <w:rsid w:val="00FD4517"/>
    <w:rsid w:val="00FE053D"/>
    <w:rsid w:val="00FE767E"/>
    <w:rsid w:val="00FF2F68"/>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1735E"/>
  <w15:docId w15:val="{222DAD8C-685D-4FFB-B5FB-D078D5F3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EA5C51"/>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5A236A"/>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550773835">
      <w:bodyDiv w:val="1"/>
      <w:marLeft w:val="0"/>
      <w:marRight w:val="0"/>
      <w:marTop w:val="0"/>
      <w:marBottom w:val="0"/>
      <w:divBdr>
        <w:top w:val="none" w:sz="0" w:space="0" w:color="auto"/>
        <w:left w:val="none" w:sz="0" w:space="0" w:color="auto"/>
        <w:bottom w:val="none" w:sz="0" w:space="0" w:color="auto"/>
        <w:right w:val="none" w:sz="0" w:space="0" w:color="auto"/>
      </w:divBdr>
      <w:divsChild>
        <w:div w:id="937448545">
          <w:marLeft w:val="0"/>
          <w:marRight w:val="0"/>
          <w:marTop w:val="0"/>
          <w:marBottom w:val="0"/>
          <w:divBdr>
            <w:top w:val="none" w:sz="0" w:space="0" w:color="auto"/>
            <w:left w:val="none" w:sz="0" w:space="0" w:color="auto"/>
            <w:bottom w:val="none" w:sz="0" w:space="0" w:color="auto"/>
            <w:right w:val="none" w:sz="0" w:space="0" w:color="auto"/>
          </w:divBdr>
          <w:divsChild>
            <w:div w:id="129597053">
              <w:marLeft w:val="0"/>
              <w:marRight w:val="0"/>
              <w:marTop w:val="0"/>
              <w:marBottom w:val="0"/>
              <w:divBdr>
                <w:top w:val="none" w:sz="0" w:space="0" w:color="auto"/>
                <w:left w:val="none" w:sz="0" w:space="0" w:color="auto"/>
                <w:bottom w:val="none" w:sz="0" w:space="0" w:color="auto"/>
                <w:right w:val="none" w:sz="0" w:space="0" w:color="auto"/>
              </w:divBdr>
              <w:divsChild>
                <w:div w:id="1732845974">
                  <w:marLeft w:val="0"/>
                  <w:marRight w:val="0"/>
                  <w:marTop w:val="0"/>
                  <w:marBottom w:val="0"/>
                  <w:divBdr>
                    <w:top w:val="none" w:sz="0" w:space="0" w:color="auto"/>
                    <w:left w:val="none" w:sz="0" w:space="0" w:color="auto"/>
                    <w:bottom w:val="none" w:sz="0" w:space="0" w:color="auto"/>
                    <w:right w:val="none" w:sz="0" w:space="0" w:color="auto"/>
                  </w:divBdr>
                  <w:divsChild>
                    <w:div w:id="734745051">
                      <w:marLeft w:val="0"/>
                      <w:marRight w:val="0"/>
                      <w:marTop w:val="0"/>
                      <w:marBottom w:val="0"/>
                      <w:divBdr>
                        <w:top w:val="none" w:sz="0" w:space="0" w:color="auto"/>
                        <w:left w:val="none" w:sz="0" w:space="0" w:color="auto"/>
                        <w:bottom w:val="none" w:sz="0" w:space="0" w:color="auto"/>
                        <w:right w:val="none" w:sz="0" w:space="0" w:color="auto"/>
                      </w:divBdr>
                      <w:divsChild>
                        <w:div w:id="2042583321">
                          <w:marLeft w:val="150"/>
                          <w:marRight w:val="150"/>
                          <w:marTop w:val="0"/>
                          <w:marBottom w:val="0"/>
                          <w:divBdr>
                            <w:top w:val="none" w:sz="0" w:space="0" w:color="auto"/>
                            <w:left w:val="none" w:sz="0" w:space="0" w:color="auto"/>
                            <w:bottom w:val="none" w:sz="0" w:space="0" w:color="auto"/>
                            <w:right w:val="none" w:sz="0" w:space="0" w:color="auto"/>
                          </w:divBdr>
                          <w:divsChild>
                            <w:div w:id="1932809348">
                              <w:marLeft w:val="150"/>
                              <w:marRight w:val="150"/>
                              <w:marTop w:val="0"/>
                              <w:marBottom w:val="0"/>
                              <w:divBdr>
                                <w:top w:val="none" w:sz="0" w:space="0" w:color="auto"/>
                                <w:left w:val="none" w:sz="0" w:space="0" w:color="auto"/>
                                <w:bottom w:val="none" w:sz="0" w:space="0" w:color="auto"/>
                                <w:right w:val="none" w:sz="0" w:space="0" w:color="auto"/>
                              </w:divBdr>
                              <w:divsChild>
                                <w:div w:id="1816335334">
                                  <w:marLeft w:val="0"/>
                                  <w:marRight w:val="0"/>
                                  <w:marTop w:val="0"/>
                                  <w:marBottom w:val="0"/>
                                  <w:divBdr>
                                    <w:top w:val="none" w:sz="0" w:space="0" w:color="auto"/>
                                    <w:left w:val="none" w:sz="0" w:space="0" w:color="auto"/>
                                    <w:bottom w:val="none" w:sz="0" w:space="0" w:color="auto"/>
                                    <w:right w:val="none" w:sz="0" w:space="0" w:color="auto"/>
                                  </w:divBdr>
                                  <w:divsChild>
                                    <w:div w:id="1462965275">
                                      <w:marLeft w:val="0"/>
                                      <w:marRight w:val="0"/>
                                      <w:marTop w:val="0"/>
                                      <w:marBottom w:val="0"/>
                                      <w:divBdr>
                                        <w:top w:val="none" w:sz="0" w:space="0" w:color="auto"/>
                                        <w:left w:val="none" w:sz="0" w:space="0" w:color="auto"/>
                                        <w:bottom w:val="none" w:sz="0" w:space="0" w:color="auto"/>
                                        <w:right w:val="none" w:sz="0" w:space="0" w:color="auto"/>
                                      </w:divBdr>
                                      <w:divsChild>
                                        <w:div w:id="7374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882643199">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33643655">
      <w:bodyDiv w:val="1"/>
      <w:marLeft w:val="0"/>
      <w:marRight w:val="0"/>
      <w:marTop w:val="0"/>
      <w:marBottom w:val="0"/>
      <w:divBdr>
        <w:top w:val="none" w:sz="0" w:space="0" w:color="auto"/>
        <w:left w:val="none" w:sz="0" w:space="0" w:color="auto"/>
        <w:bottom w:val="none" w:sz="0" w:space="0" w:color="auto"/>
        <w:right w:val="none" w:sz="0" w:space="0" w:color="auto"/>
      </w:divBdr>
      <w:divsChild>
        <w:div w:id="101193311">
          <w:marLeft w:val="0"/>
          <w:marRight w:val="0"/>
          <w:marTop w:val="0"/>
          <w:marBottom w:val="0"/>
          <w:divBdr>
            <w:top w:val="none" w:sz="0" w:space="0" w:color="auto"/>
            <w:left w:val="none" w:sz="0" w:space="0" w:color="auto"/>
            <w:bottom w:val="none" w:sz="0" w:space="0" w:color="auto"/>
            <w:right w:val="none" w:sz="0" w:space="0" w:color="auto"/>
          </w:divBdr>
          <w:divsChild>
            <w:div w:id="1192954697">
              <w:marLeft w:val="0"/>
              <w:marRight w:val="0"/>
              <w:marTop w:val="0"/>
              <w:marBottom w:val="0"/>
              <w:divBdr>
                <w:top w:val="none" w:sz="0" w:space="0" w:color="auto"/>
                <w:left w:val="none" w:sz="0" w:space="0" w:color="auto"/>
                <w:bottom w:val="none" w:sz="0" w:space="0" w:color="auto"/>
                <w:right w:val="none" w:sz="0" w:space="0" w:color="auto"/>
              </w:divBdr>
              <w:divsChild>
                <w:div w:id="493840086">
                  <w:marLeft w:val="0"/>
                  <w:marRight w:val="0"/>
                  <w:marTop w:val="0"/>
                  <w:marBottom w:val="0"/>
                  <w:divBdr>
                    <w:top w:val="none" w:sz="0" w:space="0" w:color="auto"/>
                    <w:left w:val="none" w:sz="0" w:space="0" w:color="auto"/>
                    <w:bottom w:val="none" w:sz="0" w:space="0" w:color="auto"/>
                    <w:right w:val="none" w:sz="0" w:space="0" w:color="auto"/>
                  </w:divBdr>
                  <w:divsChild>
                    <w:div w:id="541669327">
                      <w:marLeft w:val="0"/>
                      <w:marRight w:val="0"/>
                      <w:marTop w:val="0"/>
                      <w:marBottom w:val="0"/>
                      <w:divBdr>
                        <w:top w:val="none" w:sz="0" w:space="0" w:color="auto"/>
                        <w:left w:val="none" w:sz="0" w:space="0" w:color="auto"/>
                        <w:bottom w:val="none" w:sz="0" w:space="0" w:color="auto"/>
                        <w:right w:val="none" w:sz="0" w:space="0" w:color="auto"/>
                      </w:divBdr>
                      <w:divsChild>
                        <w:div w:id="1245144619">
                          <w:marLeft w:val="150"/>
                          <w:marRight w:val="150"/>
                          <w:marTop w:val="0"/>
                          <w:marBottom w:val="0"/>
                          <w:divBdr>
                            <w:top w:val="none" w:sz="0" w:space="0" w:color="auto"/>
                            <w:left w:val="none" w:sz="0" w:space="0" w:color="auto"/>
                            <w:bottom w:val="none" w:sz="0" w:space="0" w:color="auto"/>
                            <w:right w:val="none" w:sz="0" w:space="0" w:color="auto"/>
                          </w:divBdr>
                          <w:divsChild>
                            <w:div w:id="589775782">
                              <w:marLeft w:val="150"/>
                              <w:marRight w:val="150"/>
                              <w:marTop w:val="0"/>
                              <w:marBottom w:val="0"/>
                              <w:divBdr>
                                <w:top w:val="none" w:sz="0" w:space="0" w:color="auto"/>
                                <w:left w:val="none" w:sz="0" w:space="0" w:color="auto"/>
                                <w:bottom w:val="none" w:sz="0" w:space="0" w:color="auto"/>
                                <w:right w:val="none" w:sz="0" w:space="0" w:color="auto"/>
                              </w:divBdr>
                              <w:divsChild>
                                <w:div w:id="588389772">
                                  <w:marLeft w:val="150"/>
                                  <w:marRight w:val="150"/>
                                  <w:marTop w:val="0"/>
                                  <w:marBottom w:val="0"/>
                                  <w:divBdr>
                                    <w:top w:val="none" w:sz="0" w:space="0" w:color="auto"/>
                                    <w:left w:val="none" w:sz="0" w:space="0" w:color="auto"/>
                                    <w:bottom w:val="none" w:sz="0" w:space="0" w:color="auto"/>
                                    <w:right w:val="none" w:sz="0" w:space="0" w:color="auto"/>
                                  </w:divBdr>
                                  <w:divsChild>
                                    <w:div w:id="1986008393">
                                      <w:marLeft w:val="0"/>
                                      <w:marRight w:val="0"/>
                                      <w:marTop w:val="0"/>
                                      <w:marBottom w:val="0"/>
                                      <w:divBdr>
                                        <w:top w:val="none" w:sz="0" w:space="0" w:color="auto"/>
                                        <w:left w:val="none" w:sz="0" w:space="0" w:color="auto"/>
                                        <w:bottom w:val="none" w:sz="0" w:space="0" w:color="auto"/>
                                        <w:right w:val="none" w:sz="0" w:space="0" w:color="auto"/>
                                      </w:divBdr>
                                      <w:divsChild>
                                        <w:div w:id="1192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295603022">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474330122">
      <w:bodyDiv w:val="1"/>
      <w:marLeft w:val="0"/>
      <w:marRight w:val="0"/>
      <w:marTop w:val="0"/>
      <w:marBottom w:val="0"/>
      <w:divBdr>
        <w:top w:val="none" w:sz="0" w:space="0" w:color="auto"/>
        <w:left w:val="none" w:sz="0" w:space="0" w:color="auto"/>
        <w:bottom w:val="none" w:sz="0" w:space="0" w:color="auto"/>
        <w:right w:val="none" w:sz="0" w:space="0" w:color="auto"/>
      </w:divBdr>
      <w:divsChild>
        <w:div w:id="219362967">
          <w:marLeft w:val="0"/>
          <w:marRight w:val="0"/>
          <w:marTop w:val="0"/>
          <w:marBottom w:val="0"/>
          <w:divBdr>
            <w:top w:val="none" w:sz="0" w:space="0" w:color="auto"/>
            <w:left w:val="none" w:sz="0" w:space="0" w:color="auto"/>
            <w:bottom w:val="none" w:sz="0" w:space="0" w:color="auto"/>
            <w:right w:val="none" w:sz="0" w:space="0" w:color="auto"/>
          </w:divBdr>
          <w:divsChild>
            <w:div w:id="716515628">
              <w:marLeft w:val="0"/>
              <w:marRight w:val="0"/>
              <w:marTop w:val="0"/>
              <w:marBottom w:val="0"/>
              <w:divBdr>
                <w:top w:val="none" w:sz="0" w:space="0" w:color="auto"/>
                <w:left w:val="none" w:sz="0" w:space="0" w:color="auto"/>
                <w:bottom w:val="none" w:sz="0" w:space="0" w:color="auto"/>
                <w:right w:val="none" w:sz="0" w:space="0" w:color="auto"/>
              </w:divBdr>
              <w:divsChild>
                <w:div w:id="431822033">
                  <w:marLeft w:val="0"/>
                  <w:marRight w:val="0"/>
                  <w:marTop w:val="0"/>
                  <w:marBottom w:val="0"/>
                  <w:divBdr>
                    <w:top w:val="none" w:sz="0" w:space="0" w:color="auto"/>
                    <w:left w:val="none" w:sz="0" w:space="0" w:color="auto"/>
                    <w:bottom w:val="none" w:sz="0" w:space="0" w:color="auto"/>
                    <w:right w:val="none" w:sz="0" w:space="0" w:color="auto"/>
                  </w:divBdr>
                  <w:divsChild>
                    <w:div w:id="1409499945">
                      <w:marLeft w:val="0"/>
                      <w:marRight w:val="0"/>
                      <w:marTop w:val="0"/>
                      <w:marBottom w:val="0"/>
                      <w:divBdr>
                        <w:top w:val="none" w:sz="0" w:space="0" w:color="auto"/>
                        <w:left w:val="none" w:sz="0" w:space="0" w:color="auto"/>
                        <w:bottom w:val="none" w:sz="0" w:space="0" w:color="auto"/>
                        <w:right w:val="none" w:sz="0" w:space="0" w:color="auto"/>
                      </w:divBdr>
                      <w:divsChild>
                        <w:div w:id="1277711882">
                          <w:marLeft w:val="150"/>
                          <w:marRight w:val="150"/>
                          <w:marTop w:val="0"/>
                          <w:marBottom w:val="0"/>
                          <w:divBdr>
                            <w:top w:val="none" w:sz="0" w:space="0" w:color="auto"/>
                            <w:left w:val="none" w:sz="0" w:space="0" w:color="auto"/>
                            <w:bottom w:val="none" w:sz="0" w:space="0" w:color="auto"/>
                            <w:right w:val="none" w:sz="0" w:space="0" w:color="auto"/>
                          </w:divBdr>
                          <w:divsChild>
                            <w:div w:id="1902474794">
                              <w:marLeft w:val="150"/>
                              <w:marRight w:val="150"/>
                              <w:marTop w:val="0"/>
                              <w:marBottom w:val="0"/>
                              <w:divBdr>
                                <w:top w:val="none" w:sz="0" w:space="0" w:color="auto"/>
                                <w:left w:val="none" w:sz="0" w:space="0" w:color="auto"/>
                                <w:bottom w:val="none" w:sz="0" w:space="0" w:color="auto"/>
                                <w:right w:val="none" w:sz="0" w:space="0" w:color="auto"/>
                              </w:divBdr>
                              <w:divsChild>
                                <w:div w:id="1139882007">
                                  <w:marLeft w:val="0"/>
                                  <w:marRight w:val="0"/>
                                  <w:marTop w:val="0"/>
                                  <w:marBottom w:val="0"/>
                                  <w:divBdr>
                                    <w:top w:val="none" w:sz="0" w:space="0" w:color="auto"/>
                                    <w:left w:val="none" w:sz="0" w:space="0" w:color="auto"/>
                                    <w:bottom w:val="none" w:sz="0" w:space="0" w:color="auto"/>
                                    <w:right w:val="none" w:sz="0" w:space="0" w:color="auto"/>
                                  </w:divBdr>
                                  <w:divsChild>
                                    <w:div w:id="1211502044">
                                      <w:marLeft w:val="0"/>
                                      <w:marRight w:val="0"/>
                                      <w:marTop w:val="0"/>
                                      <w:marBottom w:val="0"/>
                                      <w:divBdr>
                                        <w:top w:val="none" w:sz="0" w:space="0" w:color="auto"/>
                                        <w:left w:val="none" w:sz="0" w:space="0" w:color="auto"/>
                                        <w:bottom w:val="none" w:sz="0" w:space="0" w:color="auto"/>
                                        <w:right w:val="none" w:sz="0" w:space="0" w:color="auto"/>
                                      </w:divBdr>
                                      <w:divsChild>
                                        <w:div w:id="14821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567574147">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theme" Target="theme/theme1.xm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glossary.justplainclear.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115"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116"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www.uhchearing.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5.xml><?xml version="1.0" encoding="utf-8"?>
<ds:datastoreItem xmlns:ds="http://schemas.openxmlformats.org/officeDocument/2006/customXml" ds:itemID="{A7D53DDB-FF54-4AAF-B508-379E61D8F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1F5D0F5-FC05-43A1-932A-079A185F1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3</Pages>
  <Words>18095</Words>
  <Characters>103148</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Davis, Alicia D</cp:lastModifiedBy>
  <cp:revision>3</cp:revision>
  <dcterms:created xsi:type="dcterms:W3CDTF">2020-10-05T20:46:00Z</dcterms:created>
  <dcterms:modified xsi:type="dcterms:W3CDTF">2020-10-05T20:46:00Z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