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bookmarkStart w:id="0" w:name="_GoBack"/>
      <w:bookmarkEnd w:id="0"/>
    </w:p>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E85C4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C84F8C">
            <w:pPr>
              <w:pStyle w:val="iBAAGMajorSectionHeader"/>
            </w:pPr>
            <w:r w:rsidRPr="00063A93">
              <w:t>Policy Data</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326C33" w:rsidP="00C84F8C">
            <w:r>
              <w:t>M Crowd Restaurant Group, Inc.</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326C33" w:rsidP="00C84F8C">
            <w:pPr>
              <w:pStyle w:val="iBAAGStandardText"/>
            </w:pPr>
            <w:r>
              <w:t>904221</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bookmarkStart w:id="1" w:name="Effective_Date"/>
            <w:r w:rsidRPr="00063A93">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326C33" w:rsidP="00C84F8C">
            <w:pPr>
              <w:pStyle w:val="iBAAGStandardText"/>
            </w:pPr>
            <w:r w:rsidRPr="00326C33">
              <w:rPr>
                <w:color w:val="000000"/>
              </w:rPr>
              <w:t>01/01/20</w:t>
            </w:r>
            <w:r w:rsidR="009D1795">
              <w:rPr>
                <w:color w:val="000000"/>
              </w:rPr>
              <w:t>20</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326C33" w:rsidP="00C84F8C">
            <w:r>
              <w:rPr>
                <w:rStyle w:val="iBAAGStandardTextChar"/>
              </w:rPr>
              <w:t>012</w:t>
            </w:r>
            <w:r w:rsidR="004E56E2" w:rsidRPr="00180015">
              <w:rPr>
                <w:rStyle w:val="iBAAGStandardTextChar"/>
              </w:rPr>
              <w:t xml:space="preserve">ACIS </w:t>
            </w:r>
            <w:r>
              <w:rPr>
                <w:rStyle w:val="iBAAGStandardTextChar"/>
              </w:rPr>
              <w:t>– PS1</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1A647B" w:rsidP="00741C44">
            <w:r>
              <w:rPr>
                <w:rStyle w:val="InstructionalTextChar"/>
                <w:b w:val="0"/>
                <w:color w:val="000000"/>
              </w:rPr>
              <w:t>Choice Plus Plan</w:t>
            </w:r>
            <w:r w:rsidR="00326C33" w:rsidRPr="00326C33">
              <w:rPr>
                <w:rStyle w:val="InstructionalTextChar"/>
                <w:b w:val="0"/>
                <w:color w:val="000000"/>
              </w:rPr>
              <w:t xml:space="preserve"> AXKQ</w:t>
            </w:r>
            <w:r w:rsidR="004E56E2" w:rsidRPr="00063A93">
              <w:t xml:space="preserve"> </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2018</w:t>
            </w:r>
            <w:r w:rsidR="00E85C4A" w:rsidRPr="00E85C4A">
              <w:t xml:space="preserve">(2019 </w:t>
            </w:r>
            <w:proofErr w:type="spellStart"/>
            <w:r w:rsidR="00E85C4A" w:rsidRPr="00E85C4A">
              <w:t>Amd</w:t>
            </w:r>
            <w:proofErr w:type="spellEnd"/>
            <w:r w:rsidR="00E85C4A" w:rsidRPr="00E85C4A">
              <w:t>)</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326C33" w:rsidP="00C84F8C">
            <w:r w:rsidRPr="00326C33">
              <w:rPr>
                <w:rStyle w:val="iBAAGStandardTextChar"/>
                <w:color w:val="000000"/>
              </w:rPr>
              <w:t>Key Accounts</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Fully Insured</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C84F8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326C33" w:rsidP="00C84F8C">
            <w:pPr>
              <w:pStyle w:val="iBAAGStandardText"/>
            </w:pPr>
            <w:r w:rsidRPr="00326C33">
              <w:rPr>
                <w:rStyle w:val="InstructionalTextChar"/>
                <w:b w:val="0"/>
                <w:color w:val="000000"/>
              </w:rPr>
              <w:t>Calendar Year</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326C33" w:rsidP="00C84F8C">
            <w:r w:rsidRPr="00326C33">
              <w:rPr>
                <w:rStyle w:val="InstructionalTextChar"/>
                <w:b w:val="0"/>
                <w:color w:val="000000"/>
              </w:rPr>
              <w:t>Texas</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326C33" w:rsidP="00C84F8C">
            <w:r w:rsidRPr="00326C33">
              <w:rPr>
                <w:rStyle w:val="iBAAGStandardTextChar"/>
                <w:color w:val="000000"/>
              </w:rPr>
              <w:t>Yes</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29085A" w:rsidP="00C84F8C">
            <w:r>
              <w:t>Ather Mohammed</w:t>
            </w:r>
          </w:p>
        </w:tc>
      </w:tr>
      <w:tr w:rsidR="004E56E2" w:rsidRPr="00063A93" w:rsidTr="00E85C4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29085A">
            <w:r>
              <w:t>Maintenance/Rework BIA</w:t>
            </w:r>
          </w:p>
        </w:tc>
      </w:tr>
      <w:tr w:rsidR="004E56E2" w:rsidRPr="00063A93" w:rsidTr="00E85C4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rsidRPr="00063A93">
              <w:t>99/99/9999</w:t>
            </w:r>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C84F8C">
        <w:tc>
          <w:tcPr>
            <w:tcW w:w="13507" w:type="dxa"/>
            <w:gridSpan w:val="2"/>
            <w:shd w:val="clear" w:color="auto" w:fill="DAEEF3"/>
          </w:tcPr>
          <w:p w:rsidR="004E56E2" w:rsidRPr="008979C9" w:rsidRDefault="004E56E2" w:rsidP="00C84F8C">
            <w:pPr>
              <w:pStyle w:val="iBAAGMajorSectionHeader"/>
            </w:pPr>
            <w:r>
              <w:t>CSR View</w:t>
            </w:r>
          </w:p>
        </w:tc>
      </w:tr>
      <w:tr w:rsidR="004E56E2" w:rsidRPr="00156928" w:rsidTr="00C84F8C">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C84F8C">
            <w:pPr>
              <w:pStyle w:val="iBAAGTableHeader"/>
            </w:pPr>
            <w:r w:rsidRPr="00156928">
              <w:t>Plan Information</w:t>
            </w:r>
          </w:p>
        </w:tc>
      </w:tr>
      <w:tr w:rsidR="004E56E2" w:rsidRPr="00156928" w:rsidTr="00C84F8C">
        <w:tblPrEx>
          <w:shd w:val="clear" w:color="auto" w:fill="auto"/>
        </w:tblPrEx>
        <w:tc>
          <w:tcPr>
            <w:tcW w:w="3517" w:type="dxa"/>
            <w:shd w:val="clear" w:color="auto" w:fill="F2DBDB"/>
          </w:tcPr>
          <w:p w:rsidR="004E56E2" w:rsidRPr="00156928" w:rsidRDefault="004E56E2" w:rsidP="00C84F8C">
            <w:pPr>
              <w:pStyle w:val="iBAAGSituationBoxName"/>
            </w:pPr>
            <w:bookmarkStart w:id="2" w:name="Preexisting_Conditions"/>
            <w:r w:rsidRPr="00156928">
              <w:t>Are pre-existing conditions covered?</w:t>
            </w:r>
            <w:bookmarkEnd w:id="2"/>
          </w:p>
          <w:p w:rsidR="004E56E2" w:rsidRPr="00156928" w:rsidRDefault="004E56E2" w:rsidP="00C84F8C"/>
        </w:tc>
        <w:tc>
          <w:tcPr>
            <w:tcW w:w="9990" w:type="dxa"/>
            <w:shd w:val="clear" w:color="auto" w:fill="F2DBDB"/>
          </w:tcPr>
          <w:p w:rsidR="004E56E2" w:rsidRPr="00156928" w:rsidRDefault="004E56E2" w:rsidP="00C84F8C">
            <w:pPr>
              <w:pStyle w:val="iBAAGStandardText"/>
            </w:pPr>
            <w:r w:rsidRPr="00156928">
              <w:lastRenderedPageBreak/>
              <w:t>Yes</w:t>
            </w:r>
          </w:p>
        </w:tc>
      </w:tr>
      <w:tr w:rsidR="004E56E2" w:rsidRPr="00692898" w:rsidTr="00C84F8C">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C84F8C">
            <w:pPr>
              <w:pStyle w:val="iBAAGTableHeader"/>
            </w:pPr>
            <w:r w:rsidRPr="00692898">
              <w:t>Plan Information</w:t>
            </w:r>
          </w:p>
        </w:tc>
      </w:tr>
      <w:tr w:rsidR="004E56E2" w:rsidRPr="00692898" w:rsidTr="00C84F8C">
        <w:tblPrEx>
          <w:shd w:val="clear" w:color="auto" w:fill="auto"/>
        </w:tblPrEx>
        <w:tc>
          <w:tcPr>
            <w:tcW w:w="3517" w:type="dxa"/>
            <w:shd w:val="clear" w:color="auto" w:fill="F2DBDB"/>
          </w:tcPr>
          <w:p w:rsidR="004E56E2" w:rsidRPr="00692898" w:rsidRDefault="004E56E2" w:rsidP="00C84F8C">
            <w:pPr>
              <w:pStyle w:val="iBAAGSituationBoxName"/>
            </w:pPr>
            <w:bookmarkStart w:id="3" w:name="Care_Management"/>
            <w:r w:rsidRPr="00692898">
              <w:t>Care Management</w:t>
            </w:r>
            <w:bookmarkEnd w:id="3"/>
          </w:p>
          <w:p w:rsidR="004E56E2" w:rsidRPr="00692898" w:rsidRDefault="004E56E2" w:rsidP="00C84F8C"/>
        </w:tc>
        <w:tc>
          <w:tcPr>
            <w:tcW w:w="9990" w:type="dxa"/>
            <w:shd w:val="clear" w:color="auto" w:fill="F2DBDB"/>
          </w:tcPr>
          <w:p w:rsidR="004E56E2" w:rsidRDefault="004E56E2" w:rsidP="00C84F8C">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C84F8C">
            <w:pPr>
              <w:pStyle w:val="iBAAGStandardText"/>
            </w:pPr>
          </w:p>
        </w:tc>
      </w:tr>
      <w:tr w:rsidR="004E56E2" w:rsidRPr="00FF23E9" w:rsidTr="00C84F8C">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C84F8C">
            <w:pPr>
              <w:pStyle w:val="iBAAGTableHeader"/>
            </w:pPr>
            <w:r w:rsidRPr="00FF23E9">
              <w:t>Plan Information</w:t>
            </w:r>
          </w:p>
        </w:tc>
      </w:tr>
      <w:tr w:rsidR="004E56E2" w:rsidRPr="00FF23E9" w:rsidTr="00C84F8C">
        <w:tblPrEx>
          <w:shd w:val="clear" w:color="auto" w:fill="auto"/>
        </w:tblPrEx>
        <w:tc>
          <w:tcPr>
            <w:tcW w:w="3517" w:type="dxa"/>
            <w:shd w:val="clear" w:color="auto" w:fill="F2DBDB"/>
          </w:tcPr>
          <w:p w:rsidR="004E56E2" w:rsidRPr="00FF23E9" w:rsidRDefault="004E56E2" w:rsidP="00C84F8C">
            <w:pPr>
              <w:pStyle w:val="iBAAGSituationBoxName"/>
            </w:pPr>
            <w:bookmarkStart w:id="4" w:name="COBRA_Information"/>
            <w:r w:rsidRPr="00FF23E9">
              <w:t>COBRA Information</w:t>
            </w:r>
            <w:bookmarkEnd w:id="4"/>
          </w:p>
          <w:p w:rsidR="004E56E2" w:rsidRPr="00FF23E9" w:rsidRDefault="004E56E2" w:rsidP="00C84F8C"/>
          <w:p w:rsidR="004E56E2" w:rsidRPr="004D6008" w:rsidRDefault="004E56E2" w:rsidP="00C84F8C"/>
        </w:tc>
        <w:tc>
          <w:tcPr>
            <w:tcW w:w="9990" w:type="dxa"/>
            <w:shd w:val="clear" w:color="auto" w:fill="F2DBDB"/>
          </w:tcPr>
          <w:p w:rsidR="004E56E2" w:rsidRPr="00FF23E9" w:rsidRDefault="004E56E2" w:rsidP="00C84F8C">
            <w:pPr>
              <w:pStyle w:val="iBAAGStandardText"/>
            </w:pPr>
            <w:r w:rsidRPr="00FF23E9">
              <w:t xml:space="preserve">Provided by: </w:t>
            </w:r>
            <w:r w:rsidR="00326C33" w:rsidRPr="00326C33">
              <w:rPr>
                <w:color w:val="000000"/>
              </w:rPr>
              <w:t>Paycom</w:t>
            </w:r>
          </w:p>
          <w:p w:rsidR="004E56E2" w:rsidRPr="00FF23E9" w:rsidRDefault="004E56E2" w:rsidP="00C84F8C">
            <w:pPr>
              <w:pStyle w:val="iBAAGStandardText"/>
            </w:pPr>
            <w:r w:rsidRPr="00FF23E9">
              <w:t>Call 1-</w:t>
            </w:r>
            <w:r w:rsidR="00326C33" w:rsidRPr="00326C33">
              <w:rPr>
                <w:color w:val="000000"/>
              </w:rPr>
              <w:t>800-580-4505</w:t>
            </w:r>
            <w:r w:rsidRPr="00FF23E9">
              <w:t>.</w:t>
            </w:r>
          </w:p>
          <w:p w:rsidR="004E56E2" w:rsidRDefault="004E56E2" w:rsidP="00C84F8C"/>
          <w:p w:rsidR="004E56E2" w:rsidRPr="00FF23E9" w:rsidRDefault="004E56E2" w:rsidP="00C84F8C">
            <w:pPr>
              <w:pStyle w:val="iBAAGStandardTextBold"/>
            </w:pPr>
            <w:r w:rsidRPr="00FF23E9">
              <w:t>Are individual medical conversions allowed?</w:t>
            </w:r>
          </w:p>
          <w:p w:rsidR="004E56E2" w:rsidRPr="00FF23E9" w:rsidRDefault="004E56E2" w:rsidP="00C84F8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C84F8C"/>
        </w:tc>
      </w:tr>
      <w:tr w:rsidR="004E56E2" w:rsidRPr="003F3B5E" w:rsidTr="00C84F8C">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C84F8C">
            <w:pPr>
              <w:pStyle w:val="iBAAGTableHeader"/>
            </w:pPr>
            <w:r w:rsidRPr="00E4144D">
              <w:t>Plan Information</w:t>
            </w:r>
          </w:p>
        </w:tc>
      </w:tr>
      <w:tr w:rsidR="004E56E2" w:rsidRPr="003F3B5E" w:rsidTr="00C84F8C">
        <w:tblPrEx>
          <w:shd w:val="clear" w:color="auto" w:fill="auto"/>
        </w:tblPrEx>
        <w:tc>
          <w:tcPr>
            <w:tcW w:w="3517" w:type="dxa"/>
            <w:shd w:val="clear" w:color="auto" w:fill="F2DBDB"/>
          </w:tcPr>
          <w:p w:rsidR="004E56E2" w:rsidRPr="00E4144D" w:rsidRDefault="004E56E2" w:rsidP="00C84F8C">
            <w:pPr>
              <w:pStyle w:val="iBAAGSituationBoxName"/>
            </w:pPr>
            <w:bookmarkStart w:id="5" w:name="Coordination_of_Benefits"/>
            <w:r w:rsidRPr="00E4144D">
              <w:t>Coordination of Benefits (COB)</w:t>
            </w:r>
            <w:bookmarkEnd w:id="5"/>
          </w:p>
          <w:p w:rsidR="004E56E2" w:rsidRPr="00E4144D" w:rsidRDefault="004E56E2" w:rsidP="00C84F8C"/>
          <w:p w:rsidR="004E56E2" w:rsidRPr="00E4144D" w:rsidRDefault="004E56E2" w:rsidP="00C84F8C">
            <w:pPr>
              <w:pStyle w:val="InstructionalText"/>
            </w:pPr>
          </w:p>
        </w:tc>
        <w:tc>
          <w:tcPr>
            <w:tcW w:w="9990" w:type="dxa"/>
            <w:shd w:val="clear" w:color="auto" w:fill="F2DBDB"/>
          </w:tcPr>
          <w:p w:rsidR="004E56E2" w:rsidRDefault="004E56E2" w:rsidP="00C84F8C">
            <w:pPr>
              <w:pStyle w:val="iBAAGStandardText"/>
            </w:pPr>
            <w:r w:rsidRPr="00E4144D">
              <w:t>Other Insurance:  Come out whole with no bank</w:t>
            </w:r>
          </w:p>
          <w:p w:rsidR="004E56E2" w:rsidRDefault="004E56E2" w:rsidP="00C84F8C">
            <w:pPr>
              <w:pStyle w:val="iBAAGStandardText"/>
            </w:pPr>
            <w:r>
              <w:t xml:space="preserve">We will: </w:t>
            </w:r>
            <w:r>
              <w:rPr>
                <w:rStyle w:val="InstructionalTextChar"/>
              </w:rPr>
              <w:t xml:space="preserve"> </w:t>
            </w:r>
            <w:r>
              <w:t xml:space="preserve">Pay and Pursue with no threshold </w:t>
            </w:r>
          </w:p>
          <w:p w:rsidR="004E56E2" w:rsidRPr="00E4144D" w:rsidRDefault="004E56E2" w:rsidP="00C84F8C">
            <w:pPr>
              <w:pStyle w:val="iBAAGStandardText"/>
            </w:pPr>
          </w:p>
          <w:p w:rsidR="004E56E2" w:rsidRPr="00E4144D" w:rsidRDefault="004E56E2" w:rsidP="00C84F8C">
            <w:pPr>
              <w:pStyle w:val="iBAAGStandardText"/>
            </w:pPr>
            <w:r w:rsidRPr="00E4144D">
              <w:t>Medicare: Come out whole with no bank</w:t>
            </w:r>
          </w:p>
          <w:p w:rsidR="004E56E2" w:rsidRPr="00E4144D" w:rsidRDefault="004E56E2" w:rsidP="00C84F8C">
            <w:pPr>
              <w:pStyle w:val="iBAAGStandardText"/>
            </w:pPr>
          </w:p>
          <w:p w:rsidR="004E56E2" w:rsidRPr="00E4144D" w:rsidRDefault="004E56E2" w:rsidP="00C84F8C">
            <w:pPr>
              <w:pStyle w:val="iBAAGStandardTextBold"/>
            </w:pPr>
            <w:r w:rsidRPr="00E4144D">
              <w:t>What does come out whole with no bank mean?</w:t>
            </w:r>
          </w:p>
          <w:p w:rsidR="004E56E2" w:rsidRDefault="004E56E2" w:rsidP="00C84F8C">
            <w:pPr>
              <w:pStyle w:val="iBAAGStandardText"/>
            </w:pPr>
            <w:r w:rsidRPr="00E4144D">
              <w:t>If UHC is not primary, benefits may be reduced so that the total benefits paid are not more than the total allowable expense.</w:t>
            </w:r>
          </w:p>
          <w:p w:rsidR="004E56E2" w:rsidRDefault="004E56E2" w:rsidP="00C84F8C">
            <w:pPr>
              <w:pStyle w:val="iBAAGStandardText"/>
            </w:pPr>
          </w:p>
          <w:p w:rsidR="004E56E2" w:rsidRPr="00E4144D" w:rsidRDefault="004E56E2" w:rsidP="00C84F8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4E56E2" w:rsidRPr="001B2A40" w:rsidTr="00C84F8C">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C84F8C">
            <w:pPr>
              <w:pStyle w:val="iBAAGTableHeader"/>
            </w:pPr>
            <w:r w:rsidRPr="001B2A40">
              <w:t>Plan Information</w:t>
            </w:r>
          </w:p>
        </w:tc>
      </w:tr>
      <w:tr w:rsidR="004E56E2" w:rsidRPr="001B2A40" w:rsidTr="00C84F8C">
        <w:tblPrEx>
          <w:shd w:val="clear" w:color="auto" w:fill="auto"/>
        </w:tblPrEx>
        <w:tc>
          <w:tcPr>
            <w:tcW w:w="3517" w:type="dxa"/>
            <w:shd w:val="clear" w:color="auto" w:fill="F2DBDB"/>
          </w:tcPr>
          <w:p w:rsidR="004E56E2" w:rsidRPr="001B2A40" w:rsidRDefault="004E56E2" w:rsidP="00C84F8C">
            <w:pPr>
              <w:pStyle w:val="iBAAGSituationBoxName"/>
            </w:pPr>
            <w:bookmarkStart w:id="6" w:name="Eligibility_Contact"/>
            <w:r w:rsidRPr="001B2A40">
              <w:lastRenderedPageBreak/>
              <w:t>Eligibility Contact</w:t>
            </w:r>
            <w:bookmarkEnd w:id="6"/>
          </w:p>
          <w:p w:rsidR="004E56E2" w:rsidRPr="001B2A40" w:rsidRDefault="004E56E2" w:rsidP="00C84F8C"/>
        </w:tc>
        <w:tc>
          <w:tcPr>
            <w:tcW w:w="9990" w:type="dxa"/>
            <w:shd w:val="clear" w:color="auto" w:fill="F2DBDB"/>
          </w:tcPr>
          <w:p w:rsidR="004E56E2" w:rsidRPr="001B2A40" w:rsidRDefault="004E56E2" w:rsidP="00C84F8C">
            <w:pPr>
              <w:pStyle w:val="iBAAGStandardText"/>
            </w:pPr>
            <w:r w:rsidRPr="001B2A40">
              <w:t>UHC</w:t>
            </w:r>
          </w:p>
        </w:tc>
      </w:tr>
      <w:tr w:rsidR="004E56E2" w:rsidRPr="00EB62A7" w:rsidTr="00C84F8C">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C84F8C">
            <w:pPr>
              <w:pStyle w:val="iBAAGTableHeader"/>
            </w:pPr>
            <w:r w:rsidRPr="00EB62A7">
              <w:t>Plan Information</w:t>
            </w:r>
          </w:p>
        </w:tc>
      </w:tr>
      <w:tr w:rsidR="004E56E2" w:rsidRPr="00EB62A7" w:rsidTr="00C84F8C">
        <w:tblPrEx>
          <w:shd w:val="clear" w:color="auto" w:fill="auto"/>
        </w:tblPrEx>
        <w:tc>
          <w:tcPr>
            <w:tcW w:w="3517" w:type="dxa"/>
            <w:shd w:val="clear" w:color="auto" w:fill="F2DBDB"/>
          </w:tcPr>
          <w:p w:rsidR="004E56E2" w:rsidRPr="00EB62A7" w:rsidRDefault="004E56E2" w:rsidP="00C84F8C">
            <w:pPr>
              <w:pStyle w:val="iBAAGSituationBoxName"/>
            </w:pPr>
            <w:bookmarkStart w:id="7" w:name="Final_Claim_Fiduciary"/>
            <w:r w:rsidRPr="00EB62A7">
              <w:t>Final Claim Fiduciary</w:t>
            </w:r>
            <w:bookmarkEnd w:id="7"/>
          </w:p>
        </w:tc>
        <w:tc>
          <w:tcPr>
            <w:tcW w:w="9990" w:type="dxa"/>
            <w:shd w:val="clear" w:color="auto" w:fill="F2DBDB"/>
          </w:tcPr>
          <w:p w:rsidR="004E56E2" w:rsidRPr="00EB62A7" w:rsidRDefault="004E56E2" w:rsidP="00C84F8C">
            <w:pPr>
              <w:pStyle w:val="iBAAGStandardTextBold"/>
            </w:pPr>
            <w:r w:rsidRPr="00EB62A7">
              <w:t>Urgent/Escalated Appeals</w:t>
            </w:r>
          </w:p>
          <w:p w:rsidR="004E56E2" w:rsidRPr="00EB62A7" w:rsidRDefault="004E56E2" w:rsidP="00C84F8C">
            <w:pPr>
              <w:pStyle w:val="iBAAGStandardText"/>
            </w:pPr>
            <w:r w:rsidRPr="00EB62A7">
              <w:t>Any Level: UHC</w:t>
            </w:r>
          </w:p>
          <w:p w:rsidR="004E56E2" w:rsidRPr="00EB62A7" w:rsidRDefault="004E56E2" w:rsidP="00C84F8C">
            <w:pPr>
              <w:pStyle w:val="iBAAGStandardText"/>
            </w:pPr>
            <w:r w:rsidRPr="00EB62A7">
              <w:t>All agents follow your current Urgent Appeals Guidelines.</w:t>
            </w:r>
          </w:p>
          <w:p w:rsidR="004E56E2" w:rsidRPr="00EB62A7" w:rsidRDefault="004E56E2" w:rsidP="00C84F8C">
            <w:pPr>
              <w:pStyle w:val="iBAAGStandardText"/>
            </w:pPr>
          </w:p>
          <w:p w:rsidR="004E56E2" w:rsidRPr="00EB62A7" w:rsidRDefault="004E56E2" w:rsidP="00C84F8C">
            <w:pPr>
              <w:pStyle w:val="iBAAGStandardTextBold"/>
            </w:pPr>
            <w:r w:rsidRPr="00EB62A7">
              <w:t>Pre-Service &amp; Post Service</w:t>
            </w:r>
          </w:p>
          <w:p w:rsidR="004E56E2" w:rsidRPr="00EB62A7" w:rsidRDefault="004E56E2" w:rsidP="00C84F8C">
            <w:pPr>
              <w:pStyle w:val="iBAAGStandardText"/>
            </w:pPr>
            <w:r w:rsidRPr="00EB62A7">
              <w:t>Any Level: UHC</w:t>
            </w:r>
          </w:p>
          <w:p w:rsidR="004E56E2" w:rsidRPr="00EB62A7" w:rsidRDefault="004E56E2" w:rsidP="00C84F8C">
            <w:pPr>
              <w:pStyle w:val="iBAAGStandardText"/>
            </w:pPr>
          </w:p>
          <w:p w:rsidR="004E56E2" w:rsidRPr="00EB62A7" w:rsidRDefault="004E56E2" w:rsidP="00C84F8C">
            <w:pPr>
              <w:pStyle w:val="iBAAGStandardTextBold"/>
            </w:pPr>
            <w:r w:rsidRPr="00EB62A7">
              <w:t xml:space="preserve">Submit written appeal to: </w:t>
            </w:r>
          </w:p>
          <w:p w:rsidR="004E56E2" w:rsidRPr="00EB62A7" w:rsidRDefault="004E56E2" w:rsidP="00C84F8C">
            <w:pPr>
              <w:pStyle w:val="iBAAGStandardText"/>
            </w:pPr>
            <w:r w:rsidRPr="00EB62A7">
              <w:t>UnitedHealthcare</w:t>
            </w:r>
          </w:p>
          <w:p w:rsidR="004E56E2" w:rsidRPr="00EB62A7" w:rsidRDefault="004E56E2" w:rsidP="00C84F8C">
            <w:pPr>
              <w:pStyle w:val="iBAAGStandardText"/>
            </w:pPr>
            <w:r w:rsidRPr="00EB62A7">
              <w:t>P.O. Box 30573</w:t>
            </w:r>
          </w:p>
          <w:p w:rsidR="004E56E2" w:rsidRPr="00EB62A7" w:rsidRDefault="004E56E2" w:rsidP="00C84F8C">
            <w:pPr>
              <w:pStyle w:val="iBAAGStandardText"/>
            </w:pPr>
            <w:r w:rsidRPr="00EB62A7">
              <w:t>Salt Lake City, Utah 84130-0573</w:t>
            </w:r>
          </w:p>
          <w:p w:rsidR="004E56E2" w:rsidRPr="00EB62A7" w:rsidRDefault="004E56E2" w:rsidP="00C84F8C">
            <w:pPr>
              <w:pStyle w:val="iBAAGStandardText"/>
            </w:pPr>
          </w:p>
          <w:p w:rsidR="004E56E2" w:rsidRPr="00EB62A7" w:rsidRDefault="004E56E2" w:rsidP="00C84F8C">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C84F8C">
            <w:pPr>
              <w:pStyle w:val="iBAAGLevel1Bullets"/>
            </w:pPr>
            <w:r w:rsidRPr="00EB62A7">
              <w:t>Urgent appeals - 72 hours</w:t>
            </w:r>
          </w:p>
          <w:p w:rsidR="004E56E2" w:rsidRPr="00EB62A7" w:rsidRDefault="004E56E2" w:rsidP="00C84F8C">
            <w:pPr>
              <w:pStyle w:val="iBAAGLevel1Bullets"/>
            </w:pPr>
            <w:r w:rsidRPr="00EB62A7">
              <w:t>Pre-service requests - 15 calendar days</w:t>
            </w:r>
          </w:p>
          <w:p w:rsidR="004E56E2" w:rsidRPr="00EB62A7" w:rsidRDefault="004E56E2" w:rsidP="00C84F8C">
            <w:pPr>
              <w:pStyle w:val="iBAAGLevel1Bullets"/>
            </w:pPr>
            <w:r w:rsidRPr="00EB62A7">
              <w:t>Post service claims - 30 calendar days</w:t>
            </w:r>
          </w:p>
          <w:p w:rsidR="004E56E2" w:rsidRPr="00EB62A7" w:rsidRDefault="004E56E2" w:rsidP="00C84F8C"/>
          <w:p w:rsidR="004E56E2" w:rsidRPr="00EB62A7" w:rsidRDefault="004E56E2" w:rsidP="00C84F8C">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C84F8C"/>
        </w:tc>
      </w:tr>
      <w:tr w:rsidR="004E56E2" w:rsidRPr="00062A00" w:rsidTr="00C84F8C">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C84F8C">
            <w:pPr>
              <w:pStyle w:val="iBAAGTableHeader"/>
            </w:pPr>
            <w:r w:rsidRPr="00062A00">
              <w:t>Plan Information</w:t>
            </w:r>
          </w:p>
        </w:tc>
      </w:tr>
      <w:tr w:rsidR="004E56E2" w:rsidRPr="00062A00" w:rsidTr="00C84F8C">
        <w:tblPrEx>
          <w:shd w:val="clear" w:color="auto" w:fill="auto"/>
        </w:tblPrEx>
        <w:tc>
          <w:tcPr>
            <w:tcW w:w="3517" w:type="dxa"/>
            <w:shd w:val="clear" w:color="auto" w:fill="F2DBDB"/>
          </w:tcPr>
          <w:p w:rsidR="004E56E2" w:rsidRPr="00062A00" w:rsidRDefault="004E56E2" w:rsidP="00C84F8C">
            <w:pPr>
              <w:pStyle w:val="iBAAGSituationBoxName"/>
            </w:pPr>
            <w:bookmarkStart w:id="8" w:name="Health_Care_Reform"/>
            <w:r w:rsidRPr="00062A00">
              <w:t xml:space="preserve">Health Care Reform </w:t>
            </w:r>
          </w:p>
          <w:bookmarkEnd w:id="8"/>
          <w:p w:rsidR="004E56E2" w:rsidRPr="00062A00" w:rsidRDefault="004E56E2" w:rsidP="00C84F8C"/>
        </w:tc>
        <w:tc>
          <w:tcPr>
            <w:tcW w:w="9990" w:type="dxa"/>
            <w:shd w:val="clear" w:color="auto" w:fill="F2DBDB"/>
          </w:tcPr>
          <w:p w:rsidR="004E56E2" w:rsidRPr="00062A00" w:rsidRDefault="004E56E2" w:rsidP="00C84F8C">
            <w:pPr>
              <w:pStyle w:val="iBAAGStandardTextBold"/>
            </w:pPr>
            <w:r w:rsidRPr="00062A00">
              <w:t>Does Expanded Women’s Preventive Care Services apply?</w:t>
            </w:r>
          </w:p>
          <w:p w:rsidR="004E56E2" w:rsidRPr="00062A00" w:rsidRDefault="004E56E2" w:rsidP="00C84F8C">
            <w:r w:rsidRPr="00062A00">
              <w:rPr>
                <w:rStyle w:val="iBAAGStandardTextChar"/>
              </w:rPr>
              <w:t>Yes</w:t>
            </w:r>
            <w:r w:rsidRPr="00062A00">
              <w:t xml:space="preserve"> </w:t>
            </w:r>
          </w:p>
          <w:p w:rsidR="004E56E2" w:rsidRPr="00062A00" w:rsidRDefault="004E56E2" w:rsidP="00C84F8C"/>
          <w:p w:rsidR="004E56E2" w:rsidRPr="00062A00" w:rsidRDefault="004E56E2" w:rsidP="00C84F8C">
            <w:r w:rsidRPr="00062A00">
              <w:rPr>
                <w:rStyle w:val="iBAAGStandardTextChar"/>
              </w:rPr>
              <w:t>Coverage guidelines for Expanded Women’s Preventive Care include:</w:t>
            </w:r>
          </w:p>
          <w:p w:rsidR="004E56E2" w:rsidRPr="00062A00" w:rsidRDefault="004E56E2" w:rsidP="00C84F8C">
            <w:pPr>
              <w:pStyle w:val="iBAAGLevel1Bullets"/>
            </w:pPr>
            <w:r w:rsidRPr="00062A00">
              <w:lastRenderedPageBreak/>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C84F8C">
            <w:pPr>
              <w:pStyle w:val="iBAAGLevel1Bullets"/>
            </w:pPr>
            <w:r w:rsidRPr="00062A00">
              <w:t xml:space="preserve">Contraception methods and counseling </w:t>
            </w:r>
          </w:p>
          <w:p w:rsidR="004E56E2" w:rsidRPr="00062A00" w:rsidRDefault="004E56E2" w:rsidP="00C84F8C">
            <w:pPr>
              <w:pStyle w:val="iBAAGLevel1Bullets"/>
            </w:pPr>
            <w:r w:rsidRPr="00062A00">
              <w:t xml:space="preserve">Domestic violence screening </w:t>
            </w:r>
          </w:p>
          <w:p w:rsidR="004E56E2" w:rsidRPr="00062A00" w:rsidRDefault="004E56E2" w:rsidP="00C84F8C">
            <w:pPr>
              <w:pStyle w:val="iBAAGLevel1Bullets"/>
            </w:pPr>
            <w:r w:rsidRPr="00062A00">
              <w:t xml:space="preserve">Gestational diabetes screening </w:t>
            </w:r>
          </w:p>
          <w:p w:rsidR="004E56E2" w:rsidRPr="00062A00" w:rsidRDefault="004E56E2" w:rsidP="00C84F8C">
            <w:pPr>
              <w:pStyle w:val="iBAAGLevel1Bullets"/>
            </w:pPr>
            <w:r w:rsidRPr="00062A00">
              <w:t xml:space="preserve">HIV screening and counseling </w:t>
            </w:r>
          </w:p>
          <w:p w:rsidR="004E56E2" w:rsidRPr="00062A00" w:rsidRDefault="004E56E2" w:rsidP="00C84F8C">
            <w:pPr>
              <w:pStyle w:val="iBAAGLevel1Bullets"/>
            </w:pPr>
            <w:r w:rsidRPr="00062A00">
              <w:t xml:space="preserve">Human papillomavirus testing (beginning at age 30, and for every 3 years thereafter) </w:t>
            </w:r>
          </w:p>
          <w:p w:rsidR="004E56E2" w:rsidRPr="00062A00" w:rsidRDefault="004E56E2" w:rsidP="00C84F8C">
            <w:pPr>
              <w:pStyle w:val="iBAAGLevel1Bullets"/>
            </w:pPr>
            <w:r w:rsidRPr="00062A00">
              <w:t xml:space="preserve">Sexually transmitted infections counseling </w:t>
            </w:r>
          </w:p>
          <w:p w:rsidR="004E56E2" w:rsidRPr="00062A00" w:rsidRDefault="004E56E2" w:rsidP="00C84F8C">
            <w:pPr>
              <w:pStyle w:val="iBAAGLevel1Bullets"/>
            </w:pPr>
            <w:r w:rsidRPr="00062A00">
              <w:t xml:space="preserve">Well-woman visits </w:t>
            </w:r>
          </w:p>
          <w:p w:rsidR="004E56E2" w:rsidRPr="00062A00" w:rsidRDefault="004E56E2" w:rsidP="00C84F8C"/>
          <w:p w:rsidR="004E56E2" w:rsidRPr="00062A00" w:rsidRDefault="004E56E2" w:rsidP="00C84F8C">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C84F8C"/>
        </w:tc>
      </w:tr>
      <w:tr w:rsidR="004E56E2" w:rsidRPr="00A71A4F" w:rsidTr="00C84F8C">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C84F8C">
            <w:pPr>
              <w:pStyle w:val="iBAAGTableHeader"/>
            </w:pPr>
            <w:r w:rsidRPr="00A71A4F">
              <w:lastRenderedPageBreak/>
              <w:t>Plan Information</w:t>
            </w:r>
          </w:p>
        </w:tc>
      </w:tr>
      <w:tr w:rsidR="004E56E2" w:rsidRPr="00A71A4F" w:rsidTr="00C84F8C">
        <w:tblPrEx>
          <w:shd w:val="clear" w:color="auto" w:fill="auto"/>
        </w:tblPrEx>
        <w:tc>
          <w:tcPr>
            <w:tcW w:w="3517" w:type="dxa"/>
            <w:shd w:val="clear" w:color="auto" w:fill="F2DBDB"/>
          </w:tcPr>
          <w:p w:rsidR="004E56E2" w:rsidRPr="00A71A4F" w:rsidRDefault="004E56E2" w:rsidP="00C84F8C">
            <w:pPr>
              <w:pStyle w:val="iBAAGSituationBoxName"/>
            </w:pPr>
            <w:bookmarkStart w:id="9" w:name="Human_Resource_Contact"/>
            <w:r w:rsidRPr="00A71A4F">
              <w:t>Human Resource Contact</w:t>
            </w:r>
          </w:p>
          <w:bookmarkEnd w:id="9"/>
          <w:p w:rsidR="004E56E2" w:rsidRPr="00A71A4F" w:rsidRDefault="004E56E2" w:rsidP="00C84F8C"/>
        </w:tc>
        <w:tc>
          <w:tcPr>
            <w:tcW w:w="9990" w:type="dxa"/>
            <w:shd w:val="clear" w:color="auto" w:fill="F2DBDB"/>
          </w:tcPr>
          <w:p w:rsidR="004E56E2" w:rsidRPr="00A71A4F" w:rsidRDefault="004E56E2" w:rsidP="00C84F8C">
            <w:r w:rsidRPr="00A71A4F">
              <w:rPr>
                <w:rStyle w:val="iBAAGStandardTextChar"/>
              </w:rPr>
              <w:t>Refer to your Human Resources Department</w:t>
            </w:r>
            <w:r w:rsidRPr="00A71A4F">
              <w:t xml:space="preserve">.  </w:t>
            </w:r>
          </w:p>
          <w:p w:rsidR="004E56E2" w:rsidRPr="00A71A4F" w:rsidRDefault="004E56E2" w:rsidP="00C84F8C"/>
          <w:p w:rsidR="004E56E2" w:rsidRPr="00A71A4F" w:rsidRDefault="004E56E2" w:rsidP="00C84F8C"/>
        </w:tc>
      </w:tr>
      <w:tr w:rsidR="004E56E2" w:rsidRPr="00C42314" w:rsidTr="00C84F8C">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C84F8C">
            <w:pPr>
              <w:pStyle w:val="iBAAGTableHeader"/>
            </w:pPr>
            <w:r w:rsidRPr="00C42314">
              <w:t>Plan Information</w:t>
            </w:r>
          </w:p>
        </w:tc>
      </w:tr>
      <w:tr w:rsidR="004E56E2" w:rsidRPr="00C42314" w:rsidTr="00C84F8C">
        <w:tblPrEx>
          <w:shd w:val="clear" w:color="auto" w:fill="auto"/>
        </w:tblPrEx>
        <w:tc>
          <w:tcPr>
            <w:tcW w:w="3517" w:type="dxa"/>
            <w:shd w:val="clear" w:color="auto" w:fill="F2DBDB"/>
          </w:tcPr>
          <w:p w:rsidR="004E56E2" w:rsidRPr="00C42314" w:rsidRDefault="004E56E2" w:rsidP="00C84F8C">
            <w:pPr>
              <w:pStyle w:val="iBAAGSituationBoxName"/>
            </w:pPr>
            <w:bookmarkStart w:id="10" w:name="Network_Gap"/>
            <w:r w:rsidRPr="00C42314">
              <w:t>Network Gap</w:t>
            </w:r>
            <w:bookmarkEnd w:id="10"/>
          </w:p>
        </w:tc>
        <w:tc>
          <w:tcPr>
            <w:tcW w:w="9990" w:type="dxa"/>
            <w:shd w:val="clear" w:color="auto" w:fill="F2DBDB"/>
          </w:tcPr>
          <w:p w:rsidR="004E56E2" w:rsidRPr="00C42314" w:rsidRDefault="004E56E2" w:rsidP="00C84F8C">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C84F8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C84F8C">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C84F8C">
        <w:tc>
          <w:tcPr>
            <w:tcW w:w="3517" w:type="dxa"/>
            <w:shd w:val="clear" w:color="auto" w:fill="F2DBDB"/>
          </w:tcPr>
          <w:p w:rsidR="004E56E2" w:rsidRPr="00C160CD" w:rsidRDefault="004E56E2" w:rsidP="00C84F8C">
            <w:pPr>
              <w:pStyle w:val="iBAAGSituationBoxName"/>
            </w:pPr>
            <w:bookmarkStart w:id="11" w:name="Outlier_Cost_Management_OCM"/>
            <w:r>
              <w:t>Outlier Cost Management (OCM)</w:t>
            </w:r>
            <w:bookmarkEnd w:id="11"/>
          </w:p>
        </w:tc>
        <w:tc>
          <w:tcPr>
            <w:tcW w:w="9990" w:type="dxa"/>
            <w:shd w:val="clear" w:color="auto" w:fill="F2DBDB"/>
          </w:tcPr>
          <w:p w:rsidR="004E56E2" w:rsidRPr="006F55AC" w:rsidRDefault="004E56E2" w:rsidP="00C84F8C">
            <w:pPr>
              <w:pStyle w:val="iBAAGStandardText"/>
              <w:rPr>
                <w:b/>
              </w:rPr>
            </w:pPr>
            <w:r w:rsidRPr="006F55AC">
              <w:rPr>
                <w:b/>
              </w:rPr>
              <w:t>Does Outlier Cost Management apply?</w:t>
            </w:r>
          </w:p>
          <w:p w:rsidR="004E56E2" w:rsidRPr="00C160CD" w:rsidRDefault="004E56E2" w:rsidP="00C84F8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844E7E">
        <w:tc>
          <w:tcPr>
            <w:tcW w:w="13507" w:type="dxa"/>
            <w:gridSpan w:val="2"/>
            <w:tcBorders>
              <w:bottom w:val="single" w:sz="4" w:space="0" w:color="000000" w:themeColor="text1"/>
            </w:tcBorders>
            <w:shd w:val="clear" w:color="auto" w:fill="C00000"/>
          </w:tcPr>
          <w:p w:rsidR="004E56E2" w:rsidRPr="00892CD3" w:rsidRDefault="004E56E2" w:rsidP="00C84F8C">
            <w:pPr>
              <w:pStyle w:val="iBAAGTableHeader"/>
            </w:pPr>
            <w:r w:rsidRPr="00892CD3">
              <w:t>Plan Information</w:t>
            </w:r>
          </w:p>
        </w:tc>
      </w:tr>
      <w:tr w:rsidR="004E56E2" w:rsidRPr="00892CD3" w:rsidTr="00844E7E">
        <w:tc>
          <w:tcPr>
            <w:tcW w:w="3517" w:type="dxa"/>
            <w:shd w:val="clear" w:color="auto" w:fill="F2DBDB"/>
          </w:tcPr>
          <w:p w:rsidR="004E56E2" w:rsidRPr="00892CD3" w:rsidRDefault="004E56E2" w:rsidP="00C84F8C">
            <w:pPr>
              <w:pStyle w:val="iBAAGSituationBoxName"/>
            </w:pPr>
            <w:bookmarkStart w:id="12" w:name="Personal_Health_Support"/>
            <w:r w:rsidRPr="00892CD3">
              <w:t>Personal Health Support</w:t>
            </w:r>
            <w:r>
              <w:t xml:space="preserve"> (PHS)</w:t>
            </w:r>
          </w:p>
          <w:bookmarkEnd w:id="12"/>
          <w:p w:rsidR="004E56E2" w:rsidRPr="00892CD3" w:rsidRDefault="004E56E2" w:rsidP="00C84F8C"/>
        </w:tc>
        <w:tc>
          <w:tcPr>
            <w:tcW w:w="9990" w:type="dxa"/>
            <w:shd w:val="clear" w:color="auto" w:fill="F2DBDB"/>
          </w:tcPr>
          <w:p w:rsidR="004E56E2" w:rsidRPr="00892CD3" w:rsidRDefault="004E56E2" w:rsidP="00C84F8C">
            <w:pPr>
              <w:pStyle w:val="iBAAGStandardText"/>
            </w:pPr>
            <w:r w:rsidRPr="00892CD3">
              <w:t>Not Applicable</w:t>
            </w:r>
          </w:p>
          <w:p w:rsidR="004E56E2" w:rsidRPr="00892CD3" w:rsidRDefault="004E56E2" w:rsidP="00C84F8C"/>
        </w:tc>
      </w:tr>
      <w:tr w:rsidR="004E56E2" w:rsidRPr="00E457A6" w:rsidTr="00844E7E">
        <w:tc>
          <w:tcPr>
            <w:tcW w:w="13507" w:type="dxa"/>
            <w:gridSpan w:val="2"/>
            <w:tcBorders>
              <w:bottom w:val="single" w:sz="4" w:space="0" w:color="000000" w:themeColor="text1"/>
            </w:tcBorders>
            <w:shd w:val="clear" w:color="auto" w:fill="C00000"/>
          </w:tcPr>
          <w:p w:rsidR="004E56E2" w:rsidRPr="00E457A6" w:rsidRDefault="004E56E2" w:rsidP="00C84F8C">
            <w:pPr>
              <w:pStyle w:val="iBAAGTableHeader"/>
            </w:pPr>
            <w:r w:rsidRPr="00E457A6">
              <w:lastRenderedPageBreak/>
              <w:t>Plan Information</w:t>
            </w:r>
          </w:p>
        </w:tc>
      </w:tr>
      <w:tr w:rsidR="004E56E2" w:rsidRPr="00E457A6" w:rsidTr="00844E7E">
        <w:tc>
          <w:tcPr>
            <w:tcW w:w="3517" w:type="dxa"/>
            <w:shd w:val="clear" w:color="auto" w:fill="F2DBDB"/>
          </w:tcPr>
          <w:p w:rsidR="004E56E2" w:rsidRPr="00E457A6" w:rsidRDefault="004E56E2" w:rsidP="00C84F8C">
            <w:pPr>
              <w:pStyle w:val="iBAAGSituationBoxName"/>
            </w:pPr>
            <w:bookmarkStart w:id="13" w:name="Premium_Designated_Specialty_List"/>
            <w:r w:rsidRPr="00E457A6">
              <w:t>Premium Designated Specialty List</w:t>
            </w:r>
          </w:p>
          <w:bookmarkEnd w:id="13"/>
          <w:p w:rsidR="004E56E2" w:rsidRPr="00C50E91" w:rsidRDefault="004E56E2" w:rsidP="00C84F8C">
            <w:pPr>
              <w:pStyle w:val="iBAAGStandardText"/>
            </w:pPr>
          </w:p>
        </w:tc>
        <w:tc>
          <w:tcPr>
            <w:tcW w:w="9990" w:type="dxa"/>
            <w:shd w:val="clear" w:color="auto" w:fill="F2DBDB"/>
          </w:tcPr>
          <w:p w:rsidR="00844E7E" w:rsidRPr="00E457A6" w:rsidRDefault="00BD511F" w:rsidP="00844E7E">
            <w:pPr>
              <w:rPr>
                <w:rStyle w:val="Hyperlinks"/>
              </w:rPr>
            </w:pPr>
            <w:hyperlink r:id="rId15" w:history="1">
              <w:r w:rsidR="00844E7E">
                <w:rPr>
                  <w:rStyle w:val="Hyperlinks"/>
                </w:rPr>
                <w:t>Premium Designated Specialty List</w:t>
              </w:r>
            </w:hyperlink>
          </w:p>
          <w:p w:rsidR="004E56E2" w:rsidRPr="00E457A6" w:rsidRDefault="004E56E2" w:rsidP="00C84F8C"/>
        </w:tc>
      </w:tr>
      <w:tr w:rsidR="004E56E2" w:rsidRPr="00C1039D" w:rsidTr="00844E7E">
        <w:tc>
          <w:tcPr>
            <w:tcW w:w="13507" w:type="dxa"/>
            <w:gridSpan w:val="2"/>
            <w:tcBorders>
              <w:bottom w:val="single" w:sz="4" w:space="0" w:color="000000" w:themeColor="text1"/>
            </w:tcBorders>
            <w:shd w:val="clear" w:color="auto" w:fill="C00000"/>
          </w:tcPr>
          <w:p w:rsidR="004E56E2" w:rsidRPr="00C1039D" w:rsidRDefault="004E56E2" w:rsidP="00C84F8C">
            <w:pPr>
              <w:pStyle w:val="iBAAGTableHeader"/>
            </w:pPr>
            <w:r w:rsidRPr="00C1039D">
              <w:t>Plan Information</w:t>
            </w:r>
          </w:p>
        </w:tc>
      </w:tr>
      <w:tr w:rsidR="004E56E2" w:rsidRPr="00C1039D" w:rsidTr="00844E7E">
        <w:tc>
          <w:tcPr>
            <w:tcW w:w="3517" w:type="dxa"/>
            <w:shd w:val="clear" w:color="auto" w:fill="F2DBDB"/>
          </w:tcPr>
          <w:p w:rsidR="004E56E2" w:rsidRPr="00C1039D" w:rsidRDefault="004E56E2" w:rsidP="00C84F8C">
            <w:pPr>
              <w:pStyle w:val="iBAAGSituationBoxName"/>
            </w:pPr>
            <w:bookmarkStart w:id="14" w:name="RunIn"/>
            <w:r w:rsidRPr="00C1039D">
              <w:t>Run In</w:t>
            </w:r>
            <w:bookmarkEnd w:id="14"/>
          </w:p>
        </w:tc>
        <w:tc>
          <w:tcPr>
            <w:tcW w:w="9990" w:type="dxa"/>
            <w:shd w:val="clear" w:color="auto" w:fill="F2DBDB"/>
          </w:tcPr>
          <w:p w:rsidR="004E56E2" w:rsidRPr="00C1039D" w:rsidRDefault="004E56E2" w:rsidP="00C84F8C">
            <w:pPr>
              <w:pStyle w:val="iBAAGStandardText"/>
            </w:pPr>
            <w:r w:rsidRPr="00C1039D">
              <w:t>Not Applicable</w:t>
            </w:r>
          </w:p>
          <w:p w:rsidR="004E56E2" w:rsidRPr="00C1039D" w:rsidRDefault="004E56E2" w:rsidP="00C84F8C"/>
        </w:tc>
      </w:tr>
      <w:tr w:rsidR="004E56E2" w:rsidRPr="00C160CD" w:rsidTr="00844E7E">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844E7E">
        <w:tc>
          <w:tcPr>
            <w:tcW w:w="3517" w:type="dxa"/>
            <w:shd w:val="clear" w:color="auto" w:fill="F2DBDB"/>
          </w:tcPr>
          <w:p w:rsidR="004E56E2" w:rsidRPr="00C160CD" w:rsidRDefault="004E56E2" w:rsidP="00C84F8C">
            <w:pPr>
              <w:pStyle w:val="iBAAGSituationBoxName"/>
            </w:pPr>
            <w:bookmarkStart w:id="15" w:name="Supplemental_Accident"/>
            <w:r w:rsidRPr="00C160CD">
              <w:t>Supplemental Accident</w:t>
            </w:r>
            <w:bookmarkEnd w:id="15"/>
          </w:p>
        </w:tc>
        <w:tc>
          <w:tcPr>
            <w:tcW w:w="9990" w:type="dxa"/>
            <w:shd w:val="clear" w:color="auto" w:fill="F2DBDB"/>
          </w:tcPr>
          <w:p w:rsidR="004E56E2" w:rsidRPr="00C160CD" w:rsidRDefault="004E56E2" w:rsidP="00C84F8C">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C84F8C">
        <w:tc>
          <w:tcPr>
            <w:tcW w:w="13507" w:type="dxa"/>
            <w:gridSpan w:val="4"/>
            <w:shd w:val="clear" w:color="auto" w:fill="DAEEF3"/>
          </w:tcPr>
          <w:p w:rsidR="004E56E2" w:rsidRPr="000D6EE8" w:rsidRDefault="004E56E2" w:rsidP="00C84F8C">
            <w:pPr>
              <w:pStyle w:val="iBAAGMajorSectionHeader"/>
            </w:pPr>
            <w:bookmarkStart w:id="16" w:name="Deductibles"/>
            <w:r>
              <w:t>Deductibles</w:t>
            </w:r>
            <w:bookmarkEnd w:id="16"/>
          </w:p>
        </w:tc>
      </w:tr>
      <w:tr w:rsidR="004E56E2" w:rsidRPr="00C85750" w:rsidTr="00C84F8C">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Limits &amp; Exceptions</w:t>
            </w:r>
          </w:p>
        </w:tc>
      </w:tr>
      <w:tr w:rsidR="004E56E2" w:rsidRPr="00C85750" w:rsidTr="00C84F8C">
        <w:tblPrEx>
          <w:shd w:val="clear" w:color="auto" w:fill="auto"/>
        </w:tblPrEx>
        <w:tc>
          <w:tcPr>
            <w:tcW w:w="3517" w:type="dxa"/>
            <w:shd w:val="clear" w:color="auto" w:fill="FFFFFF" w:themeFill="background1"/>
          </w:tcPr>
          <w:p w:rsidR="004E56E2" w:rsidRDefault="004E56E2" w:rsidP="00C84F8C">
            <w:pPr>
              <w:pStyle w:val="iBAAGSituationBoxName"/>
            </w:pPr>
            <w:bookmarkStart w:id="17" w:name="Annual_Deductible"/>
            <w:r>
              <w:t>Annual Deductible</w:t>
            </w:r>
            <w:bookmarkEnd w:id="17"/>
            <w:r>
              <w:t xml:space="preserve"> </w:t>
            </w:r>
          </w:p>
          <w:p w:rsidR="004E56E2" w:rsidRDefault="004E56E2" w:rsidP="00C84F8C"/>
          <w:p w:rsidR="004E56E2" w:rsidRDefault="004E56E2" w:rsidP="00C84F8C">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rsidR="004E56E2" w:rsidRDefault="004E56E2" w:rsidP="00C84F8C"/>
          <w:p w:rsidR="004E56E2" w:rsidRDefault="004E56E2" w:rsidP="00C84F8C">
            <w:pPr>
              <w:pStyle w:val="iBAAGStandardTextBold"/>
            </w:pPr>
            <w:r>
              <w:t xml:space="preserve">Want more information? </w:t>
            </w:r>
          </w:p>
          <w:p w:rsidR="004E56E2" w:rsidRPr="00C85750" w:rsidRDefault="004E56E2" w:rsidP="00C84F8C">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rsidR="004E56E2" w:rsidRPr="00C85750" w:rsidRDefault="004E56E2" w:rsidP="00C84F8C"/>
        </w:tc>
        <w:tc>
          <w:tcPr>
            <w:tcW w:w="3330" w:type="dxa"/>
            <w:shd w:val="clear" w:color="auto" w:fill="FFFFFF" w:themeFill="background1"/>
          </w:tcPr>
          <w:p w:rsidR="004E56E2" w:rsidRDefault="004E56E2" w:rsidP="00C84F8C">
            <w:r w:rsidRPr="00C85750">
              <w:rPr>
                <w:rStyle w:val="iBAAGStandardTextBoldChar"/>
              </w:rPr>
              <w:lastRenderedPageBreak/>
              <w:t>$</w:t>
            </w:r>
            <w:r w:rsidR="00326C33">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326C33">
              <w:rPr>
                <w:rStyle w:val="iBAAGStandardTextBoldChar"/>
              </w:rPr>
              <w:t>10,000</w:t>
            </w:r>
            <w:r>
              <w:t xml:space="preserve"> </w:t>
            </w:r>
            <w:r w:rsidRPr="00C85750">
              <w:rPr>
                <w:rStyle w:val="iBAAGStandardTextChar"/>
              </w:rPr>
              <w:t>for all covered persons in your family.</w:t>
            </w:r>
          </w:p>
          <w:p w:rsidR="004E56E2" w:rsidRDefault="004E56E2" w:rsidP="00C84F8C"/>
          <w:p w:rsidR="004E56E2" w:rsidRPr="00673132" w:rsidRDefault="004E56E2" w:rsidP="00C84F8C"/>
        </w:tc>
        <w:tc>
          <w:tcPr>
            <w:tcW w:w="3330" w:type="dxa"/>
            <w:shd w:val="clear" w:color="auto" w:fill="FFFFFF" w:themeFill="background1"/>
          </w:tcPr>
          <w:p w:rsidR="004E56E2" w:rsidRDefault="004E56E2" w:rsidP="00C84F8C">
            <w:r w:rsidRPr="00C85750">
              <w:rPr>
                <w:rStyle w:val="iBAAGStandardTextBoldChar"/>
              </w:rPr>
              <w:t>$</w:t>
            </w:r>
            <w:r w:rsidR="00326C33">
              <w:rPr>
                <w:rStyle w:val="iBAAGStandardTextBoldChar"/>
              </w:rPr>
              <w:t>10,000</w:t>
            </w:r>
            <w:r>
              <w:t xml:space="preserve"> </w:t>
            </w:r>
            <w:r w:rsidRPr="00C85750">
              <w:rPr>
                <w:rStyle w:val="iBAAGStandardTextChar"/>
              </w:rPr>
              <w:t>for each covered person, not to exceed</w:t>
            </w:r>
            <w:r>
              <w:t xml:space="preserve"> </w:t>
            </w:r>
            <w:r w:rsidRPr="00C85750">
              <w:rPr>
                <w:rStyle w:val="iBAAGStandardTextBoldChar"/>
              </w:rPr>
              <w:t>$</w:t>
            </w:r>
            <w:r w:rsidR="00326C33">
              <w:rPr>
                <w:rStyle w:val="iBAAGStandardTextBoldChar"/>
              </w:rPr>
              <w:t>20,000</w:t>
            </w:r>
            <w:r>
              <w:t xml:space="preserve"> </w:t>
            </w:r>
            <w:r w:rsidRPr="00C85750">
              <w:rPr>
                <w:rStyle w:val="iBAAGStandardTextChar"/>
              </w:rPr>
              <w:t>for all covered persons in your family.</w:t>
            </w:r>
          </w:p>
          <w:p w:rsidR="004E56E2" w:rsidRDefault="004E56E2" w:rsidP="00C84F8C"/>
          <w:p w:rsidR="004E56E2" w:rsidRPr="00C85750" w:rsidRDefault="004E56E2" w:rsidP="00C84F8C"/>
        </w:tc>
        <w:tc>
          <w:tcPr>
            <w:tcW w:w="3330" w:type="dxa"/>
            <w:shd w:val="clear" w:color="auto" w:fill="FFFFFF" w:themeFill="background1"/>
          </w:tcPr>
          <w:p w:rsidR="004E56E2" w:rsidRPr="00C85750" w:rsidRDefault="004E56E2" w:rsidP="00C84F8C">
            <w:pPr>
              <w:rPr>
                <w:rStyle w:val="iBAAGStandardTextChar"/>
              </w:rPr>
            </w:pPr>
            <w:r w:rsidRPr="00C85750">
              <w:rPr>
                <w:rStyle w:val="iBAAGStandardTextChar"/>
              </w:rPr>
              <w:lastRenderedPageBreak/>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4E56E2" w:rsidRDefault="004E56E2" w:rsidP="00C84F8C"/>
          <w:p w:rsidR="004E56E2" w:rsidRDefault="004E56E2" w:rsidP="00C84F8C">
            <w:pPr>
              <w:pStyle w:val="iBAAGStandardText"/>
            </w:pPr>
            <w:r>
              <w:t xml:space="preserve">A calendar year begins on January 1st and ends </w:t>
            </w:r>
            <w:r>
              <w:lastRenderedPageBreak/>
              <w:t xml:space="preserve">on December 31st. </w:t>
            </w:r>
          </w:p>
          <w:p w:rsidR="004E56E2" w:rsidRDefault="004E56E2" w:rsidP="00C84F8C">
            <w:pPr>
              <w:pStyle w:val="iBAAGStandardText"/>
            </w:pPr>
          </w:p>
          <w:p w:rsidR="004E56E2" w:rsidRDefault="004E56E2" w:rsidP="00C84F8C">
            <w:pPr>
              <w:pStyle w:val="iBAAGStandardText"/>
            </w:pPr>
            <w:r>
              <w:t>If you join mid-year, your deductible will go from the time you start and end on December 31st of that year. Your new deductible begins January 1st of the new year.</w:t>
            </w:r>
          </w:p>
          <w:p w:rsidR="004E56E2" w:rsidRDefault="004E56E2" w:rsidP="00C84F8C"/>
          <w:p w:rsidR="004E56E2" w:rsidRDefault="004E56E2" w:rsidP="00C84F8C"/>
          <w:p w:rsidR="004E56E2" w:rsidRDefault="004E56E2" w:rsidP="00C84F8C"/>
          <w:p w:rsidR="004E56E2" w:rsidRDefault="004E56E2" w:rsidP="00C84F8C">
            <w:pPr>
              <w:pStyle w:val="iBAAGStandardText"/>
            </w:pPr>
            <w:r>
              <w:t xml:space="preserve">Your annual deductible does not include any amount that exceeds the allowed amount. </w:t>
            </w:r>
          </w:p>
          <w:p w:rsidR="004E56E2" w:rsidRDefault="004E56E2" w:rsidP="00C84F8C"/>
          <w:p w:rsidR="004E56E2" w:rsidRDefault="004E56E2" w:rsidP="00C84F8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C84F8C"/>
        </w:tc>
      </w:tr>
      <w:tr w:rsidR="004E56E2" w:rsidRPr="00413BAF" w:rsidTr="00C84F8C">
        <w:tblPrEx>
          <w:shd w:val="clear" w:color="auto" w:fill="auto"/>
        </w:tblPrEx>
        <w:tc>
          <w:tcPr>
            <w:tcW w:w="13507" w:type="dxa"/>
            <w:gridSpan w:val="4"/>
            <w:tcBorders>
              <w:bottom w:val="single" w:sz="4" w:space="0" w:color="000000" w:themeColor="text1"/>
            </w:tcBorders>
            <w:shd w:val="clear" w:color="auto" w:fill="31849B"/>
          </w:tcPr>
          <w:p w:rsidR="004E56E2" w:rsidRPr="00413BAF" w:rsidRDefault="004E56E2" w:rsidP="00C84F8C">
            <w:pPr>
              <w:pStyle w:val="iBAAGTableHeader"/>
            </w:pPr>
            <w:r w:rsidRPr="00413BAF">
              <w:lastRenderedPageBreak/>
              <w:t>About Your Benefits</w:t>
            </w:r>
          </w:p>
        </w:tc>
      </w:tr>
      <w:tr w:rsidR="004E56E2" w:rsidRPr="00413BAF" w:rsidTr="00C84F8C">
        <w:tblPrEx>
          <w:shd w:val="clear" w:color="auto" w:fill="auto"/>
        </w:tblPrEx>
        <w:tc>
          <w:tcPr>
            <w:tcW w:w="3517" w:type="dxa"/>
            <w:shd w:val="clear" w:color="auto" w:fill="FFFFFF" w:themeFill="background1"/>
          </w:tcPr>
          <w:p w:rsidR="004E56E2" w:rsidRDefault="004E56E2" w:rsidP="00C84F8C">
            <w:pPr>
              <w:pStyle w:val="iBAAGSituationBoxName"/>
            </w:pPr>
            <w:bookmarkStart w:id="18" w:name="Per_Occurrence_Deductible"/>
            <w:r>
              <w:t xml:space="preserve">Per Occurrence </w:t>
            </w:r>
            <w:r>
              <w:lastRenderedPageBreak/>
              <w:t>Deductible</w:t>
            </w:r>
            <w:bookmarkEnd w:id="18"/>
            <w:r>
              <w:t xml:space="preserve"> </w:t>
            </w:r>
          </w:p>
          <w:p w:rsidR="004E56E2" w:rsidRDefault="004E56E2" w:rsidP="00C84F8C"/>
          <w:p w:rsidR="004E56E2" w:rsidRDefault="004E56E2" w:rsidP="00C84F8C">
            <w:pPr>
              <w:pStyle w:val="iBAAGStandardTextBold"/>
            </w:pPr>
            <w:r>
              <w:t>What is a per occurrence deductible?</w:t>
            </w:r>
          </w:p>
          <w:p w:rsidR="004E56E2" w:rsidRDefault="004E56E2" w:rsidP="00C84F8C">
            <w:pPr>
              <w:pStyle w:val="iBAAGStandardText"/>
            </w:pPr>
            <w:r>
              <w:t xml:space="preserve">This is a set dollar amount you must pay for certain covered health services before we will begin paying for those services. </w:t>
            </w:r>
          </w:p>
          <w:p w:rsidR="004E56E2" w:rsidRDefault="004E56E2" w:rsidP="00C84F8C"/>
          <w:p w:rsidR="004E56E2" w:rsidRDefault="004E56E2" w:rsidP="00C84F8C">
            <w:pPr>
              <w:pStyle w:val="iBAAGStandardTextBold"/>
            </w:pPr>
            <w:r>
              <w:t xml:space="preserve">Want more information? </w:t>
            </w:r>
          </w:p>
          <w:p w:rsidR="004E56E2" w:rsidRDefault="004E56E2" w:rsidP="00C84F8C">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rsidR="004E56E2" w:rsidRPr="00413BAF" w:rsidRDefault="004E56E2" w:rsidP="00C84F8C"/>
        </w:tc>
        <w:tc>
          <w:tcPr>
            <w:tcW w:w="9990" w:type="dxa"/>
            <w:gridSpan w:val="3"/>
            <w:shd w:val="clear" w:color="auto" w:fill="FFFFFF" w:themeFill="background1"/>
          </w:tcPr>
          <w:p w:rsidR="004E56E2" w:rsidRDefault="004E56E2" w:rsidP="00C84F8C">
            <w:pPr>
              <w:pStyle w:val="iBAAGStandardText"/>
            </w:pPr>
            <w:r>
              <w:lastRenderedPageBreak/>
              <w:t xml:space="preserve">When a per occurrence deductible applies, it is listed under each covered </w:t>
            </w:r>
            <w:r>
              <w:lastRenderedPageBreak/>
              <w:t>Common Medical Event category.</w:t>
            </w:r>
          </w:p>
          <w:p w:rsidR="004E56E2" w:rsidRDefault="004E56E2" w:rsidP="00C84F8C"/>
          <w:p w:rsidR="004E56E2" w:rsidRDefault="004E56E2" w:rsidP="00C84F8C">
            <w:pPr>
              <w:pStyle w:val="iBAAGStandardTextBold"/>
            </w:pPr>
            <w:r>
              <w:t>When do you pay a per occurrence deductible?</w:t>
            </w:r>
          </w:p>
          <w:p w:rsidR="004E56E2" w:rsidRPr="00413BAF" w:rsidRDefault="004E56E2" w:rsidP="00C84F8C">
            <w:pPr>
              <w:pStyle w:val="iBAAGStandardText"/>
            </w:pPr>
            <w:r>
              <w:t>You will pay a per occurrence deductible before and in addition to paying the annual deductible. If the allowed amount is less, you will only need to pay that amount.</w:t>
            </w:r>
          </w:p>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C84F8C">
        <w:tc>
          <w:tcPr>
            <w:tcW w:w="13507" w:type="dxa"/>
            <w:gridSpan w:val="2"/>
            <w:shd w:val="clear" w:color="auto" w:fill="DAEEF3"/>
          </w:tcPr>
          <w:p w:rsidR="004E56E2" w:rsidRPr="00B41EB2" w:rsidRDefault="004E56E2" w:rsidP="00C84F8C">
            <w:pPr>
              <w:pStyle w:val="iBAAGMajorSectionHeader"/>
            </w:pPr>
            <w:r>
              <w:t>CSR View</w:t>
            </w:r>
          </w:p>
        </w:tc>
      </w:tr>
      <w:tr w:rsidR="00D65568" w:rsidRPr="00072038" w:rsidTr="00C84F8C">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C84F8C">
            <w:pPr>
              <w:pStyle w:val="iBAAGTableHeader"/>
            </w:pPr>
            <w:r w:rsidRPr="00072038">
              <w:t>Plan Information</w:t>
            </w:r>
          </w:p>
        </w:tc>
      </w:tr>
      <w:tr w:rsidR="00D65568" w:rsidRPr="00072038" w:rsidTr="00C84F8C">
        <w:tblPrEx>
          <w:shd w:val="clear" w:color="auto" w:fill="auto"/>
        </w:tblPrEx>
        <w:tc>
          <w:tcPr>
            <w:tcW w:w="3517" w:type="dxa"/>
            <w:shd w:val="clear" w:color="auto" w:fill="F2DBDB"/>
          </w:tcPr>
          <w:p w:rsidR="00D65568" w:rsidRPr="00072038" w:rsidRDefault="00D65568" w:rsidP="00C84F8C">
            <w:pPr>
              <w:pStyle w:val="iBAAGSituationBoxName"/>
            </w:pPr>
            <w:bookmarkStart w:id="19" w:name="Limited_Services_Counting_Method"/>
            <w:r w:rsidRPr="00072038">
              <w:t>Limited Services Counting Method</w:t>
            </w:r>
            <w:bookmarkEnd w:id="19"/>
          </w:p>
          <w:p w:rsidR="00D65568" w:rsidRPr="00072038" w:rsidRDefault="00D65568" w:rsidP="00C84F8C"/>
          <w:p w:rsidR="00D65568" w:rsidRPr="00072038" w:rsidRDefault="00D65568" w:rsidP="00C84F8C">
            <w:pPr>
              <w:pStyle w:val="iBAAGStandardTextBold"/>
            </w:pPr>
            <w:r w:rsidRPr="00072038">
              <w:t>What is limited services counting method?</w:t>
            </w:r>
          </w:p>
          <w:p w:rsidR="00D65568" w:rsidRDefault="00D65568" w:rsidP="00C84F8C">
            <w:pPr>
              <w:pStyle w:val="iBAAGStandardText"/>
            </w:pPr>
            <w:r w:rsidRPr="00072038">
              <w:t>This is when covered health services will begin counting towards your day/visit limits.</w:t>
            </w:r>
          </w:p>
          <w:p w:rsidR="00D65568" w:rsidRPr="00072038" w:rsidRDefault="00D65568" w:rsidP="00C84F8C">
            <w:pPr>
              <w:pStyle w:val="iBAAGStandardText"/>
            </w:pPr>
          </w:p>
        </w:tc>
        <w:tc>
          <w:tcPr>
            <w:tcW w:w="9990" w:type="dxa"/>
            <w:shd w:val="clear" w:color="auto" w:fill="F2DBDB"/>
          </w:tcPr>
          <w:p w:rsidR="00D65568" w:rsidRPr="00072038" w:rsidRDefault="00D65568" w:rsidP="00C84F8C">
            <w:pPr>
              <w:pStyle w:val="iBAAGStandardText"/>
            </w:pPr>
            <w:r w:rsidRPr="00072038">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D65568" w:rsidRPr="00207C70" w:rsidRDefault="00D65568" w:rsidP="00D65568"/>
    <w:p w:rsidR="00D65568" w:rsidRPr="00207C70" w:rsidRDefault="00D65568" w:rsidP="00D65568">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C84F8C">
        <w:tc>
          <w:tcPr>
            <w:tcW w:w="13507" w:type="dxa"/>
            <w:gridSpan w:val="4"/>
            <w:shd w:val="clear" w:color="auto" w:fill="DAEEF3"/>
          </w:tcPr>
          <w:p w:rsidR="00D65568" w:rsidRPr="00207C70" w:rsidRDefault="00D65568" w:rsidP="00C84F8C">
            <w:pPr>
              <w:pStyle w:val="iBAAGMajorSectionHeader"/>
            </w:pPr>
            <w:bookmarkStart w:id="20" w:name="Out_of_Pocket"/>
            <w:r>
              <w:t>Out-of-Pocket</w:t>
            </w:r>
            <w:bookmarkEnd w:id="20"/>
          </w:p>
        </w:tc>
      </w:tr>
      <w:tr w:rsidR="00D65568" w:rsidRPr="0014444B"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C84F8C">
        <w:tblPrEx>
          <w:shd w:val="clear" w:color="auto" w:fill="auto"/>
        </w:tblPrEx>
        <w:tc>
          <w:tcPr>
            <w:tcW w:w="3517" w:type="dxa"/>
            <w:shd w:val="clear" w:color="auto" w:fill="FFFFFF" w:themeFill="background1"/>
          </w:tcPr>
          <w:p w:rsidR="00D65568" w:rsidRPr="0014444B" w:rsidRDefault="00D65568" w:rsidP="00C84F8C">
            <w:pPr>
              <w:pStyle w:val="iBAAGSituationBoxName"/>
            </w:pPr>
            <w:bookmarkStart w:id="21" w:name="Out_of_Pocket_Limit"/>
            <w:r w:rsidRPr="0014444B">
              <w:t>Out-of-Pocket Limit</w:t>
            </w:r>
            <w:bookmarkEnd w:id="21"/>
            <w:r w:rsidRPr="0014444B">
              <w:t xml:space="preserve"> </w:t>
            </w:r>
          </w:p>
          <w:p w:rsidR="00D65568" w:rsidRPr="0014444B" w:rsidRDefault="00D65568" w:rsidP="00C84F8C"/>
          <w:p w:rsidR="00D65568" w:rsidRPr="0014444B" w:rsidRDefault="00D65568" w:rsidP="00C84F8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C84F8C"/>
          <w:p w:rsidR="00D65568" w:rsidRPr="0014444B" w:rsidRDefault="00D65568" w:rsidP="00C84F8C">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D65568" w:rsidRPr="0014444B" w:rsidRDefault="00D65568" w:rsidP="00C84F8C"/>
          <w:p w:rsidR="00D65568" w:rsidRPr="0014444B" w:rsidRDefault="00D65568" w:rsidP="00C84F8C">
            <w:pPr>
              <w:pStyle w:val="iBAAGStandardTextBold"/>
            </w:pPr>
            <w:r w:rsidRPr="0014444B">
              <w:t xml:space="preserve">Want more information? </w:t>
            </w:r>
          </w:p>
          <w:p w:rsidR="00D65568" w:rsidRPr="0014444B" w:rsidRDefault="00D65568" w:rsidP="00C84F8C">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C84F8C"/>
        </w:tc>
        <w:tc>
          <w:tcPr>
            <w:tcW w:w="3330" w:type="dxa"/>
            <w:shd w:val="clear" w:color="auto" w:fill="FFFFFF" w:themeFill="background1"/>
          </w:tcPr>
          <w:p w:rsidR="00D65568" w:rsidRPr="0014444B" w:rsidRDefault="00D65568" w:rsidP="00C84F8C">
            <w:r w:rsidRPr="0014444B">
              <w:rPr>
                <w:rStyle w:val="iBAAGStandardTextBoldChar"/>
              </w:rPr>
              <w:t>$</w:t>
            </w:r>
            <w:r w:rsidR="00326C33">
              <w:rPr>
                <w:rStyle w:val="iBAAGStandardTextBoldChar"/>
              </w:rPr>
              <w:t>7,150</w:t>
            </w:r>
            <w:r w:rsidRPr="0014444B">
              <w:t xml:space="preserve"> </w:t>
            </w:r>
            <w:r w:rsidRPr="0014444B">
              <w:rPr>
                <w:rStyle w:val="iBAAGStandardTextChar"/>
              </w:rPr>
              <w:t xml:space="preserve">for each covered person, not to exceed </w:t>
            </w:r>
            <w:r w:rsidRPr="0014444B">
              <w:rPr>
                <w:rStyle w:val="iBAAGStandardTextBoldChar"/>
              </w:rPr>
              <w:t>$</w:t>
            </w:r>
            <w:r w:rsidR="00326C33">
              <w:rPr>
                <w:rStyle w:val="iBAAGStandardTextBoldChar"/>
              </w:rPr>
              <w:t>14,300</w:t>
            </w:r>
            <w:r w:rsidRPr="0014444B">
              <w:t xml:space="preserve"> </w:t>
            </w:r>
            <w:r w:rsidRPr="0014444B">
              <w:rPr>
                <w:rStyle w:val="iBAAGStandardTextChar"/>
              </w:rPr>
              <w:t>for all covered members of your family.</w:t>
            </w:r>
          </w:p>
          <w:p w:rsidR="00D65568" w:rsidRPr="00A910E3" w:rsidRDefault="00D65568" w:rsidP="00C84F8C"/>
          <w:p w:rsidR="00D65568" w:rsidRDefault="00D65568" w:rsidP="00C84F8C"/>
          <w:p w:rsidR="00D65568" w:rsidRPr="0014444B" w:rsidRDefault="00D65568" w:rsidP="00C84F8C">
            <w:r>
              <w:t xml:space="preserve">  </w:t>
            </w:r>
          </w:p>
        </w:tc>
        <w:tc>
          <w:tcPr>
            <w:tcW w:w="3330" w:type="dxa"/>
            <w:shd w:val="clear" w:color="auto" w:fill="FFFFFF" w:themeFill="background1"/>
          </w:tcPr>
          <w:p w:rsidR="00D65568" w:rsidRPr="0014444B" w:rsidRDefault="00D65568" w:rsidP="00C84F8C">
            <w:r w:rsidRPr="0014444B">
              <w:rPr>
                <w:rStyle w:val="iBAAGStandardTextBoldChar"/>
              </w:rPr>
              <w:t>$</w:t>
            </w:r>
            <w:r w:rsidR="00326C33">
              <w:rPr>
                <w:rStyle w:val="iBAAGStandardTextBoldChar"/>
              </w:rPr>
              <w:t>20,000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326C33">
              <w:rPr>
                <w:rStyle w:val="iBAAGStandardTextBoldChar"/>
              </w:rPr>
              <w:t>40,000</w:t>
            </w:r>
            <w:r w:rsidRPr="0014444B">
              <w:t xml:space="preserve"> </w:t>
            </w:r>
            <w:r w:rsidRPr="0014444B">
              <w:rPr>
                <w:rStyle w:val="iBAAGStandardTextChar"/>
              </w:rPr>
              <w:t>for all covered members of your family.</w:t>
            </w:r>
          </w:p>
          <w:p w:rsidR="00D65568" w:rsidRPr="0014444B" w:rsidRDefault="00D65568" w:rsidP="00C84F8C"/>
          <w:p w:rsidR="00D65568" w:rsidRDefault="00D65568" w:rsidP="00C84F8C"/>
          <w:p w:rsidR="00D65568" w:rsidRPr="0014444B" w:rsidRDefault="00D65568" w:rsidP="00C84F8C">
            <w:r>
              <w:t xml:space="preserve">  </w:t>
            </w:r>
          </w:p>
          <w:p w:rsidR="00D65568" w:rsidRPr="0014444B" w:rsidRDefault="00D65568" w:rsidP="00C84F8C"/>
        </w:tc>
        <w:tc>
          <w:tcPr>
            <w:tcW w:w="3330" w:type="dxa"/>
            <w:shd w:val="clear" w:color="auto" w:fill="FFFFFF" w:themeFill="background1"/>
          </w:tcPr>
          <w:p w:rsidR="00D65568" w:rsidRPr="0014444B" w:rsidRDefault="00D65568" w:rsidP="00C84F8C">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D65568" w:rsidRPr="0014444B" w:rsidRDefault="00D65568" w:rsidP="00C84F8C"/>
          <w:p w:rsidR="00D65568" w:rsidRPr="0014444B" w:rsidRDefault="00D65568" w:rsidP="00C84F8C">
            <w:pPr>
              <w:pStyle w:val="iBAAGStandardText"/>
            </w:pPr>
            <w:r w:rsidRPr="0014444B">
              <w:t xml:space="preserve">A calendar year begins on January 1st and ends on December 31st. </w:t>
            </w:r>
          </w:p>
          <w:p w:rsidR="00D65568" w:rsidRPr="0014444B" w:rsidRDefault="00D65568" w:rsidP="00C84F8C">
            <w:pPr>
              <w:pStyle w:val="iBAAGStandardText"/>
            </w:pPr>
          </w:p>
          <w:p w:rsidR="00D65568" w:rsidRPr="0014444B" w:rsidRDefault="00D65568" w:rsidP="00C84F8C">
            <w:pPr>
              <w:pStyle w:val="iBAAGStandardText"/>
            </w:pPr>
            <w:r w:rsidRPr="00CB6DE7">
              <w:t>If you join mid-year, your out-of-pocket limit will go from the time you start and end on December 31st of that year. Your new out-of-pocket limit begins January 1st of the new year.</w:t>
            </w:r>
          </w:p>
          <w:p w:rsidR="00D65568" w:rsidRPr="0014444B" w:rsidRDefault="00D65568" w:rsidP="00C84F8C"/>
          <w:p w:rsidR="00D65568" w:rsidRPr="0014444B" w:rsidRDefault="00D65568" w:rsidP="00C84F8C">
            <w:r w:rsidRPr="00CB6DE7">
              <w:rPr>
                <w:rStyle w:val="iBAAGStandardTextBoldChar"/>
              </w:rPr>
              <w:t xml:space="preserve">What is not included in </w:t>
            </w:r>
            <w:r w:rsidRPr="00CB6DE7">
              <w:rPr>
                <w:rStyle w:val="iBAAGStandardTextBoldChar"/>
              </w:rPr>
              <w:lastRenderedPageBreak/>
              <w:t>the out-of-pocket limit?</w:t>
            </w:r>
            <w:r w:rsidRPr="0014444B">
              <w:t xml:space="preserve"> </w:t>
            </w:r>
            <w:r w:rsidRPr="00CB6DE7">
              <w:rPr>
                <w:rStyle w:val="iBAAGStandardTextChar"/>
              </w:rPr>
              <w:t>This does not include your premium or health services that are not covered.</w:t>
            </w:r>
            <w:r w:rsidRPr="0014444B">
              <w:t xml:space="preserve"> </w:t>
            </w:r>
          </w:p>
          <w:p w:rsidR="00D65568" w:rsidRPr="0014444B" w:rsidRDefault="00D65568" w:rsidP="00C84F8C"/>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842407" w:rsidTr="00C84F8C">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C84F8C">
            <w:pPr>
              <w:pStyle w:val="iBAAGTableHeader"/>
            </w:pPr>
            <w:r w:rsidRPr="00842407">
              <w:t>Plan Information</w:t>
            </w:r>
          </w:p>
        </w:tc>
      </w:tr>
      <w:tr w:rsidR="00D65568" w:rsidRPr="00842407" w:rsidTr="00C84F8C">
        <w:tblPrEx>
          <w:shd w:val="clear" w:color="auto" w:fill="auto"/>
        </w:tblPrEx>
        <w:tc>
          <w:tcPr>
            <w:tcW w:w="3517" w:type="dxa"/>
            <w:shd w:val="clear" w:color="auto" w:fill="F2DBDB"/>
          </w:tcPr>
          <w:p w:rsidR="00D65568" w:rsidRPr="00842407" w:rsidRDefault="00D65568" w:rsidP="00C84F8C"/>
        </w:tc>
        <w:tc>
          <w:tcPr>
            <w:tcW w:w="9990" w:type="dxa"/>
            <w:shd w:val="clear" w:color="auto" w:fill="F2DBDB"/>
          </w:tcPr>
          <w:p w:rsidR="00D65568" w:rsidRPr="00842407" w:rsidRDefault="00D65568" w:rsidP="00C84F8C"/>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C84F8C">
        <w:tc>
          <w:tcPr>
            <w:tcW w:w="13507" w:type="dxa"/>
            <w:gridSpan w:val="4"/>
            <w:shd w:val="clear" w:color="auto" w:fill="DAEEF3"/>
          </w:tcPr>
          <w:p w:rsidR="00D65568" w:rsidRPr="003819BC" w:rsidRDefault="00D65568" w:rsidP="00C84F8C">
            <w:pPr>
              <w:pStyle w:val="iBAAGMajorSectionHeader"/>
            </w:pPr>
            <w:bookmarkStart w:id="22" w:name="Coinsurance"/>
            <w:r>
              <w:t>Coinsurance</w:t>
            </w:r>
            <w:bookmarkEnd w:id="22"/>
          </w:p>
        </w:tc>
      </w:tr>
      <w:tr w:rsidR="00D65568" w:rsidRPr="00CC3DBD"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3" w:name="Allowed_Amount_Eligible_Expenses"/>
            <w:r>
              <w:t xml:space="preserve">Allowed Amount </w:t>
            </w:r>
            <w:bookmarkEnd w:id="23"/>
          </w:p>
          <w:p w:rsidR="00D65568" w:rsidRDefault="00D65568" w:rsidP="00C84F8C"/>
          <w:p w:rsidR="00D65568" w:rsidRDefault="00D65568" w:rsidP="00C84F8C">
            <w:r w:rsidRPr="00CC3DBD">
              <w:rPr>
                <w:rStyle w:val="iBAAGStandardTextBoldChar"/>
              </w:rPr>
              <w:t>What is an allowed amount?</w:t>
            </w:r>
            <w:r>
              <w:t xml:space="preserve"> </w:t>
            </w:r>
            <w:r w:rsidRPr="00CC3DBD">
              <w:rPr>
                <w:rStyle w:val="iBAAGStandardTextChar"/>
              </w:rPr>
              <w:t xml:space="preserve">This is the maximum amount that payment is based on for </w:t>
            </w:r>
            <w:r w:rsidRPr="00CC3DBD">
              <w:rPr>
                <w:rStyle w:val="iBAAGStandardTextChar"/>
              </w:rPr>
              <w:lastRenderedPageBreak/>
              <w:t>covered health care services. If your doctor charges more than the allowed amount, you may have to pay the difference.</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rsidR="00D65568" w:rsidRPr="00CC3DBD" w:rsidRDefault="00D65568" w:rsidP="00C84F8C"/>
        </w:tc>
        <w:tc>
          <w:tcPr>
            <w:tcW w:w="3330" w:type="dxa"/>
            <w:shd w:val="clear" w:color="auto" w:fill="FFFFFF" w:themeFill="background1"/>
          </w:tcPr>
          <w:p w:rsidR="00D65568" w:rsidRDefault="00D65568" w:rsidP="00C84F8C">
            <w:pPr>
              <w:pStyle w:val="iBAAGStandardText"/>
            </w:pPr>
            <w:r>
              <w:lastRenderedPageBreak/>
              <w:t>You do not have to pay the difference between the allowed amount and the amount the network doctor or facility charges.</w:t>
            </w:r>
          </w:p>
          <w:p w:rsidR="00D65568" w:rsidRDefault="00D65568" w:rsidP="00C84F8C">
            <w:pPr>
              <w:pStyle w:val="iBAAGStandardText"/>
            </w:pPr>
          </w:p>
          <w:p w:rsidR="00D65568" w:rsidRPr="00F22E70" w:rsidRDefault="00D65568" w:rsidP="00C84F8C">
            <w:pPr>
              <w:pStyle w:val="iBAAGStandardText"/>
            </w:pPr>
            <w:r w:rsidRPr="00F22E70">
              <w:lastRenderedPageBreak/>
              <w:t>If the doctor does not participate in the network, you may have to pay the difference between the allowed amount and the amount the doctor charged even for emergency services.</w:t>
            </w:r>
          </w:p>
          <w:p w:rsidR="00D65568" w:rsidRDefault="00D65568" w:rsidP="00C84F8C">
            <w:pPr>
              <w:pStyle w:val="iBAAGStandardText"/>
            </w:pPr>
          </w:p>
          <w:p w:rsidR="00D65568" w:rsidRDefault="00D65568" w:rsidP="00C84F8C">
            <w:pPr>
              <w:pStyle w:val="iBAAGStandardTextBold"/>
            </w:pPr>
            <w:r>
              <w:t xml:space="preserve">How is the allowed amount determined? </w:t>
            </w:r>
          </w:p>
          <w:p w:rsidR="00D65568" w:rsidRDefault="00D65568" w:rsidP="00C84F8C">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C84F8C">
            <w:pPr>
              <w:pStyle w:val="iBAAGStandardText"/>
            </w:pPr>
          </w:p>
        </w:tc>
        <w:tc>
          <w:tcPr>
            <w:tcW w:w="3330" w:type="dxa"/>
            <w:shd w:val="clear" w:color="auto" w:fill="FFFFFF" w:themeFill="background1"/>
          </w:tcPr>
          <w:p w:rsidR="00D65568" w:rsidRPr="00CC3DBD" w:rsidRDefault="00D65568" w:rsidP="00C84F8C">
            <w:pPr>
              <w:pStyle w:val="iBAAGStandardText"/>
            </w:pPr>
            <w:r w:rsidRPr="00CC3DBD">
              <w:lastRenderedPageBreak/>
              <w:t>You have to pay the difference between the allowed amount and the amount the out-of-network doctor charges.</w:t>
            </w:r>
          </w:p>
          <w:p w:rsidR="00D65568" w:rsidRPr="00CC3DBD" w:rsidRDefault="00D65568" w:rsidP="00C84F8C"/>
          <w:p w:rsidR="00D65568" w:rsidRPr="00CC3DBD" w:rsidRDefault="00D65568" w:rsidP="00C84F8C">
            <w:pPr>
              <w:pStyle w:val="iBAAGStandardTextBold"/>
            </w:pPr>
            <w:r w:rsidRPr="00CC3DBD">
              <w:lastRenderedPageBreak/>
              <w:t>How is the allowed amount determined?</w:t>
            </w:r>
          </w:p>
          <w:p w:rsidR="00D65568" w:rsidRPr="00CC3DBD" w:rsidRDefault="00D65568" w:rsidP="00C84F8C">
            <w:pPr>
              <w:pStyle w:val="iBAAGLevel1Bullets"/>
            </w:pPr>
            <w:r w:rsidRPr="00CC3DBD">
              <w:t xml:space="preserve">This is based on charges for the same or similar services within the geographic market. </w:t>
            </w:r>
          </w:p>
          <w:p w:rsidR="00D65568" w:rsidRPr="00CC3DBD" w:rsidRDefault="00D65568" w:rsidP="00C84F8C">
            <w:pPr>
              <w:pStyle w:val="iBAAGLevel1Bullets"/>
              <w:numPr>
                <w:ilvl w:val="0"/>
                <w:numId w:val="0"/>
              </w:numPr>
              <w:ind w:left="450"/>
            </w:pPr>
          </w:p>
        </w:tc>
        <w:tc>
          <w:tcPr>
            <w:tcW w:w="3330" w:type="dxa"/>
            <w:shd w:val="clear" w:color="auto" w:fill="FFFFFF" w:themeFill="background1"/>
          </w:tcPr>
          <w:p w:rsidR="00D65568" w:rsidRPr="00CC3DBD" w:rsidRDefault="00D65568" w:rsidP="00C84F8C">
            <w:pPr>
              <w:pStyle w:val="iBAAGStandardText"/>
            </w:pPr>
            <w:r w:rsidRPr="00CC3DBD">
              <w:lastRenderedPageBreak/>
              <w:t>None</w:t>
            </w:r>
          </w:p>
        </w:tc>
      </w:tr>
      <w:tr w:rsidR="00D65568" w:rsidRPr="00C07C8E" w:rsidTr="00C84F8C">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C84F8C">
            <w:pPr>
              <w:pStyle w:val="iBAAGTableHeader"/>
            </w:pPr>
            <w:r w:rsidRPr="00C07C8E">
              <w:t>About Your Benefits</w:t>
            </w:r>
          </w:p>
        </w:tc>
      </w:tr>
      <w:tr w:rsidR="00D65568" w:rsidRPr="00C07C8E" w:rsidTr="00C84F8C">
        <w:tblPrEx>
          <w:shd w:val="clear" w:color="auto" w:fill="auto"/>
        </w:tblPrEx>
        <w:tc>
          <w:tcPr>
            <w:tcW w:w="3517" w:type="dxa"/>
            <w:shd w:val="clear" w:color="auto" w:fill="FFFFFF" w:themeFill="background1"/>
          </w:tcPr>
          <w:p w:rsidR="00D65568" w:rsidRPr="00C07C8E" w:rsidRDefault="00D65568" w:rsidP="00C84F8C">
            <w:pPr>
              <w:pStyle w:val="iBAAGSituationBoxName"/>
            </w:pPr>
            <w:bookmarkStart w:id="24" w:name="Coinsurance_box"/>
            <w:r w:rsidRPr="00C07C8E">
              <w:t>Co-insurance</w:t>
            </w:r>
            <w:bookmarkEnd w:id="24"/>
            <w:r w:rsidRPr="00C07C8E">
              <w:t xml:space="preserve"> </w:t>
            </w:r>
          </w:p>
          <w:p w:rsidR="00D65568" w:rsidRPr="00C07C8E" w:rsidRDefault="00D65568" w:rsidP="00C84F8C"/>
          <w:p w:rsidR="00D65568" w:rsidRPr="00C07C8E" w:rsidRDefault="00D65568" w:rsidP="00C84F8C">
            <w:pPr>
              <w:pStyle w:val="iBAAGStandardTextBold"/>
            </w:pPr>
            <w:r w:rsidRPr="00C07C8E">
              <w:t>What is a co-insurance?</w:t>
            </w:r>
          </w:p>
          <w:p w:rsidR="00D65568" w:rsidRPr="00C07C8E" w:rsidRDefault="00D65568" w:rsidP="00C84F8C">
            <w:pPr>
              <w:pStyle w:val="iBAAGStandardText"/>
            </w:pPr>
            <w:r w:rsidRPr="00C07C8E">
              <w:t xml:space="preserve">This is your share of the cost for covered health services. </w:t>
            </w:r>
          </w:p>
          <w:p w:rsidR="00D65568" w:rsidRPr="00C07C8E" w:rsidRDefault="00D65568" w:rsidP="00C84F8C"/>
          <w:p w:rsidR="00D65568" w:rsidRPr="00C07C8E" w:rsidRDefault="00D65568" w:rsidP="00C84F8C">
            <w:pPr>
              <w:pStyle w:val="iBAAGStandardTextBold"/>
            </w:pPr>
            <w:r w:rsidRPr="00C07C8E">
              <w:t xml:space="preserve">Want more information? </w:t>
            </w:r>
          </w:p>
          <w:p w:rsidR="00D65568" w:rsidRPr="00C07C8E" w:rsidRDefault="00D65568" w:rsidP="00C84F8C">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 xml:space="preserve">for </w:t>
            </w:r>
            <w:r w:rsidRPr="00C07C8E">
              <w:rPr>
                <w:rStyle w:val="iBAAGStandardTextChar"/>
              </w:rPr>
              <w:lastRenderedPageBreak/>
              <w:t>definitions.</w:t>
            </w:r>
          </w:p>
          <w:p w:rsidR="00D65568" w:rsidRPr="00C07C8E" w:rsidRDefault="00D65568" w:rsidP="00C84F8C"/>
        </w:tc>
        <w:tc>
          <w:tcPr>
            <w:tcW w:w="9990" w:type="dxa"/>
            <w:gridSpan w:val="3"/>
            <w:shd w:val="clear" w:color="auto" w:fill="FFFFFF" w:themeFill="background1"/>
          </w:tcPr>
          <w:p w:rsidR="00D65568" w:rsidRPr="00C07C8E" w:rsidRDefault="00D65568" w:rsidP="00C84F8C">
            <w:pPr>
              <w:pStyle w:val="iBAAGStandardText"/>
            </w:pPr>
            <w:r w:rsidRPr="00C07C8E">
              <w:lastRenderedPageBreak/>
              <w:t>You will pay co-insurance plus any deductibles you owe.</w:t>
            </w:r>
          </w:p>
          <w:p w:rsidR="00D65568" w:rsidRPr="00C07C8E" w:rsidRDefault="00D65568" w:rsidP="00C84F8C">
            <w:pPr>
              <w:pStyle w:val="iBAAGStandardText"/>
            </w:pPr>
          </w:p>
          <w:p w:rsidR="00D65568" w:rsidRPr="00C07C8E" w:rsidRDefault="00D65568" w:rsidP="00C84F8C">
            <w:pPr>
              <w:pStyle w:val="iBAAGStandardText"/>
            </w:pPr>
            <w:r w:rsidRPr="00C07C8E">
              <w:t xml:space="preserve">Please refer to the specific common medical event to see if a co-insurance applies and how much you have to pay. </w:t>
            </w:r>
          </w:p>
          <w:p w:rsidR="00D65568" w:rsidRPr="00C07C8E" w:rsidRDefault="00D65568" w:rsidP="00C84F8C"/>
          <w:p w:rsidR="00D65568" w:rsidRPr="00C07C8E" w:rsidRDefault="00D65568" w:rsidP="00C84F8C">
            <w:pPr>
              <w:pStyle w:val="iBAAGStandardTextBold"/>
            </w:pPr>
            <w:r w:rsidRPr="00C07C8E">
              <w:t>Sample Member Costs</w:t>
            </w:r>
          </w:p>
          <w:p w:rsidR="00D65568" w:rsidRPr="00C07C8E" w:rsidRDefault="00D65568" w:rsidP="00C84F8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C84F8C"/>
          <w:p w:rsidR="00D65568" w:rsidRPr="00C07C8E" w:rsidRDefault="00D65568" w:rsidP="00C84F8C">
            <w:r w:rsidRPr="00C07C8E">
              <w:rPr>
                <w:rStyle w:val="iBAAGStandardTextItalicsChar"/>
              </w:rPr>
              <w:t>*These values are used for illustration purposes only.</w:t>
            </w:r>
          </w:p>
        </w:tc>
      </w:tr>
      <w:tr w:rsidR="00D65568" w:rsidRPr="00253719" w:rsidTr="00C84F8C">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C84F8C">
            <w:pPr>
              <w:pStyle w:val="iBAAGTableHeader"/>
            </w:pPr>
            <w:r w:rsidRPr="00253719">
              <w:lastRenderedPageBreak/>
              <w:t>About Your Benefits</w:t>
            </w:r>
          </w:p>
        </w:tc>
      </w:tr>
      <w:tr w:rsidR="00D65568" w:rsidRPr="00253719" w:rsidTr="00C84F8C">
        <w:tblPrEx>
          <w:shd w:val="clear" w:color="auto" w:fill="auto"/>
        </w:tblPrEx>
        <w:tc>
          <w:tcPr>
            <w:tcW w:w="3517" w:type="dxa"/>
            <w:shd w:val="clear" w:color="auto" w:fill="FFFFFF" w:themeFill="background1"/>
          </w:tcPr>
          <w:p w:rsidR="00D65568" w:rsidRPr="00253719" w:rsidRDefault="00D65568" w:rsidP="00C84F8C">
            <w:pPr>
              <w:pStyle w:val="iBAAGSituationBoxName"/>
            </w:pPr>
            <w:bookmarkStart w:id="25" w:name="Copayment"/>
            <w:r w:rsidRPr="00253719">
              <w:t>Co-payment</w:t>
            </w:r>
            <w:bookmarkEnd w:id="25"/>
            <w:r w:rsidRPr="00253719">
              <w:t xml:space="preserve"> (co-pay)</w:t>
            </w:r>
          </w:p>
          <w:p w:rsidR="00D65568" w:rsidRPr="00253719" w:rsidRDefault="00D65568" w:rsidP="00C84F8C"/>
          <w:p w:rsidR="00D65568" w:rsidRPr="00253719" w:rsidRDefault="00D65568" w:rsidP="00C84F8C">
            <w:pPr>
              <w:pStyle w:val="iBAAGStandardTextBold"/>
            </w:pPr>
            <w:r w:rsidRPr="00253719">
              <w:t>What is a co-payment?</w:t>
            </w:r>
          </w:p>
          <w:p w:rsidR="00D65568" w:rsidRPr="00253719" w:rsidRDefault="00D65568" w:rsidP="00C84F8C">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C84F8C"/>
          <w:p w:rsidR="00D65568" w:rsidRPr="00253719" w:rsidRDefault="00D65568" w:rsidP="00C84F8C">
            <w:pPr>
              <w:pStyle w:val="iBAAGStandardTextBold"/>
            </w:pPr>
            <w:r w:rsidRPr="00253719">
              <w:t xml:space="preserve">Want more information? </w:t>
            </w:r>
          </w:p>
          <w:p w:rsidR="00D65568" w:rsidRDefault="00D65568" w:rsidP="00C84F8C">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C84F8C"/>
        </w:tc>
        <w:tc>
          <w:tcPr>
            <w:tcW w:w="9990" w:type="dxa"/>
            <w:gridSpan w:val="3"/>
            <w:shd w:val="clear" w:color="auto" w:fill="FFFFFF" w:themeFill="background1"/>
          </w:tcPr>
          <w:p w:rsidR="00D65568" w:rsidRPr="00253719" w:rsidRDefault="00D65568" w:rsidP="00C84F8C">
            <w:pPr>
              <w:pStyle w:val="iBAAGStandardText"/>
            </w:pPr>
            <w:r w:rsidRPr="00253719">
              <w:t xml:space="preserve">You will pay a co-payment or the allowed amount, whichever is less. </w:t>
            </w:r>
          </w:p>
          <w:p w:rsidR="00D65568" w:rsidRPr="00253719" w:rsidRDefault="00D65568" w:rsidP="00C84F8C">
            <w:pPr>
              <w:pStyle w:val="iBAAGStandardText"/>
            </w:pPr>
          </w:p>
          <w:p w:rsidR="00D65568" w:rsidRPr="00253719" w:rsidRDefault="00D65568" w:rsidP="00C84F8C">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B132F8">
        <w:tc>
          <w:tcPr>
            <w:tcW w:w="13507" w:type="dxa"/>
            <w:gridSpan w:val="2"/>
            <w:shd w:val="clear" w:color="auto" w:fill="DAEEF3"/>
          </w:tcPr>
          <w:p w:rsidR="00D65568" w:rsidRPr="00B41EB2" w:rsidRDefault="00D65568" w:rsidP="00C84F8C">
            <w:pPr>
              <w:pStyle w:val="iBAAGMajorSectionHeader"/>
            </w:pPr>
            <w:r>
              <w:t>CSR View</w:t>
            </w:r>
          </w:p>
        </w:tc>
      </w:tr>
      <w:tr w:rsidR="00D65568" w:rsidRPr="00134B35" w:rsidTr="00B132F8">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C84F8C">
            <w:pPr>
              <w:pStyle w:val="iBAAGTableHeader"/>
            </w:pPr>
            <w:r w:rsidRPr="00134B35">
              <w:t>Plan Information</w:t>
            </w:r>
          </w:p>
        </w:tc>
      </w:tr>
      <w:tr w:rsidR="00D65568" w:rsidRPr="00134B35" w:rsidTr="00B132F8">
        <w:tblPrEx>
          <w:shd w:val="clear" w:color="auto" w:fill="auto"/>
        </w:tblPrEx>
        <w:tc>
          <w:tcPr>
            <w:tcW w:w="3517" w:type="dxa"/>
            <w:shd w:val="clear" w:color="auto" w:fill="F2DBDB"/>
          </w:tcPr>
          <w:p w:rsidR="00D65568" w:rsidRDefault="00D65568" w:rsidP="00C84F8C">
            <w:pPr>
              <w:pStyle w:val="iBAAGSituationBoxName"/>
            </w:pPr>
            <w:bookmarkStart w:id="26" w:name="Out_of_Network_Reimbursement_Programs"/>
            <w:r>
              <w:t>Out-of-Network Reimbursement Programs</w:t>
            </w:r>
            <w:bookmarkEnd w:id="26"/>
          </w:p>
          <w:p w:rsidR="00D65568" w:rsidRDefault="00D65568" w:rsidP="00C84F8C"/>
          <w:p w:rsidR="00D65568" w:rsidRDefault="00D65568" w:rsidP="00C84F8C">
            <w:pPr>
              <w:pStyle w:val="InstructionalText"/>
            </w:pPr>
          </w:p>
        </w:tc>
        <w:tc>
          <w:tcPr>
            <w:tcW w:w="9990" w:type="dxa"/>
            <w:shd w:val="clear" w:color="auto" w:fill="F2DBDB"/>
          </w:tcPr>
          <w:p w:rsidR="00D65568" w:rsidRDefault="00D65568" w:rsidP="00C84F8C">
            <w:pPr>
              <w:pStyle w:val="iBAAGStandardTextBold"/>
            </w:pPr>
            <w:r>
              <w:t>What type of Reimbursement Policy does the plan have?</w:t>
            </w:r>
          </w:p>
          <w:p w:rsidR="00D65568" w:rsidRDefault="00D65568" w:rsidP="00C84F8C">
            <w:pPr>
              <w:pStyle w:val="iBAAGStandardTextBold"/>
            </w:pPr>
            <w:r>
              <w:t>Maximum Non-Network Reimbursement Program (MNRP)</w:t>
            </w:r>
          </w:p>
          <w:p w:rsidR="00D65568" w:rsidRDefault="00326C33" w:rsidP="00D65568">
            <w:pPr>
              <w:pStyle w:val="iBAAGLevel1Bullets"/>
              <w:tabs>
                <w:tab w:val="left" w:pos="720"/>
              </w:tabs>
            </w:pPr>
            <w:r>
              <w:rPr>
                <w:rStyle w:val="iBAAGStandardTextBoldChar"/>
              </w:rPr>
              <w:t xml:space="preserve"> 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B132F8" w:rsidRDefault="00B132F8" w:rsidP="00B132F8">
            <w:pPr>
              <w:pStyle w:val="iBAAGLevel1Bullets"/>
            </w:pPr>
            <w:r>
              <w:t xml:space="preserve">The allowed amount will default to </w:t>
            </w:r>
            <w:r>
              <w:rPr>
                <w:rStyle w:val="iBAAGStandardTextBoldChar"/>
              </w:rPr>
              <w:t>20%</w:t>
            </w:r>
            <w:r>
              <w:t xml:space="preserve"> of the provider's billed charges:</w:t>
            </w:r>
          </w:p>
          <w:p w:rsidR="00B132F8" w:rsidRDefault="00B132F8" w:rsidP="00B132F8">
            <w:pPr>
              <w:pStyle w:val="iBAAGLevel2Bullets"/>
            </w:pPr>
            <w:r>
              <w:t xml:space="preserve">when a published rate is not available from CMS; and </w:t>
            </w:r>
          </w:p>
          <w:p w:rsidR="00B132F8" w:rsidRDefault="00B132F8" w:rsidP="00B132F8">
            <w:pPr>
              <w:pStyle w:val="iBAAGLevel2Bullets"/>
            </w:pPr>
            <w:r>
              <w:lastRenderedPageBreak/>
              <w:t>gap methodology does not apply</w:t>
            </w: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t>35%</w:t>
            </w:r>
            <w:r>
              <w:t xml:space="preserve"> for Covered Health Services provided by a masters level counselor.</w:t>
            </w:r>
          </w:p>
          <w:p w:rsidR="00D65568" w:rsidRDefault="00D65568" w:rsidP="00C84F8C">
            <w:pPr>
              <w:pStyle w:val="iBAAGStandardText"/>
            </w:pPr>
          </w:p>
          <w:p w:rsidR="00D65568" w:rsidRDefault="00D65568" w:rsidP="00C84F8C">
            <w:pPr>
              <w:pStyle w:val="iBAAGStandardTextBold"/>
            </w:pPr>
            <w:r>
              <w:t>Extended Non-Network Reimbursement Program (ENRP)</w:t>
            </w:r>
          </w:p>
          <w:p w:rsidR="00D65568" w:rsidRDefault="00D65568" w:rsidP="00C84F8C">
            <w:pPr>
              <w:pStyle w:val="iBAAGStandardTextBold"/>
            </w:pPr>
            <w:r>
              <w:t xml:space="preserve">Non-Emergent </w:t>
            </w:r>
          </w:p>
          <w:p w:rsidR="00D65568" w:rsidRDefault="00326C33" w:rsidP="00D65568">
            <w:pPr>
              <w:pStyle w:val="iBAAGLevel1Bullets"/>
              <w:tabs>
                <w:tab w:val="left" w:pos="720"/>
              </w:tabs>
            </w:pPr>
            <w:r>
              <w:rPr>
                <w:rStyle w:val="iBAAGStandardTextBoldChar"/>
              </w:rPr>
              <w:t xml:space="preserve"> 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B132F8" w:rsidRDefault="00B132F8" w:rsidP="00B132F8">
            <w:pPr>
              <w:pStyle w:val="iBAAGLevel1Bullets"/>
              <w:tabs>
                <w:tab w:val="left" w:pos="720"/>
              </w:tabs>
            </w:pPr>
            <w:r>
              <w:t xml:space="preserve">The allowed amount will default to </w:t>
            </w:r>
            <w:r>
              <w:rPr>
                <w:rStyle w:val="iBAAGStandardTextBoldChar"/>
              </w:rPr>
              <w:t>20%</w:t>
            </w:r>
            <w:r>
              <w:t xml:space="preserve"> of the provider's billed charges:</w:t>
            </w:r>
          </w:p>
          <w:p w:rsidR="00B132F8" w:rsidRDefault="00B132F8" w:rsidP="00B132F8">
            <w:pPr>
              <w:pStyle w:val="iBAAGLevel2Bullets"/>
              <w:tabs>
                <w:tab w:val="left" w:pos="720"/>
              </w:tabs>
            </w:pPr>
            <w:r>
              <w:t xml:space="preserve">when a published rate is not available from CMS; and </w:t>
            </w:r>
          </w:p>
          <w:p w:rsidR="00B132F8" w:rsidRDefault="00B132F8" w:rsidP="00B132F8">
            <w:pPr>
              <w:pStyle w:val="iBAAGLevel2Bullets"/>
              <w:tabs>
                <w:tab w:val="left" w:pos="720"/>
              </w:tabs>
            </w:pPr>
            <w:r>
              <w:t>gap methodology does not apply</w:t>
            </w:r>
          </w:p>
          <w:p w:rsidR="00D65568" w:rsidRDefault="00D65568" w:rsidP="00C84F8C">
            <w:pPr>
              <w:pStyle w:val="iBAAGStandardText"/>
            </w:pPr>
          </w:p>
          <w:p w:rsidR="00D65568" w:rsidRDefault="00D65568" w:rsidP="00C84F8C">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C84F8C">
            <w:pPr>
              <w:pStyle w:val="iBAAGStandardText"/>
            </w:pPr>
          </w:p>
          <w:p w:rsidR="00D65568" w:rsidRDefault="00D65568" w:rsidP="00C84F8C">
            <w:pPr>
              <w:pStyle w:val="iBAAGStandardTextBold"/>
            </w:pPr>
            <w:r>
              <w:t>Does Shared Savings Program apply?</w:t>
            </w:r>
          </w:p>
          <w:p w:rsidR="00D65568" w:rsidRDefault="00D65568" w:rsidP="00C84F8C">
            <w:pPr>
              <w:pStyle w:val="iBAAGStandardText"/>
            </w:pPr>
            <w:r>
              <w:t>No. Outlier Cost Management (OCM) applies</w:t>
            </w:r>
          </w:p>
          <w:p w:rsidR="00D65568" w:rsidRDefault="00D65568" w:rsidP="00C84F8C">
            <w:pPr>
              <w:pStyle w:val="iBAAGStandardText"/>
            </w:pPr>
          </w:p>
          <w:p w:rsidR="00D65568" w:rsidRDefault="00D65568" w:rsidP="00C84F8C">
            <w:pPr>
              <w:pStyle w:val="iBAAGStandardTextBold"/>
            </w:pPr>
            <w:r>
              <w:t>Does Facility Reasonable &amp; Customary apply?</w:t>
            </w:r>
          </w:p>
          <w:p w:rsidR="00D65568" w:rsidRDefault="00D65568" w:rsidP="00C84F8C">
            <w:pPr>
              <w:rPr>
                <w:rStyle w:val="InstructionalTextChar"/>
                <w:b w:val="0"/>
              </w:rPr>
            </w:pPr>
          </w:p>
          <w:p w:rsidR="00D65568" w:rsidRDefault="00D65568" w:rsidP="00C84F8C"/>
          <w:p w:rsidR="00D65568" w:rsidRDefault="00D65568" w:rsidP="00C84F8C">
            <w:r>
              <w:rPr>
                <w:rStyle w:val="iBAAGStandardTextChar"/>
              </w:rPr>
              <w:t>No. Facility SSP discounts &amp; Fee negotiations only</w:t>
            </w:r>
            <w:r>
              <w:t xml:space="preserve"> </w:t>
            </w:r>
          </w:p>
          <w:p w:rsidR="00D65568" w:rsidRDefault="00D65568" w:rsidP="00C84F8C">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C84F8C">
        <w:tc>
          <w:tcPr>
            <w:tcW w:w="13507" w:type="dxa"/>
            <w:gridSpan w:val="2"/>
            <w:shd w:val="clear" w:color="auto" w:fill="DAEEF3"/>
          </w:tcPr>
          <w:p w:rsidR="00D65568" w:rsidRPr="00D8773B" w:rsidRDefault="00D65568" w:rsidP="00C84F8C">
            <w:pPr>
              <w:pStyle w:val="iBAAGMajorSectionHeader"/>
            </w:pPr>
            <w:bookmarkStart w:id="27" w:name="Flexible_Spending_Account"/>
            <w:r>
              <w:t>Flexible Spending Account</w:t>
            </w:r>
            <w:bookmarkEnd w:id="27"/>
          </w:p>
        </w:tc>
      </w:tr>
      <w:tr w:rsidR="00D65568" w:rsidRPr="00C926BD" w:rsidTr="00C84F8C">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C84F8C">
            <w:pPr>
              <w:pStyle w:val="iBAAGTableHeader"/>
            </w:pPr>
            <w:r w:rsidRPr="00C926BD">
              <w:t>About Your Benefits</w:t>
            </w:r>
          </w:p>
        </w:tc>
      </w:tr>
      <w:tr w:rsidR="00D65568" w:rsidRPr="00C926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8" w:name="Flexible_Spending_Account_FSA"/>
            <w:r>
              <w:t>Flexible Spending Account (FSA)</w:t>
            </w:r>
            <w:bookmarkEnd w:id="28"/>
          </w:p>
          <w:p w:rsidR="00D65568" w:rsidRDefault="00D65568" w:rsidP="00C84F8C"/>
          <w:p w:rsidR="00D65568" w:rsidRDefault="00D65568" w:rsidP="00C84F8C">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C84F8C"/>
          <w:p w:rsidR="00D65568" w:rsidRDefault="00D65568" w:rsidP="00C84F8C">
            <w:pPr>
              <w:pStyle w:val="iBAAGStandardTextBold"/>
            </w:pPr>
            <w:r>
              <w:t xml:space="preserve">Want more information? </w:t>
            </w:r>
          </w:p>
          <w:p w:rsidR="00D65568" w:rsidRPr="00C926BD" w:rsidRDefault="00D65568" w:rsidP="00C84F8C">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D65568" w:rsidRPr="002254B3" w:rsidRDefault="00D65568" w:rsidP="00C84F8C">
            <w:pPr>
              <w:pStyle w:val="iBAAGStandardText"/>
            </w:pPr>
            <w:r w:rsidRPr="002254B3">
              <w:t>No coverage is available with UnitedHealthcare.</w:t>
            </w:r>
          </w:p>
          <w:p w:rsidR="00D65568" w:rsidRDefault="00D65568" w:rsidP="00C84F8C">
            <w:pPr>
              <w:pStyle w:val="iBAAGStandardText"/>
              <w:rPr>
                <w:rFonts w:eastAsia="Times New Roman" w:cs="Arial"/>
                <w:b/>
                <w:color w:val="FF00FF"/>
              </w:rPr>
            </w:pPr>
          </w:p>
          <w:p w:rsidR="00D65568" w:rsidRPr="00C926BD" w:rsidRDefault="00D65568"/>
        </w:tc>
      </w:tr>
      <w:tr w:rsidR="00D65568" w:rsidRPr="009B6712" w:rsidTr="00C84F8C">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C84F8C">
            <w:pPr>
              <w:pStyle w:val="iBAAGTableHeader"/>
            </w:pPr>
            <w:r w:rsidRPr="009B6712">
              <w:t>About Your Benefits</w:t>
            </w:r>
          </w:p>
        </w:tc>
      </w:tr>
      <w:tr w:rsidR="00D65568" w:rsidRPr="009B6712" w:rsidTr="00C84F8C">
        <w:tblPrEx>
          <w:shd w:val="clear" w:color="auto" w:fill="auto"/>
        </w:tblPrEx>
        <w:tc>
          <w:tcPr>
            <w:tcW w:w="3517" w:type="dxa"/>
            <w:shd w:val="clear" w:color="auto" w:fill="FFFFFF" w:themeFill="background1"/>
          </w:tcPr>
          <w:p w:rsidR="00D65568" w:rsidRPr="009B6712" w:rsidRDefault="00D65568" w:rsidP="00C84F8C">
            <w:pPr>
              <w:pStyle w:val="iBAAGSituationBoxName"/>
            </w:pPr>
            <w:bookmarkStart w:id="29" w:name="CAC_Consumer_Accounts_Card"/>
            <w:r w:rsidRPr="009B6712">
              <w:t>UnitedHealthcare Consumer Accounts Card (CAC)</w:t>
            </w:r>
            <w:bookmarkEnd w:id="29"/>
          </w:p>
        </w:tc>
        <w:tc>
          <w:tcPr>
            <w:tcW w:w="9990" w:type="dxa"/>
            <w:shd w:val="clear" w:color="auto" w:fill="FFFFFF" w:themeFill="background1"/>
          </w:tcPr>
          <w:p w:rsidR="00D65568" w:rsidRDefault="00D65568" w:rsidP="00C84F8C">
            <w:pPr>
              <w:pStyle w:val="iBAAGStandardText"/>
            </w:pPr>
            <w:r>
              <w:t>Not Applicable</w:t>
            </w:r>
          </w:p>
          <w:p w:rsidR="00D65568" w:rsidRPr="009B6712" w:rsidRDefault="00D65568" w:rsidP="00C84F8C">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BF429C" w:rsidTr="00C84F8C">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C84F8C">
            <w:pPr>
              <w:pStyle w:val="iBAAGTableHeader"/>
            </w:pPr>
            <w:r w:rsidRPr="00BF429C">
              <w:t>Plan Information</w:t>
            </w:r>
          </w:p>
        </w:tc>
      </w:tr>
      <w:tr w:rsidR="00D65568" w:rsidRPr="00BF429C" w:rsidTr="00C84F8C">
        <w:tblPrEx>
          <w:shd w:val="clear" w:color="auto" w:fill="auto"/>
        </w:tblPrEx>
        <w:tc>
          <w:tcPr>
            <w:tcW w:w="3517" w:type="dxa"/>
            <w:shd w:val="clear" w:color="auto" w:fill="F2DBDB"/>
          </w:tcPr>
          <w:p w:rsidR="00D65568" w:rsidRPr="00BF429C" w:rsidRDefault="00D65568" w:rsidP="00C84F8C"/>
        </w:tc>
        <w:tc>
          <w:tcPr>
            <w:tcW w:w="9990" w:type="dxa"/>
            <w:shd w:val="clear" w:color="auto" w:fill="F2DBDB"/>
          </w:tcPr>
          <w:p w:rsidR="00D65568" w:rsidRPr="00BF429C" w:rsidRDefault="00D65568" w:rsidP="00C84F8C"/>
        </w:tc>
      </w:tr>
    </w:tbl>
    <w:p w:rsidR="00D65568" w:rsidRPr="00BF429C" w:rsidRDefault="00D65568" w:rsidP="00D65568"/>
    <w:p w:rsidR="00D65568" w:rsidRPr="0035248E" w:rsidRDefault="00D65568" w:rsidP="00D65568">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D65568" w:rsidRPr="0035248E" w:rsidRDefault="00D65568" w:rsidP="00D65568"/>
    <w:p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762359">
        <w:tc>
          <w:tcPr>
            <w:tcW w:w="13507" w:type="dxa"/>
            <w:gridSpan w:val="4"/>
            <w:shd w:val="clear" w:color="auto" w:fill="DAEEF3"/>
          </w:tcPr>
          <w:p w:rsidR="00D65568" w:rsidRPr="0035248E" w:rsidRDefault="00D65568" w:rsidP="00C84F8C">
            <w:pPr>
              <w:pStyle w:val="iBAAGMajorSectionHeader"/>
            </w:pPr>
            <w:bookmarkStart w:id="30" w:name="Hospital_Services"/>
            <w:r>
              <w:t>Hospital Services</w:t>
            </w:r>
            <w:bookmarkEnd w:id="30"/>
          </w:p>
        </w:tc>
      </w:tr>
      <w:tr w:rsidR="00D65568" w:rsidRPr="005D68ED" w:rsidTr="00762359">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762359">
        <w:tblPrEx>
          <w:shd w:val="clear" w:color="auto" w:fill="auto"/>
        </w:tblPrEx>
        <w:tc>
          <w:tcPr>
            <w:tcW w:w="3517" w:type="dxa"/>
            <w:shd w:val="clear" w:color="auto" w:fill="FFFFFF" w:themeFill="background1"/>
          </w:tcPr>
          <w:p w:rsidR="00D65568" w:rsidRDefault="00D65568" w:rsidP="00C84F8C">
            <w:pPr>
              <w:pStyle w:val="iBAAGSituationBoxName"/>
            </w:pPr>
            <w:bookmarkStart w:id="31" w:name="Accessing_Benefits"/>
            <w:r>
              <w:t>Accessing Benefits</w:t>
            </w:r>
            <w:bookmarkEnd w:id="31"/>
          </w:p>
          <w:p w:rsidR="00D65568" w:rsidRDefault="00D65568" w:rsidP="00C84F8C"/>
          <w:p w:rsidR="00D65568" w:rsidRDefault="00D65568" w:rsidP="00C84F8C">
            <w:pPr>
              <w:pStyle w:val="iBAAGStandardTextBold"/>
            </w:pPr>
            <w:r>
              <w:t xml:space="preserve">Want more information? </w:t>
            </w:r>
          </w:p>
          <w:p w:rsidR="00D65568" w:rsidRPr="005D68ED" w:rsidRDefault="00D65568" w:rsidP="00C84F8C">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C84F8C">
            <w:pPr>
              <w:pStyle w:val="iBAAGStandardText"/>
            </w:pPr>
            <w:r>
              <w:t xml:space="preserve">Benefits apply to covered health services that are provided by a network doctor or in a network facility. </w:t>
            </w:r>
          </w:p>
          <w:p w:rsidR="00D65568" w:rsidRPr="005D68ED" w:rsidRDefault="00D65568" w:rsidP="00C84F8C">
            <w:pPr>
              <w:pStyle w:val="iBAAGStandardText"/>
            </w:pPr>
          </w:p>
        </w:tc>
        <w:tc>
          <w:tcPr>
            <w:tcW w:w="3330" w:type="dxa"/>
            <w:shd w:val="clear" w:color="auto" w:fill="FFFFFF" w:themeFill="background1"/>
          </w:tcPr>
          <w:p w:rsidR="00D65568" w:rsidRPr="005D68ED" w:rsidRDefault="00D65568" w:rsidP="00C84F8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C84F8C">
            <w:pPr>
              <w:pStyle w:val="iBAAGStandardText"/>
            </w:pPr>
            <w:r w:rsidRPr="003058B3">
              <w:t xml:space="preserve">Emergency health services received out-of-network are always paid as network benefits. </w:t>
            </w:r>
          </w:p>
          <w:p w:rsidR="00D65568" w:rsidRDefault="00D65568" w:rsidP="00C84F8C">
            <w:pPr>
              <w:pStyle w:val="iBAAGStandardText"/>
            </w:pPr>
          </w:p>
          <w:p w:rsidR="00D65568" w:rsidRPr="003058B3" w:rsidRDefault="00D65568" w:rsidP="00C84F8C">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D65568" w:rsidRPr="005D68ED" w:rsidRDefault="00D65568" w:rsidP="00C84F8C"/>
        </w:tc>
      </w:tr>
      <w:tr w:rsidR="00D65568" w:rsidRPr="00095FC8" w:rsidTr="00762359">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C84F8C">
            <w:pPr>
              <w:pStyle w:val="iBAAGTableHeader"/>
            </w:pPr>
            <w:r w:rsidRPr="00095FC8">
              <w:t>About Your Benefits</w:t>
            </w:r>
          </w:p>
        </w:tc>
      </w:tr>
      <w:tr w:rsidR="00D65568" w:rsidRPr="00095FC8" w:rsidTr="00762359">
        <w:tblPrEx>
          <w:shd w:val="clear" w:color="auto" w:fill="auto"/>
        </w:tblPrEx>
        <w:tc>
          <w:tcPr>
            <w:tcW w:w="3517" w:type="dxa"/>
            <w:shd w:val="clear" w:color="auto" w:fill="FFFFFF" w:themeFill="background1"/>
          </w:tcPr>
          <w:p w:rsidR="00D65568" w:rsidRDefault="00D65568" w:rsidP="00C84F8C">
            <w:pPr>
              <w:pStyle w:val="iBAAGSituationBoxName"/>
            </w:pPr>
            <w:bookmarkStart w:id="32" w:name="Prior_Authorization"/>
            <w:r>
              <w:t>Prior Authorization</w:t>
            </w:r>
            <w:bookmarkEnd w:id="32"/>
          </w:p>
          <w:p w:rsidR="00D65568" w:rsidRDefault="00D65568" w:rsidP="00C84F8C"/>
          <w:p w:rsidR="00D65568" w:rsidRDefault="00D65568" w:rsidP="00C84F8C">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Want more information? </w:t>
            </w:r>
          </w:p>
          <w:p w:rsidR="00D65568" w:rsidRDefault="00D65568" w:rsidP="00C84F8C">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rsidR="00D65568" w:rsidRPr="00095FC8" w:rsidRDefault="00D65568" w:rsidP="00C84F8C"/>
        </w:tc>
        <w:tc>
          <w:tcPr>
            <w:tcW w:w="9990" w:type="dxa"/>
            <w:gridSpan w:val="3"/>
            <w:shd w:val="clear" w:color="auto" w:fill="FFFFFF" w:themeFill="background1"/>
          </w:tcPr>
          <w:p w:rsidR="00D65568" w:rsidRDefault="00D65568" w:rsidP="00C84F8C">
            <w:r w:rsidRPr="00095FC8">
              <w:rPr>
                <w:rStyle w:val="iBAAGStandardTextChar"/>
              </w:rPr>
              <w:lastRenderedPageBreak/>
              <w:t>If prior authorization is needed, it is stated in the</w:t>
            </w:r>
            <w:r>
              <w:t xml:space="preserve"> </w:t>
            </w:r>
            <w:r>
              <w:rPr>
                <w:rStyle w:val="iBAAGStandardTextItalicsChar"/>
              </w:rPr>
              <w:t>Network and Out-of-network</w:t>
            </w:r>
            <w:r>
              <w:t xml:space="preserve"> </w:t>
            </w:r>
            <w:r w:rsidRPr="00095FC8">
              <w:rPr>
                <w:rStyle w:val="iBAAGStandardTextChar"/>
              </w:rPr>
              <w:lastRenderedPageBreak/>
              <w:t>section for that common medical event. This is done by calling the phone number on your health plan ID card.</w:t>
            </w:r>
          </w:p>
          <w:p w:rsidR="00D65568" w:rsidRDefault="00D65568" w:rsidP="00C84F8C"/>
          <w:p w:rsidR="00D65568" w:rsidRDefault="00D65568" w:rsidP="00C84F8C">
            <w:pPr>
              <w:pStyle w:val="iBAAGStandardText"/>
            </w:pPr>
            <w:r>
              <w:t xml:space="preserve">When you call, we can provide or help you with: </w:t>
            </w:r>
          </w:p>
          <w:p w:rsidR="00D65568" w:rsidRDefault="00D65568" w:rsidP="00C84F8C">
            <w:pPr>
              <w:pStyle w:val="iBAAGLevel1Bullets"/>
            </w:pPr>
            <w:r>
              <w:t>Information on disease management programs</w:t>
            </w:r>
          </w:p>
          <w:p w:rsidR="00D65568" w:rsidRDefault="00D65568" w:rsidP="00C84F8C">
            <w:pPr>
              <w:pStyle w:val="iBAAGLevel1Bullets"/>
            </w:pPr>
            <w:r>
              <w:t>Health education</w:t>
            </w:r>
          </w:p>
          <w:p w:rsidR="00D65568" w:rsidRDefault="00D65568" w:rsidP="00C84F8C">
            <w:pPr>
              <w:pStyle w:val="iBAAGLevel1Bullets"/>
            </w:pPr>
            <w:r>
              <w:t>Services you need for your healthcare</w:t>
            </w:r>
          </w:p>
          <w:p w:rsidR="00D65568" w:rsidRDefault="00D65568" w:rsidP="00C84F8C"/>
          <w:p w:rsidR="00D65568" w:rsidRDefault="00D65568" w:rsidP="00C84F8C">
            <w:pPr>
              <w:pStyle w:val="iBAAGStandardTextBold"/>
            </w:pPr>
            <w:r>
              <w:t>Special Note Regarding Medicare</w:t>
            </w:r>
          </w:p>
          <w:p w:rsidR="00D65568" w:rsidRDefault="00D65568" w:rsidP="00C84F8C">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C84F8C"/>
        </w:tc>
      </w:tr>
      <w:tr w:rsidR="00D65568" w:rsidRPr="001A4298" w:rsidTr="00762359">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1A4298" w:rsidTr="00762359">
        <w:tblPrEx>
          <w:shd w:val="clear" w:color="auto" w:fill="auto"/>
        </w:tblPrEx>
        <w:tc>
          <w:tcPr>
            <w:tcW w:w="3517" w:type="dxa"/>
            <w:shd w:val="clear" w:color="auto" w:fill="FFFFFF" w:themeFill="background1"/>
          </w:tcPr>
          <w:p w:rsidR="00D65568" w:rsidRDefault="00D65568" w:rsidP="00C84F8C">
            <w:pPr>
              <w:pStyle w:val="iBAAGSituationBoxName"/>
            </w:pPr>
            <w:bookmarkStart w:id="33" w:name="Ambulance_Services_Emergency"/>
            <w:r>
              <w:t>Ambulance Services (Emergency)</w:t>
            </w:r>
            <w:bookmarkEnd w:id="33"/>
            <w:r>
              <w:t xml:space="preserve"> </w:t>
            </w:r>
          </w:p>
          <w:p w:rsidR="00D65568" w:rsidRDefault="00D65568" w:rsidP="00C84F8C"/>
          <w:p w:rsidR="00D65568" w:rsidRDefault="00D65568" w:rsidP="00C84F8C">
            <w:pPr>
              <w:pStyle w:val="iBAAGStandardTextBold"/>
            </w:pPr>
            <w:r>
              <w:t>What are emergency ambulance services?</w:t>
            </w:r>
          </w:p>
          <w:p w:rsidR="00D65568" w:rsidRDefault="00D65568" w:rsidP="00C84F8C">
            <w:pPr>
              <w:pStyle w:val="iBAAGStandardText"/>
            </w:pPr>
            <w:r>
              <w:t>Transportation by a licensed ambulance service to the nearest hospital where emergency health services can be performed.</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rsidR="00D65568" w:rsidRDefault="00D65568" w:rsidP="00C84F8C"/>
          <w:p w:rsidR="00D65568" w:rsidRDefault="00D65568" w:rsidP="00C84F8C"/>
          <w:p w:rsidR="00D65568" w:rsidRPr="001A4298"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326C33" w:rsidP="00C84F8C">
            <w:r>
              <w:rPr>
                <w:rStyle w:val="iBAAGStandardTextBoldChar"/>
              </w:rPr>
              <w:t>20%</w:t>
            </w:r>
            <w:r w:rsidR="00D65568">
              <w:t xml:space="preserve"> </w:t>
            </w:r>
            <w:r w:rsidR="00D65568" w:rsidRPr="001A4298">
              <w:rPr>
                <w:rStyle w:val="iBAAGStandardTextChar"/>
              </w:rPr>
              <w:t>co-insurance, after you pay the deductible</w:t>
            </w:r>
            <w:r w:rsidR="00D65568">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326C33" w:rsidP="00C84F8C">
            <w:r>
              <w:rPr>
                <w:rStyle w:val="iBAAGStandardTextBoldChar"/>
              </w:rPr>
              <w:t>20%</w:t>
            </w:r>
            <w:r w:rsidR="00D65568">
              <w:t xml:space="preserve"> </w:t>
            </w:r>
            <w:r w:rsidR="00D65568" w:rsidRPr="001A4298">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lastRenderedPageBreak/>
              <w:t>No</w:t>
            </w:r>
          </w:p>
          <w:p w:rsidR="00D65568" w:rsidRPr="001A4298" w:rsidRDefault="00D65568" w:rsidP="00C84F8C"/>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326C33"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326C33"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lastRenderedPageBreak/>
              <w:t>Is prior authorization needed?</w:t>
            </w:r>
          </w:p>
          <w:p w:rsidR="00D65568" w:rsidRDefault="00D65568" w:rsidP="00C84F8C">
            <w:pPr>
              <w:pStyle w:val="iBAAGStandardText"/>
            </w:pPr>
            <w:r>
              <w:t>No</w:t>
            </w:r>
          </w:p>
          <w:p w:rsidR="00D65568" w:rsidRPr="001A4298" w:rsidRDefault="00D65568" w:rsidP="00C84F8C"/>
        </w:tc>
        <w:tc>
          <w:tcPr>
            <w:tcW w:w="3330" w:type="dxa"/>
            <w:shd w:val="clear" w:color="auto" w:fill="FFFFFF" w:themeFill="background1"/>
          </w:tcPr>
          <w:p w:rsidR="00D65568" w:rsidRPr="001A4298" w:rsidRDefault="00D65568" w:rsidP="00C84F8C">
            <w:pPr>
              <w:pStyle w:val="iBAAGStandardText"/>
            </w:pPr>
            <w:r w:rsidRPr="001A4298">
              <w:lastRenderedPageBreak/>
              <w:t>None</w:t>
            </w:r>
          </w:p>
        </w:tc>
      </w:tr>
      <w:tr w:rsidR="00D65568" w:rsidRPr="00BA79B2" w:rsidTr="00762359">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BA79B2" w:rsidTr="00762359">
        <w:tblPrEx>
          <w:shd w:val="clear" w:color="auto" w:fill="auto"/>
        </w:tblPrEx>
        <w:tc>
          <w:tcPr>
            <w:tcW w:w="3517" w:type="dxa"/>
            <w:shd w:val="clear" w:color="auto" w:fill="FFFFFF" w:themeFill="background1"/>
          </w:tcPr>
          <w:p w:rsidR="00D65568" w:rsidRDefault="00D65568" w:rsidP="00C84F8C">
            <w:pPr>
              <w:pStyle w:val="iBAAGSituationBoxName"/>
            </w:pPr>
            <w:bookmarkStart w:id="34" w:name="Ambulance_Services_NonEmergency"/>
            <w:r>
              <w:t xml:space="preserve">Ambulance Services  </w:t>
            </w:r>
          </w:p>
          <w:p w:rsidR="00D65568" w:rsidRDefault="00D65568" w:rsidP="00C84F8C">
            <w:pPr>
              <w:pStyle w:val="iBAAGSituationBoxName"/>
            </w:pPr>
            <w:r>
              <w:t>(Non-Emergency)</w:t>
            </w:r>
            <w:bookmarkEnd w:id="34"/>
          </w:p>
          <w:p w:rsidR="00D65568" w:rsidRDefault="00D65568" w:rsidP="00C84F8C"/>
          <w:p w:rsidR="00D65568" w:rsidRPr="00BA79B2" w:rsidRDefault="00D65568" w:rsidP="00C84F8C">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C84F8C">
            <w:pPr>
              <w:pStyle w:val="iBAAGLevel1Bullets"/>
            </w:pPr>
            <w:r>
              <w:t>From an out-of-network hospital to a network hospital.</w:t>
            </w:r>
          </w:p>
          <w:p w:rsidR="00D65568" w:rsidRDefault="00D65568" w:rsidP="00C84F8C">
            <w:pPr>
              <w:pStyle w:val="iBAAGLevel1Bullets"/>
            </w:pPr>
            <w:r>
              <w:t>To a hospital that provides a higher level of care that was not available at the original hospital.</w:t>
            </w:r>
          </w:p>
          <w:p w:rsidR="00D65568" w:rsidRDefault="00D65568" w:rsidP="00C84F8C">
            <w:pPr>
              <w:pStyle w:val="iBAAGLevel1Bullets"/>
            </w:pPr>
            <w:r>
              <w:t>To a more cost-effective short-term care facility.</w:t>
            </w:r>
          </w:p>
          <w:p w:rsidR="00D65568" w:rsidRDefault="00D65568" w:rsidP="00C84F8C">
            <w:pPr>
              <w:pStyle w:val="iBAAGLevel1Bullets"/>
            </w:pPr>
            <w:r>
              <w:t xml:space="preserve">From a short-term </w:t>
            </w:r>
            <w:r>
              <w:lastRenderedPageBreak/>
              <w:t>facility to a longer term setting.</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rsidR="00D65568" w:rsidRPr="00BA79B2"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326C33" w:rsidP="00C84F8C">
            <w:r>
              <w:rPr>
                <w:rStyle w:val="iBAAGStandardTextBoldChar"/>
              </w:rPr>
              <w:t>20%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004548" w:rsidRPr="00741C44" w:rsidRDefault="00004548" w:rsidP="00004548">
            <w:pPr>
              <w:rPr>
                <w:rFonts w:eastAsia="Calibri" w:cs="Arial"/>
                <w:b/>
                <w:szCs w:val="24"/>
              </w:rPr>
            </w:pPr>
            <w:r w:rsidRPr="00741C44">
              <w:rPr>
                <w:rFonts w:eastAsia="Calibri" w:cs="Arial"/>
                <w:b/>
                <w:szCs w:val="24"/>
              </w:rPr>
              <w:t xml:space="preserve">50% </w:t>
            </w:r>
            <w:r w:rsidRPr="00741C44">
              <w:rPr>
                <w:rFonts w:eastAsia="Calibri" w:cs="Arial"/>
                <w:szCs w:val="24"/>
              </w:rPr>
              <w:t xml:space="preserve">co-insurance, </w:t>
            </w:r>
            <w:r w:rsidRPr="00741C44">
              <w:rPr>
                <w:rFonts w:eastAsia="Calibri" w:cs="Arial"/>
                <w:szCs w:val="24"/>
              </w:rPr>
              <w:lastRenderedPageBreak/>
              <w:t xml:space="preserve">however the reduction in benefits will not exceed </w:t>
            </w:r>
            <w:r w:rsidRPr="00741C44">
              <w:rPr>
                <w:rFonts w:eastAsia="Calibri" w:cs="Arial"/>
                <w:b/>
                <w:szCs w:val="24"/>
              </w:rPr>
              <w:t>$500</w:t>
            </w:r>
          </w:p>
          <w:p w:rsidR="00D65568" w:rsidRDefault="00D65568" w:rsidP="00C84F8C"/>
          <w:p w:rsidR="00D65568" w:rsidRDefault="00D65568" w:rsidP="00C84F8C"/>
          <w:p w:rsidR="00D65568" w:rsidRPr="00BA79B2" w:rsidRDefault="00D65568" w:rsidP="00C84F8C">
            <w:pPr>
              <w:rPr>
                <w:rStyle w:val="iBAAGStandardTextBoldChar"/>
              </w:rPr>
            </w:pPr>
            <w:r w:rsidRPr="00BA79B2">
              <w:rPr>
                <w:rStyle w:val="iBAAGStandardTextBoldChar"/>
              </w:rPr>
              <w:t>Air Ambulance</w:t>
            </w:r>
          </w:p>
          <w:p w:rsidR="00D65568" w:rsidRDefault="00326C33" w:rsidP="00C84F8C">
            <w:r>
              <w:rPr>
                <w:rStyle w:val="iBAAGStandardTextBoldChar"/>
              </w:rPr>
              <w:t>20%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D65568" w:rsidRPr="00BA79B2" w:rsidRDefault="00D65568" w:rsidP="00C84F8C"/>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D65568" w:rsidP="00C84F8C"/>
          <w:p w:rsidR="00D65568" w:rsidRDefault="00D65568" w:rsidP="00C84F8C">
            <w:pPr>
              <w:pStyle w:val="iBAAGStandardText"/>
            </w:pPr>
          </w:p>
          <w:p w:rsidR="00D65568" w:rsidRDefault="00326C33" w:rsidP="00C84F8C">
            <w:r>
              <w:rPr>
                <w:rStyle w:val="iBAAGStandardTextBoldChar"/>
              </w:rPr>
              <w:t>50%</w:t>
            </w:r>
            <w:r w:rsidR="00D65568">
              <w:t xml:space="preserve"> </w:t>
            </w:r>
            <w:r w:rsidR="00D65568">
              <w:rPr>
                <w:rStyle w:val="iBAAGStandardTextChar"/>
              </w:rPr>
              <w:t>co-insurance, after you pay the deductible.</w:t>
            </w:r>
          </w:p>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w:t>
            </w:r>
            <w:r>
              <w:lastRenderedPageBreak/>
              <w:t xml:space="preserve">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D65568" w:rsidRDefault="00D65568" w:rsidP="00C84F8C"/>
          <w:p w:rsidR="00D65568" w:rsidRDefault="00D65568" w:rsidP="00C84F8C"/>
          <w:p w:rsidR="00D65568" w:rsidRDefault="00D65568" w:rsidP="00C84F8C">
            <w:pPr>
              <w:pStyle w:val="iBAAGStandardTextBold"/>
            </w:pPr>
            <w:r>
              <w:t>Air Ambulance</w:t>
            </w:r>
          </w:p>
          <w:p w:rsidR="00D65568" w:rsidRDefault="00D65568" w:rsidP="00C84F8C"/>
          <w:p w:rsidR="00D65568" w:rsidRDefault="00D65568" w:rsidP="00C84F8C">
            <w:pPr>
              <w:pStyle w:val="iBAAGStandardText"/>
            </w:pPr>
          </w:p>
          <w:p w:rsidR="00D65568" w:rsidRDefault="00326C33" w:rsidP="00C84F8C">
            <w:r>
              <w:rPr>
                <w:rStyle w:val="iBAAGStandardTextBoldChar"/>
              </w:rPr>
              <w:t>50%</w:t>
            </w:r>
            <w:r w:rsidR="00D65568">
              <w:t xml:space="preserve"> </w:t>
            </w:r>
            <w:r w:rsidR="00D65568">
              <w:rPr>
                <w:rStyle w:val="iBAAGStandardTextChar"/>
              </w:rPr>
              <w:t>co-insurance, after you pay the deductible.</w:t>
            </w:r>
          </w:p>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lastRenderedPageBreak/>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D65568" w:rsidRPr="00BA79B2" w:rsidRDefault="00D65568" w:rsidP="00C84F8C"/>
        </w:tc>
        <w:tc>
          <w:tcPr>
            <w:tcW w:w="3330" w:type="dxa"/>
            <w:shd w:val="clear" w:color="auto" w:fill="FFFFFF" w:themeFill="background1"/>
          </w:tcPr>
          <w:p w:rsidR="00D65568" w:rsidRPr="00BA79B2" w:rsidRDefault="00D65568" w:rsidP="00C84F8C">
            <w:pPr>
              <w:pStyle w:val="iBAAGStandardText"/>
            </w:pPr>
            <w:r>
              <w:lastRenderedPageBreak/>
              <w:t>None</w:t>
            </w:r>
          </w:p>
        </w:tc>
      </w:tr>
      <w:tr w:rsidR="00FC02A2" w:rsidRPr="00F81309" w:rsidTr="00762359">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C84F8C">
            <w:pPr>
              <w:pStyle w:val="iBAAGTableHeader"/>
            </w:pPr>
            <w:r w:rsidRPr="00F81309">
              <w:lastRenderedPageBreak/>
              <w:t>About Your Benefits</w:t>
            </w:r>
          </w:p>
        </w:tc>
      </w:tr>
      <w:tr w:rsidR="00FC02A2" w:rsidRPr="00F81309" w:rsidTr="00762359">
        <w:tblPrEx>
          <w:shd w:val="clear" w:color="auto" w:fill="auto"/>
        </w:tblPrEx>
        <w:tc>
          <w:tcPr>
            <w:tcW w:w="3517" w:type="dxa"/>
            <w:shd w:val="clear" w:color="auto" w:fill="FFFFFF" w:themeFill="background1"/>
          </w:tcPr>
          <w:p w:rsidR="00FC02A2" w:rsidRPr="00F81309" w:rsidRDefault="00FC02A2" w:rsidP="00C84F8C">
            <w:pPr>
              <w:pStyle w:val="iBAAGSituationBoxName"/>
            </w:pPr>
            <w:bookmarkStart w:id="35" w:name="Bariatric_Resource_Services_BRS"/>
            <w:r w:rsidRPr="00F81309">
              <w:t>Bariatric Resource Services (BRS)</w:t>
            </w:r>
            <w:bookmarkEnd w:id="35"/>
          </w:p>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tc>
        <w:tc>
          <w:tcPr>
            <w:tcW w:w="9990" w:type="dxa"/>
            <w:gridSpan w:val="3"/>
            <w:shd w:val="clear" w:color="auto" w:fill="FFFFFF" w:themeFill="background1"/>
          </w:tcPr>
          <w:p w:rsidR="00FC02A2" w:rsidRDefault="00FC02A2" w:rsidP="00C84F8C">
            <w:pPr>
              <w:pStyle w:val="iBAAGStandardText"/>
            </w:pPr>
            <w:r>
              <w:t>Not Applicable</w:t>
            </w:r>
          </w:p>
          <w:p w:rsidR="00FC02A2" w:rsidRPr="00F81309" w:rsidRDefault="00FC02A2" w:rsidP="00C84F8C">
            <w:pPr>
              <w:pStyle w:val="iBAAGStandardText"/>
            </w:pPr>
          </w:p>
        </w:tc>
      </w:tr>
      <w:tr w:rsidR="00FC02A2" w:rsidRPr="005033B5"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762359">
        <w:tblPrEx>
          <w:shd w:val="clear" w:color="auto" w:fill="auto"/>
        </w:tblPrEx>
        <w:tc>
          <w:tcPr>
            <w:tcW w:w="3517" w:type="dxa"/>
            <w:shd w:val="clear" w:color="auto" w:fill="FFFFFF" w:themeFill="background1"/>
          </w:tcPr>
          <w:p w:rsidR="00FC02A2" w:rsidRDefault="00FC02A2" w:rsidP="00C84F8C">
            <w:pPr>
              <w:pStyle w:val="iBAAGSituationBoxName"/>
            </w:pPr>
            <w:bookmarkStart w:id="36" w:name="Bariatric_Weight_Loss_Surgery"/>
            <w:r>
              <w:t>Bariatric Weight Loss Surgery</w:t>
            </w:r>
          </w:p>
          <w:bookmarkEnd w:id="36"/>
          <w:p w:rsidR="00FC02A2" w:rsidRDefault="00FC02A2" w:rsidP="00C84F8C"/>
          <w:p w:rsidR="00FC02A2" w:rsidRDefault="00FC02A2" w:rsidP="00C84F8C">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rsidP="00C84F8C"/>
          <w:p w:rsidR="00FC02A2" w:rsidRDefault="00FC02A2" w:rsidP="00C84F8C">
            <w:pPr>
              <w:pStyle w:val="iBAAGStandardTextBold"/>
            </w:pPr>
            <w:r>
              <w:t xml:space="preserve">Want more information? </w:t>
            </w:r>
          </w:p>
          <w:p w:rsidR="00FC02A2" w:rsidRDefault="00FC02A2" w:rsidP="00C84F8C">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rsidR="00FC02A2" w:rsidRPr="005033B5" w:rsidRDefault="00FC02A2" w:rsidP="00C84F8C">
            <w:pPr>
              <w:pStyle w:val="InstructionalText"/>
            </w:pPr>
          </w:p>
        </w:tc>
        <w:tc>
          <w:tcPr>
            <w:tcW w:w="3330" w:type="dxa"/>
            <w:shd w:val="clear" w:color="auto" w:fill="FFFFFF" w:themeFill="background1"/>
          </w:tcPr>
          <w:p w:rsidR="00FC02A2" w:rsidRDefault="00FC02A2" w:rsidP="00C84F8C">
            <w:pPr>
              <w:pStyle w:val="iBAAGStandardText"/>
            </w:pPr>
            <w:r>
              <w:t>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Out-of-network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No coverage for the surgical treatment of obesity.</w:t>
            </w:r>
          </w:p>
          <w:p w:rsidR="00FC02A2" w:rsidRDefault="00FC02A2" w:rsidP="00C84F8C"/>
          <w:p w:rsidR="00FC02A2" w:rsidRDefault="00FC02A2" w:rsidP="00C84F8C"/>
          <w:p w:rsidR="00FC02A2" w:rsidRPr="005033B5" w:rsidRDefault="00FC02A2" w:rsidP="00C84F8C">
            <w:r>
              <w:tab/>
            </w:r>
          </w:p>
        </w:tc>
      </w:tr>
      <w:tr w:rsidR="00FC02A2" w:rsidRPr="00A841EF"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A841EF" w:rsidTr="00762359">
        <w:tblPrEx>
          <w:shd w:val="clear" w:color="auto" w:fill="auto"/>
        </w:tblPrEx>
        <w:tc>
          <w:tcPr>
            <w:tcW w:w="3517" w:type="dxa"/>
            <w:shd w:val="clear" w:color="auto" w:fill="FFFFFF" w:themeFill="background1"/>
          </w:tcPr>
          <w:p w:rsidR="00FC02A2" w:rsidRDefault="00FC02A2" w:rsidP="00C84F8C">
            <w:pPr>
              <w:pStyle w:val="iBAAGSituationBoxName"/>
            </w:pPr>
            <w:bookmarkStart w:id="37" w:name="Emergency_Health_Services_Outpatient"/>
            <w:r>
              <w:t>Emergency Health Services – Outpatient</w:t>
            </w:r>
            <w:bookmarkEnd w:id="37"/>
          </w:p>
          <w:p w:rsidR="00FC02A2" w:rsidRDefault="00FC02A2" w:rsidP="00C84F8C"/>
          <w:p w:rsidR="00FC02A2" w:rsidRDefault="00FC02A2" w:rsidP="00C84F8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C84F8C"/>
          <w:p w:rsidR="00FC02A2" w:rsidRDefault="00FC02A2" w:rsidP="00C84F8C">
            <w:pPr>
              <w:pStyle w:val="iBAAGStandardText"/>
            </w:pPr>
            <w:r>
              <w:t xml:space="preserve">Benefits include: </w:t>
            </w:r>
          </w:p>
          <w:p w:rsidR="00FC02A2" w:rsidRDefault="00FC02A2" w:rsidP="00C84F8C">
            <w:pPr>
              <w:pStyle w:val="iBAAGLevel1Bullets"/>
            </w:pPr>
            <w:r>
              <w:t>facility charge</w:t>
            </w:r>
          </w:p>
          <w:p w:rsidR="00FC02A2" w:rsidRDefault="00FC02A2" w:rsidP="00C84F8C">
            <w:pPr>
              <w:pStyle w:val="iBAAGLevel1Bullets"/>
            </w:pPr>
            <w:r>
              <w:t>supplies</w:t>
            </w:r>
          </w:p>
          <w:p w:rsidR="00FC02A2" w:rsidRDefault="00FC02A2" w:rsidP="00C84F8C">
            <w:pPr>
              <w:pStyle w:val="iBAAGLevel1Bullets"/>
            </w:pPr>
            <w:r>
              <w:t>all professional services</w:t>
            </w:r>
          </w:p>
          <w:p w:rsidR="00FC02A2" w:rsidRDefault="00FC02A2" w:rsidP="00C84F8C"/>
          <w:p w:rsidR="00FC02A2" w:rsidRDefault="00FC02A2" w:rsidP="00C84F8C">
            <w:pPr>
              <w:pStyle w:val="iBAAGStandardTextBold"/>
            </w:pPr>
            <w:r>
              <w:t xml:space="preserve">Want more information? </w:t>
            </w:r>
          </w:p>
          <w:p w:rsidR="00FC02A2" w:rsidRPr="00A841EF" w:rsidRDefault="00FC02A2" w:rsidP="00C84F8C">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rsidR="00FC02A2" w:rsidRDefault="00FC02A2" w:rsidP="00C84F8C"/>
          <w:p w:rsidR="00FC02A2" w:rsidRPr="00A841EF" w:rsidRDefault="00FC02A2" w:rsidP="00C84F8C">
            <w:pPr>
              <w:pStyle w:val="InstructionalText"/>
            </w:pPr>
          </w:p>
        </w:tc>
        <w:tc>
          <w:tcPr>
            <w:tcW w:w="3330" w:type="dxa"/>
            <w:shd w:val="clear" w:color="auto" w:fill="FFFFFF" w:themeFill="background1"/>
          </w:tcPr>
          <w:p w:rsidR="00FC02A2" w:rsidRDefault="00652FBD" w:rsidP="00C84F8C">
            <w:r w:rsidRPr="003D36F6">
              <w:rPr>
                <w:rStyle w:val="iBAAGStandardTextBoldChar"/>
              </w:rPr>
              <w:t>$</w:t>
            </w:r>
            <w:r>
              <w:rPr>
                <w:rStyle w:val="iBAAGStandardTextBoldChar"/>
              </w:rPr>
              <w:t>300</w:t>
            </w:r>
            <w:r>
              <w:t xml:space="preserve"> co-pay per visit then </w:t>
            </w:r>
            <w:r w:rsidR="00326C33">
              <w:rPr>
                <w:rStyle w:val="iBAAGStandardTextBoldChar"/>
              </w:rPr>
              <w:t>20%</w:t>
            </w:r>
            <w:r w:rsidR="00FC02A2">
              <w:t xml:space="preserve"> </w:t>
            </w:r>
            <w:r w:rsidR="00FC02A2" w:rsidRPr="00A841EF">
              <w:rPr>
                <w:rStyle w:val="iBAAGStandardTextChar"/>
              </w:rPr>
              <w:t>co-insurance, after you pay the deductible.</w:t>
            </w:r>
            <w:r w:rsidR="00FC02A2">
              <w:t xml:space="preserve"> </w:t>
            </w:r>
          </w:p>
          <w:p w:rsidR="00FC02A2" w:rsidRDefault="00FC02A2" w:rsidP="00C84F8C"/>
          <w:p w:rsidR="00FC02A2" w:rsidRDefault="00FC02A2" w:rsidP="00C84F8C"/>
          <w:p w:rsidR="00FC02A2" w:rsidRDefault="00FC02A2" w:rsidP="00C84F8C">
            <w:r w:rsidRPr="00B7025B">
              <w:rPr>
                <w:rStyle w:val="iBAAGStandardTextItalicsChar"/>
              </w:rPr>
              <w:t>There is no emergency room co-pay if you are admitted to a hospital directly from the emergency room.</w:t>
            </w:r>
            <w:r>
              <w:t xml:space="preserve"> </w:t>
            </w:r>
          </w:p>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287DBB" w:rsidRDefault="00287DBB" w:rsidP="00287DBB">
            <w:r w:rsidRPr="003D36F6">
              <w:rPr>
                <w:rStyle w:val="iBAAGStandardTextBoldChar"/>
              </w:rPr>
              <w:t>$</w:t>
            </w:r>
            <w:r>
              <w:rPr>
                <w:rStyle w:val="iBAAGStandardTextBoldChar"/>
              </w:rPr>
              <w:t>300</w:t>
            </w:r>
            <w:r>
              <w:t xml:space="preserve"> co-pay per visit then </w:t>
            </w:r>
            <w:r>
              <w:rPr>
                <w:rStyle w:val="iBAAGStandardTextBoldChar"/>
              </w:rPr>
              <w:t>20%</w:t>
            </w:r>
            <w:r>
              <w:t xml:space="preserve"> </w:t>
            </w:r>
            <w:r w:rsidRPr="00A841EF">
              <w:rPr>
                <w:rStyle w:val="iBAAGStandardTextChar"/>
              </w:rPr>
              <w:t>co-insurance, after you pay the deductible.</w:t>
            </w:r>
            <w:r>
              <w:t xml:space="preserve"> </w:t>
            </w:r>
          </w:p>
          <w:p w:rsidR="00FC02A2" w:rsidRDefault="00287DBB" w:rsidP="00C84F8C">
            <w:r w:rsidRPr="00A841EF" w:rsidDel="00326C33">
              <w:rPr>
                <w:rStyle w:val="InstructionalTextChar"/>
              </w:rPr>
              <w:t xml:space="preserve"> </w:t>
            </w:r>
          </w:p>
          <w:p w:rsidR="00FC02A2" w:rsidRDefault="00287DBB" w:rsidP="00C84F8C">
            <w:r w:rsidRPr="00A841EF" w:rsidDel="00326C33">
              <w:rPr>
                <w:rStyle w:val="InstructionalTextChar"/>
              </w:rPr>
              <w:t xml:space="preserve"> </w:t>
            </w:r>
          </w:p>
          <w:p w:rsidR="00FC02A2" w:rsidRDefault="00FC02A2" w:rsidP="00C84F8C">
            <w:r w:rsidRPr="00B7025B">
              <w:rPr>
                <w:rStyle w:val="iBAAGStandardTextItalicsChar"/>
              </w:rPr>
              <w:t>There is no emergency room co-pay if you are admitted to a hospital directly from the emergency room.</w:t>
            </w:r>
            <w:r>
              <w:t xml:space="preserve"> </w:t>
            </w:r>
          </w:p>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FC02A2" w:rsidRPr="00A841EF" w:rsidRDefault="00FC02A2" w:rsidP="00C84F8C">
            <w:pPr>
              <w:pStyle w:val="iBAAGStandardText"/>
            </w:pPr>
            <w:r w:rsidRPr="00A841EF">
              <w:t>None</w:t>
            </w:r>
          </w:p>
          <w:p w:rsidR="00FC02A2" w:rsidRPr="00A841EF" w:rsidRDefault="00FC02A2" w:rsidP="00C84F8C"/>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762359">
        <w:tblPrEx>
          <w:shd w:val="clear" w:color="auto" w:fill="auto"/>
        </w:tblPrEx>
        <w:tc>
          <w:tcPr>
            <w:tcW w:w="3517" w:type="dxa"/>
            <w:shd w:val="clear" w:color="auto" w:fill="FFFFFF" w:themeFill="background1"/>
          </w:tcPr>
          <w:p w:rsidR="00FC02A2" w:rsidRPr="002B4D8E" w:rsidRDefault="00FC02A2" w:rsidP="00C84F8C">
            <w:pPr>
              <w:pStyle w:val="iBAAGSituationBoxName"/>
            </w:pPr>
            <w:bookmarkStart w:id="38" w:name="Hospital_Inpatient_Stay"/>
            <w:r w:rsidRPr="002B4D8E">
              <w:t>Hospital - Inpatient Stay</w:t>
            </w:r>
            <w:bookmarkEnd w:id="38"/>
          </w:p>
          <w:p w:rsidR="00FC02A2" w:rsidRPr="002B4D8E" w:rsidRDefault="00FC02A2" w:rsidP="00C84F8C"/>
          <w:p w:rsidR="00FC02A2" w:rsidRPr="002B4D8E" w:rsidRDefault="00FC02A2" w:rsidP="00C84F8C">
            <w:pPr>
              <w:pStyle w:val="iBAAGStandardTextBold"/>
            </w:pPr>
            <w:r w:rsidRPr="002B4D8E">
              <w:t xml:space="preserve">What are hospital </w:t>
            </w:r>
            <w:r w:rsidRPr="002B4D8E">
              <w:lastRenderedPageBreak/>
              <w:t>inpatient stay services?</w:t>
            </w:r>
          </w:p>
          <w:p w:rsidR="00FC02A2" w:rsidRPr="002B4D8E" w:rsidRDefault="00FC02A2" w:rsidP="00C84F8C">
            <w:pPr>
              <w:pStyle w:val="iBAAGStandardText"/>
            </w:pPr>
            <w:r w:rsidRPr="002B4D8E">
              <w:t xml:space="preserve">Services and supplies provided for illness, injury or disease that must be treated on an inpatient basis. This includes: </w:t>
            </w:r>
          </w:p>
          <w:p w:rsidR="00FC02A2" w:rsidRPr="002B4D8E" w:rsidRDefault="00FC02A2" w:rsidP="00C84F8C">
            <w:pPr>
              <w:pStyle w:val="iBAAGLevel1Bullets"/>
            </w:pPr>
            <w:r w:rsidRPr="002B4D8E">
              <w:t>Room and board in a semi-private room (a room with two or more beds)</w:t>
            </w:r>
          </w:p>
          <w:p w:rsidR="00FC02A2" w:rsidRPr="002B4D8E" w:rsidRDefault="00FC02A2" w:rsidP="00C84F8C">
            <w:pPr>
              <w:pStyle w:val="iBAAGLevel1Bullets"/>
            </w:pPr>
            <w:r w:rsidRPr="002B4D8E">
              <w:t xml:space="preserve">Supplies </w:t>
            </w:r>
          </w:p>
          <w:p w:rsidR="00FC02A2" w:rsidRPr="002B4D8E" w:rsidRDefault="00FC02A2" w:rsidP="00C84F8C">
            <w:pPr>
              <w:pStyle w:val="iBAAGLevel1Bullets"/>
            </w:pPr>
            <w:r w:rsidRPr="002B4D8E">
              <w:t xml:space="preserve">Services not provided by a doctor </w:t>
            </w:r>
          </w:p>
          <w:p w:rsidR="00FC02A2" w:rsidRPr="002B4D8E" w:rsidRDefault="00FC02A2" w:rsidP="00C84F8C">
            <w:pPr>
              <w:pStyle w:val="iBAAGLevel1Bullets"/>
            </w:pPr>
            <w:r w:rsidRPr="002B4D8E">
              <w:t>Services for anesthesiologists, pathologists and radiologists</w:t>
            </w:r>
          </w:p>
          <w:p w:rsidR="00FC02A2" w:rsidRPr="002B4D8E" w:rsidRDefault="00FC02A2" w:rsidP="00C84F8C"/>
          <w:p w:rsidR="00FC02A2" w:rsidRPr="002B4D8E" w:rsidRDefault="00FC02A2" w:rsidP="00C84F8C">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C84F8C"/>
          <w:p w:rsidR="00FC02A2" w:rsidRPr="002B4D8E" w:rsidRDefault="00FC02A2" w:rsidP="00C84F8C">
            <w:pPr>
              <w:pStyle w:val="iBAAGStandardTextBold"/>
            </w:pPr>
            <w:r w:rsidRPr="002B4D8E">
              <w:t xml:space="preserve">Want more information? </w:t>
            </w:r>
          </w:p>
          <w:p w:rsidR="00FC02A2" w:rsidRPr="002B4D8E" w:rsidRDefault="00FC02A2" w:rsidP="00C84F8C">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C84F8C">
            <w:pPr>
              <w:pStyle w:val="InstructionalText"/>
            </w:pPr>
          </w:p>
        </w:tc>
        <w:tc>
          <w:tcPr>
            <w:tcW w:w="3330" w:type="dxa"/>
            <w:shd w:val="clear" w:color="auto" w:fill="FFFFFF" w:themeFill="background1"/>
          </w:tcPr>
          <w:p w:rsidR="00FC02A2" w:rsidRPr="002B4D8E" w:rsidRDefault="00326C33" w:rsidP="00C84F8C">
            <w:r>
              <w:rPr>
                <w:rStyle w:val="iBAAGStandardTextBoldChar"/>
              </w:rPr>
              <w:lastRenderedPageBreak/>
              <w:t>20%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rsidP="00C84F8C"/>
          <w:p w:rsidR="00FC02A2" w:rsidRPr="004E029D" w:rsidRDefault="00FC02A2" w:rsidP="00C84F8C"/>
          <w:p w:rsidR="00FC02A2" w:rsidRPr="002B4D8E" w:rsidRDefault="00FC02A2" w:rsidP="00C84F8C">
            <w:pPr>
              <w:pStyle w:val="iBAAGStandardTextBold"/>
            </w:pPr>
            <w:r w:rsidRPr="002B4D8E">
              <w:lastRenderedPageBreak/>
              <w:t>Is prior authorization needed?</w:t>
            </w:r>
          </w:p>
          <w:p w:rsidR="00FC02A2" w:rsidRPr="002B4D8E" w:rsidRDefault="00FC02A2" w:rsidP="00C84F8C">
            <w:pPr>
              <w:pStyle w:val="iBAAGStandardText"/>
            </w:pPr>
            <w:r w:rsidRPr="002B4D8E">
              <w:t>No</w:t>
            </w:r>
          </w:p>
          <w:p w:rsidR="00FC02A2" w:rsidRDefault="00FC02A2" w:rsidP="00C84F8C">
            <w:r w:rsidRPr="002B4D8E">
              <w:tab/>
            </w:r>
          </w:p>
          <w:p w:rsidR="00FC02A2" w:rsidRPr="002B4D8E" w:rsidRDefault="00FC02A2" w:rsidP="00C84F8C"/>
        </w:tc>
        <w:tc>
          <w:tcPr>
            <w:tcW w:w="3330" w:type="dxa"/>
            <w:shd w:val="clear" w:color="auto" w:fill="FFFFFF" w:themeFill="background1"/>
          </w:tcPr>
          <w:p w:rsidR="00FC02A2" w:rsidRPr="002B4D8E" w:rsidRDefault="00326C33" w:rsidP="00C84F8C">
            <w:r>
              <w:rPr>
                <w:rStyle w:val="iBAAGStandardTextBoldChar"/>
              </w:rPr>
              <w:lastRenderedPageBreak/>
              <w:t>50%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C84F8C"/>
          <w:p w:rsidR="00FC02A2" w:rsidRPr="002B4D8E" w:rsidRDefault="00FC02A2" w:rsidP="00C84F8C">
            <w:pPr>
              <w:pStyle w:val="iBAAGStandardTextBold"/>
            </w:pPr>
            <w:r w:rsidRPr="002B4D8E">
              <w:t xml:space="preserve">Is prior authorization </w:t>
            </w:r>
            <w:r w:rsidRPr="002B4D8E">
              <w:lastRenderedPageBreak/>
              <w:t>needed?</w:t>
            </w:r>
          </w:p>
          <w:p w:rsidR="00FC02A2" w:rsidRPr="002B4D8E" w:rsidRDefault="00FC02A2" w:rsidP="00C84F8C">
            <w:pPr>
              <w:pStyle w:val="iBAAGStandardText"/>
            </w:pPr>
            <w:r w:rsidRPr="002B4D8E">
              <w:t>Yes</w:t>
            </w:r>
          </w:p>
          <w:p w:rsidR="00FC02A2" w:rsidRPr="002B4D8E" w:rsidRDefault="00FC02A2" w:rsidP="00C84F8C">
            <w:r w:rsidRPr="002B4D8E">
              <w:tab/>
            </w:r>
          </w:p>
          <w:p w:rsidR="00FC02A2" w:rsidRPr="002B4D8E" w:rsidRDefault="00FC02A2" w:rsidP="00C84F8C">
            <w:r w:rsidRPr="002B4D8E">
              <w:rPr>
                <w:rStyle w:val="iBAAGStandardTextBoldChar"/>
              </w:rPr>
              <w:t>Prior authorization is</w:t>
            </w:r>
            <w:r w:rsidRPr="002B4D8E">
              <w:t>:</w:t>
            </w:r>
          </w:p>
          <w:p w:rsidR="00FC02A2" w:rsidRPr="002B4D8E" w:rsidRDefault="00FC02A2"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C84F8C"/>
          <w:p w:rsidR="00FC02A2" w:rsidRPr="002B4D8E" w:rsidRDefault="00FC02A2" w:rsidP="00C84F8C">
            <w:pPr>
              <w:pStyle w:val="iBAAGStandardTextBold"/>
            </w:pPr>
            <w:r w:rsidRPr="002B4D8E">
              <w:t xml:space="preserve">When do I need to call? </w:t>
            </w:r>
          </w:p>
          <w:p w:rsidR="00FC02A2" w:rsidRPr="002B4D8E" w:rsidRDefault="00FC02A2" w:rsidP="00C84F8C">
            <w:pPr>
              <w:pStyle w:val="iBAAGLevel1Bullets"/>
            </w:pPr>
            <w:r w:rsidRPr="002B4D8E">
              <w:t>5 business days before a scheduled admission</w:t>
            </w:r>
          </w:p>
          <w:p w:rsidR="00FC02A2" w:rsidRPr="002B4D8E" w:rsidRDefault="00FC02A2" w:rsidP="00C84F8C">
            <w:pPr>
              <w:pStyle w:val="iBAAGLevel1Bullets"/>
            </w:pPr>
            <w:r w:rsidRPr="002B4D8E">
              <w:t>As soon as possible for non-scheduled admission (including emergency)</w:t>
            </w:r>
          </w:p>
          <w:p w:rsidR="00FC02A2" w:rsidRPr="002B4D8E" w:rsidRDefault="00FC02A2" w:rsidP="00C84F8C"/>
          <w:p w:rsidR="00FC02A2" w:rsidRPr="002B4D8E" w:rsidRDefault="00FC02A2" w:rsidP="00C84F8C">
            <w:r w:rsidRPr="002B4D8E">
              <w:rPr>
                <w:rStyle w:val="iBAAGStandardTextBoldChar"/>
              </w:rPr>
              <w:t>If you don’t get prior authorization, you pay</w:t>
            </w:r>
            <w:r w:rsidRPr="002B4D8E">
              <w:t xml:space="preserve">: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Pr="002B4D8E" w:rsidRDefault="00FC02A2" w:rsidP="00C84F8C"/>
          <w:p w:rsidR="00FC02A2" w:rsidRPr="002B4D8E" w:rsidRDefault="00FC02A2" w:rsidP="00C84F8C"/>
        </w:tc>
        <w:tc>
          <w:tcPr>
            <w:tcW w:w="3330" w:type="dxa"/>
            <w:shd w:val="clear" w:color="auto" w:fill="FFFFFF" w:themeFill="background1"/>
          </w:tcPr>
          <w:p w:rsidR="00FC02A2" w:rsidRPr="002B4D8E" w:rsidRDefault="00FC02A2" w:rsidP="00C84F8C">
            <w:pPr>
              <w:pStyle w:val="iBAAGStandardText"/>
            </w:pPr>
            <w:r w:rsidRPr="002B4D8E">
              <w:lastRenderedPageBreak/>
              <w:t>None</w:t>
            </w: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 xml:space="preserve">Out-of-Network </w:t>
            </w:r>
            <w:r w:rsidRPr="00436044">
              <w:lastRenderedPageBreak/>
              <w:t>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Limits &amp; Exceptions</w:t>
            </w:r>
          </w:p>
        </w:tc>
      </w:tr>
      <w:tr w:rsidR="00FC02A2" w:rsidRPr="003F3B5E" w:rsidTr="00762359">
        <w:tblPrEx>
          <w:shd w:val="clear" w:color="auto" w:fill="auto"/>
        </w:tblPrEx>
        <w:tc>
          <w:tcPr>
            <w:tcW w:w="3517" w:type="dxa"/>
            <w:shd w:val="clear" w:color="auto" w:fill="FFFFFF" w:themeFill="background1"/>
          </w:tcPr>
          <w:p w:rsidR="00FC02A2" w:rsidRPr="00F90DFB" w:rsidRDefault="00FC02A2" w:rsidP="00C84F8C">
            <w:pPr>
              <w:pStyle w:val="iBAAGSituationBoxName"/>
            </w:pPr>
            <w:bookmarkStart w:id="39" w:name="Lab_XRay_and_Diagnostics_Outpatient"/>
            <w:r w:rsidRPr="00F90DFB">
              <w:t>Minor Lab, X-Ray and Diagnostic - Outpatient</w:t>
            </w:r>
            <w:bookmarkEnd w:id="39"/>
            <w:r w:rsidRPr="00F90DFB">
              <w:t xml:space="preserve"> </w:t>
            </w:r>
          </w:p>
          <w:p w:rsidR="00FC02A2" w:rsidRPr="00F90DFB" w:rsidRDefault="00FC02A2" w:rsidP="00C84F8C"/>
          <w:p w:rsidR="00FC02A2" w:rsidRPr="00F90DFB" w:rsidRDefault="00FC02A2" w:rsidP="00C84F8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rsidP="00C84F8C">
            <w:pPr>
              <w:pStyle w:val="iBAAGStandardText"/>
            </w:pPr>
          </w:p>
          <w:p w:rsidR="00FC02A2" w:rsidRPr="00F90DFB" w:rsidRDefault="00FC02A2" w:rsidP="00C84F8C">
            <w:r w:rsidRPr="00F90DFB">
              <w:t>Benefits include:</w:t>
            </w:r>
          </w:p>
          <w:p w:rsidR="00FC02A2" w:rsidRPr="00F90DFB" w:rsidRDefault="00FC02A2" w:rsidP="00C84F8C">
            <w:pPr>
              <w:pStyle w:val="iBAAGLevel1Bullets"/>
            </w:pPr>
            <w:r w:rsidRPr="00F90DFB">
              <w:t xml:space="preserve">Facility </w:t>
            </w:r>
          </w:p>
          <w:p w:rsidR="00FC02A2" w:rsidRPr="00F90DFB" w:rsidRDefault="00FC02A2" w:rsidP="00C84F8C">
            <w:pPr>
              <w:pStyle w:val="iBAAGLevel1Bullets"/>
            </w:pPr>
            <w:r w:rsidRPr="00F90DFB">
              <w:t>Supplies</w:t>
            </w:r>
          </w:p>
          <w:p w:rsidR="00FC02A2" w:rsidRPr="00F90DFB" w:rsidRDefault="00FC02A2" w:rsidP="00C84F8C">
            <w:pPr>
              <w:pStyle w:val="iBAAGLevel1Bullets"/>
            </w:pPr>
            <w:r w:rsidRPr="00F90DFB">
              <w:t>Equipment</w:t>
            </w:r>
          </w:p>
          <w:p w:rsidR="00FC02A2" w:rsidRDefault="00FC02A2" w:rsidP="00C84F8C">
            <w:pPr>
              <w:pStyle w:val="iBAAGLevel1Bullets"/>
            </w:pPr>
            <w:r w:rsidRPr="00F90DFB">
              <w:t>Services for anesthesiologists, pathologists and radiologists</w:t>
            </w:r>
          </w:p>
          <w:p w:rsidR="00967296" w:rsidRDefault="00FC02A2" w:rsidP="00C84F8C">
            <w:pPr>
              <w:pStyle w:val="iBAAGLevel1Bullets"/>
            </w:pPr>
            <w:r w:rsidRPr="00AB35BB">
              <w:t>Genetic testing</w:t>
            </w:r>
          </w:p>
          <w:p w:rsidR="00967296" w:rsidRDefault="00967296" w:rsidP="00967296">
            <w:pPr>
              <w:pStyle w:val="iBAAGLevel1Bullets"/>
            </w:pPr>
            <w:r>
              <w:t>Drug tests, both presumptive and definitive</w:t>
            </w:r>
          </w:p>
          <w:p w:rsidR="00967296" w:rsidRDefault="00967296" w:rsidP="007B4016">
            <w:pPr>
              <w:pStyle w:val="iBAAGLevel1Bullets"/>
              <w:numPr>
                <w:ilvl w:val="0"/>
                <w:numId w:val="0"/>
              </w:numPr>
              <w:ind w:left="450"/>
            </w:pPr>
          </w:p>
          <w:p w:rsidR="00FC02A2" w:rsidRPr="00F90DFB" w:rsidRDefault="00FC02A2" w:rsidP="007B4016">
            <w:pPr>
              <w:pStyle w:val="iBAAGLevel1Bullets"/>
              <w:numPr>
                <w:ilvl w:val="0"/>
                <w:numId w:val="0"/>
              </w:numPr>
              <w:ind w:left="450"/>
            </w:pPr>
            <w:r>
              <w:br/>
            </w:r>
          </w:p>
          <w:p w:rsidR="00FC02A2" w:rsidRPr="00F90DFB" w:rsidRDefault="00FC02A2" w:rsidP="00C84F8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r w:rsidRPr="00F90DFB">
              <w:rPr>
                <w:rStyle w:val="iBAAGStandardTextChar"/>
              </w:rPr>
              <w:t xml:space="preserve">For information about </w:t>
            </w:r>
            <w:r w:rsidRPr="00F90DFB">
              <w:rPr>
                <w:rStyle w:val="iBAAGStandardTextChar"/>
              </w:rPr>
              <w:lastRenderedPageBreak/>
              <w:t>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Want more information? </w:t>
            </w:r>
          </w:p>
          <w:p w:rsidR="00FC02A2" w:rsidRPr="00F90DFB" w:rsidRDefault="00FC02A2" w:rsidP="00C84F8C">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rsidP="00C84F8C">
            <w:pPr>
              <w:pStyle w:val="InstructionalText"/>
            </w:pPr>
          </w:p>
        </w:tc>
        <w:tc>
          <w:tcPr>
            <w:tcW w:w="3330" w:type="dxa"/>
            <w:shd w:val="clear" w:color="auto" w:fill="FFFFFF" w:themeFill="background1"/>
          </w:tcPr>
          <w:p w:rsidR="00FC02A2" w:rsidRPr="00F90DFB" w:rsidRDefault="00FC02A2" w:rsidP="00C84F8C">
            <w:pPr>
              <w:pStyle w:val="iBAAGStandardTextBold"/>
            </w:pPr>
            <w:r w:rsidRPr="00F90DFB">
              <w:lastRenderedPageBreak/>
              <w:t>Lab Testing</w:t>
            </w:r>
          </w:p>
          <w:p w:rsidR="00FC02A2" w:rsidRPr="00CE0B41" w:rsidRDefault="00FC02A2" w:rsidP="00C84F8C">
            <w:pPr>
              <w:pStyle w:val="iBAAGStandardText"/>
            </w:pPr>
          </w:p>
          <w:p w:rsidR="00FD5381" w:rsidRPr="002B4D8E" w:rsidRDefault="00FD5381" w:rsidP="00FD5381">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Pr="00F90DFB"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pStyle w:val="iBAAGStandardTextBold"/>
            </w:pPr>
          </w:p>
          <w:p w:rsidR="00FD5381" w:rsidRPr="002B4D8E" w:rsidRDefault="00FD5381" w:rsidP="00FD5381">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 w:rsidR="00FC02A2" w:rsidRPr="00F90DFB" w:rsidRDefault="00FC02A2" w:rsidP="00C84F8C"/>
        </w:tc>
        <w:tc>
          <w:tcPr>
            <w:tcW w:w="3330" w:type="dxa"/>
            <w:shd w:val="clear" w:color="auto" w:fill="FFFFFF" w:themeFill="background1"/>
          </w:tcPr>
          <w:p w:rsidR="00FC02A2" w:rsidRPr="00F90DFB" w:rsidRDefault="00FC02A2" w:rsidP="00C84F8C">
            <w:pPr>
              <w:pStyle w:val="iBAAGStandardTextBold"/>
            </w:pPr>
            <w:r w:rsidRPr="00F90DFB">
              <w:t>Lab Testing</w:t>
            </w:r>
          </w:p>
          <w:p w:rsidR="00FC02A2" w:rsidRDefault="00FC02A2" w:rsidP="00C84F8C">
            <w:pPr>
              <w:pStyle w:val="iBAAGStandardText"/>
              <w:rPr>
                <w:rStyle w:val="iBAAGStandardTextBoldChar"/>
              </w:rPr>
            </w:pPr>
          </w:p>
          <w:p w:rsidR="00FC02A2" w:rsidRPr="00F90DFB" w:rsidRDefault="00326C33" w:rsidP="00C84F8C">
            <w:r>
              <w:rPr>
                <w:rStyle w:val="iBAAGStandardTextBoldChar"/>
              </w:rPr>
              <w:t>50%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rPr>
                <w:rStyle w:val="iBAAGStandardTextBoldChar"/>
              </w:rPr>
            </w:pPr>
          </w:p>
          <w:p w:rsidR="00FC02A2" w:rsidRPr="00F90DFB" w:rsidRDefault="00326C33" w:rsidP="00C84F8C">
            <w:r>
              <w:rPr>
                <w:rStyle w:val="iBAAGStandardTextBoldChar"/>
              </w:rPr>
              <w:t>50%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Pr="00F90DFB"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 xml:space="preserve">Yes, for sleep studies </w:t>
            </w:r>
            <w:r>
              <w:t>and certain echocardiograms</w:t>
            </w:r>
            <w:r w:rsidRPr="00F90DFB">
              <w:t>.</w:t>
            </w:r>
          </w:p>
          <w:p w:rsidR="00FC02A2" w:rsidRPr="00F90DFB" w:rsidRDefault="00FC02A2" w:rsidP="00C84F8C">
            <w:pPr>
              <w:pStyle w:val="iBAAGStandardText"/>
            </w:pPr>
            <w:r w:rsidRPr="00F90DFB">
              <w:tab/>
            </w:r>
          </w:p>
          <w:p w:rsidR="00FC02A2" w:rsidRPr="00F90DFB" w:rsidRDefault="00FC02A2" w:rsidP="00C84F8C">
            <w:pPr>
              <w:pStyle w:val="iBAAGStandardTextBold"/>
            </w:pPr>
            <w:r w:rsidRPr="00F90DFB">
              <w:t>Prior authorization is:</w:t>
            </w:r>
          </w:p>
          <w:p w:rsidR="00FC02A2" w:rsidRPr="00F90DFB" w:rsidRDefault="00FC02A2" w:rsidP="00C84F8C">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When do I need to call? </w:t>
            </w:r>
          </w:p>
          <w:p w:rsidR="00FC02A2" w:rsidRPr="00F90DFB" w:rsidRDefault="00FC02A2" w:rsidP="00C84F8C">
            <w:pPr>
              <w:pStyle w:val="iBAAGLevel1Bullets"/>
            </w:pPr>
            <w:r w:rsidRPr="00F90DFB">
              <w:lastRenderedPageBreak/>
              <w:t>5 business days before scheduled 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Pr="00F90DFB" w:rsidRDefault="00FC02A2" w:rsidP="00C84F8C"/>
          <w:p w:rsidR="00FC02A2" w:rsidRPr="00F90DFB" w:rsidRDefault="00FC02A2" w:rsidP="00C84F8C"/>
        </w:tc>
        <w:tc>
          <w:tcPr>
            <w:tcW w:w="3330" w:type="dxa"/>
            <w:shd w:val="clear" w:color="auto" w:fill="FFFFFF" w:themeFill="background1"/>
          </w:tcPr>
          <w:p w:rsidR="00967296" w:rsidRDefault="00967296" w:rsidP="00967296">
            <w:pPr>
              <w:pStyle w:val="iBAAGStandardText"/>
            </w:pPr>
            <w:r>
              <w:lastRenderedPageBreak/>
              <w:t>Drug tests are limited each year to:</w:t>
            </w:r>
          </w:p>
          <w:p w:rsidR="00967296" w:rsidRDefault="00967296" w:rsidP="00967296">
            <w:pPr>
              <w:pStyle w:val="iBAAGStandardText"/>
            </w:pPr>
            <w:r>
              <w:t>•</w:t>
            </w:r>
            <w:r w:rsidR="00030AF8">
              <w:t xml:space="preserve"> </w:t>
            </w:r>
            <w:r w:rsidRPr="007B4016">
              <w:rPr>
                <w:b/>
              </w:rPr>
              <w:t>18</w:t>
            </w:r>
            <w:r>
              <w:t xml:space="preserve"> presumptive </w:t>
            </w:r>
          </w:p>
          <w:p w:rsidR="00967296" w:rsidRDefault="00967296" w:rsidP="00967296">
            <w:pPr>
              <w:pStyle w:val="iBAAGStandardText"/>
            </w:pPr>
            <w:r>
              <w:t>•</w:t>
            </w:r>
            <w:r w:rsidR="00030AF8">
              <w:t xml:space="preserve"> </w:t>
            </w:r>
            <w:r w:rsidRPr="007B4016">
              <w:rPr>
                <w:b/>
              </w:rPr>
              <w:t>18</w:t>
            </w:r>
            <w:r>
              <w:t xml:space="preserve"> definitive</w:t>
            </w:r>
          </w:p>
          <w:p w:rsidR="00967296" w:rsidRDefault="00967296" w:rsidP="00C84F8C">
            <w:pPr>
              <w:pStyle w:val="iBAAGStandardText"/>
            </w:pPr>
          </w:p>
          <w:p w:rsidR="00FC02A2" w:rsidRPr="00F90DFB" w:rsidRDefault="00FC02A2" w:rsidP="00C84F8C">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762359">
        <w:tblPrEx>
          <w:shd w:val="clear" w:color="auto" w:fill="auto"/>
        </w:tblPrEx>
        <w:tc>
          <w:tcPr>
            <w:tcW w:w="3517" w:type="dxa"/>
            <w:shd w:val="clear" w:color="auto" w:fill="FFFFFF" w:themeFill="background1"/>
          </w:tcPr>
          <w:p w:rsidR="00FC02A2" w:rsidRDefault="00FC02A2" w:rsidP="00C84F8C">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rsidR="00FC02A2" w:rsidRDefault="00FC02A2" w:rsidP="00C84F8C"/>
          <w:p w:rsidR="00FC02A2" w:rsidRPr="0081748E" w:rsidRDefault="00FC02A2" w:rsidP="00C84F8C">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C84F8C">
            <w:pPr>
              <w:pStyle w:val="iBAAGLevel1Bullets"/>
            </w:pPr>
            <w:r w:rsidRPr="0081748E">
              <w:t xml:space="preserve">CT scan </w:t>
            </w:r>
          </w:p>
          <w:p w:rsidR="00FC02A2" w:rsidRPr="0081748E" w:rsidRDefault="00FC02A2" w:rsidP="00C84F8C">
            <w:pPr>
              <w:pStyle w:val="iBAAGLevel1Bullets"/>
            </w:pPr>
            <w:r w:rsidRPr="0081748E">
              <w:t>PET scan</w:t>
            </w:r>
          </w:p>
          <w:p w:rsidR="00FC02A2" w:rsidRPr="0081748E" w:rsidRDefault="00FC02A2" w:rsidP="00C84F8C">
            <w:pPr>
              <w:pStyle w:val="iBAAGLevel1Bullets"/>
            </w:pPr>
            <w:r w:rsidRPr="0081748E">
              <w:t xml:space="preserve">MRI </w:t>
            </w:r>
          </w:p>
          <w:p w:rsidR="00FC02A2" w:rsidRPr="0081748E" w:rsidRDefault="00FC02A2" w:rsidP="00C84F8C">
            <w:pPr>
              <w:pStyle w:val="iBAAGLevel1Bullets"/>
            </w:pPr>
            <w:r w:rsidRPr="0081748E">
              <w:t>MRA</w:t>
            </w:r>
          </w:p>
          <w:p w:rsidR="00FC02A2" w:rsidRPr="0081748E" w:rsidRDefault="00FC02A2" w:rsidP="00C84F8C">
            <w:pPr>
              <w:pStyle w:val="iBAAGLevel1Bullets"/>
            </w:pPr>
            <w:r w:rsidRPr="0081748E">
              <w:t>Nuclear Medicine</w:t>
            </w:r>
          </w:p>
          <w:p w:rsidR="00FC02A2" w:rsidRDefault="00FC02A2" w:rsidP="00C84F8C">
            <w:pPr>
              <w:pStyle w:val="iBAAGStandardText"/>
            </w:pPr>
          </w:p>
          <w:p w:rsidR="00FC02A2" w:rsidRPr="0081748E" w:rsidRDefault="00FC02A2" w:rsidP="00C84F8C">
            <w:pPr>
              <w:pStyle w:val="iBAAGStandardText"/>
            </w:pPr>
            <w:r w:rsidRPr="0081748E">
              <w:lastRenderedPageBreak/>
              <w:t>Benefits include:</w:t>
            </w:r>
          </w:p>
          <w:p w:rsidR="00FC02A2" w:rsidRPr="0081748E" w:rsidRDefault="00FC02A2" w:rsidP="00C84F8C">
            <w:pPr>
              <w:pStyle w:val="iBAAGLevel1Bullets"/>
            </w:pPr>
            <w:r w:rsidRPr="0081748E">
              <w:t xml:space="preserve">Facility </w:t>
            </w:r>
          </w:p>
          <w:p w:rsidR="00FC02A2" w:rsidRPr="0081748E" w:rsidRDefault="00FC02A2" w:rsidP="00C84F8C">
            <w:pPr>
              <w:pStyle w:val="iBAAGLevel1Bullets"/>
            </w:pPr>
            <w:r w:rsidRPr="0081748E">
              <w:t>Supplies</w:t>
            </w:r>
          </w:p>
          <w:p w:rsidR="00FC02A2" w:rsidRPr="0081748E" w:rsidRDefault="00FC02A2" w:rsidP="00C84F8C">
            <w:pPr>
              <w:pStyle w:val="iBAAGLevel1Bullets"/>
            </w:pPr>
            <w:r w:rsidRPr="0081748E">
              <w:t>Equipment</w:t>
            </w:r>
          </w:p>
          <w:p w:rsidR="00FC02A2" w:rsidRPr="0081748E" w:rsidRDefault="00FC02A2" w:rsidP="00C84F8C">
            <w:pPr>
              <w:pStyle w:val="iBAAGLevel1Bullets"/>
            </w:pPr>
            <w:r w:rsidRPr="0081748E">
              <w:t>Services for anesthesiologists, pathologists and radiologists</w:t>
            </w:r>
          </w:p>
          <w:p w:rsidR="00FC02A2" w:rsidRDefault="00FC02A2" w:rsidP="00C84F8C"/>
          <w:p w:rsidR="00FC02A2" w:rsidRPr="0081748E" w:rsidRDefault="00FC02A2" w:rsidP="00C84F8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pPr>
              <w:pStyle w:val="iBAAGStandardTextBold"/>
            </w:pPr>
            <w:r w:rsidRPr="0081748E">
              <w:t xml:space="preserve">Want more information? </w:t>
            </w:r>
          </w:p>
          <w:p w:rsidR="00FC02A2" w:rsidRPr="0081748E" w:rsidRDefault="00FC02A2" w:rsidP="00C84F8C">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C84F8C"/>
        </w:tc>
        <w:tc>
          <w:tcPr>
            <w:tcW w:w="3330" w:type="dxa"/>
            <w:shd w:val="clear" w:color="auto" w:fill="FFFFFF" w:themeFill="background1"/>
          </w:tcPr>
          <w:p w:rsidR="00FC02A2" w:rsidRPr="0081748E" w:rsidRDefault="00326C33" w:rsidP="00C84F8C">
            <w:r>
              <w:rPr>
                <w:rStyle w:val="iBAAGStandardTextBoldChar"/>
              </w:rPr>
              <w:lastRenderedPageBreak/>
              <w:t>20%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rsidP="00C84F8C"/>
          <w:p w:rsidR="00FC02A2" w:rsidRPr="0081748E" w:rsidRDefault="00FC02A2" w:rsidP="00C84F8C">
            <w:pPr>
              <w:pStyle w:val="iBAAGStandardText"/>
            </w:pPr>
          </w:p>
          <w:p w:rsidR="00FC02A2" w:rsidRPr="0081748E" w:rsidRDefault="00FC02A2" w:rsidP="00C84F8C">
            <w:pPr>
              <w:pStyle w:val="iBAAGStandardText"/>
            </w:pPr>
          </w:p>
          <w:p w:rsidR="00FC02A2" w:rsidRPr="0081748E" w:rsidRDefault="00FC02A2" w:rsidP="00C84F8C">
            <w:pPr>
              <w:pStyle w:val="iBAAGStandardTextBold"/>
            </w:pPr>
            <w:r w:rsidRPr="0081748E">
              <w:t>Is prior authorization needed?</w:t>
            </w:r>
          </w:p>
          <w:p w:rsidR="00FC02A2" w:rsidRDefault="00FC02A2" w:rsidP="00C84F8C">
            <w:pPr>
              <w:pStyle w:val="iBAAGStandardText"/>
            </w:pPr>
            <w:r w:rsidRPr="0081748E">
              <w:t>No</w:t>
            </w:r>
          </w:p>
          <w:p w:rsidR="00FC02A2" w:rsidRPr="0081748E" w:rsidRDefault="00FC02A2" w:rsidP="00C84F8C">
            <w:pPr>
              <w:pStyle w:val="iBAAGStandardText"/>
            </w:pPr>
          </w:p>
          <w:p w:rsidR="00FC02A2" w:rsidRPr="0081748E" w:rsidRDefault="00FC02A2" w:rsidP="00C84F8C"/>
        </w:tc>
        <w:tc>
          <w:tcPr>
            <w:tcW w:w="3330" w:type="dxa"/>
            <w:shd w:val="clear" w:color="auto" w:fill="FFFFFF" w:themeFill="background1"/>
          </w:tcPr>
          <w:p w:rsidR="00FC02A2" w:rsidRPr="0081748E" w:rsidRDefault="00326C33" w:rsidP="00C84F8C">
            <w:bookmarkStart w:id="41" w:name="_DV_C1068"/>
            <w:r>
              <w:rPr>
                <w:rStyle w:val="iBAAGStandardTextBoldChar"/>
              </w:rPr>
              <w:t>50%</w:t>
            </w:r>
            <w:r w:rsidR="00FC02A2" w:rsidRPr="0081748E">
              <w:t xml:space="preserve"> co-insurance, after you pay the deductible</w:t>
            </w:r>
            <w:r w:rsidR="00FC02A2">
              <w:t>.</w:t>
            </w:r>
          </w:p>
          <w:p w:rsidR="00FC02A2" w:rsidRDefault="00FC02A2" w:rsidP="00C84F8C">
            <w:pPr>
              <w:pStyle w:val="iBAAGStandardText"/>
            </w:pPr>
          </w:p>
          <w:bookmarkEnd w:id="41"/>
          <w:p w:rsidR="00FC02A2" w:rsidRPr="0081748E" w:rsidRDefault="00FC02A2" w:rsidP="00C84F8C">
            <w:pPr>
              <w:pStyle w:val="iBAAGStandardTextBold"/>
            </w:pPr>
            <w:r w:rsidRPr="0081748E">
              <w:t>Is prior authorization needed?</w:t>
            </w:r>
          </w:p>
          <w:p w:rsidR="00FC02A2" w:rsidRPr="0081748E" w:rsidRDefault="00FC02A2" w:rsidP="00C84F8C">
            <w:pPr>
              <w:pStyle w:val="iBAAGStandardText"/>
            </w:pPr>
            <w:r w:rsidRPr="0081748E">
              <w:t>Yes</w:t>
            </w:r>
          </w:p>
          <w:p w:rsidR="00FC02A2" w:rsidRPr="0081748E" w:rsidRDefault="00FC02A2" w:rsidP="00C84F8C">
            <w:pPr>
              <w:pStyle w:val="iBAAGStandardText"/>
            </w:pPr>
            <w:r w:rsidRPr="0081748E">
              <w:tab/>
            </w:r>
          </w:p>
          <w:p w:rsidR="00FC02A2" w:rsidRPr="0081748E" w:rsidRDefault="00FC02A2" w:rsidP="00C84F8C">
            <w:pPr>
              <w:pStyle w:val="iBAAGStandardTextBold"/>
            </w:pPr>
            <w:r w:rsidRPr="0081748E">
              <w:t>Prior authorization is:</w:t>
            </w:r>
          </w:p>
          <w:p w:rsidR="00FC02A2" w:rsidRPr="0081748E" w:rsidRDefault="00FC02A2" w:rsidP="00C84F8C">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FC02A2" w:rsidRPr="0081748E" w:rsidRDefault="00FC02A2" w:rsidP="00C84F8C">
            <w:pPr>
              <w:pStyle w:val="iBAAGStandardText"/>
            </w:pPr>
          </w:p>
          <w:p w:rsidR="00FC02A2" w:rsidRPr="0081748E" w:rsidRDefault="00FC02A2" w:rsidP="00C84F8C">
            <w:pPr>
              <w:pStyle w:val="iBAAGStandardTextBold"/>
            </w:pPr>
            <w:r w:rsidRPr="0081748E">
              <w:t xml:space="preserve">When do I need to call? </w:t>
            </w:r>
          </w:p>
          <w:p w:rsidR="00FC02A2" w:rsidRPr="0081748E" w:rsidRDefault="00FC02A2" w:rsidP="00C84F8C">
            <w:pPr>
              <w:pStyle w:val="iBAAGLevel1Bullets"/>
            </w:pPr>
            <w:r w:rsidRPr="0081748E">
              <w:t xml:space="preserve">5 business days before schedule services </w:t>
            </w:r>
          </w:p>
          <w:p w:rsidR="00FC02A2" w:rsidRPr="0081748E" w:rsidRDefault="00FC02A2" w:rsidP="00C84F8C">
            <w:pPr>
              <w:pStyle w:val="iBAAGLevel1Bullets"/>
            </w:pPr>
            <w:r w:rsidRPr="0081748E">
              <w:t xml:space="preserve">As soon as possible for non-scheduled services </w:t>
            </w:r>
          </w:p>
          <w:p w:rsidR="00FC02A2" w:rsidRPr="0081748E" w:rsidRDefault="00FC02A2" w:rsidP="00C84F8C">
            <w:pPr>
              <w:pStyle w:val="iBAAGStandardText"/>
            </w:pPr>
          </w:p>
          <w:p w:rsidR="00FC02A2" w:rsidRPr="0081748E" w:rsidRDefault="00FC02A2" w:rsidP="00C84F8C">
            <w:pPr>
              <w:pStyle w:val="iBAAGStandardTextBold"/>
            </w:pPr>
            <w:r w:rsidRPr="0081748E">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Pr="0081748E" w:rsidRDefault="00FC02A2" w:rsidP="00C84F8C"/>
        </w:tc>
        <w:tc>
          <w:tcPr>
            <w:tcW w:w="3330" w:type="dxa"/>
            <w:shd w:val="clear" w:color="auto" w:fill="FFFFFF" w:themeFill="background1"/>
          </w:tcPr>
          <w:p w:rsidR="00FC02A2" w:rsidRPr="0081748E" w:rsidRDefault="00FC02A2" w:rsidP="00C84F8C">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762359">
        <w:tblPrEx>
          <w:shd w:val="clear" w:color="auto" w:fill="auto"/>
        </w:tblPrEx>
        <w:tc>
          <w:tcPr>
            <w:tcW w:w="3517" w:type="dxa"/>
            <w:shd w:val="clear" w:color="auto" w:fill="FFFFFF" w:themeFill="background1"/>
          </w:tcPr>
          <w:p w:rsidR="00FC02A2" w:rsidRPr="00A86B85" w:rsidRDefault="00FC02A2" w:rsidP="00C84F8C">
            <w:pPr>
              <w:pStyle w:val="iBAAGSituationBoxName"/>
            </w:pPr>
            <w:bookmarkStart w:id="42" w:name="Physician_Fees_for_Surgical_and_Medical"/>
            <w:r w:rsidRPr="00A86B85">
              <w:t xml:space="preserve">Physician Fees for Surgical and Medical </w:t>
            </w:r>
            <w:r w:rsidRPr="00A86B85">
              <w:lastRenderedPageBreak/>
              <w:t>Services</w:t>
            </w:r>
            <w:bookmarkEnd w:id="42"/>
          </w:p>
          <w:p w:rsidR="00FC02A2" w:rsidRPr="00A86B85" w:rsidRDefault="00FC02A2" w:rsidP="00C84F8C"/>
          <w:p w:rsidR="00FC02A2" w:rsidRPr="00A86B85" w:rsidRDefault="00FC02A2" w:rsidP="00C84F8C">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9061DE" w:rsidRPr="00741C44">
              <w:rPr>
                <w:rStyle w:val="iBAAGStandardTextChar"/>
                <w:color w:val="auto"/>
              </w:rPr>
              <w:t>, telemedicine/telehealth</w:t>
            </w:r>
            <w:r w:rsidRPr="00741C44">
              <w:rPr>
                <w:rStyle w:val="iBAAGStandardTextChar"/>
                <w:color w:val="auto"/>
              </w:rPr>
              <w:t xml:space="preserve"> </w:t>
            </w:r>
            <w:r w:rsidRPr="00A86B85">
              <w:rPr>
                <w:rStyle w:val="iBAAGStandardTextChar"/>
              </w:rPr>
              <w:t>or house calls.</w:t>
            </w:r>
          </w:p>
          <w:p w:rsidR="00FC02A2" w:rsidRPr="00A86B85" w:rsidRDefault="00FC02A2" w:rsidP="00C84F8C"/>
          <w:p w:rsidR="00FC02A2" w:rsidRPr="00A86B85" w:rsidRDefault="00FC02A2" w:rsidP="00C84F8C">
            <w:pPr>
              <w:pStyle w:val="iBAAGStandardTextBold"/>
            </w:pPr>
            <w:r w:rsidRPr="00A86B85">
              <w:t xml:space="preserve">Want more information? </w:t>
            </w:r>
          </w:p>
          <w:p w:rsidR="00FC02A2" w:rsidRDefault="00FC02A2" w:rsidP="00C84F8C">
            <w:pPr>
              <w:pStyle w:val="iBAAGStandardText"/>
            </w:pPr>
            <w:r>
              <w:t xml:space="preserve">View the </w:t>
            </w:r>
            <w:hyperlink r:id="rId37" w:history="1">
              <w:r w:rsidRPr="00A86B85">
                <w:rPr>
                  <w:rStyle w:val="Hyperlinks"/>
                </w:rPr>
                <w:t>glossary</w:t>
              </w:r>
            </w:hyperlink>
            <w:r>
              <w:t xml:space="preserve"> </w:t>
            </w:r>
            <w:r w:rsidRPr="00A86B85">
              <w:t>for definitions.</w:t>
            </w:r>
          </w:p>
          <w:p w:rsidR="00FC02A2" w:rsidRPr="003F3B5E" w:rsidRDefault="00FC02A2" w:rsidP="00C84F8C">
            <w:pPr>
              <w:pStyle w:val="iBAAGStandardText"/>
            </w:pPr>
          </w:p>
        </w:tc>
        <w:tc>
          <w:tcPr>
            <w:tcW w:w="3330" w:type="dxa"/>
            <w:shd w:val="clear" w:color="auto" w:fill="FFFFFF" w:themeFill="background1"/>
          </w:tcPr>
          <w:p w:rsidR="00FC02A2" w:rsidRDefault="00326C33" w:rsidP="00C84F8C">
            <w:pPr>
              <w:pStyle w:val="iBAAGStandardText"/>
            </w:pPr>
            <w:r>
              <w:rPr>
                <w:rStyle w:val="iBAAGStandardTextBoldChar"/>
              </w:rPr>
              <w:lastRenderedPageBreak/>
              <w:t>20%</w:t>
            </w:r>
            <w:r w:rsidR="00FC02A2">
              <w:t xml:space="preserve"> co-insurance, after you pay the deductible. </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762359" w:rsidRDefault="00762359" w:rsidP="00C84F8C">
            <w:pPr>
              <w:pStyle w:val="iBAAGStandardText"/>
            </w:pPr>
          </w:p>
          <w:p w:rsidR="00762359" w:rsidRDefault="00762359" w:rsidP="00762359">
            <w:pPr>
              <w:autoSpaceDE w:val="0"/>
              <w:autoSpaceDN w:val="0"/>
              <w:rPr>
                <w:b/>
                <w:bCs/>
                <w:color w:val="000000"/>
                <w:szCs w:val="24"/>
              </w:rPr>
            </w:pPr>
            <w:r>
              <w:rPr>
                <w:b/>
                <w:bCs/>
                <w:color w:val="000000"/>
                <w:szCs w:val="24"/>
              </w:rPr>
              <w:t>Designated Network:</w:t>
            </w:r>
          </w:p>
          <w:p w:rsidR="00762359" w:rsidRDefault="00762359" w:rsidP="00762359">
            <w:pPr>
              <w:pStyle w:val="iBAAGStandardText"/>
            </w:pPr>
            <w:r>
              <w:rPr>
                <w:rStyle w:val="iBAAGStandardTextBoldChar"/>
              </w:rPr>
              <w:t>20%</w:t>
            </w:r>
            <w:r>
              <w:t xml:space="preserve"> co-insurance, after you pay the deductible. </w:t>
            </w:r>
          </w:p>
          <w:p w:rsidR="00762359" w:rsidRDefault="00762359" w:rsidP="00762359">
            <w:pPr>
              <w:pStyle w:val="iBAAGStandardText"/>
            </w:pPr>
          </w:p>
          <w:p w:rsidR="00762359" w:rsidRDefault="00762359" w:rsidP="00762359">
            <w:pPr>
              <w:pStyle w:val="iBAAGStandardTextBold"/>
            </w:pPr>
            <w:r>
              <w:t>Is prior authorization needed?</w:t>
            </w:r>
          </w:p>
          <w:p w:rsidR="00762359" w:rsidRDefault="00762359" w:rsidP="00762359">
            <w:pPr>
              <w:pStyle w:val="iBAAGStandardText"/>
            </w:pPr>
            <w:r>
              <w:t>No</w:t>
            </w:r>
          </w:p>
          <w:p w:rsidR="00762359" w:rsidRPr="003F3B5E" w:rsidRDefault="00762359" w:rsidP="00C84F8C">
            <w:pPr>
              <w:pStyle w:val="iBAAGStandardText"/>
            </w:pPr>
          </w:p>
        </w:tc>
        <w:tc>
          <w:tcPr>
            <w:tcW w:w="3330" w:type="dxa"/>
            <w:shd w:val="clear" w:color="auto" w:fill="FFFFFF" w:themeFill="background1"/>
          </w:tcPr>
          <w:p w:rsidR="00FC02A2" w:rsidRDefault="00326C33" w:rsidP="00C84F8C">
            <w:pPr>
              <w:pStyle w:val="iBAAGStandardText"/>
            </w:pPr>
            <w:r>
              <w:rPr>
                <w:rStyle w:val="iBAAGStandardTextBoldChar"/>
              </w:rPr>
              <w:lastRenderedPageBreak/>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rsidRPr="00A86B85">
              <w:lastRenderedPageBreak/>
              <w:t>None</w:t>
            </w: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762359">
        <w:tblPrEx>
          <w:shd w:val="clear" w:color="auto" w:fill="auto"/>
        </w:tblPrEx>
        <w:tc>
          <w:tcPr>
            <w:tcW w:w="3517" w:type="dxa"/>
            <w:shd w:val="clear" w:color="auto" w:fill="FFFFFF" w:themeFill="background1"/>
          </w:tcPr>
          <w:p w:rsidR="00FC02A2" w:rsidRPr="00630643" w:rsidRDefault="00FC02A2" w:rsidP="00C84F8C">
            <w:pPr>
              <w:pStyle w:val="iBAAGSituationBoxName"/>
            </w:pPr>
            <w:bookmarkStart w:id="43" w:name="Scopic_Procedures_Outpatient_Diagnosti"/>
            <w:proofErr w:type="spellStart"/>
            <w:r w:rsidRPr="00630643">
              <w:t>Scopic</w:t>
            </w:r>
            <w:proofErr w:type="spellEnd"/>
            <w:r w:rsidRPr="00630643">
              <w:t xml:space="preserve"> Procedures - Outpatient Diagnostic and Therapeutic</w:t>
            </w:r>
            <w:bookmarkEnd w:id="43"/>
          </w:p>
          <w:p w:rsidR="00FC02A2" w:rsidRPr="00630643" w:rsidRDefault="00FC02A2" w:rsidP="00C84F8C"/>
          <w:p w:rsidR="00FC02A2" w:rsidRPr="00630643" w:rsidRDefault="00FC02A2" w:rsidP="00C84F8C">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C84F8C"/>
          <w:p w:rsidR="00FC02A2" w:rsidRPr="00630643" w:rsidRDefault="00FC02A2" w:rsidP="00C84F8C">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rsidR="00FC02A2" w:rsidRPr="00630643" w:rsidRDefault="00FC02A2" w:rsidP="00C84F8C">
            <w:pPr>
              <w:pStyle w:val="iBAAGLevel1Bullets"/>
            </w:pPr>
            <w:r w:rsidRPr="00630643">
              <w:lastRenderedPageBreak/>
              <w:t>colonoscopy</w:t>
            </w:r>
          </w:p>
          <w:p w:rsidR="00FC02A2" w:rsidRPr="00630643" w:rsidRDefault="00FC02A2" w:rsidP="00C84F8C">
            <w:pPr>
              <w:pStyle w:val="iBAAGLevel1Bullets"/>
            </w:pPr>
            <w:r w:rsidRPr="00630643">
              <w:t>sigmoidoscopy</w:t>
            </w:r>
          </w:p>
          <w:p w:rsidR="00FC02A2" w:rsidRPr="00630643" w:rsidRDefault="00FC02A2" w:rsidP="00C84F8C">
            <w:pPr>
              <w:pStyle w:val="iBAAGLevel1Bullets"/>
            </w:pPr>
            <w:r w:rsidRPr="00630643">
              <w:t>endoscopy</w:t>
            </w:r>
          </w:p>
          <w:p w:rsidR="00FC02A2" w:rsidRPr="00630643" w:rsidRDefault="00FC02A2" w:rsidP="00C84F8C">
            <w:r w:rsidRPr="00630643">
              <w:tab/>
            </w:r>
          </w:p>
          <w:p w:rsidR="00FC02A2" w:rsidRPr="00630643" w:rsidRDefault="00FC02A2" w:rsidP="00C84F8C">
            <w:pPr>
              <w:pStyle w:val="iBAAGStandardText"/>
            </w:pPr>
            <w:r w:rsidRPr="00630643">
              <w:t>Benefits include:</w:t>
            </w:r>
          </w:p>
          <w:p w:rsidR="00FC02A2" w:rsidRPr="00630643" w:rsidRDefault="00FC02A2" w:rsidP="00C84F8C">
            <w:pPr>
              <w:pStyle w:val="iBAAGLevel1Bullets"/>
            </w:pPr>
            <w:r w:rsidRPr="00630643">
              <w:t xml:space="preserve">Facility </w:t>
            </w:r>
          </w:p>
          <w:p w:rsidR="00FC02A2" w:rsidRPr="00630643" w:rsidRDefault="00FC02A2" w:rsidP="00C84F8C">
            <w:pPr>
              <w:pStyle w:val="iBAAGLevel1Bullets"/>
            </w:pPr>
            <w:r w:rsidRPr="00630643">
              <w:t>Supplies</w:t>
            </w:r>
          </w:p>
          <w:p w:rsidR="00FC02A2" w:rsidRPr="00630643" w:rsidRDefault="00FC02A2" w:rsidP="00C84F8C">
            <w:pPr>
              <w:pStyle w:val="iBAAGLevel1Bullets"/>
            </w:pPr>
            <w:r w:rsidRPr="00630643">
              <w:t>Equipment</w:t>
            </w:r>
          </w:p>
          <w:p w:rsidR="00FC02A2" w:rsidRPr="00630643" w:rsidRDefault="00FC02A2" w:rsidP="00C84F8C">
            <w:pPr>
              <w:pStyle w:val="iBAAGLevel1Bullets"/>
            </w:pPr>
            <w:r w:rsidRPr="00630643">
              <w:t>Physician services for anesthesiologists, pathologists and radiologists</w:t>
            </w:r>
          </w:p>
          <w:p w:rsidR="00FC02A2" w:rsidRPr="00630643" w:rsidRDefault="00FC02A2" w:rsidP="00C84F8C"/>
          <w:p w:rsidR="00FC02A2" w:rsidRPr="00630643" w:rsidRDefault="00FC02A2" w:rsidP="00C84F8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C84F8C"/>
          <w:p w:rsidR="00FC02A2" w:rsidRPr="00630643" w:rsidRDefault="00FC02A2" w:rsidP="00C84F8C">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C84F8C"/>
          <w:p w:rsidR="00FC02A2" w:rsidRPr="00630643" w:rsidRDefault="00FC02A2" w:rsidP="00C84F8C">
            <w:pPr>
              <w:pStyle w:val="iBAAGStandardTextBold"/>
            </w:pPr>
            <w:r w:rsidRPr="00630643">
              <w:t xml:space="preserve">Want more information? </w:t>
            </w:r>
          </w:p>
          <w:p w:rsidR="00FC02A2" w:rsidRPr="00630643" w:rsidRDefault="00FC02A2" w:rsidP="00C84F8C">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rsidP="00C84F8C"/>
        </w:tc>
        <w:tc>
          <w:tcPr>
            <w:tcW w:w="3330" w:type="dxa"/>
            <w:shd w:val="clear" w:color="auto" w:fill="FFFFFF" w:themeFill="background1"/>
          </w:tcPr>
          <w:p w:rsidR="00FC02A2" w:rsidRPr="00630643" w:rsidRDefault="00326C33" w:rsidP="00C84F8C">
            <w:r>
              <w:rPr>
                <w:rStyle w:val="iBAAGStandardTextBoldChar"/>
              </w:rPr>
              <w:lastRenderedPageBreak/>
              <w:t>20%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rsidP="00C84F8C">
            <w:pPr>
              <w:pStyle w:val="iBAAGStandardTextBold"/>
            </w:pPr>
          </w:p>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326C33" w:rsidP="00C84F8C">
            <w:r>
              <w:rPr>
                <w:rStyle w:val="iBAAGStandardTextBoldChar"/>
              </w:rPr>
              <w:t>50%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C84F8C"/>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FC02A2" w:rsidP="00C84F8C">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C84F8C"/>
          <w:p w:rsidR="00FC02A2" w:rsidRPr="00630643" w:rsidRDefault="00FC02A2" w:rsidP="00C84F8C">
            <w:pPr>
              <w:pStyle w:val="iBAAGStandardText"/>
            </w:pPr>
            <w:r w:rsidRPr="00630643">
              <w:t xml:space="preserve">Examples of surgical </w:t>
            </w:r>
            <w:proofErr w:type="spellStart"/>
            <w:r w:rsidRPr="00630643">
              <w:t>scopic</w:t>
            </w:r>
            <w:proofErr w:type="spellEnd"/>
            <w:r w:rsidRPr="00630643">
              <w:t xml:space="preserve"> procedures include: </w:t>
            </w:r>
          </w:p>
          <w:p w:rsidR="00FC02A2" w:rsidRPr="00630643" w:rsidRDefault="00FC02A2" w:rsidP="00C84F8C">
            <w:pPr>
              <w:pStyle w:val="iBAAGLevel1Bullets"/>
            </w:pPr>
            <w:r w:rsidRPr="00630643">
              <w:t>arthroscopy</w:t>
            </w:r>
          </w:p>
          <w:p w:rsidR="00FC02A2" w:rsidRPr="00630643" w:rsidRDefault="00FC02A2" w:rsidP="00C84F8C">
            <w:pPr>
              <w:pStyle w:val="iBAAGLevel1Bullets"/>
            </w:pPr>
            <w:r w:rsidRPr="00630643">
              <w:t>laparoscopy</w:t>
            </w:r>
          </w:p>
          <w:p w:rsidR="00FC02A2" w:rsidRPr="00630643" w:rsidRDefault="00FC02A2" w:rsidP="00C84F8C">
            <w:pPr>
              <w:pStyle w:val="iBAAGLevel1Bullets"/>
            </w:pPr>
            <w:r w:rsidRPr="00630643">
              <w:t>bronchoscopy</w:t>
            </w:r>
          </w:p>
          <w:p w:rsidR="00FC02A2" w:rsidRDefault="00FC02A2" w:rsidP="00C84F8C">
            <w:pPr>
              <w:pStyle w:val="iBAAGLevel1Bullets"/>
            </w:pPr>
            <w:r w:rsidRPr="00630643">
              <w:t>hysteroscopy</w:t>
            </w:r>
          </w:p>
          <w:p w:rsidR="00FC02A2" w:rsidRDefault="00FC02A2" w:rsidP="00C84F8C">
            <w:pPr>
              <w:pStyle w:val="iBAAGStandardText"/>
            </w:pPr>
          </w:p>
          <w:p w:rsidR="00FC02A2" w:rsidRPr="00657DE1"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Your cost if you use</w:t>
            </w:r>
          </w:p>
          <w:p w:rsidR="00FC02A2" w:rsidRPr="00436044" w:rsidRDefault="00FC02A2" w:rsidP="00C84F8C">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Limits &amp; Exceptions</w:t>
            </w:r>
          </w:p>
        </w:tc>
      </w:tr>
      <w:tr w:rsidR="00FC02A2" w:rsidRPr="003F3B5E" w:rsidTr="00762359">
        <w:tblPrEx>
          <w:shd w:val="clear" w:color="auto" w:fill="auto"/>
        </w:tblPrEx>
        <w:tc>
          <w:tcPr>
            <w:tcW w:w="3517" w:type="dxa"/>
            <w:shd w:val="clear" w:color="auto" w:fill="FFFFFF" w:themeFill="background1"/>
          </w:tcPr>
          <w:p w:rsidR="00FC02A2" w:rsidRPr="001D5E87" w:rsidRDefault="00FC02A2" w:rsidP="00C84F8C">
            <w:pPr>
              <w:pStyle w:val="iBAAGSituationBoxName"/>
            </w:pPr>
            <w:bookmarkStart w:id="44" w:name="Skilled_Nursing_Facility_Inpatient_Rehab"/>
            <w:r w:rsidRPr="001D5E87">
              <w:t>Skilled Nursing Facility/Inpatient Rehabilitation Facility Services</w:t>
            </w:r>
            <w:bookmarkEnd w:id="44"/>
          </w:p>
          <w:p w:rsidR="00FC02A2" w:rsidRPr="001D5E87" w:rsidRDefault="00FC02A2" w:rsidP="00C84F8C"/>
          <w:p w:rsidR="00FC02A2" w:rsidRPr="001D5E87" w:rsidRDefault="00FC02A2" w:rsidP="00C84F8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FC02A2" w:rsidRPr="001D5E87" w:rsidRDefault="00FC02A2" w:rsidP="00C84F8C"/>
          <w:p w:rsidR="00FC02A2" w:rsidRPr="001D5E87" w:rsidRDefault="00FC02A2" w:rsidP="00C84F8C">
            <w:pPr>
              <w:pStyle w:val="iBAAGStandardTextBold"/>
            </w:pPr>
            <w:r w:rsidRPr="001D5E87">
              <w:t xml:space="preserve">What is the difference between skilled care and custodial services? </w:t>
            </w:r>
          </w:p>
          <w:p w:rsidR="00FC02A2" w:rsidRPr="001D5E87" w:rsidRDefault="00FC02A2" w:rsidP="00C84F8C">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C84F8C">
            <w:pPr>
              <w:pStyle w:val="iBAAGLevel1Bullets"/>
            </w:pPr>
            <w:r w:rsidRPr="001D5E87">
              <w:t xml:space="preserve">Custodial services - non-skilled care that helps people with daily living activities that most people are able </w:t>
            </w:r>
            <w:r w:rsidRPr="001D5E87">
              <w:lastRenderedPageBreak/>
              <w:t>to do for themselves. Some examples include eating, bathing and dressing.</w:t>
            </w:r>
          </w:p>
          <w:p w:rsidR="00FC02A2" w:rsidRPr="001D5E87" w:rsidRDefault="00FC02A2" w:rsidP="00C84F8C"/>
          <w:p w:rsidR="00FC02A2" w:rsidRPr="001D5E87" w:rsidRDefault="00FC02A2" w:rsidP="00C84F8C">
            <w:pPr>
              <w:pStyle w:val="iBAAGStandardTextBold"/>
            </w:pPr>
            <w:r w:rsidRPr="001D5E87">
              <w:t xml:space="preserve">Want more information? </w:t>
            </w:r>
          </w:p>
          <w:p w:rsidR="00FC02A2" w:rsidRPr="001D5E87" w:rsidRDefault="00FC02A2" w:rsidP="00C84F8C">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C84F8C"/>
        </w:tc>
        <w:tc>
          <w:tcPr>
            <w:tcW w:w="3330" w:type="dxa"/>
            <w:shd w:val="clear" w:color="auto" w:fill="FFFFFF" w:themeFill="background1"/>
          </w:tcPr>
          <w:p w:rsidR="00FC02A2" w:rsidRDefault="00326C33" w:rsidP="00C84F8C">
            <w:pPr>
              <w:pStyle w:val="iBAAGStandardText"/>
            </w:pPr>
            <w:r>
              <w:rPr>
                <w:rStyle w:val="iBAAGStandardTextBoldChar"/>
              </w:rPr>
              <w:lastRenderedPageBreak/>
              <w:t>20%</w:t>
            </w:r>
            <w:r w:rsidR="00FC02A2">
              <w:t xml:space="preserve"> co-insurance, after you pay the deductible.</w:t>
            </w:r>
          </w:p>
          <w:p w:rsidR="00FC02A2" w:rsidRPr="00A268D8" w:rsidRDefault="00FC02A2" w:rsidP="00C84F8C"/>
          <w:p w:rsidR="00FC02A2" w:rsidRPr="00A268D8"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326C33" w:rsidP="00C84F8C">
            <w:pPr>
              <w:pStyle w:val="iBAAGStandardText"/>
            </w:pPr>
            <w:r>
              <w:rPr>
                <w:rStyle w:val="iBAAGStandardTextBoldChar"/>
              </w:rPr>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a scheduled admission</w:t>
            </w:r>
          </w:p>
          <w:p w:rsidR="00FC02A2" w:rsidRDefault="00FC02A2" w:rsidP="00C84F8C">
            <w:pPr>
              <w:pStyle w:val="iBAAGLevel1Bullets"/>
            </w:pPr>
            <w:r>
              <w:t xml:space="preserve">As soon as possible for non-scheduled admission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lastRenderedPageBreak/>
              <w:t>$500</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FC02A2" w:rsidRDefault="00FC02A2" w:rsidP="00C84F8C">
            <w:pPr>
              <w:pStyle w:val="iBAAGStandardText"/>
            </w:pPr>
          </w:p>
          <w:p w:rsidR="00FC02A2" w:rsidRDefault="00FC02A2" w:rsidP="00C84F8C">
            <w:pPr>
              <w:pStyle w:val="iBAAGStandardText"/>
            </w:pPr>
            <w:r>
              <w:t>No coverage for:</w:t>
            </w:r>
          </w:p>
          <w:p w:rsidR="00FC02A2" w:rsidRDefault="00FC02A2" w:rsidP="00C84F8C">
            <w:pPr>
              <w:pStyle w:val="iBAAGLevel1Bullets"/>
            </w:pPr>
            <w:r>
              <w:t xml:space="preserve">Custodial care or maintenance care  </w:t>
            </w:r>
          </w:p>
          <w:p w:rsidR="00FC02A2" w:rsidRDefault="00FC02A2" w:rsidP="00C84F8C">
            <w:pPr>
              <w:pStyle w:val="iBAAGLevel1Bullets"/>
            </w:pPr>
            <w:r>
              <w:t>Domiciliary care</w:t>
            </w:r>
          </w:p>
          <w:p w:rsidR="00FC02A2" w:rsidRDefault="00FC02A2" w:rsidP="00C84F8C">
            <w:pPr>
              <w:pStyle w:val="iBAAGLevel1Bullets"/>
            </w:pPr>
            <w:r>
              <w:t xml:space="preserve">Private duty nursing </w:t>
            </w:r>
          </w:p>
          <w:p w:rsidR="00FC02A2" w:rsidRDefault="00FC02A2" w:rsidP="00C84F8C">
            <w:pPr>
              <w:pStyle w:val="iBAAGLevel1Bullets"/>
            </w:pPr>
            <w:r>
              <w:t xml:space="preserve">Respite care, except when part of hospice care. </w:t>
            </w:r>
          </w:p>
          <w:p w:rsidR="00FC02A2" w:rsidRDefault="00FC02A2" w:rsidP="00C84F8C">
            <w:pPr>
              <w:pStyle w:val="iBAAGLevel1Bullets"/>
            </w:pPr>
            <w:r>
              <w:t>Services of personal care attendants</w:t>
            </w:r>
          </w:p>
          <w:p w:rsidR="00FC02A2" w:rsidRDefault="00FC02A2" w:rsidP="00C84F8C">
            <w:pPr>
              <w:pStyle w:val="iBAAGLevel1Bullets"/>
            </w:pPr>
            <w:r>
              <w:t>Individualized treatment programs designed to prepare a person for work</w:t>
            </w:r>
          </w:p>
          <w:p w:rsidR="00FC02A2" w:rsidRPr="003F3B5E" w:rsidRDefault="00FC02A2" w:rsidP="00C84F8C">
            <w:pPr>
              <w:pStyle w:val="iBAAGStandardText"/>
            </w:pP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762359">
        <w:tblPrEx>
          <w:shd w:val="clear" w:color="auto" w:fill="auto"/>
        </w:tblPrEx>
        <w:tc>
          <w:tcPr>
            <w:tcW w:w="3517" w:type="dxa"/>
            <w:shd w:val="clear" w:color="auto" w:fill="FFFFFF" w:themeFill="background1"/>
          </w:tcPr>
          <w:p w:rsidR="00FC02A2" w:rsidRPr="00B94007" w:rsidRDefault="00FC02A2" w:rsidP="00C84F8C">
            <w:pPr>
              <w:pStyle w:val="iBAAGSituationBoxName"/>
            </w:pPr>
            <w:bookmarkStart w:id="45" w:name="Surgery_Outpatient"/>
            <w:r w:rsidRPr="00B94007">
              <w:t>Surgery – Outpatient</w:t>
            </w:r>
            <w:bookmarkEnd w:id="45"/>
          </w:p>
          <w:p w:rsidR="00FC02A2" w:rsidRPr="00B94007" w:rsidRDefault="00FC02A2" w:rsidP="00C84F8C"/>
          <w:p w:rsidR="00FC02A2" w:rsidRPr="00B94007" w:rsidRDefault="00FC02A2" w:rsidP="00C84F8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C84F8C"/>
          <w:p w:rsidR="00FC02A2" w:rsidRPr="00B94007" w:rsidRDefault="00FC02A2" w:rsidP="00C84F8C">
            <w:pPr>
              <w:pStyle w:val="iBAAGStandardText"/>
            </w:pPr>
            <w:r w:rsidRPr="00B94007">
              <w:t>Benefits include:</w:t>
            </w:r>
          </w:p>
          <w:p w:rsidR="00FC02A2" w:rsidRPr="00B94007" w:rsidRDefault="00FC02A2" w:rsidP="00C84F8C">
            <w:pPr>
              <w:pStyle w:val="iBAAGLevel1Bullets"/>
            </w:pPr>
            <w:r w:rsidRPr="00B94007">
              <w:t xml:space="preserve">Facility </w:t>
            </w:r>
          </w:p>
          <w:p w:rsidR="00FC02A2" w:rsidRPr="00B94007" w:rsidRDefault="00FC02A2" w:rsidP="00C84F8C">
            <w:pPr>
              <w:pStyle w:val="iBAAGLevel1Bullets"/>
            </w:pPr>
            <w:r w:rsidRPr="00B94007">
              <w:t>Supplies</w:t>
            </w:r>
          </w:p>
          <w:p w:rsidR="00FC02A2" w:rsidRPr="00B94007" w:rsidRDefault="00FC02A2" w:rsidP="00C84F8C">
            <w:pPr>
              <w:pStyle w:val="iBAAGLevel1Bullets"/>
            </w:pPr>
            <w:r w:rsidRPr="00B94007">
              <w:t>Equipment</w:t>
            </w:r>
          </w:p>
          <w:p w:rsidR="00FC02A2" w:rsidRPr="00B94007" w:rsidRDefault="00FC02A2" w:rsidP="00C84F8C">
            <w:pPr>
              <w:pStyle w:val="iBAAGLevel1Bullets"/>
            </w:pPr>
            <w:r w:rsidRPr="00B94007">
              <w:t>Physician services for anesthesiologists, pathologists and radiologists</w:t>
            </w:r>
          </w:p>
          <w:p w:rsidR="00FC02A2" w:rsidRPr="00B94007" w:rsidRDefault="00FC02A2" w:rsidP="00C84F8C"/>
          <w:p w:rsidR="00FC02A2" w:rsidRPr="00B94007" w:rsidRDefault="00FC02A2" w:rsidP="00C84F8C">
            <w:r w:rsidRPr="00B94007">
              <w:rPr>
                <w:rStyle w:val="iBAAGStandardTextChar"/>
              </w:rPr>
              <w:t xml:space="preserve">For more information about other doctor fees, </w:t>
            </w:r>
            <w:r w:rsidRPr="00B94007">
              <w:rPr>
                <w:rStyle w:val="iBAAGStandardTextChar"/>
              </w:rPr>
              <w:lastRenderedPageBreak/>
              <w:t>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rsidP="00C84F8C"/>
          <w:p w:rsidR="00FC02A2" w:rsidRPr="00B94007" w:rsidRDefault="00FC02A2" w:rsidP="00C84F8C">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rsidR="00FC02A2" w:rsidRPr="00B94007" w:rsidRDefault="00FC02A2" w:rsidP="00C84F8C"/>
        </w:tc>
        <w:tc>
          <w:tcPr>
            <w:tcW w:w="3330" w:type="dxa"/>
            <w:shd w:val="clear" w:color="auto" w:fill="FFFFFF" w:themeFill="background1"/>
          </w:tcPr>
          <w:p w:rsidR="00FC02A2" w:rsidRDefault="00326C33" w:rsidP="00C84F8C">
            <w:pPr>
              <w:pStyle w:val="iBAAGStandardText"/>
            </w:pPr>
            <w:r>
              <w:rPr>
                <w:rStyle w:val="iBAAGStandardTextBoldChar"/>
              </w:rPr>
              <w:lastRenderedPageBreak/>
              <w:t>20%</w:t>
            </w:r>
            <w:r w:rsidR="00FC02A2">
              <w:t xml:space="preserve"> co-insurance, after you pay the deductible.</w:t>
            </w:r>
          </w:p>
          <w:p w:rsidR="00FC02A2" w:rsidRDefault="00FC02A2" w:rsidP="00C84F8C">
            <w:pPr>
              <w:pStyle w:val="iBAAGStandardText"/>
            </w:pPr>
          </w:p>
          <w:p w:rsidR="00FC02A2" w:rsidRPr="00CE3A20"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326C33" w:rsidP="00C84F8C">
            <w:pPr>
              <w:pStyle w:val="iBAAGStandardText"/>
            </w:pPr>
            <w:r>
              <w:rPr>
                <w:rStyle w:val="iBAAGStandardTextBoldChar"/>
              </w:rPr>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 for:</w:t>
            </w:r>
          </w:p>
          <w:p w:rsidR="00FC02A2" w:rsidRDefault="00FC02A2" w:rsidP="00C84F8C">
            <w:pPr>
              <w:pStyle w:val="iBAAGLevel1Bullets"/>
            </w:pPr>
            <w:r>
              <w:t>Cardiac catheterization</w:t>
            </w:r>
          </w:p>
          <w:p w:rsidR="00FC02A2" w:rsidRDefault="00FC02A2" w:rsidP="00C84F8C">
            <w:pPr>
              <w:pStyle w:val="iBAAGLevel1Bullets"/>
            </w:pPr>
            <w:r>
              <w:t>Diagnostic catheterization and electrophysiology implant</w:t>
            </w:r>
          </w:p>
          <w:p w:rsidR="00FC02A2" w:rsidRDefault="00FC02A2" w:rsidP="00C84F8C">
            <w:pPr>
              <w:pStyle w:val="iBAAGLevel1Bullets"/>
            </w:pPr>
            <w:r>
              <w:t>Implantable cardioverter defibrillators</w:t>
            </w:r>
          </w:p>
          <w:p w:rsidR="00FC02A2" w:rsidRDefault="00FC02A2" w:rsidP="00C84F8C">
            <w:pPr>
              <w:pStyle w:val="iBAAGLevel1Bullets"/>
            </w:pPr>
            <w:r>
              <w:t>Pacemaker insertion</w:t>
            </w:r>
          </w:p>
          <w:p w:rsidR="00FC02A2" w:rsidRDefault="00FC02A2" w:rsidP="00C84F8C">
            <w:pPr>
              <w:pStyle w:val="iBAAGLevel1Bullets"/>
            </w:pPr>
            <w:r>
              <w:t>Sleep apnea surgery</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lastRenderedPageBreak/>
              <w:t xml:space="preserve">Getting </w:t>
            </w:r>
            <w:r w:rsidRPr="00B173D9">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 xml:space="preserve">5 business days before schedule services </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762359">
        <w:tblPrEx>
          <w:shd w:val="clear" w:color="auto" w:fill="auto"/>
        </w:tblPrEx>
        <w:tc>
          <w:tcPr>
            <w:tcW w:w="3517" w:type="dxa"/>
            <w:shd w:val="clear" w:color="auto" w:fill="FFFFFF" w:themeFill="background1"/>
          </w:tcPr>
          <w:p w:rsidR="00FC02A2" w:rsidRPr="00FB75BD" w:rsidRDefault="00FC02A2" w:rsidP="00C84F8C">
            <w:pPr>
              <w:pStyle w:val="iBAAGSituationBoxName"/>
            </w:pPr>
            <w:bookmarkStart w:id="46" w:name="Therapeutic_Treatments_Outpatient"/>
            <w:r w:rsidRPr="00FB75BD">
              <w:t>Therapeutic Treatments – Outpatient</w:t>
            </w:r>
            <w:bookmarkEnd w:id="46"/>
          </w:p>
          <w:p w:rsidR="00FC02A2" w:rsidRPr="00FB75BD" w:rsidRDefault="00FC02A2" w:rsidP="00C84F8C"/>
          <w:p w:rsidR="00FC02A2" w:rsidRPr="00FB75BD" w:rsidRDefault="00FC02A2" w:rsidP="00C84F8C">
            <w:pPr>
              <w:pStyle w:val="iBAAGStandardText"/>
            </w:pPr>
            <w:r w:rsidRPr="00FB75BD">
              <w:lastRenderedPageBreak/>
              <w:t>Some examples include:</w:t>
            </w:r>
          </w:p>
          <w:p w:rsidR="00FC02A2" w:rsidRPr="00FB75BD" w:rsidRDefault="00FC02A2" w:rsidP="00C84F8C">
            <w:pPr>
              <w:pStyle w:val="iBAAGLevel1Bullets"/>
            </w:pPr>
            <w:r w:rsidRPr="00FB75BD">
              <w:t>Dialysis</w:t>
            </w:r>
          </w:p>
          <w:p w:rsidR="00FC02A2" w:rsidRPr="00FB75BD" w:rsidRDefault="00FC02A2" w:rsidP="00C84F8C">
            <w:pPr>
              <w:pStyle w:val="iBAAGLevel1Bullets"/>
            </w:pPr>
            <w:r w:rsidRPr="00FB75BD">
              <w:t>Intravenous chemotherapy</w:t>
            </w:r>
          </w:p>
          <w:p w:rsidR="00FC02A2" w:rsidRPr="00FB75BD" w:rsidRDefault="00FC02A2" w:rsidP="00C84F8C">
            <w:pPr>
              <w:pStyle w:val="iBAAGLevel1Bullets"/>
            </w:pPr>
            <w:r w:rsidRPr="00FB75BD">
              <w:t>Intravenous infusion</w:t>
            </w:r>
          </w:p>
          <w:p w:rsidR="00FC02A2" w:rsidRPr="00FB75BD" w:rsidRDefault="00FC02A2" w:rsidP="00C84F8C">
            <w:pPr>
              <w:pStyle w:val="iBAAGLevel1Bullets"/>
            </w:pPr>
            <w:r w:rsidRPr="00FB75BD">
              <w:t>Medical education services</w:t>
            </w:r>
          </w:p>
          <w:p w:rsidR="00FC02A2" w:rsidRPr="00FB75BD" w:rsidRDefault="00FC02A2" w:rsidP="00C84F8C">
            <w:pPr>
              <w:pStyle w:val="iBAAGLevel1Bullets"/>
            </w:pPr>
            <w:r w:rsidRPr="00FB75BD">
              <w:t>Radiation Oncology</w:t>
            </w:r>
          </w:p>
          <w:p w:rsidR="00FC02A2" w:rsidRPr="00FB75BD" w:rsidRDefault="00FC02A2" w:rsidP="00C84F8C">
            <w:pPr>
              <w:pStyle w:val="iBAAGStandardText"/>
            </w:pPr>
          </w:p>
          <w:p w:rsidR="00FC02A2" w:rsidRPr="00FB75BD" w:rsidRDefault="00FC02A2" w:rsidP="00C84F8C">
            <w:pPr>
              <w:pStyle w:val="iBAAGStandardText"/>
            </w:pPr>
            <w:r w:rsidRPr="00FB75BD">
              <w:t>Benefits include:</w:t>
            </w:r>
          </w:p>
          <w:p w:rsidR="00FC02A2" w:rsidRPr="00FB75BD" w:rsidRDefault="00FC02A2" w:rsidP="00C84F8C">
            <w:pPr>
              <w:pStyle w:val="iBAAGLevel1Bullets"/>
            </w:pPr>
            <w:r w:rsidRPr="00FB75BD">
              <w:t xml:space="preserve">Facility </w:t>
            </w:r>
          </w:p>
          <w:p w:rsidR="00FC02A2" w:rsidRPr="00FB75BD" w:rsidRDefault="00FC02A2" w:rsidP="00C84F8C">
            <w:pPr>
              <w:pStyle w:val="iBAAGLevel1Bullets"/>
            </w:pPr>
            <w:r w:rsidRPr="00FB75BD">
              <w:t>Supplies</w:t>
            </w:r>
          </w:p>
          <w:p w:rsidR="00FC02A2" w:rsidRPr="00FB75BD" w:rsidRDefault="00FC02A2" w:rsidP="00C84F8C">
            <w:pPr>
              <w:pStyle w:val="iBAAGLevel1Bullets"/>
            </w:pPr>
            <w:r w:rsidRPr="00FB75BD">
              <w:t>Equipment</w:t>
            </w:r>
          </w:p>
          <w:p w:rsidR="00FC02A2" w:rsidRPr="00FB75BD" w:rsidRDefault="00FC02A2" w:rsidP="00C84F8C">
            <w:pPr>
              <w:pStyle w:val="iBAAGLevel1Bullets"/>
            </w:pPr>
            <w:r w:rsidRPr="00FB75BD">
              <w:t>Physician services for</w:t>
            </w:r>
            <w:r>
              <w:t xml:space="preserve"> </w:t>
            </w:r>
            <w:r w:rsidRPr="00FB75BD">
              <w:t>anesthesiologists, pathologists and radiologists</w:t>
            </w:r>
          </w:p>
          <w:p w:rsidR="00FC02A2" w:rsidRPr="00FB75BD" w:rsidRDefault="00FC02A2" w:rsidP="00C84F8C">
            <w:pPr>
              <w:pStyle w:val="iBAAGStandardText"/>
            </w:pPr>
          </w:p>
          <w:p w:rsidR="00FC02A2" w:rsidRPr="00FB75BD" w:rsidRDefault="00FC02A2" w:rsidP="00C84F8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C84F8C">
            <w:pPr>
              <w:pStyle w:val="iBAAGStandardText"/>
            </w:pPr>
          </w:p>
          <w:p w:rsidR="00FC02A2" w:rsidRPr="00FB75BD" w:rsidRDefault="00FC02A2" w:rsidP="00C84F8C">
            <w:pPr>
              <w:pStyle w:val="iBAAGStandardTextBold"/>
            </w:pPr>
            <w:r w:rsidRPr="00FB75BD">
              <w:t xml:space="preserve">Want more information? </w:t>
            </w:r>
          </w:p>
          <w:p w:rsidR="00FC02A2" w:rsidRPr="00FB75BD" w:rsidRDefault="00FC02A2" w:rsidP="00C84F8C">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326C33" w:rsidP="00C84F8C">
            <w:pPr>
              <w:pStyle w:val="iBAAGStandardText"/>
            </w:pPr>
            <w:r>
              <w:rPr>
                <w:rStyle w:val="iBAAGStandardTextBoldChar"/>
              </w:rPr>
              <w:lastRenderedPageBreak/>
              <w:t>20%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 xml:space="preserve">Is prior authorization </w:t>
            </w:r>
            <w:r>
              <w:lastRenderedPageBreak/>
              <w:t>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326C33" w:rsidP="00C84F8C">
            <w:pPr>
              <w:pStyle w:val="iBAAGStandardText"/>
            </w:pPr>
            <w:r>
              <w:rPr>
                <w:rStyle w:val="iBAAGStandardTextBoldChar"/>
              </w:rPr>
              <w:lastRenderedPageBreak/>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 xml:space="preserve">Is prior authorization </w:t>
            </w:r>
            <w:r>
              <w:lastRenderedPageBreak/>
              <w:t>needed?</w:t>
            </w:r>
          </w:p>
          <w:p w:rsidR="00FC02A2" w:rsidRDefault="00FC02A2" w:rsidP="00C84F8C">
            <w:pPr>
              <w:pStyle w:val="iBAAGStandardText"/>
            </w:pPr>
            <w:r>
              <w:t>Yes, for:</w:t>
            </w:r>
          </w:p>
          <w:p w:rsidR="00FC02A2" w:rsidRDefault="00FC02A2" w:rsidP="00C84F8C">
            <w:pPr>
              <w:pStyle w:val="iBAAGLevel1Bullets"/>
            </w:pPr>
            <w:r>
              <w:t>Dialysis</w:t>
            </w:r>
          </w:p>
          <w:p w:rsidR="00FC02A2" w:rsidRDefault="00FC02A2" w:rsidP="00C84F8C">
            <w:pPr>
              <w:pStyle w:val="iBAAGLevel1Bullets"/>
            </w:pPr>
            <w:r>
              <w:t>Intensity modulated radiation therapy</w:t>
            </w:r>
          </w:p>
          <w:p w:rsidR="00FC02A2" w:rsidRDefault="00FC02A2" w:rsidP="00C84F8C">
            <w:pPr>
              <w:pStyle w:val="iBAAGLevel1Bullets"/>
            </w:pPr>
            <w:r>
              <w:t>MR-guided focused ultrasound</w:t>
            </w:r>
          </w:p>
          <w:p w:rsidR="00FC02A2" w:rsidRDefault="00FC02A2" w:rsidP="00C84F8C"/>
          <w:p w:rsidR="00FC02A2" w:rsidRPr="00FB75BD" w:rsidRDefault="00FC02A2" w:rsidP="00C84F8C">
            <w:pPr>
              <w:pStyle w:val="iBAAGStandardTextBold"/>
            </w:pPr>
            <w:r w:rsidRPr="00FB75BD">
              <w:t>Prior authorization is:</w:t>
            </w:r>
          </w:p>
          <w:p w:rsidR="00FC02A2" w:rsidRDefault="00FC02A2" w:rsidP="00C84F8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scheduled services</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lastRenderedPageBreak/>
              <w:t>If the service is provided in a doctor’s office, additional co-pays, deductible or co-</w:t>
            </w:r>
            <w:r>
              <w:lastRenderedPageBreak/>
              <w:t xml:space="preserve">insurance may apply.  </w:t>
            </w:r>
          </w:p>
        </w:tc>
      </w:tr>
      <w:tr w:rsidR="00FC02A2" w:rsidRPr="003F3B5E" w:rsidTr="0076235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762359">
        <w:tblPrEx>
          <w:shd w:val="clear" w:color="auto" w:fill="auto"/>
        </w:tblPrEx>
        <w:tc>
          <w:tcPr>
            <w:tcW w:w="3517" w:type="dxa"/>
            <w:shd w:val="clear" w:color="auto" w:fill="FFFFFF" w:themeFill="background1"/>
          </w:tcPr>
          <w:p w:rsidR="00FC02A2" w:rsidRPr="00D039D3" w:rsidRDefault="00FC02A2" w:rsidP="00C84F8C">
            <w:pPr>
              <w:pStyle w:val="iBAAGSituationBoxName"/>
            </w:pPr>
            <w:bookmarkStart w:id="47" w:name="Urgent_Care_Center_Services"/>
            <w:r w:rsidRPr="00D039D3">
              <w:t>Urgent Care Center Services</w:t>
            </w:r>
            <w:bookmarkEnd w:id="47"/>
          </w:p>
          <w:p w:rsidR="00FC02A2" w:rsidRPr="00D039D3" w:rsidRDefault="00FC02A2" w:rsidP="00C84F8C"/>
          <w:p w:rsidR="00FC02A2" w:rsidRPr="00D039D3" w:rsidRDefault="00FC02A2" w:rsidP="00C84F8C">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rsidP="00C84F8C">
            <w:pPr>
              <w:pStyle w:val="iBAAGStandardText"/>
            </w:pPr>
          </w:p>
          <w:p w:rsidR="00FC02A2" w:rsidRPr="00D039D3" w:rsidRDefault="00FC02A2" w:rsidP="00C84F8C">
            <w:pPr>
              <w:pStyle w:val="iBAAGStandardText"/>
            </w:pPr>
            <w:r w:rsidRPr="00D039D3">
              <w:t xml:space="preserve">These services can be provided at an urgent care center or doctor’s office. </w:t>
            </w:r>
          </w:p>
          <w:p w:rsidR="00FC02A2" w:rsidRPr="00D039D3" w:rsidRDefault="00FC02A2" w:rsidP="00C84F8C">
            <w:pPr>
              <w:pStyle w:val="iBAAGStandardText"/>
            </w:pPr>
          </w:p>
          <w:p w:rsidR="00FC02A2" w:rsidRPr="00D039D3" w:rsidRDefault="00FC02A2" w:rsidP="00C84F8C">
            <w:pPr>
              <w:pStyle w:val="iBAAGStandardTextBold"/>
            </w:pPr>
            <w:r w:rsidRPr="00D039D3">
              <w:t xml:space="preserve">Want more information? </w:t>
            </w:r>
          </w:p>
          <w:p w:rsidR="00FC02A2" w:rsidRPr="00D039D3" w:rsidRDefault="00FC02A2" w:rsidP="00C84F8C">
            <w:pPr>
              <w:pStyle w:val="iBAAGStandardText"/>
            </w:pPr>
            <w:r w:rsidRPr="00D039D3">
              <w:t xml:space="preserve">View the </w:t>
            </w:r>
            <w:hyperlink r:id="rId42" w:history="1">
              <w:r w:rsidRPr="00D039D3">
                <w:rPr>
                  <w:rStyle w:val="Hyperlinks"/>
                </w:rPr>
                <w:t>glossary</w:t>
              </w:r>
            </w:hyperlink>
            <w:r w:rsidRPr="00D039D3">
              <w:t xml:space="preserve"> for definitions.</w:t>
            </w: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p>
          <w:p w:rsidR="00FC02A2" w:rsidRDefault="00FC02A2" w:rsidP="00C84F8C">
            <w:pPr>
              <w:pStyle w:val="iBAAGStandardText"/>
            </w:pPr>
            <w:r w:rsidRPr="00D039D3">
              <w:rPr>
                <w:rStyle w:val="iBAAGStandardTextBoldChar"/>
              </w:rPr>
              <w:t>$</w:t>
            </w:r>
            <w:r w:rsidR="00326C33">
              <w:rPr>
                <w:rStyle w:val="iBAAGStandardTextBoldChar"/>
              </w:rPr>
              <w:t>25</w:t>
            </w:r>
            <w:r>
              <w:t xml:space="preserve"> co-pay per visit.</w:t>
            </w:r>
          </w:p>
          <w:p w:rsidR="00FC02A2" w:rsidRDefault="00FC02A2" w:rsidP="00C84F8C">
            <w:pPr>
              <w:pStyle w:val="iBAAGStandardText"/>
            </w:pPr>
            <w:r>
              <w:t>The annual deductible does not apply.</w:t>
            </w:r>
          </w:p>
          <w:p w:rsidR="00FC02A2" w:rsidRDefault="00FC02A2" w:rsidP="00C84F8C">
            <w:pPr>
              <w:pStyle w:val="iBAAGStandardText"/>
            </w:pPr>
            <w:r>
              <w:t xml:space="preserve"> </w:t>
            </w: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326C33" w:rsidP="00C84F8C">
            <w:pPr>
              <w:pStyle w:val="iBAAGStandardText"/>
            </w:pPr>
            <w:r>
              <w:rPr>
                <w:rStyle w:val="iBAAGStandardTextBoldChar"/>
              </w:rPr>
              <w:t>50%</w:t>
            </w:r>
            <w:r w:rsidR="00FC02A2">
              <w:t xml:space="preserve"> co-insurance, after you pay the deductible.</w:t>
            </w:r>
          </w:p>
          <w:p w:rsidR="00FC02A2" w:rsidRDefault="00FC02A2" w:rsidP="00C84F8C">
            <w:pPr>
              <w:pStyle w:val="iBAAGStandardTextBold"/>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t xml:space="preserve">Additional co-pays, deductible or co-insurance may apply.  </w:t>
            </w:r>
          </w:p>
          <w:p w:rsidR="00FC02A2" w:rsidRPr="003F3B5E" w:rsidRDefault="00FC02A2" w:rsidP="00C84F8C">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C84F8C">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C84F8C">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FC02A2" w:rsidRPr="00894942" w:rsidRDefault="00FC02A2" w:rsidP="00FC02A2"/>
    <w:p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004548">
        <w:tc>
          <w:tcPr>
            <w:tcW w:w="13507" w:type="dxa"/>
            <w:gridSpan w:val="4"/>
            <w:shd w:val="clear" w:color="auto" w:fill="DAEEF3"/>
          </w:tcPr>
          <w:p w:rsidR="00FC02A2" w:rsidRPr="00894942" w:rsidRDefault="00FC02A2" w:rsidP="00C84F8C">
            <w:pPr>
              <w:pStyle w:val="iBAAGMajorSectionHeader"/>
            </w:pPr>
            <w:bookmarkStart w:id="49" w:name="Maternity_Care"/>
            <w:r>
              <w:t>Maternity Care</w:t>
            </w:r>
            <w:bookmarkEnd w:id="49"/>
          </w:p>
        </w:tc>
      </w:tr>
      <w:tr w:rsidR="00FC02A2" w:rsidRPr="003F3B5E" w:rsidTr="00004548">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004548">
        <w:tblPrEx>
          <w:shd w:val="clear" w:color="auto" w:fill="auto"/>
        </w:tblPrEx>
        <w:tc>
          <w:tcPr>
            <w:tcW w:w="3517" w:type="dxa"/>
            <w:shd w:val="clear" w:color="auto" w:fill="FFFFFF" w:themeFill="background1"/>
          </w:tcPr>
          <w:p w:rsidR="00FC02A2" w:rsidRPr="004C12ED" w:rsidRDefault="00FC02A2" w:rsidP="00C84F8C">
            <w:pPr>
              <w:pStyle w:val="iBAAGSituationBoxName"/>
            </w:pPr>
            <w:bookmarkStart w:id="50" w:name="Breast_Pumps"/>
            <w:r w:rsidRPr="004C12ED">
              <w:t>Breast Pumps</w:t>
            </w:r>
            <w:bookmarkEnd w:id="50"/>
          </w:p>
          <w:p w:rsidR="00FC02A2" w:rsidRPr="004C12ED" w:rsidRDefault="00FC02A2" w:rsidP="00C84F8C"/>
          <w:p w:rsidR="00FC02A2" w:rsidRPr="004C12ED" w:rsidRDefault="00FC02A2" w:rsidP="00C84F8C">
            <w:pPr>
              <w:pStyle w:val="iBAAGStandardText"/>
            </w:pPr>
            <w:r w:rsidRPr="004C12ED">
              <w:t>Breast pumps are covered as part of preventive care services.</w:t>
            </w:r>
          </w:p>
          <w:p w:rsidR="00FC02A2" w:rsidRPr="004C12ED" w:rsidRDefault="00FC02A2" w:rsidP="00C84F8C">
            <w:pPr>
              <w:pStyle w:val="iBAAGStandardText"/>
            </w:pPr>
          </w:p>
          <w:p w:rsidR="00FC02A2" w:rsidRPr="004C12ED" w:rsidRDefault="00FC02A2" w:rsidP="00C84F8C">
            <w:pPr>
              <w:pStyle w:val="iBAAGStandardText"/>
            </w:pPr>
            <w:r w:rsidRPr="004C12ED">
              <w:t xml:space="preserve">Call the number on your health plan ID card to learn more on how to order a breast pump. </w:t>
            </w:r>
          </w:p>
          <w:p w:rsidR="00FC02A2" w:rsidRPr="004C12ED" w:rsidRDefault="00FC02A2" w:rsidP="00C84F8C">
            <w:pPr>
              <w:pStyle w:val="iBAAGStandardText"/>
            </w:pPr>
          </w:p>
          <w:p w:rsidR="00FC02A2" w:rsidRPr="004C12ED" w:rsidRDefault="00FC02A2" w:rsidP="00C84F8C">
            <w:pPr>
              <w:pStyle w:val="iBAAGStandardTextBold"/>
            </w:pPr>
            <w:r w:rsidRPr="004C12ED">
              <w:t xml:space="preserve">Want more information? </w:t>
            </w:r>
          </w:p>
          <w:p w:rsidR="00FC02A2" w:rsidRPr="004C12ED" w:rsidRDefault="00FC02A2" w:rsidP="00C84F8C">
            <w:pPr>
              <w:pStyle w:val="iBAAGStandardText"/>
            </w:pPr>
            <w:r w:rsidRPr="004C12ED">
              <w:t xml:space="preserve">View the </w:t>
            </w:r>
            <w:hyperlink r:id="rId44" w:history="1">
              <w:r w:rsidRPr="004C12ED">
                <w:rPr>
                  <w:rStyle w:val="Hyperlinks"/>
                </w:rPr>
                <w:t>glossary</w:t>
              </w:r>
            </w:hyperlink>
            <w:r w:rsidRPr="004C12ED">
              <w:t xml:space="preserve"> for definitions.</w:t>
            </w:r>
          </w:p>
          <w:p w:rsidR="00FC02A2" w:rsidRDefault="00FC02A2" w:rsidP="00C84F8C">
            <w:pPr>
              <w:pStyle w:val="iBAAGSituationBoxName"/>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rsidRPr="00C857B9">
              <w:rPr>
                <w:rStyle w:val="iBAAGStandardTextBoldChar"/>
              </w:rPr>
              <w:t>No Charge</w:t>
            </w:r>
          </w:p>
          <w:p w:rsidR="00FC02A2" w:rsidRDefault="00FC02A2" w:rsidP="00C84F8C">
            <w:pPr>
              <w:pStyle w:val="iBAAGStandardText"/>
            </w:pPr>
            <w:r>
              <w:t>The annual deductible does not apply.</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3F3B5E" w:rsidRDefault="00FC02A2" w:rsidP="00C84F8C">
            <w:pPr>
              <w:pStyle w:val="iBAAGStandardText"/>
            </w:pPr>
          </w:p>
        </w:tc>
        <w:tc>
          <w:tcPr>
            <w:tcW w:w="3330" w:type="dxa"/>
            <w:shd w:val="clear" w:color="auto" w:fill="FFFFFF" w:themeFill="background1"/>
          </w:tcPr>
          <w:p w:rsidR="00FC02A2" w:rsidRDefault="00326C33" w:rsidP="00C84F8C">
            <w:pPr>
              <w:pStyle w:val="iBAAGStandardText"/>
            </w:pPr>
            <w:r>
              <w:rPr>
                <w:rStyle w:val="iBAAGStandardTextBoldChar"/>
              </w:rPr>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w:t>
            </w:r>
          </w:p>
          <w:p w:rsidR="00FC02A2" w:rsidRDefault="00FC02A2" w:rsidP="00C84F8C">
            <w:pPr>
              <w:pStyle w:val="iBAAGStandardText"/>
            </w:pP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2609EA">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lastRenderedPageBreak/>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Default="00FC02A2" w:rsidP="00C84F8C">
            <w:pPr>
              <w:pStyle w:val="iBAAGStandardText"/>
            </w:pPr>
          </w:p>
          <w:p w:rsidR="00FC02A2" w:rsidRDefault="00FC02A2" w:rsidP="00C84F8C">
            <w:pPr>
              <w:pStyle w:val="iBAAGStandardText"/>
            </w:pP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Pr="004C12ED" w:rsidRDefault="00FC02A2" w:rsidP="00C84F8C">
            <w:pPr>
              <w:pStyle w:val="iBAAGStandardText"/>
            </w:pPr>
            <w:r w:rsidRPr="004C12ED">
              <w:lastRenderedPageBreak/>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C84F8C"/>
        </w:tc>
      </w:tr>
      <w:tr w:rsidR="00FC02A2" w:rsidRPr="003F3B5E" w:rsidTr="00004548">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4F8C">
            <w:pPr>
              <w:pStyle w:val="iBAAGTableHeader"/>
            </w:pPr>
            <w:r w:rsidRPr="00717F70">
              <w:rPr>
                <w:rFonts w:cs="Arial"/>
                <w:szCs w:val="26"/>
              </w:rPr>
              <w:t>About Your Benefits</w:t>
            </w:r>
          </w:p>
        </w:tc>
      </w:tr>
      <w:tr w:rsidR="00FC02A2" w:rsidRPr="003F3B5E" w:rsidTr="00004548">
        <w:tblPrEx>
          <w:shd w:val="clear" w:color="auto" w:fill="auto"/>
        </w:tblPrEx>
        <w:tc>
          <w:tcPr>
            <w:tcW w:w="3517" w:type="dxa"/>
            <w:shd w:val="clear" w:color="auto" w:fill="FFFFFF" w:themeFill="background1"/>
          </w:tcPr>
          <w:p w:rsidR="00FC02A2" w:rsidRDefault="00FC02A2" w:rsidP="00C84F8C">
            <w:pPr>
              <w:pStyle w:val="iBAAGSituationBoxName"/>
            </w:pPr>
            <w:bookmarkStart w:id="51" w:name="Maternity_Support_Program"/>
            <w:r>
              <w:t>Maternity Support Program</w:t>
            </w:r>
            <w:bookmarkEnd w:id="51"/>
          </w:p>
        </w:tc>
        <w:tc>
          <w:tcPr>
            <w:tcW w:w="9990" w:type="dxa"/>
            <w:gridSpan w:val="3"/>
            <w:shd w:val="clear" w:color="auto" w:fill="FFFFFF" w:themeFill="background1"/>
          </w:tcPr>
          <w:p w:rsidR="00FC02A2" w:rsidRDefault="00FC02A2" w:rsidP="00C84F8C">
            <w:pPr>
              <w:pStyle w:val="iBAAGStandardText"/>
            </w:pPr>
            <w:r>
              <w:t xml:space="preserve">The Maternity Support Program gives you support before, during and after pregnancy. This program provides: </w:t>
            </w:r>
          </w:p>
          <w:p w:rsidR="00FC02A2" w:rsidRDefault="00FC02A2" w:rsidP="00FC02A2">
            <w:pPr>
              <w:pStyle w:val="iBAAGLevel2Bullets"/>
              <w:tabs>
                <w:tab w:val="left" w:pos="720"/>
              </w:tabs>
            </w:pPr>
            <w:r>
              <w:t>An OB nurse to help you enroll in the program.</w:t>
            </w:r>
          </w:p>
          <w:p w:rsidR="00FC02A2" w:rsidRDefault="00FC02A2" w:rsidP="00FC02A2">
            <w:pPr>
              <w:pStyle w:val="iBAAGLevel2Bullets"/>
              <w:tabs>
                <w:tab w:val="left" w:pos="720"/>
              </w:tabs>
            </w:pPr>
            <w:r>
              <w:t>Health coaching before you become pregnant.</w:t>
            </w:r>
          </w:p>
          <w:p w:rsidR="00FC02A2" w:rsidRDefault="00FC02A2" w:rsidP="00FC02A2">
            <w:pPr>
              <w:pStyle w:val="iBAAGLevel2Bullets"/>
              <w:tabs>
                <w:tab w:val="left" w:pos="720"/>
              </w:tabs>
            </w:pPr>
            <w:r>
              <w:t xml:space="preserve">A pregnancy consultation to identify special needs. </w:t>
            </w:r>
          </w:p>
          <w:p w:rsidR="00FC02A2" w:rsidRDefault="00FC02A2" w:rsidP="00FC02A2">
            <w:pPr>
              <w:pStyle w:val="iBAAGLevel2Bullets"/>
              <w:tabs>
                <w:tab w:val="left" w:pos="720"/>
              </w:tabs>
            </w:pPr>
            <w:r>
              <w:t xml:space="preserve">Educational materials and resources. </w:t>
            </w:r>
          </w:p>
          <w:p w:rsidR="00FC02A2" w:rsidRDefault="00FC02A2" w:rsidP="00FC02A2">
            <w:pPr>
              <w:pStyle w:val="iBAAGLevel2Bullets"/>
              <w:tabs>
                <w:tab w:val="left" w:pos="720"/>
              </w:tabs>
            </w:pPr>
            <w:r>
              <w:t xml:space="preserve">24 hour access to experienced maternity nurses. </w:t>
            </w:r>
          </w:p>
          <w:p w:rsidR="00FC02A2" w:rsidRDefault="00FC02A2" w:rsidP="00FC02A2">
            <w:pPr>
              <w:pStyle w:val="iBAAGLevel2Bullets"/>
              <w:tabs>
                <w:tab w:val="left" w:pos="720"/>
              </w:tabs>
            </w:pPr>
            <w:r>
              <w:t xml:space="preserve">A nurse will call you during your pregnancy to answer any questions and see how you are doing.  </w:t>
            </w:r>
          </w:p>
          <w:p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rsidR="00FC02A2" w:rsidRDefault="00FC02A2" w:rsidP="00C84F8C">
            <w:pPr>
              <w:pStyle w:val="TableText"/>
              <w:rPr>
                <w:rFonts w:ascii="Verdana" w:hAnsi="Verdana"/>
                <w:szCs w:val="24"/>
              </w:rPr>
            </w:pPr>
          </w:p>
          <w:p w:rsidR="00FC02A2" w:rsidRDefault="00FC02A2" w:rsidP="00C84F8C">
            <w:pPr>
              <w:pStyle w:val="iBAAGStandardText"/>
            </w:pPr>
            <w:r>
              <w:t xml:space="preserve">Contact Maternity Support by calling toll-free at the number on your health plan ID card. </w:t>
            </w:r>
          </w:p>
          <w:p w:rsidR="00FC02A2" w:rsidRDefault="00FC02A2" w:rsidP="00C84F8C">
            <w:pPr>
              <w:pStyle w:val="iBAAGStandardText"/>
            </w:pPr>
          </w:p>
        </w:tc>
      </w:tr>
      <w:tr w:rsidR="00FC02A2" w:rsidRPr="003F3B5E" w:rsidTr="00004548">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4F8C">
            <w:pPr>
              <w:pStyle w:val="iBAAGTableHeader"/>
            </w:pPr>
            <w:r>
              <w:t>About Your Benefits</w:t>
            </w:r>
          </w:p>
        </w:tc>
      </w:tr>
      <w:tr w:rsidR="00FC02A2" w:rsidRPr="003F3B5E" w:rsidTr="00004548">
        <w:tblPrEx>
          <w:shd w:val="clear" w:color="auto" w:fill="auto"/>
        </w:tblPrEx>
        <w:tc>
          <w:tcPr>
            <w:tcW w:w="3517" w:type="dxa"/>
            <w:shd w:val="clear" w:color="auto" w:fill="FFFFFF" w:themeFill="background1"/>
          </w:tcPr>
          <w:p w:rsidR="00FC02A2" w:rsidRPr="003F3B5E" w:rsidRDefault="00FC02A2" w:rsidP="00C84F8C">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rsidR="00FC02A2" w:rsidRDefault="00FC02A2" w:rsidP="00C84F8C">
            <w:pPr>
              <w:pStyle w:val="iBAAGStandardText"/>
            </w:pPr>
            <w:r>
              <w:t xml:space="preserve">If you have a baby in the Neonatal Intensive Care Unit (NICU), nurses will be available to answer questions about your baby's care in the NICU and when you bring your baby home. </w:t>
            </w:r>
          </w:p>
          <w:p w:rsidR="00FC02A2" w:rsidRDefault="00FC02A2" w:rsidP="00C84F8C">
            <w:pPr>
              <w:pStyle w:val="iBAAGStandardText"/>
            </w:pPr>
          </w:p>
          <w:p w:rsidR="00FC02A2" w:rsidRDefault="00FC02A2" w:rsidP="00C84F8C">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FC02A2" w:rsidRDefault="00FC02A2" w:rsidP="00C84F8C">
            <w:pPr>
              <w:pStyle w:val="iBAAGStandardText"/>
            </w:pPr>
          </w:p>
          <w:p w:rsidR="00FC02A2" w:rsidRPr="003F3B5E" w:rsidRDefault="00FC02A2" w:rsidP="00C84F8C">
            <w:pPr>
              <w:pStyle w:val="iBAAGStandardText"/>
            </w:pPr>
          </w:p>
        </w:tc>
      </w:tr>
      <w:tr w:rsidR="00FC02A2" w:rsidRPr="003F3B5E" w:rsidTr="00004548">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004548">
        <w:tblPrEx>
          <w:shd w:val="clear" w:color="auto" w:fill="auto"/>
        </w:tblPrEx>
        <w:tc>
          <w:tcPr>
            <w:tcW w:w="3517" w:type="dxa"/>
            <w:shd w:val="clear" w:color="auto" w:fill="FFFFFF" w:themeFill="background1"/>
          </w:tcPr>
          <w:p w:rsidR="00FC02A2" w:rsidRPr="009D759D" w:rsidRDefault="00FC02A2" w:rsidP="00C84F8C">
            <w:pPr>
              <w:pStyle w:val="iBAAGSituationBoxName"/>
            </w:pPr>
            <w:bookmarkStart w:id="53" w:name="Pregnancy_Maternity_Services"/>
            <w:r w:rsidRPr="009D759D">
              <w:t>Pregnancy - Maternity Services</w:t>
            </w:r>
            <w:bookmarkEnd w:id="53"/>
          </w:p>
          <w:p w:rsidR="00FC02A2" w:rsidRPr="009D759D" w:rsidRDefault="00FC02A2" w:rsidP="00C84F8C">
            <w:pPr>
              <w:pStyle w:val="iBAAGStandardText"/>
            </w:pPr>
          </w:p>
          <w:p w:rsidR="00FC02A2" w:rsidRPr="009D759D" w:rsidRDefault="00FC02A2" w:rsidP="00C84F8C">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FC02A2" w:rsidRPr="009D759D" w:rsidRDefault="00FC02A2" w:rsidP="00C84F8C">
            <w:pPr>
              <w:pStyle w:val="iBAAGStandardText"/>
            </w:pPr>
          </w:p>
          <w:p w:rsidR="00FC02A2" w:rsidRPr="009D759D" w:rsidRDefault="00FC02A2" w:rsidP="00C84F8C">
            <w:pPr>
              <w:pStyle w:val="iBAAGStandardTextBold"/>
            </w:pPr>
            <w:r w:rsidRPr="009D759D">
              <w:t>While you are pregnant, we cover:</w:t>
            </w:r>
          </w:p>
          <w:p w:rsidR="00FC02A2" w:rsidRPr="009D759D" w:rsidRDefault="00FC02A2" w:rsidP="00C84F8C">
            <w:pPr>
              <w:pStyle w:val="iBAAGLevel1Bullets"/>
            </w:pPr>
            <w:r w:rsidRPr="009D759D">
              <w:t>Diagnostic testing (i.e. ultrasound)</w:t>
            </w:r>
          </w:p>
          <w:p w:rsidR="00FC02A2" w:rsidRPr="009D759D" w:rsidRDefault="00FC02A2" w:rsidP="00C84F8C">
            <w:pPr>
              <w:pStyle w:val="iBAAGLevel1Bullets"/>
            </w:pPr>
            <w:r w:rsidRPr="009D759D">
              <w:t xml:space="preserve">Genetic testing </w:t>
            </w:r>
          </w:p>
          <w:p w:rsidR="00FC02A2" w:rsidRPr="009D759D" w:rsidRDefault="00FC02A2" w:rsidP="00C84F8C">
            <w:pPr>
              <w:pStyle w:val="iBAAGStandardText"/>
            </w:pPr>
          </w:p>
          <w:p w:rsidR="00FC02A2" w:rsidRPr="009D759D" w:rsidRDefault="00FC02A2" w:rsidP="00C84F8C">
            <w:pPr>
              <w:pStyle w:val="iBAAGStandardTextBold"/>
            </w:pPr>
            <w:r w:rsidRPr="009D759D">
              <w:t>After the baby is born (post-partum), we cover:</w:t>
            </w:r>
          </w:p>
          <w:p w:rsidR="00FC02A2" w:rsidRPr="009D759D" w:rsidRDefault="00FC02A2" w:rsidP="00C84F8C">
            <w:pPr>
              <w:pStyle w:val="iBAAGLevel1Bullets"/>
            </w:pPr>
            <w:r w:rsidRPr="009D759D">
              <w:t xml:space="preserve">Newborn testing </w:t>
            </w:r>
          </w:p>
          <w:p w:rsidR="00FC02A2" w:rsidRPr="009D759D" w:rsidRDefault="00FC02A2" w:rsidP="00C84F8C">
            <w:pPr>
              <w:pStyle w:val="iBAAGLevel1Bullets"/>
            </w:pPr>
            <w:r w:rsidRPr="009D759D">
              <w:t xml:space="preserve">Post-partum visits in the office or at home  </w:t>
            </w:r>
          </w:p>
          <w:p w:rsidR="00FC02A2" w:rsidRPr="009D759D" w:rsidRDefault="00FC02A2" w:rsidP="00C84F8C">
            <w:pPr>
              <w:pStyle w:val="iBAAGStandardText"/>
            </w:pPr>
          </w:p>
          <w:p w:rsidR="00FC02A2" w:rsidRPr="009D759D" w:rsidRDefault="00FC02A2" w:rsidP="00C84F8C">
            <w:pPr>
              <w:pStyle w:val="iBAAGStandardTextBold"/>
            </w:pPr>
            <w:r w:rsidRPr="009D759D">
              <w:lastRenderedPageBreak/>
              <w:t>Delivery:</w:t>
            </w:r>
          </w:p>
          <w:p w:rsidR="00FC02A2" w:rsidRPr="009D759D" w:rsidRDefault="00FC02A2" w:rsidP="00C84F8C">
            <w:pPr>
              <w:pStyle w:val="iBAAGLevel1Bullets"/>
            </w:pPr>
            <w:r w:rsidRPr="009D759D">
              <w:t>Hospital delivery at least:</w:t>
            </w:r>
          </w:p>
          <w:p w:rsidR="00FC02A2" w:rsidRPr="009D759D" w:rsidRDefault="00FC02A2" w:rsidP="00C84F8C">
            <w:pPr>
              <w:pStyle w:val="iBAAGLevel2Bullets"/>
            </w:pPr>
            <w:r w:rsidRPr="009D759D">
              <w:t>48 hours for the mother and newborn following vaginal delivery.</w:t>
            </w:r>
          </w:p>
          <w:p w:rsidR="00FC02A2" w:rsidRPr="009D759D" w:rsidRDefault="00FC02A2" w:rsidP="00C84F8C">
            <w:pPr>
              <w:pStyle w:val="iBAAGLevel2Bullets"/>
            </w:pPr>
            <w:r w:rsidRPr="009D759D">
              <w:t>96 hours for the mother and newborn following cesarean section delivery.</w:t>
            </w:r>
          </w:p>
          <w:p w:rsidR="00FC02A2" w:rsidRPr="009D759D" w:rsidRDefault="00FC02A2" w:rsidP="00C84F8C">
            <w:pPr>
              <w:pStyle w:val="iBAAGStandardTextItalics"/>
            </w:pPr>
            <w:r w:rsidRPr="009D759D">
              <w:t>If the mother and the attending doctor agree, the mother and newborn may leave earlier</w:t>
            </w:r>
          </w:p>
          <w:p w:rsidR="00FC02A2" w:rsidRPr="009D759D" w:rsidRDefault="00FC02A2" w:rsidP="00C84F8C">
            <w:pPr>
              <w:pStyle w:val="iBAAGLevel1Bullets"/>
            </w:pPr>
            <w:r w:rsidRPr="009D759D">
              <w:t xml:space="preserve">Birthing center delivery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Want more information? </w:t>
            </w:r>
          </w:p>
          <w:p w:rsidR="00FC02A2" w:rsidRPr="009D759D" w:rsidRDefault="00FC02A2" w:rsidP="00C84F8C">
            <w:pPr>
              <w:pStyle w:val="iBAAGStandardText"/>
            </w:pPr>
            <w:r w:rsidRPr="009D759D">
              <w:t xml:space="preserve">View the </w:t>
            </w:r>
            <w:hyperlink r:id="rId45" w:history="1">
              <w:r w:rsidRPr="00C80E03">
                <w:rPr>
                  <w:rStyle w:val="Hyperlinks"/>
                </w:rPr>
                <w:t>glossary</w:t>
              </w:r>
            </w:hyperlink>
            <w:r w:rsidRPr="009D759D">
              <w:t xml:space="preserve"> for definitions.</w:t>
            </w:r>
          </w:p>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r w:rsidRPr="009D759D">
              <w:lastRenderedPageBreak/>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 w:rsidR="00FC02A2" w:rsidRPr="009D759D" w:rsidRDefault="00FC02A2" w:rsidP="00C84F8C">
            <w:r w:rsidRPr="009D759D">
              <w:t xml:space="preserve">All delivery and newborn charges are covered under the mother’s deductible.  </w:t>
            </w:r>
          </w:p>
          <w:p w:rsidR="00FC02A2" w:rsidRDefault="00FC02A2" w:rsidP="00C84F8C"/>
          <w:p w:rsidR="00FC02A2" w:rsidRPr="009D759D" w:rsidRDefault="00FC02A2" w:rsidP="00C84F8C">
            <w:pPr>
              <w:pStyle w:val="iBAAGStandardTextBold"/>
            </w:pPr>
            <w:r w:rsidRPr="009D759D">
              <w:t>Is prior authorization needed?</w:t>
            </w:r>
          </w:p>
          <w:p w:rsidR="00FC02A2" w:rsidRPr="009D759D" w:rsidRDefault="00FC02A2" w:rsidP="00C84F8C">
            <w:r w:rsidRPr="009D759D">
              <w:t>No</w:t>
            </w:r>
          </w:p>
          <w:p w:rsidR="00FC02A2" w:rsidRDefault="00FC02A2" w:rsidP="00C84F8C"/>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pPr>
              <w:pStyle w:val="iBAAGStandardText"/>
            </w:pPr>
            <w:r w:rsidRPr="009D759D">
              <w:lastRenderedPageBreak/>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Pr>
              <w:pStyle w:val="iBAAGStandardText"/>
            </w:pPr>
          </w:p>
          <w:p w:rsidR="00FC02A2" w:rsidRPr="009D759D" w:rsidRDefault="00FC02A2" w:rsidP="00C84F8C">
            <w:pPr>
              <w:pStyle w:val="iBAAGStandardText"/>
            </w:pPr>
            <w:r w:rsidRPr="009D759D">
              <w:t xml:space="preserve">All delivery and newborn charges are covered under the mother’s deductible.  </w:t>
            </w:r>
          </w:p>
          <w:p w:rsidR="00FC02A2" w:rsidRPr="009D759D" w:rsidRDefault="00FC02A2" w:rsidP="00C84F8C">
            <w:pPr>
              <w:pStyle w:val="iBAAGStandardText"/>
            </w:pPr>
          </w:p>
          <w:p w:rsidR="00FC02A2" w:rsidRPr="009D759D" w:rsidRDefault="00FC02A2" w:rsidP="00C84F8C">
            <w:pPr>
              <w:pStyle w:val="iBAAGStandardTextBold"/>
            </w:pPr>
            <w:r w:rsidRPr="009D759D">
              <w:t>Is prior authorization needed?</w:t>
            </w:r>
          </w:p>
          <w:p w:rsidR="00FC02A2" w:rsidRPr="009D759D" w:rsidRDefault="00FC02A2" w:rsidP="00C84F8C">
            <w:pPr>
              <w:pStyle w:val="iBAAGStandardText"/>
            </w:pPr>
            <w:r w:rsidRPr="009D759D">
              <w:t xml:space="preserve">Yes </w:t>
            </w:r>
          </w:p>
          <w:p w:rsidR="00FC02A2" w:rsidRPr="009D759D" w:rsidRDefault="00FC02A2" w:rsidP="00C84F8C">
            <w:pPr>
              <w:pStyle w:val="iBAAGStandardText"/>
            </w:pPr>
          </w:p>
          <w:p w:rsidR="00FC02A2" w:rsidRPr="009D759D" w:rsidRDefault="00FC02A2" w:rsidP="00C84F8C">
            <w:pPr>
              <w:pStyle w:val="iBAAGStandardTextBold"/>
            </w:pPr>
            <w:r w:rsidRPr="009D759D">
              <w:lastRenderedPageBreak/>
              <w:t>Prior authorization is:</w:t>
            </w:r>
          </w:p>
          <w:p w:rsidR="00FC02A2" w:rsidRPr="009D759D" w:rsidRDefault="00FC02A2" w:rsidP="00C84F8C">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When do I need to call? </w:t>
            </w:r>
          </w:p>
          <w:p w:rsidR="00FC02A2" w:rsidRPr="009D759D" w:rsidRDefault="00FC02A2" w:rsidP="00C84F8C">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Default="00FC02A2" w:rsidP="00C84F8C">
            <w:pPr>
              <w:pStyle w:val="iBAAGStandardText"/>
            </w:pPr>
          </w:p>
          <w:p w:rsidR="00004548" w:rsidRPr="009D759D" w:rsidRDefault="00004548" w:rsidP="00C84F8C">
            <w:pPr>
              <w:pStyle w:val="iBAAGStandardText"/>
            </w:pPr>
          </w:p>
        </w:tc>
        <w:tc>
          <w:tcPr>
            <w:tcW w:w="3330" w:type="dxa"/>
            <w:shd w:val="clear" w:color="auto" w:fill="FFFFFF" w:themeFill="background1"/>
          </w:tcPr>
          <w:p w:rsidR="00FC02A2" w:rsidRPr="00717F70" w:rsidRDefault="00FC02A2" w:rsidP="00C84F8C">
            <w:pPr>
              <w:pStyle w:val="iBAAGStandardText"/>
            </w:pPr>
            <w:r w:rsidRPr="00717F70">
              <w:lastRenderedPageBreak/>
              <w:t xml:space="preserve">The newborn’s annual deductible will apply if the newborn is discharged after the mother. </w:t>
            </w:r>
          </w:p>
          <w:p w:rsidR="00FC02A2" w:rsidRPr="00717F70" w:rsidRDefault="00FC02A2" w:rsidP="00C84F8C">
            <w:pPr>
              <w:rPr>
                <w:color w:val="FF00FF"/>
                <w:vertAlign w:val="superscript"/>
              </w:rPr>
            </w:pPr>
          </w:p>
          <w:p w:rsidR="00FC02A2" w:rsidRPr="00717F70" w:rsidRDefault="00FC02A2" w:rsidP="00C84F8C"/>
          <w:p w:rsidR="00FC02A2" w:rsidRPr="00717F70" w:rsidRDefault="00FC02A2" w:rsidP="00C84F8C"/>
          <w:p w:rsidR="00FC02A2" w:rsidRPr="00717F70" w:rsidRDefault="00FC02A2" w:rsidP="00C84F8C"/>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r>
    </w:tbl>
    <w:p w:rsidR="00FC02A2" w:rsidRPr="006E2BEA" w:rsidRDefault="00FC02A2" w:rsidP="00FC02A2"/>
    <w:p w:rsidR="003A706E" w:rsidRPr="0015229F" w:rsidRDefault="003A706E" w:rsidP="003A706E">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3A706E" w:rsidRPr="0015229F" w:rsidRDefault="003A706E" w:rsidP="003A706E"/>
    <w:p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623CA1">
        <w:tc>
          <w:tcPr>
            <w:tcW w:w="13507" w:type="dxa"/>
            <w:gridSpan w:val="4"/>
            <w:shd w:val="clear" w:color="auto" w:fill="DAEEF3"/>
          </w:tcPr>
          <w:p w:rsidR="003A706E" w:rsidRPr="0015229F" w:rsidRDefault="003A706E" w:rsidP="00C84F8C">
            <w:pPr>
              <w:pStyle w:val="iBAAGMajorSectionHeader"/>
            </w:pPr>
            <w:bookmarkStart w:id="54" w:name="Physician_Services"/>
            <w:r>
              <w:t>Physician Services</w:t>
            </w:r>
            <w:bookmarkEnd w:id="54"/>
          </w:p>
        </w:tc>
      </w:tr>
      <w:tr w:rsidR="003A706E" w:rsidRPr="00150942" w:rsidTr="00623CA1">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Limits &amp; Exceptions</w:t>
            </w:r>
          </w:p>
        </w:tc>
      </w:tr>
      <w:tr w:rsidR="003A706E" w:rsidRPr="00150942" w:rsidTr="00623CA1">
        <w:tblPrEx>
          <w:shd w:val="clear" w:color="auto" w:fill="auto"/>
        </w:tblPrEx>
        <w:tc>
          <w:tcPr>
            <w:tcW w:w="3517" w:type="dxa"/>
            <w:shd w:val="clear" w:color="auto" w:fill="FFFFFF" w:themeFill="background1"/>
          </w:tcPr>
          <w:p w:rsidR="003A706E" w:rsidRDefault="003A706E" w:rsidP="00C84F8C">
            <w:pPr>
              <w:pStyle w:val="iBAAGSituationBoxName"/>
            </w:pPr>
            <w:bookmarkStart w:id="55" w:name="Allergy_Injections"/>
            <w:r>
              <w:t>Allergy Injections</w:t>
            </w:r>
            <w:bookmarkEnd w:id="55"/>
          </w:p>
          <w:p w:rsidR="003A706E" w:rsidRDefault="003A706E" w:rsidP="00C84F8C">
            <w:pPr>
              <w:pStyle w:val="iBAAGStandardText"/>
            </w:pPr>
          </w:p>
          <w:p w:rsidR="003A706E" w:rsidRDefault="003A706E" w:rsidP="00C84F8C">
            <w:pPr>
              <w:pStyle w:val="iBAAGStandardText"/>
            </w:pPr>
            <w:r w:rsidRPr="00150942">
              <w:rPr>
                <w:rStyle w:val="iBAAGStandardTextBoldChar"/>
              </w:rPr>
              <w:t>Want more information</w:t>
            </w:r>
            <w:r>
              <w:t xml:space="preserve">? </w:t>
            </w:r>
          </w:p>
          <w:p w:rsidR="003A706E" w:rsidRPr="00150942" w:rsidRDefault="003A706E" w:rsidP="00C84F8C">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192101" w:rsidRDefault="003A706E" w:rsidP="00C84F8C">
            <w:pPr>
              <w:pStyle w:val="iBAAGStandardText"/>
            </w:pPr>
            <w:r>
              <w:t xml:space="preserve">Primary Doctor: </w:t>
            </w:r>
          </w:p>
          <w:p w:rsidR="00192101" w:rsidRDefault="00192101" w:rsidP="00192101">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192101" w:rsidRDefault="00192101" w:rsidP="00192101">
            <w:pPr>
              <w:autoSpaceDE w:val="0"/>
              <w:autoSpaceDN w:val="0"/>
              <w:rPr>
                <w:color w:val="000000"/>
                <w:szCs w:val="24"/>
              </w:rPr>
            </w:pPr>
            <w:r>
              <w:rPr>
                <w:b/>
                <w:bCs/>
                <w:color w:val="000000"/>
                <w:szCs w:val="24"/>
              </w:rPr>
              <w:t>No Charge</w:t>
            </w:r>
          </w:p>
          <w:p w:rsidR="00192101" w:rsidRDefault="00192101" w:rsidP="00192101">
            <w:pPr>
              <w:autoSpaceDE w:val="0"/>
              <w:autoSpaceDN w:val="0"/>
              <w:rPr>
                <w:color w:val="000000"/>
                <w:szCs w:val="24"/>
              </w:rPr>
            </w:pPr>
            <w:r>
              <w:rPr>
                <w:color w:val="000000"/>
                <w:szCs w:val="24"/>
              </w:rPr>
              <w:t>The annual deductible does not apply.</w:t>
            </w:r>
          </w:p>
          <w:p w:rsidR="00192101" w:rsidRDefault="00192101" w:rsidP="00192101">
            <w:pPr>
              <w:autoSpaceDE w:val="0"/>
              <w:autoSpaceDN w:val="0"/>
              <w:rPr>
                <w:rStyle w:val="InstructionalTextChar"/>
              </w:rPr>
            </w:pPr>
          </w:p>
          <w:p w:rsidR="00192101" w:rsidRDefault="00192101" w:rsidP="00192101">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3A706E" w:rsidRDefault="003A706E" w:rsidP="00C84F8C">
            <w:pPr>
              <w:pStyle w:val="iBAAGStandardText"/>
            </w:pPr>
            <w:r>
              <w:rPr>
                <w:rStyle w:val="iBAAGStandardTextBoldChar"/>
              </w:rPr>
              <w:t>$</w:t>
            </w:r>
            <w:r w:rsidR="00326C33">
              <w:rPr>
                <w:rStyle w:val="iBAAGStandardTextBoldChar"/>
              </w:rPr>
              <w:t>15</w:t>
            </w:r>
            <w:r>
              <w:t xml:space="preserve"> co-pay per visit</w:t>
            </w:r>
            <w:r>
              <w:rPr>
                <w:rStyle w:val="iBAAGStandardTextChar"/>
              </w:rPr>
              <w:t>.</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
            </w:pPr>
            <w:r>
              <w:t>Specialist:</w:t>
            </w:r>
          </w:p>
          <w:p w:rsidR="003A706E" w:rsidRDefault="003A706E" w:rsidP="00C84F8C">
            <w:pPr>
              <w:pStyle w:val="iBAAGStandardText"/>
            </w:pPr>
            <w:r>
              <w:rPr>
                <w:rStyle w:val="iBAAGStandardTextBoldChar"/>
              </w:rPr>
              <w:t>$</w:t>
            </w:r>
            <w:r w:rsidR="00326C33">
              <w:rPr>
                <w:rStyle w:val="iBAAGStandardTextBoldChar"/>
              </w:rPr>
              <w:t>100</w:t>
            </w:r>
            <w:r>
              <w:t xml:space="preserve"> co-pay per visit</w:t>
            </w:r>
            <w:r>
              <w:rPr>
                <w:rStyle w:val="iBAAGStandardTextChar"/>
              </w:rPr>
              <w:t>.</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192101" w:rsidRDefault="00192101" w:rsidP="00192101">
            <w:pPr>
              <w:autoSpaceDE w:val="0"/>
              <w:autoSpaceDN w:val="0"/>
              <w:rPr>
                <w:b/>
                <w:bCs/>
                <w:color w:val="000000"/>
                <w:szCs w:val="24"/>
              </w:rPr>
            </w:pPr>
            <w:r>
              <w:rPr>
                <w:b/>
                <w:bCs/>
                <w:color w:val="000000"/>
                <w:szCs w:val="24"/>
              </w:rPr>
              <w:t>Designated Network:</w:t>
            </w:r>
          </w:p>
          <w:p w:rsidR="00192101" w:rsidRDefault="00192101" w:rsidP="00192101">
            <w:pPr>
              <w:autoSpaceDE w:val="0"/>
              <w:autoSpaceDN w:val="0"/>
              <w:rPr>
                <w:b/>
                <w:bCs/>
                <w:color w:val="000000"/>
                <w:szCs w:val="24"/>
              </w:rPr>
            </w:pPr>
          </w:p>
          <w:p w:rsidR="00192101" w:rsidRDefault="00192101" w:rsidP="00192101">
            <w:pPr>
              <w:autoSpaceDE w:val="0"/>
              <w:autoSpaceDN w:val="0"/>
              <w:rPr>
                <w:color w:val="000000"/>
                <w:szCs w:val="24"/>
              </w:rPr>
            </w:pPr>
            <w:r>
              <w:rPr>
                <w:color w:val="000000"/>
                <w:szCs w:val="24"/>
              </w:rPr>
              <w:t>Primary Doctor:</w:t>
            </w:r>
          </w:p>
          <w:p w:rsidR="00192101" w:rsidRDefault="00192101" w:rsidP="00192101">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192101" w:rsidRDefault="00192101" w:rsidP="00192101">
            <w:pPr>
              <w:autoSpaceDE w:val="0"/>
              <w:autoSpaceDN w:val="0"/>
              <w:rPr>
                <w:color w:val="000000"/>
                <w:szCs w:val="24"/>
              </w:rPr>
            </w:pPr>
            <w:r>
              <w:rPr>
                <w:b/>
                <w:bCs/>
                <w:color w:val="000000"/>
                <w:szCs w:val="24"/>
              </w:rPr>
              <w:t>No Charge</w:t>
            </w:r>
          </w:p>
          <w:p w:rsidR="00192101" w:rsidRDefault="00192101" w:rsidP="00192101">
            <w:pPr>
              <w:autoSpaceDE w:val="0"/>
              <w:autoSpaceDN w:val="0"/>
              <w:rPr>
                <w:color w:val="000000"/>
                <w:szCs w:val="24"/>
              </w:rPr>
            </w:pPr>
            <w:r>
              <w:rPr>
                <w:color w:val="000000"/>
                <w:szCs w:val="24"/>
              </w:rPr>
              <w:t>The annual deductible does not apply.</w:t>
            </w:r>
          </w:p>
          <w:p w:rsidR="00192101" w:rsidRDefault="00192101" w:rsidP="00192101">
            <w:pPr>
              <w:autoSpaceDE w:val="0"/>
              <w:autoSpaceDN w:val="0"/>
              <w:rPr>
                <w:color w:val="000000"/>
                <w:szCs w:val="24"/>
              </w:rPr>
            </w:pPr>
          </w:p>
          <w:p w:rsidR="00192101" w:rsidRDefault="00192101" w:rsidP="00192101">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192101" w:rsidRDefault="00192101" w:rsidP="00192101">
            <w:pPr>
              <w:autoSpaceDE w:val="0"/>
              <w:autoSpaceDN w:val="0"/>
              <w:rPr>
                <w:color w:val="000000"/>
                <w:szCs w:val="24"/>
              </w:rPr>
            </w:pPr>
            <w:r>
              <w:rPr>
                <w:b/>
                <w:bCs/>
                <w:color w:val="000000"/>
                <w:szCs w:val="24"/>
              </w:rPr>
              <w:t>$15</w:t>
            </w:r>
            <w:r>
              <w:rPr>
                <w:color w:val="000000"/>
                <w:szCs w:val="24"/>
              </w:rPr>
              <w:t xml:space="preserve"> co-pay per visit.</w:t>
            </w:r>
          </w:p>
          <w:p w:rsidR="00192101" w:rsidRDefault="00192101" w:rsidP="00192101">
            <w:pPr>
              <w:autoSpaceDE w:val="0"/>
              <w:autoSpaceDN w:val="0"/>
              <w:rPr>
                <w:color w:val="000000"/>
                <w:szCs w:val="24"/>
              </w:rPr>
            </w:pPr>
            <w:r>
              <w:rPr>
                <w:color w:val="000000"/>
                <w:szCs w:val="24"/>
              </w:rPr>
              <w:t>The annual deductible does not apply.</w:t>
            </w:r>
          </w:p>
          <w:p w:rsidR="00192101" w:rsidRDefault="00192101" w:rsidP="00192101">
            <w:pPr>
              <w:autoSpaceDE w:val="0"/>
              <w:autoSpaceDN w:val="0"/>
              <w:rPr>
                <w:color w:val="000000"/>
                <w:szCs w:val="24"/>
              </w:rPr>
            </w:pPr>
          </w:p>
          <w:p w:rsidR="00192101" w:rsidRDefault="00192101" w:rsidP="00192101">
            <w:pPr>
              <w:autoSpaceDE w:val="0"/>
              <w:autoSpaceDN w:val="0"/>
              <w:rPr>
                <w:color w:val="000000"/>
                <w:szCs w:val="24"/>
              </w:rPr>
            </w:pPr>
            <w:r>
              <w:rPr>
                <w:color w:val="000000"/>
                <w:szCs w:val="24"/>
              </w:rPr>
              <w:t>Specialist:</w:t>
            </w:r>
          </w:p>
          <w:p w:rsidR="00192101" w:rsidRDefault="00192101" w:rsidP="00192101">
            <w:pPr>
              <w:autoSpaceDE w:val="0"/>
              <w:autoSpaceDN w:val="0"/>
              <w:rPr>
                <w:color w:val="000000"/>
                <w:szCs w:val="24"/>
              </w:rPr>
            </w:pPr>
            <w:r>
              <w:rPr>
                <w:b/>
                <w:bCs/>
                <w:color w:val="000000"/>
                <w:szCs w:val="24"/>
              </w:rPr>
              <w:t>$50</w:t>
            </w:r>
            <w:r>
              <w:rPr>
                <w:color w:val="000000"/>
                <w:szCs w:val="24"/>
              </w:rPr>
              <w:t xml:space="preserve"> co-pay per visit.</w:t>
            </w:r>
          </w:p>
          <w:p w:rsidR="00192101" w:rsidRDefault="00192101" w:rsidP="00192101">
            <w:pPr>
              <w:autoSpaceDE w:val="0"/>
              <w:autoSpaceDN w:val="0"/>
              <w:rPr>
                <w:color w:val="000000"/>
                <w:szCs w:val="24"/>
              </w:rPr>
            </w:pPr>
            <w:r>
              <w:rPr>
                <w:color w:val="000000"/>
                <w:szCs w:val="24"/>
              </w:rPr>
              <w:t>The annual deductible does not apply.</w:t>
            </w:r>
          </w:p>
          <w:p w:rsidR="00192101" w:rsidRDefault="00192101" w:rsidP="00192101">
            <w:pPr>
              <w:autoSpaceDE w:val="0"/>
              <w:autoSpaceDN w:val="0"/>
              <w:rPr>
                <w:color w:val="000000"/>
                <w:szCs w:val="24"/>
              </w:rPr>
            </w:pPr>
          </w:p>
          <w:p w:rsidR="00192101" w:rsidRDefault="00192101" w:rsidP="00192101">
            <w:pPr>
              <w:autoSpaceDE w:val="0"/>
              <w:autoSpaceDN w:val="0"/>
              <w:rPr>
                <w:b/>
                <w:bCs/>
                <w:szCs w:val="24"/>
              </w:rPr>
            </w:pPr>
            <w:r>
              <w:rPr>
                <w:b/>
                <w:bCs/>
                <w:szCs w:val="24"/>
              </w:rPr>
              <w:t>Is prior authorization needed?</w:t>
            </w:r>
          </w:p>
          <w:p w:rsidR="00192101" w:rsidRDefault="00192101" w:rsidP="00192101">
            <w:pPr>
              <w:autoSpaceDE w:val="0"/>
              <w:autoSpaceDN w:val="0"/>
              <w:rPr>
                <w:color w:val="000000"/>
                <w:szCs w:val="24"/>
              </w:rPr>
            </w:pPr>
            <w:r>
              <w:rPr>
                <w:color w:val="000000"/>
                <w:szCs w:val="24"/>
              </w:rPr>
              <w:t>No</w:t>
            </w:r>
          </w:p>
          <w:p w:rsidR="00192101" w:rsidRPr="00150942" w:rsidRDefault="00192101" w:rsidP="00C84F8C">
            <w:pPr>
              <w:pStyle w:val="iBAAGStandardText"/>
            </w:pPr>
          </w:p>
        </w:tc>
        <w:tc>
          <w:tcPr>
            <w:tcW w:w="3330" w:type="dxa"/>
            <w:shd w:val="clear" w:color="auto" w:fill="FFFFFF" w:themeFill="background1"/>
          </w:tcPr>
          <w:p w:rsidR="002174BE" w:rsidRDefault="003A706E" w:rsidP="00C84F8C">
            <w:pPr>
              <w:pStyle w:val="iBAAGStandardText"/>
            </w:pPr>
            <w:r>
              <w:lastRenderedPageBreak/>
              <w:t xml:space="preserve">Primary Doctor: </w:t>
            </w:r>
          </w:p>
          <w:p w:rsidR="003A706E" w:rsidRDefault="00326C33" w:rsidP="00C84F8C">
            <w:pPr>
              <w:pStyle w:val="iBAAGStandardText"/>
            </w:pPr>
            <w:r>
              <w:rPr>
                <w:rStyle w:val="iBAAGStandardTextBoldChar"/>
              </w:rPr>
              <w:t>50%</w:t>
            </w:r>
            <w:r w:rsidR="003A706E">
              <w:t xml:space="preserve"> co-insurance, after you pay the deductible</w:t>
            </w:r>
            <w:r w:rsidR="003A706E">
              <w:rPr>
                <w:rStyle w:val="iBAAGStandardTextChar"/>
              </w:rPr>
              <w:t>.</w:t>
            </w:r>
          </w:p>
          <w:p w:rsidR="003A706E" w:rsidRDefault="003A706E" w:rsidP="00C84F8C">
            <w:pPr>
              <w:pStyle w:val="iBAAGStandardText"/>
            </w:pPr>
          </w:p>
          <w:p w:rsidR="002174BE" w:rsidRDefault="003A706E" w:rsidP="00C84F8C">
            <w:pPr>
              <w:pStyle w:val="iBAAGStandardText"/>
            </w:pPr>
            <w:r>
              <w:t xml:space="preserve">Specialist: </w:t>
            </w:r>
          </w:p>
          <w:p w:rsidR="003A706E" w:rsidRDefault="00326C33" w:rsidP="00C84F8C">
            <w:pPr>
              <w:pStyle w:val="iBAAGStandardText"/>
            </w:pPr>
            <w:r>
              <w:rPr>
                <w:rStyle w:val="iBAAGStandardTextBoldChar"/>
              </w:rPr>
              <w:t>50%</w:t>
            </w:r>
            <w:r w:rsidR="003A706E">
              <w:t xml:space="preserve"> co-insurance, after you pay the deductible</w:t>
            </w:r>
            <w:r w:rsidR="003A706E">
              <w:rPr>
                <w:rStyle w:val="iBAAGStandardTextChar"/>
              </w:rPr>
              <w:t>.</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150942" w:rsidRDefault="003A706E" w:rsidP="00C84F8C">
            <w:pPr>
              <w:pStyle w:val="iBAAGStandardText"/>
            </w:pPr>
          </w:p>
        </w:tc>
        <w:tc>
          <w:tcPr>
            <w:tcW w:w="3330" w:type="dxa"/>
            <w:shd w:val="clear" w:color="auto" w:fill="FFFFFF" w:themeFill="background1"/>
          </w:tcPr>
          <w:p w:rsidR="003A706E" w:rsidRPr="00150942" w:rsidRDefault="003A706E" w:rsidP="00C84F8C">
            <w:pPr>
              <w:pStyle w:val="iBAAGStandardText"/>
            </w:pPr>
            <w:r>
              <w:t>If you receive services in addition to allergy injections, additional co-pays, deductible, or co-insurance may apply.</w:t>
            </w:r>
          </w:p>
        </w:tc>
      </w:tr>
      <w:tr w:rsidR="003A706E" w:rsidRPr="00174CC4" w:rsidTr="00623CA1">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C84F8C">
            <w:pPr>
              <w:pStyle w:val="iBAAGTableHeader"/>
            </w:pPr>
            <w:r w:rsidRPr="00174CC4">
              <w:t>About Your Benefits</w:t>
            </w:r>
          </w:p>
        </w:tc>
      </w:tr>
      <w:tr w:rsidR="003A706E" w:rsidRPr="00174CC4" w:rsidTr="00623CA1">
        <w:tblPrEx>
          <w:shd w:val="clear" w:color="auto" w:fill="auto"/>
        </w:tblPrEx>
        <w:tc>
          <w:tcPr>
            <w:tcW w:w="3517" w:type="dxa"/>
            <w:shd w:val="clear" w:color="auto" w:fill="FFFFFF" w:themeFill="background1"/>
          </w:tcPr>
          <w:p w:rsidR="003A706E" w:rsidRPr="00174CC4" w:rsidRDefault="003A706E" w:rsidP="00C84F8C">
            <w:pPr>
              <w:pStyle w:val="iBAAGSituationBoxName"/>
            </w:pPr>
            <w:bookmarkStart w:id="56" w:name="Hemophilia_Program"/>
            <w:r w:rsidRPr="00174CC4">
              <w:t>Hemophilia Program</w:t>
            </w:r>
            <w:bookmarkEnd w:id="56"/>
          </w:p>
          <w:p w:rsidR="003A706E" w:rsidRPr="00174CC4" w:rsidRDefault="003A706E" w:rsidP="00C84F8C">
            <w:pPr>
              <w:pStyle w:val="iBAAGStandardText"/>
            </w:pPr>
          </w:p>
          <w:p w:rsidR="003A706E" w:rsidRPr="00174CC4" w:rsidRDefault="003A706E" w:rsidP="00C84F8C">
            <w:pPr>
              <w:pStyle w:val="iBAAGStandardTextBold"/>
            </w:pPr>
            <w:r w:rsidRPr="00174CC4">
              <w:t xml:space="preserve">Medication self-administered/infused </w:t>
            </w:r>
          </w:p>
          <w:p w:rsidR="003A706E" w:rsidRPr="00174CC4" w:rsidRDefault="003A706E" w:rsidP="00C84F8C">
            <w:pPr>
              <w:pStyle w:val="iBAAGStandardText"/>
            </w:pPr>
            <w:r w:rsidRPr="00174CC4">
              <w:t xml:space="preserve">This is covered under the pharmacy benefit. </w:t>
            </w:r>
          </w:p>
          <w:p w:rsidR="003A706E" w:rsidRPr="00174CC4" w:rsidRDefault="003A706E" w:rsidP="00C84F8C">
            <w:pPr>
              <w:pStyle w:val="iBAAGStandardText"/>
            </w:pPr>
          </w:p>
          <w:p w:rsidR="003A706E" w:rsidRPr="00174CC4" w:rsidRDefault="003A706E" w:rsidP="00C84F8C">
            <w:pPr>
              <w:pStyle w:val="iBAAGStandardTextBold"/>
            </w:pPr>
            <w:r w:rsidRPr="00174CC4">
              <w:lastRenderedPageBreak/>
              <w:t>Medication administered/infused by a health professional</w:t>
            </w:r>
          </w:p>
          <w:p w:rsidR="003A706E" w:rsidRPr="00174CC4" w:rsidRDefault="003A706E" w:rsidP="00C84F8C">
            <w:pPr>
              <w:pStyle w:val="iBAAGStandardText"/>
            </w:pPr>
            <w:r w:rsidRPr="00174CC4">
              <w:t>This is covered under the medical benefit.</w:t>
            </w:r>
          </w:p>
          <w:p w:rsidR="003A706E" w:rsidRPr="00174CC4" w:rsidRDefault="003A706E" w:rsidP="00C84F8C">
            <w:pPr>
              <w:pStyle w:val="iBAAGStandardText"/>
            </w:pPr>
          </w:p>
          <w:p w:rsidR="003A706E" w:rsidRPr="00174CC4" w:rsidRDefault="003A706E" w:rsidP="00C84F8C">
            <w:pPr>
              <w:pStyle w:val="iBAAGStandardTextBold"/>
            </w:pPr>
            <w:r w:rsidRPr="00174CC4">
              <w:t xml:space="preserve">Want more information? </w:t>
            </w:r>
          </w:p>
          <w:p w:rsidR="003A706E" w:rsidRPr="00174CC4" w:rsidRDefault="003A706E" w:rsidP="00C84F8C">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C84F8C">
            <w:pPr>
              <w:pStyle w:val="iBAAGStandardText"/>
            </w:pPr>
          </w:p>
          <w:p w:rsidR="003A706E" w:rsidRPr="001F497B" w:rsidRDefault="003A706E" w:rsidP="00C84F8C">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C84F8C">
            <w:pPr>
              <w:pStyle w:val="iBAAGStandardText"/>
            </w:pPr>
          </w:p>
          <w:p w:rsidR="003A706E" w:rsidRPr="001F497B" w:rsidRDefault="003A706E" w:rsidP="00C84F8C">
            <w:pPr>
              <w:pStyle w:val="iBAAGStandardText"/>
            </w:pPr>
            <w:r w:rsidRPr="001F497B">
              <w:t xml:space="preserve">This program does not determine coverage or if we will pay hemophilia factor </w:t>
            </w:r>
            <w:r w:rsidRPr="001F497B">
              <w:lastRenderedPageBreak/>
              <w:t>medications.</w:t>
            </w:r>
          </w:p>
          <w:p w:rsidR="003A706E" w:rsidRPr="001F497B" w:rsidRDefault="003A706E" w:rsidP="00C84F8C">
            <w:pPr>
              <w:pStyle w:val="iBAAGStandardText"/>
            </w:pPr>
          </w:p>
          <w:p w:rsidR="003A706E" w:rsidRPr="001F497B" w:rsidRDefault="003A706E" w:rsidP="00C84F8C">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3A706E" w:rsidRPr="001F497B" w:rsidRDefault="003A706E" w:rsidP="00C84F8C">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17"/>
        <w:gridCol w:w="3330"/>
        <w:gridCol w:w="3330"/>
        <w:gridCol w:w="3330"/>
      </w:tblGrid>
      <w:tr w:rsidR="00623CA1" w:rsidRPr="008B41A8" w:rsidTr="00B124D5">
        <w:tc>
          <w:tcPr>
            <w:tcW w:w="3517" w:type="dxa"/>
            <w:tcBorders>
              <w:bottom w:val="single" w:sz="4" w:space="0" w:color="000000" w:themeColor="text1"/>
            </w:tcBorders>
            <w:shd w:val="clear" w:color="auto" w:fill="31849B"/>
            <w:vAlign w:val="center"/>
          </w:tcPr>
          <w:p w:rsidR="00623CA1" w:rsidRPr="008B41A8" w:rsidRDefault="00623CA1" w:rsidP="00B124D5">
            <w:pPr>
              <w:pStyle w:val="iBAAGTableHeader"/>
            </w:pPr>
            <w:r w:rsidRPr="008B41A8">
              <w:lastRenderedPageBreak/>
              <w:t>Common Medical Event</w:t>
            </w:r>
          </w:p>
        </w:tc>
        <w:tc>
          <w:tcPr>
            <w:tcW w:w="3330" w:type="dxa"/>
            <w:tcBorders>
              <w:bottom w:val="single" w:sz="4" w:space="0" w:color="000000" w:themeColor="text1"/>
            </w:tcBorders>
            <w:shd w:val="clear" w:color="auto" w:fill="31849B"/>
            <w:vAlign w:val="center"/>
          </w:tcPr>
          <w:p w:rsidR="00623CA1" w:rsidRPr="008B41A8" w:rsidRDefault="00623CA1" w:rsidP="00B124D5">
            <w:pPr>
              <w:pStyle w:val="iBAAGTableHeader"/>
            </w:pPr>
            <w:r w:rsidRPr="008B41A8">
              <w:t>Your cost if you use</w:t>
            </w:r>
          </w:p>
          <w:p w:rsidR="00623CA1" w:rsidRPr="008B41A8" w:rsidRDefault="00623CA1" w:rsidP="00B124D5">
            <w:pPr>
              <w:pStyle w:val="iBAAGTableHeader"/>
            </w:pPr>
            <w:r w:rsidRPr="008B41A8">
              <w:t>Network benefits</w:t>
            </w:r>
          </w:p>
        </w:tc>
        <w:tc>
          <w:tcPr>
            <w:tcW w:w="3330" w:type="dxa"/>
            <w:tcBorders>
              <w:bottom w:val="single" w:sz="4" w:space="0" w:color="000000" w:themeColor="text1"/>
            </w:tcBorders>
            <w:shd w:val="clear" w:color="auto" w:fill="31849B"/>
            <w:vAlign w:val="center"/>
          </w:tcPr>
          <w:p w:rsidR="00623CA1" w:rsidRPr="008B41A8" w:rsidRDefault="00623CA1" w:rsidP="00B124D5">
            <w:pPr>
              <w:pStyle w:val="iBAAGTableHeader"/>
            </w:pPr>
            <w:r w:rsidRPr="008B41A8">
              <w:t>Your cost if you use</w:t>
            </w:r>
          </w:p>
          <w:p w:rsidR="00623CA1" w:rsidRPr="008B41A8" w:rsidRDefault="00623CA1" w:rsidP="00B124D5">
            <w:pPr>
              <w:pStyle w:val="iBAAGTableHeader"/>
            </w:pPr>
            <w:r w:rsidRPr="008B41A8">
              <w:t>Out-of-Network benefits</w:t>
            </w:r>
          </w:p>
        </w:tc>
        <w:tc>
          <w:tcPr>
            <w:tcW w:w="3330" w:type="dxa"/>
            <w:tcBorders>
              <w:bottom w:val="single" w:sz="4" w:space="0" w:color="000000" w:themeColor="text1"/>
            </w:tcBorders>
            <w:shd w:val="clear" w:color="auto" w:fill="31849B"/>
            <w:vAlign w:val="center"/>
          </w:tcPr>
          <w:p w:rsidR="00623CA1" w:rsidRPr="008B41A8" w:rsidRDefault="00623CA1" w:rsidP="00B124D5">
            <w:pPr>
              <w:pStyle w:val="iBAAGTableHeader"/>
            </w:pPr>
            <w:r w:rsidRPr="008B41A8">
              <w:t>Limits &amp; Exceptions</w:t>
            </w:r>
          </w:p>
        </w:tc>
      </w:tr>
      <w:tr w:rsidR="00623CA1" w:rsidRPr="003F3B5E" w:rsidTr="00B124D5">
        <w:tc>
          <w:tcPr>
            <w:tcW w:w="3517" w:type="dxa"/>
            <w:shd w:val="clear" w:color="auto" w:fill="FFFFFF" w:themeFill="background1"/>
          </w:tcPr>
          <w:p w:rsidR="00623CA1" w:rsidRPr="00F13EDA" w:rsidRDefault="00623CA1" w:rsidP="00B124D5">
            <w:pPr>
              <w:pStyle w:val="iBAAGStandardText"/>
            </w:pPr>
            <w:bookmarkStart w:id="57" w:name="Medical_Foods"/>
            <w:r w:rsidRPr="003825E7">
              <w:rPr>
                <w:b/>
                <w:sz w:val="28"/>
                <w:szCs w:val="28"/>
              </w:rPr>
              <w:t>Medical Foods</w:t>
            </w:r>
            <w:bookmarkEnd w:id="57"/>
          </w:p>
          <w:p w:rsidR="00623CA1" w:rsidRDefault="00623CA1" w:rsidP="00B124D5">
            <w:pPr>
              <w:pStyle w:val="iBAAGStandardText"/>
            </w:pPr>
          </w:p>
          <w:p w:rsidR="00623CA1" w:rsidRPr="00F13EDA" w:rsidRDefault="00623CA1" w:rsidP="00B124D5">
            <w:pPr>
              <w:pStyle w:val="iBAAGStandardText"/>
            </w:pPr>
            <w:r w:rsidRPr="00F13EDA">
              <w:t>Benefits include:</w:t>
            </w:r>
          </w:p>
          <w:p w:rsidR="00623CA1" w:rsidRPr="00F13EDA" w:rsidRDefault="00623CA1" w:rsidP="00B124D5">
            <w:pPr>
              <w:pStyle w:val="iBAAGLevel1Bullets"/>
            </w:pPr>
            <w:r w:rsidRPr="00F13EDA">
              <w:t>Formulas</w:t>
            </w:r>
          </w:p>
          <w:p w:rsidR="00623CA1" w:rsidRDefault="00623CA1" w:rsidP="00B124D5">
            <w:pPr>
              <w:pStyle w:val="iBAAGLevel1Bullets"/>
            </w:pPr>
            <w:r w:rsidRPr="00F13EDA">
              <w:t xml:space="preserve">Special food products </w:t>
            </w:r>
          </w:p>
          <w:p w:rsidR="00623CA1" w:rsidRPr="00F13EDA" w:rsidRDefault="00623CA1" w:rsidP="00B124D5"/>
          <w:p w:rsidR="00623CA1" w:rsidRDefault="00623CA1" w:rsidP="00B124D5">
            <w:pPr>
              <w:pStyle w:val="iBAAGStandardTextBold"/>
            </w:pPr>
            <w:r>
              <w:t xml:space="preserve">Want more information? </w:t>
            </w:r>
          </w:p>
          <w:p w:rsidR="00623CA1" w:rsidRDefault="00623CA1" w:rsidP="00B124D5">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rsidR="00623CA1" w:rsidRPr="006776EE" w:rsidRDefault="00623CA1" w:rsidP="00B124D5"/>
        </w:tc>
        <w:tc>
          <w:tcPr>
            <w:tcW w:w="3330" w:type="dxa"/>
            <w:shd w:val="clear" w:color="auto" w:fill="FFFFFF" w:themeFill="background1"/>
          </w:tcPr>
          <w:p w:rsidR="00623CA1" w:rsidRPr="00AC5660" w:rsidRDefault="00623CA1" w:rsidP="00B124D5">
            <w:pPr>
              <w:pStyle w:val="iBAAGStandardText"/>
            </w:pPr>
            <w:r>
              <w:rPr>
                <w:rStyle w:val="iBAAGStandardTextBoldChar"/>
              </w:rPr>
              <w:t>20%</w:t>
            </w:r>
            <w:r>
              <w:t xml:space="preserve"> </w:t>
            </w:r>
            <w:r w:rsidRPr="00785572">
              <w:rPr>
                <w:rStyle w:val="iBAAGStandardTextChar"/>
              </w:rPr>
              <w:t>co-insurance</w:t>
            </w:r>
            <w:r w:rsidRPr="00AC5660">
              <w:t>, after you pay the deductible</w:t>
            </w:r>
            <w:r w:rsidRPr="007C537E">
              <w:t>.</w:t>
            </w:r>
            <w:r w:rsidRPr="00AC5660">
              <w:t xml:space="preserve"> </w:t>
            </w:r>
          </w:p>
          <w:p w:rsidR="00623CA1" w:rsidRDefault="00623CA1" w:rsidP="00B124D5">
            <w:pPr>
              <w:pStyle w:val="iBAAGStandardText"/>
            </w:pPr>
          </w:p>
          <w:p w:rsidR="00623CA1" w:rsidRPr="00C739E6" w:rsidRDefault="00623CA1" w:rsidP="00B124D5">
            <w:pPr>
              <w:pStyle w:val="iBAAGStandardTextBold"/>
            </w:pPr>
            <w:r w:rsidRPr="00C739E6">
              <w:t>Is prior authorization needed?</w:t>
            </w:r>
          </w:p>
          <w:p w:rsidR="00623CA1" w:rsidRDefault="00623CA1" w:rsidP="00B124D5">
            <w:r>
              <w:t>No</w:t>
            </w:r>
          </w:p>
          <w:p w:rsidR="00623CA1" w:rsidRDefault="00623CA1" w:rsidP="00B124D5"/>
          <w:p w:rsidR="00623CA1" w:rsidRPr="003F3B5E" w:rsidRDefault="00623CA1">
            <w:pPr>
              <w:pStyle w:val="iBAAGStandardText"/>
            </w:pPr>
          </w:p>
        </w:tc>
        <w:tc>
          <w:tcPr>
            <w:tcW w:w="3330" w:type="dxa"/>
            <w:shd w:val="clear" w:color="auto" w:fill="FFFFFF" w:themeFill="background1"/>
          </w:tcPr>
          <w:p w:rsidR="00623CA1" w:rsidRPr="00AC5660" w:rsidRDefault="00623CA1" w:rsidP="00B124D5">
            <w:pPr>
              <w:pStyle w:val="iBAAGStandardText"/>
            </w:pPr>
            <w:r>
              <w:rPr>
                <w:rStyle w:val="iBAAGStandardTextBoldChar"/>
              </w:rPr>
              <w:t>50%</w:t>
            </w:r>
            <w:r w:rsidRPr="00F337DF">
              <w:t xml:space="preserve"> </w:t>
            </w:r>
            <w:r w:rsidRPr="00785572">
              <w:rPr>
                <w:rStyle w:val="iBAAGStandardTextChar"/>
              </w:rPr>
              <w:t>co-insurance</w:t>
            </w:r>
            <w:r w:rsidRPr="00AC5660">
              <w:t>, after you pay the deductible</w:t>
            </w:r>
            <w:r w:rsidRPr="007C537E">
              <w:t>.</w:t>
            </w:r>
            <w:r w:rsidRPr="00AC5660">
              <w:t xml:space="preserve"> </w:t>
            </w:r>
          </w:p>
          <w:p w:rsidR="00623CA1" w:rsidRDefault="00623CA1" w:rsidP="00B124D5">
            <w:pPr>
              <w:pStyle w:val="iBAAGStandardText"/>
            </w:pPr>
          </w:p>
          <w:p w:rsidR="00623CA1" w:rsidRPr="00C739E6" w:rsidRDefault="00623CA1" w:rsidP="00B124D5">
            <w:pPr>
              <w:pStyle w:val="iBAAGStandardTextBold"/>
            </w:pPr>
            <w:r w:rsidRPr="00C739E6">
              <w:t>Is prior authorization needed?</w:t>
            </w:r>
          </w:p>
          <w:p w:rsidR="00623CA1" w:rsidRDefault="00623CA1" w:rsidP="00B124D5"/>
          <w:p w:rsidR="00623CA1" w:rsidRDefault="00623CA1" w:rsidP="00B124D5">
            <w:r>
              <w:t xml:space="preserve">The authorization requirement is based on </w:t>
            </w:r>
            <w:r w:rsidRPr="00790DFC">
              <w:t>where the covered health service is provided</w:t>
            </w:r>
            <w:r>
              <w:t>.</w:t>
            </w:r>
          </w:p>
          <w:p w:rsidR="00623CA1" w:rsidRDefault="00623CA1" w:rsidP="00B124D5"/>
          <w:p w:rsidR="00623CA1" w:rsidRPr="00AC5660" w:rsidRDefault="00623CA1" w:rsidP="00B124D5">
            <w:pPr>
              <w:pStyle w:val="iBAAGStandardTextBold"/>
            </w:pPr>
            <w:r w:rsidRPr="00AC5660">
              <w:t>Prior authorization is:</w:t>
            </w:r>
          </w:p>
          <w:p w:rsidR="00623CA1" w:rsidRPr="009B3FB6" w:rsidRDefault="00623CA1" w:rsidP="00B124D5">
            <w:pPr>
              <w:pStyle w:val="iBAAGStandardText"/>
              <w:rPr>
                <w:rStyle w:val="InstructionalTextChar"/>
                <w:b w:val="0"/>
              </w:rPr>
            </w:pPr>
            <w:r w:rsidRPr="00AC5660">
              <w:t>Getting approval by calling the number listed on your health plan ID card before you can get medicine or services.</w:t>
            </w:r>
          </w:p>
          <w:p w:rsidR="00623CA1" w:rsidRPr="003F3B5E" w:rsidRDefault="00623CA1" w:rsidP="00B124D5">
            <w:pPr>
              <w:pStyle w:val="iBAAGStandardText"/>
            </w:pPr>
          </w:p>
        </w:tc>
        <w:tc>
          <w:tcPr>
            <w:tcW w:w="3330" w:type="dxa"/>
            <w:shd w:val="clear" w:color="auto" w:fill="FFFFFF" w:themeFill="background1"/>
          </w:tcPr>
          <w:p w:rsidR="00623CA1" w:rsidRPr="00FE660B" w:rsidRDefault="00623CA1" w:rsidP="00B124D5">
            <w:pPr>
              <w:rPr>
                <w:rStyle w:val="InstructionalTextChar"/>
              </w:rPr>
            </w:pPr>
            <w:r w:rsidRPr="001A1106">
              <w:t>Formulas are</w:t>
            </w:r>
            <w:r w:rsidRPr="00AC5660">
              <w:t xml:space="preserve"> covered under the pharmacy benefit.</w:t>
            </w:r>
          </w:p>
          <w:p w:rsidR="00623CA1" w:rsidRDefault="00623CA1" w:rsidP="00B124D5">
            <w:pPr>
              <w:rPr>
                <w:rStyle w:val="InstructionalTextChar"/>
              </w:rPr>
            </w:pPr>
          </w:p>
          <w:p w:rsidR="00623CA1" w:rsidRPr="003F3B5E" w:rsidRDefault="00623CA1" w:rsidP="00741C44"/>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004548">
        <w:tc>
          <w:tcPr>
            <w:tcW w:w="3517"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Your cost if you use</w:t>
            </w:r>
          </w:p>
          <w:p w:rsidR="003A706E" w:rsidRPr="008F68FA" w:rsidRDefault="003A706E" w:rsidP="00C84F8C">
            <w:pPr>
              <w:pStyle w:val="iBAAGTableHeader"/>
            </w:pPr>
            <w:r w:rsidRPr="008F68FA">
              <w:lastRenderedPageBreak/>
              <w:t>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lastRenderedPageBreak/>
              <w:t>Your cost if you use</w:t>
            </w:r>
          </w:p>
          <w:p w:rsidR="003A706E" w:rsidRPr="008F68FA" w:rsidRDefault="003A706E" w:rsidP="00C84F8C">
            <w:pPr>
              <w:pStyle w:val="iBAAGTableHeader"/>
            </w:pPr>
            <w:r w:rsidRPr="008F68FA">
              <w:lastRenderedPageBreak/>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lastRenderedPageBreak/>
              <w:t>Limits &amp; Exceptions</w:t>
            </w:r>
          </w:p>
        </w:tc>
      </w:tr>
      <w:tr w:rsidR="003A706E" w:rsidRPr="003F3B5E" w:rsidTr="00004548">
        <w:tc>
          <w:tcPr>
            <w:tcW w:w="3517" w:type="dxa"/>
            <w:shd w:val="clear" w:color="auto" w:fill="FFFFFF" w:themeFill="background1"/>
          </w:tcPr>
          <w:p w:rsidR="003A706E" w:rsidRDefault="003A706E" w:rsidP="00C84F8C">
            <w:pPr>
              <w:pStyle w:val="iBAAGSituationBoxName"/>
            </w:pPr>
            <w:bookmarkStart w:id="58" w:name="Physicians_Office_Services_Sickness_Inju"/>
            <w:r>
              <w:t>Physician's Office Services - Sickness and Injury</w:t>
            </w:r>
            <w:bookmarkEnd w:id="58"/>
          </w:p>
          <w:p w:rsidR="003A706E" w:rsidRDefault="003A706E" w:rsidP="00C84F8C">
            <w:pPr>
              <w:pStyle w:val="iBAAGStandardText"/>
            </w:pPr>
          </w:p>
          <w:p w:rsidR="003A706E" w:rsidRDefault="003A706E" w:rsidP="00C84F8C">
            <w:pPr>
              <w:pStyle w:val="iBAAGStandardText"/>
            </w:pPr>
            <w:r w:rsidRPr="004F1824">
              <w:rPr>
                <w:rStyle w:val="iBAAGStandardTextBoldChar"/>
              </w:rPr>
              <w:t xml:space="preserve">What are physician’s office services? </w:t>
            </w:r>
            <w:r>
              <w:t xml:space="preserve">Services provided in a doctor's office for sickness or injury. </w:t>
            </w:r>
          </w:p>
          <w:p w:rsidR="003A706E" w:rsidRDefault="003A706E" w:rsidP="00C84F8C">
            <w:pPr>
              <w:pStyle w:val="iBAAGStandardText"/>
            </w:pPr>
          </w:p>
          <w:p w:rsidR="003A706E" w:rsidRDefault="003A706E" w:rsidP="00C84F8C">
            <w:pPr>
              <w:pStyle w:val="iBAAGStandardText"/>
            </w:pPr>
            <w:r>
              <w:t>Covered health services for preventive care provided in a doctor's office are described under Preventive Care Services.</w:t>
            </w:r>
          </w:p>
          <w:p w:rsidR="003A706E" w:rsidRDefault="003A706E" w:rsidP="00C84F8C">
            <w:pPr>
              <w:pStyle w:val="iBAAGStandardText"/>
            </w:pPr>
          </w:p>
          <w:p w:rsidR="003A706E" w:rsidRDefault="003A706E" w:rsidP="00C84F8C">
            <w:pPr>
              <w:pStyle w:val="iBAAGStandardText"/>
            </w:pPr>
            <w:r w:rsidRPr="004F1824">
              <w:rPr>
                <w:rStyle w:val="iBAAGStandardTextBoldChar"/>
              </w:rPr>
              <w:t>Want more information</w:t>
            </w:r>
            <w:r>
              <w:t xml:space="preserve">? </w:t>
            </w:r>
          </w:p>
          <w:p w:rsidR="003A706E" w:rsidRDefault="003A706E" w:rsidP="00C84F8C">
            <w:pPr>
              <w:pStyle w:val="iBAAGStandardText"/>
            </w:pPr>
            <w:r>
              <w:t xml:space="preserve">View the </w:t>
            </w:r>
            <w:hyperlink r:id="rId51" w:history="1">
              <w:r w:rsidRPr="004F182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BA093A" w:rsidRDefault="00BA093A" w:rsidP="00BA093A">
            <w:pPr>
              <w:pStyle w:val="iBAAGStandardText"/>
            </w:pPr>
            <w:r>
              <w:t xml:space="preserve">Primary Doctor: </w:t>
            </w:r>
          </w:p>
          <w:p w:rsidR="00BA093A" w:rsidRDefault="00BA093A" w:rsidP="00BA093A">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BA093A" w:rsidRDefault="00BA093A" w:rsidP="00BA093A">
            <w:pPr>
              <w:autoSpaceDE w:val="0"/>
              <w:autoSpaceDN w:val="0"/>
              <w:rPr>
                <w:color w:val="000000"/>
                <w:szCs w:val="24"/>
              </w:rPr>
            </w:pPr>
            <w:r>
              <w:rPr>
                <w:b/>
                <w:bCs/>
                <w:color w:val="000000"/>
                <w:szCs w:val="24"/>
              </w:rPr>
              <w:t>No Charge</w:t>
            </w:r>
          </w:p>
          <w:p w:rsidR="00BA093A" w:rsidRDefault="00BA093A" w:rsidP="00BA093A">
            <w:pPr>
              <w:autoSpaceDE w:val="0"/>
              <w:autoSpaceDN w:val="0"/>
              <w:rPr>
                <w:color w:val="000000"/>
                <w:szCs w:val="24"/>
              </w:rPr>
            </w:pPr>
            <w:r>
              <w:rPr>
                <w:color w:val="000000"/>
                <w:szCs w:val="24"/>
              </w:rPr>
              <w:t>The annual deductible does not apply.</w:t>
            </w:r>
          </w:p>
          <w:p w:rsidR="00BA093A" w:rsidRDefault="00BA093A" w:rsidP="00BA093A">
            <w:pPr>
              <w:autoSpaceDE w:val="0"/>
              <w:autoSpaceDN w:val="0"/>
              <w:rPr>
                <w:rStyle w:val="InstructionalTextChar"/>
              </w:rPr>
            </w:pPr>
          </w:p>
          <w:p w:rsidR="00BA093A" w:rsidRDefault="00BA093A" w:rsidP="00BA093A">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BA093A" w:rsidRDefault="00BA093A" w:rsidP="00BA093A">
            <w:pPr>
              <w:pStyle w:val="iBAAGStandardText"/>
            </w:pPr>
            <w:r>
              <w:rPr>
                <w:rStyle w:val="iBAAGStandardTextBoldChar"/>
              </w:rPr>
              <w:t>$15</w:t>
            </w:r>
            <w:r>
              <w:t xml:space="preserve"> co-pay per visit</w:t>
            </w:r>
            <w:r>
              <w:rPr>
                <w:rStyle w:val="iBAAGStandardTextChar"/>
              </w:rPr>
              <w:t>.</w:t>
            </w:r>
          </w:p>
          <w:p w:rsidR="00BA093A" w:rsidRDefault="00BA093A" w:rsidP="00BA093A">
            <w:pPr>
              <w:pStyle w:val="iBAAGStandardText"/>
            </w:pPr>
            <w:r>
              <w:t>The annual deductible does not apply.</w:t>
            </w:r>
          </w:p>
          <w:p w:rsidR="00BA093A" w:rsidRDefault="00BA093A" w:rsidP="00BA093A">
            <w:pPr>
              <w:pStyle w:val="iBAAGStandardText"/>
            </w:pPr>
          </w:p>
          <w:p w:rsidR="00BA093A" w:rsidRDefault="00BA093A" w:rsidP="00BA093A">
            <w:pPr>
              <w:pStyle w:val="iBAAGStandardText"/>
            </w:pPr>
            <w:r>
              <w:t>Specialist:</w:t>
            </w:r>
          </w:p>
          <w:p w:rsidR="00BA093A" w:rsidRDefault="00BA093A" w:rsidP="00BA093A">
            <w:pPr>
              <w:pStyle w:val="iBAAGStandardText"/>
            </w:pPr>
            <w:r>
              <w:rPr>
                <w:rStyle w:val="iBAAGStandardTextBoldChar"/>
              </w:rPr>
              <w:t>$100</w:t>
            </w:r>
            <w:r>
              <w:t xml:space="preserve"> co-pay per visit</w:t>
            </w:r>
            <w:r>
              <w:rPr>
                <w:rStyle w:val="iBAAGStandardTextChar"/>
              </w:rPr>
              <w:t>.</w:t>
            </w:r>
          </w:p>
          <w:p w:rsidR="00BA093A" w:rsidRDefault="00BA093A" w:rsidP="00BA093A">
            <w:pPr>
              <w:pStyle w:val="iBAAGStandardText"/>
            </w:pPr>
            <w:r>
              <w:t>The annual deductible does not apply.</w:t>
            </w:r>
          </w:p>
          <w:p w:rsidR="00BA093A" w:rsidRDefault="00BA093A" w:rsidP="00BA093A">
            <w:pPr>
              <w:pStyle w:val="iBAAGStandardText"/>
            </w:pPr>
          </w:p>
          <w:p w:rsidR="00BA093A" w:rsidRDefault="00BA093A" w:rsidP="00BA093A">
            <w:pPr>
              <w:pStyle w:val="iBAAGStandardTextBold"/>
            </w:pPr>
            <w:r>
              <w:t>Is prior authorization needed?</w:t>
            </w:r>
          </w:p>
          <w:p w:rsidR="00BA093A" w:rsidRDefault="00BA093A" w:rsidP="00BA093A">
            <w:pPr>
              <w:pStyle w:val="iBAAGStandardText"/>
            </w:pPr>
            <w:r>
              <w:t>No</w:t>
            </w:r>
          </w:p>
          <w:p w:rsidR="00BA093A" w:rsidRDefault="00BA093A" w:rsidP="00BA093A">
            <w:pPr>
              <w:pStyle w:val="iBAAGStandardText"/>
            </w:pPr>
          </w:p>
          <w:p w:rsidR="00BA093A" w:rsidRDefault="00BA093A" w:rsidP="00BA093A">
            <w:pPr>
              <w:autoSpaceDE w:val="0"/>
              <w:autoSpaceDN w:val="0"/>
              <w:rPr>
                <w:b/>
                <w:bCs/>
                <w:color w:val="000000"/>
                <w:szCs w:val="24"/>
              </w:rPr>
            </w:pPr>
            <w:r>
              <w:rPr>
                <w:b/>
                <w:bCs/>
                <w:color w:val="000000"/>
                <w:szCs w:val="24"/>
              </w:rPr>
              <w:t>Designated Network:</w:t>
            </w:r>
          </w:p>
          <w:p w:rsidR="00BA093A" w:rsidRDefault="00BA093A" w:rsidP="00BA093A">
            <w:pPr>
              <w:autoSpaceDE w:val="0"/>
              <w:autoSpaceDN w:val="0"/>
              <w:rPr>
                <w:b/>
                <w:bCs/>
                <w:color w:val="000000"/>
                <w:szCs w:val="24"/>
              </w:rPr>
            </w:pPr>
          </w:p>
          <w:p w:rsidR="00BA093A" w:rsidRDefault="00BA093A" w:rsidP="00BA093A">
            <w:pPr>
              <w:autoSpaceDE w:val="0"/>
              <w:autoSpaceDN w:val="0"/>
              <w:rPr>
                <w:color w:val="000000"/>
                <w:szCs w:val="24"/>
              </w:rPr>
            </w:pPr>
            <w:r>
              <w:rPr>
                <w:color w:val="000000"/>
                <w:szCs w:val="24"/>
              </w:rPr>
              <w:t>Primary Doctor:</w:t>
            </w:r>
          </w:p>
          <w:p w:rsidR="00BA093A" w:rsidRDefault="00BA093A" w:rsidP="00BA093A">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BA093A" w:rsidRDefault="00BA093A" w:rsidP="00BA093A">
            <w:pPr>
              <w:autoSpaceDE w:val="0"/>
              <w:autoSpaceDN w:val="0"/>
              <w:rPr>
                <w:color w:val="000000"/>
                <w:szCs w:val="24"/>
              </w:rPr>
            </w:pPr>
            <w:r>
              <w:rPr>
                <w:b/>
                <w:bCs/>
                <w:color w:val="000000"/>
                <w:szCs w:val="24"/>
              </w:rPr>
              <w:t>No Charge</w:t>
            </w:r>
          </w:p>
          <w:p w:rsidR="00BA093A" w:rsidRDefault="00BA093A" w:rsidP="00BA093A">
            <w:pPr>
              <w:autoSpaceDE w:val="0"/>
              <w:autoSpaceDN w:val="0"/>
              <w:rPr>
                <w:color w:val="000000"/>
                <w:szCs w:val="24"/>
              </w:rPr>
            </w:pPr>
            <w:r>
              <w:rPr>
                <w:color w:val="000000"/>
                <w:szCs w:val="24"/>
              </w:rPr>
              <w:t>The annual deductible does not apply.</w:t>
            </w:r>
          </w:p>
          <w:p w:rsidR="00BA093A" w:rsidRDefault="00BA093A" w:rsidP="00BA093A">
            <w:pPr>
              <w:autoSpaceDE w:val="0"/>
              <w:autoSpaceDN w:val="0"/>
              <w:rPr>
                <w:color w:val="000000"/>
                <w:szCs w:val="24"/>
              </w:rPr>
            </w:pPr>
          </w:p>
          <w:p w:rsidR="00BA093A" w:rsidRDefault="00BA093A" w:rsidP="00BA093A">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BA093A" w:rsidRDefault="00BA093A" w:rsidP="00BA093A">
            <w:pPr>
              <w:autoSpaceDE w:val="0"/>
              <w:autoSpaceDN w:val="0"/>
              <w:rPr>
                <w:color w:val="000000"/>
                <w:szCs w:val="24"/>
              </w:rPr>
            </w:pPr>
            <w:r>
              <w:rPr>
                <w:b/>
                <w:bCs/>
                <w:color w:val="000000"/>
                <w:szCs w:val="24"/>
              </w:rPr>
              <w:lastRenderedPageBreak/>
              <w:t>$15</w:t>
            </w:r>
            <w:r>
              <w:rPr>
                <w:color w:val="000000"/>
                <w:szCs w:val="24"/>
              </w:rPr>
              <w:t xml:space="preserve"> co-pay per visit.</w:t>
            </w:r>
          </w:p>
          <w:p w:rsidR="00BA093A" w:rsidRDefault="00BA093A" w:rsidP="00BA093A">
            <w:pPr>
              <w:autoSpaceDE w:val="0"/>
              <w:autoSpaceDN w:val="0"/>
              <w:rPr>
                <w:color w:val="000000"/>
                <w:szCs w:val="24"/>
              </w:rPr>
            </w:pPr>
            <w:r>
              <w:rPr>
                <w:color w:val="000000"/>
                <w:szCs w:val="24"/>
              </w:rPr>
              <w:t>The annual deductible does not apply.</w:t>
            </w:r>
          </w:p>
          <w:p w:rsidR="00BA093A" w:rsidRDefault="00BA093A" w:rsidP="00BA093A">
            <w:pPr>
              <w:autoSpaceDE w:val="0"/>
              <w:autoSpaceDN w:val="0"/>
              <w:rPr>
                <w:color w:val="000000"/>
                <w:szCs w:val="24"/>
              </w:rPr>
            </w:pPr>
          </w:p>
          <w:p w:rsidR="00BA093A" w:rsidRDefault="00BA093A" w:rsidP="00BA093A">
            <w:pPr>
              <w:autoSpaceDE w:val="0"/>
              <w:autoSpaceDN w:val="0"/>
              <w:rPr>
                <w:color w:val="000000"/>
                <w:szCs w:val="24"/>
              </w:rPr>
            </w:pPr>
            <w:r>
              <w:rPr>
                <w:color w:val="000000"/>
                <w:szCs w:val="24"/>
              </w:rPr>
              <w:t>Specialist:</w:t>
            </w:r>
          </w:p>
          <w:p w:rsidR="00BA093A" w:rsidRDefault="00BA093A" w:rsidP="00BA093A">
            <w:pPr>
              <w:autoSpaceDE w:val="0"/>
              <w:autoSpaceDN w:val="0"/>
              <w:rPr>
                <w:color w:val="000000"/>
                <w:szCs w:val="24"/>
              </w:rPr>
            </w:pPr>
            <w:r>
              <w:rPr>
                <w:b/>
                <w:bCs/>
                <w:color w:val="000000"/>
                <w:szCs w:val="24"/>
              </w:rPr>
              <w:t>$50</w:t>
            </w:r>
            <w:r>
              <w:rPr>
                <w:color w:val="000000"/>
                <w:szCs w:val="24"/>
              </w:rPr>
              <w:t xml:space="preserve"> co-pay per visit.</w:t>
            </w:r>
          </w:p>
          <w:p w:rsidR="00BA093A" w:rsidRDefault="00BA093A" w:rsidP="00BA093A">
            <w:pPr>
              <w:autoSpaceDE w:val="0"/>
              <w:autoSpaceDN w:val="0"/>
              <w:rPr>
                <w:color w:val="000000"/>
                <w:szCs w:val="24"/>
              </w:rPr>
            </w:pPr>
            <w:r>
              <w:rPr>
                <w:color w:val="000000"/>
                <w:szCs w:val="24"/>
              </w:rPr>
              <w:t>The annual deductible does not apply.</w:t>
            </w:r>
          </w:p>
          <w:p w:rsidR="00BA093A" w:rsidRDefault="00BA093A" w:rsidP="00BA093A">
            <w:pPr>
              <w:autoSpaceDE w:val="0"/>
              <w:autoSpaceDN w:val="0"/>
              <w:rPr>
                <w:color w:val="000000"/>
                <w:szCs w:val="24"/>
              </w:rPr>
            </w:pPr>
          </w:p>
          <w:p w:rsidR="00BA093A" w:rsidRDefault="00BA093A" w:rsidP="00BA093A">
            <w:pPr>
              <w:autoSpaceDE w:val="0"/>
              <w:autoSpaceDN w:val="0"/>
              <w:rPr>
                <w:b/>
                <w:bCs/>
                <w:szCs w:val="24"/>
              </w:rPr>
            </w:pPr>
            <w:r>
              <w:rPr>
                <w:b/>
                <w:bCs/>
                <w:szCs w:val="24"/>
              </w:rPr>
              <w:t>Is prior authorization needed?</w:t>
            </w:r>
          </w:p>
          <w:p w:rsidR="00BA093A" w:rsidRDefault="00BA093A" w:rsidP="00BA093A">
            <w:pPr>
              <w:autoSpaceDE w:val="0"/>
              <w:autoSpaceDN w:val="0"/>
              <w:rPr>
                <w:color w:val="000000"/>
                <w:szCs w:val="24"/>
              </w:rPr>
            </w:pPr>
            <w:r>
              <w:rPr>
                <w:color w:val="000000"/>
                <w:szCs w:val="24"/>
              </w:rPr>
              <w:t>No</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P</w:t>
            </w:r>
            <w:r w:rsidRPr="00057317">
              <w:t xml:space="preserve">rimary </w:t>
            </w:r>
            <w:r>
              <w:t xml:space="preserve">Doctor: </w:t>
            </w:r>
            <w:r w:rsidR="00326C33">
              <w:rPr>
                <w:rStyle w:val="iBAAGStandardTextBoldChar"/>
              </w:rPr>
              <w:t>50%</w:t>
            </w:r>
            <w:r>
              <w:t xml:space="preserve"> co-insurance, after you pay the deductible.</w:t>
            </w:r>
          </w:p>
          <w:p w:rsidR="003A706E" w:rsidRDefault="003A706E" w:rsidP="00C84F8C">
            <w:pPr>
              <w:pStyle w:val="iBAAGStandardText"/>
            </w:pPr>
          </w:p>
          <w:p w:rsidR="003A706E" w:rsidRDefault="003A706E" w:rsidP="00C84F8C">
            <w:pPr>
              <w:pStyle w:val="iBAAGStandardText"/>
            </w:pPr>
            <w:r>
              <w:t xml:space="preserve">Specialist: </w:t>
            </w:r>
            <w:r w:rsidR="00326C33">
              <w:rPr>
                <w:rStyle w:val="iBAAGStandardTextBoldChar"/>
              </w:rPr>
              <w:t>50%</w:t>
            </w:r>
            <w:r>
              <w:t xml:space="preserve"> 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Yes, for genetic testing</w:t>
            </w:r>
          </w:p>
          <w:p w:rsidR="003A706E" w:rsidRDefault="003A706E" w:rsidP="00C84F8C">
            <w:pPr>
              <w:pStyle w:val="iBAAGStandardText"/>
            </w:pPr>
          </w:p>
          <w:p w:rsidR="003A706E" w:rsidRDefault="003A706E" w:rsidP="00C84F8C">
            <w:pPr>
              <w:pStyle w:val="iBAAGStandardTextBold"/>
            </w:pPr>
            <w:r>
              <w:t>Prior authorization is:</w:t>
            </w:r>
          </w:p>
          <w:p w:rsidR="003A706E" w:rsidRDefault="003A706E" w:rsidP="00C84F8C">
            <w:pPr>
              <w:pStyle w:val="iBAAGStandardText"/>
            </w:pPr>
            <w:r>
              <w:t xml:space="preserve">Getting </w:t>
            </w:r>
            <w:r w:rsidRPr="00665071">
              <w:t>approval</w:t>
            </w:r>
            <w:r>
              <w:t xml:space="preserve"> by calling the number listed on your health plan ID card before you can get medicine or services.</w:t>
            </w:r>
          </w:p>
          <w:p w:rsidR="003A706E" w:rsidRDefault="003A706E" w:rsidP="00C84F8C">
            <w:pPr>
              <w:pStyle w:val="iBAAGStandardText"/>
            </w:pPr>
          </w:p>
          <w:p w:rsidR="003A706E" w:rsidRDefault="003A706E" w:rsidP="00C84F8C">
            <w:pPr>
              <w:pStyle w:val="iBAAGStandardTextBold"/>
            </w:pPr>
            <w:r>
              <w:t xml:space="preserve">When do I need to call? </w:t>
            </w:r>
          </w:p>
          <w:p w:rsidR="003A706E" w:rsidRDefault="003A706E" w:rsidP="00C84F8C">
            <w:pPr>
              <w:pStyle w:val="iBAAGLevel1Bullets"/>
            </w:pPr>
            <w:r>
              <w:t xml:space="preserve">As soon as possible </w:t>
            </w:r>
          </w:p>
          <w:p w:rsidR="003A706E" w:rsidRDefault="003A706E" w:rsidP="00C84F8C">
            <w:pPr>
              <w:pStyle w:val="iBAAGStandardText"/>
            </w:pPr>
          </w:p>
          <w:p w:rsidR="003A706E" w:rsidRDefault="003A706E"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lastRenderedPageBreak/>
              <w:t>$500</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For any services provided at your office visit, additional co-pays, deductible or co-insurance may apply.</w:t>
            </w:r>
          </w:p>
          <w:p w:rsidR="00DC4CCD" w:rsidRDefault="00DC4CCD" w:rsidP="00DC4CCD">
            <w:pPr>
              <w:pStyle w:val="MandateStandardText"/>
            </w:pPr>
          </w:p>
          <w:p w:rsidR="00DC4CCD" w:rsidRPr="00741C44" w:rsidRDefault="00DC4CCD" w:rsidP="00DC4CCD">
            <w:pPr>
              <w:pStyle w:val="MandateStandardText"/>
              <w:rPr>
                <w:color w:val="auto"/>
              </w:rPr>
            </w:pPr>
            <w:r w:rsidRPr="00741C44">
              <w:rPr>
                <w:color w:val="auto"/>
              </w:rPr>
              <w:t xml:space="preserve">The deductible does not apply to follow up care from hearing tests for newborns from birth to </w:t>
            </w:r>
            <w:r w:rsidRPr="00741C44">
              <w:rPr>
                <w:rStyle w:val="MandateTextBoldChar"/>
                <w:color w:val="auto"/>
              </w:rPr>
              <w:t>24</w:t>
            </w:r>
            <w:r w:rsidRPr="00741C44">
              <w:rPr>
                <w:color w:val="auto"/>
              </w:rPr>
              <w:t xml:space="preserve"> months.</w:t>
            </w:r>
          </w:p>
          <w:p w:rsidR="00DC4CCD" w:rsidRPr="003F3B5E" w:rsidRDefault="00DC4CCD" w:rsidP="00C84F8C">
            <w:pPr>
              <w:pStyle w:val="iBAAGStandardText"/>
            </w:pPr>
          </w:p>
        </w:tc>
      </w:tr>
      <w:tr w:rsidR="003A706E" w:rsidRPr="003F3B5E" w:rsidTr="00004548">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004548">
        <w:tc>
          <w:tcPr>
            <w:tcW w:w="3517" w:type="dxa"/>
            <w:shd w:val="clear" w:color="auto" w:fill="FFFFFF" w:themeFill="background1"/>
          </w:tcPr>
          <w:p w:rsidR="003A706E" w:rsidRDefault="003A706E" w:rsidP="00C84F8C">
            <w:pPr>
              <w:pStyle w:val="iBAAGSituationBoxName"/>
            </w:pPr>
            <w:bookmarkStart w:id="59" w:name="Preventive_Care_Services"/>
            <w:r>
              <w:t>Preventive Care Services</w:t>
            </w:r>
            <w:bookmarkEnd w:id="59"/>
          </w:p>
          <w:p w:rsidR="003A706E" w:rsidRDefault="003A706E" w:rsidP="00C84F8C">
            <w:pPr>
              <w:pStyle w:val="iBAAGStandardText"/>
            </w:pPr>
          </w:p>
          <w:p w:rsidR="003A706E" w:rsidRDefault="003A706E" w:rsidP="00C84F8C">
            <w:pPr>
              <w:pStyle w:val="iBAAGStandardText"/>
            </w:pPr>
            <w:r w:rsidRPr="006A7CE4">
              <w:rPr>
                <w:rStyle w:val="iBAAGStandardTextBoldChar"/>
              </w:rPr>
              <w:t>What are preventive care services?</w:t>
            </w:r>
            <w:r>
              <w:t xml:space="preserve"> Services for the purpose of promoting good health and early detection of disease.  </w:t>
            </w:r>
          </w:p>
          <w:p w:rsidR="003A706E" w:rsidRDefault="003A706E" w:rsidP="00C84F8C">
            <w:pPr>
              <w:pStyle w:val="iBAAGStandardText"/>
            </w:pPr>
          </w:p>
          <w:p w:rsidR="003A706E" w:rsidRDefault="003A706E" w:rsidP="00C84F8C">
            <w:pPr>
              <w:pStyle w:val="iBAAGStandardText"/>
            </w:pPr>
            <w:r>
              <w:t xml:space="preserve">Preventive care services are not subject to cost-sharing (co-pays, deductibles and co-insurance) when performed by a network </w:t>
            </w:r>
            <w:r>
              <w:lastRenderedPageBreak/>
              <w:t xml:space="preserve">doctor and follow the comprehensive guidelines: </w:t>
            </w:r>
          </w:p>
          <w:p w:rsidR="003A706E" w:rsidRDefault="003A706E" w:rsidP="00C84F8C">
            <w:pPr>
              <w:pStyle w:val="iBAAGLevel1Bullets"/>
            </w:pPr>
            <w:r>
              <w:t xml:space="preserve">If supported by Health Resources and Services Administration (HRSA) </w:t>
            </w:r>
          </w:p>
          <w:p w:rsidR="003A706E" w:rsidRDefault="003A706E" w:rsidP="00C84F8C">
            <w:pPr>
              <w:pStyle w:val="iBAAGLevel1Bullets"/>
            </w:pPr>
            <w:r>
              <w:t xml:space="preserve">If the items or services have an “A” or “B” rating from the United States Preventive Services Task Force (USPSTF)  </w:t>
            </w:r>
          </w:p>
          <w:p w:rsidR="003A706E" w:rsidRDefault="003A706E" w:rsidP="00C84F8C">
            <w:pPr>
              <w:pStyle w:val="iBAAGLevel1Bullets"/>
            </w:pPr>
            <w:r>
              <w:t>If immunizations are recommended by the Advisory Committee on Immunization Practices (ACIP)</w:t>
            </w:r>
          </w:p>
          <w:p w:rsidR="003A706E" w:rsidRDefault="003A706E" w:rsidP="00C84F8C">
            <w:pPr>
              <w:pStyle w:val="iBAAGStandardText"/>
            </w:pPr>
          </w:p>
          <w:p w:rsidR="003A706E" w:rsidRDefault="003A706E" w:rsidP="00C84F8C">
            <w:pPr>
              <w:pStyle w:val="iBAAGStandardText"/>
            </w:pPr>
            <w:r>
              <w:t>Some examples include:</w:t>
            </w:r>
          </w:p>
          <w:p w:rsidR="003A706E" w:rsidRDefault="003A706E" w:rsidP="00C84F8C">
            <w:pPr>
              <w:pStyle w:val="iBAAGStandardText"/>
            </w:pPr>
          </w:p>
          <w:p w:rsidR="003A706E" w:rsidRDefault="003A706E" w:rsidP="00C84F8C">
            <w:pPr>
              <w:pStyle w:val="iBAAGStandardTextBold"/>
            </w:pPr>
            <w:r>
              <w:t>Well Baby/Child</w:t>
            </w:r>
          </w:p>
          <w:p w:rsidR="003A706E" w:rsidRDefault="003A706E" w:rsidP="00C84F8C">
            <w:pPr>
              <w:pStyle w:val="iBAAGLevel1Bullets"/>
            </w:pPr>
            <w:r>
              <w:t>Developmental assessment</w:t>
            </w:r>
          </w:p>
          <w:p w:rsidR="003A706E" w:rsidRDefault="003A706E" w:rsidP="00C84F8C">
            <w:pPr>
              <w:pStyle w:val="iBAAGLevel1Bullets"/>
            </w:pPr>
            <w:r>
              <w:t>Hearing screenings</w:t>
            </w:r>
          </w:p>
          <w:p w:rsidR="003A706E" w:rsidRDefault="003A706E" w:rsidP="00C84F8C">
            <w:pPr>
              <w:pStyle w:val="iBAAGLevel1Bullets"/>
            </w:pPr>
            <w:r>
              <w:t>Immunizations and boosters</w:t>
            </w:r>
          </w:p>
          <w:p w:rsidR="003A706E" w:rsidRDefault="003A706E" w:rsidP="00C84F8C">
            <w:pPr>
              <w:pStyle w:val="iBAAGLevel1Bullets"/>
            </w:pPr>
            <w:r>
              <w:t xml:space="preserve">Laboratory tests </w:t>
            </w:r>
          </w:p>
          <w:p w:rsidR="003A706E" w:rsidRDefault="003A706E" w:rsidP="00C84F8C">
            <w:pPr>
              <w:pStyle w:val="iBAAGLevel1Bullets"/>
            </w:pPr>
            <w:r>
              <w:t xml:space="preserve">Routine physical exam  </w:t>
            </w:r>
          </w:p>
          <w:p w:rsidR="003A706E" w:rsidRDefault="003A706E" w:rsidP="00C84F8C">
            <w:pPr>
              <w:pStyle w:val="iBAAGLevel1Bullets"/>
            </w:pPr>
            <w:r>
              <w:t xml:space="preserve">Vision screenings </w:t>
            </w:r>
          </w:p>
          <w:p w:rsidR="003A706E" w:rsidRDefault="003A706E" w:rsidP="00C84F8C">
            <w:pPr>
              <w:pStyle w:val="iBAAGStandardText"/>
            </w:pPr>
          </w:p>
          <w:p w:rsidR="003A706E" w:rsidRDefault="003A706E" w:rsidP="00C84F8C">
            <w:pPr>
              <w:pStyle w:val="iBAAGStandardTextBold"/>
            </w:pPr>
            <w:r>
              <w:t xml:space="preserve">Adult Immunizations </w:t>
            </w:r>
          </w:p>
          <w:p w:rsidR="003A706E" w:rsidRDefault="003A706E" w:rsidP="00C84F8C">
            <w:pPr>
              <w:pStyle w:val="iBAAGLevel1Bullets"/>
            </w:pPr>
            <w:r>
              <w:t xml:space="preserve">Immunizations as </w:t>
            </w:r>
            <w:r>
              <w:lastRenderedPageBreak/>
              <w:t xml:space="preserve">recommended by ACIP.  </w:t>
            </w:r>
          </w:p>
          <w:p w:rsidR="003A706E" w:rsidRDefault="003A706E" w:rsidP="00C84F8C">
            <w:pPr>
              <w:pStyle w:val="iBAAGStandardText"/>
            </w:pPr>
          </w:p>
          <w:p w:rsidR="003A706E" w:rsidRDefault="003A706E" w:rsidP="00C84F8C">
            <w:pPr>
              <w:pStyle w:val="iBAAGStandardTextBold"/>
            </w:pPr>
            <w:r>
              <w:t>Family Planning &amp; Reproductive Services</w:t>
            </w:r>
          </w:p>
          <w:p w:rsidR="003A706E" w:rsidRDefault="003A706E" w:rsidP="00C84F8C">
            <w:pPr>
              <w:pStyle w:val="iBAAGLevel1Bullets"/>
            </w:pPr>
            <w:r>
              <w:t xml:space="preserve">FDA-approved contraceptive methods. For example certain: </w:t>
            </w:r>
          </w:p>
          <w:p w:rsidR="003A706E" w:rsidRDefault="003A706E" w:rsidP="00C84F8C">
            <w:pPr>
              <w:pStyle w:val="iBAAGLevel2Bullets"/>
            </w:pPr>
            <w:r>
              <w:t xml:space="preserve">IUDs </w:t>
            </w:r>
          </w:p>
          <w:p w:rsidR="003A706E" w:rsidRDefault="003A706E" w:rsidP="00C84F8C">
            <w:pPr>
              <w:pStyle w:val="iBAAGLevel2Bullets"/>
            </w:pPr>
            <w:r>
              <w:t xml:space="preserve">Diaphragms </w:t>
            </w:r>
          </w:p>
          <w:p w:rsidR="003A706E" w:rsidRDefault="003A706E" w:rsidP="00C84F8C">
            <w:pPr>
              <w:pStyle w:val="iBAAGLevel2Bullets"/>
            </w:pPr>
            <w:r>
              <w:t xml:space="preserve">Cervical caps </w:t>
            </w:r>
          </w:p>
          <w:p w:rsidR="003A706E" w:rsidRDefault="003A706E" w:rsidP="00C84F8C">
            <w:pPr>
              <w:pStyle w:val="iBAAGLevel2Bullets"/>
            </w:pPr>
            <w:r>
              <w:t>Injections*</w:t>
            </w:r>
          </w:p>
          <w:p w:rsidR="003A706E" w:rsidRDefault="003A706E" w:rsidP="00C84F8C">
            <w:pPr>
              <w:pStyle w:val="iBAAGLevel1Bullets"/>
            </w:pPr>
            <w:r>
              <w:t>Counseling</w:t>
            </w:r>
          </w:p>
          <w:p w:rsidR="003A706E" w:rsidRDefault="003A706E" w:rsidP="00C84F8C">
            <w:pPr>
              <w:pStyle w:val="iBAAGLevel1Bullets"/>
            </w:pPr>
            <w:r>
              <w:t>Sterilization procedures for women.</w:t>
            </w:r>
          </w:p>
          <w:p w:rsidR="003A706E" w:rsidRDefault="003A706E" w:rsidP="00C84F8C">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C84F8C">
            <w:pPr>
              <w:pStyle w:val="iBAAGStandardText"/>
            </w:pPr>
          </w:p>
          <w:p w:rsidR="003A706E" w:rsidRDefault="003A706E" w:rsidP="00C84F8C">
            <w:pPr>
              <w:pStyle w:val="iBAAGStandardTextBold"/>
            </w:pPr>
            <w:r>
              <w:t>Well Adult</w:t>
            </w:r>
          </w:p>
          <w:p w:rsidR="003A706E" w:rsidRDefault="003A706E" w:rsidP="00C84F8C">
            <w:pPr>
              <w:pStyle w:val="iBAAGLevel1Bullets"/>
            </w:pPr>
            <w:r>
              <w:t xml:space="preserve">Annual physical exam </w:t>
            </w:r>
          </w:p>
          <w:p w:rsidR="003A706E" w:rsidRDefault="003A706E" w:rsidP="00C84F8C">
            <w:pPr>
              <w:pStyle w:val="iBAAGLevel1Bullets"/>
            </w:pPr>
            <w:r>
              <w:t xml:space="preserve">Blood pressure screening </w:t>
            </w:r>
          </w:p>
          <w:p w:rsidR="003A706E" w:rsidRDefault="003A706E" w:rsidP="00C84F8C">
            <w:pPr>
              <w:pStyle w:val="iBAAGLevel1Bullets"/>
            </w:pPr>
            <w:r>
              <w:t xml:space="preserve">Colorectal cancer screening </w:t>
            </w:r>
          </w:p>
          <w:p w:rsidR="003A706E" w:rsidRDefault="003A706E" w:rsidP="00C84F8C">
            <w:pPr>
              <w:pStyle w:val="iBAAGLevel1Bullets"/>
            </w:pPr>
            <w:r>
              <w:t>You may be eligible for additional screenings based on health care reform requirements.</w:t>
            </w:r>
          </w:p>
          <w:p w:rsidR="003A706E" w:rsidRDefault="003A706E" w:rsidP="00C84F8C">
            <w:pPr>
              <w:pStyle w:val="iBAAGStandardText"/>
            </w:pPr>
          </w:p>
          <w:p w:rsidR="003A706E" w:rsidRDefault="003A706E" w:rsidP="00C84F8C">
            <w:pPr>
              <w:pStyle w:val="iBAAGStandardTextBold"/>
            </w:pPr>
            <w:r>
              <w:t>Well Women</w:t>
            </w:r>
          </w:p>
          <w:p w:rsidR="003A706E" w:rsidRDefault="003A706E" w:rsidP="00C84F8C">
            <w:pPr>
              <w:pStyle w:val="iBAAGLevel1Bullets"/>
            </w:pPr>
            <w:r>
              <w:t xml:space="preserve">Annual pap smear </w:t>
            </w:r>
          </w:p>
          <w:p w:rsidR="003A706E" w:rsidRDefault="003A706E" w:rsidP="00C84F8C">
            <w:pPr>
              <w:pStyle w:val="iBAAGLevel1Bullets"/>
            </w:pPr>
            <w:r>
              <w:lastRenderedPageBreak/>
              <w:t xml:space="preserve">Breast examination </w:t>
            </w:r>
          </w:p>
          <w:p w:rsidR="003A706E" w:rsidRDefault="003A706E" w:rsidP="00C84F8C">
            <w:pPr>
              <w:pStyle w:val="iBAAGLevel1Bullets"/>
            </w:pPr>
            <w:r>
              <w:t xml:space="preserve">Laboratory and diagnostic services in connection with evaluating the pap smear  </w:t>
            </w:r>
          </w:p>
          <w:p w:rsidR="003A706E" w:rsidRDefault="003A706E" w:rsidP="00C84F8C">
            <w:pPr>
              <w:pStyle w:val="iBAAGLevel1Bullets"/>
            </w:pPr>
            <w:r>
              <w:t>Mammograms for the screening of breast cancer</w:t>
            </w:r>
          </w:p>
          <w:p w:rsidR="003A706E" w:rsidRDefault="003A706E" w:rsidP="00C84F8C">
            <w:pPr>
              <w:pStyle w:val="iBAAGLevel1Bullets"/>
            </w:pPr>
            <w:r>
              <w:t>Routine gynecological examination</w:t>
            </w:r>
          </w:p>
          <w:p w:rsidR="003A706E" w:rsidRDefault="003A706E" w:rsidP="00C84F8C">
            <w:pPr>
              <w:pStyle w:val="iBAAGStandardText"/>
            </w:pPr>
          </w:p>
          <w:p w:rsidR="003A706E" w:rsidRDefault="003A706E" w:rsidP="00C84F8C">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3A706E" w:rsidRDefault="003A706E" w:rsidP="00C84F8C">
            <w:pPr>
              <w:pStyle w:val="iBAAGStandardText"/>
            </w:pPr>
          </w:p>
          <w:p w:rsidR="003A706E" w:rsidRDefault="003A706E" w:rsidP="00C84F8C">
            <w:pPr>
              <w:pStyle w:val="iBAAGStandardTextBold"/>
            </w:pPr>
            <w:r>
              <w:t xml:space="preserve">Want more information? </w:t>
            </w:r>
          </w:p>
          <w:p w:rsidR="003A706E" w:rsidRDefault="003A706E" w:rsidP="00C84F8C">
            <w:pPr>
              <w:pStyle w:val="iBAAGStandardText"/>
            </w:pPr>
            <w:r>
              <w:lastRenderedPageBreak/>
              <w:t xml:space="preserve">View the </w:t>
            </w:r>
            <w:hyperlink r:id="rId52" w:history="1">
              <w:r w:rsidRPr="006A7CE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Lab, X-ray or other preventive tests</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lastRenderedPageBreak/>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326C33" w:rsidP="00C84F8C">
            <w:pPr>
              <w:pStyle w:val="iBAAGStandardText"/>
            </w:pPr>
            <w:r>
              <w:rPr>
                <w:rStyle w:val="iBAAGStandardTextBoldChar"/>
              </w:rPr>
              <w:t>50%</w:t>
            </w:r>
            <w:r w:rsidR="003A706E">
              <w:t xml:space="preserve"> co-insurance, after you pay the deductible.</w:t>
            </w:r>
          </w:p>
          <w:p w:rsidR="003A706E" w:rsidRDefault="003A706E" w:rsidP="00C84F8C">
            <w:pPr>
              <w:pStyle w:val="iBAAGStandardText"/>
            </w:pPr>
          </w:p>
          <w:p w:rsidR="00CD75C4" w:rsidRPr="00741C44" w:rsidRDefault="00CD75C4" w:rsidP="00CD75C4">
            <w:pPr>
              <w:pStyle w:val="iBAAGStandardText"/>
              <w:rPr>
                <w:color w:val="auto"/>
                <w:szCs w:val="22"/>
              </w:rPr>
            </w:pPr>
            <w:r w:rsidRPr="00741C44">
              <w:rPr>
                <w:color w:val="auto"/>
                <w:szCs w:val="22"/>
              </w:rPr>
              <w:t>No Charge for child immunizations. The annual deductible does not apply.</w:t>
            </w:r>
          </w:p>
          <w:p w:rsidR="00CD75C4" w:rsidRDefault="00CD75C4" w:rsidP="00C84F8C">
            <w:pPr>
              <w:pStyle w:val="iBAAGStandardText"/>
            </w:pPr>
          </w:p>
          <w:p w:rsidR="003A706E" w:rsidRPr="006A7CE4" w:rsidRDefault="003A706E" w:rsidP="00C84F8C">
            <w:pPr>
              <w:pStyle w:val="iBAAGStandardTextBold"/>
            </w:pPr>
            <w:r w:rsidRPr="006A7CE4">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lastRenderedPageBreak/>
              <w:t>Lab, X-ray or other preventive tests</w:t>
            </w:r>
          </w:p>
          <w:p w:rsidR="003A706E" w:rsidRDefault="003A706E" w:rsidP="00C84F8C">
            <w:pPr>
              <w:pStyle w:val="iBAAGStandardText"/>
            </w:pPr>
          </w:p>
          <w:p w:rsidR="003A706E" w:rsidRDefault="00326C33" w:rsidP="00C84F8C">
            <w:pPr>
              <w:pStyle w:val="iBAAGStandardText"/>
            </w:pPr>
            <w:r>
              <w:rPr>
                <w:rStyle w:val="iBAAGStandardTextBoldChar"/>
              </w:rPr>
              <w:t>50%</w:t>
            </w:r>
            <w:r w:rsidR="003A706E" w:rsidRPr="006A7CE4">
              <w:rPr>
                <w:rStyle w:val="iBAAGStandardTextBoldChar"/>
              </w:rPr>
              <w:t xml:space="preserve"> </w:t>
            </w:r>
            <w:r w:rsidR="003A706E">
              <w:t>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 xml:space="preserve">If you receive non-preventive services during your preventive visit, additional co-pays, deductibles, or co-insurances may apply. </w:t>
            </w:r>
          </w:p>
          <w:p w:rsidR="003A706E" w:rsidRDefault="003A706E" w:rsidP="00C84F8C">
            <w:pPr>
              <w:pStyle w:val="iBAAGStandardText"/>
            </w:pPr>
          </w:p>
          <w:p w:rsidR="003A706E" w:rsidRDefault="003A706E" w:rsidP="00C84F8C">
            <w:pPr>
              <w:pStyle w:val="iBAAGStandardText"/>
            </w:pPr>
            <w:r>
              <w:t>Travel specific vaccines are not covered.</w:t>
            </w:r>
          </w:p>
          <w:p w:rsidR="003A706E" w:rsidRDefault="003A706E" w:rsidP="00C84F8C">
            <w:pPr>
              <w:pStyle w:val="iBAAGStandardText"/>
            </w:pPr>
          </w:p>
          <w:p w:rsidR="003A706E" w:rsidRPr="003F3B5E" w:rsidRDefault="003A706E" w:rsidP="00C84F8C">
            <w:pPr>
              <w:pStyle w:val="iBAAGStandardText"/>
            </w:pPr>
          </w:p>
        </w:tc>
      </w:tr>
      <w:tr w:rsidR="003A706E" w:rsidRPr="003F3B5E" w:rsidTr="00004548">
        <w:tc>
          <w:tcPr>
            <w:tcW w:w="3517" w:type="dxa"/>
            <w:tcBorders>
              <w:bottom w:val="single" w:sz="4" w:space="0" w:color="000000" w:themeColor="text1"/>
            </w:tcBorders>
            <w:shd w:val="clear" w:color="auto" w:fill="31849B"/>
          </w:tcPr>
          <w:p w:rsidR="003A706E" w:rsidRPr="003F3B5E" w:rsidRDefault="003A706E" w:rsidP="00C84F8C">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C84F8C">
            <w:pPr>
              <w:pStyle w:val="iBAAGTableHeader"/>
            </w:pPr>
            <w:r w:rsidRPr="00E8503B">
              <w:t>Limits &amp; Exceptions</w:t>
            </w:r>
          </w:p>
        </w:tc>
      </w:tr>
      <w:tr w:rsidR="003A706E" w:rsidRPr="003F3B5E" w:rsidTr="00004548">
        <w:tc>
          <w:tcPr>
            <w:tcW w:w="3517" w:type="dxa"/>
            <w:shd w:val="clear" w:color="auto" w:fill="FFFFFF" w:themeFill="background1"/>
          </w:tcPr>
          <w:p w:rsidR="003A706E" w:rsidRPr="00295D8E" w:rsidRDefault="003A706E" w:rsidP="00C84F8C">
            <w:pPr>
              <w:pStyle w:val="iBAAGSituationBoxName"/>
            </w:pPr>
            <w:bookmarkStart w:id="60" w:name="Virtual_Visit"/>
            <w:r w:rsidRPr="00295D8E">
              <w:t>Virtual Visit</w:t>
            </w:r>
            <w:bookmarkEnd w:id="60"/>
          </w:p>
          <w:p w:rsidR="003A706E" w:rsidRDefault="003A706E" w:rsidP="00C84F8C"/>
          <w:p w:rsidR="003A706E" w:rsidRPr="00295D8E" w:rsidRDefault="003A706E" w:rsidP="00C84F8C">
            <w:pPr>
              <w:pStyle w:val="iBAAGStandardTextBold"/>
            </w:pPr>
            <w:r w:rsidRPr="00295D8E">
              <w:t>What is a virtual visit?</w:t>
            </w:r>
          </w:p>
          <w:p w:rsidR="003A706E" w:rsidRPr="00295D8E" w:rsidRDefault="003A706E" w:rsidP="00C84F8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3A706E" w:rsidRPr="00295D8E" w:rsidRDefault="003A706E" w:rsidP="00C84F8C">
            <w:pPr>
              <w:pStyle w:val="iBAAGStandardText"/>
            </w:pPr>
          </w:p>
          <w:p w:rsidR="003A706E" w:rsidRPr="00295D8E" w:rsidRDefault="003A706E" w:rsidP="00C84F8C">
            <w:pPr>
              <w:pStyle w:val="iBAAGStandardText"/>
            </w:pPr>
            <w:r w:rsidRPr="00295D8E">
              <w:t>Not all medical conditions can be treated through virtual visits. The virtual visit doctor will identify if you need to see an in-person doctor for treatment.</w:t>
            </w:r>
          </w:p>
          <w:p w:rsidR="003A706E" w:rsidRPr="00295D8E" w:rsidRDefault="003A706E" w:rsidP="00C84F8C">
            <w:pPr>
              <w:pStyle w:val="iBAAGStandardText"/>
            </w:pPr>
          </w:p>
          <w:p w:rsidR="003A706E" w:rsidRPr="00295D8E" w:rsidRDefault="003A706E" w:rsidP="00C84F8C">
            <w:pPr>
              <w:pStyle w:val="iBAAGStandardTextBold"/>
            </w:pPr>
            <w:r w:rsidRPr="00295D8E">
              <w:t>When is virtual visit care available?</w:t>
            </w:r>
          </w:p>
          <w:p w:rsidR="003A706E" w:rsidRPr="00295D8E" w:rsidRDefault="003A706E" w:rsidP="00C84F8C">
            <w:pPr>
              <w:pStyle w:val="iBAAGStandardText"/>
            </w:pPr>
            <w:r w:rsidRPr="00295D8E">
              <w:t xml:space="preserve">Virtual visit is available 24 </w:t>
            </w:r>
            <w:r w:rsidRPr="00295D8E">
              <w:lastRenderedPageBreak/>
              <w:t>hours a day, 7 days a week.</w:t>
            </w:r>
          </w:p>
          <w:p w:rsidR="003A706E" w:rsidRPr="00295D8E" w:rsidRDefault="003A706E" w:rsidP="00C84F8C"/>
        </w:tc>
        <w:tc>
          <w:tcPr>
            <w:tcW w:w="3330" w:type="dxa"/>
            <w:shd w:val="clear" w:color="auto" w:fill="FFFFFF" w:themeFill="background1"/>
          </w:tcPr>
          <w:p w:rsidR="003A706E" w:rsidRDefault="003A706E" w:rsidP="00C84F8C">
            <w:pPr>
              <w:pStyle w:val="iBAAGStandardText"/>
            </w:pPr>
          </w:p>
          <w:p w:rsidR="003A706E" w:rsidRDefault="003A706E" w:rsidP="00C84F8C">
            <w:r>
              <w:rPr>
                <w:rStyle w:val="MemberViewBoldChar"/>
                <w:rFonts w:eastAsiaTheme="minorHAnsi"/>
              </w:rPr>
              <w:t>No Charge</w:t>
            </w:r>
          </w:p>
          <w:p w:rsidR="003A706E" w:rsidRDefault="003A706E" w:rsidP="00C84F8C">
            <w:r>
              <w:rPr>
                <w:rStyle w:val="iBAAGStandardTextChar"/>
              </w:rP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Pr="00295D8E" w:rsidRDefault="003A706E" w:rsidP="00C84F8C">
            <w:pPr>
              <w:pStyle w:val="iBAAGStandardText"/>
            </w:pPr>
          </w:p>
        </w:tc>
        <w:tc>
          <w:tcPr>
            <w:tcW w:w="3330" w:type="dxa"/>
            <w:shd w:val="clear" w:color="auto" w:fill="FFFFFF" w:themeFill="background1"/>
          </w:tcPr>
          <w:p w:rsidR="003A706E" w:rsidRDefault="00232DD7" w:rsidP="00C84F8C">
            <w:pPr>
              <w:pStyle w:val="iBAAGStandardText"/>
            </w:pPr>
            <w:r>
              <w:rPr>
                <w:rStyle w:val="iBAAGStandardTextBoldChar"/>
              </w:rPr>
              <w:t>50%</w:t>
            </w:r>
            <w:r>
              <w:t xml:space="preserve"> </w:t>
            </w:r>
            <w:r w:rsidR="003A706E">
              <w:t>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Pr="00295D8E" w:rsidRDefault="003A706E" w:rsidP="00C84F8C">
            <w:pPr>
              <w:pStyle w:val="iBAAGStandardText"/>
            </w:pPr>
            <w:r>
              <w:t>No</w:t>
            </w:r>
          </w:p>
        </w:tc>
        <w:tc>
          <w:tcPr>
            <w:tcW w:w="3330" w:type="dxa"/>
            <w:shd w:val="clear" w:color="auto" w:fill="FFFFFF" w:themeFill="background1"/>
          </w:tcPr>
          <w:p w:rsidR="003A706E" w:rsidRPr="00295D8E" w:rsidRDefault="003A706E" w:rsidP="00C84F8C">
            <w:pPr>
              <w:pStyle w:val="iBAAGStandardText"/>
            </w:pPr>
            <w:r w:rsidRPr="00295D8E">
              <w:t>None</w:t>
            </w:r>
          </w:p>
        </w:tc>
      </w:tr>
      <w:tr w:rsidR="003A706E" w:rsidRPr="003F3B5E" w:rsidTr="00004548">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004548">
        <w:tc>
          <w:tcPr>
            <w:tcW w:w="3517" w:type="dxa"/>
            <w:shd w:val="clear" w:color="auto" w:fill="FFFFFF" w:themeFill="background1"/>
          </w:tcPr>
          <w:p w:rsidR="003A706E" w:rsidRPr="00AF43A5" w:rsidRDefault="003A706E" w:rsidP="00C84F8C">
            <w:pPr>
              <w:pStyle w:val="iBAAGSituationBoxName"/>
            </w:pPr>
            <w:bookmarkStart w:id="61" w:name="Vision_Services"/>
            <w:r w:rsidRPr="00AF43A5">
              <w:t>Vision Services</w:t>
            </w:r>
            <w:bookmarkEnd w:id="61"/>
          </w:p>
          <w:p w:rsidR="003A706E" w:rsidRPr="00AF43A5" w:rsidRDefault="003A706E" w:rsidP="00C84F8C">
            <w:pPr>
              <w:pStyle w:val="iBAAGStandardText"/>
            </w:pPr>
          </w:p>
          <w:p w:rsidR="003A706E" w:rsidRPr="00AF43A5" w:rsidRDefault="003A706E" w:rsidP="00C84F8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C84F8C">
            <w:pPr>
              <w:pStyle w:val="iBAAGStandardText"/>
            </w:pPr>
          </w:p>
          <w:p w:rsidR="003A706E" w:rsidRPr="00AF43A5" w:rsidRDefault="003A706E" w:rsidP="00C84F8C">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3A706E" w:rsidRPr="00AF43A5" w:rsidRDefault="003A706E" w:rsidP="00C84F8C">
            <w:pPr>
              <w:pStyle w:val="iBAAGStandardText"/>
            </w:pPr>
          </w:p>
          <w:p w:rsidR="003A706E" w:rsidRPr="00AF43A5" w:rsidRDefault="003A706E" w:rsidP="00C84F8C">
            <w:pPr>
              <w:pStyle w:val="iBAAGStandardTextBold"/>
            </w:pPr>
            <w:r w:rsidRPr="00AF43A5">
              <w:t xml:space="preserve">Want more information? </w:t>
            </w:r>
          </w:p>
          <w:p w:rsidR="003A706E" w:rsidRPr="00AF43A5" w:rsidRDefault="003A706E" w:rsidP="00C84F8C">
            <w:pPr>
              <w:pStyle w:val="iBAAGStandardText"/>
            </w:pPr>
            <w:r w:rsidRPr="00AF43A5">
              <w:t xml:space="preserve">View the </w:t>
            </w:r>
            <w:hyperlink r:id="rId53" w:history="1">
              <w:r w:rsidRPr="00AF43A5">
                <w:rPr>
                  <w:rStyle w:val="Hyperlinks"/>
                </w:rPr>
                <w:t>glossary</w:t>
              </w:r>
            </w:hyperlink>
            <w:r w:rsidRPr="00AF43A5">
              <w:t xml:space="preserve"> for definitions.</w:t>
            </w:r>
          </w:p>
          <w:p w:rsidR="003A706E" w:rsidRPr="00AF43A5" w:rsidRDefault="003A706E" w:rsidP="00C84F8C">
            <w:pPr>
              <w:pStyle w:val="iBAAGStandardText"/>
            </w:pPr>
          </w:p>
        </w:tc>
        <w:tc>
          <w:tcPr>
            <w:tcW w:w="3330" w:type="dxa"/>
            <w:shd w:val="clear" w:color="auto" w:fill="FFFFFF" w:themeFill="background1"/>
          </w:tcPr>
          <w:p w:rsidR="003A706E" w:rsidRPr="00AF43A5" w:rsidRDefault="003A706E" w:rsidP="00C84F8C">
            <w:pPr>
              <w:pStyle w:val="iBAAGStandardText"/>
            </w:pPr>
            <w:r w:rsidRPr="00AF43A5">
              <w:t>Network benefits are not covered.</w:t>
            </w:r>
          </w:p>
          <w:p w:rsidR="003A706E" w:rsidRPr="00AF43A5" w:rsidRDefault="003A706E" w:rsidP="00C84F8C">
            <w:pPr>
              <w:pStyle w:val="iBAAGStandardText"/>
            </w:pPr>
          </w:p>
        </w:tc>
        <w:tc>
          <w:tcPr>
            <w:tcW w:w="3330" w:type="dxa"/>
            <w:shd w:val="clear" w:color="auto" w:fill="FFFFFF" w:themeFill="background1"/>
          </w:tcPr>
          <w:p w:rsidR="003A706E" w:rsidRPr="00AF43A5" w:rsidRDefault="00326C33" w:rsidP="00C84F8C">
            <w:pPr>
              <w:pStyle w:val="iBAAGStandardText"/>
            </w:pPr>
            <w:r w:rsidRPr="00326C33">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C84F8C">
            <w:pPr>
              <w:pStyle w:val="iBAAGStandardText"/>
            </w:pPr>
            <w:r w:rsidRPr="00AF43A5">
              <w:t>No coverage for vision services</w:t>
            </w:r>
            <w:r>
              <w:t>.</w:t>
            </w:r>
          </w:p>
          <w:p w:rsidR="003A706E" w:rsidRPr="00AF43A5"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tandardText"/>
            </w:pPr>
            <w:r>
              <w:t xml:space="preserve">Certain genetic testing services may be subject to medical necessity review, </w:t>
            </w:r>
            <w:r>
              <w:lastRenderedPageBreak/>
              <w:t xml:space="preserve">may not be covered and may result in member liability. </w:t>
            </w:r>
          </w:p>
          <w:p w:rsidR="003A706E" w:rsidRDefault="003A706E" w:rsidP="00C84F8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C84F8C">
        <w:tc>
          <w:tcPr>
            <w:tcW w:w="13507" w:type="dxa"/>
            <w:gridSpan w:val="2"/>
            <w:tcBorders>
              <w:bottom w:val="single" w:sz="4" w:space="0" w:color="000000" w:themeColor="text1"/>
            </w:tcBorders>
            <w:shd w:val="clear" w:color="auto" w:fill="C00000"/>
          </w:tcPr>
          <w:p w:rsidR="003A706E" w:rsidRPr="00FF6B61" w:rsidRDefault="003A706E" w:rsidP="00C84F8C">
            <w:pPr>
              <w:pStyle w:val="iBAAGTableHeader"/>
            </w:pPr>
            <w:r w:rsidRPr="00FF6B61">
              <w:lastRenderedPageBreak/>
              <w:t>Plan Information</w:t>
            </w:r>
          </w:p>
        </w:tc>
      </w:tr>
      <w:tr w:rsidR="003A706E" w:rsidRPr="00FF6B61" w:rsidTr="00C84F8C">
        <w:tc>
          <w:tcPr>
            <w:tcW w:w="3517" w:type="dxa"/>
            <w:shd w:val="clear" w:color="auto" w:fill="F2DBDB"/>
          </w:tcPr>
          <w:p w:rsidR="003A706E" w:rsidRPr="00FF6B61" w:rsidRDefault="003A706E" w:rsidP="00C84F8C">
            <w:pPr>
              <w:pStyle w:val="iBAAGSituationBoxName"/>
            </w:pPr>
            <w:bookmarkStart w:id="63" w:name="Hemophilia_Quick_Tip"/>
            <w:r w:rsidRPr="00FF6B61">
              <w:t>Hemophilia Quick Tip</w:t>
            </w:r>
            <w:bookmarkEnd w:id="63"/>
          </w:p>
        </w:tc>
        <w:tc>
          <w:tcPr>
            <w:tcW w:w="9990" w:type="dxa"/>
            <w:shd w:val="clear" w:color="auto" w:fill="F2DBDB"/>
          </w:tcPr>
          <w:p w:rsidR="003A706E" w:rsidRDefault="003A706E" w:rsidP="00C84F8C">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C84F8C"/>
          <w:p w:rsidR="003A706E" w:rsidRDefault="003A706E" w:rsidP="00C84F8C">
            <w:pPr>
              <w:pStyle w:val="iBAAGLevel1Bullets"/>
            </w:pPr>
            <w:r>
              <w:t>If hemophilia factor is a part of a carve-out situation, the carve-out Pharmacy Benefit Manager and/or Specialty Pharmacy vendor should be contacted to confirm coverage.</w:t>
            </w:r>
          </w:p>
          <w:p w:rsidR="003A706E" w:rsidRDefault="003A706E" w:rsidP="00C84F8C"/>
          <w:p w:rsidR="003A706E" w:rsidRDefault="003A706E" w:rsidP="00C84F8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3A706E" w:rsidRDefault="003A706E" w:rsidP="00C84F8C"/>
          <w:p w:rsidR="003A706E" w:rsidRDefault="003A706E" w:rsidP="00C84F8C">
            <w:pPr>
              <w:pStyle w:val="iBAAGLevel1Bullets"/>
            </w:pPr>
            <w:r>
              <w:t xml:space="preserve">If administered during an emergency room visit, refer to Emergency Health Services – Outpatient for more information. </w:t>
            </w:r>
          </w:p>
          <w:p w:rsidR="003A706E" w:rsidRDefault="003A706E" w:rsidP="00C84F8C"/>
          <w:p w:rsidR="003A706E" w:rsidRDefault="003A706E" w:rsidP="00C84F8C">
            <w:pPr>
              <w:pStyle w:val="iBAAGLevel1Bullets"/>
            </w:pPr>
            <w:r>
              <w:t xml:space="preserve">If self-administered (self-injected, self-infused, </w:t>
            </w:r>
            <w:proofErr w:type="spellStart"/>
            <w:r>
              <w:t>etc</w:t>
            </w:r>
            <w:proofErr w:type="spellEnd"/>
            <w:r>
              <w:t xml:space="preserve">), refer to Prescription Drugs for more information. </w:t>
            </w:r>
          </w:p>
          <w:p w:rsidR="003A706E" w:rsidRPr="00FF6B61" w:rsidRDefault="003A706E" w:rsidP="00C84F8C">
            <w:pPr>
              <w:pStyle w:val="iBAAGStandardText"/>
            </w:pPr>
          </w:p>
        </w:tc>
      </w:tr>
      <w:tr w:rsidR="003A706E" w:rsidRPr="00991364" w:rsidTr="00C84F8C">
        <w:tc>
          <w:tcPr>
            <w:tcW w:w="13507" w:type="dxa"/>
            <w:gridSpan w:val="2"/>
            <w:tcBorders>
              <w:bottom w:val="single" w:sz="4" w:space="0" w:color="000000" w:themeColor="text1"/>
            </w:tcBorders>
            <w:shd w:val="clear" w:color="auto" w:fill="C00000"/>
          </w:tcPr>
          <w:p w:rsidR="003A706E" w:rsidRPr="00991364" w:rsidRDefault="003A706E" w:rsidP="00C84F8C">
            <w:pPr>
              <w:pStyle w:val="iBAAGTableHeader"/>
            </w:pPr>
            <w:r w:rsidRPr="00992E90">
              <w:rPr>
                <w:rFonts w:cs="Arial"/>
              </w:rPr>
              <w:t>Plan Information</w:t>
            </w:r>
          </w:p>
        </w:tc>
      </w:tr>
      <w:tr w:rsidR="003A706E" w:rsidRPr="00991364" w:rsidTr="00C84F8C">
        <w:tc>
          <w:tcPr>
            <w:tcW w:w="3517" w:type="dxa"/>
            <w:shd w:val="clear" w:color="auto" w:fill="F2DBDB"/>
          </w:tcPr>
          <w:p w:rsidR="003A706E" w:rsidRDefault="003A706E" w:rsidP="00C84F8C">
            <w:pPr>
              <w:pStyle w:val="iBAAGSituationBoxName"/>
            </w:pPr>
            <w:bookmarkStart w:id="64" w:name="Multiple_Surgical_Procedures"/>
            <w:r w:rsidRPr="00872B3F">
              <w:t>Multiple Surgical Procedures</w:t>
            </w:r>
            <w:bookmarkEnd w:id="64"/>
          </w:p>
          <w:p w:rsidR="003A706E" w:rsidRPr="00991364" w:rsidRDefault="003A706E" w:rsidP="00C84F8C">
            <w:pPr>
              <w:pStyle w:val="iBAAGSituationBoxName"/>
            </w:pPr>
          </w:p>
        </w:tc>
        <w:tc>
          <w:tcPr>
            <w:tcW w:w="9990" w:type="dxa"/>
            <w:shd w:val="clear" w:color="auto" w:fill="F2DBDB"/>
          </w:tcPr>
          <w:p w:rsidR="003A706E" w:rsidRPr="00A115ED" w:rsidRDefault="003A706E" w:rsidP="00C84F8C">
            <w:pPr>
              <w:pStyle w:val="iBAAGStandardText"/>
              <w:rPr>
                <w:b/>
              </w:rPr>
            </w:pPr>
            <w:r w:rsidRPr="00A115ED">
              <w:t>100/50/50</w:t>
            </w:r>
          </w:p>
          <w:p w:rsidR="003A706E" w:rsidRPr="00991364" w:rsidRDefault="003A706E" w:rsidP="00C84F8C"/>
        </w:tc>
      </w:tr>
      <w:tr w:rsidR="003A706E" w:rsidRPr="00FD271F" w:rsidTr="00C84F8C">
        <w:tc>
          <w:tcPr>
            <w:tcW w:w="13507" w:type="dxa"/>
            <w:gridSpan w:val="2"/>
            <w:tcBorders>
              <w:bottom w:val="single" w:sz="4" w:space="0" w:color="000000" w:themeColor="text1"/>
            </w:tcBorders>
            <w:shd w:val="clear" w:color="auto" w:fill="C00000"/>
          </w:tcPr>
          <w:p w:rsidR="003A706E" w:rsidRPr="00FD271F" w:rsidRDefault="003A706E" w:rsidP="00C84F8C">
            <w:pPr>
              <w:pStyle w:val="iBAAGTableHeader"/>
            </w:pPr>
            <w:r w:rsidRPr="00992E90">
              <w:t>Plan Information</w:t>
            </w:r>
          </w:p>
        </w:tc>
      </w:tr>
      <w:tr w:rsidR="003A706E" w:rsidRPr="00FD271F" w:rsidTr="00C84F8C">
        <w:tc>
          <w:tcPr>
            <w:tcW w:w="3517" w:type="dxa"/>
            <w:shd w:val="clear" w:color="auto" w:fill="F2DBDB"/>
          </w:tcPr>
          <w:p w:rsidR="003A706E" w:rsidRPr="00FD271F" w:rsidRDefault="003A706E" w:rsidP="00C84F8C">
            <w:pPr>
              <w:pStyle w:val="iBAAGSituationBoxName"/>
            </w:pPr>
            <w:bookmarkStart w:id="65" w:name="NonOffice_Based_Lab_and_Diagnostic_Proce"/>
            <w:r w:rsidRPr="00FD271F">
              <w:t xml:space="preserve">Non-Network Office Based Lab and </w:t>
            </w:r>
            <w:r w:rsidRPr="00FD271F">
              <w:lastRenderedPageBreak/>
              <w:t>Diagnostic Processing (NOBLX)</w:t>
            </w:r>
            <w:bookmarkEnd w:id="65"/>
          </w:p>
        </w:tc>
        <w:tc>
          <w:tcPr>
            <w:tcW w:w="9990" w:type="dxa"/>
            <w:shd w:val="clear" w:color="auto" w:fill="F2DBDB"/>
          </w:tcPr>
          <w:p w:rsidR="003A706E" w:rsidRDefault="003A706E" w:rsidP="00C84F8C">
            <w:pPr>
              <w:pStyle w:val="iBAAGStandardText"/>
            </w:pPr>
            <w:r>
              <w:lastRenderedPageBreak/>
              <w:t xml:space="preserve">For NOBLX logic click </w:t>
            </w:r>
            <w:hyperlink r:id="rId54"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326C33" w:rsidRPr="00326C33">
              <w:rPr>
                <w:rStyle w:val="InstructionalTextChar"/>
                <w:b w:val="0"/>
                <w:color w:val="000000"/>
              </w:rPr>
              <w:t>TX</w:t>
            </w:r>
          </w:p>
          <w:p w:rsidR="003A706E" w:rsidRPr="00FD271F" w:rsidRDefault="003A706E" w:rsidP="00C84F8C">
            <w:pPr>
              <w:pStyle w:val="iBAAGLevel1Bullets"/>
            </w:pPr>
            <w:r>
              <w:t xml:space="preserve">Product Code: </w:t>
            </w:r>
            <w:r w:rsidR="00326C33" w:rsidRPr="00326C33">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844E7E">
        <w:tc>
          <w:tcPr>
            <w:tcW w:w="13507" w:type="dxa"/>
            <w:gridSpan w:val="4"/>
            <w:shd w:val="clear" w:color="auto" w:fill="DAEEF3"/>
          </w:tcPr>
          <w:p w:rsidR="003A706E" w:rsidRPr="003F3B5E" w:rsidRDefault="003A706E" w:rsidP="00C84F8C">
            <w:pPr>
              <w:pStyle w:val="iBAAGMajorSectionHeader"/>
            </w:pPr>
            <w:bookmarkStart w:id="66" w:name="Family_Planning"/>
            <w:r>
              <w:t>Family Planning</w:t>
            </w:r>
            <w:bookmarkEnd w:id="66"/>
          </w:p>
        </w:tc>
      </w:tr>
      <w:tr w:rsidR="003A706E" w:rsidRPr="003F3B5E" w:rsidTr="00844E7E">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C84F8C">
            <w:pPr>
              <w:pStyle w:val="iBAAGTableHeader"/>
            </w:pPr>
            <w:r w:rsidRPr="00A115ED">
              <w:rPr>
                <w:rFonts w:cs="Arial"/>
                <w:szCs w:val="26"/>
              </w:rPr>
              <w:t>About Your Benefits</w:t>
            </w:r>
          </w:p>
        </w:tc>
      </w:tr>
      <w:tr w:rsidR="003A706E" w:rsidRPr="003F3B5E" w:rsidTr="00844E7E">
        <w:tblPrEx>
          <w:shd w:val="clear" w:color="auto" w:fill="auto"/>
        </w:tblPrEx>
        <w:tc>
          <w:tcPr>
            <w:tcW w:w="3517" w:type="dxa"/>
            <w:shd w:val="clear" w:color="auto" w:fill="FFFFFF" w:themeFill="background1"/>
          </w:tcPr>
          <w:p w:rsidR="003A706E" w:rsidRPr="003F3B5E" w:rsidRDefault="003A706E" w:rsidP="00C84F8C">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rsidR="003A706E" w:rsidRPr="003F3B5E" w:rsidRDefault="003A706E" w:rsidP="00C84F8C">
            <w:pPr>
              <w:pStyle w:val="iBAAGStandardText"/>
            </w:pPr>
            <w:r>
              <w:t>Not Applicable</w:t>
            </w:r>
          </w:p>
        </w:tc>
      </w:tr>
      <w:tr w:rsidR="003A706E" w:rsidRPr="003F3B5E" w:rsidTr="00844E7E">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Limits &amp; Exceptions</w:t>
            </w:r>
          </w:p>
        </w:tc>
      </w:tr>
      <w:tr w:rsidR="003A706E" w:rsidRPr="003F3B5E" w:rsidTr="00844E7E">
        <w:tblPrEx>
          <w:shd w:val="clear" w:color="auto" w:fill="auto"/>
        </w:tblPrEx>
        <w:tc>
          <w:tcPr>
            <w:tcW w:w="3517" w:type="dxa"/>
            <w:shd w:val="clear" w:color="auto" w:fill="FFFFFF" w:themeFill="background1"/>
          </w:tcPr>
          <w:p w:rsidR="003A706E" w:rsidRPr="00A71FC9" w:rsidRDefault="003A706E" w:rsidP="00C84F8C">
            <w:pPr>
              <w:pStyle w:val="iBAAGSituationBoxName"/>
            </w:pPr>
            <w:bookmarkStart w:id="68" w:name="Infertility_Reproductive_Services"/>
            <w:r w:rsidRPr="00A71FC9">
              <w:t>Infertility &amp; Reproductive Services</w:t>
            </w:r>
            <w:bookmarkEnd w:id="68"/>
          </w:p>
          <w:p w:rsidR="003A706E" w:rsidRPr="00A71FC9" w:rsidRDefault="003A706E" w:rsidP="00C84F8C"/>
          <w:p w:rsidR="003A706E" w:rsidRPr="00A71FC9" w:rsidRDefault="003A706E" w:rsidP="00C84F8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Pr="00A71FC9" w:rsidRDefault="003A706E" w:rsidP="00C84F8C"/>
          <w:p w:rsidR="003A706E" w:rsidRPr="00A71FC9" w:rsidRDefault="003A706E" w:rsidP="00C84F8C">
            <w:pPr>
              <w:pStyle w:val="iBAAGStandardTextBold"/>
            </w:pPr>
            <w:r w:rsidRPr="00A71FC9">
              <w:t>What are covered reproductive services?</w:t>
            </w:r>
          </w:p>
          <w:p w:rsidR="003A706E" w:rsidRPr="00A71FC9" w:rsidRDefault="003A706E" w:rsidP="00C84F8C">
            <w:pPr>
              <w:pStyle w:val="iBAAGLevel2Bullets"/>
            </w:pPr>
            <w:r w:rsidRPr="00A71FC9">
              <w:lastRenderedPageBreak/>
              <w:t xml:space="preserve">Voluntary sterilization </w:t>
            </w:r>
          </w:p>
          <w:p w:rsidR="003A706E" w:rsidRPr="00A71FC9" w:rsidRDefault="003A706E" w:rsidP="00C84F8C">
            <w:pPr>
              <w:pStyle w:val="iBAAGLevel2Bullets"/>
            </w:pPr>
            <w:r w:rsidRPr="00A71FC9">
              <w:t>Contraceptive services</w:t>
            </w:r>
            <w:r>
              <w:t xml:space="preserve"> including emergency contraceptives</w:t>
            </w:r>
          </w:p>
          <w:p w:rsidR="003A706E" w:rsidRPr="00A71FC9" w:rsidRDefault="003A706E" w:rsidP="00C84F8C"/>
          <w:p w:rsidR="003A706E" w:rsidRPr="00A71FC9" w:rsidRDefault="003A706E" w:rsidP="00C84F8C">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C84F8C"/>
          <w:p w:rsidR="003A706E" w:rsidRPr="00A71FC9" w:rsidRDefault="003A706E" w:rsidP="00C84F8C">
            <w:pPr>
              <w:pStyle w:val="iBAAGStandardTextBold"/>
            </w:pPr>
            <w:r w:rsidRPr="00A71FC9">
              <w:t xml:space="preserve">Want more information? </w:t>
            </w:r>
          </w:p>
          <w:p w:rsidR="003A706E" w:rsidRPr="00A71FC9" w:rsidRDefault="003A706E" w:rsidP="00C84F8C">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C84F8C"/>
        </w:tc>
        <w:tc>
          <w:tcPr>
            <w:tcW w:w="3330" w:type="dxa"/>
            <w:shd w:val="clear" w:color="auto" w:fill="FFFFFF" w:themeFill="background1"/>
          </w:tcPr>
          <w:p w:rsidR="003A706E" w:rsidRDefault="003A706E" w:rsidP="00C84F8C">
            <w:pPr>
              <w:pStyle w:val="iBAAGStandardTextBold"/>
            </w:pPr>
            <w:r>
              <w:lastRenderedPageBreak/>
              <w:t>Diagnosis and treatment of medical 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 xml:space="preserve">The amount you pay is based on where the </w:t>
            </w:r>
            <w:r>
              <w:lastRenderedPageBreak/>
              <w:t>covered health service is provided.</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Diagnosis and treatment of medical 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 xml:space="preserve">The amount you pay is based on where the </w:t>
            </w:r>
            <w:r>
              <w:lastRenderedPageBreak/>
              <w:t>covered health service is provided.</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
            </w:pPr>
            <w:r>
              <w:t>No coverage for:</w:t>
            </w:r>
          </w:p>
          <w:p w:rsidR="003A706E" w:rsidRDefault="003A706E" w:rsidP="00C84F8C">
            <w:pPr>
              <w:pStyle w:val="iBAAGLevel1Bullets"/>
            </w:pPr>
            <w:r>
              <w:t>Services and related expenses for infertility treatments.</w:t>
            </w:r>
          </w:p>
          <w:p w:rsidR="003A706E" w:rsidRDefault="003A706E" w:rsidP="00C84F8C">
            <w:pPr>
              <w:pStyle w:val="iBAAGLevel1Bullets"/>
            </w:pPr>
            <w:r>
              <w:t>Gestational (surrogate) carrier, donor eggs, donor sperm and host uterus.</w:t>
            </w:r>
          </w:p>
          <w:p w:rsidR="003A706E" w:rsidRDefault="003A706E" w:rsidP="00C84F8C">
            <w:pPr>
              <w:pStyle w:val="iBAAGLevel1Bullets"/>
            </w:pPr>
            <w:r>
              <w:t xml:space="preserve">The reversal of voluntary </w:t>
            </w:r>
            <w:r>
              <w:lastRenderedPageBreak/>
              <w:t>sterilization.</w:t>
            </w:r>
          </w:p>
          <w:p w:rsidR="003A706E" w:rsidRDefault="003A706E" w:rsidP="00C84F8C">
            <w:pPr>
              <w:pStyle w:val="iBAAGLevel1Bullets"/>
            </w:pPr>
            <w:r>
              <w:t>Health services and related expenses for surgical, non-surgical, or drug-induced pregnancy termination, except when considered medically necessary. Some examples are: molar pregnancy, ectopic pregnancy or miscarriage.</w:t>
            </w:r>
          </w:p>
          <w:p w:rsidR="003A706E" w:rsidRPr="003F3B5E"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r>
    </w:tbl>
    <w:p w:rsidR="003A706E" w:rsidRPr="006E2BEA" w:rsidRDefault="003A706E" w:rsidP="003A706E"/>
    <w:p w:rsidR="003A706E" w:rsidRPr="00603028" w:rsidRDefault="003A706E" w:rsidP="003A706E">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C84F8C">
        <w:tc>
          <w:tcPr>
            <w:tcW w:w="13507" w:type="dxa"/>
            <w:shd w:val="clear" w:color="auto" w:fill="DAEEF3"/>
          </w:tcPr>
          <w:p w:rsidR="003A706E" w:rsidRPr="003F3B5E" w:rsidRDefault="003A706E" w:rsidP="00C84F8C">
            <w:pPr>
              <w:pStyle w:val="iBAAGMajorSectionHeader"/>
            </w:pPr>
            <w:bookmarkStart w:id="69" w:name="Special_Services"/>
            <w:r>
              <w:lastRenderedPageBreak/>
              <w:t>Special Services</w:t>
            </w:r>
            <w:bookmarkEnd w:id="69"/>
          </w:p>
        </w:tc>
      </w:tr>
      <w:tr w:rsidR="003A706E" w:rsidRPr="00B41EB2" w:rsidTr="00C84F8C">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C84F8C">
            <w:pPr>
              <w:pStyle w:val="iBAAGStandardTextBold"/>
            </w:pPr>
            <w:r>
              <w:t>Some of the benefits you will find in this section:</w:t>
            </w:r>
          </w:p>
        </w:tc>
      </w:tr>
      <w:tr w:rsidR="003A706E" w:rsidRPr="00B41EB2" w:rsidTr="00C84F8C">
        <w:tblPrEx>
          <w:shd w:val="clear" w:color="auto" w:fill="FFFF00"/>
        </w:tblPrEx>
        <w:tc>
          <w:tcPr>
            <w:tcW w:w="13507" w:type="dxa"/>
            <w:shd w:val="clear" w:color="auto" w:fill="FFFFFF" w:themeFill="background1"/>
            <w:vAlign w:val="center"/>
          </w:tcPr>
          <w:p w:rsidR="003A706E" w:rsidRDefault="003A706E" w:rsidP="00C84F8C">
            <w:pPr>
              <w:pStyle w:val="iBAAGLevel1Bullets"/>
            </w:pPr>
            <w:r>
              <w:t>Clinical Trials</w:t>
            </w:r>
          </w:p>
          <w:p w:rsidR="003A706E" w:rsidRDefault="003A706E" w:rsidP="00C84F8C">
            <w:pPr>
              <w:pStyle w:val="iBAAGLevel1Bullets"/>
            </w:pPr>
            <w:r>
              <w:t>Medical Supplies</w:t>
            </w:r>
          </w:p>
          <w:p w:rsidR="003A706E" w:rsidRDefault="003A706E" w:rsidP="00C84F8C">
            <w:pPr>
              <w:pStyle w:val="iBAAGLevel1Bullets"/>
            </w:pPr>
            <w:r>
              <w:t>Outpatient Therapies</w:t>
            </w:r>
          </w:p>
          <w:p w:rsidR="003A706E" w:rsidRDefault="003A706E" w:rsidP="00C84F8C">
            <w:pPr>
              <w:pStyle w:val="iBAAGLevel1Bullets"/>
            </w:pPr>
            <w:r>
              <w:t>Specialized Inpatient Care</w:t>
            </w:r>
          </w:p>
          <w:p w:rsidR="003A706E" w:rsidRDefault="003A706E" w:rsidP="00C84F8C">
            <w:pPr>
              <w:pStyle w:val="iBAAGLevel1Bullets"/>
            </w:pPr>
            <w:r>
              <w:t>Specialized Medical Services</w:t>
            </w:r>
          </w:p>
          <w:p w:rsidR="003A706E" w:rsidRPr="00C47F84" w:rsidRDefault="003A706E" w:rsidP="00C84F8C"/>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037A2F">
        <w:tc>
          <w:tcPr>
            <w:tcW w:w="3517"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Limits &amp; Exceptions</w:t>
            </w:r>
          </w:p>
        </w:tc>
      </w:tr>
      <w:tr w:rsidR="003A706E" w:rsidRPr="003F3B5E" w:rsidTr="00037A2F">
        <w:tc>
          <w:tcPr>
            <w:tcW w:w="3517" w:type="dxa"/>
            <w:shd w:val="clear" w:color="auto" w:fill="FFFFFF" w:themeFill="background1"/>
          </w:tcPr>
          <w:p w:rsidR="001769DB" w:rsidRPr="00A80E4B" w:rsidRDefault="001769DB" w:rsidP="001769DB">
            <w:pPr>
              <w:pStyle w:val="iBAAGSituationBoxName"/>
            </w:pPr>
            <w:bookmarkStart w:id="70" w:name="Acquired_Brain_Injury"/>
            <w:bookmarkStart w:id="71" w:name="Acupuncture_Services"/>
            <w:r w:rsidRPr="003825E7">
              <w:t>Acquired Brain Injury</w:t>
            </w:r>
          </w:p>
          <w:bookmarkEnd w:id="70"/>
          <w:p w:rsidR="001769DB" w:rsidRPr="00A80E4B" w:rsidRDefault="001769DB" w:rsidP="001769DB"/>
          <w:p w:rsidR="001769DB" w:rsidRPr="00A80E4B" w:rsidRDefault="001769DB" w:rsidP="001769DB">
            <w:pPr>
              <w:pStyle w:val="iBAAGStandardTextBold"/>
            </w:pPr>
            <w:r w:rsidRPr="00A80E4B">
              <w:t xml:space="preserve">What is acquired brain injury? </w:t>
            </w:r>
          </w:p>
          <w:p w:rsidR="001769DB" w:rsidRPr="00A80E4B" w:rsidRDefault="001769DB" w:rsidP="001769DB">
            <w:pPr>
              <w:pStyle w:val="iBAAGStandardText"/>
            </w:pPr>
            <w:r w:rsidRPr="00A80E4B">
              <w:t>An injury to the brain after birth that caused impairment.</w:t>
            </w:r>
          </w:p>
          <w:p w:rsidR="001769DB" w:rsidRPr="00A80E4B" w:rsidRDefault="001769DB" w:rsidP="001769DB">
            <w:pPr>
              <w:rPr>
                <w:highlight w:val="yellow"/>
              </w:rPr>
            </w:pPr>
          </w:p>
          <w:p w:rsidR="001769DB" w:rsidRPr="00A80E4B" w:rsidRDefault="001769DB" w:rsidP="001769DB">
            <w:pPr>
              <w:pStyle w:val="iBAAGStandardText"/>
            </w:pPr>
            <w:r w:rsidRPr="00A80E4B">
              <w:t xml:space="preserve">Benefits include: </w:t>
            </w:r>
          </w:p>
          <w:p w:rsidR="001769DB" w:rsidRPr="00A80E4B" w:rsidRDefault="001769DB" w:rsidP="001769DB">
            <w:pPr>
              <w:pStyle w:val="iBAAGLevel1Bullets"/>
            </w:pPr>
            <w:r w:rsidRPr="00A80E4B">
              <w:t>Cognitive communication therapy</w:t>
            </w:r>
          </w:p>
          <w:p w:rsidR="001769DB" w:rsidRPr="00A80E4B" w:rsidRDefault="001769DB" w:rsidP="001769DB">
            <w:pPr>
              <w:pStyle w:val="iBAAGLevel1Bullets"/>
            </w:pPr>
            <w:r w:rsidRPr="00A80E4B">
              <w:t xml:space="preserve">Cognitive rehabilitation therapy </w:t>
            </w:r>
          </w:p>
          <w:p w:rsidR="001769DB" w:rsidRPr="00A80E4B" w:rsidRDefault="001769DB" w:rsidP="001769DB">
            <w:pPr>
              <w:pStyle w:val="iBAAGLevel1Bullets"/>
            </w:pPr>
            <w:r w:rsidRPr="00A80E4B">
              <w:t xml:space="preserve">Community reintegration services </w:t>
            </w:r>
          </w:p>
          <w:p w:rsidR="001769DB" w:rsidRPr="00A80E4B" w:rsidRDefault="001769DB" w:rsidP="001769DB">
            <w:pPr>
              <w:pStyle w:val="iBAAGLevel1Bullets"/>
            </w:pPr>
            <w:r w:rsidRPr="00A80E4B">
              <w:t xml:space="preserve">Neurobehavioral treatment &amp; testing </w:t>
            </w:r>
          </w:p>
          <w:p w:rsidR="001769DB" w:rsidRPr="00A80E4B" w:rsidRDefault="001769DB" w:rsidP="001769DB">
            <w:pPr>
              <w:pStyle w:val="iBAAGLevel1Bullets"/>
            </w:pPr>
            <w:r w:rsidRPr="00A80E4B">
              <w:t xml:space="preserve">Neurocognitive </w:t>
            </w:r>
            <w:r w:rsidRPr="00A80E4B">
              <w:lastRenderedPageBreak/>
              <w:t>rehabilitation &amp; therapy</w:t>
            </w:r>
          </w:p>
          <w:p w:rsidR="001769DB" w:rsidRPr="00A80E4B" w:rsidRDefault="001769DB" w:rsidP="001769DB">
            <w:pPr>
              <w:pStyle w:val="iBAAGLevel1Bullets"/>
            </w:pPr>
            <w:r w:rsidRPr="00A80E4B">
              <w:t>Neurofeedback therapy</w:t>
            </w:r>
          </w:p>
          <w:p w:rsidR="001769DB" w:rsidRPr="00A80E4B" w:rsidRDefault="001769DB" w:rsidP="001769DB">
            <w:pPr>
              <w:pStyle w:val="iBAAGLevel1Bullets"/>
            </w:pPr>
            <w:r w:rsidRPr="00A80E4B">
              <w:t>Neurophysiological treatment &amp; testing</w:t>
            </w:r>
          </w:p>
          <w:p w:rsidR="001769DB" w:rsidRPr="00A80E4B" w:rsidRDefault="001769DB" w:rsidP="001769DB">
            <w:pPr>
              <w:pStyle w:val="iBAAGLevel1Bullets"/>
            </w:pPr>
            <w:r w:rsidRPr="00A80E4B">
              <w:t>Neuropsychological treatment &amp; testing</w:t>
            </w:r>
          </w:p>
          <w:p w:rsidR="001769DB" w:rsidRPr="00A80E4B" w:rsidRDefault="001769DB" w:rsidP="001769DB">
            <w:pPr>
              <w:pStyle w:val="iBAAGLevel1Bullets"/>
            </w:pPr>
            <w:r w:rsidRPr="00A80E4B">
              <w:t>Outpatient day treatment services</w:t>
            </w:r>
          </w:p>
          <w:p w:rsidR="001769DB" w:rsidRPr="00A80E4B" w:rsidRDefault="001769DB" w:rsidP="001769DB">
            <w:pPr>
              <w:pStyle w:val="iBAAGLevel1Bullets"/>
            </w:pPr>
            <w:r w:rsidRPr="00A80E4B">
              <w:t xml:space="preserve">Post-acute care treatment services </w:t>
            </w:r>
          </w:p>
          <w:p w:rsidR="001769DB" w:rsidRPr="00A80E4B" w:rsidRDefault="001769DB" w:rsidP="001769DB"/>
          <w:p w:rsidR="001769DB" w:rsidRPr="00A80E4B" w:rsidRDefault="001769DB" w:rsidP="001769DB">
            <w:pPr>
              <w:pStyle w:val="iBAAGStandardTextBold"/>
            </w:pPr>
            <w:r w:rsidRPr="00A80E4B">
              <w:t xml:space="preserve">Want more information? </w:t>
            </w:r>
          </w:p>
          <w:p w:rsidR="001769DB" w:rsidRPr="00A80E4B" w:rsidRDefault="001769DB" w:rsidP="001769DB">
            <w:pPr>
              <w:pStyle w:val="iBAAGStandardText"/>
            </w:pPr>
            <w:r w:rsidRPr="00A80E4B">
              <w:t xml:space="preserve">View the </w:t>
            </w:r>
            <w:hyperlink r:id="rId58" w:history="1">
              <w:r w:rsidRPr="00A80E4B">
                <w:rPr>
                  <w:rStyle w:val="Hyperlinks"/>
                </w:rPr>
                <w:t>glossary</w:t>
              </w:r>
            </w:hyperlink>
            <w:r w:rsidRPr="00A80E4B">
              <w:t xml:space="preserve"> for definitions.</w:t>
            </w:r>
          </w:p>
          <w:bookmarkEnd w:id="71"/>
          <w:p w:rsidR="003A706E" w:rsidRPr="00C814E7" w:rsidRDefault="003A706E" w:rsidP="00C84F8C"/>
        </w:tc>
        <w:tc>
          <w:tcPr>
            <w:tcW w:w="3330" w:type="dxa"/>
            <w:shd w:val="clear" w:color="auto" w:fill="FFFFFF" w:themeFill="background1"/>
          </w:tcPr>
          <w:p w:rsidR="001769DB" w:rsidRPr="00A80E4B" w:rsidRDefault="001769DB" w:rsidP="001769DB">
            <w:pPr>
              <w:pStyle w:val="iBAAGStandardTextBold"/>
            </w:pPr>
            <w:r w:rsidRPr="00A80E4B">
              <w:lastRenderedPageBreak/>
              <w:t>Inpatient</w:t>
            </w:r>
          </w:p>
          <w:p w:rsidR="001769DB" w:rsidRPr="00A80E4B" w:rsidRDefault="001769DB" w:rsidP="001769DB">
            <w:pPr>
              <w:pStyle w:val="iBAAGStandardText"/>
            </w:pPr>
            <w:r w:rsidRPr="00A80E4B">
              <w:t>The amount you pay is based on where the covered health service is provided.</w:t>
            </w:r>
          </w:p>
          <w:p w:rsidR="001769DB" w:rsidRPr="00A80E4B" w:rsidRDefault="001769DB" w:rsidP="001769DB">
            <w:pPr>
              <w:pStyle w:val="iBAAGStandardText"/>
            </w:pPr>
          </w:p>
          <w:p w:rsidR="001769DB" w:rsidRPr="00A80E4B" w:rsidRDefault="001769DB" w:rsidP="001769DB">
            <w:pPr>
              <w:pStyle w:val="iBAAGStandardTextBold"/>
            </w:pPr>
            <w:r w:rsidRPr="00A80E4B">
              <w:t>Outpatient</w:t>
            </w:r>
          </w:p>
          <w:p w:rsidR="001769DB" w:rsidRPr="00A80E4B" w:rsidRDefault="001769DB" w:rsidP="001769DB">
            <w:pPr>
              <w:pStyle w:val="iBAAGStandardText"/>
            </w:pPr>
          </w:p>
          <w:p w:rsidR="001769DB" w:rsidRPr="00A80E4B" w:rsidRDefault="001769DB" w:rsidP="001769DB">
            <w:pPr>
              <w:pStyle w:val="iBAAGStandardText"/>
            </w:pPr>
            <w:r w:rsidRPr="00A80E4B">
              <w:rPr>
                <w:rStyle w:val="iBAAGStandardTextBoldChar"/>
              </w:rPr>
              <w:t>$</w:t>
            </w:r>
            <w:r>
              <w:rPr>
                <w:rStyle w:val="iBAAGStandardTextBoldChar"/>
              </w:rPr>
              <w:t>15</w:t>
            </w:r>
            <w:r w:rsidRPr="00A80E4B">
              <w:t xml:space="preserve"> co-pay per visit.</w:t>
            </w:r>
          </w:p>
          <w:p w:rsidR="001769DB" w:rsidRPr="00A80E4B" w:rsidRDefault="001769DB" w:rsidP="001769DB">
            <w:pPr>
              <w:pStyle w:val="iBAAGStandardText"/>
            </w:pPr>
            <w:r w:rsidRPr="00A80E4B">
              <w:t>The annual deductible does not apply.</w:t>
            </w:r>
          </w:p>
          <w:p w:rsidR="001769DB" w:rsidRPr="00A80E4B" w:rsidRDefault="001769DB" w:rsidP="001769DB">
            <w:pPr>
              <w:pStyle w:val="iBAAGStandardText"/>
            </w:pPr>
          </w:p>
          <w:p w:rsidR="001769DB" w:rsidRPr="00A80E4B" w:rsidRDefault="001769DB" w:rsidP="001769DB">
            <w:pPr>
              <w:pStyle w:val="iBAAGStandardTextBold"/>
            </w:pPr>
            <w:r w:rsidRPr="00A80E4B">
              <w:t>Is prior authorization needed?</w:t>
            </w:r>
          </w:p>
          <w:p w:rsidR="001769DB" w:rsidRPr="00A80E4B" w:rsidRDefault="001769DB" w:rsidP="001769DB">
            <w:pPr>
              <w:pStyle w:val="iBAAGStandardText"/>
            </w:pPr>
            <w:r w:rsidRPr="00A80E4B">
              <w:t>No</w:t>
            </w:r>
          </w:p>
          <w:p w:rsidR="001769DB" w:rsidRPr="00A80E4B" w:rsidRDefault="001769DB" w:rsidP="001769DB">
            <w:pPr>
              <w:pStyle w:val="iBAAGStandardText"/>
            </w:pPr>
          </w:p>
          <w:p w:rsidR="003A706E" w:rsidRPr="00C814E7" w:rsidRDefault="003A706E" w:rsidP="00C84F8C">
            <w:pPr>
              <w:pStyle w:val="iBAAGStandardText"/>
            </w:pPr>
          </w:p>
        </w:tc>
        <w:tc>
          <w:tcPr>
            <w:tcW w:w="3330" w:type="dxa"/>
            <w:shd w:val="clear" w:color="auto" w:fill="FFFFFF" w:themeFill="background1"/>
          </w:tcPr>
          <w:p w:rsidR="001769DB" w:rsidRPr="00A80E4B" w:rsidRDefault="001769DB" w:rsidP="001769DB">
            <w:pPr>
              <w:pStyle w:val="iBAAGStandardTextBold"/>
            </w:pPr>
            <w:r w:rsidRPr="00A80E4B">
              <w:t>Inpatient</w:t>
            </w:r>
          </w:p>
          <w:p w:rsidR="001769DB" w:rsidRPr="00A80E4B" w:rsidRDefault="001769DB" w:rsidP="001769DB">
            <w:pPr>
              <w:pStyle w:val="iBAAGStandardText"/>
            </w:pPr>
            <w:r w:rsidRPr="00A80E4B">
              <w:t>The amount you pay is based on where the covered health service is provided.</w:t>
            </w:r>
          </w:p>
          <w:p w:rsidR="001769DB" w:rsidRPr="00A80E4B" w:rsidRDefault="001769DB" w:rsidP="001769DB">
            <w:pPr>
              <w:pStyle w:val="iBAAGStandardText"/>
            </w:pPr>
          </w:p>
          <w:p w:rsidR="001769DB" w:rsidRPr="00A80E4B" w:rsidRDefault="001769DB" w:rsidP="001769DB">
            <w:pPr>
              <w:pStyle w:val="iBAAGStandardTextBold"/>
            </w:pPr>
            <w:r w:rsidRPr="00A80E4B">
              <w:t>Outpatient</w:t>
            </w:r>
          </w:p>
          <w:p w:rsidR="001769DB" w:rsidRPr="00A80E4B" w:rsidRDefault="00F369B0" w:rsidP="001769DB">
            <w:pPr>
              <w:pStyle w:val="iBAAGStandardText"/>
            </w:pPr>
            <w:r>
              <w:rPr>
                <w:rStyle w:val="iBAAGStandardTextBoldChar"/>
              </w:rPr>
              <w:t>50%</w:t>
            </w:r>
            <w:r w:rsidR="001769DB" w:rsidRPr="00A80E4B">
              <w:t xml:space="preserve"> co-insurance, after you pay the deductible. </w:t>
            </w:r>
          </w:p>
          <w:p w:rsidR="001769DB" w:rsidRPr="00A80E4B" w:rsidRDefault="001769DB" w:rsidP="001769DB">
            <w:pPr>
              <w:pStyle w:val="iBAAGStandardText"/>
            </w:pPr>
          </w:p>
          <w:p w:rsidR="001769DB" w:rsidRPr="00A80E4B" w:rsidRDefault="001769DB" w:rsidP="001769DB">
            <w:pPr>
              <w:pStyle w:val="iBAAGStandardTextBold"/>
            </w:pPr>
            <w:r w:rsidRPr="00A80E4B">
              <w:t>Is prior authorization needed?</w:t>
            </w:r>
          </w:p>
          <w:p w:rsidR="001769DB" w:rsidRPr="00A80E4B" w:rsidRDefault="001769DB" w:rsidP="001769DB">
            <w:pPr>
              <w:pStyle w:val="iBAAGStandardText"/>
            </w:pPr>
            <w:r w:rsidRPr="00A80E4B">
              <w:t>The authorization requirement is based on where the covered health service is provided.</w:t>
            </w:r>
          </w:p>
          <w:p w:rsidR="001769DB" w:rsidRPr="00A80E4B" w:rsidRDefault="001769DB" w:rsidP="001769DB">
            <w:pPr>
              <w:pStyle w:val="iBAAGStandardText"/>
            </w:pPr>
          </w:p>
          <w:p w:rsidR="001769DB" w:rsidRPr="00A80E4B" w:rsidRDefault="001769DB" w:rsidP="001769DB">
            <w:pPr>
              <w:pStyle w:val="iBAAGStandardTextBold"/>
            </w:pPr>
            <w:r w:rsidRPr="00A80E4B">
              <w:t>Prior authorization is:</w:t>
            </w:r>
          </w:p>
          <w:p w:rsidR="001769DB" w:rsidRPr="00A80E4B" w:rsidRDefault="001769DB" w:rsidP="001769DB">
            <w:pPr>
              <w:pStyle w:val="iBAAGStandardText"/>
            </w:pPr>
            <w:r w:rsidRPr="00A80E4B">
              <w:t xml:space="preserve">Getting approval by </w:t>
            </w:r>
            <w:r w:rsidRPr="00A80E4B">
              <w:lastRenderedPageBreak/>
              <w:t>calling the number listed on your health plan ID card before you can get medicine or services.</w:t>
            </w:r>
          </w:p>
          <w:p w:rsidR="003A706E" w:rsidRPr="00C814E7" w:rsidRDefault="003A706E" w:rsidP="00C84F8C">
            <w:pPr>
              <w:pStyle w:val="iBAAGStandardText"/>
            </w:pPr>
          </w:p>
        </w:tc>
        <w:tc>
          <w:tcPr>
            <w:tcW w:w="3330" w:type="dxa"/>
            <w:shd w:val="clear" w:color="auto" w:fill="FFFFFF" w:themeFill="background1"/>
          </w:tcPr>
          <w:p w:rsidR="001769DB" w:rsidRPr="00A80E4B" w:rsidRDefault="001769DB" w:rsidP="001769DB">
            <w:pPr>
              <w:pStyle w:val="iBAAGStandardText"/>
            </w:pPr>
            <w:r w:rsidRPr="00A80E4B">
              <w:lastRenderedPageBreak/>
              <w:t>Services are unlimited if they meet medical necessity review.</w:t>
            </w:r>
          </w:p>
          <w:p w:rsidR="003A706E" w:rsidRPr="00C814E7" w:rsidRDefault="003A706E" w:rsidP="00C84F8C">
            <w:pPr>
              <w:pStyle w:val="iBAAGStandardText"/>
            </w:pPr>
          </w:p>
        </w:tc>
      </w:tr>
      <w:tr w:rsidR="001769DB" w:rsidRPr="00A115ED" w:rsidTr="00037A2F">
        <w:tc>
          <w:tcPr>
            <w:tcW w:w="3517" w:type="dxa"/>
            <w:tcBorders>
              <w:bottom w:val="single" w:sz="4" w:space="0" w:color="000000" w:themeColor="text1"/>
            </w:tcBorders>
            <w:shd w:val="clear" w:color="auto" w:fill="31849B"/>
            <w:vAlign w:val="center"/>
          </w:tcPr>
          <w:p w:rsidR="001769DB" w:rsidRPr="00A115ED" w:rsidRDefault="001769DB" w:rsidP="00B124D5">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1769DB" w:rsidRPr="00A115ED" w:rsidRDefault="001769DB" w:rsidP="00B124D5">
            <w:pPr>
              <w:pStyle w:val="iBAAGTableHeader"/>
            </w:pPr>
            <w:r w:rsidRPr="00A115ED">
              <w:t>Your cost if you use</w:t>
            </w:r>
          </w:p>
          <w:p w:rsidR="001769DB" w:rsidRPr="00A115ED" w:rsidRDefault="001769DB" w:rsidP="00B124D5">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1769DB" w:rsidRPr="00A115ED" w:rsidRDefault="001769DB" w:rsidP="00B124D5">
            <w:pPr>
              <w:pStyle w:val="iBAAGTableHeader"/>
            </w:pPr>
            <w:r w:rsidRPr="00A115ED">
              <w:t>Your cost if you use</w:t>
            </w:r>
          </w:p>
          <w:p w:rsidR="001769DB" w:rsidRPr="00A115ED" w:rsidRDefault="001769DB" w:rsidP="00B124D5">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1769DB" w:rsidRPr="00A115ED" w:rsidRDefault="001769DB" w:rsidP="00B124D5">
            <w:pPr>
              <w:pStyle w:val="iBAAGTableHeader"/>
            </w:pPr>
            <w:r w:rsidRPr="00A115ED">
              <w:t>Limits &amp; Exceptions</w:t>
            </w:r>
          </w:p>
        </w:tc>
      </w:tr>
      <w:tr w:rsidR="001769DB" w:rsidRPr="00C814E7" w:rsidTr="00037A2F">
        <w:tc>
          <w:tcPr>
            <w:tcW w:w="3517" w:type="dxa"/>
            <w:shd w:val="clear" w:color="auto" w:fill="FFFFFF" w:themeFill="background1"/>
          </w:tcPr>
          <w:p w:rsidR="001769DB" w:rsidRPr="00C814E7" w:rsidRDefault="001769DB" w:rsidP="00B124D5">
            <w:pPr>
              <w:pStyle w:val="iBAAGSituationBoxName"/>
            </w:pPr>
            <w:r w:rsidRPr="00C814E7">
              <w:t>Acupuncture Services</w:t>
            </w:r>
          </w:p>
          <w:p w:rsidR="001769DB" w:rsidRDefault="001769DB" w:rsidP="00B124D5">
            <w:pPr>
              <w:pStyle w:val="iBAAGStandardText"/>
            </w:pPr>
          </w:p>
          <w:p w:rsidR="001769DB" w:rsidRPr="00C814E7" w:rsidRDefault="001769DB" w:rsidP="00B124D5">
            <w:pPr>
              <w:pStyle w:val="iBAAGStandardText"/>
            </w:pPr>
            <w:r w:rsidRPr="00C814E7">
              <w:rPr>
                <w:rStyle w:val="iBAAGStandardTextBoldChar"/>
              </w:rPr>
              <w:t>What are acupuncture services?</w:t>
            </w:r>
            <w:r w:rsidRPr="00C814E7">
              <w:t xml:space="preserve"> A treatment that uses thin needles to control pain and other symptoms.</w:t>
            </w:r>
          </w:p>
          <w:p w:rsidR="001769DB" w:rsidRPr="00C814E7" w:rsidRDefault="001769DB" w:rsidP="00B124D5">
            <w:pPr>
              <w:pStyle w:val="iBAAGStandardText"/>
            </w:pPr>
          </w:p>
          <w:p w:rsidR="001769DB" w:rsidRPr="00C814E7" w:rsidRDefault="001769DB" w:rsidP="00B124D5">
            <w:pPr>
              <w:pStyle w:val="iBAAGStandardTextBold"/>
            </w:pPr>
            <w:r w:rsidRPr="00C814E7">
              <w:t xml:space="preserve">Want more information? </w:t>
            </w:r>
          </w:p>
          <w:p w:rsidR="001769DB" w:rsidRPr="00C814E7" w:rsidRDefault="001769DB" w:rsidP="00B124D5">
            <w:pPr>
              <w:pStyle w:val="iBAAGStandardText"/>
            </w:pPr>
            <w:r w:rsidRPr="00C814E7">
              <w:t xml:space="preserve">View the </w:t>
            </w:r>
            <w:hyperlink r:id="rId59" w:history="1">
              <w:r w:rsidRPr="00C814E7">
                <w:rPr>
                  <w:rStyle w:val="Hyperlinks"/>
                </w:rPr>
                <w:t>glossary</w:t>
              </w:r>
            </w:hyperlink>
            <w:r w:rsidRPr="00C814E7">
              <w:t xml:space="preserve"> for definitions.</w:t>
            </w:r>
          </w:p>
          <w:p w:rsidR="001769DB" w:rsidRPr="00C814E7" w:rsidRDefault="001769DB" w:rsidP="00B124D5"/>
        </w:tc>
        <w:tc>
          <w:tcPr>
            <w:tcW w:w="3330" w:type="dxa"/>
            <w:shd w:val="clear" w:color="auto" w:fill="FFFFFF" w:themeFill="background1"/>
          </w:tcPr>
          <w:p w:rsidR="001769DB" w:rsidRPr="00C814E7" w:rsidRDefault="001769DB" w:rsidP="00B124D5">
            <w:pPr>
              <w:pStyle w:val="iBAAGStandardText"/>
            </w:pPr>
            <w:r w:rsidRPr="00C814E7">
              <w:lastRenderedPageBreak/>
              <w:t>Network benefits are not covered.</w:t>
            </w:r>
          </w:p>
          <w:p w:rsidR="001769DB" w:rsidRPr="00C814E7" w:rsidRDefault="001769DB" w:rsidP="00B124D5">
            <w:pPr>
              <w:pStyle w:val="iBAAGStandardText"/>
            </w:pPr>
          </w:p>
        </w:tc>
        <w:tc>
          <w:tcPr>
            <w:tcW w:w="3330" w:type="dxa"/>
            <w:shd w:val="clear" w:color="auto" w:fill="FFFFFF" w:themeFill="background1"/>
          </w:tcPr>
          <w:p w:rsidR="001769DB" w:rsidRPr="00C814E7" w:rsidRDefault="001769DB" w:rsidP="00B124D5">
            <w:pPr>
              <w:pStyle w:val="iBAAGStandardText"/>
            </w:pPr>
            <w:r w:rsidRPr="00C814E7">
              <w:t>Out-of-network benefits are not covered.</w:t>
            </w:r>
          </w:p>
          <w:p w:rsidR="001769DB" w:rsidRPr="00C814E7" w:rsidRDefault="001769DB" w:rsidP="00B124D5">
            <w:pPr>
              <w:pStyle w:val="iBAAGStandardText"/>
            </w:pPr>
          </w:p>
        </w:tc>
        <w:tc>
          <w:tcPr>
            <w:tcW w:w="3330" w:type="dxa"/>
            <w:shd w:val="clear" w:color="auto" w:fill="FFFFFF" w:themeFill="background1"/>
          </w:tcPr>
          <w:p w:rsidR="001769DB" w:rsidRPr="00C814E7" w:rsidRDefault="001769DB" w:rsidP="00B124D5">
            <w:pPr>
              <w:pStyle w:val="iBAAGStandardText"/>
            </w:pPr>
            <w:r w:rsidRPr="00C814E7">
              <w:t>None</w:t>
            </w: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037A2F" w:rsidRPr="009057D3" w:rsidTr="003377FE">
        <w:tc>
          <w:tcPr>
            <w:tcW w:w="3517" w:type="dxa"/>
            <w:tcBorders>
              <w:bottom w:val="single" w:sz="4" w:space="0" w:color="000000" w:themeColor="text1"/>
            </w:tcBorders>
            <w:shd w:val="clear" w:color="auto" w:fill="31849B"/>
            <w:vAlign w:val="center"/>
          </w:tcPr>
          <w:p w:rsidR="00037A2F" w:rsidRPr="009057D3" w:rsidRDefault="00037A2F" w:rsidP="00AA3382">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037A2F" w:rsidRPr="009057D3" w:rsidRDefault="00037A2F" w:rsidP="00AA3382">
            <w:pPr>
              <w:pStyle w:val="iBAAGTableHeader"/>
            </w:pPr>
            <w:r w:rsidRPr="009057D3">
              <w:t>Your cost if you use</w:t>
            </w:r>
          </w:p>
          <w:p w:rsidR="00037A2F" w:rsidRPr="009057D3" w:rsidRDefault="00037A2F" w:rsidP="00AA3382">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037A2F" w:rsidRPr="009057D3" w:rsidRDefault="00037A2F" w:rsidP="00AA3382">
            <w:pPr>
              <w:pStyle w:val="iBAAGTableHeader"/>
            </w:pPr>
            <w:r w:rsidRPr="009057D3">
              <w:t>Your cost if you use</w:t>
            </w:r>
          </w:p>
          <w:p w:rsidR="00037A2F" w:rsidRPr="009057D3" w:rsidRDefault="00037A2F" w:rsidP="00AA3382">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037A2F" w:rsidRPr="009057D3" w:rsidRDefault="00037A2F" w:rsidP="00AA3382">
            <w:pPr>
              <w:pStyle w:val="iBAAGTableHeader"/>
            </w:pPr>
            <w:r w:rsidRPr="009057D3">
              <w:t>Limits &amp; Exceptions</w:t>
            </w:r>
          </w:p>
        </w:tc>
      </w:tr>
      <w:tr w:rsidR="00037A2F" w:rsidRPr="009057D3" w:rsidTr="003377FE">
        <w:tc>
          <w:tcPr>
            <w:tcW w:w="3517" w:type="dxa"/>
            <w:tcBorders>
              <w:bottom w:val="single" w:sz="4" w:space="0" w:color="000000" w:themeColor="text1"/>
            </w:tcBorders>
            <w:shd w:val="clear" w:color="auto" w:fill="auto"/>
          </w:tcPr>
          <w:p w:rsidR="00037A2F" w:rsidRDefault="00037A2F" w:rsidP="00AA3382">
            <w:pPr>
              <w:pStyle w:val="iBAAGSituationBoxName"/>
            </w:pPr>
            <w:bookmarkStart w:id="72" w:name="Cellular_Gene_Therapy"/>
            <w:r>
              <w:t>Cellular and Gene Therapy</w:t>
            </w:r>
            <w:r>
              <w:tab/>
            </w:r>
          </w:p>
          <w:bookmarkEnd w:id="72"/>
          <w:p w:rsidR="00037A2F" w:rsidRDefault="00037A2F" w:rsidP="00AA3382">
            <w:pPr>
              <w:pStyle w:val="iBAAGStandardText"/>
            </w:pPr>
          </w:p>
          <w:p w:rsidR="00037A2F" w:rsidRDefault="00037A2F" w:rsidP="00AA3382">
            <w:pPr>
              <w:pStyle w:val="iBAAGStandardTextBold"/>
            </w:pPr>
            <w:r>
              <w:t>What is cellular therapy?</w:t>
            </w:r>
          </w:p>
          <w:p w:rsidR="00037A2F" w:rsidRPr="00163C05" w:rsidRDefault="00037A2F" w:rsidP="00AA3382">
            <w:pPr>
              <w:pStyle w:val="iBAAGStandardText"/>
            </w:pPr>
            <w:r>
              <w:t>T</w:t>
            </w:r>
            <w:r w:rsidRPr="00163C05">
              <w:t>he administration of living whole cells for the treatment of a disease.</w:t>
            </w:r>
            <w:r>
              <w:t xml:space="preserve"> For example, bone marrow transplants.</w:t>
            </w:r>
          </w:p>
          <w:p w:rsidR="00037A2F" w:rsidRDefault="00037A2F" w:rsidP="00AA3382">
            <w:pPr>
              <w:pStyle w:val="iBAAGStandardText"/>
            </w:pPr>
          </w:p>
          <w:p w:rsidR="00037A2F" w:rsidRDefault="00037A2F" w:rsidP="00AA3382">
            <w:pPr>
              <w:pStyle w:val="iBAAGStandardTextBold"/>
            </w:pPr>
            <w:r>
              <w:t>What is gene therapy?</w:t>
            </w:r>
          </w:p>
          <w:p w:rsidR="00037A2F" w:rsidRDefault="00037A2F" w:rsidP="00AA3382">
            <w:pPr>
              <w:pStyle w:val="iBAAGStandardText"/>
            </w:pPr>
            <w:r>
              <w:t>T</w:t>
            </w:r>
            <w:r w:rsidRPr="00163C05">
              <w:t>he introduction, removal, or change in the content of a person’s genetic code for the treatment of a disease</w:t>
            </w:r>
            <w:r>
              <w:t>.</w:t>
            </w:r>
          </w:p>
          <w:p w:rsidR="00037A2F" w:rsidRDefault="00037A2F" w:rsidP="00AA3382">
            <w:pPr>
              <w:pStyle w:val="iBAAGStandardText"/>
            </w:pPr>
          </w:p>
          <w:p w:rsidR="00037A2F" w:rsidRDefault="00037A2F" w:rsidP="00AA3382">
            <w:pPr>
              <w:pStyle w:val="iBAAGStandardText"/>
            </w:pPr>
          </w:p>
          <w:p w:rsidR="00037A2F" w:rsidRDefault="00037A2F" w:rsidP="00AA3382">
            <w:pPr>
              <w:pStyle w:val="iBAAGStandardTextBold"/>
            </w:pPr>
            <w:r>
              <w:t xml:space="preserve">Want more information? </w:t>
            </w:r>
          </w:p>
          <w:p w:rsidR="00037A2F" w:rsidRDefault="00037A2F" w:rsidP="00AA3382">
            <w:pPr>
              <w:pStyle w:val="iBAAGStandardText"/>
            </w:pPr>
            <w:r>
              <w:t xml:space="preserve">View the </w:t>
            </w:r>
            <w:hyperlink r:id="rId60" w:history="1">
              <w:r w:rsidRPr="000D02D9">
                <w:rPr>
                  <w:rStyle w:val="Hyperlinks"/>
                </w:rPr>
                <w:t>glossary</w:t>
              </w:r>
            </w:hyperlink>
            <w:r>
              <w:t xml:space="preserve"> for definitions.</w:t>
            </w:r>
          </w:p>
          <w:p w:rsidR="00037A2F" w:rsidRPr="009057D3" w:rsidRDefault="00037A2F" w:rsidP="00AA3382">
            <w:pPr>
              <w:pStyle w:val="iBAAGTableHeader"/>
            </w:pPr>
          </w:p>
        </w:tc>
        <w:tc>
          <w:tcPr>
            <w:tcW w:w="3330" w:type="dxa"/>
            <w:tcBorders>
              <w:bottom w:val="single" w:sz="4" w:space="0" w:color="000000" w:themeColor="text1"/>
            </w:tcBorders>
            <w:shd w:val="clear" w:color="auto" w:fill="auto"/>
          </w:tcPr>
          <w:p w:rsidR="00037A2F" w:rsidRPr="000D02D9" w:rsidRDefault="00037A2F" w:rsidP="00AA3382">
            <w:pPr>
              <w:pStyle w:val="iBAAGStandardText"/>
            </w:pPr>
            <w:r w:rsidRPr="000D02D9">
              <w:t>The amount you pay is based on where the covered health service is provided</w:t>
            </w:r>
            <w:r>
              <w:t>.</w:t>
            </w:r>
          </w:p>
          <w:p w:rsidR="00037A2F" w:rsidRPr="000D02D9" w:rsidRDefault="00037A2F" w:rsidP="00AA3382">
            <w:pPr>
              <w:pStyle w:val="iBAAGStandardText"/>
            </w:pPr>
          </w:p>
          <w:p w:rsidR="00037A2F" w:rsidRPr="000D02D9" w:rsidRDefault="00037A2F" w:rsidP="00AA3382">
            <w:pPr>
              <w:pStyle w:val="iBAAGStandardText"/>
            </w:pPr>
          </w:p>
          <w:p w:rsidR="00037A2F" w:rsidRPr="000D02D9" w:rsidRDefault="00037A2F" w:rsidP="00AA3382">
            <w:pPr>
              <w:pStyle w:val="iBAAGStandardTextBold"/>
            </w:pPr>
            <w:r w:rsidRPr="000D02D9">
              <w:t>Is prior authorization needed?</w:t>
            </w:r>
          </w:p>
          <w:p w:rsidR="00037A2F" w:rsidRPr="000D02D9" w:rsidRDefault="00037A2F" w:rsidP="00AA3382">
            <w:pPr>
              <w:pStyle w:val="iBAAGStandardText"/>
            </w:pPr>
            <w:r w:rsidRPr="000D02D9">
              <w:t>Yes</w:t>
            </w:r>
          </w:p>
          <w:p w:rsidR="00037A2F" w:rsidRPr="000D02D9" w:rsidRDefault="00037A2F" w:rsidP="00AA3382">
            <w:pPr>
              <w:pStyle w:val="iBAAGStandardText"/>
            </w:pPr>
            <w:r w:rsidRPr="000D02D9">
              <w:tab/>
            </w:r>
          </w:p>
          <w:p w:rsidR="00037A2F" w:rsidRPr="000D02D9" w:rsidRDefault="00037A2F" w:rsidP="00AA3382">
            <w:pPr>
              <w:pStyle w:val="iBAAGStandardTextBold"/>
            </w:pPr>
            <w:r w:rsidRPr="000D02D9">
              <w:t>Prior authorization is:</w:t>
            </w:r>
          </w:p>
          <w:p w:rsidR="00037A2F" w:rsidRPr="000D02D9" w:rsidRDefault="00037A2F" w:rsidP="00AA3382">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037A2F" w:rsidRPr="000D02D9" w:rsidRDefault="00037A2F" w:rsidP="00AA3382">
            <w:pPr>
              <w:pStyle w:val="iBAAGStandardText"/>
            </w:pPr>
          </w:p>
          <w:p w:rsidR="00037A2F" w:rsidRPr="000D02D9" w:rsidRDefault="00037A2F" w:rsidP="00AA3382">
            <w:pPr>
              <w:pStyle w:val="iBAAGStandardTextBold"/>
            </w:pPr>
            <w:r w:rsidRPr="000D02D9">
              <w:t xml:space="preserve">When do I need to call? </w:t>
            </w:r>
          </w:p>
          <w:p w:rsidR="00037A2F" w:rsidRPr="000D02D9" w:rsidRDefault="00037A2F" w:rsidP="00AA3382">
            <w:pPr>
              <w:pStyle w:val="iBAAGStandardText"/>
            </w:pPr>
            <w:r w:rsidRPr="000D02D9">
              <w:t>As soon as possible</w:t>
            </w:r>
          </w:p>
          <w:p w:rsidR="00037A2F" w:rsidRPr="000D02D9" w:rsidRDefault="00037A2F" w:rsidP="00AA3382">
            <w:pPr>
              <w:pStyle w:val="iBAAGStandardText"/>
            </w:pPr>
          </w:p>
          <w:p w:rsidR="00037A2F" w:rsidRPr="000D02D9" w:rsidRDefault="00037A2F" w:rsidP="00AA3382">
            <w:pPr>
              <w:pStyle w:val="iBAAGStandardTextBold"/>
            </w:pPr>
            <w:r w:rsidRPr="000D02D9">
              <w:t xml:space="preserve">If you don’t get prior authorization, you pay: </w:t>
            </w:r>
          </w:p>
          <w:p w:rsidR="003377FE" w:rsidRPr="007B4016" w:rsidRDefault="003377FE" w:rsidP="003377FE">
            <w:pPr>
              <w:rPr>
                <w:rFonts w:eastAsia="Calibri" w:cs="Arial"/>
                <w:b/>
                <w:szCs w:val="24"/>
              </w:rPr>
            </w:pPr>
            <w:r w:rsidRPr="007B4016">
              <w:rPr>
                <w:rFonts w:eastAsia="Calibri" w:cs="Arial"/>
                <w:b/>
                <w:szCs w:val="24"/>
              </w:rPr>
              <w:t xml:space="preserve">50% </w:t>
            </w:r>
            <w:r w:rsidRPr="007B4016">
              <w:rPr>
                <w:rFonts w:eastAsia="Calibri" w:cs="Arial"/>
                <w:szCs w:val="24"/>
              </w:rPr>
              <w:t xml:space="preserve">co-insurance, however the reduction in benefits will not exceed </w:t>
            </w:r>
            <w:r w:rsidRPr="007B4016">
              <w:rPr>
                <w:rFonts w:eastAsia="Calibri" w:cs="Arial"/>
                <w:b/>
                <w:szCs w:val="24"/>
              </w:rPr>
              <w:lastRenderedPageBreak/>
              <w:t>$500</w:t>
            </w:r>
          </w:p>
          <w:p w:rsidR="00037A2F" w:rsidRPr="009057D3" w:rsidRDefault="00037A2F" w:rsidP="00AA3382">
            <w:pPr>
              <w:pStyle w:val="iBAAGStandardText"/>
            </w:pPr>
          </w:p>
        </w:tc>
        <w:tc>
          <w:tcPr>
            <w:tcW w:w="3330" w:type="dxa"/>
            <w:tcBorders>
              <w:bottom w:val="single" w:sz="4" w:space="0" w:color="000000" w:themeColor="text1"/>
            </w:tcBorders>
            <w:shd w:val="clear" w:color="auto" w:fill="auto"/>
          </w:tcPr>
          <w:p w:rsidR="00037A2F" w:rsidRDefault="00037A2F" w:rsidP="00AA3382">
            <w:pPr>
              <w:pStyle w:val="iBAAGStandardText"/>
            </w:pPr>
            <w:r>
              <w:lastRenderedPageBreak/>
              <w:t>The amount you pay is based on where the covered health service is provided.</w:t>
            </w:r>
          </w:p>
          <w:p w:rsidR="00037A2F" w:rsidRDefault="00037A2F" w:rsidP="00AA3382">
            <w:pPr>
              <w:pStyle w:val="iBAAGStandardText"/>
            </w:pPr>
          </w:p>
          <w:p w:rsidR="00037A2F" w:rsidRDefault="00037A2F" w:rsidP="00AA3382">
            <w:pPr>
              <w:pStyle w:val="iBAAGStandardText"/>
            </w:pPr>
          </w:p>
          <w:p w:rsidR="00037A2F" w:rsidRDefault="00037A2F" w:rsidP="00AA3382">
            <w:pPr>
              <w:pStyle w:val="iBAAGStandardTextBold"/>
            </w:pPr>
            <w:r>
              <w:t>Is prior authorization needed?</w:t>
            </w:r>
          </w:p>
          <w:p w:rsidR="00037A2F" w:rsidRDefault="00037A2F" w:rsidP="00AA3382">
            <w:pPr>
              <w:pStyle w:val="iBAAGStandardText"/>
            </w:pPr>
            <w:r>
              <w:t>Yes</w:t>
            </w:r>
          </w:p>
          <w:p w:rsidR="00037A2F" w:rsidRDefault="00037A2F" w:rsidP="00AA3382">
            <w:pPr>
              <w:pStyle w:val="iBAAGStandardText"/>
            </w:pPr>
          </w:p>
          <w:p w:rsidR="00037A2F" w:rsidRDefault="00037A2F" w:rsidP="00AA3382">
            <w:pPr>
              <w:pStyle w:val="iBAAGStandardTextBold"/>
            </w:pPr>
            <w:r>
              <w:t>Prior authorization is:</w:t>
            </w:r>
          </w:p>
          <w:p w:rsidR="00037A2F" w:rsidRDefault="00037A2F" w:rsidP="00AA3382">
            <w:pPr>
              <w:pStyle w:val="iBAAGStandardText"/>
            </w:pPr>
            <w:r>
              <w:t xml:space="preserve">Getting </w:t>
            </w:r>
            <w:r w:rsidRPr="00B83C07">
              <w:t>approval</w:t>
            </w:r>
            <w:r>
              <w:t xml:space="preserve"> by calling the number listed on your health plan ID card before you can get medicine or services.</w:t>
            </w:r>
          </w:p>
          <w:p w:rsidR="00037A2F" w:rsidRDefault="00037A2F" w:rsidP="00AA3382">
            <w:pPr>
              <w:pStyle w:val="iBAAGStandardText"/>
            </w:pPr>
          </w:p>
          <w:p w:rsidR="00037A2F" w:rsidRDefault="00037A2F" w:rsidP="00AA3382">
            <w:pPr>
              <w:pStyle w:val="iBAAGStandardTextBold"/>
            </w:pPr>
            <w:r>
              <w:t xml:space="preserve">When do I need to call? </w:t>
            </w:r>
          </w:p>
          <w:p w:rsidR="00037A2F" w:rsidRDefault="00037A2F" w:rsidP="00AA3382">
            <w:pPr>
              <w:pStyle w:val="iBAAGStandardText"/>
            </w:pPr>
            <w:r>
              <w:t>As soon as possible</w:t>
            </w:r>
          </w:p>
          <w:p w:rsidR="00037A2F" w:rsidRDefault="00037A2F" w:rsidP="00AA3382">
            <w:pPr>
              <w:pStyle w:val="iBAAGStandardText"/>
            </w:pPr>
          </w:p>
          <w:p w:rsidR="00037A2F" w:rsidRDefault="00037A2F" w:rsidP="00AA3382">
            <w:pPr>
              <w:pStyle w:val="iBAAGStandardTextBold"/>
            </w:pPr>
            <w:r>
              <w:t xml:space="preserve">If you don’t get prior authorization, you pay: </w:t>
            </w:r>
          </w:p>
          <w:p w:rsidR="003377FE" w:rsidRPr="007B4016" w:rsidRDefault="003377FE" w:rsidP="003377FE">
            <w:pPr>
              <w:rPr>
                <w:rFonts w:eastAsia="Calibri" w:cs="Arial"/>
                <w:b/>
                <w:szCs w:val="24"/>
              </w:rPr>
            </w:pPr>
            <w:r w:rsidRPr="007B4016">
              <w:rPr>
                <w:rFonts w:eastAsia="Calibri" w:cs="Arial"/>
                <w:b/>
                <w:szCs w:val="24"/>
              </w:rPr>
              <w:t xml:space="preserve">50% </w:t>
            </w:r>
            <w:r w:rsidRPr="007B4016">
              <w:rPr>
                <w:rFonts w:eastAsia="Calibri" w:cs="Arial"/>
                <w:szCs w:val="24"/>
              </w:rPr>
              <w:t xml:space="preserve">co-insurance, however the reduction in benefits will not exceed </w:t>
            </w:r>
            <w:r w:rsidRPr="007B4016">
              <w:rPr>
                <w:rFonts w:eastAsia="Calibri" w:cs="Arial"/>
                <w:b/>
                <w:szCs w:val="24"/>
              </w:rPr>
              <w:lastRenderedPageBreak/>
              <w:t>$500</w:t>
            </w:r>
          </w:p>
          <w:p w:rsidR="00037A2F" w:rsidRPr="009057D3" w:rsidRDefault="00037A2F" w:rsidP="00AA3382">
            <w:pPr>
              <w:pStyle w:val="iBAAGTableHeader"/>
            </w:pPr>
          </w:p>
        </w:tc>
        <w:tc>
          <w:tcPr>
            <w:tcW w:w="3330" w:type="dxa"/>
            <w:tcBorders>
              <w:bottom w:val="single" w:sz="4" w:space="0" w:color="000000" w:themeColor="text1"/>
            </w:tcBorders>
            <w:shd w:val="clear" w:color="auto" w:fill="auto"/>
          </w:tcPr>
          <w:p w:rsidR="00037A2F" w:rsidRDefault="00037A2F" w:rsidP="00AA3382">
            <w:pPr>
              <w:pStyle w:val="iBAAGStandardText"/>
            </w:pPr>
            <w:r>
              <w:lastRenderedPageBreak/>
              <w:t>Network benefits must be received from a designated provider.</w:t>
            </w:r>
          </w:p>
          <w:p w:rsidR="00037A2F" w:rsidRPr="0064335E" w:rsidRDefault="00037A2F" w:rsidP="00AA3382">
            <w:pPr>
              <w:pStyle w:val="iBAAGStandardText"/>
            </w:pPr>
          </w:p>
          <w:p w:rsidR="00037A2F" w:rsidRPr="0064335E" w:rsidRDefault="00037A2F" w:rsidP="00AA3382">
            <w:pPr>
              <w:pStyle w:val="iBAAGStandardText"/>
            </w:pPr>
            <w:r w:rsidRPr="0064335E">
              <w:t xml:space="preserve">Benefits for CAR-T therapy are described under </w:t>
            </w:r>
            <w:r w:rsidRPr="0064335E">
              <w:rPr>
                <w:rStyle w:val="iBAAGStandardTextItalicsChar"/>
              </w:rPr>
              <w:t>Transplantation Services</w:t>
            </w:r>
            <w:r w:rsidRPr="0064335E">
              <w:t>.</w:t>
            </w:r>
          </w:p>
          <w:p w:rsidR="00037A2F" w:rsidRDefault="00037A2F" w:rsidP="00AA3382">
            <w:pPr>
              <w:pStyle w:val="iBAAGStandardText"/>
            </w:pPr>
          </w:p>
          <w:p w:rsidR="00037A2F" w:rsidRDefault="00037A2F" w:rsidP="00AA3382">
            <w:pPr>
              <w:pStyle w:val="iBAAGStandardText"/>
            </w:pPr>
          </w:p>
          <w:p w:rsidR="00037A2F" w:rsidRDefault="00037A2F" w:rsidP="00AA3382">
            <w:pPr>
              <w:pStyle w:val="iBAAGStandardText"/>
            </w:pPr>
          </w:p>
          <w:p w:rsidR="00037A2F" w:rsidRPr="009057D3" w:rsidRDefault="00037A2F" w:rsidP="00AA3382">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610705">
        <w:tc>
          <w:tcPr>
            <w:tcW w:w="3517"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Limits &amp; Exceptions</w:t>
            </w:r>
          </w:p>
        </w:tc>
      </w:tr>
      <w:tr w:rsidR="00E87A53" w:rsidRPr="003F3B5E" w:rsidTr="00610705">
        <w:tc>
          <w:tcPr>
            <w:tcW w:w="3517" w:type="dxa"/>
            <w:shd w:val="clear" w:color="auto" w:fill="FFFFFF" w:themeFill="background1"/>
          </w:tcPr>
          <w:p w:rsidR="00E87A53" w:rsidRDefault="00E87A53" w:rsidP="00C84F8C">
            <w:pPr>
              <w:pStyle w:val="iBAAGSituationBoxName"/>
            </w:pPr>
            <w:bookmarkStart w:id="73" w:name="Clinical_Trials"/>
            <w:r>
              <w:t>Clinical Trials</w:t>
            </w:r>
            <w:bookmarkEnd w:id="73"/>
            <w:r>
              <w:tab/>
            </w:r>
          </w:p>
          <w:p w:rsidR="00E87A53" w:rsidRDefault="00E87A53" w:rsidP="00C84F8C">
            <w:pPr>
              <w:pStyle w:val="iBAAGStandardText"/>
            </w:pPr>
          </w:p>
          <w:p w:rsidR="00E87A53" w:rsidRDefault="00E87A53" w:rsidP="00C84F8C">
            <w:pPr>
              <w:pStyle w:val="iBAAGStandardText"/>
            </w:pPr>
            <w:r w:rsidRPr="000D02D9">
              <w:rPr>
                <w:rStyle w:val="iBAAGStandardTextBoldChar"/>
              </w:rPr>
              <w:t>What are clinical trials?</w:t>
            </w:r>
            <w:r>
              <w:t xml:space="preserve"> A research study that tests new treatments on patients.</w:t>
            </w:r>
          </w:p>
          <w:p w:rsidR="00E87A53" w:rsidRDefault="00E87A53" w:rsidP="00C84F8C">
            <w:pPr>
              <w:pStyle w:val="iBAAGStandardText"/>
            </w:pPr>
          </w:p>
          <w:p w:rsidR="00E87A53" w:rsidRDefault="00E87A53" w:rsidP="00C84F8C">
            <w:pPr>
              <w:pStyle w:val="iBAAGStandardText"/>
            </w:pPr>
            <w:r>
              <w:t xml:space="preserve">We cover some routine patient costs for participation in an approved clinical trial if: </w:t>
            </w:r>
          </w:p>
          <w:p w:rsidR="00E87A53" w:rsidRDefault="00E87A53" w:rsidP="00C84F8C">
            <w:pPr>
              <w:pStyle w:val="iBAAGLevel1Bullets"/>
            </w:pPr>
            <w:r>
              <w:t>You meet the requirements to participate; and</w:t>
            </w:r>
          </w:p>
          <w:p w:rsidR="00E87A53" w:rsidRDefault="00E87A53" w:rsidP="00C84F8C">
            <w:pPr>
              <w:pStyle w:val="iBAAGLevel1Bullets"/>
            </w:pPr>
            <w:r>
              <w:t>You are referred by a network provider who has said based on medical and scientific information the clinical trial is appropriate for your condition; and</w:t>
            </w:r>
          </w:p>
          <w:p w:rsidR="00E87A53" w:rsidRDefault="00E87A53" w:rsidP="00C84F8C">
            <w:pPr>
              <w:pStyle w:val="iBAAGLevel1Bullets"/>
            </w:pPr>
            <w:r>
              <w:t xml:space="preserve">You have received prior authorization from us. </w:t>
            </w:r>
          </w:p>
          <w:p w:rsidR="00E87A53" w:rsidRDefault="00E87A53" w:rsidP="00C84F8C">
            <w:pPr>
              <w:pStyle w:val="iBAAGStandardText"/>
            </w:pPr>
          </w:p>
          <w:p w:rsidR="00E87A53" w:rsidRDefault="00E87A53" w:rsidP="00C84F8C">
            <w:pPr>
              <w:pStyle w:val="iBAAGStandardText"/>
            </w:pPr>
            <w:r w:rsidRPr="000D02D9">
              <w:rPr>
                <w:rStyle w:val="iBAAGStandardTextBoldChar"/>
              </w:rPr>
              <w:t xml:space="preserve">What is an approved </w:t>
            </w:r>
            <w:r w:rsidRPr="000D02D9">
              <w:rPr>
                <w:rStyle w:val="iBAAGStandardTextBoldChar"/>
              </w:rPr>
              <w:lastRenderedPageBreak/>
              <w:t>clinical trial?</w:t>
            </w:r>
            <w:r>
              <w:t xml:space="preserve"> A clinical trial that: </w:t>
            </w:r>
          </w:p>
          <w:p w:rsidR="00E87A53" w:rsidRDefault="00E87A53" w:rsidP="00C84F8C">
            <w:pPr>
              <w:pStyle w:val="iBAAGLevel1Bullets"/>
            </w:pPr>
            <w:r>
              <w:t xml:space="preserve">Is federally funded or approved; and </w:t>
            </w:r>
          </w:p>
          <w:p w:rsidR="00E87A53" w:rsidRDefault="00E87A53" w:rsidP="00C84F8C">
            <w:pPr>
              <w:pStyle w:val="iBAAGLevel1Bullets"/>
            </w:pPr>
            <w:r>
              <w:t>Takes place under an investigational drug application reviewed by the Food and Drug Administration (FDA).</w:t>
            </w:r>
          </w:p>
          <w:p w:rsidR="00E87A53" w:rsidRDefault="00E87A53" w:rsidP="00C84F8C">
            <w:pPr>
              <w:pStyle w:val="iBAAGStandardText"/>
            </w:pPr>
          </w:p>
          <w:p w:rsidR="00E87A53" w:rsidRDefault="00E87A53" w:rsidP="00C84F8C">
            <w:pPr>
              <w:pStyle w:val="iBAAGStandardText"/>
            </w:pPr>
            <w:r>
              <w:t>For all other clinical trials there is no coverage.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1" w:history="1">
              <w:r w:rsidRPr="000D02D9">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Pr="000D02D9" w:rsidRDefault="00E87A53" w:rsidP="00C84F8C">
            <w:pPr>
              <w:pStyle w:val="iBAAGStandardText"/>
            </w:pPr>
            <w:r w:rsidRPr="000D02D9">
              <w:lastRenderedPageBreak/>
              <w:t>The amount you pay is based on where the covered health service is provided</w:t>
            </w:r>
            <w:r>
              <w:t>.</w:t>
            </w: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Bold"/>
            </w:pPr>
            <w:r w:rsidRPr="000D02D9">
              <w:t>Is prior authorization needed?</w:t>
            </w:r>
          </w:p>
          <w:p w:rsidR="00E87A53" w:rsidRPr="000D02D9" w:rsidRDefault="00E87A53" w:rsidP="00C84F8C">
            <w:pPr>
              <w:pStyle w:val="iBAAGStandardText"/>
            </w:pPr>
            <w:r w:rsidRPr="000D02D9">
              <w:t>Yes</w:t>
            </w:r>
          </w:p>
          <w:p w:rsidR="00E87A53" w:rsidRPr="000D02D9" w:rsidRDefault="00E87A53" w:rsidP="00C84F8C">
            <w:pPr>
              <w:pStyle w:val="iBAAGStandardText"/>
            </w:pPr>
            <w:r w:rsidRPr="000D02D9">
              <w:tab/>
            </w:r>
          </w:p>
          <w:p w:rsidR="00E87A53" w:rsidRPr="000D02D9" w:rsidRDefault="00E87A53" w:rsidP="00C84F8C">
            <w:pPr>
              <w:pStyle w:val="iBAAGStandardTextBold"/>
            </w:pPr>
            <w:r w:rsidRPr="000D02D9">
              <w:t>Prior authorization is:</w:t>
            </w:r>
          </w:p>
          <w:p w:rsidR="00E87A53" w:rsidRPr="000D02D9" w:rsidRDefault="00E87A53" w:rsidP="00C84F8C">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E87A53" w:rsidRPr="000D02D9" w:rsidRDefault="00E87A53" w:rsidP="00C84F8C">
            <w:pPr>
              <w:pStyle w:val="iBAAGStandardText"/>
            </w:pPr>
          </w:p>
          <w:p w:rsidR="00E87A53" w:rsidRPr="000D02D9" w:rsidRDefault="00E87A53" w:rsidP="00C84F8C">
            <w:pPr>
              <w:pStyle w:val="iBAAGStandardTextBold"/>
            </w:pPr>
            <w:r w:rsidRPr="000D02D9">
              <w:t xml:space="preserve">When do I need to call? </w:t>
            </w:r>
          </w:p>
          <w:p w:rsidR="00E87A53" w:rsidRPr="000D02D9" w:rsidRDefault="00E87A53" w:rsidP="00C84F8C">
            <w:pPr>
              <w:pStyle w:val="iBAAGStandardText"/>
            </w:pPr>
            <w:r w:rsidRPr="000D02D9">
              <w:t>As soon as possible</w:t>
            </w:r>
          </w:p>
          <w:p w:rsidR="00E87A53" w:rsidRPr="000D02D9" w:rsidRDefault="00E87A53" w:rsidP="00C84F8C">
            <w:pPr>
              <w:pStyle w:val="iBAAGStandardText"/>
            </w:pPr>
          </w:p>
          <w:p w:rsidR="00E87A53" w:rsidRPr="000D02D9" w:rsidRDefault="00E87A53" w:rsidP="00C84F8C">
            <w:pPr>
              <w:pStyle w:val="iBAAGStandardTextBold"/>
            </w:pPr>
            <w:r w:rsidRPr="000D02D9">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
            </w:pPr>
            <w:r>
              <w:t xml:space="preserve">If the out-of-network provider does not agree to accept the network rate, out-of-network benefits are not covered. </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B83C07">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StandardText"/>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No coverage for:</w:t>
            </w:r>
          </w:p>
          <w:p w:rsidR="00E87A53" w:rsidRDefault="00E87A53" w:rsidP="00C84F8C">
            <w:pPr>
              <w:pStyle w:val="iBAAGLevel1Bullets"/>
            </w:pPr>
            <w:r>
              <w:t xml:space="preserve">Cost for investigational drugs or devices. </w:t>
            </w:r>
          </w:p>
          <w:p w:rsidR="00E87A53" w:rsidRDefault="00E87A53" w:rsidP="00C84F8C">
            <w:pPr>
              <w:pStyle w:val="iBAAGLevel1Bullets"/>
            </w:pPr>
            <w:r>
              <w:t>Cost for non-health services (for example: travel/transportation) required for you to receive the treatment.</w:t>
            </w:r>
          </w:p>
          <w:p w:rsidR="00E87A53" w:rsidRDefault="00E87A53" w:rsidP="00C84F8C">
            <w:pPr>
              <w:pStyle w:val="iBAAGLevel1Bullets"/>
            </w:pPr>
            <w:r>
              <w:t>Cost for managing the research.</w:t>
            </w:r>
          </w:p>
          <w:p w:rsidR="00E87A53" w:rsidRDefault="00E87A53" w:rsidP="00C84F8C">
            <w:pPr>
              <w:pStyle w:val="iBAAGLevel1Bullets"/>
            </w:pPr>
            <w:r>
              <w:t>Items and services provided by the research sponsor free of charge for any person enrolled in the trial.</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r>
      <w:tr w:rsidR="00E87A53" w:rsidRPr="003F3B5E" w:rsidTr="00610705">
        <w:tc>
          <w:tcPr>
            <w:tcW w:w="13507" w:type="dxa"/>
            <w:gridSpan w:val="4"/>
            <w:tcBorders>
              <w:bottom w:val="single" w:sz="4" w:space="0" w:color="000000" w:themeColor="text1"/>
            </w:tcBorders>
            <w:shd w:val="clear" w:color="auto" w:fill="31849B"/>
          </w:tcPr>
          <w:p w:rsidR="00E87A53" w:rsidRPr="004F7217" w:rsidRDefault="00E87A53" w:rsidP="00C84F8C">
            <w:pPr>
              <w:pStyle w:val="iBAAGTableHeader"/>
            </w:pPr>
            <w:r w:rsidRPr="004F7217">
              <w:t>About Your Benefits</w:t>
            </w:r>
          </w:p>
        </w:tc>
      </w:tr>
      <w:tr w:rsidR="00E87A53" w:rsidRPr="003F3B5E" w:rsidTr="00610705">
        <w:tc>
          <w:tcPr>
            <w:tcW w:w="3517" w:type="dxa"/>
            <w:shd w:val="clear" w:color="auto" w:fill="FFFFFF" w:themeFill="background1"/>
          </w:tcPr>
          <w:p w:rsidR="00E87A53" w:rsidRPr="003F3B5E" w:rsidRDefault="00E87A53" w:rsidP="00C84F8C">
            <w:pPr>
              <w:pStyle w:val="iBAAGSituationBoxName"/>
            </w:pPr>
            <w:bookmarkStart w:id="74" w:name="Congenital_Heart_Disease_Resource_Servic"/>
            <w:r w:rsidRPr="003E7CCE">
              <w:t>Congenital Heart Disease Resource Services (CHDRS)</w:t>
            </w:r>
            <w:bookmarkEnd w:id="74"/>
          </w:p>
        </w:tc>
        <w:tc>
          <w:tcPr>
            <w:tcW w:w="9990" w:type="dxa"/>
            <w:gridSpan w:val="3"/>
            <w:shd w:val="clear" w:color="auto" w:fill="FFFFFF" w:themeFill="background1"/>
          </w:tcPr>
          <w:p w:rsidR="00E87A53" w:rsidRDefault="00E87A53" w:rsidP="00C84F8C">
            <w:pPr>
              <w:pStyle w:val="iBAAGStandardText"/>
            </w:pPr>
            <w:r>
              <w:t xml:space="preserve">The CHD Centers of Excellence Network gives patients care that is planned, coordinated and provided by a team of experts who specialize in treating Congenital Heart Disease.  </w:t>
            </w:r>
          </w:p>
          <w:p w:rsidR="00E87A53" w:rsidRDefault="00E87A53" w:rsidP="00C84F8C">
            <w:pPr>
              <w:pStyle w:val="iBAAGStandardText"/>
            </w:pPr>
          </w:p>
          <w:p w:rsidR="00E87A53" w:rsidRDefault="00E87A53" w:rsidP="00C84F8C">
            <w:pPr>
              <w:pStyle w:val="iBAAGStandardText"/>
            </w:pPr>
            <w:r>
              <w:t>Some benefits of this program include:</w:t>
            </w:r>
          </w:p>
          <w:p w:rsidR="00E87A53" w:rsidRDefault="00E87A53" w:rsidP="00C84F8C">
            <w:pPr>
              <w:pStyle w:val="iBAAGLevel2Bullets"/>
            </w:pPr>
            <w:r>
              <w:t>Access to cost-effective high quality health care</w:t>
            </w:r>
          </w:p>
          <w:p w:rsidR="00E87A53" w:rsidRDefault="00E87A53" w:rsidP="00C84F8C">
            <w:pPr>
              <w:pStyle w:val="iBAAGLevel2Bullets"/>
            </w:pPr>
            <w:r>
              <w:t>Access to case managers and qualified providers</w:t>
            </w:r>
          </w:p>
          <w:p w:rsidR="00E87A53" w:rsidRPr="002B3BAA" w:rsidRDefault="00E87A53" w:rsidP="00C84F8C">
            <w:pPr>
              <w:pStyle w:val="iBAAGLevel2Bullets"/>
            </w:pPr>
            <w:r w:rsidRPr="002B3BAA">
              <w:t>Education and counseling</w:t>
            </w:r>
          </w:p>
          <w:p w:rsidR="00E87A53" w:rsidRDefault="00E87A53" w:rsidP="00C84F8C">
            <w:pPr>
              <w:pStyle w:val="iBAAGLevel2Bullets"/>
            </w:pPr>
            <w:r>
              <w:t>Travel and lodging assistance</w:t>
            </w:r>
          </w:p>
          <w:p w:rsidR="00E87A53" w:rsidRDefault="00E87A53" w:rsidP="00C84F8C">
            <w:pPr>
              <w:pStyle w:val="iBAAGStandardText"/>
            </w:pPr>
          </w:p>
          <w:p w:rsidR="00E87A53" w:rsidRDefault="00E87A53" w:rsidP="00C84F8C">
            <w:pPr>
              <w:pStyle w:val="iBAAGStandardText"/>
            </w:pPr>
            <w:r>
              <w:t>Participation in this program is voluntary.</w:t>
            </w:r>
          </w:p>
          <w:p w:rsidR="00E87A53" w:rsidRDefault="00E87A53" w:rsidP="00C84F8C">
            <w:pPr>
              <w:pStyle w:val="iBAAGStandardText"/>
            </w:pPr>
          </w:p>
          <w:p w:rsidR="00E87A53" w:rsidRDefault="00E87A53" w:rsidP="00C84F8C">
            <w:pPr>
              <w:pStyle w:val="iBAAGStandardText"/>
            </w:pPr>
            <w:r>
              <w:t xml:space="preserve">Network benefits are available for patients who receive care at a designated </w:t>
            </w:r>
            <w:r>
              <w:lastRenderedPageBreak/>
              <w:t xml:space="preserve">CHD Centers of Excellence Network facility. </w:t>
            </w:r>
          </w:p>
          <w:p w:rsidR="00E87A53" w:rsidRDefault="00E87A53" w:rsidP="00C84F8C">
            <w:pPr>
              <w:pStyle w:val="iBAAGStandardText"/>
            </w:pPr>
          </w:p>
          <w:p w:rsidR="00E87A53" w:rsidRDefault="00E87A53" w:rsidP="00C84F8C">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C84F8C">
            <w:pPr>
              <w:pStyle w:val="iBAAGStandardText"/>
            </w:pPr>
          </w:p>
        </w:tc>
      </w:tr>
      <w:tr w:rsidR="00E87A53" w:rsidRPr="003F3B5E" w:rsidTr="00610705">
        <w:tc>
          <w:tcPr>
            <w:tcW w:w="3517"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Limits &amp; Exceptions</w:t>
            </w:r>
          </w:p>
        </w:tc>
      </w:tr>
      <w:tr w:rsidR="00E87A53" w:rsidRPr="003F3B5E" w:rsidTr="00610705">
        <w:tc>
          <w:tcPr>
            <w:tcW w:w="3517" w:type="dxa"/>
            <w:shd w:val="clear" w:color="auto" w:fill="FFFFFF" w:themeFill="background1"/>
          </w:tcPr>
          <w:p w:rsidR="00E87A53" w:rsidRPr="006E4135" w:rsidRDefault="00E87A53" w:rsidP="00C84F8C">
            <w:pPr>
              <w:pStyle w:val="iBAAGSituationBoxName"/>
            </w:pPr>
            <w:bookmarkStart w:id="75" w:name="Congenital_Heart_Disease_Surgeries"/>
            <w:r w:rsidRPr="006E4135">
              <w:t>Congenital Heart Disease Surgeries</w:t>
            </w:r>
            <w:bookmarkEnd w:id="75"/>
          </w:p>
          <w:p w:rsidR="00E87A53" w:rsidRDefault="00E87A53" w:rsidP="00C84F8C">
            <w:pPr>
              <w:pStyle w:val="iBAAGStandardText"/>
            </w:pPr>
          </w:p>
          <w:p w:rsidR="00E87A53" w:rsidRPr="006E4135" w:rsidRDefault="00E87A53" w:rsidP="00C84F8C">
            <w:pPr>
              <w:pStyle w:val="iBAAGStandardText"/>
            </w:pPr>
          </w:p>
          <w:p w:rsidR="00E87A53" w:rsidRPr="006E4135" w:rsidRDefault="00E87A53" w:rsidP="00C84F8C">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C84F8C">
            <w:pPr>
              <w:pStyle w:val="iBAAGStandardText"/>
            </w:pPr>
          </w:p>
          <w:p w:rsidR="00E87A53" w:rsidRPr="006E4135" w:rsidRDefault="00E87A53" w:rsidP="00C84F8C">
            <w:pPr>
              <w:pStyle w:val="iBAAGStandardText"/>
            </w:pPr>
            <w:r w:rsidRPr="006E4135">
              <w:t>Benefits include:</w:t>
            </w:r>
          </w:p>
          <w:p w:rsidR="00E87A53" w:rsidRPr="006E4135" w:rsidRDefault="00E87A53" w:rsidP="00C84F8C">
            <w:pPr>
              <w:pStyle w:val="iBAAGLevel1Bullets"/>
            </w:pPr>
            <w:r w:rsidRPr="006E4135">
              <w:t xml:space="preserve">Facility </w:t>
            </w:r>
          </w:p>
          <w:p w:rsidR="00E87A53" w:rsidRPr="006E4135" w:rsidRDefault="00E87A53" w:rsidP="00C84F8C">
            <w:pPr>
              <w:pStyle w:val="iBAAGLevel1Bullets"/>
            </w:pPr>
            <w:r w:rsidRPr="006E4135">
              <w:t>Supplies</w:t>
            </w:r>
          </w:p>
          <w:p w:rsidR="00E87A53" w:rsidRPr="006E4135" w:rsidRDefault="00E87A53" w:rsidP="00C84F8C">
            <w:pPr>
              <w:pStyle w:val="iBAAGLevel1Bullets"/>
            </w:pPr>
            <w:r w:rsidRPr="006E4135">
              <w:t>Equipment</w:t>
            </w:r>
          </w:p>
          <w:p w:rsidR="00E87A53" w:rsidRPr="006E4135" w:rsidRDefault="00E87A53" w:rsidP="00C84F8C">
            <w:pPr>
              <w:pStyle w:val="iBAAGLevel1Bullets"/>
            </w:pPr>
            <w:r w:rsidRPr="006E4135">
              <w:t>Physician services for anesthesiologists, pathologists and radiologists</w:t>
            </w:r>
          </w:p>
          <w:p w:rsidR="00E87A53" w:rsidRPr="006E4135" w:rsidRDefault="00E87A53" w:rsidP="00C84F8C">
            <w:pPr>
              <w:pStyle w:val="iBAAGStandardText"/>
            </w:pPr>
          </w:p>
          <w:p w:rsidR="00E87A53" w:rsidRPr="006E4135" w:rsidRDefault="00E87A53" w:rsidP="00C84F8C">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C84F8C">
            <w:pPr>
              <w:pStyle w:val="iBAAGStandardText"/>
            </w:pPr>
          </w:p>
          <w:p w:rsidR="00E87A53" w:rsidRPr="006E4135" w:rsidRDefault="00E87A53" w:rsidP="00C84F8C">
            <w:pPr>
              <w:pStyle w:val="iBAAGStandardTextBold"/>
            </w:pPr>
            <w:r w:rsidRPr="006E4135">
              <w:t xml:space="preserve">Want more information? </w:t>
            </w:r>
          </w:p>
          <w:p w:rsidR="00E87A53" w:rsidRPr="006E4135" w:rsidRDefault="00E87A53" w:rsidP="00C84F8C">
            <w:pPr>
              <w:pStyle w:val="iBAAGStandardText"/>
            </w:pPr>
            <w:r w:rsidRPr="006E4135">
              <w:t xml:space="preserve">View the </w:t>
            </w:r>
            <w:hyperlink r:id="rId63" w:history="1">
              <w:r w:rsidRPr="006E4135">
                <w:rPr>
                  <w:rStyle w:val="Hyperlinks"/>
                </w:rPr>
                <w:t>glossary</w:t>
              </w:r>
            </w:hyperlink>
            <w:r w:rsidRPr="006E4135">
              <w:t xml:space="preserve"> for definitions.</w:t>
            </w:r>
          </w:p>
          <w:p w:rsidR="00E87A53" w:rsidRPr="006E4135"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Pr="003F3B5E" w:rsidRDefault="00E87A53" w:rsidP="00C84F8C">
            <w:pPr>
              <w:pStyle w:val="iBAAGStandardText"/>
            </w:pPr>
            <w:r>
              <w:t>No</w:t>
            </w:r>
          </w:p>
        </w:tc>
        <w:tc>
          <w:tcPr>
            <w:tcW w:w="3330" w:type="dxa"/>
            <w:shd w:val="clear" w:color="auto" w:fill="FFFFFF" w:themeFill="background1"/>
          </w:tcPr>
          <w:p w:rsidR="00E87A53" w:rsidRDefault="00326C33"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3F2217">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As soon as the possibility of surgery arises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lastRenderedPageBreak/>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Network benefits must be received from a designated provider.</w:t>
            </w:r>
          </w:p>
          <w:p w:rsidR="00E87A53" w:rsidRDefault="00E87A53" w:rsidP="00C84F8C">
            <w:pPr>
              <w:pStyle w:val="iBAAGStandardText"/>
            </w:pPr>
          </w:p>
          <w:p w:rsidR="00E87A53" w:rsidRDefault="00E87A53" w:rsidP="00C84F8C">
            <w:pPr>
              <w:pStyle w:val="iBAAGStandardText"/>
            </w:pPr>
            <w:r>
              <w:t>If you do not use a designated provider, benefits will be considered out-of-network.</w:t>
            </w:r>
          </w:p>
          <w:p w:rsidR="00E87A53" w:rsidRDefault="00E87A53" w:rsidP="00C84F8C">
            <w:pPr>
              <w:pStyle w:val="iBAAGStandardText"/>
            </w:pPr>
          </w:p>
          <w:p w:rsidR="00E87A53" w:rsidRDefault="00E87A53" w:rsidP="00C84F8C">
            <w:pPr>
              <w:pStyle w:val="iBAAGStandardText"/>
            </w:pPr>
            <w:r>
              <w:t xml:space="preserve">For more information, see the </w:t>
            </w:r>
            <w:r w:rsidRPr="006E4135">
              <w:rPr>
                <w:rStyle w:val="iBAAGStandardTextItalicsChar"/>
              </w:rPr>
              <w:t>Congenital Heart Disease Resource Services</w:t>
            </w:r>
            <w:r>
              <w:t xml:space="preserve"> section. </w:t>
            </w:r>
          </w:p>
          <w:p w:rsidR="00E87A53" w:rsidRPr="003F3B5E" w:rsidRDefault="00E87A53" w:rsidP="00C84F8C">
            <w:pPr>
              <w:pStyle w:val="iBAAGStandardText"/>
            </w:pPr>
          </w:p>
        </w:tc>
      </w:tr>
      <w:tr w:rsidR="00E87A53" w:rsidRPr="003F3B5E" w:rsidTr="00610705">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610705">
        <w:tc>
          <w:tcPr>
            <w:tcW w:w="3517" w:type="dxa"/>
            <w:shd w:val="clear" w:color="auto" w:fill="FFFFFF" w:themeFill="background1"/>
          </w:tcPr>
          <w:p w:rsidR="00E87A53" w:rsidRDefault="00E87A53" w:rsidP="00C84F8C">
            <w:pPr>
              <w:pStyle w:val="iBAAGSituationBoxName"/>
            </w:pPr>
            <w:bookmarkStart w:id="76" w:name="Dental_Services_Accident_Only"/>
            <w:r>
              <w:t>Dental Services - Accident Only</w:t>
            </w:r>
            <w:bookmarkEnd w:id="76"/>
          </w:p>
          <w:p w:rsidR="00E87A53" w:rsidRDefault="00E87A53" w:rsidP="00C84F8C">
            <w:pPr>
              <w:pStyle w:val="iBAAGStandardText"/>
            </w:pPr>
          </w:p>
          <w:p w:rsidR="00E87A53" w:rsidRDefault="00E87A53" w:rsidP="00C84F8C">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C84F8C">
            <w:pPr>
              <w:pStyle w:val="iBAAGStandardText"/>
            </w:pPr>
          </w:p>
          <w:p w:rsidR="00E87A53" w:rsidRDefault="00E87A53" w:rsidP="00C84F8C">
            <w:pPr>
              <w:pStyle w:val="iBAAGStandardText"/>
            </w:pPr>
            <w:r>
              <w:t>Requirements</w:t>
            </w:r>
          </w:p>
          <w:p w:rsidR="00E87A53" w:rsidRDefault="00E87A53" w:rsidP="00C84F8C">
            <w:pPr>
              <w:pStyle w:val="iBAAGLevel1Bullets"/>
            </w:pPr>
            <w:r>
              <w:t xml:space="preserve">You must contact a doctor or dentist within 72 hours of the accident. </w:t>
            </w:r>
          </w:p>
          <w:p w:rsidR="00E87A53" w:rsidRDefault="00E87A53" w:rsidP="00C84F8C">
            <w:pPr>
              <w:pStyle w:val="iBAAGLevel1Bullets"/>
            </w:pPr>
            <w:r>
              <w:t>Treatment must start within:</w:t>
            </w:r>
          </w:p>
          <w:p w:rsidR="00E87A53" w:rsidRDefault="00E87A53" w:rsidP="00C84F8C">
            <w:pPr>
              <w:pStyle w:val="iBAAGLevel2Bullets"/>
            </w:pPr>
            <w:r>
              <w:t>3 months of the accident.</w:t>
            </w:r>
          </w:p>
          <w:p w:rsidR="00E87A53" w:rsidRDefault="00E87A53" w:rsidP="00C84F8C">
            <w:pPr>
              <w:pStyle w:val="iBAAGLevel2Bullets"/>
            </w:pPr>
            <w:r>
              <w:t>3 months from the time you are covered on the plan.</w:t>
            </w:r>
          </w:p>
          <w:p w:rsidR="00E87A53" w:rsidRDefault="00E87A53" w:rsidP="00C84F8C">
            <w:pPr>
              <w:pStyle w:val="iBAAGLevel1Bullets"/>
            </w:pPr>
            <w:r>
              <w:t xml:space="preserve">Treatment must be </w:t>
            </w:r>
            <w:r>
              <w:lastRenderedPageBreak/>
              <w:t>completed within:</w:t>
            </w:r>
          </w:p>
          <w:p w:rsidR="00E87A53" w:rsidRDefault="00E87A53" w:rsidP="00C84F8C">
            <w:pPr>
              <w:pStyle w:val="iBAAGLevel2Bullets"/>
            </w:pPr>
            <w:r>
              <w:t>12 months of the accident.</w:t>
            </w:r>
          </w:p>
          <w:p w:rsidR="00E87A53" w:rsidRDefault="00E87A53" w:rsidP="00C84F8C">
            <w:pPr>
              <w:pStyle w:val="iBAAGLevel2Bullets"/>
            </w:pPr>
            <w:r>
              <w:t>12 months from the time you are covered on the plan.</w:t>
            </w:r>
          </w:p>
          <w:p w:rsidR="00E87A53" w:rsidRDefault="00E87A53" w:rsidP="00C84F8C">
            <w:pPr>
              <w:pStyle w:val="iBAAGStandardText"/>
            </w:pPr>
          </w:p>
          <w:p w:rsidR="00E87A53" w:rsidRDefault="00E87A53" w:rsidP="00C84F8C">
            <w:pPr>
              <w:pStyle w:val="iBAAGStandardText"/>
            </w:pPr>
            <w:r>
              <w:t xml:space="preserve">We cover: </w:t>
            </w:r>
          </w:p>
          <w:p w:rsidR="00E87A53" w:rsidRDefault="00E87A53" w:rsidP="00C84F8C">
            <w:pPr>
              <w:pStyle w:val="iBAAGLevel1Bullets"/>
            </w:pPr>
            <w:r>
              <w:t>Emergency examination</w:t>
            </w:r>
          </w:p>
          <w:p w:rsidR="00E87A53" w:rsidRDefault="00E87A53" w:rsidP="00C84F8C">
            <w:pPr>
              <w:pStyle w:val="iBAAGLevel1Bullets"/>
            </w:pPr>
            <w:r>
              <w:t>Diagnostic x-rays</w:t>
            </w:r>
          </w:p>
          <w:p w:rsidR="00E87A53" w:rsidRDefault="00E87A53" w:rsidP="00C84F8C">
            <w:pPr>
              <w:pStyle w:val="iBAAGLevel1Bullets"/>
            </w:pPr>
            <w:r>
              <w:t>Root canal and related services</w:t>
            </w:r>
          </w:p>
          <w:p w:rsidR="00E87A53" w:rsidRDefault="00E87A53" w:rsidP="00C84F8C">
            <w:pPr>
              <w:pStyle w:val="iBAAGLevel1Bullets"/>
            </w:pPr>
            <w:r>
              <w:t>Temporary splinting of teeth</w:t>
            </w:r>
          </w:p>
          <w:p w:rsidR="00E87A53" w:rsidRDefault="00E87A53" w:rsidP="00C84F8C">
            <w:pPr>
              <w:pStyle w:val="iBAAGLevel1Bullets"/>
            </w:pPr>
            <w:r>
              <w:t>Simple minimal restorative procedures (fillings)</w:t>
            </w:r>
          </w:p>
          <w:p w:rsidR="00E87A53" w:rsidRDefault="00E87A53" w:rsidP="00C84F8C">
            <w:pPr>
              <w:pStyle w:val="iBAAGLevel1Bullets"/>
            </w:pPr>
            <w:r>
              <w:t>Extractions</w:t>
            </w:r>
          </w:p>
          <w:p w:rsidR="00E87A53" w:rsidRDefault="00E87A53" w:rsidP="00C84F8C">
            <w:pPr>
              <w:pStyle w:val="iBAAGLevel1Bullets"/>
            </w:pPr>
            <w:r>
              <w:t>Post-traumatic crowns if they are the only treatment available</w:t>
            </w:r>
          </w:p>
          <w:p w:rsidR="00E87A53" w:rsidRDefault="00E87A53" w:rsidP="00C84F8C">
            <w:pPr>
              <w:pStyle w:val="iBAAGLevel1Bullets"/>
            </w:pPr>
            <w:r>
              <w:t>Replacement of lost teeth</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4" w:history="1">
              <w:r w:rsidRPr="001C6101">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004548" w:rsidRPr="007B4016" w:rsidRDefault="00610705" w:rsidP="00004548">
            <w:pPr>
              <w:rPr>
                <w:rFonts w:eastAsia="Calibri" w:cs="Arial"/>
                <w:szCs w:val="24"/>
              </w:rPr>
            </w:pPr>
            <w:r w:rsidRPr="007B4016">
              <w:rPr>
                <w:rFonts w:eastAsia="Calibri" w:cs="Arial"/>
                <w:szCs w:val="24"/>
              </w:rPr>
              <w:t>No</w:t>
            </w: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t>20%</w:t>
            </w:r>
            <w:r w:rsidR="00E87A53">
              <w:t xml:space="preserve"> co-insurance, after you pay the network deductible.</w:t>
            </w:r>
          </w:p>
          <w:p w:rsidR="00E87A53" w:rsidRDefault="00E87A53" w:rsidP="00C84F8C">
            <w:pPr>
              <w:pStyle w:val="iBAAGStandardText"/>
            </w:pPr>
          </w:p>
          <w:p w:rsidR="00E87A53" w:rsidRDefault="00E87A53" w:rsidP="00C84F8C">
            <w:pPr>
              <w:pStyle w:val="iBAAGStandardTextBold"/>
            </w:pPr>
            <w:r>
              <w:t>Is prior authorization needed?</w:t>
            </w:r>
          </w:p>
          <w:p w:rsidR="00610705" w:rsidRPr="00AA3382" w:rsidRDefault="00610705" w:rsidP="00610705">
            <w:pPr>
              <w:rPr>
                <w:rFonts w:eastAsia="Calibri" w:cs="Arial"/>
                <w:szCs w:val="24"/>
              </w:rPr>
            </w:pPr>
            <w:r w:rsidRPr="00AA3382">
              <w:rPr>
                <w:rFonts w:eastAsia="Calibri" w:cs="Arial"/>
                <w:szCs w:val="24"/>
              </w:rPr>
              <w:t>No</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 xml:space="preserve">Damage that occurs as a result of normal activities, daily living or extraordinary use </w:t>
            </w:r>
          </w:p>
          <w:p w:rsidR="00E87A53" w:rsidRDefault="00E87A53" w:rsidP="00C84F8C">
            <w:pPr>
              <w:pStyle w:val="iBAAGLevel1Bullets"/>
            </w:pPr>
            <w:r>
              <w:t>Dental care that is required to treat the effects of a medical condition</w:t>
            </w:r>
          </w:p>
          <w:p w:rsidR="00E87A53" w:rsidRPr="003F3B5E" w:rsidRDefault="00E87A53" w:rsidP="00C84F8C">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454945" w:rsidRPr="003A0D12" w:rsidTr="00B124D5">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454945" w:rsidRPr="003A0D12" w:rsidRDefault="00454945" w:rsidP="00B124D5">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454945" w:rsidRPr="003A0D12" w:rsidRDefault="00454945" w:rsidP="00B124D5">
            <w:pPr>
              <w:pStyle w:val="iBAAGTableHeader"/>
            </w:pPr>
            <w:r w:rsidRPr="003A0D12">
              <w:t>Your cost if you use</w:t>
            </w:r>
          </w:p>
          <w:p w:rsidR="00454945" w:rsidRPr="003A0D12" w:rsidRDefault="00454945" w:rsidP="00B124D5">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454945" w:rsidRPr="003A0D12" w:rsidRDefault="00454945" w:rsidP="00B124D5">
            <w:pPr>
              <w:pStyle w:val="iBAAGTableHeader"/>
            </w:pPr>
            <w:r w:rsidRPr="003A0D12">
              <w:t>Your cost if you use</w:t>
            </w:r>
          </w:p>
          <w:p w:rsidR="00454945" w:rsidRPr="003A0D12" w:rsidRDefault="00454945" w:rsidP="00B124D5">
            <w:pPr>
              <w:pStyle w:val="iBAAGTableHeader"/>
            </w:pPr>
            <w:r w:rsidRPr="003A0D12">
              <w:t xml:space="preserve">Out-of-Network </w:t>
            </w:r>
            <w:r w:rsidRPr="003A0D12">
              <w:lastRenderedPageBreak/>
              <w:t>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454945" w:rsidRPr="003A0D12" w:rsidRDefault="00454945" w:rsidP="00B124D5">
            <w:pPr>
              <w:pStyle w:val="iBAAGTableHeader"/>
            </w:pPr>
            <w:r w:rsidRPr="003A0D12">
              <w:lastRenderedPageBreak/>
              <w:t>Limits &amp; Exceptions</w:t>
            </w:r>
          </w:p>
        </w:tc>
      </w:tr>
      <w:tr w:rsidR="00454945" w:rsidRPr="00B062DC" w:rsidTr="00B124D5">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454945" w:rsidRPr="003A0D12" w:rsidRDefault="00454945" w:rsidP="00B124D5">
            <w:pPr>
              <w:pStyle w:val="iBAAGSituationBoxName"/>
            </w:pPr>
            <w:bookmarkStart w:id="77" w:name="Developmental_Delay_Services"/>
            <w:r w:rsidRPr="003825E7">
              <w:t>Developmental Delay Services</w:t>
            </w:r>
            <w:bookmarkEnd w:id="77"/>
          </w:p>
          <w:p w:rsidR="00454945" w:rsidRDefault="00454945" w:rsidP="00B124D5">
            <w:pPr>
              <w:rPr>
                <w:rFonts w:eastAsia="Times New Roman" w:cs="Times New Roman"/>
                <w:b/>
                <w:sz w:val="28"/>
                <w:szCs w:val="24"/>
              </w:rPr>
            </w:pPr>
          </w:p>
          <w:p w:rsidR="00454945" w:rsidRPr="003A0D12" w:rsidRDefault="00454945" w:rsidP="00B124D5">
            <w:pPr>
              <w:pStyle w:val="iBAAGStandardTextBold"/>
            </w:pPr>
            <w:r w:rsidRPr="003A0D12">
              <w:t xml:space="preserve">What is developmental delay? </w:t>
            </w:r>
          </w:p>
          <w:p w:rsidR="00454945" w:rsidRPr="001307B2" w:rsidRDefault="00454945" w:rsidP="00B124D5">
            <w:r w:rsidRPr="001A1106">
              <w:t>Developmental d</w:t>
            </w:r>
            <w:r w:rsidRPr="001307B2">
              <w:t>elay is when your child does not reach their developmental milestones at the expected times.</w:t>
            </w:r>
          </w:p>
          <w:p w:rsidR="00454945" w:rsidRPr="001307B2" w:rsidRDefault="00454945" w:rsidP="00B124D5">
            <w:pPr>
              <w:rPr>
                <w:rFonts w:eastAsia="Times New Roman" w:cs="Times New Roman"/>
                <w:b/>
                <w:sz w:val="28"/>
                <w:szCs w:val="24"/>
              </w:rPr>
            </w:pPr>
          </w:p>
          <w:p w:rsidR="00454945" w:rsidRPr="001307B2" w:rsidRDefault="00454945" w:rsidP="00B124D5">
            <w:pPr>
              <w:rPr>
                <w:rFonts w:eastAsia="Times New Roman" w:cs="Times New Roman"/>
                <w:szCs w:val="24"/>
              </w:rPr>
            </w:pPr>
            <w:r w:rsidRPr="001307B2">
              <w:rPr>
                <w:rFonts w:eastAsia="Times New Roman" w:cs="Times New Roman"/>
                <w:szCs w:val="24"/>
              </w:rPr>
              <w:t xml:space="preserve">Benefits include: </w:t>
            </w:r>
          </w:p>
          <w:p w:rsidR="00454945" w:rsidRPr="001A1106" w:rsidRDefault="00454945" w:rsidP="00B124D5">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rsidR="00454945" w:rsidRPr="003A1A9B" w:rsidRDefault="00454945" w:rsidP="00B124D5">
            <w:pPr>
              <w:pStyle w:val="iBAAGLevel2Bullets"/>
            </w:pPr>
            <w:r w:rsidRPr="003A1A9B">
              <w:t>Dietary or nutritional ev</w:t>
            </w:r>
            <w:r>
              <w:t>aluations</w:t>
            </w:r>
          </w:p>
          <w:p w:rsidR="00454945" w:rsidRPr="001A1106" w:rsidRDefault="00454945" w:rsidP="00B124D5">
            <w:pPr>
              <w:pStyle w:val="iBAAGLevel2Bullets"/>
            </w:pPr>
            <w:r w:rsidRPr="001A1106">
              <w:t xml:space="preserve">Occupational therapy </w:t>
            </w:r>
          </w:p>
          <w:p w:rsidR="00454945" w:rsidRPr="001A1106" w:rsidRDefault="00454945" w:rsidP="00B124D5">
            <w:pPr>
              <w:pStyle w:val="iBAAGLevel2Bullets"/>
            </w:pPr>
            <w:r w:rsidRPr="001A1106">
              <w:t xml:space="preserve">Physical therapy </w:t>
            </w:r>
          </w:p>
          <w:p w:rsidR="00454945" w:rsidRPr="001A1106" w:rsidRDefault="00454945" w:rsidP="00B124D5">
            <w:pPr>
              <w:pStyle w:val="iBAAGLevel2Bullets"/>
            </w:pPr>
            <w:r w:rsidRPr="001A1106">
              <w:t xml:space="preserve">Speech therapy </w:t>
            </w:r>
          </w:p>
          <w:p w:rsidR="00454945" w:rsidRDefault="00454945" w:rsidP="00B124D5">
            <w:pPr>
              <w:rPr>
                <w:rFonts w:eastAsia="Times New Roman" w:cs="Times New Roman"/>
                <w:b/>
                <w:sz w:val="28"/>
                <w:szCs w:val="24"/>
              </w:rPr>
            </w:pPr>
          </w:p>
          <w:p w:rsidR="00454945" w:rsidRPr="00824069" w:rsidRDefault="00454945" w:rsidP="00B124D5">
            <w:pPr>
              <w:tabs>
                <w:tab w:val="left" w:pos="3282"/>
              </w:tabs>
              <w:rPr>
                <w:rFonts w:eastAsia="Calibri" w:cs="Times New Roman"/>
                <w:b/>
              </w:rPr>
            </w:pPr>
            <w:r w:rsidRPr="00824069">
              <w:rPr>
                <w:rFonts w:eastAsia="Calibri" w:cs="Times New Roman"/>
                <w:b/>
              </w:rPr>
              <w:t xml:space="preserve">Want more information? </w:t>
            </w:r>
          </w:p>
          <w:p w:rsidR="00454945" w:rsidRPr="00824069" w:rsidRDefault="00454945" w:rsidP="00B124D5">
            <w:pPr>
              <w:rPr>
                <w:rFonts w:eastAsia="Calibri" w:cs="Times New Roman"/>
                <w:color w:val="000000"/>
                <w:szCs w:val="24"/>
              </w:rPr>
            </w:pPr>
            <w:r w:rsidRPr="00824069">
              <w:rPr>
                <w:rFonts w:eastAsia="Calibri" w:cs="Times New Roman"/>
                <w:color w:val="000000"/>
                <w:szCs w:val="24"/>
              </w:rPr>
              <w:lastRenderedPageBreak/>
              <w:t>View the</w:t>
            </w:r>
            <w:r w:rsidRPr="00824069">
              <w:rPr>
                <w:rFonts w:eastAsia="Calibri" w:cs="Times New Roman"/>
              </w:rPr>
              <w:t xml:space="preserve"> </w:t>
            </w:r>
            <w:hyperlink r:id="rId65"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rsidR="00454945" w:rsidRPr="00B062DC" w:rsidRDefault="00454945" w:rsidP="00B124D5">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rsidR="00454945" w:rsidRPr="003A0D12" w:rsidRDefault="00454945" w:rsidP="00B124D5">
            <w:pPr>
              <w:pStyle w:val="iBAAGStandardText"/>
            </w:pPr>
            <w:r w:rsidRPr="003A0D12">
              <w:lastRenderedPageBreak/>
              <w:t>The amount you pay is based on where the covered health service is provided.</w:t>
            </w:r>
          </w:p>
          <w:p w:rsidR="00454945" w:rsidRDefault="00454945" w:rsidP="00B124D5">
            <w:pPr>
              <w:pStyle w:val="iBAAGStandardText"/>
            </w:pPr>
          </w:p>
          <w:p w:rsidR="00454945" w:rsidRPr="00C739E6" w:rsidRDefault="00454945" w:rsidP="00B124D5">
            <w:pPr>
              <w:pStyle w:val="iBAAGStandardTextBold"/>
            </w:pPr>
            <w:r w:rsidRPr="00C739E6">
              <w:t>Is prior authorization needed?</w:t>
            </w:r>
          </w:p>
          <w:p w:rsidR="00454945" w:rsidRPr="00B062DC" w:rsidRDefault="00454945" w:rsidP="00B124D5">
            <w:pPr>
              <w:rPr>
                <w:rStyle w:val="InstructionalTextChar"/>
                <w:b w:val="0"/>
              </w:rPr>
            </w:pPr>
            <w:r>
              <w:t>No</w:t>
            </w:r>
          </w:p>
          <w:p w:rsidR="00454945" w:rsidRDefault="00454945" w:rsidP="00B124D5">
            <w:pPr>
              <w:pStyle w:val="iBAAGStandardText"/>
              <w:rPr>
                <w:rStyle w:val="InstructionalTextChar"/>
              </w:rPr>
            </w:pPr>
          </w:p>
          <w:p w:rsidR="00454945" w:rsidRPr="00604ED5" w:rsidRDefault="00454945">
            <w:pPr>
              <w:pStyle w:val="iBAAGStandardText"/>
              <w:rPr>
                <w:rStyle w:val="InstructionalTextChar"/>
                <w:szCs w:val="22"/>
              </w:rPr>
            </w:pPr>
          </w:p>
        </w:tc>
        <w:tc>
          <w:tcPr>
            <w:tcW w:w="3333" w:type="dxa"/>
            <w:tcBorders>
              <w:top w:val="single" w:sz="6" w:space="0" w:color="auto"/>
              <w:left w:val="single" w:sz="6" w:space="0" w:color="auto"/>
              <w:bottom w:val="single" w:sz="6" w:space="0" w:color="auto"/>
              <w:right w:val="single" w:sz="6" w:space="0" w:color="auto"/>
            </w:tcBorders>
          </w:tcPr>
          <w:p w:rsidR="00454945" w:rsidRPr="003A0D12" w:rsidRDefault="00454945" w:rsidP="00B124D5">
            <w:pPr>
              <w:pStyle w:val="iBAAGStandardText"/>
            </w:pPr>
            <w:r w:rsidRPr="003A0D12">
              <w:t>The amount you pay is based on where the covered health service is provided.</w:t>
            </w:r>
          </w:p>
          <w:p w:rsidR="00454945" w:rsidRDefault="00454945" w:rsidP="00B124D5">
            <w:pPr>
              <w:pStyle w:val="iBAAGStandardText"/>
            </w:pPr>
          </w:p>
          <w:p w:rsidR="00454945" w:rsidRPr="00741C44" w:rsidRDefault="00454945" w:rsidP="00741C44">
            <w:pPr>
              <w:pStyle w:val="iBAAGStandardTextBold"/>
              <w:rPr>
                <w:rStyle w:val="InstructionalTextChar"/>
                <w:color w:val="auto"/>
              </w:rPr>
            </w:pPr>
            <w:r w:rsidRPr="00C739E6">
              <w:t>Is prior authorization needed?</w:t>
            </w:r>
          </w:p>
          <w:p w:rsidR="00454945" w:rsidRDefault="00454945" w:rsidP="00B124D5">
            <w:r>
              <w:t xml:space="preserve">Yes </w:t>
            </w:r>
          </w:p>
          <w:p w:rsidR="00454945" w:rsidRDefault="00454945" w:rsidP="00B124D5"/>
          <w:p w:rsidR="00454945" w:rsidRDefault="00454945" w:rsidP="00B124D5">
            <w:pPr>
              <w:pStyle w:val="iBAAGStandardTextBold"/>
            </w:pPr>
            <w:r>
              <w:t>Prior authorization is:</w:t>
            </w:r>
          </w:p>
          <w:p w:rsidR="00454945" w:rsidRDefault="00454945" w:rsidP="00B124D5">
            <w:pPr>
              <w:pStyle w:val="iBAAGStandardText"/>
            </w:pPr>
            <w:r>
              <w:t>Getting approval by calling the number listed on your health plan ID card before you can get medicine or services.</w:t>
            </w:r>
          </w:p>
          <w:p w:rsidR="00454945" w:rsidRDefault="00454945" w:rsidP="00B124D5">
            <w:pPr>
              <w:pStyle w:val="iBAAGStandardText"/>
            </w:pPr>
          </w:p>
          <w:p w:rsidR="00454945" w:rsidRDefault="00454945" w:rsidP="00B124D5">
            <w:pPr>
              <w:pStyle w:val="iBAAGStandardTextBold"/>
            </w:pPr>
            <w:r>
              <w:t xml:space="preserve">When do I need to call? </w:t>
            </w:r>
          </w:p>
          <w:p w:rsidR="00454945" w:rsidRDefault="00454945" w:rsidP="00B124D5">
            <w:pPr>
              <w:pStyle w:val="iBAAGLevel1Bullets"/>
            </w:pPr>
            <w:r>
              <w:t>5 business days before receiving services</w:t>
            </w:r>
          </w:p>
          <w:p w:rsidR="00454945" w:rsidRDefault="00454945" w:rsidP="00B124D5">
            <w:pPr>
              <w:pStyle w:val="iBAAGLevel1Bullets"/>
            </w:pPr>
            <w:r>
              <w:t>As soon as possible</w:t>
            </w:r>
          </w:p>
          <w:p w:rsidR="00454945" w:rsidRDefault="00454945" w:rsidP="00B124D5">
            <w:pPr>
              <w:pStyle w:val="iBAAGStandardText"/>
            </w:pPr>
          </w:p>
          <w:p w:rsidR="00454945" w:rsidRDefault="00454945" w:rsidP="00B124D5">
            <w:pPr>
              <w:pStyle w:val="iBAAGStandardTextBold"/>
            </w:pPr>
            <w:r>
              <w:t xml:space="preserve">If you don’t get prior authorization, you pay: </w:t>
            </w:r>
          </w:p>
          <w:p w:rsidR="00454945" w:rsidRDefault="00454945" w:rsidP="00B124D5">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lastRenderedPageBreak/>
              <w:t>$500</w:t>
            </w:r>
          </w:p>
          <w:p w:rsidR="00454945" w:rsidRPr="00604ED5" w:rsidRDefault="00454945" w:rsidP="00B124D5">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rsidR="00454945" w:rsidRPr="00B062DC" w:rsidRDefault="00454945" w:rsidP="00B124D5">
            <w:r>
              <w:lastRenderedPageBreak/>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387501">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387501">
        <w:tc>
          <w:tcPr>
            <w:tcW w:w="3517" w:type="dxa"/>
            <w:shd w:val="clear" w:color="auto" w:fill="FFFFFF" w:themeFill="background1"/>
          </w:tcPr>
          <w:p w:rsidR="00E87A53" w:rsidRDefault="00E87A53" w:rsidP="00C84F8C">
            <w:pPr>
              <w:pStyle w:val="iBAAGSituationBoxName"/>
            </w:pPr>
            <w:bookmarkStart w:id="78" w:name="Diabetes_Services"/>
            <w:r>
              <w:t>Diabetes Services</w:t>
            </w:r>
            <w:bookmarkEnd w:id="78"/>
          </w:p>
          <w:p w:rsidR="00E87A53" w:rsidRDefault="00E87A53" w:rsidP="00C84F8C">
            <w:pPr>
              <w:pStyle w:val="iBAAGStandardText"/>
            </w:pPr>
          </w:p>
          <w:p w:rsidR="00E87A53" w:rsidRDefault="00E87A53" w:rsidP="00C84F8C">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Education and nutrition therapy services ordered by a doctor</w:t>
            </w:r>
          </w:p>
          <w:p w:rsidR="00E87A53" w:rsidRDefault="00E87A53" w:rsidP="00C84F8C">
            <w:pPr>
              <w:pStyle w:val="iBAAGLevel1Bullets"/>
            </w:pPr>
            <w:r>
              <w:t xml:space="preserve">Diabetic eye exam </w:t>
            </w:r>
          </w:p>
          <w:p w:rsidR="00E87A53" w:rsidRDefault="00E87A53" w:rsidP="00C84F8C">
            <w:pPr>
              <w:pStyle w:val="iBAAGLevel1Bullets"/>
            </w:pPr>
            <w:r>
              <w:t xml:space="preserve">Preventive foot care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6" w:history="1">
              <w:r w:rsidRPr="006918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Pr="003F3B5E" w:rsidRDefault="00E87A53" w:rsidP="00C84F8C">
            <w:pPr>
              <w:pStyle w:val="iBAAGStandardText"/>
            </w:pPr>
            <w:r w:rsidRPr="0069182F">
              <w:t>None</w:t>
            </w:r>
          </w:p>
        </w:tc>
      </w:tr>
      <w:tr w:rsidR="00E87A53" w:rsidRPr="003F3B5E" w:rsidTr="00387501">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387501">
        <w:tc>
          <w:tcPr>
            <w:tcW w:w="3517" w:type="dxa"/>
            <w:shd w:val="clear" w:color="auto" w:fill="FFFFFF" w:themeFill="background1"/>
          </w:tcPr>
          <w:p w:rsidR="00E87A53" w:rsidRPr="00B61C1C" w:rsidRDefault="00E87A53" w:rsidP="00C84F8C">
            <w:pPr>
              <w:pStyle w:val="iBAAGSituationBoxName"/>
            </w:pPr>
            <w:bookmarkStart w:id="79" w:name="Diabetes_Supplies"/>
            <w:r w:rsidRPr="00B61C1C">
              <w:t>Diabetes Supplies</w:t>
            </w:r>
            <w:bookmarkEnd w:id="79"/>
          </w:p>
          <w:p w:rsidR="00E87A53" w:rsidRPr="00B61C1C" w:rsidRDefault="00E87A53" w:rsidP="00C84F8C">
            <w:pPr>
              <w:pStyle w:val="iBAAGStandardText"/>
            </w:pPr>
          </w:p>
          <w:p w:rsidR="00E87A53" w:rsidRPr="00B61C1C" w:rsidRDefault="00E87A53" w:rsidP="00C84F8C">
            <w:pPr>
              <w:pStyle w:val="iBAAGStandardText"/>
            </w:pPr>
            <w:r w:rsidRPr="00B61C1C">
              <w:rPr>
                <w:rStyle w:val="iBAAGStandardTextBoldChar"/>
              </w:rPr>
              <w:lastRenderedPageBreak/>
              <w:t>What is diabetes?</w:t>
            </w:r>
            <w:r w:rsidRPr="00B61C1C">
              <w:t xml:space="preserve"> A disease that makes your blood sugar level higher than it should be and can cause other health problems.</w:t>
            </w:r>
          </w:p>
          <w:p w:rsidR="00E87A53" w:rsidRPr="00B61C1C" w:rsidRDefault="00E87A53" w:rsidP="00C84F8C">
            <w:pPr>
              <w:pStyle w:val="iBAAGStandardText"/>
            </w:pPr>
          </w:p>
          <w:p w:rsidR="00E87A53" w:rsidRPr="00B61C1C" w:rsidRDefault="00E87A53" w:rsidP="00C84F8C">
            <w:pPr>
              <w:pStyle w:val="iBAAGStandardText"/>
            </w:pPr>
            <w:r w:rsidRPr="00B61C1C">
              <w:t>We cover:</w:t>
            </w:r>
          </w:p>
          <w:p w:rsidR="00E87A53" w:rsidRPr="00B61C1C" w:rsidRDefault="00E87A53" w:rsidP="00C84F8C">
            <w:pPr>
              <w:pStyle w:val="iBAAGLevel1Bullets"/>
            </w:pPr>
            <w:r w:rsidRPr="00B61C1C">
              <w:t xml:space="preserve">Blood and urine testing strips </w:t>
            </w:r>
          </w:p>
          <w:p w:rsidR="00E87A53" w:rsidRPr="00B61C1C" w:rsidRDefault="00E87A53" w:rsidP="00C84F8C">
            <w:pPr>
              <w:pStyle w:val="iBAAGLevel1Bullets"/>
            </w:pPr>
            <w:r w:rsidRPr="00B61C1C">
              <w:t xml:space="preserve">Glucose </w:t>
            </w:r>
            <w:r>
              <w:t xml:space="preserve">meters including continuous  </w:t>
            </w:r>
            <w:r w:rsidRPr="00B61C1C">
              <w:t>monitors</w:t>
            </w:r>
          </w:p>
          <w:p w:rsidR="00E87A53" w:rsidRPr="00B61C1C" w:rsidRDefault="00E87A53" w:rsidP="00C84F8C">
            <w:pPr>
              <w:pStyle w:val="iBAAGLevel1Bullets"/>
            </w:pPr>
            <w:r w:rsidRPr="00B61C1C">
              <w:t>Insulin syringes with needles</w:t>
            </w:r>
          </w:p>
          <w:p w:rsidR="00E87A53" w:rsidRPr="00B61C1C" w:rsidRDefault="00E87A53" w:rsidP="00C84F8C">
            <w:pPr>
              <w:pStyle w:val="iBAAGLevel1Bullets"/>
            </w:pPr>
            <w:r w:rsidRPr="00B61C1C">
              <w:t>Ketone testing strips and tablets</w:t>
            </w:r>
          </w:p>
          <w:p w:rsidR="00E87A53" w:rsidRPr="00B61C1C" w:rsidRDefault="00E87A53" w:rsidP="00C84F8C">
            <w:pPr>
              <w:pStyle w:val="iBAAGLevel1Bullets"/>
            </w:pPr>
            <w:r w:rsidRPr="00B61C1C">
              <w:t>Lancets and lancet devices</w:t>
            </w:r>
          </w:p>
          <w:p w:rsidR="00E87A53" w:rsidRPr="00B61C1C" w:rsidRDefault="00E87A53" w:rsidP="00C84F8C">
            <w:pPr>
              <w:pStyle w:val="iBAAGLevel1Bullets"/>
            </w:pPr>
            <w:r w:rsidRPr="00B61C1C">
              <w:t>Cartridges and drawing – up for the visually impaired</w:t>
            </w:r>
          </w:p>
          <w:p w:rsidR="00E87A53" w:rsidRPr="00B61C1C" w:rsidRDefault="00E87A53" w:rsidP="00C84F8C">
            <w:pPr>
              <w:pStyle w:val="iBAAGLevel1Bullets"/>
            </w:pPr>
            <w:r w:rsidRPr="00B61C1C">
              <w:t xml:space="preserve">Insulin </w:t>
            </w:r>
          </w:p>
          <w:p w:rsidR="00E87A53" w:rsidRPr="00B61C1C" w:rsidRDefault="00E87A53" w:rsidP="00C84F8C">
            <w:pPr>
              <w:pStyle w:val="iBAAGLevel1Bullets"/>
            </w:pPr>
            <w:r w:rsidRPr="00B61C1C">
              <w:t>Insulin pump and related supplies</w:t>
            </w:r>
          </w:p>
          <w:p w:rsidR="00E87A53" w:rsidRPr="00B61C1C" w:rsidRDefault="00E87A53" w:rsidP="00C84F8C">
            <w:pPr>
              <w:pStyle w:val="iBAAGLevel1Bullets"/>
            </w:pPr>
            <w:r w:rsidRPr="00B61C1C">
              <w:t xml:space="preserve">Additional supplies that are determined necessary for the treatment of diabetes </w:t>
            </w:r>
          </w:p>
          <w:p w:rsidR="00E87A53" w:rsidRPr="00B61C1C" w:rsidRDefault="00E87A53" w:rsidP="00C84F8C">
            <w:pPr>
              <w:pStyle w:val="iBAAGStandardText"/>
            </w:pPr>
          </w:p>
          <w:p w:rsidR="00E87A53" w:rsidRPr="00B61C1C" w:rsidRDefault="00E87A53" w:rsidP="00C84F8C">
            <w:pPr>
              <w:pStyle w:val="iBAAGStandardText"/>
            </w:pPr>
            <w:r w:rsidRPr="00B61C1C">
              <w:t xml:space="preserve">The above diabetic supplies are covered under </w:t>
            </w:r>
            <w:r w:rsidRPr="00B61C1C">
              <w:lastRenderedPageBreak/>
              <w:t xml:space="preserve">your outpatient prescription drug rider, except for </w:t>
            </w:r>
            <w:r w:rsidR="006138D6" w:rsidRPr="006138D6">
              <w:t>continuous glucose monitors,</w:t>
            </w:r>
            <w:r w:rsidR="006138D6">
              <w:t xml:space="preserve"> </w:t>
            </w:r>
            <w:r w:rsidRPr="00B61C1C">
              <w:t>insulin pumps and related supplies.</w:t>
            </w:r>
          </w:p>
          <w:p w:rsidR="00E87A53" w:rsidRPr="00B61C1C" w:rsidRDefault="00E87A53" w:rsidP="00C84F8C">
            <w:pPr>
              <w:pStyle w:val="iBAAGStandardText"/>
            </w:pPr>
          </w:p>
          <w:p w:rsidR="00E87A53" w:rsidRPr="00B61C1C" w:rsidRDefault="006138D6" w:rsidP="00C84F8C">
            <w:pPr>
              <w:pStyle w:val="iBAAGStandardText"/>
            </w:pPr>
            <w:r w:rsidRPr="006138D6">
              <w:t>Continuous glucose monitors, i</w:t>
            </w:r>
            <w:r w:rsidR="00E87A53" w:rsidRPr="00B61C1C">
              <w:t>nsulin pumps and related pump supplies are covered under your durable medical equipment.</w:t>
            </w:r>
          </w:p>
          <w:p w:rsidR="00E87A53" w:rsidRPr="00B61C1C" w:rsidRDefault="00E87A53" w:rsidP="00C84F8C">
            <w:pPr>
              <w:pStyle w:val="iBAAGStandardText"/>
            </w:pPr>
          </w:p>
          <w:p w:rsidR="00E87A53" w:rsidRPr="00B61C1C" w:rsidRDefault="00E87A53" w:rsidP="00C84F8C">
            <w:pPr>
              <w:pStyle w:val="iBAAGStandardTextBold"/>
            </w:pPr>
            <w:r w:rsidRPr="00B61C1C">
              <w:t xml:space="preserve">Want more information? </w:t>
            </w:r>
          </w:p>
          <w:p w:rsidR="00E87A53" w:rsidRPr="00B61C1C" w:rsidRDefault="00E87A53" w:rsidP="00C84F8C">
            <w:pPr>
              <w:pStyle w:val="iBAAGStandardText"/>
            </w:pPr>
            <w:r w:rsidRPr="00B61C1C">
              <w:t xml:space="preserve">View the </w:t>
            </w:r>
            <w:hyperlink r:id="rId67" w:history="1">
              <w:r w:rsidRPr="00B61C1C">
                <w:rPr>
                  <w:rStyle w:val="Hyperlinks"/>
                </w:rPr>
                <w:t>glossary</w:t>
              </w:r>
            </w:hyperlink>
            <w:r w:rsidRPr="00B61C1C">
              <w:t xml:space="preserve"> for definitions.</w:t>
            </w:r>
          </w:p>
          <w:p w:rsidR="00E87A53" w:rsidRPr="00B61C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The amount you pay is based on where the </w:t>
            </w:r>
            <w:r>
              <w:lastRenderedPageBreak/>
              <w:t>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Pr="00942BE3" w:rsidRDefault="00326C33" w:rsidP="00C84F8C">
            <w:r>
              <w:rPr>
                <w:rStyle w:val="iBAAGStandardTextBoldChar"/>
              </w:rPr>
              <w:t>20%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The amount you pay is based on where the </w:t>
            </w:r>
            <w:r>
              <w:lastRenderedPageBreak/>
              <w:t>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Default="00326C33" w:rsidP="00C84F8C">
            <w:r>
              <w:rPr>
                <w:rStyle w:val="iBAAGStandardTextBoldChar"/>
              </w:rPr>
              <w:t>50%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Before getting an insulin pump that exceeds </w:t>
            </w:r>
            <w:r w:rsidRPr="005B6138">
              <w:rPr>
                <w:rStyle w:val="iBAAGStandardTextChar"/>
              </w:rPr>
              <w:t>$1,000</w:t>
            </w:r>
            <w:r>
              <w:t xml:space="preserve"> in cost</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lastRenderedPageBreak/>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3F3B5E" w:rsidRDefault="00E87A53" w:rsidP="00C84F8C">
            <w:pPr>
              <w:pStyle w:val="iBAAGStandardText"/>
            </w:pPr>
          </w:p>
        </w:tc>
        <w:tc>
          <w:tcPr>
            <w:tcW w:w="3330" w:type="dxa"/>
            <w:shd w:val="clear" w:color="auto" w:fill="FFFFFF" w:themeFill="background1"/>
          </w:tcPr>
          <w:p w:rsidR="00387501" w:rsidRPr="007B4016" w:rsidRDefault="00387501" w:rsidP="00387501">
            <w:pPr>
              <w:pStyle w:val="MandateStandardText"/>
              <w:rPr>
                <w:color w:val="auto"/>
              </w:rPr>
            </w:pPr>
            <w:r w:rsidRPr="007B4016">
              <w:rPr>
                <w:color w:val="auto"/>
              </w:rPr>
              <w:lastRenderedPageBreak/>
              <w:t xml:space="preserve">Continuous glucose monitors and insulin </w:t>
            </w:r>
            <w:r w:rsidRPr="007B4016">
              <w:rPr>
                <w:color w:val="auto"/>
              </w:rPr>
              <w:lastRenderedPageBreak/>
              <w:t xml:space="preserve">pumps are not subject to the limit stated under </w:t>
            </w:r>
            <w:r w:rsidRPr="007B4016">
              <w:rPr>
                <w:rStyle w:val="MandateTextItalicsChar"/>
                <w:color w:val="auto"/>
              </w:rPr>
              <w:t>Durable Medical Equipment (DME), Orthotics and Supplies</w:t>
            </w:r>
            <w:r w:rsidRPr="007B4016">
              <w:rPr>
                <w:color w:val="auto"/>
              </w:rPr>
              <w:t>.</w:t>
            </w:r>
          </w:p>
          <w:p w:rsidR="00387501" w:rsidRPr="007B4016" w:rsidRDefault="00387501" w:rsidP="00387501">
            <w:pPr>
              <w:pStyle w:val="MandateStandardText"/>
              <w:rPr>
                <w:color w:val="auto"/>
              </w:rPr>
            </w:pPr>
          </w:p>
          <w:p w:rsidR="00E87A53" w:rsidRPr="003F3B5E" w:rsidRDefault="00387501" w:rsidP="009B2012">
            <w:pPr>
              <w:pStyle w:val="iBAAGStandardText"/>
            </w:pPr>
            <w:r w:rsidRPr="007B4016">
              <w:rPr>
                <w:color w:val="auto"/>
              </w:rPr>
              <w:t xml:space="preserve">Benefits are limited to </w:t>
            </w:r>
            <w:r w:rsidRPr="007B4016">
              <w:rPr>
                <w:rStyle w:val="MandateTextBoldChar"/>
                <w:color w:val="auto"/>
              </w:rPr>
              <w:t>2</w:t>
            </w:r>
            <w:r w:rsidRPr="007B4016">
              <w:rPr>
                <w:color w:val="auto"/>
              </w:rPr>
              <w:t xml:space="preserve"> pairs of therapeutic footwear per year to prevent complications from diabetes</w:t>
            </w:r>
            <w:r w:rsidRPr="006F17AD">
              <w:t>.</w:t>
            </w:r>
          </w:p>
        </w:tc>
      </w:tr>
      <w:tr w:rsidR="00E87A53" w:rsidRPr="00515428" w:rsidTr="00387501">
        <w:tc>
          <w:tcPr>
            <w:tcW w:w="3517"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Your cost if you use</w:t>
            </w:r>
          </w:p>
          <w:p w:rsidR="00E87A53" w:rsidRPr="000076A3" w:rsidRDefault="00E87A53" w:rsidP="00C84F8C">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Your cost if you use</w:t>
            </w:r>
          </w:p>
          <w:p w:rsidR="00E87A53" w:rsidRPr="000076A3" w:rsidRDefault="00E87A53" w:rsidP="00C84F8C">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Limits &amp; Exceptions</w:t>
            </w:r>
          </w:p>
        </w:tc>
      </w:tr>
      <w:tr w:rsidR="00E87A53" w:rsidRPr="00515428" w:rsidTr="00387501">
        <w:tc>
          <w:tcPr>
            <w:tcW w:w="3517" w:type="dxa"/>
            <w:shd w:val="clear" w:color="auto" w:fill="FFFFFF" w:themeFill="background1"/>
          </w:tcPr>
          <w:p w:rsidR="00E87A53" w:rsidRDefault="00E87A53" w:rsidP="00C84F8C">
            <w:pPr>
              <w:pStyle w:val="iBAAGSituationBoxName"/>
            </w:pPr>
            <w:bookmarkStart w:id="80" w:name="Durable_Medical_Equipment"/>
            <w:r>
              <w:t>Durable Medical Equipment</w:t>
            </w:r>
            <w:bookmarkEnd w:id="80"/>
            <w:r>
              <w:t xml:space="preserve"> (DME), Orthotics and Supplies</w:t>
            </w:r>
          </w:p>
          <w:p w:rsidR="00E87A53" w:rsidRPr="00515428" w:rsidRDefault="00E87A53" w:rsidP="00C84F8C">
            <w:pPr>
              <w:pStyle w:val="iBAAGStandardText"/>
            </w:pPr>
          </w:p>
          <w:p w:rsidR="00E87A53" w:rsidRPr="00515428" w:rsidRDefault="00E87A53" w:rsidP="00C84F8C">
            <w:pPr>
              <w:pStyle w:val="iBAAGStandardTextBold"/>
            </w:pPr>
            <w:r w:rsidRPr="00515428">
              <w:t>What is durable medical equipment (DME)</w:t>
            </w:r>
            <w:r>
              <w:t xml:space="preserve"> and orthotics</w:t>
            </w:r>
            <w:r w:rsidRPr="00515428">
              <w:t xml:space="preserve">? </w:t>
            </w:r>
          </w:p>
          <w:p w:rsidR="00E87A53" w:rsidRPr="00515428" w:rsidRDefault="00E87A53" w:rsidP="00C84F8C">
            <w:pPr>
              <w:pStyle w:val="iBAAGStandardText"/>
            </w:pPr>
            <w:r w:rsidRPr="00515428">
              <w:t xml:space="preserve">Equipment and supplies for medical conditions. </w:t>
            </w:r>
          </w:p>
          <w:p w:rsidR="00E87A53" w:rsidRPr="00515428" w:rsidRDefault="00E87A53" w:rsidP="00C84F8C">
            <w:pPr>
              <w:pStyle w:val="iBAAGStandardText"/>
            </w:pPr>
          </w:p>
          <w:p w:rsidR="00E87A53" w:rsidRDefault="00E87A53" w:rsidP="00C84F8C">
            <w:pPr>
              <w:pStyle w:val="iBAAGStandardText"/>
            </w:pPr>
            <w:r w:rsidRPr="00515428">
              <w:t xml:space="preserve">This may include equipment like: </w:t>
            </w:r>
          </w:p>
          <w:p w:rsidR="00E87A53" w:rsidRDefault="00E87A53" w:rsidP="00C84F8C">
            <w:pPr>
              <w:pStyle w:val="iBAAGStandardText"/>
              <w:numPr>
                <w:ilvl w:val="0"/>
                <w:numId w:val="5"/>
              </w:numPr>
            </w:pPr>
            <w:r>
              <w:t>oxygen</w:t>
            </w:r>
          </w:p>
          <w:p w:rsidR="00E87A53" w:rsidRDefault="00E87A53" w:rsidP="00C84F8C">
            <w:pPr>
              <w:pStyle w:val="iBAAGStandardText"/>
              <w:numPr>
                <w:ilvl w:val="0"/>
                <w:numId w:val="5"/>
              </w:numPr>
            </w:pPr>
            <w:r>
              <w:t>wheelchairs</w:t>
            </w:r>
          </w:p>
          <w:p w:rsidR="00E87A53" w:rsidRDefault="00E87A53" w:rsidP="00C84F8C">
            <w:pPr>
              <w:pStyle w:val="iBAAGStandardText"/>
              <w:numPr>
                <w:ilvl w:val="0"/>
                <w:numId w:val="5"/>
              </w:numPr>
            </w:pPr>
            <w:r>
              <w:t>crutches</w:t>
            </w:r>
          </w:p>
          <w:p w:rsidR="00E87A53" w:rsidRDefault="00E87A53" w:rsidP="00C84F8C">
            <w:pPr>
              <w:pStyle w:val="iBAAGStandardText"/>
              <w:numPr>
                <w:ilvl w:val="0"/>
                <w:numId w:val="5"/>
              </w:numPr>
            </w:pPr>
            <w:r>
              <w:t>insulin pumps</w:t>
            </w:r>
          </w:p>
          <w:p w:rsidR="00E87A53" w:rsidRDefault="00E87A53" w:rsidP="00C84F8C">
            <w:pPr>
              <w:pStyle w:val="iBAAGStandardText"/>
              <w:numPr>
                <w:ilvl w:val="0"/>
                <w:numId w:val="5"/>
              </w:numPr>
            </w:pPr>
            <w:r>
              <w:t>orthotics including</w:t>
            </w:r>
          </w:p>
          <w:p w:rsidR="00E87A53" w:rsidRDefault="00E87A53" w:rsidP="00C84F8C">
            <w:pPr>
              <w:pStyle w:val="iBAAGStandardText"/>
            </w:pPr>
            <w:r>
              <w:t xml:space="preserve">    orthotic braces</w:t>
            </w:r>
          </w:p>
          <w:p w:rsidR="00E87A53" w:rsidRDefault="00E87A53" w:rsidP="00C84F8C">
            <w:pPr>
              <w:pStyle w:val="iBAAGStandardText"/>
              <w:numPr>
                <w:ilvl w:val="0"/>
                <w:numId w:val="5"/>
              </w:numPr>
            </w:pPr>
            <w:r>
              <w:t>lymphedema stockings for arms</w:t>
            </w:r>
          </w:p>
          <w:p w:rsidR="00E87A53" w:rsidRDefault="00E87A53" w:rsidP="00C84F8C">
            <w:pPr>
              <w:pStyle w:val="iBAAGStandardText"/>
              <w:numPr>
                <w:ilvl w:val="0"/>
                <w:numId w:val="5"/>
              </w:numPr>
            </w:pPr>
            <w:r>
              <w:t xml:space="preserve">cochlear implants </w:t>
            </w:r>
          </w:p>
          <w:p w:rsidR="00E87A53" w:rsidRPr="00515428" w:rsidRDefault="00E87A53" w:rsidP="00C84F8C">
            <w:pPr>
              <w:pStyle w:val="iBAAGStandardText"/>
            </w:pPr>
          </w:p>
          <w:p w:rsidR="00E87A53" w:rsidRPr="00515428" w:rsidRDefault="00E87A53" w:rsidP="00C84F8C">
            <w:pPr>
              <w:pStyle w:val="iBAAGStandardTextBold"/>
            </w:pPr>
            <w:r w:rsidRPr="00515428">
              <w:t xml:space="preserve">Want more information? </w:t>
            </w:r>
          </w:p>
          <w:p w:rsidR="00E87A53" w:rsidRPr="00515428" w:rsidRDefault="00E87A53" w:rsidP="00C84F8C">
            <w:pPr>
              <w:pStyle w:val="iBAAGStandardText"/>
            </w:pPr>
            <w:r w:rsidRPr="00515428">
              <w:t xml:space="preserve">View the </w:t>
            </w:r>
            <w:hyperlink r:id="rId68" w:history="1">
              <w:r w:rsidRPr="00515428">
                <w:rPr>
                  <w:rStyle w:val="Hyperlinks"/>
                </w:rPr>
                <w:t>glossary</w:t>
              </w:r>
            </w:hyperlink>
            <w:r w:rsidRPr="00515428">
              <w:t xml:space="preserve"> for definitions.</w:t>
            </w:r>
          </w:p>
          <w:p w:rsidR="00E87A53" w:rsidRPr="00515428"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lastRenderedPageBreak/>
              <w:t>20%</w:t>
            </w:r>
            <w:r w:rsidR="00E87A53">
              <w:t xml:space="preserve"> co-insurance, after you pay the deductible. </w:t>
            </w:r>
          </w:p>
          <w:p w:rsidR="00E87A53" w:rsidRDefault="00E87A53" w:rsidP="00C84F8C">
            <w:pPr>
              <w:pStyle w:val="iBAAGStandardText"/>
            </w:pPr>
          </w:p>
          <w:p w:rsidR="00E87A53" w:rsidRDefault="00E87A53" w:rsidP="00C84F8C">
            <w:pPr>
              <w:pStyle w:val="iBAAGStandardText"/>
            </w:pPr>
            <w:r>
              <w:t xml:space="preserve">To receive network benefits, you must purchase or rent the DME from the vendor we identify or purchase it directly from the prescribing network </w:t>
            </w:r>
            <w:r>
              <w:lastRenderedPageBreak/>
              <w:t>doctor.</w:t>
            </w:r>
          </w:p>
          <w:p w:rsidR="00E87A53" w:rsidRDefault="00E87A53" w:rsidP="00C84F8C">
            <w:pPr>
              <w:pStyle w:val="iBAAGStandardText"/>
            </w:pPr>
          </w:p>
          <w:p w:rsidR="00E87A53" w:rsidRDefault="00E87A53" w:rsidP="00C84F8C">
            <w:pPr>
              <w:pStyle w:val="iBAAGStandardTextBold"/>
            </w:pPr>
            <w:r>
              <w:t xml:space="preserve">Is prior authorization </w:t>
            </w:r>
            <w:r w:rsidRPr="00903C99">
              <w:t>needed</w:t>
            </w:r>
            <w:r>
              <w:t>?</w:t>
            </w:r>
          </w:p>
          <w:p w:rsidR="00E87A53" w:rsidRDefault="00E87A53" w:rsidP="00C84F8C">
            <w:pPr>
              <w:pStyle w:val="iBAAGStandardText"/>
            </w:pPr>
            <w:r>
              <w:t>No</w:t>
            </w:r>
          </w:p>
          <w:p w:rsidR="00E87A53" w:rsidRDefault="00E87A53" w:rsidP="00C84F8C">
            <w:pPr>
              <w:pStyle w:val="iBAAGStandardText"/>
            </w:pPr>
          </w:p>
          <w:p w:rsidR="00E87A53" w:rsidRPr="00515428"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lastRenderedPageBreak/>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 xml:space="preserve">Is prior authorization </w:t>
            </w:r>
            <w:r w:rsidRPr="00903C99">
              <w:t>needed</w:t>
            </w:r>
            <w:r>
              <w:t>?</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5B766E">
              <w:t>approval</w:t>
            </w:r>
            <w:r>
              <w:t xml:space="preserve"> by calling the number listed </w:t>
            </w:r>
            <w:r>
              <w:lastRenderedPageBreak/>
              <w:t>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Before getting DME that exceeds </w:t>
            </w:r>
            <w:r w:rsidRPr="005B6138">
              <w:rPr>
                <w:rStyle w:val="iBAAGStandardTextChar"/>
              </w:rPr>
              <w:t>$1,000</w:t>
            </w:r>
            <w:r>
              <w:t xml:space="preserve"> in cost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004548" w:rsidRDefault="00004548" w:rsidP="00C84F8C">
            <w:pPr>
              <w:pStyle w:val="iBAAGStandardText"/>
            </w:pPr>
          </w:p>
          <w:p w:rsidR="00E87A53" w:rsidRPr="00515428"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 xml:space="preserve">Benefits for speech aid devices and </w:t>
            </w:r>
            <w:proofErr w:type="spellStart"/>
            <w:r>
              <w:t>tracheo</w:t>
            </w:r>
            <w:proofErr w:type="spellEnd"/>
            <w:r>
              <w:t xml:space="preserve">-esophageal voice devices </w:t>
            </w:r>
            <w:r>
              <w:lastRenderedPageBreak/>
              <w:t xml:space="preserve">are limited to one device </w:t>
            </w:r>
          </w:p>
          <w:p w:rsidR="00E87A53" w:rsidRDefault="00E87A53" w:rsidP="00C84F8C">
            <w:pPr>
              <w:pStyle w:val="iBAAGStandardText"/>
            </w:pPr>
            <w:r>
              <w:t xml:space="preserve">during the entire period of time you are enrolled in the plan. </w:t>
            </w:r>
          </w:p>
          <w:p w:rsidR="00E87A53" w:rsidRDefault="00E87A53" w:rsidP="00C84F8C">
            <w:pPr>
              <w:pStyle w:val="iBAAGStandardText"/>
            </w:pPr>
          </w:p>
          <w:p w:rsidR="00E87A53" w:rsidRDefault="00E87A53" w:rsidP="00C84F8C">
            <w:pPr>
              <w:pStyle w:val="iBAAGStandardText"/>
            </w:pPr>
            <w:r>
              <w:t xml:space="preserve">Repair/replacement is once every </w:t>
            </w:r>
            <w:r w:rsidRPr="00515428">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 xml:space="preserve">No coverage for add-ons or upgrades when: </w:t>
            </w:r>
          </w:p>
          <w:p w:rsidR="00E87A53" w:rsidRDefault="00E87A53" w:rsidP="00C84F8C">
            <w:pPr>
              <w:pStyle w:val="iBAAGLevel1Bullets"/>
            </w:pPr>
            <w:r>
              <w:t>The add-on or upgrade is for convenience only.</w:t>
            </w:r>
          </w:p>
          <w:p w:rsidR="00E87A53" w:rsidRDefault="00E87A53" w:rsidP="00C84F8C">
            <w:pPr>
              <w:pStyle w:val="iBAAGLevel1Bullets"/>
            </w:pPr>
            <w:r>
              <w:t>The add-on or upgrade is beyond what’s necessary to meet the medical need.</w:t>
            </w:r>
          </w:p>
          <w:p w:rsidR="00E87A53" w:rsidRDefault="00E87A53" w:rsidP="00C84F8C">
            <w:pPr>
              <w:pStyle w:val="iBAAGStandardText"/>
            </w:pPr>
          </w:p>
          <w:p w:rsidR="00E87A53" w:rsidRDefault="00E87A53" w:rsidP="00C84F8C">
            <w:pPr>
              <w:pStyle w:val="iBAAGStandardText"/>
            </w:pPr>
            <w:r>
              <w:t>If you rent or purchase equipment that is an upgrade or add-on you are responsible for the difference in cost.</w:t>
            </w:r>
          </w:p>
          <w:p w:rsidR="00E87A53" w:rsidRDefault="00E87A53" w:rsidP="00C84F8C">
            <w:pPr>
              <w:pStyle w:val="iBAAGStandardText"/>
            </w:pPr>
          </w:p>
          <w:p w:rsidR="00E87A53" w:rsidRDefault="00E87A53" w:rsidP="00C84F8C">
            <w:pPr>
              <w:pStyle w:val="iBAAGStandardTextBold"/>
            </w:pPr>
            <w:r>
              <w:t>Benefits are available for repairs and replacement, except when:</w:t>
            </w:r>
          </w:p>
          <w:p w:rsidR="00E87A53" w:rsidRDefault="00E87A53" w:rsidP="00C84F8C">
            <w:pPr>
              <w:pStyle w:val="iBAAGLevel1Bullets"/>
            </w:pPr>
            <w:r>
              <w:t>damage due to misuse or abuse</w:t>
            </w:r>
          </w:p>
          <w:p w:rsidR="00E87A53" w:rsidRDefault="00E87A53" w:rsidP="00C84F8C">
            <w:pPr>
              <w:pStyle w:val="iBAAGLevel1Bullets"/>
            </w:pPr>
            <w:r>
              <w:t>lost or stolen</w:t>
            </w:r>
          </w:p>
          <w:p w:rsidR="00E87A53" w:rsidRPr="00515428" w:rsidRDefault="00E87A53" w:rsidP="00C84F8C">
            <w:pPr>
              <w:pStyle w:val="iBAAGLevel1Bullets"/>
              <w:numPr>
                <w:ilvl w:val="0"/>
                <w:numId w:val="0"/>
              </w:numPr>
              <w:ind w:left="450"/>
            </w:pPr>
          </w:p>
        </w:tc>
      </w:tr>
      <w:tr w:rsidR="00E87A53" w:rsidRPr="00940F05" w:rsidTr="00387501">
        <w:tc>
          <w:tcPr>
            <w:tcW w:w="3517"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Your cost if you use</w:t>
            </w:r>
          </w:p>
          <w:p w:rsidR="00E87A53" w:rsidRPr="000D35F5" w:rsidRDefault="00E87A53" w:rsidP="00C84F8C">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Your cost if you use</w:t>
            </w:r>
          </w:p>
          <w:p w:rsidR="00E87A53" w:rsidRPr="000D35F5" w:rsidRDefault="00E87A53" w:rsidP="00C84F8C">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Limits &amp; Exceptions</w:t>
            </w:r>
          </w:p>
        </w:tc>
      </w:tr>
      <w:tr w:rsidR="00E87A53" w:rsidRPr="00940F05" w:rsidTr="00387501">
        <w:tc>
          <w:tcPr>
            <w:tcW w:w="3517" w:type="dxa"/>
            <w:shd w:val="clear" w:color="auto" w:fill="FFFFFF" w:themeFill="background1"/>
          </w:tcPr>
          <w:p w:rsidR="00E87A53" w:rsidRDefault="00E87A53" w:rsidP="00C84F8C">
            <w:pPr>
              <w:pStyle w:val="iBAAGSituationBoxName"/>
            </w:pPr>
            <w:bookmarkStart w:id="81" w:name="Experimental_Investigational_or_Unprove"/>
            <w:r>
              <w:t>Experimental, Investigational or Unproven Services</w:t>
            </w:r>
            <w:bookmarkEnd w:id="81"/>
            <w:r>
              <w:t xml:space="preserve"> </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unproven services?</w:t>
            </w:r>
            <w:r>
              <w:t xml:space="preserve"> Services that have not been proven to be effective for the treatment of a medical condition.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9" w:history="1">
              <w:r w:rsidRPr="00940F05">
                <w:rPr>
                  <w:rStyle w:val="Hyperlinks"/>
                </w:rPr>
                <w:t>glossary</w:t>
              </w:r>
            </w:hyperlink>
            <w:r>
              <w:t xml:space="preserve"> for definitions.</w:t>
            </w:r>
          </w:p>
          <w:p w:rsidR="00E87A53" w:rsidRPr="00940F05"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eastAsia="Calibri" w:cs="Arial"/>
                <w:b/>
                <w:color w:val="0000FF"/>
              </w:rPr>
            </w:pPr>
            <w:r w:rsidRPr="000C44FB">
              <w:rPr>
                <w:rFonts w:cs="Arial"/>
              </w:rPr>
              <w:t>Network benefits are not covered.</w:t>
            </w:r>
          </w:p>
          <w:p w:rsidR="00E87A53" w:rsidRPr="000C44FB" w:rsidRDefault="00E87A53" w:rsidP="00C84F8C">
            <w:pPr>
              <w:pStyle w:val="iBAAGStandardText"/>
              <w:rPr>
                <w:bCs/>
                <w:iCs/>
              </w:rPr>
            </w:pPr>
          </w:p>
        </w:tc>
        <w:tc>
          <w:tcPr>
            <w:tcW w:w="3330" w:type="dxa"/>
            <w:shd w:val="clear" w:color="auto" w:fill="FFFFFF" w:themeFill="background1"/>
          </w:tcPr>
          <w:p w:rsidR="00E87A53" w:rsidRPr="000C44FB" w:rsidRDefault="00E87A53" w:rsidP="00C84F8C">
            <w:pPr>
              <w:pStyle w:val="iBAAGStandardText"/>
              <w:rPr>
                <w:rFonts w:cs="Arial"/>
              </w:rPr>
            </w:pPr>
            <w:r w:rsidRPr="000C44FB">
              <w:rPr>
                <w:rFonts w:cs="Arial"/>
              </w:rPr>
              <w:t>Out-of-network benefits are not covered.</w:t>
            </w:r>
          </w:p>
          <w:p w:rsidR="00E87A53" w:rsidRPr="000C44FB"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cs="Arial"/>
                <w:szCs w:val="22"/>
              </w:rPr>
            </w:pPr>
            <w:r w:rsidRPr="000C44FB">
              <w:rPr>
                <w:rFonts w:cs="Arial"/>
                <w:szCs w:val="22"/>
              </w:rPr>
              <w:t>No coverage for experimental, investigational or unproven services.</w:t>
            </w:r>
          </w:p>
          <w:p w:rsidR="00E87A53" w:rsidRPr="000C44FB" w:rsidRDefault="00E87A53" w:rsidP="00C84F8C">
            <w:pPr>
              <w:pStyle w:val="iBAAGStandardText"/>
            </w:pPr>
          </w:p>
        </w:tc>
      </w:tr>
      <w:tr w:rsidR="00E87A53" w:rsidRPr="0026681C" w:rsidTr="00387501">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387501">
        <w:tc>
          <w:tcPr>
            <w:tcW w:w="3517" w:type="dxa"/>
            <w:shd w:val="clear" w:color="auto" w:fill="FFFFFF" w:themeFill="background1"/>
          </w:tcPr>
          <w:p w:rsidR="00E87A53" w:rsidRPr="0026681C" w:rsidRDefault="00E87A53" w:rsidP="00C84F8C">
            <w:pPr>
              <w:pStyle w:val="iBAAGStandardText"/>
            </w:pPr>
            <w:bookmarkStart w:id="82" w:name="Gender_Identity_Dysphoria_Services"/>
            <w:r w:rsidRPr="00CB1AFA">
              <w:rPr>
                <w:b/>
                <w:sz w:val="28"/>
                <w:szCs w:val="28"/>
              </w:rPr>
              <w:t xml:space="preserve">Gender Identity/ </w:t>
            </w:r>
            <w:r w:rsidRPr="00CB1AFA">
              <w:rPr>
                <w:b/>
                <w:sz w:val="28"/>
                <w:szCs w:val="28"/>
              </w:rPr>
              <w:lastRenderedPageBreak/>
              <w:t>Dysphoria Services</w:t>
            </w:r>
            <w:bookmarkEnd w:id="82"/>
          </w:p>
          <w:p w:rsidR="00E87A53" w:rsidRDefault="00E87A53" w:rsidP="00C84F8C">
            <w:pPr>
              <w:pStyle w:val="iBAAGStandardText"/>
            </w:pPr>
          </w:p>
          <w:p w:rsidR="00E87A53" w:rsidRDefault="00E87A53" w:rsidP="00C84F8C">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t xml:space="preserve">View the </w:t>
            </w:r>
            <w:hyperlink r:id="rId70"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lastRenderedPageBreak/>
              <w:t xml:space="preserve">The amount you pay is </w:t>
            </w:r>
            <w:r w:rsidRPr="00CB1AFA">
              <w:lastRenderedPageBreak/>
              <w:t>based on where the covered health service is 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lastRenderedPageBreak/>
              <w:t xml:space="preserve">The amount you pay is </w:t>
            </w:r>
            <w:r w:rsidRPr="00CB1AFA">
              <w:lastRenderedPageBreak/>
              <w:t>based on where the covered health service is 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Default="00E87A53" w:rsidP="00C84F8C">
            <w:pPr>
              <w:pStyle w:val="iBAAGStandardText"/>
            </w:pPr>
            <w:r>
              <w:t>The authorization requirement is based on where the covered health service is provided.</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Getting approval by calling the number listed on your health plan ID card before you can get medicine or services.</w:t>
            </w:r>
          </w:p>
          <w:p w:rsidR="00E87A53" w:rsidRPr="002668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No coverage for:</w:t>
            </w:r>
          </w:p>
          <w:p w:rsidR="00E87A53" w:rsidRDefault="00E87A53" w:rsidP="00C84F8C">
            <w:pPr>
              <w:pStyle w:val="iBAAGLevel1Bullets"/>
            </w:pPr>
            <w:r>
              <w:lastRenderedPageBreak/>
              <w:t>Surgical and drug treatment not authorized by us</w:t>
            </w:r>
          </w:p>
          <w:p w:rsidR="00E87A53" w:rsidRDefault="00E87A53" w:rsidP="00C84F8C">
            <w:pPr>
              <w:pStyle w:val="iBAAGLevel1Bullets"/>
            </w:pPr>
            <w:r>
              <w:t>Reversal of sex transformation operations and related services</w:t>
            </w:r>
          </w:p>
          <w:p w:rsidR="00E87A53" w:rsidRDefault="00E87A53" w:rsidP="00C84F8C">
            <w:pPr>
              <w:pStyle w:val="iBAAGLevel1Bullets"/>
            </w:pPr>
            <w:r>
              <w:t>Cosmetic procedures</w:t>
            </w:r>
          </w:p>
          <w:p w:rsidR="00E87A53" w:rsidRPr="0026681C" w:rsidRDefault="00E87A53" w:rsidP="00C84F8C">
            <w:pPr>
              <w:pStyle w:val="iBAAGStandardText"/>
            </w:pPr>
          </w:p>
        </w:tc>
      </w:tr>
      <w:tr w:rsidR="00E87A53" w:rsidRPr="00244660" w:rsidTr="00387501">
        <w:tc>
          <w:tcPr>
            <w:tcW w:w="3517"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Limits &amp; Exceptions</w:t>
            </w:r>
          </w:p>
        </w:tc>
      </w:tr>
      <w:tr w:rsidR="00E87A53" w:rsidRPr="00244660" w:rsidTr="00387501">
        <w:tc>
          <w:tcPr>
            <w:tcW w:w="3517" w:type="dxa"/>
            <w:shd w:val="clear" w:color="auto" w:fill="FFFFFF" w:themeFill="background1"/>
          </w:tcPr>
          <w:p w:rsidR="00E87A53" w:rsidRPr="00274D00" w:rsidRDefault="00E87A53" w:rsidP="00C84F8C">
            <w:pPr>
              <w:pStyle w:val="iBAAGSituationBoxName"/>
            </w:pPr>
            <w:bookmarkStart w:id="83" w:name="Habilitative_Services"/>
            <w:r w:rsidRPr="00F875F5">
              <w:t>Habilitati</w:t>
            </w:r>
            <w:r w:rsidRPr="00274D00">
              <w:t xml:space="preserve">ve  Services </w:t>
            </w:r>
          </w:p>
          <w:bookmarkEnd w:id="83"/>
          <w:p w:rsidR="00E87A53" w:rsidRDefault="00E87A53" w:rsidP="00C84F8C">
            <w:pPr>
              <w:pStyle w:val="iBAAGStandardText"/>
            </w:pPr>
          </w:p>
          <w:p w:rsidR="00E87A53" w:rsidRDefault="00E87A53" w:rsidP="00C84F8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w:t>
            </w:r>
            <w:r>
              <w:lastRenderedPageBreak/>
              <w:t>therapy for a nonverbal child with autism.</w:t>
            </w:r>
          </w:p>
          <w:p w:rsidR="00E87A53" w:rsidRDefault="00E87A53" w:rsidP="00C84F8C">
            <w:pPr>
              <w:pStyle w:val="iBAAGStandardText"/>
            </w:pPr>
          </w:p>
          <w:p w:rsidR="00E87A53" w:rsidRDefault="00E87A53" w:rsidP="00C84F8C">
            <w:pPr>
              <w:pStyle w:val="iBAAGStandardText"/>
            </w:pPr>
            <w:r>
              <w:t>We cover:</w:t>
            </w:r>
          </w:p>
          <w:p w:rsidR="00E87A53" w:rsidRPr="00597E44" w:rsidRDefault="00E87A53" w:rsidP="00C84F8C">
            <w:pPr>
              <w:pStyle w:val="iBAAGLevel1Bullets"/>
            </w:pPr>
            <w:r w:rsidRPr="00597E44">
              <w:t>Physical therapy</w:t>
            </w:r>
          </w:p>
          <w:p w:rsidR="00E87A53" w:rsidRPr="00597E44" w:rsidRDefault="00E87A53" w:rsidP="00C84F8C">
            <w:pPr>
              <w:pStyle w:val="iBAAGLevel1Bullets"/>
            </w:pPr>
            <w:r w:rsidRPr="00597E44">
              <w:t>Occupational therapy</w:t>
            </w:r>
          </w:p>
          <w:p w:rsidR="00E87A53" w:rsidRPr="00597E44" w:rsidRDefault="00E87A53" w:rsidP="00C84F8C">
            <w:pPr>
              <w:pStyle w:val="iBAAGLevel1Bullets"/>
            </w:pPr>
            <w:r>
              <w:t>C</w:t>
            </w:r>
            <w:r w:rsidRPr="00A04653">
              <w:t xml:space="preserve">hiropractic (manipulative) treatment </w:t>
            </w:r>
          </w:p>
          <w:p w:rsidR="00E87A53" w:rsidRPr="00B51BBE" w:rsidRDefault="00E87A53" w:rsidP="00C84F8C">
            <w:pPr>
              <w:pStyle w:val="iBAAGLevel1Bullets"/>
            </w:pPr>
            <w:r w:rsidRPr="00B51BBE">
              <w:t>Speech therapy to restore speech, language, voice, communication and auditory processing after an injury, stroke, cancer, congenital anomaly, or autism spectrum disorders.</w:t>
            </w:r>
          </w:p>
          <w:p w:rsidR="00E87A53" w:rsidRPr="00B51BBE" w:rsidRDefault="00E87A53" w:rsidP="003B024E">
            <w:pPr>
              <w:pStyle w:val="iBAAGLevel1Bullets"/>
            </w:pPr>
            <w:r w:rsidRPr="00B51BBE">
              <w:t xml:space="preserve">Cognitive therapy when medically necessary after a brain injury or </w:t>
            </w:r>
            <w:r w:rsidR="003B024E" w:rsidRPr="003B024E">
              <w:t>stroke</w:t>
            </w:r>
            <w:r w:rsidRPr="00B51BBE">
              <w:t>.</w:t>
            </w:r>
          </w:p>
          <w:p w:rsidR="00E87A53" w:rsidRDefault="00E87A53" w:rsidP="00C84F8C">
            <w:pPr>
              <w:pStyle w:val="iBAAGStandardText"/>
            </w:pPr>
          </w:p>
          <w:p w:rsidR="00E87A53" w:rsidRDefault="00E87A53" w:rsidP="00C84F8C">
            <w:pPr>
              <w:pStyle w:val="iBAAGStandardText"/>
            </w:pPr>
            <w:r>
              <w:t xml:space="preserve">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1" w:history="1">
              <w:r w:rsidRPr="00571967">
                <w:rPr>
                  <w:rStyle w:val="Hyperlinks"/>
                </w:rPr>
                <w:t>glossary</w:t>
              </w:r>
            </w:hyperlink>
            <w:r>
              <w:t xml:space="preserve"> for definitions.</w:t>
            </w:r>
          </w:p>
          <w:p w:rsidR="00E87A53" w:rsidRPr="00CB1AFA" w:rsidRDefault="00E87A53" w:rsidP="00C84F8C">
            <w:pPr>
              <w:pStyle w:val="iBAAGStandardText"/>
              <w:rPr>
                <w:b/>
                <w:sz w:val="28"/>
                <w:szCs w:val="28"/>
              </w:rPr>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C84F8C">
            <w:pPr>
              <w:pStyle w:val="iBAAGStandardText"/>
            </w:pPr>
            <w:r w:rsidRPr="00CB1AFA">
              <w:t>The amount you pay is based on where the covered health service is provided.</w:t>
            </w: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480907" w:rsidRDefault="00E87A53" w:rsidP="00C84F8C">
            <w:pPr>
              <w:pStyle w:val="iBAAGStandardTextBold"/>
              <w:rPr>
                <w:rStyle w:val="InstructionalTextChar"/>
                <w:color w:val="auto"/>
              </w:rPr>
            </w:pPr>
            <w:r w:rsidRPr="00E370F5">
              <w:rPr>
                <w:rStyle w:val="InstructionalTextChar"/>
                <w:b/>
                <w:color w:val="auto"/>
              </w:rPr>
              <w:t>Outpatient</w:t>
            </w:r>
          </w:p>
          <w:p w:rsidR="00E87A53" w:rsidRDefault="00E87A53" w:rsidP="00C84F8C">
            <w:pPr>
              <w:pStyle w:val="iBAAGStandardText"/>
            </w:pPr>
          </w:p>
          <w:p w:rsidR="00E87A53" w:rsidRDefault="00E87A53" w:rsidP="00C84F8C">
            <w:pPr>
              <w:pStyle w:val="iBAAGStandardText"/>
            </w:pPr>
            <w:r w:rsidRPr="00571967">
              <w:rPr>
                <w:rStyle w:val="iBAAGStandardTextBoldChar"/>
              </w:rPr>
              <w:lastRenderedPageBreak/>
              <w:t>$</w:t>
            </w:r>
            <w:r w:rsidR="00326C33">
              <w:rPr>
                <w:rStyle w:val="iBAAGStandardTextBoldChar"/>
              </w:rPr>
              <w:t>15</w:t>
            </w:r>
            <w:r>
              <w:t xml:space="preserve"> co-pay per visit.</w:t>
            </w:r>
          </w:p>
          <w:p w:rsidR="00E87A53" w:rsidRDefault="00E87A53" w:rsidP="00C84F8C">
            <w:pPr>
              <w:pStyle w:val="iBAAGStandardText"/>
            </w:pPr>
            <w:r>
              <w:t>The annual deductible does not apply.</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C84F8C">
            <w:pPr>
              <w:pStyle w:val="iBAAGStandardText"/>
            </w:pPr>
            <w:r w:rsidRPr="00CB1AFA">
              <w:t>The amount you pay is based on where the covered health service is provided.</w:t>
            </w:r>
          </w:p>
          <w:p w:rsidR="00E87A53" w:rsidRDefault="00E87A53" w:rsidP="00C84F8C">
            <w:pPr>
              <w:pStyle w:val="iBAAGStandardText"/>
              <w:rPr>
                <w:rStyle w:val="iBAAGStandardTextBoldChar"/>
              </w:rPr>
            </w:pPr>
          </w:p>
          <w:p w:rsidR="00E87A53" w:rsidRPr="002B4D8E" w:rsidRDefault="00E87A53" w:rsidP="00C84F8C">
            <w:pPr>
              <w:pStyle w:val="iBAAGStandardTextBold"/>
            </w:pPr>
            <w:r w:rsidRPr="002B4D8E">
              <w:t>Is prior authorization needed?</w:t>
            </w:r>
          </w:p>
          <w:p w:rsidR="00E87A53" w:rsidRPr="002B4D8E" w:rsidRDefault="00E87A53" w:rsidP="00C84F8C">
            <w:pPr>
              <w:pStyle w:val="iBAAGStandardText"/>
            </w:pPr>
            <w:r w:rsidRPr="002B4D8E">
              <w:t>Yes</w:t>
            </w:r>
          </w:p>
          <w:p w:rsidR="00E87A53" w:rsidRPr="002B4D8E" w:rsidRDefault="00E87A53" w:rsidP="00C84F8C"/>
          <w:p w:rsidR="00E87A53" w:rsidRPr="002B4D8E" w:rsidRDefault="00E87A53" w:rsidP="00C84F8C">
            <w:r w:rsidRPr="002B4D8E">
              <w:rPr>
                <w:rStyle w:val="iBAAGStandardTextBoldChar"/>
              </w:rPr>
              <w:lastRenderedPageBreak/>
              <w:t>Prior authorization is</w:t>
            </w:r>
            <w:r w:rsidRPr="002B4D8E">
              <w:t>:</w:t>
            </w:r>
          </w:p>
          <w:p w:rsidR="00E87A53" w:rsidRPr="002B4D8E" w:rsidRDefault="00E87A53"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C84F8C"/>
          <w:p w:rsidR="00E87A53" w:rsidRDefault="00E87A53" w:rsidP="00C84F8C">
            <w:pPr>
              <w:pStyle w:val="iBAAGStandardTextBold"/>
            </w:pPr>
            <w:r w:rsidRPr="002B4D8E">
              <w:t xml:space="preserve">When do I need to call? </w:t>
            </w:r>
          </w:p>
          <w:p w:rsidR="00E87A53" w:rsidRPr="00EE2B9C" w:rsidRDefault="00E87A53" w:rsidP="00C84F8C">
            <w:pPr>
              <w:pStyle w:val="iBAAGLevel1Bullets"/>
              <w:ind w:left="720"/>
            </w:pPr>
            <w:r w:rsidRPr="00EE2B9C">
              <w:t>5 business days before a scheduled admission</w:t>
            </w:r>
          </w:p>
          <w:p w:rsidR="00E87A53" w:rsidRPr="00EE2B9C" w:rsidRDefault="00E87A53" w:rsidP="00C84F8C">
            <w:pPr>
              <w:pStyle w:val="iBAAGLevel1Bullets"/>
              <w:ind w:left="720"/>
            </w:pPr>
            <w:r w:rsidRPr="00EE2B9C">
              <w:t xml:space="preserve">24 hours before a scheduled inpatient admission </w:t>
            </w:r>
          </w:p>
          <w:p w:rsidR="00E87A53" w:rsidRPr="002B4D8E" w:rsidRDefault="00E87A53" w:rsidP="00C84F8C"/>
          <w:p w:rsidR="00E87A53" w:rsidRPr="002B4D8E" w:rsidRDefault="00E87A53" w:rsidP="00C84F8C">
            <w:r w:rsidRPr="002B4D8E">
              <w:rPr>
                <w:rStyle w:val="iBAAGStandardTextBoldChar"/>
              </w:rPr>
              <w:t>If you don’t get prior authorization, you pay</w:t>
            </w:r>
            <w:r w:rsidRPr="002B4D8E">
              <w:t xml:space="preserve">: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2B4D8E" w:rsidRDefault="00E87A53" w:rsidP="00C84F8C"/>
          <w:p w:rsidR="00E87A53" w:rsidRDefault="00E87A53" w:rsidP="00C84F8C">
            <w:pPr>
              <w:pStyle w:val="iBAAGStandardText"/>
            </w:pPr>
          </w:p>
          <w:p w:rsidR="00E87A53" w:rsidRDefault="00E87A53" w:rsidP="00C84F8C">
            <w:pPr>
              <w:pStyle w:val="iBAAGStandardText"/>
              <w:rPr>
                <w:rStyle w:val="iBAAGStandardTextBoldChar"/>
              </w:rPr>
            </w:pPr>
          </w:p>
          <w:p w:rsidR="00E87A53" w:rsidRPr="00562ED8" w:rsidRDefault="00E87A53" w:rsidP="00C84F8C">
            <w:pPr>
              <w:pStyle w:val="iBAAGStandardTextBold"/>
            </w:pPr>
            <w:r w:rsidRPr="00E370F5">
              <w:rPr>
                <w:rStyle w:val="InstructionalTextChar"/>
                <w:b/>
                <w:color w:val="auto"/>
              </w:rPr>
              <w:t>Outpatient</w:t>
            </w:r>
            <w:r w:rsidRPr="00562ED8">
              <w:t xml:space="preserve"> </w:t>
            </w:r>
          </w:p>
          <w:p w:rsidR="00E87A53" w:rsidRDefault="003F7F32" w:rsidP="00C84F8C">
            <w:pPr>
              <w:pStyle w:val="iBAAGStandardText"/>
            </w:pPr>
            <w:r>
              <w:rPr>
                <w:rStyle w:val="iBAAGStandardTextBoldChar"/>
              </w:rPr>
              <w:t>50%</w:t>
            </w:r>
            <w:r>
              <w:t xml:space="preserve"> </w:t>
            </w:r>
            <w:r w:rsidR="00E87A53">
              <w:t>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lastRenderedPageBreak/>
              <w:t>No</w:t>
            </w:r>
          </w:p>
          <w:p w:rsidR="00E87A53" w:rsidRDefault="00E87A53" w:rsidP="00C84F8C">
            <w:pPr>
              <w:pStyle w:val="iBAAGStandardText"/>
            </w:pP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562ED8" w:rsidRDefault="00E87A53" w:rsidP="00C84F8C">
            <w:pPr>
              <w:pStyle w:val="iBAAGStandardText"/>
              <w:rPr>
                <w:b/>
              </w:rPr>
            </w:pPr>
            <w:r w:rsidRPr="00562ED8">
              <w:rPr>
                <w:b/>
              </w:rPr>
              <w:lastRenderedPageBreak/>
              <w:t>Inpatient:</w:t>
            </w:r>
          </w:p>
          <w:p w:rsidR="00E87A53" w:rsidRPr="00887702" w:rsidRDefault="00E87A53" w:rsidP="00C84F8C">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C84F8C">
            <w:pPr>
              <w:pStyle w:val="iBAAGStandardText"/>
            </w:pPr>
            <w:r w:rsidRPr="00562ED8">
              <w:rPr>
                <w:i/>
              </w:rPr>
              <w:t>Skilled Nursing Facility/Inpatient Rehabilitation Services</w:t>
            </w:r>
            <w:r>
              <w:rPr>
                <w:i/>
              </w:rPr>
              <w:t>.</w:t>
            </w:r>
            <w:r>
              <w:t xml:space="preserve"> </w:t>
            </w:r>
          </w:p>
          <w:p w:rsidR="00E87A53" w:rsidRDefault="00E87A53" w:rsidP="00C84F8C">
            <w:pPr>
              <w:pStyle w:val="iBAAGStandardText"/>
            </w:pPr>
          </w:p>
          <w:p w:rsidR="00E87A53" w:rsidRPr="00887702" w:rsidRDefault="00E87A53" w:rsidP="00C84F8C">
            <w:pPr>
              <w:pStyle w:val="iBAAGStandardText"/>
            </w:pPr>
            <w:r w:rsidRPr="00562ED8">
              <w:rPr>
                <w:b/>
              </w:rPr>
              <w:t>Outpatient:</w:t>
            </w:r>
            <w:r w:rsidRPr="00956CBB">
              <w:t xml:space="preserve"> </w:t>
            </w:r>
          </w:p>
          <w:p w:rsidR="00E87A53" w:rsidRDefault="00E87A53" w:rsidP="00C84F8C">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FA5B71" w:rsidRPr="00741C44">
              <w:rPr>
                <w:rFonts w:cs="Verdana"/>
                <w:i/>
                <w:iCs/>
                <w:color w:val="000000"/>
              </w:rPr>
              <w:t xml:space="preserve">and </w:t>
            </w:r>
            <w:r w:rsidR="00FA5B71" w:rsidRPr="00741C44">
              <w:rPr>
                <w:rFonts w:cs="Verdana"/>
                <w:i/>
                <w:iCs/>
                <w:color w:val="000000"/>
              </w:rPr>
              <w:lastRenderedPageBreak/>
              <w:t>Chiropractic</w:t>
            </w:r>
            <w:r w:rsidR="00FA5B71" w:rsidRPr="00956CBB">
              <w:rPr>
                <w:i/>
              </w:rPr>
              <w:t xml:space="preserve"> </w:t>
            </w:r>
            <w:r w:rsidRPr="00956CBB">
              <w:rPr>
                <w:i/>
              </w:rPr>
              <w:t>Services – Outpatient Therapy</w:t>
            </w:r>
            <w:r w:rsidRPr="00D64598">
              <w:t>:</w:t>
            </w:r>
            <w:r w:rsidRPr="00887702">
              <w:rPr>
                <w:i/>
              </w:rPr>
              <w:t xml:space="preserve">  </w:t>
            </w:r>
          </w:p>
          <w:p w:rsidR="00E87A53" w:rsidRPr="00597E44" w:rsidRDefault="00E87A53" w:rsidP="00C84F8C">
            <w:pPr>
              <w:pStyle w:val="iBAAGLevel1Bullets"/>
            </w:pPr>
            <w:r w:rsidRPr="00597E44">
              <w:rPr>
                <w:rStyle w:val="iBAAGStandardTextBoldChar"/>
              </w:rPr>
              <w:t>20</w:t>
            </w:r>
            <w:r w:rsidRPr="00597E44">
              <w:t xml:space="preserve"> visits of physical therapy.</w:t>
            </w:r>
          </w:p>
          <w:p w:rsidR="00E87A53" w:rsidRPr="00597E44" w:rsidRDefault="00E87A53" w:rsidP="00C84F8C">
            <w:pPr>
              <w:pStyle w:val="iBAAGLevel1Bullets"/>
            </w:pPr>
            <w:r w:rsidRPr="00597E44">
              <w:rPr>
                <w:rStyle w:val="iBAAGStandardTextBoldChar"/>
              </w:rPr>
              <w:t>20</w:t>
            </w:r>
            <w:r w:rsidRPr="00597E44">
              <w:t xml:space="preserve"> visits of occupational therapy.</w:t>
            </w:r>
          </w:p>
          <w:p w:rsidR="00E87A53" w:rsidRPr="00597E44" w:rsidRDefault="00E87A53" w:rsidP="00C84F8C">
            <w:pPr>
              <w:pStyle w:val="iBAAGLevel1Bullets"/>
            </w:pPr>
            <w:r w:rsidRPr="00597E44">
              <w:rPr>
                <w:rStyle w:val="iBAAGStandardTextBoldChar"/>
              </w:rPr>
              <w:t>20</w:t>
            </w:r>
            <w:r w:rsidRPr="00597E44">
              <w:t xml:space="preserve"> visits of speech therapy.</w:t>
            </w:r>
          </w:p>
          <w:p w:rsidR="00E87A53" w:rsidRPr="00597E44" w:rsidRDefault="00E87A53" w:rsidP="00C84F8C">
            <w:pPr>
              <w:pStyle w:val="iBAAGLevel1Bullets"/>
            </w:pPr>
            <w:r w:rsidRPr="00597E44">
              <w:rPr>
                <w:rStyle w:val="iBAAGStandardTextBoldChar"/>
              </w:rPr>
              <w:t>30</w:t>
            </w:r>
            <w:r w:rsidRPr="00597E44">
              <w:t xml:space="preserve"> visits of post-cochlear implant aural therapy.</w:t>
            </w:r>
          </w:p>
          <w:p w:rsidR="00E87A53" w:rsidRPr="00597E44" w:rsidRDefault="00E87A53" w:rsidP="00C84F8C">
            <w:pPr>
              <w:pStyle w:val="iBAAGLevel1Bullets"/>
            </w:pPr>
            <w:r w:rsidRPr="00597E44">
              <w:rPr>
                <w:rStyle w:val="iBAAGStandardTextBoldChar"/>
              </w:rPr>
              <w:t>20</w:t>
            </w:r>
            <w:r w:rsidRPr="00597E44">
              <w:t xml:space="preserve"> visits of cognitive therapy.</w:t>
            </w:r>
          </w:p>
          <w:p w:rsidR="00E87A53" w:rsidRPr="00A04653" w:rsidRDefault="00E87A53" w:rsidP="00C84F8C">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E87A53" w:rsidRPr="00956CBB" w:rsidRDefault="00E87A53" w:rsidP="00C84F8C">
            <w:pPr>
              <w:pStyle w:val="iBAAGLevel1Bullets"/>
              <w:numPr>
                <w:ilvl w:val="0"/>
                <w:numId w:val="0"/>
              </w:numPr>
              <w:ind w:left="720"/>
            </w:pPr>
          </w:p>
          <w:p w:rsidR="00E87A53" w:rsidRPr="00571967" w:rsidRDefault="00E87A53" w:rsidP="00C84F8C">
            <w:pPr>
              <w:pStyle w:val="iBAAGLevel1Bullets"/>
              <w:numPr>
                <w:ilvl w:val="0"/>
                <w:numId w:val="0"/>
              </w:numPr>
              <w:tabs>
                <w:tab w:val="left" w:pos="1260"/>
              </w:tabs>
              <w:ind w:left="360"/>
            </w:pPr>
            <w:r>
              <w:tab/>
            </w:r>
          </w:p>
          <w:p w:rsidR="00E87A53" w:rsidRDefault="00E87A53" w:rsidP="00C84F8C">
            <w:pPr>
              <w:pStyle w:val="iBAAGStandardText"/>
            </w:pPr>
            <w:r>
              <w:t xml:space="preserve">If the service is provided in a doctor’s office, additional co-pays, deductible or co-insurance may apply.  </w:t>
            </w:r>
          </w:p>
          <w:p w:rsidR="00E87A53" w:rsidRDefault="00E87A53" w:rsidP="00C84F8C">
            <w:pPr>
              <w:pStyle w:val="iBAAGStandardText"/>
            </w:pPr>
          </w:p>
          <w:p w:rsidR="00E87A53" w:rsidRDefault="00E87A53" w:rsidP="00C84F8C">
            <w:pPr>
              <w:pStyle w:val="iBAAGStandardText"/>
            </w:pPr>
          </w:p>
        </w:tc>
      </w:tr>
      <w:tr w:rsidR="00E87A53" w:rsidRPr="0026681C" w:rsidTr="00387501">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387501">
        <w:tc>
          <w:tcPr>
            <w:tcW w:w="3517" w:type="dxa"/>
            <w:shd w:val="clear" w:color="auto" w:fill="FFFFFF" w:themeFill="background1"/>
          </w:tcPr>
          <w:p w:rsidR="00E87A53" w:rsidRPr="0026681C" w:rsidRDefault="00E87A53" w:rsidP="00C84F8C">
            <w:pPr>
              <w:pStyle w:val="iBAAGSituationBoxName"/>
            </w:pPr>
            <w:bookmarkStart w:id="84" w:name="Hearing_Aids"/>
            <w:r w:rsidRPr="0026681C">
              <w:t>Hearing Aids</w:t>
            </w:r>
            <w:bookmarkEnd w:id="84"/>
          </w:p>
          <w:p w:rsidR="00E87A53" w:rsidRPr="0026681C" w:rsidRDefault="00E87A53" w:rsidP="00C84F8C">
            <w:pPr>
              <w:pStyle w:val="iBAAGStandardText"/>
            </w:pPr>
          </w:p>
          <w:p w:rsidR="00E87A53" w:rsidRPr="0026681C" w:rsidRDefault="00E87A53" w:rsidP="00C84F8C">
            <w:pPr>
              <w:pStyle w:val="iBAAGStandardTextBold"/>
            </w:pPr>
            <w:r w:rsidRPr="0026681C">
              <w:t>What are hearing aids?</w:t>
            </w:r>
          </w:p>
          <w:p w:rsidR="00E87A53" w:rsidRPr="0026681C" w:rsidRDefault="00E87A53" w:rsidP="00C84F8C">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C84F8C">
            <w:pPr>
              <w:pStyle w:val="iBAAGStandardText"/>
            </w:pPr>
          </w:p>
          <w:p w:rsidR="00E87A53" w:rsidRPr="0026681C" w:rsidRDefault="00E87A53" w:rsidP="00C84F8C">
            <w:pPr>
              <w:pStyle w:val="iBAAGStandardText"/>
            </w:pPr>
            <w:r w:rsidRPr="0026681C">
              <w:t>Benefits are provided for the hearing aid and charges for fitting and testing as recommended by a doctor.</w:t>
            </w:r>
          </w:p>
          <w:p w:rsidR="00E87A53" w:rsidRPr="0026681C" w:rsidRDefault="00E87A53" w:rsidP="00C84F8C">
            <w:pPr>
              <w:pStyle w:val="iBAAGStandardText"/>
            </w:pPr>
          </w:p>
          <w:p w:rsidR="001962E6" w:rsidRDefault="001962E6" w:rsidP="001962E6">
            <w:pPr>
              <w:pStyle w:val="iBAAGStandardText"/>
            </w:pPr>
            <w:r w:rsidRPr="007B4016">
              <w:rPr>
                <w:color w:val="000000"/>
              </w:rPr>
              <w:t xml:space="preserve">UnitedHealthcare Hearing </w:t>
            </w:r>
            <w:r w:rsidRPr="007B4016">
              <w:t xml:space="preserve">is available to you. For more information about this program, click </w:t>
            </w:r>
            <w:hyperlink r:id="rId72" w:history="1">
              <w:r w:rsidRPr="007B4016">
                <w:rPr>
                  <w:rStyle w:val="Hyperlink"/>
                  <w:b/>
                  <w:bCs/>
                  <w:color w:val="3333FF"/>
                </w:rPr>
                <w:t>here</w:t>
              </w:r>
            </w:hyperlink>
            <w:r w:rsidRPr="007B4016">
              <w:t xml:space="preserve"> or call </w:t>
            </w:r>
            <w:r w:rsidRPr="007B4016">
              <w:rPr>
                <w:rStyle w:val="iBAAGStandardTextBoldChar"/>
              </w:rPr>
              <w:t>1-855-523-9355,</w:t>
            </w:r>
            <w:r w:rsidRPr="007B4016">
              <w:t xml:space="preserve"> TTY users can dial </w:t>
            </w:r>
            <w:r w:rsidRPr="007B4016">
              <w:rPr>
                <w:rStyle w:val="iBAAGStandardTextBoldChar"/>
              </w:rPr>
              <w:t>711</w:t>
            </w:r>
            <w:r w:rsidRPr="007B4016">
              <w:t>.</w:t>
            </w:r>
          </w:p>
          <w:p w:rsidR="001962E6" w:rsidRDefault="001962E6" w:rsidP="001962E6">
            <w:pPr>
              <w:rPr>
                <w:color w:val="000000"/>
                <w:szCs w:val="24"/>
              </w:rPr>
            </w:pP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t xml:space="preserve">View the </w:t>
            </w:r>
            <w:hyperlink r:id="rId73"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26681C" w:rsidRDefault="00326C33" w:rsidP="00C84F8C">
            <w:pPr>
              <w:pStyle w:val="iBAAGStandardText"/>
            </w:pPr>
            <w:r>
              <w:rPr>
                <w:rStyle w:val="iBAAGStandardTextBoldChar"/>
              </w:rPr>
              <w:lastRenderedPageBreak/>
              <w:t>20%</w:t>
            </w:r>
            <w:r w:rsidR="00E87A53" w:rsidRPr="0026681C">
              <w:t xml:space="preserve"> co-insurance</w:t>
            </w:r>
            <w:r w:rsidR="00E87A53">
              <w:t>, after you pay the deductible.</w:t>
            </w:r>
            <w:r w:rsidR="00E87A53" w:rsidRPr="0026681C">
              <w:t xml:space="preserve"> </w:t>
            </w:r>
          </w:p>
          <w:p w:rsidR="00E87A53"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26681C" w:rsidRDefault="00326C33" w:rsidP="00C84F8C">
            <w:pPr>
              <w:pStyle w:val="iBAAGStandardText"/>
            </w:pPr>
            <w:r>
              <w:rPr>
                <w:rStyle w:val="iBAAGStandardTextBoldChar"/>
              </w:rPr>
              <w:t>50%</w:t>
            </w:r>
            <w:r w:rsidR="00E87A53" w:rsidRPr="0026681C">
              <w:t xml:space="preserve"> co-insurance, after you pay the deductible</w:t>
            </w:r>
            <w:r w:rsidR="00E87A53">
              <w:t>.</w:t>
            </w:r>
          </w:p>
          <w:p w:rsidR="00E87A53" w:rsidRPr="0026681C"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tc>
        <w:tc>
          <w:tcPr>
            <w:tcW w:w="3330" w:type="dxa"/>
            <w:shd w:val="clear" w:color="auto" w:fill="FFFFFF" w:themeFill="background1"/>
          </w:tcPr>
          <w:p w:rsidR="00E87A53" w:rsidRPr="0026681C" w:rsidRDefault="00E87A53" w:rsidP="00C84F8C">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E87A53" w:rsidRPr="0026681C" w:rsidRDefault="00E87A53" w:rsidP="00C84F8C">
            <w:pPr>
              <w:pStyle w:val="iBAAGStandardText"/>
            </w:pPr>
          </w:p>
          <w:p w:rsidR="00E87A53" w:rsidRPr="0026681C" w:rsidRDefault="00B52A2A" w:rsidP="00C84F8C">
            <w:pPr>
              <w:pStyle w:val="iBAAGStandardText"/>
            </w:pPr>
            <w:r>
              <w:t>B</w:t>
            </w:r>
            <w:r w:rsidR="00E87A53" w:rsidRPr="0026681C">
              <w:t xml:space="preserve">enefits are limited to </w:t>
            </w:r>
            <w:r w:rsidR="00E87A53" w:rsidRPr="002F5F58">
              <w:rPr>
                <w:rStyle w:val="iBAAGStandardTextBoldChar"/>
              </w:rPr>
              <w:t>1</w:t>
            </w:r>
            <w:r w:rsidR="00E87A53" w:rsidRPr="0026681C">
              <w:t xml:space="preserve"> bone anchored hearing aid during the time you are enrolled under the policy.  </w:t>
            </w:r>
          </w:p>
          <w:p w:rsidR="00E87A53" w:rsidRPr="0026681C" w:rsidRDefault="00E87A53" w:rsidP="00C84F8C">
            <w:pPr>
              <w:pStyle w:val="iBAAGStandardText"/>
            </w:pPr>
          </w:p>
          <w:p w:rsidR="00E87A53" w:rsidRPr="0026681C" w:rsidRDefault="00E87A53" w:rsidP="00C84F8C">
            <w:pPr>
              <w:pStyle w:val="iBAAGStandardText"/>
            </w:pPr>
            <w:r w:rsidRPr="0026681C">
              <w:t xml:space="preserve">Repairs and/or replacements are not covered, except for malfunction. </w:t>
            </w:r>
          </w:p>
          <w:p w:rsidR="00E87A53" w:rsidRPr="0026681C" w:rsidRDefault="00E87A53" w:rsidP="00C84F8C">
            <w:pPr>
              <w:pStyle w:val="iBAAGStandardText"/>
            </w:pPr>
          </w:p>
        </w:tc>
      </w:tr>
      <w:tr w:rsidR="00E87A53" w:rsidRPr="003F3B5E" w:rsidTr="00387501">
        <w:tc>
          <w:tcPr>
            <w:tcW w:w="3517"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351535" w:rsidRDefault="00E87A53" w:rsidP="00C84F8C">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0C44FB" w:rsidRDefault="00E87A53" w:rsidP="00C84F8C">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Limits &amp; Exceptions</w:t>
            </w:r>
          </w:p>
        </w:tc>
      </w:tr>
      <w:tr w:rsidR="00E87A53" w:rsidRPr="003F3B5E" w:rsidTr="00387501">
        <w:tc>
          <w:tcPr>
            <w:tcW w:w="3517" w:type="dxa"/>
            <w:shd w:val="clear" w:color="auto" w:fill="FFFFFF" w:themeFill="background1"/>
          </w:tcPr>
          <w:p w:rsidR="00E87A53" w:rsidRDefault="00E87A53" w:rsidP="00C84F8C">
            <w:pPr>
              <w:pStyle w:val="iBAAGSituationBoxName"/>
            </w:pPr>
            <w:bookmarkStart w:id="85" w:name="Home_Health_Care"/>
            <w:r>
              <w:t>Home Health Care</w:t>
            </w:r>
            <w:bookmarkEnd w:id="85"/>
          </w:p>
          <w:p w:rsidR="00E87A53" w:rsidRDefault="00E87A53" w:rsidP="00C84F8C">
            <w:pPr>
              <w:pStyle w:val="iBAAGStandardText"/>
            </w:pPr>
          </w:p>
          <w:p w:rsidR="00E87A53" w:rsidRDefault="00E87A53" w:rsidP="00C84F8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C84F8C">
            <w:pPr>
              <w:pStyle w:val="iBAAGStandardText"/>
            </w:pPr>
          </w:p>
          <w:p w:rsidR="00E87A53" w:rsidRDefault="00E87A53" w:rsidP="00C84F8C">
            <w:pPr>
              <w:pStyle w:val="iBAAGStandardTextBold"/>
            </w:pPr>
            <w:r>
              <w:t>What is covered?</w:t>
            </w:r>
          </w:p>
          <w:p w:rsidR="00E87A53" w:rsidRDefault="00E87A53" w:rsidP="00C84F8C">
            <w:pPr>
              <w:pStyle w:val="iBAAGStandardText"/>
            </w:pPr>
            <w:r>
              <w:t>Skilled care provided by a licensed health care professional (for example, RN) and is part-time intermittent care that is:</w:t>
            </w:r>
          </w:p>
          <w:p w:rsidR="00E87A53" w:rsidRDefault="00E87A53" w:rsidP="00C84F8C">
            <w:pPr>
              <w:pStyle w:val="iBAAGLevel1Bullets"/>
            </w:pPr>
            <w:r>
              <w:t>fewer than 7 days each week.</w:t>
            </w:r>
          </w:p>
          <w:p w:rsidR="00E87A53" w:rsidRDefault="00E87A53" w:rsidP="00C84F8C">
            <w:pPr>
              <w:pStyle w:val="iBAAGLevel1Bullets"/>
            </w:pPr>
            <w:r>
              <w:t>fewer than 8 hours each day for periods of 21 days or less.</w:t>
            </w:r>
          </w:p>
          <w:p w:rsidR="00E87A53" w:rsidRDefault="00E87A53" w:rsidP="00C84F8C">
            <w:pPr>
              <w:pStyle w:val="iBAAGStandardText"/>
            </w:pPr>
          </w:p>
          <w:p w:rsidR="00E87A53" w:rsidRDefault="00E87A53" w:rsidP="00C84F8C">
            <w:pPr>
              <w:pStyle w:val="iBAAGStandardTextBold"/>
            </w:pPr>
            <w:r>
              <w:lastRenderedPageBreak/>
              <w:t xml:space="preserve">Want more information? </w:t>
            </w:r>
          </w:p>
          <w:p w:rsidR="00E87A53" w:rsidRDefault="00E87A53" w:rsidP="00C84F8C">
            <w:pPr>
              <w:pStyle w:val="iBAAGStandardText"/>
            </w:pPr>
            <w:r>
              <w:t xml:space="preserve">View the </w:t>
            </w:r>
            <w:hyperlink r:id="rId74" w:history="1">
              <w:r w:rsidRPr="00721F5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r>
              <w:t xml:space="preserve">To receive network benefits, intravenous infusion must be received from a provider we identify. </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651223">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5 business days before getting services</w:t>
            </w:r>
          </w:p>
          <w:p w:rsidR="00E87A53" w:rsidRDefault="00E87A53" w:rsidP="00C84F8C">
            <w:pPr>
              <w:pStyle w:val="iBAAGLevel1Bullets"/>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w:t>
            </w:r>
            <w:r>
              <w:lastRenderedPageBreak/>
              <w:t xml:space="preserve">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C84F8C">
            <w:pPr>
              <w:pStyle w:val="iBAAGStandardText"/>
            </w:pPr>
          </w:p>
          <w:p w:rsidR="00E87A53" w:rsidRDefault="00E87A53" w:rsidP="00C84F8C">
            <w:pPr>
              <w:pStyle w:val="iBAAGStandardText"/>
            </w:pPr>
            <w:r>
              <w:t>This visit limit does not include any service that is billed for the administration of intravenous infusion.</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 xml:space="preserve">Custodial care (non-skilled care that helps people with daily living activities that most people are able to do for themselves. Some examples include eating, bathing and dressing.)                              </w:t>
            </w:r>
          </w:p>
          <w:p w:rsidR="00E87A53" w:rsidRDefault="00E87A53" w:rsidP="00C84F8C">
            <w:pPr>
              <w:pStyle w:val="iBAAGLevel1Bullets"/>
            </w:pPr>
            <w:r>
              <w:lastRenderedPageBreak/>
              <w:t>Private duty nursing.</w:t>
            </w:r>
          </w:p>
          <w:p w:rsidR="00E87A53" w:rsidRDefault="00E87A53" w:rsidP="00C84F8C">
            <w:pPr>
              <w:pStyle w:val="iBAAGLevel1Bullets"/>
            </w:pPr>
            <w:r>
              <w:t>Respite care unless in hospice. This is described under Hospice Care.</w:t>
            </w:r>
          </w:p>
          <w:p w:rsidR="00E87A53" w:rsidRDefault="00E87A53" w:rsidP="00C84F8C">
            <w:pPr>
              <w:pStyle w:val="iBAAGLevel1Bullets"/>
            </w:pPr>
            <w:r>
              <w:t>Personal care attendants.</w:t>
            </w:r>
          </w:p>
          <w:p w:rsidR="00E87A53" w:rsidRPr="003F3B5E" w:rsidRDefault="00E87A53" w:rsidP="00C84F8C">
            <w:pPr>
              <w:pStyle w:val="iBAAGStandardText"/>
            </w:pPr>
          </w:p>
        </w:tc>
      </w:tr>
      <w:tr w:rsidR="00E87A53" w:rsidRPr="00FC1671" w:rsidTr="00387501">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FC1671" w:rsidTr="00387501">
        <w:tc>
          <w:tcPr>
            <w:tcW w:w="3517" w:type="dxa"/>
            <w:shd w:val="clear" w:color="auto" w:fill="FFFFFF" w:themeFill="background1"/>
          </w:tcPr>
          <w:p w:rsidR="00E87A53" w:rsidRPr="00FC1671" w:rsidRDefault="00E87A53" w:rsidP="00C84F8C">
            <w:pPr>
              <w:pStyle w:val="iBAAGSituationBoxName"/>
            </w:pPr>
            <w:bookmarkStart w:id="86" w:name="Hospice_Care"/>
            <w:r w:rsidRPr="00FC1671">
              <w:t>Hospice Care</w:t>
            </w:r>
            <w:bookmarkEnd w:id="86"/>
          </w:p>
          <w:p w:rsidR="00E87A53" w:rsidRPr="00FC1671" w:rsidRDefault="00E87A53" w:rsidP="00C84F8C">
            <w:pPr>
              <w:pStyle w:val="iBAAGStandardText"/>
            </w:pPr>
          </w:p>
          <w:p w:rsidR="00E87A53" w:rsidRPr="00FC1671" w:rsidRDefault="00E87A53" w:rsidP="00C84F8C">
            <w:pPr>
              <w:pStyle w:val="iBAAGStandardTextBold"/>
            </w:pPr>
            <w:r w:rsidRPr="00FC1671">
              <w:t>What is hospice care?</w:t>
            </w:r>
          </w:p>
          <w:p w:rsidR="00E87A53" w:rsidRPr="00FC1671" w:rsidRDefault="00E87A53" w:rsidP="00C84F8C">
            <w:pPr>
              <w:pStyle w:val="iBAAGStandardText"/>
            </w:pPr>
            <w:r w:rsidRPr="00FC1671">
              <w:t xml:space="preserve">Hospice care provides comfort and support for the terminally ill in a hospital, hospice facility or home. </w:t>
            </w:r>
          </w:p>
          <w:p w:rsidR="00E87A53" w:rsidRPr="00FC1671" w:rsidRDefault="00E87A53" w:rsidP="00C84F8C">
            <w:pPr>
              <w:pStyle w:val="iBAAGStandardText"/>
            </w:pPr>
          </w:p>
          <w:p w:rsidR="00E87A53" w:rsidRPr="00FC1671" w:rsidRDefault="00E87A53" w:rsidP="00C84F8C">
            <w:pPr>
              <w:pStyle w:val="iBAAGStandardText"/>
            </w:pPr>
            <w:r w:rsidRPr="00FC1671">
              <w:t>We cover:</w:t>
            </w:r>
          </w:p>
          <w:p w:rsidR="00E87A53" w:rsidRPr="00FC1671" w:rsidRDefault="00E87A53" w:rsidP="00C84F8C">
            <w:pPr>
              <w:pStyle w:val="iBAAGLevel1Bullets"/>
            </w:pPr>
            <w:r w:rsidRPr="00FC1671">
              <w:t xml:space="preserve">Physical, psychological, social, spiritual and respite care for the terminally ill person. </w:t>
            </w:r>
          </w:p>
          <w:p w:rsidR="00E87A53" w:rsidRPr="00FC1671" w:rsidRDefault="00E87A53" w:rsidP="00C84F8C">
            <w:pPr>
              <w:pStyle w:val="iBAAGLevel1Bullets"/>
            </w:pPr>
            <w:r w:rsidRPr="00FC1671">
              <w:t xml:space="preserve">Short-term grief counseling for immediate family members while the patient receives </w:t>
            </w:r>
            <w:r w:rsidRPr="00FC1671">
              <w:lastRenderedPageBreak/>
              <w:t xml:space="preserve">hospice care. </w:t>
            </w:r>
          </w:p>
          <w:p w:rsidR="00E87A53" w:rsidRPr="00FC1671" w:rsidRDefault="00E87A53" w:rsidP="00C84F8C">
            <w:pPr>
              <w:pStyle w:val="iBAAGStandardText"/>
            </w:pPr>
          </w:p>
          <w:p w:rsidR="00E87A53" w:rsidRPr="00FC1671" w:rsidRDefault="00E87A53" w:rsidP="00C84F8C">
            <w:pPr>
              <w:pStyle w:val="iBAAGStandardTextBold"/>
            </w:pPr>
            <w:r w:rsidRPr="00FC1671">
              <w:t xml:space="preserve">Want more information? </w:t>
            </w:r>
          </w:p>
          <w:p w:rsidR="00E87A53" w:rsidRPr="00FC1671" w:rsidRDefault="00E87A53" w:rsidP="00C84F8C">
            <w:pPr>
              <w:pStyle w:val="iBAAGStandardText"/>
            </w:pPr>
            <w:r w:rsidRPr="00FC1671">
              <w:t xml:space="preserve">View the </w:t>
            </w:r>
            <w:hyperlink r:id="rId75" w:history="1">
              <w:r w:rsidRPr="00FC1671">
                <w:rPr>
                  <w:rStyle w:val="Hyperlinks"/>
                </w:rPr>
                <w:t>glossary</w:t>
              </w:r>
            </w:hyperlink>
            <w:r w:rsidRPr="00FC1671">
              <w:t xml:space="preserve"> for definitions</w:t>
            </w:r>
          </w:p>
          <w:p w:rsidR="00E87A53" w:rsidRPr="00FC1671"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5 business days before being admitted </w:t>
            </w:r>
          </w:p>
          <w:p w:rsidR="00E87A53" w:rsidRDefault="00E87A53" w:rsidP="00C84F8C">
            <w:pPr>
              <w:pStyle w:val="iBAAGLevel1Bullets"/>
            </w:pPr>
            <w:r>
              <w:lastRenderedPageBreak/>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Pr="00FC1671" w:rsidRDefault="00E87A53" w:rsidP="00C84F8C">
            <w:pPr>
              <w:pStyle w:val="iBAAGStandardText"/>
            </w:pPr>
            <w:r w:rsidRPr="00FC1671">
              <w:lastRenderedPageBreak/>
              <w:t>None</w:t>
            </w:r>
          </w:p>
        </w:tc>
      </w:tr>
      <w:tr w:rsidR="00E87A53" w:rsidRPr="00CD71EA" w:rsidTr="00387501">
        <w:tc>
          <w:tcPr>
            <w:tcW w:w="13507" w:type="dxa"/>
            <w:gridSpan w:val="4"/>
            <w:tcBorders>
              <w:bottom w:val="single" w:sz="4" w:space="0" w:color="000000" w:themeColor="text1"/>
            </w:tcBorders>
            <w:shd w:val="clear" w:color="auto" w:fill="31849B"/>
          </w:tcPr>
          <w:p w:rsidR="00E87A53" w:rsidRPr="00CD71EA" w:rsidRDefault="00E87A53" w:rsidP="00C84F8C">
            <w:pPr>
              <w:pStyle w:val="iBAAGTableHeader"/>
            </w:pPr>
            <w:r w:rsidRPr="00682F09">
              <w:t>About Your Benefits</w:t>
            </w:r>
          </w:p>
        </w:tc>
      </w:tr>
      <w:tr w:rsidR="00E87A53" w:rsidRPr="00CD71EA" w:rsidTr="00387501">
        <w:tc>
          <w:tcPr>
            <w:tcW w:w="3517" w:type="dxa"/>
            <w:shd w:val="clear" w:color="auto" w:fill="FFFFFF" w:themeFill="background1"/>
          </w:tcPr>
          <w:p w:rsidR="00E87A53" w:rsidRDefault="00E87A53" w:rsidP="00C84F8C">
            <w:pPr>
              <w:pStyle w:val="iBAAGSituationBoxName"/>
            </w:pPr>
            <w:bookmarkStart w:id="87" w:name="Kidney_Disease_Programs"/>
            <w:r>
              <w:t>Kidney Disease Programs</w:t>
            </w:r>
            <w:bookmarkEnd w:id="87"/>
            <w:r>
              <w:t xml:space="preserve"> </w:t>
            </w:r>
          </w:p>
        </w:tc>
        <w:tc>
          <w:tcPr>
            <w:tcW w:w="9990" w:type="dxa"/>
            <w:gridSpan w:val="3"/>
            <w:shd w:val="clear" w:color="auto" w:fill="FFFFFF" w:themeFill="background1"/>
          </w:tcPr>
          <w:p w:rsidR="00E87A53" w:rsidRDefault="00E87A53" w:rsidP="00C84F8C">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C84F8C">
            <w:pPr>
              <w:pStyle w:val="iBAAGStandardText"/>
            </w:pPr>
          </w:p>
          <w:p w:rsidR="00E87A53" w:rsidRDefault="00E87A53" w:rsidP="00C84F8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C84F8C">
            <w:pPr>
              <w:pStyle w:val="iBAAGStandardText"/>
            </w:pPr>
          </w:p>
        </w:tc>
      </w:tr>
      <w:tr w:rsidR="00E87A53" w:rsidRPr="00B22F94" w:rsidTr="00387501">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B22F94" w:rsidTr="00387501">
        <w:tc>
          <w:tcPr>
            <w:tcW w:w="3517" w:type="dxa"/>
            <w:shd w:val="clear" w:color="auto" w:fill="FFFFFF" w:themeFill="background1"/>
          </w:tcPr>
          <w:p w:rsidR="00E87A53" w:rsidRDefault="00E87A53" w:rsidP="00C84F8C">
            <w:pPr>
              <w:pStyle w:val="iBAAGSituationBoxName"/>
            </w:pPr>
            <w:bookmarkStart w:id="88" w:name="Ostomy_Supplies"/>
            <w:r>
              <w:t>Ostomy Supplies</w:t>
            </w:r>
            <w:bookmarkEnd w:id="88"/>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Pouches, face plates and belts.</w:t>
            </w:r>
          </w:p>
          <w:p w:rsidR="00E87A53" w:rsidRDefault="00E87A53" w:rsidP="00C84F8C">
            <w:pPr>
              <w:pStyle w:val="iBAAGLevel1Bullets"/>
            </w:pPr>
            <w:r>
              <w:t xml:space="preserve">Irrigation sleeves, bags and ostomy irrigation </w:t>
            </w:r>
            <w:r>
              <w:lastRenderedPageBreak/>
              <w:t>catheters.</w:t>
            </w:r>
          </w:p>
          <w:p w:rsidR="00E87A53" w:rsidRDefault="00E87A53" w:rsidP="00C84F8C">
            <w:pPr>
              <w:pStyle w:val="iBAAGLevel1Bullets"/>
            </w:pPr>
            <w:r>
              <w:t>Skin barriers.</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Pr="00B22F94" w:rsidRDefault="00E87A53" w:rsidP="00C84F8C">
            <w:pPr>
              <w:pStyle w:val="iBAAGStandardText"/>
            </w:pPr>
            <w:r>
              <w:t xml:space="preserve">View the </w:t>
            </w:r>
            <w:hyperlink r:id="rId76" w:history="1">
              <w:r w:rsidRPr="00B22F94">
                <w:rPr>
                  <w:rStyle w:val="Hyperlinks"/>
                </w:rPr>
                <w:t>glossary</w:t>
              </w:r>
            </w:hyperlink>
            <w:r>
              <w:t xml:space="preserve"> for definitions.</w:t>
            </w:r>
          </w:p>
        </w:tc>
        <w:tc>
          <w:tcPr>
            <w:tcW w:w="3330" w:type="dxa"/>
            <w:shd w:val="clear" w:color="auto" w:fill="FFFFFF" w:themeFill="background1"/>
          </w:tcPr>
          <w:p w:rsidR="00E87A53" w:rsidRDefault="00326C33"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B22F94" w:rsidRDefault="00E87A53" w:rsidP="00C84F8C">
            <w:pPr>
              <w:pStyle w:val="iBAAGStandardText"/>
            </w:pPr>
            <w:r>
              <w:t>No</w:t>
            </w:r>
          </w:p>
        </w:tc>
        <w:tc>
          <w:tcPr>
            <w:tcW w:w="3330" w:type="dxa"/>
            <w:shd w:val="clear" w:color="auto" w:fill="FFFFFF" w:themeFill="background1"/>
          </w:tcPr>
          <w:p w:rsidR="00E87A53" w:rsidRDefault="00326C33"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B22F94"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 xml:space="preserve">No coverage for: </w:t>
            </w:r>
          </w:p>
          <w:p w:rsidR="00E87A53" w:rsidRDefault="00E87A53" w:rsidP="00C84F8C">
            <w:pPr>
              <w:pStyle w:val="iBAAGLevel1Bullets"/>
            </w:pPr>
            <w:r>
              <w:t>deodorants</w:t>
            </w:r>
          </w:p>
          <w:p w:rsidR="00E87A53" w:rsidRDefault="00E87A53" w:rsidP="00C84F8C">
            <w:pPr>
              <w:pStyle w:val="iBAAGLevel1Bullets"/>
            </w:pPr>
            <w:r>
              <w:t>filters</w:t>
            </w:r>
          </w:p>
          <w:p w:rsidR="00E87A53" w:rsidRDefault="00E87A53" w:rsidP="00C84F8C">
            <w:pPr>
              <w:pStyle w:val="iBAAGLevel1Bullets"/>
            </w:pPr>
            <w:r>
              <w:t>lubricants</w:t>
            </w:r>
          </w:p>
          <w:p w:rsidR="00E87A53" w:rsidRDefault="00E87A53" w:rsidP="00C84F8C">
            <w:pPr>
              <w:pStyle w:val="iBAAGLevel1Bullets"/>
            </w:pPr>
            <w:r>
              <w:t>tape</w:t>
            </w:r>
          </w:p>
          <w:p w:rsidR="00E87A53" w:rsidRDefault="00E87A53" w:rsidP="00C84F8C">
            <w:pPr>
              <w:pStyle w:val="iBAAGLevel1Bullets"/>
            </w:pPr>
            <w:r>
              <w:t>appliance cleaners</w:t>
            </w:r>
          </w:p>
          <w:p w:rsidR="00E87A53" w:rsidRDefault="00E87A53" w:rsidP="00C84F8C">
            <w:pPr>
              <w:pStyle w:val="iBAAGLevel1Bullets"/>
            </w:pPr>
            <w:r>
              <w:lastRenderedPageBreak/>
              <w:t>adhesive and remover</w:t>
            </w:r>
          </w:p>
          <w:p w:rsidR="00E87A53" w:rsidRDefault="00E87A53" w:rsidP="00C84F8C">
            <w:pPr>
              <w:pStyle w:val="iBAAGLevel1Bullets"/>
            </w:pPr>
            <w:r>
              <w:t>other items not listed</w:t>
            </w:r>
          </w:p>
          <w:p w:rsidR="00E87A53" w:rsidRDefault="00E87A53" w:rsidP="00C84F8C">
            <w:pPr>
              <w:pStyle w:val="iBAAGStandardText"/>
            </w:pPr>
          </w:p>
          <w:p w:rsidR="00E87A53" w:rsidRPr="00B22F94" w:rsidRDefault="00E87A53" w:rsidP="00C84F8C">
            <w:pPr>
              <w:pStyle w:val="iBAAGStandardText"/>
            </w:pPr>
          </w:p>
        </w:tc>
      </w:tr>
      <w:tr w:rsidR="00E87A53" w:rsidRPr="003F3B5E" w:rsidTr="00387501">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3F3B5E" w:rsidTr="00387501">
        <w:tc>
          <w:tcPr>
            <w:tcW w:w="3517" w:type="dxa"/>
            <w:shd w:val="clear" w:color="auto" w:fill="FFFFFF" w:themeFill="background1"/>
          </w:tcPr>
          <w:p w:rsidR="00E87A53" w:rsidRDefault="00E87A53" w:rsidP="00C84F8C">
            <w:pPr>
              <w:pStyle w:val="iBAAGSituationBoxName"/>
            </w:pPr>
            <w:bookmarkStart w:id="89" w:name="Pharmaceutical_Products_Outpatient"/>
            <w:r>
              <w:t>Pharmaceutical Products – Outpatient</w:t>
            </w:r>
            <w:bookmarkEnd w:id="89"/>
            <w:r>
              <w:t xml:space="preserve"> </w:t>
            </w:r>
          </w:p>
          <w:p w:rsidR="00E87A53" w:rsidRDefault="00E87A53" w:rsidP="00C84F8C">
            <w:pPr>
              <w:pStyle w:val="iBAAGStandardText"/>
            </w:pPr>
          </w:p>
          <w:p w:rsidR="00E87A53" w:rsidRDefault="00E87A53" w:rsidP="00C84F8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C84F8C">
            <w:pPr>
              <w:pStyle w:val="iBAAGStandardText"/>
            </w:pPr>
          </w:p>
          <w:p w:rsidR="00E87A53" w:rsidRDefault="00E87A53" w:rsidP="00C84F8C">
            <w:pPr>
              <w:pStyle w:val="iBAAGStandardText"/>
            </w:pPr>
            <w:r>
              <w:t>These products can be given in:</w:t>
            </w:r>
          </w:p>
          <w:p w:rsidR="00E87A53" w:rsidRDefault="00E87A53" w:rsidP="00C84F8C">
            <w:pPr>
              <w:pStyle w:val="iBAAGLevel1Bullets"/>
            </w:pPr>
            <w:r>
              <w:t>An outpatient facility</w:t>
            </w:r>
          </w:p>
          <w:p w:rsidR="00E87A53" w:rsidRDefault="00E87A53" w:rsidP="00C84F8C">
            <w:pPr>
              <w:pStyle w:val="iBAAGLevel1Bullets"/>
            </w:pPr>
            <w:r>
              <w:t>Doctor’s office</w:t>
            </w:r>
          </w:p>
          <w:p w:rsidR="00E87A53" w:rsidRDefault="00E87A53" w:rsidP="00C84F8C">
            <w:pPr>
              <w:pStyle w:val="iBAAGLevel1Bullets"/>
            </w:pPr>
            <w:r>
              <w:t>The home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7" w:history="1">
              <w:r w:rsidRPr="00243B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326C33"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26681C" w:rsidRDefault="00E87A53" w:rsidP="00C84F8C">
            <w:pPr>
              <w:pStyle w:val="iBAAGStandardText"/>
            </w:pPr>
            <w:r w:rsidRPr="0026681C">
              <w:t>No</w:t>
            </w:r>
          </w:p>
          <w:p w:rsidR="00E87A53" w:rsidRPr="003F3B5E" w:rsidRDefault="00E87A53" w:rsidP="00C84F8C">
            <w:pPr>
              <w:pStyle w:val="iBAAGStandardText"/>
            </w:pPr>
          </w:p>
        </w:tc>
        <w:tc>
          <w:tcPr>
            <w:tcW w:w="3330" w:type="dxa"/>
            <w:shd w:val="clear" w:color="auto" w:fill="FFFFFF" w:themeFill="background1"/>
          </w:tcPr>
          <w:p w:rsidR="00E87A53" w:rsidRPr="00243B2F" w:rsidRDefault="00E87A53" w:rsidP="00C84F8C">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C84F8C">
            <w:pPr>
              <w:pStyle w:val="iBAAGStandardText"/>
            </w:pPr>
          </w:p>
          <w:p w:rsidR="00E87A53" w:rsidRDefault="00E87A53" w:rsidP="00C84F8C">
            <w:pPr>
              <w:pStyle w:val="iBAAGStandardText"/>
            </w:pPr>
            <w:r>
              <w:t>Certain drugs must be prescribed by a specialist to be covered.</w:t>
            </w:r>
          </w:p>
          <w:p w:rsidR="00E87A53" w:rsidRPr="003F3B5E" w:rsidRDefault="00E87A53" w:rsidP="00C84F8C">
            <w:pPr>
              <w:pStyle w:val="iBAAGStandardText"/>
            </w:pPr>
          </w:p>
        </w:tc>
      </w:tr>
      <w:tr w:rsidR="00E87A53" w:rsidRPr="00F337DF" w:rsidTr="00387501">
        <w:tc>
          <w:tcPr>
            <w:tcW w:w="3517"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Limits &amp; Exceptions</w:t>
            </w:r>
          </w:p>
        </w:tc>
      </w:tr>
      <w:tr w:rsidR="00E87A53" w:rsidRPr="00F337DF" w:rsidTr="00387501">
        <w:tc>
          <w:tcPr>
            <w:tcW w:w="3517" w:type="dxa"/>
            <w:shd w:val="clear" w:color="auto" w:fill="FFFFFF" w:themeFill="background1"/>
          </w:tcPr>
          <w:p w:rsidR="00E87A53" w:rsidRPr="00F337DF" w:rsidRDefault="00E87A53" w:rsidP="00C84F8C">
            <w:pPr>
              <w:pStyle w:val="iBAAGSituationBoxName"/>
            </w:pPr>
            <w:bookmarkStart w:id="90" w:name="Prosthetic_Devices"/>
            <w:r w:rsidRPr="00F337DF">
              <w:t>Prosthetics</w:t>
            </w:r>
            <w:bookmarkEnd w:id="90"/>
            <w:r w:rsidRPr="00F337DF">
              <w:t xml:space="preserve"> </w:t>
            </w:r>
          </w:p>
          <w:p w:rsidR="00E87A53" w:rsidRPr="00F337DF" w:rsidRDefault="00E87A53" w:rsidP="00C84F8C">
            <w:pPr>
              <w:pStyle w:val="iBAAGStandardText"/>
            </w:pPr>
          </w:p>
          <w:p w:rsidR="00E87A53" w:rsidRPr="00F337DF" w:rsidRDefault="00E87A53" w:rsidP="00C84F8C">
            <w:pPr>
              <w:pStyle w:val="iBAAGStandardText"/>
            </w:pPr>
            <w:r w:rsidRPr="00F337DF">
              <w:t>External devices that replace a limb or a body part, limited to:</w:t>
            </w:r>
          </w:p>
          <w:p w:rsidR="00E87A53" w:rsidRPr="00F337DF" w:rsidRDefault="00E87A53" w:rsidP="00C84F8C">
            <w:pPr>
              <w:pStyle w:val="iBAAGLevel1Bullets"/>
            </w:pPr>
            <w:r w:rsidRPr="00F337DF">
              <w:t>Artificial arms, legs, feet and hands</w:t>
            </w:r>
          </w:p>
          <w:p w:rsidR="00E87A53" w:rsidRPr="00F337DF" w:rsidRDefault="00E87A53" w:rsidP="00C84F8C">
            <w:pPr>
              <w:pStyle w:val="iBAAGLevel1Bullets"/>
            </w:pPr>
            <w:r w:rsidRPr="00F337DF">
              <w:t>Artificial face, eyes, ears and nose</w:t>
            </w:r>
          </w:p>
          <w:p w:rsidR="00E87A53" w:rsidRPr="00F337DF" w:rsidRDefault="00E87A53" w:rsidP="00C84F8C">
            <w:pPr>
              <w:pStyle w:val="iBAAGLevel1Bullets"/>
            </w:pPr>
            <w:r w:rsidRPr="00F337DF">
              <w:t xml:space="preserve">Breast prosthesis, including mastectomy bras </w:t>
            </w:r>
          </w:p>
          <w:p w:rsidR="00E87A53" w:rsidRPr="00F337DF" w:rsidRDefault="00E87A53" w:rsidP="00C84F8C">
            <w:pPr>
              <w:pStyle w:val="iBAAGStandardText"/>
            </w:pPr>
          </w:p>
          <w:p w:rsidR="00E87A53" w:rsidRPr="00F337DF" w:rsidRDefault="00E87A53" w:rsidP="00C84F8C">
            <w:pPr>
              <w:pStyle w:val="iBAAGStandardText"/>
            </w:pPr>
            <w:r w:rsidRPr="00F337DF">
              <w:t>The prosthetic device must be ordered or provided by a doctor.</w:t>
            </w:r>
          </w:p>
          <w:p w:rsidR="00E87A53" w:rsidRPr="00F337DF" w:rsidRDefault="00E87A53" w:rsidP="00C84F8C">
            <w:pPr>
              <w:pStyle w:val="iBAAGStandardText"/>
            </w:pPr>
          </w:p>
          <w:p w:rsidR="00E87A53" w:rsidRPr="00F337DF" w:rsidRDefault="00E87A53" w:rsidP="00C84F8C">
            <w:pPr>
              <w:pStyle w:val="iBAAGStandardText"/>
            </w:pPr>
            <w:r w:rsidRPr="00F337DF">
              <w:t>Benefits under this section are provided only for external prosthetic devices and do not include any device that is fully implanted into the body.</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Want more information? </w:t>
            </w:r>
          </w:p>
          <w:p w:rsidR="00E87A53" w:rsidRPr="00F337DF" w:rsidRDefault="00E87A53" w:rsidP="00C84F8C">
            <w:pPr>
              <w:pStyle w:val="iBAAGStandardText"/>
            </w:pPr>
            <w:r w:rsidRPr="00F337DF">
              <w:t xml:space="preserve">View the </w:t>
            </w:r>
            <w:hyperlink r:id="rId78" w:history="1">
              <w:r w:rsidRPr="00F337DF">
                <w:rPr>
                  <w:rStyle w:val="Hyperlinks"/>
                </w:rPr>
                <w:t>glossary</w:t>
              </w:r>
            </w:hyperlink>
            <w:r w:rsidRPr="00F337DF">
              <w:t xml:space="preserve"> for definitions.</w:t>
            </w:r>
          </w:p>
          <w:p w:rsidR="00E87A53" w:rsidRPr="00F337DF" w:rsidRDefault="00E87A53" w:rsidP="00C84F8C">
            <w:pPr>
              <w:pStyle w:val="iBAAGStandardText"/>
            </w:pPr>
          </w:p>
        </w:tc>
        <w:tc>
          <w:tcPr>
            <w:tcW w:w="3330" w:type="dxa"/>
            <w:shd w:val="clear" w:color="auto" w:fill="FFFFFF" w:themeFill="background1"/>
          </w:tcPr>
          <w:p w:rsidR="00E87A53" w:rsidRDefault="00326C33" w:rsidP="00C84F8C">
            <w:r>
              <w:rPr>
                <w:rStyle w:val="iBAAGStandardTextBoldChar"/>
              </w:rPr>
              <w:lastRenderedPageBreak/>
              <w:t>20%</w:t>
            </w:r>
            <w:r w:rsidR="00E87A53">
              <w:t xml:space="preserve"> </w:t>
            </w:r>
            <w:r w:rsidR="00E87A53" w:rsidRPr="00785572">
              <w:rPr>
                <w:rStyle w:val="iBAAGStandardTextChar"/>
              </w:rPr>
              <w:t>co-insurance, after you pay the deductible</w:t>
            </w:r>
            <w:r w:rsidR="00E87A53">
              <w:t>.</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F337DF" w:rsidRDefault="00E87A53" w:rsidP="00C84F8C"/>
        </w:tc>
        <w:tc>
          <w:tcPr>
            <w:tcW w:w="3330" w:type="dxa"/>
            <w:shd w:val="clear" w:color="auto" w:fill="FFFFFF" w:themeFill="background1"/>
          </w:tcPr>
          <w:p w:rsidR="00E87A53" w:rsidRPr="00F337DF" w:rsidRDefault="00326C33" w:rsidP="00C84F8C">
            <w:r>
              <w:rPr>
                <w:rStyle w:val="iBAAGStandardTextBoldChar"/>
              </w:rPr>
              <w:t>50%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C84F8C"/>
          <w:p w:rsidR="00E87A53" w:rsidRPr="00F337DF" w:rsidRDefault="00E87A53" w:rsidP="00C84F8C">
            <w:pPr>
              <w:pStyle w:val="iBAAGStandardTextBold"/>
            </w:pPr>
            <w:r w:rsidRPr="00F337DF">
              <w:t>Is prior authorization needed?</w:t>
            </w:r>
          </w:p>
          <w:p w:rsidR="00E87A53" w:rsidRPr="00F337DF" w:rsidRDefault="00E87A53" w:rsidP="00C84F8C">
            <w:pPr>
              <w:pStyle w:val="iBAAGStandardText"/>
            </w:pPr>
            <w:r w:rsidRPr="00F337DF">
              <w:t>Yes</w:t>
            </w:r>
          </w:p>
          <w:p w:rsidR="00E87A53" w:rsidRPr="00F337DF" w:rsidRDefault="00E87A53" w:rsidP="00C84F8C">
            <w:pPr>
              <w:pStyle w:val="iBAAGStandardText"/>
            </w:pPr>
          </w:p>
          <w:p w:rsidR="00E87A53" w:rsidRPr="00F337DF" w:rsidRDefault="00E87A53" w:rsidP="00C84F8C">
            <w:pPr>
              <w:pStyle w:val="iBAAGStandardTextBold"/>
            </w:pPr>
            <w:r w:rsidRPr="00F337DF">
              <w:t>Prior authorization is:</w:t>
            </w:r>
          </w:p>
          <w:p w:rsidR="00E87A53" w:rsidRPr="00F337DF" w:rsidRDefault="00E87A53" w:rsidP="00C84F8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When do I need to call? </w:t>
            </w:r>
          </w:p>
          <w:p w:rsidR="00E87A53" w:rsidRPr="00F337DF" w:rsidRDefault="00E87A53" w:rsidP="00C84F8C">
            <w:pPr>
              <w:pStyle w:val="iBAAGLevel1Bullets"/>
            </w:pPr>
            <w:r w:rsidRPr="00F337DF">
              <w:t xml:space="preserve">Before getting </w:t>
            </w:r>
            <w:r>
              <w:t>a prosthetic device</w:t>
            </w:r>
            <w:r w:rsidRPr="00F337DF">
              <w:t xml:space="preserve"> that exceeds $1,000 </w:t>
            </w:r>
          </w:p>
          <w:p w:rsidR="00E87A53" w:rsidRPr="00F337DF" w:rsidRDefault="00E87A53" w:rsidP="00C84F8C">
            <w:pPr>
              <w:pStyle w:val="iBAAGStandardText"/>
            </w:pPr>
          </w:p>
          <w:p w:rsidR="00E87A53" w:rsidRPr="00F337DF" w:rsidRDefault="00E87A53" w:rsidP="00C84F8C">
            <w:pPr>
              <w:pStyle w:val="iBAAGStandardTextBold"/>
            </w:pPr>
            <w:r w:rsidRPr="00F337DF">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F337DF" w:rsidRDefault="00E87A53" w:rsidP="00C84F8C"/>
        </w:tc>
        <w:tc>
          <w:tcPr>
            <w:tcW w:w="3330" w:type="dxa"/>
            <w:shd w:val="clear" w:color="auto" w:fill="FFFFFF" w:themeFill="background1"/>
          </w:tcPr>
          <w:p w:rsidR="00E87A53" w:rsidRDefault="00E87A53" w:rsidP="00C84F8C">
            <w:pPr>
              <w:pStyle w:val="iBAAGStandardText"/>
            </w:pPr>
            <w:r>
              <w:lastRenderedPageBreak/>
              <w:t>We cover the most appropriate prosthetic device that meets your minimum medical need. If you choose a different one you are responsible for the difference in cost.</w:t>
            </w:r>
          </w:p>
          <w:p w:rsidR="00E87A53" w:rsidRDefault="00E87A53" w:rsidP="00C84F8C">
            <w:pPr>
              <w:pStyle w:val="iBAAGStandardText"/>
            </w:pPr>
          </w:p>
          <w:p w:rsidR="00E87A53" w:rsidRDefault="00E87A53" w:rsidP="00C84F8C">
            <w:pPr>
              <w:pStyle w:val="iBAAGStandardText"/>
            </w:pPr>
            <w:r>
              <w:t xml:space="preserve">Limited to a single purchase of each type of prosthetic device every </w:t>
            </w:r>
            <w:r w:rsidRPr="00785572">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Repairs to prosthetic devices due to misuse</w:t>
            </w:r>
          </w:p>
          <w:p w:rsidR="00E87A53" w:rsidRPr="00F337DF" w:rsidRDefault="00E87A53" w:rsidP="00C84F8C">
            <w:pPr>
              <w:pStyle w:val="iBAAGLevel1Bullets"/>
            </w:pPr>
            <w:r>
              <w:t>Replacement of prosthetic devices due to misuse or to replace lost or stolen items.</w:t>
            </w:r>
          </w:p>
        </w:tc>
      </w:tr>
      <w:tr w:rsidR="00E87A53" w:rsidRPr="006C7677" w:rsidTr="00387501">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Limits &amp; Exceptions</w:t>
            </w:r>
          </w:p>
        </w:tc>
      </w:tr>
      <w:tr w:rsidR="00E87A53" w:rsidRPr="006C7677" w:rsidTr="00387501">
        <w:tc>
          <w:tcPr>
            <w:tcW w:w="3517" w:type="dxa"/>
            <w:shd w:val="clear" w:color="auto" w:fill="FFFFFF" w:themeFill="background1"/>
          </w:tcPr>
          <w:p w:rsidR="00E87A53" w:rsidRPr="006C7677" w:rsidRDefault="00E87A53" w:rsidP="00C84F8C">
            <w:pPr>
              <w:pStyle w:val="iBAAGSituationBoxName"/>
            </w:pPr>
            <w:bookmarkStart w:id="91" w:name="Reconstructive_Procedures"/>
            <w:r w:rsidRPr="006C7677">
              <w:t>Reconstructive Procedures</w:t>
            </w:r>
            <w:bookmarkEnd w:id="91"/>
          </w:p>
          <w:p w:rsidR="00E87A53" w:rsidRDefault="00E87A53" w:rsidP="00C84F8C">
            <w:pPr>
              <w:pStyle w:val="iBAAGStandardText"/>
            </w:pPr>
          </w:p>
          <w:p w:rsidR="00E87A53" w:rsidRPr="006C7677" w:rsidRDefault="00E87A53" w:rsidP="00C84F8C">
            <w:pPr>
              <w:pStyle w:val="iBAAGStandardTextBold"/>
            </w:pPr>
            <w:r w:rsidRPr="006C7677">
              <w:t>What is a reconstructive procedure?</w:t>
            </w:r>
          </w:p>
          <w:p w:rsidR="00E87A53" w:rsidRPr="006C7677" w:rsidRDefault="00E87A53" w:rsidP="00C84F8C">
            <w:pPr>
              <w:pStyle w:val="iBAAGStandardText"/>
            </w:pPr>
            <w:r w:rsidRPr="006C7677">
              <w:t>A procedure to correct or improve a part of the body because of birth defects, accidents, injuries or medical conditions.</w:t>
            </w:r>
          </w:p>
          <w:p w:rsidR="00E87A53" w:rsidRPr="006C7677" w:rsidRDefault="00E87A53" w:rsidP="00C84F8C">
            <w:pPr>
              <w:pStyle w:val="iBAAGStandardText"/>
            </w:pPr>
          </w:p>
          <w:p w:rsidR="00E87A53" w:rsidRPr="006C7677" w:rsidRDefault="00E87A53" w:rsidP="00C84F8C">
            <w:pPr>
              <w:pStyle w:val="iBAAGStandardText"/>
            </w:pPr>
            <w:r w:rsidRPr="006C7677">
              <w:t xml:space="preserve">Benefits include breast reconstruction following a mastectomy and </w:t>
            </w:r>
          </w:p>
          <w:p w:rsidR="00E87A53" w:rsidRPr="006C7677" w:rsidRDefault="00E87A53" w:rsidP="00C84F8C">
            <w:pPr>
              <w:pStyle w:val="iBAAGStandardText"/>
            </w:pPr>
            <w:r w:rsidRPr="006C7677">
              <w:t xml:space="preserve">reconstruction of the non-affected breast to achieve symmetry. </w:t>
            </w:r>
          </w:p>
          <w:p w:rsidR="00E87A53" w:rsidRPr="006C7677" w:rsidRDefault="00E87A53" w:rsidP="00C84F8C">
            <w:pPr>
              <w:pStyle w:val="iBAAGStandardText"/>
            </w:pPr>
          </w:p>
          <w:p w:rsidR="00E87A53" w:rsidRPr="006C7677" w:rsidRDefault="00E87A53" w:rsidP="00C84F8C">
            <w:pPr>
              <w:pStyle w:val="iBAAGStandardTextBold"/>
            </w:pPr>
            <w:r w:rsidRPr="006C7677">
              <w:t xml:space="preserve">Want more information? </w:t>
            </w:r>
          </w:p>
          <w:p w:rsidR="00E87A53" w:rsidRPr="006C7677" w:rsidRDefault="00E87A53" w:rsidP="00C84F8C">
            <w:pPr>
              <w:pStyle w:val="iBAAGStandardText"/>
            </w:pPr>
            <w:r w:rsidRPr="006C7677">
              <w:t xml:space="preserve">View the </w:t>
            </w:r>
            <w:hyperlink r:id="rId79" w:history="1">
              <w:r w:rsidRPr="006C7677">
                <w:rPr>
                  <w:rStyle w:val="Hyperlinks"/>
                </w:rPr>
                <w:t>glossary</w:t>
              </w:r>
            </w:hyperlink>
            <w:r w:rsidRPr="006C7677">
              <w:t xml:space="preserve"> for definitions.</w:t>
            </w: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t>The amount you pay is based on where the cov</w:t>
            </w:r>
            <w:r>
              <w:t>ered health service is provided.</w:t>
            </w:r>
          </w:p>
          <w:p w:rsidR="00E87A53"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No</w:t>
            </w:r>
          </w:p>
          <w:p w:rsidR="00E87A53" w:rsidRPr="006C7677" w:rsidRDefault="00E87A53" w:rsidP="00C84F8C">
            <w:pPr>
              <w:pStyle w:val="iBAAGStandardText"/>
            </w:pP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t>The amount you pay is based on where the covered health service i</w:t>
            </w:r>
            <w:r>
              <w:t>s provided.</w:t>
            </w:r>
          </w:p>
          <w:p w:rsidR="00E87A53" w:rsidRPr="006C7677"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Yes</w:t>
            </w:r>
          </w:p>
          <w:p w:rsidR="00E87A53" w:rsidRPr="006C7677" w:rsidRDefault="00E87A53" w:rsidP="00C84F8C">
            <w:pPr>
              <w:pStyle w:val="iBAAGStandardText"/>
            </w:pPr>
          </w:p>
          <w:p w:rsidR="00E87A53" w:rsidRPr="006C7677" w:rsidRDefault="00E87A53" w:rsidP="00C84F8C">
            <w:pPr>
              <w:pStyle w:val="iBAAGStandardTextBold"/>
            </w:pPr>
            <w:r w:rsidRPr="006C7677">
              <w:t>Prior authorization is:</w:t>
            </w:r>
          </w:p>
          <w:p w:rsidR="00E87A53" w:rsidRPr="006C7677" w:rsidRDefault="00E87A53" w:rsidP="00C84F8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C84F8C">
            <w:pPr>
              <w:pStyle w:val="iBAAGStandardText"/>
            </w:pPr>
          </w:p>
          <w:p w:rsidR="00E87A53" w:rsidRPr="006C7677" w:rsidRDefault="00E87A53" w:rsidP="00C84F8C">
            <w:pPr>
              <w:pStyle w:val="iBAAGStandardTextBold"/>
            </w:pPr>
            <w:r w:rsidRPr="006C7677">
              <w:t xml:space="preserve">When do I need to call? </w:t>
            </w:r>
          </w:p>
          <w:p w:rsidR="00E87A53" w:rsidRPr="006C7677" w:rsidRDefault="00E87A53" w:rsidP="00C84F8C">
            <w:pPr>
              <w:pStyle w:val="iBAAGLevel1Bullets"/>
            </w:pPr>
            <w:r w:rsidRPr="006C7677">
              <w:t>5 business days before a scheduled procedure</w:t>
            </w:r>
          </w:p>
          <w:p w:rsidR="00E87A53" w:rsidRPr="006C7677" w:rsidRDefault="00E87A53" w:rsidP="00C84F8C">
            <w:pPr>
              <w:pStyle w:val="iBAAGLevel1Bullets"/>
            </w:pPr>
            <w:r w:rsidRPr="006C7677">
              <w:t>As soon as possible for a non-scheduled procedure.</w:t>
            </w:r>
          </w:p>
          <w:p w:rsidR="00E87A53" w:rsidRPr="006C7677" w:rsidRDefault="00E87A53" w:rsidP="00C84F8C">
            <w:pPr>
              <w:pStyle w:val="iBAAGStandardText"/>
            </w:pPr>
          </w:p>
          <w:p w:rsidR="00E87A53" w:rsidRPr="006C7677" w:rsidRDefault="00E87A53" w:rsidP="00C84F8C">
            <w:pPr>
              <w:pStyle w:val="iBAAGStandardTextBold"/>
            </w:pPr>
            <w:r w:rsidRPr="006C7677">
              <w:t xml:space="preserve">If you don’t get prior authorization, you </w:t>
            </w:r>
            <w:r w:rsidRPr="006C7677">
              <w:lastRenderedPageBreak/>
              <w:t xml:space="preserve">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6C7677" w:rsidRDefault="00E87A53" w:rsidP="00C84F8C">
            <w:pPr>
              <w:pStyle w:val="iBAAGStandardText"/>
            </w:pP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lastRenderedPageBreak/>
              <w:t xml:space="preserve">No coverage for cosmetic procedures. </w:t>
            </w:r>
          </w:p>
        </w:tc>
      </w:tr>
      <w:tr w:rsidR="00E87A53" w:rsidRPr="00571967" w:rsidTr="00387501">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Limits &amp; Exceptions</w:t>
            </w:r>
          </w:p>
        </w:tc>
      </w:tr>
      <w:tr w:rsidR="00E87A53" w:rsidRPr="00571967" w:rsidTr="00387501">
        <w:tc>
          <w:tcPr>
            <w:tcW w:w="3517" w:type="dxa"/>
            <w:shd w:val="clear" w:color="auto" w:fill="FFFFFF" w:themeFill="background1"/>
          </w:tcPr>
          <w:p w:rsidR="00E87A53" w:rsidRDefault="00E87A53" w:rsidP="00C84F8C">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rsidR="00E87A53" w:rsidRDefault="00E87A53" w:rsidP="00C84F8C">
            <w:pPr>
              <w:pStyle w:val="iBAAGStandardText"/>
            </w:pPr>
          </w:p>
          <w:p w:rsidR="00E87A53" w:rsidRDefault="00E87A53" w:rsidP="00C84F8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E87A53" w:rsidRDefault="00E87A53" w:rsidP="00C84F8C">
            <w:pPr>
              <w:pStyle w:val="iBAAGStandardText"/>
            </w:pPr>
          </w:p>
          <w:p w:rsidR="00E87A53" w:rsidRDefault="00E87A53" w:rsidP="00C84F8C">
            <w:pPr>
              <w:pStyle w:val="iBAAGStandardText"/>
            </w:pPr>
            <w:r>
              <w:rPr>
                <w:rStyle w:val="iBAAGStandardTextBoldChar"/>
              </w:rPr>
              <w:t>What are chiropractic (manipulative) services?</w:t>
            </w:r>
            <w:r>
              <w:t xml:space="preserve"> Treatment that focuses on the spine and nervous system to help with pain and overall </w:t>
            </w:r>
            <w:r>
              <w:lastRenderedPageBreak/>
              <w:t>health.</w:t>
            </w:r>
          </w:p>
          <w:p w:rsidR="00E87A53" w:rsidRDefault="00E87A53" w:rsidP="00C84F8C">
            <w:pPr>
              <w:pStyle w:val="iBAAGStandardText"/>
            </w:pPr>
            <w:r>
              <w:t xml:space="preserve"> </w:t>
            </w:r>
          </w:p>
          <w:p w:rsidR="00E87A53" w:rsidRDefault="00E87A53" w:rsidP="00C84F8C">
            <w:pPr>
              <w:pStyle w:val="iBAAGStandardText"/>
            </w:pPr>
            <w:r>
              <w:t>We cover:</w:t>
            </w:r>
          </w:p>
          <w:p w:rsidR="00E87A53" w:rsidRDefault="00E87A53" w:rsidP="00C84F8C">
            <w:pPr>
              <w:pStyle w:val="iBAAGLevel1Bullets"/>
            </w:pPr>
            <w:r>
              <w:t>Physical therapy</w:t>
            </w:r>
          </w:p>
          <w:p w:rsidR="00E87A53" w:rsidRDefault="00E87A53" w:rsidP="00C84F8C">
            <w:pPr>
              <w:pStyle w:val="iBAAGLevel1Bullets"/>
            </w:pPr>
            <w:r>
              <w:t>Occupational therapy</w:t>
            </w:r>
          </w:p>
          <w:p w:rsidR="00E87A53" w:rsidRDefault="00E87A53" w:rsidP="00C84F8C">
            <w:pPr>
              <w:pStyle w:val="iBAAGLevel1Bullets"/>
            </w:pPr>
            <w:r>
              <w:t>Pulmonary therapy</w:t>
            </w:r>
          </w:p>
          <w:p w:rsidR="00E87A53" w:rsidRDefault="00E87A53" w:rsidP="00C84F8C">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C84F8C">
            <w:pPr>
              <w:pStyle w:val="iBAAGLevel1Bullets"/>
            </w:pPr>
            <w:r>
              <w:t>Speech therapy to restore speech, language, voice, communication and auditory processing after an injury, stroke, cancer, congenital anomaly, or autism spectrum disorders.</w:t>
            </w:r>
          </w:p>
          <w:p w:rsidR="00E87A53" w:rsidRDefault="00E87A53" w:rsidP="003B024E">
            <w:pPr>
              <w:pStyle w:val="iBAAGLevel1Bullets"/>
            </w:pPr>
            <w:r>
              <w:t xml:space="preserve">Cognitive therapy when medically necessary after a brain injury or </w:t>
            </w:r>
            <w:r w:rsidR="003B024E" w:rsidRPr="003B024E">
              <w:t>stroke</w:t>
            </w:r>
            <w:r>
              <w:t>.</w:t>
            </w:r>
          </w:p>
          <w:p w:rsidR="00E87A53" w:rsidRDefault="00E87A53" w:rsidP="00741C44">
            <w:pPr>
              <w:pStyle w:val="iBAAGLevel1Bullets"/>
              <w:numPr>
                <w:ilvl w:val="0"/>
                <w:numId w:val="0"/>
              </w:numPr>
              <w:ind w:left="450"/>
            </w:pPr>
          </w:p>
          <w:p w:rsidR="00E87A53" w:rsidRDefault="00E87A53" w:rsidP="00C84F8C">
            <w:pPr>
              <w:pStyle w:val="iBAAGStandardText"/>
            </w:pPr>
          </w:p>
          <w:p w:rsidR="00E87A53" w:rsidRDefault="00E87A53" w:rsidP="00C84F8C">
            <w:pPr>
              <w:pStyle w:val="iBAAGStandardText"/>
            </w:pPr>
            <w:r>
              <w:t xml:space="preserve">Outpatient 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lastRenderedPageBreak/>
              <w:t xml:space="preserve">View the </w:t>
            </w:r>
            <w:hyperlink r:id="rId80" w:history="1">
              <w:r w:rsidRPr="00571967">
                <w:rPr>
                  <w:rStyle w:val="Hyperlinks"/>
                </w:rPr>
                <w:t>glossary</w:t>
              </w:r>
            </w:hyperlink>
            <w:r>
              <w:t xml:space="preserve"> for definitions.</w:t>
            </w:r>
          </w:p>
          <w:p w:rsidR="00E87A53" w:rsidRPr="00571967"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rsidRPr="00571967">
              <w:rPr>
                <w:rStyle w:val="iBAAGStandardTextBoldChar"/>
              </w:rPr>
              <w:t>$</w:t>
            </w:r>
            <w:r w:rsidR="00326C33">
              <w:rPr>
                <w:rStyle w:val="iBAAGStandardTextBoldChar"/>
              </w:rPr>
              <w:t>15</w:t>
            </w:r>
            <w:r>
              <w:t xml:space="preserve"> co-pay per visit.</w:t>
            </w:r>
          </w:p>
          <w:p w:rsidR="00E87A53" w:rsidRDefault="00E87A53" w:rsidP="00C84F8C">
            <w:pPr>
              <w:pStyle w:val="iBAAGStandardText"/>
            </w:pPr>
            <w:r>
              <w:t>The annual deductible does not apply.</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571967" w:rsidRDefault="00E87A53" w:rsidP="00C84F8C">
            <w:pPr>
              <w:pStyle w:val="iBAAGStandardText"/>
            </w:pPr>
          </w:p>
        </w:tc>
        <w:tc>
          <w:tcPr>
            <w:tcW w:w="3330" w:type="dxa"/>
            <w:shd w:val="clear" w:color="auto" w:fill="FFFFFF" w:themeFill="background1"/>
          </w:tcPr>
          <w:p w:rsidR="00E87A53" w:rsidRDefault="00AB2A73" w:rsidP="00C84F8C">
            <w:pPr>
              <w:pStyle w:val="iBAAGStandardText"/>
            </w:pPr>
            <w:r>
              <w:rPr>
                <w:rStyle w:val="iBAAGStandardTextBoldChar"/>
              </w:rPr>
              <w:t>50%</w:t>
            </w:r>
            <w:r>
              <w:t xml:space="preserve"> </w:t>
            </w:r>
            <w:r w:rsidR="00E87A53">
              <w:t>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571967" w:rsidRDefault="00E87A53" w:rsidP="00C84F8C">
            <w:pPr>
              <w:pStyle w:val="iBAAGStandardText"/>
            </w:pPr>
            <w:r>
              <w:t>No</w:t>
            </w:r>
          </w:p>
        </w:tc>
        <w:tc>
          <w:tcPr>
            <w:tcW w:w="3330" w:type="dxa"/>
            <w:shd w:val="clear" w:color="auto" w:fill="FFFFFF" w:themeFill="background1"/>
          </w:tcPr>
          <w:p w:rsidR="00E87A53" w:rsidRPr="004E166B" w:rsidRDefault="00E87A53" w:rsidP="00C84F8C">
            <w:pPr>
              <w:pStyle w:val="iBAAGStandardText"/>
            </w:pPr>
            <w:r w:rsidRPr="004E166B">
              <w:t xml:space="preserve">Limits per year combined with </w:t>
            </w:r>
            <w:r w:rsidRPr="004E166B">
              <w:rPr>
                <w:rStyle w:val="iBAAGStandardTextItalicsChar"/>
              </w:rPr>
              <w:t>Habilitative  Services</w:t>
            </w:r>
            <w:r w:rsidRPr="004E166B">
              <w:t xml:space="preserve">: </w:t>
            </w:r>
          </w:p>
          <w:p w:rsidR="00E87A53" w:rsidRPr="004E166B" w:rsidRDefault="00E87A53" w:rsidP="00C84F8C">
            <w:pPr>
              <w:pStyle w:val="iBAAGLevel1Bullets"/>
            </w:pPr>
            <w:r w:rsidRPr="004E166B">
              <w:rPr>
                <w:rStyle w:val="iBAAGStandardTextBoldChar"/>
              </w:rPr>
              <w:t>20</w:t>
            </w:r>
            <w:r w:rsidRPr="004E166B">
              <w:t xml:space="preserve"> visits of physical therapy.</w:t>
            </w:r>
          </w:p>
          <w:p w:rsidR="00E87A53" w:rsidRPr="004E166B" w:rsidRDefault="00E87A53" w:rsidP="00C84F8C">
            <w:pPr>
              <w:pStyle w:val="iBAAGLevel1Bullets"/>
            </w:pPr>
            <w:r w:rsidRPr="004E166B">
              <w:rPr>
                <w:rStyle w:val="iBAAGStandardTextBoldChar"/>
              </w:rPr>
              <w:t>20</w:t>
            </w:r>
            <w:r w:rsidRPr="004E166B">
              <w:t xml:space="preserve"> visits of occupational therapy.</w:t>
            </w:r>
          </w:p>
          <w:p w:rsidR="00E87A53" w:rsidRPr="004E166B" w:rsidRDefault="00E87A53" w:rsidP="00C84F8C">
            <w:pPr>
              <w:pStyle w:val="iBAAGLevel1Bullets"/>
            </w:pPr>
            <w:r w:rsidRPr="004E166B">
              <w:rPr>
                <w:rStyle w:val="iBAAGStandardTextBoldChar"/>
              </w:rPr>
              <w:t>20</w:t>
            </w:r>
            <w:r w:rsidRPr="004E166B">
              <w:t xml:space="preserve"> visits of speech therapy.</w:t>
            </w:r>
          </w:p>
          <w:p w:rsidR="00E87A53" w:rsidRPr="004E166B" w:rsidRDefault="00E87A53" w:rsidP="00C84F8C">
            <w:pPr>
              <w:pStyle w:val="iBAAGLevel1Bullets"/>
            </w:pPr>
            <w:r w:rsidRPr="004E166B">
              <w:rPr>
                <w:rStyle w:val="iBAAGStandardTextBoldChar"/>
              </w:rPr>
              <w:t>20</w:t>
            </w:r>
            <w:r w:rsidRPr="004E166B">
              <w:t xml:space="preserve"> visits of pulmonary therapy.</w:t>
            </w:r>
          </w:p>
          <w:p w:rsidR="00E87A53" w:rsidRPr="004E166B" w:rsidRDefault="00E87A53" w:rsidP="00C84F8C">
            <w:pPr>
              <w:pStyle w:val="iBAAGLevel1Bullets"/>
            </w:pPr>
            <w:r w:rsidRPr="004E166B">
              <w:rPr>
                <w:rStyle w:val="iBAAGStandardTextBoldChar"/>
              </w:rPr>
              <w:t>36</w:t>
            </w:r>
            <w:r w:rsidRPr="004E166B">
              <w:t xml:space="preserve"> visits of cardiac therapy.</w:t>
            </w:r>
          </w:p>
          <w:p w:rsidR="00E87A53" w:rsidRPr="004E166B" w:rsidRDefault="00E87A53" w:rsidP="00C84F8C">
            <w:pPr>
              <w:pStyle w:val="iBAAGLevel1Bullets"/>
            </w:pPr>
            <w:r w:rsidRPr="004E166B">
              <w:rPr>
                <w:rStyle w:val="iBAAGStandardTextBoldChar"/>
              </w:rPr>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w:t>
            </w:r>
            <w:r w:rsidRPr="004E166B">
              <w:lastRenderedPageBreak/>
              <w:t>treatment.</w:t>
            </w:r>
          </w:p>
          <w:p w:rsidR="00E87A53" w:rsidRPr="004E166B" w:rsidRDefault="00E87A53" w:rsidP="00741C44">
            <w:pPr>
              <w:pStyle w:val="iBAAGLevel1Bullets"/>
              <w:numPr>
                <w:ilvl w:val="0"/>
                <w:numId w:val="0"/>
              </w:numPr>
              <w:ind w:left="450"/>
            </w:pPr>
          </w:p>
          <w:p w:rsidR="00E87A53" w:rsidRPr="004E166B" w:rsidRDefault="00E87A53" w:rsidP="00C84F8C">
            <w:pPr>
              <w:pStyle w:val="iBAAGStandardText"/>
            </w:pPr>
          </w:p>
          <w:p w:rsidR="00E87A53" w:rsidRPr="004E166B" w:rsidRDefault="00E87A53" w:rsidP="00C84F8C">
            <w:pPr>
              <w:pStyle w:val="iBAAGStandardText"/>
            </w:pPr>
            <w:r w:rsidRPr="004E166B">
              <w:t xml:space="preserve">If the service is provided in a doctor’s office, additional co-pays, deductible or co-insurance may apply.  </w:t>
            </w:r>
          </w:p>
          <w:p w:rsidR="00E87A53" w:rsidRPr="004E166B" w:rsidRDefault="00E87A53" w:rsidP="00C84F8C">
            <w:pPr>
              <w:pStyle w:val="iBAAGStandardText"/>
            </w:pPr>
          </w:p>
          <w:p w:rsidR="00E87A53" w:rsidRPr="004E166B" w:rsidRDefault="00E87A53" w:rsidP="00C84F8C">
            <w:pPr>
              <w:pStyle w:val="iBAAGStandardText"/>
            </w:pPr>
          </w:p>
          <w:p w:rsidR="00E87A53" w:rsidRPr="004E166B" w:rsidRDefault="00E87A53" w:rsidP="00C84F8C">
            <w:pPr>
              <w:pStyle w:val="iBAAGStandardText"/>
            </w:pPr>
          </w:p>
        </w:tc>
      </w:tr>
      <w:tr w:rsidR="00E87A53" w:rsidRPr="003F3B5E" w:rsidTr="00387501">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3F3B5E" w:rsidTr="00387501">
        <w:tc>
          <w:tcPr>
            <w:tcW w:w="3517" w:type="dxa"/>
            <w:shd w:val="clear" w:color="auto" w:fill="FFFFFF" w:themeFill="background1"/>
          </w:tcPr>
          <w:p w:rsidR="00E87A53" w:rsidRPr="007876DF" w:rsidRDefault="00E87A53" w:rsidP="00C84F8C">
            <w:pPr>
              <w:pStyle w:val="iBAAGSituationBoxName"/>
            </w:pPr>
            <w:bookmarkStart w:id="94" w:name="Smoking_Cessation"/>
            <w:r w:rsidRPr="007876DF">
              <w:t>Smoking Cessation</w:t>
            </w:r>
            <w:bookmarkEnd w:id="94"/>
          </w:p>
          <w:p w:rsidR="00E87A53" w:rsidRPr="007876DF" w:rsidRDefault="00E87A53" w:rsidP="00C84F8C">
            <w:pPr>
              <w:pStyle w:val="iBAAGStandardText"/>
            </w:pPr>
          </w:p>
          <w:p w:rsidR="00E87A53" w:rsidRPr="007876DF" w:rsidRDefault="00E87A53" w:rsidP="00C84F8C">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C84F8C">
            <w:pPr>
              <w:pStyle w:val="iBAAGStandardText"/>
            </w:pPr>
          </w:p>
          <w:p w:rsidR="00E87A53" w:rsidRPr="002656F9" w:rsidRDefault="00E87A53" w:rsidP="00C84F8C">
            <w:pPr>
              <w:pStyle w:val="iBAAGStandardText"/>
            </w:pPr>
            <w:r w:rsidRPr="002656F9">
              <w:t>We cover:</w:t>
            </w:r>
          </w:p>
          <w:p w:rsidR="00E87A53" w:rsidRPr="002656F9" w:rsidRDefault="00E87A53" w:rsidP="00C84F8C">
            <w:pPr>
              <w:pStyle w:val="iBAAGLevel1Bullets"/>
            </w:pPr>
            <w:r w:rsidRPr="002656F9">
              <w:t xml:space="preserve">Counseling </w:t>
            </w:r>
          </w:p>
          <w:p w:rsidR="00E87A53" w:rsidRPr="002656F9" w:rsidRDefault="00E87A53" w:rsidP="00C84F8C">
            <w:pPr>
              <w:pStyle w:val="iBAAGLevel1Bullets"/>
            </w:pPr>
            <w:r w:rsidRPr="002656F9">
              <w:t>Prescribed medications</w:t>
            </w:r>
          </w:p>
          <w:p w:rsidR="00E87A53" w:rsidRPr="007876DF" w:rsidRDefault="00E87A53" w:rsidP="00C84F8C">
            <w:pPr>
              <w:pStyle w:val="iBAAGStandardText"/>
            </w:pPr>
          </w:p>
          <w:p w:rsidR="00E87A53" w:rsidRPr="007876DF" w:rsidRDefault="00E87A53" w:rsidP="00C84F8C">
            <w:pPr>
              <w:pStyle w:val="iBAAGStandardTextBold"/>
            </w:pPr>
            <w:r w:rsidRPr="007876DF">
              <w:t xml:space="preserve">Want more information? </w:t>
            </w:r>
          </w:p>
          <w:p w:rsidR="00E87A53" w:rsidRPr="007876DF" w:rsidRDefault="00E87A53" w:rsidP="00C84F8C">
            <w:pPr>
              <w:pStyle w:val="iBAAGStandardText"/>
            </w:pPr>
            <w:r w:rsidRPr="007876DF">
              <w:t xml:space="preserve">View the </w:t>
            </w:r>
            <w:hyperlink r:id="rId81" w:history="1">
              <w:r w:rsidRPr="007876DF">
                <w:rPr>
                  <w:rStyle w:val="Hyperlinks"/>
                </w:rPr>
                <w:t>glossary</w:t>
              </w:r>
            </w:hyperlink>
            <w:r w:rsidRPr="007876DF">
              <w:t xml:space="preserve"> for definitions.</w:t>
            </w:r>
          </w:p>
          <w:p w:rsidR="00E87A53" w:rsidRPr="007876DF"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C84F8C"/>
        </w:tc>
      </w:tr>
      <w:tr w:rsidR="001523D4" w:rsidRPr="003F3B5E" w:rsidTr="00387501">
        <w:tc>
          <w:tcPr>
            <w:tcW w:w="3517" w:type="dxa"/>
            <w:tcBorders>
              <w:bottom w:val="single" w:sz="4" w:space="0" w:color="000000" w:themeColor="text1"/>
            </w:tcBorders>
            <w:shd w:val="clear" w:color="auto" w:fill="31849B"/>
          </w:tcPr>
          <w:p w:rsidR="001523D4" w:rsidRPr="003F3B5E" w:rsidRDefault="001523D4" w:rsidP="001D639F">
            <w:pPr>
              <w:pStyle w:val="iBAAGTableHeader"/>
            </w:pPr>
            <w:r w:rsidRPr="00E8503B">
              <w:t>Common Medical Event</w:t>
            </w:r>
          </w:p>
        </w:tc>
        <w:tc>
          <w:tcPr>
            <w:tcW w:w="3330" w:type="dxa"/>
            <w:tcBorders>
              <w:bottom w:val="single" w:sz="4" w:space="0" w:color="000000" w:themeColor="text1"/>
            </w:tcBorders>
            <w:shd w:val="clear" w:color="auto" w:fill="31849B"/>
          </w:tcPr>
          <w:p w:rsidR="001523D4" w:rsidRDefault="001523D4" w:rsidP="001D639F">
            <w:pPr>
              <w:pStyle w:val="iBAAGTableHeader"/>
            </w:pPr>
            <w:r>
              <w:t>Your cost if you use</w:t>
            </w:r>
          </w:p>
          <w:p w:rsidR="001523D4" w:rsidRPr="003F3B5E" w:rsidRDefault="001523D4" w:rsidP="001D639F">
            <w:pPr>
              <w:pStyle w:val="iBAAGTableHeader"/>
            </w:pPr>
            <w:r>
              <w:t>Network benefits</w:t>
            </w:r>
          </w:p>
        </w:tc>
        <w:tc>
          <w:tcPr>
            <w:tcW w:w="3330" w:type="dxa"/>
            <w:tcBorders>
              <w:bottom w:val="single" w:sz="4" w:space="0" w:color="000000" w:themeColor="text1"/>
            </w:tcBorders>
            <w:shd w:val="clear" w:color="auto" w:fill="31849B"/>
          </w:tcPr>
          <w:p w:rsidR="001523D4" w:rsidRDefault="001523D4" w:rsidP="001D639F">
            <w:pPr>
              <w:pStyle w:val="iBAAGTableHeader"/>
            </w:pPr>
            <w:r>
              <w:t>Your cost if you use</w:t>
            </w:r>
          </w:p>
          <w:p w:rsidR="001523D4" w:rsidRPr="003F3B5E" w:rsidRDefault="001523D4" w:rsidP="001D639F">
            <w:pPr>
              <w:pStyle w:val="iBAAGTableHeader"/>
            </w:pPr>
            <w:r>
              <w:t>Out-of-Network benefits</w:t>
            </w:r>
          </w:p>
        </w:tc>
        <w:tc>
          <w:tcPr>
            <w:tcW w:w="3330" w:type="dxa"/>
            <w:tcBorders>
              <w:bottom w:val="single" w:sz="4" w:space="0" w:color="000000" w:themeColor="text1"/>
            </w:tcBorders>
            <w:shd w:val="clear" w:color="auto" w:fill="31849B"/>
          </w:tcPr>
          <w:p w:rsidR="001523D4" w:rsidRPr="003F3B5E" w:rsidRDefault="001523D4" w:rsidP="001D639F">
            <w:pPr>
              <w:pStyle w:val="iBAAGTableHeader"/>
            </w:pPr>
            <w:r w:rsidRPr="00E8503B">
              <w:t>Limits &amp; Exceptions</w:t>
            </w:r>
          </w:p>
        </w:tc>
      </w:tr>
      <w:tr w:rsidR="001523D4" w:rsidRPr="003F3B5E" w:rsidTr="00387501">
        <w:tc>
          <w:tcPr>
            <w:tcW w:w="3517" w:type="dxa"/>
            <w:shd w:val="clear" w:color="auto" w:fill="FFFFFF" w:themeFill="background1"/>
          </w:tcPr>
          <w:p w:rsidR="001523D4" w:rsidRPr="003F3B5E" w:rsidRDefault="001523D4" w:rsidP="001D639F">
            <w:pPr>
              <w:pStyle w:val="iBAAGSituationBoxName"/>
            </w:pPr>
            <w:bookmarkStart w:id="95" w:name="Telehealth_Services"/>
            <w:bookmarkStart w:id="96" w:name="Telemedicine_Services"/>
            <w:r w:rsidRPr="00CF4CEF">
              <w:t>Telemedicine Services</w:t>
            </w:r>
            <w:bookmarkEnd w:id="95"/>
            <w:bookmarkEnd w:id="96"/>
          </w:p>
          <w:p w:rsidR="001523D4" w:rsidRPr="003F3B5E" w:rsidRDefault="001523D4" w:rsidP="001D639F">
            <w:pPr>
              <w:pStyle w:val="iBAAGStandardText"/>
            </w:pPr>
          </w:p>
          <w:p w:rsidR="001523D4" w:rsidRDefault="001523D4" w:rsidP="001D639F">
            <w:pPr>
              <w:pStyle w:val="iBAAGStandardTextBold"/>
            </w:pPr>
            <w:r>
              <w:t>What are telemedicine services?</w:t>
            </w:r>
          </w:p>
          <w:p w:rsidR="001523D4" w:rsidRPr="00D41AD4" w:rsidRDefault="001523D4" w:rsidP="001D639F">
            <w:pPr>
              <w:pStyle w:val="iBAAGStandardText"/>
            </w:pPr>
            <w:r>
              <w:t>S</w:t>
            </w:r>
            <w:r w:rsidRPr="00D41AD4">
              <w:t xml:space="preserve">ervices received where a doctor may not be available in person. </w:t>
            </w:r>
            <w:r w:rsidRPr="00D41AD4">
              <w:lastRenderedPageBreak/>
              <w:t xml:space="preserve">Telephone, internet or other communication methods can be used to treat you for certain conditions.  </w:t>
            </w:r>
          </w:p>
          <w:p w:rsidR="001523D4" w:rsidRDefault="001523D4" w:rsidP="001D639F">
            <w:pPr>
              <w:pStyle w:val="iBAAGStandardText"/>
            </w:pPr>
          </w:p>
          <w:p w:rsidR="001523D4" w:rsidRDefault="001523D4" w:rsidP="001D639F">
            <w:pPr>
              <w:pStyle w:val="iBAAGStandardTextBold"/>
            </w:pPr>
            <w:r>
              <w:t xml:space="preserve">Want more information? </w:t>
            </w:r>
          </w:p>
          <w:p w:rsidR="001523D4" w:rsidRDefault="001523D4" w:rsidP="001D639F">
            <w:pPr>
              <w:pStyle w:val="iBAAGStandardText"/>
            </w:pPr>
            <w:r w:rsidRPr="00F13EDA">
              <w:t>View the</w:t>
            </w:r>
            <w:r>
              <w:t xml:space="preserve"> </w:t>
            </w:r>
            <w:hyperlink r:id="rId82" w:history="1">
              <w:r w:rsidRPr="001266A7">
                <w:rPr>
                  <w:rStyle w:val="Hyperlinks"/>
                </w:rPr>
                <w:t>glossary</w:t>
              </w:r>
            </w:hyperlink>
            <w:r>
              <w:t xml:space="preserve"> </w:t>
            </w:r>
            <w:r w:rsidRPr="00F13EDA">
              <w:t>for definitions.</w:t>
            </w:r>
          </w:p>
          <w:p w:rsidR="001523D4" w:rsidRPr="003F3B5E" w:rsidRDefault="001523D4" w:rsidP="001D639F">
            <w:pPr>
              <w:pStyle w:val="iBAAGStandardText"/>
            </w:pPr>
          </w:p>
        </w:tc>
        <w:tc>
          <w:tcPr>
            <w:tcW w:w="3330" w:type="dxa"/>
            <w:shd w:val="clear" w:color="auto" w:fill="FFFFFF" w:themeFill="background1"/>
          </w:tcPr>
          <w:p w:rsidR="001523D4" w:rsidRDefault="001523D4" w:rsidP="001D639F">
            <w:pPr>
              <w:pStyle w:val="iBAAGStandardText"/>
            </w:pPr>
            <w:r>
              <w:lastRenderedPageBreak/>
              <w:t xml:space="preserve">The amount you pay is based on where the covered health service is provided. </w:t>
            </w:r>
          </w:p>
          <w:p w:rsidR="001523D4" w:rsidRDefault="001523D4" w:rsidP="001D639F">
            <w:pPr>
              <w:pStyle w:val="iBAAGStandardText"/>
            </w:pPr>
          </w:p>
          <w:p w:rsidR="001523D4" w:rsidRDefault="001523D4" w:rsidP="001D639F">
            <w:pPr>
              <w:pStyle w:val="iBAAGStandardTextBold"/>
            </w:pPr>
            <w:r>
              <w:t>Is prior authorization needed?</w:t>
            </w:r>
          </w:p>
          <w:p w:rsidR="001523D4" w:rsidRPr="003F3B5E" w:rsidRDefault="001523D4" w:rsidP="001D639F">
            <w:pPr>
              <w:pStyle w:val="iBAAGStandardText"/>
            </w:pPr>
            <w:r>
              <w:t>No</w:t>
            </w:r>
          </w:p>
        </w:tc>
        <w:tc>
          <w:tcPr>
            <w:tcW w:w="3330" w:type="dxa"/>
            <w:shd w:val="clear" w:color="auto" w:fill="FFFFFF" w:themeFill="background1"/>
          </w:tcPr>
          <w:p w:rsidR="001523D4" w:rsidRDefault="001523D4" w:rsidP="001D639F">
            <w:pPr>
              <w:pStyle w:val="iBAAGStandardText"/>
            </w:pPr>
            <w:r>
              <w:t xml:space="preserve">The amount you pay is based on where the covered health service is provided. </w:t>
            </w:r>
          </w:p>
          <w:p w:rsidR="001523D4" w:rsidRDefault="001523D4" w:rsidP="001D639F">
            <w:pPr>
              <w:pStyle w:val="iBAAGStandardText"/>
            </w:pPr>
          </w:p>
          <w:p w:rsidR="001523D4" w:rsidRDefault="001523D4" w:rsidP="001D639F">
            <w:pPr>
              <w:pStyle w:val="iBAAGStandardTextBold"/>
            </w:pPr>
            <w:r>
              <w:t>Is prior authorization needed?</w:t>
            </w:r>
          </w:p>
          <w:p w:rsidR="001523D4" w:rsidRPr="003F3B5E" w:rsidRDefault="001523D4" w:rsidP="001D639F">
            <w:pPr>
              <w:pStyle w:val="iBAAGStandardText"/>
            </w:pPr>
            <w:r>
              <w:t>No</w:t>
            </w:r>
          </w:p>
        </w:tc>
        <w:tc>
          <w:tcPr>
            <w:tcW w:w="3330" w:type="dxa"/>
            <w:shd w:val="clear" w:color="auto" w:fill="FFFFFF" w:themeFill="background1"/>
          </w:tcPr>
          <w:p w:rsidR="001523D4" w:rsidRPr="003F3B5E" w:rsidRDefault="001523D4" w:rsidP="001D639F">
            <w:pPr>
              <w:pStyle w:val="iBAAGStandardText"/>
            </w:pPr>
            <w:r w:rsidRPr="00C730A9">
              <w:t xml:space="preserve">Not all medical conditions can be treated through </w:t>
            </w:r>
            <w:r>
              <w:t>telemedicine</w:t>
            </w:r>
            <w:r w:rsidRPr="00C730A9">
              <w:t xml:space="preserve"> services.</w:t>
            </w:r>
          </w:p>
        </w:tc>
      </w:tr>
      <w:tr w:rsidR="00E87A53" w:rsidRPr="00D9653A" w:rsidTr="00387501">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D9653A" w:rsidTr="00387501">
        <w:tc>
          <w:tcPr>
            <w:tcW w:w="3517" w:type="dxa"/>
            <w:shd w:val="clear" w:color="auto" w:fill="FFFFFF" w:themeFill="background1"/>
          </w:tcPr>
          <w:p w:rsidR="00E87A53" w:rsidRPr="00D9653A" w:rsidRDefault="00E87A53" w:rsidP="00C84F8C">
            <w:pPr>
              <w:pStyle w:val="iBAAGSituationBoxName"/>
            </w:pPr>
            <w:bookmarkStart w:id="97" w:name="Temporomandibular_Joint_Services"/>
            <w:r w:rsidRPr="00D9653A">
              <w:t>Temporomandibular Joint (TMJ) Services</w:t>
            </w:r>
            <w:bookmarkEnd w:id="97"/>
          </w:p>
          <w:p w:rsidR="00E87A53" w:rsidRPr="00D9653A" w:rsidRDefault="00E87A53" w:rsidP="00C84F8C">
            <w:pPr>
              <w:pStyle w:val="iBAAGStandardText"/>
            </w:pPr>
          </w:p>
          <w:p w:rsidR="00E87A53" w:rsidRPr="00D9653A" w:rsidRDefault="00E87A53" w:rsidP="00C84F8C">
            <w:pPr>
              <w:pStyle w:val="iBAAGStandardTextBold"/>
            </w:pPr>
            <w:r w:rsidRPr="00D9653A">
              <w:t>What is TMJ disorder?</w:t>
            </w:r>
          </w:p>
          <w:p w:rsidR="00E87A53" w:rsidRPr="00D9653A" w:rsidRDefault="00E87A53" w:rsidP="00C84F8C">
            <w:pPr>
              <w:pStyle w:val="iBAAGStandardText"/>
            </w:pPr>
            <w:r w:rsidRPr="00D9653A">
              <w:t>Problems with the jaw joint that may include pain, tender jaws or muscles, popping or clicking in the jaw joint, ear pain, headache or limited jaw movement.</w:t>
            </w:r>
          </w:p>
          <w:p w:rsidR="00E87A53" w:rsidRDefault="00E87A53" w:rsidP="00C84F8C">
            <w:pPr>
              <w:pStyle w:val="iBAAGStandardText"/>
            </w:pPr>
          </w:p>
          <w:p w:rsidR="00E87A53" w:rsidRDefault="00E87A53" w:rsidP="00C84F8C">
            <w:pPr>
              <w:pStyle w:val="iBAAGStandardText"/>
            </w:pPr>
            <w:r>
              <w:t>We cover:</w:t>
            </w:r>
          </w:p>
          <w:p w:rsidR="00E87A53" w:rsidRDefault="00E87A53" w:rsidP="00E87A53">
            <w:pPr>
              <w:pStyle w:val="iBAAGLevel1Bullets"/>
              <w:tabs>
                <w:tab w:val="left" w:pos="720"/>
              </w:tabs>
            </w:pPr>
            <w:r>
              <w:t>Exams and testing to diagnose TMJ disorder</w:t>
            </w:r>
          </w:p>
          <w:p w:rsidR="00E87A53" w:rsidRDefault="00E87A53" w:rsidP="00E87A53">
            <w:pPr>
              <w:pStyle w:val="iBAAGLevel1Bullets"/>
              <w:tabs>
                <w:tab w:val="left" w:pos="720"/>
              </w:tabs>
            </w:pPr>
            <w:r>
              <w:t>Oral appliances, splints and implants, and trigger-point injections</w:t>
            </w:r>
          </w:p>
          <w:p w:rsidR="00E87A53" w:rsidRDefault="00E87A53" w:rsidP="00E87A53">
            <w:pPr>
              <w:pStyle w:val="iBAAGLevel1Bullets"/>
              <w:tabs>
                <w:tab w:val="left" w:pos="720"/>
              </w:tabs>
            </w:pPr>
            <w:r>
              <w:lastRenderedPageBreak/>
              <w:t>Surgical treatment including prosthetic replacements if all other treatments have failed</w:t>
            </w:r>
          </w:p>
          <w:p w:rsidR="00E87A53" w:rsidRPr="00D9653A" w:rsidRDefault="00E87A53" w:rsidP="00C84F8C">
            <w:pPr>
              <w:pStyle w:val="iBAAGStandardText"/>
            </w:pPr>
          </w:p>
          <w:p w:rsidR="00E87A53" w:rsidRPr="00D9653A" w:rsidRDefault="00E87A53" w:rsidP="00C84F8C">
            <w:pPr>
              <w:pStyle w:val="iBAAGStandardTextBold"/>
            </w:pPr>
            <w:r w:rsidRPr="00D9653A">
              <w:t xml:space="preserve">Want more information? </w:t>
            </w:r>
          </w:p>
          <w:p w:rsidR="00E87A53" w:rsidRPr="00D9653A" w:rsidRDefault="00E87A53" w:rsidP="00C84F8C">
            <w:pPr>
              <w:pStyle w:val="iBAAGStandardText"/>
            </w:pPr>
            <w:r w:rsidRPr="00D9653A">
              <w:t xml:space="preserve">View the </w:t>
            </w:r>
            <w:hyperlink r:id="rId83" w:history="1">
              <w:r w:rsidRPr="008340F3">
                <w:rPr>
                  <w:rStyle w:val="Hyperlinks"/>
                </w:rPr>
                <w:t>glossary</w:t>
              </w:r>
            </w:hyperlink>
            <w:r w:rsidRPr="00D9653A">
              <w:t xml:space="preserve"> for definitions.</w:t>
            </w:r>
          </w:p>
          <w:p w:rsidR="00E87A53" w:rsidRPr="00D9653A"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Getting approval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w:t>
            </w:r>
            <w:r>
              <w:lastRenderedPageBreak/>
              <w:t xml:space="preserve">call? </w:t>
            </w:r>
          </w:p>
          <w:p w:rsidR="00E87A53" w:rsidRDefault="00E87A53" w:rsidP="00E87A53">
            <w:pPr>
              <w:pStyle w:val="iBAAGLevel1Bullets"/>
              <w:tabs>
                <w:tab w:val="left" w:pos="720"/>
              </w:tabs>
            </w:pPr>
            <w:r>
              <w:t>5 business days before a scheduled service</w:t>
            </w:r>
          </w:p>
          <w:p w:rsidR="00E87A53" w:rsidRDefault="00E87A53" w:rsidP="00E87A53">
            <w:pPr>
              <w:pStyle w:val="iBAAGLevel1Bullets"/>
              <w:tabs>
                <w:tab w:val="left" w:pos="720"/>
              </w:tabs>
            </w:pPr>
            <w:r>
              <w:t>24 hours before being admitted for an inpatient stay</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r>
              <w:t>No coverage for:</w:t>
            </w:r>
          </w:p>
          <w:p w:rsidR="00E87A53" w:rsidRDefault="00E87A53" w:rsidP="00E87A53">
            <w:pPr>
              <w:pStyle w:val="iBAAGLevel1Bullets"/>
              <w:tabs>
                <w:tab w:val="left" w:pos="720"/>
              </w:tabs>
            </w:pPr>
            <w:r>
              <w:t xml:space="preserve">surface electromyography </w:t>
            </w:r>
          </w:p>
          <w:p w:rsidR="00E87A53" w:rsidRDefault="00E87A53" w:rsidP="00E87A53">
            <w:pPr>
              <w:pStyle w:val="iBAAGLevel1Bullets"/>
              <w:tabs>
                <w:tab w:val="left" w:pos="720"/>
              </w:tabs>
            </w:pPr>
            <w:r>
              <w:t xml:space="preserve">doppler or vibration analysis; </w:t>
            </w:r>
          </w:p>
          <w:p w:rsidR="00E87A53" w:rsidRDefault="00E87A53" w:rsidP="00E87A53">
            <w:pPr>
              <w:pStyle w:val="iBAAGLevel1Bullets"/>
              <w:tabs>
                <w:tab w:val="left" w:pos="720"/>
              </w:tabs>
            </w:pPr>
            <w:r>
              <w:t xml:space="preserve">computerized mandibular scan or jaw tracking; </w:t>
            </w:r>
          </w:p>
          <w:p w:rsidR="00E87A53" w:rsidRDefault="00E87A53" w:rsidP="00E87A53">
            <w:pPr>
              <w:pStyle w:val="iBAAGLevel1Bullets"/>
              <w:tabs>
                <w:tab w:val="left" w:pos="720"/>
              </w:tabs>
            </w:pPr>
            <w:r>
              <w:t xml:space="preserve">craniosacral therapy; </w:t>
            </w:r>
          </w:p>
          <w:p w:rsidR="00E87A53" w:rsidRDefault="00E87A53" w:rsidP="00E87A53">
            <w:pPr>
              <w:pStyle w:val="iBAAGLevel1Bullets"/>
              <w:tabs>
                <w:tab w:val="left" w:pos="720"/>
              </w:tabs>
            </w:pPr>
            <w:r>
              <w:t>dental restoration, orthodontics or occlusal adjustment</w:t>
            </w:r>
          </w:p>
          <w:p w:rsidR="00E87A53" w:rsidRDefault="00E87A53" w:rsidP="00C84F8C"/>
          <w:p w:rsidR="00E87A53" w:rsidRDefault="00E87A53" w:rsidP="00C84F8C">
            <w:pPr>
              <w:pStyle w:val="iBAAGLevel1Bullets"/>
              <w:numPr>
                <w:ilvl w:val="0"/>
                <w:numId w:val="0"/>
              </w:numPr>
              <w:tabs>
                <w:tab w:val="left" w:pos="720"/>
              </w:tabs>
              <w:ind w:left="450" w:hanging="360"/>
            </w:pPr>
          </w:p>
        </w:tc>
      </w:tr>
      <w:tr w:rsidR="009A2C4D" w:rsidRPr="00ED1D97" w:rsidTr="00387501">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ED1D97" w:rsidTr="00387501">
        <w:tc>
          <w:tcPr>
            <w:tcW w:w="3517" w:type="dxa"/>
            <w:shd w:val="clear" w:color="auto" w:fill="FFFFFF" w:themeFill="background1"/>
          </w:tcPr>
          <w:p w:rsidR="009A2C4D" w:rsidRPr="00ED1D97" w:rsidRDefault="009A2C4D" w:rsidP="00C84F8C">
            <w:pPr>
              <w:pStyle w:val="iBAAGSituationBoxName"/>
            </w:pPr>
            <w:bookmarkStart w:id="98" w:name="Transplantation_Services"/>
            <w:r w:rsidRPr="00ED1D97">
              <w:t>Transplantation Services</w:t>
            </w:r>
            <w:bookmarkEnd w:id="98"/>
          </w:p>
          <w:p w:rsidR="009A2C4D" w:rsidRDefault="009A2C4D" w:rsidP="00C84F8C">
            <w:pPr>
              <w:pStyle w:val="iBAAGStandardText"/>
            </w:pPr>
          </w:p>
          <w:p w:rsidR="009A2C4D" w:rsidRPr="00ED1D97" w:rsidRDefault="009A2C4D" w:rsidP="00C84F8C">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C84F8C">
            <w:pPr>
              <w:pStyle w:val="iBAAGStandardText"/>
            </w:pPr>
          </w:p>
          <w:p w:rsidR="009A2C4D" w:rsidRPr="00ED1D97" w:rsidRDefault="009A2C4D" w:rsidP="00C84F8C">
            <w:pPr>
              <w:pStyle w:val="iBAAGStandardText"/>
            </w:pPr>
            <w:r w:rsidRPr="00ED1D97">
              <w:t>We cover:</w:t>
            </w:r>
          </w:p>
          <w:p w:rsidR="009A2C4D" w:rsidRPr="00ED1D97" w:rsidRDefault="009A2C4D" w:rsidP="00C84F8C">
            <w:pPr>
              <w:pStyle w:val="iBAAGLevel1Bullets"/>
            </w:pPr>
            <w:r w:rsidRPr="00ED1D97">
              <w:lastRenderedPageBreak/>
              <w:t xml:space="preserve">organ and tissue transplants </w:t>
            </w:r>
            <w:r>
              <w:t>including CAR-T cell therapy</w:t>
            </w:r>
            <w:r w:rsidRPr="00F769A1">
              <w:t xml:space="preserve"> </w:t>
            </w:r>
            <w:r w:rsidRPr="00ED1D97">
              <w:t>when ordered by a doctor</w:t>
            </w:r>
          </w:p>
          <w:p w:rsidR="009A2C4D" w:rsidRPr="00ED1D97" w:rsidRDefault="009A2C4D" w:rsidP="00C84F8C">
            <w:pPr>
              <w:pStyle w:val="iBAAGLevel1Bullets"/>
            </w:pPr>
            <w:r w:rsidRPr="00ED1D97">
              <w:t>removal of an organ from a donor to you</w:t>
            </w:r>
          </w:p>
          <w:p w:rsidR="009A2C4D" w:rsidRPr="00ED1D97" w:rsidRDefault="009A2C4D" w:rsidP="00C84F8C">
            <w:pPr>
              <w:pStyle w:val="iBAAGStandardText"/>
            </w:pPr>
          </w:p>
          <w:p w:rsidR="009A2C4D" w:rsidRPr="00ED1D97" w:rsidRDefault="009A2C4D" w:rsidP="00C84F8C">
            <w:pPr>
              <w:pStyle w:val="iBAAGStandardText"/>
            </w:pPr>
            <w:r w:rsidRPr="00ED1D97">
              <w:t xml:space="preserve">These may include: </w:t>
            </w:r>
          </w:p>
          <w:p w:rsidR="009A2C4D" w:rsidRPr="00ED1D97" w:rsidRDefault="009A2C4D" w:rsidP="00C84F8C">
            <w:pPr>
              <w:pStyle w:val="iBAAGLevel1Bullets"/>
            </w:pPr>
            <w:r w:rsidRPr="00ED1D97">
              <w:t>bone marrow</w:t>
            </w:r>
          </w:p>
          <w:p w:rsidR="009A2C4D" w:rsidRPr="00ED1D97" w:rsidRDefault="009A2C4D" w:rsidP="00C84F8C">
            <w:pPr>
              <w:pStyle w:val="iBAAGLevel1Bullets"/>
            </w:pPr>
            <w:r w:rsidRPr="00ED1D97">
              <w:t>heart</w:t>
            </w:r>
          </w:p>
          <w:p w:rsidR="009A2C4D" w:rsidRPr="00ED1D97" w:rsidRDefault="009A2C4D" w:rsidP="00C84F8C">
            <w:pPr>
              <w:pStyle w:val="iBAAGLevel1Bullets"/>
            </w:pPr>
            <w:r w:rsidRPr="00ED1D97">
              <w:t>lung</w:t>
            </w:r>
          </w:p>
          <w:p w:rsidR="009A2C4D" w:rsidRPr="00ED1D97" w:rsidRDefault="009A2C4D" w:rsidP="00C84F8C">
            <w:pPr>
              <w:pStyle w:val="iBAAGLevel1Bullets"/>
            </w:pPr>
            <w:r w:rsidRPr="00ED1D97">
              <w:t>kidney</w:t>
            </w:r>
          </w:p>
          <w:p w:rsidR="009A2C4D" w:rsidRPr="00ED1D97" w:rsidRDefault="009A2C4D" w:rsidP="00C84F8C">
            <w:pPr>
              <w:pStyle w:val="iBAAGLevel1Bullets"/>
            </w:pPr>
            <w:r w:rsidRPr="00ED1D97">
              <w:t>pancreas</w:t>
            </w:r>
          </w:p>
          <w:p w:rsidR="009A2C4D" w:rsidRPr="00ED1D97" w:rsidRDefault="009A2C4D" w:rsidP="00C84F8C">
            <w:pPr>
              <w:pStyle w:val="iBAAGLevel1Bullets"/>
            </w:pPr>
            <w:r w:rsidRPr="00ED1D97">
              <w:t>liver</w:t>
            </w:r>
          </w:p>
          <w:p w:rsidR="009A2C4D" w:rsidRPr="00ED1D97" w:rsidRDefault="009A2C4D" w:rsidP="00C84F8C">
            <w:pPr>
              <w:pStyle w:val="iBAAGLevel1Bullets"/>
            </w:pPr>
            <w:r w:rsidRPr="00ED1D97">
              <w:t>small bowel</w:t>
            </w:r>
          </w:p>
          <w:p w:rsidR="009A2C4D" w:rsidRPr="00ED1D97" w:rsidRDefault="009A2C4D" w:rsidP="00C84F8C">
            <w:pPr>
              <w:pStyle w:val="iBAAGLevel1Bullets"/>
            </w:pPr>
            <w:r w:rsidRPr="00ED1D97">
              <w:t>cornea</w:t>
            </w:r>
          </w:p>
          <w:p w:rsidR="009A2C4D" w:rsidRPr="00ED1D97" w:rsidRDefault="009A2C4D" w:rsidP="00C84F8C">
            <w:pPr>
              <w:pStyle w:val="iBAAGStandardText"/>
            </w:pPr>
          </w:p>
          <w:p w:rsidR="009A2C4D" w:rsidRPr="00ED1D97" w:rsidRDefault="009A2C4D" w:rsidP="00C84F8C">
            <w:pPr>
              <w:pStyle w:val="iBAAGStandardText"/>
            </w:pPr>
            <w:r w:rsidRPr="00ED1D97">
              <w:t>For more information about benefits for transplant services call the phone number on your health plan ID card.</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Want more information? </w:t>
            </w:r>
          </w:p>
          <w:p w:rsidR="009A2C4D" w:rsidRPr="00ED1D97" w:rsidRDefault="009A2C4D" w:rsidP="00C84F8C">
            <w:pPr>
              <w:pStyle w:val="iBAAGStandardText"/>
            </w:pPr>
            <w:r w:rsidRPr="00ED1D97">
              <w:t xml:space="preserve">View the </w:t>
            </w:r>
            <w:hyperlink r:id="rId84" w:history="1">
              <w:r w:rsidRPr="00ED1D97">
                <w:rPr>
                  <w:rStyle w:val="Hyperlinks"/>
                </w:rPr>
                <w:t>glossary</w:t>
              </w:r>
            </w:hyperlink>
            <w:r w:rsidRPr="00ED1D97">
              <w:t xml:space="preserve"> for definitions.</w:t>
            </w: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lastRenderedPageBreak/>
              <w:t>The amount you pay is based on where the covered health service is provided</w:t>
            </w:r>
            <w:r>
              <w:t>.</w:t>
            </w:r>
          </w:p>
          <w:p w:rsidR="009A2C4D" w:rsidRPr="00ED1D97" w:rsidRDefault="009A2C4D" w:rsidP="00C84F8C">
            <w:pPr>
              <w:pStyle w:val="iBAAGStandardText"/>
            </w:pPr>
          </w:p>
          <w:p w:rsidR="009A2C4D" w:rsidRPr="00ED1D97" w:rsidRDefault="009A2C4D" w:rsidP="00C84F8C">
            <w:pPr>
              <w:pStyle w:val="iBAAGStandardTextBold"/>
            </w:pPr>
            <w:r w:rsidRPr="00ED1D97">
              <w:t>Is prior authorization needed?</w:t>
            </w:r>
          </w:p>
          <w:p w:rsidR="009A2C4D" w:rsidRPr="00ED1D97" w:rsidRDefault="009A2C4D" w:rsidP="00C84F8C">
            <w:pPr>
              <w:pStyle w:val="iBAAGStandardText"/>
            </w:pPr>
            <w:r w:rsidRPr="00ED1D97">
              <w:t>Yes</w:t>
            </w:r>
          </w:p>
          <w:p w:rsidR="009A2C4D" w:rsidRPr="00ED1D97" w:rsidRDefault="009A2C4D" w:rsidP="00C84F8C">
            <w:pPr>
              <w:pStyle w:val="iBAAGStandardText"/>
            </w:pPr>
          </w:p>
          <w:p w:rsidR="009A2C4D" w:rsidRPr="00ED1D97" w:rsidRDefault="009A2C4D" w:rsidP="00C84F8C">
            <w:pPr>
              <w:pStyle w:val="iBAAGStandardTextBold"/>
            </w:pPr>
            <w:r w:rsidRPr="00ED1D97">
              <w:t>Prior authorization is:</w:t>
            </w:r>
          </w:p>
          <w:p w:rsidR="009A2C4D" w:rsidRPr="00ED1D97" w:rsidRDefault="009A2C4D" w:rsidP="00C84F8C">
            <w:pPr>
              <w:pStyle w:val="iBAAGStandardText"/>
            </w:pPr>
            <w:r w:rsidRPr="00ED1D97">
              <w:t xml:space="preserve">Getting </w:t>
            </w:r>
            <w:r w:rsidRPr="00F4766C">
              <w:t>approval</w:t>
            </w:r>
            <w:r w:rsidRPr="00ED1D97">
              <w:t xml:space="preserve"> by </w:t>
            </w:r>
            <w:r w:rsidRPr="00ED1D97">
              <w:lastRenderedPageBreak/>
              <w:t>calling the number listed on your health plan ID card before you can get medicine or services.</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When do I need to call? </w:t>
            </w:r>
          </w:p>
          <w:p w:rsidR="009A2C4D" w:rsidRPr="00ED1D97" w:rsidRDefault="009A2C4D" w:rsidP="00C84F8C">
            <w:pPr>
              <w:pStyle w:val="iBAAGLevel1Bullets"/>
            </w:pPr>
            <w:r w:rsidRPr="00ED1D97">
              <w:t>As soon as the possibility of transplant arises and before your pre-transplant evaluation</w:t>
            </w:r>
          </w:p>
          <w:p w:rsidR="009A2C4D" w:rsidRPr="00ED1D97" w:rsidRDefault="009A2C4D" w:rsidP="00C84F8C">
            <w:pPr>
              <w:pStyle w:val="iBAAGStandardText"/>
            </w:pPr>
          </w:p>
          <w:p w:rsidR="009A2C4D" w:rsidRPr="00ED1D97" w:rsidRDefault="009A2C4D" w:rsidP="00C84F8C">
            <w:pPr>
              <w:pStyle w:val="iBAAGStandardTextBold"/>
            </w:pPr>
            <w:r w:rsidRPr="00ED1D97">
              <w:t xml:space="preserve">If you don’t get prior authorization, you pay: </w:t>
            </w:r>
          </w:p>
          <w:p w:rsidR="009A2C4D" w:rsidRPr="00ED1D97" w:rsidRDefault="009A2C4D" w:rsidP="00C84F8C">
            <w:pPr>
              <w:pStyle w:val="iBAAGStandardText"/>
            </w:pPr>
          </w:p>
          <w:p w:rsidR="009A2C4D" w:rsidRPr="00ED1D97" w:rsidRDefault="009A2C4D" w:rsidP="00C84F8C">
            <w:pPr>
              <w:pStyle w:val="iBAAGStandardText"/>
            </w:pPr>
            <w:r w:rsidRPr="00ED1D97">
              <w:t>Out-of-network benefits will apply</w:t>
            </w:r>
          </w:p>
          <w:p w:rsidR="009A2C4D" w:rsidRPr="00ED1D97" w:rsidRDefault="009A2C4D" w:rsidP="00C84F8C">
            <w:pPr>
              <w:pStyle w:val="iBAAGStandardText"/>
            </w:pP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lastRenderedPageBreak/>
              <w:t>The amount you pay is based on where the covered health service is provided</w:t>
            </w:r>
            <w:r>
              <w:t>.</w:t>
            </w:r>
          </w:p>
          <w:p w:rsidR="009A2C4D" w:rsidRPr="00ED1D97" w:rsidRDefault="009A2C4D" w:rsidP="00C84F8C">
            <w:pPr>
              <w:pStyle w:val="iBAAGStandardText"/>
            </w:pPr>
            <w:r w:rsidRPr="00ED1D97">
              <w:t xml:space="preserve"> </w:t>
            </w:r>
          </w:p>
          <w:p w:rsidR="009A2C4D" w:rsidRPr="00ED1D97" w:rsidRDefault="009A2C4D" w:rsidP="00C84F8C">
            <w:pPr>
              <w:pStyle w:val="iBAAGStandardTextBold"/>
            </w:pPr>
            <w:r w:rsidRPr="00ED1D97">
              <w:t>Is prior authorization needed?</w:t>
            </w:r>
          </w:p>
          <w:p w:rsidR="009A2C4D" w:rsidRPr="00ED1D97" w:rsidRDefault="009A2C4D" w:rsidP="00C84F8C">
            <w:pPr>
              <w:pStyle w:val="iBAAGStandardText"/>
            </w:pPr>
            <w:r w:rsidRPr="00ED1D97">
              <w:t>Yes</w:t>
            </w:r>
          </w:p>
          <w:p w:rsidR="009A2C4D" w:rsidRPr="00ED1D97" w:rsidRDefault="009A2C4D" w:rsidP="00C84F8C">
            <w:pPr>
              <w:pStyle w:val="iBAAGStandardText"/>
            </w:pPr>
            <w:r w:rsidRPr="00ED1D97">
              <w:tab/>
            </w:r>
          </w:p>
          <w:p w:rsidR="009A2C4D" w:rsidRPr="00ED1D97" w:rsidRDefault="009A2C4D" w:rsidP="00C84F8C">
            <w:pPr>
              <w:pStyle w:val="iBAAGStandardTextBold"/>
            </w:pPr>
            <w:r w:rsidRPr="00ED1D97">
              <w:t>Prior authorization is:</w:t>
            </w:r>
          </w:p>
          <w:p w:rsidR="009A2C4D" w:rsidRPr="00ED1D97" w:rsidRDefault="009A2C4D" w:rsidP="00C84F8C">
            <w:pPr>
              <w:pStyle w:val="iBAAGStandardText"/>
            </w:pPr>
            <w:r w:rsidRPr="00ED1D97">
              <w:t xml:space="preserve">Getting approval by </w:t>
            </w:r>
            <w:r w:rsidRPr="00ED1D97">
              <w:lastRenderedPageBreak/>
              <w:t>calling the number listed on your health plan ID card before you can get medicine or services.</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When do I need to call? </w:t>
            </w:r>
          </w:p>
          <w:p w:rsidR="009A2C4D" w:rsidRPr="00ED1D97" w:rsidRDefault="009A2C4D" w:rsidP="00C84F8C">
            <w:pPr>
              <w:pStyle w:val="iBAAGLevel1Bullets"/>
            </w:pPr>
            <w:r w:rsidRPr="00ED1D97">
              <w:t>As soon as the possibility of transplant arises and before your pre-transplant evaluation</w:t>
            </w:r>
          </w:p>
          <w:p w:rsidR="009A2C4D" w:rsidRPr="00ED1D97" w:rsidRDefault="009A2C4D" w:rsidP="00C84F8C">
            <w:pPr>
              <w:pStyle w:val="iBAAGLevel1Bullets"/>
            </w:pPr>
            <w:r w:rsidRPr="00ED1D97">
              <w:t xml:space="preserve">24 hours before a scheduled admission </w:t>
            </w:r>
          </w:p>
          <w:p w:rsidR="009A2C4D" w:rsidRPr="00ED1D97" w:rsidRDefault="009A2C4D" w:rsidP="00C84F8C">
            <w:pPr>
              <w:pStyle w:val="iBAAGLevel1Bullets"/>
            </w:pPr>
            <w:r w:rsidRPr="00ED1D97">
              <w:t>As soon as possible for a non-scheduled admission</w:t>
            </w:r>
          </w:p>
          <w:p w:rsidR="009A2C4D" w:rsidRPr="00ED1D97" w:rsidRDefault="009A2C4D" w:rsidP="00C84F8C">
            <w:pPr>
              <w:pStyle w:val="iBAAGStandardText"/>
            </w:pPr>
          </w:p>
          <w:p w:rsidR="009A2C4D" w:rsidRPr="00ED1D97" w:rsidRDefault="009A2C4D" w:rsidP="00C84F8C">
            <w:pPr>
              <w:pStyle w:val="iBAAGStandardTextBold"/>
            </w:pPr>
            <w:r w:rsidRPr="00ED1D97">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9A2C4D" w:rsidRPr="00ED1D97" w:rsidRDefault="009A2C4D" w:rsidP="00C84F8C">
            <w:pPr>
              <w:pStyle w:val="iBAAGStandardText"/>
            </w:pPr>
          </w:p>
          <w:p w:rsidR="009A2C4D" w:rsidRPr="00ED1D97" w:rsidRDefault="009A2C4D" w:rsidP="00C84F8C">
            <w:pPr>
              <w:pStyle w:val="iBAAGStandardText"/>
            </w:pPr>
          </w:p>
        </w:tc>
        <w:tc>
          <w:tcPr>
            <w:tcW w:w="3330" w:type="dxa"/>
            <w:shd w:val="clear" w:color="auto" w:fill="FFFFFF" w:themeFill="background1"/>
          </w:tcPr>
          <w:p w:rsidR="009A2C4D" w:rsidRPr="00ED1D97" w:rsidRDefault="009A2C4D" w:rsidP="00C84F8C">
            <w:pPr>
              <w:pStyle w:val="iBAAGStandardText"/>
            </w:pPr>
            <w:r>
              <w:lastRenderedPageBreak/>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9A2C4D" w:rsidRPr="00ED1D97" w:rsidRDefault="009A2C4D" w:rsidP="00C84F8C">
            <w:pPr>
              <w:pStyle w:val="iBAAGStandardText"/>
            </w:pPr>
          </w:p>
          <w:p w:rsidR="009A2C4D" w:rsidRPr="00ED1D97" w:rsidRDefault="009A2C4D" w:rsidP="00C84F8C">
            <w:pPr>
              <w:pStyle w:val="iBAAGStandardText"/>
            </w:pPr>
            <w:r w:rsidRPr="00ED1D97">
              <w:t xml:space="preserve">No coverage for: </w:t>
            </w:r>
          </w:p>
          <w:p w:rsidR="009A2C4D" w:rsidRPr="00ED1D97" w:rsidRDefault="009A2C4D" w:rsidP="00C84F8C">
            <w:pPr>
              <w:pStyle w:val="iBAAGLevel1Bullets"/>
            </w:pPr>
            <w:r w:rsidRPr="00ED1D97">
              <w:t xml:space="preserve">donating an organ  </w:t>
            </w:r>
          </w:p>
          <w:p w:rsidR="009A2C4D" w:rsidRPr="00ED1D97" w:rsidRDefault="009A2C4D" w:rsidP="00C84F8C">
            <w:pPr>
              <w:pStyle w:val="iBAAGLevel1Bullets"/>
            </w:pPr>
            <w:r w:rsidRPr="00ED1D97">
              <w:t>artificial or animal organs</w:t>
            </w:r>
          </w:p>
          <w:p w:rsidR="009A2C4D" w:rsidRPr="00ED1D97" w:rsidRDefault="009A2C4D" w:rsidP="00C84F8C">
            <w:pPr>
              <w:pStyle w:val="iBAAGLevel1Bullets"/>
            </w:pPr>
            <w:r w:rsidRPr="00ED1D97">
              <w:lastRenderedPageBreak/>
              <w:t>experimental, investigational or unproven transplants</w:t>
            </w:r>
          </w:p>
          <w:p w:rsidR="009A2C4D" w:rsidRPr="00ED1D97" w:rsidRDefault="009A2C4D" w:rsidP="00C84F8C"/>
          <w:p w:rsidR="009A2C4D" w:rsidRPr="00ED1D97" w:rsidRDefault="009A2C4D" w:rsidP="00C84F8C"/>
          <w:p w:rsidR="009A2C4D" w:rsidRPr="00ED1D97" w:rsidRDefault="009A2C4D" w:rsidP="00C84F8C"/>
          <w:p w:rsidR="009A2C4D" w:rsidRPr="00ED1D97" w:rsidRDefault="009A2C4D" w:rsidP="00C84F8C"/>
        </w:tc>
      </w:tr>
      <w:tr w:rsidR="009A2C4D" w:rsidRPr="003F3B5E" w:rsidTr="00387501">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3F3B5E" w:rsidTr="00387501">
        <w:tc>
          <w:tcPr>
            <w:tcW w:w="3517" w:type="dxa"/>
            <w:shd w:val="clear" w:color="auto" w:fill="FFFFFF" w:themeFill="background1"/>
          </w:tcPr>
          <w:p w:rsidR="009A2C4D" w:rsidRDefault="009A2C4D" w:rsidP="00C84F8C">
            <w:pPr>
              <w:pStyle w:val="iBAAGSituationBoxName"/>
            </w:pPr>
            <w:bookmarkStart w:id="99" w:name="Wigs"/>
            <w:r>
              <w:lastRenderedPageBreak/>
              <w:t>Wigs</w:t>
            </w:r>
            <w:bookmarkEnd w:id="99"/>
          </w:p>
          <w:p w:rsidR="009A2C4D" w:rsidRDefault="009A2C4D" w:rsidP="00C84F8C">
            <w:pPr>
              <w:pStyle w:val="iBAAGStandardText"/>
            </w:pPr>
          </w:p>
          <w:p w:rsidR="009A2C4D" w:rsidRDefault="009A2C4D" w:rsidP="00C84F8C">
            <w:pPr>
              <w:pStyle w:val="iBAAGStandardText"/>
            </w:pPr>
            <w:r w:rsidRPr="00E01424">
              <w:rPr>
                <w:rStyle w:val="iBAAGStandardTextBoldChar"/>
              </w:rPr>
              <w:t>What is a wig?</w:t>
            </w:r>
            <w:r>
              <w:t xml:space="preserve"> A manufactured covering of hair to wear on your head.</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Default="009A2C4D" w:rsidP="00C84F8C">
            <w:pPr>
              <w:pStyle w:val="iBAAGStandardText"/>
            </w:pPr>
            <w:r>
              <w:t xml:space="preserve">View the </w:t>
            </w:r>
            <w:hyperlink r:id="rId85" w:history="1">
              <w:r w:rsidRPr="00E01424">
                <w:rPr>
                  <w:rStyle w:val="Hyperlinks"/>
                </w:rPr>
                <w:t>glossary</w:t>
              </w:r>
            </w:hyperlink>
            <w:r>
              <w:t xml:space="preserve"> for definitions.</w:t>
            </w:r>
          </w:p>
          <w:p w:rsidR="009A2C4D" w:rsidRPr="00E01424" w:rsidRDefault="009A2C4D" w:rsidP="00C84F8C">
            <w:pPr>
              <w:pStyle w:val="iBAAGStandardText"/>
            </w:pPr>
          </w:p>
        </w:tc>
        <w:tc>
          <w:tcPr>
            <w:tcW w:w="3330" w:type="dxa"/>
            <w:shd w:val="clear" w:color="auto" w:fill="FFFFFF" w:themeFill="background1"/>
          </w:tcPr>
          <w:p w:rsidR="009A2C4D" w:rsidRPr="00E01424" w:rsidRDefault="009A2C4D" w:rsidP="00C84F8C">
            <w:pPr>
              <w:pStyle w:val="iBAAGStandardText"/>
            </w:pPr>
            <w:r>
              <w:t>Network benefits are not covered.</w:t>
            </w:r>
          </w:p>
        </w:tc>
        <w:tc>
          <w:tcPr>
            <w:tcW w:w="3330" w:type="dxa"/>
            <w:shd w:val="clear" w:color="auto" w:fill="FFFFFF" w:themeFill="background1"/>
          </w:tcPr>
          <w:p w:rsidR="009A2C4D" w:rsidRPr="00E01424" w:rsidRDefault="009A2C4D" w:rsidP="00C84F8C">
            <w:pPr>
              <w:pStyle w:val="iBAAGStandardText"/>
            </w:pPr>
            <w:r>
              <w:t>Out-of-network benefits are not covered.</w:t>
            </w:r>
          </w:p>
        </w:tc>
        <w:tc>
          <w:tcPr>
            <w:tcW w:w="3330" w:type="dxa"/>
            <w:shd w:val="clear" w:color="auto" w:fill="FFFFFF" w:themeFill="background1"/>
          </w:tcPr>
          <w:p w:rsidR="009A2C4D" w:rsidRDefault="009A2C4D" w:rsidP="00C84F8C">
            <w:pPr>
              <w:pStyle w:val="iBAAGStandardText"/>
            </w:pPr>
            <w:r>
              <w:t xml:space="preserve">No coverage for wigs. </w:t>
            </w:r>
          </w:p>
          <w:p w:rsidR="009A2C4D" w:rsidRDefault="009A2C4D" w:rsidP="00C84F8C">
            <w:pPr>
              <w:pStyle w:val="iBAAGStandardText"/>
            </w:pPr>
          </w:p>
          <w:p w:rsidR="009A2C4D" w:rsidRPr="00E01424" w:rsidRDefault="009A2C4D" w:rsidP="00C84F8C">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1A2CEE">
        <w:tc>
          <w:tcPr>
            <w:tcW w:w="13507" w:type="dxa"/>
            <w:gridSpan w:val="2"/>
            <w:shd w:val="clear" w:color="auto" w:fill="DAEEF3"/>
          </w:tcPr>
          <w:p w:rsidR="009A2C4D" w:rsidRPr="00B41EB2" w:rsidRDefault="009A2C4D" w:rsidP="00C84F8C">
            <w:pPr>
              <w:pStyle w:val="iBAAGMajorSectionHeader"/>
            </w:pPr>
            <w:r>
              <w:t>CSR View</w:t>
            </w:r>
          </w:p>
        </w:tc>
      </w:tr>
      <w:tr w:rsidR="009A2C4D" w:rsidRPr="003F3B5E" w:rsidTr="001A2CEE">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343CF3">
              <w:t>Plan Information</w:t>
            </w:r>
          </w:p>
        </w:tc>
      </w:tr>
      <w:tr w:rsidR="009A2C4D" w:rsidRPr="003F3B5E" w:rsidTr="001A2CEE">
        <w:tblPrEx>
          <w:shd w:val="clear" w:color="auto" w:fill="auto"/>
        </w:tblPrEx>
        <w:tc>
          <w:tcPr>
            <w:tcW w:w="3517" w:type="dxa"/>
            <w:shd w:val="clear" w:color="auto" w:fill="F2DBDB"/>
          </w:tcPr>
          <w:p w:rsidR="009A2C4D" w:rsidRPr="003F3B5E" w:rsidRDefault="009A2C4D" w:rsidP="00C84F8C">
            <w:pPr>
              <w:pStyle w:val="iBAAGSituationBoxName"/>
            </w:pPr>
            <w:bookmarkStart w:id="100" w:name="Diabetes_Services_Quick_Tip"/>
            <w:r w:rsidRPr="00A115ED">
              <w:t>Diabetes Services Quick Tip</w:t>
            </w:r>
            <w:bookmarkEnd w:id="100"/>
          </w:p>
        </w:tc>
        <w:tc>
          <w:tcPr>
            <w:tcW w:w="9990" w:type="dxa"/>
            <w:shd w:val="clear" w:color="auto" w:fill="F2DBDB"/>
          </w:tcPr>
          <w:p w:rsidR="009A2C4D" w:rsidRPr="003F3B5E" w:rsidRDefault="009A2C4D" w:rsidP="00C84F8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1A2CEE" w:rsidRPr="001A2CEE">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1A2CEE">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t>Plan Information</w:t>
            </w:r>
          </w:p>
        </w:tc>
      </w:tr>
      <w:tr w:rsidR="009A2C4D" w:rsidRPr="003F3B5E" w:rsidTr="001A2CEE">
        <w:tblPrEx>
          <w:shd w:val="clear" w:color="auto" w:fill="auto"/>
        </w:tblPrEx>
        <w:tc>
          <w:tcPr>
            <w:tcW w:w="3517" w:type="dxa"/>
            <w:shd w:val="clear" w:color="auto" w:fill="F2DBDB"/>
          </w:tcPr>
          <w:p w:rsidR="009A2C4D" w:rsidRPr="003F3B5E" w:rsidRDefault="009A2C4D" w:rsidP="00C84F8C">
            <w:pPr>
              <w:pStyle w:val="iBAAGSituationBoxName"/>
            </w:pPr>
            <w:bookmarkStart w:id="101" w:name="Mechanical_Circulatory_Support_Devices"/>
            <w:r w:rsidRPr="00565364">
              <w:t>Mechanical Circulatory Support Devices (MCSD) / Ventricular Assist Devices (VAD)</w:t>
            </w:r>
            <w:bookmarkEnd w:id="101"/>
          </w:p>
          <w:p w:rsidR="009A2C4D" w:rsidRPr="003F3B5E" w:rsidRDefault="009A2C4D" w:rsidP="00C84F8C">
            <w:pPr>
              <w:pStyle w:val="iBAAGStandardText"/>
            </w:pPr>
          </w:p>
          <w:p w:rsidR="009A2C4D" w:rsidRPr="003F3B5E" w:rsidRDefault="009A2C4D" w:rsidP="00C84F8C">
            <w:pPr>
              <w:pStyle w:val="iBAAGStandardText"/>
            </w:pPr>
          </w:p>
        </w:tc>
        <w:tc>
          <w:tcPr>
            <w:tcW w:w="9990" w:type="dxa"/>
            <w:shd w:val="clear" w:color="auto" w:fill="F2DBDB"/>
          </w:tcPr>
          <w:p w:rsidR="009A2C4D" w:rsidRPr="005D4F6B" w:rsidRDefault="009A2C4D" w:rsidP="00C84F8C">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C84F8C">
            <w:pPr>
              <w:pStyle w:val="iBAAGStandardText"/>
            </w:pPr>
          </w:p>
          <w:p w:rsidR="009A2C4D" w:rsidRPr="005D4F6B" w:rsidRDefault="009A2C4D" w:rsidP="00C84F8C">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C84F8C">
            <w:pPr>
              <w:pStyle w:val="iBAAGStandardText"/>
            </w:pPr>
          </w:p>
          <w:p w:rsidR="009A2C4D" w:rsidRPr="005D4F6B" w:rsidRDefault="009A2C4D" w:rsidP="00C84F8C">
            <w:pPr>
              <w:pStyle w:val="iBAAGStandardText"/>
            </w:pPr>
            <w:r w:rsidRPr="005D4F6B">
              <w:t xml:space="preserve">Prior authorization/notification is required as soon as the possibility arises for </w:t>
            </w:r>
            <w:r w:rsidRPr="005D4F6B">
              <w:lastRenderedPageBreak/>
              <w:t>services associated with MCSD/VAD including:</w:t>
            </w:r>
          </w:p>
          <w:p w:rsidR="009A2C4D" w:rsidRDefault="009A2C4D" w:rsidP="00C84F8C">
            <w:pPr>
              <w:pStyle w:val="iBAAGLevel1Bullets"/>
            </w:pPr>
            <w:r>
              <w:t xml:space="preserve">Inpatient admission for insertion. </w:t>
            </w:r>
          </w:p>
          <w:p w:rsidR="009A2C4D" w:rsidRDefault="009A2C4D" w:rsidP="00C84F8C">
            <w:pPr>
              <w:pStyle w:val="iBAAGLevel1Bullets"/>
            </w:pPr>
            <w:r>
              <w:t xml:space="preserve">Medical supplies and/or replacement equipment. </w:t>
            </w:r>
          </w:p>
          <w:p w:rsidR="009A2C4D" w:rsidRPr="005D4F6B" w:rsidRDefault="009A2C4D" w:rsidP="00C84F8C">
            <w:pPr>
              <w:pStyle w:val="iBAAGStandardText"/>
            </w:pPr>
          </w:p>
          <w:p w:rsidR="009A2C4D" w:rsidRPr="005D4F6B" w:rsidRDefault="009A2C4D" w:rsidP="00C84F8C">
            <w:pPr>
              <w:pStyle w:val="iBAAGStandardText"/>
            </w:pPr>
            <w:r w:rsidRPr="005D4F6B">
              <w:t>If prior authorization/notification is not received then benefits will not be paid, even when the services are performed by a Network Provider.</w:t>
            </w:r>
          </w:p>
          <w:p w:rsidR="009A2C4D" w:rsidRPr="003F3B5E" w:rsidRDefault="009A2C4D" w:rsidP="00C84F8C">
            <w:pPr>
              <w:pStyle w:val="iBAAGStandardText"/>
            </w:pPr>
          </w:p>
        </w:tc>
      </w:tr>
      <w:tr w:rsidR="009A2C4D" w:rsidRPr="003F3B5E" w:rsidTr="001A2CEE">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F668DF">
              <w:lastRenderedPageBreak/>
              <w:t>Plan Information</w:t>
            </w:r>
          </w:p>
        </w:tc>
      </w:tr>
      <w:tr w:rsidR="009A2C4D" w:rsidRPr="003F3B5E" w:rsidTr="001A2CEE">
        <w:tblPrEx>
          <w:shd w:val="clear" w:color="auto" w:fill="auto"/>
        </w:tblPrEx>
        <w:tc>
          <w:tcPr>
            <w:tcW w:w="3517" w:type="dxa"/>
            <w:shd w:val="clear" w:color="auto" w:fill="F2DBDB"/>
          </w:tcPr>
          <w:p w:rsidR="009A2C4D" w:rsidRPr="003F3B5E" w:rsidRDefault="009A2C4D" w:rsidP="00C84F8C">
            <w:pPr>
              <w:pStyle w:val="iBAAGSituationBoxName"/>
            </w:pPr>
            <w:bookmarkStart w:id="102" w:name="Pharmaceutical_Products_Quick_Tip"/>
            <w:r w:rsidRPr="00A115ED">
              <w:t>Pharmaceutical Products – Outpatient Quick Tip</w:t>
            </w:r>
            <w:bookmarkEnd w:id="102"/>
          </w:p>
        </w:tc>
        <w:tc>
          <w:tcPr>
            <w:tcW w:w="9990" w:type="dxa"/>
            <w:shd w:val="clear" w:color="auto" w:fill="F2DBDB"/>
          </w:tcPr>
          <w:p w:rsidR="009A2C4D" w:rsidRPr="00357F21" w:rsidRDefault="009A2C4D" w:rsidP="00C84F8C">
            <w:pPr>
              <w:pStyle w:val="iBAAGStandardText"/>
              <w:rPr>
                <w:rFonts w:cs="Arial"/>
                <w:b/>
              </w:rPr>
            </w:pPr>
            <w:r w:rsidRPr="00357F21">
              <w:rPr>
                <w:rFonts w:cs="Arial"/>
                <w:b/>
              </w:rPr>
              <w:t>Specialty Medications</w:t>
            </w:r>
          </w:p>
          <w:p w:rsidR="009A2C4D" w:rsidRPr="00357F21" w:rsidRDefault="009A2C4D" w:rsidP="00C84F8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rPr>
                <w:rFonts w:cs="Arial"/>
                <w:b/>
              </w:rPr>
            </w:pPr>
            <w:r w:rsidRPr="00357F21">
              <w:rPr>
                <w:rFonts w:cs="Arial"/>
                <w:b/>
              </w:rPr>
              <w:t>Review at Launch</w:t>
            </w:r>
          </w:p>
          <w:p w:rsidR="009A2C4D" w:rsidRPr="00357F21" w:rsidRDefault="009A2C4D" w:rsidP="00C84F8C">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C84F8C">
        <w:tc>
          <w:tcPr>
            <w:tcW w:w="13507" w:type="dxa"/>
            <w:gridSpan w:val="2"/>
            <w:shd w:val="clear" w:color="auto" w:fill="DAEEF3"/>
          </w:tcPr>
          <w:p w:rsidR="009A2C4D" w:rsidRPr="003F3B5E" w:rsidRDefault="009A2C4D" w:rsidP="00C84F8C">
            <w:pPr>
              <w:pStyle w:val="iBAAGMajorSectionHeader"/>
            </w:pPr>
            <w:bookmarkStart w:id="103" w:name="Prescription_Drugs"/>
            <w:r w:rsidRPr="00A115ED">
              <w:rPr>
                <w:rFonts w:cs="Arial"/>
                <w:color w:val="0000FF"/>
              </w:rPr>
              <w:t>P</w:t>
            </w:r>
            <w:r>
              <w:rPr>
                <w:rFonts w:cs="Arial"/>
                <w:color w:val="0000FF"/>
              </w:rPr>
              <w:t>rescription Drugs</w:t>
            </w:r>
            <w:bookmarkEnd w:id="103"/>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4C26E2">
              <w:rPr>
                <w:rFonts w:cs="Arial"/>
                <w:szCs w:val="26"/>
              </w:rPr>
              <w:lastRenderedPageBreak/>
              <w:t>About Your Benefits</w:t>
            </w:r>
          </w:p>
        </w:tc>
      </w:tr>
      <w:tr w:rsidR="009A2C4D" w:rsidRPr="003F3B5E"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104" w:name="Pharmacy_Benefit_Manager_PBM"/>
            <w:r>
              <w:t>Pharmacy Benefit Manager (PBM)</w:t>
            </w:r>
            <w:bookmarkEnd w:id="104"/>
          </w:p>
          <w:p w:rsidR="009A2C4D" w:rsidRDefault="009A2C4D" w:rsidP="00C84F8C">
            <w:pPr>
              <w:pStyle w:val="iBAAGSituationBoxName"/>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Bold"/>
            </w:pPr>
            <w:r>
              <w:t>OptumRx</w:t>
            </w:r>
          </w:p>
          <w:p w:rsidR="009A2C4D" w:rsidRPr="00FB5A36" w:rsidRDefault="009A2C4D" w:rsidP="00C84F8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C84F8C">
            <w:pPr>
              <w:pStyle w:val="iBAAGStandardText"/>
            </w:pPr>
          </w:p>
          <w:p w:rsidR="009A2C4D" w:rsidRDefault="009A2C4D" w:rsidP="00C84F8C">
            <w:pPr>
              <w:pStyle w:val="iBAAGStandardText"/>
            </w:pPr>
            <w:r>
              <w:t>For all pharmacy support, please call the phone number on your health plan ID card.</w:t>
            </w:r>
          </w:p>
          <w:p w:rsidR="009A2C4D" w:rsidRPr="003F3B5E" w:rsidRDefault="009A2C4D">
            <w:pPr>
              <w:pStyle w:val="iBAAGStandardText"/>
            </w:pPr>
          </w:p>
        </w:tc>
      </w:tr>
      <w:tr w:rsidR="009A2C4D" w:rsidRPr="00831F32" w:rsidTr="00C84F8C">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C84F8C">
            <w:pPr>
              <w:pStyle w:val="iBAAGTableHeader"/>
            </w:pPr>
            <w:r w:rsidRPr="008B41A8">
              <w:t>About Your Benefits</w:t>
            </w:r>
          </w:p>
        </w:tc>
      </w:tr>
      <w:tr w:rsidR="009A2C4D" w:rsidRPr="00831F32"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105" w:name="Specialty_Pharmacy_Program"/>
            <w:r>
              <w:t>Specialty Pharmacy Program</w:t>
            </w:r>
            <w:bookmarkEnd w:id="105"/>
          </w:p>
          <w:p w:rsidR="009A2C4D" w:rsidRDefault="009A2C4D" w:rsidP="00C84F8C">
            <w:pPr>
              <w:pStyle w:val="iBAAGStandardText"/>
            </w:pPr>
          </w:p>
          <w:p w:rsidR="009A2C4D" w:rsidRDefault="009A2C4D" w:rsidP="00C84F8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C84F8C">
            <w:pPr>
              <w:pStyle w:val="iBAAGLevel1Bullets"/>
            </w:pPr>
            <w:r>
              <w:t>Require supervision by a provider</w:t>
            </w:r>
          </w:p>
          <w:p w:rsidR="009A2C4D" w:rsidRDefault="009A2C4D" w:rsidP="00C84F8C">
            <w:pPr>
              <w:pStyle w:val="iBAAGLevel1Bullets"/>
            </w:pPr>
            <w:r>
              <w:t>Medication that is hard to find in a retail pharmacy</w:t>
            </w:r>
          </w:p>
          <w:p w:rsidR="009A2C4D" w:rsidRDefault="009A2C4D" w:rsidP="00C84F8C">
            <w:pPr>
              <w:pStyle w:val="iBAAGLevel1Bullets"/>
            </w:pPr>
            <w:r>
              <w:t>Sometimes given through an IV or a shot</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831F32" w:rsidRDefault="009A2C4D" w:rsidP="00C84F8C">
            <w:pPr>
              <w:pStyle w:val="iBAAGStandardText"/>
            </w:pPr>
            <w:r>
              <w:t xml:space="preserve">View the </w:t>
            </w:r>
            <w:hyperlink r:id="rId87"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C84F8C">
            <w:pPr>
              <w:pStyle w:val="iBAAGStandardText"/>
            </w:pPr>
            <w:r w:rsidRPr="00EF24EF">
              <w:t xml:space="preserve">For Network coverage, specialty medications must be ordered from a designated pharmacy.  </w:t>
            </w:r>
          </w:p>
          <w:p w:rsidR="009A2C4D" w:rsidRPr="00EF24EF" w:rsidRDefault="009A2C4D" w:rsidP="00C84F8C">
            <w:pPr>
              <w:pStyle w:val="iBAAGStandardText"/>
            </w:pPr>
          </w:p>
          <w:p w:rsidR="009A2C4D" w:rsidRPr="00EF24EF" w:rsidRDefault="009A2C4D" w:rsidP="00C84F8C">
            <w:pPr>
              <w:pStyle w:val="iBAAGStandardText"/>
            </w:pPr>
            <w:r w:rsidRPr="00EF24EF">
              <w:t xml:space="preserve">Not all medications may be covered under your plan. </w:t>
            </w:r>
          </w:p>
          <w:p w:rsidR="009A2C4D" w:rsidRPr="00EF24EF" w:rsidRDefault="009A2C4D" w:rsidP="00C84F8C">
            <w:pPr>
              <w:pStyle w:val="iBAAGStandardText"/>
            </w:pPr>
          </w:p>
          <w:p w:rsidR="009A2C4D" w:rsidRPr="00EF24EF" w:rsidRDefault="009A2C4D" w:rsidP="00C84F8C">
            <w:pPr>
              <w:pStyle w:val="iBAAGStandardText"/>
            </w:pPr>
            <w:r w:rsidRPr="00EF24EF">
              <w:t>Here are some examples of covered conditions:</w:t>
            </w:r>
          </w:p>
          <w:p w:rsidR="009A2C4D" w:rsidRPr="00EF24EF" w:rsidRDefault="009A2C4D" w:rsidP="00C84F8C">
            <w:pPr>
              <w:pStyle w:val="iBAAGLevel1Bullets"/>
            </w:pPr>
            <w:r w:rsidRPr="00EF24EF">
              <w:t xml:space="preserve">Anemia </w:t>
            </w:r>
          </w:p>
          <w:p w:rsidR="009A2C4D" w:rsidRPr="00EF24EF" w:rsidRDefault="009A2C4D" w:rsidP="00C84F8C">
            <w:pPr>
              <w:pStyle w:val="iBAAGLevel1Bullets"/>
            </w:pPr>
            <w:r w:rsidRPr="00EF24EF">
              <w:t xml:space="preserve">Cystic Fibrosis </w:t>
            </w:r>
          </w:p>
          <w:p w:rsidR="009A2C4D" w:rsidRPr="00EF24EF" w:rsidRDefault="009A2C4D" w:rsidP="00C84F8C">
            <w:pPr>
              <w:pStyle w:val="iBAAGLevel1Bullets"/>
            </w:pPr>
            <w:r w:rsidRPr="00EF24EF">
              <w:t xml:space="preserve">Endocrine </w:t>
            </w:r>
          </w:p>
          <w:p w:rsidR="009A2C4D" w:rsidRPr="00EF24EF" w:rsidRDefault="009A2C4D" w:rsidP="00C84F8C">
            <w:pPr>
              <w:pStyle w:val="iBAAGLevel1Bullets"/>
            </w:pPr>
            <w:r w:rsidRPr="00EF24EF">
              <w:t xml:space="preserve">Growth Hormone Deficiency </w:t>
            </w:r>
          </w:p>
          <w:p w:rsidR="009A2C4D" w:rsidRPr="00EF24EF" w:rsidRDefault="009A2C4D" w:rsidP="00C84F8C">
            <w:pPr>
              <w:pStyle w:val="iBAAGLevel1Bullets"/>
            </w:pPr>
            <w:r w:rsidRPr="00EF24EF">
              <w:t xml:space="preserve">Hemophilia </w:t>
            </w:r>
          </w:p>
          <w:p w:rsidR="009A2C4D" w:rsidRPr="00EF24EF" w:rsidRDefault="009A2C4D" w:rsidP="00C84F8C">
            <w:pPr>
              <w:pStyle w:val="iBAAGLevel1Bullets"/>
            </w:pPr>
            <w:r w:rsidRPr="00EF24EF">
              <w:t xml:space="preserve">Hepatitis B/C </w:t>
            </w:r>
          </w:p>
          <w:p w:rsidR="009A2C4D" w:rsidRPr="00EF24EF" w:rsidRDefault="009A2C4D" w:rsidP="00C84F8C">
            <w:pPr>
              <w:pStyle w:val="iBAAGLevel1Bullets"/>
            </w:pPr>
            <w:r w:rsidRPr="00EF24EF">
              <w:t>Immune Modulator</w:t>
            </w:r>
          </w:p>
          <w:p w:rsidR="009A2C4D" w:rsidRPr="00EF24EF" w:rsidRDefault="009A2C4D" w:rsidP="00C84F8C">
            <w:pPr>
              <w:pStyle w:val="iBAAGLevel1Bullets"/>
            </w:pPr>
            <w:r w:rsidRPr="00EF24EF">
              <w:t xml:space="preserve">Multiple Sclerosis </w:t>
            </w:r>
          </w:p>
          <w:p w:rsidR="009A2C4D" w:rsidRPr="00EF24EF" w:rsidRDefault="009A2C4D" w:rsidP="00C84F8C">
            <w:pPr>
              <w:pStyle w:val="iBAAGLevel1Bullets"/>
            </w:pPr>
            <w:r w:rsidRPr="00EF24EF">
              <w:t xml:space="preserve">Osteoporosis </w:t>
            </w:r>
          </w:p>
          <w:p w:rsidR="009A2C4D" w:rsidRPr="00EF24EF" w:rsidRDefault="009A2C4D" w:rsidP="00C84F8C">
            <w:pPr>
              <w:pStyle w:val="iBAAGLevel1Bullets"/>
            </w:pPr>
            <w:r w:rsidRPr="00EF24EF">
              <w:t>Pulmonary Hypertension</w:t>
            </w:r>
          </w:p>
          <w:p w:rsidR="009A2C4D" w:rsidRPr="00EF24EF" w:rsidRDefault="009A2C4D" w:rsidP="00C84F8C">
            <w:pPr>
              <w:pStyle w:val="iBAAGLevel1Bullets"/>
            </w:pPr>
            <w:r w:rsidRPr="00EF24EF">
              <w:t>Rheumatoid Arthritis</w:t>
            </w:r>
          </w:p>
          <w:p w:rsidR="009A2C4D" w:rsidRPr="00EF24EF" w:rsidRDefault="009A2C4D" w:rsidP="00C84F8C">
            <w:pPr>
              <w:pStyle w:val="iBAAGStandardText"/>
            </w:pPr>
          </w:p>
          <w:p w:rsidR="009A2C4D" w:rsidRPr="00EF24EF" w:rsidRDefault="009A2C4D" w:rsidP="00C84F8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C84F8C">
            <w:pPr>
              <w:pStyle w:val="iBAAGStandardText"/>
            </w:pPr>
          </w:p>
          <w:p w:rsidR="009A2C4D" w:rsidRPr="00EF24EF" w:rsidRDefault="009A2C4D" w:rsidP="00C84F8C">
            <w:pPr>
              <w:pStyle w:val="iBAAGStandardText"/>
            </w:pPr>
            <w:r w:rsidRPr="00EF24EF">
              <w:lastRenderedPageBreak/>
              <w:t>For all pharmacy support, please call the phone number on your ID card.</w:t>
            </w:r>
          </w:p>
          <w:p w:rsidR="009A2C4D" w:rsidRPr="00EF24EF" w:rsidRDefault="009A2C4D" w:rsidP="00C84F8C">
            <w:pPr>
              <w:pStyle w:val="iBAAGStandardText"/>
            </w:pPr>
          </w:p>
          <w:p w:rsidR="009A2C4D" w:rsidRPr="00831F32" w:rsidRDefault="009A2C4D">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C84F8C">
        <w:tc>
          <w:tcPr>
            <w:tcW w:w="13507" w:type="dxa"/>
            <w:gridSpan w:val="2"/>
            <w:shd w:val="clear" w:color="auto" w:fill="DAEEF3"/>
          </w:tcPr>
          <w:p w:rsidR="009A2C4D" w:rsidRPr="00B41EB2" w:rsidRDefault="009A2C4D" w:rsidP="00C84F8C">
            <w:pPr>
              <w:pStyle w:val="iBAAGMajorSectionHeader"/>
            </w:pPr>
            <w:r>
              <w:t>CSR View</w:t>
            </w:r>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B816AE">
              <w:rPr>
                <w:rFonts w:cs="Arial"/>
              </w:rPr>
              <w:t>Plan Information</w:t>
            </w:r>
          </w:p>
        </w:tc>
      </w:tr>
      <w:tr w:rsidR="009A2C4D" w:rsidRPr="003F3B5E" w:rsidTr="00C84F8C">
        <w:tblPrEx>
          <w:shd w:val="clear" w:color="auto" w:fill="auto"/>
        </w:tblPrEx>
        <w:tc>
          <w:tcPr>
            <w:tcW w:w="3517" w:type="dxa"/>
            <w:shd w:val="clear" w:color="auto" w:fill="F2DBDB"/>
          </w:tcPr>
          <w:p w:rsidR="009A2C4D" w:rsidRDefault="009A2C4D" w:rsidP="00C84F8C">
            <w:pPr>
              <w:pStyle w:val="iBAAGStandardText"/>
              <w:rPr>
                <w:b/>
                <w:sz w:val="28"/>
                <w:szCs w:val="28"/>
              </w:rPr>
            </w:pPr>
            <w:bookmarkStart w:id="106" w:name="Specialty_Pharmacy_Program_Quick_Tip"/>
            <w:r w:rsidRPr="00C317C0">
              <w:rPr>
                <w:b/>
                <w:sz w:val="28"/>
                <w:szCs w:val="28"/>
              </w:rPr>
              <w:t>Specialty Pharmacy Program Quick Tip</w:t>
            </w:r>
            <w:bookmarkEnd w:id="106"/>
            <w:r w:rsidRPr="00C317C0">
              <w:rPr>
                <w:b/>
                <w:sz w:val="28"/>
                <w:szCs w:val="28"/>
              </w:rPr>
              <w:t xml:space="preserve"> </w:t>
            </w:r>
          </w:p>
          <w:p w:rsidR="009A2C4D" w:rsidRPr="003F3B5E" w:rsidRDefault="009A2C4D" w:rsidP="00C84F8C">
            <w:pPr>
              <w:pStyle w:val="iBAAGStandardText"/>
            </w:pPr>
          </w:p>
        </w:tc>
        <w:tc>
          <w:tcPr>
            <w:tcW w:w="9990" w:type="dxa"/>
            <w:shd w:val="clear" w:color="auto" w:fill="F2DBDB"/>
          </w:tcPr>
          <w:p w:rsidR="009A2C4D" w:rsidRPr="00C317C0" w:rsidRDefault="009A2C4D" w:rsidP="00C84F8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C84F8C">
            <w:pPr>
              <w:pStyle w:val="iBAAGStandardText"/>
            </w:pPr>
          </w:p>
          <w:p w:rsidR="009A2C4D" w:rsidRPr="001A2BBE" w:rsidRDefault="009A2C4D" w:rsidP="00C84F8C">
            <w:pPr>
              <w:pStyle w:val="iBAAGStandardTextBold"/>
            </w:pPr>
            <w:r w:rsidRPr="001A2BBE">
              <w:t>Pharmacy Carve-out</w:t>
            </w:r>
          </w:p>
          <w:p w:rsidR="009A2C4D" w:rsidRPr="00C317C0" w:rsidRDefault="009A2C4D" w:rsidP="00C84F8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C84F8C">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C84F8C">
        <w:tc>
          <w:tcPr>
            <w:tcW w:w="13507" w:type="dxa"/>
            <w:shd w:val="clear" w:color="auto" w:fill="DAEEF3"/>
          </w:tcPr>
          <w:p w:rsidR="009A2C4D" w:rsidRPr="00E54772" w:rsidRDefault="009A2C4D" w:rsidP="00C84F8C">
            <w:pPr>
              <w:pStyle w:val="iBAAGMajorSectionHeader"/>
            </w:pPr>
            <w:bookmarkStart w:id="107" w:name="Other_Benefits"/>
            <w:r w:rsidRPr="009F5278">
              <w:rPr>
                <w:rFonts w:cs="Arial"/>
                <w:color w:val="0000FF"/>
              </w:rPr>
              <w:t>O</w:t>
            </w:r>
            <w:r>
              <w:rPr>
                <w:rFonts w:cs="Arial"/>
                <w:color w:val="0000FF"/>
              </w:rPr>
              <w:t>ther Benefits</w:t>
            </w:r>
            <w:bookmarkEnd w:id="107"/>
          </w:p>
        </w:tc>
      </w:tr>
      <w:tr w:rsidR="009A2C4D" w:rsidRPr="00B41EB2" w:rsidTr="00C84F8C">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C84F8C">
            <w:pPr>
              <w:pStyle w:val="iBAAGStandardTextBold"/>
            </w:pPr>
            <w:r>
              <w:lastRenderedPageBreak/>
              <w:t>Some of the benefits you will find in this section:</w:t>
            </w:r>
          </w:p>
        </w:tc>
      </w:tr>
      <w:tr w:rsidR="009A2C4D" w:rsidRPr="00B41EB2" w:rsidTr="00C84F8C">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C84F8C">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1962E6">
        <w:tc>
          <w:tcPr>
            <w:tcW w:w="13507" w:type="dxa"/>
            <w:gridSpan w:val="2"/>
            <w:tcBorders>
              <w:bottom w:val="single" w:sz="4" w:space="0" w:color="000000" w:themeColor="text1"/>
            </w:tcBorders>
            <w:shd w:val="clear" w:color="auto" w:fill="31849B"/>
            <w:vAlign w:val="center"/>
          </w:tcPr>
          <w:p w:rsidR="009A2C4D" w:rsidRPr="00A115ED" w:rsidRDefault="009A2C4D" w:rsidP="00C84F8C">
            <w:pPr>
              <w:pStyle w:val="iBAAGTableHeader"/>
            </w:pPr>
            <w:r w:rsidRPr="00D02E34">
              <w:rPr>
                <w:rFonts w:cs="Arial"/>
                <w:szCs w:val="26"/>
              </w:rPr>
              <w:t>About Your Benefits</w:t>
            </w:r>
          </w:p>
        </w:tc>
      </w:tr>
      <w:tr w:rsidR="009A2C4D" w:rsidRPr="003F3B5E" w:rsidTr="001962E6">
        <w:tc>
          <w:tcPr>
            <w:tcW w:w="3517" w:type="dxa"/>
            <w:shd w:val="clear" w:color="auto" w:fill="FFFFFF" w:themeFill="background1"/>
          </w:tcPr>
          <w:p w:rsidR="009A2C4D" w:rsidRPr="002B3D1D" w:rsidRDefault="009A2C4D" w:rsidP="00C84F8C">
            <w:pPr>
              <w:pStyle w:val="iBAAGSituationBoxName"/>
            </w:pPr>
            <w:bookmarkStart w:id="108" w:name="Dental_Vendor"/>
            <w:r w:rsidRPr="002B3D1D">
              <w:t>Dental Vendor</w:t>
            </w:r>
            <w:bookmarkEnd w:id="108"/>
          </w:p>
        </w:tc>
        <w:tc>
          <w:tcPr>
            <w:tcW w:w="9990" w:type="dxa"/>
            <w:shd w:val="clear" w:color="auto" w:fill="FFFFFF" w:themeFill="background1"/>
          </w:tcPr>
          <w:p w:rsidR="009A2C4D" w:rsidRPr="002B3D1D" w:rsidRDefault="009A2C4D" w:rsidP="00C84F8C">
            <w:pPr>
              <w:pStyle w:val="iBAAGStandardText"/>
              <w:rPr>
                <w:rStyle w:val="iBAAGStandardTextBoldChar"/>
              </w:rPr>
            </w:pPr>
            <w:r w:rsidRPr="002B3D1D">
              <w:t xml:space="preserve">Administered by: </w:t>
            </w:r>
            <w:r w:rsidRPr="002B3D1D">
              <w:rPr>
                <w:rStyle w:val="iBAAGStandardTextBoldChar"/>
              </w:rPr>
              <w:t>UnitedHealthcare Dental</w:t>
            </w:r>
          </w:p>
          <w:p w:rsidR="009A2C4D" w:rsidRPr="002B3D1D" w:rsidRDefault="009A2C4D" w:rsidP="00C84F8C">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9A2C4D" w:rsidRPr="002B3D1D" w:rsidRDefault="009A2C4D" w:rsidP="00C84F8C">
            <w:pPr>
              <w:pStyle w:val="iBAAGStandardText"/>
            </w:pPr>
          </w:p>
          <w:p w:rsidR="009A2C4D" w:rsidRPr="002B3D1D" w:rsidRDefault="009A2C4D" w:rsidP="00C84F8C">
            <w:pPr>
              <w:pStyle w:val="iBAAGStandardText"/>
            </w:pPr>
          </w:p>
        </w:tc>
      </w:tr>
      <w:tr w:rsidR="009A2C4D" w:rsidRPr="00CF0EEA" w:rsidTr="001962E6">
        <w:tc>
          <w:tcPr>
            <w:tcW w:w="13507" w:type="dxa"/>
            <w:gridSpan w:val="2"/>
            <w:tcBorders>
              <w:bottom w:val="single" w:sz="4" w:space="0" w:color="000000" w:themeColor="text1"/>
            </w:tcBorders>
            <w:shd w:val="clear" w:color="auto" w:fill="31849B"/>
          </w:tcPr>
          <w:p w:rsidR="009A2C4D" w:rsidRPr="00CF0EEA" w:rsidRDefault="009A2C4D" w:rsidP="00C84F8C">
            <w:pPr>
              <w:pStyle w:val="iBAAGTableHeader"/>
            </w:pPr>
            <w:r w:rsidRPr="00D02E34">
              <w:t>About Your Benefits</w:t>
            </w:r>
          </w:p>
        </w:tc>
      </w:tr>
      <w:tr w:rsidR="009A2C4D" w:rsidRPr="00CF0EEA" w:rsidTr="001962E6">
        <w:tc>
          <w:tcPr>
            <w:tcW w:w="3517" w:type="dxa"/>
            <w:shd w:val="clear" w:color="auto" w:fill="FFFFFF" w:themeFill="background1"/>
          </w:tcPr>
          <w:p w:rsidR="009A2C4D" w:rsidRDefault="009A2C4D" w:rsidP="00C84F8C">
            <w:pPr>
              <w:pStyle w:val="iBAAGSituationBoxName"/>
            </w:pPr>
            <w:bookmarkStart w:id="109" w:name="Dependent_Coverage"/>
            <w:r>
              <w:t>Dependent Coverage</w:t>
            </w:r>
            <w:bookmarkEnd w:id="109"/>
          </w:p>
          <w:p w:rsidR="009A2C4D" w:rsidRDefault="009A2C4D" w:rsidP="00C84F8C">
            <w:pPr>
              <w:pStyle w:val="iBAAGStandardText"/>
            </w:pP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CF0EEA" w:rsidRDefault="009A2C4D" w:rsidP="00C84F8C">
            <w:pPr>
              <w:pStyle w:val="iBAAGStandardText"/>
            </w:pPr>
            <w:r>
              <w:t xml:space="preserve">View the </w:t>
            </w:r>
            <w:hyperlink r:id="rId89"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C84F8C">
            <w:pPr>
              <w:pStyle w:val="iBAAGStandardTextBold"/>
            </w:pPr>
            <w:r>
              <w:t>Who can be covered under my plan?</w:t>
            </w:r>
          </w:p>
          <w:p w:rsidR="009A2C4D" w:rsidRDefault="009A2C4D" w:rsidP="00C84F8C">
            <w:pPr>
              <w:pStyle w:val="iBAAGLevel1Bullets"/>
            </w:pPr>
            <w:r>
              <w:t>A dependent child</w:t>
            </w:r>
            <w:r w:rsidR="00EC02B0" w:rsidRPr="00741C44">
              <w:rPr>
                <w:color w:val="auto"/>
              </w:rPr>
              <w:t>, including a dependent grandchild,</w:t>
            </w:r>
            <w:r w:rsidRPr="00741C44">
              <w:rPr>
                <w:color w:val="auto"/>
              </w:rPr>
              <w:t xml:space="preserve"> </w:t>
            </w:r>
            <w:r>
              <w:t xml:space="preserve">is covered until the last day of the month  following the date the child reaches age </w:t>
            </w:r>
            <w:r w:rsidR="00326C33">
              <w:rPr>
                <w:rStyle w:val="iBAAGStandardTextBoldChar"/>
              </w:rPr>
              <w:t>26</w:t>
            </w:r>
            <w:r>
              <w:t>.</w:t>
            </w:r>
          </w:p>
          <w:p w:rsidR="009A2C4D" w:rsidRDefault="009A2C4D" w:rsidP="00C84F8C">
            <w:pPr>
              <w:pStyle w:val="iBAAGLevel1Bullets"/>
            </w:pPr>
            <w:r>
              <w:t>A disabled adult child</w:t>
            </w:r>
          </w:p>
          <w:p w:rsidR="009A2C4D" w:rsidRDefault="009A2C4D" w:rsidP="00C84F8C">
            <w:pPr>
              <w:pStyle w:val="iBAAGLevel1Bullets"/>
            </w:pPr>
            <w:r>
              <w:t>A legal spouse</w:t>
            </w:r>
          </w:p>
          <w:p w:rsidR="009A2C4D" w:rsidRDefault="009A2C4D" w:rsidP="00741C44">
            <w:pPr>
              <w:pStyle w:val="iBAAGLevel1Bullets"/>
              <w:numPr>
                <w:ilvl w:val="0"/>
                <w:numId w:val="0"/>
              </w:numPr>
              <w:ind w:left="450"/>
            </w:pPr>
          </w:p>
          <w:p w:rsidR="009A2C4D" w:rsidRDefault="009A2C4D" w:rsidP="00C84F8C">
            <w:pPr>
              <w:pStyle w:val="iBAAGStandardText"/>
            </w:pPr>
          </w:p>
          <w:p w:rsidR="009A2C4D" w:rsidRDefault="009A2C4D" w:rsidP="00C84F8C">
            <w:pPr>
              <w:pStyle w:val="iBAAGStandardText"/>
            </w:pPr>
            <w:r>
              <w:t>For more information on dependent coverage, please see your plan documents.</w:t>
            </w:r>
          </w:p>
          <w:p w:rsidR="009A2C4D" w:rsidRPr="00CF0EEA" w:rsidRDefault="009A2C4D" w:rsidP="00C84F8C">
            <w:pPr>
              <w:pStyle w:val="iBAAGStandardText"/>
            </w:pPr>
          </w:p>
        </w:tc>
      </w:tr>
      <w:tr w:rsidR="009A2C4D" w:rsidRPr="003F3B5E" w:rsidTr="001962E6">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D02E34">
              <w:rPr>
                <w:rFonts w:cs="Arial"/>
                <w:szCs w:val="26"/>
              </w:rPr>
              <w:t>About Your Benefits</w:t>
            </w:r>
          </w:p>
        </w:tc>
      </w:tr>
      <w:tr w:rsidR="009A2C4D" w:rsidRPr="003F3B5E" w:rsidTr="001962E6">
        <w:tc>
          <w:tcPr>
            <w:tcW w:w="3517" w:type="dxa"/>
            <w:shd w:val="clear" w:color="auto" w:fill="FFFFFF" w:themeFill="background1"/>
          </w:tcPr>
          <w:p w:rsidR="009A2C4D" w:rsidRPr="0079283E" w:rsidRDefault="009A2C4D" w:rsidP="00C84F8C">
            <w:pPr>
              <w:pStyle w:val="iBAAGSituationBoxName"/>
            </w:pPr>
            <w:bookmarkStart w:id="110" w:name="Exclusions"/>
            <w:r w:rsidRPr="0079283E">
              <w:t>Exclusions</w:t>
            </w:r>
            <w:bookmarkEnd w:id="110"/>
            <w:r w:rsidRPr="0079283E">
              <w:t xml:space="preserve"> </w:t>
            </w:r>
          </w:p>
          <w:p w:rsidR="009A2C4D" w:rsidRPr="0079283E" w:rsidRDefault="009A2C4D" w:rsidP="00C84F8C">
            <w:pPr>
              <w:pStyle w:val="iBAAGStandardText"/>
            </w:pPr>
          </w:p>
          <w:p w:rsidR="009A2C4D" w:rsidRPr="0079283E" w:rsidRDefault="009A2C4D" w:rsidP="00C84F8C">
            <w:pPr>
              <w:pStyle w:val="iBAAGStandardText"/>
            </w:pPr>
            <w:r w:rsidRPr="0079283E">
              <w:t>We do not pay benefits for exclusions, even if:</w:t>
            </w:r>
          </w:p>
          <w:p w:rsidR="009A2C4D" w:rsidRPr="0079283E" w:rsidRDefault="009A2C4D" w:rsidP="00C84F8C">
            <w:pPr>
              <w:pStyle w:val="iBAAGLevel1Bullets"/>
            </w:pPr>
            <w:r w:rsidRPr="0079283E">
              <w:t>It is recommended or prescribed by a doctor.</w:t>
            </w:r>
          </w:p>
          <w:p w:rsidR="009A2C4D" w:rsidRPr="0079283E" w:rsidRDefault="009A2C4D" w:rsidP="00C84F8C">
            <w:pPr>
              <w:pStyle w:val="iBAAGLevel1Bullets"/>
            </w:pPr>
            <w:r w:rsidRPr="0079283E">
              <w:lastRenderedPageBreak/>
              <w:t>It is the only available treatment for your condition.</w:t>
            </w:r>
          </w:p>
          <w:p w:rsidR="009A2C4D" w:rsidRPr="0079283E" w:rsidRDefault="009A2C4D" w:rsidP="00C84F8C">
            <w:pPr>
              <w:pStyle w:val="iBAAGStandardText"/>
            </w:pPr>
          </w:p>
          <w:p w:rsidR="009A2C4D" w:rsidRPr="0079283E" w:rsidRDefault="009A2C4D" w:rsidP="00C84F8C">
            <w:pPr>
              <w:pStyle w:val="iBAAGStandardTextBold"/>
            </w:pPr>
            <w:r w:rsidRPr="0079283E">
              <w:t xml:space="preserve">Want more information? </w:t>
            </w:r>
          </w:p>
          <w:p w:rsidR="009A2C4D" w:rsidRPr="0079283E" w:rsidRDefault="009A2C4D" w:rsidP="00C84F8C">
            <w:pPr>
              <w:pStyle w:val="iBAAGStandardText"/>
            </w:pPr>
            <w:r w:rsidRPr="0079283E">
              <w:t xml:space="preserve">View the </w:t>
            </w:r>
            <w:hyperlink r:id="rId90" w:history="1">
              <w:r w:rsidRPr="0079283E">
                <w:rPr>
                  <w:rStyle w:val="Hyperlinks"/>
                </w:rPr>
                <w:t>glossary</w:t>
              </w:r>
            </w:hyperlink>
            <w:r w:rsidRPr="0079283E">
              <w:t xml:space="preserve"> for definitions.</w:t>
            </w:r>
          </w:p>
        </w:tc>
        <w:tc>
          <w:tcPr>
            <w:tcW w:w="9990" w:type="dxa"/>
            <w:shd w:val="clear" w:color="auto" w:fill="FFFFFF" w:themeFill="background1"/>
          </w:tcPr>
          <w:p w:rsidR="009A2C4D" w:rsidRPr="0079283E" w:rsidRDefault="009A2C4D" w:rsidP="00C84F8C">
            <w:pPr>
              <w:pStyle w:val="iBAAGStandardText"/>
            </w:pPr>
            <w:r w:rsidRPr="0079283E">
              <w:lastRenderedPageBreak/>
              <w:t>The following services are not covered:</w:t>
            </w:r>
          </w:p>
          <w:p w:rsidR="009A2C4D" w:rsidRPr="0079283E" w:rsidRDefault="009A2C4D" w:rsidP="00C84F8C">
            <w:pPr>
              <w:pStyle w:val="iBAAGStandardText"/>
            </w:pPr>
          </w:p>
          <w:p w:rsidR="009A2C4D" w:rsidRPr="0079283E" w:rsidRDefault="009A2C4D" w:rsidP="00C84F8C">
            <w:pPr>
              <w:pStyle w:val="iBAAGStandardTextBold"/>
            </w:pPr>
            <w:r w:rsidRPr="0079283E">
              <w:t>Alternative Treatments</w:t>
            </w:r>
          </w:p>
          <w:p w:rsidR="009A2C4D" w:rsidRDefault="009A2C4D" w:rsidP="00C84F8C">
            <w:pPr>
              <w:pStyle w:val="iBAAGLevel1Bullets"/>
            </w:pPr>
            <w:r w:rsidRPr="0079283E">
              <w:t>Acupressure</w:t>
            </w:r>
          </w:p>
          <w:p w:rsidR="009A2C4D" w:rsidRDefault="009A2C4D" w:rsidP="00C84F8C">
            <w:pPr>
              <w:pStyle w:val="iBAAGLevel1Bullets"/>
            </w:pPr>
            <w:r>
              <w:t>Adventure-based/Wilderness/Outdoor therapy</w:t>
            </w:r>
          </w:p>
          <w:p w:rsidR="009A2C4D" w:rsidRPr="0079283E" w:rsidRDefault="009A2C4D" w:rsidP="00C84F8C">
            <w:pPr>
              <w:pStyle w:val="iBAAGLevel1Bullets"/>
            </w:pPr>
            <w:r w:rsidRPr="0079283E">
              <w:t>Aromatherapy</w:t>
            </w:r>
          </w:p>
          <w:p w:rsidR="009A2C4D" w:rsidRPr="0079283E" w:rsidRDefault="009A2C4D" w:rsidP="00C84F8C">
            <w:pPr>
              <w:pStyle w:val="iBAAGLevel1Bullets"/>
            </w:pPr>
            <w:r w:rsidRPr="0079283E">
              <w:lastRenderedPageBreak/>
              <w:t>Art/Dance/Music therapy</w:t>
            </w:r>
          </w:p>
          <w:p w:rsidR="009A2C4D" w:rsidRPr="0079283E" w:rsidRDefault="009A2C4D" w:rsidP="00C84F8C">
            <w:pPr>
              <w:pStyle w:val="iBAAGLevel1Bullets"/>
            </w:pPr>
            <w:r w:rsidRPr="0079283E">
              <w:t>Biofeedback equipment</w:t>
            </w:r>
          </w:p>
          <w:p w:rsidR="009A2C4D" w:rsidRPr="0079283E" w:rsidRDefault="009A2C4D" w:rsidP="00C84F8C">
            <w:pPr>
              <w:pStyle w:val="iBAAGLevel1Bullets"/>
            </w:pPr>
            <w:r w:rsidRPr="0079283E">
              <w:t xml:space="preserve">Horseback therapy </w:t>
            </w:r>
          </w:p>
          <w:p w:rsidR="009A2C4D" w:rsidRPr="0079283E" w:rsidRDefault="009A2C4D" w:rsidP="00C84F8C">
            <w:pPr>
              <w:pStyle w:val="iBAAGLevel1Bullets"/>
            </w:pPr>
            <w:r w:rsidRPr="0079283E">
              <w:t>Hypnotism</w:t>
            </w:r>
          </w:p>
          <w:p w:rsidR="009A2C4D" w:rsidRPr="0079283E" w:rsidRDefault="009A2C4D" w:rsidP="00C84F8C">
            <w:pPr>
              <w:pStyle w:val="iBAAGLevel1Bullets"/>
            </w:pPr>
            <w:r w:rsidRPr="0079283E">
              <w:t>Massage therapy</w:t>
            </w:r>
          </w:p>
          <w:p w:rsidR="009A2C4D" w:rsidRPr="0079283E" w:rsidRDefault="009A2C4D" w:rsidP="00C84F8C">
            <w:pPr>
              <w:pStyle w:val="iBAAGLevel1Bullets"/>
            </w:pPr>
            <w:r w:rsidRPr="0079283E">
              <w:t>Rolfing</w:t>
            </w:r>
          </w:p>
          <w:p w:rsidR="009A2C4D" w:rsidRPr="0079283E" w:rsidRDefault="009A2C4D" w:rsidP="00C84F8C">
            <w:pPr>
              <w:pStyle w:val="iBAAGStandardText"/>
            </w:pPr>
          </w:p>
          <w:p w:rsidR="009A2C4D" w:rsidRPr="0079283E" w:rsidRDefault="009A2C4D" w:rsidP="00C84F8C">
            <w:pPr>
              <w:pStyle w:val="iBAAGStandardTextBold"/>
            </w:pPr>
            <w:r w:rsidRPr="0079283E">
              <w:t>Devices, Appliances and Prosthetics</w:t>
            </w:r>
          </w:p>
          <w:p w:rsidR="009A2C4D" w:rsidRPr="0079283E" w:rsidRDefault="009A2C4D" w:rsidP="00C84F8C">
            <w:pPr>
              <w:pStyle w:val="iBAAGLevel1Bullets"/>
            </w:pPr>
            <w:r w:rsidRPr="0079283E">
              <w:t xml:space="preserve">All over-the-counter medical equipment or devices </w:t>
            </w:r>
          </w:p>
          <w:p w:rsidR="009A2C4D" w:rsidRPr="0079283E" w:rsidRDefault="009A2C4D" w:rsidP="00C84F8C">
            <w:pPr>
              <w:pStyle w:val="iBAAGLevel1Bullets"/>
            </w:pPr>
            <w:r w:rsidRPr="0079283E">
              <w:t>Blood pressure cuff/monitor</w:t>
            </w:r>
          </w:p>
          <w:p w:rsidR="009A2C4D" w:rsidRPr="0079283E" w:rsidRDefault="009A2C4D" w:rsidP="00C84F8C">
            <w:pPr>
              <w:pStyle w:val="iBAAGLevel1Bullets"/>
            </w:pPr>
            <w:r w:rsidRPr="0079283E">
              <w:t>Any sports related safety device</w:t>
            </w:r>
          </w:p>
          <w:p w:rsidR="009A2C4D" w:rsidRPr="0079283E" w:rsidRDefault="009A2C4D" w:rsidP="00C84F8C">
            <w:pPr>
              <w:pStyle w:val="iBAAGLevel1Bullets"/>
            </w:pPr>
            <w:r w:rsidRPr="0079283E">
              <w:t>Bedwetting (Enuresis) alarm</w:t>
            </w:r>
          </w:p>
          <w:p w:rsidR="009A2C4D" w:rsidRPr="0079283E" w:rsidRDefault="009A2C4D" w:rsidP="00C84F8C">
            <w:pPr>
              <w:pStyle w:val="iBAAGLevel1Bullets"/>
            </w:pPr>
            <w:r w:rsidRPr="0079283E">
              <w:t>Ergonomic office equipment</w:t>
            </w:r>
          </w:p>
          <w:p w:rsidR="009A2C4D" w:rsidRPr="0079283E" w:rsidRDefault="009A2C4D" w:rsidP="00C84F8C">
            <w:pPr>
              <w:pStyle w:val="iBAAGLevel1Bullets"/>
            </w:pPr>
            <w:r w:rsidRPr="0079283E">
              <w:t>Non-wearable external defibrillator</w:t>
            </w:r>
          </w:p>
          <w:p w:rsidR="009A2C4D" w:rsidRPr="0079283E" w:rsidRDefault="009A2C4D" w:rsidP="00C84F8C">
            <w:pPr>
              <w:pStyle w:val="iBAAGLevel1Bullets"/>
            </w:pPr>
            <w:r w:rsidRPr="0079283E">
              <w:t>Oral appliances for snoring</w:t>
            </w:r>
          </w:p>
          <w:p w:rsidR="009A2C4D" w:rsidRPr="0079283E" w:rsidRDefault="009A2C4D" w:rsidP="00C84F8C">
            <w:pPr>
              <w:pStyle w:val="iBAAGLevel1Bullets"/>
            </w:pPr>
            <w:r w:rsidRPr="0079283E">
              <w:t>Orthotic appliances that straighten or re-shape a body part. Examples include foot orthotics and some types of braces</w:t>
            </w:r>
          </w:p>
          <w:p w:rsidR="009A2C4D" w:rsidRPr="0079283E" w:rsidRDefault="009A2C4D" w:rsidP="00C84F8C">
            <w:pPr>
              <w:pStyle w:val="iBAAGLevel1Bullets"/>
            </w:pPr>
            <w:r w:rsidRPr="0079283E">
              <w:t>Seat lifts, chairs and lift mechanisms</w:t>
            </w:r>
          </w:p>
          <w:p w:rsidR="009A2C4D" w:rsidRPr="0079283E" w:rsidRDefault="009A2C4D" w:rsidP="00C84F8C">
            <w:pPr>
              <w:pStyle w:val="iBAAGLevel1Bullets"/>
            </w:pPr>
            <w:r w:rsidRPr="0079283E">
              <w:t>Medical trusses</w:t>
            </w:r>
          </w:p>
          <w:p w:rsidR="009A2C4D" w:rsidRDefault="009A2C4D" w:rsidP="00C84F8C">
            <w:pPr>
              <w:pStyle w:val="iBAAGLevel1Bullets"/>
            </w:pPr>
            <w:r w:rsidRPr="0079283E">
              <w:t>Ultrasonic nebulizers</w:t>
            </w:r>
          </w:p>
          <w:p w:rsidR="009A2C4D" w:rsidRDefault="009A2C4D" w:rsidP="00C84F8C">
            <w:pPr>
              <w:pStyle w:val="iBAAGLevel1Bullets"/>
            </w:pPr>
            <w:r>
              <w:t>Diagnostic and monitoring equipment for home use unless described as a covered health service.</w:t>
            </w:r>
          </w:p>
          <w:p w:rsidR="009A2C4D" w:rsidRPr="0079283E" w:rsidRDefault="009A2C4D" w:rsidP="003D293C">
            <w:pPr>
              <w:pStyle w:val="iBAAGLevel1Bullets"/>
            </w:pPr>
            <w:r>
              <w:t xml:space="preserve">Powered </w:t>
            </w:r>
            <w:r w:rsidR="003D293C" w:rsidRPr="003D293C">
              <w:t xml:space="preserve">and non-powered </w:t>
            </w:r>
            <w:r>
              <w:t>exoskeleton devices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Drugs </w:t>
            </w:r>
          </w:p>
          <w:p w:rsidR="009A2C4D" w:rsidRPr="0079283E" w:rsidRDefault="009A2C4D" w:rsidP="00C84F8C">
            <w:pPr>
              <w:pStyle w:val="iBAAGLevel1Bullets"/>
            </w:pPr>
            <w:r w:rsidRPr="0079283E">
              <w:t>Over-the-counter drugs and treatments</w:t>
            </w:r>
            <w:r w:rsidR="00F84668" w:rsidRPr="00741C44">
              <w:rPr>
                <w:color w:val="auto"/>
              </w:rPr>
              <w:t>, unless for diabetes</w:t>
            </w:r>
            <w:r w:rsidRPr="0079283E">
              <w:t>.</w:t>
            </w:r>
          </w:p>
          <w:p w:rsidR="009A2C4D" w:rsidRDefault="009A2C4D" w:rsidP="00C84F8C">
            <w:pPr>
              <w:pStyle w:val="iBAAGLevel1Bullets"/>
            </w:pPr>
            <w:r w:rsidRPr="0079283E">
              <w:t>Growth hormone therapy.</w:t>
            </w:r>
          </w:p>
          <w:p w:rsidR="009A2C4D" w:rsidRPr="0079283E" w:rsidRDefault="009A2C4D" w:rsidP="00C84F8C">
            <w:pPr>
              <w:pStyle w:val="iBAAGLevel1Bullets"/>
            </w:pPr>
            <w:r w:rsidRPr="00D46E91">
              <w:t xml:space="preserve">Certain medications are not covered under the medical plan.  </w:t>
            </w:r>
          </w:p>
          <w:p w:rsidR="009A2C4D" w:rsidRPr="0079283E" w:rsidRDefault="009A2C4D" w:rsidP="00C84F8C">
            <w:pPr>
              <w:pStyle w:val="iBAAGStandardText"/>
            </w:pPr>
          </w:p>
          <w:p w:rsidR="009A2C4D" w:rsidRPr="0079283E" w:rsidRDefault="009A2C4D" w:rsidP="00C84F8C">
            <w:pPr>
              <w:pStyle w:val="iBAAGStandardTextBold"/>
            </w:pPr>
            <w:r w:rsidRPr="0079283E">
              <w:t>Foot Care</w:t>
            </w:r>
          </w:p>
          <w:p w:rsidR="009A2C4D" w:rsidRPr="0079283E" w:rsidRDefault="009A2C4D" w:rsidP="00C84F8C">
            <w:pPr>
              <w:pStyle w:val="iBAAGLevel1Bullets"/>
            </w:pPr>
            <w:r w:rsidRPr="0079283E">
              <w:t xml:space="preserve">Routine foot care. Examples include the cutting or removal of corns and calluses. This exclusion does not apply to preventive foot care for diabetics. </w:t>
            </w:r>
            <w:r w:rsidRPr="0079283E">
              <w:lastRenderedPageBreak/>
              <w:t xml:space="preserve">See </w:t>
            </w:r>
            <w:r w:rsidRPr="00131458">
              <w:rPr>
                <w:rStyle w:val="iBAAGStandardTextItalicsChar"/>
              </w:rPr>
              <w:t>Diabetes Services</w:t>
            </w:r>
            <w:r w:rsidRPr="0079283E">
              <w:t>.</w:t>
            </w:r>
          </w:p>
          <w:p w:rsidR="009A2C4D" w:rsidRPr="0079283E" w:rsidRDefault="009A2C4D" w:rsidP="00C84F8C">
            <w:pPr>
              <w:pStyle w:val="iBAAGLevel1Bullets"/>
            </w:pPr>
            <w:r w:rsidRPr="0079283E">
              <w:t>Nail trimming, cutting, or debriding.</w:t>
            </w:r>
          </w:p>
          <w:p w:rsidR="009A2C4D" w:rsidRPr="0079283E" w:rsidRDefault="009A2C4D" w:rsidP="00C84F8C">
            <w:pPr>
              <w:pStyle w:val="iBAAGLevel1Bullets"/>
            </w:pPr>
            <w:r w:rsidRPr="0079283E">
              <w:t>Hygienic and preventive maintenance foot care. Examples include:</w:t>
            </w:r>
          </w:p>
          <w:p w:rsidR="009A2C4D" w:rsidRPr="0079283E" w:rsidRDefault="009A2C4D" w:rsidP="00C84F8C">
            <w:pPr>
              <w:pStyle w:val="iBAAGLevel1Bullets"/>
            </w:pPr>
            <w:r w:rsidRPr="0079283E">
              <w:t>Cleaning and soaking the feet.</w:t>
            </w:r>
          </w:p>
          <w:p w:rsidR="009A2C4D" w:rsidRPr="0079283E" w:rsidRDefault="009A2C4D" w:rsidP="00C84F8C">
            <w:pPr>
              <w:pStyle w:val="iBAAGLevel1Bullets"/>
            </w:pPr>
            <w:r w:rsidRPr="0079283E">
              <w:t>Applying skin creams in order to maintain skin tone.</w:t>
            </w:r>
          </w:p>
          <w:p w:rsidR="009A2C4D" w:rsidRPr="0079283E" w:rsidRDefault="009A2C4D" w:rsidP="00C84F8C">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9A2C4D" w:rsidRPr="0079283E" w:rsidRDefault="009A2C4D" w:rsidP="00C84F8C">
            <w:pPr>
              <w:pStyle w:val="iBAAGLevel1Bullets"/>
            </w:pPr>
            <w:r w:rsidRPr="0079283E">
              <w:t>Treatment of flat feet.</w:t>
            </w:r>
          </w:p>
          <w:p w:rsidR="009A2C4D" w:rsidRPr="0079283E" w:rsidRDefault="009A2C4D" w:rsidP="00C84F8C">
            <w:pPr>
              <w:pStyle w:val="iBAAGLevel1Bullets"/>
            </w:pPr>
            <w:r w:rsidRPr="0079283E">
              <w:t>Treatment of subluxation of the foot.</w:t>
            </w:r>
          </w:p>
          <w:p w:rsidR="009A2C4D" w:rsidRPr="0079283E" w:rsidRDefault="009A2C4D" w:rsidP="00C84F8C">
            <w:pPr>
              <w:pStyle w:val="iBAAGLevel1Bullets"/>
            </w:pPr>
            <w:r w:rsidRPr="0079283E">
              <w:t>Shoes</w:t>
            </w:r>
            <w:r w:rsidR="00E361B3" w:rsidRPr="00741C44">
              <w:rPr>
                <w:color w:val="auto"/>
              </w:rPr>
              <w:t>, unless for diabetes</w:t>
            </w:r>
            <w:r w:rsidRPr="0079283E">
              <w:t>.</w:t>
            </w:r>
          </w:p>
          <w:p w:rsidR="009A2C4D" w:rsidRPr="0079283E" w:rsidRDefault="009A2C4D" w:rsidP="00C84F8C">
            <w:pPr>
              <w:pStyle w:val="iBAAGLevel1Bullets"/>
            </w:pPr>
            <w:r w:rsidRPr="0079283E">
              <w:t>Shoe orthotics</w:t>
            </w:r>
            <w:r w:rsidR="00E361B3" w:rsidRPr="00741C44">
              <w:rPr>
                <w:color w:val="auto"/>
              </w:rPr>
              <w:t>, unless for diabetes</w:t>
            </w:r>
            <w:r w:rsidRPr="0079283E">
              <w:t>.</w:t>
            </w:r>
          </w:p>
          <w:p w:rsidR="009A2C4D" w:rsidRPr="0079283E" w:rsidRDefault="009A2C4D" w:rsidP="00C84F8C">
            <w:pPr>
              <w:pStyle w:val="iBAAGLevel1Bullets"/>
            </w:pPr>
            <w:r w:rsidRPr="0079283E">
              <w:t>Shoe inserts.</w:t>
            </w:r>
          </w:p>
          <w:p w:rsidR="009A2C4D" w:rsidRPr="0079283E" w:rsidRDefault="009A2C4D" w:rsidP="00C84F8C">
            <w:pPr>
              <w:pStyle w:val="iBAAGLevel1Bullets"/>
            </w:pPr>
            <w:r w:rsidRPr="0079283E">
              <w:t>Arch supports.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Medical Supplies </w:t>
            </w:r>
          </w:p>
          <w:p w:rsidR="009A2C4D" w:rsidRDefault="009A2C4D" w:rsidP="00C84F8C">
            <w:pPr>
              <w:pStyle w:val="iBAAGLevel1Bullets"/>
            </w:pPr>
            <w:r w:rsidRPr="0079283E">
              <w:t>Medical supplies (like compression stockings, ace bandages, gauze, dressings, incontinent pads and diapers).</w:t>
            </w:r>
            <w:r>
              <w:t xml:space="preserve"> </w:t>
            </w:r>
          </w:p>
          <w:p w:rsidR="009A2C4D" w:rsidRDefault="009A2C4D" w:rsidP="00F906D6">
            <w:pPr>
              <w:pStyle w:val="iBAAGLevel1Bullets"/>
            </w:pPr>
            <w:r>
              <w:t xml:space="preserve">Publicly available devices, software applications and </w:t>
            </w:r>
            <w:r w:rsidR="00F906D6" w:rsidRPr="00F906D6">
              <w:t xml:space="preserve">monitors </w:t>
            </w:r>
            <w:r>
              <w:t>that can be used for non-medical purposes.</w:t>
            </w:r>
          </w:p>
          <w:p w:rsidR="009A2C4D" w:rsidRPr="0079283E" w:rsidRDefault="009A2C4D" w:rsidP="00C84F8C">
            <w:pPr>
              <w:pStyle w:val="iBAAGStandardText"/>
            </w:pPr>
            <w:r w:rsidRPr="0079283E">
              <w:t>This exclusion does not apply to:</w:t>
            </w:r>
          </w:p>
          <w:p w:rsidR="009A2C4D" w:rsidRDefault="009A2C4D" w:rsidP="00C84F8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A2C4D" w:rsidRPr="0079283E" w:rsidRDefault="009A2C4D" w:rsidP="00C84F8C">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C84F8C">
            <w:pPr>
              <w:pStyle w:val="iBAAGLevel1Bullets"/>
            </w:pPr>
            <w:r w:rsidRPr="0079283E">
              <w:t xml:space="preserve">Over-the-counter supplies </w:t>
            </w:r>
          </w:p>
          <w:p w:rsidR="009A2C4D" w:rsidRPr="00597560" w:rsidRDefault="009A2C4D" w:rsidP="00741C44">
            <w:pPr>
              <w:pStyle w:val="iBAAGLevel1Bullets"/>
              <w:numPr>
                <w:ilvl w:val="0"/>
                <w:numId w:val="0"/>
              </w:numPr>
              <w:ind w:left="450"/>
            </w:pPr>
          </w:p>
          <w:p w:rsidR="009A2C4D" w:rsidRPr="0079283E" w:rsidRDefault="009A2C4D" w:rsidP="00C84F8C">
            <w:pPr>
              <w:pStyle w:val="iBAAGStandardText"/>
            </w:pPr>
          </w:p>
          <w:p w:rsidR="009A2C4D" w:rsidRPr="0079283E" w:rsidRDefault="009A2C4D" w:rsidP="00C84F8C">
            <w:pPr>
              <w:pStyle w:val="iBAAGStandardTextBold"/>
            </w:pPr>
            <w:r w:rsidRPr="0079283E">
              <w:t>Nutrition</w:t>
            </w:r>
          </w:p>
          <w:p w:rsidR="009A2C4D" w:rsidRPr="0079283E" w:rsidRDefault="009A2C4D" w:rsidP="00C84F8C">
            <w:pPr>
              <w:pStyle w:val="iBAAGLevel1Bullets"/>
            </w:pPr>
            <w:r>
              <w:t>Food of any kind, enteral formula, i</w:t>
            </w:r>
            <w:r w:rsidRPr="0079283E">
              <w:t>nfant formula and donor breast milk</w:t>
            </w:r>
            <w:r w:rsidR="00E361B3" w:rsidRPr="000537C4">
              <w:rPr>
                <w:color w:val="00B050"/>
              </w:rPr>
              <w:t xml:space="preserve"> </w:t>
            </w:r>
            <w:r w:rsidR="00E361B3" w:rsidRPr="00741C44">
              <w:rPr>
                <w:color w:val="auto"/>
              </w:rPr>
              <w:t xml:space="preserve">except for </w:t>
            </w:r>
            <w:r w:rsidR="00E361B3" w:rsidRPr="00741C44">
              <w:rPr>
                <w:rStyle w:val="MandateTextItalicsChar"/>
                <w:color w:val="auto"/>
              </w:rPr>
              <w:t>Medical Foods</w:t>
            </w:r>
          </w:p>
          <w:p w:rsidR="009A2C4D" w:rsidRPr="0079283E" w:rsidRDefault="009A2C4D" w:rsidP="00C84F8C">
            <w:pPr>
              <w:pStyle w:val="iBAAGLevel1Bullets"/>
            </w:pPr>
            <w:r w:rsidRPr="0079283E">
              <w:t>Nutritional or cosmetic therapy using high dose or large quantities of vitamins, minerals, elements or any other nutrition-based therapy</w:t>
            </w:r>
            <w:r w:rsidR="00E361B3" w:rsidRPr="00741C44">
              <w:rPr>
                <w:rStyle w:val="MandateStandardTextChar"/>
                <w:color w:val="auto"/>
              </w:rPr>
              <w:t xml:space="preserve">. This </w:t>
            </w:r>
            <w:r w:rsidR="00E361B3" w:rsidRPr="00741C44">
              <w:rPr>
                <w:rStyle w:val="MandateStandardTextChar"/>
                <w:color w:val="auto"/>
              </w:rPr>
              <w:lastRenderedPageBreak/>
              <w:t>exclusion does not apply to</w:t>
            </w:r>
            <w:r w:rsidR="00E361B3" w:rsidRPr="00741C44">
              <w:rPr>
                <w:i/>
                <w:color w:val="auto"/>
              </w:rPr>
              <w:t xml:space="preserve"> Medical Foods</w:t>
            </w:r>
            <w:r w:rsidR="00E361B3" w:rsidRPr="00741C44">
              <w:rPr>
                <w:rStyle w:val="MandateStandardTextChar"/>
                <w:color w:val="auto"/>
              </w:rPr>
              <w:t xml:space="preserve"> or nutritional supplements for members with autism.</w:t>
            </w:r>
          </w:p>
          <w:p w:rsidR="009A2C4D" w:rsidRPr="0079283E" w:rsidRDefault="009A2C4D" w:rsidP="00C84F8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Personal Care, Comfort or Convenience </w:t>
            </w:r>
          </w:p>
          <w:p w:rsidR="009A2C4D" w:rsidRPr="0079283E" w:rsidRDefault="009A2C4D" w:rsidP="00C84F8C">
            <w:pPr>
              <w:pStyle w:val="iBAAGLevel1Bullets"/>
            </w:pPr>
            <w:r w:rsidRPr="0079283E">
              <w:t>Television</w:t>
            </w:r>
          </w:p>
          <w:p w:rsidR="009A2C4D" w:rsidRPr="0079283E" w:rsidRDefault="009A2C4D" w:rsidP="00C84F8C">
            <w:pPr>
              <w:pStyle w:val="iBAAGLevel1Bullets"/>
            </w:pPr>
            <w:r w:rsidRPr="0079283E">
              <w:t>Telephone</w:t>
            </w:r>
          </w:p>
          <w:p w:rsidR="009A2C4D" w:rsidRPr="0079283E" w:rsidRDefault="009A2C4D" w:rsidP="00C84F8C">
            <w:pPr>
              <w:pStyle w:val="iBAAGLevel1Bullets"/>
            </w:pPr>
            <w:r w:rsidRPr="0079283E">
              <w:t>Beauty/barber service</w:t>
            </w:r>
          </w:p>
          <w:p w:rsidR="009A2C4D" w:rsidRPr="0079283E" w:rsidRDefault="009A2C4D" w:rsidP="00C84F8C">
            <w:pPr>
              <w:pStyle w:val="iBAAGLevel1Bullets"/>
            </w:pPr>
            <w:r w:rsidRPr="0079283E">
              <w:t>Guest service</w:t>
            </w:r>
          </w:p>
          <w:p w:rsidR="009A2C4D" w:rsidRPr="0079283E" w:rsidRDefault="009A2C4D" w:rsidP="00C84F8C">
            <w:pPr>
              <w:pStyle w:val="iBAAGLevel1Bullets"/>
            </w:pPr>
            <w:r w:rsidRPr="0079283E">
              <w:t>Air conditioners, air purifiers, humidifiers, filters and dehumidifiers</w:t>
            </w:r>
          </w:p>
          <w:p w:rsidR="009A2C4D" w:rsidRPr="0079283E" w:rsidRDefault="009A2C4D" w:rsidP="00C84F8C">
            <w:pPr>
              <w:pStyle w:val="iBAAGLevel1Bullets"/>
            </w:pPr>
            <w:r w:rsidRPr="0079283E">
              <w:t>Batteries and battery chargers</w:t>
            </w:r>
          </w:p>
          <w:p w:rsidR="009A2C4D" w:rsidRPr="0079283E" w:rsidRDefault="009A2C4D" w:rsidP="00C84F8C">
            <w:pPr>
              <w:pStyle w:val="iBAAGLevel1Bullets"/>
            </w:pPr>
            <w:r w:rsidRPr="0079283E">
              <w:t>Car seats</w:t>
            </w:r>
          </w:p>
          <w:p w:rsidR="009A2C4D" w:rsidRPr="0079283E" w:rsidRDefault="009A2C4D" w:rsidP="00C84F8C">
            <w:pPr>
              <w:pStyle w:val="iBAAGLevel1Bullets"/>
            </w:pPr>
            <w:r w:rsidRPr="0079283E">
              <w:t>Chairs, bath chairs, feeding chairs, toddler chairs, chair lifts and recliners</w:t>
            </w:r>
          </w:p>
          <w:p w:rsidR="009A2C4D" w:rsidRPr="0079283E" w:rsidRDefault="009A2C4D" w:rsidP="00C84F8C">
            <w:pPr>
              <w:pStyle w:val="iBAAGLevel1Bullets"/>
            </w:pPr>
            <w:r w:rsidRPr="0079283E">
              <w:t xml:space="preserve">Exercise equipment </w:t>
            </w:r>
          </w:p>
          <w:p w:rsidR="009A2C4D" w:rsidRDefault="009A2C4D" w:rsidP="00C84F8C">
            <w:pPr>
              <w:pStyle w:val="iBAAGLevel1Bullets"/>
            </w:pPr>
            <w:r w:rsidRPr="0079283E">
              <w:t>Home modifications such as elevators, handrails and ramps</w:t>
            </w:r>
          </w:p>
          <w:p w:rsidR="009A2C4D" w:rsidRDefault="009A2C4D" w:rsidP="00C84F8C">
            <w:pPr>
              <w:pStyle w:val="iBAAGLevel1Bullets"/>
            </w:pPr>
            <w:r>
              <w:t>Hot and cold compresses</w:t>
            </w:r>
          </w:p>
          <w:p w:rsidR="009A2C4D" w:rsidRPr="0079283E" w:rsidRDefault="009A2C4D" w:rsidP="00C84F8C">
            <w:pPr>
              <w:pStyle w:val="iBAAGLevel1Bullets"/>
            </w:pPr>
            <w:r w:rsidRPr="0079283E">
              <w:t xml:space="preserve">Hot tubs, </w:t>
            </w:r>
            <w:proofErr w:type="spellStart"/>
            <w:r w:rsidRPr="0079283E">
              <w:t>jacuzzis</w:t>
            </w:r>
            <w:proofErr w:type="spellEnd"/>
            <w:r w:rsidRPr="0079283E">
              <w:t>, saunas or whirlpools</w:t>
            </w:r>
          </w:p>
          <w:p w:rsidR="009A2C4D" w:rsidRPr="0079283E" w:rsidRDefault="009A2C4D" w:rsidP="00C84F8C">
            <w:pPr>
              <w:pStyle w:val="iBAAGLevel1Bullets"/>
            </w:pPr>
            <w:r w:rsidRPr="0079283E">
              <w:t xml:space="preserve">Mattresses, pillows or motorized beds </w:t>
            </w:r>
          </w:p>
          <w:p w:rsidR="009A2C4D" w:rsidRPr="0079283E" w:rsidRDefault="009A2C4D" w:rsidP="00C84F8C">
            <w:pPr>
              <w:pStyle w:val="iBAAGLevel1Bullets"/>
            </w:pPr>
            <w:r w:rsidRPr="0079283E">
              <w:t>Medical alert systems</w:t>
            </w:r>
          </w:p>
          <w:p w:rsidR="009A2C4D" w:rsidRPr="0079283E" w:rsidRDefault="009A2C4D" w:rsidP="00C84F8C">
            <w:pPr>
              <w:pStyle w:val="iBAAGLevel1Bullets"/>
            </w:pPr>
            <w:r w:rsidRPr="0079283E">
              <w:t>Music devices, radios or video players</w:t>
            </w:r>
          </w:p>
          <w:p w:rsidR="009A2C4D" w:rsidRPr="0079283E" w:rsidRDefault="009A2C4D" w:rsidP="00C84F8C">
            <w:pPr>
              <w:pStyle w:val="iBAAGLevel1Bullets"/>
            </w:pPr>
            <w:r w:rsidRPr="0079283E">
              <w:t>Personal computers</w:t>
            </w:r>
          </w:p>
          <w:p w:rsidR="009A2C4D" w:rsidRPr="0079283E" w:rsidRDefault="009A2C4D" w:rsidP="00C84F8C">
            <w:pPr>
              <w:pStyle w:val="iBAAGLevel1Bullets"/>
            </w:pPr>
            <w:r w:rsidRPr="0079283E">
              <w:t>Power-operated vehicles and vehicle modifications, such as van lifts</w:t>
            </w:r>
          </w:p>
          <w:p w:rsidR="009A2C4D" w:rsidRPr="0079283E" w:rsidRDefault="009A2C4D" w:rsidP="00C84F8C">
            <w:pPr>
              <w:pStyle w:val="iBAAGLevel1Bullets"/>
            </w:pPr>
            <w:r w:rsidRPr="0079283E">
              <w:t>Stair lifts and stair glides</w:t>
            </w:r>
          </w:p>
          <w:p w:rsidR="009A2C4D" w:rsidRPr="0079283E" w:rsidRDefault="009A2C4D" w:rsidP="00C84F8C">
            <w:pPr>
              <w:pStyle w:val="iBAAGLevel1Bullets"/>
            </w:pPr>
            <w:r w:rsidRPr="0079283E">
              <w:t>Strollers</w:t>
            </w:r>
          </w:p>
          <w:p w:rsidR="009A2C4D" w:rsidRPr="0079283E" w:rsidRDefault="009A2C4D" w:rsidP="00C84F8C">
            <w:pPr>
              <w:pStyle w:val="iBAAGLevel1Bullets"/>
            </w:pPr>
            <w:r w:rsidRPr="0079283E">
              <w:t>Safety equipment</w:t>
            </w:r>
          </w:p>
          <w:p w:rsidR="009A2C4D" w:rsidRPr="0079283E" w:rsidRDefault="009A2C4D" w:rsidP="00C84F8C">
            <w:pPr>
              <w:pStyle w:val="iBAAGStandardText"/>
            </w:pPr>
          </w:p>
          <w:p w:rsidR="009A2C4D" w:rsidRPr="0079283E" w:rsidRDefault="009A2C4D" w:rsidP="00C84F8C">
            <w:pPr>
              <w:pStyle w:val="iBAAGStandardTextBold"/>
            </w:pPr>
            <w:r w:rsidRPr="0079283E">
              <w:t>Physical Appearance</w:t>
            </w:r>
          </w:p>
          <w:p w:rsidR="009A2C4D" w:rsidRPr="0079283E" w:rsidRDefault="009A2C4D" w:rsidP="00C84F8C">
            <w:pPr>
              <w:pStyle w:val="iBAAGLevel1Bullets"/>
            </w:pPr>
            <w:r w:rsidRPr="0079283E">
              <w:t xml:space="preserve">Scar or tattoo removal or revision procedures </w:t>
            </w:r>
          </w:p>
          <w:p w:rsidR="009A2C4D" w:rsidRPr="0079283E" w:rsidRDefault="009A2C4D" w:rsidP="00C84F8C">
            <w:pPr>
              <w:pStyle w:val="iBAAGLevel1Bullets"/>
            </w:pPr>
            <w:r w:rsidRPr="0079283E">
              <w:t>Skin abrasion procedures performed as a treatment for acne.</w:t>
            </w:r>
          </w:p>
          <w:p w:rsidR="009A2C4D" w:rsidRPr="0079283E" w:rsidRDefault="009A2C4D" w:rsidP="00C84F8C">
            <w:pPr>
              <w:pStyle w:val="iBAAGLevel1Bullets"/>
            </w:pPr>
            <w:r w:rsidRPr="0079283E">
              <w:t xml:space="preserve">Liposuction or removal of fat deposits </w:t>
            </w:r>
          </w:p>
          <w:p w:rsidR="009A2C4D" w:rsidRPr="0079283E" w:rsidRDefault="009A2C4D" w:rsidP="00C84F8C">
            <w:pPr>
              <w:pStyle w:val="iBAAGLevel1Bullets"/>
            </w:pPr>
            <w:r w:rsidRPr="0079283E">
              <w:t xml:space="preserve">Treatment for skin wrinkles </w:t>
            </w:r>
          </w:p>
          <w:p w:rsidR="009A2C4D" w:rsidRPr="0079283E" w:rsidRDefault="009A2C4D" w:rsidP="00C84F8C">
            <w:pPr>
              <w:pStyle w:val="iBAAGLevel1Bullets"/>
            </w:pPr>
            <w:r w:rsidRPr="0079283E">
              <w:lastRenderedPageBreak/>
              <w:t>Sclerotherapy or treatment for spider veins</w:t>
            </w:r>
          </w:p>
          <w:p w:rsidR="009A2C4D" w:rsidRPr="0079283E" w:rsidRDefault="009A2C4D" w:rsidP="00C84F8C">
            <w:pPr>
              <w:pStyle w:val="iBAAGLevel1Bullets"/>
            </w:pPr>
            <w:r w:rsidRPr="0079283E">
              <w:t xml:space="preserve">Hair removal or replacement </w:t>
            </w:r>
          </w:p>
          <w:p w:rsidR="009A2C4D" w:rsidRPr="0079283E" w:rsidRDefault="009A2C4D" w:rsidP="00C84F8C">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9A2C4D" w:rsidRPr="0079283E" w:rsidRDefault="009A2C4D" w:rsidP="00C84F8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C84F8C">
            <w:pPr>
              <w:pStyle w:val="iBAAGLevel1Bullets"/>
            </w:pPr>
            <w:r w:rsidRPr="0079283E">
              <w:t>Treatment of benign gynecomastia (abnormal breast enlargement in males).</w:t>
            </w:r>
          </w:p>
          <w:p w:rsidR="009A2C4D" w:rsidRPr="0079283E" w:rsidRDefault="009A2C4D" w:rsidP="00C84F8C">
            <w:pPr>
              <w:pStyle w:val="iBAAGLevel1Bullets"/>
            </w:pPr>
            <w:r w:rsidRPr="0079283E">
              <w:t>Athletic training, body-building, exercise, fitness, etc.</w:t>
            </w:r>
          </w:p>
          <w:p w:rsidR="009A2C4D" w:rsidRPr="0079283E" w:rsidRDefault="009A2C4D" w:rsidP="00C84F8C">
            <w:pPr>
              <w:pStyle w:val="iBAAGLevel1Bullets"/>
            </w:pPr>
            <w:r w:rsidRPr="0079283E">
              <w:t xml:space="preserve">Weight loss programs </w:t>
            </w:r>
          </w:p>
          <w:p w:rsidR="009A2C4D" w:rsidRPr="0079283E" w:rsidRDefault="009A2C4D" w:rsidP="00C84F8C">
            <w:pPr>
              <w:pStyle w:val="iBAAGStandardText"/>
            </w:pPr>
          </w:p>
          <w:p w:rsidR="009A2C4D" w:rsidRPr="0079283E" w:rsidRDefault="009A2C4D" w:rsidP="00C84F8C">
            <w:pPr>
              <w:pStyle w:val="iBAAGStandardTextBold"/>
            </w:pPr>
            <w:r w:rsidRPr="0079283E">
              <w:t>Procedures and Treatments</w:t>
            </w:r>
          </w:p>
          <w:p w:rsidR="009A2C4D" w:rsidRPr="0079283E" w:rsidRDefault="009A2C4D" w:rsidP="00C84F8C">
            <w:pPr>
              <w:pStyle w:val="iBAAGLevel1Bullets"/>
            </w:pPr>
            <w:r w:rsidRPr="0079283E">
              <w:t>Removal of hanging skin on the body.  (For example abdominoplasty, panniculectomy, or brachioplasty).</w:t>
            </w:r>
          </w:p>
          <w:p w:rsidR="009A2C4D" w:rsidRPr="0079283E" w:rsidRDefault="009A2C4D" w:rsidP="00C84F8C">
            <w:pPr>
              <w:pStyle w:val="iBAAGLevel1Bullets"/>
            </w:pPr>
            <w:r w:rsidRPr="0079283E">
              <w:t>Treatment for excessive sweating.</w:t>
            </w:r>
          </w:p>
          <w:p w:rsidR="009A2C4D" w:rsidRPr="0079283E" w:rsidRDefault="009A2C4D" w:rsidP="00C84F8C">
            <w:pPr>
              <w:pStyle w:val="iBAAGLevel1Bullets"/>
            </w:pPr>
            <w:r w:rsidRPr="0079283E">
              <w:t>Treatment for snoring, except for obstructive sleep apnea.</w:t>
            </w:r>
          </w:p>
          <w:p w:rsidR="009A2C4D" w:rsidRDefault="009A2C4D" w:rsidP="00C84F8C">
            <w:pPr>
              <w:pStyle w:val="iBAAGLevel1Bullets"/>
            </w:pPr>
            <w:r w:rsidRPr="0079283E">
              <w:t>Biofeedback</w:t>
            </w:r>
            <w:r w:rsidR="00E361B3" w:rsidRPr="00741C44">
              <w:rPr>
                <w:color w:val="auto"/>
              </w:rPr>
              <w:t>, unless provided for an acquired brain injury</w:t>
            </w:r>
            <w:r w:rsidRPr="0079283E">
              <w:t>.</w:t>
            </w:r>
          </w:p>
          <w:p w:rsidR="009A2C4D" w:rsidRDefault="009A2C4D" w:rsidP="00C84F8C">
            <w:pPr>
              <w:pStyle w:val="iBAAGLevel1Bullets"/>
              <w:rPr>
                <w:lang w:val="it-IT"/>
              </w:rPr>
            </w:pPr>
            <w:r>
              <w:rPr>
                <w:lang w:val="it-IT"/>
              </w:rPr>
              <w:t>Helicobacter pylori (H. pylori) serologic testing.</w:t>
            </w:r>
          </w:p>
          <w:p w:rsidR="00F373BB" w:rsidRPr="00F373BB" w:rsidRDefault="00F373BB" w:rsidP="00F373BB">
            <w:pPr>
              <w:pStyle w:val="iBAAGLevel1Bullets"/>
              <w:rPr>
                <w:lang w:val="it-IT"/>
              </w:rPr>
            </w:pPr>
            <w:r w:rsidRPr="00F373BB">
              <w:rPr>
                <w:lang w:val="it-IT"/>
              </w:rPr>
              <w:t>Intracellular micronutrient testing</w:t>
            </w:r>
          </w:p>
          <w:p w:rsidR="00F373BB" w:rsidRDefault="00F373BB" w:rsidP="007B4016">
            <w:pPr>
              <w:pStyle w:val="iBAAGLevel1Bullets"/>
              <w:numPr>
                <w:ilvl w:val="0"/>
                <w:numId w:val="0"/>
              </w:numPr>
              <w:ind w:left="450"/>
              <w:rPr>
                <w:lang w:val="it-IT"/>
              </w:rPr>
            </w:pPr>
          </w:p>
          <w:p w:rsidR="009A2C4D" w:rsidRPr="00597560" w:rsidRDefault="009A2C4D" w:rsidP="00C84F8C">
            <w:pPr>
              <w:pStyle w:val="iBAAGStandardText"/>
              <w:rPr>
                <w:lang w:val="it-IT"/>
              </w:rPr>
            </w:pPr>
          </w:p>
          <w:p w:rsidR="009A2C4D" w:rsidRPr="0079283E" w:rsidRDefault="009A2C4D" w:rsidP="00C84F8C">
            <w:pPr>
              <w:pStyle w:val="iBAAGStandardTextBold"/>
            </w:pPr>
            <w:r w:rsidRPr="0079283E">
              <w:t>Providers</w:t>
            </w:r>
          </w:p>
          <w:p w:rsidR="009A2C4D" w:rsidRPr="0079283E" w:rsidRDefault="009A2C4D" w:rsidP="00C84F8C">
            <w:pPr>
              <w:pStyle w:val="iBAAGLevel1Bullets"/>
            </w:pPr>
            <w:r w:rsidRPr="0079283E">
              <w:t>Services performed by a doctor who is a family member by birth or marriage</w:t>
            </w:r>
            <w:r w:rsidR="00E361B3" w:rsidRPr="00741C44">
              <w:rPr>
                <w:rStyle w:val="MandateStandardTextChar"/>
                <w:color w:val="auto"/>
              </w:rPr>
              <w:t xml:space="preserve">, </w:t>
            </w:r>
            <w:r w:rsidR="00E361B3" w:rsidRPr="00741C44">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rsidR="009A2C4D" w:rsidRPr="0079283E" w:rsidRDefault="009A2C4D" w:rsidP="00C84F8C">
            <w:pPr>
              <w:pStyle w:val="iBAAGLevel1Bullets"/>
            </w:pPr>
            <w:r w:rsidRPr="0079283E">
              <w:t xml:space="preserve">Services performed by a doctor with your same legal </w:t>
            </w:r>
            <w:r>
              <w:t>address</w:t>
            </w:r>
            <w:r w:rsidRPr="0079283E">
              <w:t>.</w:t>
            </w:r>
          </w:p>
          <w:p w:rsidR="009A2C4D" w:rsidRPr="0079283E" w:rsidRDefault="009A2C4D" w:rsidP="00C84F8C">
            <w:pPr>
              <w:pStyle w:val="iBAAGLevel1Bullets"/>
            </w:pPr>
            <w:r w:rsidRPr="0079283E">
              <w:t xml:space="preserve">Services performed at any diagnostic facility without an order written by a doctor. </w:t>
            </w:r>
          </w:p>
          <w:p w:rsidR="009A2C4D" w:rsidRPr="0079283E" w:rsidRDefault="009A2C4D" w:rsidP="00C84F8C">
            <w:pPr>
              <w:pStyle w:val="iBAAGLevel1Bullets"/>
            </w:pPr>
            <w:r w:rsidRPr="0079283E">
              <w:t xml:space="preserve">Foreign language and sign language interpreters.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Military duty </w:t>
            </w:r>
          </w:p>
          <w:p w:rsidR="009A2C4D" w:rsidRPr="0079283E" w:rsidRDefault="009A2C4D" w:rsidP="00C84F8C">
            <w:pPr>
              <w:pStyle w:val="iBAAGLevel1Bullets"/>
            </w:pPr>
            <w:r w:rsidRPr="0079283E">
              <w:lastRenderedPageBreak/>
              <w:t xml:space="preserve">Services provided </w:t>
            </w:r>
            <w:r>
              <w:t xml:space="preserve">during </w:t>
            </w:r>
            <w:r w:rsidRPr="0079283E">
              <w:t>active Military duty</w:t>
            </w:r>
          </w:p>
          <w:p w:rsidR="009A2C4D" w:rsidRPr="0079283E" w:rsidRDefault="009A2C4D" w:rsidP="00C84F8C">
            <w:pPr>
              <w:pStyle w:val="iBAAGStandardText"/>
            </w:pPr>
          </w:p>
          <w:p w:rsidR="009A2C4D" w:rsidRPr="0079283E" w:rsidRDefault="009A2C4D" w:rsidP="00C84F8C">
            <w:pPr>
              <w:pStyle w:val="iBAAGStandardTextBold"/>
            </w:pPr>
            <w:r w:rsidRPr="0079283E">
              <w:t>Travel</w:t>
            </w:r>
          </w:p>
          <w:p w:rsidR="009A2C4D" w:rsidRPr="0079283E" w:rsidRDefault="009A2C4D" w:rsidP="00C84F8C">
            <w:pPr>
              <w:pStyle w:val="iBAAGLevel1Bullets"/>
            </w:pPr>
            <w:r w:rsidRPr="0079283E">
              <w:t>Health care services received in a foreign country that are not an emergency</w:t>
            </w:r>
          </w:p>
          <w:p w:rsidR="009A2C4D" w:rsidRPr="0079283E" w:rsidRDefault="009A2C4D" w:rsidP="00C84F8C">
            <w:pPr>
              <w:pStyle w:val="iBAAGLevel1Bullets"/>
            </w:pPr>
            <w:r w:rsidRPr="0079283E">
              <w:t xml:space="preserve">Travel expenses to a facility for health care services </w:t>
            </w:r>
          </w:p>
          <w:p w:rsidR="009A2C4D" w:rsidRPr="0079283E" w:rsidRDefault="009A2C4D" w:rsidP="00C84F8C">
            <w:pPr>
              <w:pStyle w:val="iBAAGStandardText"/>
            </w:pPr>
          </w:p>
          <w:p w:rsidR="009A2C4D" w:rsidRPr="0079283E" w:rsidRDefault="009A2C4D" w:rsidP="00C84F8C">
            <w:pPr>
              <w:pStyle w:val="iBAAGStandardTextBold"/>
            </w:pPr>
            <w:r w:rsidRPr="0079283E">
              <w:t>All Other Exclusions</w:t>
            </w:r>
          </w:p>
          <w:p w:rsidR="009A2C4D" w:rsidRPr="0079283E" w:rsidRDefault="009A2C4D" w:rsidP="00C84F8C">
            <w:pPr>
              <w:pStyle w:val="iBAAGLevel1Bullets"/>
            </w:pPr>
            <w:r w:rsidRPr="0079283E">
              <w:t>Services or treatments for:</w:t>
            </w:r>
          </w:p>
          <w:p w:rsidR="009A2C4D" w:rsidRPr="0079283E" w:rsidRDefault="009A2C4D" w:rsidP="00C84F8C">
            <w:pPr>
              <w:pStyle w:val="iBAAGLevel1Bullets"/>
            </w:pPr>
            <w:r w:rsidRPr="0079283E">
              <w:t>School, sports or camp , travel, career or employment, insurance, marriage or adoption.</w:t>
            </w:r>
          </w:p>
          <w:p w:rsidR="009A2C4D" w:rsidRPr="0079283E" w:rsidRDefault="009A2C4D" w:rsidP="00C84F8C">
            <w:pPr>
              <w:pStyle w:val="iBAAGLevel1Bullets"/>
            </w:pPr>
            <w:r w:rsidRPr="0079283E">
              <w:t>Judicial or administrative orders</w:t>
            </w:r>
            <w:r>
              <w:t xml:space="preserve"> unless medical necessary</w:t>
            </w:r>
            <w:r w:rsidRPr="0079283E">
              <w:t>.</w:t>
            </w:r>
          </w:p>
          <w:p w:rsidR="009A2C4D" w:rsidRPr="0079283E" w:rsidRDefault="009A2C4D" w:rsidP="00C84F8C">
            <w:pPr>
              <w:pStyle w:val="iBAAGLevel1Bullets"/>
            </w:pPr>
            <w:r w:rsidRPr="0079283E">
              <w:t>Medical research.</w:t>
            </w:r>
          </w:p>
          <w:p w:rsidR="009A2C4D" w:rsidRPr="0079283E" w:rsidRDefault="009A2C4D" w:rsidP="00C84F8C">
            <w:pPr>
              <w:pStyle w:val="iBAAGLevel1Bullets"/>
            </w:pPr>
            <w:r w:rsidRPr="0079283E">
              <w:t>Getting or maintaining a license of any type.</w:t>
            </w:r>
          </w:p>
          <w:p w:rsidR="009A2C4D" w:rsidRDefault="009A2C4D" w:rsidP="00C84F8C">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A2C4D" w:rsidRPr="0079283E" w:rsidRDefault="009A2C4D" w:rsidP="00C84F8C">
            <w:pPr>
              <w:pStyle w:val="iBAAGLevel1Bullets"/>
            </w:pPr>
            <w:r w:rsidRPr="0079283E">
              <w:t xml:space="preserve">Health services received after the policy ends. </w:t>
            </w:r>
          </w:p>
          <w:p w:rsidR="009A2C4D" w:rsidRPr="0079283E" w:rsidRDefault="009A2C4D" w:rsidP="00C84F8C">
            <w:pPr>
              <w:pStyle w:val="iBAAGLevel1Bullets"/>
            </w:pPr>
            <w:r w:rsidRPr="0079283E">
              <w:t xml:space="preserve">Health services provided by an out-of-network doctor that waived co-payments, co-insurance and/or any deductible. </w:t>
            </w:r>
          </w:p>
          <w:p w:rsidR="009A2C4D" w:rsidRPr="0079283E" w:rsidRDefault="009A2C4D" w:rsidP="00C84F8C">
            <w:pPr>
              <w:pStyle w:val="iBAAGLevel1Bullets"/>
            </w:pPr>
            <w:r w:rsidRPr="0079283E">
              <w:t>Autopsy.</w:t>
            </w:r>
          </w:p>
          <w:p w:rsidR="009A2C4D" w:rsidRDefault="009A2C4D" w:rsidP="00C84F8C">
            <w:pPr>
              <w:pStyle w:val="iBAAGLevel1Bullets"/>
            </w:pPr>
            <w:r w:rsidRPr="0079283E">
              <w:t>Foreign language and sign language services</w:t>
            </w:r>
            <w:r>
              <w:t>.</w:t>
            </w:r>
          </w:p>
          <w:p w:rsidR="009A2C4D" w:rsidRPr="0079283E" w:rsidRDefault="009A2C4D" w:rsidP="00C84F8C">
            <w:pPr>
              <w:pStyle w:val="iBAAGStandardText"/>
            </w:pPr>
          </w:p>
        </w:tc>
      </w:tr>
      <w:tr w:rsidR="009A2C4D" w:rsidRPr="003F3B5E" w:rsidTr="001962E6">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lastRenderedPageBreak/>
              <w:t>About Your Benefits</w:t>
            </w:r>
          </w:p>
        </w:tc>
      </w:tr>
      <w:tr w:rsidR="009A2C4D" w:rsidRPr="003F3B5E" w:rsidTr="001962E6">
        <w:tc>
          <w:tcPr>
            <w:tcW w:w="3517" w:type="dxa"/>
            <w:shd w:val="clear" w:color="auto" w:fill="FFFFFF" w:themeFill="background1"/>
          </w:tcPr>
          <w:p w:rsidR="009A2C4D" w:rsidRPr="00AB53C6" w:rsidRDefault="009A2C4D" w:rsidP="00C84F8C">
            <w:pPr>
              <w:pStyle w:val="iBAAGSituationBoxName"/>
            </w:pPr>
            <w:bookmarkStart w:id="111" w:name="Health_Reimbursement_Account_HRA"/>
            <w:r w:rsidRPr="00AB53C6">
              <w:t>Health Reimbursement Account (HRA)</w:t>
            </w:r>
            <w:bookmarkEnd w:id="111"/>
          </w:p>
          <w:p w:rsidR="009A2C4D" w:rsidRPr="00AB53C6" w:rsidRDefault="009A2C4D" w:rsidP="00C84F8C">
            <w:pPr>
              <w:pStyle w:val="iBAAGStandardText"/>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
            </w:pPr>
            <w:r>
              <w:t>Not Applicable</w:t>
            </w:r>
          </w:p>
          <w:p w:rsidR="009A2C4D" w:rsidRDefault="009A2C4D" w:rsidP="00C84F8C">
            <w:pPr>
              <w:pStyle w:val="iBAAGStandardText"/>
            </w:pPr>
          </w:p>
          <w:p w:rsidR="009A2C4D" w:rsidRPr="003F3B5E" w:rsidRDefault="009A2C4D" w:rsidP="00C84F8C">
            <w:pPr>
              <w:pStyle w:val="iBAAGStandardText"/>
            </w:pPr>
          </w:p>
        </w:tc>
      </w:tr>
      <w:tr w:rsidR="009A2C4D" w:rsidRPr="003F3B5E" w:rsidTr="001962E6">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7854C3">
              <w:rPr>
                <w:rFonts w:cs="Arial"/>
                <w:szCs w:val="26"/>
              </w:rPr>
              <w:t>About Your Benefits</w:t>
            </w:r>
          </w:p>
        </w:tc>
      </w:tr>
      <w:tr w:rsidR="009A2C4D" w:rsidRPr="003F3B5E" w:rsidTr="001962E6">
        <w:tc>
          <w:tcPr>
            <w:tcW w:w="3517" w:type="dxa"/>
            <w:shd w:val="clear" w:color="auto" w:fill="FFFFFF" w:themeFill="background1"/>
          </w:tcPr>
          <w:p w:rsidR="009A2C4D" w:rsidRPr="00203708" w:rsidRDefault="009A2C4D" w:rsidP="00C84F8C">
            <w:pPr>
              <w:pStyle w:val="iBAAGSituationBoxName"/>
            </w:pPr>
            <w:bookmarkStart w:id="112" w:name="Health_Savings_Account_HSA"/>
            <w:r w:rsidRPr="00203708">
              <w:t>Health Savings Account (HSA)</w:t>
            </w:r>
            <w:bookmarkEnd w:id="112"/>
          </w:p>
          <w:p w:rsidR="009A2C4D" w:rsidRPr="00203708" w:rsidRDefault="009A2C4D" w:rsidP="00C84F8C">
            <w:pPr>
              <w:pStyle w:val="iBAAGStandardText"/>
            </w:pPr>
          </w:p>
          <w:p w:rsidR="009A2C4D" w:rsidRPr="00203708" w:rsidRDefault="009A2C4D" w:rsidP="00C84F8C">
            <w:pPr>
              <w:pStyle w:val="InstructionalText"/>
            </w:pPr>
          </w:p>
        </w:tc>
        <w:tc>
          <w:tcPr>
            <w:tcW w:w="9990" w:type="dxa"/>
            <w:shd w:val="clear" w:color="auto" w:fill="FFFFFF" w:themeFill="background1"/>
          </w:tcPr>
          <w:p w:rsidR="009A2C4D" w:rsidRPr="00203708" w:rsidRDefault="009A2C4D" w:rsidP="00C84F8C">
            <w:pPr>
              <w:pStyle w:val="iBAAGStandardText"/>
            </w:pPr>
            <w:r w:rsidRPr="00203708">
              <w:lastRenderedPageBreak/>
              <w:t>Not Applicable</w:t>
            </w:r>
          </w:p>
          <w:p w:rsidR="009A2C4D" w:rsidRDefault="009A2C4D" w:rsidP="00C84F8C">
            <w:pPr>
              <w:pStyle w:val="iBAAGStandardText"/>
            </w:pPr>
          </w:p>
          <w:p w:rsidR="009A2C4D" w:rsidRPr="00203708" w:rsidRDefault="009A2C4D" w:rsidP="00C84F8C">
            <w:pPr>
              <w:pStyle w:val="iBAAGStandardText"/>
            </w:pPr>
          </w:p>
        </w:tc>
      </w:tr>
      <w:tr w:rsidR="009A2C4D" w:rsidRPr="003F3B5E" w:rsidTr="001962E6">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lastRenderedPageBreak/>
              <w:t>About Your Benefits</w:t>
            </w:r>
          </w:p>
        </w:tc>
      </w:tr>
      <w:tr w:rsidR="009A2C4D" w:rsidRPr="003F3B5E" w:rsidTr="001962E6">
        <w:tc>
          <w:tcPr>
            <w:tcW w:w="3517" w:type="dxa"/>
            <w:shd w:val="clear" w:color="auto" w:fill="FFFFFF" w:themeFill="background1"/>
          </w:tcPr>
          <w:p w:rsidR="009A2C4D" w:rsidRDefault="009A2C4D" w:rsidP="00C84F8C">
            <w:pPr>
              <w:pStyle w:val="iBAAGSituationBoxName"/>
            </w:pPr>
            <w:bookmarkStart w:id="113" w:name="Health_Wellness"/>
            <w:r w:rsidRPr="00D368D0">
              <w:t>Health &amp; Wellness</w:t>
            </w:r>
            <w:bookmarkEnd w:id="113"/>
          </w:p>
          <w:p w:rsidR="009A2C4D" w:rsidRPr="006716F3" w:rsidRDefault="009A2C4D" w:rsidP="00C84F8C"/>
          <w:p w:rsidR="009A2C4D" w:rsidRPr="0010538E" w:rsidRDefault="009A2C4D" w:rsidP="00C84F8C"/>
        </w:tc>
        <w:tc>
          <w:tcPr>
            <w:tcW w:w="9990" w:type="dxa"/>
            <w:shd w:val="clear" w:color="auto" w:fill="FFFFFF" w:themeFill="background1"/>
          </w:tcPr>
          <w:p w:rsidR="009A2C4D" w:rsidRDefault="009A2C4D" w:rsidP="00C84F8C">
            <w:pPr>
              <w:pStyle w:val="iBAAGStandardTextBold"/>
            </w:pPr>
            <w:r>
              <w:t>Health &amp; Wellness</w:t>
            </w:r>
          </w:p>
          <w:p w:rsidR="009A2C4D" w:rsidRDefault="009A2C4D" w:rsidP="00C84F8C">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rsidR="009A2C4D" w:rsidRPr="004470CB" w:rsidRDefault="009A2C4D" w:rsidP="00C84F8C">
            <w:pPr>
              <w:pStyle w:val="iBAAGStandardText"/>
            </w:pPr>
          </w:p>
          <w:p w:rsidR="009A2C4D" w:rsidRDefault="009A2C4D" w:rsidP="00C84F8C">
            <w:pPr>
              <w:pStyle w:val="iBAAGStandardText"/>
            </w:pPr>
          </w:p>
          <w:p w:rsidR="009A2C4D" w:rsidRDefault="009A2C4D" w:rsidP="00C84F8C">
            <w:pPr>
              <w:pStyle w:val="iBAAGStandardText"/>
            </w:pPr>
          </w:p>
          <w:p w:rsidR="009A2C4D" w:rsidRPr="004470CB" w:rsidRDefault="009A2C4D" w:rsidP="00C84F8C">
            <w:pPr>
              <w:pStyle w:val="iBAAGStandardTextBold"/>
            </w:pPr>
            <w:proofErr w:type="spellStart"/>
            <w:r w:rsidRPr="004470CB">
              <w:t>QuitPower</w:t>
            </w:r>
            <w:proofErr w:type="spellEnd"/>
            <w:r w:rsidRPr="004470CB">
              <w:t xml:space="preserve"> (Tobacco Cessation)</w:t>
            </w:r>
          </w:p>
          <w:p w:rsidR="009A2C4D" w:rsidRPr="004470CB" w:rsidRDefault="009A2C4D" w:rsidP="00C84F8C">
            <w:pPr>
              <w:pStyle w:val="iBAAGStandardText"/>
            </w:pPr>
            <w:r w:rsidRPr="004470CB">
              <w:t>For questions or to speak to a coach call toll-free at the number on your health plan ID card.</w:t>
            </w:r>
          </w:p>
          <w:p w:rsidR="009A2C4D" w:rsidRPr="004470CB" w:rsidRDefault="009A2C4D" w:rsidP="00C84F8C">
            <w:pPr>
              <w:pStyle w:val="iBAAGStandardText"/>
            </w:pPr>
          </w:p>
          <w:p w:rsidR="009A2C4D" w:rsidRPr="004470CB" w:rsidRDefault="009A2C4D" w:rsidP="00C84F8C">
            <w:pPr>
              <w:pStyle w:val="iBAAGStandardText"/>
            </w:pPr>
          </w:p>
          <w:p w:rsidR="009A2C4D" w:rsidRPr="00D368D0" w:rsidRDefault="009A2C4D" w:rsidP="00C84F8C">
            <w:pPr>
              <w:pStyle w:val="iBAAGStandardText"/>
            </w:pPr>
            <w:r w:rsidRPr="00D368D0">
              <w:t xml:space="preserve"> </w:t>
            </w:r>
          </w:p>
        </w:tc>
      </w:tr>
      <w:tr w:rsidR="009A2C4D" w:rsidRPr="0033454D" w:rsidTr="001962E6">
        <w:tc>
          <w:tcPr>
            <w:tcW w:w="13507" w:type="dxa"/>
            <w:gridSpan w:val="2"/>
            <w:tcBorders>
              <w:bottom w:val="single" w:sz="4" w:space="0" w:color="000000" w:themeColor="text1"/>
            </w:tcBorders>
            <w:shd w:val="clear" w:color="auto" w:fill="31849B"/>
          </w:tcPr>
          <w:p w:rsidR="009A2C4D" w:rsidRPr="0033454D" w:rsidRDefault="009A2C4D" w:rsidP="00C84F8C">
            <w:pPr>
              <w:pStyle w:val="iBAAGTableHeader"/>
            </w:pPr>
            <w:r w:rsidRPr="00355D8E">
              <w:t>About Your Benefits</w:t>
            </w:r>
          </w:p>
        </w:tc>
      </w:tr>
      <w:tr w:rsidR="009A2C4D" w:rsidRPr="0033454D" w:rsidTr="001962E6">
        <w:tc>
          <w:tcPr>
            <w:tcW w:w="3517" w:type="dxa"/>
            <w:shd w:val="clear" w:color="auto" w:fill="FFFFFF" w:themeFill="background1"/>
          </w:tcPr>
          <w:p w:rsidR="001962E6" w:rsidRDefault="001962E6" w:rsidP="001962E6">
            <w:pPr>
              <w:rPr>
                <w:b/>
                <w:bCs/>
                <w:iCs/>
                <w:color w:val="000000"/>
                <w:sz w:val="28"/>
                <w:szCs w:val="28"/>
              </w:rPr>
            </w:pPr>
            <w:bookmarkStart w:id="114" w:name="UnitedHealthcare_Hearing_Program"/>
            <w:bookmarkStart w:id="115" w:name="hi_healthinnovations_hearing_program"/>
            <w:r w:rsidRPr="00FA5B53">
              <w:rPr>
                <w:b/>
                <w:bCs/>
                <w:iCs/>
                <w:color w:val="000000"/>
                <w:sz w:val="28"/>
                <w:szCs w:val="28"/>
              </w:rPr>
              <w:t>UnitedHealthcare Hearing</w:t>
            </w:r>
            <w:r>
              <w:rPr>
                <w:b/>
                <w:bCs/>
                <w:iCs/>
                <w:color w:val="000000"/>
                <w:sz w:val="28"/>
                <w:szCs w:val="28"/>
              </w:rPr>
              <w:t xml:space="preserve"> </w:t>
            </w:r>
          </w:p>
          <w:p w:rsidR="009A2C4D" w:rsidRPr="0033454D" w:rsidRDefault="001962E6" w:rsidP="001962E6">
            <w:pPr>
              <w:pStyle w:val="iBAAGSituationBoxName"/>
            </w:pPr>
            <w:r>
              <w:rPr>
                <w:bCs/>
                <w:iCs/>
                <w:color w:val="000000"/>
              </w:rPr>
              <w:t>Program</w:t>
            </w:r>
            <w:bookmarkEnd w:id="114"/>
            <w:bookmarkEnd w:id="115"/>
          </w:p>
        </w:tc>
        <w:tc>
          <w:tcPr>
            <w:tcW w:w="9990" w:type="dxa"/>
            <w:shd w:val="clear" w:color="auto" w:fill="FFFFFF" w:themeFill="background1"/>
          </w:tcPr>
          <w:p w:rsidR="001962E6" w:rsidRPr="00FA5B53" w:rsidRDefault="001962E6" w:rsidP="001962E6">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1962E6" w:rsidRPr="00FA5B53" w:rsidRDefault="001962E6" w:rsidP="001962E6">
            <w:pPr>
              <w:rPr>
                <w:color w:val="000000"/>
                <w:szCs w:val="24"/>
              </w:rPr>
            </w:pPr>
          </w:p>
          <w:p w:rsidR="001962E6" w:rsidRPr="00FA5B53" w:rsidRDefault="001962E6" w:rsidP="001962E6">
            <w:pPr>
              <w:rPr>
                <w:color w:val="000000"/>
                <w:szCs w:val="24"/>
              </w:rPr>
            </w:pPr>
            <w:r w:rsidRPr="00FA5B53">
              <w:rPr>
                <w:color w:val="000000"/>
                <w:szCs w:val="24"/>
              </w:rPr>
              <w:t>Benefits of this program:</w:t>
            </w:r>
          </w:p>
          <w:p w:rsidR="001962E6" w:rsidRPr="00FA5B53" w:rsidRDefault="001962E6" w:rsidP="001962E6">
            <w:pPr>
              <w:pStyle w:val="ListParagraph"/>
              <w:numPr>
                <w:ilvl w:val="0"/>
                <w:numId w:val="7"/>
              </w:numPr>
              <w:rPr>
                <w:color w:val="000000"/>
                <w:szCs w:val="24"/>
              </w:rPr>
            </w:pPr>
            <w:r w:rsidRPr="00FA5B53">
              <w:rPr>
                <w:color w:val="000000"/>
                <w:szCs w:val="24"/>
              </w:rPr>
              <w:t>There is no cost to use this program</w:t>
            </w:r>
          </w:p>
          <w:p w:rsidR="001962E6" w:rsidRDefault="001962E6" w:rsidP="001962E6">
            <w:pPr>
              <w:pStyle w:val="iBAAGLevel1Bullets"/>
              <w:numPr>
                <w:ilvl w:val="0"/>
                <w:numId w:val="7"/>
              </w:numPr>
            </w:pPr>
            <w:r>
              <w:t xml:space="preserve">Access to more than </w:t>
            </w:r>
            <w:r w:rsidRPr="00FA5B53">
              <w:rPr>
                <w:b/>
              </w:rPr>
              <w:t>5,000</w:t>
            </w:r>
            <w:r>
              <w:t xml:space="preserve"> providers nationwide</w:t>
            </w:r>
          </w:p>
          <w:p w:rsidR="001962E6" w:rsidRDefault="001962E6" w:rsidP="001962E6">
            <w:pPr>
              <w:pStyle w:val="iBAAGLevel1Bullets"/>
              <w:numPr>
                <w:ilvl w:val="0"/>
                <w:numId w:val="7"/>
              </w:numPr>
            </w:pPr>
            <w:r>
              <w:t>You can get high quality hearing aids for a fraction of the cost</w:t>
            </w:r>
          </w:p>
          <w:p w:rsidR="001962E6" w:rsidRPr="00FA5B53" w:rsidRDefault="001962E6" w:rsidP="001962E6">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1962E6" w:rsidRPr="00FA5B53" w:rsidRDefault="001962E6" w:rsidP="001962E6">
            <w:pPr>
              <w:pStyle w:val="ListParagraph"/>
              <w:numPr>
                <w:ilvl w:val="0"/>
                <w:numId w:val="7"/>
              </w:numPr>
              <w:rPr>
                <w:color w:val="000000"/>
                <w:szCs w:val="24"/>
              </w:rPr>
            </w:pPr>
            <w:r w:rsidRPr="00FA5B53">
              <w:rPr>
                <w:color w:val="000000"/>
                <w:szCs w:val="24"/>
              </w:rPr>
              <w:t>We take care of the claim submission process for you</w:t>
            </w:r>
          </w:p>
          <w:p w:rsidR="001962E6" w:rsidRPr="00FA5B53" w:rsidRDefault="001962E6" w:rsidP="001962E6">
            <w:pPr>
              <w:rPr>
                <w:color w:val="000000"/>
                <w:szCs w:val="24"/>
              </w:rPr>
            </w:pPr>
          </w:p>
          <w:p w:rsidR="001962E6" w:rsidRDefault="001962E6" w:rsidP="001962E6">
            <w:pPr>
              <w:pStyle w:val="iBAAGStandardText"/>
            </w:pPr>
            <w:r>
              <w:t xml:space="preserve">For more information about this program and how to order, click </w:t>
            </w:r>
            <w:hyperlink r:id="rId9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9A2C4D" w:rsidRPr="0033454D" w:rsidRDefault="009A2C4D" w:rsidP="00C84F8C">
            <w:pPr>
              <w:pStyle w:val="iBAAGStandardText"/>
            </w:pPr>
          </w:p>
        </w:tc>
      </w:tr>
      <w:tr w:rsidR="00E77060" w:rsidTr="001962E6">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lastRenderedPageBreak/>
              <w:t>About Your Benefits</w:t>
            </w:r>
          </w:p>
        </w:tc>
      </w:tr>
      <w:tr w:rsidR="00E77060" w:rsidTr="001962E6">
        <w:tc>
          <w:tcPr>
            <w:tcW w:w="3517" w:type="dxa"/>
            <w:shd w:val="clear" w:color="auto" w:fill="FFFFFF" w:themeFill="background1"/>
          </w:tcPr>
          <w:p w:rsidR="00E77060" w:rsidRDefault="00E77060" w:rsidP="00C84F8C">
            <w:pPr>
              <w:pStyle w:val="iBAAGStandardText"/>
              <w:rPr>
                <w:b/>
                <w:sz w:val="28"/>
                <w:szCs w:val="28"/>
              </w:rPr>
            </w:pPr>
            <w:bookmarkStart w:id="116" w:name="Orthopedic_Health_Support"/>
            <w:r w:rsidRPr="0082024A">
              <w:rPr>
                <w:b/>
                <w:sz w:val="28"/>
                <w:szCs w:val="28"/>
              </w:rPr>
              <w:t>Orthopedic Health Support</w:t>
            </w:r>
            <w:bookmarkEnd w:id="116"/>
          </w:p>
          <w:p w:rsidR="00E77060" w:rsidRPr="003F3B5E" w:rsidRDefault="00E77060" w:rsidP="00C84F8C">
            <w:pPr>
              <w:pStyle w:val="InstructionalText"/>
            </w:pPr>
            <w:r w:rsidRPr="00EF153D">
              <w:t xml:space="preserve"> </w:t>
            </w:r>
          </w:p>
        </w:tc>
        <w:tc>
          <w:tcPr>
            <w:tcW w:w="9990" w:type="dxa"/>
            <w:shd w:val="clear" w:color="auto" w:fill="FFFFFF" w:themeFill="background1"/>
          </w:tcPr>
          <w:p w:rsidR="00E77060" w:rsidRDefault="00E77060" w:rsidP="00C84F8C"/>
          <w:p w:rsidR="00E77060" w:rsidRDefault="00E77060" w:rsidP="00C84F8C">
            <w:r>
              <w:t>Not Applicable</w:t>
            </w:r>
          </w:p>
          <w:p w:rsidR="00E77060" w:rsidRPr="003F3B5E" w:rsidRDefault="00E77060" w:rsidP="00C84F8C">
            <w:pPr>
              <w:pStyle w:val="iBAAGStandardText"/>
            </w:pPr>
          </w:p>
        </w:tc>
      </w:tr>
      <w:tr w:rsidR="00E77060" w:rsidTr="001962E6">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t>About Your Benefits</w:t>
            </w:r>
          </w:p>
        </w:tc>
      </w:tr>
      <w:tr w:rsidR="00E77060" w:rsidTr="001962E6">
        <w:tc>
          <w:tcPr>
            <w:tcW w:w="3517" w:type="dxa"/>
            <w:shd w:val="clear" w:color="auto" w:fill="FFFFFF" w:themeFill="background1"/>
          </w:tcPr>
          <w:p w:rsidR="00E77060" w:rsidRPr="00414AC2" w:rsidRDefault="00E77060" w:rsidP="00C84F8C">
            <w:pPr>
              <w:pStyle w:val="iBAAGSituationBoxName"/>
            </w:pPr>
            <w:bookmarkStart w:id="117" w:name="Real_Appeal"/>
            <w:r w:rsidRPr="00414AC2">
              <w:t>Real Appeal</w:t>
            </w:r>
            <w:bookmarkEnd w:id="117"/>
          </w:p>
          <w:p w:rsidR="00E77060" w:rsidRDefault="00E77060" w:rsidP="00C84F8C">
            <w:pPr>
              <w:pStyle w:val="InstructionalText"/>
            </w:pPr>
          </w:p>
          <w:p w:rsidR="00E77060" w:rsidRDefault="00E77060" w:rsidP="00C84F8C">
            <w:pPr>
              <w:pStyle w:val="iBAAGStandardTextBold"/>
            </w:pPr>
            <w:r>
              <w:t xml:space="preserve">What is Real Appeal? </w:t>
            </w:r>
          </w:p>
          <w:p w:rsidR="00E77060" w:rsidRPr="00700254" w:rsidRDefault="00E77060" w:rsidP="00C84F8C">
            <w:pPr>
              <w:pStyle w:val="iBAAGStandardText"/>
            </w:pPr>
            <w:r>
              <w:t>It is a free virtual wellness program to help you live a healthy lifestyle.</w:t>
            </w:r>
          </w:p>
        </w:tc>
        <w:tc>
          <w:tcPr>
            <w:tcW w:w="9990" w:type="dxa"/>
            <w:shd w:val="clear" w:color="auto" w:fill="FFFFFF" w:themeFill="background1"/>
          </w:tcPr>
          <w:p w:rsidR="00E77060" w:rsidRDefault="00E77060" w:rsidP="00C84F8C">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C84F8C">
            <w:pPr>
              <w:pStyle w:val="iBAAGStandardText"/>
            </w:pPr>
          </w:p>
          <w:p w:rsidR="00E77060" w:rsidRDefault="00E77060" w:rsidP="00C84F8C">
            <w:pPr>
              <w:pStyle w:val="iBAAGStandardText"/>
              <w:rPr>
                <w:rStyle w:val="Hyperlink"/>
                <w:b/>
              </w:rPr>
            </w:pPr>
            <w:r>
              <w:t xml:space="preserve">For more information visit </w:t>
            </w:r>
            <w:hyperlink r:id="rId92" w:history="1">
              <w:r>
                <w:rPr>
                  <w:rStyle w:val="Hyperlink"/>
                  <w:b/>
                </w:rPr>
                <w:t>member.realappeal.com</w:t>
              </w:r>
            </w:hyperlink>
          </w:p>
          <w:p w:rsidR="00E77060" w:rsidRDefault="00E77060" w:rsidP="00C84F8C">
            <w:pPr>
              <w:pStyle w:val="iBAAGStandardText"/>
            </w:pPr>
          </w:p>
          <w:p w:rsidR="00E77060" w:rsidRDefault="00E77060" w:rsidP="00C84F8C">
            <w:pPr>
              <w:pStyle w:val="iBAAGStandardText"/>
            </w:pPr>
          </w:p>
          <w:p w:rsidR="00E77060" w:rsidRPr="003F3B5E" w:rsidRDefault="00E77060" w:rsidP="00C84F8C">
            <w:pPr>
              <w:pStyle w:val="iBAAGStandardText"/>
            </w:pPr>
          </w:p>
        </w:tc>
      </w:tr>
      <w:tr w:rsidR="00E77060" w:rsidRPr="008B7182" w:rsidTr="001962E6">
        <w:tc>
          <w:tcPr>
            <w:tcW w:w="13507" w:type="dxa"/>
            <w:gridSpan w:val="2"/>
            <w:tcBorders>
              <w:bottom w:val="single" w:sz="4" w:space="0" w:color="000000" w:themeColor="text1"/>
            </w:tcBorders>
            <w:shd w:val="clear" w:color="auto" w:fill="31849B"/>
          </w:tcPr>
          <w:p w:rsidR="00E77060" w:rsidRPr="008B7182" w:rsidRDefault="00E77060" w:rsidP="00C84F8C">
            <w:pPr>
              <w:pStyle w:val="iBAAGTableHeader"/>
            </w:pPr>
            <w:r w:rsidRPr="00355D8E">
              <w:t>About Your Benefits</w:t>
            </w:r>
          </w:p>
        </w:tc>
      </w:tr>
      <w:tr w:rsidR="00E77060" w:rsidRPr="008B7182" w:rsidTr="001962E6">
        <w:tc>
          <w:tcPr>
            <w:tcW w:w="3517" w:type="dxa"/>
            <w:shd w:val="clear" w:color="auto" w:fill="FFFFFF" w:themeFill="background1"/>
          </w:tcPr>
          <w:p w:rsidR="00E77060" w:rsidRDefault="00E77060" w:rsidP="00C84F8C">
            <w:pPr>
              <w:pStyle w:val="iBAAGSituationBoxName"/>
            </w:pPr>
            <w:bookmarkStart w:id="118" w:name="Retiree_Reimbursement_Account_RRA"/>
            <w:r>
              <w:t>Retiree Reimbursement Account (RRA)</w:t>
            </w:r>
            <w:bookmarkEnd w:id="118"/>
          </w:p>
          <w:p w:rsidR="00E77060" w:rsidRDefault="00E77060" w:rsidP="00C84F8C">
            <w:pPr>
              <w:pStyle w:val="iBAAGStandardText"/>
            </w:pPr>
          </w:p>
          <w:p w:rsidR="00E77060" w:rsidRPr="008B7182" w:rsidRDefault="00E77060" w:rsidP="00C84F8C">
            <w:pPr>
              <w:pStyle w:val="InstructionalText"/>
            </w:pPr>
          </w:p>
        </w:tc>
        <w:tc>
          <w:tcPr>
            <w:tcW w:w="9990" w:type="dxa"/>
            <w:shd w:val="clear" w:color="auto" w:fill="FFFFFF" w:themeFill="background1"/>
          </w:tcPr>
          <w:p w:rsidR="00E77060" w:rsidRDefault="00E77060" w:rsidP="00C84F8C">
            <w:pPr>
              <w:pStyle w:val="iBAAGStandardText"/>
            </w:pPr>
            <w:r>
              <w:t>Not Applicable</w:t>
            </w:r>
          </w:p>
          <w:p w:rsidR="00E77060" w:rsidRDefault="00E77060" w:rsidP="00C84F8C">
            <w:pPr>
              <w:pStyle w:val="iBAAGStandardText"/>
            </w:pPr>
          </w:p>
          <w:p w:rsidR="00E77060" w:rsidRPr="008B7182" w:rsidRDefault="00E77060" w:rsidP="00C84F8C">
            <w:pPr>
              <w:pStyle w:val="iBAAGStandardText"/>
            </w:pPr>
          </w:p>
        </w:tc>
      </w:tr>
      <w:tr w:rsidR="00E77060" w:rsidRPr="003F3B5E" w:rsidTr="001962E6">
        <w:tc>
          <w:tcPr>
            <w:tcW w:w="13507" w:type="dxa"/>
            <w:gridSpan w:val="2"/>
            <w:tcBorders>
              <w:bottom w:val="single" w:sz="4" w:space="0" w:color="000000" w:themeColor="text1"/>
            </w:tcBorders>
            <w:shd w:val="clear" w:color="auto" w:fill="31849B"/>
          </w:tcPr>
          <w:p w:rsidR="00E77060" w:rsidRPr="005D6C49" w:rsidRDefault="00E77060" w:rsidP="00C84F8C">
            <w:pPr>
              <w:pStyle w:val="iBAAGTableHeader"/>
            </w:pPr>
            <w:r w:rsidRPr="00355D8E">
              <w:t>About Your Benefits</w:t>
            </w:r>
          </w:p>
        </w:tc>
      </w:tr>
      <w:tr w:rsidR="00E77060" w:rsidRPr="003F3B5E" w:rsidTr="001962E6">
        <w:tc>
          <w:tcPr>
            <w:tcW w:w="3517" w:type="dxa"/>
            <w:shd w:val="clear" w:color="auto" w:fill="FFFFFF" w:themeFill="background1"/>
          </w:tcPr>
          <w:p w:rsidR="00E77060" w:rsidRDefault="00E77060" w:rsidP="00C84F8C">
            <w:pPr>
              <w:pStyle w:val="iBAAGSituationBoxName"/>
            </w:pPr>
            <w:bookmarkStart w:id="119" w:name="SimplyEngaged_Wellness_Incentive_Program"/>
            <w:proofErr w:type="spellStart"/>
            <w:r>
              <w:t>SimplyEngaged</w:t>
            </w:r>
            <w:proofErr w:type="spellEnd"/>
            <w:r>
              <w:t xml:space="preserve"> Wellness Incentive Program</w:t>
            </w:r>
            <w:bookmarkEnd w:id="119"/>
          </w:p>
          <w:p w:rsidR="00E77060" w:rsidRDefault="00E77060" w:rsidP="00C84F8C"/>
          <w:p w:rsidR="00E77060" w:rsidRDefault="00E77060" w:rsidP="00C84F8C">
            <w:pPr>
              <w:rPr>
                <w:rStyle w:val="iBAAGStandardTextChar"/>
              </w:rPr>
            </w:pPr>
            <w:r>
              <w:rPr>
                <w:rStyle w:val="iBAAGStandardTextBoldChar"/>
              </w:rPr>
              <w:lastRenderedPageBreak/>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rsidR="00E77060" w:rsidRDefault="00E77060" w:rsidP="00C84F8C">
            <w:pPr>
              <w:pStyle w:val="InstructionalText"/>
            </w:pPr>
          </w:p>
        </w:tc>
        <w:tc>
          <w:tcPr>
            <w:tcW w:w="9990" w:type="dxa"/>
            <w:shd w:val="clear" w:color="auto" w:fill="FFFFFF" w:themeFill="background1"/>
          </w:tcPr>
          <w:p w:rsidR="00E77060" w:rsidRDefault="00E77060" w:rsidP="00C84F8C">
            <w:pPr>
              <w:pStyle w:val="iBAAGStandardText"/>
            </w:pPr>
            <w:proofErr w:type="spellStart"/>
            <w:r>
              <w:lastRenderedPageBreak/>
              <w:t>SimplyEngaged</w:t>
            </w:r>
            <w:proofErr w:type="spellEnd"/>
            <w:r>
              <w:t xml:space="preserve"> provides:</w:t>
            </w:r>
          </w:p>
          <w:p w:rsidR="00E77060" w:rsidRDefault="00E77060" w:rsidP="00E77060">
            <w:pPr>
              <w:pStyle w:val="iBAAGLevel1Bullets"/>
              <w:tabs>
                <w:tab w:val="left" w:pos="720"/>
              </w:tabs>
            </w:pPr>
            <w:r>
              <w:t>Support towards positive well-being</w:t>
            </w:r>
          </w:p>
          <w:p w:rsidR="00E77060" w:rsidRDefault="00E77060" w:rsidP="00E77060">
            <w:pPr>
              <w:pStyle w:val="iBAAGLevel1Bullets"/>
              <w:tabs>
                <w:tab w:val="left" w:pos="720"/>
              </w:tabs>
            </w:pPr>
            <w:r>
              <w:t>Rewards when you participate in select wellness activities</w:t>
            </w:r>
          </w:p>
          <w:p w:rsidR="00E77060" w:rsidRDefault="00E77060" w:rsidP="00C84F8C">
            <w:pPr>
              <w:pStyle w:val="iBAAGStandardText"/>
            </w:pPr>
          </w:p>
          <w:p w:rsidR="00E77060" w:rsidRDefault="00E77060" w:rsidP="00C84F8C">
            <w:pPr>
              <w:pStyle w:val="iBAAGStandardTextBold"/>
            </w:pPr>
            <w:r>
              <w:lastRenderedPageBreak/>
              <w:t>Where can I get more information?</w:t>
            </w:r>
          </w:p>
          <w:p w:rsidR="00E77060" w:rsidRPr="005E60C7" w:rsidRDefault="00E77060" w:rsidP="00C84F8C">
            <w:pPr>
              <w:pStyle w:val="iBAAGLevel1Bullets"/>
              <w:rPr>
                <w:rStyle w:val="Hyperlinks"/>
                <w:b w:val="0"/>
                <w:color w:val="000000" w:themeColor="text1"/>
                <w:u w:val="none"/>
              </w:rPr>
            </w:pPr>
            <w:r w:rsidRPr="005E60C7">
              <w:t xml:space="preserve">To register or check the status of your rewards, </w:t>
            </w:r>
            <w:r>
              <w:t xml:space="preserve">go to </w:t>
            </w:r>
            <w:hyperlink r:id="rId93" w:history="1">
              <w:r>
                <w:rPr>
                  <w:rStyle w:val="Hyperlinks"/>
                </w:rPr>
                <w:t>myuhc.com</w:t>
              </w:r>
            </w:hyperlink>
          </w:p>
          <w:p w:rsidR="00E77060" w:rsidRDefault="00E77060" w:rsidP="00E77060">
            <w:pPr>
              <w:pStyle w:val="iBAAGLevel2Bullets"/>
              <w:tabs>
                <w:tab w:val="left" w:pos="720"/>
              </w:tabs>
            </w:pPr>
            <w:r>
              <w:t xml:space="preserve">Select </w:t>
            </w:r>
            <w:r>
              <w:rPr>
                <w:rStyle w:val="iBAAGStandardTextBoldChar"/>
              </w:rPr>
              <w:t>Health Resources</w:t>
            </w:r>
            <w:r>
              <w:t xml:space="preserve"> </w:t>
            </w:r>
          </w:p>
          <w:p w:rsidR="00E77060" w:rsidRDefault="00E77060" w:rsidP="00E77060">
            <w:pPr>
              <w:pStyle w:val="iBAAGLevel2Bullets"/>
              <w:tabs>
                <w:tab w:val="left" w:pos="720"/>
              </w:tabs>
            </w:pPr>
            <w:r>
              <w:t xml:space="preserve">Select </w:t>
            </w:r>
            <w:r>
              <w:rPr>
                <w:rStyle w:val="iBAAGStandardTextBoldChar"/>
              </w:rPr>
              <w:t>Rally</w:t>
            </w:r>
            <w:r>
              <w:t xml:space="preserve"> to view program details</w:t>
            </w:r>
          </w:p>
          <w:p w:rsidR="00E77060" w:rsidRDefault="00E77060" w:rsidP="00E77060">
            <w:pPr>
              <w:pStyle w:val="iBAAGLevel1Bullets"/>
              <w:tabs>
                <w:tab w:val="left" w:pos="720"/>
              </w:tabs>
            </w:pPr>
            <w:r>
              <w:rPr>
                <w:rStyle w:val="iBAAGStandardTextChar"/>
              </w:rPr>
              <w:t xml:space="preserve">For questions about the status of </w:t>
            </w:r>
            <w:proofErr w:type="spellStart"/>
            <w:r>
              <w:rPr>
                <w:rStyle w:val="iBAAGStandardTextChar"/>
              </w:rPr>
              <w:t>SimplyEngaged</w:t>
            </w:r>
            <w:proofErr w:type="spellEnd"/>
            <w:r>
              <w:rPr>
                <w:rStyle w:val="iBAAGStandardTextChar"/>
              </w:rPr>
              <w:t xml:space="preserve">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rsidR="00E77060" w:rsidRDefault="00E77060" w:rsidP="00E77060">
            <w:pPr>
              <w:pStyle w:val="iBAAGLevel1Bullets"/>
              <w:tabs>
                <w:tab w:val="left" w:pos="720"/>
              </w:tabs>
              <w:rPr>
                <w:b/>
              </w:rPr>
            </w:pPr>
            <w:r>
              <w:rPr>
                <w:rStyle w:val="iBAAGStandardTextChar"/>
              </w:rPr>
              <w:t xml:space="preserve">For questions about the </w:t>
            </w:r>
            <w:proofErr w:type="spellStart"/>
            <w:r>
              <w:rPr>
                <w:rStyle w:val="iBAAGStandardTextChar"/>
              </w:rPr>
              <w:t>SimplyEngaged</w:t>
            </w:r>
            <w:proofErr w:type="spellEnd"/>
            <w:r>
              <w:rPr>
                <w:rStyle w:val="iBAAGStandardTextChar"/>
              </w:rPr>
              <w:t xml:space="preserve">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rsidR="00E77060" w:rsidRDefault="00E77060" w:rsidP="00C84F8C">
            <w:pPr>
              <w:pStyle w:val="iBAAGStandardText"/>
            </w:pPr>
          </w:p>
          <w:p w:rsidR="00E77060" w:rsidRDefault="00E77060" w:rsidP="00C84F8C">
            <w:pPr>
              <w:pStyle w:val="iBAAGStandardText"/>
            </w:pPr>
          </w:p>
        </w:tc>
      </w:tr>
      <w:tr w:rsidR="00E77060" w:rsidRPr="003F3B5E" w:rsidTr="001962E6">
        <w:tc>
          <w:tcPr>
            <w:tcW w:w="13507" w:type="dxa"/>
            <w:gridSpan w:val="2"/>
            <w:tcBorders>
              <w:bottom w:val="single" w:sz="4" w:space="0" w:color="000000" w:themeColor="text1"/>
            </w:tcBorders>
            <w:shd w:val="clear" w:color="auto" w:fill="31849B"/>
          </w:tcPr>
          <w:p w:rsidR="00E77060" w:rsidRPr="003F3B5E" w:rsidRDefault="00E77060" w:rsidP="00C84F8C">
            <w:pPr>
              <w:pStyle w:val="iBAAGTableHeader"/>
            </w:pPr>
            <w:r>
              <w:lastRenderedPageBreak/>
              <w:t>About Your Benefits</w:t>
            </w:r>
          </w:p>
        </w:tc>
      </w:tr>
      <w:tr w:rsidR="00E77060" w:rsidRPr="003F3B5E" w:rsidTr="001962E6">
        <w:tc>
          <w:tcPr>
            <w:tcW w:w="3517" w:type="dxa"/>
            <w:shd w:val="clear" w:color="auto" w:fill="FFFFFF" w:themeFill="background1"/>
          </w:tcPr>
          <w:p w:rsidR="00E77060" w:rsidRDefault="00E77060" w:rsidP="00C84F8C">
            <w:pPr>
              <w:pStyle w:val="iBAAGSituationBoxName"/>
            </w:pPr>
            <w:bookmarkStart w:id="120" w:name="UnitedHealthcare_Motion"/>
            <w:r>
              <w:t>UnitedHealthcare Motion</w:t>
            </w:r>
            <w:bookmarkEnd w:id="120"/>
            <w:r>
              <w:t xml:space="preserve"> </w:t>
            </w:r>
          </w:p>
          <w:p w:rsidR="00E77060" w:rsidRPr="004F29C3" w:rsidRDefault="00E77060" w:rsidP="00C84F8C"/>
          <w:p w:rsidR="00E77060" w:rsidRPr="004F29C3" w:rsidRDefault="00E77060" w:rsidP="00C84F8C"/>
          <w:p w:rsidR="00E77060" w:rsidRPr="004F29C3" w:rsidRDefault="00E77060" w:rsidP="00C84F8C">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E77060" w:rsidRPr="003F3B5E" w:rsidRDefault="00E77060" w:rsidP="00C84F8C">
            <w:pPr>
              <w:pStyle w:val="iBAAGStandardText"/>
            </w:pPr>
          </w:p>
        </w:tc>
        <w:tc>
          <w:tcPr>
            <w:tcW w:w="9990" w:type="dxa"/>
            <w:shd w:val="clear" w:color="auto" w:fill="FFFFFF" w:themeFill="background1"/>
          </w:tcPr>
          <w:p w:rsidR="00E77060" w:rsidRDefault="00E77060" w:rsidP="00C84F8C">
            <w:pPr>
              <w:pStyle w:val="iBAAGStandardText"/>
            </w:pPr>
            <w:r>
              <w:t>Not Applicable</w:t>
            </w:r>
          </w:p>
          <w:p w:rsidR="00E77060" w:rsidRDefault="00E77060" w:rsidP="00C84F8C">
            <w:pPr>
              <w:pStyle w:val="iBAAGStandardText"/>
            </w:pPr>
          </w:p>
          <w:p w:rsidR="00E77060" w:rsidRPr="003F3B5E" w:rsidRDefault="00E77060" w:rsidP="00C84F8C">
            <w:pPr>
              <w:pStyle w:val="iBAAGStandardText"/>
            </w:pPr>
          </w:p>
        </w:tc>
      </w:tr>
      <w:tr w:rsidR="00E77060" w:rsidRPr="005851CD" w:rsidTr="001962E6">
        <w:tc>
          <w:tcPr>
            <w:tcW w:w="13507" w:type="dxa"/>
            <w:gridSpan w:val="2"/>
            <w:tcBorders>
              <w:bottom w:val="single" w:sz="4" w:space="0" w:color="000000" w:themeColor="text1"/>
            </w:tcBorders>
            <w:shd w:val="clear" w:color="auto" w:fill="31849B"/>
          </w:tcPr>
          <w:p w:rsidR="00E77060" w:rsidRPr="005851CD" w:rsidRDefault="00E77060" w:rsidP="00C84F8C">
            <w:pPr>
              <w:pStyle w:val="iBAAGTableHeader"/>
            </w:pPr>
            <w:r w:rsidRPr="00355D8E">
              <w:t>About Your Benefits</w:t>
            </w:r>
          </w:p>
        </w:tc>
      </w:tr>
      <w:tr w:rsidR="00E77060" w:rsidRPr="005851CD" w:rsidTr="001962E6">
        <w:tc>
          <w:tcPr>
            <w:tcW w:w="3517" w:type="dxa"/>
            <w:shd w:val="clear" w:color="auto" w:fill="FFFFFF" w:themeFill="background1"/>
          </w:tcPr>
          <w:p w:rsidR="00E77060" w:rsidRDefault="00E77060" w:rsidP="00C84F8C">
            <w:pPr>
              <w:pStyle w:val="iBAAGSituationBoxName"/>
            </w:pPr>
            <w:bookmarkStart w:id="121" w:name="Vision_Vendor"/>
            <w:r>
              <w:t>Vision Vendor</w:t>
            </w:r>
            <w:bookmarkEnd w:id="121"/>
          </w:p>
          <w:p w:rsidR="00E77060" w:rsidRDefault="00E77060" w:rsidP="00C84F8C">
            <w:pPr>
              <w:pStyle w:val="iBAAGStandardText"/>
            </w:pPr>
          </w:p>
          <w:p w:rsidR="00E77060" w:rsidRDefault="00E77060" w:rsidP="00C84F8C">
            <w:pPr>
              <w:pStyle w:val="InstructionalText"/>
            </w:pPr>
          </w:p>
        </w:tc>
        <w:tc>
          <w:tcPr>
            <w:tcW w:w="9990" w:type="dxa"/>
            <w:shd w:val="clear" w:color="auto" w:fill="FFFFFF" w:themeFill="background1"/>
          </w:tcPr>
          <w:p w:rsidR="00E77060" w:rsidRDefault="00E77060" w:rsidP="00C84F8C">
            <w:pPr>
              <w:pStyle w:val="iBAAGStandardText"/>
            </w:pPr>
          </w:p>
          <w:p w:rsidR="00E77060" w:rsidRDefault="00E77060" w:rsidP="00C84F8C">
            <w:pPr>
              <w:pStyle w:val="iBAAGStandardText"/>
            </w:pPr>
            <w:r>
              <w:t xml:space="preserve">Administered by: </w:t>
            </w:r>
            <w:r>
              <w:rPr>
                <w:rStyle w:val="iBAAGStandardTextBoldChar"/>
              </w:rPr>
              <w:t>UnitedHealthcare Vision</w:t>
            </w:r>
          </w:p>
          <w:p w:rsidR="00E77060" w:rsidRDefault="00E77060" w:rsidP="00C84F8C">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E77060" w:rsidRDefault="00E77060" w:rsidP="00C84F8C">
            <w:pPr>
              <w:pStyle w:val="iBAAGStandardText"/>
            </w:pPr>
          </w:p>
          <w:p w:rsidR="00E77060" w:rsidRDefault="00E77060" w:rsidP="00C84F8C">
            <w:pPr>
              <w:pStyle w:val="iBAAGStandardText"/>
            </w:pPr>
          </w:p>
          <w:p w:rsidR="00E77060" w:rsidRDefault="00E77060">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C84F8C">
        <w:tc>
          <w:tcPr>
            <w:tcW w:w="13507" w:type="dxa"/>
            <w:gridSpan w:val="2"/>
            <w:shd w:val="clear" w:color="auto" w:fill="DAEEF3"/>
          </w:tcPr>
          <w:p w:rsidR="00E77060" w:rsidRPr="00B41EB2" w:rsidRDefault="00E77060" w:rsidP="00C84F8C">
            <w:pPr>
              <w:pStyle w:val="iBAAGMajorSectionHeader"/>
            </w:pPr>
            <w:r>
              <w:t>CSR View</w:t>
            </w:r>
          </w:p>
        </w:tc>
      </w:tr>
      <w:tr w:rsidR="00E77060" w:rsidRPr="00F04347" w:rsidTr="00C84F8C">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C84F8C">
            <w:pPr>
              <w:pStyle w:val="iBAAGTableHeader"/>
            </w:pPr>
            <w:r w:rsidRPr="00C34120">
              <w:t>Plan Information</w:t>
            </w:r>
          </w:p>
        </w:tc>
      </w:tr>
      <w:tr w:rsidR="00E77060" w:rsidRPr="00F04347" w:rsidTr="00C84F8C">
        <w:tblPrEx>
          <w:shd w:val="clear" w:color="auto" w:fill="auto"/>
        </w:tblPrEx>
        <w:tc>
          <w:tcPr>
            <w:tcW w:w="3517" w:type="dxa"/>
            <w:shd w:val="clear" w:color="auto" w:fill="F2DBDB"/>
          </w:tcPr>
          <w:p w:rsidR="00E77060" w:rsidRPr="00F04347" w:rsidRDefault="00E77060" w:rsidP="00C84F8C">
            <w:pPr>
              <w:pStyle w:val="iBAAGSituationBoxName"/>
            </w:pPr>
            <w:bookmarkStart w:id="122" w:name="Cant_Find_What_You_Are_Looking_For"/>
            <w:r w:rsidRPr="00C34120">
              <w:t>Can’t Find What You Are Looking For?</w:t>
            </w:r>
            <w:bookmarkEnd w:id="122"/>
          </w:p>
        </w:tc>
        <w:tc>
          <w:tcPr>
            <w:tcW w:w="9990" w:type="dxa"/>
            <w:shd w:val="clear" w:color="auto" w:fill="F2DBDB"/>
          </w:tcPr>
          <w:p w:rsidR="00E77060" w:rsidRPr="00FA726A" w:rsidRDefault="00E77060" w:rsidP="00C84F8C">
            <w:pPr>
              <w:pStyle w:val="iBAAGStandardText"/>
            </w:pPr>
            <w:r w:rsidRPr="00C34120">
              <w:t xml:space="preserve">Please visit the link below for additional information of certain benefits. </w:t>
            </w:r>
          </w:p>
          <w:p w:rsidR="00E77060" w:rsidRPr="00FA726A" w:rsidRDefault="00BD511F" w:rsidP="00C84F8C">
            <w:pPr>
              <w:rPr>
                <w:rStyle w:val="Hyperlinks"/>
              </w:rPr>
            </w:pPr>
            <w:hyperlink r:id="rId94"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E77060" w:rsidRPr="00CC5F62" w:rsidRDefault="00E77060" w:rsidP="00E77060"/>
    <w:p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5"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004548">
        <w:tc>
          <w:tcPr>
            <w:tcW w:w="13507" w:type="dxa"/>
            <w:gridSpan w:val="4"/>
            <w:shd w:val="clear" w:color="auto" w:fill="DAEEF3"/>
          </w:tcPr>
          <w:p w:rsidR="00E77060" w:rsidRPr="003F3B5E" w:rsidRDefault="00E77060" w:rsidP="00C84F8C">
            <w:pPr>
              <w:pStyle w:val="iBAAGMajorSectionHeader"/>
            </w:pPr>
            <w:bookmarkStart w:id="123" w:name="Mental_and_Nervous"/>
            <w:r w:rsidRPr="00C34120">
              <w:rPr>
                <w:rFonts w:cs="Arial"/>
                <w:color w:val="0000FF"/>
              </w:rPr>
              <w:t>M</w:t>
            </w:r>
            <w:r>
              <w:rPr>
                <w:rFonts w:cs="Arial"/>
                <w:color w:val="0000FF"/>
              </w:rPr>
              <w:t>ental Health</w:t>
            </w:r>
            <w:bookmarkEnd w:id="123"/>
          </w:p>
        </w:tc>
      </w:tr>
      <w:tr w:rsidR="00E77060" w:rsidRPr="00556C7E" w:rsidTr="00004548">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004548">
        <w:tblPrEx>
          <w:shd w:val="clear" w:color="auto" w:fill="auto"/>
        </w:tblPrEx>
        <w:tc>
          <w:tcPr>
            <w:tcW w:w="3517" w:type="dxa"/>
            <w:shd w:val="clear" w:color="auto" w:fill="FFFFFF" w:themeFill="background1"/>
          </w:tcPr>
          <w:p w:rsidR="00E77060" w:rsidRDefault="00E77060" w:rsidP="00C84F8C">
            <w:pPr>
              <w:pStyle w:val="iBAAGSituationBoxName"/>
            </w:pPr>
            <w:bookmarkStart w:id="124" w:name="Mental_Health_Vendor"/>
            <w:r>
              <w:t>Mental Health Vendor</w:t>
            </w:r>
            <w:bookmarkEnd w:id="124"/>
          </w:p>
          <w:p w:rsidR="00E77060" w:rsidRPr="00A61F39"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sidRPr="00556C7E">
              <w:rPr>
                <w:rStyle w:val="iBAAGStandardTextBoldChar"/>
              </w:rPr>
              <w:t>United Behavioral Health – Health Plan Division</w:t>
            </w:r>
          </w:p>
          <w:p w:rsidR="00E77060" w:rsidRDefault="00E77060" w:rsidP="00C84F8C">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C84F8C">
            <w:pPr>
              <w:pStyle w:val="iBAAGStandardText"/>
            </w:pPr>
          </w:p>
        </w:tc>
      </w:tr>
      <w:tr w:rsidR="00E77060" w:rsidRPr="00244660" w:rsidTr="00004548">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Limits &amp; Exceptions</w:t>
            </w:r>
          </w:p>
        </w:tc>
      </w:tr>
      <w:tr w:rsidR="00E77060" w:rsidRPr="00244660" w:rsidTr="00004548">
        <w:tblPrEx>
          <w:shd w:val="clear" w:color="auto" w:fill="auto"/>
        </w:tblPrEx>
        <w:tc>
          <w:tcPr>
            <w:tcW w:w="3517" w:type="dxa"/>
            <w:shd w:val="clear" w:color="auto" w:fill="FFFFFF" w:themeFill="background1"/>
          </w:tcPr>
          <w:p w:rsidR="00E77060" w:rsidRPr="00F641DB" w:rsidRDefault="00E77060" w:rsidP="00C84F8C">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lastRenderedPageBreak/>
              <w:t>What are mental health services?</w:t>
            </w:r>
            <w:r w:rsidRPr="00F641DB">
              <w:t xml:space="preserve"> Treatment for 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 xml:space="preserve">Evaluation, treatment </w:t>
            </w:r>
            <w:r w:rsidRPr="00F641DB">
              <w:lastRenderedPageBreak/>
              <w:t>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Impairment in daily functioning</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t xml:space="preserve">View the </w:t>
            </w:r>
            <w:hyperlink r:id="rId96"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326C33" w:rsidP="00C84F8C">
            <w:pPr>
              <w:pStyle w:val="iBAAGStandardText"/>
            </w:pPr>
            <w:r>
              <w:rPr>
                <w:rStyle w:val="iBAAGStandardTextBoldChar"/>
              </w:rPr>
              <w:t>20%</w:t>
            </w:r>
            <w:r w:rsidR="00E77060" w:rsidRPr="00EC3BE9">
              <w:t xml:space="preserve"> co-insurance</w:t>
            </w:r>
            <w:r w:rsidRPr="00326C33">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E77060" w:rsidP="00C84F8C">
            <w:r w:rsidRPr="00F641DB">
              <w:rPr>
                <w:rStyle w:val="iBAAGStandardTextBoldChar"/>
              </w:rPr>
              <w:t>$</w:t>
            </w:r>
            <w:r w:rsidR="00326C33">
              <w:rPr>
                <w:rStyle w:val="iBAAGStandardTextBoldChar"/>
              </w:rPr>
              <w:t>15</w:t>
            </w:r>
            <w:r w:rsidRPr="00F641DB">
              <w:t xml:space="preserve"> co-pay per visit</w:t>
            </w:r>
            <w:r w:rsidR="00326C33" w:rsidRPr="00326C33">
              <w:rPr>
                <w:rStyle w:val="InstructionalTextChar"/>
                <w:b w:val="0"/>
                <w:color w:val="000000"/>
              </w:rPr>
              <w:t xml:space="preserve">. The </w:t>
            </w:r>
            <w:r w:rsidR="00326C33" w:rsidRPr="00326C33">
              <w:rPr>
                <w:rStyle w:val="InstructionalTextChar"/>
                <w:b w:val="0"/>
                <w:color w:val="000000"/>
              </w:rPr>
              <w:lastRenderedPageBreak/>
              <w:t>annual deductible does not apply.</w:t>
            </w:r>
          </w:p>
          <w:p w:rsidR="00E77060" w:rsidRPr="00F641DB" w:rsidRDefault="00E77060" w:rsidP="00C84F8C">
            <w:pPr>
              <w:pStyle w:val="iBAAGStandardText"/>
            </w:pP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326C33" w:rsidP="00C84F8C">
            <w:pPr>
              <w:pStyle w:val="iBAAGStandardText"/>
            </w:pPr>
            <w:r>
              <w:rPr>
                <w:rStyle w:val="iBAAGStandardTextBoldChar"/>
              </w:rPr>
              <w:t>20%</w:t>
            </w:r>
            <w:r w:rsidR="00E77060" w:rsidRPr="00F641DB">
              <w:t xml:space="preserve"> co-insurance</w:t>
            </w:r>
            <w:r w:rsidRPr="00326C33">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 xml:space="preserve">Transcranial magnetic </w:t>
            </w:r>
            <w:r w:rsidRPr="00A04653">
              <w:lastRenderedPageBreak/>
              <w:t>stimulation;</w:t>
            </w:r>
            <w:r w:rsidRPr="00EF5362">
              <w:t xml:space="preserve"> </w:t>
            </w:r>
          </w:p>
          <w:p w:rsidR="00E77060" w:rsidRPr="00EF5362" w:rsidRDefault="00E77060" w:rsidP="00C84F8C">
            <w:pPr>
              <w:pStyle w:val="iBAAGLevel1Bullets"/>
            </w:pPr>
            <w:r w:rsidRPr="00EF5362">
              <w:t>Intensive behavioral 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326C33" w:rsidP="00C84F8C">
            <w:pPr>
              <w:pStyle w:val="iBAAGStandardText"/>
            </w:pPr>
            <w:r>
              <w:rPr>
                <w:rStyle w:val="iBAAGStandardTextBoldChar"/>
              </w:rPr>
              <w:t>50%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Pr="00F641DB" w:rsidRDefault="00326C33" w:rsidP="00C84F8C">
            <w:pPr>
              <w:pStyle w:val="iBAAGStandardText"/>
            </w:pPr>
            <w:r>
              <w:rPr>
                <w:rStyle w:val="iBAAGStandardTextBoldChar"/>
              </w:rPr>
              <w:t>50%</w:t>
            </w:r>
            <w:r w:rsidR="00E77060" w:rsidRPr="00F641DB">
              <w:t xml:space="preserve"> co-insurance, after </w:t>
            </w:r>
            <w:r w:rsidR="00E77060" w:rsidRPr="00F641DB">
              <w:lastRenderedPageBreak/>
              <w:t>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326C33" w:rsidP="00C84F8C">
            <w:pPr>
              <w:pStyle w:val="iBAAGStandardText"/>
            </w:pPr>
            <w:r>
              <w:rPr>
                <w:rStyle w:val="iBAAGStandardTextBoldChar"/>
              </w:rPr>
              <w:t>50%</w:t>
            </w:r>
            <w:r w:rsidR="00E77060" w:rsidRPr="00F641DB">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t>Before the following services are received:</w:t>
            </w:r>
          </w:p>
          <w:p w:rsidR="00E77060" w:rsidRPr="00A04653" w:rsidRDefault="00E77060" w:rsidP="00C84F8C">
            <w:pPr>
              <w:pStyle w:val="iBAAGLevel1Bullets"/>
            </w:pPr>
            <w:r w:rsidRPr="00A04653">
              <w:t>5 business days 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w:t>
            </w:r>
            <w:r w:rsidRPr="00EF5362">
              <w:lastRenderedPageBreak/>
              <w:t xml:space="preserve">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F535A5" w:rsidRDefault="00E77060" w:rsidP="00C84F8C">
            <w:pPr>
              <w:pStyle w:val="iBAAGLevel1Bullets"/>
            </w:pPr>
            <w:r w:rsidRPr="00EF5362">
              <w:t>Extended visits</w:t>
            </w:r>
          </w:p>
          <w:p w:rsidR="00E77060" w:rsidRPr="00EF5362" w:rsidRDefault="00E77060" w:rsidP="00C84F8C">
            <w:pPr>
              <w:pStyle w:val="iBAAGLevel1Bullets"/>
            </w:pPr>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77060" w:rsidRPr="00F641DB" w:rsidRDefault="00E77060" w:rsidP="00C84F8C">
            <w:pPr>
              <w:pStyle w:val="iBAAGStandardText"/>
            </w:pPr>
          </w:p>
          <w:p w:rsidR="00E77060" w:rsidRPr="00D92E8C" w:rsidRDefault="00E77060" w:rsidP="00C84F8C">
            <w:pPr>
              <w:pStyle w:val="iBAAGStandardText"/>
              <w:rPr>
                <w:rStyle w:val="iBAAGStandardTextBoldChar"/>
              </w:rPr>
            </w:pPr>
          </w:p>
        </w:tc>
        <w:tc>
          <w:tcPr>
            <w:tcW w:w="3330" w:type="dxa"/>
            <w:shd w:val="clear" w:color="auto" w:fill="FFFFFF" w:themeFill="background1"/>
          </w:tcPr>
          <w:p w:rsidR="00E77060" w:rsidRPr="00F641DB" w:rsidRDefault="00E77060" w:rsidP="00C84F8C">
            <w:pPr>
              <w:pStyle w:val="iBAAGStandardText"/>
            </w:pPr>
            <w:r w:rsidRPr="00F641DB">
              <w:lastRenderedPageBreak/>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lastRenderedPageBreak/>
              <w:t>Diagnosis not in the current edition of the 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p w:rsidR="00E77060" w:rsidRPr="007A7DF5" w:rsidRDefault="00E77060" w:rsidP="00E77060">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7"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004548">
        <w:tc>
          <w:tcPr>
            <w:tcW w:w="13507" w:type="dxa"/>
            <w:gridSpan w:val="4"/>
            <w:shd w:val="clear" w:color="auto" w:fill="DAEEF3"/>
          </w:tcPr>
          <w:p w:rsidR="00E77060" w:rsidRPr="003F3B5E" w:rsidRDefault="00E77060" w:rsidP="00C84F8C">
            <w:pPr>
              <w:pStyle w:val="iBAAGMajorSectionHeader"/>
            </w:pPr>
            <w:bookmarkStart w:id="127" w:name="Chemical_Dependency"/>
            <w:r w:rsidRPr="00C50D8F">
              <w:rPr>
                <w:rFonts w:cs="Arial"/>
                <w:color w:val="0000FF"/>
              </w:rPr>
              <w:t>S</w:t>
            </w:r>
            <w:r>
              <w:rPr>
                <w:rFonts w:cs="Arial"/>
                <w:color w:val="0000FF"/>
              </w:rPr>
              <w:t>ubstance Use</w:t>
            </w:r>
            <w:bookmarkEnd w:id="127"/>
          </w:p>
        </w:tc>
      </w:tr>
      <w:tr w:rsidR="00E77060" w:rsidRPr="00556C7E" w:rsidTr="00004548">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004548">
        <w:tblPrEx>
          <w:shd w:val="clear" w:color="auto" w:fill="auto"/>
        </w:tblPrEx>
        <w:tc>
          <w:tcPr>
            <w:tcW w:w="3517" w:type="dxa"/>
            <w:shd w:val="clear" w:color="auto" w:fill="FFFFFF" w:themeFill="background1"/>
          </w:tcPr>
          <w:p w:rsidR="00E77060" w:rsidRDefault="00E77060" w:rsidP="00C84F8C">
            <w:pPr>
              <w:pStyle w:val="iBAAGSituationBoxName"/>
            </w:pPr>
            <w:bookmarkStart w:id="128" w:name="Substance_Related_and_Addictive_Vendor"/>
            <w:r>
              <w:t>Substance - Related and Addictive Disorder Vendor</w:t>
            </w:r>
          </w:p>
          <w:bookmarkEnd w:id="128"/>
          <w:p w:rsidR="00E77060" w:rsidRPr="004B5FED"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Pr>
                <w:rStyle w:val="iBAAGStandardTextBoldChar"/>
              </w:rPr>
              <w:t>United Behavioral Health – Health Plan Division</w:t>
            </w:r>
          </w:p>
          <w:p w:rsidR="00E77060" w:rsidRDefault="00E77060" w:rsidP="00C84F8C">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C84F8C">
            <w:pPr>
              <w:pStyle w:val="iBAAGStandardText"/>
            </w:pPr>
          </w:p>
        </w:tc>
      </w:tr>
      <w:tr w:rsidR="00E77060" w:rsidRPr="00244660" w:rsidTr="00004548">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Limits &amp; Exceptions</w:t>
            </w:r>
          </w:p>
        </w:tc>
      </w:tr>
      <w:tr w:rsidR="00E77060" w:rsidRPr="00244660" w:rsidTr="00004548">
        <w:tblPrEx>
          <w:shd w:val="clear" w:color="auto" w:fill="auto"/>
        </w:tblPrEx>
        <w:tc>
          <w:tcPr>
            <w:tcW w:w="3517" w:type="dxa"/>
            <w:shd w:val="clear" w:color="auto" w:fill="FFFFFF" w:themeFill="background1"/>
          </w:tcPr>
          <w:p w:rsidR="00E77060" w:rsidRPr="00F641DB" w:rsidRDefault="00E77060" w:rsidP="00C84F8C">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mental health services?</w:t>
            </w:r>
            <w:r w:rsidRPr="00F641DB">
              <w:t xml:space="preserve"> Treatment for </w:t>
            </w:r>
            <w:r w:rsidRPr="00F641DB">
              <w:lastRenderedPageBreak/>
              <w:t>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 xml:space="preserve">Medication assisted </w:t>
            </w:r>
            <w:r w:rsidRPr="00F641DB">
              <w:lastRenderedPageBreak/>
              <w:t>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Impairment in daily functioning</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t xml:space="preserve">View the </w:t>
            </w:r>
            <w:hyperlink r:id="rId98"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326C33" w:rsidP="00C84F8C">
            <w:pPr>
              <w:pStyle w:val="iBAAGStandardText"/>
            </w:pPr>
            <w:r>
              <w:rPr>
                <w:rStyle w:val="iBAAGStandardTextBoldChar"/>
              </w:rPr>
              <w:t>20%</w:t>
            </w:r>
            <w:r w:rsidR="00E77060" w:rsidRPr="00EC3BE9">
              <w:t xml:space="preserve"> co-insurance</w:t>
            </w:r>
            <w:r w:rsidRPr="00326C33">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E77060" w:rsidP="00C84F8C">
            <w:r w:rsidRPr="00F641DB">
              <w:rPr>
                <w:rStyle w:val="iBAAGStandardTextBoldChar"/>
              </w:rPr>
              <w:t>$</w:t>
            </w:r>
            <w:r w:rsidR="00326C33">
              <w:rPr>
                <w:rStyle w:val="iBAAGStandardTextBoldChar"/>
              </w:rPr>
              <w:t>15</w:t>
            </w:r>
            <w:r w:rsidRPr="00F641DB">
              <w:t xml:space="preserve"> co-pay per visit</w:t>
            </w:r>
            <w:r w:rsidR="00326C33" w:rsidRPr="00326C33">
              <w:rPr>
                <w:rStyle w:val="InstructionalTextChar"/>
                <w:b w:val="0"/>
                <w:color w:val="000000"/>
              </w:rPr>
              <w:t>. The annual deductible does not apply.</w:t>
            </w:r>
          </w:p>
          <w:p w:rsidR="00E77060" w:rsidRPr="00F641DB" w:rsidRDefault="00E77060" w:rsidP="00C84F8C">
            <w:pPr>
              <w:pStyle w:val="iBAAGStandardText"/>
            </w:pP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326C33" w:rsidP="00C84F8C">
            <w:pPr>
              <w:pStyle w:val="iBAAGStandardText"/>
            </w:pPr>
            <w:r>
              <w:rPr>
                <w:rStyle w:val="iBAAGStandardTextBoldChar"/>
              </w:rPr>
              <w:t>20%</w:t>
            </w:r>
            <w:r w:rsidR="00E77060" w:rsidRPr="00F641DB">
              <w:t xml:space="preserve"> co-insurance</w:t>
            </w:r>
            <w:r w:rsidRPr="00326C33">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 xml:space="preserve">Intensive behavioral </w:t>
            </w:r>
            <w:r w:rsidRPr="00EF5362">
              <w:lastRenderedPageBreak/>
              <w:t>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326C33" w:rsidP="00C84F8C">
            <w:pPr>
              <w:pStyle w:val="iBAAGStandardText"/>
            </w:pPr>
            <w:r>
              <w:rPr>
                <w:rStyle w:val="iBAAGStandardTextBoldChar"/>
              </w:rPr>
              <w:t>50%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Default="00326C33" w:rsidP="00C84F8C">
            <w:pPr>
              <w:pStyle w:val="iBAAGStandardText"/>
            </w:pPr>
            <w:r>
              <w:rPr>
                <w:rStyle w:val="iBAAGStandardTextBoldChar"/>
              </w:rPr>
              <w:t>50%</w:t>
            </w:r>
            <w:r w:rsidR="00E77060">
              <w:t xml:space="preserve"> co-insurance,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lastRenderedPageBreak/>
              <w:t>Partial hospitalization/ Intensive outpatient treatment:</w:t>
            </w:r>
          </w:p>
          <w:p w:rsidR="00E77060" w:rsidRDefault="00326C33" w:rsidP="00C84F8C">
            <w:pPr>
              <w:pStyle w:val="iBAAGStandardText"/>
            </w:pPr>
            <w:r>
              <w:rPr>
                <w:rStyle w:val="iBAAGStandardTextBoldChar"/>
              </w:rPr>
              <w:t>50%</w:t>
            </w:r>
            <w:r w:rsidR="00E77060">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t>Before the following services are received:</w:t>
            </w:r>
          </w:p>
          <w:p w:rsidR="00E77060" w:rsidRPr="00A04653" w:rsidRDefault="00E77060" w:rsidP="00C84F8C">
            <w:pPr>
              <w:pStyle w:val="iBAAGLevel1Bullets"/>
            </w:pPr>
            <w:r w:rsidRPr="00A04653">
              <w:t>5 business days 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lastRenderedPageBreak/>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F535A5" w:rsidRDefault="00E77060" w:rsidP="00C84F8C">
            <w:pPr>
              <w:pStyle w:val="iBAAGLevel1Bullets"/>
            </w:pPr>
            <w:r w:rsidRPr="00EF5362">
              <w:t>Extended visits</w:t>
            </w:r>
          </w:p>
          <w:p w:rsidR="00E77060" w:rsidRPr="00EF5362" w:rsidRDefault="00E77060" w:rsidP="00C84F8C">
            <w:pPr>
              <w:pStyle w:val="iBAAGLevel1Bullets"/>
            </w:pPr>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pay: </w:t>
            </w:r>
          </w:p>
          <w:p w:rsidR="00004548" w:rsidRPr="00B124D5" w:rsidRDefault="00004548" w:rsidP="0000454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77060" w:rsidRPr="00F641DB" w:rsidRDefault="00E77060" w:rsidP="00C84F8C">
            <w:pPr>
              <w:pStyle w:val="iBAAGStandardText"/>
            </w:pPr>
          </w:p>
          <w:p w:rsidR="00E77060" w:rsidRPr="00D92E8C" w:rsidRDefault="00E77060" w:rsidP="00C84F8C">
            <w:pPr>
              <w:pStyle w:val="iBAAGStandardText"/>
              <w:rPr>
                <w:rStyle w:val="iBAAGStandardTextBoldChar"/>
              </w:rPr>
            </w:pPr>
          </w:p>
        </w:tc>
        <w:tc>
          <w:tcPr>
            <w:tcW w:w="3330" w:type="dxa"/>
            <w:shd w:val="clear" w:color="auto" w:fill="FFFFFF" w:themeFill="background1"/>
          </w:tcPr>
          <w:p w:rsidR="00E77060" w:rsidRPr="00F641DB" w:rsidRDefault="00E77060" w:rsidP="00C84F8C">
            <w:pPr>
              <w:pStyle w:val="iBAAGStandardText"/>
            </w:pPr>
            <w:r w:rsidRPr="00F641DB">
              <w:lastRenderedPageBreak/>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t xml:space="preserve">Diagnosis not in the current edition of the </w:t>
            </w:r>
            <w:r w:rsidRPr="001A7353">
              <w:lastRenderedPageBreak/>
              <w:t>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sectPr w:rsidR="00E77060" w:rsidRPr="006E2BEA" w:rsidSect="005B1164">
      <w:headerReference w:type="even" r:id="rId99"/>
      <w:headerReference w:type="default" r:id="rId100"/>
      <w:footerReference w:type="even" r:id="rId101"/>
      <w:footerReference w:type="default" r:id="rId102"/>
      <w:headerReference w:type="first" r:id="rId103"/>
      <w:footerReference w:type="first" r:id="rId10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511F" w:rsidRDefault="00BD511F" w:rsidP="00E77060">
      <w:r>
        <w:separator/>
      </w:r>
    </w:p>
  </w:endnote>
  <w:endnote w:type="continuationSeparator" w:id="0">
    <w:p w:rsidR="00BD511F" w:rsidRDefault="00BD511F"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511F" w:rsidRDefault="00BD511F" w:rsidP="00E77060">
      <w:r>
        <w:separator/>
      </w:r>
    </w:p>
  </w:footnote>
  <w:footnote w:type="continuationSeparator" w:id="0">
    <w:p w:rsidR="00BD511F" w:rsidRDefault="00BD511F"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04548"/>
    <w:rsid w:val="00010571"/>
    <w:rsid w:val="00012E17"/>
    <w:rsid w:val="00013BC6"/>
    <w:rsid w:val="00021851"/>
    <w:rsid w:val="00030AF8"/>
    <w:rsid w:val="00037A2F"/>
    <w:rsid w:val="000459D6"/>
    <w:rsid w:val="000502C9"/>
    <w:rsid w:val="00053B67"/>
    <w:rsid w:val="00064999"/>
    <w:rsid w:val="0008000C"/>
    <w:rsid w:val="000957B1"/>
    <w:rsid w:val="000A1321"/>
    <w:rsid w:val="000A6A1C"/>
    <w:rsid w:val="000D09D0"/>
    <w:rsid w:val="000D3D9D"/>
    <w:rsid w:val="000D4AFA"/>
    <w:rsid w:val="000E3782"/>
    <w:rsid w:val="000E5B56"/>
    <w:rsid w:val="000F7384"/>
    <w:rsid w:val="00102875"/>
    <w:rsid w:val="00102E2B"/>
    <w:rsid w:val="00103214"/>
    <w:rsid w:val="00113414"/>
    <w:rsid w:val="001166C8"/>
    <w:rsid w:val="00117446"/>
    <w:rsid w:val="0012086F"/>
    <w:rsid w:val="001267F9"/>
    <w:rsid w:val="001356D7"/>
    <w:rsid w:val="00141CC2"/>
    <w:rsid w:val="001523D4"/>
    <w:rsid w:val="0015604E"/>
    <w:rsid w:val="001639AF"/>
    <w:rsid w:val="00167CE7"/>
    <w:rsid w:val="001715E2"/>
    <w:rsid w:val="00174F63"/>
    <w:rsid w:val="001769DB"/>
    <w:rsid w:val="00176C5D"/>
    <w:rsid w:val="00192101"/>
    <w:rsid w:val="00193052"/>
    <w:rsid w:val="001962E6"/>
    <w:rsid w:val="001A2CEE"/>
    <w:rsid w:val="001A647B"/>
    <w:rsid w:val="001B6D92"/>
    <w:rsid w:val="001C503D"/>
    <w:rsid w:val="001C5A81"/>
    <w:rsid w:val="001D5DD9"/>
    <w:rsid w:val="001E1604"/>
    <w:rsid w:val="001E547B"/>
    <w:rsid w:val="001F0B6C"/>
    <w:rsid w:val="001F2926"/>
    <w:rsid w:val="001F7F34"/>
    <w:rsid w:val="00206F6D"/>
    <w:rsid w:val="00210246"/>
    <w:rsid w:val="002174BE"/>
    <w:rsid w:val="00230F43"/>
    <w:rsid w:val="00232DD7"/>
    <w:rsid w:val="002405D2"/>
    <w:rsid w:val="00242ECE"/>
    <w:rsid w:val="0025369F"/>
    <w:rsid w:val="002541E0"/>
    <w:rsid w:val="00264004"/>
    <w:rsid w:val="0026757D"/>
    <w:rsid w:val="0027553E"/>
    <w:rsid w:val="00287565"/>
    <w:rsid w:val="00287DBB"/>
    <w:rsid w:val="0029085A"/>
    <w:rsid w:val="002923B2"/>
    <w:rsid w:val="002A07A9"/>
    <w:rsid w:val="002A1D47"/>
    <w:rsid w:val="002A4FF2"/>
    <w:rsid w:val="002B20A8"/>
    <w:rsid w:val="002B56E0"/>
    <w:rsid w:val="002C6FFA"/>
    <w:rsid w:val="002D1DE9"/>
    <w:rsid w:val="002D727B"/>
    <w:rsid w:val="002E2194"/>
    <w:rsid w:val="002E79DB"/>
    <w:rsid w:val="002F0594"/>
    <w:rsid w:val="002F1002"/>
    <w:rsid w:val="002F5272"/>
    <w:rsid w:val="00307037"/>
    <w:rsid w:val="0031016B"/>
    <w:rsid w:val="00313F5D"/>
    <w:rsid w:val="00314E0F"/>
    <w:rsid w:val="00324649"/>
    <w:rsid w:val="00325411"/>
    <w:rsid w:val="00326C33"/>
    <w:rsid w:val="0032734E"/>
    <w:rsid w:val="003277E5"/>
    <w:rsid w:val="00330ADD"/>
    <w:rsid w:val="00330F6D"/>
    <w:rsid w:val="00332118"/>
    <w:rsid w:val="0033422A"/>
    <w:rsid w:val="00336E67"/>
    <w:rsid w:val="003377FE"/>
    <w:rsid w:val="003437A3"/>
    <w:rsid w:val="003455D9"/>
    <w:rsid w:val="00352101"/>
    <w:rsid w:val="003606F6"/>
    <w:rsid w:val="003612D1"/>
    <w:rsid w:val="0037096C"/>
    <w:rsid w:val="00372703"/>
    <w:rsid w:val="00387501"/>
    <w:rsid w:val="00390B45"/>
    <w:rsid w:val="0039690C"/>
    <w:rsid w:val="00397841"/>
    <w:rsid w:val="003A0AD6"/>
    <w:rsid w:val="003A2630"/>
    <w:rsid w:val="003A706E"/>
    <w:rsid w:val="003B024E"/>
    <w:rsid w:val="003B7AB5"/>
    <w:rsid w:val="003D293C"/>
    <w:rsid w:val="003E5469"/>
    <w:rsid w:val="003F2570"/>
    <w:rsid w:val="003F767C"/>
    <w:rsid w:val="003F7F32"/>
    <w:rsid w:val="00400425"/>
    <w:rsid w:val="00404936"/>
    <w:rsid w:val="00405AE0"/>
    <w:rsid w:val="00426E9A"/>
    <w:rsid w:val="004306DE"/>
    <w:rsid w:val="004320F7"/>
    <w:rsid w:val="00435C79"/>
    <w:rsid w:val="004455A0"/>
    <w:rsid w:val="00447E60"/>
    <w:rsid w:val="0045108A"/>
    <w:rsid w:val="00454945"/>
    <w:rsid w:val="00472EDD"/>
    <w:rsid w:val="00473DC6"/>
    <w:rsid w:val="004819F2"/>
    <w:rsid w:val="00490D8A"/>
    <w:rsid w:val="004946E4"/>
    <w:rsid w:val="00494FF6"/>
    <w:rsid w:val="00495932"/>
    <w:rsid w:val="00495BA3"/>
    <w:rsid w:val="004B0BBE"/>
    <w:rsid w:val="004E3D99"/>
    <w:rsid w:val="004E447D"/>
    <w:rsid w:val="004E56E2"/>
    <w:rsid w:val="004E7E6E"/>
    <w:rsid w:val="004F3013"/>
    <w:rsid w:val="004F4BA5"/>
    <w:rsid w:val="0050711C"/>
    <w:rsid w:val="005114DB"/>
    <w:rsid w:val="00512669"/>
    <w:rsid w:val="0051439A"/>
    <w:rsid w:val="005202BB"/>
    <w:rsid w:val="00531969"/>
    <w:rsid w:val="005362A1"/>
    <w:rsid w:val="00542903"/>
    <w:rsid w:val="005436A0"/>
    <w:rsid w:val="00556345"/>
    <w:rsid w:val="0056172D"/>
    <w:rsid w:val="00573B0B"/>
    <w:rsid w:val="00573C56"/>
    <w:rsid w:val="0058296A"/>
    <w:rsid w:val="00583CF2"/>
    <w:rsid w:val="005863FF"/>
    <w:rsid w:val="005A1928"/>
    <w:rsid w:val="005B1164"/>
    <w:rsid w:val="005B2627"/>
    <w:rsid w:val="005B7EA7"/>
    <w:rsid w:val="005D325C"/>
    <w:rsid w:val="005E248E"/>
    <w:rsid w:val="005E47B8"/>
    <w:rsid w:val="005E4BE4"/>
    <w:rsid w:val="005E59B2"/>
    <w:rsid w:val="00605E80"/>
    <w:rsid w:val="00610705"/>
    <w:rsid w:val="006138D6"/>
    <w:rsid w:val="00623CA1"/>
    <w:rsid w:val="00626051"/>
    <w:rsid w:val="0062783C"/>
    <w:rsid w:val="00630848"/>
    <w:rsid w:val="0064743B"/>
    <w:rsid w:val="00652FBD"/>
    <w:rsid w:val="006620CC"/>
    <w:rsid w:val="00667061"/>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F239B"/>
    <w:rsid w:val="006F66DB"/>
    <w:rsid w:val="006F72A2"/>
    <w:rsid w:val="00701B57"/>
    <w:rsid w:val="00702E16"/>
    <w:rsid w:val="00711494"/>
    <w:rsid w:val="00711DC4"/>
    <w:rsid w:val="0071298C"/>
    <w:rsid w:val="00712BDF"/>
    <w:rsid w:val="007211AB"/>
    <w:rsid w:val="007233A2"/>
    <w:rsid w:val="00741C44"/>
    <w:rsid w:val="00744DB4"/>
    <w:rsid w:val="007529B9"/>
    <w:rsid w:val="007605AA"/>
    <w:rsid w:val="00762359"/>
    <w:rsid w:val="0076345F"/>
    <w:rsid w:val="0076513A"/>
    <w:rsid w:val="007761A4"/>
    <w:rsid w:val="007774D5"/>
    <w:rsid w:val="007827D9"/>
    <w:rsid w:val="00794739"/>
    <w:rsid w:val="007968F0"/>
    <w:rsid w:val="007A04F1"/>
    <w:rsid w:val="007A05DC"/>
    <w:rsid w:val="007A1F1E"/>
    <w:rsid w:val="007A2064"/>
    <w:rsid w:val="007A5D14"/>
    <w:rsid w:val="007B3DA4"/>
    <w:rsid w:val="007B4016"/>
    <w:rsid w:val="007C1154"/>
    <w:rsid w:val="007C180D"/>
    <w:rsid w:val="007C5370"/>
    <w:rsid w:val="007D4D91"/>
    <w:rsid w:val="007E0D78"/>
    <w:rsid w:val="007E1EA7"/>
    <w:rsid w:val="007F013B"/>
    <w:rsid w:val="007F4014"/>
    <w:rsid w:val="007F4C3D"/>
    <w:rsid w:val="008202B5"/>
    <w:rsid w:val="00830FB0"/>
    <w:rsid w:val="008323B0"/>
    <w:rsid w:val="00832DB9"/>
    <w:rsid w:val="0083621B"/>
    <w:rsid w:val="00844E7E"/>
    <w:rsid w:val="0085181F"/>
    <w:rsid w:val="00853AEF"/>
    <w:rsid w:val="00855D39"/>
    <w:rsid w:val="00860C53"/>
    <w:rsid w:val="00866267"/>
    <w:rsid w:val="0087531B"/>
    <w:rsid w:val="00881ED7"/>
    <w:rsid w:val="00891F3B"/>
    <w:rsid w:val="008A5000"/>
    <w:rsid w:val="008B51F3"/>
    <w:rsid w:val="008D0459"/>
    <w:rsid w:val="008D0476"/>
    <w:rsid w:val="008D5261"/>
    <w:rsid w:val="008D712F"/>
    <w:rsid w:val="008E0889"/>
    <w:rsid w:val="00905D47"/>
    <w:rsid w:val="009061DE"/>
    <w:rsid w:val="0090682C"/>
    <w:rsid w:val="00914B67"/>
    <w:rsid w:val="00934E6A"/>
    <w:rsid w:val="00944ABA"/>
    <w:rsid w:val="009453CF"/>
    <w:rsid w:val="0094735A"/>
    <w:rsid w:val="00952DDC"/>
    <w:rsid w:val="0095417B"/>
    <w:rsid w:val="00967296"/>
    <w:rsid w:val="00967795"/>
    <w:rsid w:val="00973BD2"/>
    <w:rsid w:val="0098644B"/>
    <w:rsid w:val="00990198"/>
    <w:rsid w:val="009944E1"/>
    <w:rsid w:val="009A067E"/>
    <w:rsid w:val="009A18CF"/>
    <w:rsid w:val="009A2C4D"/>
    <w:rsid w:val="009A769C"/>
    <w:rsid w:val="009B1BC9"/>
    <w:rsid w:val="009B2012"/>
    <w:rsid w:val="009C6A8B"/>
    <w:rsid w:val="009D1795"/>
    <w:rsid w:val="009D2AE2"/>
    <w:rsid w:val="009D4AA0"/>
    <w:rsid w:val="009E0456"/>
    <w:rsid w:val="009E18E0"/>
    <w:rsid w:val="009F0366"/>
    <w:rsid w:val="009F66AC"/>
    <w:rsid w:val="00A02C0C"/>
    <w:rsid w:val="00A11E77"/>
    <w:rsid w:val="00A21D0A"/>
    <w:rsid w:val="00A226C7"/>
    <w:rsid w:val="00A22E6C"/>
    <w:rsid w:val="00A2401D"/>
    <w:rsid w:val="00A24083"/>
    <w:rsid w:val="00A268F1"/>
    <w:rsid w:val="00A31681"/>
    <w:rsid w:val="00A31753"/>
    <w:rsid w:val="00A367D0"/>
    <w:rsid w:val="00A41608"/>
    <w:rsid w:val="00A4376F"/>
    <w:rsid w:val="00A45604"/>
    <w:rsid w:val="00A47AD9"/>
    <w:rsid w:val="00A55717"/>
    <w:rsid w:val="00A578CF"/>
    <w:rsid w:val="00A60CC9"/>
    <w:rsid w:val="00A73640"/>
    <w:rsid w:val="00A74B71"/>
    <w:rsid w:val="00A77B97"/>
    <w:rsid w:val="00A93485"/>
    <w:rsid w:val="00A95119"/>
    <w:rsid w:val="00A9731F"/>
    <w:rsid w:val="00AA31A8"/>
    <w:rsid w:val="00AA79ED"/>
    <w:rsid w:val="00AB2A73"/>
    <w:rsid w:val="00AC04B9"/>
    <w:rsid w:val="00AC6C0D"/>
    <w:rsid w:val="00AD4675"/>
    <w:rsid w:val="00AE1D44"/>
    <w:rsid w:val="00AF4CFE"/>
    <w:rsid w:val="00AF5A0E"/>
    <w:rsid w:val="00B002F2"/>
    <w:rsid w:val="00B04A6F"/>
    <w:rsid w:val="00B04D06"/>
    <w:rsid w:val="00B05209"/>
    <w:rsid w:val="00B132F8"/>
    <w:rsid w:val="00B170AB"/>
    <w:rsid w:val="00B26BAB"/>
    <w:rsid w:val="00B27F76"/>
    <w:rsid w:val="00B30859"/>
    <w:rsid w:val="00B33FDE"/>
    <w:rsid w:val="00B37702"/>
    <w:rsid w:val="00B415DE"/>
    <w:rsid w:val="00B52494"/>
    <w:rsid w:val="00B52A2A"/>
    <w:rsid w:val="00B66C27"/>
    <w:rsid w:val="00B714A7"/>
    <w:rsid w:val="00B74432"/>
    <w:rsid w:val="00B76069"/>
    <w:rsid w:val="00BA093A"/>
    <w:rsid w:val="00BB166B"/>
    <w:rsid w:val="00BB3D16"/>
    <w:rsid w:val="00BC26D7"/>
    <w:rsid w:val="00BC39BA"/>
    <w:rsid w:val="00BD3F12"/>
    <w:rsid w:val="00BD4F66"/>
    <w:rsid w:val="00BD511F"/>
    <w:rsid w:val="00BD780F"/>
    <w:rsid w:val="00BF09AE"/>
    <w:rsid w:val="00BF0FA5"/>
    <w:rsid w:val="00BF4BB0"/>
    <w:rsid w:val="00C034E5"/>
    <w:rsid w:val="00C06FAE"/>
    <w:rsid w:val="00C141DB"/>
    <w:rsid w:val="00C14F73"/>
    <w:rsid w:val="00C1508E"/>
    <w:rsid w:val="00C409E4"/>
    <w:rsid w:val="00C43710"/>
    <w:rsid w:val="00C53916"/>
    <w:rsid w:val="00C64369"/>
    <w:rsid w:val="00C72D86"/>
    <w:rsid w:val="00C738B3"/>
    <w:rsid w:val="00C923CD"/>
    <w:rsid w:val="00CB022C"/>
    <w:rsid w:val="00CD75C4"/>
    <w:rsid w:val="00CE21CF"/>
    <w:rsid w:val="00CF6E53"/>
    <w:rsid w:val="00CF7D38"/>
    <w:rsid w:val="00D044F5"/>
    <w:rsid w:val="00D0455C"/>
    <w:rsid w:val="00D2059C"/>
    <w:rsid w:val="00D35A08"/>
    <w:rsid w:val="00D40B65"/>
    <w:rsid w:val="00D42825"/>
    <w:rsid w:val="00D54BF8"/>
    <w:rsid w:val="00D64BDE"/>
    <w:rsid w:val="00D65568"/>
    <w:rsid w:val="00D65FB5"/>
    <w:rsid w:val="00D66731"/>
    <w:rsid w:val="00D75683"/>
    <w:rsid w:val="00D833F2"/>
    <w:rsid w:val="00D91932"/>
    <w:rsid w:val="00D967F6"/>
    <w:rsid w:val="00DB13DF"/>
    <w:rsid w:val="00DC4CCD"/>
    <w:rsid w:val="00DC7C71"/>
    <w:rsid w:val="00DD21B8"/>
    <w:rsid w:val="00DF00F9"/>
    <w:rsid w:val="00E07F1C"/>
    <w:rsid w:val="00E27C24"/>
    <w:rsid w:val="00E30186"/>
    <w:rsid w:val="00E361B3"/>
    <w:rsid w:val="00E36210"/>
    <w:rsid w:val="00E53A0E"/>
    <w:rsid w:val="00E54214"/>
    <w:rsid w:val="00E61524"/>
    <w:rsid w:val="00E7093F"/>
    <w:rsid w:val="00E74F0A"/>
    <w:rsid w:val="00E77060"/>
    <w:rsid w:val="00E7756F"/>
    <w:rsid w:val="00E8412D"/>
    <w:rsid w:val="00E85C4A"/>
    <w:rsid w:val="00E87A53"/>
    <w:rsid w:val="00E9554B"/>
    <w:rsid w:val="00E97CAA"/>
    <w:rsid w:val="00EA22B3"/>
    <w:rsid w:val="00EB20A6"/>
    <w:rsid w:val="00EB475E"/>
    <w:rsid w:val="00EC02B0"/>
    <w:rsid w:val="00EC2421"/>
    <w:rsid w:val="00EF3718"/>
    <w:rsid w:val="00F049FC"/>
    <w:rsid w:val="00F05271"/>
    <w:rsid w:val="00F06313"/>
    <w:rsid w:val="00F07D6E"/>
    <w:rsid w:val="00F14FD5"/>
    <w:rsid w:val="00F201BD"/>
    <w:rsid w:val="00F21BA3"/>
    <w:rsid w:val="00F27192"/>
    <w:rsid w:val="00F32337"/>
    <w:rsid w:val="00F369B0"/>
    <w:rsid w:val="00F373BB"/>
    <w:rsid w:val="00F40D52"/>
    <w:rsid w:val="00F46864"/>
    <w:rsid w:val="00F518F5"/>
    <w:rsid w:val="00F535A5"/>
    <w:rsid w:val="00F56A75"/>
    <w:rsid w:val="00F674E4"/>
    <w:rsid w:val="00F75507"/>
    <w:rsid w:val="00F81BAD"/>
    <w:rsid w:val="00F824D1"/>
    <w:rsid w:val="00F83D9E"/>
    <w:rsid w:val="00F84668"/>
    <w:rsid w:val="00F84D44"/>
    <w:rsid w:val="00F86C61"/>
    <w:rsid w:val="00F906D6"/>
    <w:rsid w:val="00F91403"/>
    <w:rsid w:val="00F93DE9"/>
    <w:rsid w:val="00F95619"/>
    <w:rsid w:val="00F97251"/>
    <w:rsid w:val="00FA168D"/>
    <w:rsid w:val="00FA5B71"/>
    <w:rsid w:val="00FB6DAD"/>
    <w:rsid w:val="00FC02A2"/>
    <w:rsid w:val="00FD3205"/>
    <w:rsid w:val="00FD5381"/>
    <w:rsid w:val="00FE1036"/>
    <w:rsid w:val="00FE34B0"/>
    <w:rsid w:val="00FF52C9"/>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A1709"/>
  <w15:docId w15:val="{E2CDAB7A-7B0C-4D47-AE58-45A03BA8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23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37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962E6"/>
    <w:rPr>
      <w:rFonts w:ascii="Tahoma" w:hAnsi="Tahoma" w:cs="Tahoma"/>
      <w:sz w:val="16"/>
      <w:szCs w:val="16"/>
    </w:rPr>
  </w:style>
  <w:style w:type="character" w:customStyle="1" w:styleId="BalloonTextChar">
    <w:name w:val="Balloon Text Char"/>
    <w:basedOn w:val="DefaultParagraphFont"/>
    <w:link w:val="BalloonText"/>
    <w:uiPriority w:val="99"/>
    <w:semiHidden/>
    <w:rsid w:val="001962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044438">
      <w:bodyDiv w:val="1"/>
      <w:marLeft w:val="0"/>
      <w:marRight w:val="0"/>
      <w:marTop w:val="0"/>
      <w:marBottom w:val="0"/>
      <w:divBdr>
        <w:top w:val="none" w:sz="0" w:space="0" w:color="auto"/>
        <w:left w:val="none" w:sz="0" w:space="0" w:color="auto"/>
        <w:bottom w:val="none" w:sz="0" w:space="0" w:color="auto"/>
        <w:right w:val="none" w:sz="0" w:space="0" w:color="auto"/>
      </w:divBdr>
    </w:div>
    <w:div w:id="993030897">
      <w:bodyDiv w:val="1"/>
      <w:marLeft w:val="0"/>
      <w:marRight w:val="0"/>
      <w:marTop w:val="0"/>
      <w:marBottom w:val="0"/>
      <w:divBdr>
        <w:top w:val="none" w:sz="0" w:space="0" w:color="auto"/>
        <w:left w:val="none" w:sz="0" w:space="0" w:color="auto"/>
        <w:bottom w:val="none" w:sz="0" w:space="0" w:color="auto"/>
        <w:right w:val="none" w:sz="0" w:space="0" w:color="auto"/>
      </w:divBdr>
    </w:div>
    <w:div w:id="168447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member.realappeal.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hchearing.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myuhc.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www.uhchearing.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kl.uhc.com/Content/Operational%20Processes/Service/uhpd.ht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6"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uhc005.uhc.com/sites/CISupportII/iBAAG/Deliverables%20Documents/Linked%20Documents/Can't%20Find%20What%20You%20Are%20Looking%20For%20-%20CSR%20view.doc" TargetMode="External"/><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Props1.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2.xml><?xml version="1.0" encoding="utf-8"?>
<ds:datastoreItem xmlns:ds="http://schemas.openxmlformats.org/officeDocument/2006/customXml" ds:itemID="{1C6D20A2-30C5-4EE8-B898-51D011407EBF}">
  <ds:schemaRefs>
    <ds:schemaRef ds:uri="http://schemas.microsoft.com/sharepoint/events"/>
  </ds:schemaRefs>
</ds:datastoreItem>
</file>

<file path=customXml/itemProps3.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4.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91</TotalTime>
  <Pages>96</Pages>
  <Words>16480</Words>
  <Characters>93940</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Ather, Mohammed</cp:lastModifiedBy>
  <cp:revision>91</cp:revision>
  <dcterms:created xsi:type="dcterms:W3CDTF">2018-09-07T11:56:00Z</dcterms:created>
  <dcterms:modified xsi:type="dcterms:W3CDTF">2020-10-05T14:47:00Z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