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proofErr w:type="gramStart"/>
      <w:r w:rsidRPr="00DE556B">
        <w:rPr>
          <w:rStyle w:val="iBAAGTags"/>
        </w:rPr>
        <w:t>&lt;!--</w:t>
      </w:r>
      <w:proofErr w:type="gramEnd"/>
      <w:r w:rsidRPr="00DE556B">
        <w:rPr>
          <w:rStyle w:val="iBAAGTags"/>
        </w:rPr>
        <w: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E8260A">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25BDABE4" w:rsidR="00CC3ABA" w:rsidRPr="00DE556B" w:rsidRDefault="00E8260A" w:rsidP="006A6DDF">
            <w:r w:rsidRPr="00E8260A">
              <w:t>Kakao Games USA Inc.</w:t>
            </w:r>
          </w:p>
        </w:tc>
      </w:tr>
      <w:tr w:rsidR="00CC3ABA" w:rsidRPr="00DE556B" w14:paraId="5871736D"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290C60CA" w:rsidR="00CC3ABA" w:rsidRPr="00DE556B" w:rsidRDefault="00E8260A" w:rsidP="006A6DDF">
            <w:pPr>
              <w:pStyle w:val="iBAAGStandardText"/>
            </w:pPr>
            <w:r w:rsidRPr="00E8260A">
              <w:t>919346</w:t>
            </w:r>
          </w:p>
        </w:tc>
      </w:tr>
      <w:tr w:rsidR="00CC3ABA" w:rsidRPr="00DE556B" w14:paraId="58717370"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AE9F5DB" w:rsidR="00CC3ABA" w:rsidRPr="00DE556B" w:rsidRDefault="00E8260A" w:rsidP="006A6DDF">
            <w:pPr>
              <w:pStyle w:val="iBAAGStandardText"/>
            </w:pPr>
            <w:r w:rsidRPr="00E8260A">
              <w:t>11/01/2020</w:t>
            </w:r>
          </w:p>
        </w:tc>
      </w:tr>
      <w:tr w:rsidR="00CC3ABA" w:rsidRPr="00DE556B" w14:paraId="58717373"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5C89AF8B" w:rsidR="00CC3ABA" w:rsidRPr="00DE556B" w:rsidRDefault="00E8260A" w:rsidP="00681FAA">
            <w:r>
              <w:rPr>
                <w:rStyle w:val="iBAAGStandardTextChar"/>
              </w:rPr>
              <w:t>001</w:t>
            </w:r>
            <w:r w:rsidRPr="00DE556B">
              <w:rPr>
                <w:rStyle w:val="iBAAGStandardTextChar"/>
              </w:rPr>
              <w:t xml:space="preserve">ACIS </w:t>
            </w:r>
            <w:r w:rsidR="00CC3ABA" w:rsidRPr="00DE556B">
              <w:rPr>
                <w:rStyle w:val="iBAAGStandardTextChar"/>
              </w:rPr>
              <w:t>–</w:t>
            </w:r>
            <w:r w:rsidR="00CC3ABA" w:rsidRPr="00DE556B">
              <w:t xml:space="preserve"> </w:t>
            </w:r>
            <w:r w:rsidR="00CC3ABA" w:rsidRPr="00DE556B">
              <w:rPr>
                <w:rStyle w:val="iBAAGStandardTextChar"/>
              </w:rPr>
              <w:t>PS1</w:t>
            </w:r>
          </w:p>
        </w:tc>
      </w:tr>
      <w:tr w:rsidR="00CC3ABA" w:rsidRPr="00DE556B" w14:paraId="58717377"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1BBD44B2" w:rsidR="00CC3ABA" w:rsidRPr="00DE556B" w:rsidRDefault="00C43C30" w:rsidP="00022EFF">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E8260A" w:rsidRPr="00E8260A">
              <w:rPr>
                <w:rStyle w:val="iBAAGStandardTextChar"/>
              </w:rPr>
              <w:t>1969A</w:t>
            </w:r>
          </w:p>
        </w:tc>
      </w:tr>
      <w:tr w:rsidR="00CC3ABA" w:rsidRPr="00DE556B" w14:paraId="5871737A"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2C9F416" w:rsidR="00CC3ABA" w:rsidRPr="00DE556B" w:rsidRDefault="002E1BE4" w:rsidP="00C43C30">
            <w:pPr>
              <w:pStyle w:val="iBAAGStandardText"/>
            </w:pPr>
            <w:r>
              <w:t xml:space="preserve">2018 </w:t>
            </w:r>
          </w:p>
        </w:tc>
      </w:tr>
      <w:tr w:rsidR="00CC3ABA" w:rsidRPr="00DE556B" w14:paraId="5871737D"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34BC6CEE"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480E2F5C"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15AFE26C" w:rsidR="005008C8" w:rsidRPr="00DE556B" w:rsidRDefault="005008C8" w:rsidP="003F5ED7">
            <w:pPr>
              <w:pStyle w:val="iBAAGStandardText"/>
            </w:pPr>
            <w:r w:rsidRPr="00647BB4">
              <w:t>Calendar Year</w:t>
            </w:r>
          </w:p>
        </w:tc>
      </w:tr>
      <w:tr w:rsidR="005008C8" w:rsidRPr="00DE556B" w14:paraId="58717383"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B2934CC" w:rsidR="005008C8" w:rsidRPr="00DE556B" w:rsidRDefault="00E8260A" w:rsidP="003F5ED7">
            <w:r w:rsidRPr="00E8260A">
              <w:rPr>
                <w:rStyle w:val="iBAAGStandardTextChar"/>
              </w:rPr>
              <w:t>California</w:t>
            </w:r>
          </w:p>
        </w:tc>
      </w:tr>
      <w:tr w:rsidR="005008C8" w:rsidRPr="00DE556B" w14:paraId="58717386"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89C9B2B"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1FDE6389" w:rsidR="005008C8" w:rsidRPr="00DE556B" w:rsidRDefault="00E8260A" w:rsidP="006A6DDF">
            <w:r>
              <w:t>Kurre, Rajesh babu</w:t>
            </w:r>
          </w:p>
        </w:tc>
      </w:tr>
      <w:tr w:rsidR="005008C8" w:rsidRPr="00DE556B" w14:paraId="5871738C" w14:textId="77777777" w:rsidTr="00E8260A">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704A269" w:rsidR="005008C8" w:rsidRPr="00DE556B" w:rsidRDefault="00E8260A" w:rsidP="006A6DDF">
            <w:r>
              <w:t>Renewal/ Plan Change (New Plan Add)</w:t>
            </w:r>
          </w:p>
        </w:tc>
      </w:tr>
      <w:tr w:rsidR="005008C8" w:rsidRPr="00DE556B" w14:paraId="5871738F" w14:textId="77777777" w:rsidTr="00E8260A">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4444D">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4444D">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1" w:name="Preexisting_Conditions"/>
            <w:r w:rsidRPr="00DE556B">
              <w:t>Are pre-existing conditions covered?</w:t>
            </w:r>
            <w:bookmarkEnd w:id="1"/>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4444D">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2" w:name="Care_Management"/>
            <w:r w:rsidRPr="00DE556B">
              <w:t>Care Management</w:t>
            </w:r>
            <w:bookmarkEnd w:id="2"/>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4444D">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3" w:name="COBRA_Information"/>
            <w:r w:rsidRPr="00DE556B">
              <w:t>COBRA Information</w:t>
            </w:r>
            <w:bookmarkEnd w:id="3"/>
          </w:p>
          <w:p w14:paraId="587173A3" w14:textId="77777777" w:rsidR="00CC3ABA" w:rsidRPr="00DE556B" w:rsidRDefault="00CC3ABA" w:rsidP="006A6DDF"/>
          <w:p w14:paraId="587173A5" w14:textId="77777777" w:rsidR="00CC3ABA" w:rsidRPr="00DE556B" w:rsidRDefault="00CC3ABA" w:rsidP="00022EFF">
            <w:pPr>
              <w:pStyle w:val="InstructionalText"/>
            </w:pPr>
          </w:p>
        </w:tc>
        <w:tc>
          <w:tcPr>
            <w:tcW w:w="9990" w:type="dxa"/>
            <w:shd w:val="clear" w:color="auto" w:fill="F2DBDB"/>
          </w:tcPr>
          <w:p w14:paraId="587173A7" w14:textId="77777777" w:rsidR="00CC3ABA" w:rsidRPr="00DE556B" w:rsidRDefault="00CC3ABA" w:rsidP="006A6DDF">
            <w:r w:rsidRPr="00DE556B">
              <w:rPr>
                <w:rStyle w:val="iBAAGStandardTextChar"/>
              </w:rPr>
              <w:t>Provided by:</w:t>
            </w:r>
            <w:r w:rsidRPr="00DE556B">
              <w:t xml:space="preserve"> </w:t>
            </w:r>
            <w:r w:rsidRPr="00DE556B">
              <w:rPr>
                <w:rStyle w:val="iBAAGStandardTextBoldChar"/>
              </w:rPr>
              <w:t>UnitedHealthcare Benefit Services</w:t>
            </w:r>
          </w:p>
          <w:p w14:paraId="587173A8" w14:textId="77777777" w:rsidR="00CC3ABA" w:rsidRPr="00DE556B" w:rsidRDefault="00CC3ABA" w:rsidP="006A6DDF">
            <w:r w:rsidRPr="00DE556B">
              <w:rPr>
                <w:rStyle w:val="iBAAGStandardTextChar"/>
              </w:rPr>
              <w:t>Call toll-free at</w:t>
            </w:r>
            <w:r w:rsidRPr="00DE556B">
              <w:t xml:space="preserve"> </w:t>
            </w:r>
            <w:r w:rsidRPr="00DE556B">
              <w:rPr>
                <w:rStyle w:val="iBAAGStandardTextBoldChar"/>
              </w:rPr>
              <w:t>1-866-747-0048</w:t>
            </w:r>
            <w:r w:rsidRPr="00DE556B">
              <w:rPr>
                <w:rStyle w:val="iBAAGStandardTextChar"/>
              </w:rPr>
              <w:t>.</w:t>
            </w:r>
            <w:r w:rsidRPr="00DE556B">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3A9" w14:textId="3AC52DEA" w:rsidR="00CC3ABA" w:rsidRPr="00022EFF" w:rsidRDefault="00CC3ABA" w:rsidP="006A6DDF"/>
          <w:p w14:paraId="5ED6F5FB" w14:textId="77777777" w:rsidR="0064444D" w:rsidRPr="00022EFF" w:rsidRDefault="0064444D" w:rsidP="0064444D">
            <w:pPr>
              <w:pStyle w:val="MandateStandardText"/>
              <w:rPr>
                <w:color w:val="auto"/>
              </w:rPr>
            </w:pPr>
            <w:r w:rsidRPr="00022EFF">
              <w:rPr>
                <w:rStyle w:val="MandateTextBoldChar"/>
                <w:color w:val="auto"/>
              </w:rPr>
              <w:t>NOTE:</w:t>
            </w:r>
            <w:r w:rsidRPr="00022EFF">
              <w:rPr>
                <w:color w:val="auto"/>
              </w:rPr>
              <w:t xml:space="preserve"> For California residents, Cal-COBRA (AB1401) applies.</w:t>
            </w:r>
          </w:p>
          <w:p w14:paraId="397F2C65" w14:textId="77777777" w:rsidR="0064444D" w:rsidRPr="00DE556B" w:rsidRDefault="0064444D" w:rsidP="006A6DDF"/>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4444D">
        <w:tblPrEx>
          <w:shd w:val="clear" w:color="auto" w:fill="auto"/>
        </w:tblPrEx>
        <w:tc>
          <w:tcPr>
            <w:tcW w:w="3517" w:type="dxa"/>
            <w:shd w:val="clear" w:color="auto" w:fill="F2DBDB"/>
          </w:tcPr>
          <w:p w14:paraId="587173B5" w14:textId="77777777" w:rsidR="00CC3ABA" w:rsidRPr="00DE556B" w:rsidRDefault="00CC3ABA" w:rsidP="001967A9">
            <w:pPr>
              <w:pStyle w:val="iBAAGSituationBoxName"/>
            </w:pPr>
            <w:bookmarkStart w:id="4" w:name="Coordination_of_Benefits"/>
            <w:r w:rsidRPr="00DE556B">
              <w:t>Coordination of Benefits (COB)</w:t>
            </w:r>
            <w:bookmarkEnd w:id="4"/>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6C3CA4EA"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4444D">
        <w:tblPrEx>
          <w:shd w:val="clear" w:color="auto" w:fill="auto"/>
        </w:tblPrEx>
        <w:tc>
          <w:tcPr>
            <w:tcW w:w="3517" w:type="dxa"/>
            <w:shd w:val="clear" w:color="auto" w:fill="F2DBDB"/>
          </w:tcPr>
          <w:p w14:paraId="587173C7" w14:textId="77777777" w:rsidR="00CC3ABA" w:rsidRPr="00DE556B" w:rsidRDefault="00CC3ABA" w:rsidP="001967A9">
            <w:pPr>
              <w:pStyle w:val="iBAAGSituationBoxName"/>
            </w:pPr>
            <w:bookmarkStart w:id="5" w:name="Eligibility_Contact"/>
            <w:r w:rsidRPr="00DE556B">
              <w:t>Eligibility Contact</w:t>
            </w:r>
            <w:bookmarkEnd w:id="5"/>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4444D">
        <w:tblPrEx>
          <w:shd w:val="clear" w:color="auto" w:fill="auto"/>
        </w:tblPrEx>
        <w:tc>
          <w:tcPr>
            <w:tcW w:w="3517" w:type="dxa"/>
            <w:shd w:val="clear" w:color="auto" w:fill="F2DBDB"/>
          </w:tcPr>
          <w:p w14:paraId="587173DA" w14:textId="77777777" w:rsidR="00CC3ABA" w:rsidRPr="00DE556B" w:rsidRDefault="00CC3ABA" w:rsidP="001967A9">
            <w:pPr>
              <w:pStyle w:val="iBAAGSituationBoxName"/>
            </w:pPr>
            <w:bookmarkStart w:id="6" w:name="Final_Claim_Fiduciary"/>
            <w:r w:rsidRPr="00DE556B">
              <w:t>Final Claim Fiduciary</w:t>
            </w:r>
            <w:bookmarkEnd w:id="6"/>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4444D">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7" w:name="Health_Care_Reform"/>
            <w:r w:rsidRPr="00DE556B">
              <w:t xml:space="preserve">Health Care Reform </w:t>
            </w:r>
          </w:p>
          <w:bookmarkEnd w:id="7"/>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42A1849F"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26D13FA3"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60E3EC9A"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2F8B9D2"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64444D">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8" w:name="Human_Resource_Contact"/>
            <w:r w:rsidRPr="00DE556B">
              <w:t>Human Resource Contact</w:t>
            </w:r>
          </w:p>
          <w:bookmarkEnd w:id="8"/>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022EFF">
            <w:pPr>
              <w:pStyle w:val="iBAAGStandardText"/>
            </w:pPr>
          </w:p>
        </w:tc>
      </w:tr>
      <w:tr w:rsidR="00CC3ABA" w:rsidRPr="00DE556B" w14:paraId="58717418" w14:textId="77777777" w:rsidTr="0064444D">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4444D">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9" w:name="MAPFRE_Network"/>
            <w:r w:rsidRPr="00DE556B">
              <w:t>Does the MAPFRE Network apply to members of this group?</w:t>
            </w:r>
          </w:p>
          <w:bookmarkEnd w:id="9"/>
          <w:p w14:paraId="58717419" w14:textId="69979891" w:rsidR="00CC3ABA" w:rsidRPr="00DE556B" w:rsidRDefault="00CC3ABA" w:rsidP="00022EFF">
            <w:pPr>
              <w:pStyle w:val="InstructionalText"/>
            </w:pPr>
          </w:p>
        </w:tc>
        <w:tc>
          <w:tcPr>
            <w:tcW w:w="9990" w:type="dxa"/>
            <w:shd w:val="clear" w:color="auto" w:fill="F2DBDB"/>
          </w:tcPr>
          <w:p w14:paraId="1D484730" w14:textId="420343A8" w:rsidR="002130E5" w:rsidRPr="00DE556B" w:rsidRDefault="002130E5" w:rsidP="00583D07">
            <w:pPr>
              <w:pStyle w:val="iBAAGStandardText"/>
            </w:pPr>
            <w:r w:rsidRPr="00DE556B">
              <w:t>No</w:t>
            </w:r>
          </w:p>
          <w:p w14:paraId="5871741B" w14:textId="10A10F79" w:rsidR="00CC3ABA" w:rsidRPr="00DE556B" w:rsidRDefault="00CC3ABA" w:rsidP="00583D07">
            <w:pPr>
              <w:pStyle w:val="iBAAGStandardText"/>
            </w:pPr>
          </w:p>
        </w:tc>
      </w:tr>
      <w:tr w:rsidR="002130E5" w:rsidRPr="00DE556B" w14:paraId="0E1ED08D" w14:textId="77777777" w:rsidTr="0064444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64444D">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0"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0"/>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0791B8AC" w14:textId="77777777" w:rsidR="00BC1A73" w:rsidRDefault="00BC1A73" w:rsidP="001967A9">
            <w:pPr>
              <w:pStyle w:val="iBAAGSituationBoxName"/>
            </w:pPr>
            <w:bookmarkStart w:id="11" w:name="Outlier_Cost_Management_OCM"/>
            <w:r>
              <w:t>Outlier Cost Management (OCM)</w:t>
            </w:r>
            <w:bookmarkEnd w:id="11"/>
          </w:p>
          <w:p w14:paraId="3A11976C" w14:textId="2AB89DFD" w:rsidR="00D05A55" w:rsidRPr="00C160CD" w:rsidRDefault="00D05A55" w:rsidP="001967A9">
            <w:pPr>
              <w:pStyle w:val="iBAAGSituationBoxName"/>
            </w:pPr>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D05A55">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D05A55">
        <w:tc>
          <w:tcPr>
            <w:tcW w:w="3517" w:type="dxa"/>
            <w:shd w:val="clear" w:color="auto" w:fill="F2DBDB"/>
          </w:tcPr>
          <w:p w14:paraId="5871741F" w14:textId="1DCEC2A0" w:rsidR="00CC3ABA" w:rsidRPr="00DE556B" w:rsidRDefault="00CC3ABA" w:rsidP="001967A9">
            <w:pPr>
              <w:pStyle w:val="iBAAGSituationBoxName"/>
            </w:pPr>
            <w:bookmarkStart w:id="12" w:name="Personal_Health_Support"/>
            <w:r w:rsidRPr="00DE556B">
              <w:t>Personal Health Support</w:t>
            </w:r>
            <w:r w:rsidR="00DB174B" w:rsidRPr="00DE556B">
              <w:t xml:space="preserve"> (PHS)</w:t>
            </w:r>
          </w:p>
          <w:bookmarkEnd w:id="12"/>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D05A55">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D05A55">
        <w:tc>
          <w:tcPr>
            <w:tcW w:w="3517" w:type="dxa"/>
            <w:shd w:val="clear" w:color="auto" w:fill="F2DBDB"/>
          </w:tcPr>
          <w:p w14:paraId="5871742D" w14:textId="77777777" w:rsidR="00CC3ABA" w:rsidRPr="00DE556B" w:rsidRDefault="00CC3ABA" w:rsidP="001967A9">
            <w:pPr>
              <w:pStyle w:val="iBAAGSituationBoxName"/>
            </w:pPr>
            <w:bookmarkStart w:id="13" w:name="RunIn"/>
            <w:r w:rsidRPr="00DE556B">
              <w:t>Run In</w:t>
            </w:r>
            <w:bookmarkEnd w:id="13"/>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D05A55">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D05A55">
        <w:tc>
          <w:tcPr>
            <w:tcW w:w="3517" w:type="dxa"/>
            <w:shd w:val="clear" w:color="auto" w:fill="F2DBDB"/>
          </w:tcPr>
          <w:p w14:paraId="19DB6202" w14:textId="77777777" w:rsidR="00CC3ABA" w:rsidRPr="00DE556B" w:rsidRDefault="00CC3ABA" w:rsidP="001967A9">
            <w:pPr>
              <w:pStyle w:val="iBAAGSituationBoxName"/>
            </w:pPr>
            <w:bookmarkStart w:id="14" w:name="Supplemental_Accident"/>
            <w:r w:rsidRPr="00DE556B">
              <w:t>Supplemental Accident</w:t>
            </w:r>
            <w:bookmarkEnd w:id="14"/>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proofErr w:type="gramStart"/>
      <w:r w:rsidRPr="00DE556B">
        <w:rPr>
          <w:rStyle w:val="iBAAGTags"/>
        </w:rPr>
        <w:t>&lt;!--</w:t>
      </w:r>
      <w:proofErr w:type="gramEnd"/>
      <w:r w:rsidRPr="00DE556B">
        <w:rPr>
          <w:rStyle w:val="iBAAGTags"/>
        </w:rPr>
        <w: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7"/>
        <w:gridCol w:w="2541"/>
        <w:gridCol w:w="2478"/>
        <w:gridCol w:w="2478"/>
        <w:gridCol w:w="2504"/>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5" w:name="Deductibles_Section"/>
            <w:r w:rsidRPr="00DE556B">
              <w:t>Deductibles</w:t>
            </w:r>
            <w:bookmarkEnd w:id="15"/>
          </w:p>
        </w:tc>
      </w:tr>
      <w:tr w:rsidR="008B5D1C" w:rsidRPr="00DE556B" w14:paraId="58717448" w14:textId="77777777" w:rsidTr="00D05A55">
        <w:tblPrEx>
          <w:shd w:val="clear" w:color="auto" w:fill="auto"/>
        </w:tblPrEx>
        <w:tc>
          <w:tcPr>
            <w:tcW w:w="3487"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83"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83"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9"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05A55">
        <w:tblPrEx>
          <w:shd w:val="clear" w:color="auto" w:fill="auto"/>
        </w:tblPrEx>
        <w:tc>
          <w:tcPr>
            <w:tcW w:w="3487" w:type="dxa"/>
            <w:shd w:val="clear" w:color="auto" w:fill="FFFFFF" w:themeFill="background1"/>
          </w:tcPr>
          <w:p w14:paraId="58717449" w14:textId="77777777" w:rsidR="005303EE" w:rsidRPr="00DE556B" w:rsidRDefault="005303EE" w:rsidP="001967A9">
            <w:pPr>
              <w:pStyle w:val="iBAAGSituationBoxName"/>
            </w:pPr>
            <w:bookmarkStart w:id="16" w:name="Annual_Deductible"/>
            <w:r w:rsidRPr="00DE556B">
              <w:t>Annual Deductible</w:t>
            </w:r>
            <w:bookmarkEnd w:id="16"/>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527FA8F" w14:textId="1D3A659F" w:rsidR="005303EE" w:rsidRPr="00DE556B" w:rsidRDefault="005303EE" w:rsidP="005303EE">
            <w:r w:rsidRPr="00DE556B">
              <w:rPr>
                <w:rStyle w:val="iBAAGStandardTextChar"/>
              </w:rPr>
              <w:t>You do not have to pay an annual deductible.</w:t>
            </w:r>
          </w:p>
          <w:p w14:paraId="24F51DD1" w14:textId="3FF6D568" w:rsidR="005303EE" w:rsidRPr="00DE556B" w:rsidRDefault="005303EE" w:rsidP="00022EFF">
            <w:pPr>
              <w:pStyle w:val="iBAAGLevel1Bullets"/>
              <w:numPr>
                <w:ilvl w:val="0"/>
                <w:numId w:val="0"/>
              </w:numPr>
              <w:ind w:left="450"/>
            </w:pPr>
          </w:p>
        </w:tc>
        <w:tc>
          <w:tcPr>
            <w:tcW w:w="2483" w:type="dxa"/>
            <w:shd w:val="clear" w:color="auto" w:fill="FFFFFF" w:themeFill="background1"/>
          </w:tcPr>
          <w:p w14:paraId="58717465" w14:textId="506E6CC1" w:rsidR="005369D9" w:rsidRPr="00DE556B" w:rsidRDefault="005303EE" w:rsidP="00022EFF">
            <w:r w:rsidRPr="00DE556B">
              <w:rPr>
                <w:rStyle w:val="iBAAGStandardTextChar"/>
              </w:rPr>
              <w:t>You do not have to pay an annual deductible.</w:t>
            </w:r>
            <w:r w:rsidR="00D05A55" w:rsidRPr="00DE556B" w:rsidDel="00D05A55">
              <w:rPr>
                <w:rStyle w:val="InstructionalTextChar"/>
              </w:rPr>
              <w:t xml:space="preserve"> </w:t>
            </w:r>
          </w:p>
        </w:tc>
        <w:tc>
          <w:tcPr>
            <w:tcW w:w="2483" w:type="dxa"/>
            <w:shd w:val="clear" w:color="auto" w:fill="FFFFFF" w:themeFill="background1"/>
          </w:tcPr>
          <w:p w14:paraId="5871746C" w14:textId="708F75DD" w:rsidR="005303EE" w:rsidRPr="00DE556B" w:rsidRDefault="005303EE" w:rsidP="006A6DDF">
            <w:r w:rsidRPr="00DE556B">
              <w:rPr>
                <w:rStyle w:val="iBAAGStandardTextBoldChar"/>
              </w:rPr>
              <w:t>$</w:t>
            </w:r>
            <w:r w:rsidR="00D05A55">
              <w:rPr>
                <w:rStyle w:val="iBAAGStandardTextBoldChar"/>
              </w:rPr>
              <w:t>4</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022EFF"/>
        </w:tc>
        <w:tc>
          <w:tcPr>
            <w:tcW w:w="2509" w:type="dxa"/>
            <w:shd w:val="clear" w:color="auto" w:fill="FFFFFF" w:themeFill="background1"/>
          </w:tcPr>
          <w:p w14:paraId="58717473" w14:textId="27BD26C6"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0A106B45" w:rsidR="005303EE" w:rsidRPr="00DE556B" w:rsidRDefault="005303EE" w:rsidP="006A6DDF"/>
          <w:p w14:paraId="58717476" w14:textId="7714B7F2" w:rsidR="005303EE" w:rsidRPr="00DE556B" w:rsidRDefault="005303EE" w:rsidP="006A6DDF">
            <w:pPr>
              <w:pStyle w:val="iBAAGStandardText"/>
            </w:pPr>
            <w:r w:rsidRPr="00DE556B">
              <w:t xml:space="preserve">A calendar year begins on January 1st and ends on December 31st. </w:t>
            </w:r>
          </w:p>
          <w:p w14:paraId="58717477" w14:textId="65A35B89" w:rsidR="005303EE" w:rsidRPr="00DE556B" w:rsidRDefault="005303EE" w:rsidP="006A6DDF">
            <w:pPr>
              <w:pStyle w:val="iBAAGStandardText"/>
            </w:pPr>
          </w:p>
          <w:p w14:paraId="58717478" w14:textId="70E1C81B"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83" w14:textId="019506E5"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7" w:name="Per_Occurrence_Deductible"/>
            <w:r w:rsidRPr="00DE556B">
              <w:t>Per Occurrence Deductible</w:t>
            </w:r>
            <w:bookmarkEnd w:id="17"/>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8" w:name="History_Conversion"/>
            <w:r w:rsidRPr="00DE556B">
              <w:t>History Conversion</w:t>
            </w:r>
          </w:p>
          <w:bookmarkEnd w:id="18"/>
          <w:p w14:paraId="2219A5B8" w14:textId="77777777" w:rsidR="00937385" w:rsidRPr="00DE556B" w:rsidRDefault="00937385" w:rsidP="00EE4EC4">
            <w:pPr>
              <w:pStyle w:val="iBAAGSituationBoxName"/>
            </w:pPr>
          </w:p>
          <w:p w14:paraId="44AA5419" w14:textId="77777777" w:rsidR="00937385" w:rsidRPr="00DE556B" w:rsidRDefault="00937385" w:rsidP="00022EFF">
            <w:pPr>
              <w:pStyle w:val="InstructionalText"/>
            </w:pPr>
          </w:p>
        </w:tc>
        <w:tc>
          <w:tcPr>
            <w:tcW w:w="9990" w:type="dxa"/>
            <w:shd w:val="clear" w:color="auto" w:fill="F2DBDB"/>
          </w:tcPr>
          <w:p w14:paraId="55690E4F" w14:textId="1B103E2B"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19"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19"/>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 xml:space="preserve">What </w:t>
            </w:r>
            <w:proofErr w:type="gramStart"/>
            <w:r w:rsidRPr="00FB72EB">
              <w:t>is</w:t>
            </w:r>
            <w:proofErr w:type="gramEnd"/>
            <w:r w:rsidRPr="00FB72EB">
              <w:t xml:space="preserve">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D05A55">
        <w:tc>
          <w:tcPr>
            <w:tcW w:w="13510" w:type="dxa"/>
            <w:gridSpan w:val="5"/>
            <w:shd w:val="clear" w:color="auto" w:fill="DAEEF3"/>
          </w:tcPr>
          <w:p w14:paraId="587174AA" w14:textId="5917A7E9" w:rsidR="006E5D56" w:rsidRPr="00DE556B" w:rsidRDefault="006E5D56" w:rsidP="006A6DDF">
            <w:pPr>
              <w:pStyle w:val="iBAAGMajorSectionHeader"/>
            </w:pPr>
            <w:bookmarkStart w:id="20" w:name="Out_of_Pocket_Section"/>
            <w:r w:rsidRPr="00DE556B">
              <w:t>Out-of-Pocket</w:t>
            </w:r>
            <w:bookmarkEnd w:id="20"/>
          </w:p>
        </w:tc>
      </w:tr>
      <w:tr w:rsidR="00056C7A" w:rsidRPr="00DE556B" w14:paraId="42C82251" w14:textId="77777777" w:rsidTr="00D05A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D05A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159ED397" w:rsidR="00056C7A" w:rsidRPr="00DE556B" w:rsidRDefault="00056C7A" w:rsidP="00891877">
            <w:r w:rsidRPr="00DE556B">
              <w:rPr>
                <w:rStyle w:val="iBAAGStandardTextBoldChar"/>
              </w:rPr>
              <w:t>$</w:t>
            </w:r>
            <w:r w:rsidR="00D05A55">
              <w:rPr>
                <w:rStyle w:val="iBAAGStandardTextBoldChar"/>
              </w:rPr>
              <w:t>4</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6B51D423" w14:textId="4C5AE2A6" w:rsidR="00056C7A" w:rsidRPr="00DE556B" w:rsidRDefault="00E771D6" w:rsidP="00E771D6">
            <w:pPr>
              <w:pStyle w:val="iBAAGStandardText"/>
            </w:pPr>
            <w:r w:rsidRPr="00FA2BB5">
              <w:t xml:space="preserve"> </w:t>
            </w:r>
          </w:p>
        </w:tc>
        <w:tc>
          <w:tcPr>
            <w:tcW w:w="2491" w:type="dxa"/>
          </w:tcPr>
          <w:p w14:paraId="3F1CAEEB" w14:textId="436F48E1" w:rsidR="00056C7A" w:rsidRPr="00DE556B" w:rsidRDefault="00056C7A" w:rsidP="00891877">
            <w:r w:rsidRPr="00DE556B">
              <w:rPr>
                <w:rStyle w:val="iBAAGStandardTextBoldChar"/>
              </w:rPr>
              <w:t>$</w:t>
            </w:r>
            <w:r w:rsidR="00D05A55">
              <w:rPr>
                <w:rStyle w:val="iBAAGStandardTextBoldChar"/>
              </w:rPr>
              <w:t>4</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all covered members of your family.</w:t>
            </w:r>
          </w:p>
          <w:p w14:paraId="0BD470E5" w14:textId="2E746AD0" w:rsidR="00E771D6" w:rsidRPr="00DE556B" w:rsidRDefault="00E771D6" w:rsidP="00E771D6">
            <w:r w:rsidRPr="00FA2BB5">
              <w:t xml:space="preserve"> </w:t>
            </w:r>
          </w:p>
        </w:tc>
        <w:tc>
          <w:tcPr>
            <w:tcW w:w="2491" w:type="dxa"/>
          </w:tcPr>
          <w:p w14:paraId="71A006D2" w14:textId="32C06449" w:rsidR="00056C7A" w:rsidRPr="00DE556B" w:rsidRDefault="00056C7A" w:rsidP="00891877">
            <w:r w:rsidRPr="00DE556B">
              <w:rPr>
                <w:rStyle w:val="iBAAGStandardTextBoldChar"/>
              </w:rPr>
              <w:t>$</w:t>
            </w:r>
            <w:r w:rsidR="00D05A55">
              <w:rPr>
                <w:rStyle w:val="iBAAGStandardTextBoldChar"/>
              </w:rPr>
              <w:t>8</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D05A55">
              <w:rPr>
                <w:rStyle w:val="iBAAGStandardTextBoldChar"/>
              </w:rPr>
              <w:t>16</w:t>
            </w:r>
            <w:r w:rsidRPr="00DE556B">
              <w:rPr>
                <w:rStyle w:val="iBAAGStandardTextBoldChar"/>
              </w:rPr>
              <w:t>,000</w:t>
            </w:r>
            <w:r w:rsidRPr="00DE556B">
              <w:t xml:space="preserve"> </w:t>
            </w:r>
            <w:r w:rsidRPr="00DE556B">
              <w:rPr>
                <w:rStyle w:val="iBAAGStandardTextChar"/>
              </w:rPr>
              <w:t>for all covered members of your family.</w:t>
            </w:r>
          </w:p>
          <w:p w14:paraId="2C223C0C" w14:textId="77777777" w:rsidR="00056C7A" w:rsidRPr="00DE556B" w:rsidRDefault="00056C7A" w:rsidP="00022EFF"/>
        </w:tc>
        <w:tc>
          <w:tcPr>
            <w:tcW w:w="2520" w:type="dxa"/>
          </w:tcPr>
          <w:p w14:paraId="4BF02EF1" w14:textId="16091A93"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088073C5"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42E5FCBF"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1" w:name="Coinsurance_Section"/>
            <w:r w:rsidRPr="00DE556B">
              <w:t>Coinsurance</w:t>
            </w:r>
            <w:bookmarkEnd w:id="21"/>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2"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2"/>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 xml:space="preserve">You </w:t>
            </w:r>
            <w:proofErr w:type="gramStart"/>
            <w:r w:rsidRPr="00DE556B">
              <w:t>have to</w:t>
            </w:r>
            <w:proofErr w:type="gramEnd"/>
            <w:r w:rsidRPr="00DE556B">
              <w:t xml:space="preserve">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3" w:name="Coinsurance"/>
            <w:r w:rsidRPr="00DE556B">
              <w:t>Co-insurance</w:t>
            </w:r>
            <w:bookmarkEnd w:id="23"/>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w:t>
            </w:r>
            <w:proofErr w:type="gramStart"/>
            <w:r w:rsidRPr="00DE556B">
              <w:t>have to</w:t>
            </w:r>
            <w:proofErr w:type="gramEnd"/>
            <w:r w:rsidRPr="00DE556B">
              <w:t xml:space="preserve">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4" w:name="Copayment"/>
            <w:r w:rsidRPr="00DE556B">
              <w:t>Co-payment</w:t>
            </w:r>
            <w:bookmarkEnd w:id="24"/>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 xml:space="preserve">Please refer to the specific common medical event to see if a co-payment applies and how much you </w:t>
            </w:r>
            <w:proofErr w:type="gramStart"/>
            <w:r w:rsidRPr="00DE556B">
              <w:t>have to</w:t>
            </w:r>
            <w:proofErr w:type="gramEnd"/>
            <w:r w:rsidRPr="00DE556B">
              <w:t xml:space="preserve">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5" w:name="Out_of_Network_Reimbursement_Programs"/>
            <w:r w:rsidRPr="00DE556B">
              <w:t>Out-of-Network Reimbursement</w:t>
            </w:r>
            <w:r>
              <w:t xml:space="preserve"> Programs</w:t>
            </w:r>
            <w:bookmarkEnd w:id="25"/>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6D9175FB" w14:textId="77777777" w:rsidR="00AA5F8D" w:rsidRPr="00833A66" w:rsidRDefault="00AA5F8D" w:rsidP="005008C8">
            <w:pPr>
              <w:pStyle w:val="iBAAGStandardText"/>
            </w:pPr>
          </w:p>
          <w:p w14:paraId="34DB73B7" w14:textId="77777777" w:rsidR="00AA5F8D" w:rsidRPr="00833A66" w:rsidRDefault="00AA5F8D" w:rsidP="005008C8">
            <w:pPr>
              <w:pStyle w:val="iBAAGStandardTextBold"/>
            </w:pPr>
            <w:r w:rsidRPr="00833A66">
              <w:t>Maximum Non-Network Reimbursement Program (MNRP)</w:t>
            </w:r>
          </w:p>
          <w:p w14:paraId="61F30EBE" w14:textId="3EBF9410"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t>
            </w:r>
            <w:proofErr w:type="gramStart"/>
            <w:r w:rsidRPr="00833A66">
              <w:t>with the exception of</w:t>
            </w:r>
            <w:proofErr w:type="gramEnd"/>
            <w:r w:rsidRPr="00833A66">
              <w:t xml:space="preserve">: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51E7444A"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w:t>
            </w:r>
            <w:proofErr w:type="gramStart"/>
            <w:r w:rsidRPr="00833A66">
              <w:t>masters</w:t>
            </w:r>
            <w:proofErr w:type="gramEnd"/>
            <w:r w:rsidRPr="00833A66">
              <w:t xml:space="preserve"> level counselor.</w:t>
            </w: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39161F14"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022EFF"/>
        </w:tc>
      </w:tr>
    </w:tbl>
    <w:p w14:paraId="58717551" w14:textId="77777777" w:rsidR="004737C1" w:rsidRPr="00DE556B" w:rsidRDefault="004737C1" w:rsidP="004737C1"/>
    <w:p w14:paraId="4D999BFF"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6" w:name="Flexible_Spending_Account"/>
            <w:r w:rsidRPr="00DE556B">
              <w:t>Flexible Spending Account</w:t>
            </w:r>
            <w:bookmarkEnd w:id="26"/>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7"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pay medical costs, </w:t>
            </w:r>
            <w:proofErr w:type="gramStart"/>
            <w:r w:rsidRPr="00C926BD">
              <w:rPr>
                <w:rStyle w:val="iBAAGStandardTextChar"/>
              </w:rPr>
              <w:t>child care</w:t>
            </w:r>
            <w:proofErr w:type="gramEnd"/>
            <w:r w:rsidRPr="00C926BD">
              <w:rPr>
                <w:rStyle w:val="iBAAGStandardTextChar"/>
              </w:rPr>
              <w:t>,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7372D716" w14:textId="77777777" w:rsidR="002B7FE9" w:rsidRDefault="002B7FE9" w:rsidP="002B7FE9">
            <w:pPr>
              <w:rPr>
                <w:rStyle w:val="iBAAGStandardTextChar"/>
              </w:rPr>
            </w:pPr>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7"/>
          </w:p>
          <w:p w14:paraId="4C525AED" w14:textId="5B91623E" w:rsidR="00172BA9" w:rsidRPr="00DE556B" w:rsidRDefault="00172BA9" w:rsidP="002B7FE9"/>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1C513023" w14:textId="346B4C60" w:rsidR="002B7FE9" w:rsidRPr="00DE556B" w:rsidRDefault="002B7FE9" w:rsidP="00022EFF">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7133ECAF" w14:textId="77777777" w:rsidR="006041ED" w:rsidRDefault="006041ED" w:rsidP="001967A9">
            <w:pPr>
              <w:pStyle w:val="iBAAGSituationBoxName"/>
            </w:pPr>
            <w:bookmarkStart w:id="28" w:name="CAC_Consumer_Accounts_Card"/>
            <w:r w:rsidRPr="00DE556B">
              <w:t>UnitedHealthcare Consumer Accounts Card (CAC)</w:t>
            </w:r>
            <w:bookmarkEnd w:id="28"/>
          </w:p>
          <w:p w14:paraId="5FFFA1F3" w14:textId="352540CE" w:rsidR="00172BA9" w:rsidRPr="00DE556B" w:rsidRDefault="00172BA9" w:rsidP="001967A9">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proofErr w:type="gramStart"/>
      <w:r w:rsidRPr="00DE556B">
        <w:rPr>
          <w:rStyle w:val="iBAAGTags"/>
        </w:rPr>
        <w:t>&lt;!--</w:t>
      </w:r>
      <w:proofErr w:type="gramEnd"/>
      <w:r w:rsidRPr="00DE556B">
        <w:rPr>
          <w:rStyle w:val="iBAAGTags"/>
        </w:rPr>
        <w: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109"/>
        <w:gridCol w:w="2913"/>
        <w:gridCol w:w="2185"/>
        <w:gridCol w:w="2774"/>
        <w:gridCol w:w="2517"/>
        <w:gridCol w:w="11"/>
      </w:tblGrid>
      <w:tr w:rsidR="002D5CBB" w:rsidRPr="00DE556B" w14:paraId="5871759E" w14:textId="77777777" w:rsidTr="00E2323D">
        <w:tc>
          <w:tcPr>
            <w:tcW w:w="13509" w:type="dxa"/>
            <w:gridSpan w:val="6"/>
            <w:shd w:val="clear" w:color="auto" w:fill="DAEEF3"/>
          </w:tcPr>
          <w:p w14:paraId="5871759D" w14:textId="1224E263" w:rsidR="002D5CBB" w:rsidRPr="00DE556B" w:rsidRDefault="002D5CBB" w:rsidP="006A6DDF">
            <w:pPr>
              <w:pStyle w:val="iBAAGMajorSectionHeader"/>
            </w:pPr>
            <w:bookmarkStart w:id="29" w:name="Hospital_Services_Section"/>
            <w:r w:rsidRPr="00DE556B">
              <w:t>Hospital Services</w:t>
            </w:r>
            <w:bookmarkEnd w:id="29"/>
          </w:p>
        </w:tc>
      </w:tr>
      <w:tr w:rsidR="00904DA3" w:rsidRPr="00DE556B" w14:paraId="614363C1"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904DA3" w:rsidRPr="00DE556B" w14:paraId="457C9267"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0" w:name="Accessing_Benefits"/>
            <w:r w:rsidRPr="00DE556B">
              <w:t>Accessing Benefits</w:t>
            </w:r>
            <w:bookmarkEnd w:id="30"/>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914"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1" w:name="_DV_M11"/>
            <w:bookmarkStart w:id="32" w:name="_DV_M12"/>
            <w:bookmarkEnd w:id="31"/>
            <w:bookmarkEnd w:id="32"/>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3" w:name="_DV_M13"/>
            <w:bookmarkEnd w:id="33"/>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4" w:name="_DV_M14"/>
            <w:bookmarkStart w:id="35" w:name="_DV_M15"/>
            <w:bookmarkStart w:id="36" w:name="_DV_M16"/>
            <w:bookmarkStart w:id="37" w:name="_DV_M17"/>
            <w:bookmarkStart w:id="38" w:name="_DV_M18"/>
            <w:bookmarkStart w:id="39" w:name="_DV_M20"/>
            <w:bookmarkStart w:id="40" w:name="_DV_M22"/>
            <w:bookmarkStart w:id="41" w:name="_DV_M23"/>
            <w:bookmarkStart w:id="42" w:name="_DV_M24"/>
            <w:bookmarkStart w:id="43" w:name="_DV_M25"/>
            <w:bookmarkStart w:id="44" w:name="_DV_M26"/>
            <w:bookmarkStart w:id="45" w:name="_DV_M27"/>
            <w:bookmarkEnd w:id="34"/>
            <w:bookmarkEnd w:id="35"/>
            <w:bookmarkEnd w:id="36"/>
            <w:bookmarkEnd w:id="37"/>
            <w:bookmarkEnd w:id="38"/>
            <w:bookmarkEnd w:id="39"/>
            <w:bookmarkEnd w:id="40"/>
            <w:bookmarkEnd w:id="41"/>
            <w:bookmarkEnd w:id="42"/>
            <w:bookmarkEnd w:id="43"/>
            <w:bookmarkEnd w:id="44"/>
            <w:bookmarkEnd w:id="45"/>
          </w:p>
        </w:tc>
        <w:tc>
          <w:tcPr>
            <w:tcW w:w="2185"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774"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515"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E2323D">
        <w:tblPrEx>
          <w:shd w:val="clear" w:color="auto" w:fill="auto"/>
        </w:tblPrEx>
        <w:trPr>
          <w:gridAfter w:val="1"/>
          <w:wAfter w:w="9" w:type="dxa"/>
        </w:trPr>
        <w:tc>
          <w:tcPr>
            <w:tcW w:w="13500"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2D09CD" w:rsidRPr="00DE556B" w14:paraId="7E70F9CC" w14:textId="77777777" w:rsidTr="00E2323D">
        <w:tblPrEx>
          <w:shd w:val="clear" w:color="auto" w:fill="auto"/>
        </w:tblPrEx>
        <w:trPr>
          <w:gridAfter w:val="1"/>
          <w:wAfter w:w="9" w:type="dxa"/>
        </w:trPr>
        <w:tc>
          <w:tcPr>
            <w:tcW w:w="3110"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10390"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904DA3" w:rsidRPr="00DE556B" w14:paraId="587175CF"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904DA3" w:rsidRPr="00DE556B" w14:paraId="587175F5" w14:textId="77777777" w:rsidTr="00E2323D">
        <w:tblPrEx>
          <w:shd w:val="clear" w:color="auto" w:fill="auto"/>
        </w:tblPrEx>
        <w:trPr>
          <w:gridAfter w:val="1"/>
          <w:wAfter w:w="11" w:type="dxa"/>
        </w:trPr>
        <w:tc>
          <w:tcPr>
            <w:tcW w:w="3110" w:type="dxa"/>
            <w:shd w:val="clear" w:color="auto" w:fill="FFFFFF" w:themeFill="background1"/>
          </w:tcPr>
          <w:p w14:paraId="587175D0" w14:textId="77777777" w:rsidR="00B86AA9" w:rsidRPr="00DE556B" w:rsidRDefault="00B86AA9" w:rsidP="001967A9">
            <w:pPr>
              <w:pStyle w:val="iBAAGSituationBoxName"/>
            </w:pPr>
            <w:bookmarkStart w:id="46" w:name="Ambulance_Services_Emergency"/>
            <w:r w:rsidRPr="00DE556B">
              <w:t>Ambulance Services (Emergency)</w:t>
            </w:r>
            <w:bookmarkEnd w:id="46"/>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914"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7BCC7F9A" w:rsidR="007038CF" w:rsidRPr="00DE556B" w:rsidRDefault="007038CF" w:rsidP="007038CF">
            <w:pPr>
              <w:rPr>
                <w:rStyle w:val="InstructionalTextChar"/>
              </w:rPr>
            </w:pPr>
            <w:r w:rsidRPr="00DE556B">
              <w:rPr>
                <w:rStyle w:val="iBAAGStandardTextBoldChar"/>
              </w:rPr>
              <w:t>No Charge</w:t>
            </w:r>
          </w:p>
          <w:p w14:paraId="4A991669" w14:textId="08754593" w:rsidR="00781B76" w:rsidRPr="00DE556B" w:rsidRDefault="007038CF" w:rsidP="002D5CBB">
            <w:pPr>
              <w:rPr>
                <w:rStyle w:val="iBAAGStandardTextBoldChar"/>
              </w:rPr>
            </w:pPr>
            <w:r w:rsidRPr="00DE556B">
              <w:rPr>
                <w:rStyle w:val="iBAAGStandardTextChar"/>
              </w:rPr>
              <w:t>The annual deductible does not apply.</w:t>
            </w:r>
            <w:r w:rsidR="006250F8">
              <w:rPr>
                <w:rStyle w:val="iBAAGStandardTextChar"/>
              </w:rPr>
              <w:t xml:space="preserve"> </w:t>
            </w: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302ACFA7" w14:textId="77777777" w:rsidR="006250F8" w:rsidRPr="00DE556B" w:rsidRDefault="006250F8" w:rsidP="006250F8">
            <w:pPr>
              <w:rPr>
                <w:rStyle w:val="InstructionalTextChar"/>
              </w:rPr>
            </w:pPr>
            <w:r w:rsidRPr="00DE556B">
              <w:rPr>
                <w:rStyle w:val="iBAAGStandardTextBoldChar"/>
              </w:rPr>
              <w:t>No Charge</w:t>
            </w:r>
          </w:p>
          <w:p w14:paraId="464EF7FC" w14:textId="39D88E3E" w:rsidR="00B86AA9" w:rsidRDefault="006250F8" w:rsidP="002D5CBB">
            <w:r w:rsidRPr="00DE556B">
              <w:rPr>
                <w:rStyle w:val="iBAAGStandardTextChar"/>
              </w:rPr>
              <w:t>The annual deductible does not apply.</w:t>
            </w:r>
            <w:r>
              <w:rPr>
                <w:rStyle w:val="iBAAGStandardTextChar"/>
              </w:rPr>
              <w:t xml:space="preserve"> </w:t>
            </w:r>
          </w:p>
          <w:p w14:paraId="20162A70" w14:textId="77777777" w:rsidR="006250F8" w:rsidRPr="00DE556B" w:rsidRDefault="006250F8"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185"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7921BE79" w14:textId="77777777" w:rsidR="006250F8" w:rsidRPr="00DE556B" w:rsidRDefault="006250F8" w:rsidP="006250F8">
            <w:pPr>
              <w:rPr>
                <w:rStyle w:val="InstructionalTextChar"/>
              </w:rPr>
            </w:pPr>
            <w:r w:rsidRPr="00DE556B">
              <w:rPr>
                <w:rStyle w:val="iBAAGStandardTextBoldChar"/>
              </w:rPr>
              <w:t>No Charge</w:t>
            </w:r>
          </w:p>
          <w:p w14:paraId="1E950E89" w14:textId="77777777" w:rsidR="006250F8" w:rsidRDefault="006250F8" w:rsidP="006250F8">
            <w:r w:rsidRPr="00DE556B">
              <w:rPr>
                <w:rStyle w:val="iBAAGStandardTextChar"/>
              </w:rPr>
              <w:t>The annual deductible does not apply.</w:t>
            </w:r>
            <w:r>
              <w:rPr>
                <w:rStyle w:val="iBAAGStandardTextChar"/>
              </w:rPr>
              <w:t xml:space="preserve"> </w:t>
            </w:r>
          </w:p>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7351E061" w14:textId="77777777" w:rsidR="006250F8" w:rsidRPr="00DE556B" w:rsidRDefault="006250F8" w:rsidP="006250F8">
            <w:pPr>
              <w:rPr>
                <w:rStyle w:val="InstructionalTextChar"/>
              </w:rPr>
            </w:pPr>
            <w:r w:rsidRPr="00DE556B">
              <w:rPr>
                <w:rStyle w:val="iBAAGStandardTextBoldChar"/>
              </w:rPr>
              <w:t>No Charge</w:t>
            </w:r>
          </w:p>
          <w:p w14:paraId="2719D057" w14:textId="77777777" w:rsidR="006250F8" w:rsidRDefault="006250F8" w:rsidP="006250F8">
            <w:r w:rsidRPr="00DE556B">
              <w:rPr>
                <w:rStyle w:val="iBAAGStandardTextChar"/>
              </w:rPr>
              <w:t>The annual deductible does not apply.</w:t>
            </w:r>
            <w:r>
              <w:rPr>
                <w:rStyle w:val="iBAAGStandardTextChar"/>
              </w:rPr>
              <w:t xml:space="preserve"> </w:t>
            </w:r>
          </w:p>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774"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4E943089" w14:textId="77777777" w:rsidR="006250F8" w:rsidRPr="00DE556B" w:rsidRDefault="006250F8" w:rsidP="006250F8">
            <w:pPr>
              <w:rPr>
                <w:rStyle w:val="InstructionalTextChar"/>
              </w:rPr>
            </w:pPr>
            <w:r w:rsidRPr="00DE556B">
              <w:rPr>
                <w:rStyle w:val="iBAAGStandardTextBoldChar"/>
              </w:rPr>
              <w:t>No Charge</w:t>
            </w:r>
          </w:p>
          <w:p w14:paraId="2616E970" w14:textId="77777777" w:rsidR="006250F8" w:rsidRDefault="006250F8" w:rsidP="006250F8">
            <w:r w:rsidRPr="00DE556B">
              <w:rPr>
                <w:rStyle w:val="iBAAGStandardTextChar"/>
              </w:rPr>
              <w:t>The annual deductible does not apply.</w:t>
            </w:r>
            <w:r>
              <w:rPr>
                <w:rStyle w:val="iBAAGStandardTextChar"/>
              </w:rPr>
              <w:t xml:space="preserve"> </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2FAC8C0C" w14:textId="77777777" w:rsidR="006250F8" w:rsidRPr="00DE556B" w:rsidRDefault="006250F8" w:rsidP="006250F8">
            <w:pPr>
              <w:rPr>
                <w:rStyle w:val="InstructionalTextChar"/>
              </w:rPr>
            </w:pPr>
            <w:r w:rsidRPr="00DE556B">
              <w:rPr>
                <w:rStyle w:val="iBAAGStandardTextBoldChar"/>
              </w:rPr>
              <w:t>No Charge</w:t>
            </w:r>
          </w:p>
          <w:p w14:paraId="09856E32" w14:textId="77777777" w:rsidR="006250F8" w:rsidRDefault="006250F8" w:rsidP="006250F8">
            <w:r w:rsidRPr="00DE556B">
              <w:rPr>
                <w:rStyle w:val="iBAAGStandardTextChar"/>
              </w:rPr>
              <w:t>The annual deductible does not apply.</w:t>
            </w:r>
            <w:r>
              <w:rPr>
                <w:rStyle w:val="iBAAGStandardTextChar"/>
              </w:rPr>
              <w:t xml:space="preserve"> </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515" w:type="dxa"/>
            <w:shd w:val="clear" w:color="auto" w:fill="FFFFFF" w:themeFill="background1"/>
          </w:tcPr>
          <w:p w14:paraId="587175F4" w14:textId="77777777" w:rsidR="00B86AA9" w:rsidRPr="00DE556B" w:rsidRDefault="00B86AA9" w:rsidP="006A6DDF">
            <w:pPr>
              <w:pStyle w:val="iBAAGStandardText"/>
            </w:pPr>
            <w:r w:rsidRPr="00DE556B">
              <w:t>None</w:t>
            </w:r>
          </w:p>
        </w:tc>
      </w:tr>
      <w:tr w:rsidR="00904DA3" w:rsidRPr="00DE556B" w14:paraId="587175FC"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904DA3" w:rsidRPr="00DE556B" w14:paraId="58717648" w14:textId="77777777" w:rsidTr="00E2323D">
        <w:tblPrEx>
          <w:shd w:val="clear" w:color="auto" w:fill="auto"/>
        </w:tblPrEx>
        <w:trPr>
          <w:gridAfter w:val="1"/>
          <w:wAfter w:w="11" w:type="dxa"/>
        </w:trPr>
        <w:tc>
          <w:tcPr>
            <w:tcW w:w="3110" w:type="dxa"/>
            <w:shd w:val="clear" w:color="auto" w:fill="FFFFFF" w:themeFill="background1"/>
          </w:tcPr>
          <w:p w14:paraId="587175FD" w14:textId="77777777" w:rsidR="00B86AA9" w:rsidRPr="00DE556B" w:rsidRDefault="00B86AA9" w:rsidP="001967A9">
            <w:pPr>
              <w:pStyle w:val="iBAAGSituationBoxName"/>
            </w:pPr>
            <w:bookmarkStart w:id="47"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7"/>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 xml:space="preserve">From a short-term facility to a </w:t>
            </w:r>
            <w:proofErr w:type="gramStart"/>
            <w:r w:rsidRPr="00DE556B">
              <w:t>longer term</w:t>
            </w:r>
            <w:proofErr w:type="gramEnd"/>
            <w:r w:rsidRPr="00DE556B">
              <w:t xml:space="preserve">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914"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1D250AF3" w14:textId="77777777" w:rsidR="00FC4AC9" w:rsidRPr="00DE556B" w:rsidRDefault="00FC4AC9" w:rsidP="00FC4AC9">
            <w:pPr>
              <w:rPr>
                <w:rStyle w:val="InstructionalTextChar"/>
              </w:rPr>
            </w:pPr>
            <w:r w:rsidRPr="00DE556B">
              <w:rPr>
                <w:rStyle w:val="iBAAGStandardTextBoldChar"/>
              </w:rPr>
              <w:t>No Charge</w:t>
            </w:r>
          </w:p>
          <w:p w14:paraId="3121D58F" w14:textId="77777777" w:rsidR="00FC4AC9" w:rsidRDefault="00FC4AC9" w:rsidP="00FC4AC9">
            <w:r w:rsidRPr="00DE556B">
              <w:rPr>
                <w:rStyle w:val="iBAAGStandardTextChar"/>
              </w:rPr>
              <w:t>The annual deductible does not apply.</w:t>
            </w:r>
            <w:r>
              <w:rPr>
                <w:rStyle w:val="iBAAGStandardTextChar"/>
              </w:rPr>
              <w:t xml:space="preserve"> </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DBE8390" w14:textId="77777777" w:rsidR="00BC338B" w:rsidRPr="00DE556B" w:rsidRDefault="00BC338B" w:rsidP="00BC338B">
            <w:pPr>
              <w:rPr>
                <w:rStyle w:val="InstructionalTextChar"/>
              </w:rPr>
            </w:pPr>
            <w:r w:rsidRPr="00DE556B">
              <w:rPr>
                <w:rStyle w:val="iBAAGStandardTextBoldChar"/>
              </w:rPr>
              <w:t>No Charge</w:t>
            </w:r>
          </w:p>
          <w:p w14:paraId="50CA0035" w14:textId="77777777" w:rsidR="00BC338B" w:rsidRDefault="00BC338B" w:rsidP="00BC338B">
            <w:r w:rsidRPr="00DE556B">
              <w:rPr>
                <w:rStyle w:val="iBAAGStandardTextChar"/>
              </w:rPr>
              <w:t>The annual deductible does not apply.</w:t>
            </w:r>
            <w:r>
              <w:rPr>
                <w:rStyle w:val="iBAAGStandardTextChar"/>
              </w:rPr>
              <w:t xml:space="preserve"> </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185"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01E4D217" w14:textId="77777777" w:rsidR="00FC4AC9" w:rsidRPr="00DE556B" w:rsidRDefault="00FC4AC9" w:rsidP="00FC4AC9">
            <w:pPr>
              <w:rPr>
                <w:rStyle w:val="InstructionalTextChar"/>
              </w:rPr>
            </w:pPr>
            <w:r w:rsidRPr="00DE556B">
              <w:rPr>
                <w:rStyle w:val="iBAAGStandardTextBoldChar"/>
              </w:rPr>
              <w:t>No Charge</w:t>
            </w:r>
          </w:p>
          <w:p w14:paraId="425C7B12" w14:textId="77777777" w:rsidR="00FC4AC9" w:rsidRDefault="00FC4AC9" w:rsidP="00FC4AC9">
            <w:r w:rsidRPr="00DE556B">
              <w:rPr>
                <w:rStyle w:val="iBAAGStandardTextChar"/>
              </w:rPr>
              <w:t>The annual deductible does not apply.</w:t>
            </w:r>
            <w:r>
              <w:rPr>
                <w:rStyle w:val="iBAAGStandardTextChar"/>
              </w:rPr>
              <w:t xml:space="preserve"> </w:t>
            </w:r>
          </w:p>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7" w14:textId="40B25B3E" w:rsidR="00B86AA9" w:rsidRPr="00DE556B" w:rsidRDefault="000F37B3" w:rsidP="006A6DDF">
            <w:r>
              <w:t>All Charges</w:t>
            </w:r>
          </w:p>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6067B68B" w14:textId="77777777" w:rsidR="00BC338B" w:rsidRPr="00DE556B" w:rsidRDefault="00BC338B" w:rsidP="00BC338B">
            <w:pPr>
              <w:rPr>
                <w:rStyle w:val="InstructionalTextChar"/>
              </w:rPr>
            </w:pPr>
            <w:r w:rsidRPr="00DE556B">
              <w:rPr>
                <w:rStyle w:val="iBAAGStandardTextBoldChar"/>
              </w:rPr>
              <w:t>No Charge</w:t>
            </w:r>
          </w:p>
          <w:p w14:paraId="05D2D0E9" w14:textId="77777777" w:rsidR="00BC338B" w:rsidRDefault="00BC338B" w:rsidP="00BC338B">
            <w:r w:rsidRPr="00DE556B">
              <w:rPr>
                <w:rStyle w:val="iBAAGStandardTextChar"/>
              </w:rPr>
              <w:t>The annual deductible does not apply.</w:t>
            </w:r>
            <w:r>
              <w:rPr>
                <w:rStyle w:val="iBAAGStandardTextChar"/>
              </w:rPr>
              <w:t xml:space="preserve"> </w:t>
            </w:r>
          </w:p>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1045B57" w14:textId="77777777" w:rsidR="000F37B3" w:rsidRPr="00DE556B" w:rsidRDefault="000F37B3" w:rsidP="000F37B3">
            <w:r>
              <w:t>All Charges</w:t>
            </w:r>
          </w:p>
          <w:p w14:paraId="58717627" w14:textId="77777777" w:rsidR="00B86AA9" w:rsidRPr="00DE556B" w:rsidRDefault="00B86AA9" w:rsidP="006A6DDF"/>
        </w:tc>
        <w:tc>
          <w:tcPr>
            <w:tcW w:w="2774"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0911EA93" w:rsidR="00B86AA9" w:rsidRPr="00DE556B" w:rsidRDefault="00BC338B"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61BE7D1F" w14:textId="77777777" w:rsidR="000F37B3" w:rsidRPr="00DE556B" w:rsidRDefault="000F37B3" w:rsidP="000F37B3">
            <w:r>
              <w:t>All Charges</w:t>
            </w:r>
          </w:p>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202C0905" w14:textId="5740CE4B" w:rsidR="00025342" w:rsidRPr="00DE556B" w:rsidRDefault="00BC338B"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2F30EC74" w14:textId="77777777" w:rsidR="000F37B3" w:rsidRPr="00DE556B" w:rsidRDefault="000F37B3" w:rsidP="000F37B3">
            <w:r>
              <w:t>All Charges</w:t>
            </w:r>
          </w:p>
          <w:p w14:paraId="58717646" w14:textId="77777777" w:rsidR="00B86AA9" w:rsidRPr="00DE556B" w:rsidRDefault="00B86AA9" w:rsidP="006A6DDF"/>
        </w:tc>
        <w:tc>
          <w:tcPr>
            <w:tcW w:w="2515"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2323D">
        <w:tblPrEx>
          <w:shd w:val="clear" w:color="auto" w:fill="auto"/>
        </w:tblPrEx>
        <w:tc>
          <w:tcPr>
            <w:tcW w:w="13509"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2D09CD" w:rsidRPr="00DE556B" w14:paraId="5871765F" w14:textId="77777777" w:rsidTr="00E2323D">
        <w:tblPrEx>
          <w:shd w:val="clear" w:color="auto" w:fill="auto"/>
        </w:tblPrEx>
        <w:tc>
          <w:tcPr>
            <w:tcW w:w="3110" w:type="dxa"/>
            <w:shd w:val="clear" w:color="auto" w:fill="FFFFFF" w:themeFill="background1"/>
          </w:tcPr>
          <w:p w14:paraId="5871764B" w14:textId="3C5375DF" w:rsidR="00B86AA9" w:rsidRPr="00DE556B" w:rsidRDefault="00B86AA9" w:rsidP="001967A9">
            <w:pPr>
              <w:pStyle w:val="iBAAGSituationBoxName"/>
            </w:pPr>
            <w:bookmarkStart w:id="48" w:name="Bariatric_Resource_Services_BRS"/>
            <w:r w:rsidRPr="00DE556B">
              <w:t>Bariatric Resource Services (BRS)</w:t>
            </w:r>
            <w:bookmarkEnd w:id="48"/>
          </w:p>
          <w:p w14:paraId="58717651" w14:textId="77777777" w:rsidR="00B86AA9" w:rsidRPr="00DE556B" w:rsidRDefault="00B86AA9" w:rsidP="006A6DDF"/>
        </w:tc>
        <w:tc>
          <w:tcPr>
            <w:tcW w:w="10399"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904DA3" w:rsidRPr="00DE556B" w14:paraId="58717666"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58717678" w14:textId="77777777" w:rsidTr="00E2323D">
        <w:tblPrEx>
          <w:shd w:val="clear" w:color="auto" w:fill="auto"/>
        </w:tblPrEx>
        <w:trPr>
          <w:gridAfter w:val="1"/>
          <w:wAfter w:w="11" w:type="dxa"/>
        </w:trPr>
        <w:tc>
          <w:tcPr>
            <w:tcW w:w="3110" w:type="dxa"/>
            <w:shd w:val="clear" w:color="auto" w:fill="FFFFFF" w:themeFill="background1"/>
          </w:tcPr>
          <w:p w14:paraId="58717667" w14:textId="77777777" w:rsidR="00B86AA9" w:rsidRPr="00DE556B" w:rsidRDefault="00B86AA9" w:rsidP="001967A9">
            <w:pPr>
              <w:pStyle w:val="iBAAGSituationBoxName"/>
            </w:pPr>
            <w:bookmarkStart w:id="49" w:name="Bariatric_Obesity_Surgery"/>
            <w:r w:rsidRPr="00DE556B">
              <w:t>Bariatric (Obesity) Surgery</w:t>
            </w:r>
            <w:bookmarkEnd w:id="49"/>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914" w:type="dxa"/>
            <w:shd w:val="clear" w:color="auto" w:fill="FFFFFF" w:themeFill="background1"/>
          </w:tcPr>
          <w:p w14:paraId="13107DA5" w14:textId="721B36D9" w:rsidR="005357C3" w:rsidRDefault="005357C3" w:rsidP="00583D07">
            <w:r w:rsidRPr="00275E59">
              <w:t>The amount you pay is based on where the covered health service is provided.</w:t>
            </w:r>
          </w:p>
          <w:p w14:paraId="0ECF94A0" w14:textId="4C85696F" w:rsidR="005357C3" w:rsidRDefault="005357C3" w:rsidP="004B75FF">
            <w:pPr>
              <w:pStyle w:val="iBAAGStandardText"/>
              <w:rPr>
                <w:color w:val="auto"/>
                <w:szCs w:val="22"/>
              </w:rPr>
            </w:pPr>
          </w:p>
          <w:p w14:paraId="3F645AB5" w14:textId="77777777" w:rsidR="005357C3" w:rsidRPr="00275E59" w:rsidRDefault="005357C3" w:rsidP="005357C3">
            <w:pPr>
              <w:pStyle w:val="iBAAGStandardTextBold"/>
            </w:pPr>
            <w:r w:rsidRPr="00275E59">
              <w:t>Is prior authorization needed?</w:t>
            </w:r>
          </w:p>
          <w:p w14:paraId="07F89D83" w14:textId="6CB43D53" w:rsidR="005357C3" w:rsidRPr="00275E59" w:rsidRDefault="005357C3" w:rsidP="005357C3">
            <w:pPr>
              <w:pStyle w:val="iBAAGStandardText"/>
            </w:pPr>
            <w:r w:rsidRPr="00275E59">
              <w:t>No</w:t>
            </w:r>
          </w:p>
          <w:p w14:paraId="352AA0B7" w14:textId="77777777" w:rsidR="005357C3" w:rsidRPr="00DE556B" w:rsidRDefault="005357C3" w:rsidP="004B75FF">
            <w:pPr>
              <w:pStyle w:val="iBAAGStandardText"/>
            </w:pPr>
          </w:p>
          <w:p w14:paraId="6DD4D47B" w14:textId="1274F44B" w:rsidR="00B86AA9" w:rsidRPr="00DE556B" w:rsidRDefault="00B86AA9" w:rsidP="00583D07"/>
        </w:tc>
        <w:tc>
          <w:tcPr>
            <w:tcW w:w="2185" w:type="dxa"/>
            <w:shd w:val="clear" w:color="auto" w:fill="FFFFFF" w:themeFill="background1"/>
          </w:tcPr>
          <w:p w14:paraId="53DC9E04" w14:textId="5AD3DE4E" w:rsidR="005357C3" w:rsidRDefault="005357C3" w:rsidP="006A6DDF">
            <w:pPr>
              <w:pStyle w:val="iBAAGStandardText"/>
              <w:rPr>
                <w:color w:val="auto"/>
                <w:szCs w:val="22"/>
              </w:rPr>
            </w:pPr>
            <w:r w:rsidRPr="00275E59">
              <w:t>The amount you pay is based on where the covered health service is provided.</w:t>
            </w:r>
          </w:p>
          <w:p w14:paraId="0AB9AF1A" w14:textId="107F2029" w:rsidR="005357C3" w:rsidRDefault="005357C3" w:rsidP="006A6DDF">
            <w:pPr>
              <w:pStyle w:val="iBAAGStandardText"/>
              <w:rPr>
                <w:color w:val="auto"/>
                <w:szCs w:val="22"/>
              </w:rPr>
            </w:pPr>
          </w:p>
          <w:p w14:paraId="6D005456" w14:textId="77777777" w:rsidR="005357C3" w:rsidRPr="00275E59" w:rsidRDefault="005357C3" w:rsidP="005357C3">
            <w:pPr>
              <w:pStyle w:val="iBAAGStandardTextBold"/>
            </w:pPr>
            <w:r w:rsidRPr="00275E59">
              <w:t>Is prior authorization needed?</w:t>
            </w:r>
          </w:p>
          <w:p w14:paraId="45AF0983" w14:textId="330E189F" w:rsidR="005357C3" w:rsidRPr="00275E59" w:rsidRDefault="005357C3" w:rsidP="005357C3">
            <w:pPr>
              <w:pStyle w:val="iBAAGStandardText"/>
            </w:pPr>
            <w:r w:rsidRPr="00275E59">
              <w:t>Yes</w:t>
            </w:r>
          </w:p>
          <w:p w14:paraId="670CC60C" w14:textId="77777777" w:rsidR="005357C3" w:rsidRPr="00275E59" w:rsidRDefault="005357C3" w:rsidP="005357C3">
            <w:pPr>
              <w:pStyle w:val="iBAAGStandardText"/>
            </w:pPr>
            <w:r w:rsidRPr="00275E59">
              <w:tab/>
            </w:r>
          </w:p>
          <w:p w14:paraId="7016A3EE" w14:textId="77777777" w:rsidR="005357C3" w:rsidRPr="00275E59" w:rsidRDefault="005357C3" w:rsidP="005357C3">
            <w:pPr>
              <w:pStyle w:val="iBAAGStandardTextBold"/>
            </w:pPr>
            <w:r w:rsidRPr="00275E59">
              <w:t>Prior authorization is:</w:t>
            </w:r>
          </w:p>
          <w:p w14:paraId="2F9BDF0B" w14:textId="77777777" w:rsidR="005357C3" w:rsidRPr="00275E59" w:rsidRDefault="005357C3" w:rsidP="005357C3">
            <w:pPr>
              <w:pStyle w:val="iBAAGStandardText"/>
            </w:pPr>
            <w:r w:rsidRPr="00275E59">
              <w:t>Getting approval by calling the number listed on your health plan ID card before you can get medicine or services.</w:t>
            </w:r>
          </w:p>
          <w:p w14:paraId="09C86CF6" w14:textId="77777777" w:rsidR="005357C3" w:rsidRPr="00275E59" w:rsidRDefault="005357C3" w:rsidP="005357C3">
            <w:pPr>
              <w:pStyle w:val="iBAAGStandardText"/>
            </w:pPr>
          </w:p>
          <w:p w14:paraId="6908C32D" w14:textId="77777777" w:rsidR="005357C3" w:rsidRPr="00275E59" w:rsidRDefault="005357C3" w:rsidP="005357C3">
            <w:pPr>
              <w:pStyle w:val="iBAAGStandardTextBold"/>
            </w:pPr>
            <w:r w:rsidRPr="00275E59">
              <w:t xml:space="preserve">When do I need to call? </w:t>
            </w:r>
          </w:p>
          <w:p w14:paraId="10347CD4" w14:textId="77777777" w:rsidR="005357C3" w:rsidRPr="00275E59" w:rsidRDefault="005357C3" w:rsidP="005357C3">
            <w:pPr>
              <w:pStyle w:val="iBAAGLevel1Bullets"/>
            </w:pPr>
            <w:r w:rsidRPr="00275E59">
              <w:t>6 months before a scheduled surgery</w:t>
            </w:r>
          </w:p>
          <w:p w14:paraId="48A57E92" w14:textId="77777777" w:rsidR="005357C3" w:rsidRPr="00275E59" w:rsidRDefault="005357C3" w:rsidP="005357C3">
            <w:pPr>
              <w:pStyle w:val="iBAAGLevel1Bullets"/>
            </w:pPr>
            <w:r w:rsidRPr="00275E59">
              <w:t>As soon as the possibility of surgery arises</w:t>
            </w:r>
          </w:p>
          <w:p w14:paraId="0FF591AA" w14:textId="77777777" w:rsidR="005357C3" w:rsidRPr="00275E59" w:rsidRDefault="005357C3" w:rsidP="005357C3">
            <w:pPr>
              <w:pStyle w:val="iBAAGLevel1Bullets"/>
            </w:pPr>
            <w:r w:rsidRPr="00275E59">
              <w:t>24 hours before being admitted for an inpatient stay</w:t>
            </w:r>
          </w:p>
          <w:p w14:paraId="5AE1EC71" w14:textId="77777777" w:rsidR="005357C3" w:rsidRPr="00275E59" w:rsidRDefault="005357C3" w:rsidP="005357C3">
            <w:pPr>
              <w:pStyle w:val="iBAAGStandardText"/>
            </w:pPr>
          </w:p>
          <w:p w14:paraId="2838820B" w14:textId="77777777" w:rsidR="005357C3" w:rsidRPr="00275E59" w:rsidRDefault="005357C3" w:rsidP="005357C3">
            <w:pPr>
              <w:pStyle w:val="iBAAGStandardTextBold"/>
            </w:pPr>
            <w:r w:rsidRPr="00275E59">
              <w:t xml:space="preserve">If you don’t get prior authorization, you pay: </w:t>
            </w:r>
          </w:p>
          <w:p w14:paraId="35990D92" w14:textId="77777777" w:rsidR="007A4F57" w:rsidRPr="00022EFF" w:rsidRDefault="007A4F57" w:rsidP="007A4F57">
            <w:pPr>
              <w:pStyle w:val="MandateStandardText"/>
              <w:spacing w:line="276" w:lineRule="auto"/>
              <w:rPr>
                <w:color w:val="auto"/>
              </w:rPr>
            </w:pPr>
            <w:r w:rsidRPr="00022EFF">
              <w:rPr>
                <w:rStyle w:val="MandateTextBoldChar"/>
                <w:color w:val="auto"/>
              </w:rPr>
              <w:t xml:space="preserve">$1,000 </w:t>
            </w:r>
            <w:r w:rsidRPr="00022EFF">
              <w:rPr>
                <w:color w:val="auto"/>
              </w:rPr>
              <w:t>penalty</w:t>
            </w:r>
          </w:p>
          <w:p w14:paraId="780182B5" w14:textId="77777777" w:rsidR="005357C3" w:rsidRPr="00DE556B" w:rsidRDefault="005357C3" w:rsidP="006A6DDF">
            <w:pPr>
              <w:pStyle w:val="iBAAGStandardText"/>
            </w:pPr>
          </w:p>
          <w:p w14:paraId="58717670" w14:textId="77777777" w:rsidR="00B86AA9" w:rsidRPr="00DE556B" w:rsidRDefault="00B86AA9" w:rsidP="006A6DDF"/>
        </w:tc>
        <w:tc>
          <w:tcPr>
            <w:tcW w:w="2774"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515" w:type="dxa"/>
            <w:shd w:val="clear" w:color="auto" w:fill="FFFFFF" w:themeFill="background1"/>
          </w:tcPr>
          <w:p w14:paraId="58717677" w14:textId="6A1D9B8D" w:rsidR="00B86AA9" w:rsidRPr="00DE556B" w:rsidRDefault="005357C3" w:rsidP="006A6DDF">
            <w:r w:rsidRPr="00275E59">
              <w:t>For network benefits, services must be received at a designated facility.</w:t>
            </w:r>
          </w:p>
        </w:tc>
      </w:tr>
      <w:tr w:rsidR="00904DA3" w:rsidRPr="00DE556B" w14:paraId="6B2643F0" w14:textId="77777777" w:rsidTr="00E2323D">
        <w:tblPrEx>
          <w:shd w:val="clear" w:color="auto" w:fill="auto"/>
        </w:tblPrEx>
        <w:trPr>
          <w:gridAfter w:val="1"/>
          <w:wAfter w:w="11" w:type="dxa"/>
        </w:trPr>
        <w:tc>
          <w:tcPr>
            <w:tcW w:w="3110"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2BEC9C48" w14:textId="77777777" w:rsidTr="00E2323D">
        <w:tblPrEx>
          <w:shd w:val="clear" w:color="auto" w:fill="auto"/>
        </w:tblPrEx>
        <w:trPr>
          <w:gridAfter w:val="1"/>
          <w:wAfter w:w="11" w:type="dxa"/>
        </w:trPr>
        <w:tc>
          <w:tcPr>
            <w:tcW w:w="3110" w:type="dxa"/>
            <w:shd w:val="clear" w:color="auto" w:fill="FFFFFF" w:themeFill="background1"/>
          </w:tcPr>
          <w:p w14:paraId="548CBBA4" w14:textId="61F85521" w:rsidR="00B86AA9" w:rsidRPr="00DE556B" w:rsidRDefault="00B86AA9" w:rsidP="001967A9">
            <w:pPr>
              <w:pStyle w:val="iBAAGSituationBoxName"/>
            </w:pPr>
            <w:bookmarkStart w:id="50" w:name="Emergency_Evacuation"/>
            <w:r w:rsidRPr="00DE556B">
              <w:t>Emergency Evacuation</w:t>
            </w:r>
          </w:p>
          <w:bookmarkEnd w:id="50"/>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w:t>
            </w:r>
            <w:proofErr w:type="gramStart"/>
            <w:r w:rsidRPr="00DE556B">
              <w:rPr>
                <w:rFonts w:ascii="Verdana" w:hAnsi="Verdana"/>
              </w:rPr>
              <w:t>is capable of providing</w:t>
            </w:r>
            <w:proofErr w:type="gramEnd"/>
            <w:r w:rsidRPr="00DE556B">
              <w:rPr>
                <w:rFonts w:ascii="Verdana" w:hAnsi="Verdana"/>
              </w:rPr>
              <w:t xml:space="preserve">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914" w:type="dxa"/>
            <w:shd w:val="clear" w:color="auto" w:fill="FFFFFF" w:themeFill="background1"/>
          </w:tcPr>
          <w:p w14:paraId="110D3FD4" w14:textId="0F8EC855" w:rsidR="007038CF" w:rsidRPr="00DE556B" w:rsidRDefault="007038CF" w:rsidP="007038CF">
            <w:pPr>
              <w:rPr>
                <w:rStyle w:val="InstructionalTextChar"/>
              </w:rPr>
            </w:pPr>
            <w:r w:rsidRPr="00DE556B">
              <w:rPr>
                <w:rStyle w:val="iBAAGStandardTextBoldChar"/>
              </w:rPr>
              <w:t>No Charge</w:t>
            </w:r>
          </w:p>
          <w:p w14:paraId="44564F6E" w14:textId="73A81727" w:rsidR="007038CF" w:rsidRPr="00DE556B" w:rsidRDefault="007038CF" w:rsidP="007038CF">
            <w:r w:rsidRPr="00DE556B">
              <w:rPr>
                <w:rStyle w:val="iBAAGStandardTextChar"/>
              </w:rPr>
              <w:t>The annual deductible does not apply.</w:t>
            </w:r>
          </w:p>
          <w:p w14:paraId="20F752EC" w14:textId="5F60DF51"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548A5E46" w14:textId="77777777" w:rsidR="00E43D96" w:rsidRPr="00DE556B" w:rsidRDefault="00E43D96" w:rsidP="00E43D96">
            <w:r>
              <w:t>All Charges</w:t>
            </w:r>
          </w:p>
          <w:p w14:paraId="1C16D3FA" w14:textId="5E12E819" w:rsidR="00BD7601" w:rsidRPr="00DE556B" w:rsidRDefault="00BD7601" w:rsidP="00022EFF">
            <w:pPr>
              <w:pStyle w:val="iBAAGStandardText"/>
            </w:pPr>
          </w:p>
        </w:tc>
        <w:tc>
          <w:tcPr>
            <w:tcW w:w="2185"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774"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515" w:type="dxa"/>
            <w:shd w:val="clear" w:color="auto" w:fill="FFFFFF" w:themeFill="background1"/>
          </w:tcPr>
          <w:p w14:paraId="74B6731B" w14:textId="43ED1843" w:rsidR="00214D5A" w:rsidRPr="00DE556B" w:rsidRDefault="00214D5A" w:rsidP="00583D07">
            <w:pPr>
              <w:pStyle w:val="iBAAGStandardText"/>
            </w:pPr>
            <w:r w:rsidRPr="00DE556B">
              <w:t>Limited to:</w:t>
            </w:r>
          </w:p>
          <w:p w14:paraId="357C5E72" w14:textId="70B3372A" w:rsidR="003C360D" w:rsidRPr="00DE556B" w:rsidRDefault="003C360D" w:rsidP="00583D07">
            <w:pPr>
              <w:pStyle w:val="iBAAGLevel1Bullets"/>
            </w:pPr>
            <w:r w:rsidRPr="00DE556B">
              <w:rPr>
                <w:rStyle w:val="iBAAGStandardTextBoldChar"/>
              </w:rPr>
              <w:t>$</w:t>
            </w:r>
            <w:r w:rsidR="005357C3">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5357C3">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904DA3" w:rsidRPr="00DE556B" w14:paraId="78CDB8C9" w14:textId="77777777" w:rsidTr="00E2323D">
        <w:trPr>
          <w:gridAfter w:val="1"/>
          <w:wAfter w:w="11" w:type="dxa"/>
        </w:trPr>
        <w:tc>
          <w:tcPr>
            <w:tcW w:w="3110"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914"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04DA3" w:rsidRPr="00DE556B" w14:paraId="43970BF8" w14:textId="77777777" w:rsidTr="00E2323D">
        <w:trPr>
          <w:gridAfter w:val="1"/>
          <w:wAfter w:w="11" w:type="dxa"/>
        </w:trPr>
        <w:tc>
          <w:tcPr>
            <w:tcW w:w="3110"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1" w:name="Emergency_Family_Reunion"/>
            <w:r w:rsidRPr="00DE556B">
              <w:rPr>
                <w:rFonts w:cs="Arial"/>
                <w:b/>
                <w:sz w:val="28"/>
              </w:rPr>
              <w:t>Emergency Family Reunion</w:t>
            </w:r>
            <w:bookmarkEnd w:id="51"/>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914" w:type="dxa"/>
            <w:tcBorders>
              <w:bottom w:val="single" w:sz="4" w:space="0" w:color="000000" w:themeColor="text1"/>
            </w:tcBorders>
            <w:shd w:val="clear" w:color="auto" w:fill="auto"/>
          </w:tcPr>
          <w:p w14:paraId="73B9170A" w14:textId="77777777" w:rsidR="00A24396" w:rsidRPr="00DE556B" w:rsidRDefault="00A24396" w:rsidP="00A24396">
            <w:pPr>
              <w:rPr>
                <w:rStyle w:val="InstructionalTextChar"/>
              </w:rPr>
            </w:pPr>
            <w:r w:rsidRPr="00DE556B">
              <w:rPr>
                <w:rStyle w:val="iBAAGStandardTextBoldChar"/>
              </w:rPr>
              <w:t>No Charge</w:t>
            </w:r>
          </w:p>
          <w:p w14:paraId="1EB5C70E" w14:textId="77777777" w:rsidR="00A24396" w:rsidRPr="00DE556B" w:rsidRDefault="00A24396" w:rsidP="00A24396">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 xml:space="preserve">As soon as the possibility of an emergency family </w:t>
            </w:r>
            <w:proofErr w:type="gramStart"/>
            <w:r w:rsidRPr="00DE556B">
              <w:t>reunion  arises</w:t>
            </w:r>
            <w:proofErr w:type="gramEnd"/>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34CA6BDC" w14:textId="77777777" w:rsidR="007A554A" w:rsidRPr="00DE556B" w:rsidRDefault="007A554A" w:rsidP="007A554A">
            <w:r>
              <w:t>All Charges</w:t>
            </w:r>
          </w:p>
          <w:p w14:paraId="1C339306" w14:textId="78095A19" w:rsidR="009E6B31" w:rsidRPr="00DE556B" w:rsidRDefault="009E6B31" w:rsidP="00BD7601"/>
        </w:tc>
        <w:tc>
          <w:tcPr>
            <w:tcW w:w="2185" w:type="dxa"/>
            <w:tcBorders>
              <w:bottom w:val="single" w:sz="4" w:space="0" w:color="000000" w:themeColor="text1"/>
            </w:tcBorders>
            <w:shd w:val="clear" w:color="auto" w:fill="auto"/>
          </w:tcPr>
          <w:p w14:paraId="6C8066AE" w14:textId="4B79105C"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774" w:type="dxa"/>
            <w:tcBorders>
              <w:bottom w:val="single" w:sz="4" w:space="0" w:color="000000" w:themeColor="text1"/>
            </w:tcBorders>
            <w:shd w:val="clear" w:color="auto" w:fill="auto"/>
          </w:tcPr>
          <w:p w14:paraId="58E8FDAB" w14:textId="6CAF78F2" w:rsidR="009E6B31" w:rsidRPr="00DE556B" w:rsidRDefault="009E6B31" w:rsidP="00583D07">
            <w:pPr>
              <w:pStyle w:val="iBAAGStandardText"/>
            </w:pPr>
            <w:r w:rsidRPr="00DE556B">
              <w:t>U.S. Out-of-Network benefits are not covered.</w:t>
            </w:r>
          </w:p>
        </w:tc>
        <w:tc>
          <w:tcPr>
            <w:tcW w:w="2515" w:type="dxa"/>
            <w:tcBorders>
              <w:bottom w:val="single" w:sz="4" w:space="0" w:color="000000" w:themeColor="text1"/>
            </w:tcBorders>
            <w:shd w:val="clear" w:color="auto" w:fill="auto"/>
          </w:tcPr>
          <w:p w14:paraId="2E145AA1" w14:textId="30A9737B" w:rsidR="00633F4C" w:rsidRPr="00DE556B" w:rsidRDefault="00633F4C" w:rsidP="00633F4C">
            <w:pPr>
              <w:rPr>
                <w:rFonts w:cs="Arial"/>
              </w:rPr>
            </w:pPr>
            <w:r w:rsidRPr="00DE556B">
              <w:rPr>
                <w:rFonts w:cs="Arial"/>
              </w:rPr>
              <w:t>Limited to:</w:t>
            </w:r>
          </w:p>
          <w:p w14:paraId="5DE5A00A" w14:textId="347F8C1B"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2694F88F" w:rsidR="00633F4C" w:rsidRPr="00DE556B" w:rsidRDefault="00633F4C" w:rsidP="00633F4C">
            <w:pPr>
              <w:pStyle w:val="iBAAGLevel1Bullets"/>
              <w:rPr>
                <w:rStyle w:val="iBAAGStandardTextChar"/>
              </w:rPr>
            </w:pPr>
            <w:r w:rsidRPr="00DE556B">
              <w:rPr>
                <w:b/>
              </w:rPr>
              <w:t>$</w:t>
            </w:r>
            <w:r w:rsidR="00A24396">
              <w:rPr>
                <w:b/>
              </w:rPr>
              <w:t>3</w:t>
            </w:r>
            <w:r w:rsidRPr="00DE556B">
              <w:rPr>
                <w:b/>
              </w:rPr>
              <w:t>00</w:t>
            </w:r>
            <w:r w:rsidRPr="00DE556B">
              <w:t xml:space="preserve"> per day for </w:t>
            </w:r>
            <w:r w:rsidR="00A24396">
              <w:rPr>
                <w:b/>
              </w:rPr>
              <w:t>3</w:t>
            </w:r>
            <w:r w:rsidRPr="00DE556B">
              <w:rPr>
                <w:b/>
              </w:rPr>
              <w:t>0</w:t>
            </w:r>
            <w:r w:rsidRPr="00DE556B">
              <w:t xml:space="preserve"> 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06A1D2C4" w14:textId="249711DE" w:rsidR="00633F4C" w:rsidRPr="00DE556B" w:rsidRDefault="00633F4C" w:rsidP="00633F4C">
            <w:pPr>
              <w:pStyle w:val="iBAAGStandardText"/>
            </w:pPr>
          </w:p>
          <w:p w14:paraId="7D5867E7" w14:textId="77777777" w:rsidR="009E6B31" w:rsidRPr="00DE556B" w:rsidRDefault="009E6B31" w:rsidP="00583D07">
            <w:pPr>
              <w:pStyle w:val="iBAAGTableHeader"/>
              <w:jc w:val="left"/>
            </w:pPr>
          </w:p>
        </w:tc>
      </w:tr>
      <w:tr w:rsidR="00904DA3" w:rsidRPr="00DE556B" w14:paraId="5871767F"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904DA3" w:rsidRPr="00DE556B" w14:paraId="587176A3" w14:textId="77777777" w:rsidTr="00E2323D">
        <w:tblPrEx>
          <w:shd w:val="clear" w:color="auto" w:fill="auto"/>
        </w:tblPrEx>
        <w:trPr>
          <w:gridAfter w:val="1"/>
          <w:wAfter w:w="11" w:type="dxa"/>
        </w:trPr>
        <w:tc>
          <w:tcPr>
            <w:tcW w:w="3110" w:type="dxa"/>
            <w:shd w:val="clear" w:color="auto" w:fill="FFFFFF" w:themeFill="background1"/>
          </w:tcPr>
          <w:p w14:paraId="58717680" w14:textId="77777777" w:rsidR="00B86AA9" w:rsidRPr="00DE556B" w:rsidRDefault="00B86AA9" w:rsidP="001967A9">
            <w:pPr>
              <w:pStyle w:val="iBAAGSituationBoxName"/>
            </w:pPr>
            <w:bookmarkStart w:id="52" w:name="Emergency_Health_Services_Outpatient"/>
            <w:r w:rsidRPr="00DE556B">
              <w:t>Emergency Health Services – Outpatient</w:t>
            </w:r>
            <w:bookmarkEnd w:id="52"/>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914" w:type="dxa"/>
            <w:shd w:val="clear" w:color="auto" w:fill="FFFFFF" w:themeFill="background1"/>
          </w:tcPr>
          <w:p w14:paraId="05DF9340" w14:textId="77777777" w:rsidR="00A24396" w:rsidRPr="00DE556B" w:rsidRDefault="00A24396" w:rsidP="00A24396">
            <w:pPr>
              <w:rPr>
                <w:rStyle w:val="InstructionalTextChar"/>
              </w:rPr>
            </w:pPr>
            <w:r w:rsidRPr="00DE556B">
              <w:rPr>
                <w:rStyle w:val="iBAAGStandardTextBoldChar"/>
              </w:rPr>
              <w:t>No Charge</w:t>
            </w:r>
          </w:p>
          <w:p w14:paraId="6D20BD0A" w14:textId="77777777" w:rsidR="00A24396" w:rsidRPr="00DE556B" w:rsidRDefault="00A24396" w:rsidP="00A24396">
            <w:r w:rsidRPr="00DE556B">
              <w:rPr>
                <w:rStyle w:val="iBAAGStandardTextChar"/>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185" w:type="dxa"/>
            <w:shd w:val="clear" w:color="auto" w:fill="FFFFFF" w:themeFill="background1"/>
          </w:tcPr>
          <w:p w14:paraId="58717690" w14:textId="7DE3BD95" w:rsidR="00B86AA9" w:rsidRPr="00DE556B" w:rsidRDefault="00B86AA9" w:rsidP="006A6DDF">
            <w:r w:rsidRPr="00DE556B">
              <w:rPr>
                <w:rStyle w:val="iBAAGStandardTextBoldChar"/>
              </w:rPr>
              <w:t>$</w:t>
            </w:r>
            <w:r w:rsidR="00A24396">
              <w:rPr>
                <w:rStyle w:val="iBAAGStandardTextBoldChar"/>
              </w:rPr>
              <w:t>25</w:t>
            </w:r>
            <w:r w:rsidR="00231458">
              <w:rPr>
                <w:rStyle w:val="iBAAGStandardTextBoldChar"/>
              </w:rPr>
              <w:t>0</w:t>
            </w:r>
            <w:r w:rsidRPr="00DE556B">
              <w:t xml:space="preserve"> </w:t>
            </w:r>
            <w:r w:rsidRPr="00DE556B">
              <w:rPr>
                <w:rStyle w:val="iBAAGStandardTextChar"/>
              </w:rPr>
              <w:t>co-pay per visit</w:t>
            </w:r>
            <w:r w:rsidR="001E3527" w:rsidRPr="00DE556B">
              <w:t>.</w:t>
            </w:r>
          </w:p>
          <w:p w14:paraId="58717691" w14:textId="328BB9F4" w:rsidR="00B86AA9" w:rsidRPr="00DE556B" w:rsidRDefault="00B86AA9" w:rsidP="006A6DDF">
            <w:r w:rsidRPr="00DE556B">
              <w:rPr>
                <w:rStyle w:val="iBAAGStandardTextChar"/>
              </w:rPr>
              <w:t>The annual deductible does not apply.</w:t>
            </w:r>
          </w:p>
          <w:p w14:paraId="58717692" w14:textId="3569A374"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774" w:type="dxa"/>
            <w:shd w:val="clear" w:color="auto" w:fill="FFFFFF" w:themeFill="background1"/>
          </w:tcPr>
          <w:p w14:paraId="5871769A" w14:textId="76234D47" w:rsidR="00B86AA9" w:rsidRPr="00DE556B" w:rsidRDefault="00B86AA9" w:rsidP="006A6DDF">
            <w:r w:rsidRPr="00DE556B">
              <w:rPr>
                <w:rStyle w:val="iBAAGStandardTextBoldChar"/>
              </w:rPr>
              <w:t>$</w:t>
            </w:r>
            <w:r w:rsidR="00A24396">
              <w:rPr>
                <w:rStyle w:val="iBAAGStandardTextBoldChar"/>
              </w:rPr>
              <w:t>25</w:t>
            </w:r>
            <w:r w:rsidR="00231458">
              <w:rPr>
                <w:rStyle w:val="iBAAGStandardTextBoldChar"/>
              </w:rPr>
              <w:t>0</w:t>
            </w:r>
            <w:r w:rsidRPr="00DE556B">
              <w:t xml:space="preserve"> </w:t>
            </w:r>
            <w:r w:rsidRPr="00DE556B">
              <w:rPr>
                <w:rStyle w:val="iBAAGStandardTextChar"/>
              </w:rPr>
              <w:t>co-pay per visit</w:t>
            </w:r>
            <w:r w:rsidR="001E3527" w:rsidRPr="00DE556B">
              <w:t>.</w:t>
            </w:r>
          </w:p>
          <w:p w14:paraId="5871769B" w14:textId="387D808A" w:rsidR="00B86AA9" w:rsidRPr="00DE556B" w:rsidRDefault="00B86AA9" w:rsidP="006A6DDF">
            <w:r w:rsidRPr="00DE556B">
              <w:rPr>
                <w:rStyle w:val="iBAAGStandardTextChar"/>
              </w:rPr>
              <w:t>The annual deductible does not apply.</w:t>
            </w:r>
          </w:p>
          <w:p w14:paraId="5871769C" w14:textId="41B9123D"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515"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904DA3" w:rsidRPr="00DE556B" w14:paraId="587176AA"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904DA3" w:rsidRPr="00DE556B" w14:paraId="587176D6" w14:textId="77777777" w:rsidTr="00E2323D">
        <w:tblPrEx>
          <w:shd w:val="clear" w:color="auto" w:fill="auto"/>
        </w:tblPrEx>
        <w:trPr>
          <w:gridAfter w:val="1"/>
          <w:wAfter w:w="11" w:type="dxa"/>
        </w:trPr>
        <w:tc>
          <w:tcPr>
            <w:tcW w:w="3110" w:type="dxa"/>
            <w:shd w:val="clear" w:color="auto" w:fill="FFFFFF" w:themeFill="background1"/>
          </w:tcPr>
          <w:p w14:paraId="587176AB" w14:textId="77777777" w:rsidR="00B86AA9" w:rsidRPr="00DE556B" w:rsidRDefault="00B86AA9" w:rsidP="001967A9">
            <w:pPr>
              <w:pStyle w:val="iBAAGSituationBoxName"/>
            </w:pPr>
            <w:bookmarkStart w:id="53" w:name="Hospital_Inpatient"/>
            <w:r w:rsidRPr="00DE556B">
              <w:t>Hospital - Inpatient Stay</w:t>
            </w:r>
            <w:bookmarkEnd w:id="53"/>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 xml:space="preserve">What </w:t>
            </w:r>
            <w:proofErr w:type="gramStart"/>
            <w:r w:rsidRPr="00DE556B">
              <w:t>are</w:t>
            </w:r>
            <w:proofErr w:type="gramEnd"/>
            <w:r w:rsidRPr="00DE556B">
              <w:t xml:space="preserv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0C6FFEDA"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914" w:type="dxa"/>
            <w:shd w:val="clear" w:color="auto" w:fill="FFFFFF" w:themeFill="background1"/>
          </w:tcPr>
          <w:p w14:paraId="74392A67" w14:textId="77777777" w:rsidR="00904DA3" w:rsidRPr="00DE556B" w:rsidRDefault="00904DA3" w:rsidP="00904DA3">
            <w:pPr>
              <w:rPr>
                <w:rStyle w:val="InstructionalTextChar"/>
              </w:rPr>
            </w:pPr>
            <w:r w:rsidRPr="00DE556B">
              <w:rPr>
                <w:rStyle w:val="iBAAGStandardTextBoldChar"/>
              </w:rPr>
              <w:t>No Charge</w:t>
            </w:r>
          </w:p>
          <w:p w14:paraId="501CB272" w14:textId="77777777" w:rsidR="00904DA3" w:rsidRPr="00DE556B" w:rsidRDefault="00904DA3" w:rsidP="00904DA3">
            <w:r w:rsidRPr="00DE556B">
              <w:rPr>
                <w:rStyle w:val="iBAAGStandardTextChar"/>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185" w:type="dxa"/>
            <w:shd w:val="clear" w:color="auto" w:fill="FFFFFF" w:themeFill="background1"/>
          </w:tcPr>
          <w:p w14:paraId="2AC54EF6" w14:textId="77777777" w:rsidR="00904DA3" w:rsidRPr="00DE556B" w:rsidRDefault="00904DA3" w:rsidP="00904DA3">
            <w:pPr>
              <w:rPr>
                <w:rStyle w:val="InstructionalTextChar"/>
              </w:rPr>
            </w:pPr>
            <w:r w:rsidRPr="00DE556B">
              <w:rPr>
                <w:rStyle w:val="iBAAGStandardTextBoldChar"/>
              </w:rPr>
              <w:t>No Charge</w:t>
            </w:r>
          </w:p>
          <w:p w14:paraId="6E730423" w14:textId="77777777" w:rsidR="00904DA3" w:rsidRPr="00DE556B" w:rsidRDefault="00904DA3" w:rsidP="00904DA3">
            <w:r w:rsidRPr="00DE556B">
              <w:rPr>
                <w:rStyle w:val="iBAAGStandardTextChar"/>
              </w:rPr>
              <w:t>The annual deductible does not apply.</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774" w:type="dxa"/>
            <w:shd w:val="clear" w:color="auto" w:fill="FFFFFF" w:themeFill="background1"/>
          </w:tcPr>
          <w:p w14:paraId="587176C6" w14:textId="2D8C71BC" w:rsidR="00B86AA9" w:rsidRPr="00DE556B" w:rsidRDefault="00BC338B"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470309D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6D4" w14:textId="77777777" w:rsidR="00B86AA9" w:rsidRPr="00DE556B" w:rsidRDefault="00B86AA9" w:rsidP="006A6DDF"/>
        </w:tc>
        <w:tc>
          <w:tcPr>
            <w:tcW w:w="2515"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904DA3" w:rsidRPr="00DE556B" w14:paraId="4E13785D"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904DA3" w:rsidRPr="00DE556B" w14:paraId="4034E7BA"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4" w:name="Medical_Repatriation"/>
            <w:r w:rsidRPr="00DE556B">
              <w:t>Medical Repatriation</w:t>
            </w:r>
          </w:p>
          <w:bookmarkEnd w:id="54"/>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914" w:type="dxa"/>
            <w:tcBorders>
              <w:bottom w:val="single" w:sz="4" w:space="0" w:color="000000" w:themeColor="text1"/>
            </w:tcBorders>
            <w:shd w:val="clear" w:color="auto" w:fill="auto"/>
          </w:tcPr>
          <w:p w14:paraId="6B6D5BDD" w14:textId="77777777" w:rsidR="002D09CD" w:rsidRPr="00DE556B" w:rsidRDefault="002D09CD" w:rsidP="002D09CD">
            <w:pPr>
              <w:rPr>
                <w:rStyle w:val="InstructionalTextChar"/>
              </w:rPr>
            </w:pPr>
            <w:r w:rsidRPr="00DE556B">
              <w:rPr>
                <w:rStyle w:val="iBAAGStandardTextBoldChar"/>
              </w:rPr>
              <w:t>No Charge</w:t>
            </w:r>
          </w:p>
          <w:p w14:paraId="5D6A2E9C" w14:textId="77777777" w:rsidR="002D09CD" w:rsidRPr="00DE556B" w:rsidRDefault="002D09CD" w:rsidP="002D09CD">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12EC93F4" w14:textId="77777777" w:rsidR="00DB358D" w:rsidRPr="00DE556B" w:rsidRDefault="00DB358D" w:rsidP="00DB358D">
            <w:r>
              <w:t>All Charges</w:t>
            </w:r>
          </w:p>
          <w:p w14:paraId="2F013092" w14:textId="77777777" w:rsidR="00633F4C" w:rsidRPr="00DE556B" w:rsidRDefault="00633F4C" w:rsidP="00022EFF">
            <w:pPr>
              <w:pStyle w:val="iBAAGStandardText"/>
            </w:pPr>
          </w:p>
        </w:tc>
        <w:tc>
          <w:tcPr>
            <w:tcW w:w="2185" w:type="dxa"/>
            <w:tcBorders>
              <w:bottom w:val="single" w:sz="4" w:space="0" w:color="000000" w:themeColor="text1"/>
            </w:tcBorders>
            <w:shd w:val="clear" w:color="auto" w:fill="auto"/>
          </w:tcPr>
          <w:p w14:paraId="5BB11E37" w14:textId="3F77CA66" w:rsidR="00633F4C" w:rsidRPr="00DE556B" w:rsidRDefault="00633F4C" w:rsidP="00E95A8C">
            <w:r w:rsidRPr="00DE556B">
              <w:rPr>
                <w:rStyle w:val="iBAAGStandardTextChar"/>
              </w:rPr>
              <w:t>U.S. Network benefits are not covered.</w:t>
            </w:r>
          </w:p>
        </w:tc>
        <w:tc>
          <w:tcPr>
            <w:tcW w:w="2774" w:type="dxa"/>
            <w:tcBorders>
              <w:bottom w:val="single" w:sz="4" w:space="0" w:color="000000" w:themeColor="text1"/>
            </w:tcBorders>
            <w:shd w:val="clear" w:color="auto" w:fill="auto"/>
          </w:tcPr>
          <w:p w14:paraId="34E10144" w14:textId="4F2FD2D0" w:rsidR="00633F4C" w:rsidRPr="00DE556B" w:rsidRDefault="00633F4C" w:rsidP="00E95A8C">
            <w:pPr>
              <w:pStyle w:val="iBAAGStandardText"/>
            </w:pPr>
            <w:r w:rsidRPr="00DE556B">
              <w:rPr>
                <w:rStyle w:val="iBAAGStandardTextChar"/>
              </w:rPr>
              <w:t>U.S. Out-of-Network benefits are not covered.</w:t>
            </w:r>
          </w:p>
        </w:tc>
        <w:tc>
          <w:tcPr>
            <w:tcW w:w="2515" w:type="dxa"/>
            <w:tcBorders>
              <w:bottom w:val="single" w:sz="4" w:space="0" w:color="000000" w:themeColor="text1"/>
            </w:tcBorders>
            <w:shd w:val="clear" w:color="auto" w:fill="auto"/>
          </w:tcPr>
          <w:p w14:paraId="386E5C78" w14:textId="2ABBBC1C" w:rsidR="00633F4C" w:rsidRPr="00DE556B" w:rsidRDefault="00633F4C" w:rsidP="00A102A1">
            <w:pPr>
              <w:pStyle w:val="iBAAGStandardText"/>
            </w:pPr>
            <w:r w:rsidRPr="00DE556B">
              <w:t>None</w:t>
            </w:r>
          </w:p>
          <w:p w14:paraId="36FA6D03" w14:textId="47EDB050" w:rsidR="00633F4C" w:rsidRPr="00DE556B" w:rsidRDefault="00633F4C" w:rsidP="00022EFF">
            <w:pPr>
              <w:pStyle w:val="iBAAGStandardText"/>
            </w:pPr>
            <w:bookmarkStart w:id="55" w:name="_DV_M196"/>
            <w:bookmarkEnd w:id="55"/>
          </w:p>
        </w:tc>
      </w:tr>
      <w:tr w:rsidR="00904DA3" w:rsidRPr="00DE556B" w14:paraId="587176DD"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904DA3" w:rsidRPr="00DE556B" w14:paraId="5871771C" w14:textId="77777777" w:rsidTr="00E2323D">
        <w:tblPrEx>
          <w:shd w:val="clear" w:color="auto" w:fill="auto"/>
        </w:tblPrEx>
        <w:trPr>
          <w:gridAfter w:val="1"/>
          <w:wAfter w:w="11" w:type="dxa"/>
        </w:trPr>
        <w:tc>
          <w:tcPr>
            <w:tcW w:w="3110" w:type="dxa"/>
            <w:shd w:val="clear" w:color="auto" w:fill="FFFFFF" w:themeFill="background1"/>
          </w:tcPr>
          <w:p w14:paraId="587176DE" w14:textId="77777777" w:rsidR="00B86AA9" w:rsidRPr="00DE556B" w:rsidRDefault="00B86AA9" w:rsidP="001967A9">
            <w:pPr>
              <w:pStyle w:val="iBAAGSituationBoxName"/>
            </w:pPr>
            <w:bookmarkStart w:id="56" w:name="Lab_XRay_and_Diagnostics_Outpatient"/>
            <w:r w:rsidRPr="00DE556B">
              <w:t>Minor Diagnostic Lab, X-Ray and Other Testing - Outpatient</w:t>
            </w:r>
            <w:bookmarkEnd w:id="56"/>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914"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185"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774"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1C450262" w:rsidR="00B86AA9" w:rsidRPr="00DE556B" w:rsidRDefault="00BC338B"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1E792B16" w:rsidR="00B86AA9" w:rsidRPr="00DE556B" w:rsidRDefault="00BC338B"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2976B3C0" w:rsidR="00735293" w:rsidRPr="00F90DFB" w:rsidRDefault="00735293" w:rsidP="00735293">
            <w:pPr>
              <w:pStyle w:val="iBAAGStandardText"/>
            </w:pPr>
            <w:r w:rsidRPr="00F90DFB">
              <w:t xml:space="preserve">Yes, for 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1AA69DFB"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71A" w14:textId="77777777" w:rsidR="00B86AA9" w:rsidRPr="00DE556B" w:rsidRDefault="00B86AA9" w:rsidP="006A6DDF"/>
        </w:tc>
        <w:tc>
          <w:tcPr>
            <w:tcW w:w="2515"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904DA3" w:rsidRPr="00DE556B" w14:paraId="58717723"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904DA3" w:rsidRPr="00DE556B" w14:paraId="58717754" w14:textId="77777777" w:rsidTr="00E2323D">
        <w:tblPrEx>
          <w:shd w:val="clear" w:color="auto" w:fill="auto"/>
        </w:tblPrEx>
        <w:trPr>
          <w:gridAfter w:val="1"/>
          <w:wAfter w:w="11" w:type="dxa"/>
        </w:trPr>
        <w:tc>
          <w:tcPr>
            <w:tcW w:w="3110" w:type="dxa"/>
            <w:shd w:val="clear" w:color="auto" w:fill="FFFFFF" w:themeFill="background1"/>
          </w:tcPr>
          <w:p w14:paraId="58717724" w14:textId="77777777" w:rsidR="00B86AA9" w:rsidRPr="00DE556B" w:rsidRDefault="00B86AA9" w:rsidP="001967A9">
            <w:pPr>
              <w:pStyle w:val="iBAAGSituationBoxName"/>
            </w:pPr>
            <w:bookmarkStart w:id="57" w:name="Lab_Xray_Diagnostics_Major_CT_PET_MRI"/>
            <w:r w:rsidRPr="00DE556B">
              <w:t>Major Diagnostic Lab, X-Ray and Other Testing - Outpatient</w:t>
            </w:r>
            <w:bookmarkEnd w:id="57"/>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914" w:type="dxa"/>
            <w:shd w:val="clear" w:color="auto" w:fill="FFFFFF" w:themeFill="background1"/>
          </w:tcPr>
          <w:p w14:paraId="27ABC0A7" w14:textId="77777777" w:rsidR="002D09CD" w:rsidRPr="00DE556B" w:rsidRDefault="002D09CD" w:rsidP="002D09CD">
            <w:pPr>
              <w:rPr>
                <w:rStyle w:val="InstructionalTextChar"/>
              </w:rPr>
            </w:pPr>
            <w:r w:rsidRPr="00DE556B">
              <w:rPr>
                <w:rStyle w:val="iBAAGStandardTextBoldChar"/>
              </w:rPr>
              <w:t>No Charge</w:t>
            </w:r>
          </w:p>
          <w:p w14:paraId="030A95B9" w14:textId="77777777" w:rsidR="002D09CD" w:rsidRPr="00DE556B" w:rsidRDefault="002D09CD" w:rsidP="002D09CD">
            <w:r w:rsidRPr="00DE556B">
              <w:rPr>
                <w:rStyle w:val="iBAAGStandardTextChar"/>
              </w:rPr>
              <w:t>The annual deductible does not apply.</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185" w:type="dxa"/>
            <w:shd w:val="clear" w:color="auto" w:fill="FFFFFF" w:themeFill="background1"/>
          </w:tcPr>
          <w:p w14:paraId="57A8659B" w14:textId="77777777" w:rsidR="002D09CD" w:rsidRPr="00DE556B" w:rsidRDefault="002D09CD" w:rsidP="002D09CD">
            <w:pPr>
              <w:rPr>
                <w:rStyle w:val="InstructionalTextChar"/>
              </w:rPr>
            </w:pPr>
            <w:r w:rsidRPr="00DE556B">
              <w:rPr>
                <w:rStyle w:val="iBAAGStandardTextBoldChar"/>
              </w:rPr>
              <w:t>No Charge</w:t>
            </w:r>
          </w:p>
          <w:p w14:paraId="724ECF2F" w14:textId="77777777" w:rsidR="002D09CD" w:rsidRPr="00DE556B" w:rsidRDefault="002D09CD" w:rsidP="002D09CD">
            <w:r w:rsidRPr="00DE556B">
              <w:rPr>
                <w:rStyle w:val="iBAAGStandardTextChar"/>
              </w:rPr>
              <w:t>The annual deductible does not apply.</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774" w:type="dxa"/>
            <w:shd w:val="clear" w:color="auto" w:fill="FFFFFF" w:themeFill="background1"/>
          </w:tcPr>
          <w:p w14:paraId="58717744" w14:textId="3AF27C9C" w:rsidR="00B86AA9" w:rsidRPr="00DE556B" w:rsidRDefault="00BC338B" w:rsidP="006A6DDF">
            <w:bookmarkStart w:id="58"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8"/>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46C16551"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752" w14:textId="77777777" w:rsidR="00B86AA9" w:rsidRPr="00DE556B" w:rsidRDefault="00B86AA9" w:rsidP="006A6DDF"/>
        </w:tc>
        <w:tc>
          <w:tcPr>
            <w:tcW w:w="2515"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904DA3" w:rsidRPr="00DE556B" w14:paraId="5871775B"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5871776D" w14:textId="77777777" w:rsidTr="00E2323D">
        <w:tblPrEx>
          <w:shd w:val="clear" w:color="auto" w:fill="auto"/>
        </w:tblPrEx>
        <w:trPr>
          <w:gridAfter w:val="1"/>
          <w:wAfter w:w="11" w:type="dxa"/>
        </w:trPr>
        <w:tc>
          <w:tcPr>
            <w:tcW w:w="3110" w:type="dxa"/>
            <w:shd w:val="clear" w:color="auto" w:fill="FFFFFF" w:themeFill="background1"/>
          </w:tcPr>
          <w:p w14:paraId="5871775C" w14:textId="77777777" w:rsidR="00B86AA9" w:rsidRPr="00DE556B" w:rsidRDefault="00B86AA9" w:rsidP="001967A9">
            <w:pPr>
              <w:pStyle w:val="iBAAGSituationBoxName"/>
            </w:pPr>
            <w:bookmarkStart w:id="59" w:name="Physician_Fees_for_Surgical_and_Medical"/>
            <w:r w:rsidRPr="00DE556B">
              <w:t>Physician Fees for Surgical and Medical Services</w:t>
            </w:r>
            <w:bookmarkEnd w:id="59"/>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914" w:type="dxa"/>
            <w:shd w:val="clear" w:color="auto" w:fill="FFFFFF" w:themeFill="background1"/>
          </w:tcPr>
          <w:p w14:paraId="76AC8BDC" w14:textId="77777777" w:rsidR="002D09CD" w:rsidRPr="00DE556B" w:rsidRDefault="002D09CD" w:rsidP="002D09CD">
            <w:pPr>
              <w:rPr>
                <w:rStyle w:val="InstructionalTextChar"/>
              </w:rPr>
            </w:pPr>
            <w:r w:rsidRPr="00DE556B">
              <w:rPr>
                <w:rStyle w:val="iBAAGStandardTextBoldChar"/>
              </w:rPr>
              <w:t>No Charge</w:t>
            </w:r>
          </w:p>
          <w:p w14:paraId="547E7A32" w14:textId="77777777" w:rsidR="002D09CD" w:rsidRPr="00DE556B" w:rsidRDefault="002D09CD" w:rsidP="002D09CD">
            <w:r w:rsidRPr="00DE556B">
              <w:rPr>
                <w:rStyle w:val="iBAAGStandardTextChar"/>
              </w:rPr>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185" w:type="dxa"/>
            <w:shd w:val="clear" w:color="auto" w:fill="FFFFFF" w:themeFill="background1"/>
          </w:tcPr>
          <w:p w14:paraId="46E97F14" w14:textId="77777777" w:rsidR="002D09CD" w:rsidRPr="00DE556B" w:rsidRDefault="002D09CD" w:rsidP="002D09CD">
            <w:pPr>
              <w:rPr>
                <w:rStyle w:val="InstructionalTextChar"/>
              </w:rPr>
            </w:pPr>
            <w:r w:rsidRPr="00DE556B">
              <w:rPr>
                <w:rStyle w:val="iBAAGStandardTextBoldChar"/>
              </w:rPr>
              <w:t>No Charge</w:t>
            </w:r>
          </w:p>
          <w:p w14:paraId="06BCED93" w14:textId="77777777" w:rsidR="002D09CD" w:rsidRPr="00DE556B" w:rsidRDefault="002D09CD" w:rsidP="002D09CD">
            <w:r w:rsidRPr="00DE556B">
              <w:rPr>
                <w:rStyle w:val="iBAAGStandardTextChar"/>
              </w:rPr>
              <w:t>The annual deductible does not apply.</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774" w:type="dxa"/>
            <w:shd w:val="clear" w:color="auto" w:fill="FFFFFF" w:themeFill="background1"/>
          </w:tcPr>
          <w:p w14:paraId="58717767" w14:textId="4CB2CB10"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515" w:type="dxa"/>
            <w:shd w:val="clear" w:color="auto" w:fill="FFFFFF" w:themeFill="background1"/>
          </w:tcPr>
          <w:p w14:paraId="5871776C" w14:textId="77777777" w:rsidR="00B86AA9" w:rsidRPr="00DE556B" w:rsidRDefault="00B86AA9" w:rsidP="006A6DDF">
            <w:pPr>
              <w:pStyle w:val="iBAAGStandardText"/>
            </w:pPr>
            <w:r w:rsidRPr="00DE556B">
              <w:t>None</w:t>
            </w:r>
          </w:p>
        </w:tc>
      </w:tr>
      <w:tr w:rsidR="00904DA3" w:rsidRPr="00DE556B" w14:paraId="3EBB4FD9" w14:textId="77777777" w:rsidTr="00E2323D">
        <w:tblPrEx>
          <w:shd w:val="clear" w:color="auto" w:fill="auto"/>
        </w:tblPrEx>
        <w:trPr>
          <w:gridAfter w:val="1"/>
          <w:wAfter w:w="11" w:type="dxa"/>
        </w:trPr>
        <w:tc>
          <w:tcPr>
            <w:tcW w:w="3110"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914"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185"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774"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515"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904DA3" w:rsidRPr="00DE556B" w14:paraId="3C26F8E0" w14:textId="77777777" w:rsidTr="00E2323D">
        <w:tblPrEx>
          <w:shd w:val="clear" w:color="auto" w:fill="auto"/>
        </w:tblPrEx>
        <w:trPr>
          <w:gridAfter w:val="1"/>
          <w:wAfter w:w="11" w:type="dxa"/>
        </w:trPr>
        <w:tc>
          <w:tcPr>
            <w:tcW w:w="3110" w:type="dxa"/>
            <w:shd w:val="clear" w:color="auto" w:fill="FFFFFF" w:themeFill="background1"/>
          </w:tcPr>
          <w:p w14:paraId="32F30EFA" w14:textId="77777777" w:rsidR="002B7568" w:rsidRPr="00DE556B" w:rsidRDefault="002B7568" w:rsidP="001967A9">
            <w:pPr>
              <w:pStyle w:val="iBAAGSituationBoxName"/>
            </w:pPr>
            <w:bookmarkStart w:id="60" w:name="Repatriation_of_Remains"/>
            <w:r w:rsidRPr="00DE556B">
              <w:t xml:space="preserve">Repatriation of Remains </w:t>
            </w:r>
          </w:p>
          <w:bookmarkEnd w:id="60"/>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914" w:type="dxa"/>
            <w:shd w:val="clear" w:color="auto" w:fill="FFFFFF" w:themeFill="background1"/>
          </w:tcPr>
          <w:p w14:paraId="7ECEE713" w14:textId="77777777" w:rsidR="002D09CD" w:rsidRPr="00DE556B" w:rsidRDefault="002D09CD" w:rsidP="002D09CD">
            <w:pPr>
              <w:rPr>
                <w:rStyle w:val="InstructionalTextChar"/>
              </w:rPr>
            </w:pPr>
            <w:r w:rsidRPr="00DE556B">
              <w:rPr>
                <w:rStyle w:val="iBAAGStandardTextBoldChar"/>
              </w:rPr>
              <w:t>No Charge</w:t>
            </w:r>
          </w:p>
          <w:p w14:paraId="6283C4B4" w14:textId="77777777" w:rsidR="002D09CD" w:rsidRPr="00DE556B" w:rsidRDefault="002D09CD" w:rsidP="002D09CD">
            <w:r w:rsidRPr="00DE556B">
              <w:rPr>
                <w:rStyle w:val="iBAAGStandardTextChar"/>
              </w:rPr>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0F42778A" w14:textId="77777777" w:rsidR="00E2323D" w:rsidRPr="00DE556B" w:rsidRDefault="00E2323D" w:rsidP="00E2323D">
            <w:r>
              <w:t>All Charges</w:t>
            </w:r>
          </w:p>
          <w:p w14:paraId="66600CD8" w14:textId="77777777" w:rsidR="002B7568" w:rsidRPr="00BD7601" w:rsidRDefault="002B7568" w:rsidP="00022EFF">
            <w:pPr>
              <w:pStyle w:val="iBAAGStandardText"/>
            </w:pPr>
          </w:p>
        </w:tc>
        <w:tc>
          <w:tcPr>
            <w:tcW w:w="2185" w:type="dxa"/>
            <w:shd w:val="clear" w:color="auto" w:fill="FFFFFF" w:themeFill="background1"/>
          </w:tcPr>
          <w:p w14:paraId="17A7C891" w14:textId="40023252" w:rsidR="002B7568" w:rsidRPr="00DE556B" w:rsidRDefault="002B7568" w:rsidP="00891877">
            <w:pPr>
              <w:pStyle w:val="iBAAGStandardText"/>
              <w:rPr>
                <w:rStyle w:val="InstructionalTextChar"/>
              </w:rPr>
            </w:pPr>
            <w:r>
              <w:t>U.S. Network</w:t>
            </w:r>
            <w:r w:rsidRPr="00BD7601">
              <w:t xml:space="preserve"> benefits are not covered.</w:t>
            </w:r>
          </w:p>
        </w:tc>
        <w:tc>
          <w:tcPr>
            <w:tcW w:w="2774" w:type="dxa"/>
            <w:shd w:val="clear" w:color="auto" w:fill="FFFFFF" w:themeFill="background1"/>
          </w:tcPr>
          <w:p w14:paraId="4A11C198" w14:textId="79C600B5"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515"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904DA3" w:rsidRPr="00DE556B" w14:paraId="58717774"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914"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185"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774"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15"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904DA3" w:rsidRPr="00DE556B" w14:paraId="587177A7" w14:textId="77777777" w:rsidTr="00E2323D">
        <w:tblPrEx>
          <w:shd w:val="clear" w:color="auto" w:fill="auto"/>
        </w:tblPrEx>
        <w:trPr>
          <w:gridAfter w:val="1"/>
          <w:wAfter w:w="11" w:type="dxa"/>
        </w:trPr>
        <w:tc>
          <w:tcPr>
            <w:tcW w:w="3110" w:type="dxa"/>
            <w:shd w:val="clear" w:color="auto" w:fill="FFFFFF" w:themeFill="background1"/>
          </w:tcPr>
          <w:p w14:paraId="58717775" w14:textId="77777777" w:rsidR="00B86AA9" w:rsidRPr="00DE556B" w:rsidRDefault="00B86AA9" w:rsidP="001967A9">
            <w:pPr>
              <w:pStyle w:val="iBAAGSituationBoxName"/>
            </w:pPr>
            <w:bookmarkStart w:id="61" w:name="Scopic_Procedures_Outpatient_Diagnosti"/>
            <w:r w:rsidRPr="00DE556B">
              <w:t>Scopic Procedures - Outpatient Diagnostic and Therapeutic</w:t>
            </w:r>
            <w:bookmarkEnd w:id="61"/>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914" w:type="dxa"/>
            <w:shd w:val="clear" w:color="auto" w:fill="FFFFFF" w:themeFill="background1"/>
          </w:tcPr>
          <w:p w14:paraId="5C5A9111" w14:textId="77777777" w:rsidR="002D09CD" w:rsidRPr="00DE556B" w:rsidRDefault="002D09CD" w:rsidP="002D09CD">
            <w:pPr>
              <w:rPr>
                <w:rStyle w:val="InstructionalTextChar"/>
              </w:rPr>
            </w:pPr>
            <w:r w:rsidRPr="00DE556B">
              <w:rPr>
                <w:rStyle w:val="iBAAGStandardTextBoldChar"/>
              </w:rPr>
              <w:t>No Charge</w:t>
            </w:r>
          </w:p>
          <w:p w14:paraId="197C31D0" w14:textId="77777777" w:rsidR="002D09CD" w:rsidRPr="00DE556B" w:rsidRDefault="002D09CD" w:rsidP="002D09CD">
            <w:r w:rsidRPr="00DE556B">
              <w:rPr>
                <w:rStyle w:val="iBAAGStandardTextChar"/>
              </w:rPr>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185" w:type="dxa"/>
            <w:shd w:val="clear" w:color="auto" w:fill="FFFFFF" w:themeFill="background1"/>
          </w:tcPr>
          <w:p w14:paraId="3FB36BE9" w14:textId="77777777" w:rsidR="002D09CD" w:rsidRPr="00DE556B" w:rsidRDefault="002D09CD" w:rsidP="002D09CD">
            <w:pPr>
              <w:rPr>
                <w:rStyle w:val="InstructionalTextChar"/>
              </w:rPr>
            </w:pPr>
            <w:r w:rsidRPr="00DE556B">
              <w:rPr>
                <w:rStyle w:val="iBAAGStandardTextBoldChar"/>
              </w:rPr>
              <w:t>No Charge</w:t>
            </w:r>
          </w:p>
          <w:p w14:paraId="613FA940" w14:textId="77777777" w:rsidR="002D09CD" w:rsidRPr="00DE556B" w:rsidRDefault="002D09CD" w:rsidP="002D09CD">
            <w:r w:rsidRPr="00DE556B">
              <w:rPr>
                <w:rStyle w:val="iBAAGStandardTextChar"/>
              </w:rPr>
              <w:t>The annual deductible does not apply.</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774" w:type="dxa"/>
            <w:shd w:val="clear" w:color="auto" w:fill="FFFFFF" w:themeFill="background1"/>
          </w:tcPr>
          <w:p w14:paraId="58717791" w14:textId="00D62A02" w:rsidR="00B86AA9" w:rsidRPr="00DE556B" w:rsidRDefault="00BC338B"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515"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904DA3" w:rsidRPr="00DE556B" w14:paraId="587177AE"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904DA3" w:rsidRPr="00DE556B" w14:paraId="587177DD" w14:textId="77777777" w:rsidTr="00E2323D">
        <w:tblPrEx>
          <w:shd w:val="clear" w:color="auto" w:fill="auto"/>
        </w:tblPrEx>
        <w:trPr>
          <w:gridAfter w:val="1"/>
          <w:wAfter w:w="11" w:type="dxa"/>
        </w:trPr>
        <w:tc>
          <w:tcPr>
            <w:tcW w:w="3110" w:type="dxa"/>
            <w:shd w:val="clear" w:color="auto" w:fill="FFFFFF" w:themeFill="background1"/>
          </w:tcPr>
          <w:p w14:paraId="587177AF" w14:textId="77777777" w:rsidR="00B86AA9" w:rsidRPr="00DE556B" w:rsidRDefault="00B86AA9" w:rsidP="001967A9">
            <w:pPr>
              <w:pStyle w:val="iBAAGSituationBoxName"/>
            </w:pPr>
            <w:bookmarkStart w:id="62" w:name="Skilled_Nursing_Facility_Inpatient_Rehab"/>
            <w:r w:rsidRPr="00DE556B">
              <w:t>Skilled Nursing Facility/Inpatient Rehabilitation Facility Services</w:t>
            </w:r>
            <w:bookmarkEnd w:id="62"/>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w:t>
            </w:r>
            <w:proofErr w:type="gramStart"/>
            <w:r w:rsidRPr="00DE556B">
              <w:t>include:</w:t>
            </w:r>
            <w:proofErr w:type="gramEnd"/>
            <w:r w:rsidRPr="00DE556B">
              <w:t xml:space="preserve"> therapy, wound care and giving medication. </w:t>
            </w:r>
          </w:p>
          <w:p w14:paraId="587177B5" w14:textId="77777777" w:rsidR="00B86AA9" w:rsidRPr="00DE556B" w:rsidRDefault="00B86AA9" w:rsidP="006A6DDF">
            <w:pPr>
              <w:pStyle w:val="iBAAGLevel1Bullets"/>
            </w:pPr>
            <w:r w:rsidRPr="00DE556B">
              <w:t xml:space="preserve">Custodial services -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914" w:type="dxa"/>
            <w:shd w:val="clear" w:color="auto" w:fill="FFFFFF" w:themeFill="background1"/>
          </w:tcPr>
          <w:p w14:paraId="5D682F11" w14:textId="77777777" w:rsidR="002D09CD" w:rsidRPr="00DE556B" w:rsidRDefault="002D09CD" w:rsidP="002D09CD">
            <w:pPr>
              <w:rPr>
                <w:rStyle w:val="InstructionalTextChar"/>
              </w:rPr>
            </w:pPr>
            <w:r w:rsidRPr="00DE556B">
              <w:rPr>
                <w:rStyle w:val="iBAAGStandardTextBoldChar"/>
              </w:rPr>
              <w:t>No Charge</w:t>
            </w:r>
          </w:p>
          <w:p w14:paraId="00E278A5" w14:textId="77777777" w:rsidR="002D09CD" w:rsidRPr="00DE556B" w:rsidRDefault="002D09CD" w:rsidP="002D09CD">
            <w:r w:rsidRPr="00DE556B">
              <w:rPr>
                <w:rStyle w:val="iBAAGStandardTextChar"/>
              </w:rPr>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185" w:type="dxa"/>
            <w:shd w:val="clear" w:color="auto" w:fill="FFFFFF" w:themeFill="background1"/>
          </w:tcPr>
          <w:p w14:paraId="246BE854" w14:textId="77777777" w:rsidR="002D09CD" w:rsidRPr="00DE556B" w:rsidRDefault="002D09CD" w:rsidP="002D09CD">
            <w:pPr>
              <w:rPr>
                <w:rStyle w:val="InstructionalTextChar"/>
              </w:rPr>
            </w:pPr>
            <w:r w:rsidRPr="00DE556B">
              <w:rPr>
                <w:rStyle w:val="iBAAGStandardTextBoldChar"/>
              </w:rPr>
              <w:t>No Charge</w:t>
            </w:r>
          </w:p>
          <w:p w14:paraId="5ABC9656" w14:textId="77777777" w:rsidR="002D09CD" w:rsidRPr="00DE556B" w:rsidRDefault="002D09CD" w:rsidP="002D09CD">
            <w:r w:rsidRPr="00DE556B">
              <w:rPr>
                <w:rStyle w:val="iBAAGStandardTextChar"/>
              </w:rPr>
              <w:t>The annual deductible does not apply.</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774" w:type="dxa"/>
            <w:shd w:val="clear" w:color="auto" w:fill="FFFFFF" w:themeFill="background1"/>
          </w:tcPr>
          <w:p w14:paraId="587177C4" w14:textId="18343843"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1AAF14B8"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7D2" w14:textId="77777777" w:rsidR="00B86AA9" w:rsidRPr="00DE556B" w:rsidRDefault="00B86AA9" w:rsidP="006A6DDF">
            <w:pPr>
              <w:pStyle w:val="iBAAGStandardText"/>
            </w:pPr>
          </w:p>
        </w:tc>
        <w:tc>
          <w:tcPr>
            <w:tcW w:w="2515" w:type="dxa"/>
            <w:shd w:val="clear" w:color="auto" w:fill="FFFFFF" w:themeFill="background1"/>
          </w:tcPr>
          <w:p w14:paraId="05FC6E27" w14:textId="00129F2C" w:rsidR="00B86AA9" w:rsidRPr="000E05CA" w:rsidRDefault="00B86AA9" w:rsidP="00583D07">
            <w:pPr>
              <w:pStyle w:val="iBAAGStandardText"/>
            </w:pPr>
            <w:r w:rsidRPr="000E05CA">
              <w:t>Limited</w:t>
            </w:r>
            <w:r w:rsidR="00E65803" w:rsidRPr="000E05CA">
              <w:t xml:space="preserve"> to</w:t>
            </w:r>
            <w:r w:rsidR="002D09CD">
              <w:t xml:space="preserve"> </w:t>
            </w:r>
            <w:r w:rsidR="009B63D6" w:rsidRPr="000E05CA">
              <w:rPr>
                <w:rStyle w:val="iBAAGStandardTextBoldChar"/>
              </w:rPr>
              <w:t>1</w:t>
            </w:r>
            <w:r w:rsidR="002D09CD">
              <w:rPr>
                <w:rStyle w:val="iBAAGStandardTextBoldChar"/>
              </w:rPr>
              <w:t>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904DA3" w:rsidRPr="00DE556B" w14:paraId="587177E4"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904DA3" w:rsidRPr="00DE556B" w14:paraId="58717812" w14:textId="77777777" w:rsidTr="00E2323D">
        <w:tblPrEx>
          <w:shd w:val="clear" w:color="auto" w:fill="auto"/>
        </w:tblPrEx>
        <w:trPr>
          <w:gridAfter w:val="1"/>
          <w:wAfter w:w="11" w:type="dxa"/>
        </w:trPr>
        <w:tc>
          <w:tcPr>
            <w:tcW w:w="3110" w:type="dxa"/>
            <w:shd w:val="clear" w:color="auto" w:fill="FFFFFF" w:themeFill="background1"/>
          </w:tcPr>
          <w:p w14:paraId="587177E5" w14:textId="77777777" w:rsidR="00B86AA9" w:rsidRPr="00DE556B" w:rsidRDefault="00B86AA9" w:rsidP="001967A9">
            <w:pPr>
              <w:pStyle w:val="iBAAGSituationBoxName"/>
            </w:pPr>
            <w:bookmarkStart w:id="63" w:name="Surgery_Outpatient"/>
            <w:r w:rsidRPr="00DE556B">
              <w:t>Surgery – Outpatient</w:t>
            </w:r>
            <w:bookmarkEnd w:id="63"/>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914" w:type="dxa"/>
            <w:shd w:val="clear" w:color="auto" w:fill="FFFFFF" w:themeFill="background1"/>
          </w:tcPr>
          <w:p w14:paraId="13BF401B" w14:textId="77777777" w:rsidR="002D09CD" w:rsidRPr="00DE556B" w:rsidRDefault="002D09CD" w:rsidP="002D09CD">
            <w:pPr>
              <w:rPr>
                <w:rStyle w:val="InstructionalTextChar"/>
              </w:rPr>
            </w:pPr>
            <w:r w:rsidRPr="00DE556B">
              <w:rPr>
                <w:rStyle w:val="iBAAGStandardTextBoldChar"/>
              </w:rPr>
              <w:t>No Charge</w:t>
            </w:r>
          </w:p>
          <w:p w14:paraId="2B0B0D73" w14:textId="77777777" w:rsidR="002D09CD" w:rsidRPr="00DE556B" w:rsidRDefault="002D09CD" w:rsidP="002D09CD">
            <w:r w:rsidRPr="00DE556B">
              <w:rPr>
                <w:rStyle w:val="iBAAGStandardTextChar"/>
              </w:rPr>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185" w:type="dxa"/>
            <w:shd w:val="clear" w:color="auto" w:fill="FFFFFF" w:themeFill="background1"/>
          </w:tcPr>
          <w:p w14:paraId="7292DC29" w14:textId="77777777" w:rsidR="002D09CD" w:rsidRPr="00DE556B" w:rsidRDefault="002D09CD" w:rsidP="002D09CD">
            <w:pPr>
              <w:rPr>
                <w:rStyle w:val="InstructionalTextChar"/>
              </w:rPr>
            </w:pPr>
            <w:r w:rsidRPr="00DE556B">
              <w:rPr>
                <w:rStyle w:val="iBAAGStandardTextBoldChar"/>
              </w:rPr>
              <w:t>No Charge</w:t>
            </w:r>
          </w:p>
          <w:p w14:paraId="0714F839" w14:textId="77777777" w:rsidR="002D09CD" w:rsidRPr="00DE556B" w:rsidRDefault="002D09CD" w:rsidP="002D09CD">
            <w:r w:rsidRPr="00DE556B">
              <w:rPr>
                <w:rStyle w:val="iBAAGStandardTextChar"/>
              </w:rPr>
              <w:t>The annual deductible does not apply.</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774" w:type="dxa"/>
            <w:shd w:val="clear" w:color="auto" w:fill="FFFFFF" w:themeFill="background1"/>
          </w:tcPr>
          <w:p w14:paraId="587177FD" w14:textId="3270A375"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4B83E009"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810" w14:textId="77777777" w:rsidR="00B86AA9" w:rsidRPr="00DE556B" w:rsidRDefault="00B86AA9" w:rsidP="006A6DDF">
            <w:pPr>
              <w:pStyle w:val="iBAAGStandardText"/>
            </w:pPr>
          </w:p>
        </w:tc>
        <w:tc>
          <w:tcPr>
            <w:tcW w:w="2515"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904DA3" w:rsidRPr="00DE556B" w14:paraId="58717819"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904DA3" w:rsidRPr="00DE556B" w14:paraId="58717846" w14:textId="77777777" w:rsidTr="00E2323D">
        <w:tblPrEx>
          <w:shd w:val="clear" w:color="auto" w:fill="auto"/>
        </w:tblPrEx>
        <w:trPr>
          <w:gridAfter w:val="1"/>
          <w:wAfter w:w="11" w:type="dxa"/>
        </w:trPr>
        <w:tc>
          <w:tcPr>
            <w:tcW w:w="3110" w:type="dxa"/>
            <w:shd w:val="clear" w:color="auto" w:fill="FFFFFF" w:themeFill="background1"/>
          </w:tcPr>
          <w:p w14:paraId="5871781A" w14:textId="77777777" w:rsidR="00B86AA9" w:rsidRPr="00DE556B" w:rsidRDefault="00B86AA9" w:rsidP="001967A9">
            <w:pPr>
              <w:pStyle w:val="iBAAGSituationBoxName"/>
            </w:pPr>
            <w:bookmarkStart w:id="64" w:name="Therapeutic_Treatments_Outpatient"/>
            <w:r w:rsidRPr="00DE556B">
              <w:t>Therapeutic Treatments – Outpatient</w:t>
            </w:r>
            <w:bookmarkEnd w:id="64"/>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914" w:type="dxa"/>
            <w:shd w:val="clear" w:color="auto" w:fill="FFFFFF" w:themeFill="background1"/>
          </w:tcPr>
          <w:p w14:paraId="2F0D08E2" w14:textId="77777777" w:rsidR="002D09CD" w:rsidRPr="00DE556B" w:rsidRDefault="002D09CD" w:rsidP="002D09CD">
            <w:pPr>
              <w:rPr>
                <w:rStyle w:val="InstructionalTextChar"/>
              </w:rPr>
            </w:pPr>
            <w:r w:rsidRPr="00DE556B">
              <w:rPr>
                <w:rStyle w:val="iBAAGStandardTextBoldChar"/>
              </w:rPr>
              <w:t>No Charge</w:t>
            </w:r>
          </w:p>
          <w:p w14:paraId="221A99F3" w14:textId="77777777" w:rsidR="002D09CD" w:rsidRPr="00DE556B" w:rsidRDefault="002D09CD" w:rsidP="002D09CD">
            <w:r w:rsidRPr="00DE556B">
              <w:rPr>
                <w:rStyle w:val="iBAAGStandardTextChar"/>
              </w:rPr>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185" w:type="dxa"/>
            <w:shd w:val="clear" w:color="auto" w:fill="FFFFFF" w:themeFill="background1"/>
          </w:tcPr>
          <w:p w14:paraId="3296847F" w14:textId="77777777" w:rsidR="002D09CD" w:rsidRPr="00DE556B" w:rsidRDefault="002D09CD" w:rsidP="002D09CD">
            <w:pPr>
              <w:rPr>
                <w:rStyle w:val="InstructionalTextChar"/>
              </w:rPr>
            </w:pPr>
            <w:r w:rsidRPr="00DE556B">
              <w:rPr>
                <w:rStyle w:val="iBAAGStandardTextBoldChar"/>
              </w:rPr>
              <w:t>No Charge</w:t>
            </w:r>
          </w:p>
          <w:p w14:paraId="5365BAA0" w14:textId="77777777" w:rsidR="002D09CD" w:rsidRPr="00DE556B" w:rsidRDefault="002D09CD" w:rsidP="002D09CD">
            <w:r w:rsidRPr="00DE556B">
              <w:rPr>
                <w:rStyle w:val="iBAAGStandardTextChar"/>
              </w:rPr>
              <w:t>The annual deductible does not apply.</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774" w:type="dxa"/>
            <w:shd w:val="clear" w:color="auto" w:fill="FFFFFF" w:themeFill="background1"/>
          </w:tcPr>
          <w:p w14:paraId="58717833" w14:textId="08B1B792"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42A884EB"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844" w14:textId="77777777" w:rsidR="00B86AA9" w:rsidRPr="00DE556B" w:rsidRDefault="00B86AA9" w:rsidP="006A6DDF">
            <w:pPr>
              <w:pStyle w:val="iBAAGStandardText"/>
            </w:pPr>
          </w:p>
        </w:tc>
        <w:tc>
          <w:tcPr>
            <w:tcW w:w="2515"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904DA3" w:rsidRPr="00DE556B" w14:paraId="5871784D" w14:textId="77777777" w:rsidTr="00E2323D">
        <w:tblPrEx>
          <w:shd w:val="clear" w:color="auto" w:fill="auto"/>
        </w:tblPrEx>
        <w:trPr>
          <w:gridAfter w:val="1"/>
          <w:wAfter w:w="11" w:type="dxa"/>
        </w:trPr>
        <w:tc>
          <w:tcPr>
            <w:tcW w:w="3110"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914"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185"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774"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515"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904DA3" w:rsidRPr="00DE556B" w14:paraId="5871786A" w14:textId="77777777" w:rsidTr="00E2323D">
        <w:tblPrEx>
          <w:shd w:val="clear" w:color="auto" w:fill="auto"/>
        </w:tblPrEx>
        <w:trPr>
          <w:gridAfter w:val="1"/>
          <w:wAfter w:w="11" w:type="dxa"/>
        </w:trPr>
        <w:tc>
          <w:tcPr>
            <w:tcW w:w="3110" w:type="dxa"/>
            <w:shd w:val="clear" w:color="auto" w:fill="FFFFFF" w:themeFill="background1"/>
          </w:tcPr>
          <w:p w14:paraId="5871784E" w14:textId="77777777" w:rsidR="00B86AA9" w:rsidRPr="00DE556B" w:rsidRDefault="00B86AA9" w:rsidP="001967A9">
            <w:pPr>
              <w:pStyle w:val="iBAAGSituationBoxName"/>
            </w:pPr>
            <w:bookmarkStart w:id="65" w:name="Urgent_Care_Center_Services"/>
            <w:r w:rsidRPr="00DE556B">
              <w:t>Urgent Care Center Services</w:t>
            </w:r>
            <w:bookmarkEnd w:id="65"/>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914" w:type="dxa"/>
            <w:shd w:val="clear" w:color="auto" w:fill="FFFFFF" w:themeFill="background1"/>
          </w:tcPr>
          <w:p w14:paraId="53D51E7F" w14:textId="77777777" w:rsidR="002D09CD" w:rsidRPr="00DE556B" w:rsidRDefault="002D09CD" w:rsidP="002D09CD">
            <w:pPr>
              <w:rPr>
                <w:rStyle w:val="InstructionalTextChar"/>
              </w:rPr>
            </w:pPr>
            <w:r w:rsidRPr="00DE556B">
              <w:rPr>
                <w:rStyle w:val="iBAAGStandardTextBoldChar"/>
              </w:rPr>
              <w:t>No Charge</w:t>
            </w:r>
          </w:p>
          <w:p w14:paraId="31FFD6D0" w14:textId="77777777" w:rsidR="002D09CD" w:rsidRPr="00DE556B" w:rsidRDefault="002D09CD" w:rsidP="002D09CD">
            <w:r w:rsidRPr="00DE556B">
              <w:rPr>
                <w:rStyle w:val="iBAAGStandardTextChar"/>
              </w:rPr>
              <w:t>The annual deductible does not apply.</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185" w:type="dxa"/>
            <w:shd w:val="clear" w:color="auto" w:fill="FFFFFF" w:themeFill="background1"/>
          </w:tcPr>
          <w:p w14:paraId="5871785A" w14:textId="1C7FD445"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4AB55278"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774" w:type="dxa"/>
            <w:shd w:val="clear" w:color="auto" w:fill="FFFFFF" w:themeFill="background1"/>
          </w:tcPr>
          <w:p w14:paraId="58717861" w14:textId="29299CE3" w:rsidR="00B86AA9" w:rsidRPr="00DE556B" w:rsidRDefault="00BC338B"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515"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6" w:name="Genetic_Testing1"/>
            <w:r w:rsidRPr="00DE556B">
              <w:rPr>
                <w:b/>
                <w:sz w:val="28"/>
                <w:szCs w:val="32"/>
              </w:rPr>
              <w:t>Genetic Testing</w:t>
            </w:r>
            <w:bookmarkEnd w:id="6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7A4F57">
        <w:tc>
          <w:tcPr>
            <w:tcW w:w="13507" w:type="dxa"/>
            <w:gridSpan w:val="6"/>
            <w:shd w:val="clear" w:color="auto" w:fill="DAEEF3"/>
          </w:tcPr>
          <w:p w14:paraId="58717879" w14:textId="1E24CBDC" w:rsidR="00D36319" w:rsidRPr="00DE556B" w:rsidRDefault="00D36319" w:rsidP="006A6DDF">
            <w:pPr>
              <w:pStyle w:val="iBAAGMajorSectionHeader"/>
            </w:pPr>
            <w:bookmarkStart w:id="67" w:name="Maternity_Care_Section"/>
            <w:r w:rsidRPr="00DE556B">
              <w:t>Maternity Care</w:t>
            </w:r>
            <w:bookmarkEnd w:id="67"/>
          </w:p>
        </w:tc>
      </w:tr>
      <w:tr w:rsidR="00A673A1" w:rsidRPr="00DE556B" w14:paraId="58717881" w14:textId="77777777" w:rsidTr="007A4F5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7A4F57">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8" w:name="Breast_Pumps"/>
            <w:r w:rsidRPr="00DE556B">
              <w:t>Breast Pumps</w:t>
            </w:r>
            <w:bookmarkEnd w:id="68"/>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390B062E" w:rsidR="00D36319" w:rsidRPr="00DE556B" w:rsidRDefault="00BC338B"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076D08D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8A3" w14:textId="77777777" w:rsidR="00D36319" w:rsidRPr="00DE556B" w:rsidRDefault="00D36319" w:rsidP="00022EFF">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7A4F5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7A4F57">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69" w:name="Pregnancy_Maternity_Services"/>
            <w:r w:rsidRPr="00DE556B">
              <w:t>Pregnancy - Maternity Services</w:t>
            </w:r>
            <w:bookmarkEnd w:id="69"/>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w:t>
            </w:r>
            <w:proofErr w:type="gramStart"/>
            <w:r w:rsidRPr="00DE556B">
              <w:t>include:</w:t>
            </w:r>
            <w:proofErr w:type="gramEnd"/>
            <w:r w:rsidRPr="00DE556B">
              <w:t xml:space="preserv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 xml:space="preserve">Based on the service you </w:t>
            </w:r>
            <w:proofErr w:type="gramStart"/>
            <w:r w:rsidRPr="00DE556B">
              <w:t>receive,</w:t>
            </w:r>
            <w:proofErr w:type="gramEnd"/>
            <w:r w:rsidRPr="00DE556B">
              <w:t xml:space="preser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 xml:space="preserve">Based on the service you </w:t>
            </w:r>
            <w:proofErr w:type="gramStart"/>
            <w:r w:rsidRPr="00DE556B">
              <w:t>receive,</w:t>
            </w:r>
            <w:proofErr w:type="gramEnd"/>
            <w:r w:rsidRPr="00DE556B">
              <w:t xml:space="preser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 xml:space="preserve">Based on the service you </w:t>
            </w:r>
            <w:proofErr w:type="gramStart"/>
            <w:r w:rsidRPr="00DE556B">
              <w:t>receive,</w:t>
            </w:r>
            <w:proofErr w:type="gramEnd"/>
            <w:r w:rsidRPr="00DE556B">
              <w:t xml:space="preser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07DA59C2"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BE2289">
        <w:tc>
          <w:tcPr>
            <w:tcW w:w="13507" w:type="dxa"/>
            <w:gridSpan w:val="6"/>
            <w:shd w:val="clear" w:color="auto" w:fill="DAEEF3"/>
          </w:tcPr>
          <w:p w14:paraId="58717919" w14:textId="1BC0F9A2" w:rsidR="00613781" w:rsidRPr="00DE556B" w:rsidRDefault="00613781" w:rsidP="006A6DDF">
            <w:pPr>
              <w:pStyle w:val="iBAAGMajorSectionHeader"/>
            </w:pPr>
            <w:bookmarkStart w:id="70" w:name="Physician_Services_Section"/>
            <w:r w:rsidRPr="00DE556B">
              <w:t>Physician Services</w:t>
            </w:r>
            <w:bookmarkEnd w:id="70"/>
          </w:p>
        </w:tc>
      </w:tr>
      <w:tr w:rsidR="00613781" w:rsidRPr="00DE556B" w14:paraId="58717921"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BE2289">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1" w:name="Allergy_Injections"/>
            <w:r w:rsidRPr="00DE556B">
              <w:t>Allergy Injections</w:t>
            </w:r>
            <w:bookmarkEnd w:id="71"/>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4A2642CF" w14:textId="77777777" w:rsidR="002D09CD" w:rsidRPr="00DE556B" w:rsidRDefault="008B5629" w:rsidP="002D09CD">
            <w:pPr>
              <w:rPr>
                <w:rStyle w:val="InstructionalTextChar"/>
              </w:rPr>
            </w:pPr>
            <w:r w:rsidRPr="00DE556B">
              <w:t xml:space="preserve">Primary Doctor: </w:t>
            </w:r>
            <w:r w:rsidR="002D09CD" w:rsidRPr="00DE556B">
              <w:rPr>
                <w:rStyle w:val="iBAAGStandardTextBoldChar"/>
              </w:rPr>
              <w:t>No Charge</w:t>
            </w:r>
          </w:p>
          <w:p w14:paraId="38DDDA17" w14:textId="77777777" w:rsidR="002D09CD" w:rsidRPr="00DE556B" w:rsidRDefault="002D09CD" w:rsidP="002D09CD">
            <w:r w:rsidRPr="00DE556B">
              <w:rPr>
                <w:rStyle w:val="iBAAGStandardTextChar"/>
              </w:rPr>
              <w:t>The annual deductible does not apply.</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739F3EB7" w14:textId="77777777" w:rsidR="002D09CD" w:rsidRPr="00DE556B" w:rsidRDefault="002D09CD" w:rsidP="002D09CD">
            <w:pPr>
              <w:rPr>
                <w:rStyle w:val="InstructionalTextChar"/>
              </w:rPr>
            </w:pPr>
            <w:r w:rsidRPr="00DE556B">
              <w:rPr>
                <w:rStyle w:val="iBAAGStandardTextBoldChar"/>
              </w:rPr>
              <w:t>No Charge</w:t>
            </w:r>
          </w:p>
          <w:p w14:paraId="3F35EB44" w14:textId="77777777" w:rsidR="002D09CD" w:rsidRPr="00DE556B" w:rsidRDefault="002D09CD" w:rsidP="002D09CD">
            <w:r w:rsidRPr="00DE556B">
              <w:rPr>
                <w:rStyle w:val="iBAAGStandardTextChar"/>
              </w:rPr>
              <w:t>The annual deductible does not apply.</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5A0F010C" w14:textId="271C171E" w:rsidR="002D09CD" w:rsidRDefault="008B5629" w:rsidP="002D09CD">
            <w:pPr>
              <w:pStyle w:val="iBAAGStandardText"/>
              <w:rPr>
                <w:rStyle w:val="InstructionalTextChar"/>
              </w:rPr>
            </w:pPr>
            <w:r w:rsidRPr="00DE556B">
              <w:t xml:space="preserve">Primary Doctor: </w:t>
            </w:r>
          </w:p>
          <w:p w14:paraId="1191304A" w14:textId="0B3B37B0" w:rsidR="008B5629" w:rsidRPr="00DE556B" w:rsidRDefault="008B5629" w:rsidP="00022EFF">
            <w:pPr>
              <w:pStyle w:val="iBAAGStandardText"/>
            </w:pPr>
            <w:r w:rsidRPr="00DE556B">
              <w:rPr>
                <w:rStyle w:val="iBAAGStandardTextBoldChar"/>
              </w:rPr>
              <w:t>$</w:t>
            </w:r>
            <w:r w:rsidR="002D09CD">
              <w:rPr>
                <w:rStyle w:val="iBAAGStandardTextBoldChar"/>
              </w:rPr>
              <w:t>20</w:t>
            </w:r>
            <w:r w:rsidRPr="00DE556B">
              <w:t xml:space="preserve"> co-pay per visit. </w:t>
            </w:r>
          </w:p>
          <w:p w14:paraId="09F64201" w14:textId="59928F26"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16D7B4CE" w14:textId="5BA69828" w:rsidR="002D09CD" w:rsidRDefault="008B5629" w:rsidP="002D09CD">
            <w:pPr>
              <w:pStyle w:val="iBAAGStandardText"/>
              <w:rPr>
                <w:rStyle w:val="InstructionalTextChar"/>
              </w:rPr>
            </w:pPr>
            <w:r w:rsidRPr="00DE556B">
              <w:t xml:space="preserve">Specialist: </w:t>
            </w:r>
          </w:p>
          <w:p w14:paraId="487234A2" w14:textId="33BE71ED" w:rsidR="008B5629" w:rsidRPr="00DE556B" w:rsidRDefault="008B5629" w:rsidP="00022EFF">
            <w:pPr>
              <w:pStyle w:val="iBAAGStandardText"/>
            </w:pPr>
            <w:r w:rsidRPr="00DE556B">
              <w:rPr>
                <w:rStyle w:val="iBAAGStandardTextBoldChar"/>
              </w:rPr>
              <w:t>$</w:t>
            </w:r>
            <w:r w:rsidR="002D09CD">
              <w:rPr>
                <w:rStyle w:val="iBAAGStandardTextBoldChar"/>
              </w:rPr>
              <w:t>4</w:t>
            </w:r>
            <w:r w:rsidRPr="00DE556B">
              <w:rPr>
                <w:rStyle w:val="iBAAGStandardTextBoldChar"/>
              </w:rPr>
              <w:t>0</w:t>
            </w:r>
            <w:r w:rsidRPr="00DE556B">
              <w:t xml:space="preserve"> co-pay per visit. </w:t>
            </w:r>
          </w:p>
          <w:p w14:paraId="605A0AFC" w14:textId="32EBC634"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72301370" w14:textId="77777777" w:rsidR="002D09CD" w:rsidRDefault="008B5629" w:rsidP="008B5629">
            <w:pPr>
              <w:pStyle w:val="iBAAGStandardText"/>
            </w:pPr>
            <w:r w:rsidRPr="00DE556B">
              <w:t xml:space="preserve">Primary Doctor: </w:t>
            </w:r>
          </w:p>
          <w:p w14:paraId="351EE512" w14:textId="7D8575EA" w:rsidR="008B5629" w:rsidRPr="00DE556B" w:rsidRDefault="00BC338B" w:rsidP="008B5629">
            <w:pPr>
              <w:pStyle w:val="iBAAGStandardText"/>
            </w:pPr>
            <w:r>
              <w:rPr>
                <w:rStyle w:val="iBAAGStandardTextBoldChar"/>
              </w:rPr>
              <w:t>50%</w:t>
            </w:r>
            <w:r w:rsidR="008B5629" w:rsidRPr="00DE556B">
              <w:t xml:space="preserve"> co-insurance, after you pay the deductible.</w:t>
            </w:r>
          </w:p>
          <w:p w14:paraId="7D46A6E5" w14:textId="77777777" w:rsidR="008B5629" w:rsidRPr="00DE556B" w:rsidRDefault="008B5629" w:rsidP="008B5629">
            <w:pPr>
              <w:pStyle w:val="iBAAGStandardText"/>
            </w:pPr>
          </w:p>
          <w:p w14:paraId="315D07AF" w14:textId="77777777" w:rsidR="002D09CD" w:rsidRDefault="008B5629" w:rsidP="008B5629">
            <w:pPr>
              <w:pStyle w:val="iBAAGStandardText"/>
            </w:pPr>
            <w:r w:rsidRPr="00DE556B">
              <w:t xml:space="preserve">Specialist: </w:t>
            </w:r>
          </w:p>
          <w:p w14:paraId="1A7DAAB6" w14:textId="04099DD4" w:rsidR="008B5629" w:rsidRPr="00DE556B" w:rsidRDefault="00BC338B"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BE2289">
        <w:tblPrEx>
          <w:shd w:val="clear" w:color="auto" w:fill="auto"/>
        </w:tblPrEx>
        <w:trPr>
          <w:gridAfter w:val="1"/>
          <w:wAfter w:w="26" w:type="dxa"/>
        </w:trPr>
        <w:tc>
          <w:tcPr>
            <w:tcW w:w="3517" w:type="dxa"/>
            <w:shd w:val="clear" w:color="auto" w:fill="FFFFFF" w:themeFill="background1"/>
          </w:tcPr>
          <w:p w14:paraId="1274ECCF" w14:textId="5D0D083D" w:rsidR="00DF2F6C" w:rsidRDefault="001572DB" w:rsidP="001967A9">
            <w:pPr>
              <w:pStyle w:val="iBAAGSituationBoxName"/>
              <w:rPr>
                <w:rStyle w:val="InstructionalTextChar"/>
                <w:b/>
              </w:rPr>
            </w:pPr>
            <w:bookmarkStart w:id="72" w:name="_DV_C994"/>
            <w:bookmarkStart w:id="73" w:name="Enhanced_Physical_Exam_Ningen_Doc"/>
            <w:bookmarkStart w:id="74" w:name="Enhanced_Physical_Exam_Ningen_Dock"/>
            <w:r w:rsidRPr="00DE556B">
              <w:t>Enhanced Physical Examination</w:t>
            </w:r>
            <w:r w:rsidR="00DF2F6C">
              <w:rPr>
                <w:rStyle w:val="InstructionalTextChar"/>
                <w:b/>
              </w:rPr>
              <w:t xml:space="preserve">  </w:t>
            </w:r>
          </w:p>
          <w:bookmarkEnd w:id="72"/>
          <w:bookmarkEnd w:id="73"/>
          <w:bookmarkEnd w:id="74"/>
          <w:p w14:paraId="1EEB1C1E" w14:textId="77777777" w:rsidR="001572DB" w:rsidRPr="00DE556B" w:rsidRDefault="001572DB">
            <w:pPr>
              <w:pStyle w:val="iBAAGSituationBoxName"/>
            </w:pPr>
          </w:p>
          <w:p w14:paraId="2A286732" w14:textId="56A73D03" w:rsidR="001572DB" w:rsidRPr="00DE556B" w:rsidRDefault="001572DB" w:rsidP="00EA5C51">
            <w:bookmarkStart w:id="75" w:name="_DV_C995"/>
            <w:r w:rsidRPr="00DE556B">
              <w:rPr>
                <w:rStyle w:val="iBAAGStandardTextBoldChar"/>
              </w:rPr>
              <w:t>What services</w:t>
            </w:r>
            <w:r w:rsidR="00DE7D5E" w:rsidRPr="00DE556B">
              <w:rPr>
                <w:rStyle w:val="iBAAGStandardTextBoldChar"/>
              </w:rPr>
              <w:t xml:space="preserve"> are covered</w:t>
            </w:r>
            <w:r w:rsidRPr="00DE556B">
              <w:rPr>
                <w:rStyle w:val="iBAAGStandardTextBoldChar"/>
              </w:rPr>
              <w:t xml:space="preserve">? </w:t>
            </w:r>
            <w:bookmarkStart w:id="76" w:name="_DV_C996"/>
            <w:bookmarkEnd w:id="75"/>
          </w:p>
          <w:p w14:paraId="35FB794B" w14:textId="56DEFB7A" w:rsidR="00DE7D5E" w:rsidRPr="00DE556B" w:rsidRDefault="00DE7D5E" w:rsidP="00DE7D5E">
            <w:pPr>
              <w:pStyle w:val="iBAAGLevel1Bullets"/>
            </w:pPr>
            <w:bookmarkStart w:id="77" w:name="_DV_C997"/>
            <w:bookmarkEnd w:id="76"/>
            <w:r w:rsidRPr="00DE556B">
              <w:t>Blood, urine and stool tests</w:t>
            </w:r>
          </w:p>
          <w:p w14:paraId="25B717DE" w14:textId="3EA9EA7C" w:rsidR="00DE7D5E" w:rsidRPr="00DE556B" w:rsidRDefault="00DE7D5E" w:rsidP="00DE7D5E">
            <w:pPr>
              <w:pStyle w:val="iBAAGLevel1Bullets"/>
            </w:pPr>
            <w:r w:rsidRPr="00DE556B">
              <w:t>Chest X-ray</w:t>
            </w:r>
          </w:p>
          <w:p w14:paraId="6B0BA122" w14:textId="389A5E69" w:rsidR="001572DB" w:rsidRPr="00DE556B" w:rsidRDefault="00DE7D5E" w:rsidP="00DE7D5E">
            <w:pPr>
              <w:pStyle w:val="iBAAGLevel1Bullets"/>
            </w:pPr>
            <w:r w:rsidRPr="00DE556B">
              <w:t>Heart and wellness</w:t>
            </w:r>
            <w:r w:rsidR="001572DB" w:rsidRPr="00DE556B">
              <w:t xml:space="preserve"> exa</w:t>
            </w:r>
            <w:r w:rsidRPr="00DE556B">
              <w:t>ms</w:t>
            </w:r>
            <w:bookmarkStart w:id="78" w:name="_DV_C998"/>
            <w:bookmarkEnd w:id="77"/>
          </w:p>
          <w:p w14:paraId="3831897E" w14:textId="2F523A3B" w:rsidR="001572DB" w:rsidRPr="00DE556B" w:rsidRDefault="00DE7D5E" w:rsidP="001572DB">
            <w:pPr>
              <w:pStyle w:val="iBAAGLevel1Bullets"/>
            </w:pPr>
            <w:bookmarkStart w:id="79" w:name="_DV_C999"/>
            <w:bookmarkEnd w:id="78"/>
            <w:r w:rsidRPr="00DE556B">
              <w:t>Hearing, vision and other t</w:t>
            </w:r>
            <w:r w:rsidR="001572DB" w:rsidRPr="00DE556B">
              <w:t>ests</w:t>
            </w:r>
            <w:bookmarkStart w:id="80" w:name="_DV_C1000"/>
            <w:bookmarkEnd w:id="79"/>
          </w:p>
          <w:p w14:paraId="795B1D46" w14:textId="68DC9000" w:rsidR="001572DB" w:rsidRPr="00DE556B" w:rsidRDefault="001572DB" w:rsidP="006141D1">
            <w:pPr>
              <w:pStyle w:val="iBAAGLevel1Bullets"/>
            </w:pPr>
            <w:bookmarkStart w:id="81" w:name="_DV_C1009"/>
            <w:bookmarkEnd w:id="80"/>
            <w:r w:rsidRPr="00DE556B">
              <w:t xml:space="preserve">Hepatitis </w:t>
            </w:r>
            <w:r w:rsidR="00760CC3" w:rsidRPr="00DE556B">
              <w:t>p</w:t>
            </w:r>
            <w:r w:rsidRPr="00DE556B">
              <w:t>anel</w:t>
            </w:r>
            <w:bookmarkStart w:id="82" w:name="_DV_C1016"/>
            <w:bookmarkEnd w:id="81"/>
          </w:p>
          <w:bookmarkEnd w:id="82"/>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1B5DFBC6" w14:textId="77777777" w:rsidR="002D09CD" w:rsidRPr="00DE556B" w:rsidRDefault="002D09CD" w:rsidP="002D09CD">
            <w:pPr>
              <w:rPr>
                <w:rStyle w:val="InstructionalTextChar"/>
              </w:rPr>
            </w:pPr>
            <w:r w:rsidRPr="00DE556B">
              <w:rPr>
                <w:rStyle w:val="iBAAGStandardTextBoldChar"/>
              </w:rPr>
              <w:t>No Charge</w:t>
            </w:r>
          </w:p>
          <w:p w14:paraId="7F90A46E" w14:textId="77777777" w:rsidR="002D09CD" w:rsidRPr="00DE556B" w:rsidRDefault="002D09CD" w:rsidP="002D09CD">
            <w:r w:rsidRPr="00DE556B">
              <w:rPr>
                <w:rStyle w:val="iBAAGStandardTextChar"/>
              </w:rPr>
              <w:t>The annual deductible does not apply.</w:t>
            </w:r>
          </w:p>
          <w:p w14:paraId="2330EDDB" w14:textId="77777777" w:rsidR="001572DB" w:rsidRPr="006141D1" w:rsidRDefault="001572DB" w:rsidP="001572DB">
            <w:bookmarkStart w:id="83" w:name="_DV_C1029"/>
            <w:r w:rsidRPr="006141D1">
              <w:t xml:space="preserve"> </w:t>
            </w:r>
          </w:p>
          <w:bookmarkEnd w:id="83"/>
          <w:p w14:paraId="4D91F12B" w14:textId="77777777" w:rsidR="00486919" w:rsidRPr="006141D1" w:rsidRDefault="00486919" w:rsidP="00486919">
            <w:pPr>
              <w:pStyle w:val="iBAAGStandardTextBold"/>
            </w:pPr>
            <w:r w:rsidRPr="006141D1">
              <w:t>Is prior authorization needed?</w:t>
            </w:r>
          </w:p>
          <w:p w14:paraId="72DDDEFA" w14:textId="2ED5B380" w:rsidR="00486919" w:rsidRPr="006141D1" w:rsidRDefault="00486919" w:rsidP="00486919">
            <w:pPr>
              <w:pStyle w:val="iBAAGStandardText"/>
            </w:pPr>
            <w:r w:rsidRPr="006141D1">
              <w:t>No</w:t>
            </w:r>
          </w:p>
          <w:p w14:paraId="54A5DEEC" w14:textId="1FD0FB27" w:rsidR="00486919" w:rsidRPr="006141D1" w:rsidRDefault="00486919" w:rsidP="001572DB"/>
        </w:tc>
        <w:tc>
          <w:tcPr>
            <w:tcW w:w="2491" w:type="dxa"/>
            <w:shd w:val="clear" w:color="auto" w:fill="FFFFFF" w:themeFill="background1"/>
          </w:tcPr>
          <w:p w14:paraId="372F1406" w14:textId="77777777" w:rsidR="002D09CD" w:rsidRPr="00DE556B" w:rsidRDefault="002D09CD" w:rsidP="002D09CD">
            <w:pPr>
              <w:rPr>
                <w:rStyle w:val="InstructionalTextChar"/>
              </w:rPr>
            </w:pPr>
            <w:r w:rsidRPr="00DE556B">
              <w:rPr>
                <w:rStyle w:val="iBAAGStandardTextBoldChar"/>
              </w:rPr>
              <w:t>No Charge</w:t>
            </w:r>
          </w:p>
          <w:p w14:paraId="24200D29" w14:textId="77777777" w:rsidR="002D09CD" w:rsidRPr="00DE556B" w:rsidRDefault="002D09CD" w:rsidP="002D09CD">
            <w:r w:rsidRPr="00DE556B">
              <w:rPr>
                <w:rStyle w:val="iBAAGStandardTextChar"/>
              </w:rPr>
              <w:t>The annual deductible does not apply.</w:t>
            </w:r>
          </w:p>
          <w:p w14:paraId="1B1BE7DA" w14:textId="77777777" w:rsidR="006141D1" w:rsidRPr="006141D1" w:rsidRDefault="006141D1" w:rsidP="006141D1">
            <w:pPr>
              <w:pStyle w:val="iBAAGStandardText"/>
            </w:pPr>
          </w:p>
          <w:p w14:paraId="189A68EB" w14:textId="77777777" w:rsidR="006141D1" w:rsidRPr="006141D1" w:rsidRDefault="006141D1" w:rsidP="006141D1">
            <w:pPr>
              <w:pStyle w:val="iBAAGStandardTextBold"/>
            </w:pPr>
            <w:r w:rsidRPr="006141D1">
              <w:t>Is prior authorization needed?</w:t>
            </w:r>
          </w:p>
          <w:p w14:paraId="76B7C739" w14:textId="7F4BA8CD" w:rsidR="006141D1" w:rsidRPr="006141D1" w:rsidRDefault="006141D1" w:rsidP="006141D1">
            <w:pPr>
              <w:pStyle w:val="iBAAGStandardText"/>
            </w:pPr>
            <w:r w:rsidRPr="006141D1">
              <w:t>No</w:t>
            </w:r>
          </w:p>
          <w:p w14:paraId="7A65D614" w14:textId="2CEF97F9" w:rsidR="001572DB" w:rsidRPr="006141D1" w:rsidRDefault="001572DB" w:rsidP="00486919">
            <w:pPr>
              <w:pStyle w:val="iBAAGStandardText"/>
            </w:pPr>
          </w:p>
        </w:tc>
        <w:tc>
          <w:tcPr>
            <w:tcW w:w="2491" w:type="dxa"/>
            <w:shd w:val="clear" w:color="auto" w:fill="FFFFFF" w:themeFill="background1"/>
          </w:tcPr>
          <w:p w14:paraId="2F9A347C" w14:textId="4CBB2121" w:rsidR="006141D1" w:rsidRPr="006141D1" w:rsidRDefault="00BC338B" w:rsidP="006141D1">
            <w:pPr>
              <w:pStyle w:val="iBAAGStandardText"/>
            </w:pPr>
            <w:r>
              <w:rPr>
                <w:rStyle w:val="iBAAGStandardTextBoldChar"/>
              </w:rPr>
              <w:t>50%</w:t>
            </w:r>
            <w:r w:rsidR="006141D1" w:rsidRPr="006141D1">
              <w:t xml:space="preserve"> co-insurance, after you pay the deductible.</w:t>
            </w:r>
          </w:p>
          <w:p w14:paraId="2292F517" w14:textId="7AFDE347" w:rsidR="006141D1" w:rsidRPr="006141D1" w:rsidRDefault="006141D1" w:rsidP="006141D1"/>
          <w:p w14:paraId="7AD135D0" w14:textId="77777777" w:rsidR="006141D1" w:rsidRPr="006141D1" w:rsidRDefault="006141D1" w:rsidP="006141D1">
            <w:pPr>
              <w:pStyle w:val="iBAAGStandardTextBold"/>
            </w:pPr>
            <w:r w:rsidRPr="006141D1">
              <w:t>Is prior authorization needed?</w:t>
            </w:r>
          </w:p>
          <w:p w14:paraId="19BE8515" w14:textId="77777777" w:rsidR="006226DF" w:rsidRPr="00DE556B" w:rsidRDefault="006226DF" w:rsidP="006226DF">
            <w:pPr>
              <w:pStyle w:val="iBAAGStandardText"/>
            </w:pPr>
            <w:r w:rsidRPr="00DE556B">
              <w:t>Yes</w:t>
            </w:r>
          </w:p>
          <w:p w14:paraId="3D0437F8" w14:textId="77777777" w:rsidR="006226DF" w:rsidRPr="00DE556B" w:rsidRDefault="006226DF" w:rsidP="006226DF">
            <w:r w:rsidRPr="00DE556B">
              <w:tab/>
            </w:r>
          </w:p>
          <w:p w14:paraId="65E3E78E" w14:textId="77777777" w:rsidR="006226DF" w:rsidRPr="00DE556B" w:rsidRDefault="006226DF" w:rsidP="006226DF">
            <w:pPr>
              <w:pStyle w:val="iBAAGStandardTextBold"/>
            </w:pPr>
            <w:r w:rsidRPr="00DE556B">
              <w:t>Prior authorization is:</w:t>
            </w:r>
          </w:p>
          <w:p w14:paraId="733710D8" w14:textId="77777777" w:rsidR="006226DF" w:rsidRPr="00DE556B" w:rsidRDefault="006226DF" w:rsidP="006226DF">
            <w:pPr>
              <w:pStyle w:val="iBAAGStandardText"/>
            </w:pPr>
            <w:r w:rsidRPr="00DE556B">
              <w:t>Getting approval by calling the number listed on your health plan ID card before you can get medicine or services.</w:t>
            </w:r>
          </w:p>
          <w:p w14:paraId="228E1BA4" w14:textId="77777777" w:rsidR="006226DF" w:rsidRPr="00DE556B" w:rsidRDefault="006226DF" w:rsidP="006226DF"/>
          <w:p w14:paraId="40C72F15" w14:textId="77777777" w:rsidR="006226DF" w:rsidRPr="00DE556B" w:rsidRDefault="006226DF" w:rsidP="006226DF">
            <w:pPr>
              <w:pStyle w:val="iBAAGStandardTextBold"/>
            </w:pPr>
            <w:r w:rsidRPr="00DE556B">
              <w:t xml:space="preserve">When do I need to call? </w:t>
            </w:r>
          </w:p>
          <w:p w14:paraId="3465FD90" w14:textId="77777777" w:rsidR="006226DF" w:rsidRPr="00DE556B" w:rsidRDefault="006226DF" w:rsidP="006226DF">
            <w:pPr>
              <w:pStyle w:val="iBAAGLevel1Bullets"/>
            </w:pPr>
            <w:r w:rsidRPr="00DE556B">
              <w:t xml:space="preserve">5 business days before schedule services </w:t>
            </w:r>
          </w:p>
          <w:p w14:paraId="47BD5B59" w14:textId="77777777" w:rsidR="006226DF" w:rsidRPr="00DE556B" w:rsidRDefault="006226DF" w:rsidP="006226DF">
            <w:pPr>
              <w:pStyle w:val="iBAAGLevel1Bullets"/>
            </w:pPr>
            <w:r w:rsidRPr="00DE556B">
              <w:t xml:space="preserve">As soon as possible for non-scheduled services </w:t>
            </w:r>
          </w:p>
          <w:p w14:paraId="46663D99" w14:textId="77777777" w:rsidR="006226DF" w:rsidRPr="00DE556B" w:rsidRDefault="006226DF" w:rsidP="006226DF"/>
          <w:p w14:paraId="5B55EF5F" w14:textId="77777777" w:rsidR="006226DF" w:rsidRPr="00DE556B" w:rsidRDefault="006226DF" w:rsidP="006226DF">
            <w:pPr>
              <w:pStyle w:val="iBAAGStandardTextBold"/>
            </w:pPr>
            <w:r w:rsidRPr="00DE556B">
              <w:t xml:space="preserve">If you don’t get prior authorization, you pay: </w:t>
            </w:r>
          </w:p>
          <w:p w14:paraId="79BDFEC9"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2FD2AF02" w14:textId="6C4798A0" w:rsidR="001572DB" w:rsidRPr="006141D1" w:rsidRDefault="001572DB" w:rsidP="00486919">
            <w:pPr>
              <w:pStyle w:val="iBAAGStandardText"/>
            </w:pPr>
          </w:p>
        </w:tc>
        <w:tc>
          <w:tcPr>
            <w:tcW w:w="2491" w:type="dxa"/>
            <w:shd w:val="clear" w:color="auto" w:fill="FFFFFF" w:themeFill="background1"/>
          </w:tcPr>
          <w:p w14:paraId="6D408C5A" w14:textId="4E99462B" w:rsidR="00486919" w:rsidRPr="006141D1" w:rsidRDefault="001572DB" w:rsidP="00DA55DD">
            <w:pPr>
              <w:pStyle w:val="iBAAGStandardText"/>
              <w:rPr>
                <w:rStyle w:val="InstructionalTextChar"/>
              </w:rPr>
            </w:pPr>
            <w:bookmarkStart w:id="84" w:name="_DV_C1026"/>
            <w:r w:rsidRPr="006141D1">
              <w:t xml:space="preserve">Limited to </w:t>
            </w:r>
            <w:r w:rsidRPr="006141D1">
              <w:rPr>
                <w:rStyle w:val="iBAAGStandardTextBoldChar"/>
              </w:rPr>
              <w:t>10</w:t>
            </w:r>
            <w:r w:rsidRPr="006141D1">
              <w:t xml:space="preserve"> visits per year.</w:t>
            </w:r>
          </w:p>
          <w:p w14:paraId="436316C5" w14:textId="77777777" w:rsidR="00486919" w:rsidRPr="006141D1" w:rsidRDefault="00486919" w:rsidP="00486919">
            <w:pPr>
              <w:pStyle w:val="iBAAGStandardText"/>
              <w:rPr>
                <w:rStyle w:val="InstructionalTextChar"/>
              </w:rPr>
            </w:pPr>
          </w:p>
          <w:p w14:paraId="3A5A0C7B" w14:textId="22E1983B" w:rsidR="001572DB" w:rsidRPr="006141D1" w:rsidRDefault="001572DB" w:rsidP="00486919">
            <w:pPr>
              <w:pStyle w:val="iBAAGStandardText"/>
              <w:rPr>
                <w:rStyle w:val="InstructionalTextChar"/>
              </w:rPr>
            </w:pPr>
            <w:r w:rsidRPr="006141D1">
              <w:t xml:space="preserve">Limited to </w:t>
            </w:r>
            <w:r w:rsidRPr="006141D1">
              <w:rPr>
                <w:rStyle w:val="iBAAGStandardTextBoldChar"/>
              </w:rPr>
              <w:t>$</w:t>
            </w:r>
            <w:r w:rsidR="002D09CD">
              <w:rPr>
                <w:rStyle w:val="iBAAGStandardTextBoldChar"/>
              </w:rPr>
              <w:t>3</w:t>
            </w:r>
            <w:r w:rsidRPr="006141D1">
              <w:rPr>
                <w:rStyle w:val="iBAAGStandardTextBoldChar"/>
              </w:rPr>
              <w:t>,000</w:t>
            </w:r>
            <w:r w:rsidRPr="006141D1">
              <w:t xml:space="preserve"> per year.</w:t>
            </w:r>
            <w:bookmarkEnd w:id="84"/>
          </w:p>
          <w:p w14:paraId="7D70F975" w14:textId="77777777" w:rsidR="00840181" w:rsidRPr="006141D1" w:rsidRDefault="00840181" w:rsidP="00486919">
            <w:pPr>
              <w:pStyle w:val="iBAAGStandardText"/>
              <w:rPr>
                <w:rStyle w:val="InstructionalTextChar"/>
              </w:rPr>
            </w:pPr>
          </w:p>
          <w:p w14:paraId="721F0486" w14:textId="77777777" w:rsidR="00840181" w:rsidRPr="006141D1" w:rsidRDefault="00840181" w:rsidP="00486919">
            <w:pPr>
              <w:pStyle w:val="iBAAGStandardText"/>
            </w:pPr>
          </w:p>
          <w:p w14:paraId="4090AF3A" w14:textId="77777777" w:rsidR="001572DB" w:rsidRPr="006141D1" w:rsidRDefault="001572DB" w:rsidP="00486919">
            <w:pPr>
              <w:pStyle w:val="iBAAGStandardText"/>
            </w:pPr>
          </w:p>
        </w:tc>
      </w:tr>
      <w:tr w:rsidR="00BE2289" w:rsidRPr="00DE556B" w14:paraId="68EE604B"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CB2C313" w14:textId="77777777" w:rsidR="00BE2289" w:rsidRPr="00DE556B" w:rsidRDefault="00BE2289" w:rsidP="007F0D03">
            <w:pPr>
              <w:pStyle w:val="iBAAGTableHeader"/>
            </w:pPr>
            <w:r w:rsidRPr="00DE556B">
              <w:t>Common Medical Event</w:t>
            </w:r>
          </w:p>
        </w:tc>
        <w:tc>
          <w:tcPr>
            <w:tcW w:w="2491" w:type="dxa"/>
            <w:tcBorders>
              <w:bottom w:val="single" w:sz="4" w:space="0" w:color="000000" w:themeColor="text1"/>
            </w:tcBorders>
            <w:shd w:val="clear" w:color="auto" w:fill="31849B"/>
          </w:tcPr>
          <w:p w14:paraId="10F280AE" w14:textId="77777777" w:rsidR="00BE2289" w:rsidRPr="00DE556B" w:rsidRDefault="00BE2289" w:rsidP="007F0D03">
            <w:pPr>
              <w:pStyle w:val="iBAAGTableHeader"/>
            </w:pPr>
            <w:r w:rsidRPr="00DE556B">
              <w:t>Your cost if you use</w:t>
            </w:r>
          </w:p>
          <w:p w14:paraId="423F3F58" w14:textId="77777777" w:rsidR="00BE2289" w:rsidRPr="00DE556B" w:rsidRDefault="00BE2289" w:rsidP="007F0D0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F6DEC49" w14:textId="77777777" w:rsidR="00BE2289" w:rsidRPr="00DE556B" w:rsidRDefault="00BE2289" w:rsidP="007F0D03">
            <w:pPr>
              <w:pStyle w:val="iBAAGTableHeader"/>
            </w:pPr>
            <w:r w:rsidRPr="00DE556B">
              <w:t>Your cost if you use</w:t>
            </w:r>
          </w:p>
          <w:p w14:paraId="070E73C8" w14:textId="77777777" w:rsidR="00BE2289" w:rsidRPr="00DE556B" w:rsidRDefault="00BE2289" w:rsidP="007F0D0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07C692A" w14:textId="77777777" w:rsidR="00BE2289" w:rsidRPr="00DE556B" w:rsidRDefault="00BE2289" w:rsidP="007F0D03">
            <w:pPr>
              <w:pStyle w:val="iBAAGTableHeader"/>
            </w:pPr>
            <w:r w:rsidRPr="00DE556B">
              <w:t>Your cost if you use U.S.</w:t>
            </w:r>
          </w:p>
          <w:p w14:paraId="4FDB6239" w14:textId="77777777" w:rsidR="00BE2289" w:rsidRPr="00DE556B" w:rsidRDefault="00BE2289" w:rsidP="007F0D0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2E54091D" w14:textId="77777777" w:rsidR="00BE2289" w:rsidRPr="00DE556B" w:rsidRDefault="00BE2289" w:rsidP="007F0D03">
            <w:pPr>
              <w:pStyle w:val="iBAAGTableHeader"/>
            </w:pPr>
            <w:r w:rsidRPr="00DE556B">
              <w:t>Limits &amp; Exceptions</w:t>
            </w:r>
          </w:p>
        </w:tc>
      </w:tr>
      <w:tr w:rsidR="00BE2289" w:rsidRPr="00DE556B" w14:paraId="0561FC14" w14:textId="77777777" w:rsidTr="00BE2289">
        <w:tblPrEx>
          <w:shd w:val="clear" w:color="auto" w:fill="auto"/>
        </w:tblPrEx>
        <w:trPr>
          <w:gridAfter w:val="1"/>
          <w:wAfter w:w="26" w:type="dxa"/>
        </w:trPr>
        <w:tc>
          <w:tcPr>
            <w:tcW w:w="3517" w:type="dxa"/>
            <w:shd w:val="clear" w:color="auto" w:fill="FFFFFF" w:themeFill="background1"/>
          </w:tcPr>
          <w:p w14:paraId="661D9C1F" w14:textId="77777777" w:rsidR="00BE2289" w:rsidRDefault="00BE2289" w:rsidP="00BE2289">
            <w:pPr>
              <w:pStyle w:val="iBAAGSituationBoxName"/>
            </w:pPr>
            <w:bookmarkStart w:id="85" w:name="Medical_Foods"/>
            <w:r>
              <w:t>Medical Foods</w:t>
            </w:r>
            <w:bookmarkEnd w:id="85"/>
          </w:p>
          <w:p w14:paraId="18FB4B79" w14:textId="77777777" w:rsidR="00BE2289" w:rsidRPr="00F13EDA" w:rsidRDefault="00BE2289" w:rsidP="00BE2289">
            <w:pPr>
              <w:pStyle w:val="iBAAGStandardText"/>
            </w:pPr>
          </w:p>
          <w:p w14:paraId="7B8B1E3F" w14:textId="77777777" w:rsidR="00BE2289" w:rsidRPr="00F13EDA" w:rsidRDefault="00BE2289" w:rsidP="00BE2289">
            <w:pPr>
              <w:pStyle w:val="iBAAGStandardText"/>
            </w:pPr>
            <w:r w:rsidRPr="00F13EDA">
              <w:t>Benefits include:</w:t>
            </w:r>
          </w:p>
          <w:p w14:paraId="2314470E" w14:textId="77777777" w:rsidR="00BE2289" w:rsidRPr="00F13EDA" w:rsidRDefault="00BE2289" w:rsidP="00BE2289">
            <w:pPr>
              <w:pStyle w:val="iBAAGLevel1Bullets"/>
            </w:pPr>
            <w:r w:rsidRPr="00F13EDA">
              <w:t>Formulas</w:t>
            </w:r>
          </w:p>
          <w:p w14:paraId="5BF6BAC7" w14:textId="77777777" w:rsidR="00BE2289" w:rsidRDefault="00BE2289" w:rsidP="00BE2289">
            <w:pPr>
              <w:pStyle w:val="iBAAGLevel1Bullets"/>
            </w:pPr>
            <w:r w:rsidRPr="00F13EDA">
              <w:t xml:space="preserve">Special food products </w:t>
            </w:r>
          </w:p>
          <w:p w14:paraId="23684434" w14:textId="77777777" w:rsidR="00BE2289" w:rsidRPr="00F13EDA" w:rsidRDefault="00BE2289" w:rsidP="00BE2289"/>
          <w:p w14:paraId="720D458C" w14:textId="77777777" w:rsidR="00BE2289" w:rsidRDefault="00BE2289" w:rsidP="00BE2289">
            <w:pPr>
              <w:pStyle w:val="iBAAGStandardTextBold"/>
            </w:pPr>
            <w:r>
              <w:t xml:space="preserve">Want more information? </w:t>
            </w:r>
          </w:p>
          <w:p w14:paraId="0231F0B8" w14:textId="77777777" w:rsidR="00BE2289" w:rsidRDefault="00BE2289" w:rsidP="00BE2289">
            <w:pPr>
              <w:pStyle w:val="iBAAGStandardText"/>
            </w:pPr>
            <w:r w:rsidRPr="00F13EDA">
              <w:t>View the</w:t>
            </w:r>
            <w:r>
              <w:t xml:space="preserve"> </w:t>
            </w:r>
            <w:hyperlink r:id="rId56" w:history="1">
              <w:r w:rsidRPr="001266A7">
                <w:rPr>
                  <w:rStyle w:val="Hyperlinks"/>
                </w:rPr>
                <w:t>glossary</w:t>
              </w:r>
            </w:hyperlink>
            <w:r>
              <w:t xml:space="preserve"> </w:t>
            </w:r>
            <w:r w:rsidRPr="00F13EDA">
              <w:t>for definitions.</w:t>
            </w:r>
          </w:p>
          <w:p w14:paraId="569F0506" w14:textId="77777777" w:rsidR="00BE2289" w:rsidDel="002D09CD" w:rsidRDefault="00BE2289" w:rsidP="001967A9">
            <w:pPr>
              <w:pStyle w:val="iBAAGSituationBoxName"/>
            </w:pPr>
          </w:p>
        </w:tc>
        <w:tc>
          <w:tcPr>
            <w:tcW w:w="2491" w:type="dxa"/>
            <w:shd w:val="clear" w:color="auto" w:fill="FFFFFF" w:themeFill="background1"/>
          </w:tcPr>
          <w:p w14:paraId="2065B876" w14:textId="77777777" w:rsidR="00BE2289" w:rsidRPr="00DE556B" w:rsidRDefault="00BE2289" w:rsidP="00BE2289">
            <w:pPr>
              <w:pStyle w:val="iBAAGStandardText"/>
              <w:rPr>
                <w:rFonts w:eastAsia="Calibri" w:cs="Arial"/>
                <w:b/>
                <w:color w:val="0000FF"/>
              </w:rPr>
            </w:pPr>
            <w:r w:rsidRPr="00DE556B">
              <w:rPr>
                <w:rFonts w:cs="Arial"/>
              </w:rPr>
              <w:t>International benefits are not covered.</w:t>
            </w:r>
          </w:p>
          <w:p w14:paraId="2D909524" w14:textId="77777777" w:rsidR="00BE2289" w:rsidRPr="00DE556B" w:rsidRDefault="00BE2289" w:rsidP="002D09CD">
            <w:pPr>
              <w:rPr>
                <w:rStyle w:val="iBAAGStandardTextBoldChar"/>
              </w:rPr>
            </w:pPr>
          </w:p>
        </w:tc>
        <w:tc>
          <w:tcPr>
            <w:tcW w:w="2491" w:type="dxa"/>
            <w:shd w:val="clear" w:color="auto" w:fill="FFFFFF" w:themeFill="background1"/>
          </w:tcPr>
          <w:p w14:paraId="73CD3144" w14:textId="77777777" w:rsidR="00BE2289" w:rsidRPr="00DE556B" w:rsidRDefault="00BE2289" w:rsidP="00BE2289">
            <w:pPr>
              <w:rPr>
                <w:rStyle w:val="InstructionalTextChar"/>
              </w:rPr>
            </w:pPr>
            <w:r w:rsidRPr="00DE556B">
              <w:rPr>
                <w:rStyle w:val="iBAAGStandardTextBoldChar"/>
              </w:rPr>
              <w:t>No Charge</w:t>
            </w:r>
          </w:p>
          <w:p w14:paraId="21E7E88E" w14:textId="77777777" w:rsidR="00BE2289" w:rsidRPr="00DE556B" w:rsidRDefault="00BE2289" w:rsidP="00BE2289">
            <w:r w:rsidRPr="00DE556B">
              <w:rPr>
                <w:rStyle w:val="iBAAGStandardTextChar"/>
              </w:rPr>
              <w:t>The annual deductible does not apply.</w:t>
            </w:r>
          </w:p>
          <w:p w14:paraId="67F6A110" w14:textId="77777777" w:rsidR="00BE2289" w:rsidRDefault="00BE2289" w:rsidP="00BE2289">
            <w:pPr>
              <w:pStyle w:val="iBAAGStandardText"/>
            </w:pPr>
          </w:p>
          <w:p w14:paraId="7B8DC5F1" w14:textId="77777777" w:rsidR="00BE2289" w:rsidRDefault="00BE2289" w:rsidP="00BE2289">
            <w:pPr>
              <w:pStyle w:val="iBAAGStandardTextBold"/>
            </w:pPr>
            <w:r>
              <w:t>Is prior authorization needed?</w:t>
            </w:r>
          </w:p>
          <w:p w14:paraId="08EFAB4F" w14:textId="3D626A45" w:rsidR="00BE2289" w:rsidRDefault="00BE2289" w:rsidP="00BE2289">
            <w:pPr>
              <w:pStyle w:val="iBAAGStandardText"/>
            </w:pPr>
            <w:r>
              <w:t>No</w:t>
            </w:r>
          </w:p>
          <w:p w14:paraId="6D8BB9CE" w14:textId="77777777" w:rsidR="00BE2289" w:rsidRDefault="00BE2289" w:rsidP="00BE2289">
            <w:pPr>
              <w:pStyle w:val="iBAAGStandardText"/>
            </w:pPr>
          </w:p>
          <w:p w14:paraId="1EB65761" w14:textId="77777777" w:rsidR="00BE2289" w:rsidRPr="00DE556B" w:rsidRDefault="00BE2289" w:rsidP="00022EFF">
            <w:pPr>
              <w:pStyle w:val="iBAAGStandardText"/>
              <w:rPr>
                <w:rStyle w:val="iBAAGStandardTextBoldChar"/>
              </w:rPr>
            </w:pPr>
          </w:p>
        </w:tc>
        <w:tc>
          <w:tcPr>
            <w:tcW w:w="2491" w:type="dxa"/>
            <w:shd w:val="clear" w:color="auto" w:fill="FFFFFF" w:themeFill="background1"/>
          </w:tcPr>
          <w:p w14:paraId="1CC10A74" w14:textId="3E54E6DD" w:rsidR="00BE2289" w:rsidRDefault="00BE2289" w:rsidP="00BE2289">
            <w:r>
              <w:rPr>
                <w:rStyle w:val="iBAAGStandardTextBoldChar"/>
              </w:rPr>
              <w:t>50%</w:t>
            </w:r>
            <w:r>
              <w:t xml:space="preserve"> </w:t>
            </w:r>
            <w:r w:rsidRPr="00F13EDA">
              <w:t>co-insurance, after you pay the deductible.</w:t>
            </w:r>
            <w:r>
              <w:t xml:space="preserve"> </w:t>
            </w:r>
          </w:p>
          <w:p w14:paraId="7AE67146" w14:textId="77777777" w:rsidR="00BE2289" w:rsidRDefault="00BE2289" w:rsidP="00BE2289">
            <w:pPr>
              <w:pStyle w:val="iBAAGStandardText"/>
            </w:pPr>
          </w:p>
          <w:p w14:paraId="75947E7E" w14:textId="77777777" w:rsidR="00BE2289" w:rsidRDefault="00BE2289" w:rsidP="00BE2289">
            <w:pPr>
              <w:pStyle w:val="iBAAGStandardTextBold"/>
            </w:pPr>
            <w:r>
              <w:t>Is prior authorization needed?</w:t>
            </w:r>
          </w:p>
          <w:p w14:paraId="61E709AD" w14:textId="5B2393DF" w:rsidR="00BE2289" w:rsidRDefault="00BE2289" w:rsidP="00BE2289">
            <w:pPr>
              <w:pStyle w:val="iBAAGStandardText"/>
            </w:pPr>
            <w:r w:rsidRPr="00C730A9">
              <w:t>Yes</w:t>
            </w:r>
          </w:p>
          <w:p w14:paraId="776B1B45" w14:textId="77777777" w:rsidR="00BE2289" w:rsidRDefault="00BE2289" w:rsidP="00BE2289">
            <w:pPr>
              <w:pStyle w:val="iBAAGStandardText"/>
            </w:pPr>
          </w:p>
          <w:p w14:paraId="630215B5" w14:textId="77777777" w:rsidR="00BE2289" w:rsidRDefault="00BE2289" w:rsidP="00BE2289">
            <w:pPr>
              <w:pStyle w:val="iBAAGStandardTextBold"/>
            </w:pPr>
            <w:r>
              <w:t>Prior authorization is:</w:t>
            </w:r>
          </w:p>
          <w:p w14:paraId="6207B378" w14:textId="77777777" w:rsidR="00BE2289" w:rsidRDefault="00BE2289" w:rsidP="00BE2289">
            <w:pPr>
              <w:pStyle w:val="iBAAGStandardText"/>
            </w:pPr>
            <w:r>
              <w:t>Getting approval by calling the number listed on your health plan ID card before you can get medicine or services.</w:t>
            </w:r>
          </w:p>
          <w:p w14:paraId="5C7CDFF4" w14:textId="77777777" w:rsidR="00BE2289" w:rsidRDefault="00BE2289" w:rsidP="00BE2289">
            <w:pPr>
              <w:pStyle w:val="iBAAGStandardText"/>
            </w:pPr>
          </w:p>
          <w:p w14:paraId="3DA879EB" w14:textId="77777777" w:rsidR="00BE2289" w:rsidRDefault="00BE2289" w:rsidP="00BE2289">
            <w:pPr>
              <w:pStyle w:val="iBAAGStandardTextBold"/>
            </w:pPr>
            <w:r>
              <w:t xml:space="preserve">When do I need to call? </w:t>
            </w:r>
          </w:p>
          <w:p w14:paraId="035A03E4" w14:textId="77777777" w:rsidR="00BE2289" w:rsidRDefault="00BE2289" w:rsidP="00BE2289">
            <w:pPr>
              <w:pStyle w:val="iBAAGLevel1Bullets"/>
            </w:pPr>
            <w:r>
              <w:t>Before you get formulas or specialized food products</w:t>
            </w:r>
          </w:p>
          <w:p w14:paraId="2F53FB4D" w14:textId="77777777" w:rsidR="00BE2289" w:rsidRDefault="00BE2289" w:rsidP="00BE2289">
            <w:pPr>
              <w:pStyle w:val="iBAAGStandardText"/>
            </w:pPr>
          </w:p>
          <w:p w14:paraId="43DC78A9" w14:textId="77777777" w:rsidR="00BE2289" w:rsidRDefault="00BE2289" w:rsidP="00BE2289">
            <w:pPr>
              <w:pStyle w:val="iBAAGStandardTextBold"/>
            </w:pPr>
            <w:r>
              <w:t>If you don’t get prior authorization, you pay:</w:t>
            </w:r>
          </w:p>
          <w:p w14:paraId="7C0DD45E" w14:textId="7EECAE5B" w:rsidR="00BE2289" w:rsidRDefault="00BE2289" w:rsidP="00BE2289">
            <w:pPr>
              <w:pStyle w:val="iBAAGStandardText"/>
            </w:pPr>
            <w:r>
              <w:rPr>
                <w:rStyle w:val="iBAAGStandardTextBoldChar"/>
              </w:rPr>
              <w:t xml:space="preserve">$1,000 </w:t>
            </w:r>
            <w:r>
              <w:t>penalty</w:t>
            </w:r>
          </w:p>
          <w:p w14:paraId="5442DAC9" w14:textId="77777777" w:rsidR="00BE2289" w:rsidRPr="006141D1" w:rsidDel="002D09CD" w:rsidRDefault="00BE2289" w:rsidP="006141D1">
            <w:pPr>
              <w:pStyle w:val="iBAAGStandardText"/>
              <w:rPr>
                <w:rStyle w:val="InstructionalTextChar"/>
              </w:rPr>
            </w:pPr>
          </w:p>
        </w:tc>
        <w:tc>
          <w:tcPr>
            <w:tcW w:w="2491" w:type="dxa"/>
            <w:shd w:val="clear" w:color="auto" w:fill="FFFFFF" w:themeFill="background1"/>
          </w:tcPr>
          <w:p w14:paraId="23941286" w14:textId="77777777" w:rsidR="00BE2289" w:rsidRDefault="00BE2289" w:rsidP="00BE2289">
            <w:pPr>
              <w:pStyle w:val="iBAAGStandardText"/>
            </w:pPr>
            <w:r>
              <w:t>Limited to the treatment of phenylketonuria (PKU).</w:t>
            </w:r>
          </w:p>
          <w:p w14:paraId="02977261" w14:textId="77777777" w:rsidR="00BE2289" w:rsidRDefault="00BE2289" w:rsidP="00BE2289">
            <w:pPr>
              <w:pStyle w:val="iBAAGStandardText"/>
            </w:pPr>
          </w:p>
          <w:p w14:paraId="070BA299" w14:textId="77777777" w:rsidR="00BE2289" w:rsidRDefault="00BE2289" w:rsidP="00BE2289">
            <w:pPr>
              <w:pStyle w:val="iBAAGStandardText"/>
            </w:pPr>
            <w:r>
              <w:t>No coverage for:</w:t>
            </w:r>
          </w:p>
          <w:p w14:paraId="10E1BE31" w14:textId="77777777" w:rsidR="00BE2289" w:rsidRDefault="00BE2289" w:rsidP="00BE2289">
            <w:pPr>
              <w:pStyle w:val="iBAAGLevel1Bullets"/>
            </w:pPr>
            <w:r>
              <w:t>Non-enteral formulas</w:t>
            </w:r>
          </w:p>
          <w:p w14:paraId="23D033DA" w14:textId="5FE28A55" w:rsidR="00BE2289" w:rsidRPr="00022EFF" w:rsidDel="002D09CD" w:rsidRDefault="00BE2289" w:rsidP="00022EFF">
            <w:pPr>
              <w:pStyle w:val="iBAAGLevel1Bullets"/>
              <w:rPr>
                <w:rStyle w:val="InstructionalTextChar"/>
                <w:b w:val="0"/>
                <w:color w:val="000000" w:themeColor="text1"/>
              </w:rPr>
            </w:pPr>
            <w:r>
              <w:t>Food products naturally low in protein</w:t>
            </w:r>
          </w:p>
        </w:tc>
      </w:tr>
      <w:tr w:rsidR="001572DB" w:rsidRPr="00DE556B" w14:paraId="58717959"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BE2289">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86" w:name="Physicians_Office_Services_Sickness_Inju"/>
            <w:r w:rsidRPr="00DE556B">
              <w:t>Physician's Office Services - Sickness and Injury</w:t>
            </w:r>
            <w:bookmarkEnd w:id="86"/>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4D57EE7" w14:textId="77777777" w:rsidR="007E138D" w:rsidRPr="00DE556B" w:rsidRDefault="001572DB" w:rsidP="007E138D">
            <w:pPr>
              <w:rPr>
                <w:rStyle w:val="InstructionalTextChar"/>
              </w:rPr>
            </w:pPr>
            <w:r w:rsidRPr="00DE556B">
              <w:t xml:space="preserve">Primary Doctor: </w:t>
            </w:r>
            <w:r w:rsidR="007E138D" w:rsidRPr="00DE556B">
              <w:rPr>
                <w:rStyle w:val="iBAAGStandardTextBoldChar"/>
              </w:rPr>
              <w:t>No Charge</w:t>
            </w:r>
          </w:p>
          <w:p w14:paraId="3D7262C6" w14:textId="77777777" w:rsidR="007E138D" w:rsidRPr="00DE556B" w:rsidRDefault="007E138D" w:rsidP="007E138D">
            <w:r w:rsidRPr="00DE556B">
              <w:rPr>
                <w:rStyle w:val="iBAAGStandardTextChar"/>
              </w:rPr>
              <w:t>The annual deductible does not apply.</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13ECD466" w14:textId="77777777" w:rsidR="007E138D" w:rsidRPr="00DE556B" w:rsidRDefault="007E138D" w:rsidP="007E138D">
            <w:pPr>
              <w:rPr>
                <w:rStyle w:val="InstructionalTextChar"/>
              </w:rPr>
            </w:pPr>
            <w:r w:rsidRPr="00DE556B">
              <w:rPr>
                <w:rStyle w:val="iBAAGStandardTextBoldChar"/>
              </w:rPr>
              <w:t>No Charge</w:t>
            </w:r>
          </w:p>
          <w:p w14:paraId="7F9CFBE2" w14:textId="77777777" w:rsidR="007E138D" w:rsidRPr="00DE556B" w:rsidRDefault="007E138D" w:rsidP="007E138D">
            <w:r w:rsidRPr="00DE556B">
              <w:rPr>
                <w:rStyle w:val="iBAAGStandardTextChar"/>
              </w:rPr>
              <w:t>The annual deductible does not apply.</w:t>
            </w:r>
          </w:p>
          <w:p w14:paraId="3F289BC6" w14:textId="77777777" w:rsidR="007E138D" w:rsidRPr="00DE556B" w:rsidRDefault="007E138D"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63D8F930" w14:textId="65A295E7" w:rsidR="0031681E" w:rsidRPr="00DE556B" w:rsidRDefault="001572DB" w:rsidP="00022EFF">
            <w:pPr>
              <w:pStyle w:val="iBAAGStandardText"/>
            </w:pPr>
            <w:r w:rsidRPr="00DE556B">
              <w:t xml:space="preserve">Primary Doctor: </w:t>
            </w:r>
          </w:p>
          <w:p w14:paraId="4D86BF36" w14:textId="7EE8266D" w:rsidR="001572DB" w:rsidRPr="00DE556B" w:rsidRDefault="001572DB" w:rsidP="00022EFF">
            <w:pPr>
              <w:pStyle w:val="iBAAGStandardText"/>
            </w:pPr>
            <w:r w:rsidRPr="00DE556B">
              <w:rPr>
                <w:rStyle w:val="iBAAGStandardTextBoldChar"/>
              </w:rPr>
              <w:t>$</w:t>
            </w:r>
            <w:r w:rsidR="0031681E">
              <w:rPr>
                <w:rStyle w:val="iBAAGStandardTextBoldChar"/>
              </w:rPr>
              <w:t>20</w:t>
            </w:r>
            <w:r w:rsidRPr="00DE556B">
              <w:t xml:space="preserve"> co-pay per visit. </w:t>
            </w:r>
          </w:p>
          <w:p w14:paraId="45626AA3" w14:textId="3194637E"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50B919A9" w14:textId="4D5CBF49" w:rsidR="0031681E" w:rsidRPr="00DE556B" w:rsidRDefault="001572DB" w:rsidP="00022EFF">
            <w:pPr>
              <w:pStyle w:val="iBAAGStandardText"/>
            </w:pPr>
            <w:r w:rsidRPr="00DE556B">
              <w:t xml:space="preserve">Specialist: </w:t>
            </w:r>
          </w:p>
          <w:p w14:paraId="1073D785" w14:textId="5A1C0709" w:rsidR="001572DB" w:rsidRPr="00DE556B" w:rsidRDefault="001572DB" w:rsidP="00022EFF">
            <w:pPr>
              <w:pStyle w:val="iBAAGStandardText"/>
            </w:pPr>
            <w:r w:rsidRPr="00DE556B">
              <w:rPr>
                <w:rStyle w:val="iBAAGStandardTextBoldChar"/>
              </w:rPr>
              <w:t>$</w:t>
            </w:r>
            <w:r w:rsidR="0031681E">
              <w:rPr>
                <w:rStyle w:val="iBAAGStandardTextBoldChar"/>
              </w:rPr>
              <w:t>4</w:t>
            </w:r>
            <w:r w:rsidRPr="00DE556B">
              <w:rPr>
                <w:rStyle w:val="iBAAGStandardTextBoldChar"/>
              </w:rPr>
              <w:t>0</w:t>
            </w:r>
            <w:r w:rsidRPr="00DE556B">
              <w:t xml:space="preserve"> co-pay per visit. </w:t>
            </w:r>
          </w:p>
          <w:p w14:paraId="471FD598" w14:textId="376AADA7"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487E218A" w14:textId="77777777" w:rsidR="002E1BE4" w:rsidRPr="00016E31" w:rsidRDefault="002E1BE4" w:rsidP="002E1BE4">
            <w:pPr>
              <w:pStyle w:val="iBAAGStandardText"/>
            </w:pPr>
            <w:r w:rsidRPr="00016E31">
              <w:t>Yes, for genetic testing</w:t>
            </w:r>
          </w:p>
          <w:p w14:paraId="29D97C35" w14:textId="77777777" w:rsidR="002E1BE4" w:rsidRPr="00016E31" w:rsidRDefault="002E1BE4" w:rsidP="002E1BE4">
            <w:pPr>
              <w:pStyle w:val="iBAAGStandardText"/>
            </w:pPr>
          </w:p>
          <w:p w14:paraId="177EC543" w14:textId="77777777" w:rsidR="002E1BE4" w:rsidRPr="00016E31" w:rsidRDefault="002E1BE4" w:rsidP="002E1BE4">
            <w:pPr>
              <w:pStyle w:val="iBAAGStandardTextBold"/>
            </w:pPr>
            <w:r w:rsidRPr="00016E31">
              <w:t>Prior authorization is:</w:t>
            </w:r>
          </w:p>
          <w:p w14:paraId="7562642B" w14:textId="77777777" w:rsidR="002E1BE4" w:rsidRPr="00016E31" w:rsidRDefault="002E1BE4" w:rsidP="002E1BE4">
            <w:pPr>
              <w:pStyle w:val="iBAAGStandardText"/>
            </w:pPr>
            <w:r w:rsidRPr="00016E31">
              <w:t>Getting approval by calling the number listed on your health plan ID card before you can get medicine or services.</w:t>
            </w:r>
          </w:p>
          <w:p w14:paraId="5AA9B4BD" w14:textId="77777777" w:rsidR="002E1BE4" w:rsidRPr="00016E31" w:rsidRDefault="002E1BE4" w:rsidP="002E1BE4">
            <w:pPr>
              <w:pStyle w:val="iBAAGStandardText"/>
            </w:pPr>
          </w:p>
          <w:p w14:paraId="3B879EE3" w14:textId="77777777" w:rsidR="002E1BE4" w:rsidRPr="00016E31" w:rsidRDefault="002E1BE4" w:rsidP="002E1BE4">
            <w:pPr>
              <w:pStyle w:val="iBAAGStandardTextBold"/>
            </w:pPr>
            <w:r w:rsidRPr="00016E31">
              <w:t xml:space="preserve">When do I need to call? </w:t>
            </w:r>
          </w:p>
          <w:p w14:paraId="5CE73757" w14:textId="77777777" w:rsidR="002E1BE4" w:rsidRPr="00016E31" w:rsidRDefault="002E1BE4" w:rsidP="002E1BE4">
            <w:pPr>
              <w:pStyle w:val="iBAAGLevel1Bullets"/>
            </w:pPr>
            <w:r w:rsidRPr="00016E31">
              <w:t xml:space="preserve">As soon as possible </w:t>
            </w:r>
          </w:p>
          <w:p w14:paraId="2D42EC62" w14:textId="77777777" w:rsidR="002E1BE4" w:rsidRPr="00016E31" w:rsidRDefault="002E1BE4" w:rsidP="002E1BE4">
            <w:pPr>
              <w:pStyle w:val="iBAAGStandardText"/>
            </w:pPr>
          </w:p>
          <w:p w14:paraId="7B733507" w14:textId="77777777" w:rsidR="002E1BE4" w:rsidRPr="00016E31" w:rsidRDefault="002E1BE4" w:rsidP="002E1BE4">
            <w:pPr>
              <w:pStyle w:val="iBAAGStandardTextBold"/>
            </w:pPr>
            <w:r w:rsidRPr="00016E31">
              <w:t xml:space="preserve">If you don’t get prior authorization, you pay: </w:t>
            </w:r>
          </w:p>
          <w:p w14:paraId="0091C804"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3D121444" w14:textId="77777777" w:rsidR="006E1B28" w:rsidRDefault="001572DB" w:rsidP="000B67AD">
            <w:pPr>
              <w:pStyle w:val="iBAAGStandardText"/>
            </w:pPr>
            <w:r w:rsidRPr="00DE556B">
              <w:t xml:space="preserve">Primary Doctor: </w:t>
            </w:r>
          </w:p>
          <w:p w14:paraId="649CDB31" w14:textId="6C252CBC" w:rsidR="001572DB" w:rsidRPr="00DE556B" w:rsidRDefault="00BC338B" w:rsidP="000B67AD">
            <w:pPr>
              <w:pStyle w:val="iBAAGStandardText"/>
            </w:pPr>
            <w:r>
              <w:rPr>
                <w:rStyle w:val="iBAAGStandardTextBoldChar"/>
              </w:rPr>
              <w:t>50%</w:t>
            </w:r>
            <w:r w:rsidR="001572DB" w:rsidRPr="00DE556B">
              <w:t xml:space="preserve"> co-insurance, after you pay the deductible.</w:t>
            </w:r>
          </w:p>
          <w:p w14:paraId="7091E49A" w14:textId="77777777" w:rsidR="001572DB" w:rsidRPr="00DE556B" w:rsidRDefault="001572DB" w:rsidP="000B67AD">
            <w:pPr>
              <w:pStyle w:val="iBAAGStandardText"/>
            </w:pPr>
          </w:p>
          <w:p w14:paraId="521AB908" w14:textId="77777777" w:rsidR="006E1B28" w:rsidRDefault="001572DB" w:rsidP="000B67AD">
            <w:pPr>
              <w:pStyle w:val="iBAAGStandardText"/>
            </w:pPr>
            <w:r w:rsidRPr="00DE556B">
              <w:t xml:space="preserve">Specialist: </w:t>
            </w:r>
          </w:p>
          <w:p w14:paraId="27FBE72D" w14:textId="4162E99D" w:rsidR="001572DB" w:rsidRPr="00DE556B" w:rsidRDefault="00BC338B" w:rsidP="000B67AD">
            <w:pPr>
              <w:pStyle w:val="iBAAGStandardText"/>
            </w:pPr>
            <w:r>
              <w:rPr>
                <w:rStyle w:val="iBAAGStandardTextBoldChar"/>
              </w:rPr>
              <w:t>50%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526F48DA" w14:textId="77777777" w:rsidR="002E1BE4" w:rsidRPr="00022EFF" w:rsidRDefault="002E1BE4" w:rsidP="002E1BE4">
            <w:pPr>
              <w:pStyle w:val="iBAAGStandardText"/>
            </w:pPr>
            <w:r w:rsidRPr="00022EFF">
              <w:t>Yes, for genetic testing</w:t>
            </w:r>
          </w:p>
          <w:p w14:paraId="124AC29E" w14:textId="77777777" w:rsidR="002E1BE4" w:rsidRPr="00022EFF" w:rsidRDefault="002E1BE4" w:rsidP="002E1BE4">
            <w:pPr>
              <w:pStyle w:val="iBAAGStandardText"/>
            </w:pPr>
          </w:p>
          <w:p w14:paraId="5918DEB2" w14:textId="77777777" w:rsidR="002E1BE4" w:rsidRPr="00022EFF" w:rsidRDefault="002E1BE4" w:rsidP="002E1BE4">
            <w:pPr>
              <w:pStyle w:val="iBAAGStandardTextBold"/>
            </w:pPr>
            <w:r w:rsidRPr="00022EFF">
              <w:t>Prior authorization is:</w:t>
            </w:r>
          </w:p>
          <w:p w14:paraId="2A242E74" w14:textId="77777777" w:rsidR="002E1BE4" w:rsidRPr="00022EFF" w:rsidRDefault="002E1BE4" w:rsidP="002E1BE4">
            <w:pPr>
              <w:pStyle w:val="iBAAGStandardText"/>
            </w:pPr>
            <w:r w:rsidRPr="00022EFF">
              <w:t>Getting approval by calling the number listed on your health plan ID card before you can get medicine or services.</w:t>
            </w:r>
          </w:p>
          <w:p w14:paraId="4916DF2C" w14:textId="77777777" w:rsidR="002E1BE4" w:rsidRPr="00022EFF" w:rsidRDefault="002E1BE4" w:rsidP="002E1BE4">
            <w:pPr>
              <w:pStyle w:val="iBAAGStandardText"/>
            </w:pPr>
          </w:p>
          <w:p w14:paraId="0D7C7C52" w14:textId="77777777" w:rsidR="002E1BE4" w:rsidRPr="00022EFF" w:rsidRDefault="002E1BE4" w:rsidP="002E1BE4">
            <w:pPr>
              <w:pStyle w:val="iBAAGStandardTextBold"/>
            </w:pPr>
            <w:r w:rsidRPr="00022EFF">
              <w:t xml:space="preserve">When do I need to call? </w:t>
            </w:r>
          </w:p>
          <w:p w14:paraId="7BBA0763" w14:textId="77777777" w:rsidR="002E1BE4" w:rsidRPr="00022EFF" w:rsidRDefault="002E1BE4" w:rsidP="002E1BE4">
            <w:pPr>
              <w:pStyle w:val="iBAAGLevel1Bullets"/>
            </w:pPr>
            <w:r w:rsidRPr="00022EFF">
              <w:t xml:space="preserve">As soon as possible </w:t>
            </w:r>
          </w:p>
          <w:p w14:paraId="2ABA6A9C" w14:textId="77777777" w:rsidR="002E1BE4" w:rsidRPr="00022EFF" w:rsidRDefault="002E1BE4" w:rsidP="002E1BE4">
            <w:pPr>
              <w:pStyle w:val="iBAAGStandardText"/>
            </w:pPr>
          </w:p>
          <w:p w14:paraId="4C98B013" w14:textId="77777777" w:rsidR="002E1BE4" w:rsidRPr="00022EFF" w:rsidRDefault="002E1BE4" w:rsidP="002E1BE4">
            <w:pPr>
              <w:pStyle w:val="iBAAGStandardTextBold"/>
            </w:pPr>
            <w:r w:rsidRPr="00022EFF">
              <w:t xml:space="preserve">If you don’t get prior authorization, you pay: </w:t>
            </w:r>
          </w:p>
          <w:p w14:paraId="63A4285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BE2289">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87" w:name="Preventive_Care_Services"/>
            <w:r w:rsidRPr="00DE556B">
              <w:t>Preventive Care Services</w:t>
            </w:r>
            <w:bookmarkEnd w:id="87"/>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w:t>
            </w:r>
            <w:proofErr w:type="gramStart"/>
            <w:r w:rsidRPr="00DE556B">
              <w:t>cost-sharing</w:t>
            </w:r>
            <w:proofErr w:type="gramEnd"/>
            <w:r w:rsidRPr="00DE556B">
              <w:t xml:space="preserve">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w:t>
            </w:r>
            <w:proofErr w:type="gramStart"/>
            <w:r w:rsidRPr="00DE556B">
              <w:t>example</w:t>
            </w:r>
            <w:proofErr w:type="gramEnd"/>
            <w:r w:rsidRPr="00DE556B">
              <w:t xml:space="preserv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10A99BAE" w:rsidR="001572DB" w:rsidRPr="00DE556B" w:rsidRDefault="00BC338B"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2D1ADD03" w:rsidR="001572DB" w:rsidRPr="00DE556B" w:rsidRDefault="00BC338B"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D27BF3" w:rsidRPr="00DE556B" w14:paraId="2E850921"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EF4CAB0" w14:textId="77777777" w:rsidR="00D27BF3" w:rsidRPr="00DE556B" w:rsidRDefault="00D27BF3" w:rsidP="007F0D03">
            <w:pPr>
              <w:pStyle w:val="iBAAGTableHeader"/>
            </w:pPr>
            <w:r w:rsidRPr="00DE556B">
              <w:t>Common Medical Event</w:t>
            </w:r>
          </w:p>
        </w:tc>
        <w:tc>
          <w:tcPr>
            <w:tcW w:w="2491" w:type="dxa"/>
            <w:tcBorders>
              <w:bottom w:val="single" w:sz="4" w:space="0" w:color="000000" w:themeColor="text1"/>
            </w:tcBorders>
            <w:shd w:val="clear" w:color="auto" w:fill="31849B"/>
          </w:tcPr>
          <w:p w14:paraId="00108035" w14:textId="77777777" w:rsidR="00D27BF3" w:rsidRPr="00DE556B" w:rsidRDefault="00D27BF3" w:rsidP="007F0D03">
            <w:pPr>
              <w:pStyle w:val="iBAAGTableHeader"/>
            </w:pPr>
            <w:r w:rsidRPr="00DE556B">
              <w:t>Your cost if you use</w:t>
            </w:r>
          </w:p>
          <w:p w14:paraId="1413228F" w14:textId="77777777" w:rsidR="00D27BF3" w:rsidRPr="00DE556B" w:rsidRDefault="00D27BF3" w:rsidP="007F0D0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218F5C" w14:textId="77777777" w:rsidR="00D27BF3" w:rsidRPr="00DE556B" w:rsidRDefault="00D27BF3" w:rsidP="007F0D03">
            <w:pPr>
              <w:pStyle w:val="iBAAGTableHeader"/>
            </w:pPr>
            <w:r w:rsidRPr="00DE556B">
              <w:t>Your cost if you use</w:t>
            </w:r>
          </w:p>
          <w:p w14:paraId="4B858186" w14:textId="77777777" w:rsidR="00D27BF3" w:rsidRPr="00DE556B" w:rsidRDefault="00D27BF3" w:rsidP="007F0D0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BC6D5C8" w14:textId="77777777" w:rsidR="00D27BF3" w:rsidRPr="00DE556B" w:rsidRDefault="00D27BF3" w:rsidP="007F0D03">
            <w:pPr>
              <w:pStyle w:val="iBAAGTableHeader"/>
            </w:pPr>
            <w:r w:rsidRPr="00DE556B">
              <w:t>Your cost if you use U.S.</w:t>
            </w:r>
          </w:p>
          <w:p w14:paraId="76044D45" w14:textId="77777777" w:rsidR="00D27BF3" w:rsidRPr="00DE556B" w:rsidRDefault="00D27BF3" w:rsidP="007F0D0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E153453" w14:textId="77777777" w:rsidR="00D27BF3" w:rsidRPr="00DE556B" w:rsidRDefault="00D27BF3" w:rsidP="007F0D03">
            <w:pPr>
              <w:pStyle w:val="iBAAGTableHeader"/>
            </w:pPr>
            <w:r w:rsidRPr="00DE556B">
              <w:t>Limits &amp; Exceptions</w:t>
            </w:r>
          </w:p>
        </w:tc>
      </w:tr>
      <w:tr w:rsidR="00D27BF3" w:rsidRPr="00DE556B" w14:paraId="7C53308F" w14:textId="77777777" w:rsidTr="00BE2289">
        <w:tblPrEx>
          <w:shd w:val="clear" w:color="auto" w:fill="auto"/>
        </w:tblPrEx>
        <w:trPr>
          <w:gridAfter w:val="1"/>
          <w:wAfter w:w="26" w:type="dxa"/>
        </w:trPr>
        <w:tc>
          <w:tcPr>
            <w:tcW w:w="3517" w:type="dxa"/>
            <w:shd w:val="clear" w:color="auto" w:fill="FFFFFF" w:themeFill="background1"/>
          </w:tcPr>
          <w:p w14:paraId="7ED1D4EE" w14:textId="77777777" w:rsidR="00D27BF3" w:rsidRDefault="00D27BF3" w:rsidP="00D27BF3">
            <w:pPr>
              <w:pStyle w:val="iBAAGSituationBoxName"/>
            </w:pPr>
            <w:bookmarkStart w:id="88" w:name="Telemedicine_Services"/>
            <w:r>
              <w:t>Telemedicine Services</w:t>
            </w:r>
            <w:bookmarkEnd w:id="88"/>
          </w:p>
          <w:p w14:paraId="52E29C3B" w14:textId="77777777" w:rsidR="00D27BF3" w:rsidRDefault="00D27BF3" w:rsidP="00D27BF3">
            <w:pPr>
              <w:pStyle w:val="iBAAGStandardText"/>
            </w:pPr>
          </w:p>
          <w:p w14:paraId="5A906151" w14:textId="77777777" w:rsidR="00D27BF3" w:rsidRDefault="00D27BF3" w:rsidP="00D27BF3">
            <w:pPr>
              <w:pStyle w:val="iBAAGStandardTextBold"/>
            </w:pPr>
            <w:r>
              <w:t>What are telemedicine services?</w:t>
            </w:r>
          </w:p>
          <w:p w14:paraId="6FF2511E" w14:textId="77777777" w:rsidR="00D27BF3" w:rsidRDefault="00D27BF3" w:rsidP="00D27BF3">
            <w:pPr>
              <w:pStyle w:val="iBAAGStandardText"/>
            </w:pPr>
            <w:r>
              <w:t xml:space="preserve">Services received where a doctor may not be available in person. Telephone, internet or other communication methods can be used to treat you for certain conditions.  </w:t>
            </w:r>
          </w:p>
          <w:p w14:paraId="3E1ECCEE" w14:textId="77777777" w:rsidR="00D27BF3" w:rsidRDefault="00D27BF3" w:rsidP="00D27BF3">
            <w:pPr>
              <w:pStyle w:val="iBAAGStandardText"/>
            </w:pPr>
          </w:p>
          <w:p w14:paraId="3EA8A8FE" w14:textId="77777777" w:rsidR="00D27BF3" w:rsidRDefault="00D27BF3" w:rsidP="00D27BF3">
            <w:pPr>
              <w:pStyle w:val="iBAAGStandardTextBold"/>
            </w:pPr>
            <w:r>
              <w:t xml:space="preserve">Want more information? </w:t>
            </w:r>
          </w:p>
          <w:p w14:paraId="6767ECA4" w14:textId="77777777" w:rsidR="00D27BF3" w:rsidRDefault="00D27BF3" w:rsidP="00D27BF3">
            <w:pPr>
              <w:pStyle w:val="iBAAGStandardText"/>
            </w:pPr>
            <w:r>
              <w:t xml:space="preserve">View the </w:t>
            </w:r>
            <w:hyperlink r:id="rId59" w:history="1">
              <w:r>
                <w:rPr>
                  <w:rStyle w:val="Hyperlinks"/>
                </w:rPr>
                <w:t>glossary</w:t>
              </w:r>
            </w:hyperlink>
            <w:r>
              <w:t xml:space="preserve"> for definitions.</w:t>
            </w:r>
          </w:p>
          <w:p w14:paraId="18E3C859" w14:textId="77777777" w:rsidR="00D27BF3" w:rsidRPr="00DE556B" w:rsidRDefault="00D27BF3" w:rsidP="001967A9">
            <w:pPr>
              <w:pStyle w:val="iBAAGSituationBoxName"/>
            </w:pPr>
          </w:p>
        </w:tc>
        <w:tc>
          <w:tcPr>
            <w:tcW w:w="2491" w:type="dxa"/>
            <w:shd w:val="clear" w:color="auto" w:fill="FFFFFF" w:themeFill="background1"/>
          </w:tcPr>
          <w:p w14:paraId="0EC20A75" w14:textId="77777777" w:rsidR="00D27BF3" w:rsidRPr="00DE556B" w:rsidRDefault="00D27BF3" w:rsidP="00D27BF3">
            <w:pPr>
              <w:pStyle w:val="iBAAGStandardText"/>
              <w:rPr>
                <w:rFonts w:eastAsia="Calibri" w:cs="Arial"/>
                <w:b/>
                <w:color w:val="0000FF"/>
              </w:rPr>
            </w:pPr>
            <w:r w:rsidRPr="00DE556B">
              <w:rPr>
                <w:rFonts w:cs="Arial"/>
              </w:rPr>
              <w:t>International benefits are not covered.</w:t>
            </w:r>
          </w:p>
          <w:p w14:paraId="7589C343" w14:textId="77777777" w:rsidR="00D27BF3" w:rsidRPr="00DE556B" w:rsidRDefault="00D27BF3" w:rsidP="000070CB">
            <w:pPr>
              <w:pStyle w:val="iBAAGStandardTextBold"/>
            </w:pPr>
          </w:p>
        </w:tc>
        <w:tc>
          <w:tcPr>
            <w:tcW w:w="2491" w:type="dxa"/>
            <w:shd w:val="clear" w:color="auto" w:fill="FFFFFF" w:themeFill="background1"/>
          </w:tcPr>
          <w:p w14:paraId="5B02EC83" w14:textId="77777777" w:rsidR="00D27BF3" w:rsidRDefault="00D27BF3" w:rsidP="00D27BF3">
            <w:pPr>
              <w:pStyle w:val="iBAAGStandardText"/>
            </w:pPr>
            <w:r>
              <w:t xml:space="preserve">The amount you pay is based on where the covered health service is provided. </w:t>
            </w:r>
          </w:p>
          <w:p w14:paraId="1A3837BB" w14:textId="77777777" w:rsidR="00D27BF3" w:rsidRDefault="00D27BF3" w:rsidP="00D27BF3">
            <w:pPr>
              <w:pStyle w:val="iBAAGStandardText"/>
            </w:pPr>
          </w:p>
          <w:p w14:paraId="79BEC81D" w14:textId="77777777" w:rsidR="00D27BF3" w:rsidRDefault="00D27BF3" w:rsidP="00D27BF3">
            <w:pPr>
              <w:pStyle w:val="iBAAGStandardTextBold"/>
            </w:pPr>
            <w:r>
              <w:t>Is prior authorization needed?</w:t>
            </w:r>
          </w:p>
          <w:p w14:paraId="270FEFCE" w14:textId="42C2344A" w:rsidR="00D27BF3" w:rsidRDefault="00D27BF3" w:rsidP="00D27BF3">
            <w:pPr>
              <w:pStyle w:val="iBAAGStandardText"/>
            </w:pPr>
            <w:r>
              <w:t>No</w:t>
            </w:r>
          </w:p>
          <w:p w14:paraId="4114E5BD" w14:textId="77777777" w:rsidR="00D27BF3" w:rsidRPr="00DE556B" w:rsidRDefault="00D27BF3" w:rsidP="00022EFF">
            <w:pPr>
              <w:pStyle w:val="iBAAGStandardText"/>
            </w:pPr>
          </w:p>
        </w:tc>
        <w:tc>
          <w:tcPr>
            <w:tcW w:w="2491" w:type="dxa"/>
            <w:shd w:val="clear" w:color="auto" w:fill="FFFFFF" w:themeFill="background1"/>
          </w:tcPr>
          <w:p w14:paraId="2F1C54D5" w14:textId="77777777" w:rsidR="00D27BF3" w:rsidRDefault="00D27BF3" w:rsidP="00D27BF3">
            <w:pPr>
              <w:pStyle w:val="iBAAGStandardText"/>
            </w:pPr>
            <w:r>
              <w:t xml:space="preserve">The amount you pay is based on where the covered health service is provided. </w:t>
            </w:r>
          </w:p>
          <w:p w14:paraId="6CEF2972" w14:textId="77777777" w:rsidR="00D27BF3" w:rsidRDefault="00D27BF3" w:rsidP="00D27BF3">
            <w:pPr>
              <w:pStyle w:val="iBAAGStandardText"/>
            </w:pPr>
          </w:p>
          <w:p w14:paraId="2E15F1DA" w14:textId="77777777" w:rsidR="00D27BF3" w:rsidRDefault="00D27BF3" w:rsidP="00D27BF3">
            <w:pPr>
              <w:pStyle w:val="iBAAGStandardTextBold"/>
            </w:pPr>
            <w:r>
              <w:t>Is prior authorization needed?</w:t>
            </w:r>
          </w:p>
          <w:p w14:paraId="1AEC005B" w14:textId="19EBD144" w:rsidR="00D27BF3" w:rsidRDefault="00D27BF3" w:rsidP="00D27BF3">
            <w:pPr>
              <w:pStyle w:val="iBAAGStandardText"/>
            </w:pPr>
            <w:r>
              <w:t>No</w:t>
            </w:r>
          </w:p>
          <w:p w14:paraId="59BE5C00" w14:textId="77777777" w:rsidR="00D27BF3" w:rsidRPr="00DE556B" w:rsidRDefault="00D27BF3" w:rsidP="00022EFF">
            <w:pPr>
              <w:pStyle w:val="iBAAGStandardText"/>
            </w:pPr>
          </w:p>
        </w:tc>
        <w:tc>
          <w:tcPr>
            <w:tcW w:w="2491" w:type="dxa"/>
            <w:shd w:val="clear" w:color="auto" w:fill="FFFFFF" w:themeFill="background1"/>
          </w:tcPr>
          <w:p w14:paraId="76DC4BC1" w14:textId="38AFBB07" w:rsidR="00D27BF3" w:rsidRPr="00DE556B" w:rsidRDefault="00D27BF3" w:rsidP="006A6DDF">
            <w:pPr>
              <w:pStyle w:val="iBAAGStandardText"/>
            </w:pPr>
            <w:r>
              <w:t>Not all medical conditions can be treated through telemedicine services.</w:t>
            </w:r>
          </w:p>
        </w:tc>
      </w:tr>
      <w:tr w:rsidR="00811F25" w:rsidRPr="00DE556B" w14:paraId="422A5768"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BE2289">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9" w:name="Virtual_Visit"/>
            <w:r w:rsidRPr="00295D8E">
              <w:t>Virtual Visit</w:t>
            </w:r>
            <w:bookmarkEnd w:id="89"/>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06676335"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4755A7B8"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7C766DB1" w14:textId="77777777" w:rsidR="006E1B28" w:rsidRPr="00DE556B" w:rsidRDefault="006E1B28" w:rsidP="006E1B28">
            <w:pPr>
              <w:rPr>
                <w:rStyle w:val="InstructionalTextChar"/>
              </w:rPr>
            </w:pPr>
            <w:r w:rsidRPr="00DE556B">
              <w:rPr>
                <w:rStyle w:val="iBAAGStandardTextBoldChar"/>
              </w:rPr>
              <w:t>No Charge</w:t>
            </w:r>
          </w:p>
          <w:p w14:paraId="665B2CD7" w14:textId="77777777" w:rsidR="006E1B28" w:rsidRPr="00DE556B" w:rsidRDefault="006E1B28" w:rsidP="006E1B28">
            <w:r w:rsidRPr="00DE556B">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23F6C358" w:rsidR="00811F25" w:rsidRDefault="00811F25" w:rsidP="00C73CB8">
            <w:pPr>
              <w:pStyle w:val="iBAAGStandardText"/>
            </w:pPr>
            <w:r>
              <w:t>No</w:t>
            </w:r>
          </w:p>
          <w:p w14:paraId="65E1B98B" w14:textId="77777777" w:rsidR="00811F25" w:rsidRPr="00C73CB8" w:rsidRDefault="00811F25" w:rsidP="00022EFF">
            <w:pPr>
              <w:pStyle w:val="iBAAGStandardText"/>
            </w:pPr>
          </w:p>
        </w:tc>
        <w:tc>
          <w:tcPr>
            <w:tcW w:w="2491" w:type="dxa"/>
            <w:tcBorders>
              <w:bottom w:val="single" w:sz="4" w:space="0" w:color="000000" w:themeColor="text1"/>
            </w:tcBorders>
            <w:shd w:val="clear" w:color="auto" w:fill="auto"/>
          </w:tcPr>
          <w:p w14:paraId="0D87D423" w14:textId="77777777" w:rsidR="006E1B28" w:rsidRPr="00DE556B" w:rsidRDefault="006E1B28" w:rsidP="006E1B28">
            <w:pPr>
              <w:rPr>
                <w:rStyle w:val="InstructionalTextChar"/>
              </w:rPr>
            </w:pPr>
            <w:r w:rsidRPr="00DE556B">
              <w:rPr>
                <w:rStyle w:val="iBAAGStandardTextBoldChar"/>
              </w:rPr>
              <w:t>No Charge</w:t>
            </w:r>
          </w:p>
          <w:p w14:paraId="2EE1FE95" w14:textId="77777777" w:rsidR="006E1B28" w:rsidRPr="00DE556B" w:rsidRDefault="006E1B28" w:rsidP="006E1B28">
            <w:r w:rsidRPr="00DE556B">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2A340770" w:rsidR="00811F25" w:rsidRDefault="00811F25" w:rsidP="00C73CB8">
            <w:pPr>
              <w:pStyle w:val="iBAAGStandardText"/>
            </w:pPr>
            <w:r>
              <w:t>No</w:t>
            </w:r>
          </w:p>
          <w:p w14:paraId="1F97E3B6" w14:textId="77777777" w:rsidR="00811F25" w:rsidRPr="00C73CB8" w:rsidRDefault="00811F25" w:rsidP="00022EFF">
            <w:pPr>
              <w:pStyle w:val="iBAAGStandardText"/>
            </w:pPr>
          </w:p>
        </w:tc>
        <w:tc>
          <w:tcPr>
            <w:tcW w:w="2491" w:type="dxa"/>
            <w:tcBorders>
              <w:bottom w:val="single" w:sz="4" w:space="0" w:color="000000" w:themeColor="text1"/>
            </w:tcBorders>
            <w:shd w:val="clear" w:color="auto" w:fill="auto"/>
          </w:tcPr>
          <w:p w14:paraId="3E58B15F" w14:textId="7C7AED7A"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90" w:name="Vision_Materials"/>
            <w:r w:rsidRPr="00DE556B">
              <w:t xml:space="preserve">Vision </w:t>
            </w:r>
            <w:r>
              <w:t>Materials</w:t>
            </w:r>
          </w:p>
          <w:bookmarkEnd w:id="90"/>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3CBF0F56" w14:textId="77777777" w:rsidR="006E1B28" w:rsidRPr="00DE556B" w:rsidRDefault="006E1B28" w:rsidP="006E1B28">
            <w:pPr>
              <w:rPr>
                <w:rStyle w:val="InstructionalTextChar"/>
              </w:rPr>
            </w:pPr>
            <w:r w:rsidRPr="00DE556B">
              <w:rPr>
                <w:rStyle w:val="iBAAGStandardTextBoldChar"/>
              </w:rPr>
              <w:t>No Charge</w:t>
            </w:r>
          </w:p>
          <w:p w14:paraId="08BC3C86" w14:textId="77777777" w:rsidR="006E1B28" w:rsidRPr="00DE556B" w:rsidRDefault="006E1B28" w:rsidP="006E1B28">
            <w:r w:rsidRPr="00DE556B">
              <w:rPr>
                <w:rStyle w:val="iBAAGStandardTextChar"/>
              </w:rPr>
              <w:t>The annual deductible does not apply.</w:t>
            </w:r>
          </w:p>
          <w:p w14:paraId="592AF33A" w14:textId="77777777" w:rsidR="00811F25" w:rsidRPr="00DE556B" w:rsidRDefault="00811F25" w:rsidP="005119C2">
            <w:pPr>
              <w:pStyle w:val="iBAAGStandardText"/>
              <w:rPr>
                <w:rStyle w:val="InstructionalTextChar"/>
              </w:rPr>
            </w:pPr>
            <w:r w:rsidRPr="00DE556B">
              <w:rPr>
                <w:rStyle w:val="InstructionalTextChar"/>
              </w:rPr>
              <w:t xml:space="preserve"> </w:t>
            </w:r>
          </w:p>
          <w:p w14:paraId="64C8D930" w14:textId="77777777" w:rsidR="00811F25" w:rsidRPr="00DE556B" w:rsidRDefault="00811F25" w:rsidP="005119C2">
            <w:pPr>
              <w:pStyle w:val="iBAAGStandardTextBold"/>
            </w:pPr>
            <w:r w:rsidRPr="00DE556B">
              <w:t>Is prior authorization needed?</w:t>
            </w:r>
          </w:p>
          <w:p w14:paraId="0840E84C" w14:textId="77777777" w:rsidR="00811F25" w:rsidRPr="00DE556B" w:rsidRDefault="00811F25" w:rsidP="005119C2">
            <w:pPr>
              <w:pStyle w:val="iBAAGStandardText"/>
            </w:pPr>
            <w:r w:rsidRPr="00DE556B">
              <w:t>No</w:t>
            </w:r>
          </w:p>
          <w:p w14:paraId="0C24DFA4"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2D135710" w14:textId="77777777" w:rsidR="006E1B28" w:rsidRPr="00DE556B" w:rsidRDefault="006E1B28" w:rsidP="006E1B28">
            <w:pPr>
              <w:rPr>
                <w:rStyle w:val="InstructionalTextChar"/>
              </w:rPr>
            </w:pPr>
            <w:r w:rsidRPr="00DE556B">
              <w:rPr>
                <w:rStyle w:val="iBAAGStandardTextBoldChar"/>
              </w:rPr>
              <w:t>No Charge</w:t>
            </w:r>
          </w:p>
          <w:p w14:paraId="59FFBDA7" w14:textId="77777777" w:rsidR="006E1B28" w:rsidRPr="00DE556B" w:rsidRDefault="006E1B28" w:rsidP="006E1B28">
            <w:r w:rsidRPr="00DE556B">
              <w:rPr>
                <w:rStyle w:val="iBAAGStandardTextChar"/>
              </w:rPr>
              <w:t>The annual deductible does not apply.</w:t>
            </w:r>
          </w:p>
          <w:p w14:paraId="3AF1EFB5" w14:textId="77777777" w:rsidR="00811F25" w:rsidRPr="00DE556B" w:rsidRDefault="00811F25" w:rsidP="005119C2">
            <w:pPr>
              <w:pStyle w:val="iBAAGStandardText"/>
            </w:pPr>
          </w:p>
          <w:p w14:paraId="6E85C300" w14:textId="77777777" w:rsidR="00811F25" w:rsidRPr="00DE556B" w:rsidRDefault="00811F25" w:rsidP="005119C2">
            <w:pPr>
              <w:pStyle w:val="iBAAGStandardTextBold"/>
            </w:pPr>
            <w:r w:rsidRPr="00DE556B">
              <w:t>Is prior authorization needed?</w:t>
            </w:r>
          </w:p>
          <w:p w14:paraId="1C96C572" w14:textId="77777777" w:rsidR="00811F25" w:rsidRPr="00DE556B" w:rsidRDefault="00811F25" w:rsidP="005119C2">
            <w:pPr>
              <w:pStyle w:val="iBAAGStandardText"/>
            </w:pPr>
            <w:r w:rsidRPr="00DE556B">
              <w:t>No</w:t>
            </w:r>
          </w:p>
          <w:p w14:paraId="7DA44F12"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0E3039BC" w14:textId="77777777" w:rsidR="006E1B28" w:rsidRPr="00DE556B" w:rsidRDefault="006E1B28" w:rsidP="006E1B28">
            <w:pPr>
              <w:rPr>
                <w:rStyle w:val="InstructionalTextChar"/>
              </w:rPr>
            </w:pPr>
            <w:r w:rsidRPr="00DE556B">
              <w:rPr>
                <w:rStyle w:val="iBAAGStandardTextBoldChar"/>
              </w:rPr>
              <w:t>No Charge</w:t>
            </w:r>
          </w:p>
          <w:p w14:paraId="6B239286" w14:textId="77777777" w:rsidR="006E1B28" w:rsidRPr="00DE556B" w:rsidRDefault="006E1B28" w:rsidP="006E1B28">
            <w:r w:rsidRPr="00DE556B">
              <w:rPr>
                <w:rStyle w:val="iBAAGStandardTextChar"/>
              </w:rPr>
              <w:t>The annual deductible does not apply.</w:t>
            </w:r>
          </w:p>
          <w:p w14:paraId="7F75CF8E" w14:textId="77777777" w:rsidR="00811F25" w:rsidRPr="00DE556B" w:rsidRDefault="00811F25" w:rsidP="005119C2">
            <w:pPr>
              <w:pStyle w:val="iBAAGStandardText"/>
            </w:pPr>
          </w:p>
          <w:p w14:paraId="65A889B2" w14:textId="77777777" w:rsidR="00811F25" w:rsidRPr="00DE556B" w:rsidRDefault="00811F25" w:rsidP="005119C2">
            <w:pPr>
              <w:pStyle w:val="iBAAGStandardTextBold"/>
            </w:pPr>
            <w:r w:rsidRPr="00DE556B">
              <w:t>Is prior authorization needed?</w:t>
            </w:r>
          </w:p>
          <w:p w14:paraId="0DB76F52" w14:textId="77777777" w:rsidR="00811F25" w:rsidRPr="00DE556B" w:rsidRDefault="00811F25" w:rsidP="005119C2">
            <w:pPr>
              <w:pStyle w:val="iBAAGStandardText"/>
            </w:pPr>
            <w:r w:rsidRPr="00DE556B">
              <w:t>No</w:t>
            </w:r>
          </w:p>
          <w:p w14:paraId="237A6418" w14:textId="77777777" w:rsidR="00811F25" w:rsidRPr="00DE556B" w:rsidRDefault="00811F25" w:rsidP="008303EB">
            <w:pPr>
              <w:pStyle w:val="iBAAGTableHeader"/>
              <w:jc w:val="left"/>
            </w:pPr>
          </w:p>
        </w:tc>
        <w:tc>
          <w:tcPr>
            <w:tcW w:w="2491" w:type="dxa"/>
            <w:tcBorders>
              <w:bottom w:val="single" w:sz="4" w:space="0" w:color="000000" w:themeColor="text1"/>
            </w:tcBorders>
            <w:shd w:val="clear" w:color="auto" w:fill="auto"/>
          </w:tcPr>
          <w:p w14:paraId="1DAF0E71" w14:textId="18C982A4" w:rsidR="00811F25" w:rsidRDefault="002B7568" w:rsidP="002B7568">
            <w:pPr>
              <w:pStyle w:val="iBAAGStandardText"/>
              <w:rPr>
                <w:rStyle w:val="InstructionalTextChar"/>
              </w:rPr>
            </w:pPr>
            <w:r>
              <w:t xml:space="preserve">Limited to a maximum reimbursement of </w:t>
            </w:r>
            <w:r w:rsidRPr="000425DD">
              <w:rPr>
                <w:rStyle w:val="iBAAGStandardTextBoldChar"/>
              </w:rPr>
              <w:t>$</w:t>
            </w:r>
            <w:r w:rsidR="006E1B28">
              <w:rPr>
                <w:rStyle w:val="iBAAGStandardTextBoldChar"/>
              </w:rPr>
              <w:t>250</w:t>
            </w:r>
            <w:r>
              <w:t xml:space="preserve"> every </w:t>
            </w:r>
            <w:r w:rsidRPr="00B15282">
              <w:rPr>
                <w:rStyle w:val="iBAAGStandardTextBoldChar"/>
              </w:rPr>
              <w:t>12</w:t>
            </w:r>
            <w:r w:rsidRPr="00B15282">
              <w:rPr>
                <w:rStyle w:val="InstructionalTextChar"/>
              </w:rPr>
              <w:t xml:space="preserve"> </w:t>
            </w:r>
            <w:r>
              <w:t>months.</w:t>
            </w:r>
          </w:p>
          <w:p w14:paraId="1E730AC0" w14:textId="77777777" w:rsidR="002B7568" w:rsidRPr="00DE556B" w:rsidRDefault="002B7568" w:rsidP="002B7568">
            <w:pPr>
              <w:pStyle w:val="iBAAGStandardText"/>
            </w:pPr>
          </w:p>
          <w:p w14:paraId="13142DBD" w14:textId="05A5894D" w:rsidR="00811F25" w:rsidRDefault="00811F25" w:rsidP="00984E4A">
            <w:pPr>
              <w:rPr>
                <w:rStyle w:val="InstructionalTextChar"/>
              </w:rPr>
            </w:pPr>
            <w:bookmarkStart w:id="91" w:name="_DV_C1177"/>
            <w:r>
              <w:t>You must pay</w:t>
            </w:r>
            <w:r w:rsidRPr="00984E4A">
              <w:t xml:space="preserve"> </w:t>
            </w:r>
            <w:r>
              <w:t xml:space="preserve">all charges at the </w:t>
            </w:r>
            <w:r w:rsidRPr="00984E4A">
              <w:t>time of service</w:t>
            </w:r>
            <w:r>
              <w:t xml:space="preserve">. You may then submit a request for </w:t>
            </w:r>
            <w:r w:rsidRPr="00984E4A">
              <w:t>reimbursement</w:t>
            </w:r>
            <w:bookmarkEnd w:id="91"/>
            <w:r>
              <w:t>.</w:t>
            </w:r>
          </w:p>
          <w:p w14:paraId="295EBE9E" w14:textId="614C5A6B" w:rsidR="00811F25" w:rsidRPr="00DE556B" w:rsidRDefault="00811F25" w:rsidP="008303EB">
            <w:pPr>
              <w:pStyle w:val="iBAAGTableHeader"/>
              <w:jc w:val="left"/>
            </w:pPr>
          </w:p>
        </w:tc>
      </w:tr>
      <w:tr w:rsidR="00811F25" w:rsidRPr="00DE556B" w14:paraId="587179EA" w14:textId="77777777" w:rsidTr="00BE228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BE2289">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92" w:name="Vision_Services"/>
            <w:r w:rsidRPr="00DE556B">
              <w:t>Vision Services</w:t>
            </w:r>
            <w:bookmarkEnd w:id="92"/>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60181BCD" w14:textId="77777777" w:rsidR="00035434" w:rsidRPr="00DE556B" w:rsidRDefault="00035434" w:rsidP="00035434">
            <w:pPr>
              <w:rPr>
                <w:rStyle w:val="InstructionalTextChar"/>
              </w:rPr>
            </w:pPr>
            <w:r w:rsidRPr="00DE556B">
              <w:rPr>
                <w:rStyle w:val="iBAAGStandardTextBoldChar"/>
              </w:rPr>
              <w:t>No Charge</w:t>
            </w:r>
          </w:p>
          <w:p w14:paraId="17EF83A2" w14:textId="77777777" w:rsidR="00035434" w:rsidRPr="00DE556B" w:rsidRDefault="00035434" w:rsidP="00035434">
            <w:r w:rsidRPr="00DE556B">
              <w:rPr>
                <w:rStyle w:val="iBAAGStandardTextChar"/>
              </w:rPr>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14388C93" w:rsidR="00811F25" w:rsidRPr="00DE556B" w:rsidRDefault="00811F25" w:rsidP="006A6DDF">
            <w:pPr>
              <w:pStyle w:val="iBAAGStandardText"/>
            </w:pPr>
            <w:r w:rsidRPr="00DE556B">
              <w:rPr>
                <w:rStyle w:val="iBAAGStandardTextBoldChar"/>
              </w:rPr>
              <w:t>$</w:t>
            </w:r>
            <w:r w:rsidR="00035434">
              <w:rPr>
                <w:rStyle w:val="iBAAGStandardTextBoldChar"/>
              </w:rPr>
              <w:t>2</w:t>
            </w:r>
            <w:r w:rsidRPr="00DE556B">
              <w:rPr>
                <w:rStyle w:val="iBAAGStandardTextBoldChar"/>
              </w:rPr>
              <w:t>0</w:t>
            </w:r>
            <w:r w:rsidRPr="00DE556B">
              <w:t xml:space="preserve"> co-pay per visit </w:t>
            </w:r>
          </w:p>
          <w:p w14:paraId="587179FA" w14:textId="36461814"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3A168484" w:rsidR="00811F25" w:rsidRPr="00DE556B" w:rsidRDefault="00BC338B"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3AF9C5E1"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93"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93"/>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94" w:name="Multiple_Surgical_Procedures"/>
            <w:r w:rsidRPr="00DE556B">
              <w:t>Multiple Surgical Procedures</w:t>
            </w:r>
            <w:bookmarkEnd w:id="94"/>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95" w:name="NonOffice_Based_Lab_and_Diagnostic_Proce"/>
            <w:r w:rsidRPr="00DE556B">
              <w:t>Non-Network Office Based Lab and Diagnostic Processing (NOBLX)</w:t>
            </w:r>
            <w:bookmarkEnd w:id="95"/>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57F79561" w:rsidR="00D273AE" w:rsidRPr="00AF1238" w:rsidRDefault="00D273AE" w:rsidP="00D273AE">
            <w:pPr>
              <w:pStyle w:val="iBAAGLevel1Bullets"/>
              <w:tabs>
                <w:tab w:val="left" w:pos="720"/>
              </w:tabs>
              <w:rPr>
                <w:rStyle w:val="InstructionalTextChar"/>
                <w:b w:val="0"/>
                <w:color w:val="000000" w:themeColor="text1"/>
              </w:rPr>
            </w:pPr>
            <w:r>
              <w:t xml:space="preserve">State: </w:t>
            </w:r>
            <w:r w:rsidR="00C20ABB">
              <w:t>CA</w:t>
            </w:r>
          </w:p>
          <w:p w14:paraId="58717A37" w14:textId="1AF0571C" w:rsidR="002E2691" w:rsidRPr="00DE556B" w:rsidRDefault="00D273AE" w:rsidP="00D273AE">
            <w:pPr>
              <w:pStyle w:val="iBAAGLevel1Bullets"/>
            </w:pPr>
            <w:r>
              <w:t xml:space="preserve">Product Code: </w:t>
            </w:r>
            <w:r w:rsidR="00C20ABB">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2" w:history="1">
        <w:hyperlink r:id="rId63"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96" w:name="Family_Planning"/>
            <w:r w:rsidRPr="00DE556B">
              <w:t>Family Planning</w:t>
            </w:r>
            <w:bookmarkEnd w:id="96"/>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97" w:name="Fertility_Solutions"/>
            <w:r>
              <w:rPr>
                <w:b/>
                <w:sz w:val="28"/>
                <w:szCs w:val="28"/>
              </w:rPr>
              <w:t>Fertility Solutions</w:t>
            </w:r>
            <w:bookmarkEnd w:id="97"/>
          </w:p>
        </w:tc>
        <w:tc>
          <w:tcPr>
            <w:tcW w:w="9990" w:type="dxa"/>
            <w:gridSpan w:val="5"/>
            <w:shd w:val="clear" w:color="auto" w:fill="FFFFFF" w:themeFill="background1"/>
          </w:tcPr>
          <w:p w14:paraId="77DD4CCB" w14:textId="77777777" w:rsidR="00BC1A73" w:rsidRDefault="00BC1A73" w:rsidP="005008C8">
            <w:pPr>
              <w:pStyle w:val="iBAAGStandardText"/>
            </w:pPr>
            <w:r>
              <w:t>Not Applicable</w:t>
            </w:r>
          </w:p>
          <w:p w14:paraId="1A1550B9" w14:textId="77777777" w:rsidR="00C20ABB" w:rsidRDefault="00C20ABB" w:rsidP="005008C8">
            <w:pPr>
              <w:pStyle w:val="iBAAGStandardText"/>
            </w:pPr>
          </w:p>
          <w:p w14:paraId="7C78C2C1" w14:textId="7FD7EFBE" w:rsidR="00C20ABB" w:rsidRPr="003F3B5E" w:rsidRDefault="00C20ABB"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98" w:name="Infertility_Reproductive_Services"/>
            <w:r w:rsidRPr="00DE556B">
              <w:t>Infertility &amp; Reproductive Services</w:t>
            </w:r>
            <w:bookmarkEnd w:id="98"/>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6177E04F" w:rsidR="002E2691" w:rsidRPr="00DE556B" w:rsidRDefault="002E2691" w:rsidP="00627F12">
            <w:pPr>
              <w:pStyle w:val="iBAAGLevel1Bullets"/>
            </w:pPr>
            <w:r w:rsidRPr="00DE556B">
              <w:t xml:space="preserve">Voluntary sterilization </w:t>
            </w:r>
          </w:p>
          <w:p w14:paraId="58717A4F" w14:textId="777BFCA6" w:rsidR="002E2691" w:rsidRPr="00DE556B" w:rsidRDefault="002E2691" w:rsidP="00627F12">
            <w:pPr>
              <w:pStyle w:val="iBAAGLevel1Bullets"/>
            </w:pPr>
            <w:r w:rsidRPr="00DE556B">
              <w:t>Contraceptive services</w:t>
            </w:r>
            <w:r w:rsidR="000D4E52">
              <w:t xml:space="preserve"> including emergency contraceptives</w:t>
            </w:r>
          </w:p>
          <w:p w14:paraId="58717A51" w14:textId="45EC8186"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66397FEE"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4"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58717A6F" w14:textId="61CB0E51" w:rsidR="008D1BA6" w:rsidRPr="00DE556B" w:rsidRDefault="008D1BA6" w:rsidP="00DE3AA9">
            <w:pPr>
              <w:pStyle w:val="iBAAGStandardText"/>
            </w:pPr>
          </w:p>
        </w:tc>
      </w:tr>
    </w:tbl>
    <w:p w14:paraId="58717A8B" w14:textId="77777777" w:rsidR="00765E08" w:rsidRPr="00DE556B" w:rsidRDefault="00765E08" w:rsidP="00765E08"/>
    <w:p w14:paraId="58717A8C"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proofErr w:type="gramStart"/>
      <w:r w:rsidRPr="00DE556B">
        <w:rPr>
          <w:rStyle w:val="iBAAGTags"/>
        </w:rPr>
        <w:t>&lt;!--</w:t>
      </w:r>
      <w:proofErr w:type="gramEnd"/>
      <w:r w:rsidRPr="00DE556B">
        <w:rPr>
          <w:rStyle w:val="iBAAGTags"/>
        </w:rPr>
        <w: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5" w:history="1">
        <w:hyperlink r:id="rId66"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9" w:name="Special_Services"/>
            <w:r w:rsidRPr="00DE556B">
              <w:t>Special Services</w:t>
            </w:r>
            <w:bookmarkEnd w:id="99"/>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63"/>
        <w:gridCol w:w="13"/>
      </w:tblGrid>
      <w:tr w:rsidR="00275C43" w:rsidRPr="00DE556B" w14:paraId="58717AC5"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694A58">
        <w:trPr>
          <w:gridAfter w:val="1"/>
          <w:wAfter w:w="13" w:type="dxa"/>
        </w:trPr>
        <w:tc>
          <w:tcPr>
            <w:tcW w:w="3445" w:type="dxa"/>
            <w:shd w:val="clear" w:color="auto" w:fill="FFFFFF" w:themeFill="background1"/>
          </w:tcPr>
          <w:p w14:paraId="58717AC6" w14:textId="77777777" w:rsidR="00275C43" w:rsidRPr="00DE556B" w:rsidRDefault="00275C43" w:rsidP="001967A9">
            <w:pPr>
              <w:pStyle w:val="iBAAGSituationBoxName"/>
            </w:pPr>
            <w:bookmarkStart w:id="100" w:name="Acupuncture_Services"/>
            <w:r w:rsidRPr="00DE556B">
              <w:t>Acupuncture Services</w:t>
            </w:r>
            <w:bookmarkEnd w:id="100"/>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0F82DF1C"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2AB5F23D"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13ADF641" w:rsidR="0000339A" w:rsidRPr="00DE556B" w:rsidRDefault="0078020D" w:rsidP="002555D3">
            <w:pPr>
              <w:pStyle w:val="iBAAGStandardText"/>
              <w:rPr>
                <w:rStyle w:val="InstructionalTextChar"/>
              </w:rPr>
            </w:pPr>
            <w:r w:rsidRPr="00DE556B">
              <w:rPr>
                <w:rStyle w:val="InstructionalTextChar"/>
              </w:rPr>
              <w:t xml:space="preserve"> </w:t>
            </w: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5D707335" w:rsidR="00275C43" w:rsidRPr="00DE556B" w:rsidRDefault="00275C43" w:rsidP="002555D3">
            <w:pPr>
              <w:pStyle w:val="iBAAGStandardText"/>
            </w:pPr>
            <w:r w:rsidRPr="00DE556B">
              <w:rPr>
                <w:rStyle w:val="iBAAGStandardTextBoldChar"/>
              </w:rPr>
              <w:t>$</w:t>
            </w:r>
            <w:r w:rsidR="00C20ABB">
              <w:rPr>
                <w:rStyle w:val="iBAAGStandardTextBoldChar"/>
              </w:rPr>
              <w:t>2</w:t>
            </w:r>
            <w:r w:rsidRPr="00DE556B">
              <w:rPr>
                <w:rStyle w:val="iBAAGStandardTextBoldChar"/>
              </w:rPr>
              <w:t>0</w:t>
            </w:r>
            <w:r w:rsidRPr="00DE556B">
              <w:t xml:space="preserve"> co-pay per visit</w:t>
            </w:r>
            <w:r w:rsidR="000B67AD" w:rsidRPr="00DE556B">
              <w:t>.</w:t>
            </w:r>
          </w:p>
          <w:p w14:paraId="4BCF9E52" w14:textId="73D1A96B"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4D5D6A54" w:rsidR="00275C43" w:rsidRPr="00DE556B" w:rsidRDefault="00BC338B"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75C0FBFE" w14:textId="3393A38A" w:rsidR="00275C43" w:rsidRPr="00DE556B" w:rsidRDefault="00275C43" w:rsidP="000070CB">
            <w:pPr>
              <w:pStyle w:val="MemberViewStandard"/>
            </w:pPr>
            <w:r w:rsidRPr="00DE556B">
              <w:rPr>
                <w:rStyle w:val="iBAAGStandardTextChar"/>
              </w:rPr>
              <w:t xml:space="preserve">Limited to </w:t>
            </w:r>
            <w:r w:rsidR="00C20ABB">
              <w:rPr>
                <w:rStyle w:val="iBAAGStandardTextBoldChar"/>
              </w:rPr>
              <w:t>25</w:t>
            </w:r>
            <w:r w:rsidRPr="00DE556B">
              <w:t xml:space="preserve"> </w:t>
            </w:r>
            <w:r w:rsidRPr="00DE556B">
              <w:rPr>
                <w:rStyle w:val="iBAAGStandardTextChar"/>
              </w:rPr>
              <w:t>visits per year.</w:t>
            </w:r>
          </w:p>
          <w:p w14:paraId="0790410E" w14:textId="77777777" w:rsidR="00275C43" w:rsidRPr="00DE556B" w:rsidRDefault="00275C43" w:rsidP="000070CB">
            <w:pPr>
              <w:pStyle w:val="MemberViewStandard"/>
            </w:pPr>
          </w:p>
          <w:p w14:paraId="58717AD1" w14:textId="7EF7B127" w:rsidR="00275C43" w:rsidRPr="00DE556B" w:rsidRDefault="00275C43" w:rsidP="00E2378E">
            <w:pPr>
              <w:pStyle w:val="iBAAGStandardText"/>
            </w:pPr>
          </w:p>
        </w:tc>
      </w:tr>
      <w:tr w:rsidR="00FD4E73" w:rsidRPr="00DE556B" w14:paraId="58717B03"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694A58">
        <w:trPr>
          <w:gridAfter w:val="1"/>
          <w:wAfter w:w="13" w:type="dxa"/>
        </w:trPr>
        <w:tc>
          <w:tcPr>
            <w:tcW w:w="3445" w:type="dxa"/>
            <w:shd w:val="clear" w:color="auto" w:fill="FFFFFF" w:themeFill="background1"/>
          </w:tcPr>
          <w:p w14:paraId="58717B04" w14:textId="77777777" w:rsidR="00FD4E73" w:rsidRPr="00DE556B" w:rsidRDefault="00FD4E73" w:rsidP="001967A9">
            <w:pPr>
              <w:pStyle w:val="iBAAGSituationBoxName"/>
            </w:pPr>
            <w:bookmarkStart w:id="101" w:name="Clinical_Trials"/>
            <w:r w:rsidRPr="00DE556B">
              <w:t>Clinical Trials</w:t>
            </w:r>
            <w:bookmarkEnd w:id="101"/>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04B4DF2E" w14:textId="77777777" w:rsidR="00441C72" w:rsidRPr="00DE556B" w:rsidRDefault="00441C72" w:rsidP="00441C72">
            <w:r>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2EB8A011" w14:textId="77777777" w:rsidR="004C1BE7" w:rsidRPr="00DE556B" w:rsidRDefault="004C1BE7" w:rsidP="004C1BE7">
            <w:r>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694A58">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694A58">
        <w:tc>
          <w:tcPr>
            <w:tcW w:w="3445" w:type="dxa"/>
            <w:shd w:val="clear" w:color="auto" w:fill="FFFFFF" w:themeFill="background1"/>
          </w:tcPr>
          <w:p w14:paraId="58717B44" w14:textId="674CB046" w:rsidR="00FD4E73" w:rsidRPr="00DE556B" w:rsidRDefault="00FD4E73" w:rsidP="001967A9">
            <w:pPr>
              <w:pStyle w:val="iBAAGSituationBoxName"/>
            </w:pPr>
            <w:bookmarkStart w:id="102" w:name="Congenital_Heart_Disease_Resource_Servic"/>
            <w:r w:rsidRPr="00DE556B">
              <w:t>Congenital Heart Disease Resource Services (CHDRS)</w:t>
            </w:r>
            <w:bookmarkEnd w:id="102"/>
          </w:p>
        </w:tc>
        <w:tc>
          <w:tcPr>
            <w:tcW w:w="1006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 xml:space="preserve">Access to cost-effective </w:t>
            </w:r>
            <w:proofErr w:type="gramStart"/>
            <w:r w:rsidRPr="00DE556B">
              <w:t>high quality</w:t>
            </w:r>
            <w:proofErr w:type="gramEnd"/>
            <w:r w:rsidRPr="00DE556B">
              <w:t xml:space="preserve">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9"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694A58">
        <w:trPr>
          <w:gridAfter w:val="1"/>
          <w:wAfter w:w="13" w:type="dxa"/>
        </w:trPr>
        <w:tc>
          <w:tcPr>
            <w:tcW w:w="3445" w:type="dxa"/>
            <w:shd w:val="clear" w:color="auto" w:fill="FFFFFF" w:themeFill="background1"/>
          </w:tcPr>
          <w:p w14:paraId="58717B5C" w14:textId="77777777" w:rsidR="00FD4E73" w:rsidRPr="00DE556B" w:rsidRDefault="00FD4E73" w:rsidP="001967A9">
            <w:pPr>
              <w:pStyle w:val="iBAAGSituationBoxName"/>
            </w:pPr>
            <w:bookmarkStart w:id="103" w:name="Congenital_Heart_Disease_Surgeries"/>
            <w:r w:rsidRPr="00DE556B">
              <w:t>Congenital Heart Disease Surgeries</w:t>
            </w:r>
            <w:bookmarkEnd w:id="103"/>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7C0EF8DC"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56E1717"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69671A00"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335D5D73"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18D2FA61" w:rsidR="00FD4E73" w:rsidRPr="00DE556B" w:rsidRDefault="00FD4E73" w:rsidP="006A6DDF">
            <w:pPr>
              <w:pStyle w:val="iBAAGStandardText"/>
            </w:pPr>
            <w:r w:rsidRPr="00DE556B">
              <w:t>No</w:t>
            </w:r>
          </w:p>
          <w:p w14:paraId="58717B80" w14:textId="77777777" w:rsidR="00FD4E73" w:rsidRPr="00DE556B" w:rsidRDefault="00FD4E73" w:rsidP="00022EFF">
            <w:pPr>
              <w:pStyle w:val="iBAAGStandardText"/>
            </w:pPr>
          </w:p>
        </w:tc>
        <w:tc>
          <w:tcPr>
            <w:tcW w:w="2252" w:type="dxa"/>
            <w:gridSpan w:val="2"/>
            <w:shd w:val="clear" w:color="auto" w:fill="FFFFFF" w:themeFill="background1"/>
          </w:tcPr>
          <w:p w14:paraId="58717B81" w14:textId="06A34025" w:rsidR="00FD4E73" w:rsidRPr="00DE556B" w:rsidRDefault="00BC338B"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42718DEA"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694A58">
        <w:trPr>
          <w:gridAfter w:val="1"/>
          <w:wAfter w:w="13" w:type="dxa"/>
        </w:trPr>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104" w:name="Culturally_Based_Services"/>
            <w:proofErr w:type="gramStart"/>
            <w:r w:rsidRPr="00DE556B">
              <w:t>Culturally-Based</w:t>
            </w:r>
            <w:proofErr w:type="gramEnd"/>
            <w:r w:rsidRPr="00DE556B">
              <w:t xml:space="preserve"> Services </w:t>
            </w:r>
            <w:bookmarkEnd w:id="104"/>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 xml:space="preserve">What are </w:t>
            </w:r>
            <w:proofErr w:type="gramStart"/>
            <w:r w:rsidRPr="00DE556B">
              <w:rPr>
                <w:rFonts w:ascii="Verdana" w:hAnsi="Verdana"/>
                <w:b/>
                <w:sz w:val="24"/>
              </w:rPr>
              <w:t>culturally-based</w:t>
            </w:r>
            <w:proofErr w:type="gramEnd"/>
            <w:r w:rsidRPr="00DE556B">
              <w:rPr>
                <w:rFonts w:ascii="Verdana" w:hAnsi="Verdana"/>
                <w:b/>
                <w:sz w:val="24"/>
              </w:rPr>
              <w:t xml:space="preserve">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1"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6D1EC1E0"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5000A330"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77A24901"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rsidP="00022EFF">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887D5F" w:rsidRPr="00DE556B" w14:paraId="41DB73AE" w14:textId="77777777" w:rsidTr="00694A58">
        <w:trPr>
          <w:gridAfter w:val="1"/>
          <w:wAfter w:w="13" w:type="dxa"/>
        </w:trPr>
        <w:tc>
          <w:tcPr>
            <w:tcW w:w="3445" w:type="dxa"/>
            <w:tcBorders>
              <w:bottom w:val="single" w:sz="4" w:space="0" w:color="000000" w:themeColor="text1"/>
            </w:tcBorders>
            <w:shd w:val="clear" w:color="auto" w:fill="31849B"/>
            <w:vAlign w:val="center"/>
          </w:tcPr>
          <w:p w14:paraId="01C2C6E9" w14:textId="77777777" w:rsidR="00887D5F" w:rsidRPr="00DE556B" w:rsidRDefault="00887D5F" w:rsidP="007F0D03">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85595CA" w14:textId="77777777" w:rsidR="00887D5F" w:rsidRPr="00DE556B" w:rsidRDefault="00887D5F" w:rsidP="007F0D03">
            <w:pPr>
              <w:pStyle w:val="iBAAGTableHeader"/>
            </w:pPr>
            <w:r w:rsidRPr="00DE556B">
              <w:t>Your cost if you use</w:t>
            </w:r>
          </w:p>
          <w:p w14:paraId="76602240" w14:textId="77777777" w:rsidR="00887D5F" w:rsidRPr="00DE556B" w:rsidRDefault="00887D5F" w:rsidP="007F0D0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10EE71C" w14:textId="77777777" w:rsidR="00887D5F" w:rsidRPr="00DE556B" w:rsidRDefault="00887D5F" w:rsidP="007F0D03">
            <w:pPr>
              <w:pStyle w:val="iBAAGTableHeader"/>
            </w:pPr>
            <w:r w:rsidRPr="00DE556B">
              <w:t>Your cost if you use</w:t>
            </w:r>
          </w:p>
          <w:p w14:paraId="13C512BD" w14:textId="77777777" w:rsidR="00887D5F" w:rsidRPr="00DE556B" w:rsidRDefault="00887D5F" w:rsidP="007F0D0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C8FEA" w14:textId="77777777" w:rsidR="00887D5F" w:rsidRPr="00DE556B" w:rsidRDefault="00887D5F" w:rsidP="007F0D03">
            <w:pPr>
              <w:pStyle w:val="iBAAGTableHeader"/>
            </w:pPr>
            <w:r w:rsidRPr="00DE556B">
              <w:t>Your cost if you use U.S.</w:t>
            </w:r>
          </w:p>
          <w:p w14:paraId="01D9C0C7" w14:textId="77777777" w:rsidR="00887D5F" w:rsidRPr="00DE556B" w:rsidRDefault="00887D5F" w:rsidP="007F0D0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19C551AF" w14:textId="77777777" w:rsidR="00887D5F" w:rsidRPr="00DE556B" w:rsidRDefault="00887D5F" w:rsidP="007F0D03">
            <w:pPr>
              <w:pStyle w:val="iBAAGTableHeader"/>
            </w:pPr>
            <w:r w:rsidRPr="00DE556B">
              <w:t>Limits &amp; Exceptions</w:t>
            </w:r>
          </w:p>
        </w:tc>
      </w:tr>
      <w:tr w:rsidR="00887D5F" w:rsidRPr="00DE556B" w14:paraId="41C8145A" w14:textId="77777777" w:rsidTr="00694A58">
        <w:trPr>
          <w:gridAfter w:val="1"/>
          <w:wAfter w:w="13" w:type="dxa"/>
        </w:trPr>
        <w:tc>
          <w:tcPr>
            <w:tcW w:w="3445" w:type="dxa"/>
            <w:tcBorders>
              <w:bottom w:val="single" w:sz="4" w:space="0" w:color="000000" w:themeColor="text1"/>
            </w:tcBorders>
            <w:shd w:val="clear" w:color="auto" w:fill="auto"/>
          </w:tcPr>
          <w:p w14:paraId="035713D4" w14:textId="77777777" w:rsidR="00887D5F" w:rsidRPr="003F3B5E" w:rsidRDefault="00887D5F" w:rsidP="00887D5F">
            <w:pPr>
              <w:pStyle w:val="iBAAGSituationBoxName"/>
            </w:pPr>
            <w:bookmarkStart w:id="105" w:name="Dental_Anesthesia_Services"/>
            <w:r>
              <w:t>Dental Anesthesia Services</w:t>
            </w:r>
            <w:bookmarkEnd w:id="105"/>
          </w:p>
          <w:p w14:paraId="3EA06676" w14:textId="77777777" w:rsidR="00887D5F" w:rsidRPr="00F13EDA" w:rsidRDefault="00887D5F" w:rsidP="00887D5F">
            <w:pPr>
              <w:pStyle w:val="iBAAGStandardText"/>
            </w:pPr>
          </w:p>
          <w:p w14:paraId="2A878A6B" w14:textId="77777777" w:rsidR="00887D5F" w:rsidRPr="00F13EDA" w:rsidRDefault="00887D5F" w:rsidP="00887D5F">
            <w:pPr>
              <w:pStyle w:val="iBAAGStandardText"/>
            </w:pPr>
            <w:r w:rsidRPr="00F13EDA">
              <w:t>Benefits include:</w:t>
            </w:r>
          </w:p>
          <w:p w14:paraId="2CD604A3" w14:textId="77777777" w:rsidR="00887D5F" w:rsidRPr="00F13EDA" w:rsidRDefault="00887D5F" w:rsidP="00887D5F">
            <w:pPr>
              <w:pStyle w:val="iBAAGLevel1Bullets"/>
            </w:pPr>
            <w:r>
              <w:t>General anesthesia</w:t>
            </w:r>
          </w:p>
          <w:p w14:paraId="297CABEC" w14:textId="77777777" w:rsidR="00887D5F" w:rsidRDefault="00887D5F" w:rsidP="00887D5F">
            <w:pPr>
              <w:pStyle w:val="iBAAGLevel1Bullets"/>
            </w:pPr>
            <w:r>
              <w:t>Facility charges</w:t>
            </w:r>
          </w:p>
          <w:p w14:paraId="2EDC33E2" w14:textId="77777777" w:rsidR="00887D5F" w:rsidRPr="00F13EDA" w:rsidRDefault="00887D5F" w:rsidP="00887D5F"/>
          <w:p w14:paraId="50BF32F4" w14:textId="77777777" w:rsidR="00887D5F" w:rsidRDefault="00887D5F" w:rsidP="00887D5F">
            <w:pPr>
              <w:pStyle w:val="iBAAGStandardTextBold"/>
            </w:pPr>
            <w:r>
              <w:t xml:space="preserve">Want more information? </w:t>
            </w:r>
          </w:p>
          <w:p w14:paraId="521289EA" w14:textId="77777777" w:rsidR="00887D5F" w:rsidRDefault="00887D5F" w:rsidP="00887D5F">
            <w:pPr>
              <w:pStyle w:val="iBAAGStandardText"/>
            </w:pPr>
            <w:r w:rsidRPr="00F13EDA">
              <w:t>View the</w:t>
            </w:r>
            <w:r>
              <w:t xml:space="preserve"> </w:t>
            </w:r>
            <w:hyperlink r:id="rId72" w:history="1">
              <w:r w:rsidRPr="001266A7">
                <w:rPr>
                  <w:rStyle w:val="Hyperlinks"/>
                </w:rPr>
                <w:t>glossary</w:t>
              </w:r>
            </w:hyperlink>
            <w:r>
              <w:t xml:space="preserve"> </w:t>
            </w:r>
            <w:r w:rsidRPr="00F13EDA">
              <w:t>for definitions.</w:t>
            </w:r>
          </w:p>
          <w:p w14:paraId="192AB6A6" w14:textId="77777777" w:rsidR="00887D5F" w:rsidRPr="00DE556B" w:rsidRDefault="00887D5F" w:rsidP="001967A9">
            <w:pPr>
              <w:pStyle w:val="iBAAGSituationBoxName"/>
            </w:pPr>
          </w:p>
        </w:tc>
        <w:tc>
          <w:tcPr>
            <w:tcW w:w="2252" w:type="dxa"/>
            <w:gridSpan w:val="2"/>
            <w:tcBorders>
              <w:bottom w:val="single" w:sz="4" w:space="0" w:color="000000" w:themeColor="text1"/>
            </w:tcBorders>
            <w:shd w:val="clear" w:color="auto" w:fill="auto"/>
          </w:tcPr>
          <w:p w14:paraId="60DF274C" w14:textId="77777777" w:rsidR="00887D5F" w:rsidRPr="00DE556B" w:rsidRDefault="00887D5F" w:rsidP="00887D5F">
            <w:pPr>
              <w:pStyle w:val="iBAAGStandardText"/>
              <w:rPr>
                <w:rFonts w:eastAsia="Calibri" w:cs="Arial"/>
                <w:b/>
                <w:color w:val="0000FF"/>
              </w:rPr>
            </w:pPr>
            <w:r w:rsidRPr="00DE556B">
              <w:rPr>
                <w:rFonts w:cs="Arial"/>
              </w:rPr>
              <w:t>International benefits are not covered.</w:t>
            </w:r>
          </w:p>
          <w:p w14:paraId="16ADBFDF" w14:textId="77777777" w:rsidR="00887D5F" w:rsidRPr="00DE556B" w:rsidRDefault="00887D5F" w:rsidP="00C20ABB">
            <w:pPr>
              <w:rPr>
                <w:rFonts w:eastAsia="Times New Roman" w:cs="Arial"/>
                <w:b/>
                <w:szCs w:val="24"/>
              </w:rPr>
            </w:pPr>
          </w:p>
        </w:tc>
        <w:tc>
          <w:tcPr>
            <w:tcW w:w="2252" w:type="dxa"/>
            <w:gridSpan w:val="2"/>
            <w:tcBorders>
              <w:bottom w:val="single" w:sz="4" w:space="0" w:color="000000" w:themeColor="text1"/>
            </w:tcBorders>
            <w:shd w:val="clear" w:color="auto" w:fill="auto"/>
          </w:tcPr>
          <w:p w14:paraId="3B909B2D" w14:textId="77777777" w:rsidR="00887D5F" w:rsidRPr="00DE556B" w:rsidRDefault="00887D5F" w:rsidP="00887D5F">
            <w:pPr>
              <w:rPr>
                <w:rFonts w:eastAsia="Times New Roman" w:cs="Times New Roman"/>
                <w:szCs w:val="24"/>
              </w:rPr>
            </w:pPr>
            <w:r w:rsidRPr="00DE556B">
              <w:rPr>
                <w:rFonts w:eastAsia="Times New Roman" w:cs="Arial"/>
                <w:b/>
                <w:szCs w:val="24"/>
              </w:rPr>
              <w:t>No Charge</w:t>
            </w:r>
          </w:p>
          <w:p w14:paraId="359DCF83" w14:textId="77777777" w:rsidR="00887D5F" w:rsidRPr="00DE556B" w:rsidRDefault="00887D5F" w:rsidP="00887D5F">
            <w:pPr>
              <w:rPr>
                <w:rFonts w:eastAsia="Times New Roman" w:cs="Times New Roman"/>
                <w:szCs w:val="24"/>
              </w:rPr>
            </w:pPr>
            <w:r w:rsidRPr="00DE556B">
              <w:rPr>
                <w:rFonts w:eastAsia="Times New Roman" w:cs="Arial"/>
                <w:szCs w:val="24"/>
              </w:rPr>
              <w:t>The annual deductible does not apply.</w:t>
            </w:r>
          </w:p>
          <w:p w14:paraId="75D8F80F" w14:textId="77777777" w:rsidR="00887D5F" w:rsidRDefault="00887D5F" w:rsidP="00887D5F">
            <w:pPr>
              <w:pStyle w:val="iBAAGStandardText"/>
              <w:jc w:val="center"/>
            </w:pPr>
          </w:p>
          <w:p w14:paraId="1FB1406D" w14:textId="77777777" w:rsidR="00887D5F" w:rsidRDefault="00887D5F" w:rsidP="00887D5F">
            <w:pPr>
              <w:pStyle w:val="iBAAGStandardTextBold"/>
            </w:pPr>
            <w:r>
              <w:t>Is prior authorization needed?</w:t>
            </w:r>
          </w:p>
          <w:p w14:paraId="22A67F04" w14:textId="6E015B81" w:rsidR="00887D5F" w:rsidRPr="00DE556B" w:rsidRDefault="00887D5F" w:rsidP="00887D5F">
            <w:pPr>
              <w:pStyle w:val="iBAAGStandardTextBold"/>
              <w:rPr>
                <w:b w:val="0"/>
                <w:color w:val="000000" w:themeColor="text1"/>
                <w:szCs w:val="24"/>
              </w:rPr>
            </w:pPr>
            <w:r>
              <w:t>No</w:t>
            </w:r>
          </w:p>
        </w:tc>
        <w:tc>
          <w:tcPr>
            <w:tcW w:w="2252" w:type="dxa"/>
            <w:gridSpan w:val="2"/>
            <w:tcBorders>
              <w:bottom w:val="single" w:sz="4" w:space="0" w:color="000000" w:themeColor="text1"/>
            </w:tcBorders>
            <w:shd w:val="clear" w:color="auto" w:fill="auto"/>
          </w:tcPr>
          <w:p w14:paraId="4A69C7FB" w14:textId="02B9761A" w:rsidR="00887D5F" w:rsidRDefault="00887D5F" w:rsidP="00887D5F">
            <w:r>
              <w:rPr>
                <w:rStyle w:val="iBAAGStandardTextBoldChar"/>
              </w:rPr>
              <w:t>50%</w:t>
            </w:r>
            <w:r>
              <w:t xml:space="preserve"> </w:t>
            </w:r>
            <w:r w:rsidRPr="00F13EDA">
              <w:t>co-insurance, after you pay the deductible.</w:t>
            </w:r>
            <w:r>
              <w:t xml:space="preserve"> </w:t>
            </w:r>
          </w:p>
          <w:p w14:paraId="75EBAA08" w14:textId="77777777" w:rsidR="00887D5F" w:rsidRDefault="00887D5F" w:rsidP="00887D5F">
            <w:pPr>
              <w:pStyle w:val="iBAAGStandardText"/>
            </w:pPr>
          </w:p>
          <w:p w14:paraId="6CE6F807" w14:textId="77777777" w:rsidR="00887D5F" w:rsidRDefault="00887D5F" w:rsidP="00887D5F">
            <w:pPr>
              <w:pStyle w:val="iBAAGStandardTextBold"/>
            </w:pPr>
            <w:r>
              <w:t>Is prior authorization needed?</w:t>
            </w:r>
          </w:p>
          <w:p w14:paraId="68638E59" w14:textId="73C61FF2" w:rsidR="00887D5F" w:rsidRPr="00DE556B" w:rsidRDefault="00887D5F" w:rsidP="00887D5F">
            <w:pPr>
              <w:pStyle w:val="iBAAGTableHeader"/>
              <w:jc w:val="left"/>
              <w:rPr>
                <w:b w:val="0"/>
                <w:color w:val="000000" w:themeColor="text1"/>
                <w:szCs w:val="24"/>
              </w:rPr>
            </w:pPr>
            <w:r>
              <w:t>No</w:t>
            </w:r>
          </w:p>
        </w:tc>
        <w:tc>
          <w:tcPr>
            <w:tcW w:w="3293" w:type="dxa"/>
            <w:gridSpan w:val="2"/>
            <w:tcBorders>
              <w:bottom w:val="single" w:sz="4" w:space="0" w:color="000000" w:themeColor="text1"/>
            </w:tcBorders>
            <w:shd w:val="clear" w:color="auto" w:fill="auto"/>
          </w:tcPr>
          <w:p w14:paraId="3AE62C01" w14:textId="77777777" w:rsidR="00887D5F" w:rsidRPr="00DD0D9D" w:rsidRDefault="00887D5F" w:rsidP="00887D5F">
            <w:pPr>
              <w:pStyle w:val="iBAAGStandardText"/>
            </w:pPr>
            <w:r w:rsidRPr="00DD0D9D">
              <w:t>Benefits are limited to a person that:</w:t>
            </w:r>
          </w:p>
          <w:p w14:paraId="2B32F34A" w14:textId="77777777" w:rsidR="00887D5F" w:rsidRPr="00DD0D9D" w:rsidRDefault="00887D5F" w:rsidP="00887D5F">
            <w:pPr>
              <w:pStyle w:val="iBAAGLevel1Bullets"/>
            </w:pPr>
            <w:r w:rsidRPr="00DD0D9D">
              <w:t xml:space="preserve">Is under </w:t>
            </w:r>
            <w:r w:rsidRPr="00DD0D9D">
              <w:rPr>
                <w:rStyle w:val="iBAAGStandardTextBoldChar"/>
              </w:rPr>
              <w:t>7</w:t>
            </w:r>
            <w:r w:rsidRPr="00DD0D9D">
              <w:t xml:space="preserve"> years of age</w:t>
            </w:r>
          </w:p>
          <w:p w14:paraId="5CAC17F3" w14:textId="77777777" w:rsidR="00887D5F" w:rsidRPr="00DD0D9D" w:rsidRDefault="00887D5F" w:rsidP="00887D5F">
            <w:pPr>
              <w:pStyle w:val="iBAAGLevel1Bullets"/>
            </w:pPr>
            <w:r w:rsidRPr="00DD0D9D">
              <w:t>Is developmentally disabled, regardless of age</w:t>
            </w:r>
          </w:p>
          <w:p w14:paraId="511FBCB6" w14:textId="77777777" w:rsidR="00887D5F" w:rsidRPr="00DD0D9D" w:rsidRDefault="00887D5F" w:rsidP="00887D5F">
            <w:pPr>
              <w:pStyle w:val="iBAAGLevel1Bullets"/>
            </w:pPr>
            <w:r w:rsidRPr="00DD0D9D">
              <w:t>Has a health issue that requires general anesthesia, regardless of age</w:t>
            </w:r>
          </w:p>
          <w:p w14:paraId="4997807C" w14:textId="77777777" w:rsidR="00887D5F" w:rsidRPr="00DD0D9D" w:rsidRDefault="00887D5F" w:rsidP="00887D5F">
            <w:pPr>
              <w:pStyle w:val="iBAAGStandardText"/>
            </w:pPr>
          </w:p>
          <w:p w14:paraId="4E58DAA0" w14:textId="5429043D" w:rsidR="00887D5F" w:rsidRPr="00DE556B" w:rsidRDefault="00887D5F" w:rsidP="00887D5F">
            <w:pPr>
              <w:pStyle w:val="iBAAGStandardText"/>
            </w:pPr>
            <w:r w:rsidRPr="00DD0D9D">
              <w:t>No coverage for diagnosis or treatment of dental disease.</w:t>
            </w:r>
          </w:p>
        </w:tc>
      </w:tr>
      <w:tr w:rsidR="00FD4E73" w:rsidRPr="00DE556B" w14:paraId="1415C18B" w14:textId="77777777" w:rsidTr="00694A58">
        <w:trPr>
          <w:gridAfter w:val="1"/>
          <w:wAfter w:w="13" w:type="dxa"/>
        </w:trPr>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694A58">
        <w:trPr>
          <w:gridAfter w:val="1"/>
          <w:wAfter w:w="13" w:type="dxa"/>
        </w:trPr>
        <w:tc>
          <w:tcPr>
            <w:tcW w:w="3445" w:type="dxa"/>
            <w:shd w:val="clear" w:color="auto" w:fill="FFFFFF" w:themeFill="background1"/>
          </w:tcPr>
          <w:p w14:paraId="58717B9D" w14:textId="77777777" w:rsidR="00FD4E73" w:rsidRPr="00DE556B" w:rsidRDefault="00FD4E73" w:rsidP="001967A9">
            <w:pPr>
              <w:pStyle w:val="iBAAGSituationBoxName"/>
            </w:pPr>
            <w:bookmarkStart w:id="106" w:name="Dental_Services_Accident_Only"/>
            <w:r w:rsidRPr="001967A9">
              <w:t>Dental Services - Accident Only</w:t>
            </w:r>
            <w:bookmarkEnd w:id="106"/>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1020CCF5"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5563989C"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6A812927"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78149AAD"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1262508" w14:textId="77777777" w:rsidR="002E1BE4" w:rsidRPr="00022EFF" w:rsidRDefault="002E1BE4" w:rsidP="002E1BE4">
            <w:pPr>
              <w:pStyle w:val="iBAAGStandardText"/>
            </w:pPr>
            <w:r w:rsidRPr="00022EFF">
              <w:t>Yes – follow-up treatment only.</w:t>
            </w:r>
          </w:p>
          <w:p w14:paraId="3F678BC2" w14:textId="77777777" w:rsidR="002E1BE4" w:rsidRPr="00022EFF" w:rsidRDefault="002E1BE4" w:rsidP="002E1BE4">
            <w:pPr>
              <w:pStyle w:val="iBAAGStandardText"/>
            </w:pPr>
          </w:p>
          <w:p w14:paraId="026961E1" w14:textId="77777777" w:rsidR="002E1BE4" w:rsidRPr="00022EFF" w:rsidRDefault="002E1BE4" w:rsidP="002E1BE4">
            <w:pPr>
              <w:pStyle w:val="iBAAGStandardTextBold"/>
            </w:pPr>
            <w:r w:rsidRPr="00022EFF">
              <w:t>Prior authorization is:</w:t>
            </w:r>
          </w:p>
          <w:p w14:paraId="1FDCA465" w14:textId="77777777" w:rsidR="002E1BE4" w:rsidRPr="00022EFF" w:rsidRDefault="002E1BE4" w:rsidP="002E1BE4">
            <w:pPr>
              <w:pStyle w:val="iBAAGStandardText"/>
            </w:pPr>
            <w:r w:rsidRPr="00022EFF">
              <w:t>Getting approval by calling the number listed on your health plan ID card before you can get medicine or services.</w:t>
            </w:r>
          </w:p>
          <w:p w14:paraId="6E9B7E3F" w14:textId="77777777" w:rsidR="002E1BE4" w:rsidRPr="00022EFF" w:rsidRDefault="002E1BE4" w:rsidP="002E1BE4">
            <w:pPr>
              <w:pStyle w:val="iBAAGStandardText"/>
            </w:pPr>
          </w:p>
          <w:p w14:paraId="5E4739A3" w14:textId="77777777" w:rsidR="002E1BE4" w:rsidRPr="00022EFF" w:rsidRDefault="002E1BE4" w:rsidP="002E1BE4">
            <w:pPr>
              <w:pStyle w:val="iBAAGStandardTextBold"/>
            </w:pPr>
            <w:r w:rsidRPr="00022EFF">
              <w:t xml:space="preserve">When do I need to call? </w:t>
            </w:r>
          </w:p>
          <w:p w14:paraId="6D7AFAB4" w14:textId="77777777" w:rsidR="002E1BE4" w:rsidRPr="00022EFF" w:rsidRDefault="002E1BE4" w:rsidP="002E1BE4">
            <w:pPr>
              <w:pStyle w:val="iBAAGLevel1Bullets"/>
            </w:pPr>
            <w:r w:rsidRPr="00022EFF">
              <w:t>5 business day before follow-up treatment begins</w:t>
            </w:r>
          </w:p>
          <w:p w14:paraId="21F0B916" w14:textId="77777777" w:rsidR="002E1BE4" w:rsidRPr="00022EFF" w:rsidRDefault="002E1BE4" w:rsidP="002E1BE4">
            <w:pPr>
              <w:pStyle w:val="iBAAGStandardText"/>
            </w:pPr>
          </w:p>
          <w:p w14:paraId="2AF957D6" w14:textId="77777777" w:rsidR="002E1BE4" w:rsidRPr="00022EFF" w:rsidRDefault="002E1BE4" w:rsidP="002E1BE4">
            <w:pPr>
              <w:pStyle w:val="iBAAGStandardTextBold"/>
            </w:pPr>
            <w:r w:rsidRPr="00022EFF">
              <w:t xml:space="preserve">If you don’t get prior authorization, you pay: </w:t>
            </w:r>
          </w:p>
          <w:p w14:paraId="73239527" w14:textId="77777777" w:rsidR="0086321B" w:rsidRPr="00DE556B" w:rsidRDefault="0086321B" w:rsidP="0086321B">
            <w:r>
              <w:t>All Charges</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38427922"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92DE863"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30B68BE5" w14:textId="77777777" w:rsidR="002E1BE4" w:rsidRPr="00022EFF" w:rsidRDefault="002E1BE4" w:rsidP="002E1BE4">
            <w:pPr>
              <w:pStyle w:val="iBAAGStandardText"/>
            </w:pPr>
            <w:r w:rsidRPr="00022EFF">
              <w:t>Yes – follow-up treatment only.</w:t>
            </w:r>
          </w:p>
          <w:p w14:paraId="6621B03F" w14:textId="77777777" w:rsidR="002E1BE4" w:rsidRPr="00022EFF" w:rsidRDefault="002E1BE4" w:rsidP="002E1BE4">
            <w:pPr>
              <w:pStyle w:val="iBAAGStandardText"/>
            </w:pPr>
          </w:p>
          <w:p w14:paraId="35735BD8" w14:textId="77777777" w:rsidR="002E1BE4" w:rsidRPr="00022EFF" w:rsidRDefault="002E1BE4" w:rsidP="002E1BE4">
            <w:pPr>
              <w:pStyle w:val="iBAAGStandardTextBold"/>
            </w:pPr>
            <w:r w:rsidRPr="00022EFF">
              <w:t>Prior authorization is:</w:t>
            </w:r>
          </w:p>
          <w:p w14:paraId="25974A15" w14:textId="77777777" w:rsidR="002E1BE4" w:rsidRPr="00022EFF" w:rsidRDefault="002E1BE4" w:rsidP="002E1BE4">
            <w:pPr>
              <w:pStyle w:val="iBAAGStandardText"/>
            </w:pPr>
            <w:r w:rsidRPr="00022EFF">
              <w:t>Getting approval by calling the number listed on your health plan ID card before you can get medicine or services.</w:t>
            </w:r>
          </w:p>
          <w:p w14:paraId="3801CE96" w14:textId="77777777" w:rsidR="002E1BE4" w:rsidRPr="00022EFF" w:rsidRDefault="002E1BE4" w:rsidP="002E1BE4">
            <w:pPr>
              <w:pStyle w:val="iBAAGStandardText"/>
            </w:pPr>
          </w:p>
          <w:p w14:paraId="385F2ADB" w14:textId="77777777" w:rsidR="002E1BE4" w:rsidRPr="00022EFF" w:rsidRDefault="002E1BE4" w:rsidP="002E1BE4">
            <w:pPr>
              <w:pStyle w:val="iBAAGStandardTextBold"/>
            </w:pPr>
            <w:r w:rsidRPr="00022EFF">
              <w:t xml:space="preserve">When do I need to call? </w:t>
            </w:r>
          </w:p>
          <w:p w14:paraId="35FBEFA5" w14:textId="77777777" w:rsidR="002E1BE4" w:rsidRPr="00022EFF" w:rsidRDefault="002E1BE4" w:rsidP="002E1BE4">
            <w:pPr>
              <w:pStyle w:val="iBAAGLevel1Bullets"/>
            </w:pPr>
            <w:r w:rsidRPr="00022EFF">
              <w:t>5 business day before follow-up treatment begins</w:t>
            </w:r>
          </w:p>
          <w:p w14:paraId="1D256FD9" w14:textId="77777777" w:rsidR="002E1BE4" w:rsidRPr="00022EFF" w:rsidRDefault="002E1BE4" w:rsidP="002E1BE4">
            <w:pPr>
              <w:pStyle w:val="iBAAGStandardText"/>
            </w:pPr>
          </w:p>
          <w:p w14:paraId="4040A8AE" w14:textId="77777777" w:rsidR="002E1BE4" w:rsidRPr="00022EFF" w:rsidRDefault="002E1BE4" w:rsidP="002E1BE4">
            <w:pPr>
              <w:pStyle w:val="iBAAGStandardTextBold"/>
            </w:pPr>
            <w:r w:rsidRPr="00022EFF">
              <w:t xml:space="preserve">If you don’t get prior authorization, you pay: </w:t>
            </w:r>
          </w:p>
          <w:p w14:paraId="1F40924A" w14:textId="77777777" w:rsidR="0086321B" w:rsidRPr="00DE556B" w:rsidRDefault="0086321B" w:rsidP="0086321B">
            <w:r>
              <w:t>All Charges</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5CC1E0FB" w:rsidR="00FD4E73" w:rsidRPr="00DE556B" w:rsidRDefault="00FD4E73" w:rsidP="006A6DDF">
            <w:pPr>
              <w:pStyle w:val="iBAAGLevel1Bullets"/>
            </w:pPr>
            <w:r w:rsidRPr="00DE556B">
              <w:t>Dental care that is required to treat the effects of a medical condition</w:t>
            </w:r>
            <w:r w:rsidR="0064444D" w:rsidRPr="00022EFF">
              <w:rPr>
                <w:rStyle w:val="MandateStandardTextChar"/>
                <w:color w:val="auto"/>
              </w:rPr>
              <w:t xml:space="preserve">, except as described under </w:t>
            </w:r>
            <w:r w:rsidR="0064444D" w:rsidRPr="00022EFF">
              <w:rPr>
                <w:rStyle w:val="MandateTextItalicsChar"/>
                <w:color w:val="auto"/>
              </w:rPr>
              <w:t>Reconstructive Procedures</w:t>
            </w:r>
          </w:p>
          <w:p w14:paraId="58717BD7" w14:textId="77777777" w:rsidR="00FD4E73" w:rsidRPr="00DE556B" w:rsidRDefault="00FD4E73" w:rsidP="006A6DDF">
            <w:pPr>
              <w:pStyle w:val="iBAAGStandardText"/>
            </w:pPr>
          </w:p>
        </w:tc>
      </w:tr>
      <w:tr w:rsidR="00FD4E73" w:rsidRPr="00DE556B" w14:paraId="58717BDF"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694A58">
        <w:trPr>
          <w:gridAfter w:val="1"/>
          <w:wAfter w:w="13" w:type="dxa"/>
        </w:trPr>
        <w:tc>
          <w:tcPr>
            <w:tcW w:w="3445" w:type="dxa"/>
            <w:shd w:val="clear" w:color="auto" w:fill="FFFFFF" w:themeFill="background1"/>
          </w:tcPr>
          <w:p w14:paraId="58717BE0" w14:textId="77777777" w:rsidR="00FD4E73" w:rsidRPr="00DE556B" w:rsidRDefault="00FD4E73" w:rsidP="001967A9">
            <w:pPr>
              <w:pStyle w:val="iBAAGSituationBoxName"/>
            </w:pPr>
            <w:bookmarkStart w:id="107" w:name="Diabetes_Services"/>
            <w:r w:rsidRPr="00DE556B">
              <w:t>Diabetes Services</w:t>
            </w:r>
            <w:bookmarkEnd w:id="107"/>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694A58">
        <w:trPr>
          <w:gridAfter w:val="1"/>
          <w:wAfter w:w="13" w:type="dxa"/>
        </w:trPr>
        <w:tc>
          <w:tcPr>
            <w:tcW w:w="3445" w:type="dxa"/>
            <w:shd w:val="clear" w:color="auto" w:fill="FFFFFF" w:themeFill="background1"/>
          </w:tcPr>
          <w:p w14:paraId="58717BFF" w14:textId="77777777" w:rsidR="00FD4E73" w:rsidRPr="00DE556B" w:rsidRDefault="00FD4E73" w:rsidP="001967A9">
            <w:pPr>
              <w:pStyle w:val="iBAAGSituationBoxName"/>
            </w:pPr>
            <w:bookmarkStart w:id="108" w:name="Diabetes_Supplies"/>
            <w:r w:rsidRPr="00DE556B">
              <w:t>Diabetes Supplies</w:t>
            </w:r>
            <w:bookmarkEnd w:id="108"/>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24AFEC7B"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7D84CB28"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A72C36D"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7CF78ACB"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3F948D6D"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01AF19ED" w:rsidR="00FD4E73" w:rsidRPr="00DE556B" w:rsidRDefault="00BC338B"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7B855965" w14:textId="77777777" w:rsidR="001A4915" w:rsidRPr="00DE556B" w:rsidRDefault="001A4915" w:rsidP="001A4915">
            <w:r>
              <w:t>All Charges</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9" w:name="_DV_M67"/>
            <w:bookmarkEnd w:id="109"/>
          </w:p>
        </w:tc>
      </w:tr>
      <w:tr w:rsidR="00FD4E73" w:rsidRPr="00DE556B" w14:paraId="58717C28"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694A58">
        <w:trPr>
          <w:gridAfter w:val="1"/>
          <w:wAfter w:w="13" w:type="dxa"/>
        </w:trPr>
        <w:tc>
          <w:tcPr>
            <w:tcW w:w="3445" w:type="dxa"/>
            <w:shd w:val="clear" w:color="auto" w:fill="FFFFFF" w:themeFill="background1"/>
          </w:tcPr>
          <w:p w14:paraId="58717C29" w14:textId="22142980" w:rsidR="00FD4E73" w:rsidRPr="00DE556B" w:rsidRDefault="00396322" w:rsidP="001967A9">
            <w:pPr>
              <w:pStyle w:val="iBAAGSituationBoxName"/>
            </w:pPr>
            <w:bookmarkStart w:id="110" w:name="Durable_Medical_Equipment"/>
            <w:r>
              <w:t>Durable Medical Equipment (DME), Orthotics and Supplies</w:t>
            </w:r>
            <w:bookmarkEnd w:id="110"/>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6AE89C4C"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78C0FF19"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351D1241"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3752134B"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36D085A6" w:rsidR="00FD4E73" w:rsidRPr="00DE556B" w:rsidRDefault="00BC338B"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1DAC4F4D" w14:textId="77777777" w:rsidR="001E3533" w:rsidRPr="00DE556B" w:rsidRDefault="001E3533" w:rsidP="001E3533">
            <w:r>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694A58">
        <w:trPr>
          <w:gridAfter w:val="1"/>
          <w:wAfter w:w="13" w:type="dxa"/>
        </w:trPr>
        <w:tc>
          <w:tcPr>
            <w:tcW w:w="3445" w:type="dxa"/>
            <w:shd w:val="clear" w:color="auto" w:fill="FFFFFF" w:themeFill="background1"/>
          </w:tcPr>
          <w:p w14:paraId="58717C67" w14:textId="77777777" w:rsidR="00FD4E73" w:rsidRPr="00DE556B" w:rsidRDefault="00FD4E73" w:rsidP="001967A9">
            <w:pPr>
              <w:pStyle w:val="iBAAGSituationBoxName"/>
            </w:pPr>
            <w:bookmarkStart w:id="111" w:name="Experimental_Investigational_or_Unprove"/>
            <w:r w:rsidRPr="00DE556B">
              <w:t>Experimental, Investigational or Unproven Services</w:t>
            </w:r>
            <w:bookmarkEnd w:id="111"/>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3AD29A58"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r w:rsidR="005B199A">
              <w:rPr>
                <w:rFonts w:cs="Arial"/>
                <w:szCs w:val="22"/>
              </w:rPr>
              <w:t xml:space="preserve"> </w:t>
            </w:r>
            <w:r w:rsidR="005B199A" w:rsidRPr="00022EFF">
              <w:rPr>
                <w:rStyle w:val="MandateStandardTextChar"/>
                <w:color w:val="auto"/>
              </w:rPr>
              <w:t>Exceptions may apply. For more information, call the number on your health plan ID card.</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694A58">
        <w:trPr>
          <w:gridAfter w:val="1"/>
          <w:wAfter w:w="13" w:type="dxa"/>
        </w:trPr>
        <w:tc>
          <w:tcPr>
            <w:tcW w:w="3445" w:type="dxa"/>
            <w:shd w:val="clear" w:color="auto" w:fill="FFFFFF" w:themeFill="background1"/>
          </w:tcPr>
          <w:p w14:paraId="1FA0D156" w14:textId="77777777" w:rsidR="00FD4E73" w:rsidRPr="0026681C" w:rsidRDefault="00FD4E73" w:rsidP="00EF4203">
            <w:pPr>
              <w:pStyle w:val="iBAAGStandardText"/>
            </w:pPr>
            <w:bookmarkStart w:id="112" w:name="Gender_Identity_Dysphoria_Services"/>
            <w:r w:rsidRPr="00CB1AFA">
              <w:rPr>
                <w:b/>
                <w:sz w:val="28"/>
                <w:szCs w:val="28"/>
              </w:rPr>
              <w:t>Gender Identity/ Dysphoria Services</w:t>
            </w:r>
            <w:bookmarkEnd w:id="112"/>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w:t>
            </w:r>
            <w:proofErr w:type="gramStart"/>
            <w:r>
              <w:t>the  safety</w:t>
            </w:r>
            <w:proofErr w:type="gramEnd"/>
            <w:r>
              <w:t xml:space="preserve">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8"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6088319E"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63E471E9" w:rsidR="008C45D5" w:rsidRDefault="008C45D5" w:rsidP="00511E7B">
            <w:pPr>
              <w:pStyle w:val="iBAAGStandardText"/>
            </w:pPr>
            <w:r>
              <w:t>No</w:t>
            </w:r>
          </w:p>
          <w:p w14:paraId="7BE9FD6C" w14:textId="22EFE132" w:rsidR="00FD4E73" w:rsidRPr="00DE556B" w:rsidRDefault="00FD4E73" w:rsidP="00022EFF">
            <w:pPr>
              <w:pStyle w:val="iBAAGStandardText"/>
              <w:rPr>
                <w:rStyle w:val="iBAAGStandardTextBoldChar"/>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30F662B1" w14:textId="10758040" w:rsidR="00DC5F1F" w:rsidRPr="0026681C" w:rsidRDefault="002E1BE4" w:rsidP="00DC5F1F">
            <w:pPr>
              <w:pStyle w:val="iBAAGStandardText"/>
            </w:pPr>
            <w:r>
              <w:t>No</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58717C9D" w14:textId="0F93BCF0" w:rsidR="00511E7B" w:rsidRPr="00DE556B" w:rsidRDefault="002E1BE4" w:rsidP="00DC5F1F">
            <w:pPr>
              <w:pStyle w:val="iBAAGStandardText"/>
            </w:pPr>
            <w:r>
              <w:t>No</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694A58">
        <w:trPr>
          <w:gridAfter w:val="1"/>
          <w:wAfter w:w="13" w:type="dxa"/>
        </w:trPr>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694A58">
        <w:trPr>
          <w:gridAfter w:val="1"/>
          <w:wAfter w:w="13" w:type="dxa"/>
        </w:trPr>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13" w:name="Habilitative_Services"/>
            <w:proofErr w:type="gramStart"/>
            <w:r w:rsidRPr="00F875F5">
              <w:t>Habilitati</w:t>
            </w:r>
            <w:r w:rsidRPr="00274D00">
              <w:t>ve  Services</w:t>
            </w:r>
            <w:bookmarkEnd w:id="113"/>
            <w:proofErr w:type="gramEnd"/>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9"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58F91EE7"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82373A2" w14:textId="77777777" w:rsidR="00C20ABB" w:rsidRPr="00DE556B" w:rsidRDefault="00C20ABB" w:rsidP="00C20ABB">
            <w:pPr>
              <w:rPr>
                <w:rFonts w:eastAsia="Times New Roman" w:cs="Times New Roman"/>
                <w:szCs w:val="24"/>
              </w:rPr>
            </w:pPr>
            <w:r w:rsidRPr="00DE556B">
              <w:rPr>
                <w:rFonts w:eastAsia="Times New Roman" w:cs="Arial"/>
                <w:szCs w:val="24"/>
              </w:rPr>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71440B02" w:rsidR="004C6D64" w:rsidRDefault="004C6D64" w:rsidP="002E7D9A">
            <w:pPr>
              <w:pStyle w:val="iBAAGStandardText"/>
            </w:pPr>
            <w:r w:rsidRPr="00571967">
              <w:rPr>
                <w:rStyle w:val="iBAAGStandardTextBoldChar"/>
              </w:rPr>
              <w:t>$</w:t>
            </w:r>
            <w:r w:rsidR="00C20ABB">
              <w:rPr>
                <w:rStyle w:val="iBAAGStandardTextBoldChar"/>
              </w:rPr>
              <w:t>20</w:t>
            </w:r>
            <w:r>
              <w:t xml:space="preserve"> co-pay per visit.</w:t>
            </w:r>
          </w:p>
          <w:p w14:paraId="080D08A8" w14:textId="1E18A1B6"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26E3F61F"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164EA361" w:rsidR="004C6D64" w:rsidRDefault="00BC338B"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7C4FC85C" w14:textId="77777777" w:rsidR="004C6D64" w:rsidRPr="00A04653" w:rsidRDefault="004C6D64" w:rsidP="00A07E12">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1E623F66" w14:textId="77777777"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694A58">
        <w:trPr>
          <w:gridAfter w:val="1"/>
          <w:wAfter w:w="13" w:type="dxa"/>
        </w:trPr>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694A58">
        <w:trPr>
          <w:gridAfter w:val="1"/>
          <w:wAfter w:w="13" w:type="dxa"/>
        </w:trPr>
        <w:tc>
          <w:tcPr>
            <w:tcW w:w="3445" w:type="dxa"/>
            <w:shd w:val="clear" w:color="auto" w:fill="FFFFFF" w:themeFill="background1"/>
          </w:tcPr>
          <w:p w14:paraId="3207C416" w14:textId="77777777" w:rsidR="004C6D64" w:rsidRPr="00DE556B" w:rsidRDefault="004C6D64" w:rsidP="001967A9">
            <w:pPr>
              <w:pStyle w:val="iBAAGSituationBoxName"/>
            </w:pPr>
            <w:bookmarkStart w:id="114" w:name="Hearing_Aids"/>
            <w:r w:rsidRPr="00DE556B">
              <w:t>Hearing Aids</w:t>
            </w:r>
            <w:bookmarkEnd w:id="114"/>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80"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3051B413" w14:textId="5C2A5FE0" w:rsidR="004C6D64" w:rsidRPr="00DE556B" w:rsidRDefault="004C6D64" w:rsidP="00D273AE">
            <w:pPr>
              <w:rPr>
                <w:rFonts w:eastAsia="Times New Roman" w:cs="Times New Roman"/>
                <w:szCs w:val="24"/>
              </w:rPr>
            </w:pPr>
            <w:r w:rsidRPr="00DE556B">
              <w:rPr>
                <w:rFonts w:eastAsia="Times New Roman" w:cs="Arial"/>
                <w:b/>
                <w:szCs w:val="24"/>
              </w:rPr>
              <w:t>No Charge</w:t>
            </w:r>
          </w:p>
          <w:p w14:paraId="4A914FD1" w14:textId="603A8DCA" w:rsidR="004C6D64" w:rsidRPr="00DE556B" w:rsidRDefault="004C6D64" w:rsidP="00022EFF">
            <w:r w:rsidRPr="00DE556B">
              <w:rPr>
                <w:rFonts w:eastAsia="Times New Roman" w:cs="Arial"/>
                <w:szCs w:val="24"/>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0076E0C5" w14:textId="77777777" w:rsidR="00C20ABB" w:rsidRPr="00DE556B" w:rsidRDefault="00C20ABB" w:rsidP="00C20ABB">
            <w:pPr>
              <w:rPr>
                <w:rFonts w:eastAsia="Times New Roman" w:cs="Times New Roman"/>
                <w:szCs w:val="24"/>
              </w:rPr>
            </w:pPr>
            <w:r w:rsidRPr="00DE556B">
              <w:rPr>
                <w:rFonts w:eastAsia="Times New Roman" w:cs="Arial"/>
                <w:b/>
                <w:szCs w:val="24"/>
              </w:rPr>
              <w:t>No Charge</w:t>
            </w:r>
          </w:p>
          <w:p w14:paraId="6B999644" w14:textId="77777777" w:rsidR="00C20ABB" w:rsidRPr="00DE556B" w:rsidRDefault="00C20ABB" w:rsidP="00C20ABB">
            <w:r w:rsidRPr="00DE556B">
              <w:rPr>
                <w:rFonts w:eastAsia="Times New Roman" w:cs="Arial"/>
                <w:szCs w:val="24"/>
              </w:rPr>
              <w:t>The annual deductible does not apply.</w:t>
            </w:r>
          </w:p>
          <w:p w14:paraId="7E26B173" w14:textId="77777777" w:rsidR="00C20ABB" w:rsidRPr="00DE556B" w:rsidRDefault="00C20ABB" w:rsidP="00C20ABB">
            <w:pPr>
              <w:pStyle w:val="iBAAGStandardText"/>
              <w:rPr>
                <w:rStyle w:val="iBAAGStandardTextBoldChar"/>
              </w:rPr>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06773F12" w:rsidR="004C6D64" w:rsidRPr="00DE556B" w:rsidRDefault="00BC338B"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54F5E6C2"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022EFF">
            <w:pPr>
              <w:pStyle w:val="iBAAGStandardText"/>
            </w:pPr>
          </w:p>
        </w:tc>
        <w:tc>
          <w:tcPr>
            <w:tcW w:w="3293" w:type="dxa"/>
            <w:gridSpan w:val="2"/>
            <w:shd w:val="clear" w:color="auto" w:fill="FFFFFF" w:themeFill="background1"/>
          </w:tcPr>
          <w:p w14:paraId="589D5152" w14:textId="77777777" w:rsidR="004C6D64" w:rsidRPr="00DE556B" w:rsidRDefault="004C6D64" w:rsidP="00D273AE">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694A58">
        <w:trPr>
          <w:gridAfter w:val="1"/>
          <w:wAfter w:w="13" w:type="dxa"/>
        </w:trPr>
        <w:tc>
          <w:tcPr>
            <w:tcW w:w="3445" w:type="dxa"/>
            <w:shd w:val="clear" w:color="auto" w:fill="FFFFFF" w:themeFill="background1"/>
          </w:tcPr>
          <w:p w14:paraId="58717CAF" w14:textId="77777777" w:rsidR="004C6D64" w:rsidRPr="00DE556B" w:rsidRDefault="004C6D64" w:rsidP="001967A9">
            <w:pPr>
              <w:pStyle w:val="iBAAGSituationBoxName"/>
            </w:pPr>
            <w:bookmarkStart w:id="115" w:name="Home_Health_Care"/>
            <w:r w:rsidRPr="00DE556B">
              <w:t>Home Health Care</w:t>
            </w:r>
            <w:bookmarkEnd w:id="115"/>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7EDDF9C3"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24C39757" w14:textId="77777777" w:rsidR="00FF3B7F" w:rsidRPr="00DE556B" w:rsidRDefault="00FF3B7F" w:rsidP="00FF3B7F">
            <w:r w:rsidRPr="00DE556B">
              <w:rPr>
                <w:rFonts w:eastAsia="Times New Roman" w:cs="Arial"/>
                <w:szCs w:val="24"/>
              </w:rPr>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4FF9DA5B"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F3AA828" w14:textId="77777777" w:rsidR="00FF3B7F" w:rsidRPr="00DE556B" w:rsidRDefault="00FF3B7F" w:rsidP="00FF3B7F">
            <w:r w:rsidRPr="00DE556B">
              <w:rPr>
                <w:rFonts w:eastAsia="Times New Roman" w:cs="Arial"/>
                <w:szCs w:val="24"/>
              </w:rPr>
              <w:t>The annual deductible does not apply.</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308415A2"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021AD9E3"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w:t>
            </w:r>
            <w:proofErr w:type="gramStart"/>
            <w:r w:rsidRPr="00DE556B">
              <w:t>are able to</w:t>
            </w:r>
            <w:proofErr w:type="gramEnd"/>
            <w:r w:rsidRPr="00DE556B">
              <w:t xml:space="preserve">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694A58">
        <w:trPr>
          <w:gridAfter w:val="1"/>
          <w:wAfter w:w="13" w:type="dxa"/>
        </w:trPr>
        <w:tc>
          <w:tcPr>
            <w:tcW w:w="3445" w:type="dxa"/>
            <w:shd w:val="clear" w:color="auto" w:fill="FFFFFF" w:themeFill="background1"/>
          </w:tcPr>
          <w:p w14:paraId="58717CE3" w14:textId="77777777" w:rsidR="004C6D64" w:rsidRPr="00DE556B" w:rsidRDefault="004C6D64" w:rsidP="001967A9">
            <w:pPr>
              <w:pStyle w:val="iBAAGSituationBoxName"/>
            </w:pPr>
            <w:bookmarkStart w:id="116" w:name="Hospice_Care"/>
            <w:r w:rsidRPr="00DE556B">
              <w:t>Hospice Care</w:t>
            </w:r>
            <w:bookmarkEnd w:id="116"/>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7F7C4D7F"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5EB5EB89" w14:textId="77777777" w:rsidR="00FF3B7F" w:rsidRPr="00DE556B" w:rsidRDefault="00FF3B7F" w:rsidP="00FF3B7F">
            <w:r w:rsidRPr="00DE556B">
              <w:rPr>
                <w:rFonts w:eastAsia="Times New Roman" w:cs="Arial"/>
                <w:szCs w:val="24"/>
              </w:rPr>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E48CCF8"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29EC35D0" w14:textId="77777777" w:rsidR="00FF3B7F" w:rsidRPr="00DE556B" w:rsidRDefault="00FF3B7F" w:rsidP="00FF3B7F">
            <w:r w:rsidRPr="00DE556B">
              <w:rPr>
                <w:rFonts w:eastAsia="Times New Roman" w:cs="Arial"/>
                <w:szCs w:val="24"/>
              </w:rPr>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6F6E1DD8"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0A0DD8C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694A58">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694A58">
        <w:tc>
          <w:tcPr>
            <w:tcW w:w="3445" w:type="dxa"/>
            <w:shd w:val="clear" w:color="auto" w:fill="FFFFFF" w:themeFill="background1"/>
          </w:tcPr>
          <w:p w14:paraId="58A4FF56" w14:textId="31CDD2A4" w:rsidR="004C6D64" w:rsidRDefault="004C6D64" w:rsidP="001967A9">
            <w:pPr>
              <w:pStyle w:val="iBAAGSituationBoxName"/>
            </w:pPr>
            <w:bookmarkStart w:id="117" w:name="Kidney_Resource_Services_KRS_CKS"/>
            <w:r w:rsidRPr="00DE556B">
              <w:t>Kidney Disease Programs</w:t>
            </w:r>
            <w:bookmarkEnd w:id="117"/>
          </w:p>
          <w:p w14:paraId="58717D09" w14:textId="30AD03A0" w:rsidR="005D1B9C" w:rsidRPr="00DE556B" w:rsidRDefault="005D1B9C" w:rsidP="001967A9">
            <w:pPr>
              <w:pStyle w:val="iBAAGSituationBoxName"/>
            </w:pPr>
          </w:p>
        </w:tc>
        <w:tc>
          <w:tcPr>
            <w:tcW w:w="1006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734D06" w:rsidRPr="00DE556B" w14:paraId="112554A6" w14:textId="77777777" w:rsidTr="00694A58">
        <w:trPr>
          <w:gridAfter w:val="1"/>
          <w:wAfter w:w="13" w:type="dxa"/>
        </w:trPr>
        <w:tc>
          <w:tcPr>
            <w:tcW w:w="3445" w:type="dxa"/>
            <w:tcBorders>
              <w:bottom w:val="single" w:sz="4" w:space="0" w:color="000000" w:themeColor="text1"/>
            </w:tcBorders>
            <w:shd w:val="clear" w:color="auto" w:fill="31849B"/>
            <w:vAlign w:val="center"/>
          </w:tcPr>
          <w:p w14:paraId="2157772D" w14:textId="77777777" w:rsidR="00734D06" w:rsidRPr="00DE556B" w:rsidRDefault="00734D06" w:rsidP="007F0D03">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383C254" w14:textId="77777777" w:rsidR="00734D06" w:rsidRPr="00DE556B" w:rsidRDefault="00734D06" w:rsidP="007F0D03">
            <w:pPr>
              <w:pStyle w:val="iBAAGTableHeader"/>
            </w:pPr>
            <w:r w:rsidRPr="00DE556B">
              <w:t>Your cost if you use</w:t>
            </w:r>
          </w:p>
          <w:p w14:paraId="60C2E735" w14:textId="77777777" w:rsidR="00734D06" w:rsidRPr="00DE556B" w:rsidRDefault="00734D06" w:rsidP="007F0D0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02CBC2A" w14:textId="77777777" w:rsidR="00734D06" w:rsidRPr="00DE556B" w:rsidRDefault="00734D06" w:rsidP="007F0D03">
            <w:pPr>
              <w:pStyle w:val="iBAAGTableHeader"/>
            </w:pPr>
            <w:r w:rsidRPr="00DE556B">
              <w:t>Your cost if you use</w:t>
            </w:r>
          </w:p>
          <w:p w14:paraId="3F3B5DEA" w14:textId="77777777" w:rsidR="00734D06" w:rsidRPr="00DE556B" w:rsidRDefault="00734D06" w:rsidP="007F0D0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38EBEDC" w14:textId="77777777" w:rsidR="00734D06" w:rsidRPr="00DE556B" w:rsidRDefault="00734D06" w:rsidP="007F0D03">
            <w:pPr>
              <w:pStyle w:val="iBAAGTableHeader"/>
            </w:pPr>
            <w:r w:rsidRPr="00DE556B">
              <w:t>Your cost if you use U.S.</w:t>
            </w:r>
          </w:p>
          <w:p w14:paraId="763CEA7D" w14:textId="77777777" w:rsidR="00734D06" w:rsidRPr="00DE556B" w:rsidRDefault="00734D06" w:rsidP="007F0D0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19FCC52F" w14:textId="77777777" w:rsidR="00734D06" w:rsidRPr="00DE556B" w:rsidRDefault="00734D06" w:rsidP="007F0D03">
            <w:pPr>
              <w:pStyle w:val="iBAAGTableHeader"/>
            </w:pPr>
            <w:r w:rsidRPr="00DE556B">
              <w:t>Limits &amp; Exceptions</w:t>
            </w:r>
          </w:p>
        </w:tc>
      </w:tr>
      <w:tr w:rsidR="00734D06" w:rsidRPr="00DE556B" w14:paraId="1F945390" w14:textId="77777777" w:rsidTr="00694A58">
        <w:trPr>
          <w:gridAfter w:val="1"/>
          <w:wAfter w:w="13" w:type="dxa"/>
        </w:trPr>
        <w:tc>
          <w:tcPr>
            <w:tcW w:w="3445" w:type="dxa"/>
            <w:shd w:val="clear" w:color="auto" w:fill="FFFFFF" w:themeFill="background1"/>
          </w:tcPr>
          <w:p w14:paraId="66BE9CD7" w14:textId="77777777" w:rsidR="00734D06" w:rsidRPr="003F3B5E" w:rsidRDefault="00734D06" w:rsidP="00734D06">
            <w:pPr>
              <w:pStyle w:val="iBAAGSituationBoxName"/>
            </w:pPr>
            <w:bookmarkStart w:id="118" w:name="Mastectomy_Services"/>
            <w:r>
              <w:t>Mastectomy Services</w:t>
            </w:r>
            <w:bookmarkEnd w:id="118"/>
          </w:p>
          <w:p w14:paraId="3993D27A" w14:textId="77777777" w:rsidR="00734D06" w:rsidRPr="003F3B5E" w:rsidRDefault="00734D06" w:rsidP="00734D06">
            <w:pPr>
              <w:pStyle w:val="iBAAGStandardText"/>
            </w:pPr>
          </w:p>
          <w:p w14:paraId="76FE5B26" w14:textId="77777777" w:rsidR="00734D06" w:rsidRDefault="00734D06" w:rsidP="00734D06">
            <w:pPr>
              <w:pStyle w:val="iBAAGStandardText"/>
            </w:pPr>
            <w:r>
              <w:t>Benefits include:</w:t>
            </w:r>
          </w:p>
          <w:p w14:paraId="16FBAFED" w14:textId="77777777" w:rsidR="00734D06" w:rsidRDefault="00734D06" w:rsidP="00734D06">
            <w:pPr>
              <w:pStyle w:val="iBAAGLevel1Bullets"/>
            </w:pPr>
            <w:r>
              <w:t>Mastectomies, including lymphedema</w:t>
            </w:r>
          </w:p>
          <w:p w14:paraId="5098D8F5" w14:textId="77777777" w:rsidR="00734D06" w:rsidRDefault="00734D06" w:rsidP="00734D06">
            <w:pPr>
              <w:pStyle w:val="iBAAGLevel1Bullets"/>
            </w:pPr>
            <w:r>
              <w:t>Prosthetic devices and reconstructive surgery to restore and achieve symmetry</w:t>
            </w:r>
          </w:p>
          <w:p w14:paraId="12C8223F" w14:textId="77777777" w:rsidR="00734D06" w:rsidRDefault="00734D06" w:rsidP="00734D06">
            <w:pPr>
              <w:pStyle w:val="iBAAGStandardText"/>
            </w:pPr>
          </w:p>
          <w:p w14:paraId="22D68C4D" w14:textId="77777777" w:rsidR="00734D06" w:rsidRDefault="00734D06" w:rsidP="00734D06">
            <w:pPr>
              <w:pStyle w:val="iBAAGStandardTextBold"/>
            </w:pPr>
            <w:r>
              <w:t xml:space="preserve">Want more information? </w:t>
            </w:r>
          </w:p>
          <w:p w14:paraId="1BD12F68" w14:textId="77777777" w:rsidR="00734D06" w:rsidRDefault="00734D06" w:rsidP="00734D06">
            <w:pPr>
              <w:pStyle w:val="iBAAGStandardText"/>
            </w:pPr>
            <w:r w:rsidRPr="00F13EDA">
              <w:t>View the</w:t>
            </w:r>
            <w:r>
              <w:t xml:space="preserve"> </w:t>
            </w:r>
            <w:hyperlink r:id="rId84" w:history="1">
              <w:r w:rsidRPr="001266A7">
                <w:rPr>
                  <w:rStyle w:val="Hyperlinks"/>
                </w:rPr>
                <w:t>glossary</w:t>
              </w:r>
            </w:hyperlink>
            <w:r>
              <w:t xml:space="preserve"> </w:t>
            </w:r>
            <w:r w:rsidRPr="00F13EDA">
              <w:t>for definitions.</w:t>
            </w:r>
          </w:p>
          <w:p w14:paraId="3FCF6716" w14:textId="77777777" w:rsidR="00734D06" w:rsidRPr="00DE556B" w:rsidRDefault="00734D06" w:rsidP="007F0D03">
            <w:pPr>
              <w:pStyle w:val="iBAAGStandardText"/>
            </w:pPr>
          </w:p>
        </w:tc>
        <w:tc>
          <w:tcPr>
            <w:tcW w:w="2252" w:type="dxa"/>
            <w:gridSpan w:val="2"/>
            <w:shd w:val="clear" w:color="auto" w:fill="FFFFFF" w:themeFill="background1"/>
          </w:tcPr>
          <w:p w14:paraId="3D5BDBE6" w14:textId="77777777" w:rsidR="00734D06" w:rsidRPr="006141D1" w:rsidRDefault="00734D06" w:rsidP="00734D06">
            <w:pPr>
              <w:pStyle w:val="iBAAGStandardText"/>
              <w:rPr>
                <w:rStyle w:val="InstructionalTextChar"/>
              </w:rPr>
            </w:pPr>
            <w:r w:rsidRPr="006141D1">
              <w:t>International benefits are not covered.</w:t>
            </w:r>
          </w:p>
          <w:p w14:paraId="143E02C6" w14:textId="76D64F17" w:rsidR="00734D06" w:rsidRPr="00DE556B" w:rsidRDefault="00734D06" w:rsidP="007F0D03">
            <w:pPr>
              <w:pStyle w:val="iBAAGStandardText"/>
              <w:rPr>
                <w:rStyle w:val="iBAAGStandardTextBoldChar"/>
              </w:rPr>
            </w:pPr>
          </w:p>
        </w:tc>
        <w:tc>
          <w:tcPr>
            <w:tcW w:w="2252" w:type="dxa"/>
            <w:gridSpan w:val="2"/>
            <w:shd w:val="clear" w:color="auto" w:fill="FFFFFF" w:themeFill="background1"/>
          </w:tcPr>
          <w:p w14:paraId="56A60832" w14:textId="77777777" w:rsidR="00734D06" w:rsidRDefault="00734D06" w:rsidP="00734D06">
            <w:pPr>
              <w:pStyle w:val="iBAAGStandardText"/>
            </w:pPr>
            <w:r>
              <w:t xml:space="preserve">The amount you pay is based on where the covered health service is provided. </w:t>
            </w:r>
          </w:p>
          <w:p w14:paraId="3A953CA2" w14:textId="77777777" w:rsidR="00734D06" w:rsidRDefault="00734D06" w:rsidP="00734D06">
            <w:pPr>
              <w:pStyle w:val="iBAAGStandardText"/>
            </w:pPr>
          </w:p>
          <w:p w14:paraId="0A43DDDC" w14:textId="77777777" w:rsidR="00734D06" w:rsidRDefault="00734D06" w:rsidP="00734D06">
            <w:pPr>
              <w:pStyle w:val="iBAAGStandardTextBold"/>
            </w:pPr>
            <w:r>
              <w:t>Is prior authorization needed?</w:t>
            </w:r>
          </w:p>
          <w:p w14:paraId="68A2ED94" w14:textId="66427BCA" w:rsidR="00734D06" w:rsidRDefault="00734D06" w:rsidP="00734D06">
            <w:pPr>
              <w:pStyle w:val="iBAAGStandardText"/>
            </w:pPr>
            <w:r>
              <w:t>No</w:t>
            </w:r>
          </w:p>
          <w:p w14:paraId="3A8CC03D" w14:textId="70CB53AF" w:rsidR="00734D06" w:rsidRPr="00DE556B" w:rsidRDefault="00734D06" w:rsidP="00022EFF">
            <w:pPr>
              <w:pStyle w:val="iBAAGStandardText"/>
            </w:pPr>
          </w:p>
        </w:tc>
        <w:tc>
          <w:tcPr>
            <w:tcW w:w="2252" w:type="dxa"/>
            <w:gridSpan w:val="2"/>
            <w:shd w:val="clear" w:color="auto" w:fill="FFFFFF" w:themeFill="background1"/>
          </w:tcPr>
          <w:p w14:paraId="4A083379" w14:textId="77777777" w:rsidR="00734D06" w:rsidRDefault="00734D06" w:rsidP="00734D06">
            <w:pPr>
              <w:pStyle w:val="iBAAGStandardText"/>
            </w:pPr>
            <w:r>
              <w:t xml:space="preserve">The amount you pay is based on where the covered health service is provided. </w:t>
            </w:r>
          </w:p>
          <w:p w14:paraId="37AB8D96" w14:textId="77777777" w:rsidR="00734D06" w:rsidRDefault="00734D06" w:rsidP="00734D06">
            <w:pPr>
              <w:pStyle w:val="iBAAGStandardText"/>
            </w:pPr>
          </w:p>
          <w:p w14:paraId="4B63969F" w14:textId="77777777" w:rsidR="00734D06" w:rsidRDefault="00734D06" w:rsidP="00734D06">
            <w:pPr>
              <w:pStyle w:val="iBAAGStandardTextBold"/>
            </w:pPr>
            <w:r>
              <w:t>Is prior authorization needed?</w:t>
            </w:r>
          </w:p>
          <w:p w14:paraId="278F3F68" w14:textId="2486353D" w:rsidR="00734D06" w:rsidRDefault="00734D06" w:rsidP="00734D06">
            <w:pPr>
              <w:pStyle w:val="iBAAGStandardText"/>
            </w:pPr>
            <w:r>
              <w:t>The authorization requirement is based on where the covered health service is provided.</w:t>
            </w:r>
          </w:p>
          <w:p w14:paraId="3D8035D9" w14:textId="77777777" w:rsidR="00734D06" w:rsidRDefault="00734D06" w:rsidP="00734D06">
            <w:pPr>
              <w:pStyle w:val="iBAAGStandardText"/>
            </w:pPr>
          </w:p>
          <w:p w14:paraId="7A9EA117" w14:textId="77777777" w:rsidR="00734D06" w:rsidRDefault="00734D06" w:rsidP="00734D06">
            <w:pPr>
              <w:pStyle w:val="iBAAGStandardTextBold"/>
            </w:pPr>
            <w:r>
              <w:t>Prior authorization is:</w:t>
            </w:r>
          </w:p>
          <w:p w14:paraId="3296F8B3" w14:textId="4BB52A05" w:rsidR="00734D06" w:rsidRDefault="00734D06" w:rsidP="00734D06">
            <w:pPr>
              <w:pStyle w:val="iBAAGStandardText"/>
              <w:rPr>
                <w:rStyle w:val="InstructionalTextChar"/>
              </w:rPr>
            </w:pPr>
            <w:r>
              <w:t>Getting approval by calling the number listed on your health plan ID card before you can get medicine or services.</w:t>
            </w:r>
          </w:p>
          <w:p w14:paraId="508CCF25" w14:textId="77777777" w:rsidR="00734D06" w:rsidRPr="00DE556B" w:rsidRDefault="00734D06" w:rsidP="007F0D03">
            <w:pPr>
              <w:pStyle w:val="iBAAGStandardText"/>
            </w:pPr>
          </w:p>
        </w:tc>
        <w:tc>
          <w:tcPr>
            <w:tcW w:w="3293" w:type="dxa"/>
            <w:gridSpan w:val="2"/>
            <w:shd w:val="clear" w:color="auto" w:fill="FFFFFF" w:themeFill="background1"/>
          </w:tcPr>
          <w:p w14:paraId="37ED243F" w14:textId="75435EA9" w:rsidR="00734D06" w:rsidRPr="00DE556B" w:rsidRDefault="00734D06" w:rsidP="007F0D03">
            <w:pPr>
              <w:pStyle w:val="iBAAGStandardText"/>
            </w:pPr>
            <w:r w:rsidRPr="00670D45">
              <w:t>The length of stay will be determined by you and your doctor.</w:t>
            </w:r>
          </w:p>
        </w:tc>
      </w:tr>
      <w:tr w:rsidR="00734D06" w:rsidRPr="00DE556B" w14:paraId="53E791E0" w14:textId="77777777" w:rsidTr="00694A58">
        <w:trPr>
          <w:gridAfter w:val="1"/>
          <w:wAfter w:w="13" w:type="dxa"/>
        </w:trPr>
        <w:tc>
          <w:tcPr>
            <w:tcW w:w="3445" w:type="dxa"/>
            <w:tcBorders>
              <w:bottom w:val="single" w:sz="4" w:space="0" w:color="000000" w:themeColor="text1"/>
            </w:tcBorders>
            <w:shd w:val="clear" w:color="auto" w:fill="31849B"/>
            <w:vAlign w:val="center"/>
          </w:tcPr>
          <w:p w14:paraId="097EEE61" w14:textId="77777777" w:rsidR="00734D06" w:rsidRPr="00DE556B" w:rsidRDefault="00734D06" w:rsidP="007F0D03">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58BAC6B" w14:textId="77777777" w:rsidR="00734D06" w:rsidRPr="00DE556B" w:rsidRDefault="00734D06" w:rsidP="007F0D03">
            <w:pPr>
              <w:pStyle w:val="iBAAGTableHeader"/>
            </w:pPr>
            <w:r w:rsidRPr="00DE556B">
              <w:t>Your cost if you use</w:t>
            </w:r>
          </w:p>
          <w:p w14:paraId="3A627304" w14:textId="77777777" w:rsidR="00734D06" w:rsidRPr="00DE556B" w:rsidRDefault="00734D06" w:rsidP="007F0D0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DE33ABD" w14:textId="77777777" w:rsidR="00734D06" w:rsidRPr="00DE556B" w:rsidRDefault="00734D06" w:rsidP="007F0D03">
            <w:pPr>
              <w:pStyle w:val="iBAAGTableHeader"/>
            </w:pPr>
            <w:r w:rsidRPr="00DE556B">
              <w:t>Your cost if you use</w:t>
            </w:r>
          </w:p>
          <w:p w14:paraId="41516024" w14:textId="77777777" w:rsidR="00734D06" w:rsidRPr="00DE556B" w:rsidRDefault="00734D06" w:rsidP="007F0D0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9E22C1A" w14:textId="77777777" w:rsidR="00734D06" w:rsidRPr="00DE556B" w:rsidRDefault="00734D06" w:rsidP="007F0D03">
            <w:pPr>
              <w:pStyle w:val="iBAAGTableHeader"/>
            </w:pPr>
            <w:r w:rsidRPr="00DE556B">
              <w:t>Your cost if you use U.S.</w:t>
            </w:r>
          </w:p>
          <w:p w14:paraId="24C2D849" w14:textId="77777777" w:rsidR="00734D06" w:rsidRPr="00DE556B" w:rsidRDefault="00734D06" w:rsidP="007F0D0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61F01F24" w14:textId="77777777" w:rsidR="00734D06" w:rsidRPr="00DE556B" w:rsidRDefault="00734D06" w:rsidP="007F0D03">
            <w:pPr>
              <w:pStyle w:val="iBAAGTableHeader"/>
            </w:pPr>
            <w:r w:rsidRPr="00DE556B">
              <w:t>Limits &amp; Exceptions</w:t>
            </w:r>
          </w:p>
        </w:tc>
      </w:tr>
      <w:tr w:rsidR="00734D06" w:rsidRPr="00DE556B" w14:paraId="5023CD2E" w14:textId="77777777" w:rsidTr="00694A58">
        <w:trPr>
          <w:gridAfter w:val="1"/>
          <w:wAfter w:w="13" w:type="dxa"/>
        </w:trPr>
        <w:tc>
          <w:tcPr>
            <w:tcW w:w="3445" w:type="dxa"/>
            <w:shd w:val="clear" w:color="auto" w:fill="FFFFFF" w:themeFill="background1"/>
          </w:tcPr>
          <w:p w14:paraId="5B4A0D74" w14:textId="77777777" w:rsidR="00734D06" w:rsidRPr="003F3B5E" w:rsidRDefault="00734D06" w:rsidP="00734D06">
            <w:pPr>
              <w:pStyle w:val="iBAAGSituationBoxName"/>
            </w:pPr>
            <w:bookmarkStart w:id="119" w:name="Osteoporosis_Services"/>
            <w:r>
              <w:t>Osteoporosis Services</w:t>
            </w:r>
            <w:bookmarkEnd w:id="119"/>
          </w:p>
          <w:p w14:paraId="42F2EF5C" w14:textId="77777777" w:rsidR="00734D06" w:rsidRPr="003F3B5E" w:rsidRDefault="00734D06" w:rsidP="00734D06">
            <w:pPr>
              <w:pStyle w:val="iBAAGStandardText"/>
            </w:pPr>
          </w:p>
          <w:p w14:paraId="7CD57C8D" w14:textId="77777777" w:rsidR="00734D06" w:rsidRDefault="00734D06" w:rsidP="00734D06">
            <w:pPr>
              <w:pStyle w:val="iBAAGStandardText"/>
            </w:pPr>
            <w:r>
              <w:t>Benefits include:</w:t>
            </w:r>
          </w:p>
          <w:p w14:paraId="25182F26" w14:textId="77777777" w:rsidR="00734D06" w:rsidRDefault="00734D06" w:rsidP="00734D06">
            <w:pPr>
              <w:pStyle w:val="iBAAGLevel1Bullets"/>
            </w:pPr>
            <w:r w:rsidRPr="00055690">
              <w:t>Diagnosis</w:t>
            </w:r>
          </w:p>
          <w:p w14:paraId="2BD59D72" w14:textId="77777777" w:rsidR="00734D06" w:rsidRDefault="00734D06" w:rsidP="00734D06">
            <w:pPr>
              <w:pStyle w:val="iBAAGLevel1Bullets"/>
            </w:pPr>
            <w:r>
              <w:t>Treatment</w:t>
            </w:r>
          </w:p>
          <w:p w14:paraId="3D05F3AF" w14:textId="77777777" w:rsidR="00734D06" w:rsidRDefault="00734D06" w:rsidP="00734D06">
            <w:pPr>
              <w:pStyle w:val="iBAAGLevel1Bullets"/>
            </w:pPr>
            <w:r>
              <w:t>M</w:t>
            </w:r>
            <w:r w:rsidRPr="00055690">
              <w:t xml:space="preserve">anagement </w:t>
            </w:r>
          </w:p>
          <w:p w14:paraId="28624F2D" w14:textId="77777777" w:rsidR="00734D06" w:rsidRDefault="00734D06" w:rsidP="00734D06">
            <w:pPr>
              <w:pStyle w:val="iBAAGStandardText"/>
            </w:pPr>
          </w:p>
          <w:p w14:paraId="5E843994" w14:textId="77777777" w:rsidR="00734D06" w:rsidRDefault="00734D06" w:rsidP="00734D06">
            <w:pPr>
              <w:pStyle w:val="iBAAGStandardTextBold"/>
            </w:pPr>
            <w:r>
              <w:t xml:space="preserve">Want more information? </w:t>
            </w:r>
          </w:p>
          <w:p w14:paraId="11A1C081" w14:textId="77777777" w:rsidR="00734D06" w:rsidRDefault="00734D06" w:rsidP="00734D06">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p w14:paraId="32A02008" w14:textId="77777777" w:rsidR="00734D06" w:rsidRDefault="00734D06" w:rsidP="00734D06">
            <w:pPr>
              <w:pStyle w:val="iBAAGSituationBoxName"/>
            </w:pPr>
          </w:p>
        </w:tc>
        <w:tc>
          <w:tcPr>
            <w:tcW w:w="2252" w:type="dxa"/>
            <w:gridSpan w:val="2"/>
            <w:shd w:val="clear" w:color="auto" w:fill="FFFFFF" w:themeFill="background1"/>
          </w:tcPr>
          <w:p w14:paraId="4006BC9D" w14:textId="77777777" w:rsidR="00734D06" w:rsidRPr="006141D1" w:rsidRDefault="00734D06" w:rsidP="00734D06">
            <w:pPr>
              <w:pStyle w:val="iBAAGStandardText"/>
              <w:rPr>
                <w:rStyle w:val="InstructionalTextChar"/>
              </w:rPr>
            </w:pPr>
            <w:r w:rsidRPr="006141D1">
              <w:t>International benefits are not covered.</w:t>
            </w:r>
          </w:p>
          <w:p w14:paraId="43F99AFD" w14:textId="77777777" w:rsidR="00734D06" w:rsidRPr="006141D1" w:rsidRDefault="00734D06" w:rsidP="00734D06">
            <w:pPr>
              <w:pStyle w:val="iBAAGStandardText"/>
            </w:pPr>
          </w:p>
        </w:tc>
        <w:tc>
          <w:tcPr>
            <w:tcW w:w="2252" w:type="dxa"/>
            <w:gridSpan w:val="2"/>
            <w:shd w:val="clear" w:color="auto" w:fill="FFFFFF" w:themeFill="background1"/>
          </w:tcPr>
          <w:p w14:paraId="0DFD286B" w14:textId="77777777" w:rsidR="00734D06" w:rsidRDefault="00734D06" w:rsidP="00734D06">
            <w:pPr>
              <w:pStyle w:val="iBAAGStandardText"/>
            </w:pPr>
            <w:r w:rsidRPr="00055690">
              <w:t>The amount you pay is based on where the covered health service is provided.</w:t>
            </w:r>
          </w:p>
          <w:p w14:paraId="44043702" w14:textId="77777777" w:rsidR="00734D06" w:rsidRDefault="00734D06" w:rsidP="00734D06">
            <w:pPr>
              <w:pStyle w:val="iBAAGStandardText"/>
            </w:pPr>
          </w:p>
          <w:p w14:paraId="70BF3305" w14:textId="77777777" w:rsidR="00734D06" w:rsidRDefault="00734D06" w:rsidP="00734D06">
            <w:pPr>
              <w:pStyle w:val="iBAAGStandardTextBold"/>
            </w:pPr>
            <w:r>
              <w:t>Is prior authorization needed?</w:t>
            </w:r>
          </w:p>
          <w:p w14:paraId="72154B36" w14:textId="70E0CA9A" w:rsidR="00734D06" w:rsidRDefault="00734D06" w:rsidP="00734D06">
            <w:pPr>
              <w:pStyle w:val="iBAAGStandardText"/>
            </w:pPr>
            <w:r>
              <w:t>No</w:t>
            </w:r>
          </w:p>
          <w:p w14:paraId="35F35552" w14:textId="77777777" w:rsidR="00734D06" w:rsidRDefault="00734D06" w:rsidP="00734D06">
            <w:pPr>
              <w:pStyle w:val="iBAAGStandardText"/>
            </w:pPr>
          </w:p>
          <w:p w14:paraId="59BBABB5" w14:textId="0821ADA9" w:rsidR="00734D06" w:rsidRDefault="00734D06" w:rsidP="00022EFF">
            <w:pPr>
              <w:pStyle w:val="iBAAGStandardText"/>
            </w:pPr>
          </w:p>
        </w:tc>
        <w:tc>
          <w:tcPr>
            <w:tcW w:w="2252" w:type="dxa"/>
            <w:gridSpan w:val="2"/>
            <w:shd w:val="clear" w:color="auto" w:fill="FFFFFF" w:themeFill="background1"/>
          </w:tcPr>
          <w:p w14:paraId="08F8DC27" w14:textId="77777777" w:rsidR="00734D06" w:rsidRDefault="00734D06" w:rsidP="00734D06">
            <w:pPr>
              <w:pStyle w:val="iBAAGStandardText"/>
            </w:pPr>
            <w:r w:rsidRPr="00055690">
              <w:t>The amount you pay is based on where the covered health service is provided.</w:t>
            </w:r>
          </w:p>
          <w:p w14:paraId="4E22802F" w14:textId="77777777" w:rsidR="00734D06" w:rsidRDefault="00734D06" w:rsidP="00734D06">
            <w:pPr>
              <w:pStyle w:val="iBAAGStandardText"/>
            </w:pPr>
          </w:p>
          <w:p w14:paraId="1C9C77DF" w14:textId="77777777" w:rsidR="00734D06" w:rsidRDefault="00734D06" w:rsidP="00734D06">
            <w:pPr>
              <w:pStyle w:val="iBAAGStandardTextBold"/>
            </w:pPr>
            <w:r>
              <w:t>Is prior authorization needed?</w:t>
            </w:r>
          </w:p>
          <w:p w14:paraId="39AF75F6" w14:textId="673F5C64" w:rsidR="00734D06" w:rsidRDefault="00734D06" w:rsidP="00734D06">
            <w:pPr>
              <w:pStyle w:val="iBAAGStandardText"/>
            </w:pPr>
            <w:r>
              <w:t>No</w:t>
            </w:r>
          </w:p>
          <w:p w14:paraId="0FB729C1" w14:textId="77777777" w:rsidR="00734D06" w:rsidRDefault="00734D06" w:rsidP="00022EFF">
            <w:pPr>
              <w:pStyle w:val="iBAAGStandardText"/>
            </w:pPr>
          </w:p>
        </w:tc>
        <w:tc>
          <w:tcPr>
            <w:tcW w:w="3293" w:type="dxa"/>
            <w:gridSpan w:val="2"/>
            <w:shd w:val="clear" w:color="auto" w:fill="FFFFFF" w:themeFill="background1"/>
          </w:tcPr>
          <w:p w14:paraId="00C99347" w14:textId="01E29ABD" w:rsidR="00734D06" w:rsidRPr="00670D45" w:rsidRDefault="00734D06" w:rsidP="007F0D03">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4C6D64" w:rsidRPr="00DE556B" w14:paraId="58717D1B"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694A58">
        <w:trPr>
          <w:gridAfter w:val="1"/>
          <w:wAfter w:w="13" w:type="dxa"/>
        </w:trPr>
        <w:tc>
          <w:tcPr>
            <w:tcW w:w="3445" w:type="dxa"/>
            <w:shd w:val="clear" w:color="auto" w:fill="FFFFFF" w:themeFill="background1"/>
          </w:tcPr>
          <w:p w14:paraId="58717D1C" w14:textId="77777777" w:rsidR="004C6D64" w:rsidRPr="00DE556B" w:rsidRDefault="004C6D64" w:rsidP="001967A9">
            <w:pPr>
              <w:pStyle w:val="iBAAGSituationBoxName"/>
            </w:pPr>
            <w:bookmarkStart w:id="120" w:name="Ostomy_Supplies"/>
            <w:r w:rsidRPr="00DE556B">
              <w:t>Ostomy Supplies</w:t>
            </w:r>
            <w:bookmarkEnd w:id="120"/>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7C2BA642"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1963819" w14:textId="77777777" w:rsidR="00FF3B7F" w:rsidRPr="00DE556B" w:rsidRDefault="00FF3B7F" w:rsidP="00FF3B7F">
            <w:r w:rsidRPr="00DE556B">
              <w:rPr>
                <w:rFonts w:eastAsia="Times New Roman" w:cs="Arial"/>
                <w:szCs w:val="24"/>
              </w:rPr>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49249E8D"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1CE359B9" w14:textId="77777777" w:rsidR="00FF3B7F" w:rsidRPr="00DE556B" w:rsidRDefault="00FF3B7F" w:rsidP="00FF3B7F">
            <w:r w:rsidRPr="00DE556B">
              <w:rPr>
                <w:rFonts w:eastAsia="Times New Roman" w:cs="Arial"/>
                <w:szCs w:val="24"/>
              </w:rPr>
              <w:t>The annual deductible does not apply.</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01F54A32"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694A58">
        <w:trPr>
          <w:gridAfter w:val="1"/>
          <w:wAfter w:w="13" w:type="dxa"/>
        </w:trPr>
        <w:tc>
          <w:tcPr>
            <w:tcW w:w="3445" w:type="dxa"/>
            <w:shd w:val="clear" w:color="auto" w:fill="FFFFFF" w:themeFill="background1"/>
          </w:tcPr>
          <w:p w14:paraId="58717D41" w14:textId="77777777" w:rsidR="004C6D64" w:rsidRPr="00DE556B" w:rsidRDefault="004C6D64" w:rsidP="001967A9">
            <w:pPr>
              <w:pStyle w:val="iBAAGSituationBoxName"/>
            </w:pPr>
            <w:bookmarkStart w:id="121" w:name="Pharmaceutical_Products_Outpatient"/>
            <w:r w:rsidRPr="00DE556B">
              <w:t>Pharmaceutical Products – Outpatient</w:t>
            </w:r>
            <w:bookmarkEnd w:id="121"/>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 xml:space="preserve">What </w:t>
            </w:r>
            <w:proofErr w:type="gramStart"/>
            <w:r w:rsidRPr="00DE556B">
              <w:rPr>
                <w:rStyle w:val="iBAAGStandardTextBoldChar"/>
              </w:rPr>
              <w:t>are</w:t>
            </w:r>
            <w:proofErr w:type="gramEnd"/>
            <w:r w:rsidRPr="00DE556B">
              <w:rPr>
                <w:rStyle w:val="iBAAGStandardTextBoldChar"/>
              </w:rPr>
              <w:t xml:space="preserv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34BDBDAC"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6E225084" w14:textId="77777777" w:rsidR="00FF3B7F" w:rsidRPr="00DE556B" w:rsidRDefault="00FF3B7F" w:rsidP="00FF3B7F">
            <w:r w:rsidRPr="00DE556B">
              <w:rPr>
                <w:rFonts w:eastAsia="Times New Roman" w:cs="Arial"/>
                <w:szCs w:val="24"/>
              </w:rPr>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174E8245"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9E85EEB" w14:textId="77777777" w:rsidR="00FF3B7F" w:rsidRPr="00DE556B" w:rsidRDefault="00FF3B7F" w:rsidP="00FF3B7F">
            <w:r w:rsidRPr="00DE556B">
              <w:rPr>
                <w:rFonts w:eastAsia="Times New Roman" w:cs="Arial"/>
                <w:szCs w:val="24"/>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6DAAB6B6"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60" w14:textId="1CB5CFA4" w:rsidR="004C6D64" w:rsidRPr="00DE556B" w:rsidRDefault="00FF3B7F" w:rsidP="006A6DDF">
            <w:pPr>
              <w:pStyle w:val="iBAAGStandardText"/>
            </w:pPr>
            <w:r>
              <w:t>No</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694A58">
        <w:trPr>
          <w:gridAfter w:val="1"/>
          <w:wAfter w:w="13" w:type="dxa"/>
        </w:trPr>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694A58">
        <w:trPr>
          <w:gridAfter w:val="1"/>
          <w:wAfter w:w="13" w:type="dxa"/>
        </w:trPr>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22" w:name="Private_Duty_Nursing"/>
            <w:r w:rsidRPr="00DE556B">
              <w:t>Private Duty Nursing</w:t>
            </w:r>
            <w:bookmarkEnd w:id="122"/>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3C3B220D" w14:textId="77777777" w:rsidR="004C6D64" w:rsidRPr="00DE556B" w:rsidRDefault="004C6D64" w:rsidP="00022EFF">
            <w:pPr>
              <w:pStyle w:val="iBAAGLevel1Bullets"/>
              <w:numPr>
                <w:ilvl w:val="0"/>
                <w:numId w:val="0"/>
              </w:numPr>
              <w:ind w:left="9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456028A8"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022EFF"/>
        </w:tc>
        <w:tc>
          <w:tcPr>
            <w:tcW w:w="2252" w:type="dxa"/>
            <w:gridSpan w:val="2"/>
            <w:tcBorders>
              <w:bottom w:val="single" w:sz="4" w:space="0" w:color="000000" w:themeColor="text1"/>
            </w:tcBorders>
            <w:shd w:val="clear" w:color="auto" w:fill="auto"/>
          </w:tcPr>
          <w:p w14:paraId="61A35141" w14:textId="3D915F5D" w:rsidR="004C6D64" w:rsidRPr="006141D1" w:rsidRDefault="004C6D64" w:rsidP="006141D1">
            <w:pPr>
              <w:pStyle w:val="iBAAGStandardText"/>
            </w:pPr>
            <w:r w:rsidRPr="006141D1">
              <w:t>U.S. network benefits are not covered.</w:t>
            </w:r>
          </w:p>
          <w:p w14:paraId="581BF906" w14:textId="77777777" w:rsidR="004C6D64" w:rsidRPr="006141D1" w:rsidRDefault="004C6D64" w:rsidP="00022EFF"/>
        </w:tc>
        <w:tc>
          <w:tcPr>
            <w:tcW w:w="2252" w:type="dxa"/>
            <w:gridSpan w:val="2"/>
            <w:tcBorders>
              <w:bottom w:val="single" w:sz="4" w:space="0" w:color="000000" w:themeColor="text1"/>
            </w:tcBorders>
            <w:shd w:val="clear" w:color="auto" w:fill="auto"/>
          </w:tcPr>
          <w:p w14:paraId="61FE37D9" w14:textId="480FE99A"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022EFF"/>
        </w:tc>
        <w:tc>
          <w:tcPr>
            <w:tcW w:w="3293" w:type="dxa"/>
            <w:gridSpan w:val="2"/>
            <w:tcBorders>
              <w:bottom w:val="single" w:sz="4" w:space="0" w:color="000000" w:themeColor="text1"/>
            </w:tcBorders>
            <w:shd w:val="clear" w:color="auto" w:fill="auto"/>
          </w:tcPr>
          <w:p w14:paraId="600B1AE2" w14:textId="43355B97"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694A58">
        <w:trPr>
          <w:gridAfter w:val="1"/>
          <w:wAfter w:w="13" w:type="dxa"/>
        </w:trPr>
        <w:tc>
          <w:tcPr>
            <w:tcW w:w="3445" w:type="dxa"/>
            <w:shd w:val="clear" w:color="auto" w:fill="FFFFFF" w:themeFill="background1"/>
          </w:tcPr>
          <w:p w14:paraId="58717D6C" w14:textId="77777777" w:rsidR="004C6D64" w:rsidRPr="00DE556B" w:rsidRDefault="004C6D64" w:rsidP="001967A9">
            <w:pPr>
              <w:pStyle w:val="iBAAGSituationBoxName"/>
            </w:pPr>
            <w:bookmarkStart w:id="123" w:name="Prosthetic_Devices"/>
            <w:r w:rsidRPr="00DE556B">
              <w:t>Prosthetics</w:t>
            </w:r>
            <w:bookmarkEnd w:id="123"/>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22F569D0" w14:textId="77777777" w:rsidR="005B199A" w:rsidRPr="00022EFF" w:rsidRDefault="005B199A" w:rsidP="005B199A">
            <w:pPr>
              <w:pStyle w:val="MandateLevel1Bullets"/>
              <w:rPr>
                <w:color w:val="auto"/>
              </w:rPr>
            </w:pPr>
            <w:r w:rsidRPr="00022EFF">
              <w:rPr>
                <w:color w:val="auto"/>
              </w:rPr>
              <w:t>Laryngectomy devices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04F55327"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5283C2C1" w14:textId="77777777" w:rsidR="00FF3B7F" w:rsidRPr="00DE556B" w:rsidRDefault="00FF3B7F" w:rsidP="00FF3B7F">
            <w:r w:rsidRPr="00DE556B">
              <w:rPr>
                <w:rFonts w:eastAsia="Times New Roman" w:cs="Arial"/>
                <w:szCs w:val="24"/>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7EBC8529" w14:textId="77777777" w:rsidR="004C6D64" w:rsidRPr="00022EFF" w:rsidRDefault="004C6D64" w:rsidP="00A80C3A">
            <w:pPr>
              <w:rPr>
                <w:rStyle w:val="iBAAGStandardTextBoldChar"/>
              </w:rPr>
            </w:pPr>
          </w:p>
          <w:p w14:paraId="214D73DA" w14:textId="77777777" w:rsidR="005B199A" w:rsidRPr="00022EFF" w:rsidRDefault="005B199A" w:rsidP="005B199A">
            <w:pPr>
              <w:pStyle w:val="MandateTextBold"/>
              <w:rPr>
                <w:color w:val="auto"/>
              </w:rPr>
            </w:pPr>
            <w:r w:rsidRPr="00022EFF">
              <w:rPr>
                <w:color w:val="auto"/>
              </w:rPr>
              <w:t>Laryngectomy devices:</w:t>
            </w:r>
          </w:p>
          <w:p w14:paraId="2BB9A990" w14:textId="77777777" w:rsidR="005B199A" w:rsidRPr="006141D1" w:rsidRDefault="005B199A" w:rsidP="005B199A">
            <w:pPr>
              <w:pStyle w:val="iBAAGStandardText"/>
              <w:rPr>
                <w:rStyle w:val="InstructionalTextChar"/>
              </w:rPr>
            </w:pPr>
            <w:r w:rsidRPr="006141D1">
              <w:t>International benefits are not covered.</w:t>
            </w:r>
          </w:p>
          <w:p w14:paraId="4854B98C" w14:textId="64E9F72E" w:rsidR="005B199A" w:rsidRPr="00DE556B" w:rsidRDefault="005B199A" w:rsidP="00022EFF">
            <w:pPr>
              <w:pStyle w:val="iBAAGStandardText"/>
              <w:rPr>
                <w:rStyle w:val="iBAAGStandardTextBoldChar"/>
              </w:rPr>
            </w:pPr>
          </w:p>
        </w:tc>
        <w:tc>
          <w:tcPr>
            <w:tcW w:w="2252" w:type="dxa"/>
            <w:gridSpan w:val="2"/>
            <w:shd w:val="clear" w:color="auto" w:fill="FFFFFF" w:themeFill="background1"/>
          </w:tcPr>
          <w:p w14:paraId="049C2C1A"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7654845C" w14:textId="77777777" w:rsidR="00FF3B7F" w:rsidRPr="00DE556B" w:rsidRDefault="00FF3B7F" w:rsidP="00FF3B7F">
            <w:r w:rsidRPr="00DE556B">
              <w:rPr>
                <w:rFonts w:eastAsia="Times New Roman" w:cs="Arial"/>
                <w:szCs w:val="24"/>
              </w:rPr>
              <w:t>The annual deductible does not apply.</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022EFF" w:rsidRDefault="004C6D64" w:rsidP="006A6DDF">
            <w:pPr>
              <w:pStyle w:val="iBAAGStandardText"/>
              <w:rPr>
                <w:color w:val="auto"/>
              </w:rPr>
            </w:pPr>
          </w:p>
          <w:p w14:paraId="04783E47" w14:textId="77777777" w:rsidR="005B199A" w:rsidRPr="00022EFF" w:rsidRDefault="005B199A" w:rsidP="005B199A">
            <w:pPr>
              <w:pStyle w:val="MandateTextBold"/>
              <w:rPr>
                <w:color w:val="auto"/>
              </w:rPr>
            </w:pPr>
            <w:r w:rsidRPr="00022EFF">
              <w:rPr>
                <w:color w:val="auto"/>
              </w:rPr>
              <w:t>Laryngectomy devices:</w:t>
            </w:r>
          </w:p>
          <w:p w14:paraId="13F9D1A8" w14:textId="77777777" w:rsidR="005B199A" w:rsidRPr="00022EFF" w:rsidRDefault="005B199A" w:rsidP="005B199A">
            <w:pPr>
              <w:pStyle w:val="MandateStandardText"/>
              <w:rPr>
                <w:color w:val="auto"/>
              </w:rPr>
            </w:pPr>
            <w:r w:rsidRPr="00022EFF">
              <w:rPr>
                <w:color w:val="auto"/>
              </w:rPr>
              <w:t>The amount you pay is based on where the covered health service is provided.</w:t>
            </w:r>
          </w:p>
          <w:p w14:paraId="71ECE5C8" w14:textId="77777777" w:rsidR="005B199A" w:rsidRPr="00022EFF" w:rsidRDefault="005B199A" w:rsidP="005B199A">
            <w:pPr>
              <w:pStyle w:val="MandateStandardText"/>
              <w:rPr>
                <w:color w:val="auto"/>
              </w:rPr>
            </w:pPr>
          </w:p>
          <w:p w14:paraId="28381C00" w14:textId="77777777" w:rsidR="005B199A" w:rsidRPr="00022EFF" w:rsidRDefault="005B199A" w:rsidP="005B199A">
            <w:pPr>
              <w:pStyle w:val="MandateTextBold"/>
              <w:rPr>
                <w:color w:val="auto"/>
              </w:rPr>
            </w:pPr>
            <w:r w:rsidRPr="00022EFF">
              <w:rPr>
                <w:color w:val="auto"/>
              </w:rPr>
              <w:t>Is prior authorization needed?</w:t>
            </w:r>
          </w:p>
          <w:p w14:paraId="0B96E6AC" w14:textId="77777777" w:rsidR="005B199A" w:rsidRPr="00022EFF" w:rsidRDefault="005B199A" w:rsidP="005B199A">
            <w:pPr>
              <w:pStyle w:val="iBAAGStandardText"/>
              <w:rPr>
                <w:rStyle w:val="MandateStandardTextChar"/>
                <w:color w:val="auto"/>
              </w:rPr>
            </w:pPr>
            <w:r w:rsidRPr="00022EFF">
              <w:rPr>
                <w:rStyle w:val="MandateStandardTextChar"/>
                <w:color w:val="auto"/>
              </w:rPr>
              <w:t>The authorization requirement is based on where the covered health service is provided.</w:t>
            </w:r>
          </w:p>
          <w:p w14:paraId="371C1094" w14:textId="77777777" w:rsidR="005B199A" w:rsidRPr="00022EFF" w:rsidRDefault="005B199A" w:rsidP="005B199A">
            <w:pPr>
              <w:pStyle w:val="iBAAGStandardText"/>
              <w:rPr>
                <w:rStyle w:val="MandateStandardTextChar"/>
                <w:color w:val="auto"/>
              </w:rPr>
            </w:pPr>
          </w:p>
          <w:p w14:paraId="4AB4CB2B" w14:textId="77777777" w:rsidR="005B199A" w:rsidRPr="00022EFF" w:rsidRDefault="005B199A" w:rsidP="005B199A">
            <w:pPr>
              <w:pStyle w:val="MandateTextBold"/>
              <w:rPr>
                <w:color w:val="auto"/>
              </w:rPr>
            </w:pPr>
            <w:r w:rsidRPr="00022EFF">
              <w:rPr>
                <w:color w:val="auto"/>
              </w:rPr>
              <w:t>Prior authorization is:</w:t>
            </w:r>
          </w:p>
          <w:p w14:paraId="14E2FC74" w14:textId="77777777" w:rsidR="005B199A" w:rsidRPr="00022EFF" w:rsidRDefault="005B199A" w:rsidP="005B199A">
            <w:pPr>
              <w:pStyle w:val="iBAAGStandardText"/>
              <w:rPr>
                <w:rStyle w:val="MandateStandardTextChar"/>
                <w:color w:val="auto"/>
              </w:rPr>
            </w:pPr>
            <w:r w:rsidRPr="00022EFF">
              <w:rPr>
                <w:rStyle w:val="MandateStandardTextChar"/>
                <w:color w:val="auto"/>
              </w:rPr>
              <w:t>Getting approval by calling the number listed on your health plan ID card before you can get medicine or services.</w:t>
            </w:r>
          </w:p>
          <w:p w14:paraId="58717D7F" w14:textId="77777777" w:rsidR="004C6D64" w:rsidRPr="00DE556B" w:rsidRDefault="004C6D64" w:rsidP="00134965"/>
        </w:tc>
        <w:tc>
          <w:tcPr>
            <w:tcW w:w="2252" w:type="dxa"/>
            <w:gridSpan w:val="2"/>
            <w:shd w:val="clear" w:color="auto" w:fill="FFFFFF" w:themeFill="background1"/>
          </w:tcPr>
          <w:p w14:paraId="58717D80" w14:textId="648E804A" w:rsidR="004C6D64" w:rsidRPr="00DE556B" w:rsidRDefault="00BC338B"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6CD94FB3" w14:textId="77777777" w:rsidR="009C0D00" w:rsidRPr="00DE556B" w:rsidRDefault="009C0D00" w:rsidP="009C0D00">
            <w:r>
              <w:t>All Charges</w:t>
            </w:r>
          </w:p>
          <w:p w14:paraId="3A0DCE2F" w14:textId="77777777" w:rsidR="005B199A" w:rsidRPr="00022EFF" w:rsidRDefault="005B199A" w:rsidP="006A6DDF">
            <w:pPr>
              <w:rPr>
                <w:rStyle w:val="iBAAGStandardTextChar"/>
                <w:color w:val="auto"/>
              </w:rPr>
            </w:pPr>
          </w:p>
          <w:p w14:paraId="42B8DF92" w14:textId="77777777" w:rsidR="005B199A" w:rsidRPr="00022EFF" w:rsidRDefault="005B199A" w:rsidP="005B199A">
            <w:pPr>
              <w:pStyle w:val="MandateTextBold"/>
              <w:rPr>
                <w:color w:val="auto"/>
              </w:rPr>
            </w:pPr>
            <w:r w:rsidRPr="00022EFF">
              <w:rPr>
                <w:color w:val="auto"/>
              </w:rPr>
              <w:t>Laryngectomy devices:</w:t>
            </w:r>
          </w:p>
          <w:p w14:paraId="4965CD63" w14:textId="77777777" w:rsidR="005B199A" w:rsidRPr="00022EFF" w:rsidRDefault="005B199A" w:rsidP="005B199A">
            <w:pPr>
              <w:pStyle w:val="MandateStandardText"/>
              <w:rPr>
                <w:color w:val="auto"/>
              </w:rPr>
            </w:pPr>
            <w:r w:rsidRPr="00022EFF">
              <w:rPr>
                <w:color w:val="auto"/>
              </w:rPr>
              <w:t>The amount you pay is based on where the covered health service is provided.</w:t>
            </w:r>
          </w:p>
          <w:p w14:paraId="618537A3" w14:textId="77777777" w:rsidR="005B199A" w:rsidRPr="00022EFF" w:rsidRDefault="005B199A" w:rsidP="005B199A">
            <w:pPr>
              <w:pStyle w:val="MandateStandardText"/>
              <w:rPr>
                <w:color w:val="auto"/>
              </w:rPr>
            </w:pPr>
          </w:p>
          <w:p w14:paraId="4EB45EE7" w14:textId="77777777" w:rsidR="005B199A" w:rsidRPr="00022EFF" w:rsidRDefault="005B199A" w:rsidP="005B199A">
            <w:pPr>
              <w:pStyle w:val="MandateTextBold"/>
              <w:rPr>
                <w:color w:val="auto"/>
              </w:rPr>
            </w:pPr>
            <w:r w:rsidRPr="00022EFF">
              <w:rPr>
                <w:color w:val="auto"/>
              </w:rPr>
              <w:t>Is prior authorization needed?</w:t>
            </w:r>
          </w:p>
          <w:p w14:paraId="78A992F7" w14:textId="77777777" w:rsidR="005B199A" w:rsidRPr="00022EFF" w:rsidRDefault="005B199A" w:rsidP="005B199A">
            <w:pPr>
              <w:pStyle w:val="iBAAGStandardText"/>
              <w:rPr>
                <w:rStyle w:val="MandateStandardTextChar"/>
                <w:color w:val="auto"/>
              </w:rPr>
            </w:pPr>
            <w:r w:rsidRPr="00022EFF">
              <w:rPr>
                <w:rStyle w:val="MandateStandardTextChar"/>
                <w:color w:val="auto"/>
              </w:rPr>
              <w:t>The authorization requirement is based on where the covered health service is provided.</w:t>
            </w:r>
          </w:p>
          <w:p w14:paraId="1C77FFC6" w14:textId="77777777" w:rsidR="005B199A" w:rsidRPr="00022EFF" w:rsidRDefault="005B199A" w:rsidP="005B199A">
            <w:pPr>
              <w:pStyle w:val="iBAAGStandardText"/>
              <w:rPr>
                <w:rStyle w:val="MandateStandardTextChar"/>
                <w:color w:val="auto"/>
              </w:rPr>
            </w:pPr>
          </w:p>
          <w:p w14:paraId="429C1417" w14:textId="77777777" w:rsidR="005B199A" w:rsidRPr="00022EFF" w:rsidRDefault="005B199A" w:rsidP="005B199A">
            <w:pPr>
              <w:pStyle w:val="MandateTextBold"/>
              <w:rPr>
                <w:color w:val="auto"/>
              </w:rPr>
            </w:pPr>
            <w:r w:rsidRPr="00022EFF">
              <w:rPr>
                <w:color w:val="auto"/>
              </w:rPr>
              <w:t>Prior authorization is:</w:t>
            </w:r>
          </w:p>
          <w:p w14:paraId="78BB82EE" w14:textId="77777777" w:rsidR="005B199A" w:rsidRPr="00022EFF" w:rsidRDefault="005B199A" w:rsidP="005B199A">
            <w:pPr>
              <w:pStyle w:val="iBAAGStandardText"/>
              <w:rPr>
                <w:rStyle w:val="MandateStandardTextChar"/>
                <w:color w:val="auto"/>
              </w:rPr>
            </w:pPr>
            <w:r w:rsidRPr="00022EFF">
              <w:rPr>
                <w:rStyle w:val="MandateStandardTextChar"/>
                <w:color w:val="auto"/>
              </w:rPr>
              <w:t>Getting approval by calling the number listed on your health plan ID card before you can get medicine or services.</w:t>
            </w:r>
          </w:p>
          <w:p w14:paraId="0AB451F5" w14:textId="77777777" w:rsidR="005B199A" w:rsidRPr="00DE556B" w:rsidRDefault="005B199A" w:rsidP="006A6DDF"/>
          <w:p w14:paraId="58717D8D" w14:textId="77777777" w:rsidR="004C6D64" w:rsidRPr="00DE556B" w:rsidRDefault="004C6D64" w:rsidP="006A6DDF"/>
        </w:tc>
        <w:tc>
          <w:tcPr>
            <w:tcW w:w="3293"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50CAA719" w:rsidR="004C6D64" w:rsidRDefault="004C6D64" w:rsidP="006A6DDF">
            <w:pPr>
              <w:pStyle w:val="iBAAGLevel1Bullets"/>
            </w:pPr>
            <w:r w:rsidRPr="00DE556B">
              <w:t>Replacement of prosthetic devices due to misuse or to replace lost or stolen items.</w:t>
            </w:r>
          </w:p>
          <w:p w14:paraId="0979390F" w14:textId="0A8EB929" w:rsidR="005B199A" w:rsidRPr="00DE556B" w:rsidRDefault="005B199A" w:rsidP="006A6DDF">
            <w:pPr>
              <w:pStyle w:val="iBAAGLevel1Bullets"/>
            </w:pPr>
            <w:r>
              <w:t>Electronic voice producing machines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694A58">
        <w:trPr>
          <w:gridAfter w:val="1"/>
          <w:wAfter w:w="13" w:type="dxa"/>
        </w:trPr>
        <w:tc>
          <w:tcPr>
            <w:tcW w:w="3445" w:type="dxa"/>
            <w:shd w:val="clear" w:color="auto" w:fill="FFFFFF" w:themeFill="background1"/>
          </w:tcPr>
          <w:p w14:paraId="58717D9D" w14:textId="77777777" w:rsidR="004C6D64" w:rsidRPr="00DE556B" w:rsidRDefault="004C6D64" w:rsidP="001967A9">
            <w:pPr>
              <w:pStyle w:val="iBAAGSituationBoxName"/>
            </w:pPr>
            <w:bookmarkStart w:id="124" w:name="Reconstructive_Procedures"/>
            <w:r w:rsidRPr="00DE556B">
              <w:t>Reconstructive Procedures</w:t>
            </w:r>
            <w:bookmarkEnd w:id="124"/>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4" w14:textId="5C6A8B53" w:rsidR="004C6D64" w:rsidRPr="00022EFF" w:rsidRDefault="004C6D64" w:rsidP="0084211F">
            <w:pPr>
              <w:pStyle w:val="iBAAGStandardText"/>
              <w:rPr>
                <w:color w:val="auto"/>
              </w:rPr>
            </w:pPr>
            <w:r w:rsidRPr="00DE556B">
              <w:t>Benefits include</w:t>
            </w:r>
            <w:r w:rsidR="0084211F">
              <w:t>:</w:t>
            </w:r>
            <w:r w:rsidRPr="00DE556B">
              <w:t xml:space="preserve"> </w:t>
            </w:r>
          </w:p>
          <w:p w14:paraId="7DB2BD5F" w14:textId="77777777" w:rsidR="0084211F" w:rsidRPr="00022EFF" w:rsidRDefault="0084211F" w:rsidP="0084211F">
            <w:pPr>
              <w:pStyle w:val="MandateLevel1Bullets"/>
              <w:rPr>
                <w:color w:val="auto"/>
              </w:rPr>
            </w:pPr>
            <w:r w:rsidRPr="00022EFF">
              <w:rPr>
                <w:color w:val="auto"/>
              </w:rPr>
              <w:t>Breast reconstruction following a mastectomy and reconstruction of the non-affected breast to achieve symmetry</w:t>
            </w:r>
          </w:p>
          <w:p w14:paraId="4D17E51D" w14:textId="77777777" w:rsidR="0084211F" w:rsidRPr="00022EFF" w:rsidRDefault="0084211F" w:rsidP="0084211F">
            <w:pPr>
              <w:pStyle w:val="MandateLevel1Bullets"/>
              <w:rPr>
                <w:color w:val="auto"/>
              </w:rPr>
            </w:pPr>
            <w:r w:rsidRPr="00022EFF">
              <w:rPr>
                <w:color w:val="auto"/>
              </w:rPr>
              <w:t>Dental or orthodontic services for cleft palate</w:t>
            </w:r>
          </w:p>
          <w:p w14:paraId="64251565" w14:textId="77777777" w:rsidR="0084211F" w:rsidRPr="00DE556B" w:rsidRDefault="0084211F" w:rsidP="00022EF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65C3FD28"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694A58">
        <w:trPr>
          <w:gridAfter w:val="1"/>
          <w:wAfter w:w="13" w:type="dxa"/>
        </w:trPr>
        <w:tc>
          <w:tcPr>
            <w:tcW w:w="3445" w:type="dxa"/>
            <w:shd w:val="clear" w:color="auto" w:fill="FFFFFF" w:themeFill="background1"/>
          </w:tcPr>
          <w:p w14:paraId="58717DC6" w14:textId="0298B1A7" w:rsidR="004C6D64" w:rsidRPr="00DE556B" w:rsidRDefault="001C1512" w:rsidP="001967A9">
            <w:pPr>
              <w:pStyle w:val="iBAAGSituationBoxName"/>
            </w:pPr>
            <w:bookmarkStart w:id="125" w:name="Rehabilitation_Services"/>
            <w:bookmarkStart w:id="126" w:name="Rehabilitation_and_Habilitative_Services"/>
            <w:r>
              <w:t>Rehabilitation</w:t>
            </w:r>
            <w:bookmarkEnd w:id="125"/>
            <w:r>
              <w:t xml:space="preserve"> and Chiropractic Services - Outpatient Therapy</w:t>
            </w:r>
            <w:bookmarkEnd w:id="126"/>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 xml:space="preserve">What </w:t>
            </w:r>
            <w:proofErr w:type="gramStart"/>
            <w:r>
              <w:rPr>
                <w:rStyle w:val="iBAAGStandardTextBoldChar"/>
              </w:rPr>
              <w:t>are</w:t>
            </w:r>
            <w:proofErr w:type="gramEnd"/>
            <w:r>
              <w:rPr>
                <w:rStyle w:val="iBAAGStandardTextBoldChar"/>
              </w:rPr>
              <w:t xml:space="preserv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3E5DE369"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2EA15D4" w14:textId="77777777" w:rsidR="00FF3B7F" w:rsidRPr="00DE556B" w:rsidRDefault="00FF3B7F" w:rsidP="00FF3B7F">
            <w:r w:rsidRPr="00DE556B">
              <w:rPr>
                <w:rFonts w:eastAsia="Times New Roman" w:cs="Arial"/>
                <w:szCs w:val="24"/>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58717DE0" w14:textId="47188221" w:rsidR="004C6D64" w:rsidRPr="00DE556B" w:rsidRDefault="004C6D64" w:rsidP="006A6DDF">
            <w:pPr>
              <w:pStyle w:val="iBAAGStandardText"/>
            </w:pPr>
            <w:r w:rsidRPr="00DE556B">
              <w:rPr>
                <w:rStyle w:val="iBAAGStandardTextBoldChar"/>
              </w:rPr>
              <w:t>$</w:t>
            </w:r>
            <w:r w:rsidR="00FF3B7F">
              <w:rPr>
                <w:rStyle w:val="iBAAGStandardTextBoldChar"/>
              </w:rPr>
              <w:t>2</w:t>
            </w:r>
            <w:r w:rsidRPr="00DE556B">
              <w:rPr>
                <w:rStyle w:val="iBAAGStandardTextBoldChar"/>
              </w:rPr>
              <w:t>0</w:t>
            </w:r>
            <w:r w:rsidRPr="00DE556B">
              <w:t xml:space="preserve"> co-pay per visit.</w:t>
            </w:r>
          </w:p>
          <w:p w14:paraId="58717DE1" w14:textId="04C7257A"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66F55950" w:rsidR="004C6D64" w:rsidRPr="00DE556B" w:rsidRDefault="00BC338B"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69096340" w14:textId="77777777" w:rsidR="00FF3B7F" w:rsidRPr="00A04653" w:rsidRDefault="00FF3B7F" w:rsidP="00FF3B7F">
            <w:pPr>
              <w:pStyle w:val="iBAAGLevel1Bullets"/>
            </w:pPr>
            <w:r w:rsidRPr="00C16204">
              <w:rPr>
                <w:rStyle w:val="iBAAGStandardTextBoldChar"/>
              </w:rPr>
              <w:t>20</w:t>
            </w:r>
            <w:r w:rsidRPr="00C16204">
              <w:t xml:space="preserve"> </w:t>
            </w:r>
            <w:r w:rsidRPr="00C16204">
              <w:rPr>
                <w:rStyle w:val="iBAAGStandardTextChar"/>
              </w:rPr>
              <w:t>visits</w:t>
            </w:r>
            <w:r w:rsidRPr="00A04653">
              <w:rPr>
                <w:rStyle w:val="iBAAGStandardTextChar"/>
              </w:rPr>
              <w:t xml:space="preserve"> of chiropractic (manipulative) treatment.</w:t>
            </w:r>
          </w:p>
          <w:p w14:paraId="423628B2" w14:textId="3A659036" w:rsidR="004C6D64" w:rsidRPr="00022EFF" w:rsidRDefault="00FF3B7F" w:rsidP="006A6DDF">
            <w:pPr>
              <w:pStyle w:val="iBAAGStandardText"/>
              <w:rPr>
                <w:color w:val="auto"/>
              </w:rPr>
            </w:pPr>
            <w:r w:rsidDel="00FF3B7F">
              <w:rPr>
                <w:rStyle w:val="InstructionalTextChar"/>
              </w:rPr>
              <w:t xml:space="preserve"> </w:t>
            </w:r>
          </w:p>
          <w:p w14:paraId="21AC230F" w14:textId="77777777" w:rsidR="0084211F" w:rsidRPr="00022EFF" w:rsidRDefault="0084211F" w:rsidP="0084211F">
            <w:pPr>
              <w:pStyle w:val="MandateStandardText"/>
              <w:rPr>
                <w:color w:val="auto"/>
              </w:rPr>
            </w:pPr>
            <w:r w:rsidRPr="00022EFF">
              <w:rPr>
                <w:color w:val="auto"/>
              </w:rPr>
              <w:t xml:space="preserve">There are no visit limits for </w:t>
            </w:r>
            <w:r w:rsidRPr="00022EFF">
              <w:rPr>
                <w:rStyle w:val="MandateTextItalicsChar"/>
                <w:color w:val="auto"/>
              </w:rPr>
              <w:t>Autism Spectrum Disorder Services</w:t>
            </w:r>
            <w:r w:rsidRPr="00022EFF">
              <w:rPr>
                <w:color w:val="auto"/>
              </w:rPr>
              <w:t>.</w:t>
            </w:r>
          </w:p>
          <w:p w14:paraId="58A1F2CB" w14:textId="77777777" w:rsidR="0084211F" w:rsidRPr="00022EFF" w:rsidRDefault="0084211F" w:rsidP="001B183E">
            <w:pPr>
              <w:pStyle w:val="iBAAGStandardText"/>
              <w:rPr>
                <w:color w:val="auto"/>
              </w:rPr>
            </w:pPr>
          </w:p>
          <w:p w14:paraId="32C3FC39" w14:textId="4F24FA44"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694A58">
        <w:trPr>
          <w:gridAfter w:val="1"/>
          <w:wAfter w:w="13" w:type="dxa"/>
        </w:trPr>
        <w:tc>
          <w:tcPr>
            <w:tcW w:w="3445" w:type="dxa"/>
            <w:shd w:val="clear" w:color="auto" w:fill="FFFFFF" w:themeFill="background1"/>
          </w:tcPr>
          <w:p w14:paraId="58717E0D" w14:textId="77777777" w:rsidR="004C6D64" w:rsidRPr="00DE556B" w:rsidRDefault="004C6D64" w:rsidP="001967A9">
            <w:pPr>
              <w:pStyle w:val="iBAAGSituationBoxName"/>
            </w:pPr>
            <w:bookmarkStart w:id="127" w:name="Smoking_Cessation"/>
            <w:r w:rsidRPr="00DE556B">
              <w:t>Smoking Cessation</w:t>
            </w:r>
            <w:bookmarkEnd w:id="127"/>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694A58">
        <w:trPr>
          <w:gridAfter w:val="1"/>
          <w:wAfter w:w="13" w:type="dxa"/>
        </w:trPr>
        <w:tc>
          <w:tcPr>
            <w:tcW w:w="3445" w:type="dxa"/>
            <w:shd w:val="clear" w:color="auto" w:fill="FFFFFF" w:themeFill="background1"/>
          </w:tcPr>
          <w:p w14:paraId="58717E20" w14:textId="77777777" w:rsidR="004C6D64" w:rsidRPr="00DE556B" w:rsidRDefault="004C6D64" w:rsidP="001967A9">
            <w:pPr>
              <w:pStyle w:val="iBAAGSituationBoxName"/>
            </w:pPr>
            <w:bookmarkStart w:id="128" w:name="Temporomandibular_Joint_Services"/>
            <w:r w:rsidRPr="00DE556B">
              <w:t>Temporomandibular Joint (TMJ) Services</w:t>
            </w:r>
            <w:bookmarkEnd w:id="128"/>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5034DB9F"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16DA4DD6"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0106B6D0"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79A00859"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0F480AC6"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694A58">
        <w:trPr>
          <w:gridAfter w:val="1"/>
          <w:wAfter w:w="13" w:type="dxa"/>
        </w:trPr>
        <w:tc>
          <w:tcPr>
            <w:tcW w:w="3445" w:type="dxa"/>
            <w:shd w:val="clear" w:color="auto" w:fill="FFFFFF" w:themeFill="background1"/>
          </w:tcPr>
          <w:p w14:paraId="58717E39" w14:textId="77777777" w:rsidR="004C6D64" w:rsidRPr="00DE556B" w:rsidRDefault="004C6D64" w:rsidP="001967A9">
            <w:pPr>
              <w:pStyle w:val="iBAAGSituationBoxName"/>
            </w:pPr>
            <w:bookmarkStart w:id="129" w:name="Transplantation_Services"/>
            <w:r w:rsidRPr="00DE556B">
              <w:t>Transplantation Services</w:t>
            </w:r>
            <w:bookmarkEnd w:id="129"/>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5704CD05"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629135AC"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58970FEB" w14:textId="77777777" w:rsidR="00694A58" w:rsidRPr="00DE556B" w:rsidRDefault="00694A58" w:rsidP="00694A58">
            <w:r>
              <w:t>All Charges</w:t>
            </w:r>
          </w:p>
          <w:p w14:paraId="58717E5E" w14:textId="1194A1D5" w:rsidR="004C6D64" w:rsidRPr="00DE556B" w:rsidRDefault="007A4F57" w:rsidP="006A6DDF">
            <w:pPr>
              <w:pStyle w:val="iBAAGStandardText"/>
            </w:pPr>
            <w:bookmarkStart w:id="130" w:name="_GoBack"/>
            <w:bookmarkEnd w:id="130"/>
            <w:r w:rsidDel="00FF3B7F">
              <w:rPr>
                <w:rStyle w:val="InstructionalTextChar"/>
              </w:rPr>
              <w:t xml:space="preserve"> </w:t>
            </w:r>
          </w:p>
          <w:p w14:paraId="58717E5F" w14:textId="77777777" w:rsidR="004C6D64" w:rsidRPr="00DE556B" w:rsidRDefault="004C6D64" w:rsidP="006A6DDF"/>
        </w:tc>
        <w:tc>
          <w:tcPr>
            <w:tcW w:w="2252" w:type="dxa"/>
            <w:gridSpan w:val="2"/>
            <w:shd w:val="clear" w:color="auto" w:fill="FFFFFF" w:themeFill="background1"/>
          </w:tcPr>
          <w:p w14:paraId="58717E60" w14:textId="43ED3522" w:rsidR="004C6D64" w:rsidRPr="00DE556B" w:rsidRDefault="004C6D64" w:rsidP="006A6DDF">
            <w:pPr>
              <w:pStyle w:val="iBAAGStandardText"/>
            </w:pPr>
            <w:r w:rsidRPr="00DE556B">
              <w:t>U.S.</w:t>
            </w:r>
            <w:r w:rsidRPr="00DE556B">
              <w:rPr>
                <w:rStyle w:val="InstructionalTextChar"/>
              </w:rPr>
              <w:t xml:space="preserve"> </w:t>
            </w:r>
            <w:r w:rsidRPr="00DE556B">
              <w:t>Out-of-network benefits are not covered.</w:t>
            </w:r>
          </w:p>
          <w:p w14:paraId="58717E73" w14:textId="77777777" w:rsidR="004C6D64" w:rsidRPr="00DE556B" w:rsidRDefault="004C6D64" w:rsidP="00022EFF">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694A58">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694A58">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31" w:name="Unirary_Catheters"/>
            <w:r w:rsidRPr="002D33B2">
              <w:t>Urinary Catheters</w:t>
            </w:r>
          </w:p>
          <w:bookmarkEnd w:id="131"/>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5"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4494CE88"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rsidP="00022EFF">
            <w:pPr>
              <w:pStyle w:val="iBAAGStandardText"/>
              <w:rPr>
                <w:rStyle w:val="iBAAGStandardTextBoldChar"/>
              </w:rPr>
            </w:pPr>
          </w:p>
        </w:tc>
        <w:tc>
          <w:tcPr>
            <w:tcW w:w="2257" w:type="dxa"/>
            <w:gridSpan w:val="2"/>
            <w:shd w:val="clear" w:color="auto" w:fill="FFFFFF" w:themeFill="background1"/>
          </w:tcPr>
          <w:p w14:paraId="4F7B0DF9" w14:textId="1929F9AB" w:rsidR="00497192" w:rsidRPr="002D33B2" w:rsidRDefault="00497192" w:rsidP="00BE0F1F">
            <w:pPr>
              <w:pStyle w:val="iBAAGStandardText"/>
            </w:pPr>
            <w:r w:rsidRPr="002D33B2">
              <w:t>Network benefits are not covered.</w:t>
            </w:r>
          </w:p>
          <w:p w14:paraId="1E817B72" w14:textId="77777777" w:rsidR="00497192" w:rsidRPr="00DE556B" w:rsidRDefault="00497192" w:rsidP="00022EFF">
            <w:pPr>
              <w:pStyle w:val="iBAAGStandardText"/>
            </w:pPr>
          </w:p>
        </w:tc>
        <w:tc>
          <w:tcPr>
            <w:tcW w:w="2266" w:type="dxa"/>
            <w:gridSpan w:val="2"/>
            <w:shd w:val="clear" w:color="auto" w:fill="FFFFFF" w:themeFill="background1"/>
          </w:tcPr>
          <w:p w14:paraId="68697856" w14:textId="15F87806" w:rsidR="00497192" w:rsidRPr="002D33B2" w:rsidRDefault="00497192" w:rsidP="00BE0F1F">
            <w:pPr>
              <w:pStyle w:val="iBAAGStandardText"/>
            </w:pPr>
            <w:r w:rsidRPr="002D33B2">
              <w:t>Out-of-network benefits are not covered.</w:t>
            </w:r>
          </w:p>
          <w:p w14:paraId="34DA3B49" w14:textId="77777777" w:rsidR="00497192" w:rsidRPr="00DE556B" w:rsidRDefault="00497192" w:rsidP="00022EFF">
            <w:pPr>
              <w:pStyle w:val="iBAAGStandardText"/>
            </w:pPr>
          </w:p>
        </w:tc>
        <w:tc>
          <w:tcPr>
            <w:tcW w:w="3276" w:type="dxa"/>
            <w:gridSpan w:val="2"/>
            <w:shd w:val="clear" w:color="auto" w:fill="FFFFFF" w:themeFill="background1"/>
          </w:tcPr>
          <w:p w14:paraId="5961DD0E" w14:textId="3D8A0847" w:rsidR="00497192" w:rsidRPr="00DE556B" w:rsidRDefault="00497192" w:rsidP="00022EFF">
            <w:pPr>
              <w:pStyle w:val="iBAAGStandardText"/>
            </w:pPr>
            <w:r w:rsidRPr="002D33B2">
              <w:t xml:space="preserve">No coverage for urinary </w:t>
            </w:r>
            <w:r>
              <w:t>c</w:t>
            </w:r>
            <w:r w:rsidRPr="002D33B2">
              <w:t>atheters.</w:t>
            </w:r>
          </w:p>
        </w:tc>
      </w:tr>
      <w:tr w:rsidR="004C6D64" w:rsidRPr="00DE556B" w14:paraId="58717E85" w14:textId="77777777" w:rsidTr="00694A58">
        <w:trPr>
          <w:gridAfter w:val="1"/>
          <w:wAfter w:w="13" w:type="dxa"/>
        </w:trPr>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694A58">
        <w:trPr>
          <w:gridAfter w:val="1"/>
          <w:wAfter w:w="13" w:type="dxa"/>
        </w:trPr>
        <w:tc>
          <w:tcPr>
            <w:tcW w:w="3445" w:type="dxa"/>
            <w:shd w:val="clear" w:color="auto" w:fill="FFFFFF" w:themeFill="background1"/>
          </w:tcPr>
          <w:p w14:paraId="58717E86" w14:textId="77777777" w:rsidR="004C6D64" w:rsidRPr="00DE556B" w:rsidRDefault="004C6D64" w:rsidP="001967A9">
            <w:pPr>
              <w:pStyle w:val="iBAAGSituationBoxName"/>
            </w:pPr>
            <w:bookmarkStart w:id="132" w:name="Wigs"/>
            <w:r w:rsidRPr="00DE556B">
              <w:t>Wigs</w:t>
            </w:r>
            <w:bookmarkEnd w:id="132"/>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60BDEBCD"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710BFE92" w14:textId="77777777" w:rsidR="00FF3B7F" w:rsidRPr="00DE556B" w:rsidRDefault="00FF3B7F" w:rsidP="00FF3B7F">
            <w:r w:rsidRPr="00DE556B">
              <w:rPr>
                <w:rFonts w:eastAsia="Times New Roman" w:cs="Arial"/>
                <w:szCs w:val="24"/>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1F48189A"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2BE49BF8" w14:textId="77777777" w:rsidR="00FF3B7F" w:rsidRPr="00DE556B" w:rsidRDefault="00FF3B7F" w:rsidP="00FF3B7F">
            <w:r w:rsidRPr="00DE556B">
              <w:rPr>
                <w:rFonts w:eastAsia="Times New Roman" w:cs="Arial"/>
                <w:szCs w:val="24"/>
              </w:rPr>
              <w:t>The annual deductible does not apply.</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4C9CA14A" w:rsidR="004C6D64" w:rsidRPr="00DE556B" w:rsidRDefault="00BC338B"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65B758C8" w14:textId="76391F2B" w:rsidR="004C6D64" w:rsidRPr="00DE556B" w:rsidRDefault="004C6D64" w:rsidP="00476FF4">
            <w:pPr>
              <w:rPr>
                <w:rFonts w:cs="Arial"/>
              </w:rPr>
            </w:pPr>
            <w:r w:rsidRPr="00DE556B">
              <w:rPr>
                <w:rFonts w:cs="Arial"/>
              </w:rPr>
              <w:t xml:space="preserve">Limited to </w:t>
            </w:r>
            <w:r w:rsidRPr="00DE556B">
              <w:rPr>
                <w:rFonts w:cs="Arial"/>
                <w:b/>
              </w:rPr>
              <w:t>$</w:t>
            </w:r>
            <w:r w:rsidR="002B7568">
              <w:rPr>
                <w:rFonts w:cs="Arial"/>
                <w:b/>
              </w:rPr>
              <w:t>6</w:t>
            </w:r>
            <w:r w:rsidRPr="00DE556B">
              <w:rPr>
                <w:rFonts w:cs="Arial"/>
                <w:b/>
              </w:rPr>
              <w:t>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4C6D64" w:rsidRPr="00DE556B" w:rsidRDefault="004C6D64" w:rsidP="008B3F01">
            <w:pPr>
              <w:pStyle w:val="MemberViewStandard"/>
            </w:pPr>
          </w:p>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33" w:name="Diabetes_Services_Quick_Tip"/>
            <w:r w:rsidRPr="00DE556B">
              <w:t>Diabetes Services Quick Tip</w:t>
            </w:r>
            <w:bookmarkEnd w:id="133"/>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34" w:name="Mechanical_Circulatory_Support_Devices"/>
            <w:r w:rsidRPr="00565364">
              <w:t>Mechanical Circulatory Support Devices (MCSD) / Ventricular Assist Devices (VAD)</w:t>
            </w:r>
            <w:bookmarkEnd w:id="134"/>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35" w:name="Pharmaceutical_Products_Quick_Tip"/>
            <w:r w:rsidRPr="00DE556B">
              <w:t>Pharmaceutical Products – Outpatient Quick Tip</w:t>
            </w:r>
            <w:bookmarkEnd w:id="135"/>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FF3B7F">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36" w:name="Prescription_Drugs_section"/>
            <w:r w:rsidRPr="00DE556B">
              <w:rPr>
                <w:rFonts w:cs="Arial"/>
                <w:color w:val="0000FF"/>
              </w:rPr>
              <w:t>Prescription Drugs</w:t>
            </w:r>
            <w:bookmarkEnd w:id="136"/>
          </w:p>
        </w:tc>
      </w:tr>
      <w:tr w:rsidR="00692162" w:rsidRPr="00DE556B" w14:paraId="58717EAF" w14:textId="77777777" w:rsidTr="00FF3B7F">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FF3B7F">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37" w:name="Pharmacy_Benefit_Manager_PBM"/>
            <w:r w:rsidRPr="00DE556B">
              <w:t>Pharmacy Benefit Manager (PBM)</w:t>
            </w:r>
            <w:bookmarkEnd w:id="137"/>
          </w:p>
          <w:p w14:paraId="58717EB1" w14:textId="77777777" w:rsidR="00692162" w:rsidRPr="00DE556B" w:rsidRDefault="00692162" w:rsidP="00EE4EC4">
            <w:pPr>
              <w:pStyle w:val="iBAAGSituationBoxName"/>
            </w:pPr>
          </w:p>
          <w:p w14:paraId="58717EB2" w14:textId="691E6634"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rsidP="00022EFF">
            <w:pPr>
              <w:pStyle w:val="iBAAGStandardText"/>
            </w:pPr>
          </w:p>
        </w:tc>
      </w:tr>
      <w:tr w:rsidR="00AD54E4" w:rsidRPr="00DE556B" w14:paraId="29C3697E" w14:textId="77777777" w:rsidTr="00FF3B7F">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FF3B7F">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38" w:name="Outpatient_Prescription_Drugs"/>
            <w:r w:rsidRPr="00DE556B">
              <w:t>Outpatient Prescription Drugs</w:t>
            </w:r>
            <w:bookmarkEnd w:id="138"/>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2C7916F2" w14:textId="77777777" w:rsidR="00FF3B7F" w:rsidRPr="00DE556B" w:rsidRDefault="00FF3B7F" w:rsidP="00FF3B7F">
            <w:pPr>
              <w:rPr>
                <w:rFonts w:eastAsia="Times New Roman" w:cs="Times New Roman"/>
                <w:szCs w:val="24"/>
              </w:rPr>
            </w:pPr>
            <w:r w:rsidRPr="00DE556B">
              <w:rPr>
                <w:rFonts w:eastAsia="Times New Roman" w:cs="Arial"/>
                <w:b/>
                <w:szCs w:val="24"/>
              </w:rPr>
              <w:t>No Charge</w:t>
            </w:r>
          </w:p>
          <w:p w14:paraId="3C72195B" w14:textId="77777777" w:rsidR="00FF3B7F" w:rsidRPr="00DE556B" w:rsidRDefault="00FF3B7F" w:rsidP="00FF3B7F">
            <w:r w:rsidRPr="00DE556B">
              <w:rPr>
                <w:rFonts w:eastAsia="Times New Roman" w:cs="Arial"/>
                <w:szCs w:val="24"/>
              </w:rPr>
              <w:t>The annual deductible does not apply.</w:t>
            </w:r>
          </w:p>
          <w:p w14:paraId="0B423D17" w14:textId="31E5674C" w:rsidR="00AD54E4" w:rsidRDefault="00FF3B7F" w:rsidP="00896FD5">
            <w:r w:rsidRPr="00DE556B" w:rsidDel="00FF3B7F">
              <w:rPr>
                <w:rFonts w:eastAsia="Times New Roman" w:cs="Arial"/>
                <w:b/>
                <w:color w:val="FF00FF"/>
                <w:szCs w:val="24"/>
              </w:rPr>
              <w:t xml:space="preserve"> </w:t>
            </w:r>
          </w:p>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39" w:name="Specialty_Pharmacy_Program_Quick_Tip"/>
            <w:r w:rsidRPr="00DE556B">
              <w:rPr>
                <w:b/>
                <w:sz w:val="28"/>
                <w:szCs w:val="28"/>
              </w:rPr>
              <w:t>Specialty Pharmacy Quick Tip</w:t>
            </w:r>
            <w:bookmarkEnd w:id="139"/>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proofErr w:type="gramStart"/>
      <w:r w:rsidRPr="00DE556B">
        <w:rPr>
          <w:rStyle w:val="iBAAGTags"/>
        </w:rPr>
        <w:t>&lt;!--</w:t>
      </w:r>
      <w:proofErr w:type="gramEnd"/>
      <w:r w:rsidRPr="00DE556B">
        <w:rPr>
          <w:rStyle w:val="iBAAGTags"/>
        </w:rPr>
        <w: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40" w:name="Other_Benefits_Section"/>
            <w:r w:rsidRPr="00DE556B">
              <w:rPr>
                <w:rFonts w:cs="Arial"/>
                <w:color w:val="0000FF"/>
              </w:rPr>
              <w:t>Other Benefits</w:t>
            </w:r>
            <w:bookmarkEnd w:id="140"/>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678BE">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678BE">
        <w:tc>
          <w:tcPr>
            <w:tcW w:w="3517" w:type="dxa"/>
            <w:shd w:val="clear" w:color="auto" w:fill="FFFFFF" w:themeFill="background1"/>
          </w:tcPr>
          <w:p w14:paraId="58717FD7" w14:textId="6B11D369" w:rsidR="00BB75DA" w:rsidRPr="00DE556B" w:rsidRDefault="00BB75DA" w:rsidP="001967A9">
            <w:pPr>
              <w:pStyle w:val="iBAAGSituationBoxName"/>
            </w:pPr>
            <w:bookmarkStart w:id="141" w:name="Dental_Vendor"/>
            <w:r w:rsidRPr="00DE556B">
              <w:t>Dental Vendor</w:t>
            </w:r>
            <w:bookmarkEnd w:id="141"/>
          </w:p>
        </w:tc>
        <w:tc>
          <w:tcPr>
            <w:tcW w:w="9990" w:type="dxa"/>
            <w:shd w:val="clear" w:color="auto" w:fill="FFFFFF" w:themeFill="background1"/>
          </w:tcPr>
          <w:p w14:paraId="52B77F82" w14:textId="6D719F08" w:rsidR="00BB75DA" w:rsidRDefault="00BB75DA" w:rsidP="00891877">
            <w:pPr>
              <w:pStyle w:val="iBAAGStandardText"/>
            </w:pPr>
            <w:r w:rsidRPr="00DE556B">
              <w:t>No coverage is available with UnitedHealthcare.</w:t>
            </w:r>
          </w:p>
          <w:p w14:paraId="3AEEF3A3" w14:textId="77777777" w:rsidR="00FF3B7F" w:rsidRPr="00DE556B" w:rsidRDefault="00FF3B7F" w:rsidP="00891877">
            <w:pPr>
              <w:pStyle w:val="iBAAGStandardText"/>
            </w:pPr>
          </w:p>
          <w:p w14:paraId="58717FE1" w14:textId="3772E94D" w:rsidR="00BB75DA" w:rsidRPr="00DE556B" w:rsidRDefault="00BB75DA" w:rsidP="006A6DDF">
            <w:pPr>
              <w:pStyle w:val="iBAAGStandardText"/>
            </w:pPr>
          </w:p>
        </w:tc>
      </w:tr>
      <w:tr w:rsidR="00692162" w:rsidRPr="00DE556B" w14:paraId="58717FE4" w14:textId="77777777" w:rsidTr="006678BE">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6678BE">
        <w:tc>
          <w:tcPr>
            <w:tcW w:w="3517" w:type="dxa"/>
            <w:shd w:val="clear" w:color="auto" w:fill="FFFFFF" w:themeFill="background1"/>
          </w:tcPr>
          <w:p w14:paraId="58717FE5" w14:textId="77777777" w:rsidR="00692162" w:rsidRPr="00DE556B" w:rsidRDefault="00692162" w:rsidP="001967A9">
            <w:pPr>
              <w:pStyle w:val="iBAAGSituationBoxName"/>
            </w:pPr>
            <w:bookmarkStart w:id="142" w:name="Dependent_Coverage"/>
            <w:r w:rsidRPr="00DE556B">
              <w:t>Dependent Coverage</w:t>
            </w:r>
            <w:bookmarkEnd w:id="142"/>
          </w:p>
          <w:p w14:paraId="58717FE6" w14:textId="77777777" w:rsidR="00692162" w:rsidRPr="00DE556B" w:rsidRDefault="00692162" w:rsidP="006A6DDF">
            <w:pPr>
              <w:pStyle w:val="iBAAGStandard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6EFB70D5"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6E9DAEB4"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678BE">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678BE">
        <w:tc>
          <w:tcPr>
            <w:tcW w:w="3517" w:type="dxa"/>
            <w:shd w:val="clear" w:color="auto" w:fill="FFFFFF" w:themeFill="background1"/>
          </w:tcPr>
          <w:p w14:paraId="58717FF6" w14:textId="77777777" w:rsidR="00692162" w:rsidRPr="00DE556B" w:rsidRDefault="00692162" w:rsidP="001967A9">
            <w:pPr>
              <w:pStyle w:val="iBAAGSituationBoxName"/>
            </w:pPr>
            <w:bookmarkStart w:id="143" w:name="Exclusions"/>
            <w:r w:rsidRPr="00DE47EC">
              <w:t>Exclusions</w:t>
            </w:r>
            <w:bookmarkEnd w:id="143"/>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3A6367DC"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proofErr w:type="gramStart"/>
            <w:r w:rsidRPr="000C4D86">
              <w:rPr>
                <w:rStyle w:val="iBAAGStandardTextItalicsChar"/>
              </w:rPr>
              <w:t>Culturally-Based</w:t>
            </w:r>
            <w:proofErr w:type="gramEnd"/>
            <w:r w:rsidRPr="000C4D86">
              <w:rPr>
                <w:rStyle w:val="iBAAGStandardTextItalicsChar"/>
              </w:rPr>
              <w:t xml:space="preserve">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1E0746EA" w14:textId="77777777" w:rsidR="00D06E7C" w:rsidRPr="00022EFF" w:rsidRDefault="00D06E7C" w:rsidP="00D06E7C">
            <w:pPr>
              <w:pStyle w:val="iBAAGLevel1Bullets"/>
            </w:pPr>
            <w:r w:rsidRPr="00022EFF">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 xml:space="preserve">Durable Medical </w:t>
            </w:r>
            <w:proofErr w:type="gramStart"/>
            <w:r>
              <w:rPr>
                <w:rStyle w:val="iBAAGStandardTextItalicsChar"/>
              </w:rPr>
              <w:t>Equipment</w:t>
            </w:r>
            <w:r>
              <w:rPr>
                <w:i/>
              </w:rPr>
              <w:t>(</w:t>
            </w:r>
            <w:proofErr w:type="gramEnd"/>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43ADF7F8" w:rsidR="00692162" w:rsidRDefault="00692162" w:rsidP="006A6DDF">
            <w:pPr>
              <w:pStyle w:val="iBAAGLevel1Bullets"/>
            </w:pPr>
            <w:r w:rsidRPr="00DE556B">
              <w:t xml:space="preserve">Over-the-counter supplies </w:t>
            </w:r>
          </w:p>
          <w:p w14:paraId="040EBA24" w14:textId="4407B0C6" w:rsidR="006678BE" w:rsidRDefault="006678BE" w:rsidP="006A6DDF">
            <w:pPr>
              <w:pStyle w:val="iBAAGLevel1Bullets"/>
            </w:pPr>
            <w:r>
              <w:t>Prosthetic devices for laryngectomy</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77D370CE" w:rsidR="00C16204" w:rsidRPr="00C16204" w:rsidRDefault="00C16204" w:rsidP="00A07E12">
            <w:pPr>
              <w:pStyle w:val="iBAAGLevel1Bullets"/>
            </w:pPr>
            <w:r w:rsidRPr="00C16204">
              <w:t>Food of any kind, enteral formula, infant formula and donor breast milk</w:t>
            </w:r>
            <w:r w:rsidR="006678BE" w:rsidRPr="00022EFF">
              <w:rPr>
                <w:rStyle w:val="MandateStandardTextChar"/>
                <w:color w:val="auto"/>
              </w:rPr>
              <w:t xml:space="preserve">, except as described under </w:t>
            </w:r>
            <w:r w:rsidR="006678BE" w:rsidRPr="00022EFF">
              <w:rPr>
                <w:rStyle w:val="MandateTextItalicsChar"/>
                <w:color w:val="auto"/>
              </w:rPr>
              <w:t>Medical Foods</w:t>
            </w:r>
          </w:p>
          <w:p w14:paraId="7440074E" w14:textId="517CFB89" w:rsidR="00C16204" w:rsidRPr="00C16204" w:rsidRDefault="00C16204" w:rsidP="00A07E12">
            <w:pPr>
              <w:pStyle w:val="iBAAGLevel1Bullets"/>
            </w:pPr>
            <w:r w:rsidRPr="00C16204">
              <w:t>Nutritional or cosmetic therapy using high dose or large quantities of vitamins, minerals, elements or any other nutrition-based therapy</w:t>
            </w:r>
            <w:r w:rsidR="006678BE" w:rsidRPr="00022EFF">
              <w:rPr>
                <w:rStyle w:val="MandateStandardTextChar"/>
                <w:color w:val="auto"/>
              </w:rPr>
              <w:t xml:space="preserve">, except as described under </w:t>
            </w:r>
            <w:r w:rsidR="006678BE" w:rsidRPr="00022EFF">
              <w:rPr>
                <w:rStyle w:val="MandateTextItalicsChar"/>
                <w:color w:val="auto"/>
              </w:rPr>
              <w:t>Medical Foods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 xml:space="preserve">Athletic training, </w:t>
            </w:r>
            <w:proofErr w:type="gramStart"/>
            <w:r w:rsidRPr="00DE556B">
              <w:t>body-building</w:t>
            </w:r>
            <w:proofErr w:type="gramEnd"/>
            <w:r w:rsidRPr="00DE556B">
              <w:t>,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 xml:space="preserve">Removal of hanging skin on the body.  (For </w:t>
            </w:r>
            <w:proofErr w:type="gramStart"/>
            <w:r w:rsidRPr="00DE556B">
              <w:t>example</w:t>
            </w:r>
            <w:proofErr w:type="gramEnd"/>
            <w:r w:rsidRPr="00DE556B">
              <w:t xml:space="preserv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7880B004"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022EFF">
            <w:pPr>
              <w:pStyle w:val="iBAAGLevel1Bullets"/>
              <w:numPr>
                <w:ilvl w:val="0"/>
                <w:numId w:val="0"/>
              </w:numPr>
              <w:ind w:left="450"/>
            </w:pPr>
          </w:p>
        </w:tc>
      </w:tr>
      <w:tr w:rsidR="0069193E" w:rsidRPr="00DE556B" w14:paraId="58718085" w14:textId="77777777" w:rsidTr="006678BE">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6678BE">
        <w:tc>
          <w:tcPr>
            <w:tcW w:w="3517" w:type="dxa"/>
            <w:shd w:val="clear" w:color="auto" w:fill="FFFFFF" w:themeFill="background1"/>
          </w:tcPr>
          <w:p w14:paraId="58718088" w14:textId="027F8E52" w:rsidR="0069193E" w:rsidRPr="00DE556B" w:rsidRDefault="0069193E" w:rsidP="001967A9">
            <w:pPr>
              <w:pStyle w:val="iBAAGSituationBoxName"/>
            </w:pPr>
            <w:bookmarkStart w:id="144" w:name="Health_Reimbursement_Account_HRA"/>
            <w:r w:rsidRPr="00DE556B">
              <w:t>Health Reimbursement Account (HRA)</w:t>
            </w:r>
            <w:bookmarkEnd w:id="144"/>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290B49F4" w14:textId="3120E84A" w:rsidR="00FF3B7F" w:rsidRDefault="00FF3B7F" w:rsidP="0059657E">
            <w:pPr>
              <w:pStyle w:val="iBAAGStandardText"/>
            </w:pPr>
          </w:p>
          <w:p w14:paraId="567C1FC5" w14:textId="77777777" w:rsidR="00FF3B7F" w:rsidRPr="00DE556B" w:rsidRDefault="00FF3B7F" w:rsidP="0059657E">
            <w:pPr>
              <w:pStyle w:val="iBAAGStandardText"/>
            </w:pPr>
          </w:p>
          <w:p w14:paraId="58718098" w14:textId="19393E08" w:rsidR="002E65AA" w:rsidRPr="00DE556B" w:rsidRDefault="002E65AA" w:rsidP="00022EFF">
            <w:pPr>
              <w:pStyle w:val="iBAAGStandardText"/>
            </w:pPr>
          </w:p>
        </w:tc>
      </w:tr>
      <w:tr w:rsidR="0069193E" w:rsidRPr="00DE556B" w14:paraId="5871809B" w14:textId="77777777" w:rsidTr="006678BE">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678BE">
        <w:tc>
          <w:tcPr>
            <w:tcW w:w="3517" w:type="dxa"/>
            <w:shd w:val="clear" w:color="auto" w:fill="FFFFFF" w:themeFill="background1"/>
          </w:tcPr>
          <w:p w14:paraId="5871809E" w14:textId="50DA92F4" w:rsidR="0069193E" w:rsidRPr="00DE556B" w:rsidRDefault="0069193E" w:rsidP="001967A9">
            <w:pPr>
              <w:pStyle w:val="iBAAGSituationBoxName"/>
              <w:rPr>
                <w:strike/>
              </w:rPr>
            </w:pPr>
            <w:bookmarkStart w:id="145" w:name="Health_Savings_Account_HSA"/>
            <w:r w:rsidRPr="00DE556B">
              <w:t>Health Savings Account (HSA)</w:t>
            </w:r>
            <w:bookmarkEnd w:id="145"/>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218DF27A" w14:textId="77777777" w:rsidR="00FF3B7F" w:rsidRPr="00DE556B" w:rsidRDefault="00FF3B7F" w:rsidP="0059657E">
            <w:pPr>
              <w:pStyle w:val="iBAAGStandardText"/>
            </w:pPr>
          </w:p>
          <w:p w14:paraId="587180AE" w14:textId="77777777" w:rsidR="0069193E" w:rsidRPr="00DE556B" w:rsidRDefault="0069193E" w:rsidP="00022EFF">
            <w:pPr>
              <w:pStyle w:val="iBAAGStandardText"/>
            </w:pPr>
          </w:p>
        </w:tc>
      </w:tr>
      <w:tr w:rsidR="0069193E" w:rsidRPr="00DE556B" w14:paraId="587180B1" w14:textId="77777777" w:rsidTr="006678BE">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678BE">
        <w:tc>
          <w:tcPr>
            <w:tcW w:w="3517" w:type="dxa"/>
            <w:shd w:val="clear" w:color="auto" w:fill="FFFFFF" w:themeFill="background1"/>
          </w:tcPr>
          <w:p w14:paraId="5B8A5961" w14:textId="71F415B0" w:rsidR="00BB75DA" w:rsidRDefault="00BB75DA" w:rsidP="001967A9">
            <w:pPr>
              <w:pStyle w:val="iBAAGSituationBoxName"/>
            </w:pPr>
            <w:bookmarkStart w:id="146" w:name="Health_Wellness"/>
            <w:r w:rsidRPr="00DE556B">
              <w:t>Health &amp; Wellness</w:t>
            </w:r>
            <w:bookmarkEnd w:id="146"/>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678BE">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678BE">
        <w:tc>
          <w:tcPr>
            <w:tcW w:w="3517" w:type="dxa"/>
            <w:shd w:val="clear" w:color="auto" w:fill="FFFFFF" w:themeFill="background1"/>
          </w:tcPr>
          <w:p w14:paraId="587180C6" w14:textId="6DD91DBC" w:rsidR="00CA7A02" w:rsidRPr="00DE556B" w:rsidRDefault="00CA7A02" w:rsidP="001967A9">
            <w:pPr>
              <w:pStyle w:val="iBAAGSituationBoxName"/>
            </w:pPr>
            <w:bookmarkStart w:id="147" w:name="UnitedHealthcare_Hearing_Program"/>
            <w:bookmarkStart w:id="148"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47"/>
            <w:bookmarkEnd w:id="148"/>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6678BE">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6678BE">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49" w:name="Kidney_Donor"/>
            <w:r w:rsidRPr="00004889">
              <w:t>Kidney Donor Travel Assistance Program</w:t>
            </w:r>
          </w:p>
          <w:bookmarkEnd w:id="149"/>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 xml:space="preserve">The kidney donor and recipient must </w:t>
            </w:r>
            <w:proofErr w:type="gramStart"/>
            <w:r>
              <w:t>be located in</w:t>
            </w:r>
            <w:proofErr w:type="gramEnd"/>
            <w:r>
              <w:t xml:space="preserve">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50" w:name="Optum_MyWellbeing"/>
            <w:r>
              <w:t>Optum My Wellbeing</w:t>
            </w:r>
          </w:p>
          <w:bookmarkEnd w:id="150"/>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7E348391" w:rsidR="00FD12CC" w:rsidRPr="00DE556B" w:rsidRDefault="00FD12CC" w:rsidP="00BE0F1F">
            <w:pPr>
              <w:pStyle w:val="iBAAGStandardText"/>
            </w:pPr>
            <w:r w:rsidRPr="00BC1E15">
              <w:t>Optum My</w:t>
            </w:r>
            <w:r>
              <w:t xml:space="preserve"> </w:t>
            </w:r>
            <w:r w:rsidRPr="00BC1E15">
              <w:t xml:space="preserve">Wellbeing access code: </w:t>
            </w:r>
            <w:r w:rsidRPr="009B5F3D">
              <w:rPr>
                <w:b/>
              </w:rPr>
              <w:t xml:space="preserve">uhcglobal </w:t>
            </w:r>
          </w:p>
          <w:p w14:paraId="14832C95" w14:textId="0752027C" w:rsidR="00FF3B7F" w:rsidRDefault="00FF3B7F" w:rsidP="00BE0F1F">
            <w:pPr>
              <w:pStyle w:val="InstructionalText"/>
              <w:rPr>
                <w:b w:val="0"/>
                <w:color w:val="auto"/>
              </w:rPr>
            </w:pPr>
          </w:p>
          <w:p w14:paraId="703604EB" w14:textId="77777777" w:rsidR="00FF3B7F" w:rsidRPr="00022EFF" w:rsidRDefault="00FF3B7F" w:rsidP="00022EFF">
            <w:pPr>
              <w:pStyle w:val="iBAAGStandardText"/>
            </w:pPr>
          </w:p>
          <w:p w14:paraId="384E764F" w14:textId="77777777" w:rsidR="00FD12CC" w:rsidRPr="00DE556B" w:rsidRDefault="00FD12CC" w:rsidP="00022EFF"/>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0A04235E" w14:textId="77777777" w:rsidR="00A23889" w:rsidRDefault="00A23889" w:rsidP="001967A9">
            <w:pPr>
              <w:pStyle w:val="iBAAGSituationBoxName"/>
            </w:pPr>
            <w:bookmarkStart w:id="151" w:name="Orthopedic_Health_Support"/>
            <w:r w:rsidRPr="00BE774E">
              <w:t>Orthopedic Health Support</w:t>
            </w:r>
            <w:bookmarkEnd w:id="151"/>
          </w:p>
          <w:p w14:paraId="37D2890A" w14:textId="540CCC3D" w:rsidR="00FF3B7F" w:rsidRPr="00BE774E" w:rsidRDefault="00FF3B7F" w:rsidP="001967A9">
            <w:pPr>
              <w:pStyle w:val="iBAAGSituationBoxName"/>
            </w:pPr>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52" w:name="Life_Dissability_Vendor"/>
            <w:r w:rsidRPr="00DE556B">
              <w:rPr>
                <w:sz w:val="28"/>
                <w:szCs w:val="28"/>
              </w:rPr>
              <w:t>Life and Disability Vendor</w:t>
            </w:r>
            <w:bookmarkEnd w:id="152"/>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rsidP="00022EFF">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26025125" w14:textId="77777777" w:rsidR="0069193E" w:rsidRDefault="0069193E" w:rsidP="001967A9">
            <w:pPr>
              <w:pStyle w:val="iBAAGSituationBoxName"/>
            </w:pPr>
            <w:bookmarkStart w:id="153" w:name="Retiree_Reimbursement_Account_RRA"/>
            <w:r w:rsidRPr="00DE556B">
              <w:t>Retiree Reimbursement Account (RRA)</w:t>
            </w:r>
            <w:bookmarkEnd w:id="153"/>
          </w:p>
          <w:p w14:paraId="587180F7" w14:textId="23C70B1E" w:rsidR="00FF3B7F" w:rsidRPr="00DE556B" w:rsidRDefault="00FF3B7F" w:rsidP="001967A9">
            <w:pPr>
              <w:pStyle w:val="iBAAGSituationBoxName"/>
            </w:pPr>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022EFF">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54" w:name="SimplyEngaged_Wellness_Incentive_Program"/>
            <w:r w:rsidRPr="00295D8E">
              <w:t>SimplyEngaged Wellness Incentive Program</w:t>
            </w:r>
            <w:bookmarkEnd w:id="154"/>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55" w:name="UnitedHealthcare_Motion"/>
            <w:r>
              <w:t xml:space="preserve">UnitedHealthcare Motion </w:t>
            </w:r>
          </w:p>
          <w:p w14:paraId="0DF4DC80" w14:textId="77777777" w:rsidR="000F62AC" w:rsidRPr="00F82070" w:rsidRDefault="000F62AC" w:rsidP="000F62AC">
            <w:pPr>
              <w:pStyle w:val="iBAAGStandardText"/>
            </w:pPr>
          </w:p>
          <w:p w14:paraId="29CDC9C5" w14:textId="77777777" w:rsidR="000F62AC" w:rsidRDefault="000F62AC" w:rsidP="00EA4826">
            <w:pPr>
              <w:pStyle w:val="iBAAGStandardText"/>
              <w:rPr>
                <w:color w:val="000000"/>
              </w:rPr>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55"/>
          </w:p>
          <w:p w14:paraId="17B5CF3B" w14:textId="650FCA39" w:rsidR="00FF3B7F" w:rsidRPr="003F3B5E" w:rsidRDefault="00FF3B7F" w:rsidP="00EA4826">
            <w:pPr>
              <w:pStyle w:val="iBAAGStandardText"/>
            </w:pPr>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022EFF">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56" w:name="Vision_Vendor"/>
            <w:r w:rsidRPr="00DE556B">
              <w:t>Vision Vendor</w:t>
            </w:r>
            <w:bookmarkEnd w:id="156"/>
          </w:p>
          <w:p w14:paraId="58718137" w14:textId="77777777" w:rsidR="0069193E" w:rsidRPr="00DE556B" w:rsidRDefault="0069193E" w:rsidP="006A6DDF">
            <w:pPr>
              <w:pStyle w:val="iBAAGStandardText"/>
            </w:pPr>
          </w:p>
          <w:p w14:paraId="58718138" w14:textId="2E095618"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57" w:name="Defense_Based_Act_Vendor"/>
            <w:r w:rsidRPr="00DE556B">
              <w:t>Defense Based Act (DBA) Vendor</w:t>
            </w:r>
            <w:bookmarkEnd w:id="157"/>
          </w:p>
          <w:p w14:paraId="38F2E66C" w14:textId="5DE220D8" w:rsidR="000C144B" w:rsidRPr="00DE556B" w:rsidRDefault="000C144B" w:rsidP="00022EFF">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58" w:name="Evacuation_Vendor"/>
            <w:r w:rsidRPr="00DE556B">
              <w:t>Evacuation Vendor</w:t>
            </w:r>
            <w:r w:rsidR="006115E4" w:rsidRPr="006115E4">
              <w:t>/Assistance Services</w:t>
            </w:r>
          </w:p>
          <w:bookmarkEnd w:id="158"/>
          <w:p w14:paraId="785A40C2" w14:textId="77777777" w:rsidR="000C144B" w:rsidRPr="00DE556B" w:rsidRDefault="000C144B" w:rsidP="00EE4EC4">
            <w:pPr>
              <w:pStyle w:val="iBAAGSituationBoxName"/>
            </w:pPr>
          </w:p>
          <w:p w14:paraId="4A667E0C" w14:textId="77777777" w:rsidR="009F1898" w:rsidRPr="00DE556B" w:rsidRDefault="009F1898" w:rsidP="00022EFF">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58F28BD2" w:rsidR="006115E4" w:rsidRDefault="006115E4" w:rsidP="008744CE">
            <w:pPr>
              <w:pStyle w:val="iBAAGStandardText"/>
            </w:pPr>
            <w:r>
              <w:t xml:space="preserve">Global Assistance Program: No </w:t>
            </w:r>
          </w:p>
          <w:p w14:paraId="58FE6754" w14:textId="262397C5" w:rsidR="006E1AAD" w:rsidRPr="00DE556B" w:rsidRDefault="006E1AAD" w:rsidP="00022EFF">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59" w:name="Mental_Health_Section"/>
            <w:r w:rsidRPr="00DE556B">
              <w:rPr>
                <w:rFonts w:cs="Arial"/>
                <w:color w:val="0000FF"/>
              </w:rPr>
              <w:t>Mental Health</w:t>
            </w:r>
            <w:bookmarkEnd w:id="159"/>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60" w:name="Mental_Health_Vendor"/>
            <w:r w:rsidRPr="00DE556B">
              <w:t>Mental Health Vendor</w:t>
            </w:r>
            <w:bookmarkEnd w:id="160"/>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61" w:name="_DV_M575"/>
      <w:bookmarkEnd w:id="161"/>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7A4F57">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7A4F57">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8"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0508E312"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40FBEB7A" w14:textId="77777777" w:rsidR="0023540D" w:rsidRPr="00DE556B" w:rsidRDefault="0023540D" w:rsidP="0023540D">
            <w:r w:rsidRPr="00DE556B">
              <w:rPr>
                <w:rFonts w:eastAsia="Times New Roman" w:cs="Arial"/>
                <w:szCs w:val="24"/>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56D019D8"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087C6956" w14:textId="77777777" w:rsidR="0023540D" w:rsidRPr="00DE556B" w:rsidRDefault="0023540D" w:rsidP="0023540D">
            <w:r w:rsidRPr="00DE556B">
              <w:rPr>
                <w:rFonts w:eastAsia="Times New Roman" w:cs="Arial"/>
                <w:szCs w:val="24"/>
              </w:rP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3A5BCEC"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684DA1D8" w14:textId="77777777" w:rsidR="0023540D" w:rsidRPr="00DE556B" w:rsidRDefault="0023540D" w:rsidP="0023540D">
            <w:r w:rsidRPr="00DE556B">
              <w:rPr>
                <w:rFonts w:eastAsia="Times New Roman" w:cs="Arial"/>
                <w:szCs w:val="24"/>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13CD808D"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4DC952D3" w14:textId="77777777" w:rsidR="0023540D" w:rsidRPr="00DE556B" w:rsidRDefault="0023540D" w:rsidP="0023540D">
            <w:r w:rsidRPr="00DE556B">
              <w:rPr>
                <w:rFonts w:eastAsia="Times New Roman" w:cs="Arial"/>
                <w:szCs w:val="24"/>
              </w:rPr>
              <w:t>The annual deductible does not apply.</w:t>
            </w: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7FCD4567" w:rsidR="002E7D9A" w:rsidRPr="00F641DB" w:rsidRDefault="002E7D9A" w:rsidP="002E7D9A">
            <w:r w:rsidRPr="00F641DB">
              <w:rPr>
                <w:rStyle w:val="iBAAGStandardTextBoldChar"/>
              </w:rPr>
              <w:t>$</w:t>
            </w:r>
            <w:r w:rsidR="0023540D">
              <w:rPr>
                <w:rStyle w:val="iBAAGStandardTextBoldChar"/>
              </w:rPr>
              <w:t>2</w:t>
            </w:r>
            <w:r w:rsidRPr="00F641DB">
              <w:rPr>
                <w:rStyle w:val="iBAAGStandardTextBoldChar"/>
              </w:rPr>
              <w:t>0</w:t>
            </w:r>
            <w:r w:rsidRPr="00F641DB">
              <w:t xml:space="preserve"> co-pay per visit.</w:t>
            </w:r>
          </w:p>
          <w:p w14:paraId="3212D0BE" w14:textId="08F5C935"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8AD5B70" w14:textId="77777777" w:rsidR="0023540D" w:rsidRPr="00DE556B" w:rsidRDefault="0023540D" w:rsidP="0023540D">
            <w:pPr>
              <w:rPr>
                <w:rFonts w:eastAsia="Times New Roman" w:cs="Times New Roman"/>
                <w:szCs w:val="24"/>
              </w:rPr>
            </w:pPr>
            <w:r w:rsidRPr="00DE556B">
              <w:rPr>
                <w:rFonts w:eastAsia="Times New Roman" w:cs="Arial"/>
                <w:b/>
                <w:szCs w:val="24"/>
              </w:rPr>
              <w:t>No Charge</w:t>
            </w:r>
          </w:p>
          <w:p w14:paraId="7D99902E" w14:textId="77777777" w:rsidR="0023540D" w:rsidRPr="00DE556B" w:rsidRDefault="0023540D" w:rsidP="0023540D">
            <w:r w:rsidRPr="00DE556B">
              <w:rPr>
                <w:rFonts w:eastAsia="Times New Roman" w:cs="Arial"/>
                <w:szCs w:val="24"/>
              </w:rPr>
              <w:t>The annual deductible does not apply.</w:t>
            </w: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6F7F50CE" w14:textId="77777777" w:rsidR="00D06E7C" w:rsidRPr="00022EFF" w:rsidRDefault="002E7D9A" w:rsidP="002E7D9A">
            <w:pPr>
              <w:pStyle w:val="iBAAGLevel1Bullets"/>
            </w:pPr>
            <w:r w:rsidRPr="00EF5362">
              <w:t xml:space="preserve">Extended visits </w:t>
            </w:r>
            <w:r w:rsidR="00D06E7C" w:rsidRPr="00022EFF">
              <w:t xml:space="preserve">beyond 45 - 50 minutes </w:t>
            </w:r>
          </w:p>
          <w:p w14:paraId="41272286" w14:textId="7411F20A" w:rsidR="002E7D9A" w:rsidRPr="00EF5362" w:rsidRDefault="002E7D9A" w:rsidP="002E7D9A">
            <w:pPr>
              <w:pStyle w:val="iBAAGLevel1Bullets"/>
            </w:pPr>
            <w:r w:rsidRPr="00EF5362">
              <w:t>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154EEC94"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2AC8DAE5" w14:textId="216B5A01"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2892FB9D"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27422D1" w:rsidR="002E7D9A" w:rsidRPr="00EF5362" w:rsidRDefault="002E7D9A" w:rsidP="002E7D9A">
            <w:pPr>
              <w:pStyle w:val="iBAAGLevel1Bullets"/>
            </w:pPr>
            <w:r w:rsidRPr="00EF5362">
              <w:t xml:space="preserve">Extended visits </w:t>
            </w:r>
            <w:r w:rsidR="00D06E7C" w:rsidRPr="007F0D03">
              <w:t>beyond 45 - 50 minutes</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08C0673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62" w:name="IEAP"/>
            <w:r w:rsidRPr="00370409">
              <w:t>International Employee Assistant Program (IEAP)</w:t>
            </w:r>
          </w:p>
          <w:bookmarkEnd w:id="16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5445F443"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proofErr w:type="gramStart"/>
      <w:r w:rsidRPr="00DE556B">
        <w:rPr>
          <w:rStyle w:val="iBAAGTags"/>
        </w:rPr>
        <w:t>&lt;!--</w:t>
      </w:r>
      <w:proofErr w:type="gramEnd"/>
      <w:r w:rsidRPr="00DE556B">
        <w:rPr>
          <w:rStyle w:val="iBAAGTags"/>
        </w:rPr>
        <w: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9" w:history="1">
        <w:hyperlink r:id="rId110"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63" w:name="Substance_Use_Section"/>
            <w:r w:rsidRPr="00DE556B">
              <w:rPr>
                <w:rFonts w:cs="Arial"/>
                <w:color w:val="0000FF"/>
              </w:rPr>
              <w:t>Substance Use</w:t>
            </w:r>
            <w:bookmarkEnd w:id="163"/>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64" w:name="Substance_Use_Vendor"/>
            <w:r w:rsidRPr="00DE556B">
              <w:t>Substance Use Vendor</w:t>
            </w:r>
            <w:bookmarkEnd w:id="164"/>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7A4F57">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7A4F57">
        <w:tc>
          <w:tcPr>
            <w:tcW w:w="3517" w:type="dxa"/>
          </w:tcPr>
          <w:p w14:paraId="7099B436" w14:textId="77777777" w:rsidR="002E7D9A" w:rsidRPr="00F641DB" w:rsidRDefault="002E7D9A" w:rsidP="001967A9">
            <w:pPr>
              <w:pStyle w:val="iBAAGSituationBoxName"/>
            </w:pPr>
            <w:bookmarkStart w:id="165" w:name="Substance_Use"/>
            <w:r w:rsidRPr="00F641DB">
              <w:t xml:space="preserve">Mental </w:t>
            </w:r>
            <w:proofErr w:type="gramStart"/>
            <w:r w:rsidRPr="00F641DB">
              <w:t xml:space="preserve">Health, </w:t>
            </w:r>
            <w:r w:rsidRPr="006B6EB4">
              <w:t xml:space="preserve"> Substance</w:t>
            </w:r>
            <w:proofErr w:type="gramEnd"/>
            <w:r w:rsidRPr="006B6EB4">
              <w:t>-Related and Addictive Disorder</w:t>
            </w:r>
            <w:r>
              <w:t xml:space="preserve"> </w:t>
            </w:r>
            <w:r w:rsidRPr="00F641DB">
              <w:t>Services</w:t>
            </w:r>
            <w:bookmarkEnd w:id="165"/>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 xml:space="preserve">Behaviors that </w:t>
            </w:r>
            <w:proofErr w:type="gramStart"/>
            <w:r w:rsidRPr="00F641DB">
              <w:t>are  dangerous</w:t>
            </w:r>
            <w:proofErr w:type="gramEnd"/>
            <w:r w:rsidRPr="00F641DB">
              <w:t xml:space="preserve">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11"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268C5094"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6FFC1820" w14:textId="77777777" w:rsidR="00C666D7" w:rsidRPr="00DE556B" w:rsidRDefault="00C666D7" w:rsidP="00C666D7">
            <w:r w:rsidRPr="00DE556B">
              <w:rPr>
                <w:rFonts w:eastAsia="Times New Roman" w:cs="Arial"/>
                <w:szCs w:val="24"/>
              </w:rP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5A02593B"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27261EDA" w14:textId="77777777" w:rsidR="00C666D7" w:rsidRPr="00DE556B" w:rsidRDefault="00C666D7" w:rsidP="00C666D7">
            <w:r w:rsidRPr="00DE556B">
              <w:rPr>
                <w:rFonts w:eastAsia="Times New Roman" w:cs="Arial"/>
                <w:szCs w:val="24"/>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43B5CFAC"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30ECCC6E" w14:textId="77777777" w:rsidR="00C666D7" w:rsidRPr="00DE556B" w:rsidRDefault="00C666D7" w:rsidP="00C666D7">
            <w:r w:rsidRPr="00DE556B">
              <w:rPr>
                <w:rFonts w:eastAsia="Times New Roman" w:cs="Arial"/>
                <w:szCs w:val="24"/>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50E31465"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32923C69" w14:textId="77777777" w:rsidR="00C666D7" w:rsidRPr="00DE556B" w:rsidRDefault="00C666D7" w:rsidP="00C666D7">
            <w:r w:rsidRPr="00DE556B">
              <w:rPr>
                <w:rFonts w:eastAsia="Times New Roman" w:cs="Arial"/>
                <w:szCs w:val="24"/>
              </w:rPr>
              <w:t>The annual deductible does not apply.</w:t>
            </w: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5EB24B0D" w:rsidR="002E7D9A" w:rsidRPr="00F641DB" w:rsidRDefault="002E7D9A" w:rsidP="002E7D9A">
            <w:r w:rsidRPr="00F641DB">
              <w:rPr>
                <w:rStyle w:val="iBAAGStandardTextBoldChar"/>
              </w:rPr>
              <w:t>$</w:t>
            </w:r>
            <w:r w:rsidR="00C666D7">
              <w:rPr>
                <w:rStyle w:val="iBAAGStandardTextBoldChar"/>
              </w:rPr>
              <w:t>2</w:t>
            </w:r>
            <w:r w:rsidRPr="00F641DB">
              <w:rPr>
                <w:rStyle w:val="iBAAGStandardTextBoldChar"/>
              </w:rPr>
              <w:t>0</w:t>
            </w:r>
            <w:r w:rsidRPr="00F641DB">
              <w:t xml:space="preserve"> co-pay per visit.</w:t>
            </w:r>
          </w:p>
          <w:p w14:paraId="76F6FE0F" w14:textId="1687728D" w:rsidR="002E7D9A" w:rsidRPr="00F641DB" w:rsidRDefault="002E7D9A" w:rsidP="002E7D9A">
            <w:r w:rsidRPr="00F641DB">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BA240E4" w14:textId="77777777" w:rsidR="00C666D7" w:rsidRPr="00DE556B" w:rsidRDefault="00C666D7" w:rsidP="00C666D7">
            <w:pPr>
              <w:rPr>
                <w:rFonts w:eastAsia="Times New Roman" w:cs="Times New Roman"/>
                <w:szCs w:val="24"/>
              </w:rPr>
            </w:pPr>
            <w:r w:rsidRPr="00DE556B">
              <w:rPr>
                <w:rFonts w:eastAsia="Times New Roman" w:cs="Arial"/>
                <w:b/>
                <w:szCs w:val="24"/>
              </w:rPr>
              <w:t>No Charge</w:t>
            </w:r>
          </w:p>
          <w:p w14:paraId="0AA02367" w14:textId="77777777" w:rsidR="00C666D7" w:rsidRPr="00DE556B" w:rsidRDefault="00C666D7" w:rsidP="00C666D7">
            <w:r w:rsidRPr="00DE556B">
              <w:rPr>
                <w:rFonts w:eastAsia="Times New Roman" w:cs="Arial"/>
                <w:szCs w:val="24"/>
              </w:rPr>
              <w:t>The annual deductible does not apply.</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28282E9C" w14:textId="77777777" w:rsidR="00D06E7C" w:rsidRDefault="002E7D9A" w:rsidP="002E7D9A">
            <w:pPr>
              <w:pStyle w:val="iBAAGLevel1Bullets"/>
            </w:pPr>
            <w:r w:rsidRPr="00EF5362">
              <w:t xml:space="preserve">Extended visits </w:t>
            </w:r>
            <w:r w:rsidR="00D06E7C" w:rsidRPr="007F0D03">
              <w:t>beyond 45 - 50 minutes</w:t>
            </w:r>
            <w:r w:rsidR="00D06E7C" w:rsidRPr="00EF5362">
              <w:t xml:space="preserve"> </w:t>
            </w:r>
          </w:p>
          <w:p w14:paraId="7F4B48B0" w14:textId="11DB6115" w:rsidR="002E7D9A" w:rsidRPr="00EF5362" w:rsidRDefault="002E7D9A" w:rsidP="002E7D9A">
            <w:pPr>
              <w:pStyle w:val="iBAAGLevel1Bullets"/>
            </w:pPr>
            <w:r w:rsidRPr="00EF5362">
              <w:t>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40A2F086" w:rsidR="002E7D9A" w:rsidRPr="00F641DB" w:rsidRDefault="00BC338B"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46E5C06D" w14:textId="77777777" w:rsidR="00C666D7" w:rsidRPr="00F641DB" w:rsidRDefault="00C666D7" w:rsidP="00C666D7">
            <w:pPr>
              <w:pStyle w:val="iBAAGStandardText"/>
            </w:pPr>
            <w:r>
              <w:rPr>
                <w:rStyle w:val="iBAAGStandardTextBoldChar"/>
              </w:rPr>
              <w:t>50%</w:t>
            </w:r>
            <w:r w:rsidRPr="00F641DB">
              <w:t xml:space="preserve"> co-insurance, after you pay the deductible.</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637E68FB" w14:textId="77777777" w:rsidR="00C666D7" w:rsidRPr="00F641DB" w:rsidRDefault="00C666D7" w:rsidP="00C666D7">
            <w:pPr>
              <w:pStyle w:val="iBAAGStandardText"/>
            </w:pPr>
            <w:r>
              <w:rPr>
                <w:rStyle w:val="iBAAGStandardTextBoldChar"/>
              </w:rPr>
              <w:t>50%</w:t>
            </w:r>
            <w:r w:rsidRPr="00F641DB">
              <w:t xml:space="preserve"> co-insurance, after you pay the deductible.</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2890D131" w:rsidR="002E7D9A" w:rsidRPr="00EF5362" w:rsidRDefault="002E7D9A" w:rsidP="002E7D9A">
            <w:pPr>
              <w:pStyle w:val="iBAAGLevel1Bullets"/>
            </w:pPr>
            <w:r w:rsidRPr="00EF5362">
              <w:t xml:space="preserve">Extended visits </w:t>
            </w:r>
            <w:r w:rsidR="00D06E7C" w:rsidRPr="007F0D03">
              <w:t>beyond 45 - 50 minutes</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481D503E" w14:textId="77777777" w:rsidR="007A4F57" w:rsidRPr="007F0D03" w:rsidRDefault="007A4F57" w:rsidP="007A4F57">
            <w:pPr>
              <w:pStyle w:val="MandateStandardText"/>
              <w:spacing w:line="276" w:lineRule="auto"/>
              <w:rPr>
                <w:color w:val="auto"/>
              </w:rPr>
            </w:pPr>
            <w:r w:rsidRPr="007F0D03">
              <w:rPr>
                <w:rStyle w:val="MandateTextBoldChar"/>
                <w:color w:val="auto"/>
              </w:rPr>
              <w:t xml:space="preserve">$1,000 </w:t>
            </w:r>
            <w:r w:rsidRPr="007F0D03">
              <w:rPr>
                <w:color w:val="auto"/>
              </w:rPr>
              <w:t>penalty</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 xml:space="preserve">Treatment for learning disabilities, </w:t>
            </w:r>
            <w:proofErr w:type="gramStart"/>
            <w:r w:rsidRPr="00C87BF2">
              <w:t>conduct  and</w:t>
            </w:r>
            <w:proofErr w:type="gramEnd"/>
            <w:r w:rsidRPr="00C87BF2">
              <w:t xml:space="preserve">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proofErr w:type="gramStart"/>
      <w:r w:rsidRPr="00DE556B">
        <w:rPr>
          <w:rStyle w:val="iBAAGTags"/>
        </w:rPr>
        <w:t>&lt;!--</w:t>
      </w:r>
      <w:proofErr w:type="gramEnd"/>
      <w:r w:rsidRPr="00DE556B">
        <w:rPr>
          <w:rStyle w:val="iBAAGTags"/>
        </w:rPr>
        <w: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7E6FAEC5"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rsidP="00022EF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A9E1D7" w14:textId="77777777" w:rsidR="001742F6" w:rsidRDefault="001742F6" w:rsidP="00924EC5">
      <w:r>
        <w:separator/>
      </w:r>
    </w:p>
  </w:endnote>
  <w:endnote w:type="continuationSeparator" w:id="0">
    <w:p w14:paraId="390A9AC6" w14:textId="77777777" w:rsidR="001742F6" w:rsidRDefault="001742F6"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178AE2" w14:textId="77777777" w:rsidR="001742F6" w:rsidRDefault="001742F6" w:rsidP="00924EC5">
      <w:r>
        <w:separator/>
      </w:r>
    </w:p>
  </w:footnote>
  <w:footnote w:type="continuationSeparator" w:id="0">
    <w:p w14:paraId="5F135960" w14:textId="77777777" w:rsidR="001742F6" w:rsidRDefault="001742F6"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proofState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2EFF"/>
    <w:rsid w:val="00023F47"/>
    <w:rsid w:val="00025342"/>
    <w:rsid w:val="00025D3B"/>
    <w:rsid w:val="00027A26"/>
    <w:rsid w:val="0003297F"/>
    <w:rsid w:val="00034352"/>
    <w:rsid w:val="00034B94"/>
    <w:rsid w:val="00035434"/>
    <w:rsid w:val="00035FB9"/>
    <w:rsid w:val="000360C4"/>
    <w:rsid w:val="000425DD"/>
    <w:rsid w:val="00042EA6"/>
    <w:rsid w:val="00044D40"/>
    <w:rsid w:val="000502D2"/>
    <w:rsid w:val="00056C7A"/>
    <w:rsid w:val="00056E8C"/>
    <w:rsid w:val="000575A8"/>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1FED"/>
    <w:rsid w:val="000B26CB"/>
    <w:rsid w:val="000B67AD"/>
    <w:rsid w:val="000C144B"/>
    <w:rsid w:val="000C4D86"/>
    <w:rsid w:val="000C5427"/>
    <w:rsid w:val="000D4E52"/>
    <w:rsid w:val="000D4FC4"/>
    <w:rsid w:val="000D520F"/>
    <w:rsid w:val="000E05CA"/>
    <w:rsid w:val="000E510E"/>
    <w:rsid w:val="000E7D7B"/>
    <w:rsid w:val="000E7FB2"/>
    <w:rsid w:val="000F37B3"/>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72BA9"/>
    <w:rsid w:val="001742F6"/>
    <w:rsid w:val="00180388"/>
    <w:rsid w:val="00181F57"/>
    <w:rsid w:val="00183262"/>
    <w:rsid w:val="00185CD5"/>
    <w:rsid w:val="001865BE"/>
    <w:rsid w:val="001967A9"/>
    <w:rsid w:val="00197F44"/>
    <w:rsid w:val="001A0544"/>
    <w:rsid w:val="001A4915"/>
    <w:rsid w:val="001A5108"/>
    <w:rsid w:val="001A5490"/>
    <w:rsid w:val="001A693C"/>
    <w:rsid w:val="001B183E"/>
    <w:rsid w:val="001B6B27"/>
    <w:rsid w:val="001C1512"/>
    <w:rsid w:val="001C1B93"/>
    <w:rsid w:val="001C4F42"/>
    <w:rsid w:val="001D1E42"/>
    <w:rsid w:val="001D6D48"/>
    <w:rsid w:val="001D6DC7"/>
    <w:rsid w:val="001D783B"/>
    <w:rsid w:val="001E3527"/>
    <w:rsid w:val="001E3533"/>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540D"/>
    <w:rsid w:val="00235BC2"/>
    <w:rsid w:val="002404F0"/>
    <w:rsid w:val="002406C7"/>
    <w:rsid w:val="00241F64"/>
    <w:rsid w:val="00246E89"/>
    <w:rsid w:val="00255586"/>
    <w:rsid w:val="002555D3"/>
    <w:rsid w:val="00260900"/>
    <w:rsid w:val="00264EA1"/>
    <w:rsid w:val="0026628C"/>
    <w:rsid w:val="00266DD8"/>
    <w:rsid w:val="00275C43"/>
    <w:rsid w:val="00276AC2"/>
    <w:rsid w:val="002774F0"/>
    <w:rsid w:val="00280D4E"/>
    <w:rsid w:val="0028468B"/>
    <w:rsid w:val="00287507"/>
    <w:rsid w:val="00292AB1"/>
    <w:rsid w:val="002969D9"/>
    <w:rsid w:val="00297822"/>
    <w:rsid w:val="002A0E17"/>
    <w:rsid w:val="002A6DD0"/>
    <w:rsid w:val="002A7098"/>
    <w:rsid w:val="002B299F"/>
    <w:rsid w:val="002B7568"/>
    <w:rsid w:val="002B7FE9"/>
    <w:rsid w:val="002C5CF9"/>
    <w:rsid w:val="002C6989"/>
    <w:rsid w:val="002D0442"/>
    <w:rsid w:val="002D09CD"/>
    <w:rsid w:val="002D1263"/>
    <w:rsid w:val="002D5CBB"/>
    <w:rsid w:val="002E1BE4"/>
    <w:rsid w:val="002E2691"/>
    <w:rsid w:val="002E2788"/>
    <w:rsid w:val="002E65AA"/>
    <w:rsid w:val="002E6DB7"/>
    <w:rsid w:val="002E718A"/>
    <w:rsid w:val="002E7D9A"/>
    <w:rsid w:val="002F00DE"/>
    <w:rsid w:val="003041BB"/>
    <w:rsid w:val="0031436D"/>
    <w:rsid w:val="0031681E"/>
    <w:rsid w:val="00325713"/>
    <w:rsid w:val="00326A2C"/>
    <w:rsid w:val="00337DBC"/>
    <w:rsid w:val="0034127E"/>
    <w:rsid w:val="00342A76"/>
    <w:rsid w:val="00344925"/>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B14B6"/>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ACC"/>
    <w:rsid w:val="0042143C"/>
    <w:rsid w:val="0042149B"/>
    <w:rsid w:val="00423C7D"/>
    <w:rsid w:val="00425CEA"/>
    <w:rsid w:val="00430ED5"/>
    <w:rsid w:val="00431191"/>
    <w:rsid w:val="00432FC8"/>
    <w:rsid w:val="00435638"/>
    <w:rsid w:val="00441C72"/>
    <w:rsid w:val="004421F5"/>
    <w:rsid w:val="00442B69"/>
    <w:rsid w:val="00450E6F"/>
    <w:rsid w:val="004737C1"/>
    <w:rsid w:val="00476C56"/>
    <w:rsid w:val="00476FF4"/>
    <w:rsid w:val="004833A8"/>
    <w:rsid w:val="00486919"/>
    <w:rsid w:val="00487AD1"/>
    <w:rsid w:val="00490DD7"/>
    <w:rsid w:val="004919EA"/>
    <w:rsid w:val="004962BA"/>
    <w:rsid w:val="00497192"/>
    <w:rsid w:val="004A1DA8"/>
    <w:rsid w:val="004A5395"/>
    <w:rsid w:val="004B02D7"/>
    <w:rsid w:val="004B043D"/>
    <w:rsid w:val="004B0F5B"/>
    <w:rsid w:val="004B3CC8"/>
    <w:rsid w:val="004B6DB6"/>
    <w:rsid w:val="004B7094"/>
    <w:rsid w:val="004B75FF"/>
    <w:rsid w:val="004B78F1"/>
    <w:rsid w:val="004C0D8B"/>
    <w:rsid w:val="004C1BE7"/>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7C3"/>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B199A"/>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0F8"/>
    <w:rsid w:val="00625DFF"/>
    <w:rsid w:val="00627F12"/>
    <w:rsid w:val="00633F4C"/>
    <w:rsid w:val="0063612B"/>
    <w:rsid w:val="00636C7A"/>
    <w:rsid w:val="006431CF"/>
    <w:rsid w:val="0064444D"/>
    <w:rsid w:val="0066036A"/>
    <w:rsid w:val="006605E2"/>
    <w:rsid w:val="00660C50"/>
    <w:rsid w:val="0066360F"/>
    <w:rsid w:val="00665045"/>
    <w:rsid w:val="00666BC8"/>
    <w:rsid w:val="006678BE"/>
    <w:rsid w:val="00676437"/>
    <w:rsid w:val="0068198D"/>
    <w:rsid w:val="006819BB"/>
    <w:rsid w:val="00681FAA"/>
    <w:rsid w:val="006870AB"/>
    <w:rsid w:val="006875A7"/>
    <w:rsid w:val="0069193E"/>
    <w:rsid w:val="00692162"/>
    <w:rsid w:val="0069250D"/>
    <w:rsid w:val="00694A58"/>
    <w:rsid w:val="00694B8F"/>
    <w:rsid w:val="00696BCF"/>
    <w:rsid w:val="006A1CF4"/>
    <w:rsid w:val="006A35C3"/>
    <w:rsid w:val="006A3A59"/>
    <w:rsid w:val="006A5A32"/>
    <w:rsid w:val="006A6BEE"/>
    <w:rsid w:val="006A6DDF"/>
    <w:rsid w:val="006B1DA2"/>
    <w:rsid w:val="006C66CD"/>
    <w:rsid w:val="006E1AAD"/>
    <w:rsid w:val="006E1B28"/>
    <w:rsid w:val="006E2646"/>
    <w:rsid w:val="006E461D"/>
    <w:rsid w:val="006E5D56"/>
    <w:rsid w:val="006F40ED"/>
    <w:rsid w:val="006F52D1"/>
    <w:rsid w:val="00703865"/>
    <w:rsid w:val="007038CF"/>
    <w:rsid w:val="00706207"/>
    <w:rsid w:val="007121FD"/>
    <w:rsid w:val="007146AE"/>
    <w:rsid w:val="00716C7B"/>
    <w:rsid w:val="00723A12"/>
    <w:rsid w:val="00730056"/>
    <w:rsid w:val="007319C6"/>
    <w:rsid w:val="00733F71"/>
    <w:rsid w:val="00734D06"/>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CFB"/>
    <w:rsid w:val="00786680"/>
    <w:rsid w:val="007928E5"/>
    <w:rsid w:val="00793388"/>
    <w:rsid w:val="00793FD2"/>
    <w:rsid w:val="007961E8"/>
    <w:rsid w:val="007A4F57"/>
    <w:rsid w:val="007A554A"/>
    <w:rsid w:val="007A79A3"/>
    <w:rsid w:val="007B2204"/>
    <w:rsid w:val="007B5E84"/>
    <w:rsid w:val="007B76A8"/>
    <w:rsid w:val="007C4B26"/>
    <w:rsid w:val="007D433C"/>
    <w:rsid w:val="007E138D"/>
    <w:rsid w:val="007E1552"/>
    <w:rsid w:val="007E2852"/>
    <w:rsid w:val="007F06C1"/>
    <w:rsid w:val="007F6781"/>
    <w:rsid w:val="007F6A6D"/>
    <w:rsid w:val="007F7DD0"/>
    <w:rsid w:val="008041C2"/>
    <w:rsid w:val="00811F25"/>
    <w:rsid w:val="008303EB"/>
    <w:rsid w:val="00840181"/>
    <w:rsid w:val="0084211F"/>
    <w:rsid w:val="00845511"/>
    <w:rsid w:val="008605DF"/>
    <w:rsid w:val="00860FD1"/>
    <w:rsid w:val="008619E5"/>
    <w:rsid w:val="0086321B"/>
    <w:rsid w:val="00867D9F"/>
    <w:rsid w:val="008702EC"/>
    <w:rsid w:val="00872D82"/>
    <w:rsid w:val="008744CE"/>
    <w:rsid w:val="0087759D"/>
    <w:rsid w:val="0088013D"/>
    <w:rsid w:val="00880F73"/>
    <w:rsid w:val="00887D5F"/>
    <w:rsid w:val="00891877"/>
    <w:rsid w:val="00891BFA"/>
    <w:rsid w:val="00891D26"/>
    <w:rsid w:val="00896FD5"/>
    <w:rsid w:val="008A2505"/>
    <w:rsid w:val="008A31D2"/>
    <w:rsid w:val="008B01E0"/>
    <w:rsid w:val="008B3F01"/>
    <w:rsid w:val="008B5629"/>
    <w:rsid w:val="008B5D1C"/>
    <w:rsid w:val="008C0B8A"/>
    <w:rsid w:val="008C3747"/>
    <w:rsid w:val="008C45D5"/>
    <w:rsid w:val="008C5A66"/>
    <w:rsid w:val="008D1BA6"/>
    <w:rsid w:val="008D2F39"/>
    <w:rsid w:val="008D58F9"/>
    <w:rsid w:val="008E0EF7"/>
    <w:rsid w:val="008F30C1"/>
    <w:rsid w:val="008F3EBA"/>
    <w:rsid w:val="008F6D2B"/>
    <w:rsid w:val="008F73DD"/>
    <w:rsid w:val="00901BE9"/>
    <w:rsid w:val="00904DA3"/>
    <w:rsid w:val="00905528"/>
    <w:rsid w:val="00905578"/>
    <w:rsid w:val="009130A5"/>
    <w:rsid w:val="009201D9"/>
    <w:rsid w:val="00924BF6"/>
    <w:rsid w:val="00924EC5"/>
    <w:rsid w:val="00932AFA"/>
    <w:rsid w:val="009342AD"/>
    <w:rsid w:val="00937385"/>
    <w:rsid w:val="00942107"/>
    <w:rsid w:val="00953CEA"/>
    <w:rsid w:val="00954560"/>
    <w:rsid w:val="009546A7"/>
    <w:rsid w:val="00962D8A"/>
    <w:rsid w:val="0097126C"/>
    <w:rsid w:val="0097604B"/>
    <w:rsid w:val="00976F21"/>
    <w:rsid w:val="00984E4A"/>
    <w:rsid w:val="00987560"/>
    <w:rsid w:val="0099152C"/>
    <w:rsid w:val="009A0EB4"/>
    <w:rsid w:val="009A1258"/>
    <w:rsid w:val="009A3567"/>
    <w:rsid w:val="009B03E6"/>
    <w:rsid w:val="009B48D2"/>
    <w:rsid w:val="009B63D6"/>
    <w:rsid w:val="009C0D00"/>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3889"/>
    <w:rsid w:val="00A23E46"/>
    <w:rsid w:val="00A24396"/>
    <w:rsid w:val="00A3256F"/>
    <w:rsid w:val="00A41B54"/>
    <w:rsid w:val="00A42D5A"/>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25AC"/>
    <w:rsid w:val="00B31FAC"/>
    <w:rsid w:val="00B32405"/>
    <w:rsid w:val="00B5582C"/>
    <w:rsid w:val="00B577EB"/>
    <w:rsid w:val="00B61C37"/>
    <w:rsid w:val="00B71E3B"/>
    <w:rsid w:val="00B7266C"/>
    <w:rsid w:val="00B86AA9"/>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C338B"/>
    <w:rsid w:val="00BD0703"/>
    <w:rsid w:val="00BD16DC"/>
    <w:rsid w:val="00BD19A8"/>
    <w:rsid w:val="00BD1B8E"/>
    <w:rsid w:val="00BD7601"/>
    <w:rsid w:val="00BE0F1F"/>
    <w:rsid w:val="00BE2289"/>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0ABB"/>
    <w:rsid w:val="00C26576"/>
    <w:rsid w:val="00C331BD"/>
    <w:rsid w:val="00C36070"/>
    <w:rsid w:val="00C36CAD"/>
    <w:rsid w:val="00C43036"/>
    <w:rsid w:val="00C43C30"/>
    <w:rsid w:val="00C555E0"/>
    <w:rsid w:val="00C666D7"/>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F0DE3"/>
    <w:rsid w:val="00D02F56"/>
    <w:rsid w:val="00D05A55"/>
    <w:rsid w:val="00D0617E"/>
    <w:rsid w:val="00D06E7C"/>
    <w:rsid w:val="00D07786"/>
    <w:rsid w:val="00D07F37"/>
    <w:rsid w:val="00D11A3F"/>
    <w:rsid w:val="00D140D7"/>
    <w:rsid w:val="00D16433"/>
    <w:rsid w:val="00D16A43"/>
    <w:rsid w:val="00D216FF"/>
    <w:rsid w:val="00D22459"/>
    <w:rsid w:val="00D23C32"/>
    <w:rsid w:val="00D273AE"/>
    <w:rsid w:val="00D27BF3"/>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B358D"/>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2140F"/>
    <w:rsid w:val="00E22857"/>
    <w:rsid w:val="00E2323D"/>
    <w:rsid w:val="00E2378E"/>
    <w:rsid w:val="00E316AD"/>
    <w:rsid w:val="00E322A8"/>
    <w:rsid w:val="00E3262F"/>
    <w:rsid w:val="00E37202"/>
    <w:rsid w:val="00E37663"/>
    <w:rsid w:val="00E40DAA"/>
    <w:rsid w:val="00E43D96"/>
    <w:rsid w:val="00E4533C"/>
    <w:rsid w:val="00E458A4"/>
    <w:rsid w:val="00E54B53"/>
    <w:rsid w:val="00E64FAE"/>
    <w:rsid w:val="00E65803"/>
    <w:rsid w:val="00E65E09"/>
    <w:rsid w:val="00E730C0"/>
    <w:rsid w:val="00E741B0"/>
    <w:rsid w:val="00E771D6"/>
    <w:rsid w:val="00E8260A"/>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60DE"/>
    <w:rsid w:val="00EE781A"/>
    <w:rsid w:val="00EF27E2"/>
    <w:rsid w:val="00EF3472"/>
    <w:rsid w:val="00EF4203"/>
    <w:rsid w:val="00EF59FD"/>
    <w:rsid w:val="00EF63C0"/>
    <w:rsid w:val="00EF72DC"/>
    <w:rsid w:val="00F041F2"/>
    <w:rsid w:val="00F05E50"/>
    <w:rsid w:val="00F07A5C"/>
    <w:rsid w:val="00F12981"/>
    <w:rsid w:val="00F24AA6"/>
    <w:rsid w:val="00F35704"/>
    <w:rsid w:val="00F405D4"/>
    <w:rsid w:val="00F413C2"/>
    <w:rsid w:val="00F50560"/>
    <w:rsid w:val="00F523DC"/>
    <w:rsid w:val="00F61319"/>
    <w:rsid w:val="00F67F1D"/>
    <w:rsid w:val="00F70CFC"/>
    <w:rsid w:val="00F76DDE"/>
    <w:rsid w:val="00F80539"/>
    <w:rsid w:val="00F82925"/>
    <w:rsid w:val="00F90E19"/>
    <w:rsid w:val="00F927B1"/>
    <w:rsid w:val="00FB1295"/>
    <w:rsid w:val="00FB72EB"/>
    <w:rsid w:val="00FC2B9A"/>
    <w:rsid w:val="00FC4AC9"/>
    <w:rsid w:val="00FD12CC"/>
    <w:rsid w:val="00FD2F6B"/>
    <w:rsid w:val="00FD4517"/>
    <w:rsid w:val="00FD4E73"/>
    <w:rsid w:val="00FE053D"/>
    <w:rsid w:val="00FE767E"/>
    <w:rsid w:val="00FF2F68"/>
    <w:rsid w:val="00FF3B7F"/>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629943228">
      <w:bodyDiv w:val="1"/>
      <w:marLeft w:val="0"/>
      <w:marRight w:val="0"/>
      <w:marTop w:val="0"/>
      <w:marBottom w:val="0"/>
      <w:divBdr>
        <w:top w:val="none" w:sz="0" w:space="0" w:color="auto"/>
        <w:left w:val="none" w:sz="0" w:space="0" w:color="auto"/>
        <w:bottom w:val="none" w:sz="0" w:space="0" w:color="auto"/>
        <w:right w:val="none" w:sz="0" w:space="0" w:color="auto"/>
      </w:divBdr>
      <w:divsChild>
        <w:div w:id="1266616261">
          <w:marLeft w:val="0"/>
          <w:marRight w:val="0"/>
          <w:marTop w:val="0"/>
          <w:marBottom w:val="0"/>
          <w:divBdr>
            <w:top w:val="none" w:sz="0" w:space="0" w:color="auto"/>
            <w:left w:val="none" w:sz="0" w:space="0" w:color="auto"/>
            <w:bottom w:val="none" w:sz="0" w:space="0" w:color="auto"/>
            <w:right w:val="none" w:sz="0" w:space="0" w:color="auto"/>
          </w:divBdr>
          <w:divsChild>
            <w:div w:id="1308777437">
              <w:marLeft w:val="0"/>
              <w:marRight w:val="0"/>
              <w:marTop w:val="0"/>
              <w:marBottom w:val="0"/>
              <w:divBdr>
                <w:top w:val="none" w:sz="0" w:space="0" w:color="auto"/>
                <w:left w:val="none" w:sz="0" w:space="0" w:color="auto"/>
                <w:bottom w:val="none" w:sz="0" w:space="0" w:color="auto"/>
                <w:right w:val="none" w:sz="0" w:space="0" w:color="auto"/>
              </w:divBdr>
              <w:divsChild>
                <w:div w:id="225991078">
                  <w:marLeft w:val="0"/>
                  <w:marRight w:val="0"/>
                  <w:marTop w:val="0"/>
                  <w:marBottom w:val="0"/>
                  <w:divBdr>
                    <w:top w:val="none" w:sz="0" w:space="0" w:color="auto"/>
                    <w:left w:val="none" w:sz="0" w:space="0" w:color="auto"/>
                    <w:bottom w:val="none" w:sz="0" w:space="0" w:color="auto"/>
                    <w:right w:val="none" w:sz="0" w:space="0" w:color="auto"/>
                  </w:divBdr>
                  <w:divsChild>
                    <w:div w:id="1734542009">
                      <w:marLeft w:val="0"/>
                      <w:marRight w:val="0"/>
                      <w:marTop w:val="0"/>
                      <w:marBottom w:val="0"/>
                      <w:divBdr>
                        <w:top w:val="none" w:sz="0" w:space="0" w:color="auto"/>
                        <w:left w:val="none" w:sz="0" w:space="0" w:color="auto"/>
                        <w:bottom w:val="none" w:sz="0" w:space="0" w:color="auto"/>
                        <w:right w:val="none" w:sz="0" w:space="0" w:color="auto"/>
                      </w:divBdr>
                      <w:divsChild>
                        <w:div w:id="1667780413">
                          <w:marLeft w:val="150"/>
                          <w:marRight w:val="150"/>
                          <w:marTop w:val="0"/>
                          <w:marBottom w:val="0"/>
                          <w:divBdr>
                            <w:top w:val="none" w:sz="0" w:space="0" w:color="auto"/>
                            <w:left w:val="none" w:sz="0" w:space="0" w:color="auto"/>
                            <w:bottom w:val="none" w:sz="0" w:space="0" w:color="auto"/>
                            <w:right w:val="none" w:sz="0" w:space="0" w:color="auto"/>
                          </w:divBdr>
                          <w:divsChild>
                            <w:div w:id="1713849341">
                              <w:marLeft w:val="150"/>
                              <w:marRight w:val="150"/>
                              <w:marTop w:val="0"/>
                              <w:marBottom w:val="0"/>
                              <w:divBdr>
                                <w:top w:val="none" w:sz="0" w:space="0" w:color="auto"/>
                                <w:left w:val="none" w:sz="0" w:space="0" w:color="auto"/>
                                <w:bottom w:val="none" w:sz="0" w:space="0" w:color="auto"/>
                                <w:right w:val="none" w:sz="0" w:space="0" w:color="auto"/>
                              </w:divBdr>
                              <w:divsChild>
                                <w:div w:id="16591531">
                                  <w:marLeft w:val="0"/>
                                  <w:marRight w:val="0"/>
                                  <w:marTop w:val="0"/>
                                  <w:marBottom w:val="0"/>
                                  <w:divBdr>
                                    <w:top w:val="none" w:sz="0" w:space="0" w:color="auto"/>
                                    <w:left w:val="none" w:sz="0" w:space="0" w:color="auto"/>
                                    <w:bottom w:val="none" w:sz="0" w:space="0" w:color="auto"/>
                                    <w:right w:val="none" w:sz="0" w:space="0" w:color="auto"/>
                                  </w:divBdr>
                                  <w:divsChild>
                                    <w:div w:id="1477844534">
                                      <w:marLeft w:val="0"/>
                                      <w:marRight w:val="0"/>
                                      <w:marTop w:val="0"/>
                                      <w:marBottom w:val="0"/>
                                      <w:divBdr>
                                        <w:top w:val="none" w:sz="0" w:space="0" w:color="auto"/>
                                        <w:left w:val="none" w:sz="0" w:space="0" w:color="auto"/>
                                        <w:bottom w:val="none" w:sz="0" w:space="0" w:color="auto"/>
                                        <w:right w:val="none" w:sz="0" w:space="0" w:color="auto"/>
                                      </w:divBdr>
                                      <w:divsChild>
                                        <w:div w:id="6744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22525996">
      <w:bodyDiv w:val="1"/>
      <w:marLeft w:val="0"/>
      <w:marRight w:val="0"/>
      <w:marTop w:val="0"/>
      <w:marBottom w:val="0"/>
      <w:divBdr>
        <w:top w:val="none" w:sz="0" w:space="0" w:color="auto"/>
        <w:left w:val="none" w:sz="0" w:space="0" w:color="auto"/>
        <w:bottom w:val="none" w:sz="0" w:space="0" w:color="auto"/>
        <w:right w:val="none" w:sz="0" w:space="0" w:color="auto"/>
      </w:divBdr>
      <w:divsChild>
        <w:div w:id="1056468908">
          <w:marLeft w:val="0"/>
          <w:marRight w:val="0"/>
          <w:marTop w:val="0"/>
          <w:marBottom w:val="0"/>
          <w:divBdr>
            <w:top w:val="none" w:sz="0" w:space="0" w:color="auto"/>
            <w:left w:val="none" w:sz="0" w:space="0" w:color="auto"/>
            <w:bottom w:val="none" w:sz="0" w:space="0" w:color="auto"/>
            <w:right w:val="none" w:sz="0" w:space="0" w:color="auto"/>
          </w:divBdr>
          <w:divsChild>
            <w:div w:id="421801779">
              <w:marLeft w:val="0"/>
              <w:marRight w:val="0"/>
              <w:marTop w:val="0"/>
              <w:marBottom w:val="0"/>
              <w:divBdr>
                <w:top w:val="none" w:sz="0" w:space="0" w:color="auto"/>
                <w:left w:val="none" w:sz="0" w:space="0" w:color="auto"/>
                <w:bottom w:val="none" w:sz="0" w:space="0" w:color="auto"/>
                <w:right w:val="none" w:sz="0" w:space="0" w:color="auto"/>
              </w:divBdr>
              <w:divsChild>
                <w:div w:id="1682657386">
                  <w:marLeft w:val="0"/>
                  <w:marRight w:val="0"/>
                  <w:marTop w:val="0"/>
                  <w:marBottom w:val="0"/>
                  <w:divBdr>
                    <w:top w:val="none" w:sz="0" w:space="0" w:color="auto"/>
                    <w:left w:val="none" w:sz="0" w:space="0" w:color="auto"/>
                    <w:bottom w:val="none" w:sz="0" w:space="0" w:color="auto"/>
                    <w:right w:val="none" w:sz="0" w:space="0" w:color="auto"/>
                  </w:divBdr>
                  <w:divsChild>
                    <w:div w:id="51316716">
                      <w:marLeft w:val="0"/>
                      <w:marRight w:val="0"/>
                      <w:marTop w:val="0"/>
                      <w:marBottom w:val="0"/>
                      <w:divBdr>
                        <w:top w:val="none" w:sz="0" w:space="0" w:color="auto"/>
                        <w:left w:val="none" w:sz="0" w:space="0" w:color="auto"/>
                        <w:bottom w:val="none" w:sz="0" w:space="0" w:color="auto"/>
                        <w:right w:val="none" w:sz="0" w:space="0" w:color="auto"/>
                      </w:divBdr>
                      <w:divsChild>
                        <w:div w:id="327098353">
                          <w:marLeft w:val="150"/>
                          <w:marRight w:val="150"/>
                          <w:marTop w:val="0"/>
                          <w:marBottom w:val="0"/>
                          <w:divBdr>
                            <w:top w:val="none" w:sz="0" w:space="0" w:color="auto"/>
                            <w:left w:val="none" w:sz="0" w:space="0" w:color="auto"/>
                            <w:bottom w:val="none" w:sz="0" w:space="0" w:color="auto"/>
                            <w:right w:val="none" w:sz="0" w:space="0" w:color="auto"/>
                          </w:divBdr>
                          <w:divsChild>
                            <w:div w:id="808204306">
                              <w:marLeft w:val="150"/>
                              <w:marRight w:val="150"/>
                              <w:marTop w:val="0"/>
                              <w:marBottom w:val="0"/>
                              <w:divBdr>
                                <w:top w:val="none" w:sz="0" w:space="0" w:color="auto"/>
                                <w:left w:val="none" w:sz="0" w:space="0" w:color="auto"/>
                                <w:bottom w:val="none" w:sz="0" w:space="0" w:color="auto"/>
                                <w:right w:val="none" w:sz="0" w:space="0" w:color="auto"/>
                              </w:divBdr>
                              <w:divsChild>
                                <w:div w:id="530073019">
                                  <w:marLeft w:val="0"/>
                                  <w:marRight w:val="0"/>
                                  <w:marTop w:val="0"/>
                                  <w:marBottom w:val="0"/>
                                  <w:divBdr>
                                    <w:top w:val="none" w:sz="0" w:space="0" w:color="auto"/>
                                    <w:left w:val="none" w:sz="0" w:space="0" w:color="auto"/>
                                    <w:bottom w:val="none" w:sz="0" w:space="0" w:color="auto"/>
                                    <w:right w:val="none" w:sz="0" w:space="0" w:color="auto"/>
                                  </w:divBdr>
                                  <w:divsChild>
                                    <w:div w:id="1967809010">
                                      <w:marLeft w:val="0"/>
                                      <w:marRight w:val="0"/>
                                      <w:marTop w:val="0"/>
                                      <w:marBottom w:val="0"/>
                                      <w:divBdr>
                                        <w:top w:val="none" w:sz="0" w:space="0" w:color="auto"/>
                                        <w:left w:val="none" w:sz="0" w:space="0" w:color="auto"/>
                                        <w:bottom w:val="none" w:sz="0" w:space="0" w:color="auto"/>
                                        <w:right w:val="none" w:sz="0" w:space="0" w:color="auto"/>
                                      </w:divBdr>
                                      <w:divsChild>
                                        <w:div w:id="17323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s://www.uhcprovide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s://www.uhcprovide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s://www.uhcprovide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myoptumhealthcomplexmedical.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www.uhchearing.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www.unitedhealthcareonline.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glossary.justplainclear.com/" TargetMode="External"/><Relationship Id="rId65" Type="http://schemas.openxmlformats.org/officeDocument/2006/relationships/hyperlink" Target="http://www.unitedhealthcareonline.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3.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4.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6.xml><?xml version="1.0" encoding="utf-8"?>
<ds:datastoreItem xmlns:ds="http://schemas.openxmlformats.org/officeDocument/2006/customXml" ds:itemID="{B857BC16-656E-410A-928C-163166357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6</TotalTime>
  <Pages>1</Pages>
  <Words>18047</Words>
  <Characters>102869</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Rajesh, Babu K</cp:lastModifiedBy>
  <cp:revision>14</cp:revision>
  <dcterms:created xsi:type="dcterms:W3CDTF">2020-09-28T19:43:00Z</dcterms:created>
  <dcterms:modified xsi:type="dcterms:W3CDTF">2020-09-28T21:03:00Z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