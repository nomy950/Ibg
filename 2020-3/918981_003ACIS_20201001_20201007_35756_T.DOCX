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5AC82" w14:textId="77777777" w:rsidR="001642EA" w:rsidRPr="00B840D5" w:rsidRDefault="001642EA" w:rsidP="00CC3ABA">
      <w:pPr>
        <w:rPr>
          <w:rStyle w:val="iBAAGTags"/>
          <w:b/>
        </w:rPr>
      </w:pPr>
    </w:p>
    <w:p w14:paraId="29CCC72E" w14:textId="3DF8915B" w:rsidR="00FA5299" w:rsidRPr="002D33B2" w:rsidRDefault="00FA5299" w:rsidP="00FA5299">
      <w:pPr>
        <w:rPr>
          <w:color w:val="000000" w:themeColor="text1"/>
          <w:sz w:val="20"/>
          <w:szCs w:val="18"/>
        </w:rPr>
      </w:pPr>
    </w:p>
    <w:p w14:paraId="307FA80B" w14:textId="77777777" w:rsidR="00FA5299" w:rsidRPr="002D33B2" w:rsidRDefault="00FA5299" w:rsidP="00CC3ABA">
      <w:pPr>
        <w:rPr>
          <w:rStyle w:val="iBAAGTags"/>
        </w:rPr>
      </w:pPr>
    </w:p>
    <w:p w14:paraId="58717365" w14:textId="77777777" w:rsidR="00CC3ABA" w:rsidRPr="002D33B2" w:rsidRDefault="00CC3ABA" w:rsidP="00CC3ABA">
      <w:pPr>
        <w:rPr>
          <w:rStyle w:val="iBAAGTags"/>
        </w:rPr>
      </w:pPr>
      <w:r w:rsidRPr="002D33B2">
        <w:rPr>
          <w:rStyle w:val="iBAAGTags"/>
        </w:rPr>
        <w:t>&lt;!--ID=CSR--&gt;</w:t>
      </w:r>
    </w:p>
    <w:p w14:paraId="6326D9D9" w14:textId="6649A21B" w:rsidR="001642EA" w:rsidRPr="002D33B2" w:rsidRDefault="00EF110E" w:rsidP="00B840D5">
      <w:pPr>
        <w:pStyle w:val="Heading1"/>
        <w:rPr>
          <w:rStyle w:val="iBAAGTags"/>
          <w:color w:val="FFFFFF" w:themeColor="background1"/>
        </w:rPr>
      </w:pPr>
      <w:r w:rsidRPr="002D33B2">
        <w:rPr>
          <w:rStyle w:val="iBAAGTags"/>
          <w:color w:val="FFFFFF" w:themeColor="background1"/>
        </w:rPr>
        <w:t>Policy Data</w:t>
      </w:r>
    </w:p>
    <w:p w14:paraId="28AB2050"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80372EE" w14:textId="77777777" w:rsidR="007803EA" w:rsidRPr="002D33B2" w:rsidRDefault="007803EA" w:rsidP="007803EA"/>
    <w:p w14:paraId="39C9365E" w14:textId="475CF472"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13" w:history="1">
        <w:r w:rsidRPr="002D33B2">
          <w:rPr>
            <w:rStyle w:val="Hyperlink"/>
            <w:i/>
            <w:iCs/>
          </w:rPr>
          <w:t>uhcprovider.com</w:t>
        </w:r>
      </w:hyperlink>
      <w:r w:rsidR="001642EA" w:rsidRPr="002D33B2">
        <w:rPr>
          <w:i/>
          <w:iCs/>
        </w:rPr>
        <w:t xml:space="preserve">    </w:t>
      </w:r>
    </w:p>
    <w:p w14:paraId="64805456" w14:textId="1A121858" w:rsidR="001642EA" w:rsidRPr="002D33B2" w:rsidRDefault="001642EA" w:rsidP="00EF110E">
      <w:pPr>
        <w:rPr>
          <w:rStyle w:val="iBAAGTags"/>
          <w:rFonts w:eastAsiaTheme="majorEastAsia" w:cstheme="majorBidi"/>
          <w:b/>
          <w:bCs/>
          <w:color w:val="FFFFFF" w:themeColor="background1"/>
          <w:sz w:val="28"/>
          <w:szCs w:val="2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2D33B2" w14:paraId="58717367" w14:textId="77777777" w:rsidTr="00BF27F5">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2D33B2" w:rsidRDefault="00CC3ABA" w:rsidP="006A6DDF">
            <w:pPr>
              <w:pStyle w:val="iBAAGMajorSectionHeader"/>
            </w:pPr>
            <w:r w:rsidRPr="002D33B2">
              <w:t>Policy Data</w:t>
            </w:r>
          </w:p>
        </w:tc>
      </w:tr>
      <w:tr w:rsidR="00CC3ABA" w:rsidRPr="002D33B2" w14:paraId="5871736A" w14:textId="77777777" w:rsidTr="00BF27F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2D33B2" w:rsidRDefault="00CC3ABA" w:rsidP="006A6DDF">
            <w:pPr>
              <w:pStyle w:val="iBAAGTableHeader"/>
              <w:jc w:val="left"/>
            </w:pPr>
            <w:r w:rsidRPr="002D33B2">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08C132E6" w:rsidR="00CC3ABA" w:rsidRPr="002D33B2" w:rsidRDefault="004327DB" w:rsidP="001212D5">
            <w:pPr>
              <w:pStyle w:val="iBAAGStandardText"/>
            </w:pPr>
            <w:proofErr w:type="spellStart"/>
            <w:r w:rsidRPr="004327DB">
              <w:t>Adolfson</w:t>
            </w:r>
            <w:proofErr w:type="spellEnd"/>
            <w:r w:rsidRPr="004327DB">
              <w:t xml:space="preserve"> &amp; Peterson, Inc.</w:t>
            </w:r>
          </w:p>
        </w:tc>
      </w:tr>
      <w:tr w:rsidR="00CC3ABA" w:rsidRPr="002D33B2" w14:paraId="5871736D" w14:textId="77777777" w:rsidTr="00BF27F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2D33B2" w:rsidRDefault="00CC3ABA" w:rsidP="006A6DDF">
            <w:pPr>
              <w:pStyle w:val="iBAAGTableHeader"/>
              <w:jc w:val="left"/>
            </w:pPr>
            <w:r w:rsidRPr="002D33B2">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60C277DE" w:rsidR="00CC3ABA" w:rsidRPr="002D33B2" w:rsidRDefault="004327DB" w:rsidP="006A6DDF">
            <w:pPr>
              <w:pStyle w:val="iBAAGStandardText"/>
            </w:pPr>
            <w:r w:rsidRPr="004327DB">
              <w:t>918981</w:t>
            </w:r>
          </w:p>
        </w:tc>
      </w:tr>
      <w:tr w:rsidR="00CC3ABA" w:rsidRPr="002D33B2" w14:paraId="58717370" w14:textId="77777777" w:rsidTr="00BF27F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2D33B2" w:rsidRDefault="00CC3ABA" w:rsidP="006A6DDF">
            <w:pPr>
              <w:pStyle w:val="iBAAGTableHeader"/>
              <w:jc w:val="left"/>
            </w:pPr>
            <w:bookmarkStart w:id="0" w:name="Effective_Date"/>
            <w:r w:rsidRPr="002D33B2">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4AC900B3" w:rsidR="00CC3ABA" w:rsidRPr="002D33B2" w:rsidRDefault="00C82039" w:rsidP="006A6DDF">
            <w:pPr>
              <w:pStyle w:val="iBAAGStandardText"/>
            </w:pPr>
            <w:r>
              <w:t>10</w:t>
            </w:r>
            <w:r w:rsidR="004327DB" w:rsidRPr="004327DB">
              <w:t>/</w:t>
            </w:r>
            <w:r w:rsidR="004327DB">
              <w:t>0</w:t>
            </w:r>
            <w:r w:rsidR="004327DB" w:rsidRPr="004327DB">
              <w:t>1/2020</w:t>
            </w:r>
          </w:p>
        </w:tc>
      </w:tr>
      <w:tr w:rsidR="00CC3ABA" w:rsidRPr="002D33B2" w14:paraId="58717373" w14:textId="77777777" w:rsidTr="00BF27F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2D33B2" w:rsidRDefault="00CC3ABA" w:rsidP="006A6DDF">
            <w:pPr>
              <w:pStyle w:val="iBAAGTableHeader"/>
              <w:jc w:val="left"/>
            </w:pPr>
            <w:r w:rsidRPr="002D33B2">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66181FE8" w:rsidR="00CC3ABA" w:rsidRPr="002D33B2" w:rsidRDefault="001A171B">
            <w:r>
              <w:rPr>
                <w:rStyle w:val="iBAAGStandardTextChar"/>
              </w:rPr>
              <w:t>00</w:t>
            </w:r>
            <w:r w:rsidR="00CC568B">
              <w:rPr>
                <w:rStyle w:val="iBAAGStandardTextChar"/>
              </w:rPr>
              <w:t>3</w:t>
            </w:r>
            <w:r w:rsidR="00CC3ABA" w:rsidRPr="002D33B2">
              <w:rPr>
                <w:rStyle w:val="iBAAGStandardTextChar"/>
              </w:rPr>
              <w:t>ACIS –</w:t>
            </w:r>
            <w:r w:rsidR="00CC3ABA" w:rsidRPr="002D33B2">
              <w:t xml:space="preserve"> </w:t>
            </w:r>
            <w:r w:rsidR="0047387C" w:rsidRPr="002D33B2">
              <w:rPr>
                <w:rStyle w:val="iBAAGStandardTextChar"/>
              </w:rPr>
              <w:t>PS1</w:t>
            </w:r>
          </w:p>
        </w:tc>
      </w:tr>
      <w:tr w:rsidR="00CC3ABA" w:rsidRPr="002D33B2" w14:paraId="58717377" w14:textId="77777777" w:rsidTr="00BF27F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2D33B2" w:rsidRDefault="00CC3ABA" w:rsidP="006A6DDF">
            <w:pPr>
              <w:pStyle w:val="iBAAGTableHeader"/>
              <w:jc w:val="left"/>
            </w:pPr>
            <w:r w:rsidRPr="002D33B2">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468CF7C0" w:rsidR="00CC3ABA" w:rsidRPr="002D33B2" w:rsidRDefault="00BF27F5">
            <w:pPr>
              <w:pStyle w:val="iBAAGStandardText"/>
            </w:pPr>
            <w:r w:rsidRPr="00BF27F5">
              <w:t>Choice Plus PPO-Employee/</w:t>
            </w:r>
            <w:proofErr w:type="spellStart"/>
            <w:r w:rsidRPr="00BF27F5">
              <w:t>Employee+Family</w:t>
            </w:r>
            <w:proofErr w:type="spellEnd"/>
          </w:p>
        </w:tc>
      </w:tr>
      <w:tr w:rsidR="00CC3ABA" w:rsidRPr="002D33B2" w14:paraId="5871737A" w14:textId="77777777" w:rsidTr="00BF27F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2D33B2" w:rsidRDefault="00CC3ABA" w:rsidP="006A6DDF">
            <w:pPr>
              <w:pStyle w:val="iBAAGTableHeader"/>
              <w:jc w:val="left"/>
            </w:pPr>
            <w:r w:rsidRPr="002D33B2">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51D7086D" w:rsidR="00CC3ABA" w:rsidRPr="002D33B2" w:rsidRDefault="00863387" w:rsidP="00B43FF1">
            <w:pPr>
              <w:pStyle w:val="iBAAGStandardText"/>
            </w:pPr>
            <w:r w:rsidRPr="002D33B2">
              <w:t>2018</w:t>
            </w:r>
          </w:p>
        </w:tc>
      </w:tr>
      <w:tr w:rsidR="00CC3ABA" w:rsidRPr="002D33B2" w14:paraId="5871737D" w14:textId="77777777" w:rsidTr="00BF27F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2D33B2" w:rsidRDefault="00CC3ABA" w:rsidP="006A6DDF">
            <w:pPr>
              <w:pStyle w:val="iBAAGTableHeader"/>
              <w:jc w:val="left"/>
            </w:pPr>
            <w:r w:rsidRPr="002D33B2">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64D71C31" w:rsidR="00CC3ABA" w:rsidRPr="002D33B2" w:rsidRDefault="00CC3ABA">
            <w:r w:rsidRPr="002D33B2">
              <w:rPr>
                <w:rStyle w:val="iBAAGStandardTextChar"/>
              </w:rPr>
              <w:t>Key Accounts</w:t>
            </w:r>
            <w:r w:rsidRPr="002D33B2">
              <w:t xml:space="preserve"> </w:t>
            </w:r>
          </w:p>
        </w:tc>
      </w:tr>
      <w:tr w:rsidR="00CC3ABA" w:rsidRPr="002D33B2" w14:paraId="58717380" w14:textId="77777777" w:rsidTr="00BF27F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2D33B2" w:rsidRDefault="00CC3ABA" w:rsidP="006A6DDF">
            <w:pPr>
              <w:pStyle w:val="iBAAGTableHeader"/>
              <w:jc w:val="left"/>
            </w:pPr>
            <w:r w:rsidRPr="002D33B2">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164289A4" w:rsidR="00CC3ABA" w:rsidRPr="002D33B2" w:rsidRDefault="00B43FF1" w:rsidP="006A6DDF">
            <w:pPr>
              <w:pStyle w:val="iBAAGStandardText"/>
            </w:pPr>
            <w:r w:rsidRPr="002D33B2">
              <w:t>ASO</w:t>
            </w:r>
          </w:p>
        </w:tc>
      </w:tr>
      <w:tr w:rsidR="00CC3ABA" w:rsidRPr="002D33B2" w14:paraId="58717383" w14:textId="77777777" w:rsidTr="00BF27F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CC3ABA" w:rsidRPr="002D33B2" w:rsidRDefault="00CC3ABA" w:rsidP="006A6DDF">
            <w:pPr>
              <w:pStyle w:val="iBAAGTableHeader"/>
              <w:jc w:val="left"/>
            </w:pPr>
            <w:r w:rsidRPr="002D33B2">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1B635DB0" w:rsidR="00AF058E" w:rsidRPr="002D33B2" w:rsidRDefault="00AF058E">
            <w:pPr>
              <w:pStyle w:val="iBAAGStandardText"/>
            </w:pPr>
            <w:r w:rsidRPr="002D33B2">
              <w:rPr>
                <w:rFonts w:eastAsia="Times New Roman" w:cs="Times New Roman"/>
              </w:rPr>
              <w:t>Not Applicable</w:t>
            </w:r>
            <w:r w:rsidRPr="002D33B2" w:rsidDel="00AF058E">
              <w:rPr>
                <w:rStyle w:val="InstructionalTextChar"/>
              </w:rPr>
              <w:t xml:space="preserve"> </w:t>
            </w:r>
          </w:p>
        </w:tc>
      </w:tr>
      <w:tr w:rsidR="00CC3ABA" w:rsidRPr="002D33B2" w14:paraId="58717386" w14:textId="77777777" w:rsidTr="00BF27F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CC3ABA" w:rsidRPr="002D33B2" w:rsidRDefault="00CC3ABA" w:rsidP="006A6DDF">
            <w:pPr>
              <w:pStyle w:val="iBAAGTableHeader"/>
              <w:jc w:val="left"/>
            </w:pPr>
            <w:r w:rsidRPr="002D33B2">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04E0EE63" w:rsidR="00B43FF1" w:rsidRPr="002D33B2" w:rsidRDefault="00CC3ABA">
            <w:r w:rsidRPr="002D33B2">
              <w:rPr>
                <w:rStyle w:val="iBAAGStandardTextChar"/>
              </w:rPr>
              <w:t>Yes</w:t>
            </w:r>
            <w:r w:rsidRPr="002D33B2">
              <w:t xml:space="preserve"> </w:t>
            </w:r>
          </w:p>
        </w:tc>
      </w:tr>
      <w:tr w:rsidR="00CC3ABA" w:rsidRPr="002D33B2" w14:paraId="58717389" w14:textId="77777777" w:rsidTr="00BF27F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CC3ABA" w:rsidRPr="002D33B2" w:rsidRDefault="00CC3ABA" w:rsidP="006A6DDF">
            <w:pPr>
              <w:pStyle w:val="iBAAGTableHeader"/>
              <w:jc w:val="left"/>
            </w:pPr>
            <w:r w:rsidRPr="002D33B2">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62275770" w:rsidR="00CC3ABA" w:rsidRPr="002D33B2" w:rsidRDefault="00C82039" w:rsidP="001212D5">
            <w:pPr>
              <w:pStyle w:val="iBAAGStandardText"/>
            </w:pPr>
            <w:r>
              <w:t>Naveen Kumar K</w:t>
            </w:r>
          </w:p>
        </w:tc>
      </w:tr>
      <w:tr w:rsidR="00CC3ABA" w:rsidRPr="002D33B2" w14:paraId="5871738C" w14:textId="77777777" w:rsidTr="00BF27F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CC3ABA" w:rsidRPr="002D33B2" w:rsidRDefault="00CC3ABA" w:rsidP="006A6DDF">
            <w:pPr>
              <w:pStyle w:val="iBAAGTableHeader"/>
              <w:jc w:val="left"/>
            </w:pPr>
            <w:r w:rsidRPr="002D33B2">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12136153" w:rsidR="00CC3ABA" w:rsidRPr="002D33B2" w:rsidRDefault="00C82039" w:rsidP="001212D5">
            <w:pPr>
              <w:pStyle w:val="iBAAGStandardText"/>
            </w:pPr>
            <w:r>
              <w:t>Maintenance/Re-Work</w:t>
            </w:r>
          </w:p>
        </w:tc>
      </w:tr>
      <w:tr w:rsidR="00CC3ABA" w:rsidRPr="002D33B2" w14:paraId="5871738F" w14:textId="77777777" w:rsidTr="00BF27F5">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CC3ABA" w:rsidRPr="002D33B2" w:rsidRDefault="00CC3ABA" w:rsidP="006A6DDF">
            <w:pPr>
              <w:pStyle w:val="iBAAGTableHeader"/>
              <w:jc w:val="left"/>
            </w:pPr>
            <w:r w:rsidRPr="002D33B2">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CC3ABA" w:rsidRPr="002D33B2" w:rsidRDefault="00CC3ABA" w:rsidP="006A6DDF">
            <w:pPr>
              <w:pStyle w:val="iBAAGStandardText"/>
            </w:pPr>
            <w:r w:rsidRPr="002D33B2">
              <w:t>99/99/9999</w:t>
            </w:r>
          </w:p>
        </w:tc>
      </w:tr>
    </w:tbl>
    <w:p w14:paraId="58717390" w14:textId="2310E333" w:rsidR="00CC3ABA" w:rsidRPr="002D33B2" w:rsidRDefault="00EF110E" w:rsidP="00B840D5">
      <w:pPr>
        <w:pStyle w:val="Heading1"/>
        <w:rPr>
          <w:sz w:val="20"/>
          <w:szCs w:val="18"/>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2D33B2" w14:paraId="58717392" w14:textId="77777777" w:rsidTr="00056056">
        <w:tc>
          <w:tcPr>
            <w:tcW w:w="13507" w:type="dxa"/>
            <w:gridSpan w:val="2"/>
            <w:shd w:val="clear" w:color="auto" w:fill="DAEEF3"/>
          </w:tcPr>
          <w:p w14:paraId="58717391" w14:textId="77777777" w:rsidR="00CC3ABA" w:rsidRPr="002D33B2" w:rsidRDefault="00CC3ABA" w:rsidP="006A6DDF">
            <w:pPr>
              <w:pStyle w:val="iBAAGMajorSectionHeader"/>
            </w:pPr>
            <w:r w:rsidRPr="002D33B2">
              <w:t>CSR View</w:t>
            </w:r>
          </w:p>
        </w:tc>
      </w:tr>
      <w:tr w:rsidR="00CC3ABA" w:rsidRPr="002D33B2" w14:paraId="58717394"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2D33B2" w:rsidRDefault="00CC3ABA" w:rsidP="006A6DDF">
            <w:pPr>
              <w:pStyle w:val="iBAAGTableHeader"/>
            </w:pPr>
            <w:r w:rsidRPr="002D33B2">
              <w:t>Plan Information</w:t>
            </w:r>
          </w:p>
        </w:tc>
      </w:tr>
      <w:tr w:rsidR="00CC3ABA" w:rsidRPr="002D33B2" w14:paraId="58717398" w14:textId="77777777" w:rsidTr="00056056">
        <w:tblPrEx>
          <w:shd w:val="clear" w:color="auto" w:fill="auto"/>
        </w:tblPrEx>
        <w:tc>
          <w:tcPr>
            <w:tcW w:w="3517" w:type="dxa"/>
            <w:shd w:val="clear" w:color="auto" w:fill="F2DBDB"/>
          </w:tcPr>
          <w:p w14:paraId="58717395" w14:textId="77777777" w:rsidR="00CC3ABA" w:rsidRPr="002D33B2" w:rsidRDefault="00CC3ABA" w:rsidP="006A6DDF">
            <w:pPr>
              <w:pStyle w:val="iBAAGSituationBoxName"/>
            </w:pPr>
            <w:bookmarkStart w:id="1" w:name="Preexisting_Conditions"/>
            <w:r w:rsidRPr="002D33B2">
              <w:t>Are pre-existing conditions covered?</w:t>
            </w:r>
            <w:bookmarkEnd w:id="1"/>
          </w:p>
          <w:p w14:paraId="58717396" w14:textId="77777777" w:rsidR="00CC3ABA" w:rsidRPr="002D33B2" w:rsidRDefault="00CC3ABA" w:rsidP="006A6DDF"/>
        </w:tc>
        <w:tc>
          <w:tcPr>
            <w:tcW w:w="9990" w:type="dxa"/>
            <w:shd w:val="clear" w:color="auto" w:fill="F2DBDB"/>
          </w:tcPr>
          <w:p w14:paraId="58717397" w14:textId="77777777" w:rsidR="00CC3ABA" w:rsidRPr="002D33B2" w:rsidRDefault="00CC3ABA" w:rsidP="006A6DDF">
            <w:pPr>
              <w:pStyle w:val="iBAAGStandardText"/>
            </w:pPr>
            <w:r w:rsidRPr="002D33B2">
              <w:lastRenderedPageBreak/>
              <w:t>Yes</w:t>
            </w:r>
          </w:p>
        </w:tc>
      </w:tr>
      <w:tr w:rsidR="00CC3ABA" w:rsidRPr="002D33B2" w14:paraId="5871739A"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2D33B2" w:rsidRDefault="00CC3ABA" w:rsidP="006A6DDF">
            <w:pPr>
              <w:pStyle w:val="iBAAGTableHeader"/>
            </w:pPr>
            <w:r w:rsidRPr="002D33B2">
              <w:t>Plan Information</w:t>
            </w:r>
          </w:p>
        </w:tc>
      </w:tr>
      <w:tr w:rsidR="00CC3ABA" w:rsidRPr="002D33B2" w14:paraId="5871739F" w14:textId="77777777" w:rsidTr="00056056">
        <w:tblPrEx>
          <w:shd w:val="clear" w:color="auto" w:fill="auto"/>
        </w:tblPrEx>
        <w:tc>
          <w:tcPr>
            <w:tcW w:w="3517" w:type="dxa"/>
            <w:shd w:val="clear" w:color="auto" w:fill="F2DBDB"/>
          </w:tcPr>
          <w:p w14:paraId="5871739B" w14:textId="77777777" w:rsidR="00CC3ABA" w:rsidRPr="002D33B2" w:rsidRDefault="00CC3ABA" w:rsidP="006A6DDF">
            <w:pPr>
              <w:pStyle w:val="iBAAGSituationBoxName"/>
            </w:pPr>
            <w:bookmarkStart w:id="2" w:name="Care_Management"/>
            <w:r w:rsidRPr="002D33B2">
              <w:t>Care Management</w:t>
            </w:r>
            <w:bookmarkEnd w:id="2"/>
          </w:p>
          <w:p w14:paraId="5871739D" w14:textId="77777777" w:rsidR="00CC3ABA" w:rsidRPr="002D33B2" w:rsidRDefault="00CC3ABA" w:rsidP="004470CB">
            <w:pPr>
              <w:pStyle w:val="InstructionalText"/>
            </w:pPr>
          </w:p>
        </w:tc>
        <w:tc>
          <w:tcPr>
            <w:tcW w:w="9990" w:type="dxa"/>
            <w:shd w:val="clear" w:color="auto" w:fill="F2DBDB"/>
          </w:tcPr>
          <w:p w14:paraId="5FE459F2" w14:textId="77777777" w:rsidR="00A5788B" w:rsidRPr="000A1E7C" w:rsidRDefault="00A5788B" w:rsidP="00A5788B">
            <w:pPr>
              <w:pStyle w:val="iBAAGStandardTextBold"/>
            </w:pPr>
            <w:r w:rsidRPr="000A1E7C">
              <w:t>Personal Health Support (PHS):</w:t>
            </w:r>
          </w:p>
          <w:p w14:paraId="565B875B" w14:textId="77777777" w:rsidR="00A5788B" w:rsidRPr="000A1E7C" w:rsidRDefault="00A5788B" w:rsidP="00A5788B">
            <w:pPr>
              <w:pStyle w:val="iBAAGStandardText"/>
              <w:rPr>
                <w:b/>
                <w:bCs/>
                <w:i/>
              </w:rPr>
            </w:pPr>
            <w:r w:rsidRPr="000A1E7C">
              <w:t xml:space="preserve">United HealthCare Personal Health Support (PHS) disease management is a telephonic program and participants may be assigned a designated PHS nurse or team.  After reaching the member, PHS will provide their direct phone number to the member.  If the member is </w:t>
            </w:r>
            <w:r>
              <w:t xml:space="preserve">returning a call </w:t>
            </w:r>
            <w:r w:rsidRPr="000A1E7C">
              <w:t xml:space="preserve">or has lost their phone number, please warm transfer using VCC redirect to </w:t>
            </w:r>
            <w:r>
              <w:t xml:space="preserve">Optum </w:t>
            </w:r>
            <w:r w:rsidRPr="000A1E7C">
              <w:t xml:space="preserve">CIDM program. </w:t>
            </w:r>
          </w:p>
          <w:p w14:paraId="1064A439" w14:textId="77777777" w:rsidR="00A5788B" w:rsidRPr="000A1E7C" w:rsidRDefault="00A5788B" w:rsidP="00A5788B">
            <w:pPr>
              <w:pStyle w:val="iBAAGStandardText"/>
              <w:rPr>
                <w:b/>
                <w:bCs/>
                <w:i/>
              </w:rPr>
            </w:pPr>
          </w:p>
          <w:p w14:paraId="7FFCE356" w14:textId="77777777" w:rsidR="00A5788B" w:rsidRPr="000A1E7C" w:rsidRDefault="00A5788B" w:rsidP="00A5788B">
            <w:pPr>
              <w:pStyle w:val="iBAAGStandardText"/>
            </w:pPr>
            <w:r w:rsidRPr="000A1E7C">
              <w:t>The PHS nurse may invite members to enroll in the PHS digital capabilities. Once enrolled, members will be able to:</w:t>
            </w:r>
          </w:p>
          <w:p w14:paraId="23AA6922" w14:textId="77777777" w:rsidR="00A5788B" w:rsidRPr="000A1E7C" w:rsidRDefault="00A5788B" w:rsidP="00A5788B">
            <w:pPr>
              <w:pStyle w:val="iBAAGStandardText"/>
              <w:numPr>
                <w:ilvl w:val="0"/>
                <w:numId w:val="57"/>
              </w:numPr>
            </w:pPr>
            <w:r w:rsidRPr="000A1E7C">
              <w:t xml:space="preserve">Message their nurse in a secure website or mobile device.  </w:t>
            </w:r>
          </w:p>
          <w:p w14:paraId="5B8FFFD0" w14:textId="77777777" w:rsidR="00A5788B" w:rsidRPr="000A1E7C" w:rsidRDefault="00A5788B" w:rsidP="00A5788B">
            <w:pPr>
              <w:pStyle w:val="iBAAGStandardText"/>
              <w:numPr>
                <w:ilvl w:val="0"/>
                <w:numId w:val="57"/>
              </w:numPr>
            </w:pPr>
            <w:r w:rsidRPr="000A1E7C">
              <w:t xml:space="preserve">Schedule appointments with their nurse to create a health action plan.  </w:t>
            </w:r>
          </w:p>
          <w:p w14:paraId="3E55ACD3" w14:textId="77777777" w:rsidR="00A5788B" w:rsidRPr="000A1E7C" w:rsidRDefault="00A5788B" w:rsidP="00A5788B">
            <w:pPr>
              <w:pStyle w:val="iBAAGStandardText"/>
              <w:numPr>
                <w:ilvl w:val="0"/>
                <w:numId w:val="57"/>
              </w:numPr>
            </w:pPr>
            <w:r w:rsidRPr="000A1E7C">
              <w:t>Connect existing health care devices such as a scale, blood pressure cuff or blood glucose meter to help track progress toward health goals.</w:t>
            </w:r>
          </w:p>
          <w:p w14:paraId="33DC6014" w14:textId="77777777" w:rsidR="004C5CEB" w:rsidRPr="002D33B2" w:rsidRDefault="004C5CEB" w:rsidP="004C5CEB"/>
          <w:p w14:paraId="5871739E" w14:textId="767F3F3F" w:rsidR="006E2A17" w:rsidRPr="002D33B2" w:rsidRDefault="006E2A17">
            <w:pPr>
              <w:pStyle w:val="iBAAGStandardText"/>
            </w:pPr>
          </w:p>
        </w:tc>
      </w:tr>
      <w:tr w:rsidR="004569E3" w:rsidRPr="002D33B2" w14:paraId="6D71A0C2" w14:textId="77777777" w:rsidTr="00056056">
        <w:tblPrEx>
          <w:shd w:val="clear" w:color="auto" w:fill="auto"/>
        </w:tblPrEx>
        <w:tc>
          <w:tcPr>
            <w:tcW w:w="13507" w:type="dxa"/>
            <w:gridSpan w:val="2"/>
            <w:tcBorders>
              <w:bottom w:val="single" w:sz="4" w:space="0" w:color="000000" w:themeColor="text1"/>
            </w:tcBorders>
            <w:shd w:val="clear" w:color="auto" w:fill="C00000"/>
          </w:tcPr>
          <w:p w14:paraId="2B761E35" w14:textId="77777777" w:rsidR="004569E3" w:rsidRPr="002D33B2" w:rsidRDefault="004569E3" w:rsidP="00991600">
            <w:pPr>
              <w:pStyle w:val="iBAAGTableHeader"/>
            </w:pPr>
            <w:r w:rsidRPr="002D33B2">
              <w:t>Plan Information</w:t>
            </w:r>
          </w:p>
        </w:tc>
      </w:tr>
      <w:tr w:rsidR="004569E3" w:rsidRPr="002D33B2" w14:paraId="0D9D31EC" w14:textId="77777777" w:rsidTr="00056056">
        <w:tblPrEx>
          <w:shd w:val="clear" w:color="auto" w:fill="auto"/>
        </w:tblPrEx>
        <w:tc>
          <w:tcPr>
            <w:tcW w:w="3517" w:type="dxa"/>
            <w:shd w:val="clear" w:color="auto" w:fill="F2DBDB"/>
          </w:tcPr>
          <w:p w14:paraId="3B311396" w14:textId="77777777" w:rsidR="004569E3" w:rsidRPr="002D33B2" w:rsidRDefault="004569E3" w:rsidP="00991600">
            <w:pPr>
              <w:pStyle w:val="iBAAGSituationBoxName"/>
            </w:pPr>
            <w:bookmarkStart w:id="3" w:name="Claim_Filing_Limit"/>
            <w:r w:rsidRPr="002D33B2">
              <w:t>Claim Filing Limit</w:t>
            </w:r>
          </w:p>
          <w:bookmarkEnd w:id="3"/>
          <w:p w14:paraId="64C9248D" w14:textId="77777777" w:rsidR="004569E3" w:rsidRPr="002D33B2" w:rsidRDefault="004569E3" w:rsidP="00991600"/>
          <w:p w14:paraId="138C24DE" w14:textId="77777777" w:rsidR="004569E3" w:rsidRPr="002D33B2" w:rsidRDefault="004569E3" w:rsidP="00991600"/>
        </w:tc>
        <w:tc>
          <w:tcPr>
            <w:tcW w:w="9990" w:type="dxa"/>
            <w:shd w:val="clear" w:color="auto" w:fill="F2DBDB"/>
          </w:tcPr>
          <w:p w14:paraId="76255A44" w14:textId="0026DAA9" w:rsidR="004569E3" w:rsidRPr="002D33B2" w:rsidRDefault="004569E3" w:rsidP="00B840D5">
            <w:pPr>
              <w:pStyle w:val="iBAAGStandardText"/>
            </w:pPr>
            <w:r w:rsidRPr="002D33B2">
              <w:t xml:space="preserve">The member must submit a request for payment of benefits within </w:t>
            </w:r>
            <w:r w:rsidRPr="002D33B2">
              <w:rPr>
                <w:rStyle w:val="iBAAGStandardTextBoldChar"/>
              </w:rPr>
              <w:t>1</w:t>
            </w:r>
            <w:r w:rsidR="00E1166C">
              <w:rPr>
                <w:rStyle w:val="iBAAGStandardTextBoldChar"/>
              </w:rPr>
              <w:t>80</w:t>
            </w:r>
            <w:r w:rsidRPr="002D33B2">
              <w:t xml:space="preserve"> </w:t>
            </w:r>
            <w:r w:rsidR="00E1166C">
              <w:t>days</w:t>
            </w:r>
            <w:r w:rsidRPr="002D33B2">
              <w:t xml:space="preserve"> after the date of service</w:t>
            </w:r>
            <w:r w:rsidR="00AB74EC" w:rsidRPr="002D33B2">
              <w:t xml:space="preserve"> </w:t>
            </w:r>
            <w:r w:rsidRPr="002D33B2">
              <w:t xml:space="preserve">or benefits may be denied or reduced, at our or the claim administrator’s discretion. This time limit does not apply if the member is legally incapacitated. If the claim relates to an inpatient stay, the date of service is the date the inpatient stay ends. </w:t>
            </w:r>
          </w:p>
          <w:p w14:paraId="7CE58E9E" w14:textId="1204EBE6" w:rsidR="004569E3" w:rsidRPr="002D33B2" w:rsidRDefault="004569E3" w:rsidP="00B840D5">
            <w:pPr>
              <w:pStyle w:val="iBAAGStandardText"/>
            </w:pPr>
          </w:p>
        </w:tc>
      </w:tr>
      <w:tr w:rsidR="00CC3ABA" w:rsidRPr="002D33B2" w14:paraId="587173A1"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A0" w14:textId="387B2A21" w:rsidR="00CC3ABA" w:rsidRPr="002D33B2" w:rsidRDefault="00CC3ABA" w:rsidP="006A6DDF">
            <w:pPr>
              <w:pStyle w:val="iBAAGTableHeader"/>
            </w:pPr>
            <w:r w:rsidRPr="002D33B2">
              <w:t>Plan Information</w:t>
            </w:r>
          </w:p>
        </w:tc>
      </w:tr>
      <w:tr w:rsidR="00CC3ABA" w:rsidRPr="002D33B2" w14:paraId="587173B2" w14:textId="77777777" w:rsidTr="00056056">
        <w:tblPrEx>
          <w:shd w:val="clear" w:color="auto" w:fill="auto"/>
        </w:tblPrEx>
        <w:tc>
          <w:tcPr>
            <w:tcW w:w="3517" w:type="dxa"/>
            <w:shd w:val="clear" w:color="auto" w:fill="F2DBDB"/>
          </w:tcPr>
          <w:p w14:paraId="587173A2" w14:textId="77777777" w:rsidR="00CC3ABA" w:rsidRPr="002D33B2" w:rsidRDefault="00CC3ABA" w:rsidP="006A6DDF">
            <w:pPr>
              <w:pStyle w:val="iBAAGSituationBoxName"/>
            </w:pPr>
            <w:bookmarkStart w:id="4" w:name="COBRA_Information"/>
            <w:r w:rsidRPr="002D33B2">
              <w:t>COBRA Information</w:t>
            </w:r>
            <w:bookmarkEnd w:id="4"/>
          </w:p>
          <w:p w14:paraId="587173A3" w14:textId="77777777" w:rsidR="00CC3ABA" w:rsidRPr="002D33B2" w:rsidRDefault="00CC3ABA" w:rsidP="006A6DDF"/>
          <w:p w14:paraId="587173A5" w14:textId="77777777" w:rsidR="00CC3ABA" w:rsidRPr="002D33B2" w:rsidRDefault="00CC3ABA" w:rsidP="000118AC">
            <w:pPr>
              <w:pStyle w:val="InstructionalText"/>
            </w:pPr>
          </w:p>
        </w:tc>
        <w:tc>
          <w:tcPr>
            <w:tcW w:w="9990" w:type="dxa"/>
            <w:shd w:val="clear" w:color="auto" w:fill="F2DBDB"/>
          </w:tcPr>
          <w:p w14:paraId="587173AB" w14:textId="1523228D" w:rsidR="00CC3ABA" w:rsidRPr="002D33B2" w:rsidRDefault="00CC3ABA" w:rsidP="006A6DDF">
            <w:pPr>
              <w:pStyle w:val="iBAAGStandardText"/>
            </w:pPr>
            <w:r w:rsidRPr="002D33B2">
              <w:t xml:space="preserve">Provided by: </w:t>
            </w:r>
            <w:proofErr w:type="spellStart"/>
            <w:r w:rsidR="00E1166C" w:rsidRPr="00E1166C">
              <w:t>Taben</w:t>
            </w:r>
            <w:proofErr w:type="spellEnd"/>
          </w:p>
          <w:p w14:paraId="587173AC" w14:textId="7FF142A0" w:rsidR="00CC3ABA" w:rsidRPr="002D33B2" w:rsidRDefault="00CC3ABA" w:rsidP="006A6DDF">
            <w:pPr>
              <w:pStyle w:val="iBAAGStandardText"/>
            </w:pPr>
            <w:r w:rsidRPr="002D33B2">
              <w:t xml:space="preserve">Call </w:t>
            </w:r>
            <w:r w:rsidRPr="002D33B2">
              <w:rPr>
                <w:rStyle w:val="iBAAGStandardTextBoldChar"/>
              </w:rPr>
              <w:t>1-</w:t>
            </w:r>
            <w:r w:rsidR="00E1166C" w:rsidRPr="00E1166C">
              <w:rPr>
                <w:rStyle w:val="iBAAGStandardTextBoldChar"/>
              </w:rPr>
              <w:t>800-675-7341</w:t>
            </w:r>
          </w:p>
          <w:p w14:paraId="587173AD" w14:textId="77777777" w:rsidR="00CC3ABA" w:rsidRPr="002D33B2" w:rsidRDefault="00CC3ABA" w:rsidP="006A6DDF"/>
          <w:p w14:paraId="587173AF" w14:textId="48EBECA2" w:rsidR="00CC3ABA" w:rsidRPr="002D33B2" w:rsidRDefault="00CC3ABA" w:rsidP="00B840D5">
            <w:r w:rsidRPr="002D33B2">
              <w:rPr>
                <w:rStyle w:val="iBAAGStandardTextBoldChar"/>
              </w:rPr>
              <w:t>Are individual medical conversions allowed?</w:t>
            </w:r>
            <w:r w:rsidR="00025F47" w:rsidRPr="002D33B2">
              <w:t xml:space="preserve"> </w:t>
            </w:r>
            <w:r w:rsidR="00025F47" w:rsidRPr="002D33B2">
              <w:rPr>
                <w:rStyle w:val="iBAAGStandardTextChar"/>
              </w:rPr>
              <w:t>No</w:t>
            </w:r>
          </w:p>
          <w:p w14:paraId="587173B1" w14:textId="77777777" w:rsidR="00CC3ABA" w:rsidRPr="002D33B2" w:rsidRDefault="00CC3ABA"/>
        </w:tc>
      </w:tr>
      <w:tr w:rsidR="00CC3ABA" w:rsidRPr="002D33B2" w14:paraId="587173B4"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2D33B2" w:rsidRDefault="00CC3ABA" w:rsidP="006A6DDF">
            <w:pPr>
              <w:pStyle w:val="iBAAGTableHeader"/>
            </w:pPr>
            <w:r w:rsidRPr="002D33B2">
              <w:lastRenderedPageBreak/>
              <w:t>Plan Information</w:t>
            </w:r>
          </w:p>
        </w:tc>
      </w:tr>
      <w:tr w:rsidR="00CC3ABA" w:rsidRPr="002D33B2" w14:paraId="587173BD" w14:textId="77777777" w:rsidTr="00056056">
        <w:tblPrEx>
          <w:shd w:val="clear" w:color="auto" w:fill="auto"/>
        </w:tblPrEx>
        <w:tc>
          <w:tcPr>
            <w:tcW w:w="3517" w:type="dxa"/>
            <w:shd w:val="clear" w:color="auto" w:fill="F2DBDB"/>
          </w:tcPr>
          <w:p w14:paraId="587173B5" w14:textId="77777777" w:rsidR="00CC3ABA" w:rsidRPr="002D33B2" w:rsidRDefault="00CC3ABA" w:rsidP="006A6DDF">
            <w:pPr>
              <w:pStyle w:val="iBAAGSituationBoxName"/>
            </w:pPr>
            <w:bookmarkStart w:id="5" w:name="Coordination_of_Benefits"/>
            <w:r w:rsidRPr="002D33B2">
              <w:t>Coordination of Benefits (COB)</w:t>
            </w:r>
            <w:bookmarkEnd w:id="5"/>
          </w:p>
          <w:p w14:paraId="587173B6" w14:textId="77777777" w:rsidR="00CC3ABA" w:rsidRPr="002D33B2" w:rsidRDefault="00CC3ABA" w:rsidP="006A6DDF"/>
          <w:p w14:paraId="587173B7" w14:textId="797309AC" w:rsidR="00CC3ABA" w:rsidRPr="002D33B2" w:rsidRDefault="00CC3ABA" w:rsidP="006A6DDF">
            <w:pPr>
              <w:pStyle w:val="InstructionalText"/>
              <w:rPr>
                <w:strike/>
              </w:rPr>
            </w:pPr>
          </w:p>
        </w:tc>
        <w:tc>
          <w:tcPr>
            <w:tcW w:w="9990" w:type="dxa"/>
            <w:shd w:val="clear" w:color="auto" w:fill="F2DBDB"/>
          </w:tcPr>
          <w:p w14:paraId="73C41D5C" w14:textId="428F4720" w:rsidR="00FA5299" w:rsidRPr="002D33B2" w:rsidRDefault="00FA5299" w:rsidP="00601A04">
            <w:pPr>
              <w:pStyle w:val="iBAAGStandardText"/>
            </w:pPr>
            <w:r w:rsidRPr="002D33B2">
              <w:t xml:space="preserve">Other Insurance:  </w:t>
            </w:r>
            <w:r w:rsidR="00954FDC" w:rsidRPr="00954FDC">
              <w:t>Come-Out Whole Approach w/o Bank</w:t>
            </w:r>
          </w:p>
          <w:p w14:paraId="45A750E7" w14:textId="77777777" w:rsidR="00FA5299" w:rsidRPr="002D33B2" w:rsidRDefault="00FA5299" w:rsidP="00991600">
            <w:pPr>
              <w:pStyle w:val="iBAAGStandardText"/>
            </w:pPr>
          </w:p>
          <w:p w14:paraId="1325C26A" w14:textId="53B9520A" w:rsidR="008D2B45" w:rsidRPr="002D33B2" w:rsidRDefault="008D2B45">
            <w:pPr>
              <w:pStyle w:val="iBAAGStandardText"/>
            </w:pPr>
            <w:r w:rsidRPr="002D33B2">
              <w:t xml:space="preserve">Pay and Pursue with </w:t>
            </w:r>
            <w:r w:rsidRPr="002D33B2">
              <w:rPr>
                <w:rStyle w:val="iBAAGStandardTextBoldChar"/>
              </w:rPr>
              <w:t xml:space="preserve">$10,000 </w:t>
            </w:r>
            <w:r w:rsidRPr="002D33B2">
              <w:t xml:space="preserve"> threshold</w:t>
            </w:r>
          </w:p>
          <w:p w14:paraId="290299C6" w14:textId="77777777" w:rsidR="008D2B45" w:rsidRPr="002D33B2" w:rsidRDefault="008D2B45" w:rsidP="00991600">
            <w:pPr>
              <w:pStyle w:val="iBAAGStandardText"/>
            </w:pPr>
          </w:p>
          <w:p w14:paraId="3ED778C6" w14:textId="1D572912" w:rsidR="00FA5299" w:rsidRPr="002D33B2" w:rsidRDefault="00FA5299">
            <w:pPr>
              <w:pStyle w:val="iBAAGStandardText"/>
            </w:pPr>
            <w:r w:rsidRPr="002D33B2">
              <w:rPr>
                <w:rStyle w:val="iBAAGStandardTextBoldChar"/>
              </w:rPr>
              <w:t>For secondary COB situations, does this customer follow the NAIC guideline to cover all non-covered benefits allowed by the primary carrier?</w:t>
            </w:r>
            <w:r w:rsidRPr="002D33B2">
              <w:t xml:space="preserve"> No</w:t>
            </w:r>
          </w:p>
          <w:p w14:paraId="6B410903" w14:textId="4FFEE4AD" w:rsidR="00FA5299" w:rsidRPr="002D33B2" w:rsidRDefault="00FA5299">
            <w:pPr>
              <w:pStyle w:val="iBAAGStandardText"/>
            </w:pPr>
          </w:p>
          <w:p w14:paraId="3903A410" w14:textId="7E557E63" w:rsidR="00FA5299" w:rsidRPr="002D33B2" w:rsidRDefault="00FA5299">
            <w:pPr>
              <w:pStyle w:val="iBAAGStandardText"/>
            </w:pPr>
            <w:r w:rsidRPr="002D33B2">
              <w:t xml:space="preserve">Medicare: </w:t>
            </w:r>
            <w:r w:rsidR="00954FDC" w:rsidRPr="00954FDC">
              <w:t>Come-Out Whole Approach w/o Bank (Med 6)</w:t>
            </w:r>
            <w:r w:rsidR="00954FDC" w:rsidRPr="00954FDC" w:rsidDel="00954FDC">
              <w:t xml:space="preserve"> </w:t>
            </w:r>
          </w:p>
          <w:p w14:paraId="6E88E239" w14:textId="77777777" w:rsidR="00EF7AE5" w:rsidRPr="002D33B2" w:rsidRDefault="00EF7AE5">
            <w:pPr>
              <w:pStyle w:val="iBAAGStandardText"/>
            </w:pPr>
          </w:p>
          <w:p w14:paraId="37745D60" w14:textId="06B83F35" w:rsidR="00EF7AE5" w:rsidRPr="002D33B2" w:rsidRDefault="00EF7AE5" w:rsidP="00EF7AE5">
            <w:pPr>
              <w:pStyle w:val="iBAAGStandardTextBold"/>
            </w:pPr>
            <w:r w:rsidRPr="002D33B2">
              <w:t>What does come out whole mean?</w:t>
            </w:r>
          </w:p>
          <w:p w14:paraId="062F106F" w14:textId="77777777" w:rsidR="00EF7AE5" w:rsidRPr="002D33B2" w:rsidRDefault="00EF7AE5" w:rsidP="00EF7AE5">
            <w:pPr>
              <w:pStyle w:val="iBAAGStandardText"/>
            </w:pPr>
            <w:r w:rsidRPr="002D33B2">
              <w:t>If UHC is not primary, benefits may be reduced so that the total benefits paid are not more than the total allowable expense.</w:t>
            </w:r>
          </w:p>
          <w:p w14:paraId="5DD27F90" w14:textId="77777777" w:rsidR="00EF7AE5" w:rsidRPr="002D33B2" w:rsidRDefault="00EF7AE5" w:rsidP="00601A04">
            <w:pPr>
              <w:pStyle w:val="iBAAGStandardText"/>
            </w:pPr>
          </w:p>
          <w:p w14:paraId="0ADEB045" w14:textId="138E5562" w:rsidR="00EF7AE5" w:rsidRPr="002D33B2" w:rsidRDefault="00EF7AE5" w:rsidP="00EF7AE5">
            <w:pPr>
              <w:pStyle w:val="iBAAGStandardTextBold"/>
            </w:pPr>
            <w:r w:rsidRPr="002D33B2">
              <w:t>What does non duplication mean?</w:t>
            </w:r>
          </w:p>
          <w:p w14:paraId="1231380A" w14:textId="668F21E8" w:rsidR="00EF7AE5" w:rsidRPr="002D33B2" w:rsidRDefault="00EF7AE5" w:rsidP="00601A04">
            <w:pPr>
              <w:pStyle w:val="iBAAGStandardText"/>
            </w:pPr>
            <w:r w:rsidRPr="002D33B2">
              <w:t>If UHC is the not primary, we will not pay any benefits if the primary plan paid the same or more than what UHC allows.</w:t>
            </w:r>
          </w:p>
          <w:p w14:paraId="01CFDAA9" w14:textId="77777777" w:rsidR="00EF7AE5" w:rsidRPr="002D33B2" w:rsidRDefault="00EF7AE5" w:rsidP="00991600">
            <w:pPr>
              <w:pStyle w:val="iBAAGStandardText"/>
            </w:pPr>
          </w:p>
          <w:p w14:paraId="6B2037C6" w14:textId="45E683AF" w:rsidR="008D2B45" w:rsidRPr="002D33B2" w:rsidRDefault="008D2B45" w:rsidP="00991600">
            <w:pPr>
              <w:pStyle w:val="iBAAGStandardText"/>
            </w:pPr>
            <w:r w:rsidRPr="002D33B2">
              <w:rPr>
                <w:b/>
                <w:bCs/>
              </w:rPr>
              <w:t>Why have my claims been stopped for COB information, when other claims have already been processed</w:t>
            </w:r>
            <w:r w:rsidRPr="002D33B2">
              <w:t xml:space="preserve">?  Members are required to give additional insurance information on an annual basis. It is important for you to keep this information updated.  If you have not provided this information, we may </w:t>
            </w:r>
            <w:proofErr w:type="spellStart"/>
            <w:r w:rsidRPr="002D33B2">
              <w:t>pend</w:t>
            </w:r>
            <w:proofErr w:type="spellEnd"/>
            <w:r w:rsidRPr="002D33B2">
              <w:t xml:space="preserve"> a claim until the information is received.  As a courtesy, claims may be processed if they are below a certain dollar threshold.</w:t>
            </w:r>
          </w:p>
          <w:p w14:paraId="49686B3B" w14:textId="77777777" w:rsidR="008D2B45" w:rsidRPr="002D33B2" w:rsidRDefault="008D2B45" w:rsidP="00991600">
            <w:pPr>
              <w:pStyle w:val="iBAAGStandardText"/>
            </w:pPr>
          </w:p>
          <w:p w14:paraId="587173BC" w14:textId="2B3D1E6A" w:rsidR="00E76CD2" w:rsidRPr="002D33B2" w:rsidRDefault="00E76CD2" w:rsidP="00623FCF"/>
        </w:tc>
      </w:tr>
      <w:tr w:rsidR="00CC3ABA" w:rsidRPr="002D33B2" w14:paraId="587173C6"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C5" w14:textId="43FDFB55" w:rsidR="00CC3ABA" w:rsidRPr="002D33B2" w:rsidRDefault="00CC3ABA" w:rsidP="006A6DDF">
            <w:pPr>
              <w:pStyle w:val="iBAAGTableHeader"/>
            </w:pPr>
            <w:r w:rsidRPr="002D33B2">
              <w:t>Plan Information</w:t>
            </w:r>
          </w:p>
        </w:tc>
      </w:tr>
      <w:tr w:rsidR="00CC3ABA" w:rsidRPr="002D33B2" w14:paraId="587173CA" w14:textId="77777777" w:rsidTr="00056056">
        <w:tblPrEx>
          <w:shd w:val="clear" w:color="auto" w:fill="auto"/>
        </w:tblPrEx>
        <w:tc>
          <w:tcPr>
            <w:tcW w:w="3517" w:type="dxa"/>
            <w:shd w:val="clear" w:color="auto" w:fill="F2DBDB"/>
          </w:tcPr>
          <w:p w14:paraId="587173C7" w14:textId="77777777" w:rsidR="00CC3ABA" w:rsidRPr="002D33B2" w:rsidRDefault="00CC3ABA" w:rsidP="006A6DDF">
            <w:pPr>
              <w:pStyle w:val="iBAAGSituationBoxName"/>
            </w:pPr>
            <w:bookmarkStart w:id="6" w:name="Eligibility_Contact"/>
            <w:r w:rsidRPr="002D33B2">
              <w:t>Eligibility Contact</w:t>
            </w:r>
            <w:bookmarkEnd w:id="6"/>
          </w:p>
          <w:p w14:paraId="587173C8" w14:textId="77777777" w:rsidR="00CC3ABA" w:rsidRPr="002D33B2" w:rsidRDefault="00CC3ABA" w:rsidP="006A6DDF"/>
        </w:tc>
        <w:tc>
          <w:tcPr>
            <w:tcW w:w="9990" w:type="dxa"/>
            <w:shd w:val="clear" w:color="auto" w:fill="F2DBDB"/>
          </w:tcPr>
          <w:p w14:paraId="1445C10E" w14:textId="17A474D1" w:rsidR="007C268A" w:rsidRPr="002D33B2" w:rsidRDefault="007C268A">
            <w:pPr>
              <w:pStyle w:val="iBAAGStandardText"/>
            </w:pPr>
            <w:r w:rsidRPr="002D33B2">
              <w:t xml:space="preserve">Provided by: </w:t>
            </w:r>
            <w:r w:rsidR="002F46E4" w:rsidRPr="002F46E4">
              <w:t>Tony Govind</w:t>
            </w:r>
          </w:p>
          <w:p w14:paraId="0DE62A24" w14:textId="1B2230D2" w:rsidR="007C268A" w:rsidRPr="002D33B2" w:rsidRDefault="007C268A">
            <w:pPr>
              <w:pStyle w:val="iBAAGStandardText"/>
            </w:pPr>
            <w:r w:rsidRPr="002D33B2">
              <w:t xml:space="preserve">Call </w:t>
            </w:r>
            <w:r w:rsidR="004F2267" w:rsidRPr="002D33B2">
              <w:rPr>
                <w:rStyle w:val="iBAAGStandardTextBoldChar"/>
              </w:rPr>
              <w:t>1-</w:t>
            </w:r>
            <w:r w:rsidR="002F46E4" w:rsidRPr="002F46E4">
              <w:rPr>
                <w:rStyle w:val="iBAAGStandardTextBoldChar"/>
              </w:rPr>
              <w:t>952-417-8368</w:t>
            </w:r>
          </w:p>
          <w:p w14:paraId="587173C9" w14:textId="51EB4F2A" w:rsidR="007C268A" w:rsidRPr="002D33B2" w:rsidRDefault="007C268A" w:rsidP="007C268A">
            <w:pPr>
              <w:pStyle w:val="iBAAGStandardText"/>
            </w:pPr>
          </w:p>
        </w:tc>
      </w:tr>
      <w:tr w:rsidR="004D1591" w:rsidRPr="002D33B2" w14:paraId="1047C438" w14:textId="77777777" w:rsidTr="00056056">
        <w:tblPrEx>
          <w:shd w:val="clear" w:color="auto" w:fill="auto"/>
        </w:tblPrEx>
        <w:tc>
          <w:tcPr>
            <w:tcW w:w="13507" w:type="dxa"/>
            <w:gridSpan w:val="2"/>
            <w:tcBorders>
              <w:bottom w:val="single" w:sz="4" w:space="0" w:color="000000" w:themeColor="text1"/>
            </w:tcBorders>
            <w:shd w:val="clear" w:color="auto" w:fill="C00000"/>
          </w:tcPr>
          <w:p w14:paraId="64223B3F" w14:textId="77777777" w:rsidR="004D1591" w:rsidRPr="002D33B2" w:rsidRDefault="004D1591" w:rsidP="00821E0A">
            <w:pPr>
              <w:pStyle w:val="iBAAGTableHeader"/>
            </w:pPr>
            <w:r w:rsidRPr="002D33B2">
              <w:lastRenderedPageBreak/>
              <w:t>Plan Information</w:t>
            </w:r>
          </w:p>
        </w:tc>
      </w:tr>
      <w:tr w:rsidR="004D1591" w:rsidRPr="002D33B2" w14:paraId="592061B9" w14:textId="77777777" w:rsidTr="00056056">
        <w:tblPrEx>
          <w:shd w:val="clear" w:color="auto" w:fill="auto"/>
        </w:tblPrEx>
        <w:tc>
          <w:tcPr>
            <w:tcW w:w="3517" w:type="dxa"/>
            <w:shd w:val="clear" w:color="auto" w:fill="F2DBDB"/>
          </w:tcPr>
          <w:p w14:paraId="28C50D85" w14:textId="77777777" w:rsidR="004D1591" w:rsidRPr="002D33B2" w:rsidRDefault="004D1591" w:rsidP="00B840D5">
            <w:pPr>
              <w:pStyle w:val="iBAAGSituationBoxName"/>
            </w:pPr>
            <w:bookmarkStart w:id="7" w:name="Extended_Benefits"/>
            <w:r w:rsidRPr="002D33B2">
              <w:t>Extended Benefits</w:t>
            </w:r>
            <w:bookmarkEnd w:id="7"/>
          </w:p>
          <w:p w14:paraId="2AA47B03" w14:textId="77777777" w:rsidR="004D1591" w:rsidRPr="002D33B2" w:rsidRDefault="004D1591" w:rsidP="00B840D5">
            <w:pPr>
              <w:pStyle w:val="iBAAGSituationBoxName"/>
            </w:pPr>
          </w:p>
          <w:p w14:paraId="148B9A9C" w14:textId="6EAE74C9" w:rsidR="004D1591" w:rsidRPr="002D33B2" w:rsidRDefault="004D1591"/>
        </w:tc>
        <w:tc>
          <w:tcPr>
            <w:tcW w:w="9990" w:type="dxa"/>
            <w:shd w:val="clear" w:color="auto" w:fill="F2DBDB"/>
          </w:tcPr>
          <w:p w14:paraId="6CDAE96B" w14:textId="12938727" w:rsidR="004D1591" w:rsidRPr="002D33B2" w:rsidRDefault="004D1591" w:rsidP="00B840D5">
            <w:r w:rsidRPr="002D33B2">
              <w:t>Coverage for a Covered Person who is Totally Disabled on the date the entire Policy is terminated will not end automatically. We will temporarily extend the coverage, only for treatment of the condition causing the Total Disability. Benefits will be paid until the earlier of either of the following:</w:t>
            </w:r>
          </w:p>
          <w:p w14:paraId="3D0BB1C3" w14:textId="77777777" w:rsidR="004D1591" w:rsidRPr="002D33B2" w:rsidRDefault="004D1591" w:rsidP="00B840D5">
            <w:pPr>
              <w:pStyle w:val="iBAAGLevel1Bullets"/>
            </w:pPr>
            <w:r w:rsidRPr="002D33B2">
              <w:t>The Total Disability ends</w:t>
            </w:r>
          </w:p>
          <w:p w14:paraId="59141CE7" w14:textId="489886AF" w:rsidR="004D1591" w:rsidRPr="002D33B2" w:rsidRDefault="004D1591" w:rsidP="00B840D5">
            <w:pPr>
              <w:pStyle w:val="iBAAGLevel1Bullets"/>
            </w:pPr>
            <w:r w:rsidRPr="002D33B2">
              <w:t>3 months from the date coverage would have ended when the entire Policy was terminated.</w:t>
            </w:r>
          </w:p>
          <w:p w14:paraId="363747C0" w14:textId="77777777" w:rsidR="004D1591" w:rsidRPr="002D33B2" w:rsidRDefault="004D1591" w:rsidP="00B840D5"/>
          <w:p w14:paraId="0AB4E776" w14:textId="58143B3E" w:rsidR="004D1591" w:rsidRPr="002D33B2" w:rsidRDefault="004D1591" w:rsidP="00B840D5"/>
        </w:tc>
      </w:tr>
      <w:tr w:rsidR="00CC3ABA" w:rsidRPr="002D33B2" w14:paraId="587173D9"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2D33B2" w:rsidRDefault="00CC3ABA" w:rsidP="006A6DDF">
            <w:pPr>
              <w:pStyle w:val="iBAAGTableHeader"/>
            </w:pPr>
            <w:r w:rsidRPr="002D33B2">
              <w:t>Plan Information</w:t>
            </w:r>
          </w:p>
        </w:tc>
      </w:tr>
      <w:tr w:rsidR="00CC3ABA" w:rsidRPr="002D33B2" w14:paraId="587173EE" w14:textId="77777777" w:rsidTr="00056056">
        <w:tblPrEx>
          <w:shd w:val="clear" w:color="auto" w:fill="auto"/>
        </w:tblPrEx>
        <w:tc>
          <w:tcPr>
            <w:tcW w:w="3517" w:type="dxa"/>
            <w:shd w:val="clear" w:color="auto" w:fill="F2DBDB"/>
          </w:tcPr>
          <w:p w14:paraId="1DC02A29" w14:textId="77777777" w:rsidR="00CC3ABA" w:rsidRPr="002D33B2" w:rsidRDefault="00CC3ABA" w:rsidP="006A6DDF">
            <w:pPr>
              <w:pStyle w:val="iBAAGSituationBoxName"/>
            </w:pPr>
            <w:bookmarkStart w:id="8" w:name="Final_Claim_Fiduciary"/>
            <w:r w:rsidRPr="002D33B2">
              <w:t>Final Claim Fiduciary</w:t>
            </w:r>
            <w:bookmarkEnd w:id="8"/>
          </w:p>
          <w:p w14:paraId="701E362B" w14:textId="77777777" w:rsidR="00A51177" w:rsidRPr="002D33B2" w:rsidRDefault="00A51177" w:rsidP="006A6DDF">
            <w:pPr>
              <w:pStyle w:val="iBAAGSituationBoxName"/>
            </w:pPr>
          </w:p>
          <w:p w14:paraId="58157229" w14:textId="77777777" w:rsidR="00A51177" w:rsidRPr="002D33B2" w:rsidRDefault="00A51177" w:rsidP="00B840D5">
            <w:pPr>
              <w:pStyle w:val="iBAAGStandardText"/>
            </w:pPr>
          </w:p>
          <w:p w14:paraId="587173DA" w14:textId="4AF5708E" w:rsidR="00A51177" w:rsidRPr="002D33B2" w:rsidRDefault="00A51177" w:rsidP="00B840D5">
            <w:pPr>
              <w:pStyle w:val="iBAAGStandardText"/>
            </w:pPr>
          </w:p>
        </w:tc>
        <w:tc>
          <w:tcPr>
            <w:tcW w:w="9990" w:type="dxa"/>
            <w:shd w:val="clear" w:color="auto" w:fill="F2DBDB"/>
          </w:tcPr>
          <w:p w14:paraId="587173DB" w14:textId="77777777" w:rsidR="00CC3ABA" w:rsidRPr="002D33B2" w:rsidRDefault="00CC3ABA" w:rsidP="006A6DDF">
            <w:pPr>
              <w:pStyle w:val="iBAAGStandardTextBold"/>
            </w:pPr>
            <w:r w:rsidRPr="002D33B2">
              <w:t>Urgent/Escalated Appeals</w:t>
            </w:r>
          </w:p>
          <w:p w14:paraId="587173DC" w14:textId="77777777" w:rsidR="00CC3ABA" w:rsidRPr="002D33B2" w:rsidRDefault="00CC3ABA" w:rsidP="006A6DDF">
            <w:pPr>
              <w:pStyle w:val="iBAAGStandardText"/>
            </w:pPr>
            <w:r w:rsidRPr="002D33B2">
              <w:t>Any Level: UHC</w:t>
            </w:r>
          </w:p>
          <w:p w14:paraId="587173DD" w14:textId="77777777" w:rsidR="00CC3ABA" w:rsidRPr="002D33B2" w:rsidRDefault="00CC3ABA" w:rsidP="006A6DDF">
            <w:pPr>
              <w:pStyle w:val="iBAAGStandardText"/>
            </w:pPr>
            <w:r w:rsidRPr="002D33B2">
              <w:t>All agents follow your current Urgent Appeals Guidelines.</w:t>
            </w:r>
          </w:p>
          <w:p w14:paraId="587173DE" w14:textId="77777777" w:rsidR="00CC3ABA" w:rsidRPr="002D33B2" w:rsidRDefault="00CC3ABA" w:rsidP="006A6DDF">
            <w:pPr>
              <w:pStyle w:val="iBAAGStandardText"/>
            </w:pPr>
          </w:p>
          <w:p w14:paraId="587173DF" w14:textId="7C4F4C74" w:rsidR="00CC3ABA" w:rsidRPr="002D33B2" w:rsidRDefault="00CC3ABA" w:rsidP="006A6DDF">
            <w:pPr>
              <w:pStyle w:val="iBAAGStandardTextBold"/>
            </w:pPr>
            <w:r w:rsidRPr="002D33B2">
              <w:t>Pre-Service</w:t>
            </w:r>
          </w:p>
          <w:p w14:paraId="587173E1" w14:textId="49F676B1" w:rsidR="00CC3ABA" w:rsidRPr="002D33B2" w:rsidRDefault="00924E67" w:rsidP="006A6DDF">
            <w:pPr>
              <w:pStyle w:val="iBAAGStandardText"/>
            </w:pPr>
            <w:r w:rsidRPr="002D33B2">
              <w:t>1</w:t>
            </w:r>
            <w:r w:rsidRPr="002D33B2">
              <w:rPr>
                <w:vertAlign w:val="superscript"/>
              </w:rPr>
              <w:t>st</w:t>
            </w:r>
            <w:r w:rsidRPr="002D33B2">
              <w:t xml:space="preserve"> Level: UHC </w:t>
            </w:r>
          </w:p>
          <w:p w14:paraId="0C873EBD" w14:textId="612149AE" w:rsidR="00924E67" w:rsidRPr="002D33B2" w:rsidRDefault="00924E67" w:rsidP="006A6DDF">
            <w:pPr>
              <w:pStyle w:val="iBAAGStandardText"/>
            </w:pPr>
            <w:r w:rsidRPr="002D33B2">
              <w:t>2</w:t>
            </w:r>
            <w:r w:rsidRPr="002D33B2">
              <w:rPr>
                <w:vertAlign w:val="superscript"/>
              </w:rPr>
              <w:t>nd</w:t>
            </w:r>
            <w:r w:rsidRPr="002D33B2">
              <w:t xml:space="preserve"> Level: UHC </w:t>
            </w:r>
          </w:p>
          <w:p w14:paraId="3E4CF27D" w14:textId="77777777" w:rsidR="00924E67" w:rsidRPr="002D33B2" w:rsidRDefault="00924E67" w:rsidP="006A6DDF">
            <w:pPr>
              <w:pStyle w:val="iBAAGStandardText"/>
            </w:pPr>
          </w:p>
          <w:p w14:paraId="64831B04" w14:textId="77777777" w:rsidR="002A598B" w:rsidRPr="002D33B2" w:rsidRDefault="002A598B" w:rsidP="002A598B">
            <w:pPr>
              <w:pStyle w:val="iBAAGStandardTextBold"/>
            </w:pPr>
            <w:r w:rsidRPr="002D33B2">
              <w:t>Post Service</w:t>
            </w:r>
          </w:p>
          <w:p w14:paraId="4E302C43" w14:textId="109B3E08" w:rsidR="002A598B" w:rsidRPr="002D33B2" w:rsidRDefault="002A598B" w:rsidP="002A598B">
            <w:pPr>
              <w:pStyle w:val="iBAAGStandardText"/>
            </w:pPr>
            <w:r w:rsidRPr="002D33B2">
              <w:t>1</w:t>
            </w:r>
            <w:r w:rsidRPr="002D33B2">
              <w:rPr>
                <w:vertAlign w:val="superscript"/>
              </w:rPr>
              <w:t>st</w:t>
            </w:r>
            <w:r w:rsidRPr="002D33B2">
              <w:t xml:space="preserve"> Level: UHC </w:t>
            </w:r>
          </w:p>
          <w:p w14:paraId="291EF77C" w14:textId="66E1C9B0" w:rsidR="002A598B" w:rsidRPr="002D33B2" w:rsidRDefault="002A598B" w:rsidP="002A598B">
            <w:pPr>
              <w:pStyle w:val="iBAAGStandardText"/>
            </w:pPr>
            <w:r w:rsidRPr="002D33B2">
              <w:t>2</w:t>
            </w:r>
            <w:r w:rsidRPr="002D33B2">
              <w:rPr>
                <w:vertAlign w:val="superscript"/>
              </w:rPr>
              <w:t>nd</w:t>
            </w:r>
            <w:r w:rsidRPr="002D33B2">
              <w:t xml:space="preserve"> Level: UHC </w:t>
            </w:r>
          </w:p>
          <w:p w14:paraId="336842D7" w14:textId="77777777" w:rsidR="002A598B" w:rsidRPr="002D33B2" w:rsidRDefault="002A598B" w:rsidP="006A6DDF">
            <w:pPr>
              <w:pStyle w:val="iBAAGStandardText"/>
            </w:pPr>
          </w:p>
          <w:p w14:paraId="587173E2" w14:textId="77777777" w:rsidR="00CC3ABA" w:rsidRPr="002D33B2" w:rsidRDefault="00CC3ABA" w:rsidP="006A6DDF">
            <w:pPr>
              <w:pStyle w:val="iBAAGStandardTextBold"/>
            </w:pPr>
            <w:r w:rsidRPr="002D33B2">
              <w:t xml:space="preserve">Submit written appeal to: </w:t>
            </w:r>
          </w:p>
          <w:p w14:paraId="7A8AA6A1" w14:textId="77777777" w:rsidR="00924E67" w:rsidRPr="002D33B2" w:rsidRDefault="00924E67" w:rsidP="00924E67">
            <w:pPr>
              <w:pStyle w:val="iBAAGStandardText"/>
            </w:pPr>
            <w:r w:rsidRPr="002D33B2">
              <w:t>UnitedHealthcare</w:t>
            </w:r>
          </w:p>
          <w:p w14:paraId="34275657" w14:textId="751619C1" w:rsidR="00924E67" w:rsidRPr="002D33B2" w:rsidRDefault="00924E67" w:rsidP="00924E67">
            <w:pPr>
              <w:pStyle w:val="iBAAGStandardText"/>
            </w:pPr>
            <w:r w:rsidRPr="002D33B2">
              <w:t>P.O. Box 30432</w:t>
            </w:r>
          </w:p>
          <w:p w14:paraId="14D8362C" w14:textId="6373F9AB" w:rsidR="00924E67" w:rsidRPr="002D33B2" w:rsidRDefault="00924E67">
            <w:pPr>
              <w:pStyle w:val="iBAAGStandardText"/>
            </w:pPr>
            <w:r w:rsidRPr="002D33B2">
              <w:t>Salt Lake City, Utah 84130-0432</w:t>
            </w:r>
          </w:p>
          <w:p w14:paraId="7133741F" w14:textId="77777777" w:rsidR="00924E67" w:rsidRPr="002D33B2" w:rsidRDefault="00924E67">
            <w:pPr>
              <w:pStyle w:val="iBAAGStandardText"/>
            </w:pPr>
          </w:p>
          <w:p w14:paraId="587173E7" w14:textId="77777777" w:rsidR="00CC3ABA" w:rsidRPr="002D33B2" w:rsidRDefault="00CC3ABA" w:rsidP="006A6DDF">
            <w:pPr>
              <w:pStyle w:val="iBAAGStandardText"/>
            </w:pPr>
            <w:r w:rsidRPr="002D33B2">
              <w:t>The NASC processing timeframes are written according to Department of Labor guidelines which requires that appeals be addressed in the following timeframes based on appeal type:</w:t>
            </w:r>
          </w:p>
          <w:p w14:paraId="587173E8" w14:textId="0A3CC113" w:rsidR="00CC3ABA" w:rsidRPr="002D33B2" w:rsidRDefault="00CC3ABA" w:rsidP="006A6DDF">
            <w:pPr>
              <w:pStyle w:val="iBAAGLevel1Bullets"/>
            </w:pPr>
            <w:r w:rsidRPr="002D33B2">
              <w:lastRenderedPageBreak/>
              <w:t xml:space="preserve">Urgent appeals </w:t>
            </w:r>
            <w:r w:rsidR="00E87A72" w:rsidRPr="002D33B2">
              <w:t>–</w:t>
            </w:r>
            <w:r w:rsidRPr="002D33B2">
              <w:t xml:space="preserve"> 72 hours</w:t>
            </w:r>
          </w:p>
          <w:p w14:paraId="587173E9" w14:textId="1CE0ABA3" w:rsidR="00CC3ABA" w:rsidRPr="002D33B2" w:rsidRDefault="00CC3ABA" w:rsidP="006A6DDF">
            <w:pPr>
              <w:pStyle w:val="iBAAGLevel1Bullets"/>
            </w:pPr>
            <w:r w:rsidRPr="002D33B2">
              <w:t xml:space="preserve">Pre-service requests </w:t>
            </w:r>
            <w:r w:rsidR="00E87A72" w:rsidRPr="002D33B2">
              <w:t>–</w:t>
            </w:r>
            <w:r w:rsidRPr="002D33B2">
              <w:t xml:space="preserve"> 15 calendar days</w:t>
            </w:r>
          </w:p>
          <w:p w14:paraId="587173EA" w14:textId="0800EDDD" w:rsidR="00CC3ABA" w:rsidRPr="002D33B2" w:rsidRDefault="00CC3ABA" w:rsidP="006A6DDF">
            <w:pPr>
              <w:pStyle w:val="iBAAGLevel1Bullets"/>
            </w:pPr>
            <w:r w:rsidRPr="002D33B2">
              <w:t xml:space="preserve">Post service claims </w:t>
            </w:r>
            <w:r w:rsidR="00E87A72" w:rsidRPr="002D33B2">
              <w:t>–</w:t>
            </w:r>
            <w:r w:rsidRPr="002D33B2">
              <w:t xml:space="preserve"> 30 calendar days</w:t>
            </w:r>
          </w:p>
          <w:p w14:paraId="44EBD9BE" w14:textId="77777777" w:rsidR="0086131D" w:rsidRPr="002D33B2" w:rsidRDefault="0086131D" w:rsidP="006A6DDF"/>
          <w:p w14:paraId="0DD5EDF8" w14:textId="20907170" w:rsidR="0086131D" w:rsidRPr="002D33B2" w:rsidRDefault="0086131D" w:rsidP="00B840D5">
            <w:pPr>
              <w:pStyle w:val="iBAAGStandardText"/>
            </w:pPr>
            <w:r w:rsidRPr="002D33B2">
              <w:rPr>
                <w:rStyle w:val="iBAAGStandardTextBoldChar"/>
              </w:rPr>
              <w:t>Does Voluntary External Review Program (VERP) apply?</w:t>
            </w:r>
            <w:r w:rsidRPr="002D33B2">
              <w:t xml:space="preserve"> Yes </w:t>
            </w:r>
          </w:p>
          <w:p w14:paraId="587173ED" w14:textId="77777777" w:rsidR="00CC3ABA" w:rsidRPr="002D33B2" w:rsidRDefault="00CC3ABA" w:rsidP="00B840D5">
            <w:pPr>
              <w:pStyle w:val="iBAAGStandardText"/>
            </w:pPr>
          </w:p>
        </w:tc>
      </w:tr>
      <w:tr w:rsidR="008B421D" w:rsidRPr="002D33B2" w14:paraId="09657B60" w14:textId="77777777" w:rsidTr="00056056">
        <w:tblPrEx>
          <w:shd w:val="clear" w:color="auto" w:fill="auto"/>
        </w:tblPrEx>
        <w:tc>
          <w:tcPr>
            <w:tcW w:w="13507" w:type="dxa"/>
            <w:gridSpan w:val="2"/>
            <w:tcBorders>
              <w:bottom w:val="single" w:sz="4" w:space="0" w:color="000000" w:themeColor="text1"/>
            </w:tcBorders>
            <w:shd w:val="clear" w:color="auto" w:fill="C00000"/>
          </w:tcPr>
          <w:p w14:paraId="454F2C5B" w14:textId="77777777" w:rsidR="008B421D" w:rsidRPr="002D33B2" w:rsidRDefault="008B421D" w:rsidP="00C3207D">
            <w:pPr>
              <w:pStyle w:val="iBAAGTableHeader"/>
            </w:pPr>
            <w:r w:rsidRPr="002D33B2">
              <w:lastRenderedPageBreak/>
              <w:t>Plan Information</w:t>
            </w:r>
          </w:p>
        </w:tc>
      </w:tr>
      <w:tr w:rsidR="008B421D" w:rsidRPr="002D33B2" w14:paraId="37791644" w14:textId="77777777" w:rsidTr="00056056">
        <w:tblPrEx>
          <w:shd w:val="clear" w:color="auto" w:fill="auto"/>
        </w:tblPrEx>
        <w:tc>
          <w:tcPr>
            <w:tcW w:w="3517" w:type="dxa"/>
            <w:shd w:val="clear" w:color="auto" w:fill="F2DBDB"/>
          </w:tcPr>
          <w:p w14:paraId="153ABCF6" w14:textId="77777777" w:rsidR="008B421D" w:rsidRPr="002D33B2" w:rsidRDefault="008B421D" w:rsidP="0004262C">
            <w:pPr>
              <w:pStyle w:val="iBAAGSituationBoxName"/>
            </w:pPr>
            <w:bookmarkStart w:id="9" w:name="Foriegn_Claims"/>
            <w:r w:rsidRPr="002D33B2">
              <w:t xml:space="preserve">Foreign-International Claims </w:t>
            </w:r>
          </w:p>
          <w:bookmarkEnd w:id="9"/>
          <w:p w14:paraId="096FEDDB" w14:textId="77777777" w:rsidR="008B421D" w:rsidRPr="002D33B2" w:rsidRDefault="008B421D" w:rsidP="00C3207D"/>
        </w:tc>
        <w:tc>
          <w:tcPr>
            <w:tcW w:w="9990" w:type="dxa"/>
            <w:shd w:val="clear" w:color="auto" w:fill="F2DBDB"/>
          </w:tcPr>
          <w:p w14:paraId="26049EC9" w14:textId="2113DD7C" w:rsidR="008B421D" w:rsidRPr="002D33B2" w:rsidRDefault="00E14E61" w:rsidP="00C3207D">
            <w:pPr>
              <w:pStyle w:val="iBAAGStandardTextBold"/>
            </w:pPr>
            <w:r w:rsidRPr="002D33B2">
              <w:t>A</w:t>
            </w:r>
            <w:r w:rsidR="008B421D" w:rsidRPr="002D33B2">
              <w:t>re foreign-international claims covered?</w:t>
            </w:r>
          </w:p>
          <w:p w14:paraId="7ACD7C79" w14:textId="27E75400" w:rsidR="008B421D" w:rsidRPr="002D33B2" w:rsidRDefault="008B421D" w:rsidP="00C3207D">
            <w:r w:rsidRPr="002D33B2">
              <w:rPr>
                <w:rStyle w:val="iBAAGStandardTextChar"/>
              </w:rPr>
              <w:t xml:space="preserve">Yes </w:t>
            </w:r>
            <w:proofErr w:type="gramStart"/>
            <w:r w:rsidRPr="002D33B2">
              <w:rPr>
                <w:rStyle w:val="iBAAGStandardTextChar"/>
              </w:rPr>
              <w:t>–</w:t>
            </w:r>
            <w:r w:rsidRPr="002D33B2">
              <w:t xml:space="preserve"> </w:t>
            </w:r>
            <w:r w:rsidR="00C3468C">
              <w:t xml:space="preserve"> </w:t>
            </w:r>
            <w:r w:rsidR="00C3468C" w:rsidRPr="00C3468C">
              <w:rPr>
                <w:rStyle w:val="iBAAGStandardTextChar"/>
              </w:rPr>
              <w:t>Foreign</w:t>
            </w:r>
            <w:proofErr w:type="gramEnd"/>
            <w:r w:rsidR="00C3468C" w:rsidRPr="00C3468C">
              <w:rPr>
                <w:rStyle w:val="iBAAGStandardTextChar"/>
              </w:rPr>
              <w:t xml:space="preserve"> claims for urgent and emergent care are covered.</w:t>
            </w:r>
          </w:p>
          <w:p w14:paraId="382D288A" w14:textId="77777777" w:rsidR="008B421D" w:rsidRPr="002D33B2" w:rsidRDefault="008B421D" w:rsidP="00C3207D"/>
        </w:tc>
      </w:tr>
      <w:tr w:rsidR="00CC3ABA" w:rsidRPr="002D33B2" w14:paraId="587173F0"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EF" w14:textId="328E1287" w:rsidR="00CC3ABA" w:rsidRPr="002D33B2" w:rsidRDefault="00CC3ABA" w:rsidP="006A6DDF">
            <w:pPr>
              <w:pStyle w:val="iBAAGTableHeader"/>
            </w:pPr>
            <w:r w:rsidRPr="002D33B2">
              <w:t>Plan Information</w:t>
            </w:r>
          </w:p>
        </w:tc>
      </w:tr>
      <w:tr w:rsidR="00CC3ABA" w:rsidRPr="002D33B2" w14:paraId="58717409" w14:textId="77777777" w:rsidTr="00056056">
        <w:tblPrEx>
          <w:shd w:val="clear" w:color="auto" w:fill="auto"/>
        </w:tblPrEx>
        <w:tc>
          <w:tcPr>
            <w:tcW w:w="3517" w:type="dxa"/>
            <w:shd w:val="clear" w:color="auto" w:fill="F2DBDB"/>
          </w:tcPr>
          <w:p w14:paraId="587173F1" w14:textId="77777777" w:rsidR="00CC3ABA" w:rsidRPr="002D33B2" w:rsidRDefault="00CC3ABA" w:rsidP="006A6DDF">
            <w:pPr>
              <w:pStyle w:val="iBAAGSituationBoxName"/>
            </w:pPr>
            <w:bookmarkStart w:id="10" w:name="Health_Care_Reform"/>
            <w:r w:rsidRPr="002D33B2">
              <w:t xml:space="preserve">Health Care Reform </w:t>
            </w:r>
          </w:p>
          <w:bookmarkEnd w:id="10"/>
          <w:p w14:paraId="587173F2" w14:textId="77777777" w:rsidR="00CC3ABA" w:rsidRPr="002D33B2" w:rsidRDefault="00CC3ABA" w:rsidP="006A6DDF"/>
        </w:tc>
        <w:tc>
          <w:tcPr>
            <w:tcW w:w="9990" w:type="dxa"/>
            <w:shd w:val="clear" w:color="auto" w:fill="F2DBDB"/>
          </w:tcPr>
          <w:p w14:paraId="1E8D7577" w14:textId="0654E110" w:rsidR="00A51177" w:rsidRPr="002D33B2" w:rsidRDefault="00A51177" w:rsidP="00A51177">
            <w:pPr>
              <w:pStyle w:val="iBAAGStandardTextBold"/>
            </w:pPr>
            <w:r w:rsidRPr="002D33B2">
              <w:t>Summary of Benefits and Coverage (SBC)</w:t>
            </w:r>
          </w:p>
          <w:p w14:paraId="33E02668" w14:textId="77777777" w:rsidR="00A51177" w:rsidRPr="002D33B2" w:rsidRDefault="00A51177">
            <w:pPr>
              <w:pStyle w:val="iBAAGStandardTextBold"/>
            </w:pPr>
            <w:r w:rsidRPr="002D33B2">
              <w:t>SBC Creation</w:t>
            </w:r>
          </w:p>
          <w:p w14:paraId="392E24E5" w14:textId="397D5680" w:rsidR="00A51177" w:rsidRPr="002D33B2" w:rsidRDefault="00A51177" w:rsidP="00B840D5">
            <w:r w:rsidRPr="002D33B2">
              <w:rPr>
                <w:rStyle w:val="iBAAGStandardTextChar"/>
              </w:rPr>
              <w:t>Responsible Party:</w:t>
            </w:r>
            <w:r w:rsidRPr="002D33B2">
              <w:t xml:space="preserve">  </w:t>
            </w:r>
            <w:r w:rsidRPr="002D33B2">
              <w:rPr>
                <w:rStyle w:val="iBAAGStandardTextChar"/>
              </w:rPr>
              <w:t>UHC</w:t>
            </w:r>
            <w:r w:rsidRPr="002D33B2">
              <w:t xml:space="preserve"> </w:t>
            </w:r>
          </w:p>
          <w:p w14:paraId="275E9AB1" w14:textId="77777777" w:rsidR="00EB00B5" w:rsidRPr="002D33B2" w:rsidRDefault="00EB00B5" w:rsidP="00B840D5"/>
          <w:p w14:paraId="2FAB8614" w14:textId="77777777" w:rsidR="00A51177" w:rsidRPr="002D33B2" w:rsidRDefault="00A51177" w:rsidP="00B840D5"/>
          <w:p w14:paraId="624389CD" w14:textId="77777777" w:rsidR="00A51177" w:rsidRPr="002D33B2" w:rsidRDefault="00A51177">
            <w:pPr>
              <w:pStyle w:val="iBAAGStandardTextBold"/>
            </w:pPr>
            <w:r w:rsidRPr="002D33B2">
              <w:t>Member Fulfillment</w:t>
            </w:r>
          </w:p>
          <w:p w14:paraId="13A0FF8C" w14:textId="7003BEFF" w:rsidR="003A6B82" w:rsidRPr="002D33B2" w:rsidRDefault="00A51177" w:rsidP="003A6B82">
            <w:r w:rsidRPr="002D33B2">
              <w:rPr>
                <w:rStyle w:val="iBAAGStandardTextChar"/>
              </w:rPr>
              <w:t>Responsible Party:</w:t>
            </w:r>
            <w:r w:rsidRPr="002D33B2">
              <w:t xml:space="preserve">  </w:t>
            </w:r>
            <w:r w:rsidR="003A6B82" w:rsidRPr="002D33B2">
              <w:rPr>
                <w:rStyle w:val="iBAAGStandardTextChar"/>
              </w:rPr>
              <w:t>Customer</w:t>
            </w:r>
            <w:r w:rsidR="00957138" w:rsidRPr="002D33B2">
              <w:rPr>
                <w:rStyle w:val="iBAAGStandardTextChar"/>
              </w:rPr>
              <w:t xml:space="preserve"> </w:t>
            </w:r>
          </w:p>
          <w:p w14:paraId="227862CC" w14:textId="77777777" w:rsidR="003A6B82" w:rsidRPr="002D33B2" w:rsidRDefault="003A6B82" w:rsidP="003A6B82"/>
          <w:p w14:paraId="2DA47423" w14:textId="77777777" w:rsidR="00A51177" w:rsidRPr="002D33B2" w:rsidRDefault="00A51177" w:rsidP="00B840D5"/>
          <w:p w14:paraId="19083E6E" w14:textId="77777777" w:rsidR="00A51177" w:rsidRPr="002D33B2" w:rsidRDefault="00A51177">
            <w:pPr>
              <w:pStyle w:val="iBAAGStandardTextBold"/>
            </w:pPr>
            <w:r w:rsidRPr="002D33B2">
              <w:t>External Vendor (Carve-out)</w:t>
            </w:r>
          </w:p>
          <w:p w14:paraId="6C4FC206" w14:textId="77777777" w:rsidR="00A51177" w:rsidRPr="002D33B2" w:rsidRDefault="00A51177" w:rsidP="00B840D5">
            <w:pPr>
              <w:pStyle w:val="iBAAGStandardText"/>
            </w:pPr>
            <w:r w:rsidRPr="002D33B2">
              <w:t xml:space="preserve">Are external vendor benefits included in SBC? </w:t>
            </w:r>
          </w:p>
          <w:p w14:paraId="4AD345A2" w14:textId="383F7E0B" w:rsidR="00A51177" w:rsidRPr="002D33B2" w:rsidRDefault="00A51177" w:rsidP="00B840D5">
            <w:r w:rsidRPr="002D33B2">
              <w:rPr>
                <w:rStyle w:val="iBAAGStandardTextChar"/>
              </w:rPr>
              <w:t>Pharmacy benefits</w:t>
            </w:r>
            <w:r w:rsidRPr="002D33B2">
              <w:t xml:space="preserve"> </w:t>
            </w:r>
            <w:r w:rsidRPr="002D33B2">
              <w:rPr>
                <w:rStyle w:val="iBAAGStandardTextChar"/>
              </w:rPr>
              <w:t>-</w:t>
            </w:r>
            <w:r w:rsidRPr="002D33B2">
              <w:t xml:space="preserve"> </w:t>
            </w:r>
            <w:r w:rsidRPr="002D33B2">
              <w:rPr>
                <w:rStyle w:val="iBAAGStandardTextChar"/>
              </w:rPr>
              <w:t>No</w:t>
            </w:r>
          </w:p>
          <w:p w14:paraId="26232F98" w14:textId="62D6FA70" w:rsidR="00A51177" w:rsidRPr="002D33B2" w:rsidRDefault="00A51177" w:rsidP="00B840D5">
            <w:r w:rsidRPr="002D33B2">
              <w:rPr>
                <w:rStyle w:val="iBAAGStandardTextChar"/>
              </w:rPr>
              <w:t>Mental Health benefits</w:t>
            </w:r>
            <w:r w:rsidRPr="002D33B2">
              <w:t xml:space="preserve"> </w:t>
            </w:r>
            <w:r w:rsidRPr="002D33B2">
              <w:rPr>
                <w:rStyle w:val="iBAAGStandardTextChar"/>
              </w:rPr>
              <w:t>-</w:t>
            </w:r>
            <w:r w:rsidRPr="002D33B2">
              <w:t xml:space="preserve"> </w:t>
            </w:r>
            <w:r w:rsidRPr="002D33B2">
              <w:rPr>
                <w:rStyle w:val="iBAAGStandardTextChar"/>
              </w:rPr>
              <w:t>No</w:t>
            </w:r>
          </w:p>
          <w:p w14:paraId="2EE5A898" w14:textId="77777777" w:rsidR="00A51177" w:rsidRPr="002D33B2" w:rsidRDefault="00A51177" w:rsidP="00B840D5"/>
          <w:p w14:paraId="64558E13" w14:textId="77777777" w:rsidR="00A51177" w:rsidRPr="002D33B2" w:rsidRDefault="00A51177" w:rsidP="00A51177">
            <w:pPr>
              <w:pStyle w:val="iBAAGStandardTextBold"/>
            </w:pPr>
          </w:p>
          <w:p w14:paraId="587173F3" w14:textId="508DA090" w:rsidR="00CC3ABA" w:rsidRPr="002D33B2" w:rsidRDefault="00CC3ABA" w:rsidP="00A51177">
            <w:pPr>
              <w:pStyle w:val="iBAAGStandardTextBold"/>
            </w:pPr>
            <w:r w:rsidRPr="002D33B2">
              <w:t>Does Expanded Women’s Preventive Care Services apply?</w:t>
            </w:r>
          </w:p>
          <w:p w14:paraId="587173F5" w14:textId="17922842" w:rsidR="00CC3ABA" w:rsidRPr="002D33B2" w:rsidRDefault="00CC3ABA" w:rsidP="006A6DDF">
            <w:r w:rsidRPr="002D33B2">
              <w:rPr>
                <w:rStyle w:val="iBAAGStandardTextChar"/>
              </w:rPr>
              <w:t>Yes</w:t>
            </w:r>
            <w:r w:rsidRPr="002D33B2">
              <w:t xml:space="preserve"> </w:t>
            </w:r>
          </w:p>
          <w:p w14:paraId="587173FC" w14:textId="28303E69" w:rsidR="00CC3ABA" w:rsidRPr="002D33B2" w:rsidRDefault="00CC3ABA" w:rsidP="006A6DDF">
            <w:r w:rsidRPr="002D33B2">
              <w:rPr>
                <w:rStyle w:val="iBAAGStandardTextChar"/>
              </w:rPr>
              <w:t>Coverage guidelines for Expanded Women’s Preventive Care include:</w:t>
            </w:r>
          </w:p>
          <w:p w14:paraId="587173FD" w14:textId="4915638B" w:rsidR="00CC3ABA" w:rsidRPr="002D33B2" w:rsidRDefault="00CC3ABA" w:rsidP="006A6DDF">
            <w:pPr>
              <w:pStyle w:val="iBAAGLevel1Bullets"/>
            </w:pPr>
            <w:r w:rsidRPr="002D33B2">
              <w:t xml:space="preserve">Breast-feeding support, supplies, and counseling.  Click </w:t>
            </w:r>
            <w:hyperlink r:id="rId14" w:history="1">
              <w:r w:rsidR="00C67205" w:rsidRPr="002D33B2">
                <w:rPr>
                  <w:rStyle w:val="Hyperlinks"/>
                </w:rPr>
                <w:t>here</w:t>
              </w:r>
            </w:hyperlink>
            <w:r w:rsidRPr="002D33B2">
              <w:t xml:space="preserve"> for network breast pump providers </w:t>
            </w:r>
          </w:p>
          <w:p w14:paraId="587173FF" w14:textId="22C160FB" w:rsidR="00CC3ABA" w:rsidRPr="002D33B2" w:rsidRDefault="00CC3ABA" w:rsidP="000118AC">
            <w:pPr>
              <w:pStyle w:val="iBAAGLevel1Bullets"/>
            </w:pPr>
            <w:r w:rsidRPr="002D33B2">
              <w:rPr>
                <w:rStyle w:val="iBAAGStandardTextChar"/>
              </w:rPr>
              <w:lastRenderedPageBreak/>
              <w:t>Contraception methods and counseling</w:t>
            </w:r>
          </w:p>
          <w:p w14:paraId="58717400" w14:textId="77777777" w:rsidR="00CC3ABA" w:rsidRPr="002D33B2" w:rsidRDefault="00CC3ABA" w:rsidP="006A6DDF">
            <w:pPr>
              <w:pStyle w:val="iBAAGLevel1Bullets"/>
            </w:pPr>
            <w:r w:rsidRPr="002D33B2">
              <w:t xml:space="preserve">Domestic violence screening </w:t>
            </w:r>
          </w:p>
          <w:p w14:paraId="58717401" w14:textId="77777777" w:rsidR="00CC3ABA" w:rsidRPr="002D33B2" w:rsidRDefault="00CC3ABA" w:rsidP="006A6DDF">
            <w:pPr>
              <w:pStyle w:val="iBAAGLevel1Bullets"/>
            </w:pPr>
            <w:r w:rsidRPr="002D33B2">
              <w:t xml:space="preserve">Gestational diabetes screening </w:t>
            </w:r>
          </w:p>
          <w:p w14:paraId="58717402" w14:textId="77777777" w:rsidR="00CC3ABA" w:rsidRPr="002D33B2" w:rsidRDefault="00CC3ABA" w:rsidP="006A6DDF">
            <w:pPr>
              <w:pStyle w:val="iBAAGLevel1Bullets"/>
            </w:pPr>
            <w:r w:rsidRPr="002D33B2">
              <w:t xml:space="preserve">HIV screening and counseling </w:t>
            </w:r>
          </w:p>
          <w:p w14:paraId="58717403" w14:textId="77777777" w:rsidR="00CC3ABA" w:rsidRPr="002D33B2" w:rsidRDefault="00CC3ABA" w:rsidP="006A6DDF">
            <w:pPr>
              <w:pStyle w:val="iBAAGLevel1Bullets"/>
            </w:pPr>
            <w:r w:rsidRPr="002D33B2">
              <w:t xml:space="preserve">Human papillomavirus testing (beginning at age 30, and for every 3 years thereafter) </w:t>
            </w:r>
          </w:p>
          <w:p w14:paraId="58717404" w14:textId="77777777" w:rsidR="00CC3ABA" w:rsidRPr="002D33B2" w:rsidRDefault="00CC3ABA" w:rsidP="006A6DDF">
            <w:pPr>
              <w:pStyle w:val="iBAAGLevel1Bullets"/>
            </w:pPr>
            <w:r w:rsidRPr="002D33B2">
              <w:t xml:space="preserve">Sexually transmitted infections counseling </w:t>
            </w:r>
          </w:p>
          <w:p w14:paraId="58717405" w14:textId="77777777" w:rsidR="00CC3ABA" w:rsidRPr="002D33B2" w:rsidRDefault="00CC3ABA" w:rsidP="006A6DDF">
            <w:pPr>
              <w:pStyle w:val="iBAAGLevel1Bullets"/>
            </w:pPr>
            <w:r w:rsidRPr="002D33B2">
              <w:t xml:space="preserve">Well-woman visits </w:t>
            </w:r>
          </w:p>
          <w:p w14:paraId="58717406" w14:textId="77777777" w:rsidR="00CC3ABA" w:rsidRPr="002D33B2" w:rsidRDefault="00CC3ABA" w:rsidP="006A6DDF"/>
          <w:p w14:paraId="58717407" w14:textId="6FB23D2B" w:rsidR="00CC3ABA" w:rsidRPr="002D33B2" w:rsidRDefault="00CC3ABA" w:rsidP="006A6DDF">
            <w:r w:rsidRPr="002D33B2">
              <w:rPr>
                <w:rStyle w:val="iBAAGStandardTextChar"/>
              </w:rPr>
              <w:t>Click</w:t>
            </w:r>
            <w:r w:rsidRPr="002D33B2">
              <w:t xml:space="preserve"> </w:t>
            </w:r>
            <w:hyperlink r:id="rId15" w:history="1">
              <w:r w:rsidR="00C67205" w:rsidRPr="002D33B2">
                <w:rPr>
                  <w:rStyle w:val="Hyperlinks"/>
                </w:rPr>
                <w:t>here</w:t>
              </w:r>
            </w:hyperlink>
            <w:r w:rsidRPr="002D33B2">
              <w:t xml:space="preserve"> </w:t>
            </w:r>
            <w:r w:rsidRPr="002D33B2">
              <w:rPr>
                <w:rStyle w:val="iBAAGStandardTextChar"/>
              </w:rPr>
              <w:t>for additional information on eligible services covered under the Expanded Women’s Preventive Care Services.</w:t>
            </w:r>
          </w:p>
          <w:p w14:paraId="58717408" w14:textId="77777777" w:rsidR="00A51177" w:rsidRPr="002D33B2" w:rsidRDefault="00A51177" w:rsidP="006A6DDF"/>
        </w:tc>
      </w:tr>
      <w:tr w:rsidR="00CC3ABA" w:rsidRPr="002D33B2" w14:paraId="5871740B"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2D33B2" w:rsidRDefault="00CC3ABA" w:rsidP="006A6DDF">
            <w:pPr>
              <w:pStyle w:val="iBAAGTableHeader"/>
            </w:pPr>
            <w:r w:rsidRPr="002D33B2">
              <w:lastRenderedPageBreak/>
              <w:t>Plan Information</w:t>
            </w:r>
          </w:p>
        </w:tc>
      </w:tr>
      <w:tr w:rsidR="00CC3ABA" w:rsidRPr="002D33B2" w14:paraId="58717416" w14:textId="77777777" w:rsidTr="00056056">
        <w:tblPrEx>
          <w:shd w:val="clear" w:color="auto" w:fill="auto"/>
        </w:tblPrEx>
        <w:tc>
          <w:tcPr>
            <w:tcW w:w="3517" w:type="dxa"/>
            <w:shd w:val="clear" w:color="auto" w:fill="F2DBDB"/>
          </w:tcPr>
          <w:p w14:paraId="5871740C" w14:textId="77777777" w:rsidR="00CC3ABA" w:rsidRPr="002D33B2" w:rsidRDefault="00CC3ABA" w:rsidP="006A6DDF">
            <w:pPr>
              <w:pStyle w:val="iBAAGSituationBoxName"/>
            </w:pPr>
            <w:bookmarkStart w:id="11" w:name="Human_Resource_Contact"/>
            <w:r w:rsidRPr="002D33B2">
              <w:t>Human Resource Contact</w:t>
            </w:r>
          </w:p>
          <w:bookmarkEnd w:id="11"/>
          <w:p w14:paraId="5871740D" w14:textId="77777777" w:rsidR="00D22591" w:rsidRPr="002D33B2" w:rsidRDefault="00D22591" w:rsidP="006A6DDF"/>
        </w:tc>
        <w:tc>
          <w:tcPr>
            <w:tcW w:w="9990" w:type="dxa"/>
            <w:shd w:val="clear" w:color="auto" w:fill="F2DBDB"/>
          </w:tcPr>
          <w:p w14:paraId="58717413" w14:textId="23E19F79" w:rsidR="00CC3ABA" w:rsidRPr="002D33B2" w:rsidRDefault="00CC3ABA" w:rsidP="006A6DDF">
            <w:pPr>
              <w:pStyle w:val="iBAAGStandardText"/>
            </w:pPr>
            <w:r w:rsidRPr="002D33B2">
              <w:t xml:space="preserve">Provided by: </w:t>
            </w:r>
            <w:r w:rsidR="00056056" w:rsidRPr="00056056">
              <w:t>Tony Govind</w:t>
            </w:r>
          </w:p>
          <w:p w14:paraId="58717415" w14:textId="21AF9A62" w:rsidR="00CC3ABA" w:rsidRPr="002D33B2" w:rsidRDefault="00CC3ABA" w:rsidP="00B840D5">
            <w:pPr>
              <w:pStyle w:val="iBAAGStandardText"/>
            </w:pPr>
            <w:r w:rsidRPr="002D33B2">
              <w:t xml:space="preserve">Call </w:t>
            </w:r>
            <w:r w:rsidRPr="002D33B2">
              <w:rPr>
                <w:rStyle w:val="iBAAGStandardTextBoldChar"/>
              </w:rPr>
              <w:t>1-</w:t>
            </w:r>
            <w:r w:rsidR="00056056" w:rsidRPr="00056056">
              <w:rPr>
                <w:rStyle w:val="iBAAGStandardTextBoldChar"/>
              </w:rPr>
              <w:t>952-417-8368</w:t>
            </w:r>
          </w:p>
        </w:tc>
      </w:tr>
      <w:tr w:rsidR="00C3207D" w:rsidRPr="002D33B2" w14:paraId="4BFBF6F2" w14:textId="77777777" w:rsidTr="00056056">
        <w:tblPrEx>
          <w:shd w:val="clear" w:color="auto" w:fill="auto"/>
        </w:tblPrEx>
        <w:tc>
          <w:tcPr>
            <w:tcW w:w="13507" w:type="dxa"/>
            <w:gridSpan w:val="2"/>
            <w:tcBorders>
              <w:bottom w:val="single" w:sz="4" w:space="0" w:color="000000" w:themeColor="text1"/>
            </w:tcBorders>
            <w:shd w:val="clear" w:color="auto" w:fill="C00000"/>
          </w:tcPr>
          <w:p w14:paraId="612E6595" w14:textId="77777777" w:rsidR="00C3207D" w:rsidRPr="002D33B2" w:rsidRDefault="00C3207D" w:rsidP="00C3207D">
            <w:pPr>
              <w:pStyle w:val="iBAAGTableHeader"/>
            </w:pPr>
            <w:r w:rsidRPr="002D33B2">
              <w:t>Plan Information</w:t>
            </w:r>
          </w:p>
        </w:tc>
      </w:tr>
      <w:tr w:rsidR="00C3207D" w:rsidRPr="002D33B2" w14:paraId="1E169755" w14:textId="77777777" w:rsidTr="00056056">
        <w:tblPrEx>
          <w:shd w:val="clear" w:color="auto" w:fill="auto"/>
        </w:tblPrEx>
        <w:tc>
          <w:tcPr>
            <w:tcW w:w="3517" w:type="dxa"/>
            <w:shd w:val="clear" w:color="auto" w:fill="F2DBDB"/>
          </w:tcPr>
          <w:p w14:paraId="4FA11604" w14:textId="77777777" w:rsidR="00C3207D" w:rsidRPr="002D33B2" w:rsidRDefault="00C3207D" w:rsidP="00B840D5">
            <w:pPr>
              <w:pStyle w:val="iBAAGSituationBoxName"/>
            </w:pPr>
            <w:bookmarkStart w:id="12" w:name="Integrated_Medical_and_Disability_Suppor"/>
            <w:r w:rsidRPr="002D33B2">
              <w:t>Integrated Medical and Disability Support Program</w:t>
            </w:r>
            <w:bookmarkEnd w:id="12"/>
          </w:p>
          <w:p w14:paraId="1C3D7862" w14:textId="77777777" w:rsidR="00C3207D" w:rsidRPr="002D33B2" w:rsidRDefault="00C3207D" w:rsidP="00B840D5">
            <w:pPr>
              <w:pStyle w:val="iBAAGStandardText"/>
            </w:pPr>
          </w:p>
        </w:tc>
        <w:tc>
          <w:tcPr>
            <w:tcW w:w="9990" w:type="dxa"/>
            <w:shd w:val="clear" w:color="auto" w:fill="F2DBDB"/>
          </w:tcPr>
          <w:p w14:paraId="4CFAC7BB" w14:textId="77777777" w:rsidR="00C3207D" w:rsidRPr="002D33B2" w:rsidRDefault="00C3207D" w:rsidP="00B840D5">
            <w:pPr>
              <w:pStyle w:val="iBAAGStandardText"/>
            </w:pPr>
          </w:p>
          <w:p w14:paraId="4BCD321D" w14:textId="77777777" w:rsidR="00C3207D" w:rsidRPr="002D33B2" w:rsidRDefault="00C3207D" w:rsidP="00B840D5">
            <w:pPr>
              <w:pStyle w:val="iBAAGStandardText"/>
            </w:pPr>
            <w:r w:rsidRPr="002D33B2">
              <w:t>Not Applicable</w:t>
            </w:r>
          </w:p>
          <w:p w14:paraId="7D40129A" w14:textId="77777777" w:rsidR="00C3207D" w:rsidRPr="002D33B2" w:rsidRDefault="00C3207D" w:rsidP="00B840D5">
            <w:pPr>
              <w:pStyle w:val="iBAAGStandardText"/>
            </w:pPr>
          </w:p>
        </w:tc>
      </w:tr>
      <w:tr w:rsidR="001F479C" w:rsidRPr="002D33B2" w14:paraId="435111E2" w14:textId="77777777" w:rsidTr="00056056">
        <w:tblPrEx>
          <w:shd w:val="clear" w:color="auto" w:fill="auto"/>
        </w:tblPrEx>
        <w:tc>
          <w:tcPr>
            <w:tcW w:w="13507" w:type="dxa"/>
            <w:gridSpan w:val="2"/>
            <w:tcBorders>
              <w:bottom w:val="single" w:sz="4" w:space="0" w:color="000000" w:themeColor="text1"/>
            </w:tcBorders>
            <w:shd w:val="clear" w:color="auto" w:fill="C00000"/>
          </w:tcPr>
          <w:p w14:paraId="79EAE49B" w14:textId="77777777" w:rsidR="001F479C" w:rsidRPr="002D33B2" w:rsidRDefault="001F479C" w:rsidP="006E2A17">
            <w:pPr>
              <w:pStyle w:val="iBAAGTableHeader"/>
            </w:pPr>
            <w:r w:rsidRPr="002D33B2">
              <w:t>Plan Information</w:t>
            </w:r>
          </w:p>
        </w:tc>
      </w:tr>
      <w:tr w:rsidR="001F479C" w:rsidRPr="002D33B2" w14:paraId="287BF549" w14:textId="77777777" w:rsidTr="00056056">
        <w:tblPrEx>
          <w:shd w:val="clear" w:color="auto" w:fill="auto"/>
        </w:tblPrEx>
        <w:tc>
          <w:tcPr>
            <w:tcW w:w="3517" w:type="dxa"/>
            <w:shd w:val="clear" w:color="auto" w:fill="F2DBDB"/>
          </w:tcPr>
          <w:p w14:paraId="27D42409" w14:textId="77777777" w:rsidR="001F479C" w:rsidRPr="002D33B2" w:rsidRDefault="001F479C" w:rsidP="00B840D5">
            <w:pPr>
              <w:pStyle w:val="iBAAGSituationBoxName"/>
            </w:pPr>
            <w:bookmarkStart w:id="13" w:name="Medicare_Crossover"/>
            <w:r w:rsidRPr="002D33B2">
              <w:t>Medicare Crossover</w:t>
            </w:r>
            <w:bookmarkEnd w:id="13"/>
          </w:p>
          <w:p w14:paraId="1827E372" w14:textId="77777777" w:rsidR="001F479C" w:rsidRPr="002D33B2" w:rsidRDefault="001F479C" w:rsidP="00B840D5">
            <w:pPr>
              <w:pStyle w:val="iBAAGStandardText"/>
            </w:pPr>
          </w:p>
        </w:tc>
        <w:tc>
          <w:tcPr>
            <w:tcW w:w="9990" w:type="dxa"/>
            <w:shd w:val="clear" w:color="auto" w:fill="F2DBDB"/>
          </w:tcPr>
          <w:p w14:paraId="3EEDCC6A" w14:textId="6D62D9DF" w:rsidR="001F479C" w:rsidRPr="002D33B2" w:rsidRDefault="001F479C" w:rsidP="00B840D5">
            <w:pPr>
              <w:pStyle w:val="iBAAGStandardTextBold"/>
            </w:pPr>
            <w:r w:rsidRPr="002D33B2">
              <w:t xml:space="preserve">Does Medicare Crossover apply? </w:t>
            </w:r>
          </w:p>
          <w:p w14:paraId="0B956039" w14:textId="40DCC030" w:rsidR="001F479C" w:rsidRPr="002D33B2" w:rsidRDefault="001F479C" w:rsidP="00B840D5">
            <w:pPr>
              <w:pStyle w:val="iBAAGStandardText"/>
            </w:pPr>
            <w:r w:rsidRPr="002D33B2">
              <w:t xml:space="preserve">Yes - Medicare A and B </w:t>
            </w:r>
          </w:p>
          <w:p w14:paraId="4D4D45CF" w14:textId="2C871406" w:rsidR="001F479C" w:rsidRPr="002D33B2" w:rsidRDefault="001F479C" w:rsidP="00B840D5">
            <w:pPr>
              <w:pStyle w:val="iBAAGStandardText"/>
            </w:pPr>
          </w:p>
        </w:tc>
      </w:tr>
      <w:tr w:rsidR="00CC3ABA" w:rsidRPr="002D33B2" w14:paraId="58717418"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417" w14:textId="54E8EA2C" w:rsidR="00CC3ABA" w:rsidRPr="002D33B2" w:rsidRDefault="00CC3ABA" w:rsidP="006A6DDF">
            <w:pPr>
              <w:pStyle w:val="iBAAGTableHeader"/>
            </w:pPr>
            <w:r w:rsidRPr="002D33B2">
              <w:t>Plan Information</w:t>
            </w:r>
          </w:p>
        </w:tc>
      </w:tr>
      <w:tr w:rsidR="00CC3ABA" w:rsidRPr="002D33B2" w14:paraId="5871741C" w14:textId="77777777" w:rsidTr="00056056">
        <w:tblPrEx>
          <w:shd w:val="clear" w:color="auto" w:fill="auto"/>
        </w:tblPrEx>
        <w:tc>
          <w:tcPr>
            <w:tcW w:w="3517" w:type="dxa"/>
            <w:shd w:val="clear" w:color="auto" w:fill="F2DBDB"/>
          </w:tcPr>
          <w:p w14:paraId="58717419" w14:textId="77777777" w:rsidR="00CC3ABA" w:rsidRPr="002D33B2" w:rsidRDefault="00CC3ABA" w:rsidP="006A6DDF">
            <w:pPr>
              <w:pStyle w:val="iBAAGSituationBoxName"/>
            </w:pPr>
            <w:bookmarkStart w:id="14" w:name="Network_Gap"/>
            <w:r w:rsidRPr="002D33B2">
              <w:t>Network Gap</w:t>
            </w:r>
            <w:bookmarkEnd w:id="14"/>
          </w:p>
        </w:tc>
        <w:tc>
          <w:tcPr>
            <w:tcW w:w="9990" w:type="dxa"/>
            <w:shd w:val="clear" w:color="auto" w:fill="F2DBDB"/>
          </w:tcPr>
          <w:p w14:paraId="5871741A" w14:textId="77777777" w:rsidR="00CC3ABA" w:rsidRPr="002D33B2" w:rsidRDefault="00CC3ABA" w:rsidP="006A6DDF">
            <w:pPr>
              <w:pStyle w:val="iBAAGStandardText"/>
            </w:pPr>
            <w:r w:rsidRPr="002D33B2">
              <w:t>Exception granted through care coordination only prior to receipt of care.  Exception will be documented in the CCS View/ARI screens if approved by care coordination.</w:t>
            </w:r>
          </w:p>
          <w:p w14:paraId="03B26D0F" w14:textId="1F13F48A" w:rsidR="00D22591" w:rsidRPr="002D33B2" w:rsidRDefault="00D22591" w:rsidP="00601A04">
            <w:pPr>
              <w:pStyle w:val="iBAAGStandardText"/>
            </w:pPr>
          </w:p>
          <w:p w14:paraId="5871741B" w14:textId="19931B9A" w:rsidR="001F479C" w:rsidRPr="002D33B2" w:rsidRDefault="001F479C">
            <w:pPr>
              <w:pStyle w:val="iBAAGStandardText"/>
            </w:pPr>
          </w:p>
        </w:tc>
      </w:tr>
      <w:tr w:rsidR="00170A3E" w:rsidRPr="002D33B2" w14:paraId="7838CC52" w14:textId="77777777" w:rsidTr="00056056">
        <w:tblPrEx>
          <w:shd w:val="clear" w:color="auto" w:fill="auto"/>
        </w:tblPrEx>
        <w:tc>
          <w:tcPr>
            <w:tcW w:w="13507" w:type="dxa"/>
            <w:gridSpan w:val="2"/>
            <w:tcBorders>
              <w:bottom w:val="single" w:sz="4" w:space="0" w:color="000000" w:themeColor="text1"/>
            </w:tcBorders>
            <w:shd w:val="clear" w:color="auto" w:fill="C00000"/>
          </w:tcPr>
          <w:p w14:paraId="066BFF96" w14:textId="77777777" w:rsidR="00170A3E" w:rsidRPr="002D33B2" w:rsidRDefault="00170A3E" w:rsidP="00337A39">
            <w:pPr>
              <w:pStyle w:val="iBAAGTableHeader"/>
            </w:pPr>
            <w:r w:rsidRPr="002D33B2">
              <w:lastRenderedPageBreak/>
              <w:t>Plan Information</w:t>
            </w:r>
          </w:p>
        </w:tc>
      </w:tr>
      <w:tr w:rsidR="00170A3E" w:rsidRPr="002D33B2" w14:paraId="4549F884" w14:textId="77777777" w:rsidTr="00056056">
        <w:tblPrEx>
          <w:shd w:val="clear" w:color="auto" w:fill="auto"/>
        </w:tblPrEx>
        <w:tc>
          <w:tcPr>
            <w:tcW w:w="3517" w:type="dxa"/>
            <w:shd w:val="clear" w:color="auto" w:fill="F2DBDB"/>
          </w:tcPr>
          <w:p w14:paraId="72D195EE" w14:textId="77777777" w:rsidR="00170A3E" w:rsidRDefault="00170A3E" w:rsidP="00337A39">
            <w:pPr>
              <w:pStyle w:val="iBAAGSituationBoxName"/>
            </w:pPr>
            <w:bookmarkStart w:id="15" w:name="Out_of_Network_Arbitration"/>
            <w:r w:rsidRPr="002D33B2">
              <w:t>Out-of-Network Arbitration</w:t>
            </w:r>
            <w:bookmarkEnd w:id="15"/>
          </w:p>
          <w:p w14:paraId="38B2125F" w14:textId="5DB749B4" w:rsidR="00EF6987" w:rsidRPr="002D33B2" w:rsidRDefault="00EF6987" w:rsidP="00337A39">
            <w:pPr>
              <w:pStyle w:val="iBAAGSituationBoxName"/>
            </w:pPr>
          </w:p>
        </w:tc>
        <w:tc>
          <w:tcPr>
            <w:tcW w:w="9990" w:type="dxa"/>
            <w:shd w:val="clear" w:color="auto" w:fill="F2DBDB"/>
          </w:tcPr>
          <w:p w14:paraId="74FA66E3" w14:textId="4A429C9D" w:rsidR="00170A3E" w:rsidRPr="002D33B2" w:rsidRDefault="00170A3E" w:rsidP="00170A3E">
            <w:pPr>
              <w:pStyle w:val="iBAAGStandardText"/>
            </w:pPr>
            <w:r w:rsidRPr="002D33B2">
              <w:t>Not Applicable</w:t>
            </w:r>
          </w:p>
        </w:tc>
      </w:tr>
      <w:tr w:rsidR="00CC3ABA" w:rsidRPr="002D33B2" w14:paraId="5871742C"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42B" w14:textId="77777777" w:rsidR="00CC3ABA" w:rsidRPr="002D33B2" w:rsidRDefault="00CC3ABA" w:rsidP="006A6DDF">
            <w:pPr>
              <w:pStyle w:val="iBAAGTableHeader"/>
            </w:pPr>
            <w:r w:rsidRPr="002D33B2">
              <w:t>Plan Information</w:t>
            </w:r>
          </w:p>
        </w:tc>
      </w:tr>
      <w:tr w:rsidR="00CC3ABA" w:rsidRPr="002D33B2" w14:paraId="58717430" w14:textId="77777777" w:rsidTr="00056056">
        <w:tblPrEx>
          <w:shd w:val="clear" w:color="auto" w:fill="auto"/>
        </w:tblPrEx>
        <w:tc>
          <w:tcPr>
            <w:tcW w:w="3517" w:type="dxa"/>
            <w:shd w:val="clear" w:color="auto" w:fill="F2DBDB"/>
          </w:tcPr>
          <w:p w14:paraId="5871742D" w14:textId="77777777" w:rsidR="00CC3ABA" w:rsidRPr="002D33B2" w:rsidRDefault="00CC3ABA" w:rsidP="006A6DDF">
            <w:pPr>
              <w:pStyle w:val="iBAAGSituationBoxName"/>
            </w:pPr>
            <w:bookmarkStart w:id="16" w:name="RunIn"/>
            <w:r w:rsidRPr="002D33B2">
              <w:t>Run In</w:t>
            </w:r>
            <w:bookmarkEnd w:id="16"/>
          </w:p>
        </w:tc>
        <w:tc>
          <w:tcPr>
            <w:tcW w:w="9990" w:type="dxa"/>
            <w:shd w:val="clear" w:color="auto" w:fill="F2DBDB"/>
          </w:tcPr>
          <w:p w14:paraId="5871742F" w14:textId="0AF3811D" w:rsidR="009A1942" w:rsidRPr="002D33B2" w:rsidRDefault="009A1942" w:rsidP="00623FCF">
            <w:pPr>
              <w:pStyle w:val="iBAAGStandardText"/>
            </w:pPr>
            <w:r w:rsidRPr="002D33B2">
              <w:t xml:space="preserve">Not Applicable </w:t>
            </w:r>
          </w:p>
        </w:tc>
      </w:tr>
      <w:tr w:rsidR="00751453" w:rsidRPr="002D33B2" w14:paraId="36235B56" w14:textId="77777777" w:rsidTr="00056056">
        <w:tblPrEx>
          <w:shd w:val="clear" w:color="auto" w:fill="auto"/>
        </w:tblPrEx>
        <w:tc>
          <w:tcPr>
            <w:tcW w:w="13507" w:type="dxa"/>
            <w:gridSpan w:val="2"/>
            <w:tcBorders>
              <w:bottom w:val="single" w:sz="4" w:space="0" w:color="000000" w:themeColor="text1"/>
            </w:tcBorders>
            <w:shd w:val="clear" w:color="auto" w:fill="C00000"/>
          </w:tcPr>
          <w:p w14:paraId="0D489FB3" w14:textId="77777777" w:rsidR="00751453" w:rsidRPr="002D33B2" w:rsidRDefault="00751453" w:rsidP="006E2A17">
            <w:pPr>
              <w:pStyle w:val="iBAAGTableHeader"/>
            </w:pPr>
            <w:r w:rsidRPr="002D33B2">
              <w:t>Plan Information</w:t>
            </w:r>
          </w:p>
        </w:tc>
      </w:tr>
      <w:tr w:rsidR="00751453" w:rsidRPr="002D33B2" w14:paraId="28900361" w14:textId="77777777" w:rsidTr="00056056">
        <w:tblPrEx>
          <w:shd w:val="clear" w:color="auto" w:fill="auto"/>
        </w:tblPrEx>
        <w:tc>
          <w:tcPr>
            <w:tcW w:w="3517" w:type="dxa"/>
            <w:shd w:val="clear" w:color="auto" w:fill="F2DBDB"/>
          </w:tcPr>
          <w:p w14:paraId="57E753B4" w14:textId="77777777" w:rsidR="00751453" w:rsidRPr="002D33B2" w:rsidRDefault="00751453" w:rsidP="00B840D5">
            <w:pPr>
              <w:pStyle w:val="iBAAGSituationBoxName"/>
            </w:pPr>
            <w:bookmarkStart w:id="17" w:name="Simply_Affordable"/>
            <w:r w:rsidRPr="002D33B2">
              <w:t>Simply Affordable</w:t>
            </w:r>
          </w:p>
          <w:bookmarkEnd w:id="17"/>
          <w:p w14:paraId="0573CCC2" w14:textId="77777777" w:rsidR="00751453" w:rsidRPr="002D33B2" w:rsidRDefault="00751453" w:rsidP="006E2A17"/>
        </w:tc>
        <w:tc>
          <w:tcPr>
            <w:tcW w:w="9990" w:type="dxa"/>
            <w:shd w:val="clear" w:color="auto" w:fill="F2DBDB"/>
          </w:tcPr>
          <w:p w14:paraId="5AAB27DC" w14:textId="77777777" w:rsidR="00751453" w:rsidRPr="002D33B2" w:rsidRDefault="00751453" w:rsidP="00B840D5">
            <w:pPr>
              <w:pStyle w:val="iBAAGStandardText"/>
            </w:pPr>
            <w:r w:rsidRPr="002D33B2">
              <w:t>Not Applicable</w:t>
            </w:r>
          </w:p>
          <w:p w14:paraId="4682F223" w14:textId="7324FCC2" w:rsidR="00751453" w:rsidRPr="002D33B2" w:rsidRDefault="00751453" w:rsidP="00B840D5">
            <w:pPr>
              <w:pStyle w:val="iBAAGStandardText"/>
            </w:pPr>
          </w:p>
        </w:tc>
      </w:tr>
      <w:tr w:rsidR="00AE6820" w:rsidRPr="002D33B2" w14:paraId="31680D13" w14:textId="77777777" w:rsidTr="00056056">
        <w:tblPrEx>
          <w:shd w:val="clear" w:color="auto" w:fill="auto"/>
        </w:tblPrEx>
        <w:tc>
          <w:tcPr>
            <w:tcW w:w="13507" w:type="dxa"/>
            <w:gridSpan w:val="2"/>
            <w:tcBorders>
              <w:bottom w:val="single" w:sz="4" w:space="0" w:color="000000" w:themeColor="text1"/>
            </w:tcBorders>
            <w:shd w:val="clear" w:color="auto" w:fill="C00000"/>
          </w:tcPr>
          <w:p w14:paraId="01C30373" w14:textId="77777777" w:rsidR="00AE6820" w:rsidRPr="002D33B2" w:rsidRDefault="00AE6820" w:rsidP="00821E0A">
            <w:pPr>
              <w:pStyle w:val="iBAAGTableHeader"/>
            </w:pPr>
            <w:r w:rsidRPr="002D33B2">
              <w:t>Plan Information</w:t>
            </w:r>
          </w:p>
        </w:tc>
      </w:tr>
      <w:tr w:rsidR="00AE6820" w:rsidRPr="002D33B2" w14:paraId="7F1AA7D0" w14:textId="77777777" w:rsidTr="00056056">
        <w:tblPrEx>
          <w:shd w:val="clear" w:color="auto" w:fill="auto"/>
        </w:tblPrEx>
        <w:tc>
          <w:tcPr>
            <w:tcW w:w="3517" w:type="dxa"/>
            <w:shd w:val="clear" w:color="auto" w:fill="F2DBDB"/>
          </w:tcPr>
          <w:p w14:paraId="0FA62DF7" w14:textId="04719988" w:rsidR="00AE6820" w:rsidRPr="002D33B2" w:rsidRDefault="00AE6820" w:rsidP="00B840D5">
            <w:pPr>
              <w:pStyle w:val="iBAAGSituationBoxName"/>
            </w:pPr>
            <w:bookmarkStart w:id="18" w:name="Transition_of_Care"/>
            <w:r w:rsidRPr="002D33B2">
              <w:t>Transition of Care</w:t>
            </w:r>
            <w:bookmarkEnd w:id="18"/>
          </w:p>
        </w:tc>
        <w:tc>
          <w:tcPr>
            <w:tcW w:w="9990" w:type="dxa"/>
            <w:shd w:val="clear" w:color="auto" w:fill="F2DBDB"/>
          </w:tcPr>
          <w:p w14:paraId="5461A0C4" w14:textId="4119E693" w:rsidR="004F0B99" w:rsidRPr="002D33B2" w:rsidRDefault="004F0B99" w:rsidP="00B840D5">
            <w:r w:rsidRPr="002D33B2">
              <w:t>Standard transition of care applies for qualifying conditions.</w:t>
            </w:r>
          </w:p>
          <w:p w14:paraId="40615A17" w14:textId="77777777" w:rsidR="004F0B99" w:rsidRPr="002D33B2" w:rsidRDefault="004F0B99" w:rsidP="00B840D5"/>
          <w:p w14:paraId="6F0F5FFA" w14:textId="19AF7CCE" w:rsidR="004F0B99" w:rsidRPr="002D33B2" w:rsidRDefault="004F0B99" w:rsidP="00B840D5">
            <w:r w:rsidRPr="002D33B2">
              <w:t>For maternity, transition of care applies to:</w:t>
            </w:r>
          </w:p>
          <w:p w14:paraId="67C86182" w14:textId="6161A187" w:rsidR="00AE6820" w:rsidRPr="002D33B2" w:rsidRDefault="00AE6820" w:rsidP="00B840D5">
            <w:r w:rsidRPr="002D33B2">
              <w:t xml:space="preserve">2nd and 3rd trimester covered. </w:t>
            </w:r>
          </w:p>
          <w:p w14:paraId="15C5A593" w14:textId="77777777" w:rsidR="00AE6820" w:rsidRPr="002D33B2" w:rsidRDefault="00AE6820" w:rsidP="00B840D5"/>
          <w:p w14:paraId="034B697E" w14:textId="79FB978A" w:rsidR="00AE6820" w:rsidRPr="002D33B2" w:rsidRDefault="00AE6820" w:rsidP="008D18D5"/>
        </w:tc>
      </w:tr>
    </w:tbl>
    <w:p w14:paraId="5871743B" w14:textId="71CA0ADB" w:rsidR="00CC3ABA" w:rsidRPr="002D33B2" w:rsidRDefault="00CC3ABA" w:rsidP="00CC3ABA"/>
    <w:p w14:paraId="5871743C" w14:textId="77777777" w:rsidR="00CC3ABA" w:rsidRPr="002D33B2" w:rsidRDefault="00CC3ABA" w:rsidP="00CC3ABA">
      <w:pPr>
        <w:rPr>
          <w:rStyle w:val="iBAAGTags"/>
        </w:rPr>
      </w:pPr>
      <w:r w:rsidRPr="002D33B2">
        <w:rPr>
          <w:rStyle w:val="iBAAGTags"/>
        </w:rPr>
        <w:t>&lt;!--section=Deductibles--&gt;</w:t>
      </w:r>
    </w:p>
    <w:p w14:paraId="79EAB195" w14:textId="321E59C4" w:rsidR="001642EA" w:rsidRPr="002D33B2" w:rsidRDefault="00EF110E" w:rsidP="00B840D5">
      <w:pPr>
        <w:pStyle w:val="Heading1"/>
        <w:rPr>
          <w:sz w:val="20"/>
          <w:szCs w:val="18"/>
        </w:rPr>
      </w:pPr>
      <w:r w:rsidRPr="002D33B2">
        <w:rPr>
          <w:rStyle w:val="iBAAGTags"/>
          <w:color w:val="FFFFFF" w:themeColor="background1"/>
        </w:rPr>
        <w:t>Deductibles</w:t>
      </w:r>
    </w:p>
    <w:p w14:paraId="18BB6B5E"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912BBBB" w14:textId="77777777" w:rsidR="007803EA" w:rsidRPr="002D33B2" w:rsidRDefault="007803EA" w:rsidP="007803EA"/>
    <w:p w14:paraId="4B9BD082" w14:textId="0EB8D2D2"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16" w:history="1">
        <w:r w:rsidRPr="002D33B2">
          <w:rPr>
            <w:rStyle w:val="Hyperlink"/>
            <w:i/>
            <w:iCs/>
          </w:rPr>
          <w:t>uhcprovider.com</w:t>
        </w:r>
      </w:hyperlink>
      <w:r w:rsidR="001642EA" w:rsidRPr="002D33B2">
        <w:rPr>
          <w:i/>
          <w:iCs/>
        </w:rPr>
        <w:t xml:space="preserve">    </w:t>
      </w:r>
    </w:p>
    <w:p w14:paraId="5871743F" w14:textId="77777777" w:rsidR="00CC3ABA" w:rsidRPr="002D33B2"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3ABA" w:rsidRPr="002D33B2" w14:paraId="58717441" w14:textId="77777777" w:rsidTr="006A6DDF">
        <w:tc>
          <w:tcPr>
            <w:tcW w:w="13507" w:type="dxa"/>
            <w:gridSpan w:val="4"/>
            <w:shd w:val="clear" w:color="auto" w:fill="DAEEF3"/>
          </w:tcPr>
          <w:p w14:paraId="58717440" w14:textId="77777777" w:rsidR="00CC3ABA" w:rsidRPr="002D33B2" w:rsidRDefault="00CC3ABA" w:rsidP="006A6DDF">
            <w:pPr>
              <w:pStyle w:val="iBAAGMajorSectionHeader"/>
            </w:pPr>
            <w:bookmarkStart w:id="19" w:name="Deductibles"/>
            <w:r w:rsidRPr="002D33B2">
              <w:t>Deductibles</w:t>
            </w:r>
            <w:bookmarkEnd w:id="19"/>
          </w:p>
        </w:tc>
      </w:tr>
      <w:tr w:rsidR="00CC3ABA" w:rsidRPr="002D33B2" w14:paraId="58717448"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7442" w14:textId="77777777" w:rsidR="00CC3ABA" w:rsidRPr="002D33B2" w:rsidRDefault="00CC3ABA" w:rsidP="006A6DDF">
            <w:pPr>
              <w:pStyle w:val="iBAAGTableHeader"/>
            </w:pPr>
            <w:r w:rsidRPr="002D33B2">
              <w:t>About Your Benefits</w:t>
            </w:r>
          </w:p>
        </w:tc>
        <w:tc>
          <w:tcPr>
            <w:tcW w:w="3330" w:type="dxa"/>
            <w:tcBorders>
              <w:bottom w:val="single" w:sz="4" w:space="0" w:color="000000" w:themeColor="text1"/>
            </w:tcBorders>
            <w:shd w:val="clear" w:color="auto" w:fill="31849B"/>
            <w:vAlign w:val="center"/>
          </w:tcPr>
          <w:p w14:paraId="58717443" w14:textId="77777777" w:rsidR="00CC3ABA" w:rsidRPr="002D33B2" w:rsidRDefault="00CC3ABA" w:rsidP="006A6DDF">
            <w:pPr>
              <w:pStyle w:val="iBAAGTableHeader"/>
            </w:pPr>
            <w:r w:rsidRPr="002D33B2">
              <w:t>Your cost if you use</w:t>
            </w:r>
          </w:p>
          <w:p w14:paraId="58717444" w14:textId="77777777" w:rsidR="00CC3ABA" w:rsidRPr="002D33B2" w:rsidRDefault="00CC3ABA"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445" w14:textId="77777777" w:rsidR="00CC3ABA" w:rsidRPr="002D33B2" w:rsidRDefault="00CC3ABA" w:rsidP="006A6DDF">
            <w:pPr>
              <w:pStyle w:val="iBAAGTableHeader"/>
            </w:pPr>
            <w:r w:rsidRPr="002D33B2">
              <w:t>Your cost if you use</w:t>
            </w:r>
          </w:p>
          <w:p w14:paraId="58717446" w14:textId="77777777" w:rsidR="00CC3ABA" w:rsidRPr="002D33B2" w:rsidRDefault="00CC3ABA" w:rsidP="006A6DDF">
            <w:pPr>
              <w:pStyle w:val="iBAAGTableHeader"/>
            </w:pPr>
            <w:r w:rsidRPr="002D33B2">
              <w:t xml:space="preserve">Out-of-Network </w:t>
            </w:r>
            <w:r w:rsidRPr="002D33B2">
              <w:lastRenderedPageBreak/>
              <w:t>benefits</w:t>
            </w:r>
          </w:p>
        </w:tc>
        <w:tc>
          <w:tcPr>
            <w:tcW w:w="3330" w:type="dxa"/>
            <w:tcBorders>
              <w:bottom w:val="single" w:sz="4" w:space="0" w:color="000000" w:themeColor="text1"/>
            </w:tcBorders>
            <w:shd w:val="clear" w:color="auto" w:fill="31849B"/>
            <w:vAlign w:val="center"/>
          </w:tcPr>
          <w:p w14:paraId="58717447" w14:textId="77777777" w:rsidR="00CC3ABA" w:rsidRPr="002D33B2" w:rsidRDefault="00CC3ABA" w:rsidP="006A6DDF">
            <w:pPr>
              <w:pStyle w:val="iBAAGTableHeader"/>
            </w:pPr>
            <w:r w:rsidRPr="002D33B2">
              <w:lastRenderedPageBreak/>
              <w:t>Limits &amp; Exceptions</w:t>
            </w:r>
          </w:p>
        </w:tc>
      </w:tr>
      <w:tr w:rsidR="00CC3ABA" w:rsidRPr="002D33B2" w14:paraId="58717488" w14:textId="77777777" w:rsidTr="006A6DDF">
        <w:tblPrEx>
          <w:shd w:val="clear" w:color="auto" w:fill="auto"/>
        </w:tblPrEx>
        <w:tc>
          <w:tcPr>
            <w:tcW w:w="3517" w:type="dxa"/>
            <w:shd w:val="clear" w:color="auto" w:fill="FFFFFF" w:themeFill="background1"/>
          </w:tcPr>
          <w:p w14:paraId="58717449" w14:textId="77777777" w:rsidR="00CC3ABA" w:rsidRPr="002D33B2" w:rsidRDefault="00CC3ABA" w:rsidP="006A6DDF">
            <w:pPr>
              <w:pStyle w:val="iBAAGSituationBoxName"/>
            </w:pPr>
            <w:bookmarkStart w:id="20" w:name="Annual_Deductible"/>
            <w:r w:rsidRPr="002D33B2">
              <w:t>Annual Deductible</w:t>
            </w:r>
            <w:bookmarkEnd w:id="20"/>
            <w:r w:rsidRPr="002D33B2">
              <w:t xml:space="preserve"> </w:t>
            </w:r>
          </w:p>
          <w:p w14:paraId="5871744A" w14:textId="77777777" w:rsidR="00CC3ABA" w:rsidRPr="002D33B2" w:rsidRDefault="00CC3ABA" w:rsidP="00B840D5">
            <w:pPr>
              <w:pStyle w:val="iBAAGStandardText"/>
            </w:pPr>
          </w:p>
          <w:p w14:paraId="4597B5AD" w14:textId="77777777" w:rsidR="006B0861" w:rsidRPr="002D33B2" w:rsidRDefault="006B0861" w:rsidP="00B840D5">
            <w:pPr>
              <w:pStyle w:val="iBAAGStandardText"/>
            </w:pPr>
          </w:p>
          <w:p w14:paraId="5871744B" w14:textId="77777777" w:rsidR="00CC3ABA" w:rsidRPr="002D33B2" w:rsidRDefault="00CC3ABA" w:rsidP="006A6DDF">
            <w:r w:rsidRPr="002D33B2">
              <w:rPr>
                <w:rStyle w:val="iBAAGStandardTextBoldChar"/>
              </w:rPr>
              <w:t>What is an annual deductible?</w:t>
            </w:r>
            <w:r w:rsidRPr="002D33B2">
              <w:t xml:space="preserve"> </w:t>
            </w:r>
            <w:r w:rsidRPr="002D33B2">
              <w:rPr>
                <w:rStyle w:val="iBAAGStandardTextChar"/>
              </w:rPr>
              <w:t>This is the amount you owe for covered services before your health plan begins to pay.</w:t>
            </w:r>
          </w:p>
          <w:p w14:paraId="5871744C" w14:textId="77777777" w:rsidR="00CC3ABA" w:rsidRPr="002D33B2" w:rsidRDefault="00CC3ABA" w:rsidP="006A6DDF"/>
          <w:p w14:paraId="58717458" w14:textId="77777777" w:rsidR="00CC3ABA" w:rsidRPr="002D33B2" w:rsidRDefault="00CC3ABA" w:rsidP="006A6DDF"/>
          <w:p w14:paraId="58717459" w14:textId="77777777" w:rsidR="00CC3ABA" w:rsidRPr="002D33B2" w:rsidRDefault="00CC3ABA" w:rsidP="006A6DDF">
            <w:pPr>
              <w:pStyle w:val="iBAAGStandardTextBold"/>
            </w:pPr>
            <w:r w:rsidRPr="002D33B2">
              <w:t xml:space="preserve">Want more information? </w:t>
            </w:r>
          </w:p>
          <w:p w14:paraId="5871745A" w14:textId="77777777" w:rsidR="00CC3ABA" w:rsidRPr="002D33B2" w:rsidRDefault="00CC3ABA" w:rsidP="006A6DDF">
            <w:pPr>
              <w:rPr>
                <w:rStyle w:val="iBAAGStandardTextChar"/>
              </w:rPr>
            </w:pPr>
            <w:r w:rsidRPr="002D33B2">
              <w:rPr>
                <w:rStyle w:val="iBAAGStandardTextChar"/>
              </w:rPr>
              <w:t>View the</w:t>
            </w:r>
            <w:r w:rsidRPr="002D33B2">
              <w:t xml:space="preserve"> </w:t>
            </w:r>
            <w:hyperlink r:id="rId17" w:history="1">
              <w:r w:rsidRPr="002D33B2">
                <w:rPr>
                  <w:rStyle w:val="Hyperlinks"/>
                </w:rPr>
                <w:t>glossary</w:t>
              </w:r>
            </w:hyperlink>
            <w:r w:rsidRPr="002D33B2">
              <w:t xml:space="preserve"> </w:t>
            </w:r>
            <w:r w:rsidRPr="002D33B2">
              <w:rPr>
                <w:rStyle w:val="iBAAGStandardTextChar"/>
              </w:rPr>
              <w:t>for definitions.</w:t>
            </w:r>
          </w:p>
          <w:p w14:paraId="5871745B" w14:textId="77777777" w:rsidR="00CC3ABA" w:rsidRPr="002D33B2" w:rsidRDefault="00CC3ABA" w:rsidP="006A6DDF"/>
        </w:tc>
        <w:tc>
          <w:tcPr>
            <w:tcW w:w="3330" w:type="dxa"/>
            <w:shd w:val="clear" w:color="auto" w:fill="FFFFFF" w:themeFill="background1"/>
          </w:tcPr>
          <w:p w14:paraId="58717461" w14:textId="11AA7865" w:rsidR="00CC3ABA" w:rsidRPr="002D33B2" w:rsidRDefault="00CC3ABA" w:rsidP="006A6DDF">
            <w:pPr>
              <w:pStyle w:val="InstructionalText"/>
            </w:pPr>
            <w:r w:rsidRPr="002D33B2">
              <w:t xml:space="preserve"> </w:t>
            </w:r>
          </w:p>
          <w:p w14:paraId="58717462" w14:textId="626BF65D" w:rsidR="00CC3ABA" w:rsidRPr="002D33B2" w:rsidRDefault="00CC3ABA" w:rsidP="006A6DDF">
            <w:r w:rsidRPr="002D33B2">
              <w:rPr>
                <w:rStyle w:val="iBAAGStandardTextBoldChar"/>
              </w:rPr>
              <w:t>$</w:t>
            </w:r>
            <w:r w:rsidR="000852B7">
              <w:rPr>
                <w:rStyle w:val="iBAAGStandardTextBoldChar"/>
              </w:rPr>
              <w:t>1</w:t>
            </w:r>
            <w:r w:rsidR="0075492A">
              <w:rPr>
                <w:rStyle w:val="iBAAGStandardTextBoldChar"/>
              </w:rPr>
              <w:t>,000</w:t>
            </w:r>
            <w:r w:rsidRPr="002D33B2">
              <w:t xml:space="preserve"> </w:t>
            </w:r>
            <w:r w:rsidRPr="002D33B2">
              <w:rPr>
                <w:rStyle w:val="iBAAGStandardTextChar"/>
              </w:rPr>
              <w:t>for each covered person, not to exceed</w:t>
            </w:r>
            <w:r w:rsidRPr="002D33B2">
              <w:t xml:space="preserve"> </w:t>
            </w:r>
            <w:r w:rsidRPr="002D33B2">
              <w:rPr>
                <w:rStyle w:val="iBAAGStandardTextBoldChar"/>
              </w:rPr>
              <w:t>$</w:t>
            </w:r>
            <w:r w:rsidR="000852B7">
              <w:rPr>
                <w:rStyle w:val="iBAAGStandardTextBoldChar"/>
              </w:rPr>
              <w:t>3</w:t>
            </w:r>
            <w:r w:rsidR="0075492A">
              <w:rPr>
                <w:rStyle w:val="iBAAGStandardTextBoldChar"/>
              </w:rPr>
              <w:t>,</w:t>
            </w:r>
            <w:r w:rsidR="00700CD4">
              <w:rPr>
                <w:rStyle w:val="iBAAGStandardTextBoldChar"/>
              </w:rPr>
              <w:t>0</w:t>
            </w:r>
            <w:r w:rsidR="0075492A">
              <w:rPr>
                <w:rStyle w:val="iBAAGStandardTextBoldChar"/>
              </w:rPr>
              <w:t>00</w:t>
            </w:r>
            <w:r w:rsidRPr="002D33B2">
              <w:t xml:space="preserve"> </w:t>
            </w:r>
            <w:r w:rsidRPr="002D33B2">
              <w:rPr>
                <w:rStyle w:val="iBAAGStandardTextChar"/>
              </w:rPr>
              <w:t>for all covered persons in your family.</w:t>
            </w:r>
          </w:p>
          <w:p w14:paraId="58717463" w14:textId="77777777" w:rsidR="00CC3ABA" w:rsidRPr="002D33B2" w:rsidRDefault="00CC3ABA" w:rsidP="006A6DDF"/>
          <w:p w14:paraId="6D47FE79" w14:textId="77777777" w:rsidR="00B44A4F" w:rsidRPr="002D33B2" w:rsidRDefault="00B44A4F" w:rsidP="006A6DDF">
            <w:pPr>
              <w:rPr>
                <w:rStyle w:val="InstructionalTextChar"/>
              </w:rPr>
            </w:pPr>
          </w:p>
          <w:p w14:paraId="6368FC36" w14:textId="77777777" w:rsidR="009674C2" w:rsidRPr="002D33B2" w:rsidRDefault="009674C2" w:rsidP="009674C2"/>
          <w:p w14:paraId="58717465" w14:textId="7E822F99" w:rsidR="00B44A4F" w:rsidRPr="002D33B2" w:rsidRDefault="00B44A4F" w:rsidP="009674C2"/>
        </w:tc>
        <w:tc>
          <w:tcPr>
            <w:tcW w:w="3330" w:type="dxa"/>
            <w:shd w:val="clear" w:color="auto" w:fill="FFFFFF" w:themeFill="background1"/>
          </w:tcPr>
          <w:p w14:paraId="0525D120" w14:textId="77777777" w:rsidR="00F1037A" w:rsidRDefault="00F1037A" w:rsidP="006A6DDF"/>
          <w:p w14:paraId="5871746C" w14:textId="04D508CE" w:rsidR="00CC3ABA" w:rsidRPr="002D33B2" w:rsidRDefault="00CC3ABA" w:rsidP="006A6DDF">
            <w:r w:rsidRPr="002D33B2">
              <w:rPr>
                <w:rStyle w:val="iBAAGStandardTextBoldChar"/>
              </w:rPr>
              <w:t>$</w:t>
            </w:r>
            <w:r w:rsidR="000852B7">
              <w:rPr>
                <w:rStyle w:val="iBAAGStandardTextBoldChar"/>
              </w:rPr>
              <w:t>3</w:t>
            </w:r>
            <w:r w:rsidR="0075492A">
              <w:rPr>
                <w:rStyle w:val="iBAAGStandardTextBoldChar"/>
              </w:rPr>
              <w:t>,000</w:t>
            </w:r>
            <w:r w:rsidRPr="002D33B2">
              <w:t xml:space="preserve"> </w:t>
            </w:r>
            <w:r w:rsidRPr="002D33B2">
              <w:rPr>
                <w:rStyle w:val="iBAAGStandardTextChar"/>
              </w:rPr>
              <w:t>for each covered person, not to exceed</w:t>
            </w:r>
            <w:r w:rsidRPr="002D33B2">
              <w:t xml:space="preserve"> </w:t>
            </w:r>
            <w:r w:rsidRPr="002D33B2">
              <w:rPr>
                <w:rStyle w:val="iBAAGStandardTextBoldChar"/>
              </w:rPr>
              <w:t>$</w:t>
            </w:r>
            <w:r w:rsidR="000852B7">
              <w:rPr>
                <w:rStyle w:val="iBAAGStandardTextBoldChar"/>
              </w:rPr>
              <w:t>9</w:t>
            </w:r>
            <w:r w:rsidR="0075492A">
              <w:rPr>
                <w:rStyle w:val="iBAAGStandardTextBoldChar"/>
              </w:rPr>
              <w:t>,000</w:t>
            </w:r>
            <w:r w:rsidRPr="002D33B2">
              <w:t xml:space="preserve"> </w:t>
            </w:r>
            <w:r w:rsidRPr="002D33B2">
              <w:rPr>
                <w:rStyle w:val="iBAAGStandardTextChar"/>
              </w:rPr>
              <w:t>for all covered persons in your family.</w:t>
            </w:r>
          </w:p>
          <w:p w14:paraId="5871746D" w14:textId="77777777" w:rsidR="00CC3ABA" w:rsidRPr="002D33B2" w:rsidRDefault="00CC3ABA" w:rsidP="006A6DDF"/>
          <w:p w14:paraId="58717471" w14:textId="7CCDF0E0" w:rsidR="009674C2" w:rsidRPr="002D33B2" w:rsidRDefault="009674C2" w:rsidP="009674C2">
            <w:r w:rsidRPr="002D33B2">
              <w:rPr>
                <w:rStyle w:val="iBAAGStandardTextChar"/>
              </w:rPr>
              <w:t>Any amount you pay towards your deductible will apply to the network deductible.</w:t>
            </w:r>
          </w:p>
        </w:tc>
        <w:tc>
          <w:tcPr>
            <w:tcW w:w="3330" w:type="dxa"/>
            <w:shd w:val="clear" w:color="auto" w:fill="FFFFFF" w:themeFill="background1"/>
          </w:tcPr>
          <w:p w14:paraId="58717473" w14:textId="1A260F99" w:rsidR="00CC3ABA" w:rsidRPr="002D33B2" w:rsidRDefault="00CC3ABA" w:rsidP="006A6DDF">
            <w:pPr>
              <w:rPr>
                <w:rStyle w:val="iBAAGStandardTextChar"/>
              </w:rPr>
            </w:pPr>
            <w:r w:rsidRPr="002D33B2">
              <w:rPr>
                <w:rStyle w:val="iBAAGStandardTextChar"/>
              </w:rPr>
              <w:t>Your annual deductible will be tracked on a</w:t>
            </w:r>
            <w:r w:rsidRPr="002D33B2">
              <w:t xml:space="preserve"> </w:t>
            </w:r>
            <w:r w:rsidR="0075492A">
              <w:rPr>
                <w:rStyle w:val="iBAAGStandardTextChar"/>
              </w:rPr>
              <w:t>calendar</w:t>
            </w:r>
            <w:r w:rsidRPr="002D33B2">
              <w:t xml:space="preserve"> </w:t>
            </w:r>
            <w:r w:rsidRPr="002D33B2">
              <w:rPr>
                <w:rStyle w:val="iBAAGStandardTextChar"/>
              </w:rPr>
              <w:t>year basis.</w:t>
            </w:r>
            <w:r w:rsidR="009F54BA" w:rsidRPr="002D33B2">
              <w:rPr>
                <w:rStyle w:val="InstructionalTextChar"/>
              </w:rPr>
              <w:t xml:space="preserve"> </w:t>
            </w:r>
          </w:p>
          <w:p w14:paraId="58717474" w14:textId="77777777" w:rsidR="00CC3ABA" w:rsidRPr="002D33B2" w:rsidRDefault="00CC3ABA" w:rsidP="006A6DDF"/>
          <w:p w14:paraId="58717476" w14:textId="123A5C5E" w:rsidR="00CC3ABA" w:rsidRPr="002D33B2" w:rsidRDefault="00CC3ABA" w:rsidP="006A6DDF">
            <w:pPr>
              <w:pStyle w:val="iBAAGStandardText"/>
            </w:pPr>
            <w:r w:rsidRPr="002D33B2">
              <w:t xml:space="preserve">A calendar year begins on January 1st and ends on December 31st. </w:t>
            </w:r>
          </w:p>
          <w:p w14:paraId="58717477" w14:textId="77777777" w:rsidR="00CC3ABA" w:rsidRPr="002D33B2" w:rsidRDefault="00CC3ABA" w:rsidP="006A6DDF">
            <w:pPr>
              <w:pStyle w:val="iBAAGStandardText"/>
            </w:pPr>
          </w:p>
          <w:p w14:paraId="58717478" w14:textId="63F635C6" w:rsidR="00CC3ABA" w:rsidRPr="002D33B2" w:rsidRDefault="00CC3ABA" w:rsidP="006A6DDF">
            <w:pPr>
              <w:pStyle w:val="iBAAGStandardText"/>
            </w:pPr>
            <w:r w:rsidRPr="002D33B2">
              <w:t>If you join mid-year, your deductible will go from the time you start and end on December 31st of that year. Your new deductible begins January 1st of the new year.</w:t>
            </w:r>
          </w:p>
          <w:p w14:paraId="58717479" w14:textId="77777777" w:rsidR="00CC3ABA" w:rsidRPr="002D33B2" w:rsidRDefault="00CC3ABA" w:rsidP="006A6DDF"/>
          <w:p w14:paraId="58717480" w14:textId="77777777" w:rsidR="00CC3ABA" w:rsidRPr="002D33B2" w:rsidRDefault="00CC3ABA" w:rsidP="006A6DDF"/>
          <w:p w14:paraId="58717483" w14:textId="77777777" w:rsidR="00CC3ABA" w:rsidRPr="002D33B2" w:rsidRDefault="00CC3ABA" w:rsidP="006A6DDF"/>
          <w:p w14:paraId="58717484" w14:textId="77777777" w:rsidR="00CC3ABA" w:rsidRPr="002D33B2" w:rsidRDefault="00CC3ABA" w:rsidP="006A6DDF">
            <w:pPr>
              <w:pStyle w:val="iBAAGStandardText"/>
            </w:pPr>
            <w:r w:rsidRPr="002D33B2">
              <w:t xml:space="preserve">Your annual deductible does not include any amount that exceeds the allowed amount. </w:t>
            </w:r>
          </w:p>
          <w:p w14:paraId="58717485" w14:textId="77777777" w:rsidR="00CC3ABA" w:rsidRPr="002D33B2" w:rsidRDefault="00CC3ABA" w:rsidP="006A6DDF"/>
          <w:p w14:paraId="58717486" w14:textId="77777777" w:rsidR="00CC3ABA" w:rsidRPr="002D33B2" w:rsidRDefault="00CC3ABA" w:rsidP="006A6DDF">
            <w:r w:rsidRPr="002D33B2">
              <w:rPr>
                <w:rStyle w:val="iBAAGStandardTextBoldChar"/>
              </w:rPr>
              <w:t>What is an allowed amount?</w:t>
            </w:r>
            <w:r w:rsidRPr="002D33B2">
              <w:t xml:space="preserve"> </w:t>
            </w:r>
            <w:r w:rsidRPr="002D33B2">
              <w:rPr>
                <w:rStyle w:val="iBAAGStandardTextChar"/>
              </w:rPr>
              <w:t xml:space="preserve">This is the maximum amount that payment is based on for covered health care services. If your doctor </w:t>
            </w:r>
            <w:r w:rsidRPr="002D33B2">
              <w:rPr>
                <w:rStyle w:val="iBAAGStandardTextChar"/>
              </w:rPr>
              <w:lastRenderedPageBreak/>
              <w:t>charges more than the allowed amount, you may have to pay the difference.</w:t>
            </w:r>
          </w:p>
          <w:p w14:paraId="58717487" w14:textId="77777777" w:rsidR="00CC3ABA" w:rsidRPr="002D33B2" w:rsidRDefault="00CC3ABA" w:rsidP="006A6DDF"/>
        </w:tc>
      </w:tr>
      <w:tr w:rsidR="00CC3ABA" w:rsidRPr="002D33B2" w14:paraId="5871748A" w14:textId="77777777" w:rsidTr="006A6DDF">
        <w:tblPrEx>
          <w:shd w:val="clear" w:color="auto" w:fill="auto"/>
        </w:tblPrEx>
        <w:tc>
          <w:tcPr>
            <w:tcW w:w="13507" w:type="dxa"/>
            <w:gridSpan w:val="4"/>
            <w:tcBorders>
              <w:bottom w:val="single" w:sz="4" w:space="0" w:color="000000" w:themeColor="text1"/>
            </w:tcBorders>
            <w:shd w:val="clear" w:color="auto" w:fill="31849B"/>
          </w:tcPr>
          <w:p w14:paraId="58717489" w14:textId="77777777" w:rsidR="00CC3ABA" w:rsidRPr="002D33B2" w:rsidRDefault="00CC3ABA" w:rsidP="006A6DDF">
            <w:pPr>
              <w:pStyle w:val="iBAAGTableHeader"/>
            </w:pPr>
            <w:r w:rsidRPr="002D33B2">
              <w:lastRenderedPageBreak/>
              <w:t>About Your Benefits</w:t>
            </w:r>
          </w:p>
        </w:tc>
      </w:tr>
      <w:tr w:rsidR="00CC3ABA" w:rsidRPr="002D33B2" w14:paraId="58717496" w14:textId="77777777" w:rsidTr="006A6DDF">
        <w:tblPrEx>
          <w:shd w:val="clear" w:color="auto" w:fill="auto"/>
        </w:tblPrEx>
        <w:tc>
          <w:tcPr>
            <w:tcW w:w="3517" w:type="dxa"/>
            <w:shd w:val="clear" w:color="auto" w:fill="FFFFFF" w:themeFill="background1"/>
          </w:tcPr>
          <w:p w14:paraId="5871748B" w14:textId="77777777" w:rsidR="00CC3ABA" w:rsidRPr="002D33B2" w:rsidRDefault="00CC3ABA" w:rsidP="006A6DDF">
            <w:pPr>
              <w:pStyle w:val="iBAAGSituationBoxName"/>
            </w:pPr>
            <w:bookmarkStart w:id="21" w:name="Per_Occurrence_Deductible"/>
            <w:r w:rsidRPr="002D33B2">
              <w:t>Per Occurrence Deductible</w:t>
            </w:r>
            <w:bookmarkEnd w:id="21"/>
            <w:r w:rsidRPr="002D33B2">
              <w:t xml:space="preserve"> </w:t>
            </w:r>
          </w:p>
          <w:p w14:paraId="5871748C" w14:textId="77777777" w:rsidR="00CC3ABA" w:rsidRPr="002D33B2" w:rsidRDefault="00CC3ABA" w:rsidP="006A6DDF"/>
          <w:p w14:paraId="5871748D" w14:textId="77777777" w:rsidR="00CC3ABA" w:rsidRPr="002D33B2" w:rsidRDefault="00CC3ABA" w:rsidP="006A6DDF">
            <w:pPr>
              <w:pStyle w:val="iBAAGStandardTextBold"/>
            </w:pPr>
            <w:r w:rsidRPr="002D33B2">
              <w:t>What is a per occurrence deductible?</w:t>
            </w:r>
          </w:p>
          <w:p w14:paraId="5871748E" w14:textId="77777777" w:rsidR="00CC3ABA" w:rsidRPr="002D33B2" w:rsidRDefault="00CC3ABA" w:rsidP="006A6DDF">
            <w:pPr>
              <w:pStyle w:val="iBAAGStandardText"/>
            </w:pPr>
            <w:r w:rsidRPr="002D33B2">
              <w:t xml:space="preserve">This is a set dollar amount you must pay for certain covered health services before we will begin paying for those services. </w:t>
            </w:r>
          </w:p>
          <w:p w14:paraId="5871748F" w14:textId="77777777" w:rsidR="00CC3ABA" w:rsidRPr="002D33B2" w:rsidRDefault="00CC3ABA" w:rsidP="006A6DDF"/>
          <w:p w14:paraId="58717490" w14:textId="77777777" w:rsidR="00CC3ABA" w:rsidRPr="002D33B2" w:rsidRDefault="00CC3ABA" w:rsidP="006A6DDF">
            <w:pPr>
              <w:pStyle w:val="iBAAGStandardTextBold"/>
            </w:pPr>
            <w:r w:rsidRPr="002D33B2">
              <w:t xml:space="preserve">Want more information? </w:t>
            </w:r>
          </w:p>
          <w:p w14:paraId="60C292CA" w14:textId="77777777" w:rsidR="00CC3ABA" w:rsidRPr="002D33B2" w:rsidRDefault="00CC3ABA" w:rsidP="006A6DDF">
            <w:pPr>
              <w:rPr>
                <w:rStyle w:val="iBAAGStandardTextChar"/>
              </w:rPr>
            </w:pPr>
            <w:r w:rsidRPr="002D33B2">
              <w:rPr>
                <w:rStyle w:val="iBAAGStandardTextChar"/>
              </w:rPr>
              <w:t xml:space="preserve">View the </w:t>
            </w:r>
            <w:hyperlink r:id="rId18" w:history="1">
              <w:r w:rsidRPr="002D33B2">
                <w:rPr>
                  <w:rStyle w:val="Hyperlinks"/>
                </w:rPr>
                <w:t>glossary</w:t>
              </w:r>
            </w:hyperlink>
            <w:r w:rsidRPr="002D33B2">
              <w:t xml:space="preserve"> </w:t>
            </w:r>
            <w:r w:rsidRPr="002D33B2">
              <w:rPr>
                <w:rStyle w:val="iBAAGStandardTextChar"/>
              </w:rPr>
              <w:t>for definitions.</w:t>
            </w:r>
          </w:p>
          <w:p w14:paraId="58717491" w14:textId="77777777" w:rsidR="007F5901" w:rsidRPr="002D33B2" w:rsidRDefault="007F5901" w:rsidP="006A6DDF"/>
        </w:tc>
        <w:tc>
          <w:tcPr>
            <w:tcW w:w="9990" w:type="dxa"/>
            <w:gridSpan w:val="3"/>
            <w:shd w:val="clear" w:color="auto" w:fill="FFFFFF" w:themeFill="background1"/>
          </w:tcPr>
          <w:p w14:paraId="39E552E1" w14:textId="45436B5B" w:rsidR="00F3385F" w:rsidRPr="002D33B2" w:rsidRDefault="00F3385F" w:rsidP="00F3385F">
            <w:r w:rsidRPr="002D33B2">
              <w:t>Please refer to the specific common medical event to see if a per occurrence deductible applies.</w:t>
            </w:r>
          </w:p>
          <w:p w14:paraId="766F4DF8" w14:textId="77777777" w:rsidR="00F3385F" w:rsidRPr="002D33B2" w:rsidRDefault="00F3385F" w:rsidP="00F3385F"/>
          <w:p w14:paraId="58717494" w14:textId="77777777" w:rsidR="00CC3ABA" w:rsidRPr="002D33B2" w:rsidRDefault="00CC3ABA" w:rsidP="006A6DDF">
            <w:pPr>
              <w:pStyle w:val="iBAAGStandardTextBold"/>
            </w:pPr>
            <w:r w:rsidRPr="002D33B2">
              <w:t>When do you pay a per occurrence deductible?</w:t>
            </w:r>
          </w:p>
          <w:p w14:paraId="58717495" w14:textId="77777777" w:rsidR="00CC3ABA" w:rsidRPr="002D33B2" w:rsidRDefault="00CC3ABA" w:rsidP="006A6DDF">
            <w:pPr>
              <w:pStyle w:val="iBAAGStandardText"/>
            </w:pPr>
            <w:r w:rsidRPr="002D33B2">
              <w:t>You will pay a per occurrence deductible before and in addition to paying the annual deductible. If the allowed amount is less, you will only need to pay that amount.</w:t>
            </w:r>
          </w:p>
        </w:tc>
      </w:tr>
    </w:tbl>
    <w:p w14:paraId="58717497" w14:textId="77777777" w:rsidR="00CC3ABA" w:rsidRPr="002D33B2" w:rsidRDefault="00CC3ABA" w:rsidP="00CC3ABA"/>
    <w:p w14:paraId="58717498" w14:textId="77777777" w:rsidR="004737C1" w:rsidRPr="002D33B2" w:rsidRDefault="004737C1" w:rsidP="004737C1">
      <w:pPr>
        <w:rPr>
          <w:rStyle w:val="iBAAGTags"/>
        </w:rPr>
      </w:pPr>
      <w:r w:rsidRPr="002D33B2">
        <w:rPr>
          <w:rStyle w:val="iBAAGTags"/>
        </w:rPr>
        <w:t>&lt;!--ID=CSR--&gt;</w:t>
      </w:r>
    </w:p>
    <w:p w14:paraId="51668965" w14:textId="6F57C914"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49A" w14:textId="77777777" w:rsidTr="006A6DDF">
        <w:tc>
          <w:tcPr>
            <w:tcW w:w="13507" w:type="dxa"/>
            <w:gridSpan w:val="2"/>
            <w:shd w:val="clear" w:color="auto" w:fill="DAEEF3"/>
          </w:tcPr>
          <w:p w14:paraId="58717499" w14:textId="77777777" w:rsidR="004737C1" w:rsidRPr="002D33B2" w:rsidRDefault="004737C1" w:rsidP="006A6DDF">
            <w:pPr>
              <w:pStyle w:val="iBAAGMajorSectionHeader"/>
            </w:pPr>
            <w:r w:rsidRPr="002D33B2">
              <w:t>CSR View</w:t>
            </w:r>
          </w:p>
        </w:tc>
      </w:tr>
      <w:tr w:rsidR="004737C1" w:rsidRPr="002D33B2"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2D33B2" w:rsidRDefault="004737C1" w:rsidP="006A6DDF">
            <w:pPr>
              <w:pStyle w:val="iBAAGTableHeader"/>
            </w:pPr>
            <w:r w:rsidRPr="002D33B2">
              <w:t>Plan Information</w:t>
            </w:r>
          </w:p>
        </w:tc>
      </w:tr>
      <w:tr w:rsidR="004737C1" w:rsidRPr="002D33B2" w14:paraId="587174A2" w14:textId="77777777" w:rsidTr="006A6DDF">
        <w:tblPrEx>
          <w:shd w:val="clear" w:color="auto" w:fill="auto"/>
        </w:tblPrEx>
        <w:tc>
          <w:tcPr>
            <w:tcW w:w="3517" w:type="dxa"/>
            <w:shd w:val="clear" w:color="auto" w:fill="F2DBDB"/>
          </w:tcPr>
          <w:p w14:paraId="5871749D" w14:textId="77777777" w:rsidR="004737C1" w:rsidRPr="002D33B2" w:rsidRDefault="004737C1" w:rsidP="006A6DDF">
            <w:pPr>
              <w:pStyle w:val="iBAAGSituationBoxName"/>
            </w:pPr>
            <w:bookmarkStart w:id="22" w:name="Limited_Services_Counting_Method"/>
            <w:r w:rsidRPr="002D33B2">
              <w:t>Limited Services Counting Method</w:t>
            </w:r>
            <w:bookmarkEnd w:id="22"/>
          </w:p>
          <w:p w14:paraId="5871749E" w14:textId="77777777" w:rsidR="004737C1" w:rsidRPr="002D33B2" w:rsidRDefault="004737C1" w:rsidP="006A6DDF"/>
          <w:p w14:paraId="5871749F" w14:textId="77777777" w:rsidR="004737C1" w:rsidRPr="002D33B2" w:rsidRDefault="004737C1" w:rsidP="006A6DDF">
            <w:pPr>
              <w:pStyle w:val="iBAAGStandardTextBold"/>
            </w:pPr>
            <w:r w:rsidRPr="002D33B2">
              <w:t xml:space="preserve">What </w:t>
            </w:r>
            <w:proofErr w:type="gramStart"/>
            <w:r w:rsidRPr="002D33B2">
              <w:t>is</w:t>
            </w:r>
            <w:proofErr w:type="gramEnd"/>
            <w:r w:rsidRPr="002D33B2">
              <w:t xml:space="preserve"> limited services counting method?</w:t>
            </w:r>
          </w:p>
          <w:p w14:paraId="1FF2BE7E" w14:textId="77777777" w:rsidR="004737C1" w:rsidRPr="002D33B2" w:rsidRDefault="004737C1" w:rsidP="006A6DDF">
            <w:pPr>
              <w:pStyle w:val="iBAAGStandardText"/>
            </w:pPr>
            <w:r w:rsidRPr="002D33B2">
              <w:lastRenderedPageBreak/>
              <w:t>This is when covered health services will begin counting towards your day/visit limits.</w:t>
            </w:r>
          </w:p>
          <w:p w14:paraId="587174A0" w14:textId="77777777" w:rsidR="007F5901" w:rsidRPr="002D33B2" w:rsidRDefault="007F5901" w:rsidP="006A6DDF">
            <w:pPr>
              <w:pStyle w:val="iBAAGStandardText"/>
            </w:pPr>
          </w:p>
        </w:tc>
        <w:tc>
          <w:tcPr>
            <w:tcW w:w="9990" w:type="dxa"/>
            <w:shd w:val="clear" w:color="auto" w:fill="F2DBDB"/>
          </w:tcPr>
          <w:p w14:paraId="6BD004B7" w14:textId="77777777" w:rsidR="002E22DD" w:rsidRPr="002D33B2" w:rsidRDefault="002E22DD">
            <w:pPr>
              <w:pStyle w:val="iBAAGStandardText"/>
            </w:pPr>
            <w:r w:rsidRPr="002D33B2">
              <w:lastRenderedPageBreak/>
              <w:t>Benefits which apply visit limitations will apply on the 1st claim.</w:t>
            </w:r>
          </w:p>
          <w:p w14:paraId="0D7C4F59" w14:textId="77777777" w:rsidR="00E76CD2" w:rsidRPr="002D33B2" w:rsidRDefault="00E76CD2" w:rsidP="00E76CD2">
            <w:pPr>
              <w:rPr>
                <w:b/>
                <w:color w:val="FF00FF"/>
              </w:rPr>
            </w:pPr>
          </w:p>
          <w:p w14:paraId="587174A1" w14:textId="166370E8" w:rsidR="004737C1" w:rsidRPr="002D33B2" w:rsidRDefault="004737C1">
            <w:pPr>
              <w:pStyle w:val="iBAAGStandardText"/>
            </w:pPr>
          </w:p>
        </w:tc>
      </w:tr>
      <w:tr w:rsidR="00B61CCE" w:rsidRPr="002D33B2" w14:paraId="631DED02" w14:textId="77777777" w:rsidTr="00B61CCE">
        <w:tblPrEx>
          <w:shd w:val="clear" w:color="auto" w:fill="auto"/>
        </w:tblPrEx>
        <w:tc>
          <w:tcPr>
            <w:tcW w:w="13507" w:type="dxa"/>
            <w:gridSpan w:val="2"/>
            <w:shd w:val="clear" w:color="auto" w:fill="C00000"/>
          </w:tcPr>
          <w:p w14:paraId="6BE2492B" w14:textId="2165DBE6" w:rsidR="00B61CCE" w:rsidRPr="002D33B2" w:rsidRDefault="00B61CCE" w:rsidP="00B61CCE">
            <w:pPr>
              <w:pStyle w:val="iBAAGTableHeader"/>
            </w:pPr>
            <w:r w:rsidRPr="002D33B2">
              <w:lastRenderedPageBreak/>
              <w:t>Plan Information</w:t>
            </w:r>
          </w:p>
        </w:tc>
      </w:tr>
      <w:tr w:rsidR="00B61CCE" w:rsidRPr="002D33B2" w14:paraId="6833BC6D" w14:textId="77777777" w:rsidTr="006A6DDF">
        <w:tblPrEx>
          <w:shd w:val="clear" w:color="auto" w:fill="auto"/>
        </w:tblPrEx>
        <w:tc>
          <w:tcPr>
            <w:tcW w:w="3517" w:type="dxa"/>
            <w:shd w:val="clear" w:color="auto" w:fill="F2DBDB"/>
          </w:tcPr>
          <w:p w14:paraId="19269AF2" w14:textId="77777777" w:rsidR="00B61CCE" w:rsidRPr="002D33B2" w:rsidRDefault="00B61CCE" w:rsidP="00B61CCE">
            <w:pPr>
              <w:pStyle w:val="iBAAGSituationBoxName"/>
            </w:pPr>
            <w:bookmarkStart w:id="23" w:name="Prorated_Deductible"/>
            <w:r w:rsidRPr="002D33B2">
              <w:t>Prorated Deductible</w:t>
            </w:r>
            <w:bookmarkEnd w:id="23"/>
          </w:p>
          <w:p w14:paraId="79130363" w14:textId="77777777" w:rsidR="00B61CCE" w:rsidRPr="002D33B2" w:rsidRDefault="00B61CCE" w:rsidP="00B61CCE">
            <w:pPr>
              <w:pStyle w:val="iBAAGSituationBoxName"/>
            </w:pPr>
          </w:p>
          <w:p w14:paraId="6975E61F" w14:textId="77777777" w:rsidR="00B61CCE" w:rsidRPr="002D33B2" w:rsidRDefault="00B61CCE" w:rsidP="00B61CCE">
            <w:r w:rsidRPr="002D33B2">
              <w:rPr>
                <w:rStyle w:val="iBAAGStandardTextBoldChar"/>
              </w:rPr>
              <w:t>What is a prorated deductible?</w:t>
            </w:r>
            <w:r w:rsidRPr="002D33B2">
              <w:t xml:space="preserve"> </w:t>
            </w:r>
            <w:r w:rsidRPr="002D33B2">
              <w:rPr>
                <w:rStyle w:val="iBAAGStandardTextChar"/>
              </w:rPr>
              <w:t>This is when the member is only responsible for a portion of the deductible based on when they enroll in the plan.</w:t>
            </w:r>
          </w:p>
          <w:p w14:paraId="28CF8E53" w14:textId="77777777" w:rsidR="00B61CCE" w:rsidRPr="002D33B2" w:rsidRDefault="00B61CCE" w:rsidP="006A6DDF">
            <w:pPr>
              <w:pStyle w:val="iBAAGSituationBoxName"/>
            </w:pPr>
          </w:p>
        </w:tc>
        <w:tc>
          <w:tcPr>
            <w:tcW w:w="9990" w:type="dxa"/>
            <w:shd w:val="clear" w:color="auto" w:fill="F2DBDB"/>
          </w:tcPr>
          <w:p w14:paraId="404DED6C" w14:textId="3837E6D9" w:rsidR="00B61CCE" w:rsidRPr="002D33B2" w:rsidRDefault="00B61CCE" w:rsidP="00B61CCE">
            <w:pPr>
              <w:pStyle w:val="iBAAGStandardText"/>
            </w:pPr>
            <w:r w:rsidRPr="002D33B2">
              <w:rPr>
                <w:rStyle w:val="iBAAGStandardTextBoldChar"/>
              </w:rPr>
              <w:t>Does proration apply?</w:t>
            </w:r>
            <w:r w:rsidRPr="002D33B2">
              <w:t xml:space="preserve">  No </w:t>
            </w:r>
          </w:p>
          <w:p w14:paraId="3D93BFD9" w14:textId="77777777" w:rsidR="00B61CCE" w:rsidRPr="002D33B2" w:rsidRDefault="00B61CCE" w:rsidP="00623FCF">
            <w:pPr>
              <w:pStyle w:val="iBAAGStandardText"/>
            </w:pPr>
          </w:p>
        </w:tc>
      </w:tr>
    </w:tbl>
    <w:p w14:paraId="587174A5" w14:textId="77777777" w:rsidR="00681FAA" w:rsidRPr="002D33B2" w:rsidRDefault="00681FAA" w:rsidP="004737C1">
      <w:pPr>
        <w:rPr>
          <w:rStyle w:val="iBAAGTags"/>
        </w:rPr>
      </w:pPr>
    </w:p>
    <w:p w14:paraId="587174A6" w14:textId="77777777" w:rsidR="004737C1" w:rsidRPr="002D33B2" w:rsidRDefault="004737C1" w:rsidP="004737C1">
      <w:pPr>
        <w:rPr>
          <w:rStyle w:val="iBAAGTags"/>
        </w:rPr>
      </w:pPr>
      <w:r w:rsidRPr="002D33B2">
        <w:rPr>
          <w:rStyle w:val="iBAAGTags"/>
        </w:rPr>
        <w:t>&lt;!--section=</w:t>
      </w:r>
      <w:proofErr w:type="spellStart"/>
      <w:r w:rsidRPr="002D33B2">
        <w:rPr>
          <w:rStyle w:val="iBAAGTags"/>
        </w:rPr>
        <w:t>Out_of_Pocket</w:t>
      </w:r>
      <w:proofErr w:type="spellEnd"/>
      <w:r w:rsidRPr="002D33B2">
        <w:rPr>
          <w:rStyle w:val="iBAAGTags"/>
        </w:rPr>
        <w:t>--&gt;</w:t>
      </w:r>
    </w:p>
    <w:p w14:paraId="587174A7" w14:textId="0B4635DD" w:rsidR="004737C1" w:rsidRPr="002D33B2" w:rsidRDefault="00EF110E" w:rsidP="00B840D5">
      <w:pPr>
        <w:pStyle w:val="Heading1"/>
        <w:rPr>
          <w:sz w:val="20"/>
          <w:szCs w:val="18"/>
        </w:rPr>
      </w:pPr>
      <w:r w:rsidRPr="002D33B2">
        <w:rPr>
          <w:rStyle w:val="iBAAGTags"/>
          <w:color w:val="FFFFFF" w:themeColor="background1"/>
        </w:rPr>
        <w:t>Out-of-Pocket</w:t>
      </w:r>
    </w:p>
    <w:p w14:paraId="3C2B6A6E"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89EE06A" w14:textId="77777777" w:rsidR="007803EA" w:rsidRPr="002D33B2" w:rsidRDefault="007803EA" w:rsidP="007803EA"/>
    <w:p w14:paraId="6A78AB7F" w14:textId="32143646"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19" w:history="1">
        <w:r w:rsidRPr="002D33B2">
          <w:rPr>
            <w:rStyle w:val="Hyperlink"/>
            <w:i/>
            <w:iCs/>
          </w:rPr>
          <w:t>uhcprovider.com</w:t>
        </w:r>
      </w:hyperlink>
      <w:r w:rsidR="001642EA" w:rsidRPr="002D33B2">
        <w:rPr>
          <w:i/>
          <w:iCs/>
        </w:rPr>
        <w:t xml:space="preserve">    </w:t>
      </w:r>
    </w:p>
    <w:p w14:paraId="50EE8BDE" w14:textId="77777777" w:rsidR="001642EA" w:rsidRPr="002D33B2"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2D33B2" w14:paraId="587174AB" w14:textId="77777777" w:rsidTr="00533272">
        <w:tc>
          <w:tcPr>
            <w:tcW w:w="13507" w:type="dxa"/>
            <w:gridSpan w:val="4"/>
            <w:shd w:val="clear" w:color="auto" w:fill="DAEEF3"/>
          </w:tcPr>
          <w:p w14:paraId="587174AA" w14:textId="77777777" w:rsidR="004737C1" w:rsidRPr="002D33B2" w:rsidRDefault="004737C1" w:rsidP="006A6DDF">
            <w:pPr>
              <w:pStyle w:val="iBAAGMajorSectionHeader"/>
            </w:pPr>
            <w:bookmarkStart w:id="24" w:name="Out_of_Pocket"/>
            <w:r w:rsidRPr="002D33B2">
              <w:t>Out-of-Pocket</w:t>
            </w:r>
            <w:bookmarkEnd w:id="24"/>
          </w:p>
        </w:tc>
      </w:tr>
      <w:tr w:rsidR="004737C1" w:rsidRPr="002D33B2" w14:paraId="587174B2" w14:textId="77777777" w:rsidTr="00533272">
        <w:tblPrEx>
          <w:shd w:val="clear" w:color="auto" w:fill="auto"/>
        </w:tblPrEx>
        <w:tc>
          <w:tcPr>
            <w:tcW w:w="3517" w:type="dxa"/>
            <w:tcBorders>
              <w:bottom w:val="single" w:sz="4" w:space="0" w:color="000000" w:themeColor="text1"/>
            </w:tcBorders>
            <w:shd w:val="clear" w:color="auto" w:fill="31849B"/>
            <w:vAlign w:val="center"/>
          </w:tcPr>
          <w:p w14:paraId="587174AC"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AD"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4AE"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4AF"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4B0"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4B1"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DA39B2" w:rsidRPr="002D33B2" w14:paraId="587174E4" w14:textId="77777777" w:rsidTr="00533272">
        <w:tblPrEx>
          <w:shd w:val="clear" w:color="auto" w:fill="auto"/>
        </w:tblPrEx>
        <w:tc>
          <w:tcPr>
            <w:tcW w:w="3517" w:type="dxa"/>
            <w:shd w:val="clear" w:color="auto" w:fill="FFFFFF" w:themeFill="background1"/>
          </w:tcPr>
          <w:p w14:paraId="7A2B8925" w14:textId="77777777" w:rsidR="00DA39B2" w:rsidRPr="002D33B2" w:rsidRDefault="00DA39B2" w:rsidP="00026330">
            <w:pPr>
              <w:pStyle w:val="iBAAGSituationBoxName"/>
            </w:pPr>
            <w:bookmarkStart w:id="25" w:name="Annual_Limit"/>
            <w:r w:rsidRPr="002D33B2">
              <w:t>Annual Limit</w:t>
            </w:r>
            <w:bookmarkEnd w:id="25"/>
          </w:p>
          <w:p w14:paraId="05007312" w14:textId="77777777" w:rsidR="00EB6B13" w:rsidRPr="002D33B2" w:rsidRDefault="00EB6B13" w:rsidP="00026330"/>
          <w:p w14:paraId="2892B9C8" w14:textId="77777777" w:rsidR="00DA39B2" w:rsidRPr="002D33B2" w:rsidRDefault="00DA39B2" w:rsidP="00026330"/>
          <w:p w14:paraId="1FEDF836" w14:textId="77777777" w:rsidR="00DA39B2" w:rsidRPr="002D33B2" w:rsidRDefault="00DA39B2" w:rsidP="00026330">
            <w:pPr>
              <w:pStyle w:val="iBAAGStandardTextBold"/>
            </w:pPr>
            <w:r w:rsidRPr="002D33B2">
              <w:t xml:space="preserve">Want more information? </w:t>
            </w:r>
          </w:p>
          <w:p w14:paraId="0757FF32" w14:textId="77777777" w:rsidR="00DA39B2" w:rsidRPr="002D33B2" w:rsidRDefault="00DA39B2" w:rsidP="00026330">
            <w:pPr>
              <w:rPr>
                <w:rStyle w:val="iBAAGStandardTextChar"/>
              </w:rPr>
            </w:pPr>
            <w:r w:rsidRPr="002D33B2">
              <w:rPr>
                <w:rStyle w:val="iBAAGStandardTextChar"/>
              </w:rPr>
              <w:t>View the</w:t>
            </w:r>
            <w:r w:rsidRPr="002D33B2">
              <w:t xml:space="preserve"> </w:t>
            </w:r>
            <w:hyperlink r:id="rId20" w:history="1">
              <w:r w:rsidRPr="002D33B2">
                <w:rPr>
                  <w:rStyle w:val="Hyperlinks"/>
                </w:rPr>
                <w:t>glossary</w:t>
              </w:r>
            </w:hyperlink>
            <w:r w:rsidRPr="002D33B2">
              <w:t xml:space="preserve"> </w:t>
            </w:r>
            <w:r w:rsidRPr="002D33B2">
              <w:rPr>
                <w:rStyle w:val="iBAAGStandardTextChar"/>
              </w:rPr>
              <w:t>for definitions.</w:t>
            </w:r>
          </w:p>
          <w:p w14:paraId="587174BB" w14:textId="77777777" w:rsidR="00DA39B2" w:rsidRPr="002D33B2" w:rsidRDefault="00DA39B2" w:rsidP="006A6DDF"/>
        </w:tc>
        <w:tc>
          <w:tcPr>
            <w:tcW w:w="3330" w:type="dxa"/>
            <w:shd w:val="clear" w:color="auto" w:fill="FFFFFF" w:themeFill="background1"/>
          </w:tcPr>
          <w:p w14:paraId="69D71D8A" w14:textId="6BF3F23F" w:rsidR="00EB6B13" w:rsidRPr="002D33B2" w:rsidRDefault="00F03586" w:rsidP="00533272">
            <w:pPr>
              <w:rPr>
                <w:rStyle w:val="iBAAGStandardTextChar"/>
              </w:rPr>
            </w:pPr>
            <w:r w:rsidRPr="002D33B2">
              <w:rPr>
                <w:rStyle w:val="iBAAGStandardTextChar"/>
              </w:rPr>
              <w:lastRenderedPageBreak/>
              <w:t xml:space="preserve">You do not have an </w:t>
            </w:r>
            <w:r w:rsidRPr="002D33B2">
              <w:rPr>
                <w:rStyle w:val="iBAAGStandardTextChar"/>
              </w:rPr>
              <w:lastRenderedPageBreak/>
              <w:t>annual limit.</w:t>
            </w:r>
          </w:p>
          <w:p w14:paraId="06B5313E" w14:textId="77777777" w:rsidR="00EB6B13" w:rsidRPr="002D33B2" w:rsidRDefault="00EB6B13" w:rsidP="00533272">
            <w:pPr>
              <w:rPr>
                <w:rStyle w:val="InstructionalTextChar"/>
              </w:rPr>
            </w:pPr>
          </w:p>
          <w:p w14:paraId="587174C6" w14:textId="77777777" w:rsidR="00DA39B2" w:rsidRPr="002D33B2" w:rsidRDefault="00DA39B2"/>
        </w:tc>
        <w:tc>
          <w:tcPr>
            <w:tcW w:w="3330" w:type="dxa"/>
            <w:shd w:val="clear" w:color="auto" w:fill="FFFFFF" w:themeFill="background1"/>
          </w:tcPr>
          <w:p w14:paraId="0A67DEE1" w14:textId="7AF0B8A0" w:rsidR="00EB6B13" w:rsidRPr="002D33B2" w:rsidRDefault="00F03586" w:rsidP="006A6DDF">
            <w:pPr>
              <w:rPr>
                <w:rStyle w:val="iBAAGStandardTextChar"/>
              </w:rPr>
            </w:pPr>
            <w:r w:rsidRPr="002D33B2">
              <w:rPr>
                <w:rStyle w:val="iBAAGStandardTextChar"/>
              </w:rPr>
              <w:lastRenderedPageBreak/>
              <w:t xml:space="preserve">You do not have an </w:t>
            </w:r>
            <w:r w:rsidRPr="002D33B2">
              <w:rPr>
                <w:rStyle w:val="iBAAGStandardTextChar"/>
              </w:rPr>
              <w:lastRenderedPageBreak/>
              <w:t>annual limit.</w:t>
            </w:r>
          </w:p>
          <w:p w14:paraId="79BA7FB8" w14:textId="77777777" w:rsidR="00EB6B13" w:rsidRPr="002D33B2" w:rsidRDefault="00EB6B13" w:rsidP="006A6DDF">
            <w:pPr>
              <w:rPr>
                <w:rStyle w:val="InstructionalTextChar"/>
              </w:rPr>
            </w:pPr>
          </w:p>
          <w:p w14:paraId="587174D2" w14:textId="77777777" w:rsidR="00DA39B2" w:rsidRPr="002D33B2" w:rsidRDefault="00DA39B2" w:rsidP="00623FCF">
            <w:pPr>
              <w:pStyle w:val="iBAAGStandardText"/>
            </w:pPr>
          </w:p>
        </w:tc>
        <w:tc>
          <w:tcPr>
            <w:tcW w:w="3330" w:type="dxa"/>
            <w:shd w:val="clear" w:color="auto" w:fill="FFFFFF" w:themeFill="background1"/>
          </w:tcPr>
          <w:p w14:paraId="3B8F4B64" w14:textId="36BEBCBF" w:rsidR="00EB6B13" w:rsidRPr="002D33B2" w:rsidRDefault="00F03586" w:rsidP="006A6DDF">
            <w:pPr>
              <w:rPr>
                <w:rStyle w:val="iBAAGStandardTextChar"/>
              </w:rPr>
            </w:pPr>
            <w:r w:rsidRPr="002D33B2">
              <w:rPr>
                <w:rStyle w:val="iBAAGStandardTextChar"/>
              </w:rPr>
              <w:lastRenderedPageBreak/>
              <w:t xml:space="preserve">You do not have an </w:t>
            </w:r>
            <w:r w:rsidRPr="002D33B2">
              <w:rPr>
                <w:rStyle w:val="iBAAGStandardTextChar"/>
              </w:rPr>
              <w:lastRenderedPageBreak/>
              <w:t>annual limit.</w:t>
            </w:r>
          </w:p>
          <w:p w14:paraId="25CC8FA9" w14:textId="77777777" w:rsidR="00EB6B13" w:rsidRPr="002D33B2" w:rsidRDefault="00EB6B13" w:rsidP="006A6DDF"/>
          <w:p w14:paraId="587174E3" w14:textId="77777777" w:rsidR="00DA39B2" w:rsidRPr="002D33B2" w:rsidRDefault="00DA39B2"/>
        </w:tc>
      </w:tr>
      <w:tr w:rsidR="00DD05BF" w:rsidRPr="002D33B2" w14:paraId="2BCC0D28" w14:textId="77777777" w:rsidTr="00DD05BF">
        <w:tblPrEx>
          <w:shd w:val="clear" w:color="auto" w:fill="auto"/>
        </w:tblPrEx>
        <w:tc>
          <w:tcPr>
            <w:tcW w:w="3517" w:type="dxa"/>
            <w:shd w:val="clear" w:color="auto" w:fill="31849B" w:themeFill="accent5" w:themeFillShade="BF"/>
            <w:vAlign w:val="center"/>
          </w:tcPr>
          <w:p w14:paraId="159D51E1" w14:textId="7C951D9D" w:rsidR="00DD05BF" w:rsidRPr="002D33B2" w:rsidRDefault="00DD05BF" w:rsidP="00DD05BF">
            <w:pPr>
              <w:pStyle w:val="iBAAGTableHeader"/>
            </w:pPr>
            <w:r w:rsidRPr="002D33B2">
              <w:lastRenderedPageBreak/>
              <w:t>About Your Benefits</w:t>
            </w:r>
          </w:p>
        </w:tc>
        <w:tc>
          <w:tcPr>
            <w:tcW w:w="3330" w:type="dxa"/>
            <w:shd w:val="clear" w:color="auto" w:fill="31849B" w:themeFill="accent5" w:themeFillShade="BF"/>
            <w:vAlign w:val="center"/>
          </w:tcPr>
          <w:p w14:paraId="7F9E14BB" w14:textId="77777777" w:rsidR="00DD05BF" w:rsidRPr="002D33B2" w:rsidRDefault="00DD05BF" w:rsidP="00DD05BF">
            <w:pPr>
              <w:pStyle w:val="iBAAGTableHeader"/>
            </w:pPr>
            <w:r w:rsidRPr="002D33B2">
              <w:t>Your cost if you use</w:t>
            </w:r>
          </w:p>
          <w:p w14:paraId="4F5AD85D" w14:textId="6E8E3E25" w:rsidR="00DD05BF" w:rsidRPr="002D33B2" w:rsidRDefault="00DD05BF" w:rsidP="00DD05BF">
            <w:pPr>
              <w:pStyle w:val="iBAAGTableHeader"/>
              <w:rPr>
                <w:color w:val="FF00FF"/>
                <w:szCs w:val="24"/>
              </w:rPr>
            </w:pPr>
            <w:r w:rsidRPr="002D33B2">
              <w:t>Network benefits</w:t>
            </w:r>
          </w:p>
        </w:tc>
        <w:tc>
          <w:tcPr>
            <w:tcW w:w="3330" w:type="dxa"/>
            <w:shd w:val="clear" w:color="auto" w:fill="31849B" w:themeFill="accent5" w:themeFillShade="BF"/>
            <w:vAlign w:val="center"/>
          </w:tcPr>
          <w:p w14:paraId="61F30727" w14:textId="77777777" w:rsidR="00DD05BF" w:rsidRPr="002D33B2" w:rsidRDefault="00DD05BF" w:rsidP="00DD05BF">
            <w:pPr>
              <w:pStyle w:val="iBAAGTableHeader"/>
            </w:pPr>
            <w:r w:rsidRPr="002D33B2">
              <w:t>Your cost if you use</w:t>
            </w:r>
          </w:p>
          <w:p w14:paraId="6B2B4764" w14:textId="43664ACB" w:rsidR="00DD05BF" w:rsidRPr="002D33B2" w:rsidRDefault="00DD05BF" w:rsidP="00DD05BF">
            <w:pPr>
              <w:pStyle w:val="iBAAGTableHeader"/>
              <w:rPr>
                <w:color w:val="FF00FF"/>
                <w:szCs w:val="24"/>
              </w:rPr>
            </w:pPr>
            <w:r w:rsidRPr="002D33B2">
              <w:t>Out-of-Network benefits</w:t>
            </w:r>
          </w:p>
        </w:tc>
        <w:tc>
          <w:tcPr>
            <w:tcW w:w="3330" w:type="dxa"/>
            <w:shd w:val="clear" w:color="auto" w:fill="31849B" w:themeFill="accent5" w:themeFillShade="BF"/>
            <w:vAlign w:val="center"/>
          </w:tcPr>
          <w:p w14:paraId="765EBED6" w14:textId="46502F9A" w:rsidR="00DD05BF" w:rsidRPr="002D33B2" w:rsidRDefault="00DD05BF" w:rsidP="00DD05BF">
            <w:pPr>
              <w:pStyle w:val="iBAAGTableHeader"/>
              <w:rPr>
                <w:rStyle w:val="InstructionalTextChar"/>
              </w:rPr>
            </w:pPr>
            <w:r w:rsidRPr="002D33B2">
              <w:t>Limits &amp; Exceptions</w:t>
            </w:r>
          </w:p>
        </w:tc>
      </w:tr>
      <w:tr w:rsidR="00DD05BF" w:rsidRPr="002D33B2" w14:paraId="5303DA29" w14:textId="77777777" w:rsidTr="00533272">
        <w:tblPrEx>
          <w:shd w:val="clear" w:color="auto" w:fill="auto"/>
        </w:tblPrEx>
        <w:tc>
          <w:tcPr>
            <w:tcW w:w="3517" w:type="dxa"/>
            <w:shd w:val="clear" w:color="auto" w:fill="FFFFFF" w:themeFill="background1"/>
          </w:tcPr>
          <w:p w14:paraId="0D18810B" w14:textId="77777777" w:rsidR="00DD05BF" w:rsidRPr="002D33B2" w:rsidRDefault="00DD05BF" w:rsidP="00661F8F">
            <w:pPr>
              <w:pStyle w:val="iBAAGSituationBoxName"/>
            </w:pPr>
            <w:bookmarkStart w:id="26" w:name="Lifetime_Limit"/>
            <w:r w:rsidRPr="002D33B2">
              <w:t>Lifetime Limit</w:t>
            </w:r>
            <w:bookmarkEnd w:id="26"/>
          </w:p>
          <w:p w14:paraId="001B29E3" w14:textId="77777777" w:rsidR="00DD05BF" w:rsidRPr="002D33B2" w:rsidRDefault="00DD05BF" w:rsidP="00661F8F">
            <w:pPr>
              <w:pStyle w:val="iBAAGStandardText"/>
            </w:pPr>
          </w:p>
          <w:p w14:paraId="637FC1C0" w14:textId="77777777" w:rsidR="00DD05BF" w:rsidRPr="002D33B2" w:rsidRDefault="00DD05BF" w:rsidP="00661F8F"/>
          <w:p w14:paraId="3738C282" w14:textId="77777777" w:rsidR="00DD05BF" w:rsidRPr="002D33B2" w:rsidRDefault="00DD05BF" w:rsidP="00661F8F">
            <w:pPr>
              <w:pStyle w:val="iBAAGStandardTextBold"/>
            </w:pPr>
            <w:r w:rsidRPr="002D33B2">
              <w:t xml:space="preserve">Want more information? </w:t>
            </w:r>
          </w:p>
          <w:p w14:paraId="178AD450"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1" w:history="1">
              <w:r w:rsidRPr="002D33B2">
                <w:rPr>
                  <w:rStyle w:val="Hyperlinks"/>
                </w:rPr>
                <w:t>glossary</w:t>
              </w:r>
            </w:hyperlink>
            <w:r w:rsidRPr="002D33B2">
              <w:t xml:space="preserve"> </w:t>
            </w:r>
            <w:r w:rsidRPr="002D33B2">
              <w:rPr>
                <w:rStyle w:val="iBAAGStandardTextChar"/>
              </w:rPr>
              <w:t>for definitions.</w:t>
            </w:r>
          </w:p>
          <w:p w14:paraId="507DECC1" w14:textId="77777777" w:rsidR="00DD05BF" w:rsidRPr="002D33B2" w:rsidRDefault="00DD05BF" w:rsidP="00026330">
            <w:pPr>
              <w:pStyle w:val="iBAAGSituationBoxName"/>
            </w:pPr>
          </w:p>
        </w:tc>
        <w:tc>
          <w:tcPr>
            <w:tcW w:w="3330" w:type="dxa"/>
            <w:shd w:val="clear" w:color="auto" w:fill="FFFFFF" w:themeFill="background1"/>
          </w:tcPr>
          <w:p w14:paraId="43FFC7CB" w14:textId="3E6040FF" w:rsidR="00DD05BF" w:rsidRPr="002D33B2" w:rsidRDefault="00DD05BF" w:rsidP="00661F8F">
            <w:pPr>
              <w:pStyle w:val="iBAAGStandardText"/>
              <w:rPr>
                <w:rStyle w:val="iBAAGStandardTextChar"/>
              </w:rPr>
            </w:pPr>
            <w:r w:rsidRPr="002D33B2">
              <w:rPr>
                <w:rStyle w:val="iBAAGStandardTextChar"/>
              </w:rPr>
              <w:t>You do not have a lifetime limit.</w:t>
            </w:r>
          </w:p>
          <w:p w14:paraId="46A0A291" w14:textId="77777777" w:rsidR="00DD05BF" w:rsidRPr="002D33B2" w:rsidRDefault="00DD05BF" w:rsidP="00661F8F">
            <w:pPr>
              <w:pStyle w:val="iBAAGStandardText"/>
              <w:rPr>
                <w:rStyle w:val="InstructionalTextChar"/>
              </w:rPr>
            </w:pPr>
          </w:p>
          <w:p w14:paraId="09F09570" w14:textId="77777777" w:rsidR="00DD05BF" w:rsidRPr="002D33B2" w:rsidRDefault="00DD05BF" w:rsidP="00623FCF">
            <w:pPr>
              <w:pStyle w:val="iBAAGStandardText"/>
              <w:rPr>
                <w:b/>
                <w:color w:val="FF00FF"/>
              </w:rPr>
            </w:pPr>
          </w:p>
        </w:tc>
        <w:tc>
          <w:tcPr>
            <w:tcW w:w="3330" w:type="dxa"/>
            <w:shd w:val="clear" w:color="auto" w:fill="FFFFFF" w:themeFill="background1"/>
          </w:tcPr>
          <w:p w14:paraId="04921669" w14:textId="56CFF271" w:rsidR="00DD05BF" w:rsidRPr="002D33B2" w:rsidRDefault="00DD05BF" w:rsidP="00661F8F">
            <w:pPr>
              <w:pStyle w:val="iBAAGStandardText"/>
              <w:rPr>
                <w:rStyle w:val="iBAAGStandardTextChar"/>
              </w:rPr>
            </w:pPr>
            <w:r w:rsidRPr="002D33B2">
              <w:rPr>
                <w:rStyle w:val="iBAAGStandardTextChar"/>
              </w:rPr>
              <w:t>You do not have a lifetime limit.</w:t>
            </w:r>
          </w:p>
          <w:p w14:paraId="73726F31" w14:textId="77777777" w:rsidR="00DD05BF" w:rsidRPr="002D33B2" w:rsidRDefault="00DD05BF" w:rsidP="00661F8F">
            <w:pPr>
              <w:pStyle w:val="iBAAGStandardText"/>
              <w:rPr>
                <w:rStyle w:val="InstructionalTextChar"/>
              </w:rPr>
            </w:pPr>
          </w:p>
          <w:p w14:paraId="6DA19DAF" w14:textId="77777777" w:rsidR="00DD05BF" w:rsidRPr="002D33B2" w:rsidRDefault="00DD05BF" w:rsidP="00623FCF">
            <w:pPr>
              <w:pStyle w:val="iBAAGStandardText"/>
              <w:rPr>
                <w:b/>
                <w:color w:val="FF00FF"/>
              </w:rPr>
            </w:pPr>
          </w:p>
        </w:tc>
        <w:tc>
          <w:tcPr>
            <w:tcW w:w="3330" w:type="dxa"/>
            <w:shd w:val="clear" w:color="auto" w:fill="FFFFFF" w:themeFill="background1"/>
          </w:tcPr>
          <w:p w14:paraId="6602B17E" w14:textId="5DCDFB31" w:rsidR="00DD05BF" w:rsidRPr="002D33B2" w:rsidRDefault="00DD05BF" w:rsidP="00661F8F">
            <w:pPr>
              <w:pStyle w:val="iBAAGStandardText"/>
              <w:rPr>
                <w:rStyle w:val="InstructionalTextChar"/>
              </w:rPr>
            </w:pPr>
            <w:r w:rsidRPr="002D33B2">
              <w:rPr>
                <w:rStyle w:val="iBAAGStandardTextChar"/>
              </w:rPr>
              <w:t>You do not have a lifetime limit.</w:t>
            </w:r>
          </w:p>
          <w:p w14:paraId="10600BD6" w14:textId="77777777" w:rsidR="00DD05BF" w:rsidRPr="002D33B2" w:rsidRDefault="00DD05BF" w:rsidP="00661F8F">
            <w:pPr>
              <w:pStyle w:val="iBAAGStandardText"/>
              <w:rPr>
                <w:rStyle w:val="InstructionalTextChar"/>
              </w:rPr>
            </w:pPr>
          </w:p>
          <w:p w14:paraId="6C2B4506" w14:textId="77777777" w:rsidR="00DD05BF" w:rsidRPr="002D33B2" w:rsidRDefault="00DD05BF">
            <w:pPr>
              <w:rPr>
                <w:rStyle w:val="InstructionalTextChar"/>
              </w:rPr>
            </w:pPr>
          </w:p>
        </w:tc>
      </w:tr>
      <w:tr w:rsidR="00DD05BF" w:rsidRPr="002D33B2" w14:paraId="121A1555" w14:textId="77777777" w:rsidTr="00DD05BF">
        <w:tblPrEx>
          <w:shd w:val="clear" w:color="auto" w:fill="auto"/>
        </w:tblPrEx>
        <w:tc>
          <w:tcPr>
            <w:tcW w:w="3517" w:type="dxa"/>
            <w:shd w:val="clear" w:color="auto" w:fill="31849B" w:themeFill="accent5" w:themeFillShade="BF"/>
            <w:vAlign w:val="center"/>
          </w:tcPr>
          <w:p w14:paraId="61932FC9" w14:textId="12E92AF5" w:rsidR="00DD05BF" w:rsidRPr="002D33B2" w:rsidRDefault="00DD05BF" w:rsidP="00DD05BF">
            <w:pPr>
              <w:pStyle w:val="iBAAGTableHeader"/>
            </w:pPr>
            <w:r w:rsidRPr="002D33B2">
              <w:t>About Your Benefits</w:t>
            </w:r>
          </w:p>
        </w:tc>
        <w:tc>
          <w:tcPr>
            <w:tcW w:w="3330" w:type="dxa"/>
            <w:shd w:val="clear" w:color="auto" w:fill="31849B" w:themeFill="accent5" w:themeFillShade="BF"/>
            <w:vAlign w:val="center"/>
          </w:tcPr>
          <w:p w14:paraId="1621A584" w14:textId="77777777" w:rsidR="00DD05BF" w:rsidRPr="002D33B2" w:rsidRDefault="00DD05BF" w:rsidP="00DD05BF">
            <w:pPr>
              <w:pStyle w:val="iBAAGTableHeader"/>
            </w:pPr>
            <w:r w:rsidRPr="002D33B2">
              <w:t>Your cost if you use</w:t>
            </w:r>
          </w:p>
          <w:p w14:paraId="669D1D04" w14:textId="23D76863" w:rsidR="00DD05BF" w:rsidRPr="002D33B2" w:rsidRDefault="00DD05BF" w:rsidP="00DD05BF">
            <w:pPr>
              <w:pStyle w:val="iBAAGTableHeader"/>
              <w:rPr>
                <w:rStyle w:val="InstructionalTextChar"/>
              </w:rPr>
            </w:pPr>
            <w:r w:rsidRPr="002D33B2">
              <w:t>Network benefits</w:t>
            </w:r>
          </w:p>
        </w:tc>
        <w:tc>
          <w:tcPr>
            <w:tcW w:w="3330" w:type="dxa"/>
            <w:shd w:val="clear" w:color="auto" w:fill="31849B" w:themeFill="accent5" w:themeFillShade="BF"/>
            <w:vAlign w:val="center"/>
          </w:tcPr>
          <w:p w14:paraId="19CC509E" w14:textId="77777777" w:rsidR="00DD05BF" w:rsidRPr="002D33B2" w:rsidRDefault="00DD05BF" w:rsidP="00DD05BF">
            <w:pPr>
              <w:pStyle w:val="iBAAGTableHeader"/>
            </w:pPr>
            <w:r w:rsidRPr="002D33B2">
              <w:t>Your cost if you use</w:t>
            </w:r>
          </w:p>
          <w:p w14:paraId="346F0AFB" w14:textId="4E3D8F25" w:rsidR="00DD05BF" w:rsidRPr="002D33B2" w:rsidRDefault="00DD05BF" w:rsidP="00DD05BF">
            <w:pPr>
              <w:pStyle w:val="iBAAGTableHeader"/>
              <w:rPr>
                <w:rStyle w:val="InstructionalTextChar"/>
              </w:rPr>
            </w:pPr>
            <w:r w:rsidRPr="002D33B2">
              <w:t>Out-of-Network benefits</w:t>
            </w:r>
          </w:p>
        </w:tc>
        <w:tc>
          <w:tcPr>
            <w:tcW w:w="3330" w:type="dxa"/>
            <w:shd w:val="clear" w:color="auto" w:fill="31849B" w:themeFill="accent5" w:themeFillShade="BF"/>
            <w:vAlign w:val="center"/>
          </w:tcPr>
          <w:p w14:paraId="23050192" w14:textId="2AA95ECD" w:rsidR="00DD05BF" w:rsidRPr="002D33B2" w:rsidRDefault="00DD05BF" w:rsidP="00DD05BF">
            <w:pPr>
              <w:pStyle w:val="iBAAGTableHeader"/>
              <w:rPr>
                <w:rStyle w:val="InstructionalTextChar"/>
              </w:rPr>
            </w:pPr>
            <w:r w:rsidRPr="002D33B2">
              <w:t>Limits &amp; Exceptions</w:t>
            </w:r>
          </w:p>
        </w:tc>
      </w:tr>
      <w:tr w:rsidR="00DD05BF" w:rsidRPr="002D33B2" w14:paraId="48492D1E" w14:textId="77777777" w:rsidTr="00533272">
        <w:tblPrEx>
          <w:shd w:val="clear" w:color="auto" w:fill="auto"/>
        </w:tblPrEx>
        <w:tc>
          <w:tcPr>
            <w:tcW w:w="3517" w:type="dxa"/>
            <w:shd w:val="clear" w:color="auto" w:fill="FFFFFF" w:themeFill="background1"/>
          </w:tcPr>
          <w:p w14:paraId="13D2171A" w14:textId="77777777" w:rsidR="00DD05BF" w:rsidRPr="002D33B2" w:rsidRDefault="00DD05BF" w:rsidP="00661F8F">
            <w:pPr>
              <w:pStyle w:val="iBAAGSituationBoxName"/>
            </w:pPr>
            <w:bookmarkStart w:id="27" w:name="Out_of_Pocket_Limit"/>
            <w:r w:rsidRPr="002D33B2">
              <w:t>Out-of-Pocket Limit</w:t>
            </w:r>
            <w:bookmarkEnd w:id="27"/>
            <w:r w:rsidRPr="002D33B2">
              <w:t xml:space="preserve"> </w:t>
            </w:r>
          </w:p>
          <w:p w14:paraId="7DCCF531" w14:textId="77777777" w:rsidR="00DD05BF" w:rsidRPr="002D33B2" w:rsidRDefault="00DD05BF" w:rsidP="00661F8F"/>
          <w:p w14:paraId="3AE75435" w14:textId="77777777" w:rsidR="00DD05BF" w:rsidRPr="002D33B2" w:rsidRDefault="00DD05BF" w:rsidP="00661F8F">
            <w:pPr>
              <w:rPr>
                <w:rStyle w:val="iBAAGStandardTextChar"/>
              </w:rPr>
            </w:pPr>
            <w:r w:rsidRPr="002D33B2">
              <w:rPr>
                <w:rStyle w:val="iBAAGStandardTextBoldChar"/>
              </w:rPr>
              <w:t>What is an out-of-pocket limit?</w:t>
            </w:r>
            <w:r w:rsidRPr="002D33B2">
              <w:t xml:space="preserve"> </w:t>
            </w:r>
            <w:r w:rsidRPr="002D33B2">
              <w:rPr>
                <w:rStyle w:val="iBAAGStandardTextChar"/>
              </w:rPr>
              <w:t>This is the most you pay before we begin to pay</w:t>
            </w:r>
            <w:r w:rsidRPr="002D33B2">
              <w:t xml:space="preserve"> </w:t>
            </w:r>
            <w:r w:rsidRPr="002D33B2">
              <w:rPr>
                <w:rStyle w:val="iBAAGStandardTextBoldChar"/>
              </w:rPr>
              <w:t>100%</w:t>
            </w:r>
            <w:r w:rsidRPr="002D33B2">
              <w:t xml:space="preserve"> </w:t>
            </w:r>
            <w:r w:rsidRPr="002D33B2">
              <w:rPr>
                <w:rStyle w:val="iBAAGStandardTextChar"/>
              </w:rPr>
              <w:t xml:space="preserve">of the allowed amount. </w:t>
            </w:r>
          </w:p>
          <w:p w14:paraId="57965563" w14:textId="77777777" w:rsidR="00DD05BF" w:rsidRPr="002D33B2" w:rsidRDefault="00DD05BF" w:rsidP="00661F8F"/>
          <w:p w14:paraId="3D569287" w14:textId="77777777" w:rsidR="00DD05BF" w:rsidRPr="002D33B2" w:rsidRDefault="00DD05BF" w:rsidP="00661F8F">
            <w:r w:rsidRPr="002D33B2">
              <w:rPr>
                <w:rStyle w:val="iBAAGStandardTextBoldChar"/>
              </w:rPr>
              <w:t>What is included in the out-of-pocket limit?</w:t>
            </w:r>
            <w:r w:rsidRPr="002D33B2">
              <w:t xml:space="preserve"> </w:t>
            </w:r>
            <w:r w:rsidRPr="002D33B2">
              <w:rPr>
                <w:rStyle w:val="iBAAGStandardTextChar"/>
              </w:rPr>
              <w:t xml:space="preserve">This includes all payments that you make for covered </w:t>
            </w:r>
            <w:r w:rsidRPr="002D33B2">
              <w:rPr>
                <w:rStyle w:val="iBAAGStandardTextChar"/>
              </w:rPr>
              <w:lastRenderedPageBreak/>
              <w:t>health services.</w:t>
            </w:r>
          </w:p>
          <w:p w14:paraId="3D401D89" w14:textId="77777777" w:rsidR="00DD05BF" w:rsidRPr="002D33B2" w:rsidRDefault="00DD05BF" w:rsidP="00661F8F"/>
          <w:p w14:paraId="5FB9D81A" w14:textId="77777777" w:rsidR="00DD05BF" w:rsidRPr="002D33B2" w:rsidRDefault="00DD05BF" w:rsidP="00661F8F">
            <w:pPr>
              <w:pStyle w:val="iBAAGStandardTextBold"/>
            </w:pPr>
            <w:r w:rsidRPr="002D33B2">
              <w:t xml:space="preserve">Want more information? </w:t>
            </w:r>
          </w:p>
          <w:p w14:paraId="77A43449"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2" w:history="1">
              <w:r w:rsidRPr="002D33B2">
                <w:rPr>
                  <w:rStyle w:val="Hyperlinks"/>
                </w:rPr>
                <w:t>glossary</w:t>
              </w:r>
            </w:hyperlink>
            <w:r w:rsidRPr="002D33B2">
              <w:t xml:space="preserve"> </w:t>
            </w:r>
            <w:r w:rsidRPr="002D33B2">
              <w:rPr>
                <w:rStyle w:val="iBAAGStandardTextChar"/>
              </w:rPr>
              <w:t>for definitions.</w:t>
            </w:r>
          </w:p>
          <w:p w14:paraId="0766697D" w14:textId="77777777" w:rsidR="00DD05BF" w:rsidRPr="002D33B2" w:rsidRDefault="00DD05BF" w:rsidP="00661F8F">
            <w:pPr>
              <w:pStyle w:val="iBAAGSituationBoxName"/>
            </w:pPr>
          </w:p>
        </w:tc>
        <w:tc>
          <w:tcPr>
            <w:tcW w:w="3330" w:type="dxa"/>
            <w:shd w:val="clear" w:color="auto" w:fill="FFFFFF" w:themeFill="background1"/>
          </w:tcPr>
          <w:p w14:paraId="704E00E5" w14:textId="025A6E97" w:rsidR="00DD05BF" w:rsidRPr="002D33B2" w:rsidRDefault="00DD05BF" w:rsidP="00661F8F">
            <w:pPr>
              <w:pStyle w:val="InstructionalText"/>
            </w:pPr>
          </w:p>
          <w:p w14:paraId="7B854FE4" w14:textId="5BD74503" w:rsidR="00DD05BF" w:rsidRPr="002D33B2" w:rsidRDefault="00DD05BF" w:rsidP="00661F8F">
            <w:r w:rsidRPr="002D33B2">
              <w:rPr>
                <w:rStyle w:val="iBAAGStandardTextBoldChar"/>
              </w:rPr>
              <w:t>$</w:t>
            </w:r>
            <w:r w:rsidR="00200EFF">
              <w:rPr>
                <w:rStyle w:val="iBAAGStandardTextBoldChar"/>
              </w:rPr>
              <w:t>4,500</w:t>
            </w:r>
            <w:r w:rsidRPr="002D33B2">
              <w:t xml:space="preserve"> </w:t>
            </w:r>
            <w:r w:rsidRPr="002D33B2">
              <w:rPr>
                <w:rStyle w:val="iBAAGStandardTextChar"/>
              </w:rPr>
              <w:t xml:space="preserve">for each covered person, not to exceed </w:t>
            </w:r>
            <w:r w:rsidRPr="002D33B2">
              <w:rPr>
                <w:rStyle w:val="iBAAGStandardTextBoldChar"/>
              </w:rPr>
              <w:t>$</w:t>
            </w:r>
            <w:r w:rsidR="003E68F0">
              <w:rPr>
                <w:rStyle w:val="iBAAGStandardTextBoldChar"/>
              </w:rPr>
              <w:t>9</w:t>
            </w:r>
            <w:r w:rsidR="00200EFF">
              <w:rPr>
                <w:rStyle w:val="iBAAGStandardTextBoldChar"/>
              </w:rPr>
              <w:t>,</w:t>
            </w:r>
            <w:r w:rsidR="003E68F0">
              <w:rPr>
                <w:rStyle w:val="iBAAGStandardTextBoldChar"/>
              </w:rPr>
              <w:t>0</w:t>
            </w:r>
            <w:r w:rsidR="00200EFF">
              <w:rPr>
                <w:rStyle w:val="iBAAGStandardTextBoldChar"/>
              </w:rPr>
              <w:t>00</w:t>
            </w:r>
            <w:r w:rsidRPr="002D33B2">
              <w:t xml:space="preserve"> </w:t>
            </w:r>
            <w:r w:rsidRPr="002D33B2">
              <w:rPr>
                <w:rStyle w:val="iBAAGStandardTextChar"/>
              </w:rPr>
              <w:t>for all covered members of your family.</w:t>
            </w:r>
          </w:p>
          <w:p w14:paraId="4456E406" w14:textId="77777777" w:rsidR="00DD05BF" w:rsidRPr="002D33B2" w:rsidRDefault="00DD05BF" w:rsidP="00661F8F"/>
          <w:p w14:paraId="490E9AB1" w14:textId="77777777" w:rsidR="00DD05BF" w:rsidRPr="002D33B2" w:rsidRDefault="00DD05BF" w:rsidP="00661F8F">
            <w:pPr>
              <w:pStyle w:val="iBAAGStandardText"/>
              <w:rPr>
                <w:rStyle w:val="InstructionalTextChar"/>
                <w:b w:val="0"/>
              </w:rPr>
            </w:pPr>
          </w:p>
          <w:p w14:paraId="7EE9A7F7" w14:textId="77777777" w:rsidR="00DD05BF" w:rsidRPr="002D33B2" w:rsidRDefault="00DD05BF" w:rsidP="00661F8F">
            <w:pPr>
              <w:pStyle w:val="iBAAGStandardText"/>
              <w:rPr>
                <w:rStyle w:val="InstructionalTextChar"/>
              </w:rPr>
            </w:pPr>
          </w:p>
        </w:tc>
        <w:tc>
          <w:tcPr>
            <w:tcW w:w="3330" w:type="dxa"/>
            <w:shd w:val="clear" w:color="auto" w:fill="FFFFFF" w:themeFill="background1"/>
          </w:tcPr>
          <w:p w14:paraId="3C82400C" w14:textId="77777777" w:rsidR="009C7F10" w:rsidRDefault="009C7F10" w:rsidP="00661F8F"/>
          <w:p w14:paraId="65DD636A" w14:textId="04112C19" w:rsidR="00DD05BF" w:rsidRPr="002D33B2" w:rsidRDefault="00DD05BF" w:rsidP="00661F8F">
            <w:r w:rsidRPr="002D33B2">
              <w:rPr>
                <w:rStyle w:val="iBAAGStandardTextBoldChar"/>
              </w:rPr>
              <w:t>$</w:t>
            </w:r>
            <w:r w:rsidR="00200EFF">
              <w:rPr>
                <w:rStyle w:val="iBAAGStandardTextBoldChar"/>
              </w:rPr>
              <w:t>9,000</w:t>
            </w:r>
            <w:r w:rsidRPr="002D33B2">
              <w:t xml:space="preserve"> </w:t>
            </w:r>
            <w:r w:rsidRPr="002D33B2">
              <w:rPr>
                <w:rStyle w:val="iBAAGStandardTextChar"/>
              </w:rPr>
              <w:t>for each covered person, not to exceed</w:t>
            </w:r>
            <w:r w:rsidRPr="002D33B2">
              <w:t xml:space="preserve"> </w:t>
            </w:r>
            <w:r w:rsidRPr="002D33B2">
              <w:rPr>
                <w:rStyle w:val="iBAAGStandardTextBoldChar"/>
              </w:rPr>
              <w:t>$</w:t>
            </w:r>
            <w:r w:rsidR="002226F6">
              <w:rPr>
                <w:rStyle w:val="iBAAGStandardTextBoldChar"/>
              </w:rPr>
              <w:t>1</w:t>
            </w:r>
            <w:r w:rsidR="003E68F0">
              <w:rPr>
                <w:rStyle w:val="iBAAGStandardTextBoldChar"/>
              </w:rPr>
              <w:t>8</w:t>
            </w:r>
            <w:r w:rsidR="00200EFF">
              <w:rPr>
                <w:rStyle w:val="iBAAGStandardTextBoldChar"/>
              </w:rPr>
              <w:t>,000</w:t>
            </w:r>
            <w:r w:rsidRPr="002D33B2">
              <w:t xml:space="preserve"> </w:t>
            </w:r>
            <w:r w:rsidRPr="002D33B2">
              <w:rPr>
                <w:rStyle w:val="iBAAGStandardTextChar"/>
              </w:rPr>
              <w:t>for all covered members of your family.</w:t>
            </w:r>
          </w:p>
          <w:p w14:paraId="793BD9A2" w14:textId="77777777" w:rsidR="00DD05BF" w:rsidRPr="002D33B2" w:rsidRDefault="00DD05BF" w:rsidP="00661F8F"/>
          <w:p w14:paraId="30A5335C" w14:textId="1188A79C" w:rsidR="00DD05BF" w:rsidRPr="002D33B2" w:rsidRDefault="00DD05BF" w:rsidP="00661F8F">
            <w:pPr>
              <w:pStyle w:val="InstructionalText"/>
            </w:pPr>
            <w:r w:rsidRPr="002D33B2">
              <w:t xml:space="preserve"> </w:t>
            </w:r>
          </w:p>
          <w:p w14:paraId="64DD9A7A" w14:textId="147C524E" w:rsidR="00DD05BF" w:rsidRPr="002D33B2" w:rsidRDefault="00DD05BF" w:rsidP="00661F8F">
            <w:pPr>
              <w:pStyle w:val="iBAAGStandardText"/>
              <w:rPr>
                <w:rStyle w:val="InstructionalTextChar"/>
              </w:rPr>
            </w:pPr>
            <w:r w:rsidRPr="002D33B2">
              <w:rPr>
                <w:rStyle w:val="iBAAGStandardTextChar"/>
              </w:rPr>
              <w:t>Any amount you pay towards your out-of-pocket limit will apply to the network out-of-pocket limit.</w:t>
            </w:r>
          </w:p>
        </w:tc>
        <w:tc>
          <w:tcPr>
            <w:tcW w:w="3330" w:type="dxa"/>
            <w:shd w:val="clear" w:color="auto" w:fill="FFFFFF" w:themeFill="background1"/>
          </w:tcPr>
          <w:p w14:paraId="040FC898" w14:textId="16CDE44A" w:rsidR="00DD05BF" w:rsidRPr="002D33B2" w:rsidRDefault="00DD05BF" w:rsidP="00661F8F">
            <w:pPr>
              <w:rPr>
                <w:rStyle w:val="iBAAGStandardTextChar"/>
              </w:rPr>
            </w:pPr>
            <w:r w:rsidRPr="002D33B2">
              <w:rPr>
                <w:rStyle w:val="iBAAGStandardTextChar"/>
              </w:rPr>
              <w:t xml:space="preserve">Your annual out-of-pocket limit will be tracked on a </w:t>
            </w:r>
            <w:r w:rsidR="0075492A">
              <w:rPr>
                <w:rStyle w:val="iBAAGStandardTextChar"/>
              </w:rPr>
              <w:t>calendar</w:t>
            </w:r>
            <w:r w:rsidRPr="002D33B2">
              <w:rPr>
                <w:rStyle w:val="iBAAGStandardTextChar"/>
              </w:rPr>
              <w:t xml:space="preserve"> year basis.</w:t>
            </w:r>
          </w:p>
          <w:p w14:paraId="6C8F16B4" w14:textId="77777777" w:rsidR="00DD05BF" w:rsidRPr="002D33B2" w:rsidRDefault="00DD05BF" w:rsidP="00661F8F"/>
          <w:p w14:paraId="2FA00647" w14:textId="1EBC73B5" w:rsidR="00DD05BF" w:rsidRPr="002D33B2" w:rsidRDefault="00DD05BF" w:rsidP="00661F8F">
            <w:r w:rsidRPr="002D33B2">
              <w:t>The out-of-pocket limit includes both medical and pharmacy expenses</w:t>
            </w:r>
            <w:r w:rsidRPr="002D33B2">
              <w:rPr>
                <w:rStyle w:val="iBAAGStandardTextChar"/>
              </w:rPr>
              <w:t>.</w:t>
            </w:r>
          </w:p>
          <w:p w14:paraId="291D9861" w14:textId="77777777" w:rsidR="00DD05BF" w:rsidRPr="002D33B2" w:rsidRDefault="00DD05BF" w:rsidP="00661F8F"/>
          <w:p w14:paraId="09049B2C" w14:textId="76A4CE17" w:rsidR="00DD05BF" w:rsidRPr="002D33B2" w:rsidRDefault="00DD05BF" w:rsidP="00661F8F">
            <w:pPr>
              <w:pStyle w:val="iBAAGStandardText"/>
            </w:pPr>
            <w:r w:rsidRPr="002D33B2">
              <w:t xml:space="preserve">A calendar year begins on January 1st and ends on December 31st. </w:t>
            </w:r>
          </w:p>
          <w:p w14:paraId="10C1A1A8" w14:textId="77777777" w:rsidR="00DD05BF" w:rsidRPr="002D33B2" w:rsidRDefault="00DD05BF" w:rsidP="00661F8F">
            <w:pPr>
              <w:pStyle w:val="iBAAGStandardText"/>
            </w:pPr>
          </w:p>
          <w:p w14:paraId="6F63661F" w14:textId="2B83329B" w:rsidR="00DD05BF" w:rsidRPr="002D33B2" w:rsidRDefault="00DD05BF" w:rsidP="00661F8F">
            <w:pPr>
              <w:pStyle w:val="iBAAGStandardText"/>
            </w:pPr>
            <w:r w:rsidRPr="002D33B2">
              <w:t>If you join mid-year, your out-of-pocket limit will go from the time you start and end on December 31st of that year. Your new out-of-pocket limit begins January 1st of the new year.</w:t>
            </w:r>
          </w:p>
          <w:p w14:paraId="5351A706" w14:textId="77777777" w:rsidR="00DD05BF" w:rsidRPr="002D33B2" w:rsidRDefault="00DD05BF" w:rsidP="00661F8F"/>
          <w:p w14:paraId="7F703E15" w14:textId="77777777" w:rsidR="00DD05BF" w:rsidRPr="002D33B2" w:rsidRDefault="00DD05BF" w:rsidP="00661F8F"/>
          <w:p w14:paraId="6EBDB0D7" w14:textId="77777777" w:rsidR="00DD05BF" w:rsidRPr="002D33B2" w:rsidRDefault="00DD05BF" w:rsidP="00661F8F"/>
          <w:p w14:paraId="7E361AAB" w14:textId="525BD96D" w:rsidR="00DD05BF" w:rsidRPr="002D33B2" w:rsidRDefault="00DD05BF" w:rsidP="00661F8F">
            <w:pPr>
              <w:pStyle w:val="iBAAGStandardText"/>
            </w:pPr>
            <w:r w:rsidRPr="002D33B2">
              <w:rPr>
                <w:rStyle w:val="iBAAGStandardTextBoldChar"/>
              </w:rPr>
              <w:t>What is not included in the out-of-pocket limit?</w:t>
            </w:r>
            <w:r w:rsidRPr="002D33B2">
              <w:t xml:space="preserve"> This does not include your premium or health services that are not covered. </w:t>
            </w:r>
          </w:p>
          <w:p w14:paraId="247C1BF4" w14:textId="77777777" w:rsidR="00DD05BF" w:rsidRPr="002D33B2" w:rsidRDefault="00DD05BF" w:rsidP="00661F8F">
            <w:pPr>
              <w:pStyle w:val="iBAAGStandardText"/>
              <w:rPr>
                <w:rStyle w:val="InstructionalTextChar"/>
              </w:rPr>
            </w:pPr>
          </w:p>
        </w:tc>
      </w:tr>
      <w:tr w:rsidR="00DD05BF" w:rsidRPr="002D33B2" w14:paraId="40EEB362" w14:textId="77777777" w:rsidTr="00DD05BF">
        <w:tblPrEx>
          <w:shd w:val="clear" w:color="auto" w:fill="auto"/>
        </w:tblPrEx>
        <w:tc>
          <w:tcPr>
            <w:tcW w:w="3517" w:type="dxa"/>
            <w:shd w:val="clear" w:color="auto" w:fill="31849B" w:themeFill="accent5" w:themeFillShade="BF"/>
            <w:vAlign w:val="center"/>
          </w:tcPr>
          <w:p w14:paraId="6F4B4AA1" w14:textId="37AF8DF5" w:rsidR="00DD05BF" w:rsidRPr="002D33B2" w:rsidRDefault="00DD05BF" w:rsidP="00DD05BF">
            <w:pPr>
              <w:pStyle w:val="iBAAGTableHeader"/>
            </w:pPr>
            <w:r w:rsidRPr="002D33B2">
              <w:lastRenderedPageBreak/>
              <w:t>About Your Benefits</w:t>
            </w:r>
          </w:p>
        </w:tc>
        <w:tc>
          <w:tcPr>
            <w:tcW w:w="3330" w:type="dxa"/>
            <w:shd w:val="clear" w:color="auto" w:fill="31849B" w:themeFill="accent5" w:themeFillShade="BF"/>
            <w:vAlign w:val="center"/>
          </w:tcPr>
          <w:p w14:paraId="64E5C44C" w14:textId="77777777" w:rsidR="00DD05BF" w:rsidRPr="002D33B2" w:rsidRDefault="00DD05BF" w:rsidP="00DD05BF">
            <w:pPr>
              <w:pStyle w:val="iBAAGTableHeader"/>
            </w:pPr>
            <w:r w:rsidRPr="002D33B2">
              <w:t>Your cost if you use</w:t>
            </w:r>
          </w:p>
          <w:p w14:paraId="367AF654" w14:textId="5DA87EB6" w:rsidR="00DD05BF" w:rsidRPr="002D33B2" w:rsidRDefault="00DD05BF" w:rsidP="00DD05BF">
            <w:pPr>
              <w:pStyle w:val="iBAAGTableHeader"/>
            </w:pPr>
            <w:r w:rsidRPr="002D33B2">
              <w:t>Network benefits</w:t>
            </w:r>
          </w:p>
        </w:tc>
        <w:tc>
          <w:tcPr>
            <w:tcW w:w="3330" w:type="dxa"/>
            <w:shd w:val="clear" w:color="auto" w:fill="31849B" w:themeFill="accent5" w:themeFillShade="BF"/>
            <w:vAlign w:val="center"/>
          </w:tcPr>
          <w:p w14:paraId="2411E38F" w14:textId="77777777" w:rsidR="00DD05BF" w:rsidRPr="002D33B2" w:rsidRDefault="00DD05BF" w:rsidP="00DD05BF">
            <w:pPr>
              <w:pStyle w:val="iBAAGTableHeader"/>
            </w:pPr>
            <w:r w:rsidRPr="002D33B2">
              <w:t>Your cost if you use</w:t>
            </w:r>
          </w:p>
          <w:p w14:paraId="2648C777" w14:textId="5D53BDD0" w:rsidR="00DD05BF" w:rsidRPr="002D33B2" w:rsidRDefault="00DD05BF" w:rsidP="00DD05BF">
            <w:pPr>
              <w:pStyle w:val="iBAAGTableHeader"/>
            </w:pPr>
            <w:r w:rsidRPr="002D33B2">
              <w:t>Out-of-Network benefits</w:t>
            </w:r>
          </w:p>
        </w:tc>
        <w:tc>
          <w:tcPr>
            <w:tcW w:w="3330" w:type="dxa"/>
            <w:shd w:val="clear" w:color="auto" w:fill="31849B" w:themeFill="accent5" w:themeFillShade="BF"/>
            <w:vAlign w:val="center"/>
          </w:tcPr>
          <w:p w14:paraId="5118D6A1" w14:textId="70A5BEBC" w:rsidR="00DD05BF" w:rsidRPr="002D33B2" w:rsidRDefault="00DD05BF" w:rsidP="00DD05BF">
            <w:pPr>
              <w:pStyle w:val="iBAAGTableHeader"/>
            </w:pPr>
            <w:r w:rsidRPr="002D33B2">
              <w:t>Limits &amp; Exceptions</w:t>
            </w:r>
          </w:p>
        </w:tc>
      </w:tr>
      <w:tr w:rsidR="00DD05BF" w:rsidRPr="002D33B2" w14:paraId="40173E0E" w14:textId="77777777" w:rsidTr="00533272">
        <w:tblPrEx>
          <w:shd w:val="clear" w:color="auto" w:fill="auto"/>
        </w:tblPrEx>
        <w:tc>
          <w:tcPr>
            <w:tcW w:w="3517" w:type="dxa"/>
            <w:shd w:val="clear" w:color="auto" w:fill="FFFFFF" w:themeFill="background1"/>
          </w:tcPr>
          <w:p w14:paraId="0C7D496E" w14:textId="77777777" w:rsidR="00DD05BF" w:rsidRPr="002D33B2" w:rsidRDefault="00DD05BF" w:rsidP="00661F8F">
            <w:pPr>
              <w:pStyle w:val="iBAAGSituationBoxName"/>
            </w:pPr>
            <w:bookmarkStart w:id="28" w:name="Out_of_Pocket_Limit2"/>
            <w:r w:rsidRPr="002D33B2">
              <w:t>Out-of-Pocket Limit 2</w:t>
            </w:r>
            <w:bookmarkEnd w:id="28"/>
          </w:p>
          <w:p w14:paraId="3D76AFF1" w14:textId="77777777" w:rsidR="00DD05BF" w:rsidRPr="002D33B2" w:rsidRDefault="00DD05BF" w:rsidP="00661F8F"/>
          <w:p w14:paraId="0D48861F" w14:textId="77777777" w:rsidR="00DD05BF" w:rsidRPr="002D33B2" w:rsidRDefault="00DD05BF" w:rsidP="00661F8F">
            <w:pPr>
              <w:rPr>
                <w:rStyle w:val="iBAAGStandardTextChar"/>
              </w:rPr>
            </w:pPr>
            <w:r w:rsidRPr="002D33B2">
              <w:rPr>
                <w:rStyle w:val="iBAAGStandardTextBoldChar"/>
              </w:rPr>
              <w:t>What is an out-of-pocket limit 2?</w:t>
            </w:r>
            <w:r w:rsidRPr="002D33B2">
              <w:t xml:space="preserve"> </w:t>
            </w:r>
            <w:r w:rsidRPr="002D33B2">
              <w:rPr>
                <w:rStyle w:val="iBAAGStandardTextChar"/>
              </w:rPr>
              <w:t>This is the most you pay for certain services before we</w:t>
            </w:r>
            <w:r w:rsidRPr="002D33B2">
              <w:t xml:space="preserve"> </w:t>
            </w:r>
            <w:r w:rsidRPr="002D33B2">
              <w:rPr>
                <w:rStyle w:val="iBAAGStandardTextChar"/>
              </w:rPr>
              <w:t>begin to pay</w:t>
            </w:r>
            <w:r w:rsidRPr="002D33B2">
              <w:t xml:space="preserve"> </w:t>
            </w:r>
            <w:r w:rsidRPr="002D33B2">
              <w:rPr>
                <w:rStyle w:val="iBAAGStandardTextBoldChar"/>
              </w:rPr>
              <w:t>100%</w:t>
            </w:r>
            <w:r w:rsidRPr="002D33B2">
              <w:t xml:space="preserve"> </w:t>
            </w:r>
            <w:r w:rsidRPr="002D33B2">
              <w:rPr>
                <w:rStyle w:val="iBAAGStandardTextChar"/>
              </w:rPr>
              <w:t xml:space="preserve">of the </w:t>
            </w:r>
            <w:r w:rsidRPr="002D33B2">
              <w:rPr>
                <w:rStyle w:val="iBAAGStandardTextChar"/>
              </w:rPr>
              <w:lastRenderedPageBreak/>
              <w:t xml:space="preserve">allowed amount. </w:t>
            </w:r>
          </w:p>
          <w:p w14:paraId="324E175F" w14:textId="77777777" w:rsidR="00DD05BF" w:rsidRPr="002D33B2" w:rsidRDefault="00DD05BF" w:rsidP="00661F8F"/>
          <w:p w14:paraId="78E3759E" w14:textId="77777777" w:rsidR="00DD05BF" w:rsidRPr="002D33B2" w:rsidRDefault="00DD05BF" w:rsidP="00661F8F"/>
          <w:p w14:paraId="492433FF" w14:textId="77777777" w:rsidR="00DD05BF" w:rsidRPr="002D33B2" w:rsidRDefault="00DD05BF" w:rsidP="00661F8F">
            <w:pPr>
              <w:pStyle w:val="iBAAGStandardTextBold"/>
            </w:pPr>
            <w:r w:rsidRPr="002D33B2">
              <w:t xml:space="preserve">Want more information? </w:t>
            </w:r>
          </w:p>
          <w:p w14:paraId="0CEB9262"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3" w:history="1">
              <w:r w:rsidRPr="002D33B2">
                <w:rPr>
                  <w:rStyle w:val="Hyperlinks"/>
                </w:rPr>
                <w:t>glossary</w:t>
              </w:r>
            </w:hyperlink>
            <w:r w:rsidRPr="002D33B2">
              <w:t xml:space="preserve"> </w:t>
            </w:r>
            <w:r w:rsidRPr="002D33B2">
              <w:rPr>
                <w:rStyle w:val="iBAAGStandardTextChar"/>
              </w:rPr>
              <w:t>for definitions.</w:t>
            </w:r>
          </w:p>
          <w:p w14:paraId="3C750AF2" w14:textId="77777777" w:rsidR="00DD05BF" w:rsidRPr="002D33B2" w:rsidRDefault="00DD05BF" w:rsidP="00661F8F">
            <w:pPr>
              <w:pStyle w:val="iBAAGSituationBoxName"/>
            </w:pPr>
          </w:p>
        </w:tc>
        <w:tc>
          <w:tcPr>
            <w:tcW w:w="3330" w:type="dxa"/>
            <w:shd w:val="clear" w:color="auto" w:fill="FFFFFF" w:themeFill="background1"/>
          </w:tcPr>
          <w:p w14:paraId="445B7DC9" w14:textId="2ACD454F" w:rsidR="00DD05BF" w:rsidRPr="002D33B2" w:rsidRDefault="00DD05BF" w:rsidP="00661F8F">
            <w:pPr>
              <w:pStyle w:val="iBAAGStandardText"/>
            </w:pPr>
            <w:r w:rsidRPr="002D33B2">
              <w:lastRenderedPageBreak/>
              <w:t>You do not have an out-of-pocket limit 2.</w:t>
            </w:r>
          </w:p>
          <w:p w14:paraId="04F56D1A" w14:textId="77777777" w:rsidR="00DD05BF" w:rsidRPr="002D33B2" w:rsidRDefault="00DD05BF" w:rsidP="00661F8F">
            <w:pPr>
              <w:pStyle w:val="InstructionalText"/>
            </w:pPr>
          </w:p>
          <w:p w14:paraId="7131BE40" w14:textId="77777777" w:rsidR="00DD05BF" w:rsidRPr="002D33B2" w:rsidRDefault="00DD05BF" w:rsidP="00623FCF">
            <w:pPr>
              <w:pStyle w:val="iBAAGStandardText"/>
            </w:pPr>
          </w:p>
        </w:tc>
        <w:tc>
          <w:tcPr>
            <w:tcW w:w="3330" w:type="dxa"/>
            <w:shd w:val="clear" w:color="auto" w:fill="FFFFFF" w:themeFill="background1"/>
          </w:tcPr>
          <w:p w14:paraId="20736AFF" w14:textId="15C3738A" w:rsidR="00DD05BF" w:rsidRPr="002D33B2" w:rsidRDefault="00DD05BF" w:rsidP="00661F8F">
            <w:pPr>
              <w:pStyle w:val="iBAAGStandardText"/>
            </w:pPr>
            <w:r w:rsidRPr="002D33B2">
              <w:t>You do not have an out-of-pocket limit 2.</w:t>
            </w:r>
          </w:p>
          <w:p w14:paraId="06DC7555" w14:textId="77777777" w:rsidR="00DD05BF" w:rsidRPr="002D33B2" w:rsidRDefault="00DD05BF" w:rsidP="00661F8F">
            <w:pPr>
              <w:pStyle w:val="InstructionalText"/>
            </w:pPr>
          </w:p>
          <w:p w14:paraId="1C5CA360" w14:textId="5D0920FA" w:rsidR="00DD05BF" w:rsidRPr="002D33B2" w:rsidRDefault="00DD05BF" w:rsidP="00623FCF">
            <w:pPr>
              <w:pStyle w:val="iBAAGStandardText"/>
            </w:pPr>
          </w:p>
        </w:tc>
        <w:tc>
          <w:tcPr>
            <w:tcW w:w="3330" w:type="dxa"/>
            <w:shd w:val="clear" w:color="auto" w:fill="FFFFFF" w:themeFill="background1"/>
          </w:tcPr>
          <w:p w14:paraId="2B2EB932" w14:textId="73D81D80" w:rsidR="00DD05BF" w:rsidRPr="002D33B2" w:rsidRDefault="00DD05BF" w:rsidP="00661F8F">
            <w:pPr>
              <w:pStyle w:val="iBAAGStandardText"/>
            </w:pPr>
            <w:r w:rsidRPr="002D33B2">
              <w:t>None</w:t>
            </w:r>
          </w:p>
          <w:p w14:paraId="3A83891C" w14:textId="77777777" w:rsidR="00DD05BF" w:rsidRPr="002D33B2" w:rsidRDefault="00DD05BF" w:rsidP="00661F8F">
            <w:pPr>
              <w:pStyle w:val="iBAAGStandardText"/>
            </w:pPr>
          </w:p>
          <w:p w14:paraId="28F452BF" w14:textId="0E8990A4" w:rsidR="00DD05BF" w:rsidRPr="002D33B2" w:rsidRDefault="00DD05BF" w:rsidP="00623FCF">
            <w:pPr>
              <w:pStyle w:val="iBAAGLevel1Bullets"/>
              <w:numPr>
                <w:ilvl w:val="0"/>
                <w:numId w:val="0"/>
              </w:numPr>
              <w:ind w:left="450"/>
            </w:pPr>
          </w:p>
        </w:tc>
      </w:tr>
      <w:tr w:rsidR="00DD05BF" w:rsidRPr="002D33B2" w14:paraId="54ACF267" w14:textId="77777777" w:rsidTr="00DD05BF">
        <w:tblPrEx>
          <w:shd w:val="clear" w:color="auto" w:fill="auto"/>
        </w:tblPrEx>
        <w:tc>
          <w:tcPr>
            <w:tcW w:w="3517" w:type="dxa"/>
            <w:shd w:val="clear" w:color="auto" w:fill="31849B" w:themeFill="accent5" w:themeFillShade="BF"/>
            <w:vAlign w:val="center"/>
          </w:tcPr>
          <w:p w14:paraId="301FC129" w14:textId="2DBA149B" w:rsidR="00DD05BF" w:rsidRPr="002D33B2" w:rsidRDefault="00DD05BF" w:rsidP="00DD05BF">
            <w:pPr>
              <w:pStyle w:val="iBAAGTableHeader"/>
            </w:pPr>
            <w:r w:rsidRPr="002D33B2">
              <w:t>About Your Benefits</w:t>
            </w:r>
          </w:p>
        </w:tc>
        <w:tc>
          <w:tcPr>
            <w:tcW w:w="3330" w:type="dxa"/>
            <w:shd w:val="clear" w:color="auto" w:fill="31849B" w:themeFill="accent5" w:themeFillShade="BF"/>
            <w:vAlign w:val="center"/>
          </w:tcPr>
          <w:p w14:paraId="56B5457D" w14:textId="77777777" w:rsidR="00DD05BF" w:rsidRPr="002D33B2" w:rsidRDefault="00DD05BF" w:rsidP="00DD05BF">
            <w:pPr>
              <w:pStyle w:val="iBAAGTableHeader"/>
            </w:pPr>
            <w:r w:rsidRPr="002D33B2">
              <w:t>Your cost if you use</w:t>
            </w:r>
          </w:p>
          <w:p w14:paraId="4D41FCB6" w14:textId="0337BBAF" w:rsidR="00DD05BF" w:rsidRPr="002D33B2" w:rsidRDefault="00DD05BF" w:rsidP="00DD05BF">
            <w:pPr>
              <w:pStyle w:val="iBAAGTableHeader"/>
            </w:pPr>
            <w:r w:rsidRPr="002D33B2">
              <w:t>Network benefits</w:t>
            </w:r>
          </w:p>
        </w:tc>
        <w:tc>
          <w:tcPr>
            <w:tcW w:w="3330" w:type="dxa"/>
            <w:shd w:val="clear" w:color="auto" w:fill="31849B" w:themeFill="accent5" w:themeFillShade="BF"/>
            <w:vAlign w:val="center"/>
          </w:tcPr>
          <w:p w14:paraId="0C27D1F0" w14:textId="77777777" w:rsidR="00DD05BF" w:rsidRPr="002D33B2" w:rsidRDefault="00DD05BF" w:rsidP="00DD05BF">
            <w:pPr>
              <w:pStyle w:val="iBAAGTableHeader"/>
            </w:pPr>
            <w:r w:rsidRPr="002D33B2">
              <w:t>Your cost if you use</w:t>
            </w:r>
          </w:p>
          <w:p w14:paraId="7788C282" w14:textId="6EADA1DA" w:rsidR="00DD05BF" w:rsidRPr="002D33B2" w:rsidRDefault="00DD05BF" w:rsidP="00DD05BF">
            <w:pPr>
              <w:pStyle w:val="iBAAGTableHeader"/>
            </w:pPr>
            <w:r w:rsidRPr="002D33B2">
              <w:t>Out-of-Network benefits</w:t>
            </w:r>
          </w:p>
        </w:tc>
        <w:tc>
          <w:tcPr>
            <w:tcW w:w="3330" w:type="dxa"/>
            <w:shd w:val="clear" w:color="auto" w:fill="31849B" w:themeFill="accent5" w:themeFillShade="BF"/>
            <w:vAlign w:val="center"/>
          </w:tcPr>
          <w:p w14:paraId="549AE0BF" w14:textId="16272BD6" w:rsidR="00DD05BF" w:rsidRPr="002D33B2" w:rsidRDefault="00DD05BF" w:rsidP="00DD05BF">
            <w:pPr>
              <w:pStyle w:val="iBAAGTableHeader"/>
            </w:pPr>
            <w:r w:rsidRPr="002D33B2">
              <w:t>Limits &amp; Exceptions</w:t>
            </w:r>
          </w:p>
        </w:tc>
      </w:tr>
      <w:tr w:rsidR="00DD05BF" w:rsidRPr="002D33B2" w14:paraId="70BB6374" w14:textId="77777777" w:rsidTr="00533272">
        <w:tblPrEx>
          <w:shd w:val="clear" w:color="auto" w:fill="auto"/>
        </w:tblPrEx>
        <w:tc>
          <w:tcPr>
            <w:tcW w:w="3517" w:type="dxa"/>
            <w:shd w:val="clear" w:color="auto" w:fill="FFFFFF" w:themeFill="background1"/>
          </w:tcPr>
          <w:p w14:paraId="64D6EAA8" w14:textId="77777777" w:rsidR="00DD05BF" w:rsidRPr="002D33B2" w:rsidRDefault="00DD05BF" w:rsidP="00661F8F">
            <w:pPr>
              <w:pStyle w:val="iBAAGSituationBoxName"/>
            </w:pPr>
            <w:bookmarkStart w:id="29" w:name="Annual_Copayment_Limit"/>
            <w:r w:rsidRPr="002D33B2">
              <w:t>Co-payment Limit</w:t>
            </w:r>
            <w:bookmarkEnd w:id="29"/>
          </w:p>
          <w:p w14:paraId="23F51E01" w14:textId="77777777" w:rsidR="00DD05BF" w:rsidRPr="002D33B2" w:rsidRDefault="00DD05BF" w:rsidP="00661F8F">
            <w:pPr>
              <w:pStyle w:val="iBAAGSituationBoxName"/>
            </w:pPr>
          </w:p>
          <w:p w14:paraId="0D8CC038" w14:textId="77777777" w:rsidR="00DD05BF" w:rsidRPr="002D33B2" w:rsidRDefault="00DD05BF" w:rsidP="00661F8F">
            <w:pPr>
              <w:rPr>
                <w:rStyle w:val="iBAAGStandardTextChar"/>
              </w:rPr>
            </w:pPr>
            <w:r w:rsidRPr="002D33B2">
              <w:rPr>
                <w:rStyle w:val="iBAAGStandardTextBoldChar"/>
              </w:rPr>
              <w:t>What is a co-payment limit?</w:t>
            </w:r>
            <w:r w:rsidRPr="002D33B2">
              <w:t xml:space="preserve"> </w:t>
            </w:r>
            <w:r w:rsidRPr="002D33B2">
              <w:rPr>
                <w:rStyle w:val="iBAAGStandardTextChar"/>
              </w:rPr>
              <w:t xml:space="preserve">This is the most you pay for certain services before we begin to pay </w:t>
            </w:r>
            <w:r w:rsidRPr="002D33B2">
              <w:rPr>
                <w:rStyle w:val="iBAAGStandardTextBoldChar"/>
              </w:rPr>
              <w:t>100%</w:t>
            </w:r>
            <w:r w:rsidRPr="002D33B2">
              <w:rPr>
                <w:rStyle w:val="iBAAGStandardTextChar"/>
              </w:rPr>
              <w:t xml:space="preserve"> of the allowed amount. </w:t>
            </w:r>
          </w:p>
          <w:p w14:paraId="6BB6CC21" w14:textId="77777777" w:rsidR="00DD05BF" w:rsidRPr="002D33B2" w:rsidRDefault="00DD05BF" w:rsidP="00661F8F">
            <w:pPr>
              <w:pStyle w:val="iBAAGStandardTextBold"/>
            </w:pPr>
          </w:p>
          <w:p w14:paraId="5EC1F922" w14:textId="77777777" w:rsidR="00DD05BF" w:rsidRPr="002D33B2" w:rsidRDefault="00DD05BF" w:rsidP="00661F8F">
            <w:pPr>
              <w:pStyle w:val="iBAAGStandardTextBold"/>
            </w:pPr>
            <w:r w:rsidRPr="002D33B2">
              <w:t xml:space="preserve">Want more information? </w:t>
            </w:r>
          </w:p>
          <w:p w14:paraId="527F83F6"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4" w:history="1">
              <w:r w:rsidRPr="002D33B2">
                <w:rPr>
                  <w:rStyle w:val="Hyperlinks"/>
                </w:rPr>
                <w:t>glossary</w:t>
              </w:r>
            </w:hyperlink>
            <w:r w:rsidRPr="002D33B2">
              <w:t xml:space="preserve"> </w:t>
            </w:r>
            <w:r w:rsidRPr="002D33B2">
              <w:rPr>
                <w:rStyle w:val="iBAAGStandardTextChar"/>
              </w:rPr>
              <w:t>for definitions.</w:t>
            </w:r>
          </w:p>
          <w:p w14:paraId="729D16B0" w14:textId="77777777" w:rsidR="00DD05BF" w:rsidRPr="002D33B2" w:rsidRDefault="00DD05BF" w:rsidP="00661F8F">
            <w:pPr>
              <w:pStyle w:val="iBAAGSituationBoxName"/>
            </w:pPr>
          </w:p>
        </w:tc>
        <w:tc>
          <w:tcPr>
            <w:tcW w:w="3330" w:type="dxa"/>
            <w:shd w:val="clear" w:color="auto" w:fill="FFFFFF" w:themeFill="background1"/>
          </w:tcPr>
          <w:p w14:paraId="00F662D1" w14:textId="5CE4CD90" w:rsidR="00DD05BF" w:rsidRPr="002D33B2" w:rsidRDefault="00DD05BF" w:rsidP="00661F8F">
            <w:pPr>
              <w:rPr>
                <w:rStyle w:val="iBAAGStandardTextChar"/>
              </w:rPr>
            </w:pPr>
            <w:r w:rsidRPr="002D33B2">
              <w:rPr>
                <w:rStyle w:val="iBAAGStandardTextChar"/>
              </w:rPr>
              <w:t>You do not have a co-payment limit.</w:t>
            </w:r>
            <w:r w:rsidRPr="002D33B2">
              <w:rPr>
                <w:rStyle w:val="InstructionalTextChar"/>
              </w:rPr>
              <w:t xml:space="preserve"> </w:t>
            </w:r>
          </w:p>
          <w:p w14:paraId="0739955D" w14:textId="77777777" w:rsidR="00DD05BF" w:rsidRPr="002D33B2" w:rsidRDefault="00DD05BF" w:rsidP="00661F8F"/>
          <w:p w14:paraId="0F7C5500" w14:textId="77777777" w:rsidR="00DD05BF" w:rsidRPr="002D33B2" w:rsidRDefault="00DD05BF" w:rsidP="00623FCF">
            <w:pPr>
              <w:pStyle w:val="iBAAGStandardText"/>
            </w:pPr>
          </w:p>
        </w:tc>
        <w:tc>
          <w:tcPr>
            <w:tcW w:w="3330" w:type="dxa"/>
            <w:shd w:val="clear" w:color="auto" w:fill="FFFFFF" w:themeFill="background1"/>
          </w:tcPr>
          <w:p w14:paraId="2F664CA9" w14:textId="07F269D4" w:rsidR="00DD05BF" w:rsidRPr="002D33B2" w:rsidRDefault="00DD05BF" w:rsidP="00661F8F">
            <w:pPr>
              <w:rPr>
                <w:rStyle w:val="iBAAGStandardTextChar"/>
              </w:rPr>
            </w:pPr>
            <w:r w:rsidRPr="002D33B2">
              <w:rPr>
                <w:rStyle w:val="iBAAGStandardTextChar"/>
              </w:rPr>
              <w:t>You do not have a co-payment limit.</w:t>
            </w:r>
          </w:p>
          <w:p w14:paraId="0297B18F" w14:textId="77777777" w:rsidR="00DD05BF" w:rsidRPr="002D33B2" w:rsidRDefault="00DD05BF" w:rsidP="00661F8F">
            <w:pPr>
              <w:rPr>
                <w:rStyle w:val="iBAAGStandardTextChar"/>
              </w:rPr>
            </w:pPr>
          </w:p>
          <w:p w14:paraId="2FD5AC9B" w14:textId="76A99804" w:rsidR="00DD05BF" w:rsidRPr="002D33B2" w:rsidRDefault="00DD05BF" w:rsidP="00623FCF"/>
        </w:tc>
        <w:tc>
          <w:tcPr>
            <w:tcW w:w="3330" w:type="dxa"/>
            <w:shd w:val="clear" w:color="auto" w:fill="FFFFFF" w:themeFill="background1"/>
          </w:tcPr>
          <w:p w14:paraId="129C20B4" w14:textId="096C5AC2" w:rsidR="00DD05BF" w:rsidRPr="002D33B2" w:rsidRDefault="00DD05BF" w:rsidP="00661F8F">
            <w:pPr>
              <w:pStyle w:val="iBAAGStandardText"/>
            </w:pPr>
            <w:r w:rsidRPr="002D33B2">
              <w:t>None</w:t>
            </w:r>
          </w:p>
          <w:p w14:paraId="334B745A" w14:textId="77777777" w:rsidR="00DD05BF" w:rsidRPr="002D33B2" w:rsidRDefault="00DD05BF" w:rsidP="00623FCF">
            <w:pPr>
              <w:pStyle w:val="iBAAGLevel2Bullets"/>
              <w:numPr>
                <w:ilvl w:val="0"/>
                <w:numId w:val="0"/>
              </w:numPr>
              <w:ind w:left="810"/>
            </w:pPr>
          </w:p>
        </w:tc>
      </w:tr>
    </w:tbl>
    <w:p w14:paraId="587174E5" w14:textId="77777777" w:rsidR="004737C1" w:rsidRPr="002D33B2" w:rsidRDefault="004737C1" w:rsidP="004737C1"/>
    <w:p w14:paraId="587174E6" w14:textId="77777777" w:rsidR="004737C1" w:rsidRPr="002D33B2" w:rsidRDefault="004737C1" w:rsidP="004737C1">
      <w:pPr>
        <w:rPr>
          <w:rStyle w:val="iBAAGTags"/>
        </w:rPr>
      </w:pPr>
      <w:r w:rsidRPr="002D33B2">
        <w:rPr>
          <w:rStyle w:val="iBAAGTags"/>
        </w:rPr>
        <w:t>&lt;!--ID=CSR--&gt;</w:t>
      </w:r>
    </w:p>
    <w:p w14:paraId="1F8D1157" w14:textId="6FAC29D7"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4E8" w14:textId="77777777" w:rsidTr="006A6DDF">
        <w:tc>
          <w:tcPr>
            <w:tcW w:w="13507" w:type="dxa"/>
            <w:gridSpan w:val="2"/>
            <w:shd w:val="clear" w:color="auto" w:fill="DAEEF3"/>
          </w:tcPr>
          <w:p w14:paraId="587174E7" w14:textId="77777777" w:rsidR="004737C1" w:rsidRPr="002D33B2" w:rsidRDefault="004737C1" w:rsidP="006A6DDF">
            <w:pPr>
              <w:pStyle w:val="iBAAGMajorSectionHeader"/>
            </w:pPr>
            <w:r w:rsidRPr="002D33B2">
              <w:t>CSR View</w:t>
            </w:r>
          </w:p>
        </w:tc>
      </w:tr>
      <w:tr w:rsidR="004737C1" w:rsidRPr="002D33B2"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2D33B2" w:rsidRDefault="004737C1" w:rsidP="006A6DDF">
            <w:pPr>
              <w:pStyle w:val="iBAAGTableHeader"/>
            </w:pPr>
            <w:r w:rsidRPr="002D33B2">
              <w:t>Plan Information</w:t>
            </w:r>
          </w:p>
        </w:tc>
      </w:tr>
      <w:tr w:rsidR="004737C1" w:rsidRPr="002D33B2" w14:paraId="587174ED" w14:textId="77777777" w:rsidTr="006A6DDF">
        <w:tblPrEx>
          <w:shd w:val="clear" w:color="auto" w:fill="auto"/>
        </w:tblPrEx>
        <w:tc>
          <w:tcPr>
            <w:tcW w:w="3517" w:type="dxa"/>
            <w:shd w:val="clear" w:color="auto" w:fill="F2DBDB"/>
          </w:tcPr>
          <w:p w14:paraId="587174EB" w14:textId="77777777" w:rsidR="004737C1" w:rsidRPr="002D33B2" w:rsidRDefault="004737C1" w:rsidP="006A6DDF"/>
        </w:tc>
        <w:tc>
          <w:tcPr>
            <w:tcW w:w="9990" w:type="dxa"/>
            <w:shd w:val="clear" w:color="auto" w:fill="F2DBDB"/>
          </w:tcPr>
          <w:p w14:paraId="587174EC" w14:textId="77777777" w:rsidR="004737C1" w:rsidRPr="002D33B2" w:rsidRDefault="004737C1" w:rsidP="006A6DDF"/>
        </w:tc>
      </w:tr>
    </w:tbl>
    <w:p w14:paraId="587174EE" w14:textId="77777777" w:rsidR="004737C1" w:rsidRPr="002D33B2" w:rsidRDefault="004737C1" w:rsidP="004737C1"/>
    <w:p w14:paraId="587174EF" w14:textId="77777777" w:rsidR="004737C1" w:rsidRPr="002D33B2" w:rsidRDefault="004737C1" w:rsidP="004737C1">
      <w:pPr>
        <w:rPr>
          <w:rStyle w:val="iBAAGTags"/>
        </w:rPr>
      </w:pPr>
      <w:r w:rsidRPr="002D33B2">
        <w:rPr>
          <w:rStyle w:val="iBAAGTags"/>
        </w:rPr>
        <w:t>&lt;!--section=Coinsurance--&gt;</w:t>
      </w:r>
    </w:p>
    <w:p w14:paraId="587174F0" w14:textId="2AF02257" w:rsidR="004737C1" w:rsidRPr="002D33B2" w:rsidRDefault="00EF110E" w:rsidP="00B840D5">
      <w:pPr>
        <w:pStyle w:val="Heading1"/>
        <w:rPr>
          <w:sz w:val="20"/>
          <w:szCs w:val="18"/>
        </w:rPr>
      </w:pPr>
      <w:r w:rsidRPr="002D33B2">
        <w:rPr>
          <w:rStyle w:val="iBAAGTags"/>
          <w:color w:val="FFFFFF" w:themeColor="background1"/>
        </w:rPr>
        <w:lastRenderedPageBreak/>
        <w:t>Coinsurance</w:t>
      </w:r>
    </w:p>
    <w:p w14:paraId="6F1EA1EB"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536B780" w14:textId="77777777" w:rsidR="007803EA" w:rsidRPr="002D33B2" w:rsidRDefault="007803EA" w:rsidP="007803EA"/>
    <w:p w14:paraId="797FD692" w14:textId="1F2A582F"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25" w:history="1">
        <w:r w:rsidRPr="002D33B2">
          <w:rPr>
            <w:rStyle w:val="Hyperlink"/>
            <w:i/>
            <w:iCs/>
          </w:rPr>
          <w:t>uhcprovider.com</w:t>
        </w:r>
      </w:hyperlink>
      <w:r w:rsidR="001642EA" w:rsidRPr="002D33B2">
        <w:rPr>
          <w:i/>
          <w:iCs/>
        </w:rPr>
        <w:t xml:space="preserve">    </w:t>
      </w:r>
    </w:p>
    <w:p w14:paraId="32581DE6" w14:textId="77777777" w:rsidR="001642EA" w:rsidRPr="002D33B2"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2D33B2" w14:paraId="587174F4" w14:textId="77777777" w:rsidTr="000B26A4">
        <w:tc>
          <w:tcPr>
            <w:tcW w:w="13507" w:type="dxa"/>
            <w:gridSpan w:val="4"/>
            <w:shd w:val="clear" w:color="auto" w:fill="DAEEF3"/>
          </w:tcPr>
          <w:p w14:paraId="587174F3" w14:textId="77777777" w:rsidR="004737C1" w:rsidRPr="002D33B2" w:rsidRDefault="004737C1" w:rsidP="006A6DDF">
            <w:pPr>
              <w:pStyle w:val="iBAAGMajorSectionHeader"/>
            </w:pPr>
            <w:bookmarkStart w:id="30" w:name="Coinsurance"/>
            <w:r w:rsidRPr="002D33B2">
              <w:t>Coinsurance</w:t>
            </w:r>
            <w:bookmarkEnd w:id="30"/>
          </w:p>
        </w:tc>
      </w:tr>
      <w:tr w:rsidR="004737C1" w:rsidRPr="002D33B2" w14:paraId="587174FB" w14:textId="77777777" w:rsidTr="000B26A4">
        <w:tblPrEx>
          <w:shd w:val="clear" w:color="auto" w:fill="auto"/>
        </w:tblPrEx>
        <w:tc>
          <w:tcPr>
            <w:tcW w:w="3517" w:type="dxa"/>
            <w:tcBorders>
              <w:bottom w:val="single" w:sz="4" w:space="0" w:color="000000" w:themeColor="text1"/>
            </w:tcBorders>
            <w:shd w:val="clear" w:color="auto" w:fill="31849B"/>
            <w:vAlign w:val="center"/>
          </w:tcPr>
          <w:p w14:paraId="587174F5"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F6"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4F7"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4F8"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4F9"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4FA"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445401" w:rsidRPr="002D33B2" w14:paraId="58717512" w14:textId="77777777" w:rsidTr="000B26A4">
        <w:tblPrEx>
          <w:shd w:val="clear" w:color="auto" w:fill="auto"/>
        </w:tblPrEx>
        <w:tc>
          <w:tcPr>
            <w:tcW w:w="3517" w:type="dxa"/>
            <w:shd w:val="clear" w:color="auto" w:fill="FFFFFF" w:themeFill="background1"/>
          </w:tcPr>
          <w:p w14:paraId="1CAB9778" w14:textId="77777777" w:rsidR="00445401" w:rsidRPr="002D33B2" w:rsidRDefault="00445401" w:rsidP="001642EA">
            <w:pPr>
              <w:pStyle w:val="iBAAGSituationBoxName"/>
            </w:pPr>
            <w:bookmarkStart w:id="31" w:name="Allowed_Amount_Eligible_Expenses"/>
            <w:r w:rsidRPr="002D33B2">
              <w:t xml:space="preserve">Allowed Amount  </w:t>
            </w:r>
          </w:p>
          <w:p w14:paraId="7DDE8BDD" w14:textId="77777777" w:rsidR="00445401" w:rsidRPr="002D33B2" w:rsidRDefault="00445401" w:rsidP="001642EA">
            <w:pPr>
              <w:pStyle w:val="iBAAGSituationBoxName"/>
            </w:pPr>
            <w:r w:rsidRPr="002D33B2">
              <w:t>(Eligible Expenses)</w:t>
            </w:r>
            <w:bookmarkEnd w:id="31"/>
          </w:p>
          <w:p w14:paraId="5DA8A31B" w14:textId="77777777" w:rsidR="00445401" w:rsidRPr="002D33B2" w:rsidRDefault="00445401" w:rsidP="001642EA"/>
          <w:p w14:paraId="29862C62" w14:textId="77777777" w:rsidR="00445401" w:rsidRPr="002D33B2" w:rsidRDefault="00445401" w:rsidP="001642EA">
            <w:r w:rsidRPr="002D33B2">
              <w:rPr>
                <w:rStyle w:val="iBAAGStandardTextBoldChar"/>
              </w:rPr>
              <w:t>What is an allowed amount?</w:t>
            </w:r>
            <w:r w:rsidRPr="002D33B2">
              <w:t xml:space="preserve"> </w:t>
            </w:r>
            <w:r w:rsidRPr="002D33B2">
              <w:rPr>
                <w:rStyle w:val="iBAAGStandardTextChar"/>
              </w:rPr>
              <w:t>This is the maximum amount that payment is based on for covered health care services. If your doctor charges more than the allowed amount, you may have to pay the difference.</w:t>
            </w:r>
          </w:p>
          <w:p w14:paraId="1B6182D2" w14:textId="77777777" w:rsidR="00445401" w:rsidRPr="002D33B2" w:rsidRDefault="00445401" w:rsidP="001642EA"/>
          <w:p w14:paraId="06E47641" w14:textId="77777777" w:rsidR="00445401" w:rsidRPr="002D33B2" w:rsidRDefault="00445401" w:rsidP="001642EA">
            <w:pPr>
              <w:pStyle w:val="iBAAGStandardTextBold"/>
            </w:pPr>
            <w:r w:rsidRPr="002D33B2">
              <w:t xml:space="preserve">Want more information? </w:t>
            </w:r>
          </w:p>
          <w:p w14:paraId="0599456D" w14:textId="77777777" w:rsidR="00445401" w:rsidRPr="002D33B2" w:rsidRDefault="00445401" w:rsidP="001642EA">
            <w:r w:rsidRPr="002D33B2">
              <w:rPr>
                <w:rStyle w:val="iBAAGStandardTextChar"/>
              </w:rPr>
              <w:t xml:space="preserve">View the </w:t>
            </w:r>
            <w:hyperlink r:id="rId26" w:history="1">
              <w:r w:rsidRPr="002D33B2">
                <w:rPr>
                  <w:rStyle w:val="Hyperlinks"/>
                </w:rPr>
                <w:t>glossary</w:t>
              </w:r>
            </w:hyperlink>
            <w:r w:rsidRPr="002D33B2">
              <w:t xml:space="preserve"> </w:t>
            </w:r>
            <w:r w:rsidRPr="002D33B2">
              <w:rPr>
                <w:rStyle w:val="iBAAGStandardTextChar"/>
              </w:rPr>
              <w:t>for definitions.</w:t>
            </w:r>
          </w:p>
          <w:p w14:paraId="58717503" w14:textId="77777777" w:rsidR="00445401" w:rsidRPr="002D33B2" w:rsidRDefault="00445401" w:rsidP="006A6DDF"/>
        </w:tc>
        <w:tc>
          <w:tcPr>
            <w:tcW w:w="3330" w:type="dxa"/>
            <w:shd w:val="clear" w:color="auto" w:fill="FFFFFF" w:themeFill="background1"/>
          </w:tcPr>
          <w:p w14:paraId="4E454509" w14:textId="77777777" w:rsidR="00445401" w:rsidRPr="002D33B2" w:rsidRDefault="00445401" w:rsidP="001642EA">
            <w:pPr>
              <w:pStyle w:val="iBAAGStandardText"/>
            </w:pPr>
            <w:r w:rsidRPr="002D33B2">
              <w:t>You do not have to pay the difference between the allowed amount and the amount the network doctor or facility charges.</w:t>
            </w:r>
          </w:p>
          <w:p w14:paraId="527654E4" w14:textId="77777777" w:rsidR="00445401" w:rsidRPr="002D33B2" w:rsidRDefault="00445401" w:rsidP="001642EA"/>
          <w:p w14:paraId="2D8C9D91" w14:textId="77777777" w:rsidR="00445401" w:rsidRPr="002D33B2" w:rsidRDefault="00445401" w:rsidP="001642EA">
            <w:pPr>
              <w:pStyle w:val="iBAAGStandardTextBold"/>
            </w:pPr>
            <w:r w:rsidRPr="002D33B2">
              <w:t xml:space="preserve">How is the allowed amount determined? </w:t>
            </w:r>
          </w:p>
          <w:p w14:paraId="38578CF6" w14:textId="77777777" w:rsidR="00445401" w:rsidRPr="002D33B2" w:rsidRDefault="00445401" w:rsidP="006A6DDF">
            <w:pPr>
              <w:pStyle w:val="iBAAGStandardText"/>
            </w:pPr>
            <w:r w:rsidRPr="002D33B2">
              <w:t>This is the contracted fee that we have with your doctor. If the doctor does not have a contract with us, the allowed amount is based on charges for the same or similar services within the geographic market.</w:t>
            </w:r>
          </w:p>
          <w:p w14:paraId="58717509" w14:textId="0685A037" w:rsidR="001642EA" w:rsidRPr="002D33B2" w:rsidRDefault="001642EA" w:rsidP="006A6DDF">
            <w:pPr>
              <w:pStyle w:val="iBAAGStandardText"/>
            </w:pPr>
          </w:p>
        </w:tc>
        <w:tc>
          <w:tcPr>
            <w:tcW w:w="3330" w:type="dxa"/>
            <w:shd w:val="clear" w:color="auto" w:fill="FFFFFF" w:themeFill="background1"/>
          </w:tcPr>
          <w:p w14:paraId="4F601DF8" w14:textId="77777777" w:rsidR="00445401" w:rsidRPr="002D33B2" w:rsidRDefault="00445401" w:rsidP="001642EA">
            <w:pPr>
              <w:pStyle w:val="iBAAGStandardText"/>
            </w:pPr>
            <w:r w:rsidRPr="002D33B2">
              <w:t>You have to pay the difference between the allowed amount and the amount the out-of-network doctor charges.</w:t>
            </w:r>
          </w:p>
          <w:p w14:paraId="356A9194" w14:textId="77777777" w:rsidR="00445401" w:rsidRPr="002D33B2" w:rsidRDefault="00445401" w:rsidP="001642EA"/>
          <w:p w14:paraId="545FB67A" w14:textId="77777777" w:rsidR="00445401" w:rsidRPr="002D33B2" w:rsidRDefault="00445401" w:rsidP="001642EA">
            <w:pPr>
              <w:pStyle w:val="iBAAGStandardTextBold"/>
            </w:pPr>
            <w:r w:rsidRPr="002D33B2">
              <w:t>How is the allowed amount determined?</w:t>
            </w:r>
          </w:p>
          <w:p w14:paraId="76E84CBF" w14:textId="77777777" w:rsidR="00445401" w:rsidRPr="002D33B2" w:rsidRDefault="00445401" w:rsidP="00B840D5">
            <w:pPr>
              <w:pStyle w:val="iBAAGStandardText"/>
            </w:pPr>
            <w:r w:rsidRPr="002D33B2">
              <w:t xml:space="preserve">This is based on charges for the same or similar services within the geographic market. </w:t>
            </w:r>
          </w:p>
          <w:p w14:paraId="58717510" w14:textId="77777777" w:rsidR="00445401" w:rsidRPr="002D33B2" w:rsidRDefault="00445401" w:rsidP="005C1B75">
            <w:pPr>
              <w:pStyle w:val="iBAAGLevel1Bullets"/>
              <w:numPr>
                <w:ilvl w:val="0"/>
                <w:numId w:val="0"/>
              </w:numPr>
              <w:ind w:left="90"/>
            </w:pPr>
          </w:p>
        </w:tc>
        <w:tc>
          <w:tcPr>
            <w:tcW w:w="3330" w:type="dxa"/>
            <w:shd w:val="clear" w:color="auto" w:fill="FFFFFF" w:themeFill="background1"/>
          </w:tcPr>
          <w:p w14:paraId="58717511" w14:textId="3359AFB3" w:rsidR="00445401" w:rsidRPr="002D33B2" w:rsidRDefault="00445401" w:rsidP="006A6DDF">
            <w:pPr>
              <w:pStyle w:val="iBAAGStandardText"/>
            </w:pPr>
            <w:r w:rsidRPr="002D33B2">
              <w:t>None</w:t>
            </w:r>
          </w:p>
        </w:tc>
      </w:tr>
      <w:tr w:rsidR="004737C1" w:rsidRPr="002D33B2" w14:paraId="58717514"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13" w14:textId="77777777" w:rsidR="004737C1" w:rsidRPr="002D33B2" w:rsidRDefault="004737C1" w:rsidP="006A6DDF">
            <w:pPr>
              <w:pStyle w:val="iBAAGTableHeader"/>
            </w:pPr>
            <w:r w:rsidRPr="002D33B2">
              <w:t>About Your Benefits</w:t>
            </w:r>
          </w:p>
        </w:tc>
      </w:tr>
      <w:tr w:rsidR="004737C1" w:rsidRPr="002D33B2" w14:paraId="58717525" w14:textId="77777777" w:rsidTr="000B26A4">
        <w:tblPrEx>
          <w:shd w:val="clear" w:color="auto" w:fill="auto"/>
        </w:tblPrEx>
        <w:tc>
          <w:tcPr>
            <w:tcW w:w="3517" w:type="dxa"/>
            <w:shd w:val="clear" w:color="auto" w:fill="FFFFFF" w:themeFill="background1"/>
          </w:tcPr>
          <w:p w14:paraId="58717515" w14:textId="77777777" w:rsidR="004737C1" w:rsidRPr="002D33B2" w:rsidRDefault="004737C1" w:rsidP="006A6DDF">
            <w:pPr>
              <w:pStyle w:val="iBAAGSituationBoxName"/>
            </w:pPr>
            <w:bookmarkStart w:id="32" w:name="Coinsurance_box"/>
            <w:r w:rsidRPr="002D33B2">
              <w:lastRenderedPageBreak/>
              <w:t>Co-insurance</w:t>
            </w:r>
            <w:bookmarkEnd w:id="32"/>
            <w:r w:rsidRPr="002D33B2">
              <w:t xml:space="preserve"> </w:t>
            </w:r>
          </w:p>
          <w:p w14:paraId="58717516" w14:textId="77777777" w:rsidR="004737C1" w:rsidRPr="002D33B2" w:rsidRDefault="004737C1" w:rsidP="006A6DDF"/>
          <w:p w14:paraId="58717517" w14:textId="77777777" w:rsidR="004737C1" w:rsidRPr="002D33B2" w:rsidRDefault="004737C1" w:rsidP="006A6DDF">
            <w:pPr>
              <w:pStyle w:val="iBAAGStandardTextBold"/>
            </w:pPr>
            <w:r w:rsidRPr="002D33B2">
              <w:t>What is a co-insurance?</w:t>
            </w:r>
          </w:p>
          <w:p w14:paraId="58717518" w14:textId="77777777" w:rsidR="004737C1" w:rsidRPr="002D33B2" w:rsidRDefault="004737C1" w:rsidP="006A6DDF">
            <w:pPr>
              <w:pStyle w:val="iBAAGStandardText"/>
            </w:pPr>
            <w:r w:rsidRPr="002D33B2">
              <w:t xml:space="preserve">This is your share of the cost for covered health services. </w:t>
            </w:r>
          </w:p>
          <w:p w14:paraId="58717519" w14:textId="77777777" w:rsidR="004737C1" w:rsidRPr="002D33B2" w:rsidRDefault="004737C1" w:rsidP="006A6DDF"/>
          <w:p w14:paraId="5871751A" w14:textId="77777777" w:rsidR="004737C1" w:rsidRPr="002D33B2" w:rsidRDefault="004737C1" w:rsidP="006A6DDF">
            <w:pPr>
              <w:pStyle w:val="iBAAGStandardTextBold"/>
            </w:pPr>
            <w:r w:rsidRPr="002D33B2">
              <w:t xml:space="preserve">Want more information? </w:t>
            </w:r>
          </w:p>
          <w:p w14:paraId="5871751B" w14:textId="65B9493C" w:rsidR="004737C1" w:rsidRPr="002D33B2" w:rsidRDefault="004737C1" w:rsidP="006A6DDF">
            <w:r w:rsidRPr="002D33B2">
              <w:rPr>
                <w:rStyle w:val="iBAAGStandardTextChar"/>
              </w:rPr>
              <w:t>View the</w:t>
            </w:r>
            <w:r w:rsidRPr="002D33B2">
              <w:t xml:space="preserve"> </w:t>
            </w:r>
            <w:hyperlink r:id="rId27" w:history="1">
              <w:r w:rsidR="00BD16DC" w:rsidRPr="002D33B2">
                <w:rPr>
                  <w:rStyle w:val="Hyperlinks"/>
                </w:rPr>
                <w:t>glossary</w:t>
              </w:r>
            </w:hyperlink>
            <w:r w:rsidRPr="002D33B2">
              <w:t xml:space="preserve"> </w:t>
            </w:r>
            <w:r w:rsidRPr="002D33B2">
              <w:rPr>
                <w:rStyle w:val="iBAAGStandardTextChar"/>
              </w:rPr>
              <w:t>for definitions.</w:t>
            </w:r>
          </w:p>
          <w:p w14:paraId="5871751C" w14:textId="77777777" w:rsidR="004737C1" w:rsidRPr="002D33B2" w:rsidRDefault="004737C1" w:rsidP="006A6DDF"/>
        </w:tc>
        <w:tc>
          <w:tcPr>
            <w:tcW w:w="9990" w:type="dxa"/>
            <w:gridSpan w:val="3"/>
            <w:shd w:val="clear" w:color="auto" w:fill="FFFFFF" w:themeFill="background1"/>
          </w:tcPr>
          <w:p w14:paraId="5871751D" w14:textId="77777777" w:rsidR="004737C1" w:rsidRPr="002D33B2" w:rsidRDefault="004737C1" w:rsidP="006A6DDF">
            <w:pPr>
              <w:pStyle w:val="iBAAGStandardText"/>
            </w:pPr>
            <w:r w:rsidRPr="002D33B2">
              <w:t>You will pay co-insurance plus any deductibles you owe.</w:t>
            </w:r>
          </w:p>
          <w:p w14:paraId="5871751E" w14:textId="77777777" w:rsidR="004737C1" w:rsidRPr="002D33B2" w:rsidRDefault="004737C1" w:rsidP="006A6DDF">
            <w:pPr>
              <w:pStyle w:val="iBAAGStandardText"/>
            </w:pPr>
          </w:p>
          <w:p w14:paraId="5871751F" w14:textId="77777777" w:rsidR="004737C1" w:rsidRPr="002D33B2" w:rsidRDefault="004737C1" w:rsidP="006A6DDF">
            <w:pPr>
              <w:pStyle w:val="iBAAGStandardText"/>
            </w:pPr>
            <w:r w:rsidRPr="002D33B2">
              <w:t xml:space="preserve">Please refer to the specific common medical event to see if a co-insurance applies and how much you have to pay. </w:t>
            </w:r>
          </w:p>
          <w:p w14:paraId="58717520" w14:textId="77777777" w:rsidR="004737C1" w:rsidRPr="002D33B2" w:rsidRDefault="004737C1" w:rsidP="006A6DDF"/>
          <w:p w14:paraId="58717521" w14:textId="1F3A9E61" w:rsidR="004737C1" w:rsidRPr="002D33B2" w:rsidRDefault="004737C1" w:rsidP="006A6DDF">
            <w:pPr>
              <w:pStyle w:val="iBAAGStandardTextBold"/>
            </w:pPr>
            <w:r w:rsidRPr="002D33B2">
              <w:t>Sample Member Costs</w:t>
            </w:r>
          </w:p>
          <w:p w14:paraId="58717522" w14:textId="77777777" w:rsidR="004737C1" w:rsidRPr="002D33B2" w:rsidRDefault="004737C1" w:rsidP="006A6DDF">
            <w:pPr>
              <w:pStyle w:val="iBAAGStandardText"/>
            </w:pPr>
            <w:r w:rsidRPr="002D33B2">
              <w:t xml:space="preserve">For example, if the allowed amount for an office visit is $100* and you’ve met your deductible, your co-insurance payment of 20%* would be $20*. The health plan pays the rest of the allowed amount. </w:t>
            </w:r>
          </w:p>
          <w:p w14:paraId="58717523" w14:textId="77777777" w:rsidR="004737C1" w:rsidRPr="002D33B2" w:rsidRDefault="004737C1" w:rsidP="006A6DDF"/>
          <w:p w14:paraId="11C77ED4" w14:textId="77777777" w:rsidR="004737C1" w:rsidRPr="002D33B2" w:rsidRDefault="004737C1" w:rsidP="006A6DDF">
            <w:pPr>
              <w:rPr>
                <w:rStyle w:val="iBAAGStandardTextItalicsChar"/>
              </w:rPr>
            </w:pPr>
            <w:r w:rsidRPr="002D33B2">
              <w:rPr>
                <w:rStyle w:val="iBAAGStandardTextItalicsChar"/>
              </w:rPr>
              <w:t>*These values are used for illustration purposes only.</w:t>
            </w:r>
          </w:p>
          <w:p w14:paraId="58717524" w14:textId="77777777" w:rsidR="001642EA" w:rsidRPr="002D33B2" w:rsidRDefault="001642EA" w:rsidP="006A6DDF"/>
        </w:tc>
      </w:tr>
      <w:tr w:rsidR="004737C1" w:rsidRPr="002D33B2" w14:paraId="58717527"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26" w14:textId="77777777" w:rsidR="004737C1" w:rsidRPr="002D33B2" w:rsidRDefault="004737C1" w:rsidP="006A6DDF">
            <w:pPr>
              <w:pStyle w:val="iBAAGTableHeader"/>
            </w:pPr>
            <w:r w:rsidRPr="002D33B2">
              <w:t>About Your Benefits</w:t>
            </w:r>
          </w:p>
        </w:tc>
      </w:tr>
      <w:tr w:rsidR="004737C1" w:rsidRPr="002D33B2" w14:paraId="58717532" w14:textId="77777777" w:rsidTr="000B26A4">
        <w:tblPrEx>
          <w:shd w:val="clear" w:color="auto" w:fill="auto"/>
        </w:tblPrEx>
        <w:tc>
          <w:tcPr>
            <w:tcW w:w="3517" w:type="dxa"/>
            <w:shd w:val="clear" w:color="auto" w:fill="FFFFFF" w:themeFill="background1"/>
          </w:tcPr>
          <w:p w14:paraId="58717528" w14:textId="77777777" w:rsidR="004737C1" w:rsidRPr="002D33B2" w:rsidRDefault="004737C1" w:rsidP="006A6DDF">
            <w:pPr>
              <w:pStyle w:val="iBAAGSituationBoxName"/>
            </w:pPr>
            <w:bookmarkStart w:id="33" w:name="Copayment"/>
            <w:r w:rsidRPr="002D33B2">
              <w:t>Co-payment</w:t>
            </w:r>
            <w:bookmarkEnd w:id="33"/>
            <w:r w:rsidRPr="002D33B2">
              <w:t xml:space="preserve"> (co-pay)</w:t>
            </w:r>
          </w:p>
          <w:p w14:paraId="58717529" w14:textId="77777777" w:rsidR="004737C1" w:rsidRPr="002D33B2" w:rsidRDefault="004737C1" w:rsidP="006A6DDF"/>
          <w:p w14:paraId="5871752A" w14:textId="77777777" w:rsidR="004737C1" w:rsidRPr="002D33B2" w:rsidRDefault="004737C1" w:rsidP="006A6DDF">
            <w:pPr>
              <w:pStyle w:val="iBAAGStandardTextBold"/>
            </w:pPr>
            <w:r w:rsidRPr="002D33B2">
              <w:t>What is a co-payment?</w:t>
            </w:r>
          </w:p>
          <w:p w14:paraId="5871752B" w14:textId="77777777" w:rsidR="004737C1" w:rsidRPr="002D33B2" w:rsidRDefault="004737C1" w:rsidP="006A6DDF">
            <w:pPr>
              <w:pStyle w:val="iBAAGStandardText"/>
            </w:pPr>
            <w:r w:rsidRPr="002D33B2">
              <w:t xml:space="preserve">This is a fixed amount you pay for a covered health service at the time of service. The amount may change based on the service. </w:t>
            </w:r>
          </w:p>
          <w:p w14:paraId="5871752C" w14:textId="77777777" w:rsidR="004737C1" w:rsidRPr="002D33B2" w:rsidRDefault="004737C1" w:rsidP="006A6DDF"/>
          <w:p w14:paraId="5871752D" w14:textId="77777777" w:rsidR="004737C1" w:rsidRPr="002D33B2" w:rsidRDefault="004737C1" w:rsidP="006A6DDF">
            <w:pPr>
              <w:pStyle w:val="iBAAGStandardTextBold"/>
            </w:pPr>
            <w:r w:rsidRPr="002D33B2">
              <w:t xml:space="preserve">Want more information? </w:t>
            </w:r>
          </w:p>
          <w:p w14:paraId="2D594D1B" w14:textId="77777777" w:rsidR="004737C1" w:rsidRPr="002D33B2" w:rsidRDefault="004737C1" w:rsidP="006A6DDF">
            <w:pPr>
              <w:rPr>
                <w:rStyle w:val="iBAAGStandardTextChar"/>
              </w:rPr>
            </w:pPr>
            <w:r w:rsidRPr="002D33B2">
              <w:rPr>
                <w:rStyle w:val="iBAAGStandardTextChar"/>
              </w:rPr>
              <w:t>View the</w:t>
            </w:r>
            <w:r w:rsidRPr="002D33B2">
              <w:t xml:space="preserve"> </w:t>
            </w:r>
            <w:hyperlink r:id="rId28" w:history="1">
              <w:r w:rsidRPr="002D33B2">
                <w:rPr>
                  <w:rStyle w:val="Hyperlinks"/>
                </w:rPr>
                <w:t>glossary</w:t>
              </w:r>
            </w:hyperlink>
            <w:r w:rsidRPr="002D33B2">
              <w:t xml:space="preserve"> </w:t>
            </w:r>
            <w:r w:rsidRPr="002D33B2">
              <w:rPr>
                <w:rStyle w:val="iBAAGStandardTextChar"/>
              </w:rPr>
              <w:t>for definitions.</w:t>
            </w:r>
          </w:p>
          <w:p w14:paraId="5871752E" w14:textId="77777777" w:rsidR="001642EA" w:rsidRPr="002D33B2" w:rsidRDefault="001642EA" w:rsidP="006A6DDF"/>
        </w:tc>
        <w:tc>
          <w:tcPr>
            <w:tcW w:w="9990" w:type="dxa"/>
            <w:gridSpan w:val="3"/>
            <w:shd w:val="clear" w:color="auto" w:fill="FFFFFF" w:themeFill="background1"/>
          </w:tcPr>
          <w:p w14:paraId="5871752F" w14:textId="77777777" w:rsidR="004737C1" w:rsidRPr="002D33B2" w:rsidRDefault="004737C1" w:rsidP="006A6DDF">
            <w:pPr>
              <w:pStyle w:val="iBAAGStandardText"/>
            </w:pPr>
            <w:r w:rsidRPr="002D33B2">
              <w:t xml:space="preserve">You will pay a co-payment or the allowed amount, whichever is less. </w:t>
            </w:r>
          </w:p>
          <w:p w14:paraId="58717530" w14:textId="77777777" w:rsidR="004737C1" w:rsidRPr="002D33B2" w:rsidRDefault="004737C1" w:rsidP="006A6DDF">
            <w:pPr>
              <w:pStyle w:val="iBAAGStandardText"/>
            </w:pPr>
          </w:p>
          <w:p w14:paraId="58717531" w14:textId="77777777" w:rsidR="004737C1" w:rsidRPr="002D33B2" w:rsidRDefault="004737C1" w:rsidP="006A6DDF">
            <w:pPr>
              <w:pStyle w:val="iBAAGStandardText"/>
            </w:pPr>
            <w:r w:rsidRPr="002D33B2">
              <w:t>Please refer to the specific common medical event to see if a co-payment applies and how much you have to pay.</w:t>
            </w:r>
          </w:p>
        </w:tc>
      </w:tr>
      <w:tr w:rsidR="00C3072B" w:rsidRPr="002D33B2" w14:paraId="776BCB72" w14:textId="77777777" w:rsidTr="000B26A4">
        <w:tblPrEx>
          <w:shd w:val="clear" w:color="auto" w:fill="auto"/>
        </w:tblPrEx>
        <w:tc>
          <w:tcPr>
            <w:tcW w:w="13507" w:type="dxa"/>
            <w:gridSpan w:val="4"/>
            <w:tcBorders>
              <w:bottom w:val="single" w:sz="4" w:space="0" w:color="000000" w:themeColor="text1"/>
            </w:tcBorders>
            <w:shd w:val="clear" w:color="auto" w:fill="31849B"/>
          </w:tcPr>
          <w:p w14:paraId="3C006D3F" w14:textId="589B504F" w:rsidR="00C3072B" w:rsidRPr="002D33B2" w:rsidRDefault="00C3072B" w:rsidP="00E21877">
            <w:pPr>
              <w:pStyle w:val="iBAAGTableHeader"/>
            </w:pPr>
            <w:r w:rsidRPr="002D33B2">
              <w:t>About Your Benefits</w:t>
            </w:r>
          </w:p>
        </w:tc>
      </w:tr>
      <w:tr w:rsidR="00EA4381" w:rsidRPr="002D33B2" w14:paraId="4F477931" w14:textId="77777777" w:rsidTr="000B26A4">
        <w:tblPrEx>
          <w:shd w:val="clear" w:color="auto" w:fill="auto"/>
        </w:tblPrEx>
        <w:tc>
          <w:tcPr>
            <w:tcW w:w="3517" w:type="dxa"/>
            <w:shd w:val="clear" w:color="auto" w:fill="FFFFFF" w:themeFill="background1"/>
          </w:tcPr>
          <w:p w14:paraId="5FF1A7D9" w14:textId="3A10B289" w:rsidR="00EA4381" w:rsidRPr="002D33B2" w:rsidRDefault="00EA4381" w:rsidP="003E0B45">
            <w:pPr>
              <w:pStyle w:val="iBAAGSituationBoxName"/>
            </w:pPr>
            <w:bookmarkStart w:id="34" w:name="Patient_Protection_and_Affordable_Care_A"/>
            <w:r w:rsidRPr="002D33B2">
              <w:t xml:space="preserve">Patient Protection and Affordable Care </w:t>
            </w:r>
            <w:r w:rsidRPr="002D33B2">
              <w:lastRenderedPageBreak/>
              <w:t>Act (PPACA</w:t>
            </w:r>
            <w:bookmarkEnd w:id="34"/>
            <w:r w:rsidRPr="002D33B2">
              <w:t>)</w:t>
            </w:r>
          </w:p>
          <w:p w14:paraId="073F3D0D" w14:textId="77777777" w:rsidR="003E0B45" w:rsidRPr="002D33B2" w:rsidRDefault="003E0B45" w:rsidP="003E0B45">
            <w:pPr>
              <w:pStyle w:val="iBAAGSituationBoxName"/>
            </w:pPr>
          </w:p>
          <w:p w14:paraId="32EA7C9D" w14:textId="497E562E" w:rsidR="00EA4381" w:rsidRPr="002D33B2" w:rsidRDefault="00EA4381" w:rsidP="00E21877">
            <w:pPr>
              <w:pStyle w:val="iBAAGStandardTextBold"/>
            </w:pPr>
            <w:r w:rsidRPr="002D33B2">
              <w:t>What is PPACA?</w:t>
            </w:r>
          </w:p>
          <w:p w14:paraId="52345173" w14:textId="5CB09C20" w:rsidR="00EA4381" w:rsidRPr="002D33B2" w:rsidRDefault="00EA4381" w:rsidP="00B840D5">
            <w:pPr>
              <w:pStyle w:val="iBAAGStandardText"/>
              <w:rPr>
                <w:lang w:val="en"/>
              </w:rPr>
            </w:pPr>
            <w:r w:rsidRPr="002D33B2">
              <w:rPr>
                <w:lang w:val="en"/>
              </w:rPr>
              <w:t xml:space="preserve">This is commonly known as the Affordable Care Act </w:t>
            </w:r>
            <w:r w:rsidR="0069474A" w:rsidRPr="002D33B2">
              <w:rPr>
                <w:lang w:val="en"/>
              </w:rPr>
              <w:t>(</w:t>
            </w:r>
            <w:r w:rsidRPr="002D33B2">
              <w:rPr>
                <w:lang w:val="en"/>
              </w:rPr>
              <w:t>ACA</w:t>
            </w:r>
            <w:r w:rsidR="0069474A" w:rsidRPr="002D33B2">
              <w:rPr>
                <w:lang w:val="en"/>
              </w:rPr>
              <w:t>)</w:t>
            </w:r>
            <w:r w:rsidRPr="002D33B2">
              <w:rPr>
                <w:lang w:val="en"/>
              </w:rPr>
              <w:t>.</w:t>
            </w:r>
            <w:r w:rsidR="0069474A" w:rsidRPr="002D33B2">
              <w:rPr>
                <w:lang w:val="en"/>
              </w:rPr>
              <w:t xml:space="preserve"> </w:t>
            </w:r>
            <w:r w:rsidR="000B26A4" w:rsidRPr="002D33B2">
              <w:t xml:space="preserve">This law provides coverage of certain services as specified in the health care reform law.  </w:t>
            </w:r>
          </w:p>
          <w:p w14:paraId="0AEEC9DE" w14:textId="77777777" w:rsidR="00EA4381" w:rsidRPr="002D33B2" w:rsidRDefault="00EA4381" w:rsidP="00E21877"/>
          <w:p w14:paraId="430E8392" w14:textId="77777777" w:rsidR="00EA4381" w:rsidRPr="002D33B2" w:rsidRDefault="00EA4381" w:rsidP="00E21877">
            <w:pPr>
              <w:pStyle w:val="iBAAGStandardTextBold"/>
            </w:pPr>
            <w:r w:rsidRPr="002D33B2">
              <w:t xml:space="preserve">Want more information? </w:t>
            </w:r>
          </w:p>
          <w:p w14:paraId="1EDA3DF3" w14:textId="77777777" w:rsidR="00EA4381" w:rsidRPr="002D33B2" w:rsidRDefault="00EA4381" w:rsidP="00E21877">
            <w:pPr>
              <w:rPr>
                <w:rStyle w:val="iBAAGStandardTextChar"/>
              </w:rPr>
            </w:pPr>
            <w:r w:rsidRPr="002D33B2">
              <w:rPr>
                <w:rStyle w:val="iBAAGStandardTextChar"/>
              </w:rPr>
              <w:t>View the</w:t>
            </w:r>
            <w:r w:rsidRPr="002D33B2">
              <w:t xml:space="preserve"> </w:t>
            </w:r>
            <w:hyperlink r:id="rId29" w:history="1">
              <w:r w:rsidRPr="002D33B2">
                <w:rPr>
                  <w:rStyle w:val="Hyperlinks"/>
                </w:rPr>
                <w:t>glossary</w:t>
              </w:r>
            </w:hyperlink>
            <w:r w:rsidRPr="002D33B2">
              <w:t xml:space="preserve"> </w:t>
            </w:r>
            <w:r w:rsidRPr="002D33B2">
              <w:rPr>
                <w:rStyle w:val="iBAAGStandardTextChar"/>
              </w:rPr>
              <w:t>for definitions.</w:t>
            </w:r>
          </w:p>
          <w:p w14:paraId="358758D0" w14:textId="77777777" w:rsidR="00EA4381" w:rsidRPr="002D33B2" w:rsidRDefault="00EA4381" w:rsidP="00E21877"/>
        </w:tc>
        <w:tc>
          <w:tcPr>
            <w:tcW w:w="9990" w:type="dxa"/>
            <w:gridSpan w:val="3"/>
            <w:shd w:val="clear" w:color="auto" w:fill="FFFFFF" w:themeFill="background1"/>
          </w:tcPr>
          <w:p w14:paraId="6F4CC976" w14:textId="29E81963" w:rsidR="00EA4381" w:rsidRPr="002D33B2" w:rsidRDefault="0069474A" w:rsidP="00B840D5">
            <w:pPr>
              <w:pStyle w:val="iBAAGStandardText"/>
            </w:pPr>
            <w:r w:rsidRPr="002D33B2">
              <w:rPr>
                <w:rStyle w:val="iBAAGStandardTextBoldChar"/>
              </w:rPr>
              <w:lastRenderedPageBreak/>
              <w:t>Does your plan follow PPACA?</w:t>
            </w:r>
          </w:p>
          <w:p w14:paraId="35A1D91D" w14:textId="77777777" w:rsidR="000B26A4" w:rsidRPr="002D33B2" w:rsidRDefault="000B26A4" w:rsidP="000B26A4">
            <w:pPr>
              <w:pStyle w:val="iBAAGStandardText"/>
            </w:pPr>
            <w:r w:rsidRPr="002D33B2">
              <w:t xml:space="preserve">Yes, your plan follows PPACA. You can get more information in your plan </w:t>
            </w:r>
            <w:r w:rsidRPr="002D33B2">
              <w:lastRenderedPageBreak/>
              <w:t>documents.</w:t>
            </w:r>
          </w:p>
          <w:p w14:paraId="55C7B34B" w14:textId="11A9AEC1" w:rsidR="0069474A" w:rsidRPr="002D33B2" w:rsidRDefault="0069474A" w:rsidP="0069474A">
            <w:pPr>
              <w:pStyle w:val="iBAAGStandardText"/>
            </w:pPr>
          </w:p>
          <w:p w14:paraId="69361A7D" w14:textId="77777777" w:rsidR="0069474A" w:rsidRPr="002D33B2" w:rsidRDefault="0069474A" w:rsidP="0069474A">
            <w:pPr>
              <w:pStyle w:val="iBAAGStandardText"/>
            </w:pPr>
          </w:p>
          <w:p w14:paraId="0902E63D" w14:textId="60ACD7B4" w:rsidR="000B26A4" w:rsidRPr="002D33B2" w:rsidRDefault="000B26A4">
            <w:pPr>
              <w:pStyle w:val="iBAAGStandardText"/>
            </w:pPr>
          </w:p>
        </w:tc>
      </w:tr>
    </w:tbl>
    <w:p w14:paraId="58717533" w14:textId="77777777" w:rsidR="004737C1" w:rsidRPr="002D33B2" w:rsidRDefault="004737C1" w:rsidP="004737C1"/>
    <w:p w14:paraId="58717534" w14:textId="77777777" w:rsidR="004737C1" w:rsidRPr="002D33B2" w:rsidRDefault="004737C1" w:rsidP="004737C1">
      <w:pPr>
        <w:rPr>
          <w:rStyle w:val="iBAAGTags"/>
        </w:rPr>
      </w:pPr>
      <w:r w:rsidRPr="002D33B2">
        <w:rPr>
          <w:rStyle w:val="iBAAGTags"/>
        </w:rPr>
        <w:t>&lt;!--ID=CSR--&gt;</w:t>
      </w:r>
    </w:p>
    <w:p w14:paraId="5962326E" w14:textId="6175E705"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536" w14:textId="77777777" w:rsidTr="00E70544">
        <w:tc>
          <w:tcPr>
            <w:tcW w:w="13507" w:type="dxa"/>
            <w:gridSpan w:val="2"/>
            <w:shd w:val="clear" w:color="auto" w:fill="DAEEF3"/>
          </w:tcPr>
          <w:p w14:paraId="58717535" w14:textId="77777777" w:rsidR="004737C1" w:rsidRPr="002D33B2" w:rsidRDefault="004737C1" w:rsidP="006A6DDF">
            <w:pPr>
              <w:pStyle w:val="iBAAGMajorSectionHeader"/>
            </w:pPr>
            <w:r w:rsidRPr="002D33B2">
              <w:t>CSR View</w:t>
            </w:r>
          </w:p>
        </w:tc>
      </w:tr>
      <w:tr w:rsidR="004737C1" w:rsidRPr="002D33B2" w14:paraId="58717538" w14:textId="77777777" w:rsidTr="00E70544">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2D33B2" w:rsidRDefault="004737C1" w:rsidP="006A6DDF">
            <w:pPr>
              <w:pStyle w:val="iBAAGTableHeader"/>
            </w:pPr>
            <w:r w:rsidRPr="002D33B2">
              <w:t>Plan Information</w:t>
            </w:r>
          </w:p>
        </w:tc>
      </w:tr>
      <w:tr w:rsidR="004737C1" w:rsidRPr="002D33B2" w14:paraId="58717550" w14:textId="77777777" w:rsidTr="00E70544">
        <w:tblPrEx>
          <w:shd w:val="clear" w:color="auto" w:fill="auto"/>
        </w:tblPrEx>
        <w:tc>
          <w:tcPr>
            <w:tcW w:w="3517" w:type="dxa"/>
            <w:shd w:val="clear" w:color="auto" w:fill="F2DBDB"/>
          </w:tcPr>
          <w:p w14:paraId="58717539" w14:textId="0DE91538" w:rsidR="004737C1" w:rsidRPr="002D33B2" w:rsidRDefault="004737C1" w:rsidP="006A6DDF">
            <w:pPr>
              <w:pStyle w:val="iBAAGSituationBoxName"/>
            </w:pPr>
            <w:bookmarkStart w:id="35" w:name="Out_of_Network_Reimbursement_Programs"/>
            <w:r w:rsidRPr="002D33B2">
              <w:t>Out-of-Network Reimbursement</w:t>
            </w:r>
            <w:r w:rsidR="006E5477" w:rsidRPr="002D33B2">
              <w:t xml:space="preserve"> Programs</w:t>
            </w:r>
          </w:p>
          <w:bookmarkEnd w:id="35"/>
          <w:p w14:paraId="5871753A" w14:textId="77777777" w:rsidR="004737C1" w:rsidRPr="002D33B2" w:rsidRDefault="004737C1" w:rsidP="006A6DDF"/>
          <w:p w14:paraId="5871753C" w14:textId="77777777" w:rsidR="004737C1" w:rsidRPr="002D33B2" w:rsidRDefault="004737C1" w:rsidP="00B840D5">
            <w:pPr>
              <w:pStyle w:val="InstructionalText"/>
            </w:pPr>
          </w:p>
        </w:tc>
        <w:tc>
          <w:tcPr>
            <w:tcW w:w="9990" w:type="dxa"/>
            <w:shd w:val="clear" w:color="auto" w:fill="F2DBDB"/>
          </w:tcPr>
          <w:p w14:paraId="342055DB" w14:textId="77777777" w:rsidR="00EE3870" w:rsidRPr="002D33B2" w:rsidRDefault="00EE3870" w:rsidP="00EE3870">
            <w:pPr>
              <w:pStyle w:val="iBAAGStandardTextBold"/>
            </w:pPr>
            <w:r w:rsidRPr="002D33B2">
              <w:t>What type of Reimbursement Policy does the plan have?</w:t>
            </w:r>
          </w:p>
          <w:p w14:paraId="578A82E1" w14:textId="77777777" w:rsidR="00EE3870" w:rsidRPr="002D33B2" w:rsidRDefault="00EE3870" w:rsidP="00EE3870">
            <w:pPr>
              <w:pStyle w:val="iBAAGStandardText"/>
            </w:pPr>
            <w:r w:rsidRPr="002D33B2">
              <w:t xml:space="preserve">Maximum Non-Network Reimbursement Program (MNRP)  </w:t>
            </w:r>
          </w:p>
          <w:p w14:paraId="77CBE726" w14:textId="502EBD94" w:rsidR="00EE3870" w:rsidRPr="002D33B2" w:rsidRDefault="00EE3870" w:rsidP="00EE3870">
            <w:pPr>
              <w:pStyle w:val="iBAAGStandardText"/>
            </w:pPr>
            <w:r w:rsidRPr="002D33B2">
              <w:t xml:space="preserve">with Extended Non-Network Reimbursement Program (ENRP) </w:t>
            </w:r>
          </w:p>
          <w:p w14:paraId="5CE3201B" w14:textId="77777777" w:rsidR="00EE3870" w:rsidRPr="002D33B2" w:rsidRDefault="00EE3870" w:rsidP="00EE3870">
            <w:pPr>
              <w:pStyle w:val="iBAAGStandardText"/>
            </w:pPr>
          </w:p>
          <w:p w14:paraId="1053A652" w14:textId="77777777" w:rsidR="00EE3870" w:rsidRPr="002D33B2" w:rsidRDefault="00EE3870" w:rsidP="00EE3870">
            <w:pPr>
              <w:pStyle w:val="iBAAGStandardTextBold"/>
            </w:pPr>
            <w:r w:rsidRPr="002D33B2">
              <w:t>How is the allowed amount determined?</w:t>
            </w:r>
          </w:p>
          <w:p w14:paraId="74204A96" w14:textId="4D0938DC" w:rsidR="00EE3870" w:rsidRPr="002D33B2" w:rsidRDefault="00EE3870" w:rsidP="00EE3870">
            <w:pPr>
              <w:pStyle w:val="InstructionalText"/>
            </w:pPr>
          </w:p>
          <w:p w14:paraId="15DA628B" w14:textId="77777777" w:rsidR="00EE3870" w:rsidRPr="002D33B2" w:rsidRDefault="00EE3870" w:rsidP="00EE3870">
            <w:pPr>
              <w:pStyle w:val="iBAAGStandardTextBold"/>
            </w:pPr>
            <w:r w:rsidRPr="002D33B2">
              <w:t>MNRP</w:t>
            </w:r>
          </w:p>
          <w:p w14:paraId="76032052" w14:textId="0A007929" w:rsidR="00EE3870" w:rsidRPr="002D33B2" w:rsidRDefault="00EE3870" w:rsidP="00EE3870">
            <w:pPr>
              <w:pStyle w:val="iBAAGLevel1Bullets"/>
            </w:pPr>
            <w:r w:rsidRPr="002D33B2">
              <w:rPr>
                <w:rStyle w:val="iBAAGStandardTextBoldChar"/>
              </w:rPr>
              <w:t>110%</w:t>
            </w:r>
            <w:r w:rsidRPr="002D33B2">
              <w:t xml:space="preserve"> of the published rates allowed by the Centers for Medicare and Medicaid Services (CMS) for the same or similar service within the geographic market with the exception of: </w:t>
            </w:r>
          </w:p>
          <w:p w14:paraId="70FBE1F9" w14:textId="37AEE793" w:rsidR="00EE3870" w:rsidRPr="002D33B2" w:rsidRDefault="00EE3870" w:rsidP="00EE3870">
            <w:pPr>
              <w:pStyle w:val="iBAAGLevel2Bullets"/>
              <w:rPr>
                <w:rStyle w:val="InstructionalTextChar"/>
                <w:b w:val="0"/>
                <w:color w:val="000000" w:themeColor="text1"/>
              </w:rPr>
            </w:pPr>
            <w:r w:rsidRPr="002D33B2">
              <w:rPr>
                <w:rStyle w:val="iBAAGStandardTextBoldChar"/>
              </w:rPr>
              <w:t>50%</w:t>
            </w:r>
            <w:r w:rsidRPr="002D33B2">
              <w:t xml:space="preserve"> for the same or similar laboratory service</w:t>
            </w:r>
            <w:r w:rsidR="002A4CC0" w:rsidRPr="002D33B2">
              <w:t>.</w:t>
            </w:r>
            <w:r w:rsidRPr="002D33B2">
              <w:rPr>
                <w:rStyle w:val="InstructionalTextChar"/>
              </w:rPr>
              <w:t xml:space="preserve"> </w:t>
            </w:r>
          </w:p>
          <w:p w14:paraId="0A18F4C9" w14:textId="520F85D9" w:rsidR="00EE3870" w:rsidRPr="002D33B2" w:rsidRDefault="00EE3870" w:rsidP="00EE3870">
            <w:pPr>
              <w:pStyle w:val="iBAAGLevel2Bullets"/>
            </w:pPr>
            <w:r w:rsidRPr="002D33B2">
              <w:rPr>
                <w:rStyle w:val="iBAAGStandardTextBoldChar"/>
              </w:rPr>
              <w:t>45%</w:t>
            </w:r>
            <w:r w:rsidRPr="002D33B2">
              <w:t xml:space="preserve"> for the same or similar durable medical equipment.</w:t>
            </w:r>
          </w:p>
          <w:p w14:paraId="716A636E" w14:textId="0D94AEEE" w:rsidR="009C0A80" w:rsidRPr="002D33B2" w:rsidRDefault="009C0A80" w:rsidP="00521AD4">
            <w:pPr>
              <w:pStyle w:val="iBAAGLevel1Bullets"/>
            </w:pPr>
            <w:r w:rsidRPr="002D33B2">
              <w:lastRenderedPageBreak/>
              <w:t xml:space="preserve">The allowed amount will default to </w:t>
            </w:r>
            <w:r w:rsidR="00C82039">
              <w:rPr>
                <w:rStyle w:val="iBAAGStandardTextBoldChar"/>
              </w:rPr>
              <w:t>2</w:t>
            </w:r>
            <w:r w:rsidR="007E4CCC">
              <w:rPr>
                <w:rStyle w:val="iBAAGStandardTextBoldChar"/>
              </w:rPr>
              <w:t>0</w:t>
            </w:r>
            <w:r w:rsidRPr="002D33B2">
              <w:rPr>
                <w:rStyle w:val="iBAAGStandardTextBoldChar"/>
              </w:rPr>
              <w:t>%</w:t>
            </w:r>
            <w:r w:rsidRPr="002D33B2">
              <w:t xml:space="preserve"> of the provider's billed charges:</w:t>
            </w:r>
          </w:p>
          <w:p w14:paraId="28DE1851" w14:textId="77777777" w:rsidR="009C0A80" w:rsidRPr="002D33B2" w:rsidRDefault="009C0A80" w:rsidP="00521AD4">
            <w:pPr>
              <w:pStyle w:val="iBAAGLevel2Bullets"/>
            </w:pPr>
            <w:r w:rsidRPr="002D33B2">
              <w:t xml:space="preserve">when a published rate is not available from CMS; and </w:t>
            </w:r>
          </w:p>
          <w:p w14:paraId="462C8DE8" w14:textId="697863C6" w:rsidR="009C0A80" w:rsidRPr="00DC0026" w:rsidRDefault="009C0A80" w:rsidP="00521AD4">
            <w:pPr>
              <w:pStyle w:val="iBAAGLevel2Bullets"/>
              <w:rPr>
                <w:rStyle w:val="InstructionalTextChar"/>
                <w:b w:val="0"/>
                <w:color w:val="000000" w:themeColor="text1"/>
              </w:rPr>
            </w:pPr>
            <w:r w:rsidRPr="00DC0026">
              <w:t>gap methodology does not apply</w:t>
            </w:r>
          </w:p>
          <w:p w14:paraId="3D5E97BC" w14:textId="5C0AA8C8" w:rsidR="00EE3870" w:rsidRPr="00E70544" w:rsidRDefault="00EE3870" w:rsidP="00EE3870">
            <w:pPr>
              <w:pStyle w:val="iBAAGLevel1Bullets"/>
            </w:pPr>
            <w:r w:rsidRPr="00E70544">
              <w:t xml:space="preserve">For Mental Health Services and Substance Use Disorder Services the Eligible Expense will be reduced by: </w:t>
            </w:r>
          </w:p>
          <w:p w14:paraId="70EFEE78" w14:textId="0580C078" w:rsidR="00EE3870" w:rsidRPr="00E70544" w:rsidRDefault="00EE3870" w:rsidP="00EE3870">
            <w:pPr>
              <w:pStyle w:val="iBAAGLevel2Bullets"/>
            </w:pPr>
            <w:r w:rsidRPr="00E70544">
              <w:rPr>
                <w:rStyle w:val="iBAAGStandardTextBoldChar"/>
              </w:rPr>
              <w:t>25%</w:t>
            </w:r>
            <w:r w:rsidRPr="00E70544">
              <w:t xml:space="preserve"> for Covered Health Services provided by a psychologist</w:t>
            </w:r>
            <w:r w:rsidR="002A4CC0" w:rsidRPr="00E70544">
              <w:t>.</w:t>
            </w:r>
            <w:r w:rsidRPr="00E70544">
              <w:t xml:space="preserve"> </w:t>
            </w:r>
          </w:p>
          <w:p w14:paraId="3F9C765E" w14:textId="1FF9EB22" w:rsidR="00EE3870" w:rsidRPr="00E70544" w:rsidRDefault="00EE3870" w:rsidP="00EE3870">
            <w:pPr>
              <w:pStyle w:val="iBAAGLevel2Bullets"/>
            </w:pPr>
            <w:r w:rsidRPr="00E70544">
              <w:rPr>
                <w:rStyle w:val="iBAAGStandardTextBoldChar"/>
              </w:rPr>
              <w:t>35%</w:t>
            </w:r>
            <w:r w:rsidRPr="00E70544">
              <w:t xml:space="preserve"> for Covered Health Services provided by a </w:t>
            </w:r>
            <w:proofErr w:type="gramStart"/>
            <w:r w:rsidRPr="00E70544">
              <w:t>masters</w:t>
            </w:r>
            <w:proofErr w:type="gramEnd"/>
            <w:r w:rsidRPr="00E70544">
              <w:t xml:space="preserve"> level counselor.</w:t>
            </w:r>
          </w:p>
          <w:p w14:paraId="7075C8E4" w14:textId="77777777" w:rsidR="00EE3870" w:rsidRPr="002D33B2" w:rsidRDefault="00EE3870" w:rsidP="00EE3870">
            <w:pPr>
              <w:pStyle w:val="iBAAGStandardText"/>
            </w:pPr>
          </w:p>
          <w:p w14:paraId="7175F0F3" w14:textId="77777777" w:rsidR="00EE3870" w:rsidRPr="002D33B2" w:rsidRDefault="00EE3870" w:rsidP="00EE3870">
            <w:pPr>
              <w:pStyle w:val="iBAAGStandardTextBold"/>
            </w:pPr>
            <w:r w:rsidRPr="002D33B2">
              <w:t xml:space="preserve">ENRP Non-Emergent </w:t>
            </w:r>
          </w:p>
          <w:p w14:paraId="54A99BD4" w14:textId="7E2085CE" w:rsidR="00EE3870" w:rsidRPr="002D33B2" w:rsidRDefault="00EE3870" w:rsidP="00EE3870">
            <w:pPr>
              <w:pStyle w:val="iBAAGLevel1Bullets"/>
            </w:pPr>
            <w:r w:rsidRPr="002D33B2">
              <w:rPr>
                <w:rStyle w:val="iBAAGStandardTextBoldChar"/>
              </w:rPr>
              <w:t>110%</w:t>
            </w:r>
            <w:r w:rsidRPr="002D33B2">
              <w:t xml:space="preserve"> of the published rates allowed by the Centers for Medicare and Medicaid Services (CMS) for the same or similar service within the geographic market. </w:t>
            </w:r>
          </w:p>
          <w:p w14:paraId="1BC89AC4" w14:textId="6B80BBD0" w:rsidR="00661F8F" w:rsidRPr="002D33B2" w:rsidRDefault="00661F8F" w:rsidP="00661F8F">
            <w:pPr>
              <w:pStyle w:val="iBAAGLevel1Bullets"/>
            </w:pPr>
            <w:r w:rsidRPr="002D33B2">
              <w:t xml:space="preserve">The allowed amount will default to </w:t>
            </w:r>
            <w:r w:rsidR="00C82039">
              <w:rPr>
                <w:rStyle w:val="iBAAGStandardTextBoldChar"/>
              </w:rPr>
              <w:t>2</w:t>
            </w:r>
            <w:r w:rsidR="007E4CCC">
              <w:rPr>
                <w:rStyle w:val="iBAAGStandardTextBoldChar"/>
              </w:rPr>
              <w:t>0</w:t>
            </w:r>
            <w:r w:rsidRPr="002D33B2">
              <w:rPr>
                <w:rStyle w:val="iBAAGStandardTextBoldChar"/>
              </w:rPr>
              <w:t>%</w:t>
            </w:r>
            <w:r w:rsidRPr="002D33B2">
              <w:t xml:space="preserve"> of the provider's billed charges:</w:t>
            </w:r>
          </w:p>
          <w:p w14:paraId="79E60294" w14:textId="77777777" w:rsidR="00661F8F" w:rsidRPr="002D33B2" w:rsidRDefault="00661F8F" w:rsidP="00661F8F">
            <w:pPr>
              <w:pStyle w:val="iBAAGLevel2Bullets"/>
            </w:pPr>
            <w:r w:rsidRPr="002D33B2">
              <w:t xml:space="preserve">when a published rate is not available from CMS; and </w:t>
            </w:r>
          </w:p>
          <w:p w14:paraId="07FDDC82" w14:textId="2ABFF57F" w:rsidR="00661F8F" w:rsidRPr="002D33B2" w:rsidRDefault="00661F8F" w:rsidP="00661F8F">
            <w:pPr>
              <w:pStyle w:val="iBAAGLevel2Bullets"/>
            </w:pPr>
            <w:r w:rsidRPr="002D33B2">
              <w:t>gap methodology does not apply</w:t>
            </w:r>
          </w:p>
          <w:p w14:paraId="09CBF01B" w14:textId="77777777" w:rsidR="00EE3870" w:rsidRPr="002D33B2" w:rsidRDefault="00EE3870" w:rsidP="00EE3870">
            <w:pPr>
              <w:pStyle w:val="iBAAGStandardText"/>
            </w:pPr>
          </w:p>
          <w:p w14:paraId="3F32658B" w14:textId="77777777" w:rsidR="00EE3870" w:rsidRPr="002D33B2" w:rsidRDefault="00EE3870" w:rsidP="00EE3870">
            <w:pPr>
              <w:pStyle w:val="iBAAGStandardTextBold"/>
            </w:pPr>
            <w:r w:rsidRPr="002D33B2">
              <w:t xml:space="preserve">ENRP Emergent </w:t>
            </w:r>
          </w:p>
          <w:p w14:paraId="0B6E5F0A" w14:textId="77777777" w:rsidR="00EE3870" w:rsidRPr="002D33B2" w:rsidRDefault="00EE3870" w:rsidP="00EE3870">
            <w:pPr>
              <w:pStyle w:val="iBAAGLevel1Bullets"/>
            </w:pPr>
            <w:r w:rsidRPr="002D33B2">
              <w:t xml:space="preserve">Based on guidelines outlined in the Federal Affordable Care Act. </w:t>
            </w:r>
          </w:p>
          <w:p w14:paraId="2440B86F" w14:textId="77777777" w:rsidR="00EE3870" w:rsidRPr="002D33B2" w:rsidRDefault="00EE3870" w:rsidP="00EE3870">
            <w:pPr>
              <w:pStyle w:val="iBAAGStandardText"/>
            </w:pPr>
          </w:p>
          <w:p w14:paraId="2E5B0621" w14:textId="77777777" w:rsidR="002A4CC0" w:rsidRPr="002D33B2" w:rsidRDefault="002A4CC0" w:rsidP="00B840D5">
            <w:pPr>
              <w:pStyle w:val="iBAAGLevel1Bullets"/>
              <w:numPr>
                <w:ilvl w:val="0"/>
                <w:numId w:val="0"/>
              </w:numPr>
            </w:pPr>
          </w:p>
          <w:p w14:paraId="04A022BB" w14:textId="77777777" w:rsidR="006E5477" w:rsidRPr="002D33B2" w:rsidRDefault="006E5477" w:rsidP="000118AC">
            <w:pPr>
              <w:pStyle w:val="iBAAGStandardTextBold"/>
            </w:pPr>
            <w:r w:rsidRPr="002D33B2">
              <w:t>Shared Savings:</w:t>
            </w:r>
          </w:p>
          <w:p w14:paraId="44B2015D" w14:textId="77777777" w:rsidR="00C82039" w:rsidRPr="00B31256" w:rsidRDefault="00C82039" w:rsidP="00C82039">
            <w:pPr>
              <w:pStyle w:val="iBAAGStandardText"/>
            </w:pPr>
            <w:r w:rsidRPr="00B31256">
              <w:t xml:space="preserve">Referenced based pricing with </w:t>
            </w:r>
            <w:proofErr w:type="spellStart"/>
            <w:r w:rsidRPr="00B31256">
              <w:t>Naviguard</w:t>
            </w:r>
            <w:proofErr w:type="spellEnd"/>
          </w:p>
          <w:p w14:paraId="2B063DBC" w14:textId="77777777" w:rsidR="006E5477" w:rsidRPr="002D33B2" w:rsidRDefault="006E5477" w:rsidP="000118AC"/>
          <w:p w14:paraId="3DB38951" w14:textId="77777777" w:rsidR="006E5477" w:rsidRPr="002D33B2" w:rsidRDefault="006E5477" w:rsidP="000118AC"/>
          <w:p w14:paraId="2BA7B4C7" w14:textId="77777777" w:rsidR="006E5477" w:rsidRPr="002D33B2" w:rsidRDefault="006E5477" w:rsidP="000118AC">
            <w:pPr>
              <w:pStyle w:val="iBAAGStandardTextBold"/>
            </w:pPr>
            <w:r w:rsidRPr="002D33B2">
              <w:t>Facility R&amp;C:</w:t>
            </w:r>
          </w:p>
          <w:p w14:paraId="5BCF13A7" w14:textId="64B5FA78" w:rsidR="006E5477" w:rsidRPr="002D33B2" w:rsidRDefault="006E5477" w:rsidP="000118AC">
            <w:r w:rsidRPr="002D33B2">
              <w:rPr>
                <w:rStyle w:val="iBAAGStandardTextChar"/>
              </w:rPr>
              <w:t>No</w:t>
            </w:r>
          </w:p>
          <w:p w14:paraId="5871754F" w14:textId="77777777" w:rsidR="006E5477" w:rsidRPr="002D33B2" w:rsidRDefault="006E5477" w:rsidP="00623FCF">
            <w:pPr>
              <w:pStyle w:val="MemberViewBullet1"/>
              <w:numPr>
                <w:ilvl w:val="0"/>
                <w:numId w:val="0"/>
              </w:numPr>
              <w:ind w:left="360"/>
            </w:pPr>
          </w:p>
        </w:tc>
      </w:tr>
      <w:tr w:rsidR="00333E8E" w:rsidRPr="002D33B2" w14:paraId="699A0E86" w14:textId="77777777" w:rsidTr="00E70544">
        <w:tblPrEx>
          <w:shd w:val="clear" w:color="auto" w:fill="auto"/>
        </w:tblPrEx>
        <w:tc>
          <w:tcPr>
            <w:tcW w:w="13507" w:type="dxa"/>
            <w:gridSpan w:val="2"/>
            <w:tcBorders>
              <w:bottom w:val="single" w:sz="4" w:space="0" w:color="000000" w:themeColor="text1"/>
            </w:tcBorders>
            <w:shd w:val="clear" w:color="auto" w:fill="C00000"/>
          </w:tcPr>
          <w:p w14:paraId="45911331" w14:textId="77777777" w:rsidR="00333E8E" w:rsidRPr="002D33B2" w:rsidRDefault="00333E8E" w:rsidP="006E2A17">
            <w:pPr>
              <w:pStyle w:val="iBAAGTableHeader"/>
            </w:pPr>
            <w:r w:rsidRPr="002D33B2">
              <w:lastRenderedPageBreak/>
              <w:t>Plan Information</w:t>
            </w:r>
          </w:p>
        </w:tc>
      </w:tr>
      <w:tr w:rsidR="00333E8E" w:rsidRPr="002D33B2" w14:paraId="0B5D8B6F" w14:textId="77777777" w:rsidTr="00E70544">
        <w:tblPrEx>
          <w:shd w:val="clear" w:color="auto" w:fill="auto"/>
        </w:tblPrEx>
        <w:tc>
          <w:tcPr>
            <w:tcW w:w="3517" w:type="dxa"/>
            <w:shd w:val="clear" w:color="auto" w:fill="F2DBDB"/>
          </w:tcPr>
          <w:p w14:paraId="3E7598C0" w14:textId="6E6993FF" w:rsidR="00333E8E" w:rsidRPr="002D33B2" w:rsidRDefault="00B63F5C" w:rsidP="00B840D5">
            <w:pPr>
              <w:pStyle w:val="iBAAGSituationBoxName"/>
            </w:pPr>
            <w:bookmarkStart w:id="36" w:name="Professional_RC_Tolerance_Leve"/>
            <w:r w:rsidRPr="002D33B2">
              <w:t xml:space="preserve">Professional </w:t>
            </w:r>
            <w:r w:rsidR="00333E8E" w:rsidRPr="002D33B2">
              <w:t>R&amp;C Tolerance Level</w:t>
            </w:r>
          </w:p>
          <w:bookmarkEnd w:id="36"/>
          <w:p w14:paraId="562C0EB5" w14:textId="77777777" w:rsidR="00333E8E" w:rsidRPr="002D33B2" w:rsidRDefault="00333E8E"/>
        </w:tc>
        <w:tc>
          <w:tcPr>
            <w:tcW w:w="9990" w:type="dxa"/>
            <w:shd w:val="clear" w:color="auto" w:fill="F2DBDB"/>
          </w:tcPr>
          <w:p w14:paraId="5537250E" w14:textId="70943F64" w:rsidR="007A3C05" w:rsidRPr="002D33B2" w:rsidRDefault="007A3C05" w:rsidP="00B840D5">
            <w:pPr>
              <w:pStyle w:val="iBAAGStandardText"/>
            </w:pPr>
            <w:r w:rsidRPr="002D33B2">
              <w:t>Not Applicable</w:t>
            </w:r>
          </w:p>
          <w:p w14:paraId="733D2266" w14:textId="7692B37B" w:rsidR="00333E8E" w:rsidRPr="002D33B2" w:rsidRDefault="00333E8E" w:rsidP="00B840D5">
            <w:pPr>
              <w:pStyle w:val="iBAAGStandardText"/>
            </w:pPr>
          </w:p>
        </w:tc>
      </w:tr>
    </w:tbl>
    <w:p w14:paraId="58717551" w14:textId="2B15C3FC" w:rsidR="004737C1" w:rsidRPr="002D33B2" w:rsidRDefault="004737C1" w:rsidP="004737C1"/>
    <w:p w14:paraId="58717552" w14:textId="77777777" w:rsidR="004737C1" w:rsidRPr="002D33B2" w:rsidRDefault="004737C1" w:rsidP="004737C1">
      <w:pPr>
        <w:rPr>
          <w:rStyle w:val="iBAAGTags"/>
        </w:rPr>
      </w:pPr>
      <w:r w:rsidRPr="002D33B2">
        <w:rPr>
          <w:rStyle w:val="iBAAGTags"/>
        </w:rPr>
        <w:t>&lt;!--section=</w:t>
      </w:r>
      <w:proofErr w:type="spellStart"/>
      <w:r w:rsidRPr="002D33B2">
        <w:rPr>
          <w:rStyle w:val="iBAAGTags"/>
        </w:rPr>
        <w:t>Flexible_Spending_Account</w:t>
      </w:r>
      <w:proofErr w:type="spellEnd"/>
      <w:r w:rsidRPr="002D33B2">
        <w:rPr>
          <w:rStyle w:val="iBAAGTags"/>
        </w:rPr>
        <w:t>--&gt;</w:t>
      </w:r>
    </w:p>
    <w:p w14:paraId="58717553" w14:textId="37991754" w:rsidR="004737C1" w:rsidRPr="002D33B2" w:rsidRDefault="00EF110E" w:rsidP="00B840D5">
      <w:pPr>
        <w:pStyle w:val="Heading1"/>
        <w:rPr>
          <w:sz w:val="20"/>
          <w:szCs w:val="18"/>
        </w:rPr>
      </w:pPr>
      <w:r w:rsidRPr="002D33B2">
        <w:rPr>
          <w:rStyle w:val="iBAAGTags"/>
          <w:color w:val="FFFFFF" w:themeColor="background1"/>
        </w:rPr>
        <w:t>Flexible Spending Account</w:t>
      </w:r>
    </w:p>
    <w:p w14:paraId="43A7A629"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19E4F82" w14:textId="77777777" w:rsidR="007803EA" w:rsidRPr="002D33B2" w:rsidRDefault="007803EA" w:rsidP="007803EA"/>
    <w:p w14:paraId="55DA87DD" w14:textId="015CF530" w:rsidR="00683C94" w:rsidRPr="002D33B2" w:rsidRDefault="007803EA" w:rsidP="007803EA">
      <w:pPr>
        <w:rPr>
          <w:i/>
          <w:iCs/>
        </w:rPr>
      </w:pPr>
      <w:r w:rsidRPr="002D33B2">
        <w:rPr>
          <w:i/>
          <w:iCs/>
        </w:rPr>
        <w:t xml:space="preserve">Providers, this summary is for members, to review the terms of your participation agreement, please visit </w:t>
      </w:r>
      <w:hyperlink r:id="rId30" w:history="1">
        <w:r w:rsidRPr="002D33B2">
          <w:rPr>
            <w:rStyle w:val="Hyperlink"/>
            <w:i/>
            <w:iCs/>
          </w:rPr>
          <w:t>uhcprovider.com</w:t>
        </w:r>
      </w:hyperlink>
      <w:r w:rsidR="00683C94" w:rsidRPr="002D33B2">
        <w:rPr>
          <w:i/>
          <w:iCs/>
        </w:rPr>
        <w:t xml:space="preserve">    </w:t>
      </w:r>
    </w:p>
    <w:p w14:paraId="16BC6E27" w14:textId="77777777" w:rsidR="00683C94" w:rsidRPr="002D33B2" w:rsidRDefault="00683C94" w:rsidP="004737C1">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557" w14:textId="77777777" w:rsidTr="009171C9">
        <w:tc>
          <w:tcPr>
            <w:tcW w:w="13507" w:type="dxa"/>
            <w:gridSpan w:val="2"/>
            <w:shd w:val="clear" w:color="auto" w:fill="DAEEF3"/>
          </w:tcPr>
          <w:p w14:paraId="58717556" w14:textId="77777777" w:rsidR="004737C1" w:rsidRPr="002D33B2" w:rsidRDefault="004737C1" w:rsidP="006A6DDF">
            <w:pPr>
              <w:pStyle w:val="iBAAGMajorSectionHeader"/>
            </w:pPr>
            <w:bookmarkStart w:id="37" w:name="Flexible_Spending_Account"/>
            <w:r w:rsidRPr="002D33B2">
              <w:t>Flexible Spending Account</w:t>
            </w:r>
            <w:bookmarkEnd w:id="37"/>
          </w:p>
        </w:tc>
      </w:tr>
      <w:tr w:rsidR="004737C1" w:rsidRPr="002D33B2" w14:paraId="58717559" w14:textId="77777777" w:rsidTr="009171C9">
        <w:tblPrEx>
          <w:shd w:val="clear" w:color="auto" w:fill="auto"/>
        </w:tblPrEx>
        <w:tc>
          <w:tcPr>
            <w:tcW w:w="13507" w:type="dxa"/>
            <w:gridSpan w:val="2"/>
            <w:tcBorders>
              <w:bottom w:val="single" w:sz="4" w:space="0" w:color="000000" w:themeColor="text1"/>
            </w:tcBorders>
            <w:shd w:val="clear" w:color="auto" w:fill="31849B"/>
          </w:tcPr>
          <w:p w14:paraId="58717558" w14:textId="77777777" w:rsidR="004737C1" w:rsidRPr="002D33B2" w:rsidRDefault="004737C1" w:rsidP="006A6DDF">
            <w:pPr>
              <w:pStyle w:val="iBAAGTableHeader"/>
            </w:pPr>
            <w:r w:rsidRPr="002D33B2">
              <w:t>About Your Benefits</w:t>
            </w:r>
          </w:p>
        </w:tc>
      </w:tr>
      <w:tr w:rsidR="001045C0" w:rsidRPr="002D33B2" w14:paraId="58717583" w14:textId="77777777" w:rsidTr="009171C9">
        <w:tblPrEx>
          <w:shd w:val="clear" w:color="auto" w:fill="auto"/>
        </w:tblPrEx>
        <w:tc>
          <w:tcPr>
            <w:tcW w:w="3517" w:type="dxa"/>
            <w:shd w:val="clear" w:color="auto" w:fill="FFFFFF" w:themeFill="background1"/>
          </w:tcPr>
          <w:p w14:paraId="68A099E3" w14:textId="77777777" w:rsidR="001045C0" w:rsidRPr="002D33B2" w:rsidRDefault="001045C0" w:rsidP="001642EA">
            <w:pPr>
              <w:pStyle w:val="iBAAGSituationBoxName"/>
            </w:pPr>
            <w:bookmarkStart w:id="38" w:name="Flexible_Spending_Account_FSA"/>
            <w:r w:rsidRPr="002D33B2">
              <w:t>Flexible Spending Account (FSA)</w:t>
            </w:r>
            <w:bookmarkEnd w:id="38"/>
          </w:p>
          <w:p w14:paraId="743C8B21" w14:textId="77777777" w:rsidR="001045C0" w:rsidRPr="002D33B2" w:rsidRDefault="001045C0" w:rsidP="001642EA"/>
          <w:p w14:paraId="51B25FE2" w14:textId="77777777" w:rsidR="001045C0" w:rsidRPr="002D33B2" w:rsidRDefault="001045C0" w:rsidP="001642EA">
            <w:r w:rsidRPr="002D33B2">
              <w:rPr>
                <w:rStyle w:val="iBAAGStandardTextBoldChar"/>
              </w:rPr>
              <w:t>What is a flexible spending account?</w:t>
            </w:r>
            <w:r w:rsidRPr="002D33B2">
              <w:t xml:space="preserve"> </w:t>
            </w:r>
            <w:r w:rsidRPr="002D33B2">
              <w:rPr>
                <w:rStyle w:val="iBAAGStandardTextChar"/>
              </w:rPr>
              <w:t>A benefit plan that lets you put pre-tax dollars in special accounts to help pay medical costs, child care, and other health services.</w:t>
            </w:r>
          </w:p>
          <w:p w14:paraId="43153459" w14:textId="77777777" w:rsidR="001045C0" w:rsidRPr="002D33B2" w:rsidRDefault="001045C0" w:rsidP="001642EA"/>
          <w:p w14:paraId="1F860C9B" w14:textId="77777777" w:rsidR="001045C0" w:rsidRPr="002D33B2" w:rsidRDefault="001045C0" w:rsidP="001642EA">
            <w:pPr>
              <w:pStyle w:val="iBAAGStandardTextBold"/>
            </w:pPr>
            <w:r w:rsidRPr="002D33B2">
              <w:t xml:space="preserve">Want more information? </w:t>
            </w:r>
          </w:p>
          <w:p w14:paraId="749E5AB7" w14:textId="77777777" w:rsidR="001045C0" w:rsidRPr="002D33B2" w:rsidRDefault="001045C0" w:rsidP="001642EA">
            <w:pPr>
              <w:rPr>
                <w:rStyle w:val="iBAAGStandardTextChar"/>
              </w:rPr>
            </w:pPr>
            <w:r w:rsidRPr="002D33B2">
              <w:rPr>
                <w:rStyle w:val="iBAAGStandardTextChar"/>
              </w:rPr>
              <w:t>View the</w:t>
            </w:r>
            <w:r w:rsidRPr="002D33B2">
              <w:t xml:space="preserve"> </w:t>
            </w:r>
            <w:hyperlink r:id="rId31" w:history="1">
              <w:r w:rsidRPr="002D33B2">
                <w:rPr>
                  <w:rStyle w:val="Hyperlinks"/>
                </w:rPr>
                <w:t>glossary</w:t>
              </w:r>
            </w:hyperlink>
            <w:r w:rsidRPr="002D33B2">
              <w:rPr>
                <w:szCs w:val="24"/>
              </w:rPr>
              <w:t xml:space="preserve"> </w:t>
            </w:r>
            <w:r w:rsidRPr="002D33B2">
              <w:rPr>
                <w:rStyle w:val="iBAAGStandardTextChar"/>
              </w:rPr>
              <w:t>for definitions.</w:t>
            </w:r>
          </w:p>
          <w:p w14:paraId="7A0B1876" w14:textId="77777777" w:rsidR="001045C0" w:rsidRPr="002D33B2" w:rsidRDefault="001045C0" w:rsidP="001642EA">
            <w:pPr>
              <w:rPr>
                <w:rStyle w:val="iBAAGStandardTextChar"/>
              </w:rPr>
            </w:pPr>
          </w:p>
          <w:p w14:paraId="5871755F" w14:textId="20B20618" w:rsidR="001045C0" w:rsidRPr="002D33B2" w:rsidRDefault="001045C0" w:rsidP="006A6DDF"/>
        </w:tc>
        <w:tc>
          <w:tcPr>
            <w:tcW w:w="9990" w:type="dxa"/>
            <w:shd w:val="clear" w:color="auto" w:fill="FFFFFF" w:themeFill="background1"/>
          </w:tcPr>
          <w:p w14:paraId="1C22E50D" w14:textId="68B957A7" w:rsidR="001045C0" w:rsidRPr="002D33B2" w:rsidRDefault="001045C0" w:rsidP="001642EA">
            <w:pPr>
              <w:pStyle w:val="iBAAGStandardText"/>
            </w:pPr>
            <w:r w:rsidRPr="002D33B2">
              <w:t xml:space="preserve">Administered by: </w:t>
            </w:r>
            <w:proofErr w:type="spellStart"/>
            <w:r w:rsidR="009171C9" w:rsidRPr="009171C9">
              <w:t>Navia</w:t>
            </w:r>
            <w:proofErr w:type="spellEnd"/>
            <w:r w:rsidR="009171C9" w:rsidRPr="009171C9">
              <w:t xml:space="preserve"> Benefit Solutions</w:t>
            </w:r>
          </w:p>
          <w:p w14:paraId="01B9F76C" w14:textId="296492E3" w:rsidR="001045C0" w:rsidRPr="002D33B2" w:rsidRDefault="001045C0" w:rsidP="001642EA">
            <w:pPr>
              <w:pStyle w:val="iBAAGStandardText"/>
            </w:pPr>
            <w:r w:rsidRPr="002D33B2">
              <w:t xml:space="preserve">Call </w:t>
            </w:r>
            <w:r w:rsidRPr="002D33B2">
              <w:rPr>
                <w:rStyle w:val="iBAAGStandardTextBoldChar"/>
              </w:rPr>
              <w:t>1-</w:t>
            </w:r>
            <w:r w:rsidR="009171C9" w:rsidRPr="009171C9">
              <w:rPr>
                <w:rStyle w:val="iBAAGStandardTextBoldChar"/>
              </w:rPr>
              <w:t>800-669-3539</w:t>
            </w:r>
          </w:p>
          <w:p w14:paraId="56559997" w14:textId="77777777" w:rsidR="001045C0" w:rsidRPr="002D33B2" w:rsidRDefault="001045C0" w:rsidP="001642EA">
            <w:pPr>
              <w:pStyle w:val="iBAAGStandardText"/>
            </w:pPr>
          </w:p>
          <w:p w14:paraId="58717582" w14:textId="07B722C1" w:rsidR="00683C94" w:rsidRPr="002D33B2" w:rsidRDefault="00683C94"/>
        </w:tc>
      </w:tr>
      <w:tr w:rsidR="004737C1" w:rsidRPr="002D33B2" w14:paraId="58717585" w14:textId="77777777" w:rsidTr="009171C9">
        <w:tblPrEx>
          <w:shd w:val="clear" w:color="auto" w:fill="auto"/>
        </w:tblPrEx>
        <w:tc>
          <w:tcPr>
            <w:tcW w:w="13507" w:type="dxa"/>
            <w:gridSpan w:val="2"/>
            <w:tcBorders>
              <w:bottom w:val="single" w:sz="4" w:space="0" w:color="000000" w:themeColor="text1"/>
            </w:tcBorders>
            <w:shd w:val="clear" w:color="auto" w:fill="31849B"/>
          </w:tcPr>
          <w:p w14:paraId="58717584" w14:textId="68D4A09D" w:rsidR="004737C1" w:rsidRPr="002D33B2" w:rsidRDefault="004737C1" w:rsidP="006A6DDF">
            <w:pPr>
              <w:pStyle w:val="iBAAGTableHeader"/>
            </w:pPr>
            <w:r w:rsidRPr="002D33B2">
              <w:t>About Your Benefits</w:t>
            </w:r>
          </w:p>
        </w:tc>
      </w:tr>
      <w:tr w:rsidR="004737C1" w:rsidRPr="002D33B2" w14:paraId="5871758E" w14:textId="77777777" w:rsidTr="009171C9">
        <w:tblPrEx>
          <w:shd w:val="clear" w:color="auto" w:fill="auto"/>
        </w:tblPrEx>
        <w:tc>
          <w:tcPr>
            <w:tcW w:w="3517" w:type="dxa"/>
            <w:shd w:val="clear" w:color="auto" w:fill="FFFFFF" w:themeFill="background1"/>
          </w:tcPr>
          <w:p w14:paraId="1888E0FE" w14:textId="4A8796CC" w:rsidR="00812ED4" w:rsidRPr="002D33B2" w:rsidRDefault="00812ED4" w:rsidP="00812ED4">
            <w:pPr>
              <w:pStyle w:val="iBAAGSituationBoxName"/>
            </w:pPr>
            <w:bookmarkStart w:id="39" w:name="Healthcare_Spending_Card"/>
            <w:r w:rsidRPr="002D33B2">
              <w:t xml:space="preserve">Health Care </w:t>
            </w:r>
            <w:r w:rsidRPr="002D33B2">
              <w:lastRenderedPageBreak/>
              <w:t>Spending Card</w:t>
            </w:r>
            <w:bookmarkEnd w:id="39"/>
          </w:p>
          <w:p w14:paraId="58717586" w14:textId="3FD63A57" w:rsidR="004737C1" w:rsidRPr="002D33B2" w:rsidRDefault="004737C1" w:rsidP="006A6DDF">
            <w:pPr>
              <w:pStyle w:val="iBAAGSituationBoxName"/>
            </w:pPr>
          </w:p>
        </w:tc>
        <w:tc>
          <w:tcPr>
            <w:tcW w:w="9990" w:type="dxa"/>
            <w:shd w:val="clear" w:color="auto" w:fill="FFFFFF" w:themeFill="background1"/>
          </w:tcPr>
          <w:p w14:paraId="3D55066A" w14:textId="77777777" w:rsidR="004737C1" w:rsidRPr="002D33B2" w:rsidRDefault="004737C1" w:rsidP="006A6DDF">
            <w:pPr>
              <w:pStyle w:val="iBAAGStandardText"/>
            </w:pPr>
            <w:r w:rsidRPr="002D33B2">
              <w:lastRenderedPageBreak/>
              <w:t>Not Applicable</w:t>
            </w:r>
          </w:p>
          <w:p w14:paraId="5871758D" w14:textId="77777777" w:rsidR="00683C94" w:rsidRPr="002D33B2" w:rsidRDefault="00683C94" w:rsidP="006A6DDF">
            <w:pPr>
              <w:pStyle w:val="iBAAGStandardText"/>
            </w:pPr>
          </w:p>
        </w:tc>
      </w:tr>
    </w:tbl>
    <w:p w14:paraId="5871758F" w14:textId="77777777" w:rsidR="004737C1" w:rsidRPr="002D33B2" w:rsidRDefault="004737C1" w:rsidP="004737C1"/>
    <w:p w14:paraId="58717590" w14:textId="77777777" w:rsidR="004737C1" w:rsidRPr="002D33B2" w:rsidRDefault="004737C1" w:rsidP="004737C1">
      <w:pPr>
        <w:rPr>
          <w:rStyle w:val="iBAAGTags"/>
        </w:rPr>
      </w:pPr>
      <w:r w:rsidRPr="002D33B2">
        <w:rPr>
          <w:rStyle w:val="iBAAGTags"/>
        </w:rPr>
        <w:t>&lt;!--ID=CSR--&gt;</w:t>
      </w:r>
    </w:p>
    <w:p w14:paraId="0720BC99" w14:textId="3B5EE7BE"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592" w14:textId="77777777" w:rsidTr="006A6DDF">
        <w:tc>
          <w:tcPr>
            <w:tcW w:w="13507" w:type="dxa"/>
            <w:gridSpan w:val="2"/>
            <w:shd w:val="clear" w:color="auto" w:fill="DAEEF3"/>
          </w:tcPr>
          <w:p w14:paraId="58717591" w14:textId="77777777" w:rsidR="004737C1" w:rsidRPr="002D33B2" w:rsidRDefault="004737C1" w:rsidP="006A6DDF">
            <w:pPr>
              <w:pStyle w:val="iBAAGMajorSectionHeader"/>
            </w:pPr>
            <w:r w:rsidRPr="002D33B2">
              <w:t>CSR View</w:t>
            </w:r>
          </w:p>
        </w:tc>
      </w:tr>
      <w:tr w:rsidR="004737C1" w:rsidRPr="002D33B2" w14:paraId="5871759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93" w14:textId="77777777" w:rsidR="004737C1" w:rsidRPr="002D33B2" w:rsidRDefault="004737C1" w:rsidP="006A6DDF">
            <w:pPr>
              <w:pStyle w:val="iBAAGTableHeader"/>
            </w:pPr>
            <w:r w:rsidRPr="002D33B2">
              <w:t>Plan Information</w:t>
            </w:r>
          </w:p>
        </w:tc>
      </w:tr>
      <w:tr w:rsidR="004737C1" w:rsidRPr="002D33B2" w14:paraId="58717597" w14:textId="77777777" w:rsidTr="006A6DDF">
        <w:tblPrEx>
          <w:shd w:val="clear" w:color="auto" w:fill="auto"/>
        </w:tblPrEx>
        <w:tc>
          <w:tcPr>
            <w:tcW w:w="3517" w:type="dxa"/>
            <w:shd w:val="clear" w:color="auto" w:fill="F2DBDB"/>
          </w:tcPr>
          <w:p w14:paraId="58717595" w14:textId="77777777" w:rsidR="004737C1" w:rsidRPr="002D33B2" w:rsidRDefault="004737C1" w:rsidP="006A6DDF"/>
        </w:tc>
        <w:tc>
          <w:tcPr>
            <w:tcW w:w="9990" w:type="dxa"/>
            <w:shd w:val="clear" w:color="auto" w:fill="F2DBDB"/>
          </w:tcPr>
          <w:p w14:paraId="58717596" w14:textId="77777777" w:rsidR="004737C1" w:rsidRPr="002D33B2" w:rsidRDefault="004737C1" w:rsidP="006A6DDF"/>
        </w:tc>
      </w:tr>
    </w:tbl>
    <w:p w14:paraId="58717598" w14:textId="77777777" w:rsidR="004737C1" w:rsidRPr="002D33B2" w:rsidRDefault="004737C1" w:rsidP="004737C1"/>
    <w:p w14:paraId="58717599" w14:textId="77777777" w:rsidR="004737C1" w:rsidRPr="002D33B2" w:rsidRDefault="004737C1" w:rsidP="004737C1">
      <w:pPr>
        <w:rPr>
          <w:rStyle w:val="iBAAGTags"/>
        </w:rPr>
      </w:pPr>
      <w:r w:rsidRPr="002D33B2">
        <w:rPr>
          <w:rStyle w:val="iBAAGTags"/>
        </w:rPr>
        <w:t>&lt;!--section=</w:t>
      </w:r>
      <w:proofErr w:type="spellStart"/>
      <w:r w:rsidRPr="002D33B2">
        <w:rPr>
          <w:rStyle w:val="iBAAGTags"/>
        </w:rPr>
        <w:t>Hospital_Services</w:t>
      </w:r>
      <w:proofErr w:type="spellEnd"/>
      <w:r w:rsidRPr="002D33B2">
        <w:rPr>
          <w:rStyle w:val="iBAAGTags"/>
        </w:rPr>
        <w:t>--&gt;</w:t>
      </w:r>
    </w:p>
    <w:p w14:paraId="5871759A" w14:textId="3F121F39" w:rsidR="004737C1" w:rsidRPr="002D33B2" w:rsidRDefault="00EF110E" w:rsidP="00B840D5">
      <w:pPr>
        <w:pStyle w:val="Heading1"/>
        <w:rPr>
          <w:sz w:val="20"/>
          <w:szCs w:val="18"/>
        </w:rPr>
      </w:pPr>
      <w:r w:rsidRPr="002D33B2">
        <w:rPr>
          <w:rStyle w:val="iBAAGTags"/>
          <w:color w:val="FFFFFF" w:themeColor="background1"/>
        </w:rPr>
        <w:t>Hospital Services</w:t>
      </w:r>
    </w:p>
    <w:p w14:paraId="633332C6"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E2FC44D" w14:textId="77777777" w:rsidR="007803EA" w:rsidRPr="002D33B2" w:rsidRDefault="007803EA" w:rsidP="007803EA"/>
    <w:p w14:paraId="1EEFF206" w14:textId="498A86CD" w:rsidR="00683C94" w:rsidRPr="002D33B2" w:rsidRDefault="007803EA" w:rsidP="007803EA">
      <w:pPr>
        <w:rPr>
          <w:i/>
          <w:iCs/>
        </w:rPr>
      </w:pPr>
      <w:r w:rsidRPr="002D33B2">
        <w:rPr>
          <w:i/>
          <w:iCs/>
        </w:rPr>
        <w:t xml:space="preserve">Providers, this summary is for members, to review the terms of your participation agreement, please visit </w:t>
      </w:r>
      <w:hyperlink r:id="rId32" w:history="1">
        <w:r w:rsidRPr="002D33B2">
          <w:rPr>
            <w:rStyle w:val="Hyperlink"/>
            <w:i/>
            <w:iCs/>
          </w:rPr>
          <w:t>uhcprovider.com</w:t>
        </w:r>
      </w:hyperlink>
      <w:r w:rsidR="00683C94" w:rsidRPr="002D33B2">
        <w:rPr>
          <w:i/>
          <w:iCs/>
        </w:rPr>
        <w:t xml:space="preserve">    </w:t>
      </w:r>
    </w:p>
    <w:p w14:paraId="01E3E5B5" w14:textId="77777777" w:rsidR="00683C94" w:rsidRPr="002D33B2" w:rsidRDefault="00683C94"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2D33B2" w14:paraId="5871759E" w14:textId="77777777" w:rsidTr="00A10D06">
        <w:tc>
          <w:tcPr>
            <w:tcW w:w="13507" w:type="dxa"/>
            <w:gridSpan w:val="4"/>
            <w:shd w:val="clear" w:color="auto" w:fill="DAEEF3"/>
          </w:tcPr>
          <w:p w14:paraId="5871759D" w14:textId="77777777" w:rsidR="004737C1" w:rsidRPr="002D33B2" w:rsidRDefault="004737C1" w:rsidP="006A6DDF">
            <w:pPr>
              <w:pStyle w:val="iBAAGMajorSectionHeader"/>
            </w:pPr>
            <w:bookmarkStart w:id="40" w:name="Hospital_Services"/>
            <w:r w:rsidRPr="002D33B2">
              <w:t>Hospital Services</w:t>
            </w:r>
            <w:bookmarkEnd w:id="40"/>
          </w:p>
        </w:tc>
      </w:tr>
      <w:tr w:rsidR="004737C1" w:rsidRPr="002D33B2" w14:paraId="587175A5" w14:textId="77777777" w:rsidTr="00A10D06">
        <w:tblPrEx>
          <w:shd w:val="clear" w:color="auto" w:fill="auto"/>
        </w:tblPrEx>
        <w:tc>
          <w:tcPr>
            <w:tcW w:w="3517" w:type="dxa"/>
            <w:tcBorders>
              <w:bottom w:val="single" w:sz="4" w:space="0" w:color="000000" w:themeColor="text1"/>
            </w:tcBorders>
            <w:shd w:val="clear" w:color="auto" w:fill="31849B"/>
            <w:vAlign w:val="center"/>
          </w:tcPr>
          <w:p w14:paraId="5871759F"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5A0"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5A1"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5A2"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5A3"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5A4"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4737C1" w:rsidRPr="002D33B2" w14:paraId="587175B2" w14:textId="77777777" w:rsidTr="00A10D06">
        <w:tblPrEx>
          <w:shd w:val="clear" w:color="auto" w:fill="auto"/>
        </w:tblPrEx>
        <w:tc>
          <w:tcPr>
            <w:tcW w:w="3517" w:type="dxa"/>
            <w:shd w:val="clear" w:color="auto" w:fill="FFFFFF" w:themeFill="background1"/>
          </w:tcPr>
          <w:p w14:paraId="587175A6" w14:textId="77777777" w:rsidR="004737C1" w:rsidRPr="002D33B2" w:rsidRDefault="004737C1" w:rsidP="006A6DDF">
            <w:pPr>
              <w:pStyle w:val="iBAAGSituationBoxName"/>
            </w:pPr>
            <w:bookmarkStart w:id="41" w:name="Accessing_Benefits"/>
            <w:r w:rsidRPr="002D33B2">
              <w:t>Accessing Benefits</w:t>
            </w:r>
            <w:bookmarkEnd w:id="41"/>
          </w:p>
          <w:p w14:paraId="587175A7" w14:textId="77777777" w:rsidR="004737C1" w:rsidRPr="002D33B2" w:rsidRDefault="004737C1" w:rsidP="006A6DDF"/>
          <w:p w14:paraId="587175A8" w14:textId="77777777" w:rsidR="004737C1" w:rsidRPr="002D33B2" w:rsidRDefault="004737C1" w:rsidP="006A6DDF">
            <w:pPr>
              <w:pStyle w:val="iBAAGStandardTextBold"/>
            </w:pPr>
            <w:r w:rsidRPr="002D33B2">
              <w:t xml:space="preserve">Want more information? </w:t>
            </w:r>
          </w:p>
          <w:p w14:paraId="716DD63A" w14:textId="77777777" w:rsidR="004737C1" w:rsidRPr="002D33B2" w:rsidRDefault="004737C1" w:rsidP="006A6DDF">
            <w:pPr>
              <w:rPr>
                <w:rStyle w:val="iBAAGStandardTextChar"/>
              </w:rPr>
            </w:pPr>
            <w:r w:rsidRPr="002D33B2">
              <w:rPr>
                <w:rStyle w:val="iBAAGStandardTextChar"/>
              </w:rPr>
              <w:t>View the</w:t>
            </w:r>
            <w:r w:rsidRPr="002D33B2">
              <w:t xml:space="preserve"> </w:t>
            </w:r>
            <w:hyperlink r:id="rId33" w:history="1">
              <w:r w:rsidRPr="002D33B2">
                <w:rPr>
                  <w:rStyle w:val="Hyperlinks"/>
                </w:rPr>
                <w:t>glossary</w:t>
              </w:r>
            </w:hyperlink>
            <w:r w:rsidRPr="002D33B2">
              <w:t xml:space="preserve"> </w:t>
            </w:r>
            <w:r w:rsidRPr="002D33B2">
              <w:rPr>
                <w:rStyle w:val="iBAAGStandardTextChar"/>
              </w:rPr>
              <w:t>for definitions.</w:t>
            </w:r>
          </w:p>
          <w:p w14:paraId="1DC050DB" w14:textId="77777777" w:rsidR="00E94B77" w:rsidRPr="002D33B2" w:rsidRDefault="00E94B77" w:rsidP="006A6DDF">
            <w:pPr>
              <w:rPr>
                <w:rStyle w:val="iBAAGStandardTextChar"/>
              </w:rPr>
            </w:pPr>
          </w:p>
          <w:p w14:paraId="587175A9" w14:textId="403E8C0C" w:rsidR="000D362C" w:rsidRPr="002D33B2" w:rsidRDefault="000D362C" w:rsidP="00623FCF">
            <w:pPr>
              <w:pStyle w:val="iBAAGLevel1Bullets"/>
              <w:numPr>
                <w:ilvl w:val="0"/>
                <w:numId w:val="0"/>
              </w:numPr>
              <w:ind w:left="450"/>
            </w:pPr>
          </w:p>
        </w:tc>
        <w:tc>
          <w:tcPr>
            <w:tcW w:w="3330" w:type="dxa"/>
            <w:shd w:val="clear" w:color="auto" w:fill="FFFFFF" w:themeFill="background1"/>
          </w:tcPr>
          <w:p w14:paraId="587175AA" w14:textId="77777777" w:rsidR="004737C1" w:rsidRPr="002D33B2" w:rsidRDefault="004737C1" w:rsidP="006A6DDF">
            <w:pPr>
              <w:pStyle w:val="iBAAGStandardText"/>
            </w:pPr>
            <w:r w:rsidRPr="002D33B2">
              <w:t xml:space="preserve">Benefits apply to covered health services that are provided by a network doctor or in a network facility. </w:t>
            </w:r>
          </w:p>
          <w:p w14:paraId="587175AB" w14:textId="77777777" w:rsidR="004737C1" w:rsidRPr="002D33B2" w:rsidRDefault="004737C1" w:rsidP="006A6DDF">
            <w:pPr>
              <w:pStyle w:val="iBAAGStandardText"/>
            </w:pPr>
          </w:p>
          <w:p w14:paraId="587175AC" w14:textId="496F6D2B" w:rsidR="00812F4D" w:rsidRPr="002D33B2" w:rsidRDefault="00812F4D">
            <w:pPr>
              <w:pStyle w:val="iBAAGStandardText"/>
            </w:pPr>
          </w:p>
        </w:tc>
        <w:tc>
          <w:tcPr>
            <w:tcW w:w="3330" w:type="dxa"/>
            <w:shd w:val="clear" w:color="auto" w:fill="FFFFFF" w:themeFill="background1"/>
          </w:tcPr>
          <w:p w14:paraId="587175AD" w14:textId="77777777" w:rsidR="004737C1" w:rsidRPr="002D33B2" w:rsidRDefault="004737C1" w:rsidP="006A6DDF">
            <w:pPr>
              <w:pStyle w:val="iBAAGStandardText"/>
            </w:pPr>
            <w:r w:rsidRPr="002D33B2">
              <w:t>Benefits apply to covered health services that are provided by an out-of-network doctor or out-of-network facility.</w:t>
            </w:r>
          </w:p>
        </w:tc>
        <w:tc>
          <w:tcPr>
            <w:tcW w:w="3330" w:type="dxa"/>
            <w:shd w:val="clear" w:color="auto" w:fill="FFFFFF" w:themeFill="background1"/>
          </w:tcPr>
          <w:p w14:paraId="587175AE" w14:textId="77777777" w:rsidR="004737C1" w:rsidRPr="002D33B2" w:rsidRDefault="004737C1" w:rsidP="006A6DDF">
            <w:pPr>
              <w:pStyle w:val="iBAAGStandardText"/>
            </w:pPr>
            <w:r w:rsidRPr="002D33B2">
              <w:t xml:space="preserve">Emergency health services received out-of-network are always paid as network benefits. </w:t>
            </w:r>
          </w:p>
          <w:p w14:paraId="587175AF" w14:textId="77777777" w:rsidR="004737C1" w:rsidRPr="002D33B2" w:rsidRDefault="004737C1" w:rsidP="006A6DDF">
            <w:pPr>
              <w:pStyle w:val="iBAAGStandardText"/>
            </w:pPr>
          </w:p>
          <w:p w14:paraId="587175B0" w14:textId="77777777" w:rsidR="004737C1" w:rsidRPr="002D33B2" w:rsidRDefault="004737C1" w:rsidP="006A6DDF">
            <w:pPr>
              <w:pStyle w:val="iBAAGStandardText"/>
            </w:pPr>
            <w:r w:rsidRPr="002D33B2">
              <w:t xml:space="preserve">If you need a covered health service that is not available in-network, your doctor may obtain </w:t>
            </w:r>
            <w:r w:rsidRPr="002D33B2">
              <w:lastRenderedPageBreak/>
              <w:t>prior authorization for you to see another doctor. We will work with your doctor to coordinate the care you need.</w:t>
            </w:r>
          </w:p>
          <w:p w14:paraId="587175B1" w14:textId="77777777" w:rsidR="004737C1" w:rsidRPr="002D33B2" w:rsidRDefault="004737C1" w:rsidP="006A6DDF"/>
        </w:tc>
      </w:tr>
      <w:tr w:rsidR="004737C1" w:rsidRPr="002D33B2" w14:paraId="587175B4" w14:textId="77777777" w:rsidTr="00A10D06">
        <w:tblPrEx>
          <w:shd w:val="clear" w:color="auto" w:fill="auto"/>
        </w:tblPrEx>
        <w:tc>
          <w:tcPr>
            <w:tcW w:w="13507" w:type="dxa"/>
            <w:gridSpan w:val="4"/>
            <w:tcBorders>
              <w:bottom w:val="single" w:sz="4" w:space="0" w:color="000000" w:themeColor="text1"/>
            </w:tcBorders>
            <w:shd w:val="clear" w:color="auto" w:fill="31849B"/>
          </w:tcPr>
          <w:p w14:paraId="587175B3" w14:textId="06385D8C" w:rsidR="004737C1" w:rsidRPr="002D33B2" w:rsidRDefault="004737C1" w:rsidP="006A6DDF">
            <w:pPr>
              <w:pStyle w:val="iBAAGTableHeader"/>
            </w:pPr>
            <w:r w:rsidRPr="002D33B2">
              <w:lastRenderedPageBreak/>
              <w:t>About Your Benefits</w:t>
            </w:r>
          </w:p>
        </w:tc>
      </w:tr>
      <w:tr w:rsidR="004737C1" w:rsidRPr="002D33B2" w14:paraId="587175C8" w14:textId="77777777" w:rsidTr="00A10D06">
        <w:tblPrEx>
          <w:shd w:val="clear" w:color="auto" w:fill="auto"/>
        </w:tblPrEx>
        <w:tc>
          <w:tcPr>
            <w:tcW w:w="3517" w:type="dxa"/>
            <w:shd w:val="clear" w:color="auto" w:fill="FFFFFF" w:themeFill="background1"/>
          </w:tcPr>
          <w:p w14:paraId="587175B5" w14:textId="77777777" w:rsidR="004737C1" w:rsidRPr="002D33B2" w:rsidRDefault="004737C1" w:rsidP="006A6DDF">
            <w:pPr>
              <w:pStyle w:val="iBAAGSituationBoxName"/>
            </w:pPr>
            <w:bookmarkStart w:id="42" w:name="Prior_Authorization"/>
            <w:r w:rsidRPr="002D33B2">
              <w:t>Prior Authorization</w:t>
            </w:r>
            <w:bookmarkEnd w:id="42"/>
          </w:p>
          <w:p w14:paraId="587175B8" w14:textId="77777777" w:rsidR="004737C1" w:rsidRPr="002D33B2" w:rsidRDefault="004737C1" w:rsidP="006A6DDF">
            <w:pPr>
              <w:pStyle w:val="iBAAGStandardText"/>
            </w:pPr>
          </w:p>
          <w:p w14:paraId="587175B9" w14:textId="61FC5688" w:rsidR="004737C1" w:rsidRPr="002D33B2" w:rsidRDefault="004737C1" w:rsidP="006A6DDF">
            <w:r w:rsidRPr="002D33B2">
              <w:rPr>
                <w:rStyle w:val="iBAAGStandardTextBoldChar"/>
              </w:rPr>
              <w:t>What is prior authorization?</w:t>
            </w:r>
            <w:r w:rsidRPr="002D33B2">
              <w:t xml:space="preserve"> </w:t>
            </w:r>
            <w:r w:rsidRPr="002D33B2">
              <w:rPr>
                <w:rStyle w:val="iBAAGStandardTextChar"/>
              </w:rPr>
              <w:t>Getting approval by calling the number listed on your health plan ID card before you can get medicine or services.</w:t>
            </w:r>
          </w:p>
          <w:p w14:paraId="52F46795" w14:textId="77777777" w:rsidR="00542340" w:rsidRPr="002D33B2" w:rsidRDefault="00542340" w:rsidP="006A6DDF"/>
          <w:p w14:paraId="587175BB" w14:textId="77777777" w:rsidR="004737C1" w:rsidRPr="002D33B2" w:rsidRDefault="004737C1" w:rsidP="006A6DDF">
            <w:pPr>
              <w:pStyle w:val="iBAAGStandardTextBold"/>
            </w:pPr>
            <w:r w:rsidRPr="002D33B2">
              <w:t xml:space="preserve">Want more information? </w:t>
            </w:r>
          </w:p>
          <w:p w14:paraId="587175BC" w14:textId="6768E7B9" w:rsidR="004737C1" w:rsidRPr="002D33B2" w:rsidRDefault="004737C1" w:rsidP="006A6DDF">
            <w:pPr>
              <w:rPr>
                <w:rStyle w:val="iBAAGStandardTextChar"/>
              </w:rPr>
            </w:pPr>
            <w:r w:rsidRPr="002D33B2">
              <w:rPr>
                <w:rStyle w:val="iBAAGStandardTextChar"/>
              </w:rPr>
              <w:t>View the</w:t>
            </w:r>
            <w:r w:rsidRPr="002D33B2">
              <w:t xml:space="preserve"> </w:t>
            </w:r>
            <w:hyperlink r:id="rId34" w:history="1">
              <w:r w:rsidR="00BD16DC" w:rsidRPr="002D33B2">
                <w:rPr>
                  <w:rStyle w:val="Hyperlinks"/>
                </w:rPr>
                <w:t>glossary</w:t>
              </w:r>
            </w:hyperlink>
            <w:r w:rsidRPr="002D33B2">
              <w:t xml:space="preserve"> </w:t>
            </w:r>
            <w:r w:rsidRPr="002D33B2">
              <w:rPr>
                <w:rStyle w:val="iBAAGStandardTextChar"/>
              </w:rPr>
              <w:t>for definitions.</w:t>
            </w:r>
          </w:p>
          <w:p w14:paraId="587175BD" w14:textId="77777777" w:rsidR="00542340" w:rsidRPr="002D33B2" w:rsidRDefault="00542340" w:rsidP="006A6DDF"/>
        </w:tc>
        <w:tc>
          <w:tcPr>
            <w:tcW w:w="9990" w:type="dxa"/>
            <w:gridSpan w:val="3"/>
            <w:shd w:val="clear" w:color="auto" w:fill="FFFFFF" w:themeFill="background1"/>
          </w:tcPr>
          <w:p w14:paraId="587175BE" w14:textId="77777777" w:rsidR="004737C1" w:rsidRPr="002D33B2" w:rsidRDefault="004737C1" w:rsidP="00EC3071">
            <w:pPr>
              <w:pStyle w:val="iBAAGStandardText"/>
            </w:pPr>
            <w:r w:rsidRPr="002D33B2">
              <w:t xml:space="preserve">If prior authorization is needed, it is stated in the </w:t>
            </w:r>
            <w:r w:rsidR="00681FAA" w:rsidRPr="002D33B2">
              <w:rPr>
                <w:rStyle w:val="iBAAGStandardTextItalicsChar"/>
              </w:rPr>
              <w:t>Network and Out-of-network</w:t>
            </w:r>
            <w:r w:rsidRPr="002D33B2">
              <w:t xml:space="preserve"> section for that common medical event. This is done by calling the phone number on your health plan ID card.</w:t>
            </w:r>
          </w:p>
          <w:p w14:paraId="587175BF" w14:textId="77777777" w:rsidR="004737C1" w:rsidRPr="002D33B2" w:rsidRDefault="004737C1" w:rsidP="006A6DDF"/>
          <w:p w14:paraId="587175C0" w14:textId="77777777" w:rsidR="004737C1" w:rsidRPr="002D33B2" w:rsidRDefault="004737C1" w:rsidP="006A6DDF">
            <w:pPr>
              <w:pStyle w:val="iBAAGStandardText"/>
            </w:pPr>
            <w:r w:rsidRPr="002D33B2">
              <w:t xml:space="preserve">When you call, we can provide or help you with: </w:t>
            </w:r>
          </w:p>
          <w:p w14:paraId="587175C1" w14:textId="77777777" w:rsidR="004737C1" w:rsidRPr="002D33B2" w:rsidRDefault="004737C1" w:rsidP="006A6DDF">
            <w:pPr>
              <w:pStyle w:val="iBAAGLevel1Bullets"/>
            </w:pPr>
            <w:r w:rsidRPr="002D33B2">
              <w:t>Information on disease management programs</w:t>
            </w:r>
          </w:p>
          <w:p w14:paraId="587175C2" w14:textId="77777777" w:rsidR="004737C1" w:rsidRPr="002D33B2" w:rsidRDefault="004737C1" w:rsidP="006A6DDF">
            <w:pPr>
              <w:pStyle w:val="iBAAGLevel1Bullets"/>
            </w:pPr>
            <w:r w:rsidRPr="002D33B2">
              <w:t>Health education</w:t>
            </w:r>
          </w:p>
          <w:p w14:paraId="587175C3" w14:textId="77777777" w:rsidR="004737C1" w:rsidRPr="002D33B2" w:rsidRDefault="004737C1" w:rsidP="006A6DDF">
            <w:pPr>
              <w:pStyle w:val="iBAAGLevel1Bullets"/>
            </w:pPr>
            <w:r w:rsidRPr="002D33B2">
              <w:t>Services you need for your healthcare</w:t>
            </w:r>
          </w:p>
          <w:p w14:paraId="587175C4" w14:textId="77777777" w:rsidR="004737C1" w:rsidRPr="002D33B2" w:rsidRDefault="004737C1" w:rsidP="006A6DDF"/>
          <w:p w14:paraId="587175C5" w14:textId="77777777" w:rsidR="004737C1" w:rsidRPr="002D33B2" w:rsidRDefault="004737C1" w:rsidP="006A6DDF">
            <w:pPr>
              <w:pStyle w:val="iBAAGStandardTextBold"/>
            </w:pPr>
            <w:r w:rsidRPr="002D33B2">
              <w:t>Special Note Regarding Medicare</w:t>
            </w:r>
          </w:p>
          <w:p w14:paraId="587175C6" w14:textId="77777777" w:rsidR="004737C1" w:rsidRPr="002D33B2" w:rsidRDefault="004737C1" w:rsidP="006A6DDF">
            <w:pPr>
              <w:pStyle w:val="iBAAGStandardText"/>
            </w:pPr>
            <w:r w:rsidRPr="002D33B2">
              <w:t>If you are enrolled in Medicare on a primary basis (Medicare pays before we pay benefits under the policy), you are not required to get prior authorization before receiving covered health services.</w:t>
            </w:r>
          </w:p>
          <w:p w14:paraId="587175C7" w14:textId="77777777" w:rsidR="004737C1" w:rsidRPr="002D33B2" w:rsidRDefault="004737C1" w:rsidP="006A6DDF"/>
        </w:tc>
      </w:tr>
      <w:tr w:rsidR="004737C1" w:rsidRPr="002D33B2" w14:paraId="587175CF" w14:textId="77777777" w:rsidTr="00A10D06">
        <w:tblPrEx>
          <w:shd w:val="clear" w:color="auto" w:fill="auto"/>
        </w:tblPrEx>
        <w:tc>
          <w:tcPr>
            <w:tcW w:w="3517" w:type="dxa"/>
            <w:tcBorders>
              <w:bottom w:val="single" w:sz="4" w:space="0" w:color="000000" w:themeColor="text1"/>
            </w:tcBorders>
            <w:shd w:val="clear" w:color="auto" w:fill="31849B"/>
            <w:vAlign w:val="center"/>
          </w:tcPr>
          <w:p w14:paraId="587175C9" w14:textId="77777777" w:rsidR="004737C1" w:rsidRPr="002D33B2" w:rsidRDefault="004737C1"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5CA" w14:textId="77777777" w:rsidR="004737C1" w:rsidRPr="002D33B2" w:rsidRDefault="004737C1" w:rsidP="006A6DDF">
            <w:pPr>
              <w:pStyle w:val="iBAAGTableHeader"/>
            </w:pPr>
            <w:r w:rsidRPr="002D33B2">
              <w:t>Your cost if you use</w:t>
            </w:r>
          </w:p>
          <w:p w14:paraId="587175CB" w14:textId="77777777" w:rsidR="004737C1" w:rsidRPr="002D33B2" w:rsidRDefault="004737C1"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5CC" w14:textId="77777777" w:rsidR="004737C1" w:rsidRPr="002D33B2" w:rsidRDefault="004737C1" w:rsidP="006A6DDF">
            <w:pPr>
              <w:pStyle w:val="iBAAGTableHeader"/>
            </w:pPr>
            <w:r w:rsidRPr="002D33B2">
              <w:t>Your cost if you use</w:t>
            </w:r>
          </w:p>
          <w:p w14:paraId="587175CD" w14:textId="77777777" w:rsidR="004737C1" w:rsidRPr="002D33B2" w:rsidRDefault="004737C1"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5CE" w14:textId="77777777" w:rsidR="004737C1" w:rsidRPr="002D33B2" w:rsidRDefault="004737C1" w:rsidP="006A6DDF">
            <w:pPr>
              <w:pStyle w:val="iBAAGTableHeader"/>
            </w:pPr>
            <w:r w:rsidRPr="002D33B2">
              <w:t>Limits &amp; Exceptions</w:t>
            </w:r>
          </w:p>
        </w:tc>
      </w:tr>
      <w:tr w:rsidR="004737C1" w:rsidRPr="002D33B2" w14:paraId="587175F5" w14:textId="77777777" w:rsidTr="00A10D06">
        <w:tblPrEx>
          <w:shd w:val="clear" w:color="auto" w:fill="auto"/>
        </w:tblPrEx>
        <w:tc>
          <w:tcPr>
            <w:tcW w:w="3517" w:type="dxa"/>
            <w:shd w:val="clear" w:color="auto" w:fill="FFFFFF" w:themeFill="background1"/>
          </w:tcPr>
          <w:p w14:paraId="587175D0" w14:textId="77777777" w:rsidR="004737C1" w:rsidRPr="002D33B2" w:rsidRDefault="004737C1" w:rsidP="006A6DDF">
            <w:pPr>
              <w:pStyle w:val="iBAAGSituationBoxName"/>
            </w:pPr>
            <w:bookmarkStart w:id="43" w:name="Ambulance_Services_Emergency"/>
            <w:r w:rsidRPr="002D33B2">
              <w:t>Ambulance Services (Emergency)</w:t>
            </w:r>
            <w:bookmarkEnd w:id="43"/>
            <w:r w:rsidRPr="002D33B2">
              <w:t xml:space="preserve"> </w:t>
            </w:r>
          </w:p>
          <w:p w14:paraId="587175D1" w14:textId="77777777" w:rsidR="004737C1" w:rsidRPr="002D33B2" w:rsidRDefault="004737C1" w:rsidP="006A6DDF"/>
          <w:p w14:paraId="587175D2" w14:textId="77777777" w:rsidR="004737C1" w:rsidRPr="002D33B2" w:rsidRDefault="004737C1" w:rsidP="006A6DDF">
            <w:pPr>
              <w:pStyle w:val="iBAAGStandardTextBold"/>
            </w:pPr>
            <w:r w:rsidRPr="002D33B2">
              <w:t>What are emergency ambulance services?</w:t>
            </w:r>
          </w:p>
          <w:p w14:paraId="587175D3" w14:textId="77777777" w:rsidR="004737C1" w:rsidRPr="002D33B2" w:rsidRDefault="004737C1" w:rsidP="006A6DDF">
            <w:pPr>
              <w:pStyle w:val="iBAAGStandardText"/>
            </w:pPr>
            <w:r w:rsidRPr="002D33B2">
              <w:t xml:space="preserve">Transportation by a licensed ambulance service </w:t>
            </w:r>
            <w:r w:rsidRPr="002D33B2">
              <w:lastRenderedPageBreak/>
              <w:t>to the nearest hospital where emergency health services can be performed.</w:t>
            </w:r>
          </w:p>
          <w:p w14:paraId="587175D4" w14:textId="77777777" w:rsidR="004737C1" w:rsidRPr="002D33B2" w:rsidRDefault="004737C1" w:rsidP="006A6DDF"/>
          <w:p w14:paraId="587175D5" w14:textId="77777777" w:rsidR="004737C1" w:rsidRPr="002D33B2" w:rsidRDefault="004737C1" w:rsidP="006A6DDF">
            <w:pPr>
              <w:pStyle w:val="iBAAGStandardTextBold"/>
            </w:pPr>
            <w:r w:rsidRPr="002D33B2">
              <w:t xml:space="preserve">Want more information? </w:t>
            </w:r>
          </w:p>
          <w:p w14:paraId="587175D6" w14:textId="77777777" w:rsidR="004737C1" w:rsidRPr="002D33B2" w:rsidRDefault="004737C1" w:rsidP="006A6DDF">
            <w:r w:rsidRPr="002D33B2">
              <w:rPr>
                <w:rStyle w:val="iBAAGStandardTextChar"/>
              </w:rPr>
              <w:t>View the</w:t>
            </w:r>
            <w:r w:rsidRPr="002D33B2">
              <w:t xml:space="preserve"> </w:t>
            </w:r>
            <w:hyperlink r:id="rId35" w:history="1">
              <w:r w:rsidRPr="002D33B2">
                <w:rPr>
                  <w:rStyle w:val="Hyperlinks"/>
                </w:rPr>
                <w:t>glossary</w:t>
              </w:r>
            </w:hyperlink>
            <w:r w:rsidRPr="002D33B2">
              <w:t xml:space="preserve"> </w:t>
            </w:r>
            <w:r w:rsidRPr="002D33B2">
              <w:rPr>
                <w:rStyle w:val="iBAAGStandardTextChar"/>
              </w:rPr>
              <w:t>for definitions.</w:t>
            </w:r>
          </w:p>
          <w:p w14:paraId="587175D7" w14:textId="77777777" w:rsidR="004737C1" w:rsidRPr="002D33B2" w:rsidRDefault="004737C1" w:rsidP="006A6DDF"/>
          <w:p w14:paraId="587175D8" w14:textId="77777777" w:rsidR="004737C1" w:rsidRPr="002D33B2" w:rsidRDefault="004737C1" w:rsidP="006A6DDF"/>
          <w:p w14:paraId="587175D9" w14:textId="77777777" w:rsidR="004737C1" w:rsidRPr="002D33B2" w:rsidRDefault="004737C1" w:rsidP="006A6DDF">
            <w:pPr>
              <w:pStyle w:val="InstructionalText"/>
            </w:pPr>
          </w:p>
        </w:tc>
        <w:tc>
          <w:tcPr>
            <w:tcW w:w="3330" w:type="dxa"/>
            <w:shd w:val="clear" w:color="auto" w:fill="FFFFFF" w:themeFill="background1"/>
          </w:tcPr>
          <w:p w14:paraId="587175DA" w14:textId="77777777" w:rsidR="004737C1" w:rsidRPr="002D33B2" w:rsidRDefault="004737C1" w:rsidP="006A6DDF">
            <w:pPr>
              <w:pStyle w:val="iBAAGStandardTextBold"/>
            </w:pPr>
            <w:r w:rsidRPr="002D33B2">
              <w:lastRenderedPageBreak/>
              <w:t>Ground Ambulance</w:t>
            </w:r>
          </w:p>
          <w:p w14:paraId="3C7E1682" w14:textId="2F73AF4D" w:rsidR="00EC3071" w:rsidRPr="002D33B2" w:rsidRDefault="00F31E3D" w:rsidP="00EC3071">
            <w:pPr>
              <w:pStyle w:val="iBAAGStandardText"/>
            </w:pPr>
            <w:r>
              <w:rPr>
                <w:rStyle w:val="iBAAGStandardTextBoldChar"/>
              </w:rPr>
              <w:t>10%</w:t>
            </w:r>
            <w:r w:rsidR="00EC3071" w:rsidRPr="002D33B2">
              <w:t xml:space="preserve"> co-insurance, after you pay the deductible.</w:t>
            </w:r>
          </w:p>
          <w:p w14:paraId="587175DC" w14:textId="77777777" w:rsidR="004737C1" w:rsidRPr="002D33B2" w:rsidRDefault="004737C1" w:rsidP="006A6DDF"/>
          <w:p w14:paraId="7BC5A4CF" w14:textId="77777777" w:rsidR="00084FD9" w:rsidRPr="002D33B2" w:rsidRDefault="00084FD9" w:rsidP="00084FD9"/>
          <w:p w14:paraId="587175DD" w14:textId="5C162E51" w:rsidR="004737C1" w:rsidRPr="002D33B2" w:rsidRDefault="004737C1" w:rsidP="006A6DDF">
            <w:pPr>
              <w:pStyle w:val="iBAAGStandardTextBold"/>
            </w:pPr>
            <w:r w:rsidRPr="002D33B2">
              <w:t xml:space="preserve">Is </w:t>
            </w:r>
            <w:r w:rsidR="00F31E3D">
              <w:t>prior authorization</w:t>
            </w:r>
            <w:r w:rsidRPr="002D33B2">
              <w:t xml:space="preserve"> needed?</w:t>
            </w:r>
          </w:p>
          <w:p w14:paraId="587175DE" w14:textId="77777777" w:rsidR="004737C1" w:rsidRPr="002D33B2" w:rsidRDefault="004737C1" w:rsidP="006A6DDF">
            <w:pPr>
              <w:pStyle w:val="iBAAGStandardText"/>
            </w:pPr>
            <w:r w:rsidRPr="002D33B2">
              <w:lastRenderedPageBreak/>
              <w:t>No</w:t>
            </w:r>
          </w:p>
          <w:p w14:paraId="587175DF" w14:textId="77777777" w:rsidR="004737C1" w:rsidRPr="002D33B2" w:rsidRDefault="004737C1" w:rsidP="006A6DDF"/>
          <w:p w14:paraId="587175E0" w14:textId="77777777" w:rsidR="004737C1" w:rsidRPr="002D33B2" w:rsidRDefault="004737C1" w:rsidP="006A6DDF"/>
          <w:p w14:paraId="587175E1" w14:textId="77777777" w:rsidR="004737C1" w:rsidRPr="002D33B2" w:rsidRDefault="004737C1" w:rsidP="006A6DDF">
            <w:pPr>
              <w:pStyle w:val="iBAAGStandardTextBold"/>
            </w:pPr>
            <w:r w:rsidRPr="002D33B2">
              <w:t>Air Ambulance</w:t>
            </w:r>
          </w:p>
          <w:p w14:paraId="7D32D8F5" w14:textId="6516F6B6" w:rsidR="0019734A" w:rsidRPr="002D33B2" w:rsidRDefault="00F31E3D" w:rsidP="0019734A">
            <w:pPr>
              <w:pStyle w:val="iBAAGStandardText"/>
            </w:pPr>
            <w:r>
              <w:rPr>
                <w:rStyle w:val="iBAAGStandardTextBoldChar"/>
              </w:rPr>
              <w:t>10%</w:t>
            </w:r>
            <w:r w:rsidR="0019734A" w:rsidRPr="002D33B2">
              <w:t xml:space="preserve"> co-insurance, after you pay the deductible.</w:t>
            </w:r>
          </w:p>
          <w:p w14:paraId="59FCE9A8" w14:textId="77777777" w:rsidR="0019734A" w:rsidRPr="002D33B2" w:rsidRDefault="0019734A" w:rsidP="0019734A"/>
          <w:p w14:paraId="587175E3" w14:textId="77777777" w:rsidR="004737C1" w:rsidRPr="002D33B2" w:rsidRDefault="004737C1" w:rsidP="006A6DDF"/>
          <w:p w14:paraId="587175E4" w14:textId="4F8468A2" w:rsidR="004737C1" w:rsidRPr="002D33B2" w:rsidRDefault="004737C1" w:rsidP="006A6DDF">
            <w:pPr>
              <w:pStyle w:val="iBAAGStandardTextBold"/>
            </w:pPr>
            <w:r w:rsidRPr="002D33B2">
              <w:t xml:space="preserve">Is </w:t>
            </w:r>
            <w:r w:rsidR="00F31E3D">
              <w:t>prior authorization</w:t>
            </w:r>
            <w:r w:rsidRPr="002D33B2">
              <w:t xml:space="preserve"> needed?</w:t>
            </w:r>
          </w:p>
          <w:p w14:paraId="587175E5" w14:textId="77777777" w:rsidR="004737C1" w:rsidRPr="002D33B2" w:rsidRDefault="004737C1" w:rsidP="006A6DDF">
            <w:pPr>
              <w:pStyle w:val="iBAAGStandardText"/>
            </w:pPr>
            <w:r w:rsidRPr="002D33B2">
              <w:t>No</w:t>
            </w:r>
          </w:p>
          <w:p w14:paraId="587175E6" w14:textId="77777777" w:rsidR="004737C1" w:rsidRPr="002D33B2" w:rsidRDefault="004737C1" w:rsidP="006A6DDF"/>
        </w:tc>
        <w:tc>
          <w:tcPr>
            <w:tcW w:w="3330" w:type="dxa"/>
            <w:shd w:val="clear" w:color="auto" w:fill="FFFFFF" w:themeFill="background1"/>
          </w:tcPr>
          <w:p w14:paraId="587175E7" w14:textId="77777777" w:rsidR="004737C1" w:rsidRPr="002D33B2" w:rsidRDefault="004737C1" w:rsidP="006A6DDF">
            <w:pPr>
              <w:pStyle w:val="iBAAGStandardTextBold"/>
            </w:pPr>
            <w:r w:rsidRPr="002D33B2">
              <w:lastRenderedPageBreak/>
              <w:t>Ground Ambulance</w:t>
            </w:r>
          </w:p>
          <w:p w14:paraId="00282C5B" w14:textId="6AF68036" w:rsidR="0019734A" w:rsidRPr="002D33B2" w:rsidRDefault="00F31E3D" w:rsidP="0019734A">
            <w:pPr>
              <w:pStyle w:val="iBAAGStandardText"/>
            </w:pPr>
            <w:r>
              <w:rPr>
                <w:rStyle w:val="iBAAGStandardTextBoldChar"/>
              </w:rPr>
              <w:t>10%</w:t>
            </w:r>
            <w:r w:rsidR="0019734A" w:rsidRPr="002D33B2">
              <w:t xml:space="preserve"> co-insurance, after you pay the </w:t>
            </w:r>
            <w:r w:rsidR="00A211FA" w:rsidRPr="002D33B2">
              <w:rPr>
                <w:rStyle w:val="iBAAGStandardTextChar"/>
              </w:rPr>
              <w:t>network</w:t>
            </w:r>
            <w:r w:rsidR="00A211FA" w:rsidRPr="002D33B2">
              <w:rPr>
                <w:rStyle w:val="InstructionalTextChar"/>
              </w:rPr>
              <w:t xml:space="preserve"> </w:t>
            </w:r>
            <w:r w:rsidR="0019734A" w:rsidRPr="002D33B2">
              <w:t>deductible.</w:t>
            </w:r>
          </w:p>
          <w:p w14:paraId="587175E9" w14:textId="77777777" w:rsidR="004737C1" w:rsidRPr="002D33B2" w:rsidRDefault="004737C1" w:rsidP="006A6DDF"/>
          <w:p w14:paraId="587175EA" w14:textId="119BC875" w:rsidR="004737C1" w:rsidRPr="002D33B2" w:rsidRDefault="004737C1" w:rsidP="006A6DDF">
            <w:pPr>
              <w:pStyle w:val="iBAAGStandardTextBold"/>
            </w:pPr>
            <w:r w:rsidRPr="002D33B2">
              <w:t xml:space="preserve">Is </w:t>
            </w:r>
            <w:r w:rsidR="00F31E3D">
              <w:t>prior authorization</w:t>
            </w:r>
            <w:r w:rsidRPr="002D33B2">
              <w:t xml:space="preserve"> needed?</w:t>
            </w:r>
          </w:p>
          <w:p w14:paraId="587175EB" w14:textId="77777777" w:rsidR="004737C1" w:rsidRPr="002D33B2" w:rsidRDefault="004737C1" w:rsidP="006A6DDF">
            <w:pPr>
              <w:pStyle w:val="iBAAGStandardText"/>
            </w:pPr>
            <w:r w:rsidRPr="002D33B2">
              <w:lastRenderedPageBreak/>
              <w:t>No</w:t>
            </w:r>
          </w:p>
          <w:p w14:paraId="587175EC" w14:textId="77777777" w:rsidR="004737C1" w:rsidRPr="002D33B2" w:rsidRDefault="004737C1" w:rsidP="006A6DDF"/>
          <w:p w14:paraId="587175ED" w14:textId="77777777" w:rsidR="004737C1" w:rsidRPr="002D33B2" w:rsidRDefault="004737C1" w:rsidP="006A6DDF"/>
          <w:p w14:paraId="587175EE" w14:textId="77777777" w:rsidR="004737C1" w:rsidRPr="002D33B2" w:rsidRDefault="004737C1" w:rsidP="006A6DDF">
            <w:pPr>
              <w:pStyle w:val="iBAAGStandardTextBold"/>
            </w:pPr>
            <w:r w:rsidRPr="002D33B2">
              <w:t>Air Ambulance</w:t>
            </w:r>
          </w:p>
          <w:p w14:paraId="71F4735F" w14:textId="6725AF6A" w:rsidR="0019734A" w:rsidRPr="002D33B2" w:rsidRDefault="00F31E3D" w:rsidP="0019734A">
            <w:pPr>
              <w:pStyle w:val="iBAAGStandardText"/>
            </w:pPr>
            <w:r>
              <w:rPr>
                <w:rStyle w:val="iBAAGStandardTextBoldChar"/>
              </w:rPr>
              <w:t>10%</w:t>
            </w:r>
            <w:r w:rsidR="0019734A" w:rsidRPr="002D33B2">
              <w:t xml:space="preserve"> co-insurance, after you pay the </w:t>
            </w:r>
            <w:r w:rsidR="00A211FA" w:rsidRPr="002D33B2">
              <w:rPr>
                <w:rStyle w:val="iBAAGStandardTextChar"/>
              </w:rPr>
              <w:t>network</w:t>
            </w:r>
            <w:r w:rsidR="00A211FA" w:rsidRPr="002D33B2">
              <w:rPr>
                <w:rStyle w:val="InstructionalTextChar"/>
              </w:rPr>
              <w:t xml:space="preserve"> </w:t>
            </w:r>
            <w:r w:rsidR="0019734A" w:rsidRPr="002D33B2">
              <w:t>deductible.</w:t>
            </w:r>
          </w:p>
          <w:p w14:paraId="587175F0" w14:textId="77777777" w:rsidR="004737C1" w:rsidRPr="002D33B2" w:rsidRDefault="004737C1" w:rsidP="006A6DDF"/>
          <w:p w14:paraId="587175F1" w14:textId="0653A1CE" w:rsidR="004737C1" w:rsidRPr="002D33B2" w:rsidRDefault="004737C1" w:rsidP="006A6DDF">
            <w:pPr>
              <w:pStyle w:val="iBAAGStandardTextBold"/>
            </w:pPr>
            <w:r w:rsidRPr="002D33B2">
              <w:t xml:space="preserve">Is </w:t>
            </w:r>
            <w:r w:rsidR="00F31E3D">
              <w:t>prior authorization</w:t>
            </w:r>
            <w:r w:rsidRPr="002D33B2">
              <w:t xml:space="preserve"> needed?</w:t>
            </w:r>
          </w:p>
          <w:p w14:paraId="587175F2" w14:textId="77777777" w:rsidR="004737C1" w:rsidRPr="002D33B2" w:rsidRDefault="004737C1" w:rsidP="006A6DDF">
            <w:pPr>
              <w:pStyle w:val="iBAAGStandardText"/>
            </w:pPr>
            <w:r w:rsidRPr="002D33B2">
              <w:t>No</w:t>
            </w:r>
          </w:p>
          <w:p w14:paraId="587175F3" w14:textId="77777777" w:rsidR="004737C1" w:rsidRPr="002D33B2" w:rsidRDefault="004737C1" w:rsidP="006A6DDF"/>
        </w:tc>
        <w:tc>
          <w:tcPr>
            <w:tcW w:w="3330" w:type="dxa"/>
            <w:shd w:val="clear" w:color="auto" w:fill="FFFFFF" w:themeFill="background1"/>
          </w:tcPr>
          <w:p w14:paraId="587175F4" w14:textId="77777777" w:rsidR="004737C1" w:rsidRPr="002D33B2" w:rsidRDefault="004737C1" w:rsidP="006A6DDF">
            <w:pPr>
              <w:pStyle w:val="iBAAGStandardText"/>
            </w:pPr>
            <w:r w:rsidRPr="002D33B2">
              <w:lastRenderedPageBreak/>
              <w:t>None</w:t>
            </w:r>
          </w:p>
        </w:tc>
      </w:tr>
      <w:tr w:rsidR="00325713" w:rsidRPr="002D33B2" w14:paraId="587175FC" w14:textId="77777777" w:rsidTr="00A10D06">
        <w:tblPrEx>
          <w:shd w:val="clear" w:color="auto" w:fill="auto"/>
        </w:tblPrEx>
        <w:tc>
          <w:tcPr>
            <w:tcW w:w="3517" w:type="dxa"/>
            <w:tcBorders>
              <w:bottom w:val="single" w:sz="4" w:space="0" w:color="000000" w:themeColor="text1"/>
            </w:tcBorders>
            <w:shd w:val="clear" w:color="auto" w:fill="31849B"/>
            <w:vAlign w:val="center"/>
          </w:tcPr>
          <w:p w14:paraId="587175F6"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5F7" w14:textId="77777777" w:rsidR="00325713" w:rsidRPr="002D33B2" w:rsidRDefault="00325713" w:rsidP="006A6DDF">
            <w:pPr>
              <w:pStyle w:val="iBAAGTableHeader"/>
            </w:pPr>
            <w:r w:rsidRPr="002D33B2">
              <w:t>Your cost if you use</w:t>
            </w:r>
          </w:p>
          <w:p w14:paraId="587175F8"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5F9" w14:textId="77777777" w:rsidR="00325713" w:rsidRPr="002D33B2" w:rsidRDefault="00325713" w:rsidP="006A6DDF">
            <w:pPr>
              <w:pStyle w:val="iBAAGTableHeader"/>
            </w:pPr>
            <w:r w:rsidRPr="002D33B2">
              <w:t>Your cost if you use</w:t>
            </w:r>
          </w:p>
          <w:p w14:paraId="587175FA"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5FB" w14:textId="77777777" w:rsidR="00325713" w:rsidRPr="002D33B2" w:rsidRDefault="00325713" w:rsidP="006A6DDF">
            <w:pPr>
              <w:pStyle w:val="iBAAGTableHeader"/>
            </w:pPr>
            <w:r w:rsidRPr="002D33B2">
              <w:t>Limits &amp; Exceptions</w:t>
            </w:r>
          </w:p>
        </w:tc>
      </w:tr>
      <w:tr w:rsidR="00325713" w:rsidRPr="002D33B2" w14:paraId="58717648" w14:textId="77777777" w:rsidTr="00A10D06">
        <w:tblPrEx>
          <w:shd w:val="clear" w:color="auto" w:fill="auto"/>
        </w:tblPrEx>
        <w:tc>
          <w:tcPr>
            <w:tcW w:w="3517" w:type="dxa"/>
            <w:shd w:val="clear" w:color="auto" w:fill="FFFFFF" w:themeFill="background1"/>
          </w:tcPr>
          <w:p w14:paraId="587175FD" w14:textId="77777777" w:rsidR="00325713" w:rsidRPr="002D33B2" w:rsidRDefault="00325713" w:rsidP="006A6DDF">
            <w:pPr>
              <w:pStyle w:val="iBAAGSituationBoxName"/>
            </w:pPr>
            <w:bookmarkStart w:id="44" w:name="Ambulance_Services_NonEmergency"/>
            <w:r w:rsidRPr="002D33B2">
              <w:t xml:space="preserve">Ambulance Services  </w:t>
            </w:r>
          </w:p>
          <w:p w14:paraId="587175FE" w14:textId="77777777" w:rsidR="00325713" w:rsidRPr="002D33B2" w:rsidRDefault="00325713" w:rsidP="006A6DDF">
            <w:pPr>
              <w:pStyle w:val="iBAAGSituationBoxName"/>
            </w:pPr>
            <w:r w:rsidRPr="002D33B2">
              <w:t>(Non-Emergency)</w:t>
            </w:r>
            <w:bookmarkEnd w:id="44"/>
          </w:p>
          <w:p w14:paraId="587175FF" w14:textId="77777777" w:rsidR="00325713" w:rsidRPr="002D33B2" w:rsidRDefault="00325713" w:rsidP="006A6DDF"/>
          <w:p w14:paraId="58717600" w14:textId="77777777" w:rsidR="00325713" w:rsidRPr="002D33B2" w:rsidRDefault="00325713" w:rsidP="006A6DDF">
            <w:pPr>
              <w:rPr>
                <w:rStyle w:val="iBAAGStandardTextChar"/>
              </w:rPr>
            </w:pPr>
            <w:r w:rsidRPr="002D33B2">
              <w:rPr>
                <w:rStyle w:val="iBAAGStandardTextBoldChar"/>
              </w:rPr>
              <w:t>What are non-emergency ambulance services?</w:t>
            </w:r>
            <w:r w:rsidRPr="002D33B2">
              <w:t xml:space="preserve"> </w:t>
            </w:r>
            <w:r w:rsidRPr="002D33B2">
              <w:rPr>
                <w:rStyle w:val="iBAAGStandardTextChar"/>
              </w:rPr>
              <w:t>Transportation by a licensed ambulance service is only covered when medically necessary between facilities when the transport is any of the following:</w:t>
            </w:r>
          </w:p>
          <w:p w14:paraId="58717601" w14:textId="77777777" w:rsidR="00325713" w:rsidRPr="002D33B2" w:rsidRDefault="00325713" w:rsidP="006A6DDF">
            <w:pPr>
              <w:pStyle w:val="iBAAGLevel1Bullets"/>
            </w:pPr>
            <w:r w:rsidRPr="002D33B2">
              <w:t>From an out-of-network hospital to a network hospital.</w:t>
            </w:r>
          </w:p>
          <w:p w14:paraId="58717602" w14:textId="77777777" w:rsidR="00325713" w:rsidRPr="002D33B2" w:rsidRDefault="00325713" w:rsidP="006A6DDF">
            <w:pPr>
              <w:pStyle w:val="iBAAGLevel1Bullets"/>
            </w:pPr>
            <w:r w:rsidRPr="002D33B2">
              <w:t xml:space="preserve">To a hospital that </w:t>
            </w:r>
            <w:r w:rsidRPr="002D33B2">
              <w:lastRenderedPageBreak/>
              <w:t>provides a higher level of care that was not available at the original hospital.</w:t>
            </w:r>
          </w:p>
          <w:p w14:paraId="58717603" w14:textId="77777777" w:rsidR="00325713" w:rsidRPr="002D33B2" w:rsidRDefault="00325713" w:rsidP="006A6DDF">
            <w:pPr>
              <w:pStyle w:val="iBAAGLevel1Bullets"/>
            </w:pPr>
            <w:r w:rsidRPr="002D33B2">
              <w:t>To a more cost-effective short-term care facility.</w:t>
            </w:r>
          </w:p>
          <w:p w14:paraId="58717604" w14:textId="77777777" w:rsidR="00325713" w:rsidRPr="002D33B2" w:rsidRDefault="00325713" w:rsidP="006A6DDF">
            <w:pPr>
              <w:pStyle w:val="iBAAGLevel1Bullets"/>
            </w:pPr>
            <w:r w:rsidRPr="002D33B2">
              <w:t>From a short-term facility to a longer term setting.</w:t>
            </w:r>
          </w:p>
          <w:p w14:paraId="58717605" w14:textId="77777777" w:rsidR="00325713" w:rsidRPr="002D33B2" w:rsidRDefault="00325713" w:rsidP="006A6DDF"/>
          <w:p w14:paraId="58717606" w14:textId="77777777" w:rsidR="00325713" w:rsidRPr="002D33B2" w:rsidRDefault="00325713" w:rsidP="006A6DDF">
            <w:pPr>
              <w:pStyle w:val="iBAAGStandardTextBold"/>
            </w:pPr>
            <w:r w:rsidRPr="002D33B2">
              <w:t xml:space="preserve">Want more information? </w:t>
            </w:r>
          </w:p>
          <w:p w14:paraId="58717607" w14:textId="77777777" w:rsidR="00325713" w:rsidRPr="002D33B2" w:rsidRDefault="00325713" w:rsidP="006A6DDF">
            <w:r w:rsidRPr="002D33B2">
              <w:rPr>
                <w:rStyle w:val="iBAAGStandardTextChar"/>
              </w:rPr>
              <w:t>View the</w:t>
            </w:r>
            <w:r w:rsidRPr="002D33B2">
              <w:t xml:space="preserve"> </w:t>
            </w:r>
            <w:hyperlink r:id="rId36" w:history="1">
              <w:r w:rsidRPr="002D33B2">
                <w:rPr>
                  <w:rStyle w:val="Hyperlinks"/>
                </w:rPr>
                <w:t>glossary</w:t>
              </w:r>
            </w:hyperlink>
            <w:r w:rsidRPr="002D33B2">
              <w:rPr>
                <w:rStyle w:val="iBAAGStandardTextChar"/>
              </w:rPr>
              <w:t xml:space="preserve"> for definitions.</w:t>
            </w:r>
          </w:p>
          <w:p w14:paraId="58717608" w14:textId="77777777" w:rsidR="00325713" w:rsidRPr="002D33B2" w:rsidRDefault="00325713" w:rsidP="006A6DDF">
            <w:pPr>
              <w:pStyle w:val="InstructionalText"/>
            </w:pPr>
          </w:p>
        </w:tc>
        <w:tc>
          <w:tcPr>
            <w:tcW w:w="3330" w:type="dxa"/>
            <w:shd w:val="clear" w:color="auto" w:fill="FFFFFF" w:themeFill="background1"/>
          </w:tcPr>
          <w:p w14:paraId="58717609" w14:textId="77777777" w:rsidR="00325713" w:rsidRPr="002D33B2" w:rsidRDefault="00325713" w:rsidP="006A6DDF">
            <w:pPr>
              <w:pStyle w:val="iBAAGStandardTextBold"/>
            </w:pPr>
            <w:r w:rsidRPr="002D33B2">
              <w:lastRenderedPageBreak/>
              <w:t>Ground Ambulance</w:t>
            </w:r>
          </w:p>
          <w:p w14:paraId="1AD11B6E" w14:textId="585BC9D7" w:rsidR="00F73AE4" w:rsidRPr="002D33B2" w:rsidRDefault="00F31E3D" w:rsidP="00F73AE4">
            <w:pPr>
              <w:pStyle w:val="iBAAGStandardText"/>
            </w:pPr>
            <w:r>
              <w:rPr>
                <w:rStyle w:val="iBAAGStandardTextBoldChar"/>
              </w:rPr>
              <w:t>10%</w:t>
            </w:r>
            <w:r w:rsidR="00F73AE4" w:rsidRPr="002D33B2">
              <w:t xml:space="preserve"> co-insurance, after you pay the deductible.</w:t>
            </w:r>
          </w:p>
          <w:p w14:paraId="6149F844" w14:textId="77777777" w:rsidR="00F73AE4" w:rsidRPr="002D33B2" w:rsidRDefault="00F73AE4" w:rsidP="00F73AE4"/>
          <w:p w14:paraId="5871760B" w14:textId="77777777" w:rsidR="00325713" w:rsidRPr="002D33B2" w:rsidRDefault="00325713" w:rsidP="006A6DDF"/>
          <w:p w14:paraId="25079039" w14:textId="064665F2" w:rsidR="00AF52E3" w:rsidRPr="002D33B2" w:rsidRDefault="00AF52E3" w:rsidP="00AF52E3">
            <w:pPr>
              <w:pStyle w:val="iBAAGStandardTextBold"/>
            </w:pPr>
            <w:r w:rsidRPr="002D33B2">
              <w:t xml:space="preserve">Is </w:t>
            </w:r>
            <w:r w:rsidR="00F31E3D">
              <w:t>prior authorization</w:t>
            </w:r>
            <w:r w:rsidRPr="002D33B2">
              <w:t xml:space="preserve"> needed?</w:t>
            </w:r>
          </w:p>
          <w:p w14:paraId="58717618" w14:textId="1460F053" w:rsidR="00325713" w:rsidRPr="002D33B2" w:rsidRDefault="00AF52E3" w:rsidP="00AF52E3">
            <w:pPr>
              <w:pStyle w:val="iBAAGStandardText"/>
            </w:pPr>
            <w:r w:rsidRPr="002D33B2">
              <w:t>No</w:t>
            </w:r>
          </w:p>
          <w:p w14:paraId="36279A3B" w14:textId="77777777" w:rsidR="00AF52E3" w:rsidRPr="002D33B2" w:rsidRDefault="00AF52E3" w:rsidP="00AF52E3"/>
          <w:p w14:paraId="2854A4FF" w14:textId="77777777" w:rsidR="00AF52E3" w:rsidRPr="002D33B2" w:rsidRDefault="00AF52E3" w:rsidP="00AF52E3"/>
          <w:p w14:paraId="58717619" w14:textId="77777777" w:rsidR="00325713" w:rsidRPr="002D33B2" w:rsidRDefault="00325713" w:rsidP="006A6DDF">
            <w:pPr>
              <w:rPr>
                <w:rStyle w:val="iBAAGStandardTextBoldChar"/>
              </w:rPr>
            </w:pPr>
            <w:r w:rsidRPr="002D33B2">
              <w:rPr>
                <w:rStyle w:val="iBAAGStandardTextBoldChar"/>
              </w:rPr>
              <w:t>Air Ambulance</w:t>
            </w:r>
          </w:p>
          <w:p w14:paraId="19DE3FA1" w14:textId="749B28D5" w:rsidR="00F73AE4" w:rsidRPr="002D33B2" w:rsidRDefault="00F31E3D" w:rsidP="00F73AE4">
            <w:pPr>
              <w:pStyle w:val="iBAAGStandardText"/>
            </w:pPr>
            <w:r>
              <w:rPr>
                <w:rStyle w:val="iBAAGStandardTextBoldChar"/>
              </w:rPr>
              <w:t>10%</w:t>
            </w:r>
            <w:r w:rsidR="00F73AE4" w:rsidRPr="002D33B2">
              <w:t xml:space="preserve"> co-insurance, after you pay the deductible.</w:t>
            </w:r>
          </w:p>
          <w:p w14:paraId="55B5BE94" w14:textId="77777777" w:rsidR="00F73AE4" w:rsidRPr="002D33B2" w:rsidRDefault="00F73AE4" w:rsidP="00F73AE4"/>
          <w:p w14:paraId="5871761B" w14:textId="77777777" w:rsidR="00325713" w:rsidRPr="002D33B2" w:rsidRDefault="00325713" w:rsidP="006A6DDF"/>
          <w:p w14:paraId="5871761C" w14:textId="3840F10F" w:rsidR="00325713" w:rsidRPr="002D33B2" w:rsidRDefault="00325713" w:rsidP="006A6DDF">
            <w:pPr>
              <w:pStyle w:val="iBAAGStandardTextBold"/>
            </w:pPr>
            <w:r w:rsidRPr="002D33B2">
              <w:t xml:space="preserve">Is </w:t>
            </w:r>
            <w:r w:rsidR="00F31E3D">
              <w:t>prior authorization</w:t>
            </w:r>
            <w:r w:rsidRPr="002D33B2">
              <w:t xml:space="preserve"> </w:t>
            </w:r>
            <w:r w:rsidRPr="002D33B2">
              <w:lastRenderedPageBreak/>
              <w:t>needed?</w:t>
            </w:r>
          </w:p>
          <w:p w14:paraId="5871761D" w14:textId="77777777" w:rsidR="00325713" w:rsidRPr="002D33B2" w:rsidRDefault="00325713" w:rsidP="006A6DDF">
            <w:pPr>
              <w:pStyle w:val="iBAAGStandardText"/>
            </w:pPr>
            <w:r w:rsidRPr="002D33B2">
              <w:t>Yes</w:t>
            </w:r>
          </w:p>
          <w:p w14:paraId="5871761E" w14:textId="77777777" w:rsidR="00325713" w:rsidRPr="002D33B2" w:rsidRDefault="00325713" w:rsidP="006A6DDF">
            <w:r w:rsidRPr="002D33B2">
              <w:tab/>
            </w:r>
          </w:p>
          <w:p w14:paraId="5871761F" w14:textId="2E6CA1B8" w:rsidR="00325713" w:rsidRPr="002D33B2" w:rsidRDefault="00325713" w:rsidP="00B840D5">
            <w:r w:rsidRPr="002D33B2">
              <w:rPr>
                <w:rStyle w:val="iBAAGStandardTextBoldChar"/>
              </w:rPr>
              <w:t>Prior authorization is:</w:t>
            </w:r>
          </w:p>
          <w:p w14:paraId="58717620" w14:textId="1884DE72" w:rsidR="00325713" w:rsidRPr="002D33B2" w:rsidRDefault="00325713" w:rsidP="006A6DDF">
            <w:pPr>
              <w:pStyle w:val="iBAAGStandardText"/>
            </w:pPr>
            <w:r w:rsidRPr="002D33B2">
              <w:t>Getting approval by calling the number listed on your health plan ID card before you can get medicine or services.</w:t>
            </w:r>
          </w:p>
          <w:p w14:paraId="58717621" w14:textId="77777777" w:rsidR="00325713" w:rsidRPr="002D33B2" w:rsidRDefault="00325713" w:rsidP="006A6DDF"/>
          <w:p w14:paraId="7500D65A" w14:textId="77777777" w:rsidR="00780FF1" w:rsidRPr="002D33B2" w:rsidRDefault="00780FF1" w:rsidP="006A6DDF"/>
          <w:p w14:paraId="58717622" w14:textId="77777777" w:rsidR="00325713" w:rsidRPr="002D33B2" w:rsidRDefault="00325713" w:rsidP="006A6DDF">
            <w:pPr>
              <w:pStyle w:val="iBAAGStandardTextBold"/>
            </w:pPr>
            <w:r w:rsidRPr="002D33B2">
              <w:t xml:space="preserve">When do I need to call? </w:t>
            </w:r>
          </w:p>
          <w:p w14:paraId="58717623" w14:textId="77777777" w:rsidR="00325713" w:rsidRPr="002D33B2" w:rsidRDefault="00325713" w:rsidP="006A6DDF">
            <w:pPr>
              <w:pStyle w:val="iBAAGLevel1Bullets"/>
            </w:pPr>
            <w:r w:rsidRPr="002D33B2">
              <w:t xml:space="preserve">As soon as possible before transport </w:t>
            </w:r>
          </w:p>
          <w:p w14:paraId="58717624" w14:textId="77777777" w:rsidR="00325713" w:rsidRPr="002D33B2" w:rsidRDefault="00325713" w:rsidP="006A6DDF"/>
          <w:p w14:paraId="58717625" w14:textId="4C6E732B" w:rsidR="00325713" w:rsidRPr="002D33B2" w:rsidRDefault="00325713" w:rsidP="006A6DDF">
            <w:pPr>
              <w:pStyle w:val="iBAAGStandardTextBold"/>
            </w:pPr>
            <w:r w:rsidRPr="002D33B2">
              <w:t xml:space="preserve">If you don’t get </w:t>
            </w:r>
            <w:r w:rsidR="00F31E3D">
              <w:t>prior authorization</w:t>
            </w:r>
            <w:r w:rsidRPr="002D33B2">
              <w:t xml:space="preserve">, you pay: </w:t>
            </w:r>
          </w:p>
          <w:p w14:paraId="58717626" w14:textId="4CA83722" w:rsidR="00325713" w:rsidRPr="002D33B2" w:rsidRDefault="00507A8D" w:rsidP="00507A8D">
            <w:pPr>
              <w:pStyle w:val="iBAAGStandardText"/>
            </w:pPr>
            <w:r w:rsidRPr="002D33B2">
              <w:rPr>
                <w:rStyle w:val="iBAAGStandardTextChar"/>
              </w:rPr>
              <w:t>All charges</w:t>
            </w:r>
          </w:p>
          <w:p w14:paraId="58717627" w14:textId="77777777" w:rsidR="00325713" w:rsidRPr="002D33B2" w:rsidRDefault="00325713" w:rsidP="006A6DDF"/>
        </w:tc>
        <w:tc>
          <w:tcPr>
            <w:tcW w:w="3330" w:type="dxa"/>
            <w:shd w:val="clear" w:color="auto" w:fill="FFFFFF" w:themeFill="background1"/>
          </w:tcPr>
          <w:p w14:paraId="58717628" w14:textId="77777777" w:rsidR="00325713" w:rsidRPr="002D33B2" w:rsidRDefault="00325713" w:rsidP="006A6DDF">
            <w:pPr>
              <w:pStyle w:val="iBAAGStandardTextBold"/>
            </w:pPr>
            <w:r w:rsidRPr="002D33B2">
              <w:lastRenderedPageBreak/>
              <w:t>Ground Ambulance</w:t>
            </w:r>
          </w:p>
          <w:p w14:paraId="41EB39B4" w14:textId="71CBDEC1" w:rsidR="00EC3071" w:rsidRPr="002D33B2" w:rsidRDefault="00F31E3D" w:rsidP="00EC3071">
            <w:pPr>
              <w:pStyle w:val="iBAAGStandardText"/>
            </w:pPr>
            <w:r>
              <w:rPr>
                <w:rStyle w:val="iBAAGStandardTextBoldChar"/>
              </w:rPr>
              <w:t>40%</w:t>
            </w:r>
            <w:r w:rsidR="00F73AE4" w:rsidRPr="002D33B2">
              <w:t xml:space="preserve"> </w:t>
            </w:r>
            <w:r w:rsidR="00EC3071" w:rsidRPr="002D33B2">
              <w:t xml:space="preserve">co-insurance, after you pay </w:t>
            </w:r>
            <w:proofErr w:type="gramStart"/>
            <w:r w:rsidR="00EC3071" w:rsidRPr="002D33B2">
              <w:t xml:space="preserve">the </w:t>
            </w:r>
            <w:r w:rsidR="00067589" w:rsidRPr="002D33B2">
              <w:t xml:space="preserve"> </w:t>
            </w:r>
            <w:r w:rsidR="00EC3071" w:rsidRPr="002D33B2">
              <w:t>deductible</w:t>
            </w:r>
            <w:proofErr w:type="gramEnd"/>
            <w:r w:rsidR="00EC3071" w:rsidRPr="002D33B2">
              <w:t>.</w:t>
            </w:r>
          </w:p>
          <w:p w14:paraId="5871762A" w14:textId="77777777" w:rsidR="00325713" w:rsidRPr="002D33B2" w:rsidRDefault="00325713" w:rsidP="006A6DDF"/>
          <w:p w14:paraId="4F1DE84B" w14:textId="77777777" w:rsidR="001269A3" w:rsidRPr="002D33B2" w:rsidRDefault="001269A3" w:rsidP="001269A3"/>
          <w:p w14:paraId="0AFB1DA3" w14:textId="4BE86A9B" w:rsidR="00AF52E3" w:rsidRPr="002D33B2" w:rsidRDefault="00AF52E3" w:rsidP="00AF52E3">
            <w:pPr>
              <w:pStyle w:val="iBAAGStandardTextBold"/>
            </w:pPr>
            <w:r w:rsidRPr="002D33B2">
              <w:t xml:space="preserve">Is </w:t>
            </w:r>
            <w:r w:rsidR="00F31E3D">
              <w:t>prior authorization</w:t>
            </w:r>
            <w:r w:rsidRPr="002D33B2">
              <w:t xml:space="preserve"> needed?</w:t>
            </w:r>
          </w:p>
          <w:p w14:paraId="58717637" w14:textId="5EACB561" w:rsidR="00325713" w:rsidRPr="002D33B2" w:rsidRDefault="00AF52E3" w:rsidP="00AF52E3">
            <w:pPr>
              <w:pStyle w:val="iBAAGStandardText"/>
            </w:pPr>
            <w:r w:rsidRPr="002D33B2">
              <w:t>No</w:t>
            </w:r>
          </w:p>
          <w:p w14:paraId="22B728CD" w14:textId="77777777" w:rsidR="00AF52E3" w:rsidRPr="002D33B2" w:rsidRDefault="00AF52E3" w:rsidP="00AF52E3"/>
          <w:p w14:paraId="67A4FCCA" w14:textId="77777777" w:rsidR="00AF52E3" w:rsidRPr="002D33B2" w:rsidRDefault="00AF52E3" w:rsidP="00AF52E3"/>
          <w:p w14:paraId="58717638" w14:textId="77777777" w:rsidR="00325713" w:rsidRPr="002D33B2" w:rsidRDefault="00325713" w:rsidP="006A6DDF">
            <w:pPr>
              <w:pStyle w:val="iBAAGStandardTextBold"/>
            </w:pPr>
            <w:r w:rsidRPr="002D33B2">
              <w:t>Air Ambulance</w:t>
            </w:r>
          </w:p>
          <w:p w14:paraId="7334E45B" w14:textId="76B54972" w:rsidR="00EC3071" w:rsidRPr="002D33B2" w:rsidRDefault="00F31E3D" w:rsidP="00EC3071">
            <w:pPr>
              <w:pStyle w:val="iBAAGStandardText"/>
            </w:pPr>
            <w:r>
              <w:rPr>
                <w:rStyle w:val="iBAAGStandardTextBoldChar"/>
              </w:rPr>
              <w:t>40%</w:t>
            </w:r>
            <w:r w:rsidR="00F73AE4" w:rsidRPr="002D33B2">
              <w:t xml:space="preserve"> </w:t>
            </w:r>
            <w:r w:rsidR="00EC3071" w:rsidRPr="002D33B2">
              <w:t xml:space="preserve">co-insurance, after you pay </w:t>
            </w:r>
            <w:proofErr w:type="gramStart"/>
            <w:r w:rsidR="00EC3071" w:rsidRPr="002D33B2">
              <w:t xml:space="preserve">the </w:t>
            </w:r>
            <w:r w:rsidR="00067589" w:rsidRPr="002D33B2">
              <w:t xml:space="preserve"> </w:t>
            </w:r>
            <w:r w:rsidR="00EC3071" w:rsidRPr="002D33B2">
              <w:t>deductible</w:t>
            </w:r>
            <w:proofErr w:type="gramEnd"/>
            <w:r w:rsidR="00EC3071" w:rsidRPr="002D33B2">
              <w:t>.</w:t>
            </w:r>
          </w:p>
          <w:p w14:paraId="753E976F" w14:textId="77777777" w:rsidR="00E22D40" w:rsidRDefault="00E22D40" w:rsidP="001269A3">
            <w:pPr>
              <w:rPr>
                <w:rStyle w:val="InstructionalTextChar"/>
              </w:rPr>
            </w:pPr>
          </w:p>
          <w:p w14:paraId="73FE6369" w14:textId="77777777" w:rsidR="001269A3" w:rsidRPr="002D33B2" w:rsidRDefault="001269A3" w:rsidP="001269A3"/>
          <w:p w14:paraId="5871763B" w14:textId="36D7BE84" w:rsidR="00325713" w:rsidRPr="002D33B2" w:rsidRDefault="00325713" w:rsidP="006A6DDF">
            <w:pPr>
              <w:pStyle w:val="iBAAGStandardTextBold"/>
            </w:pPr>
            <w:r w:rsidRPr="002D33B2">
              <w:t xml:space="preserve">Is </w:t>
            </w:r>
            <w:r w:rsidR="00F31E3D">
              <w:t>prior authorization</w:t>
            </w:r>
            <w:r w:rsidRPr="002D33B2">
              <w:t xml:space="preserve"> </w:t>
            </w:r>
            <w:r w:rsidRPr="002D33B2">
              <w:lastRenderedPageBreak/>
              <w:t>needed?</w:t>
            </w:r>
          </w:p>
          <w:p w14:paraId="5871763C" w14:textId="77777777" w:rsidR="00325713" w:rsidRPr="002D33B2" w:rsidRDefault="00325713" w:rsidP="006A6DDF">
            <w:pPr>
              <w:pStyle w:val="iBAAGStandardText"/>
            </w:pPr>
            <w:r w:rsidRPr="002D33B2">
              <w:t>Yes</w:t>
            </w:r>
          </w:p>
          <w:p w14:paraId="5871763D" w14:textId="77777777" w:rsidR="00325713" w:rsidRPr="002D33B2" w:rsidRDefault="00325713" w:rsidP="006A6DDF">
            <w:r w:rsidRPr="002D33B2">
              <w:tab/>
            </w:r>
          </w:p>
          <w:p w14:paraId="0634AE7F" w14:textId="0DB49B48" w:rsidR="003366B3" w:rsidRPr="002D33B2" w:rsidRDefault="003366B3" w:rsidP="003366B3">
            <w:r w:rsidRPr="002D33B2">
              <w:rPr>
                <w:rStyle w:val="iBAAGStandardTextBoldChar"/>
              </w:rPr>
              <w:t>Prior authorization is:</w:t>
            </w:r>
          </w:p>
          <w:p w14:paraId="2E16F80F" w14:textId="64B5DE03" w:rsidR="003366B3" w:rsidRPr="002D33B2" w:rsidRDefault="003366B3" w:rsidP="003366B3">
            <w:pPr>
              <w:pStyle w:val="iBAAGStandardText"/>
            </w:pPr>
            <w:r w:rsidRPr="002D33B2">
              <w:t>Getting approval by calling the number listed on your health plan ID card before you can get medicine or services.</w:t>
            </w:r>
          </w:p>
          <w:p w14:paraId="42371A96" w14:textId="77777777" w:rsidR="003366B3" w:rsidRPr="002D33B2" w:rsidRDefault="003366B3" w:rsidP="003366B3"/>
          <w:p w14:paraId="58717640" w14:textId="77777777" w:rsidR="00325713" w:rsidRPr="002D33B2" w:rsidRDefault="00325713" w:rsidP="006A6DDF"/>
          <w:p w14:paraId="58717641" w14:textId="77777777" w:rsidR="00325713" w:rsidRPr="002D33B2" w:rsidRDefault="00325713" w:rsidP="006A6DDF">
            <w:pPr>
              <w:pStyle w:val="iBAAGStandardTextBold"/>
            </w:pPr>
            <w:r w:rsidRPr="002D33B2">
              <w:t xml:space="preserve">When do I need to call? </w:t>
            </w:r>
          </w:p>
          <w:p w14:paraId="58717642" w14:textId="77777777" w:rsidR="00325713" w:rsidRPr="002D33B2" w:rsidRDefault="00325713" w:rsidP="006A6DDF">
            <w:pPr>
              <w:pStyle w:val="iBAAGLevel1Bullets"/>
            </w:pPr>
            <w:r w:rsidRPr="002D33B2">
              <w:t xml:space="preserve">As soon as possible before transport </w:t>
            </w:r>
          </w:p>
          <w:p w14:paraId="58717643" w14:textId="77777777" w:rsidR="00325713" w:rsidRPr="002D33B2" w:rsidRDefault="00325713" w:rsidP="006A6DDF"/>
          <w:p w14:paraId="6248EA58" w14:textId="70BA0146"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645" w14:textId="668719E5" w:rsidR="00325713" w:rsidRPr="002D33B2" w:rsidRDefault="004A18F4" w:rsidP="006A6DDF">
            <w:pPr>
              <w:pStyle w:val="iBAAGStandardText"/>
            </w:pPr>
            <w:r w:rsidRPr="002D33B2">
              <w:t>All charges</w:t>
            </w:r>
          </w:p>
          <w:p w14:paraId="58717646" w14:textId="77777777" w:rsidR="00325713" w:rsidRPr="002D33B2" w:rsidRDefault="00325713" w:rsidP="006A6DDF"/>
        </w:tc>
        <w:tc>
          <w:tcPr>
            <w:tcW w:w="3330" w:type="dxa"/>
            <w:shd w:val="clear" w:color="auto" w:fill="FFFFFF" w:themeFill="background1"/>
          </w:tcPr>
          <w:p w14:paraId="58717647" w14:textId="77777777" w:rsidR="00325713" w:rsidRPr="002D33B2" w:rsidRDefault="00325713" w:rsidP="006A6DDF">
            <w:pPr>
              <w:pStyle w:val="iBAAGStandardText"/>
            </w:pPr>
            <w:r w:rsidRPr="002D33B2">
              <w:lastRenderedPageBreak/>
              <w:t>None</w:t>
            </w:r>
          </w:p>
        </w:tc>
      </w:tr>
      <w:tr w:rsidR="00325713" w:rsidRPr="002D33B2" w14:paraId="5871764A" w14:textId="77777777" w:rsidTr="00A10D06">
        <w:tblPrEx>
          <w:shd w:val="clear" w:color="auto" w:fill="auto"/>
        </w:tblPrEx>
        <w:tc>
          <w:tcPr>
            <w:tcW w:w="13507" w:type="dxa"/>
            <w:gridSpan w:val="4"/>
            <w:tcBorders>
              <w:bottom w:val="single" w:sz="4" w:space="0" w:color="000000" w:themeColor="text1"/>
            </w:tcBorders>
            <w:shd w:val="clear" w:color="auto" w:fill="31849B"/>
          </w:tcPr>
          <w:p w14:paraId="58717649" w14:textId="77777777" w:rsidR="00325713" w:rsidRPr="002D33B2" w:rsidRDefault="00325713" w:rsidP="006A6DDF">
            <w:pPr>
              <w:pStyle w:val="iBAAGTableHeader"/>
            </w:pPr>
            <w:r w:rsidRPr="002D33B2">
              <w:t>About Your Benefits</w:t>
            </w:r>
          </w:p>
        </w:tc>
      </w:tr>
      <w:tr w:rsidR="00325713" w:rsidRPr="002D33B2" w14:paraId="5871765F" w14:textId="77777777" w:rsidTr="00A10D06">
        <w:tblPrEx>
          <w:shd w:val="clear" w:color="auto" w:fill="auto"/>
        </w:tblPrEx>
        <w:tc>
          <w:tcPr>
            <w:tcW w:w="3517" w:type="dxa"/>
            <w:shd w:val="clear" w:color="auto" w:fill="FFFFFF" w:themeFill="background1"/>
          </w:tcPr>
          <w:p w14:paraId="5871764B" w14:textId="77777777" w:rsidR="00325713" w:rsidRPr="002D33B2" w:rsidRDefault="00325713" w:rsidP="006A6DDF">
            <w:pPr>
              <w:pStyle w:val="iBAAGSituationBoxName"/>
            </w:pPr>
            <w:bookmarkStart w:id="45" w:name="Bariatric_Resource_Services_BRS"/>
            <w:r w:rsidRPr="002D33B2">
              <w:t>Bariatric Resource Services (BRS)</w:t>
            </w:r>
            <w:bookmarkEnd w:id="45"/>
          </w:p>
          <w:p w14:paraId="5871764C" w14:textId="77777777" w:rsidR="00325713" w:rsidRPr="002D33B2" w:rsidRDefault="00325713" w:rsidP="006A6DDF"/>
          <w:p w14:paraId="5871764E" w14:textId="77777777" w:rsidR="00325713" w:rsidRPr="002D33B2" w:rsidRDefault="00325713" w:rsidP="006A6DDF"/>
          <w:p w14:paraId="5871764F" w14:textId="77777777" w:rsidR="00325713" w:rsidRPr="002D33B2" w:rsidRDefault="00325713" w:rsidP="006A6DDF"/>
          <w:p w14:paraId="58717650" w14:textId="77777777" w:rsidR="00325713" w:rsidRPr="002D33B2" w:rsidRDefault="00325713" w:rsidP="006A6DDF"/>
          <w:p w14:paraId="58717651" w14:textId="77777777" w:rsidR="00325713" w:rsidRPr="002D33B2" w:rsidRDefault="00325713" w:rsidP="006A6DDF"/>
        </w:tc>
        <w:tc>
          <w:tcPr>
            <w:tcW w:w="9990" w:type="dxa"/>
            <w:gridSpan w:val="3"/>
            <w:shd w:val="clear" w:color="auto" w:fill="FFFFFF" w:themeFill="background1"/>
          </w:tcPr>
          <w:p w14:paraId="0A3D2FAB" w14:textId="77777777" w:rsidR="00325713" w:rsidRPr="002D33B2" w:rsidRDefault="00325713" w:rsidP="006A6DDF">
            <w:pPr>
              <w:pStyle w:val="iBAAGStandardText"/>
            </w:pPr>
            <w:r w:rsidRPr="002D33B2">
              <w:t>Not Applicable</w:t>
            </w:r>
          </w:p>
          <w:p w14:paraId="5871765E" w14:textId="77777777" w:rsidR="00D75963" w:rsidRPr="002D33B2" w:rsidRDefault="00D75963" w:rsidP="006A6DDF">
            <w:pPr>
              <w:pStyle w:val="iBAAGStandardText"/>
            </w:pPr>
          </w:p>
        </w:tc>
      </w:tr>
      <w:tr w:rsidR="00325713" w:rsidRPr="002D33B2" w14:paraId="58717666" w14:textId="77777777" w:rsidTr="00A10D06">
        <w:tblPrEx>
          <w:shd w:val="clear" w:color="auto" w:fill="auto"/>
        </w:tblPrEx>
        <w:tc>
          <w:tcPr>
            <w:tcW w:w="3517" w:type="dxa"/>
            <w:tcBorders>
              <w:bottom w:val="single" w:sz="4" w:space="0" w:color="000000" w:themeColor="text1"/>
            </w:tcBorders>
            <w:shd w:val="clear" w:color="auto" w:fill="31849B"/>
            <w:vAlign w:val="center"/>
          </w:tcPr>
          <w:p w14:paraId="58717660"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661"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662"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663"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664"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 xml:space="preserve">Out-of-Network </w:t>
            </w:r>
            <w:r w:rsidRPr="002D33B2">
              <w:rPr>
                <w:rFonts w:cs="Arial"/>
                <w:b/>
                <w:color w:val="FFFFFF" w:themeColor="background1"/>
                <w:szCs w:val="26"/>
              </w:rPr>
              <w:lastRenderedPageBreak/>
              <w:t>benefits</w:t>
            </w:r>
          </w:p>
        </w:tc>
        <w:tc>
          <w:tcPr>
            <w:tcW w:w="3330" w:type="dxa"/>
            <w:tcBorders>
              <w:bottom w:val="single" w:sz="4" w:space="0" w:color="000000" w:themeColor="text1"/>
            </w:tcBorders>
            <w:shd w:val="clear" w:color="auto" w:fill="31849B"/>
            <w:vAlign w:val="center"/>
          </w:tcPr>
          <w:p w14:paraId="58717665"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lastRenderedPageBreak/>
              <w:t>Limits &amp; Exceptions</w:t>
            </w:r>
          </w:p>
        </w:tc>
      </w:tr>
      <w:tr w:rsidR="00325713" w:rsidRPr="002D33B2" w14:paraId="58717678" w14:textId="77777777" w:rsidTr="00A10D06">
        <w:tblPrEx>
          <w:shd w:val="clear" w:color="auto" w:fill="auto"/>
        </w:tblPrEx>
        <w:tc>
          <w:tcPr>
            <w:tcW w:w="3517" w:type="dxa"/>
            <w:shd w:val="clear" w:color="auto" w:fill="FFFFFF" w:themeFill="background1"/>
          </w:tcPr>
          <w:p w14:paraId="58717667" w14:textId="6D2ECC12" w:rsidR="00325713" w:rsidRPr="002D33B2" w:rsidRDefault="00325713" w:rsidP="006A6DDF">
            <w:pPr>
              <w:pStyle w:val="iBAAGSituationBoxName"/>
            </w:pPr>
            <w:bookmarkStart w:id="46" w:name="Bariatric_Obesity_Surgery"/>
            <w:bookmarkStart w:id="47" w:name="Obesity_Surgery"/>
            <w:r w:rsidRPr="002D33B2">
              <w:t>Bariatric (Obesity</w:t>
            </w:r>
            <w:r w:rsidR="003951C2" w:rsidRPr="002D33B2">
              <w:t xml:space="preserve"> – Weight Loss</w:t>
            </w:r>
            <w:r w:rsidRPr="002D33B2">
              <w:t>) Surgery</w:t>
            </w:r>
            <w:bookmarkEnd w:id="46"/>
            <w:bookmarkEnd w:id="47"/>
          </w:p>
          <w:p w14:paraId="58717668" w14:textId="77777777" w:rsidR="00325713" w:rsidRPr="002D33B2" w:rsidRDefault="00325713" w:rsidP="006A6DDF"/>
          <w:p w14:paraId="58717669" w14:textId="77777777" w:rsidR="00325713" w:rsidRPr="002D33B2" w:rsidRDefault="00325713" w:rsidP="006A6DDF">
            <w:r w:rsidRPr="002D33B2">
              <w:rPr>
                <w:rStyle w:val="iBAAGStandardTextBoldChar"/>
              </w:rPr>
              <w:t>What is bariatric obesity surgery?</w:t>
            </w:r>
            <w:r w:rsidRPr="002D33B2">
              <w:t xml:space="preserve"> </w:t>
            </w:r>
            <w:r w:rsidRPr="002D33B2">
              <w:rPr>
                <w:rStyle w:val="iBAAGStandardTextChar"/>
              </w:rPr>
              <w:t>A procedure that helps reduce excessive amounts of body fat that can put you at risk for certain diseases and other health problems.</w:t>
            </w:r>
          </w:p>
          <w:p w14:paraId="5871766A" w14:textId="77777777" w:rsidR="00325713" w:rsidRPr="002D33B2" w:rsidRDefault="00325713" w:rsidP="006A6DDF"/>
          <w:p w14:paraId="5871766B" w14:textId="77777777" w:rsidR="00325713" w:rsidRPr="002D33B2" w:rsidRDefault="00325713" w:rsidP="006A6DDF">
            <w:pPr>
              <w:pStyle w:val="iBAAGStandardTextBold"/>
            </w:pPr>
            <w:r w:rsidRPr="002D33B2">
              <w:t xml:space="preserve">Want more information? </w:t>
            </w:r>
          </w:p>
          <w:p w14:paraId="5871766C" w14:textId="77777777" w:rsidR="00325713" w:rsidRPr="002D33B2" w:rsidRDefault="00325713" w:rsidP="006A6DDF">
            <w:r w:rsidRPr="002D33B2">
              <w:rPr>
                <w:rStyle w:val="iBAAGStandardTextChar"/>
              </w:rPr>
              <w:t>View the</w:t>
            </w:r>
            <w:r w:rsidRPr="002D33B2">
              <w:t xml:space="preserve"> </w:t>
            </w:r>
            <w:hyperlink r:id="rId37" w:history="1">
              <w:r w:rsidRPr="002D33B2">
                <w:rPr>
                  <w:rStyle w:val="Hyperlinks"/>
                </w:rPr>
                <w:t>glossary</w:t>
              </w:r>
            </w:hyperlink>
            <w:r w:rsidRPr="002D33B2">
              <w:t xml:space="preserve"> </w:t>
            </w:r>
            <w:r w:rsidRPr="002D33B2">
              <w:rPr>
                <w:rStyle w:val="iBAAGStandardTextChar"/>
              </w:rPr>
              <w:t>for definitions.</w:t>
            </w:r>
          </w:p>
          <w:p w14:paraId="5871766D" w14:textId="77777777" w:rsidR="00325713" w:rsidRPr="002D33B2" w:rsidRDefault="00325713" w:rsidP="006A6DDF">
            <w:pPr>
              <w:pStyle w:val="InstructionalText"/>
            </w:pPr>
          </w:p>
        </w:tc>
        <w:tc>
          <w:tcPr>
            <w:tcW w:w="3330" w:type="dxa"/>
            <w:shd w:val="clear" w:color="auto" w:fill="FFFFFF" w:themeFill="background1"/>
          </w:tcPr>
          <w:p w14:paraId="7236CEA0" w14:textId="268A16B8" w:rsidR="00183C2B" w:rsidRPr="002D33B2" w:rsidRDefault="00183C2B" w:rsidP="00183C2B">
            <w:pPr>
              <w:rPr>
                <w:rFonts w:eastAsia="Times New Roman" w:cs="Arial"/>
                <w:b/>
                <w:color w:val="FF00FF"/>
                <w:szCs w:val="24"/>
              </w:rPr>
            </w:pPr>
            <w:r w:rsidRPr="002D33B2">
              <w:rPr>
                <w:rStyle w:val="iBAAGStandardTextChar"/>
              </w:rPr>
              <w:t>The amount you pay is based on where the covered health service is provided.</w:t>
            </w:r>
          </w:p>
          <w:p w14:paraId="5871766F" w14:textId="77777777" w:rsidR="00325713" w:rsidRPr="002D33B2" w:rsidRDefault="00325713" w:rsidP="006A6DDF"/>
          <w:p w14:paraId="0AFBE6A3" w14:textId="1A9667FD" w:rsidR="00183C2B" w:rsidRPr="002D33B2" w:rsidRDefault="00183C2B" w:rsidP="00B840D5">
            <w:pPr>
              <w:pStyle w:val="iBAAGStandardTextBold"/>
              <w:rPr>
                <w:color w:val="0000FF"/>
              </w:rPr>
            </w:pPr>
            <w:r w:rsidRPr="002D33B2">
              <w:t xml:space="preserve">Is </w:t>
            </w:r>
            <w:r w:rsidR="00F31E3D">
              <w:t>prior authorization</w:t>
            </w:r>
            <w:r w:rsidRPr="002D33B2">
              <w:t xml:space="preserve"> needed?</w:t>
            </w:r>
          </w:p>
          <w:p w14:paraId="2BDA1AE8" w14:textId="172011E8" w:rsidR="00183C2B" w:rsidRPr="002D33B2" w:rsidRDefault="000E2536" w:rsidP="00183C2B">
            <w:pPr>
              <w:rPr>
                <w:rFonts w:eastAsia="Times New Roman" w:cs="Arial"/>
                <w:szCs w:val="24"/>
              </w:rPr>
            </w:pPr>
            <w:r w:rsidRPr="002D33B2">
              <w:rPr>
                <w:rStyle w:val="iBAAGStandardTextChar"/>
              </w:rPr>
              <w:t>No</w:t>
            </w:r>
          </w:p>
          <w:p w14:paraId="694705C7" w14:textId="77777777" w:rsidR="00183C2B" w:rsidRPr="002D33B2" w:rsidRDefault="00183C2B" w:rsidP="00183C2B">
            <w:pPr>
              <w:tabs>
                <w:tab w:val="left" w:pos="1050"/>
              </w:tabs>
              <w:rPr>
                <w:rFonts w:eastAsia="Times New Roman" w:cs="Times New Roman"/>
                <w:szCs w:val="24"/>
              </w:rPr>
            </w:pPr>
            <w:r w:rsidRPr="002D33B2">
              <w:rPr>
                <w:rFonts w:eastAsia="Times New Roman" w:cs="Arial"/>
                <w:b/>
                <w:color w:val="FF00FF"/>
                <w:szCs w:val="24"/>
              </w:rPr>
              <w:tab/>
            </w:r>
          </w:p>
          <w:p w14:paraId="7ACAD98F" w14:textId="77777777" w:rsidR="00183C2B" w:rsidRPr="002D33B2" w:rsidRDefault="00183C2B" w:rsidP="00183C2B">
            <w:pPr>
              <w:rPr>
                <w:rFonts w:cs="Arial"/>
                <w:b/>
                <w:szCs w:val="24"/>
              </w:rPr>
            </w:pPr>
          </w:p>
          <w:p w14:paraId="58717670" w14:textId="77777777" w:rsidR="00325713" w:rsidRPr="002D33B2" w:rsidRDefault="00325713"/>
        </w:tc>
        <w:tc>
          <w:tcPr>
            <w:tcW w:w="3330" w:type="dxa"/>
            <w:shd w:val="clear" w:color="auto" w:fill="FFFFFF" w:themeFill="background1"/>
          </w:tcPr>
          <w:p w14:paraId="7E23A7A3" w14:textId="09F7C1B9" w:rsidR="00183C2B" w:rsidRPr="002D33B2" w:rsidRDefault="00183C2B" w:rsidP="00183C2B">
            <w:pPr>
              <w:pStyle w:val="iBAAGStandardText"/>
            </w:pPr>
            <w:r w:rsidRPr="002D33B2">
              <w:t>Out-of-network benefits are not covered.</w:t>
            </w:r>
          </w:p>
          <w:p w14:paraId="1DA52F4B" w14:textId="77777777" w:rsidR="00183C2B" w:rsidRPr="002D33B2" w:rsidRDefault="00183C2B" w:rsidP="00183C2B">
            <w:pPr>
              <w:rPr>
                <w:rStyle w:val="InstructionalTextChar"/>
              </w:rPr>
            </w:pPr>
          </w:p>
          <w:p w14:paraId="7FD85759" w14:textId="00892189" w:rsidR="00183C2B" w:rsidRPr="002D33B2" w:rsidRDefault="00183C2B" w:rsidP="00183C2B">
            <w:pPr>
              <w:rPr>
                <w:rFonts w:cs="Arial"/>
                <w:b/>
                <w:color w:val="FF00FF"/>
                <w:szCs w:val="24"/>
              </w:rPr>
            </w:pPr>
          </w:p>
          <w:p w14:paraId="58717673" w14:textId="77777777" w:rsidR="00183C2B" w:rsidRPr="002D33B2" w:rsidRDefault="00183C2B" w:rsidP="006A6DDF"/>
        </w:tc>
        <w:tc>
          <w:tcPr>
            <w:tcW w:w="3330" w:type="dxa"/>
            <w:shd w:val="clear" w:color="auto" w:fill="FFFFFF" w:themeFill="background1"/>
          </w:tcPr>
          <w:p w14:paraId="29BCDB70" w14:textId="0EB85834" w:rsidR="002151BA" w:rsidRPr="00623FCF" w:rsidRDefault="00361654">
            <w:pPr>
              <w:rPr>
                <w:rStyle w:val="InstructionalTextChar"/>
                <w:b w:val="0"/>
                <w:color w:val="auto"/>
                <w:szCs w:val="24"/>
              </w:rPr>
            </w:pPr>
            <w:r w:rsidRPr="00623FCF">
              <w:rPr>
                <w:rStyle w:val="InstructionalTextChar"/>
                <w:b w:val="0"/>
                <w:color w:val="auto"/>
                <w:szCs w:val="24"/>
              </w:rPr>
              <w:t>None</w:t>
            </w:r>
          </w:p>
          <w:p w14:paraId="5927BF42" w14:textId="77777777" w:rsidR="00183C2B" w:rsidRPr="002D33B2" w:rsidRDefault="00183C2B"/>
          <w:p w14:paraId="78B7CE43" w14:textId="3EAC544D" w:rsidR="00183C2B" w:rsidRPr="002D33B2" w:rsidRDefault="00183C2B" w:rsidP="006A6DDF">
            <w:pPr>
              <w:pStyle w:val="iBAAGStandardText"/>
            </w:pPr>
          </w:p>
          <w:p w14:paraId="58717675" w14:textId="77777777" w:rsidR="00325713" w:rsidRPr="002D33B2" w:rsidRDefault="00325713" w:rsidP="006A6DDF"/>
          <w:p w14:paraId="58717676" w14:textId="77777777" w:rsidR="00325713" w:rsidRPr="002D33B2" w:rsidRDefault="00325713" w:rsidP="006A6DDF"/>
          <w:p w14:paraId="58717677" w14:textId="77777777" w:rsidR="00325713" w:rsidRPr="002D33B2" w:rsidRDefault="00325713" w:rsidP="006A6DDF">
            <w:r w:rsidRPr="002D33B2">
              <w:tab/>
            </w:r>
          </w:p>
        </w:tc>
      </w:tr>
      <w:tr w:rsidR="00325713" w:rsidRPr="002D33B2" w14:paraId="5871767F" w14:textId="77777777" w:rsidTr="00A10D06">
        <w:tblPrEx>
          <w:shd w:val="clear" w:color="auto" w:fill="auto"/>
        </w:tblPrEx>
        <w:tc>
          <w:tcPr>
            <w:tcW w:w="3517" w:type="dxa"/>
            <w:tcBorders>
              <w:bottom w:val="single" w:sz="4" w:space="0" w:color="000000" w:themeColor="text1"/>
            </w:tcBorders>
            <w:shd w:val="clear" w:color="auto" w:fill="31849B"/>
            <w:vAlign w:val="center"/>
          </w:tcPr>
          <w:p w14:paraId="58717679"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67A" w14:textId="77777777" w:rsidR="00325713" w:rsidRPr="002D33B2" w:rsidRDefault="00325713" w:rsidP="006A6DDF">
            <w:pPr>
              <w:pStyle w:val="iBAAGTableHeader"/>
            </w:pPr>
            <w:r w:rsidRPr="002D33B2">
              <w:t>Your cost if you use</w:t>
            </w:r>
          </w:p>
          <w:p w14:paraId="5871767B"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67C" w14:textId="77777777" w:rsidR="00325713" w:rsidRPr="002D33B2" w:rsidRDefault="00325713" w:rsidP="006A6DDF">
            <w:pPr>
              <w:pStyle w:val="iBAAGTableHeader"/>
            </w:pPr>
            <w:r w:rsidRPr="002D33B2">
              <w:t>Your cost if you use</w:t>
            </w:r>
          </w:p>
          <w:p w14:paraId="5871767D"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67E" w14:textId="77777777" w:rsidR="00325713" w:rsidRPr="002D33B2" w:rsidRDefault="00325713" w:rsidP="006A6DDF">
            <w:pPr>
              <w:pStyle w:val="iBAAGTableHeader"/>
            </w:pPr>
            <w:r w:rsidRPr="002D33B2">
              <w:t>Limits &amp; Exceptions</w:t>
            </w:r>
          </w:p>
        </w:tc>
      </w:tr>
      <w:tr w:rsidR="00325713" w:rsidRPr="002D33B2" w14:paraId="587176A3" w14:textId="77777777" w:rsidTr="00A10D06">
        <w:tblPrEx>
          <w:shd w:val="clear" w:color="auto" w:fill="auto"/>
        </w:tblPrEx>
        <w:tc>
          <w:tcPr>
            <w:tcW w:w="3517" w:type="dxa"/>
            <w:shd w:val="clear" w:color="auto" w:fill="FFFFFF" w:themeFill="background1"/>
          </w:tcPr>
          <w:p w14:paraId="58717680" w14:textId="77777777" w:rsidR="00325713" w:rsidRPr="002D33B2" w:rsidRDefault="00325713" w:rsidP="006A6DDF">
            <w:pPr>
              <w:pStyle w:val="iBAAGSituationBoxName"/>
            </w:pPr>
            <w:bookmarkStart w:id="48" w:name="Emergency_Health_Services_Outpatient"/>
            <w:r w:rsidRPr="002D33B2">
              <w:t>Emergency Health Services – Outpatient</w:t>
            </w:r>
            <w:bookmarkEnd w:id="48"/>
          </w:p>
          <w:p w14:paraId="58717681" w14:textId="77777777" w:rsidR="00325713" w:rsidRPr="002D33B2" w:rsidRDefault="00325713" w:rsidP="006A6DDF"/>
          <w:p w14:paraId="58717682" w14:textId="77777777" w:rsidR="00325713" w:rsidRPr="002D33B2" w:rsidRDefault="00325713" w:rsidP="006A6DDF">
            <w:r w:rsidRPr="002D33B2">
              <w:rPr>
                <w:rStyle w:val="iBAAGStandardTextBoldChar"/>
              </w:rPr>
              <w:t>What are emergency health services?</w:t>
            </w:r>
            <w:r w:rsidRPr="002D33B2">
              <w:t xml:space="preserve"> </w:t>
            </w:r>
            <w:r w:rsidRPr="002D33B2">
              <w:rPr>
                <w:rStyle w:val="iBAAGStandardTextChar"/>
              </w:rPr>
              <w:t>Services that are required to stabilize or start treatment in an emergency.</w:t>
            </w:r>
            <w:r w:rsidRPr="002D33B2">
              <w:t xml:space="preserve"> </w:t>
            </w:r>
          </w:p>
          <w:p w14:paraId="58717683" w14:textId="77777777" w:rsidR="00325713" w:rsidRPr="002D33B2" w:rsidRDefault="00325713" w:rsidP="006A6DDF"/>
          <w:p w14:paraId="58717684" w14:textId="77777777" w:rsidR="00325713" w:rsidRPr="002D33B2" w:rsidRDefault="00325713" w:rsidP="006A6DDF">
            <w:pPr>
              <w:pStyle w:val="iBAAGStandardText"/>
            </w:pPr>
            <w:r w:rsidRPr="002D33B2">
              <w:t xml:space="preserve">Benefits include: </w:t>
            </w:r>
          </w:p>
          <w:p w14:paraId="58717685" w14:textId="77777777" w:rsidR="00325713" w:rsidRPr="002D33B2" w:rsidRDefault="00325713" w:rsidP="006A6DDF">
            <w:pPr>
              <w:pStyle w:val="iBAAGLevel1Bullets"/>
            </w:pPr>
            <w:r w:rsidRPr="002D33B2">
              <w:t>facility charge</w:t>
            </w:r>
          </w:p>
          <w:p w14:paraId="58717686" w14:textId="77777777" w:rsidR="00325713" w:rsidRPr="002D33B2" w:rsidRDefault="00325713" w:rsidP="006A6DDF">
            <w:pPr>
              <w:pStyle w:val="iBAAGLevel1Bullets"/>
            </w:pPr>
            <w:r w:rsidRPr="002D33B2">
              <w:t>supplies</w:t>
            </w:r>
          </w:p>
          <w:p w14:paraId="58717687" w14:textId="77777777" w:rsidR="00325713" w:rsidRPr="002D33B2" w:rsidRDefault="00325713" w:rsidP="006A6DDF">
            <w:pPr>
              <w:pStyle w:val="iBAAGLevel1Bullets"/>
            </w:pPr>
            <w:r w:rsidRPr="002D33B2">
              <w:t>all professional services</w:t>
            </w:r>
          </w:p>
          <w:p w14:paraId="58717688" w14:textId="77777777" w:rsidR="00325713" w:rsidRPr="002D33B2" w:rsidRDefault="00325713" w:rsidP="006A6DDF"/>
          <w:p w14:paraId="58717689" w14:textId="77777777" w:rsidR="00325713" w:rsidRPr="002D33B2" w:rsidRDefault="00325713" w:rsidP="006A6DDF">
            <w:pPr>
              <w:pStyle w:val="iBAAGStandardTextBold"/>
            </w:pPr>
            <w:r w:rsidRPr="002D33B2">
              <w:t xml:space="preserve">Want more information? </w:t>
            </w:r>
          </w:p>
          <w:p w14:paraId="5871768A" w14:textId="7DF34818" w:rsidR="00325713" w:rsidRPr="002D33B2" w:rsidRDefault="00325713" w:rsidP="006A6DDF">
            <w:pPr>
              <w:rPr>
                <w:rStyle w:val="iBAAGStandardTextChar"/>
              </w:rPr>
            </w:pPr>
            <w:r w:rsidRPr="002D33B2">
              <w:rPr>
                <w:rStyle w:val="iBAAGStandardTextChar"/>
              </w:rPr>
              <w:t xml:space="preserve">View the </w:t>
            </w:r>
            <w:hyperlink r:id="rId38" w:history="1">
              <w:r w:rsidR="00BD16DC" w:rsidRPr="002D33B2">
                <w:rPr>
                  <w:rStyle w:val="Hyperlinks"/>
                </w:rPr>
                <w:t>glossary</w:t>
              </w:r>
            </w:hyperlink>
            <w:r w:rsidRPr="002D33B2">
              <w:t xml:space="preserve"> </w:t>
            </w:r>
            <w:r w:rsidRPr="002D33B2">
              <w:rPr>
                <w:rStyle w:val="iBAAGStandardTextChar"/>
              </w:rPr>
              <w:t>for definitions.</w:t>
            </w:r>
          </w:p>
          <w:p w14:paraId="5871768C" w14:textId="77777777" w:rsidR="00325713" w:rsidRPr="002D33B2" w:rsidRDefault="00325713" w:rsidP="006A6DDF">
            <w:pPr>
              <w:pStyle w:val="InstructionalText"/>
            </w:pPr>
          </w:p>
        </w:tc>
        <w:tc>
          <w:tcPr>
            <w:tcW w:w="3330" w:type="dxa"/>
            <w:shd w:val="clear" w:color="auto" w:fill="FFFFFF" w:themeFill="background1"/>
          </w:tcPr>
          <w:p w14:paraId="2C770D65" w14:textId="77777777" w:rsidR="00BF0465" w:rsidRPr="002D33B2" w:rsidRDefault="00BF0465" w:rsidP="00B840D5">
            <w:pPr>
              <w:pStyle w:val="iBAAGStandardTextBold"/>
            </w:pPr>
            <w:r w:rsidRPr="002D33B2">
              <w:lastRenderedPageBreak/>
              <w:t>Emergency Health Services</w:t>
            </w:r>
          </w:p>
          <w:p w14:paraId="5871768F" w14:textId="77777777" w:rsidR="00325713" w:rsidRPr="002D33B2" w:rsidRDefault="00325713" w:rsidP="006A6DDF"/>
          <w:p w14:paraId="58717690" w14:textId="63C71EAB" w:rsidR="00325713" w:rsidRPr="002D33B2" w:rsidRDefault="003503EB" w:rsidP="006A6DDF">
            <w:r w:rsidRPr="002D33B2">
              <w:rPr>
                <w:rStyle w:val="iBAAGStandardTextBoldChar"/>
              </w:rPr>
              <w:t>$</w:t>
            </w:r>
            <w:r w:rsidR="00646EA9">
              <w:rPr>
                <w:rStyle w:val="iBAAGStandardTextBoldChar"/>
              </w:rPr>
              <w:t>250</w:t>
            </w:r>
            <w:r w:rsidR="00325713" w:rsidRPr="002D33B2">
              <w:t xml:space="preserve"> </w:t>
            </w:r>
            <w:r w:rsidR="00325713" w:rsidRPr="002D33B2">
              <w:rPr>
                <w:rStyle w:val="iBAAGStandardTextChar"/>
              </w:rPr>
              <w:t>co-pay per visit</w:t>
            </w:r>
            <w:r w:rsidR="00DB583C" w:rsidRPr="002D33B2">
              <w:rPr>
                <w:rStyle w:val="iBAAGStandardTextChar"/>
              </w:rPr>
              <w:t>.</w:t>
            </w:r>
          </w:p>
          <w:p w14:paraId="58717691" w14:textId="6A9DDB04" w:rsidR="00325713" w:rsidRPr="002D33B2" w:rsidRDefault="00325713" w:rsidP="006A6DDF">
            <w:r w:rsidRPr="002D33B2">
              <w:rPr>
                <w:rStyle w:val="iBAAGStandardTextChar"/>
              </w:rPr>
              <w:t>The annual deductible does not apply.</w:t>
            </w:r>
          </w:p>
          <w:p w14:paraId="58717692" w14:textId="28C46037" w:rsidR="00325713" w:rsidRPr="002D33B2" w:rsidRDefault="00325713" w:rsidP="006A6DDF">
            <w:r w:rsidRPr="002D33B2">
              <w:rPr>
                <w:rStyle w:val="iBAAGStandardTextItalicsChar"/>
              </w:rPr>
              <w:t xml:space="preserve">There is no emergency room co-pay if you are admitted to a hospital directly from the </w:t>
            </w:r>
            <w:r w:rsidRPr="002D33B2">
              <w:rPr>
                <w:rStyle w:val="iBAAGStandardTextItalicsChar"/>
              </w:rPr>
              <w:lastRenderedPageBreak/>
              <w:t>emergency room.</w:t>
            </w:r>
          </w:p>
          <w:p w14:paraId="58717693" w14:textId="77777777" w:rsidR="00325713" w:rsidRPr="002D33B2" w:rsidRDefault="00325713" w:rsidP="006A6DDF"/>
          <w:p w14:paraId="7D453023" w14:textId="77777777" w:rsidR="00C15ABA" w:rsidRPr="002D33B2" w:rsidRDefault="00C15ABA" w:rsidP="00623FCF">
            <w:pPr>
              <w:pStyle w:val="iBAAGStandardText"/>
            </w:pPr>
          </w:p>
          <w:p w14:paraId="09A3D534" w14:textId="2B7D13D8" w:rsidR="00BF0465" w:rsidRPr="002D33B2" w:rsidRDefault="00BF0465" w:rsidP="00B840D5">
            <w:pPr>
              <w:pStyle w:val="iBAAGStandardTextBold"/>
            </w:pPr>
            <w:r w:rsidRPr="002D33B2">
              <w:t>Non-Emergency Health Services</w:t>
            </w:r>
          </w:p>
          <w:p w14:paraId="0879581C" w14:textId="77777777" w:rsidR="00C20187" w:rsidRPr="002D33B2" w:rsidRDefault="00C20187" w:rsidP="00C20187">
            <w:r w:rsidRPr="002D33B2">
              <w:rPr>
                <w:rStyle w:val="iBAAGStandardTextBoldChar"/>
              </w:rPr>
              <w:t>$</w:t>
            </w:r>
            <w:r>
              <w:rPr>
                <w:rStyle w:val="iBAAGStandardTextBoldChar"/>
              </w:rPr>
              <w:t>250</w:t>
            </w:r>
            <w:r w:rsidRPr="002D33B2">
              <w:t xml:space="preserve"> </w:t>
            </w:r>
            <w:r w:rsidRPr="002D33B2">
              <w:rPr>
                <w:rStyle w:val="iBAAGStandardTextChar"/>
              </w:rPr>
              <w:t>co-pay per visit.</w:t>
            </w:r>
          </w:p>
          <w:p w14:paraId="3235E72A" w14:textId="77777777" w:rsidR="00C20187" w:rsidRPr="002D33B2" w:rsidRDefault="00C20187" w:rsidP="00C20187">
            <w:r w:rsidRPr="002D33B2">
              <w:rPr>
                <w:rStyle w:val="iBAAGStandardTextChar"/>
              </w:rPr>
              <w:t>The annual deductible does not apply.</w:t>
            </w:r>
          </w:p>
          <w:p w14:paraId="76D18488" w14:textId="7C201CC1" w:rsidR="000A0E3A" w:rsidRDefault="00C20187" w:rsidP="00B840D5">
            <w:pPr>
              <w:pStyle w:val="iBAAGStandardText"/>
              <w:rPr>
                <w:rStyle w:val="InstructionalTextChar"/>
              </w:rPr>
            </w:pPr>
            <w:r w:rsidRPr="002D33B2" w:rsidDel="000A0E3A">
              <w:rPr>
                <w:rStyle w:val="InstructionalTextChar"/>
              </w:rPr>
              <w:t xml:space="preserve"> </w:t>
            </w:r>
          </w:p>
          <w:p w14:paraId="6692E1C3" w14:textId="77777777" w:rsidR="00C15ABA" w:rsidRPr="002D33B2" w:rsidRDefault="00C15ABA" w:rsidP="00B840D5">
            <w:pPr>
              <w:pStyle w:val="iBAAGStandardText"/>
            </w:pPr>
          </w:p>
          <w:p w14:paraId="58717694" w14:textId="56D8EF72"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95" w14:textId="77777777" w:rsidR="00325713" w:rsidRPr="002D33B2" w:rsidRDefault="00325713" w:rsidP="006A6DDF">
            <w:pPr>
              <w:pStyle w:val="iBAAGStandardText"/>
            </w:pPr>
            <w:r w:rsidRPr="002D33B2">
              <w:t>No</w:t>
            </w:r>
          </w:p>
          <w:p w14:paraId="0EE232D9" w14:textId="77777777" w:rsidR="00325713" w:rsidRPr="002D33B2" w:rsidRDefault="00325713" w:rsidP="006A6DDF"/>
          <w:p w14:paraId="58717696" w14:textId="77777777" w:rsidR="00BF0465" w:rsidRPr="002D33B2" w:rsidRDefault="00BF0465" w:rsidP="006A6DDF"/>
        </w:tc>
        <w:tc>
          <w:tcPr>
            <w:tcW w:w="3330" w:type="dxa"/>
            <w:shd w:val="clear" w:color="auto" w:fill="FFFFFF" w:themeFill="background1"/>
          </w:tcPr>
          <w:p w14:paraId="48EDF431" w14:textId="77777777" w:rsidR="00BF0465" w:rsidRPr="002D33B2" w:rsidRDefault="00BF0465" w:rsidP="00B840D5">
            <w:pPr>
              <w:pStyle w:val="iBAAGStandardTextBold"/>
            </w:pPr>
            <w:r w:rsidRPr="002D33B2">
              <w:lastRenderedPageBreak/>
              <w:t xml:space="preserve">Emergency Health Services </w:t>
            </w:r>
          </w:p>
          <w:p w14:paraId="58717699" w14:textId="77777777" w:rsidR="00325713" w:rsidRPr="002D33B2" w:rsidRDefault="00325713" w:rsidP="006A6DDF"/>
          <w:p w14:paraId="5DCF3E87" w14:textId="77777777" w:rsidR="00646EA9" w:rsidRPr="002D33B2" w:rsidRDefault="00646EA9" w:rsidP="00646EA9">
            <w:r w:rsidRPr="002D33B2">
              <w:rPr>
                <w:rStyle w:val="iBAAGStandardTextBoldChar"/>
              </w:rPr>
              <w:t>$</w:t>
            </w:r>
            <w:r>
              <w:rPr>
                <w:rStyle w:val="iBAAGStandardTextBoldChar"/>
              </w:rPr>
              <w:t>250</w:t>
            </w:r>
            <w:r w:rsidRPr="002D33B2">
              <w:t xml:space="preserve"> </w:t>
            </w:r>
            <w:r w:rsidRPr="002D33B2">
              <w:rPr>
                <w:rStyle w:val="iBAAGStandardTextChar"/>
              </w:rPr>
              <w:t>co-pay per visit.</w:t>
            </w:r>
          </w:p>
          <w:p w14:paraId="729E99C1" w14:textId="77777777" w:rsidR="00646EA9" w:rsidRPr="002D33B2" w:rsidRDefault="00646EA9" w:rsidP="00646EA9">
            <w:r w:rsidRPr="002D33B2">
              <w:rPr>
                <w:rStyle w:val="iBAAGStandardTextChar"/>
              </w:rPr>
              <w:t>The annual deductible does not apply.</w:t>
            </w:r>
          </w:p>
          <w:p w14:paraId="5871769C" w14:textId="6CA1D10B" w:rsidR="00325713" w:rsidRPr="002D33B2" w:rsidRDefault="00325713" w:rsidP="006A6DDF">
            <w:r w:rsidRPr="002D33B2">
              <w:rPr>
                <w:rStyle w:val="iBAAGStandardTextItalicsChar"/>
              </w:rPr>
              <w:t xml:space="preserve">There is no emergency room co-pay if you are admitted to a hospital directly from the </w:t>
            </w:r>
            <w:r w:rsidRPr="002D33B2">
              <w:rPr>
                <w:rStyle w:val="iBAAGStandardTextItalicsChar"/>
              </w:rPr>
              <w:lastRenderedPageBreak/>
              <w:t>emergency room.</w:t>
            </w:r>
          </w:p>
          <w:p w14:paraId="497D83B7" w14:textId="77777777" w:rsidR="00646EA9" w:rsidRPr="002D33B2" w:rsidRDefault="00646EA9" w:rsidP="006A6DDF"/>
          <w:p w14:paraId="4273E453" w14:textId="77777777" w:rsidR="00C15ABA" w:rsidRPr="002D33B2" w:rsidRDefault="00C15ABA" w:rsidP="00C15ABA"/>
          <w:p w14:paraId="569BE7E0" w14:textId="32532C95" w:rsidR="00BF0465" w:rsidRPr="002D33B2" w:rsidRDefault="00BF0465" w:rsidP="00B840D5">
            <w:pPr>
              <w:pStyle w:val="iBAAGStandardTextBold"/>
            </w:pPr>
            <w:r w:rsidRPr="002D33B2">
              <w:t>Non-Emergency Health Services</w:t>
            </w:r>
          </w:p>
          <w:p w14:paraId="4ED090E3" w14:textId="683DEED1" w:rsidR="00BF0465" w:rsidRPr="002D33B2" w:rsidRDefault="00F31E3D" w:rsidP="006A6DDF">
            <w:pPr>
              <w:rPr>
                <w:rStyle w:val="InstructionalTextChar"/>
              </w:rPr>
            </w:pPr>
            <w:r>
              <w:rPr>
                <w:rStyle w:val="iBAAGStandardTextBoldChar"/>
              </w:rPr>
              <w:t>40%</w:t>
            </w:r>
            <w:r w:rsidR="00BF0465" w:rsidRPr="002D33B2">
              <w:t xml:space="preserve"> </w:t>
            </w:r>
            <w:r w:rsidR="00BF0465" w:rsidRPr="002D33B2">
              <w:rPr>
                <w:rStyle w:val="iBAAGStandardTextChar"/>
              </w:rPr>
              <w:t>co-insurance, after you pay the deductible.</w:t>
            </w:r>
          </w:p>
          <w:p w14:paraId="13E3A386" w14:textId="77777777" w:rsidR="00BF0465" w:rsidRPr="002D33B2" w:rsidRDefault="00BF0465" w:rsidP="006A6DDF"/>
          <w:p w14:paraId="784D52BE" w14:textId="77777777" w:rsidR="00C15ABA" w:rsidRPr="002D33B2" w:rsidRDefault="00C15ABA" w:rsidP="00C15ABA"/>
          <w:p w14:paraId="5871769E" w14:textId="741B19A5"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9F" w14:textId="77777777" w:rsidR="00325713" w:rsidRPr="002D33B2" w:rsidRDefault="00325713" w:rsidP="006A6DDF">
            <w:pPr>
              <w:pStyle w:val="iBAAGStandardText"/>
            </w:pPr>
            <w:r w:rsidRPr="002D33B2">
              <w:t>No</w:t>
            </w:r>
          </w:p>
          <w:p w14:paraId="587176A0" w14:textId="77777777" w:rsidR="00325713" w:rsidRPr="002D33B2" w:rsidRDefault="00325713" w:rsidP="006A6DDF"/>
        </w:tc>
        <w:tc>
          <w:tcPr>
            <w:tcW w:w="3330" w:type="dxa"/>
            <w:shd w:val="clear" w:color="auto" w:fill="FFFFFF" w:themeFill="background1"/>
          </w:tcPr>
          <w:p w14:paraId="36A15288" w14:textId="716E0324" w:rsidR="00E13F64" w:rsidRPr="002D33B2" w:rsidRDefault="00B15EB0" w:rsidP="00E13F64">
            <w:pPr>
              <w:pStyle w:val="iBAAGStandardText"/>
            </w:pPr>
            <w:r w:rsidRPr="002D33B2">
              <w:lastRenderedPageBreak/>
              <w:t>None</w:t>
            </w:r>
          </w:p>
          <w:p w14:paraId="0E365A4B" w14:textId="77777777" w:rsidR="00E13F64" w:rsidRPr="002D33B2" w:rsidRDefault="00E13F64" w:rsidP="006A6DDF">
            <w:pPr>
              <w:pStyle w:val="iBAAGStandardText"/>
            </w:pPr>
          </w:p>
          <w:p w14:paraId="111BFC5D" w14:textId="77777777" w:rsidR="00325713" w:rsidRPr="002D33B2" w:rsidRDefault="00325713" w:rsidP="006A6DDF"/>
          <w:p w14:paraId="587176A2" w14:textId="40A1062B" w:rsidR="00E13F64" w:rsidRPr="002D33B2" w:rsidRDefault="00E13F64" w:rsidP="00B840D5">
            <w:pPr>
              <w:pStyle w:val="InstructionalText"/>
            </w:pPr>
          </w:p>
        </w:tc>
      </w:tr>
      <w:tr w:rsidR="00325713" w:rsidRPr="002D33B2" w14:paraId="587176AA" w14:textId="77777777" w:rsidTr="00A10D06">
        <w:tblPrEx>
          <w:shd w:val="clear" w:color="auto" w:fill="auto"/>
        </w:tblPrEx>
        <w:tc>
          <w:tcPr>
            <w:tcW w:w="3517" w:type="dxa"/>
            <w:tcBorders>
              <w:bottom w:val="single" w:sz="4" w:space="0" w:color="000000" w:themeColor="text1"/>
            </w:tcBorders>
            <w:shd w:val="clear" w:color="auto" w:fill="31849B"/>
            <w:vAlign w:val="center"/>
          </w:tcPr>
          <w:p w14:paraId="587176A4" w14:textId="6E49A079"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6A5" w14:textId="77777777" w:rsidR="00325713" w:rsidRPr="002D33B2" w:rsidRDefault="00325713" w:rsidP="006A6DDF">
            <w:pPr>
              <w:pStyle w:val="iBAAGTableHeader"/>
            </w:pPr>
            <w:r w:rsidRPr="002D33B2">
              <w:t>Your cost if you use</w:t>
            </w:r>
          </w:p>
          <w:p w14:paraId="587176A6"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6A7" w14:textId="77777777" w:rsidR="00325713" w:rsidRPr="002D33B2" w:rsidRDefault="00325713" w:rsidP="006A6DDF">
            <w:pPr>
              <w:pStyle w:val="iBAAGTableHeader"/>
            </w:pPr>
            <w:r w:rsidRPr="002D33B2">
              <w:t>Your cost if you use</w:t>
            </w:r>
          </w:p>
          <w:p w14:paraId="587176A8"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6A9" w14:textId="77777777" w:rsidR="00325713" w:rsidRPr="002D33B2" w:rsidRDefault="00325713" w:rsidP="006A6DDF">
            <w:pPr>
              <w:pStyle w:val="iBAAGTableHeader"/>
            </w:pPr>
            <w:r w:rsidRPr="002D33B2">
              <w:t>Limits &amp; Exceptions</w:t>
            </w:r>
          </w:p>
        </w:tc>
      </w:tr>
      <w:tr w:rsidR="00325713" w:rsidRPr="002D33B2" w14:paraId="587176D6" w14:textId="77777777" w:rsidTr="00A10D06">
        <w:tblPrEx>
          <w:shd w:val="clear" w:color="auto" w:fill="auto"/>
        </w:tblPrEx>
        <w:tc>
          <w:tcPr>
            <w:tcW w:w="3517" w:type="dxa"/>
            <w:shd w:val="clear" w:color="auto" w:fill="FFFFFF" w:themeFill="background1"/>
          </w:tcPr>
          <w:p w14:paraId="587176AB" w14:textId="77777777" w:rsidR="00325713" w:rsidRPr="002D33B2" w:rsidRDefault="00325713" w:rsidP="006A6DDF">
            <w:pPr>
              <w:pStyle w:val="iBAAGSituationBoxName"/>
            </w:pPr>
            <w:bookmarkStart w:id="49" w:name="Hospital_Inpatient"/>
            <w:r w:rsidRPr="002D33B2">
              <w:t>Hospital - Inpatient Stay</w:t>
            </w:r>
            <w:bookmarkEnd w:id="49"/>
          </w:p>
          <w:p w14:paraId="587176AC" w14:textId="77777777" w:rsidR="00325713" w:rsidRPr="002D33B2" w:rsidRDefault="00325713" w:rsidP="006A6DDF"/>
          <w:p w14:paraId="587176AD" w14:textId="77777777" w:rsidR="00325713" w:rsidRPr="002D33B2" w:rsidRDefault="00325713" w:rsidP="006A6DDF">
            <w:pPr>
              <w:pStyle w:val="iBAAGStandardTextBold"/>
            </w:pPr>
            <w:r w:rsidRPr="002D33B2">
              <w:t>What are hospital inpatient stay services?</w:t>
            </w:r>
          </w:p>
          <w:p w14:paraId="587176AE" w14:textId="77777777" w:rsidR="00325713" w:rsidRPr="002D33B2" w:rsidRDefault="00325713" w:rsidP="006A6DDF">
            <w:pPr>
              <w:pStyle w:val="iBAAGStandardText"/>
            </w:pPr>
            <w:r w:rsidRPr="002D33B2">
              <w:t xml:space="preserve">Services and supplies provided for illness, injury or disease that must be treated on an inpatient basis. This includes: </w:t>
            </w:r>
          </w:p>
          <w:p w14:paraId="587176AF" w14:textId="77777777" w:rsidR="00325713" w:rsidRPr="002D33B2" w:rsidRDefault="00325713" w:rsidP="006A6DDF">
            <w:pPr>
              <w:pStyle w:val="iBAAGLevel1Bullets"/>
            </w:pPr>
            <w:r w:rsidRPr="002D33B2">
              <w:t xml:space="preserve">Room and board in a semi-private room (a room with two or more </w:t>
            </w:r>
            <w:r w:rsidRPr="002D33B2">
              <w:lastRenderedPageBreak/>
              <w:t>beds)</w:t>
            </w:r>
          </w:p>
          <w:p w14:paraId="587176B0" w14:textId="77777777" w:rsidR="00325713" w:rsidRPr="002D33B2" w:rsidRDefault="00325713" w:rsidP="006A6DDF">
            <w:pPr>
              <w:pStyle w:val="iBAAGLevel1Bullets"/>
            </w:pPr>
            <w:r w:rsidRPr="002D33B2">
              <w:t xml:space="preserve">Supplies </w:t>
            </w:r>
          </w:p>
          <w:p w14:paraId="587176B1" w14:textId="77777777" w:rsidR="00325713" w:rsidRPr="002D33B2" w:rsidRDefault="00325713" w:rsidP="006A6DDF">
            <w:pPr>
              <w:pStyle w:val="iBAAGLevel1Bullets"/>
            </w:pPr>
            <w:r w:rsidRPr="002D33B2">
              <w:t xml:space="preserve">Services not provided by a doctor </w:t>
            </w:r>
          </w:p>
          <w:p w14:paraId="587176B2" w14:textId="77777777" w:rsidR="00325713" w:rsidRPr="002D33B2" w:rsidRDefault="00325713" w:rsidP="006A6DDF">
            <w:pPr>
              <w:pStyle w:val="iBAAGLevel1Bullets"/>
            </w:pPr>
            <w:r w:rsidRPr="002D33B2">
              <w:t>Services for anesthesiologists, pathologists and radiologists</w:t>
            </w:r>
          </w:p>
          <w:p w14:paraId="587176B3" w14:textId="77777777" w:rsidR="00325713" w:rsidRPr="002D33B2" w:rsidRDefault="00325713" w:rsidP="006A6DDF"/>
          <w:p w14:paraId="587176B4" w14:textId="77777777" w:rsidR="00325713" w:rsidRPr="002D33B2" w:rsidRDefault="00325713" w:rsidP="006A6DDF">
            <w:r w:rsidRPr="002D33B2">
              <w:rPr>
                <w:rStyle w:val="iBAAGStandardTextChar"/>
              </w:rPr>
              <w:t>For more information about doctor fees for inpatient medical services, see</w:t>
            </w:r>
            <w:r w:rsidRPr="002D33B2">
              <w:t xml:space="preserve"> </w:t>
            </w:r>
            <w:r w:rsidRPr="002D33B2">
              <w:rPr>
                <w:rStyle w:val="iBAAGStandardTextItalicsChar"/>
              </w:rPr>
              <w:t>Physician Fees</w:t>
            </w:r>
            <w:r w:rsidRPr="002D33B2">
              <w:t xml:space="preserve"> </w:t>
            </w:r>
            <w:r w:rsidRPr="002D33B2">
              <w:rPr>
                <w:rStyle w:val="iBAAGStandardTextItalicsChar"/>
              </w:rPr>
              <w:t>for Surgical and Medical Services</w:t>
            </w:r>
            <w:r w:rsidRPr="002D33B2">
              <w:t xml:space="preserve"> </w:t>
            </w:r>
            <w:r w:rsidRPr="002D33B2">
              <w:rPr>
                <w:rStyle w:val="iBAAGStandardTextChar"/>
              </w:rPr>
              <w:t>benefit section.</w:t>
            </w:r>
          </w:p>
          <w:p w14:paraId="587176B5" w14:textId="77777777" w:rsidR="00325713" w:rsidRPr="002D33B2" w:rsidRDefault="00325713" w:rsidP="006A6DDF"/>
          <w:p w14:paraId="587176B6" w14:textId="77777777" w:rsidR="00325713" w:rsidRPr="002D33B2" w:rsidRDefault="00325713" w:rsidP="006A6DDF">
            <w:pPr>
              <w:pStyle w:val="iBAAGStandardTextBold"/>
            </w:pPr>
            <w:r w:rsidRPr="002D33B2">
              <w:t xml:space="preserve">Want more information? </w:t>
            </w:r>
          </w:p>
          <w:p w14:paraId="587176B7" w14:textId="77777777" w:rsidR="00325713" w:rsidRPr="002D33B2" w:rsidRDefault="00325713" w:rsidP="006A6DDF">
            <w:pPr>
              <w:rPr>
                <w:rStyle w:val="iBAAGStandardTextChar"/>
              </w:rPr>
            </w:pPr>
            <w:r w:rsidRPr="002D33B2">
              <w:rPr>
                <w:rStyle w:val="iBAAGStandardTextChar"/>
              </w:rPr>
              <w:t>View the</w:t>
            </w:r>
            <w:r w:rsidRPr="002D33B2">
              <w:t xml:space="preserve"> </w:t>
            </w:r>
            <w:hyperlink r:id="rId39" w:history="1">
              <w:r w:rsidRPr="002D33B2">
                <w:rPr>
                  <w:rStyle w:val="Hyperlinks"/>
                </w:rPr>
                <w:t>glossary</w:t>
              </w:r>
            </w:hyperlink>
            <w:r w:rsidRPr="002D33B2">
              <w:t xml:space="preserve"> </w:t>
            </w:r>
            <w:r w:rsidRPr="002D33B2">
              <w:rPr>
                <w:rStyle w:val="iBAAGStandardTextChar"/>
              </w:rPr>
              <w:t>for definitions.</w:t>
            </w:r>
          </w:p>
          <w:p w14:paraId="587176B8" w14:textId="77777777" w:rsidR="00325713" w:rsidRPr="002D33B2" w:rsidRDefault="00325713" w:rsidP="006A6DDF">
            <w:pPr>
              <w:pStyle w:val="InstructionalText"/>
            </w:pPr>
          </w:p>
        </w:tc>
        <w:tc>
          <w:tcPr>
            <w:tcW w:w="3330" w:type="dxa"/>
            <w:shd w:val="clear" w:color="auto" w:fill="FFFFFF" w:themeFill="background1"/>
          </w:tcPr>
          <w:p w14:paraId="587176B9" w14:textId="681ECB76" w:rsidR="00325713" w:rsidRPr="002D33B2" w:rsidRDefault="00F31E3D" w:rsidP="006A6DDF">
            <w:r>
              <w:rPr>
                <w:rStyle w:val="iBAAGStandardTextBoldChar"/>
              </w:rPr>
              <w:lastRenderedPageBreak/>
              <w:t>10%</w:t>
            </w:r>
            <w:r w:rsidR="00325713" w:rsidRPr="002D33B2">
              <w:t xml:space="preserve"> </w:t>
            </w:r>
            <w:r w:rsidR="00325713" w:rsidRPr="002D33B2">
              <w:rPr>
                <w:rStyle w:val="iBAAGStandardTextChar"/>
              </w:rPr>
              <w:t>co-insurance, after you pay the deductible</w:t>
            </w:r>
            <w:r w:rsidR="00774B34" w:rsidRPr="002D33B2">
              <w:rPr>
                <w:rStyle w:val="iBAAGStandardTextChar"/>
              </w:rPr>
              <w:t>.</w:t>
            </w:r>
          </w:p>
          <w:p w14:paraId="3B52C0DA" w14:textId="77777777" w:rsidR="001269A3" w:rsidRPr="002D33B2" w:rsidRDefault="001269A3" w:rsidP="00C15ABA"/>
          <w:p w14:paraId="587176C2" w14:textId="26189114"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C3" w14:textId="77777777" w:rsidR="00325713" w:rsidRPr="002D33B2" w:rsidRDefault="00325713" w:rsidP="006A6DDF">
            <w:pPr>
              <w:pStyle w:val="iBAAGStandardText"/>
            </w:pPr>
            <w:r w:rsidRPr="002D33B2">
              <w:t>No</w:t>
            </w:r>
          </w:p>
          <w:p w14:paraId="587176C4" w14:textId="77777777" w:rsidR="00325713" w:rsidRPr="002D33B2" w:rsidRDefault="00325713" w:rsidP="006A6DDF">
            <w:r w:rsidRPr="002D33B2">
              <w:tab/>
            </w:r>
          </w:p>
          <w:p w14:paraId="587176C5" w14:textId="77777777" w:rsidR="00325713" w:rsidRPr="002D33B2" w:rsidRDefault="00325713" w:rsidP="00134965"/>
        </w:tc>
        <w:tc>
          <w:tcPr>
            <w:tcW w:w="3330" w:type="dxa"/>
            <w:shd w:val="clear" w:color="auto" w:fill="FFFFFF" w:themeFill="background1"/>
          </w:tcPr>
          <w:p w14:paraId="3A831F95" w14:textId="045D1F84" w:rsidR="003503EB" w:rsidRPr="002D33B2" w:rsidRDefault="00F31E3D" w:rsidP="003503EB">
            <w:r>
              <w:rPr>
                <w:rStyle w:val="iBAAGStandardTextBoldChar"/>
              </w:rPr>
              <w:t>40%</w:t>
            </w:r>
            <w:r w:rsidR="003503EB" w:rsidRPr="002D33B2">
              <w:t xml:space="preserve"> </w:t>
            </w:r>
            <w:r w:rsidR="003503EB" w:rsidRPr="002D33B2">
              <w:rPr>
                <w:rStyle w:val="iBAAGStandardTextChar"/>
              </w:rPr>
              <w:t>co-insurance, after you pay the deductible.</w:t>
            </w:r>
          </w:p>
          <w:p w14:paraId="0C712404" w14:textId="77777777" w:rsidR="00C15ABA" w:rsidRPr="002D33B2" w:rsidRDefault="00C15ABA" w:rsidP="00C15ABA"/>
          <w:p w14:paraId="587176C8" w14:textId="4348CEEE"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C9" w14:textId="77777777" w:rsidR="00325713" w:rsidRPr="002D33B2" w:rsidRDefault="00325713" w:rsidP="006A6DDF">
            <w:pPr>
              <w:pStyle w:val="iBAAGStandardText"/>
            </w:pPr>
            <w:r w:rsidRPr="002D33B2">
              <w:t>Yes</w:t>
            </w:r>
          </w:p>
          <w:p w14:paraId="587176CA" w14:textId="77777777" w:rsidR="00325713" w:rsidRPr="002D33B2" w:rsidRDefault="00325713" w:rsidP="006A6DDF">
            <w:r w:rsidRPr="002D33B2">
              <w:tab/>
            </w:r>
          </w:p>
          <w:p w14:paraId="587176CB" w14:textId="5B374C36" w:rsidR="00325713" w:rsidRPr="002D33B2" w:rsidRDefault="00325713" w:rsidP="006A6DDF">
            <w:r w:rsidRPr="002D33B2">
              <w:rPr>
                <w:rStyle w:val="iBAAGStandardTextBoldChar"/>
              </w:rPr>
              <w:t>Prior authorization is</w:t>
            </w:r>
            <w:r w:rsidRPr="002D33B2">
              <w:t>:</w:t>
            </w:r>
          </w:p>
          <w:p w14:paraId="587176CC" w14:textId="7373A5F4" w:rsidR="00325713" w:rsidRPr="002D33B2" w:rsidRDefault="00325713" w:rsidP="006A6DDF">
            <w:pPr>
              <w:pStyle w:val="iBAAGStandardText"/>
            </w:pPr>
            <w:r w:rsidRPr="002D33B2">
              <w:t>Getting approval by calling the number listed on your health plan ID card before you can get medicine or services.</w:t>
            </w:r>
          </w:p>
          <w:p w14:paraId="587176CD" w14:textId="77777777" w:rsidR="00325713" w:rsidRPr="002D33B2" w:rsidRDefault="00325713" w:rsidP="006A6DDF"/>
          <w:p w14:paraId="61C0153E" w14:textId="77777777" w:rsidR="00DA4AAE" w:rsidRPr="002D33B2" w:rsidRDefault="00DA4AAE" w:rsidP="006A6DDF"/>
          <w:p w14:paraId="587176CE" w14:textId="77777777" w:rsidR="00325713" w:rsidRPr="002D33B2" w:rsidRDefault="00325713" w:rsidP="006A6DDF">
            <w:pPr>
              <w:pStyle w:val="iBAAGStandardTextBold"/>
            </w:pPr>
            <w:r w:rsidRPr="002D33B2">
              <w:t xml:space="preserve">When do I need to call? </w:t>
            </w:r>
          </w:p>
          <w:p w14:paraId="587176CF" w14:textId="77777777" w:rsidR="00325713" w:rsidRPr="002D33B2" w:rsidRDefault="00325713" w:rsidP="006A6DDF">
            <w:pPr>
              <w:pStyle w:val="iBAAGLevel1Bullets"/>
            </w:pPr>
            <w:r w:rsidRPr="002D33B2">
              <w:t>5 business days before a scheduled admission</w:t>
            </w:r>
          </w:p>
          <w:p w14:paraId="587176D0" w14:textId="57F88F13" w:rsidR="00325713" w:rsidRPr="002D33B2" w:rsidRDefault="00325713" w:rsidP="006A6DDF">
            <w:pPr>
              <w:pStyle w:val="iBAAGLevel1Bullets"/>
            </w:pPr>
            <w:r w:rsidRPr="002D33B2">
              <w:t>As soon as possible for non-scheduled admission (including emergency</w:t>
            </w:r>
            <w:r w:rsidR="00C15ABA" w:rsidRPr="002D33B2">
              <w:t xml:space="preserve"> within 48 hours</w:t>
            </w:r>
            <w:r w:rsidRPr="002D33B2">
              <w:t>)</w:t>
            </w:r>
          </w:p>
          <w:p w14:paraId="587176D1" w14:textId="77777777" w:rsidR="00325713" w:rsidRPr="002D33B2" w:rsidRDefault="00325713" w:rsidP="006A6DDF"/>
          <w:p w14:paraId="7CCDC5E3" w14:textId="0D232C3C"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6D4" w14:textId="6B18C185" w:rsidR="00325713" w:rsidRPr="002D33B2" w:rsidRDefault="00A10D06">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587176D5" w14:textId="77777777" w:rsidR="00325713" w:rsidRPr="002D33B2" w:rsidRDefault="00325713" w:rsidP="006A6DDF">
            <w:pPr>
              <w:pStyle w:val="iBAAGStandardText"/>
            </w:pPr>
            <w:r w:rsidRPr="002D33B2">
              <w:lastRenderedPageBreak/>
              <w:t>None</w:t>
            </w:r>
          </w:p>
        </w:tc>
      </w:tr>
      <w:tr w:rsidR="00325713" w:rsidRPr="002D33B2" w14:paraId="587176DD" w14:textId="77777777" w:rsidTr="00A10D06">
        <w:tblPrEx>
          <w:shd w:val="clear" w:color="auto" w:fill="auto"/>
        </w:tblPrEx>
        <w:tc>
          <w:tcPr>
            <w:tcW w:w="3517" w:type="dxa"/>
            <w:tcBorders>
              <w:bottom w:val="single" w:sz="4" w:space="0" w:color="000000" w:themeColor="text1"/>
            </w:tcBorders>
            <w:shd w:val="clear" w:color="auto" w:fill="31849B"/>
            <w:vAlign w:val="center"/>
          </w:tcPr>
          <w:p w14:paraId="587176D7"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6D8" w14:textId="77777777" w:rsidR="00325713" w:rsidRPr="002D33B2" w:rsidRDefault="00325713" w:rsidP="006A6DDF">
            <w:pPr>
              <w:pStyle w:val="iBAAGTableHeader"/>
            </w:pPr>
            <w:r w:rsidRPr="002D33B2">
              <w:t>Your cost if you use</w:t>
            </w:r>
          </w:p>
          <w:p w14:paraId="587176D9"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6DA" w14:textId="77777777" w:rsidR="00325713" w:rsidRPr="002D33B2" w:rsidRDefault="00325713" w:rsidP="006A6DDF">
            <w:pPr>
              <w:pStyle w:val="iBAAGTableHeader"/>
            </w:pPr>
            <w:r w:rsidRPr="002D33B2">
              <w:t>Your cost if you use</w:t>
            </w:r>
          </w:p>
          <w:p w14:paraId="587176DB"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6DC" w14:textId="77777777" w:rsidR="00325713" w:rsidRPr="002D33B2" w:rsidRDefault="00325713" w:rsidP="006A6DDF">
            <w:pPr>
              <w:pStyle w:val="iBAAGTableHeader"/>
            </w:pPr>
            <w:r w:rsidRPr="002D33B2">
              <w:t>Limits &amp; Exceptions</w:t>
            </w:r>
          </w:p>
        </w:tc>
      </w:tr>
      <w:tr w:rsidR="00325713" w:rsidRPr="002D33B2" w14:paraId="5871771C" w14:textId="77777777" w:rsidTr="00A10D06">
        <w:tblPrEx>
          <w:shd w:val="clear" w:color="auto" w:fill="auto"/>
        </w:tblPrEx>
        <w:tc>
          <w:tcPr>
            <w:tcW w:w="3517" w:type="dxa"/>
            <w:shd w:val="clear" w:color="auto" w:fill="FFFFFF" w:themeFill="background1"/>
          </w:tcPr>
          <w:p w14:paraId="587176DE" w14:textId="0E0855F7" w:rsidR="00325713" w:rsidRPr="002D33B2" w:rsidRDefault="00325713" w:rsidP="006A6DDF">
            <w:pPr>
              <w:pStyle w:val="iBAAGSituationBoxName"/>
            </w:pPr>
            <w:bookmarkStart w:id="50" w:name="Lab_XRay_and_Diagnostic_Outpatient"/>
            <w:r w:rsidRPr="002D33B2">
              <w:t xml:space="preserve">Minor Lab, X-Ray and </w:t>
            </w:r>
            <w:r w:rsidR="004D3FD1" w:rsidRPr="002D33B2">
              <w:t>Diagnostic</w:t>
            </w:r>
            <w:r w:rsidRPr="002D33B2">
              <w:t xml:space="preserve"> - Outpatient</w:t>
            </w:r>
            <w:bookmarkEnd w:id="50"/>
            <w:r w:rsidRPr="002D33B2">
              <w:t xml:space="preserve"> </w:t>
            </w:r>
          </w:p>
          <w:p w14:paraId="587176DF" w14:textId="77777777" w:rsidR="00325713" w:rsidRPr="002D33B2" w:rsidRDefault="00325713" w:rsidP="006A6DDF"/>
          <w:p w14:paraId="7B3B123F" w14:textId="77777777" w:rsidR="004D3FD1" w:rsidRPr="002D33B2" w:rsidRDefault="004D3FD1" w:rsidP="006A6DDF"/>
          <w:p w14:paraId="587176E0" w14:textId="77777777" w:rsidR="00325713" w:rsidRPr="002D33B2" w:rsidRDefault="00325713" w:rsidP="006A6DDF">
            <w:r w:rsidRPr="002D33B2">
              <w:rPr>
                <w:rStyle w:val="iBAAGStandardTextBoldChar"/>
              </w:rPr>
              <w:t>What are diagnostic tests?</w:t>
            </w:r>
            <w:r w:rsidRPr="002D33B2">
              <w:t xml:space="preserve"> </w:t>
            </w:r>
            <w:r w:rsidRPr="002D33B2">
              <w:rPr>
                <w:rStyle w:val="iBAAGStandardTextChar"/>
              </w:rPr>
              <w:t>A test to look for a problem.</w:t>
            </w:r>
            <w:r w:rsidRPr="002D33B2">
              <w:t xml:space="preserve"> </w:t>
            </w:r>
          </w:p>
          <w:p w14:paraId="587176E1" w14:textId="77777777" w:rsidR="00325713" w:rsidRPr="002D33B2" w:rsidRDefault="00325713" w:rsidP="006A6DDF">
            <w:pPr>
              <w:pStyle w:val="iBAAGStandardText"/>
            </w:pPr>
          </w:p>
          <w:p w14:paraId="587176E2" w14:textId="77777777" w:rsidR="00325713" w:rsidRPr="002D33B2" w:rsidRDefault="00325713" w:rsidP="00315763">
            <w:pPr>
              <w:pStyle w:val="iBAAGStandardText"/>
            </w:pPr>
            <w:r w:rsidRPr="002D33B2">
              <w:t>Benefits under this section include:</w:t>
            </w:r>
          </w:p>
          <w:p w14:paraId="587176E3" w14:textId="77777777" w:rsidR="00325713" w:rsidRPr="002D33B2" w:rsidRDefault="00325713" w:rsidP="006A6DDF">
            <w:pPr>
              <w:pStyle w:val="iBAAGLevel1Bullets"/>
            </w:pPr>
            <w:r w:rsidRPr="002D33B2">
              <w:t xml:space="preserve">Facility </w:t>
            </w:r>
          </w:p>
          <w:p w14:paraId="587176E4" w14:textId="77777777" w:rsidR="00325713" w:rsidRPr="002D33B2" w:rsidRDefault="00325713" w:rsidP="006A6DDF">
            <w:pPr>
              <w:pStyle w:val="iBAAGLevel1Bullets"/>
            </w:pPr>
            <w:r w:rsidRPr="002D33B2">
              <w:t>Supplies</w:t>
            </w:r>
          </w:p>
          <w:p w14:paraId="587176E5" w14:textId="77777777" w:rsidR="00325713" w:rsidRPr="002D33B2" w:rsidRDefault="00325713" w:rsidP="006A6DDF">
            <w:pPr>
              <w:pStyle w:val="iBAAGLevel1Bullets"/>
            </w:pPr>
            <w:r w:rsidRPr="002D33B2">
              <w:t>Equipment</w:t>
            </w:r>
          </w:p>
          <w:p w14:paraId="10E13331" w14:textId="77777777" w:rsidR="00377133" w:rsidRPr="002D33B2" w:rsidRDefault="00325713" w:rsidP="006A6DDF">
            <w:pPr>
              <w:pStyle w:val="iBAAGLevel1Bullets"/>
            </w:pPr>
            <w:r w:rsidRPr="002D33B2">
              <w:t>Services for anesthesiologists, pathologists and radiologists</w:t>
            </w:r>
          </w:p>
          <w:p w14:paraId="19A25264" w14:textId="77777777" w:rsidR="004043A4" w:rsidRPr="004043A4" w:rsidRDefault="00377133" w:rsidP="006A6DDF">
            <w:pPr>
              <w:pStyle w:val="iBAAGLevel1Bullets"/>
            </w:pPr>
            <w:r w:rsidRPr="004043A4">
              <w:t>Genetic testing</w:t>
            </w:r>
          </w:p>
          <w:p w14:paraId="34DA6963" w14:textId="77777777" w:rsidR="004043A4" w:rsidRPr="00DC0026" w:rsidRDefault="004043A4" w:rsidP="004043A4">
            <w:pPr>
              <w:pStyle w:val="iBAAGLevel1Bullets"/>
            </w:pPr>
            <w:r w:rsidRPr="00DC0026">
              <w:t>Drug tests, both presumptive and definitive</w:t>
            </w:r>
          </w:p>
          <w:p w14:paraId="587176E6" w14:textId="74629E4B" w:rsidR="00325713" w:rsidRPr="002D33B2" w:rsidRDefault="00325713" w:rsidP="00DC0026">
            <w:pPr>
              <w:pStyle w:val="iBAAGLevel1Bullets"/>
              <w:numPr>
                <w:ilvl w:val="0"/>
                <w:numId w:val="0"/>
              </w:numPr>
              <w:ind w:left="450"/>
            </w:pPr>
          </w:p>
          <w:p w14:paraId="587176E7" w14:textId="77777777" w:rsidR="00325713" w:rsidRPr="002D33B2" w:rsidRDefault="00325713" w:rsidP="006A6DDF">
            <w:r w:rsidRPr="002D33B2">
              <w:rPr>
                <w:rStyle w:val="iBAAGStandardTextChar"/>
              </w:rPr>
              <w:t>For more information about other doctor fees, see</w:t>
            </w:r>
            <w:r w:rsidRPr="002D33B2">
              <w:t xml:space="preserve"> </w:t>
            </w:r>
            <w:r w:rsidRPr="002D33B2">
              <w:rPr>
                <w:rStyle w:val="iBAAGStandardTextItalicsChar"/>
              </w:rPr>
              <w:t>Physician Fees for Surgical and Medical Services</w:t>
            </w:r>
            <w:r w:rsidRPr="002D33B2">
              <w:t xml:space="preserve"> </w:t>
            </w:r>
            <w:r w:rsidRPr="002D33B2">
              <w:rPr>
                <w:rStyle w:val="iBAAGStandardTextChar"/>
              </w:rPr>
              <w:t>benefit section.</w:t>
            </w:r>
          </w:p>
          <w:p w14:paraId="587176E8" w14:textId="77777777" w:rsidR="00325713" w:rsidRPr="002D33B2" w:rsidRDefault="00325713" w:rsidP="006A6DDF">
            <w:pPr>
              <w:pStyle w:val="iBAAGStandardText"/>
            </w:pPr>
          </w:p>
          <w:p w14:paraId="587176E9" w14:textId="77777777" w:rsidR="00325713" w:rsidRPr="002D33B2" w:rsidRDefault="00325713" w:rsidP="006A6DDF">
            <w:r w:rsidRPr="002D33B2">
              <w:rPr>
                <w:rStyle w:val="iBAAGStandardTextChar"/>
              </w:rPr>
              <w:t>For information about major diagnostic lab, x-ray and other tests, see</w:t>
            </w:r>
            <w:r w:rsidRPr="002D33B2">
              <w:t xml:space="preserve"> </w:t>
            </w:r>
            <w:r w:rsidRPr="002D33B2">
              <w:rPr>
                <w:rStyle w:val="iBAAGStandardTextItalicsChar"/>
              </w:rPr>
              <w:t>Major Diagnostic Lab, X-Ray and Other Testing – Outpatient</w:t>
            </w:r>
            <w:r w:rsidRPr="002D33B2">
              <w:t xml:space="preserve"> </w:t>
            </w:r>
            <w:r w:rsidRPr="002D33B2">
              <w:rPr>
                <w:rStyle w:val="iBAAGStandardTextChar"/>
              </w:rPr>
              <w:t>benefit section.</w:t>
            </w:r>
          </w:p>
          <w:p w14:paraId="587176EA" w14:textId="77777777" w:rsidR="00325713" w:rsidRPr="002D33B2" w:rsidRDefault="00325713" w:rsidP="006A6DDF">
            <w:pPr>
              <w:pStyle w:val="iBAAGStandardText"/>
            </w:pPr>
          </w:p>
          <w:p w14:paraId="587176EB" w14:textId="77777777" w:rsidR="00325713" w:rsidRPr="002D33B2" w:rsidRDefault="00325713" w:rsidP="006A6DDF">
            <w:pPr>
              <w:rPr>
                <w:rStyle w:val="iBAAGStandardTextChar"/>
              </w:rPr>
            </w:pPr>
            <w:r w:rsidRPr="002D33B2">
              <w:rPr>
                <w:rStyle w:val="iBAAGStandardTextChar"/>
              </w:rPr>
              <w:t>For information about preventive lab, x-ray and other tests, see</w:t>
            </w:r>
            <w:r w:rsidRPr="002D33B2">
              <w:t xml:space="preserve"> </w:t>
            </w:r>
            <w:r w:rsidRPr="002D33B2">
              <w:rPr>
                <w:rStyle w:val="iBAAGStandardTextItalicsChar"/>
              </w:rPr>
              <w:t>Preventive Care Services</w:t>
            </w:r>
            <w:r w:rsidRPr="002D33B2">
              <w:t xml:space="preserve"> </w:t>
            </w:r>
            <w:r w:rsidRPr="002D33B2">
              <w:rPr>
                <w:rStyle w:val="iBAAGStandardTextChar"/>
              </w:rPr>
              <w:t xml:space="preserve">benefit </w:t>
            </w:r>
            <w:r w:rsidRPr="002D33B2">
              <w:rPr>
                <w:rStyle w:val="iBAAGStandardTextChar"/>
              </w:rPr>
              <w:lastRenderedPageBreak/>
              <w:t>section.</w:t>
            </w:r>
          </w:p>
          <w:p w14:paraId="587176EC" w14:textId="77777777" w:rsidR="00325713" w:rsidRPr="002D33B2" w:rsidRDefault="00325713" w:rsidP="006A6DDF">
            <w:pPr>
              <w:pStyle w:val="iBAAGStandardText"/>
            </w:pPr>
          </w:p>
          <w:p w14:paraId="587176ED" w14:textId="77777777" w:rsidR="00325713" w:rsidRPr="002D33B2" w:rsidRDefault="00325713" w:rsidP="006A6DDF">
            <w:pPr>
              <w:pStyle w:val="iBAAGStandardTextBold"/>
            </w:pPr>
            <w:r w:rsidRPr="002D33B2">
              <w:t xml:space="preserve">Want more information? </w:t>
            </w:r>
          </w:p>
          <w:p w14:paraId="587176EE" w14:textId="77777777" w:rsidR="00325713" w:rsidRPr="002D33B2" w:rsidRDefault="00325713" w:rsidP="006A6DDF">
            <w:pPr>
              <w:rPr>
                <w:rStyle w:val="iBAAGStandardTextChar"/>
              </w:rPr>
            </w:pPr>
            <w:r w:rsidRPr="002D33B2">
              <w:rPr>
                <w:rStyle w:val="iBAAGStandardTextChar"/>
              </w:rPr>
              <w:t>View the</w:t>
            </w:r>
            <w:r w:rsidRPr="002D33B2">
              <w:t xml:space="preserve"> </w:t>
            </w:r>
            <w:hyperlink r:id="rId40" w:history="1">
              <w:r w:rsidRPr="002D33B2">
                <w:rPr>
                  <w:rStyle w:val="Hyperlinks"/>
                </w:rPr>
                <w:t>glossary</w:t>
              </w:r>
            </w:hyperlink>
            <w:r w:rsidRPr="002D33B2">
              <w:t xml:space="preserve"> </w:t>
            </w:r>
            <w:r w:rsidRPr="002D33B2">
              <w:rPr>
                <w:rStyle w:val="iBAAGStandardTextChar"/>
              </w:rPr>
              <w:t>for definitions.</w:t>
            </w:r>
          </w:p>
          <w:p w14:paraId="587176F0" w14:textId="77777777" w:rsidR="00325713" w:rsidRPr="002D33B2" w:rsidRDefault="00325713" w:rsidP="006A6DDF">
            <w:pPr>
              <w:pStyle w:val="InstructionalText"/>
            </w:pPr>
          </w:p>
        </w:tc>
        <w:tc>
          <w:tcPr>
            <w:tcW w:w="3330" w:type="dxa"/>
            <w:shd w:val="clear" w:color="auto" w:fill="FFFFFF" w:themeFill="background1"/>
          </w:tcPr>
          <w:p w14:paraId="587176F2" w14:textId="52003892" w:rsidR="00325713" w:rsidRPr="002D33B2" w:rsidRDefault="00325713" w:rsidP="00B840D5">
            <w:pPr>
              <w:pStyle w:val="iBAAGStandardTextBold"/>
            </w:pPr>
            <w:r w:rsidRPr="002D33B2">
              <w:lastRenderedPageBreak/>
              <w:t>Lab Testing</w:t>
            </w:r>
            <w:r w:rsidR="006E50F0" w:rsidRPr="002D33B2">
              <w:t>:</w:t>
            </w:r>
          </w:p>
          <w:p w14:paraId="5C7B7C3A" w14:textId="0F5E7630" w:rsidR="00551549" w:rsidRPr="002D33B2" w:rsidRDefault="00551549" w:rsidP="00551549"/>
          <w:p w14:paraId="655D2813" w14:textId="3C3A7A5F" w:rsidR="00BE5ADF" w:rsidRPr="002D33B2" w:rsidRDefault="00BE5ADF" w:rsidP="00B840D5">
            <w:r w:rsidRPr="002D33B2">
              <w:rPr>
                <w:rStyle w:val="iBAAGStandardTextBoldChar"/>
              </w:rPr>
              <w:t>No Charge</w:t>
            </w:r>
          </w:p>
          <w:p w14:paraId="7B68DF3B" w14:textId="7716F783" w:rsidR="00BE5ADF" w:rsidRPr="002D33B2" w:rsidRDefault="00BE5ADF" w:rsidP="00BE5ADF">
            <w:pPr>
              <w:pStyle w:val="iBAAGStandardText"/>
            </w:pPr>
            <w:r w:rsidRPr="002D33B2">
              <w:t>The annual deductible does not apply.</w:t>
            </w:r>
          </w:p>
          <w:p w14:paraId="521C9915" w14:textId="77777777" w:rsidR="005916C2" w:rsidRPr="002D33B2" w:rsidRDefault="005916C2" w:rsidP="00B840D5">
            <w:pPr>
              <w:pStyle w:val="iBAAGStandardText"/>
            </w:pPr>
          </w:p>
          <w:p w14:paraId="587176F6" w14:textId="47224D5B"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F7" w14:textId="77777777" w:rsidR="00325713" w:rsidRPr="002D33B2" w:rsidRDefault="00325713" w:rsidP="006A6DDF">
            <w:pPr>
              <w:pStyle w:val="iBAAGStandardText"/>
            </w:pPr>
            <w:r w:rsidRPr="002D33B2">
              <w:lastRenderedPageBreak/>
              <w:t>No</w:t>
            </w:r>
          </w:p>
          <w:p w14:paraId="587176F8" w14:textId="77777777" w:rsidR="00325713" w:rsidRPr="002D33B2" w:rsidRDefault="00325713" w:rsidP="006A6DDF">
            <w:pPr>
              <w:pStyle w:val="iBAAGStandardText"/>
            </w:pPr>
          </w:p>
          <w:p w14:paraId="3623512C" w14:textId="77777777" w:rsidR="00646020" w:rsidRPr="002D33B2" w:rsidRDefault="00646020" w:rsidP="00646020">
            <w:pPr>
              <w:pStyle w:val="iBAAGStandardText"/>
            </w:pPr>
          </w:p>
          <w:p w14:paraId="587176FB" w14:textId="4F01F7C5" w:rsidR="00325713" w:rsidRPr="002D33B2" w:rsidRDefault="00325713" w:rsidP="006A6DDF">
            <w:pPr>
              <w:pStyle w:val="iBAAGStandardTextBold"/>
            </w:pPr>
            <w:r w:rsidRPr="002D33B2">
              <w:t>X-Ray and Other Diagnostic Testing</w:t>
            </w:r>
            <w:r w:rsidR="006E50F0" w:rsidRPr="002D33B2">
              <w:t>:</w:t>
            </w:r>
          </w:p>
          <w:p w14:paraId="05BDE113" w14:textId="7BB2DCBD" w:rsidR="00B04BD9" w:rsidRPr="002D33B2" w:rsidRDefault="00B04BD9" w:rsidP="00B04BD9"/>
          <w:p w14:paraId="21575D18" w14:textId="77777777" w:rsidR="00662B78" w:rsidRDefault="00662B78" w:rsidP="006A6DDF">
            <w:pPr>
              <w:pStyle w:val="iBAAGStandardText"/>
              <w:rPr>
                <w:rStyle w:val="InstructionalTextChar"/>
              </w:rPr>
            </w:pPr>
          </w:p>
          <w:p w14:paraId="05D8AC05" w14:textId="7A16E22F" w:rsidR="00B04BD9" w:rsidRPr="002D33B2" w:rsidRDefault="00B04BD9" w:rsidP="00B04BD9">
            <w:r w:rsidRPr="002D33B2">
              <w:rPr>
                <w:rStyle w:val="iBAAGStandardTextBoldChar"/>
              </w:rPr>
              <w:t>No Charge</w:t>
            </w:r>
          </w:p>
          <w:p w14:paraId="46E79539" w14:textId="5AF0153E" w:rsidR="00315763" w:rsidRPr="002D33B2" w:rsidRDefault="00B04BD9" w:rsidP="00315763">
            <w:pPr>
              <w:pStyle w:val="iBAAGStandardText"/>
            </w:pPr>
            <w:r w:rsidRPr="002D33B2">
              <w:t>The annual deductible does not apply.</w:t>
            </w:r>
          </w:p>
          <w:p w14:paraId="587176FE" w14:textId="476BC237" w:rsidR="00325713" w:rsidRPr="002D33B2" w:rsidRDefault="00325713" w:rsidP="006A6DDF">
            <w:pPr>
              <w:pStyle w:val="iBAAGStandardText"/>
            </w:pPr>
          </w:p>
          <w:p w14:paraId="587176FF" w14:textId="0C0697E4"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00" w14:textId="77777777" w:rsidR="00325713" w:rsidRPr="002D33B2" w:rsidRDefault="00325713" w:rsidP="006A6DDF">
            <w:pPr>
              <w:pStyle w:val="iBAAGStandardText"/>
            </w:pPr>
            <w:r w:rsidRPr="002D33B2">
              <w:t>No</w:t>
            </w:r>
          </w:p>
          <w:p w14:paraId="58717701" w14:textId="77777777" w:rsidR="00325713" w:rsidRPr="002D33B2" w:rsidRDefault="00325713" w:rsidP="006A6DDF"/>
          <w:p w14:paraId="678B7072" w14:textId="41DA6195" w:rsidR="000A24F2" w:rsidRPr="002D33B2" w:rsidRDefault="000A24F2" w:rsidP="00B840D5"/>
          <w:p w14:paraId="099BD03B" w14:textId="77777777" w:rsidR="00FC633D" w:rsidRPr="002D33B2" w:rsidRDefault="00FC633D" w:rsidP="00B840D5"/>
          <w:p w14:paraId="58717702" w14:textId="2C4B8A8C" w:rsidR="00325713" w:rsidRPr="002D33B2" w:rsidRDefault="00325713"/>
        </w:tc>
        <w:tc>
          <w:tcPr>
            <w:tcW w:w="3330" w:type="dxa"/>
            <w:shd w:val="clear" w:color="auto" w:fill="FFFFFF" w:themeFill="background1"/>
          </w:tcPr>
          <w:p w14:paraId="58717704" w14:textId="68C54CED" w:rsidR="00325713" w:rsidRPr="002D33B2" w:rsidRDefault="00325713" w:rsidP="00B840D5">
            <w:pPr>
              <w:pStyle w:val="iBAAGStandardTextBold"/>
              <w:rPr>
                <w:rStyle w:val="iBAAGStandardTextBoldChar"/>
                <w:b/>
                <w:color w:val="000000" w:themeColor="text1"/>
                <w:szCs w:val="24"/>
              </w:rPr>
            </w:pPr>
            <w:r w:rsidRPr="002D33B2">
              <w:lastRenderedPageBreak/>
              <w:t>Lab Testing</w:t>
            </w:r>
            <w:r w:rsidR="006E50F0" w:rsidRPr="002D33B2">
              <w:t>:</w:t>
            </w:r>
          </w:p>
          <w:p w14:paraId="041712D4" w14:textId="47758520" w:rsidR="00533272" w:rsidRPr="002D33B2" w:rsidRDefault="00F31E3D" w:rsidP="00533272">
            <w:r>
              <w:rPr>
                <w:rStyle w:val="iBAAGStandardTextBoldChar"/>
              </w:rPr>
              <w:t>40%</w:t>
            </w:r>
            <w:r w:rsidR="00533272" w:rsidRPr="002D33B2">
              <w:t xml:space="preserve"> </w:t>
            </w:r>
            <w:r w:rsidR="00533272" w:rsidRPr="002D33B2">
              <w:rPr>
                <w:rStyle w:val="iBAAGStandardTextChar"/>
              </w:rPr>
              <w:t>co-insurance, after you pay the deductible.</w:t>
            </w:r>
          </w:p>
          <w:p w14:paraId="47522467" w14:textId="0439FEC0" w:rsidR="00315763" w:rsidRPr="002D33B2" w:rsidRDefault="00533272" w:rsidP="00533272">
            <w:pPr>
              <w:pStyle w:val="iBAAGStandardText"/>
            </w:pPr>
            <w:r w:rsidRPr="002D33B2">
              <w:t xml:space="preserve"> </w:t>
            </w:r>
          </w:p>
          <w:p w14:paraId="68FF66C2" w14:textId="77777777" w:rsidR="00F272C8" w:rsidRDefault="00F272C8" w:rsidP="00BE5ADF">
            <w:pPr>
              <w:pStyle w:val="iBAAGStandardText"/>
              <w:rPr>
                <w:rStyle w:val="InstructionalTextChar"/>
              </w:rPr>
            </w:pPr>
          </w:p>
          <w:p w14:paraId="705B9D37" w14:textId="77777777" w:rsidR="00BE5ADF" w:rsidRPr="002D33B2" w:rsidRDefault="00BE5ADF" w:rsidP="00BE5ADF">
            <w:pPr>
              <w:pStyle w:val="iBAAGStandardText"/>
            </w:pPr>
          </w:p>
          <w:p w14:paraId="58717707" w14:textId="620ED76A" w:rsidR="00325713" w:rsidRPr="002D33B2" w:rsidRDefault="00325713" w:rsidP="006A6DDF">
            <w:pPr>
              <w:pStyle w:val="iBAAGStandardTextBold"/>
            </w:pPr>
            <w:r w:rsidRPr="002D33B2">
              <w:t xml:space="preserve">Is </w:t>
            </w:r>
            <w:r w:rsidR="00F31E3D">
              <w:t>prior authorization</w:t>
            </w:r>
            <w:r w:rsidRPr="002D33B2">
              <w:t xml:space="preserve"> needed?</w:t>
            </w:r>
          </w:p>
          <w:p w14:paraId="51E034D3" w14:textId="1632C7B8" w:rsidR="00662B78" w:rsidRDefault="00325713" w:rsidP="006A6DDF">
            <w:pPr>
              <w:pStyle w:val="iBAAGStandardText"/>
            </w:pPr>
            <w:r w:rsidRPr="002D33B2">
              <w:lastRenderedPageBreak/>
              <w:t>No</w:t>
            </w:r>
          </w:p>
          <w:p w14:paraId="4A01DC57" w14:textId="77777777" w:rsidR="00F272C8" w:rsidRDefault="00F272C8" w:rsidP="006A6DDF">
            <w:pPr>
              <w:pStyle w:val="iBAAGStandardText"/>
            </w:pPr>
          </w:p>
          <w:p w14:paraId="446EC81A" w14:textId="77777777" w:rsidR="00F272C8" w:rsidRPr="002D33B2" w:rsidRDefault="00F272C8" w:rsidP="006A6DDF">
            <w:pPr>
              <w:pStyle w:val="iBAAGStandardText"/>
            </w:pPr>
          </w:p>
          <w:p w14:paraId="5871770C" w14:textId="338A2899" w:rsidR="00325713" w:rsidRPr="002D33B2" w:rsidRDefault="00325713" w:rsidP="00B840D5">
            <w:pPr>
              <w:pStyle w:val="iBAAGStandardTextBold"/>
              <w:rPr>
                <w:rStyle w:val="iBAAGStandardTextBoldChar"/>
                <w:b/>
              </w:rPr>
            </w:pPr>
            <w:r w:rsidRPr="002D33B2">
              <w:t>X-Ray and Other Diagnostic Testing</w:t>
            </w:r>
            <w:r w:rsidR="006E50F0" w:rsidRPr="002D33B2">
              <w:rPr>
                <w:rStyle w:val="iBAAGStandardTextBoldChar"/>
                <w:b/>
              </w:rPr>
              <w:t>:</w:t>
            </w:r>
          </w:p>
          <w:p w14:paraId="1AA6817D" w14:textId="16AADA1C" w:rsidR="00B04BD9" w:rsidRPr="002D33B2" w:rsidRDefault="00F31E3D" w:rsidP="00B04BD9">
            <w:r>
              <w:rPr>
                <w:rStyle w:val="iBAAGStandardTextBoldChar"/>
              </w:rPr>
              <w:t>40%</w:t>
            </w:r>
            <w:r w:rsidR="00B04BD9" w:rsidRPr="002D33B2">
              <w:t xml:space="preserve"> </w:t>
            </w:r>
            <w:r w:rsidR="00B04BD9" w:rsidRPr="002D33B2">
              <w:rPr>
                <w:rStyle w:val="iBAAGStandardTextChar"/>
              </w:rPr>
              <w:t>co-insurance, after you pay the deductible.</w:t>
            </w:r>
          </w:p>
          <w:p w14:paraId="00C26870" w14:textId="77777777" w:rsidR="00B04BD9" w:rsidRPr="002D33B2" w:rsidRDefault="00B04BD9" w:rsidP="00B04BD9">
            <w:pPr>
              <w:pStyle w:val="iBAAGStandardText"/>
            </w:pPr>
            <w:r w:rsidRPr="002D33B2">
              <w:t xml:space="preserve"> </w:t>
            </w:r>
          </w:p>
          <w:p w14:paraId="5871770E" w14:textId="75F28871" w:rsidR="00325713" w:rsidRPr="002D33B2" w:rsidRDefault="00325713" w:rsidP="00315763">
            <w:pPr>
              <w:pStyle w:val="iBAAGStandardText"/>
            </w:pPr>
          </w:p>
          <w:p w14:paraId="4AE092DF" w14:textId="74693B4D" w:rsidR="000E2536" w:rsidRPr="004043A4" w:rsidRDefault="000E2536" w:rsidP="000E2536">
            <w:pPr>
              <w:pStyle w:val="iBAAGStandardTextBold"/>
            </w:pPr>
            <w:r w:rsidRPr="002D33B2">
              <w:t xml:space="preserve">Is </w:t>
            </w:r>
            <w:r w:rsidR="00F31E3D">
              <w:t>prior authorization</w:t>
            </w:r>
            <w:r w:rsidRPr="004043A4">
              <w:t xml:space="preserve"> needed?</w:t>
            </w:r>
          </w:p>
          <w:p w14:paraId="28A2D95C" w14:textId="732B3B59" w:rsidR="000E2536" w:rsidRPr="002D33B2" w:rsidRDefault="000E2536">
            <w:pPr>
              <w:pStyle w:val="iBAAGStandardText"/>
            </w:pPr>
            <w:r w:rsidRPr="004043A4">
              <w:t xml:space="preserve">Yes, for </w:t>
            </w:r>
            <w:r w:rsidR="004043A4" w:rsidRPr="00DC0026">
              <w:t>genetic testing,</w:t>
            </w:r>
            <w:r w:rsidR="004043A4" w:rsidRPr="004043A4">
              <w:t xml:space="preserve"> </w:t>
            </w:r>
            <w:r w:rsidRPr="004043A4">
              <w:t xml:space="preserve">sleep studies </w:t>
            </w:r>
          </w:p>
          <w:p w14:paraId="5DE02AFA" w14:textId="0A796203" w:rsidR="000E2536" w:rsidRPr="002D33B2" w:rsidRDefault="000E2536" w:rsidP="000E2536">
            <w:r w:rsidRPr="002D33B2">
              <w:tab/>
            </w:r>
          </w:p>
          <w:p w14:paraId="7BDDA35D" w14:textId="5C90B353" w:rsidR="000E2536" w:rsidRPr="002D33B2" w:rsidRDefault="000E2536" w:rsidP="000E2536">
            <w:r w:rsidRPr="002D33B2">
              <w:rPr>
                <w:rStyle w:val="iBAAGStandardTextBoldChar"/>
              </w:rPr>
              <w:t>Prior authorization is</w:t>
            </w:r>
            <w:r w:rsidRPr="002D33B2">
              <w:t>:</w:t>
            </w:r>
          </w:p>
          <w:p w14:paraId="00D1323B" w14:textId="363C69DE" w:rsidR="000E2536" w:rsidRPr="002D33B2" w:rsidRDefault="000E2536" w:rsidP="000E2536">
            <w:pPr>
              <w:pStyle w:val="iBAAGStandardText"/>
            </w:pPr>
            <w:r w:rsidRPr="002D33B2">
              <w:t>Getting approval by calling the number listed on your health plan ID card before you can get medicine or services.</w:t>
            </w:r>
          </w:p>
          <w:p w14:paraId="7480B641" w14:textId="77777777" w:rsidR="000E2536" w:rsidRPr="002D33B2" w:rsidRDefault="000E2536" w:rsidP="000E2536"/>
          <w:p w14:paraId="58717710" w14:textId="490EB2DA" w:rsidR="00325713" w:rsidRPr="002D33B2" w:rsidRDefault="00325713" w:rsidP="006A6DDF">
            <w:pPr>
              <w:pStyle w:val="iBAAGStandardText"/>
            </w:pPr>
          </w:p>
          <w:p w14:paraId="58717715" w14:textId="77777777" w:rsidR="00325713" w:rsidRPr="002D33B2" w:rsidRDefault="00325713" w:rsidP="006A6DDF">
            <w:pPr>
              <w:pStyle w:val="iBAAGStandardTextBold"/>
            </w:pPr>
            <w:r w:rsidRPr="002D33B2">
              <w:t xml:space="preserve">When do I need to call? </w:t>
            </w:r>
          </w:p>
          <w:p w14:paraId="58717716" w14:textId="77777777" w:rsidR="00325713" w:rsidRPr="002D33B2" w:rsidRDefault="00325713" w:rsidP="006A6DDF">
            <w:pPr>
              <w:pStyle w:val="iBAAGLevel1Bullets"/>
            </w:pPr>
            <w:r w:rsidRPr="002D33B2">
              <w:t>5 business days before scheduled services</w:t>
            </w:r>
          </w:p>
          <w:p w14:paraId="58717717" w14:textId="77777777" w:rsidR="00325713" w:rsidRPr="002D33B2" w:rsidRDefault="00325713" w:rsidP="006A6DDF">
            <w:pPr>
              <w:pStyle w:val="iBAAGStandardText"/>
            </w:pPr>
          </w:p>
          <w:p w14:paraId="5AAD0A91" w14:textId="7464593F"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71A" w14:textId="4A568135" w:rsidR="009704C3" w:rsidRPr="002D33B2" w:rsidRDefault="00A10D06">
            <w:r>
              <w:t xml:space="preserve">A penalty and benefits </w:t>
            </w:r>
            <w:r>
              <w:lastRenderedPageBreak/>
              <w:t xml:space="preserve">will be reduced by </w:t>
            </w:r>
            <w:r>
              <w:rPr>
                <w:rStyle w:val="iBAAGStandardTextBoldChar"/>
              </w:rPr>
              <w:t>50%</w:t>
            </w:r>
            <w:r>
              <w:t xml:space="preserve"> co-insurance </w:t>
            </w:r>
          </w:p>
        </w:tc>
        <w:tc>
          <w:tcPr>
            <w:tcW w:w="3330" w:type="dxa"/>
            <w:shd w:val="clear" w:color="auto" w:fill="FFFFFF" w:themeFill="background1"/>
          </w:tcPr>
          <w:p w14:paraId="295B1330" w14:textId="77777777" w:rsidR="00325713" w:rsidRPr="004043A4" w:rsidRDefault="00325713" w:rsidP="00FC36EE">
            <w:pPr>
              <w:pStyle w:val="iBAAGStandardText"/>
            </w:pPr>
            <w:r w:rsidRPr="004043A4">
              <w:lastRenderedPageBreak/>
              <w:t xml:space="preserve">If the service is provided in a doctor’s office, additional co-pays, deductible </w:t>
            </w:r>
            <w:r w:rsidR="00FC36EE" w:rsidRPr="004043A4">
              <w:t>or</w:t>
            </w:r>
            <w:r w:rsidRPr="004043A4">
              <w:t xml:space="preserve"> co-insurance may apply.  </w:t>
            </w:r>
          </w:p>
          <w:p w14:paraId="25FBD7AE" w14:textId="51346DF6" w:rsidR="00FC633D" w:rsidRPr="004043A4" w:rsidRDefault="00FC633D" w:rsidP="00FC36EE">
            <w:pPr>
              <w:pStyle w:val="iBAAGStandardText"/>
            </w:pPr>
          </w:p>
          <w:p w14:paraId="5871771B" w14:textId="573E71C0" w:rsidR="00646020" w:rsidRPr="004043A4" w:rsidRDefault="00646020" w:rsidP="00B840D5">
            <w:pPr>
              <w:pStyle w:val="iBAAGLevel1Bullets"/>
              <w:numPr>
                <w:ilvl w:val="0"/>
                <w:numId w:val="0"/>
              </w:numPr>
              <w:ind w:left="450" w:hanging="360"/>
            </w:pPr>
            <w:r w:rsidRPr="004043A4">
              <w:t xml:space="preserve"> </w:t>
            </w:r>
          </w:p>
        </w:tc>
      </w:tr>
      <w:tr w:rsidR="00325713" w:rsidRPr="002D33B2" w14:paraId="58717723" w14:textId="77777777" w:rsidTr="00A10D06">
        <w:tblPrEx>
          <w:shd w:val="clear" w:color="auto" w:fill="auto"/>
        </w:tblPrEx>
        <w:tc>
          <w:tcPr>
            <w:tcW w:w="3517" w:type="dxa"/>
            <w:tcBorders>
              <w:bottom w:val="single" w:sz="4" w:space="0" w:color="000000" w:themeColor="text1"/>
            </w:tcBorders>
            <w:shd w:val="clear" w:color="auto" w:fill="31849B"/>
            <w:vAlign w:val="center"/>
          </w:tcPr>
          <w:p w14:paraId="5871771D" w14:textId="0491D076" w:rsidR="00325713" w:rsidRPr="002D33B2" w:rsidRDefault="00325713" w:rsidP="006A6DDF">
            <w:pPr>
              <w:pStyle w:val="iBAAGTableHeader"/>
            </w:pPr>
            <w:r w:rsidRPr="002D33B2">
              <w:lastRenderedPageBreak/>
              <w:t>Common Medical Event</w:t>
            </w:r>
          </w:p>
        </w:tc>
        <w:tc>
          <w:tcPr>
            <w:tcW w:w="3330" w:type="dxa"/>
            <w:tcBorders>
              <w:bottom w:val="single" w:sz="4" w:space="0" w:color="000000" w:themeColor="text1"/>
            </w:tcBorders>
            <w:shd w:val="clear" w:color="auto" w:fill="31849B"/>
            <w:vAlign w:val="center"/>
          </w:tcPr>
          <w:p w14:paraId="5871771E" w14:textId="77777777" w:rsidR="00325713" w:rsidRPr="002D33B2" w:rsidRDefault="00325713" w:rsidP="006A6DDF">
            <w:pPr>
              <w:pStyle w:val="iBAAGTableHeader"/>
            </w:pPr>
            <w:r w:rsidRPr="002D33B2">
              <w:t>Your cost if you use</w:t>
            </w:r>
          </w:p>
          <w:p w14:paraId="5871771F"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720" w14:textId="77777777" w:rsidR="00325713" w:rsidRPr="002D33B2" w:rsidRDefault="00325713" w:rsidP="006A6DDF">
            <w:pPr>
              <w:pStyle w:val="iBAAGTableHeader"/>
            </w:pPr>
            <w:r w:rsidRPr="002D33B2">
              <w:t>Your cost if you use</w:t>
            </w:r>
          </w:p>
          <w:p w14:paraId="58717721"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722" w14:textId="77777777" w:rsidR="00325713" w:rsidRPr="002D33B2" w:rsidRDefault="00325713" w:rsidP="006A6DDF">
            <w:pPr>
              <w:pStyle w:val="iBAAGTableHeader"/>
            </w:pPr>
            <w:r w:rsidRPr="002D33B2">
              <w:t>Limits &amp; Exceptions</w:t>
            </w:r>
          </w:p>
        </w:tc>
      </w:tr>
      <w:tr w:rsidR="00325713" w:rsidRPr="002D33B2" w14:paraId="58717754" w14:textId="77777777" w:rsidTr="00A10D06">
        <w:tblPrEx>
          <w:shd w:val="clear" w:color="auto" w:fill="auto"/>
        </w:tblPrEx>
        <w:tc>
          <w:tcPr>
            <w:tcW w:w="3517" w:type="dxa"/>
            <w:shd w:val="clear" w:color="auto" w:fill="FFFFFF" w:themeFill="background1"/>
          </w:tcPr>
          <w:p w14:paraId="58717724" w14:textId="1813CA40" w:rsidR="00325713" w:rsidRPr="002D33B2" w:rsidRDefault="00325713" w:rsidP="006A6DDF">
            <w:pPr>
              <w:pStyle w:val="iBAAGSituationBoxName"/>
            </w:pPr>
            <w:bookmarkStart w:id="51" w:name="Major_Diagnostic_and_Imaging_OP"/>
            <w:r w:rsidRPr="002D33B2">
              <w:t>Major Diagnostic</w:t>
            </w:r>
            <w:r w:rsidR="00377133" w:rsidRPr="002D33B2">
              <w:t xml:space="preserve"> and Imaging</w:t>
            </w:r>
            <w:r w:rsidRPr="002D33B2">
              <w:t xml:space="preserve"> - Outpatient</w:t>
            </w:r>
          </w:p>
          <w:bookmarkEnd w:id="51"/>
          <w:p w14:paraId="58717725" w14:textId="77777777" w:rsidR="00325713" w:rsidRPr="002D33B2" w:rsidRDefault="00325713" w:rsidP="006A6DDF"/>
          <w:p w14:paraId="58717726" w14:textId="77777777" w:rsidR="00325713" w:rsidRPr="002D33B2" w:rsidRDefault="00325713" w:rsidP="006A6DDF">
            <w:pPr>
              <w:rPr>
                <w:rStyle w:val="iBAAGStandardTextChar"/>
              </w:rPr>
            </w:pPr>
            <w:r w:rsidRPr="002D33B2">
              <w:rPr>
                <w:rStyle w:val="iBAAGStandardTextBoldChar"/>
              </w:rPr>
              <w:t>What are major diagnostic tests?</w:t>
            </w:r>
            <w:r w:rsidRPr="002D33B2">
              <w:t xml:space="preserve"> </w:t>
            </w:r>
            <w:r w:rsidRPr="002D33B2">
              <w:rPr>
                <w:rStyle w:val="iBAAGStandardTextChar"/>
              </w:rPr>
              <w:t>Some examples:</w:t>
            </w:r>
          </w:p>
          <w:p w14:paraId="58717727" w14:textId="77777777" w:rsidR="00325713" w:rsidRPr="002D33B2" w:rsidRDefault="00325713" w:rsidP="006A6DDF">
            <w:pPr>
              <w:pStyle w:val="iBAAGLevel1Bullets"/>
            </w:pPr>
            <w:r w:rsidRPr="002D33B2">
              <w:t xml:space="preserve">CT scan </w:t>
            </w:r>
          </w:p>
          <w:p w14:paraId="58717728" w14:textId="77777777" w:rsidR="00325713" w:rsidRPr="002D33B2" w:rsidRDefault="00325713" w:rsidP="006A6DDF">
            <w:pPr>
              <w:pStyle w:val="iBAAGLevel1Bullets"/>
            </w:pPr>
            <w:r w:rsidRPr="002D33B2">
              <w:t>PET scan</w:t>
            </w:r>
          </w:p>
          <w:p w14:paraId="58717729" w14:textId="77777777" w:rsidR="00325713" w:rsidRPr="002D33B2" w:rsidRDefault="00325713" w:rsidP="006A6DDF">
            <w:pPr>
              <w:pStyle w:val="iBAAGLevel1Bullets"/>
            </w:pPr>
            <w:r w:rsidRPr="002D33B2">
              <w:t xml:space="preserve">MRI </w:t>
            </w:r>
          </w:p>
          <w:p w14:paraId="5871772A" w14:textId="77777777" w:rsidR="00325713" w:rsidRPr="002D33B2" w:rsidRDefault="00325713" w:rsidP="006A6DDF">
            <w:pPr>
              <w:pStyle w:val="iBAAGLevel1Bullets"/>
            </w:pPr>
            <w:r w:rsidRPr="002D33B2">
              <w:t>MRA</w:t>
            </w:r>
          </w:p>
          <w:p w14:paraId="5871772B" w14:textId="77777777" w:rsidR="00325713" w:rsidRPr="002D33B2" w:rsidRDefault="00325713" w:rsidP="006A6DDF">
            <w:pPr>
              <w:pStyle w:val="iBAAGLevel1Bullets"/>
            </w:pPr>
            <w:r w:rsidRPr="002D33B2">
              <w:t>Nuclear Medicine</w:t>
            </w:r>
          </w:p>
          <w:p w14:paraId="5871772C" w14:textId="77777777" w:rsidR="00325713" w:rsidRPr="002D33B2" w:rsidRDefault="00325713" w:rsidP="006A6DDF">
            <w:pPr>
              <w:pStyle w:val="iBAAGStandardText"/>
            </w:pPr>
          </w:p>
          <w:p w14:paraId="5871772D" w14:textId="77777777" w:rsidR="00325713" w:rsidRPr="002D33B2" w:rsidRDefault="00325713" w:rsidP="006A6DDF">
            <w:pPr>
              <w:pStyle w:val="iBAAGStandardText"/>
            </w:pPr>
            <w:r w:rsidRPr="002D33B2">
              <w:t>Benefits under this section include:</w:t>
            </w:r>
          </w:p>
          <w:p w14:paraId="5871772E" w14:textId="77777777" w:rsidR="00325713" w:rsidRPr="002D33B2" w:rsidRDefault="00325713" w:rsidP="006A6DDF">
            <w:pPr>
              <w:pStyle w:val="iBAAGLevel1Bullets"/>
            </w:pPr>
            <w:r w:rsidRPr="002D33B2">
              <w:t xml:space="preserve">Facility </w:t>
            </w:r>
          </w:p>
          <w:p w14:paraId="5871772F" w14:textId="77777777" w:rsidR="00325713" w:rsidRPr="002D33B2" w:rsidRDefault="00325713" w:rsidP="006A6DDF">
            <w:pPr>
              <w:pStyle w:val="iBAAGLevel1Bullets"/>
            </w:pPr>
            <w:r w:rsidRPr="002D33B2">
              <w:t>Supplies</w:t>
            </w:r>
          </w:p>
          <w:p w14:paraId="58717730" w14:textId="77777777" w:rsidR="00325713" w:rsidRPr="002D33B2" w:rsidRDefault="00325713" w:rsidP="006A6DDF">
            <w:pPr>
              <w:pStyle w:val="iBAAGLevel1Bullets"/>
            </w:pPr>
            <w:r w:rsidRPr="002D33B2">
              <w:t>Equipment</w:t>
            </w:r>
          </w:p>
          <w:p w14:paraId="58717731" w14:textId="77777777" w:rsidR="00325713" w:rsidRPr="002D33B2" w:rsidRDefault="00325713" w:rsidP="006A6DDF">
            <w:pPr>
              <w:pStyle w:val="iBAAGLevel1Bullets"/>
            </w:pPr>
            <w:r w:rsidRPr="002D33B2">
              <w:t>Services for anesthesiologists, pathologists and radiologists</w:t>
            </w:r>
          </w:p>
          <w:p w14:paraId="58717732" w14:textId="77777777" w:rsidR="00325713" w:rsidRPr="002D33B2" w:rsidRDefault="00325713" w:rsidP="006A6DDF"/>
          <w:p w14:paraId="58717733" w14:textId="77777777" w:rsidR="00325713" w:rsidRPr="002D33B2" w:rsidRDefault="00325713" w:rsidP="006A6DDF">
            <w:r w:rsidRPr="002D33B2">
              <w:rPr>
                <w:rStyle w:val="iBAAGStandardTextChar"/>
              </w:rPr>
              <w:t>For more information about other doctor fees, see</w:t>
            </w:r>
            <w:r w:rsidRPr="002D33B2">
              <w:t xml:space="preserve"> </w:t>
            </w:r>
            <w:r w:rsidRPr="002D33B2">
              <w:rPr>
                <w:rStyle w:val="iBAAGStandardTextItalicsChar"/>
              </w:rPr>
              <w:t>Physician Fees for Surgical and Medical Services</w:t>
            </w:r>
            <w:r w:rsidRPr="002D33B2">
              <w:t xml:space="preserve"> </w:t>
            </w:r>
            <w:r w:rsidRPr="002D33B2">
              <w:rPr>
                <w:rStyle w:val="iBAAGStandardTextChar"/>
              </w:rPr>
              <w:t>benefit section.</w:t>
            </w:r>
          </w:p>
          <w:p w14:paraId="58717734" w14:textId="77777777" w:rsidR="00325713" w:rsidRPr="002D33B2" w:rsidRDefault="00325713" w:rsidP="006A6DDF"/>
          <w:p w14:paraId="58717735" w14:textId="77777777" w:rsidR="00325713" w:rsidRPr="002D33B2" w:rsidRDefault="00325713" w:rsidP="006A6DDF">
            <w:r w:rsidRPr="002D33B2">
              <w:rPr>
                <w:rStyle w:val="iBAAGStandardTextChar"/>
              </w:rPr>
              <w:t>For information about minor diagnostic lab, x-ray and other tests, see</w:t>
            </w:r>
            <w:r w:rsidRPr="002D33B2">
              <w:t xml:space="preserve"> </w:t>
            </w:r>
            <w:r w:rsidRPr="002D33B2">
              <w:rPr>
                <w:rStyle w:val="iBAAGStandardTextItalicsChar"/>
              </w:rPr>
              <w:t>Minor Diagnostic Lab, X-Ray and Other Testing – Outpatient</w:t>
            </w:r>
            <w:r w:rsidRPr="002D33B2">
              <w:t xml:space="preserve"> </w:t>
            </w:r>
            <w:r w:rsidRPr="002D33B2">
              <w:rPr>
                <w:rStyle w:val="iBAAGStandardTextChar"/>
              </w:rPr>
              <w:t>benefit section.</w:t>
            </w:r>
          </w:p>
          <w:p w14:paraId="58717736" w14:textId="77777777" w:rsidR="00325713" w:rsidRPr="002D33B2" w:rsidRDefault="00325713" w:rsidP="006A6DDF"/>
          <w:p w14:paraId="58717737" w14:textId="77777777" w:rsidR="00325713" w:rsidRPr="002D33B2" w:rsidRDefault="00325713" w:rsidP="006A6DDF">
            <w:pPr>
              <w:pStyle w:val="iBAAGStandardTextBold"/>
            </w:pPr>
            <w:r w:rsidRPr="002D33B2">
              <w:t xml:space="preserve">Want more information? </w:t>
            </w:r>
          </w:p>
          <w:p w14:paraId="58717738" w14:textId="77777777" w:rsidR="00325713" w:rsidRPr="002D33B2" w:rsidRDefault="00325713" w:rsidP="006A6DDF">
            <w:r w:rsidRPr="002D33B2">
              <w:rPr>
                <w:rStyle w:val="iBAAGStandardTextChar"/>
              </w:rPr>
              <w:t>View the</w:t>
            </w:r>
            <w:r w:rsidRPr="002D33B2">
              <w:t xml:space="preserve"> </w:t>
            </w:r>
            <w:hyperlink r:id="rId41" w:history="1">
              <w:r w:rsidRPr="002D33B2">
                <w:rPr>
                  <w:rStyle w:val="Hyperlinks"/>
                </w:rPr>
                <w:t>glossary</w:t>
              </w:r>
            </w:hyperlink>
            <w:r w:rsidRPr="002D33B2">
              <w:t xml:space="preserve"> </w:t>
            </w:r>
            <w:r w:rsidRPr="002D33B2">
              <w:rPr>
                <w:rStyle w:val="iBAAGStandardTextChar"/>
              </w:rPr>
              <w:t>for definitions.</w:t>
            </w:r>
          </w:p>
          <w:p w14:paraId="58717739" w14:textId="77777777" w:rsidR="00325713" w:rsidRPr="002D33B2" w:rsidRDefault="00325713" w:rsidP="006A6DDF"/>
        </w:tc>
        <w:tc>
          <w:tcPr>
            <w:tcW w:w="3330" w:type="dxa"/>
            <w:shd w:val="clear" w:color="auto" w:fill="FFFFFF" w:themeFill="background1"/>
          </w:tcPr>
          <w:p w14:paraId="25E99DA7" w14:textId="572CF5DF" w:rsidR="00231167" w:rsidRPr="002D33B2" w:rsidRDefault="00F31E3D" w:rsidP="00231167">
            <w:r>
              <w:rPr>
                <w:rStyle w:val="iBAAGStandardTextBoldChar"/>
              </w:rPr>
              <w:lastRenderedPageBreak/>
              <w:t>10%</w:t>
            </w:r>
            <w:r w:rsidR="00231167" w:rsidRPr="002D33B2">
              <w:t xml:space="preserve"> </w:t>
            </w:r>
            <w:r w:rsidR="00231167" w:rsidRPr="002D33B2">
              <w:rPr>
                <w:rStyle w:val="iBAAGStandardTextChar"/>
              </w:rPr>
              <w:t>co-insurance, after you pay the deductible</w:t>
            </w:r>
            <w:r w:rsidR="00231167" w:rsidRPr="002D33B2">
              <w:t>.</w:t>
            </w:r>
          </w:p>
          <w:p w14:paraId="7305A51C" w14:textId="77777777" w:rsidR="00231167" w:rsidRPr="002D33B2" w:rsidRDefault="00231167" w:rsidP="00231167"/>
          <w:p w14:paraId="5871773F" w14:textId="77777777" w:rsidR="00325713" w:rsidRPr="002D33B2" w:rsidRDefault="00325713" w:rsidP="006A6DDF"/>
          <w:p w14:paraId="58717740" w14:textId="64F42105" w:rsidR="00325713" w:rsidRPr="002D33B2" w:rsidRDefault="00325713" w:rsidP="006A6DDF">
            <w:pPr>
              <w:pStyle w:val="iBAAGStandardTextBold"/>
            </w:pPr>
            <w:r w:rsidRPr="002D33B2">
              <w:t xml:space="preserve">Is </w:t>
            </w:r>
            <w:r w:rsidR="00F31E3D">
              <w:t>prior authorization</w:t>
            </w:r>
            <w:r w:rsidRPr="002D33B2">
              <w:t xml:space="preserve"> needed?</w:t>
            </w:r>
          </w:p>
          <w:p w14:paraId="2B8AA95E" w14:textId="77777777" w:rsidR="00836F04" w:rsidRPr="002D33B2" w:rsidRDefault="00836F04" w:rsidP="00836F04">
            <w:pPr>
              <w:pStyle w:val="iBAAGStandardText"/>
            </w:pPr>
            <w:r w:rsidRPr="002D33B2">
              <w:t>No</w:t>
            </w:r>
          </w:p>
          <w:p w14:paraId="086F9063" w14:textId="0E279733" w:rsidR="008D7FC9" w:rsidRPr="002D33B2" w:rsidRDefault="008D7FC9" w:rsidP="006A6DDF">
            <w:pPr>
              <w:pStyle w:val="iBAAGStandardText"/>
            </w:pPr>
          </w:p>
          <w:p w14:paraId="58717743" w14:textId="0412D71B" w:rsidR="00325713" w:rsidRPr="002D33B2" w:rsidRDefault="00325713">
            <w:pPr>
              <w:pStyle w:val="iBAAGStandardText"/>
            </w:pPr>
          </w:p>
        </w:tc>
        <w:tc>
          <w:tcPr>
            <w:tcW w:w="3330" w:type="dxa"/>
            <w:shd w:val="clear" w:color="auto" w:fill="FFFFFF" w:themeFill="background1"/>
          </w:tcPr>
          <w:p w14:paraId="4E4DBC4A" w14:textId="71D09908" w:rsidR="00533272" w:rsidRPr="002D33B2" w:rsidRDefault="00F31E3D" w:rsidP="00533272">
            <w:bookmarkStart w:id="52" w:name="_DV_C1068"/>
            <w:r>
              <w:rPr>
                <w:rStyle w:val="iBAAGStandardTextBoldChar"/>
              </w:rPr>
              <w:t>40%</w:t>
            </w:r>
            <w:r w:rsidR="00533272" w:rsidRPr="002D33B2">
              <w:t xml:space="preserve"> </w:t>
            </w:r>
            <w:r w:rsidR="00533272" w:rsidRPr="002D33B2">
              <w:rPr>
                <w:rStyle w:val="iBAAGStandardTextChar"/>
              </w:rPr>
              <w:t>co-insurance, after you pay the deductible.</w:t>
            </w:r>
          </w:p>
          <w:p w14:paraId="58717745" w14:textId="173D2FC3" w:rsidR="00325713" w:rsidRPr="002D33B2" w:rsidRDefault="00533272" w:rsidP="00533272">
            <w:r w:rsidRPr="002D33B2">
              <w:t xml:space="preserve"> </w:t>
            </w:r>
          </w:p>
          <w:p w14:paraId="5DDA777E" w14:textId="77777777" w:rsidR="00231167" w:rsidRPr="002D33B2" w:rsidRDefault="00231167" w:rsidP="00231167"/>
          <w:bookmarkEnd w:id="52"/>
          <w:p w14:paraId="2D719152" w14:textId="15C096CC" w:rsidR="00FE7142" w:rsidRPr="002D33B2" w:rsidRDefault="00FE7142" w:rsidP="00FE7142">
            <w:pPr>
              <w:pStyle w:val="iBAAGStandardTextBold"/>
            </w:pPr>
            <w:r w:rsidRPr="002D33B2">
              <w:t xml:space="preserve">Is </w:t>
            </w:r>
            <w:r w:rsidR="00F31E3D">
              <w:t>prior authorization</w:t>
            </w:r>
            <w:r w:rsidRPr="002D33B2">
              <w:t xml:space="preserve"> needed?</w:t>
            </w:r>
          </w:p>
          <w:p w14:paraId="236BA6AA" w14:textId="77777777" w:rsidR="00FE7142" w:rsidRPr="002D33B2" w:rsidRDefault="00FE7142" w:rsidP="00B840D5">
            <w:pPr>
              <w:pStyle w:val="iBAAGStandardText"/>
            </w:pPr>
            <w:r w:rsidRPr="002D33B2">
              <w:t>No</w:t>
            </w:r>
          </w:p>
          <w:p w14:paraId="58717752" w14:textId="78E0B8F3" w:rsidR="00B13A48" w:rsidRPr="002D33B2" w:rsidRDefault="00B13A48" w:rsidP="00FE7142"/>
        </w:tc>
        <w:tc>
          <w:tcPr>
            <w:tcW w:w="3330" w:type="dxa"/>
            <w:shd w:val="clear" w:color="auto" w:fill="FFFFFF" w:themeFill="background1"/>
          </w:tcPr>
          <w:p w14:paraId="58717753" w14:textId="1E66472E" w:rsidR="00325713" w:rsidRPr="002D33B2" w:rsidRDefault="00325713" w:rsidP="00A01871">
            <w:pPr>
              <w:pStyle w:val="iBAAGStandardText"/>
            </w:pPr>
            <w:r w:rsidRPr="002D33B2">
              <w:t xml:space="preserve">If the service is provided in a doctor’s office, additional co-pays, deductible </w:t>
            </w:r>
            <w:r w:rsidR="00A01871" w:rsidRPr="002D33B2">
              <w:t>or</w:t>
            </w:r>
            <w:r w:rsidRPr="002D33B2">
              <w:t xml:space="preserve"> co-insurance may apply.  </w:t>
            </w:r>
          </w:p>
        </w:tc>
      </w:tr>
      <w:tr w:rsidR="00325713" w:rsidRPr="002D33B2" w14:paraId="5871775B" w14:textId="77777777" w:rsidTr="00A10D06">
        <w:tblPrEx>
          <w:shd w:val="clear" w:color="auto" w:fill="auto"/>
        </w:tblPrEx>
        <w:tc>
          <w:tcPr>
            <w:tcW w:w="3517" w:type="dxa"/>
            <w:tcBorders>
              <w:bottom w:val="single" w:sz="4" w:space="0" w:color="000000" w:themeColor="text1"/>
            </w:tcBorders>
            <w:shd w:val="clear" w:color="auto" w:fill="31849B"/>
            <w:vAlign w:val="center"/>
          </w:tcPr>
          <w:p w14:paraId="58717755" w14:textId="446DD81C"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56"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57"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58"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59"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5A"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325713" w:rsidRPr="002D33B2" w14:paraId="5871776D" w14:textId="77777777" w:rsidTr="00A10D06">
        <w:tblPrEx>
          <w:shd w:val="clear" w:color="auto" w:fill="auto"/>
        </w:tblPrEx>
        <w:tc>
          <w:tcPr>
            <w:tcW w:w="3517" w:type="dxa"/>
            <w:shd w:val="clear" w:color="auto" w:fill="FFFFFF" w:themeFill="background1"/>
          </w:tcPr>
          <w:p w14:paraId="5871775C" w14:textId="77777777" w:rsidR="00325713" w:rsidRPr="002D33B2" w:rsidRDefault="00325713" w:rsidP="006A6DDF">
            <w:pPr>
              <w:pStyle w:val="iBAAGSituationBoxName"/>
            </w:pPr>
            <w:bookmarkStart w:id="53" w:name="Physician_Fees_for_Surgical_and_Medical"/>
            <w:r w:rsidRPr="002D33B2">
              <w:t>Physician Fees for Surgical and Medical Services</w:t>
            </w:r>
            <w:bookmarkEnd w:id="53"/>
          </w:p>
          <w:p w14:paraId="5871775D" w14:textId="77777777" w:rsidR="00325713" w:rsidRPr="002D33B2" w:rsidRDefault="00325713" w:rsidP="006A6DDF"/>
          <w:p w14:paraId="5871775E" w14:textId="77777777" w:rsidR="00325713" w:rsidRPr="002D33B2" w:rsidRDefault="00325713" w:rsidP="006A6DDF">
            <w:r w:rsidRPr="002D33B2">
              <w:rPr>
                <w:rStyle w:val="iBAAGStandardTextBoldChar"/>
              </w:rPr>
              <w:t xml:space="preserve">What are physician fees? </w:t>
            </w:r>
            <w:r w:rsidRPr="002D33B2">
              <w:rPr>
                <w:rStyle w:val="iBAAGStandardTextChar"/>
              </w:rPr>
              <w:t xml:space="preserve">Doctor fees in a hospital, skilled nursing facility, inpatient rehabilitation facility, alternate facility or house </w:t>
            </w:r>
            <w:r w:rsidRPr="002D33B2">
              <w:rPr>
                <w:rStyle w:val="iBAAGStandardTextChar"/>
              </w:rPr>
              <w:lastRenderedPageBreak/>
              <w:t>calls.</w:t>
            </w:r>
          </w:p>
          <w:p w14:paraId="5871775F" w14:textId="77777777" w:rsidR="00325713" w:rsidRPr="002D33B2" w:rsidRDefault="00325713" w:rsidP="006A6DDF"/>
          <w:p w14:paraId="58717760" w14:textId="77777777" w:rsidR="00325713" w:rsidRPr="002D33B2" w:rsidRDefault="00325713" w:rsidP="006A6DDF">
            <w:pPr>
              <w:pStyle w:val="iBAAGStandardTextBold"/>
            </w:pPr>
            <w:r w:rsidRPr="002D33B2">
              <w:t xml:space="preserve">Want more information? </w:t>
            </w:r>
          </w:p>
          <w:p w14:paraId="58717761" w14:textId="77777777" w:rsidR="00325713" w:rsidRPr="002D33B2" w:rsidRDefault="00325713" w:rsidP="006A6DDF">
            <w:pPr>
              <w:pStyle w:val="iBAAGStandardText"/>
            </w:pPr>
            <w:r w:rsidRPr="002D33B2">
              <w:t xml:space="preserve">View the </w:t>
            </w:r>
            <w:hyperlink r:id="rId42" w:history="1">
              <w:r w:rsidRPr="002D33B2">
                <w:rPr>
                  <w:rStyle w:val="Hyperlinks"/>
                </w:rPr>
                <w:t>glossary</w:t>
              </w:r>
            </w:hyperlink>
            <w:r w:rsidRPr="002D33B2">
              <w:t xml:space="preserve"> for definitions.</w:t>
            </w:r>
          </w:p>
          <w:p w14:paraId="58717762" w14:textId="77777777" w:rsidR="00325713" w:rsidRPr="002D33B2" w:rsidRDefault="00325713" w:rsidP="006A6DDF">
            <w:pPr>
              <w:pStyle w:val="iBAAGStandardText"/>
            </w:pPr>
          </w:p>
        </w:tc>
        <w:tc>
          <w:tcPr>
            <w:tcW w:w="3330" w:type="dxa"/>
            <w:shd w:val="clear" w:color="auto" w:fill="FFFFFF" w:themeFill="background1"/>
          </w:tcPr>
          <w:p w14:paraId="49EDF154" w14:textId="168784E8" w:rsidR="00F33DFC" w:rsidRPr="002D33B2" w:rsidRDefault="00F31E3D" w:rsidP="00F33DFC">
            <w:r>
              <w:rPr>
                <w:rStyle w:val="iBAAGStandardTextBoldChar"/>
              </w:rPr>
              <w:lastRenderedPageBreak/>
              <w:t>10%</w:t>
            </w:r>
            <w:r w:rsidR="00F33DFC" w:rsidRPr="002D33B2">
              <w:t xml:space="preserve"> </w:t>
            </w:r>
            <w:r w:rsidR="00F33DFC" w:rsidRPr="002D33B2">
              <w:rPr>
                <w:rStyle w:val="iBAAGStandardTextChar"/>
              </w:rPr>
              <w:t>co-insurance, after you pay the deductible.</w:t>
            </w:r>
          </w:p>
          <w:p w14:paraId="53F99504" w14:textId="77777777" w:rsidR="000B0620" w:rsidRPr="002D33B2" w:rsidRDefault="000B0620" w:rsidP="000B0620">
            <w:pPr>
              <w:pStyle w:val="iBAAGStandardText"/>
            </w:pPr>
          </w:p>
          <w:p w14:paraId="58717765" w14:textId="72717046"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66" w14:textId="77777777" w:rsidR="00325713" w:rsidRPr="002D33B2" w:rsidRDefault="00325713" w:rsidP="006A6DDF">
            <w:pPr>
              <w:pStyle w:val="iBAAGStandardText"/>
            </w:pPr>
            <w:r w:rsidRPr="002D33B2">
              <w:t>No</w:t>
            </w:r>
          </w:p>
        </w:tc>
        <w:tc>
          <w:tcPr>
            <w:tcW w:w="3330" w:type="dxa"/>
            <w:shd w:val="clear" w:color="auto" w:fill="FFFFFF" w:themeFill="background1"/>
          </w:tcPr>
          <w:p w14:paraId="6AF8018A" w14:textId="45ECC46C" w:rsidR="00533272" w:rsidRPr="002D33B2" w:rsidRDefault="00F31E3D" w:rsidP="00533272">
            <w:r>
              <w:rPr>
                <w:rStyle w:val="iBAAGStandardTextBoldChar"/>
              </w:rPr>
              <w:t>40%</w:t>
            </w:r>
            <w:r w:rsidR="00533272" w:rsidRPr="002D33B2">
              <w:t xml:space="preserve"> </w:t>
            </w:r>
            <w:r w:rsidR="00533272" w:rsidRPr="002D33B2">
              <w:rPr>
                <w:rStyle w:val="iBAAGStandardTextChar"/>
              </w:rPr>
              <w:t>co-insurance, after you pay the deductible.</w:t>
            </w:r>
          </w:p>
          <w:p w14:paraId="4F1B3E19" w14:textId="5F836CA1" w:rsidR="000B0620" w:rsidRPr="002D33B2" w:rsidRDefault="00F33DFC" w:rsidP="000B0620">
            <w:pPr>
              <w:pStyle w:val="iBAAGStandardText"/>
            </w:pPr>
            <w:r w:rsidRPr="002D33B2">
              <w:t xml:space="preserve"> </w:t>
            </w:r>
          </w:p>
          <w:p w14:paraId="58717769" w14:textId="4FEB3E32"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6A" w14:textId="77777777" w:rsidR="00325713" w:rsidRPr="002D33B2" w:rsidRDefault="00325713" w:rsidP="006A6DDF">
            <w:pPr>
              <w:pStyle w:val="iBAAGStandardText"/>
            </w:pPr>
            <w:r w:rsidRPr="002D33B2">
              <w:t>No</w:t>
            </w:r>
          </w:p>
          <w:p w14:paraId="5871776B" w14:textId="77777777" w:rsidR="00325713" w:rsidRPr="002D33B2" w:rsidRDefault="00325713" w:rsidP="006A6DDF">
            <w:pPr>
              <w:pStyle w:val="iBAAGStandardText"/>
            </w:pPr>
          </w:p>
        </w:tc>
        <w:tc>
          <w:tcPr>
            <w:tcW w:w="3330" w:type="dxa"/>
            <w:shd w:val="clear" w:color="auto" w:fill="FFFFFF" w:themeFill="background1"/>
          </w:tcPr>
          <w:p w14:paraId="5871776C" w14:textId="77777777" w:rsidR="00325713" w:rsidRPr="002D33B2" w:rsidRDefault="00325713" w:rsidP="006A6DDF">
            <w:pPr>
              <w:pStyle w:val="iBAAGStandardText"/>
            </w:pPr>
            <w:r w:rsidRPr="002D33B2">
              <w:t>None</w:t>
            </w:r>
          </w:p>
        </w:tc>
      </w:tr>
      <w:tr w:rsidR="00325713" w:rsidRPr="002D33B2" w14:paraId="58717774" w14:textId="77777777" w:rsidTr="00A10D06">
        <w:tblPrEx>
          <w:shd w:val="clear" w:color="auto" w:fill="auto"/>
        </w:tblPrEx>
        <w:tc>
          <w:tcPr>
            <w:tcW w:w="3517" w:type="dxa"/>
            <w:tcBorders>
              <w:bottom w:val="single" w:sz="4" w:space="0" w:color="000000" w:themeColor="text1"/>
            </w:tcBorders>
            <w:shd w:val="clear" w:color="auto" w:fill="31849B"/>
            <w:vAlign w:val="center"/>
          </w:tcPr>
          <w:p w14:paraId="5871776E"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6F"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70"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71"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72"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73"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325713" w:rsidRPr="002D33B2" w14:paraId="587177A7" w14:textId="77777777" w:rsidTr="00A10D06">
        <w:tblPrEx>
          <w:shd w:val="clear" w:color="auto" w:fill="auto"/>
        </w:tblPrEx>
        <w:tc>
          <w:tcPr>
            <w:tcW w:w="3517" w:type="dxa"/>
            <w:shd w:val="clear" w:color="auto" w:fill="FFFFFF" w:themeFill="background1"/>
          </w:tcPr>
          <w:p w14:paraId="58717775" w14:textId="77777777" w:rsidR="00325713" w:rsidRPr="002D33B2" w:rsidRDefault="00325713" w:rsidP="006A6DDF">
            <w:pPr>
              <w:pStyle w:val="iBAAGSituationBoxName"/>
            </w:pPr>
            <w:bookmarkStart w:id="54" w:name="Scopic_Procedures_Outpatient_Diagnosti"/>
            <w:proofErr w:type="spellStart"/>
            <w:r w:rsidRPr="002D33B2">
              <w:t>Scopic</w:t>
            </w:r>
            <w:proofErr w:type="spellEnd"/>
            <w:r w:rsidRPr="002D33B2">
              <w:t xml:space="preserve"> Procedures - Outpatient Diagnostic and Therapeutic</w:t>
            </w:r>
            <w:bookmarkEnd w:id="54"/>
          </w:p>
          <w:p w14:paraId="58717776" w14:textId="77777777" w:rsidR="00325713" w:rsidRPr="002D33B2" w:rsidRDefault="00325713" w:rsidP="006A6DDF"/>
          <w:p w14:paraId="58717777" w14:textId="77777777" w:rsidR="00325713" w:rsidRPr="002D33B2" w:rsidRDefault="00325713" w:rsidP="006A6DDF">
            <w:r w:rsidRPr="002D33B2">
              <w:rPr>
                <w:rStyle w:val="iBAAGStandardTextBoldChar"/>
              </w:rPr>
              <w:t xml:space="preserve">What are </w:t>
            </w:r>
            <w:proofErr w:type="spellStart"/>
            <w:r w:rsidRPr="002D33B2">
              <w:rPr>
                <w:rStyle w:val="iBAAGStandardTextBoldChar"/>
              </w:rPr>
              <w:t>scopic</w:t>
            </w:r>
            <w:proofErr w:type="spellEnd"/>
            <w:r w:rsidRPr="002D33B2">
              <w:rPr>
                <w:rStyle w:val="iBAAGStandardTextBoldChar"/>
              </w:rPr>
              <w:t xml:space="preserve"> procedures?</w:t>
            </w:r>
            <w:r w:rsidRPr="002D33B2">
              <w:t xml:space="preserve"> </w:t>
            </w:r>
            <w:r w:rsidRPr="002D33B2">
              <w:rPr>
                <w:rStyle w:val="iBAAGStandardTextChar"/>
              </w:rPr>
              <w:t>Using a scope instrument to view inside the body.</w:t>
            </w:r>
            <w:r w:rsidRPr="002D33B2">
              <w:t xml:space="preserve"> </w:t>
            </w:r>
          </w:p>
          <w:p w14:paraId="58717778" w14:textId="77777777" w:rsidR="00325713" w:rsidRPr="002D33B2" w:rsidRDefault="00325713" w:rsidP="006A6DDF"/>
          <w:p w14:paraId="58717779" w14:textId="77777777" w:rsidR="00325713" w:rsidRPr="002D33B2" w:rsidRDefault="00325713" w:rsidP="006A6DDF">
            <w:pPr>
              <w:pStyle w:val="iBAAGStandardText"/>
            </w:pPr>
            <w:r w:rsidRPr="002D33B2">
              <w:t xml:space="preserve">Some examples of diagnostic/therapeutic </w:t>
            </w:r>
            <w:proofErr w:type="spellStart"/>
            <w:r w:rsidRPr="002D33B2">
              <w:t>scopic</w:t>
            </w:r>
            <w:proofErr w:type="spellEnd"/>
            <w:r w:rsidRPr="002D33B2">
              <w:t xml:space="preserve"> procedures include:</w:t>
            </w:r>
          </w:p>
          <w:p w14:paraId="5871777A" w14:textId="77777777" w:rsidR="00325713" w:rsidRPr="002D33B2" w:rsidRDefault="00325713" w:rsidP="006A6DDF">
            <w:pPr>
              <w:pStyle w:val="iBAAGLevel1Bullets"/>
            </w:pPr>
            <w:r w:rsidRPr="002D33B2">
              <w:t>colonoscopy</w:t>
            </w:r>
          </w:p>
          <w:p w14:paraId="5871777B" w14:textId="77777777" w:rsidR="00325713" w:rsidRPr="002D33B2" w:rsidRDefault="00325713" w:rsidP="006A6DDF">
            <w:pPr>
              <w:pStyle w:val="iBAAGLevel1Bullets"/>
            </w:pPr>
            <w:r w:rsidRPr="002D33B2">
              <w:t>sigmoidoscopy</w:t>
            </w:r>
          </w:p>
          <w:p w14:paraId="5871777C" w14:textId="77777777" w:rsidR="00325713" w:rsidRPr="002D33B2" w:rsidRDefault="00325713" w:rsidP="006A6DDF">
            <w:pPr>
              <w:pStyle w:val="iBAAGLevel1Bullets"/>
            </w:pPr>
            <w:r w:rsidRPr="002D33B2">
              <w:t>endoscopy</w:t>
            </w:r>
          </w:p>
          <w:p w14:paraId="5871777D" w14:textId="77777777" w:rsidR="00325713" w:rsidRPr="002D33B2" w:rsidRDefault="00325713" w:rsidP="006A6DDF">
            <w:r w:rsidRPr="002D33B2">
              <w:tab/>
            </w:r>
          </w:p>
          <w:p w14:paraId="5871777E" w14:textId="77777777" w:rsidR="00325713" w:rsidRPr="002D33B2" w:rsidRDefault="00325713" w:rsidP="006A6DDF">
            <w:pPr>
              <w:pStyle w:val="iBAAGStandardText"/>
            </w:pPr>
            <w:r w:rsidRPr="002D33B2">
              <w:t>Benefits under this section include:</w:t>
            </w:r>
          </w:p>
          <w:p w14:paraId="5871777F" w14:textId="77777777" w:rsidR="00325713" w:rsidRPr="002D33B2" w:rsidRDefault="00325713" w:rsidP="006A6DDF">
            <w:pPr>
              <w:pStyle w:val="iBAAGLevel1Bullets"/>
            </w:pPr>
            <w:r w:rsidRPr="002D33B2">
              <w:t xml:space="preserve">Facility </w:t>
            </w:r>
          </w:p>
          <w:p w14:paraId="58717780" w14:textId="77777777" w:rsidR="00325713" w:rsidRPr="002D33B2" w:rsidRDefault="00325713" w:rsidP="006A6DDF">
            <w:pPr>
              <w:pStyle w:val="iBAAGLevel1Bullets"/>
            </w:pPr>
            <w:r w:rsidRPr="002D33B2">
              <w:t>Supplies</w:t>
            </w:r>
          </w:p>
          <w:p w14:paraId="58717781" w14:textId="77777777" w:rsidR="00325713" w:rsidRPr="002D33B2" w:rsidRDefault="00325713" w:rsidP="006A6DDF">
            <w:pPr>
              <w:pStyle w:val="iBAAGLevel1Bullets"/>
            </w:pPr>
            <w:r w:rsidRPr="002D33B2">
              <w:t>Equipment</w:t>
            </w:r>
          </w:p>
          <w:p w14:paraId="58717782" w14:textId="77777777" w:rsidR="00325713" w:rsidRPr="002D33B2" w:rsidRDefault="00325713" w:rsidP="006A6DDF">
            <w:pPr>
              <w:pStyle w:val="iBAAGLevel1Bullets"/>
            </w:pPr>
            <w:r w:rsidRPr="002D33B2">
              <w:lastRenderedPageBreak/>
              <w:t>Physician services for anesthesiologists, pathologists and radiologists</w:t>
            </w:r>
          </w:p>
          <w:p w14:paraId="58717783" w14:textId="77777777" w:rsidR="00325713" w:rsidRPr="002D33B2" w:rsidRDefault="00325713" w:rsidP="006A6DDF"/>
          <w:p w14:paraId="58717784" w14:textId="77777777" w:rsidR="00325713" w:rsidRPr="002D33B2" w:rsidRDefault="00325713" w:rsidP="006A6DDF">
            <w:r w:rsidRPr="002D33B2">
              <w:rPr>
                <w:rStyle w:val="iBAAGStandardTextChar"/>
              </w:rPr>
              <w:t>For more information about other doctor fees, see</w:t>
            </w:r>
            <w:r w:rsidRPr="002D33B2">
              <w:t xml:space="preserve"> </w:t>
            </w:r>
            <w:r w:rsidRPr="002D33B2">
              <w:rPr>
                <w:rStyle w:val="iBAAGStandardTextItalicsChar"/>
              </w:rPr>
              <w:t>Physician Fees for Surgical and Medical Services</w:t>
            </w:r>
            <w:r w:rsidRPr="002D33B2">
              <w:t xml:space="preserve"> </w:t>
            </w:r>
            <w:r w:rsidRPr="002D33B2">
              <w:rPr>
                <w:rStyle w:val="iBAAGStandardTextChar"/>
              </w:rPr>
              <w:t>benefit section.</w:t>
            </w:r>
          </w:p>
          <w:p w14:paraId="58717785" w14:textId="77777777" w:rsidR="00325713" w:rsidRPr="002D33B2" w:rsidRDefault="00325713" w:rsidP="006A6DDF"/>
          <w:p w14:paraId="58717786" w14:textId="77777777" w:rsidR="00325713" w:rsidRPr="002D33B2" w:rsidRDefault="00325713" w:rsidP="006A6DDF">
            <w:r w:rsidRPr="002D33B2">
              <w:rPr>
                <w:rStyle w:val="iBAAGStandardTextChar"/>
              </w:rPr>
              <w:t xml:space="preserve">When these services are performed for preventive screening purposes, benefits are described under </w:t>
            </w:r>
            <w:r w:rsidRPr="002D33B2">
              <w:rPr>
                <w:rStyle w:val="iBAAGStandardTextItalicsChar"/>
              </w:rPr>
              <w:t>Preventive Care Services</w:t>
            </w:r>
            <w:r w:rsidRPr="002D33B2">
              <w:rPr>
                <w:rStyle w:val="iBAAGStandardTextChar"/>
              </w:rPr>
              <w:t>.</w:t>
            </w:r>
          </w:p>
          <w:p w14:paraId="58717787" w14:textId="77777777" w:rsidR="00325713" w:rsidRPr="002D33B2" w:rsidRDefault="00325713" w:rsidP="006A6DDF"/>
          <w:p w14:paraId="58717788" w14:textId="77777777" w:rsidR="00325713" w:rsidRPr="002D33B2" w:rsidRDefault="00325713" w:rsidP="006A6DDF">
            <w:pPr>
              <w:pStyle w:val="iBAAGStandardTextBold"/>
            </w:pPr>
            <w:r w:rsidRPr="002D33B2">
              <w:t xml:space="preserve">Want more information? </w:t>
            </w:r>
          </w:p>
          <w:p w14:paraId="58717789" w14:textId="77777777" w:rsidR="00325713" w:rsidRPr="002D33B2" w:rsidRDefault="00325713" w:rsidP="006A6DDF">
            <w:r w:rsidRPr="002D33B2">
              <w:rPr>
                <w:rStyle w:val="iBAAGStandardTextChar"/>
              </w:rPr>
              <w:t>View the</w:t>
            </w:r>
            <w:r w:rsidRPr="002D33B2">
              <w:t xml:space="preserve"> </w:t>
            </w:r>
            <w:hyperlink r:id="rId43" w:history="1">
              <w:r w:rsidRPr="002D33B2">
                <w:rPr>
                  <w:rStyle w:val="Hyperlinks"/>
                </w:rPr>
                <w:t>glossary</w:t>
              </w:r>
            </w:hyperlink>
            <w:r w:rsidRPr="002D33B2">
              <w:t xml:space="preserve"> </w:t>
            </w:r>
            <w:r w:rsidRPr="002D33B2">
              <w:rPr>
                <w:rStyle w:val="iBAAGStandardTextChar"/>
              </w:rPr>
              <w:t>for definitions.</w:t>
            </w:r>
          </w:p>
          <w:p w14:paraId="5871778A" w14:textId="77777777" w:rsidR="00325713" w:rsidRPr="002D33B2" w:rsidRDefault="00325713" w:rsidP="006A6DDF"/>
        </w:tc>
        <w:tc>
          <w:tcPr>
            <w:tcW w:w="3330" w:type="dxa"/>
            <w:shd w:val="clear" w:color="auto" w:fill="FFFFFF" w:themeFill="background1"/>
          </w:tcPr>
          <w:p w14:paraId="74962745" w14:textId="017869BD" w:rsidR="00071D30" w:rsidRPr="00623FCF" w:rsidRDefault="00F31E3D" w:rsidP="00071D30">
            <w:pPr>
              <w:rPr>
                <w:b/>
                <w:color w:val="FF00FF"/>
              </w:rPr>
            </w:pPr>
            <w:r>
              <w:rPr>
                <w:rStyle w:val="iBAAGStandardTextBoldChar"/>
              </w:rPr>
              <w:lastRenderedPageBreak/>
              <w:t>10%</w:t>
            </w:r>
            <w:r w:rsidR="00071D30" w:rsidRPr="002D33B2">
              <w:t xml:space="preserve"> </w:t>
            </w:r>
            <w:r w:rsidR="00071D30" w:rsidRPr="002D33B2">
              <w:rPr>
                <w:rStyle w:val="iBAAGStandardTextChar"/>
              </w:rPr>
              <w:t>co-insurance, after you pay the deductible</w:t>
            </w:r>
            <w:r w:rsidR="00071D30" w:rsidRPr="002D33B2">
              <w:t>.</w:t>
            </w:r>
          </w:p>
          <w:p w14:paraId="5871778C" w14:textId="1D1A960A" w:rsidR="00325713" w:rsidRPr="002D33B2" w:rsidRDefault="00325713" w:rsidP="00F33DFC">
            <w:pPr>
              <w:pStyle w:val="iBAAGStandardTextBold"/>
            </w:pPr>
          </w:p>
          <w:p w14:paraId="5871778D" w14:textId="1FFACAE3"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8E" w14:textId="77777777" w:rsidR="00325713" w:rsidRPr="002D33B2" w:rsidRDefault="00325713" w:rsidP="006A6DDF">
            <w:pPr>
              <w:pStyle w:val="iBAAGStandardText"/>
            </w:pPr>
            <w:r w:rsidRPr="002D33B2">
              <w:t>No</w:t>
            </w:r>
          </w:p>
          <w:p w14:paraId="5871778F" w14:textId="77777777" w:rsidR="00325713" w:rsidRPr="002D33B2" w:rsidRDefault="00325713" w:rsidP="006A6DDF">
            <w:pPr>
              <w:pStyle w:val="iBAAGStandardText"/>
            </w:pPr>
          </w:p>
          <w:p w14:paraId="58717790" w14:textId="77777777" w:rsidR="00325713" w:rsidRPr="002D33B2" w:rsidRDefault="00325713" w:rsidP="00134965"/>
        </w:tc>
        <w:tc>
          <w:tcPr>
            <w:tcW w:w="3330" w:type="dxa"/>
            <w:shd w:val="clear" w:color="auto" w:fill="FFFFFF" w:themeFill="background1"/>
          </w:tcPr>
          <w:p w14:paraId="58B6E347" w14:textId="091056FA" w:rsidR="00071D30" w:rsidRPr="002D33B2" w:rsidRDefault="00F31E3D" w:rsidP="00071D30">
            <w:r>
              <w:rPr>
                <w:rStyle w:val="iBAAGStandardTextBoldChar"/>
              </w:rPr>
              <w:t>40%</w:t>
            </w:r>
            <w:r w:rsidR="00071D30" w:rsidRPr="002D33B2">
              <w:t xml:space="preserve"> </w:t>
            </w:r>
            <w:r w:rsidR="00071D30" w:rsidRPr="002D33B2">
              <w:rPr>
                <w:rStyle w:val="iBAAGStandardTextChar"/>
              </w:rPr>
              <w:t>co-insurance, after you pay the deductible.</w:t>
            </w:r>
          </w:p>
          <w:p w14:paraId="7B39FE98" w14:textId="77777777" w:rsidR="00071D30" w:rsidRPr="002D33B2" w:rsidRDefault="00071D30" w:rsidP="00071D30">
            <w:r w:rsidRPr="002D33B2">
              <w:t xml:space="preserve"> </w:t>
            </w:r>
          </w:p>
          <w:p w14:paraId="58717793" w14:textId="1542CA5C"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9F" w14:textId="68045536" w:rsidR="00325713" w:rsidRPr="002D33B2" w:rsidRDefault="00765161" w:rsidP="00765161">
            <w:r w:rsidRPr="002D33B2">
              <w:t>No</w:t>
            </w:r>
          </w:p>
        </w:tc>
        <w:tc>
          <w:tcPr>
            <w:tcW w:w="3330" w:type="dxa"/>
            <w:shd w:val="clear" w:color="auto" w:fill="FFFFFF" w:themeFill="background1"/>
          </w:tcPr>
          <w:p w14:paraId="587177A0" w14:textId="6FD42D0F" w:rsidR="00325713" w:rsidRPr="002D33B2" w:rsidRDefault="00325713" w:rsidP="006A6DDF">
            <w:r w:rsidRPr="002D33B2">
              <w:rPr>
                <w:rStyle w:val="iBAAGStandardTextChar"/>
              </w:rPr>
              <w:t xml:space="preserve">Surgical </w:t>
            </w:r>
            <w:proofErr w:type="spellStart"/>
            <w:r w:rsidRPr="002D33B2">
              <w:rPr>
                <w:rStyle w:val="iBAAGStandardTextChar"/>
              </w:rPr>
              <w:t>scopic</w:t>
            </w:r>
            <w:proofErr w:type="spellEnd"/>
            <w:r w:rsidRPr="002D33B2">
              <w:rPr>
                <w:rStyle w:val="iBAAGStandardTextChar"/>
              </w:rPr>
              <w:t xml:space="preserve"> procedures </w:t>
            </w:r>
            <w:r w:rsidR="00377133" w:rsidRPr="002D33B2">
              <w:rPr>
                <w:rStyle w:val="iBAAGStandardTextChar"/>
              </w:rPr>
              <w:t xml:space="preserve">are described under </w:t>
            </w:r>
            <w:r w:rsidRPr="002D33B2">
              <w:rPr>
                <w:rStyle w:val="iBAAGStandardTextItalicsChar"/>
              </w:rPr>
              <w:t>Surgery - Outpatient</w:t>
            </w:r>
            <w:r w:rsidRPr="002D33B2">
              <w:rPr>
                <w:rStyle w:val="iBAAGStandardTextChar"/>
              </w:rPr>
              <w:t>.</w:t>
            </w:r>
            <w:r w:rsidRPr="002D33B2">
              <w:t xml:space="preserve"> </w:t>
            </w:r>
          </w:p>
          <w:p w14:paraId="587177A1" w14:textId="77777777" w:rsidR="00325713" w:rsidRPr="002D33B2" w:rsidRDefault="00325713" w:rsidP="006A6DDF"/>
          <w:p w14:paraId="067E275D" w14:textId="4F4F17DD" w:rsidR="00377133" w:rsidRPr="002D33B2" w:rsidRDefault="00377133" w:rsidP="00377133">
            <w:r w:rsidRPr="002D33B2">
              <w:t xml:space="preserve">Examples of surgical </w:t>
            </w:r>
            <w:proofErr w:type="spellStart"/>
            <w:r w:rsidRPr="002D33B2">
              <w:t>scopic</w:t>
            </w:r>
            <w:proofErr w:type="spellEnd"/>
            <w:r w:rsidRPr="002D33B2">
              <w:t xml:space="preserve"> procedures include:</w:t>
            </w:r>
          </w:p>
          <w:p w14:paraId="30B8C8CB" w14:textId="77777777" w:rsidR="00377133" w:rsidRPr="002D33B2" w:rsidRDefault="00377133" w:rsidP="00377133">
            <w:pPr>
              <w:pStyle w:val="iBAAGLevel1Bullets"/>
            </w:pPr>
            <w:r w:rsidRPr="002D33B2">
              <w:t>arthroscopy</w:t>
            </w:r>
          </w:p>
          <w:p w14:paraId="3BFBDB74" w14:textId="77777777" w:rsidR="00377133" w:rsidRPr="002D33B2" w:rsidRDefault="00377133" w:rsidP="00377133">
            <w:pPr>
              <w:pStyle w:val="iBAAGLevel1Bullets"/>
            </w:pPr>
            <w:r w:rsidRPr="002D33B2">
              <w:t>laparoscopy</w:t>
            </w:r>
          </w:p>
          <w:p w14:paraId="481EC476" w14:textId="77777777" w:rsidR="00377133" w:rsidRPr="002D33B2" w:rsidRDefault="00377133" w:rsidP="00377133">
            <w:pPr>
              <w:pStyle w:val="iBAAGLevel1Bullets"/>
            </w:pPr>
            <w:r w:rsidRPr="002D33B2">
              <w:t>bronchoscopy</w:t>
            </w:r>
          </w:p>
          <w:p w14:paraId="5F63BC1B" w14:textId="77777777" w:rsidR="00377133" w:rsidRPr="002D33B2" w:rsidRDefault="00377133" w:rsidP="00377133">
            <w:pPr>
              <w:pStyle w:val="iBAAGLevel1Bullets"/>
            </w:pPr>
            <w:r w:rsidRPr="002D33B2">
              <w:t>hysteroscopy</w:t>
            </w:r>
          </w:p>
          <w:p w14:paraId="78BBC29C" w14:textId="77777777" w:rsidR="00377133" w:rsidRPr="002D33B2" w:rsidRDefault="00377133" w:rsidP="006A6DDF"/>
          <w:p w14:paraId="587177A6" w14:textId="5E0B8A3C" w:rsidR="00A01871" w:rsidRPr="002D33B2" w:rsidRDefault="00A01871" w:rsidP="00A01871">
            <w:pPr>
              <w:pStyle w:val="iBAAGStandardText"/>
            </w:pPr>
            <w:r w:rsidRPr="002D33B2">
              <w:t xml:space="preserve">If the service is provided in a doctor’s office, additional co-pays, deductible or co-insurance may apply.  </w:t>
            </w:r>
          </w:p>
        </w:tc>
      </w:tr>
      <w:tr w:rsidR="00325713" w:rsidRPr="002D33B2" w14:paraId="587177AE" w14:textId="77777777" w:rsidTr="00A10D06">
        <w:tblPrEx>
          <w:shd w:val="clear" w:color="auto" w:fill="auto"/>
        </w:tblPrEx>
        <w:tc>
          <w:tcPr>
            <w:tcW w:w="3517" w:type="dxa"/>
            <w:tcBorders>
              <w:bottom w:val="single" w:sz="4" w:space="0" w:color="000000" w:themeColor="text1"/>
            </w:tcBorders>
            <w:shd w:val="clear" w:color="auto" w:fill="31849B"/>
            <w:vAlign w:val="center"/>
          </w:tcPr>
          <w:p w14:paraId="587177A8"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7A9" w14:textId="77777777" w:rsidR="00325713" w:rsidRPr="002D33B2" w:rsidRDefault="00325713" w:rsidP="006A6DDF">
            <w:pPr>
              <w:pStyle w:val="iBAAGTableHeader"/>
            </w:pPr>
            <w:r w:rsidRPr="002D33B2">
              <w:t>Your cost if you use</w:t>
            </w:r>
          </w:p>
          <w:p w14:paraId="587177AA"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7AB" w14:textId="77777777" w:rsidR="00325713" w:rsidRPr="002D33B2" w:rsidRDefault="00325713" w:rsidP="006A6DDF">
            <w:pPr>
              <w:pStyle w:val="iBAAGTableHeader"/>
            </w:pPr>
            <w:r w:rsidRPr="002D33B2">
              <w:t>Your cost if you use</w:t>
            </w:r>
          </w:p>
          <w:p w14:paraId="587177AC"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7AD" w14:textId="77777777" w:rsidR="00325713" w:rsidRPr="002D33B2" w:rsidRDefault="00325713" w:rsidP="006A6DDF">
            <w:pPr>
              <w:pStyle w:val="iBAAGTableHeader"/>
            </w:pPr>
            <w:r w:rsidRPr="002D33B2">
              <w:t>Limits &amp; Exceptions</w:t>
            </w:r>
          </w:p>
        </w:tc>
      </w:tr>
      <w:tr w:rsidR="00325713" w:rsidRPr="002D33B2" w14:paraId="587177DD" w14:textId="77777777" w:rsidTr="00A10D06">
        <w:tblPrEx>
          <w:shd w:val="clear" w:color="auto" w:fill="auto"/>
        </w:tblPrEx>
        <w:tc>
          <w:tcPr>
            <w:tcW w:w="3517" w:type="dxa"/>
            <w:shd w:val="clear" w:color="auto" w:fill="FFFFFF" w:themeFill="background1"/>
          </w:tcPr>
          <w:p w14:paraId="587177AF" w14:textId="77777777" w:rsidR="00325713" w:rsidRPr="002D33B2" w:rsidRDefault="00325713" w:rsidP="006A6DDF">
            <w:pPr>
              <w:pStyle w:val="iBAAGSituationBoxName"/>
            </w:pPr>
            <w:bookmarkStart w:id="55" w:name="Skilled_Nursing_Facility_Inpatient_Rehab"/>
            <w:r w:rsidRPr="002D33B2">
              <w:t>Skilled Nursing Facility/Inpatient Rehabilitation Facility Services</w:t>
            </w:r>
            <w:bookmarkEnd w:id="55"/>
          </w:p>
          <w:p w14:paraId="587177B0" w14:textId="77777777" w:rsidR="00325713" w:rsidRPr="002D33B2" w:rsidRDefault="00325713" w:rsidP="006A6DDF"/>
          <w:p w14:paraId="587177B1" w14:textId="3632AA02" w:rsidR="00325713" w:rsidRPr="002D33B2" w:rsidRDefault="00325713" w:rsidP="006A6DDF">
            <w:r w:rsidRPr="002D33B2">
              <w:rPr>
                <w:rStyle w:val="iBAAGStandardTextBoldChar"/>
              </w:rPr>
              <w:t xml:space="preserve">What are skilled nursing </w:t>
            </w:r>
            <w:r w:rsidRPr="002D33B2">
              <w:rPr>
                <w:rStyle w:val="iBAAGStandardTextBoldChar"/>
              </w:rPr>
              <w:lastRenderedPageBreak/>
              <w:t>services?</w:t>
            </w:r>
            <w:r w:rsidRPr="002D33B2">
              <w:t xml:space="preserve"> </w:t>
            </w:r>
            <w:r w:rsidR="009A6A7B" w:rsidRPr="002D33B2">
              <w:rPr>
                <w:rStyle w:val="iBAAGStandardTextChar"/>
              </w:rPr>
              <w:t>S</w:t>
            </w:r>
            <w:r w:rsidRPr="002D33B2">
              <w:rPr>
                <w:rStyle w:val="iBAAGStandardTextChar"/>
              </w:rPr>
              <w:t>ervices provided in a skilled nursing facility, including care and treatment in a semi-private room.</w:t>
            </w:r>
            <w:r w:rsidRPr="002D33B2">
              <w:t xml:space="preserve">  </w:t>
            </w:r>
          </w:p>
          <w:p w14:paraId="587177B2" w14:textId="77777777" w:rsidR="00325713" w:rsidRPr="002D33B2" w:rsidRDefault="00325713" w:rsidP="006A6DDF"/>
          <w:p w14:paraId="587177B3" w14:textId="77777777" w:rsidR="00325713" w:rsidRPr="002D33B2" w:rsidRDefault="00325713" w:rsidP="006A6DDF">
            <w:pPr>
              <w:pStyle w:val="iBAAGStandardTextBold"/>
            </w:pPr>
            <w:r w:rsidRPr="002D33B2">
              <w:t xml:space="preserve">What is the difference between skilled care and custodial services? </w:t>
            </w:r>
          </w:p>
          <w:p w14:paraId="587177B4" w14:textId="77777777" w:rsidR="00325713" w:rsidRPr="002D33B2" w:rsidRDefault="00325713" w:rsidP="006A6DDF">
            <w:pPr>
              <w:pStyle w:val="iBAAGLevel1Bullets"/>
            </w:pPr>
            <w:r w:rsidRPr="002D33B2">
              <w:t xml:space="preserve">Skilled care – must be delivered or supervised by licensed technical or professional medical personnel. Some examples include: therapy, wound care and giving medication. </w:t>
            </w:r>
          </w:p>
          <w:p w14:paraId="587177B5" w14:textId="77777777" w:rsidR="00325713" w:rsidRPr="002D33B2" w:rsidRDefault="00325713" w:rsidP="006A6DDF">
            <w:pPr>
              <w:pStyle w:val="iBAAGLevel1Bullets"/>
            </w:pPr>
            <w:r w:rsidRPr="002D33B2">
              <w:t>Custodial services - non-skilled care that helps people with daily living activities that most people are able to do for themselves. Some examples include eating, bathing and dressing.</w:t>
            </w:r>
          </w:p>
          <w:p w14:paraId="587177B6" w14:textId="77777777" w:rsidR="00325713" w:rsidRPr="002D33B2" w:rsidRDefault="00325713" w:rsidP="006A6DDF"/>
          <w:p w14:paraId="52544222" w14:textId="091E1784" w:rsidR="00A03524" w:rsidRPr="002D33B2" w:rsidRDefault="00A03524" w:rsidP="006A6DDF">
            <w:pPr>
              <w:rPr>
                <w:rStyle w:val="iBAAGStandardTextChar"/>
              </w:rPr>
            </w:pPr>
            <w:r w:rsidRPr="002D33B2">
              <w:rPr>
                <w:rStyle w:val="iBAAGStandardTextChar"/>
              </w:rPr>
              <w:t>For more information about other doctor fees, see</w:t>
            </w:r>
            <w:r w:rsidRPr="002D33B2">
              <w:t xml:space="preserve"> </w:t>
            </w:r>
            <w:r w:rsidRPr="002D33B2">
              <w:rPr>
                <w:rStyle w:val="iBAAGStandardTextItalicsChar"/>
              </w:rPr>
              <w:t>Physician Fees for Surgical and Medical Services</w:t>
            </w:r>
            <w:r w:rsidRPr="002D33B2">
              <w:t xml:space="preserve"> </w:t>
            </w:r>
            <w:r w:rsidRPr="002D33B2">
              <w:rPr>
                <w:rStyle w:val="iBAAGStandardTextChar"/>
              </w:rPr>
              <w:t>benefit section.</w:t>
            </w:r>
          </w:p>
          <w:p w14:paraId="7CC0BCF6" w14:textId="77777777" w:rsidR="00A03524" w:rsidRPr="002D33B2" w:rsidRDefault="00A03524" w:rsidP="006A6DDF"/>
          <w:p w14:paraId="587177B7" w14:textId="77777777" w:rsidR="00325713" w:rsidRPr="002D33B2" w:rsidRDefault="00325713" w:rsidP="006A6DDF">
            <w:pPr>
              <w:pStyle w:val="iBAAGStandardTextBold"/>
            </w:pPr>
            <w:r w:rsidRPr="002D33B2">
              <w:t xml:space="preserve">Want more information? </w:t>
            </w:r>
          </w:p>
          <w:p w14:paraId="587177B8" w14:textId="1DB6BDB6" w:rsidR="00325713" w:rsidRPr="002D33B2" w:rsidRDefault="00325713" w:rsidP="006A6DDF">
            <w:r w:rsidRPr="002D33B2">
              <w:rPr>
                <w:rStyle w:val="iBAAGStandardTextChar"/>
              </w:rPr>
              <w:t>View the</w:t>
            </w:r>
            <w:r w:rsidRPr="002D33B2">
              <w:t xml:space="preserve"> </w:t>
            </w:r>
            <w:hyperlink r:id="rId44" w:history="1">
              <w:r w:rsidR="00BD16DC" w:rsidRPr="002D33B2">
                <w:rPr>
                  <w:rStyle w:val="Hyperlinks"/>
                </w:rPr>
                <w:t>glossary</w:t>
              </w:r>
            </w:hyperlink>
            <w:r w:rsidRPr="002D33B2">
              <w:t xml:space="preserve"> </w:t>
            </w:r>
            <w:r w:rsidRPr="002D33B2">
              <w:rPr>
                <w:rStyle w:val="iBAAGStandardTextChar"/>
              </w:rPr>
              <w:t>for definitions.</w:t>
            </w:r>
          </w:p>
          <w:p w14:paraId="587177B9" w14:textId="77777777" w:rsidR="00325713" w:rsidRPr="002D33B2" w:rsidRDefault="00325713" w:rsidP="006A6DDF"/>
        </w:tc>
        <w:tc>
          <w:tcPr>
            <w:tcW w:w="3330" w:type="dxa"/>
            <w:shd w:val="clear" w:color="auto" w:fill="FFFFFF" w:themeFill="background1"/>
          </w:tcPr>
          <w:p w14:paraId="20F7918B" w14:textId="672047C0" w:rsidR="00071D30" w:rsidRPr="002D33B2" w:rsidRDefault="00F31E3D" w:rsidP="00071D30">
            <w:r>
              <w:rPr>
                <w:rStyle w:val="iBAAGStandardTextBoldChar"/>
              </w:rPr>
              <w:lastRenderedPageBreak/>
              <w:t>10%</w:t>
            </w:r>
            <w:r w:rsidR="00071D30" w:rsidRPr="002D33B2">
              <w:t xml:space="preserve"> </w:t>
            </w:r>
            <w:r w:rsidR="00071D30" w:rsidRPr="002D33B2">
              <w:rPr>
                <w:rStyle w:val="iBAAGStandardTextChar"/>
              </w:rPr>
              <w:t>co-insurance, after you pay the deductible.</w:t>
            </w:r>
          </w:p>
          <w:p w14:paraId="587177BF" w14:textId="77777777" w:rsidR="00325713" w:rsidRPr="002D33B2" w:rsidRDefault="00325713" w:rsidP="006A6DDF">
            <w:pPr>
              <w:pStyle w:val="iBAAGStandardText"/>
            </w:pPr>
          </w:p>
          <w:p w14:paraId="587177C0" w14:textId="4AB1E148"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C1" w14:textId="77777777" w:rsidR="00325713" w:rsidRPr="002D33B2" w:rsidRDefault="00325713" w:rsidP="006A6DDF">
            <w:pPr>
              <w:pStyle w:val="iBAAGStandardText"/>
            </w:pPr>
            <w:r w:rsidRPr="002D33B2">
              <w:t>No</w:t>
            </w:r>
          </w:p>
          <w:p w14:paraId="587177C2" w14:textId="77777777" w:rsidR="00325713" w:rsidRPr="002D33B2" w:rsidRDefault="00325713" w:rsidP="006A6DDF">
            <w:pPr>
              <w:pStyle w:val="iBAAGStandardText"/>
            </w:pPr>
          </w:p>
          <w:p w14:paraId="587177C3" w14:textId="77777777" w:rsidR="00325713" w:rsidRPr="002D33B2" w:rsidRDefault="00325713" w:rsidP="00134965">
            <w:pPr>
              <w:pStyle w:val="iBAAGStandardText"/>
            </w:pPr>
          </w:p>
        </w:tc>
        <w:tc>
          <w:tcPr>
            <w:tcW w:w="3330" w:type="dxa"/>
            <w:shd w:val="clear" w:color="auto" w:fill="FFFFFF" w:themeFill="background1"/>
          </w:tcPr>
          <w:p w14:paraId="6B1EF4F8" w14:textId="2FD70852" w:rsidR="00071D30" w:rsidRPr="002D33B2" w:rsidRDefault="00F31E3D" w:rsidP="00071D30">
            <w:r>
              <w:rPr>
                <w:rStyle w:val="iBAAGStandardTextBoldChar"/>
              </w:rPr>
              <w:lastRenderedPageBreak/>
              <w:t>40%</w:t>
            </w:r>
            <w:r w:rsidR="00071D30" w:rsidRPr="002D33B2">
              <w:t xml:space="preserve"> </w:t>
            </w:r>
            <w:r w:rsidR="00071D30" w:rsidRPr="002D33B2">
              <w:rPr>
                <w:rStyle w:val="iBAAGStandardTextChar"/>
              </w:rPr>
              <w:t>co-insurance, after you pay the deductible.</w:t>
            </w:r>
          </w:p>
          <w:p w14:paraId="1DA8C6C5" w14:textId="156CD2C2" w:rsidR="00071D30" w:rsidRPr="002D33B2" w:rsidRDefault="00071D30" w:rsidP="00071D30"/>
          <w:p w14:paraId="587177C6" w14:textId="7C8DED71"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C7" w14:textId="77777777" w:rsidR="00325713" w:rsidRPr="002D33B2" w:rsidRDefault="00325713" w:rsidP="006A6DDF">
            <w:pPr>
              <w:pStyle w:val="iBAAGStandardText"/>
            </w:pPr>
            <w:r w:rsidRPr="002D33B2">
              <w:t>Yes</w:t>
            </w:r>
          </w:p>
          <w:p w14:paraId="587177C8" w14:textId="77777777" w:rsidR="00325713" w:rsidRPr="002D33B2" w:rsidRDefault="00325713" w:rsidP="006A6DDF">
            <w:pPr>
              <w:pStyle w:val="iBAAGStandardText"/>
            </w:pPr>
            <w:r w:rsidRPr="002D33B2">
              <w:lastRenderedPageBreak/>
              <w:tab/>
            </w:r>
          </w:p>
          <w:p w14:paraId="587177C9" w14:textId="6BDAFA04" w:rsidR="00325713" w:rsidRPr="002D33B2" w:rsidRDefault="00325713" w:rsidP="00B840D5">
            <w:r w:rsidRPr="002D33B2">
              <w:rPr>
                <w:rStyle w:val="iBAAGStandardTextBoldChar"/>
              </w:rPr>
              <w:t>Prior authorization is:</w:t>
            </w:r>
          </w:p>
          <w:p w14:paraId="587177CA" w14:textId="4AB64FEF" w:rsidR="00325713" w:rsidRPr="002D33B2" w:rsidRDefault="00325713" w:rsidP="006A6DDF">
            <w:pPr>
              <w:pStyle w:val="iBAAGStandardText"/>
            </w:pPr>
            <w:r w:rsidRPr="002D33B2">
              <w:t>Getting approval by calling the number listed on your health plan ID card before you can get medicine or services.</w:t>
            </w:r>
          </w:p>
          <w:p w14:paraId="587177CB" w14:textId="77777777" w:rsidR="00325713" w:rsidRPr="002D33B2" w:rsidRDefault="00325713" w:rsidP="006A6DDF">
            <w:pPr>
              <w:pStyle w:val="iBAAGStandardText"/>
            </w:pPr>
          </w:p>
          <w:p w14:paraId="4BF2E102" w14:textId="77777777" w:rsidR="00962CC4" w:rsidRPr="002D33B2" w:rsidRDefault="00962CC4" w:rsidP="006A6DDF">
            <w:pPr>
              <w:pStyle w:val="iBAAGStandardText"/>
            </w:pPr>
          </w:p>
          <w:p w14:paraId="587177CC" w14:textId="77777777" w:rsidR="00325713" w:rsidRPr="002D33B2" w:rsidRDefault="00325713" w:rsidP="006A6DDF">
            <w:pPr>
              <w:pStyle w:val="iBAAGStandardTextBold"/>
            </w:pPr>
            <w:r w:rsidRPr="002D33B2">
              <w:t xml:space="preserve">When do I need to call? </w:t>
            </w:r>
          </w:p>
          <w:p w14:paraId="587177CD" w14:textId="77777777" w:rsidR="00325713" w:rsidRPr="002D33B2" w:rsidRDefault="00325713" w:rsidP="006A6DDF">
            <w:pPr>
              <w:pStyle w:val="iBAAGLevel1Bullets"/>
            </w:pPr>
            <w:r w:rsidRPr="002D33B2">
              <w:t>5 business days before a scheduled admission</w:t>
            </w:r>
          </w:p>
          <w:p w14:paraId="587177CE" w14:textId="77777777" w:rsidR="00325713" w:rsidRPr="002D33B2" w:rsidRDefault="00325713" w:rsidP="006A6DDF">
            <w:pPr>
              <w:pStyle w:val="iBAAGLevel1Bullets"/>
            </w:pPr>
            <w:r w:rsidRPr="002D33B2">
              <w:t xml:space="preserve">As soon as possible for non-scheduled admission </w:t>
            </w:r>
          </w:p>
          <w:p w14:paraId="587177CF" w14:textId="77777777" w:rsidR="00325713" w:rsidRPr="002D33B2" w:rsidRDefault="00325713" w:rsidP="006A6DDF">
            <w:pPr>
              <w:pStyle w:val="iBAAGStandardText"/>
            </w:pPr>
          </w:p>
          <w:p w14:paraId="3E1BB996" w14:textId="008F8CAB"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7D2" w14:textId="4E03191E" w:rsidR="00962CC4" w:rsidRPr="002D33B2" w:rsidRDefault="00A10D06" w:rsidP="00623FCF">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00738943" w14:textId="4BBB3E43" w:rsidR="00071D30" w:rsidRPr="002D33B2" w:rsidRDefault="00071D30" w:rsidP="00B840D5">
            <w:r w:rsidRPr="002D33B2">
              <w:lastRenderedPageBreak/>
              <w:t xml:space="preserve">There are no </w:t>
            </w:r>
            <w:r w:rsidR="00073FD8" w:rsidRPr="002D33B2">
              <w:t xml:space="preserve">day </w:t>
            </w:r>
            <w:r w:rsidRPr="002D33B2">
              <w:t>limits for:</w:t>
            </w:r>
          </w:p>
          <w:p w14:paraId="4FEC068B" w14:textId="4BE3E572" w:rsidR="00071D30" w:rsidRPr="002D33B2" w:rsidRDefault="00071D30" w:rsidP="00B840D5">
            <w:pPr>
              <w:pStyle w:val="iBAAGLevel1Bullets"/>
            </w:pPr>
            <w:r w:rsidRPr="002D33B2">
              <w:t>Skilled nursing</w:t>
            </w:r>
          </w:p>
          <w:p w14:paraId="3E54D237" w14:textId="16819A06" w:rsidR="00071D30" w:rsidRPr="002D33B2" w:rsidRDefault="00071D30" w:rsidP="00B840D5">
            <w:pPr>
              <w:pStyle w:val="iBAAGLevel1Bullets"/>
            </w:pPr>
            <w:r w:rsidRPr="002D33B2">
              <w:t>Inpatient rehabilitation</w:t>
            </w:r>
          </w:p>
          <w:p w14:paraId="59DC6C4A" w14:textId="77777777" w:rsidR="00071D30" w:rsidRPr="002D33B2" w:rsidRDefault="00071D30" w:rsidP="00071D30">
            <w:pPr>
              <w:pStyle w:val="iBAAGStandardText"/>
            </w:pPr>
          </w:p>
          <w:p w14:paraId="587177D5" w14:textId="77777777" w:rsidR="00325713" w:rsidRPr="002D33B2" w:rsidRDefault="00325713" w:rsidP="006A6DDF">
            <w:pPr>
              <w:pStyle w:val="iBAAGStandardText"/>
            </w:pPr>
            <w:r w:rsidRPr="002D33B2">
              <w:lastRenderedPageBreak/>
              <w:t>No coverage for:</w:t>
            </w:r>
          </w:p>
          <w:p w14:paraId="587177D6" w14:textId="77777777" w:rsidR="00325713" w:rsidRPr="002D33B2" w:rsidRDefault="00325713" w:rsidP="006A6DDF">
            <w:pPr>
              <w:pStyle w:val="iBAAGLevel1Bullets"/>
            </w:pPr>
            <w:r w:rsidRPr="002D33B2">
              <w:t xml:space="preserve">Custodial care or maintenance care  </w:t>
            </w:r>
          </w:p>
          <w:p w14:paraId="587177D7" w14:textId="77777777" w:rsidR="00325713" w:rsidRPr="002D33B2" w:rsidRDefault="00325713" w:rsidP="006A6DDF">
            <w:pPr>
              <w:pStyle w:val="iBAAGLevel1Bullets"/>
            </w:pPr>
            <w:r w:rsidRPr="002D33B2">
              <w:t>Domiciliary care</w:t>
            </w:r>
          </w:p>
          <w:p w14:paraId="587177D9" w14:textId="77777777" w:rsidR="00325713" w:rsidRPr="002D33B2" w:rsidRDefault="00325713" w:rsidP="006A6DDF">
            <w:pPr>
              <w:pStyle w:val="iBAAGLevel1Bullets"/>
            </w:pPr>
            <w:r w:rsidRPr="002D33B2">
              <w:t xml:space="preserve">Respite care, except when part of hospice care. </w:t>
            </w:r>
          </w:p>
          <w:p w14:paraId="587177DA" w14:textId="77777777" w:rsidR="00325713" w:rsidRPr="002D33B2" w:rsidRDefault="00325713" w:rsidP="006A6DDF">
            <w:pPr>
              <w:pStyle w:val="iBAAGLevel1Bullets"/>
            </w:pPr>
            <w:r w:rsidRPr="002D33B2">
              <w:t>Services of personal care attendants</w:t>
            </w:r>
          </w:p>
          <w:p w14:paraId="587177DB" w14:textId="77777777" w:rsidR="00325713" w:rsidRPr="002D33B2" w:rsidRDefault="00325713" w:rsidP="006A6DDF">
            <w:pPr>
              <w:pStyle w:val="iBAAGLevel1Bullets"/>
            </w:pPr>
            <w:r w:rsidRPr="002D33B2">
              <w:t>Individualized treatment programs designed to prepare a person for work</w:t>
            </w:r>
          </w:p>
          <w:p w14:paraId="587177DC" w14:textId="77777777" w:rsidR="00325713" w:rsidRPr="002D33B2" w:rsidRDefault="00325713" w:rsidP="006A6DDF">
            <w:pPr>
              <w:pStyle w:val="iBAAGStandardText"/>
            </w:pPr>
          </w:p>
        </w:tc>
      </w:tr>
      <w:tr w:rsidR="00325713" w:rsidRPr="002D33B2" w14:paraId="587177E4" w14:textId="77777777" w:rsidTr="00A10D06">
        <w:tblPrEx>
          <w:shd w:val="clear" w:color="auto" w:fill="auto"/>
        </w:tblPrEx>
        <w:tc>
          <w:tcPr>
            <w:tcW w:w="3517" w:type="dxa"/>
            <w:tcBorders>
              <w:bottom w:val="single" w:sz="4" w:space="0" w:color="000000" w:themeColor="text1"/>
            </w:tcBorders>
            <w:shd w:val="clear" w:color="auto" w:fill="31849B"/>
            <w:vAlign w:val="center"/>
          </w:tcPr>
          <w:p w14:paraId="587177DE" w14:textId="77777777" w:rsidR="00325713" w:rsidRPr="002D33B2" w:rsidRDefault="00325713" w:rsidP="006A6DDF">
            <w:pPr>
              <w:pStyle w:val="iBAAGTableHeader"/>
            </w:pPr>
            <w:r w:rsidRPr="002D33B2">
              <w:lastRenderedPageBreak/>
              <w:t>Common Medical Event</w:t>
            </w:r>
          </w:p>
        </w:tc>
        <w:tc>
          <w:tcPr>
            <w:tcW w:w="3330" w:type="dxa"/>
            <w:tcBorders>
              <w:bottom w:val="single" w:sz="4" w:space="0" w:color="000000" w:themeColor="text1"/>
            </w:tcBorders>
            <w:shd w:val="clear" w:color="auto" w:fill="31849B"/>
            <w:vAlign w:val="center"/>
          </w:tcPr>
          <w:p w14:paraId="587177DF" w14:textId="77777777" w:rsidR="00325713" w:rsidRPr="002D33B2" w:rsidRDefault="00325713" w:rsidP="006A6DDF">
            <w:pPr>
              <w:pStyle w:val="iBAAGTableHeader"/>
            </w:pPr>
            <w:r w:rsidRPr="002D33B2">
              <w:t>Your cost if you use</w:t>
            </w:r>
          </w:p>
          <w:p w14:paraId="587177E0"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7E1" w14:textId="77777777" w:rsidR="00325713" w:rsidRPr="002D33B2" w:rsidRDefault="00325713" w:rsidP="006A6DDF">
            <w:pPr>
              <w:pStyle w:val="iBAAGTableHeader"/>
            </w:pPr>
            <w:r w:rsidRPr="002D33B2">
              <w:t>Your cost if you use</w:t>
            </w:r>
          </w:p>
          <w:p w14:paraId="587177E2"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7E3" w14:textId="77777777" w:rsidR="00325713" w:rsidRPr="002D33B2" w:rsidRDefault="00325713" w:rsidP="006A6DDF">
            <w:pPr>
              <w:pStyle w:val="iBAAGTableHeader"/>
            </w:pPr>
            <w:r w:rsidRPr="002D33B2">
              <w:t>Limits &amp; Exceptions</w:t>
            </w:r>
          </w:p>
        </w:tc>
      </w:tr>
      <w:tr w:rsidR="00325713" w:rsidRPr="002D33B2" w14:paraId="58717812" w14:textId="77777777" w:rsidTr="00A10D06">
        <w:tblPrEx>
          <w:shd w:val="clear" w:color="auto" w:fill="auto"/>
        </w:tblPrEx>
        <w:tc>
          <w:tcPr>
            <w:tcW w:w="3517" w:type="dxa"/>
            <w:shd w:val="clear" w:color="auto" w:fill="FFFFFF" w:themeFill="background1"/>
          </w:tcPr>
          <w:p w14:paraId="587177E5" w14:textId="69FA0DFF" w:rsidR="00325713" w:rsidRPr="002D33B2" w:rsidRDefault="00325713" w:rsidP="006A6DDF">
            <w:pPr>
              <w:pStyle w:val="iBAAGSituationBoxName"/>
            </w:pPr>
            <w:bookmarkStart w:id="56" w:name="Surgery_Outpatient"/>
            <w:r w:rsidRPr="002D33B2">
              <w:t>Surgery – Outpatient</w:t>
            </w:r>
            <w:bookmarkEnd w:id="56"/>
          </w:p>
          <w:p w14:paraId="587177E6" w14:textId="77777777" w:rsidR="00325713" w:rsidRPr="002D33B2" w:rsidRDefault="00325713" w:rsidP="006A6DDF"/>
          <w:p w14:paraId="587177E7" w14:textId="77777777" w:rsidR="00325713" w:rsidRPr="002D33B2" w:rsidRDefault="00325713" w:rsidP="006A6DDF">
            <w:r w:rsidRPr="002D33B2">
              <w:rPr>
                <w:rStyle w:val="iBAAGStandardTextBoldChar"/>
              </w:rPr>
              <w:t>What is outpatient surgery?</w:t>
            </w:r>
            <w:r w:rsidRPr="002D33B2">
              <w:t xml:space="preserve"> </w:t>
            </w:r>
            <w:r w:rsidRPr="002D33B2">
              <w:rPr>
                <w:rStyle w:val="iBAAGStandardTextChar"/>
              </w:rPr>
              <w:t>Surgery that does not require an overnight stay.</w:t>
            </w:r>
            <w:r w:rsidRPr="002D33B2">
              <w:t xml:space="preserve">  </w:t>
            </w:r>
          </w:p>
          <w:p w14:paraId="587177E8" w14:textId="77777777" w:rsidR="00325713" w:rsidRPr="002D33B2" w:rsidRDefault="00325713" w:rsidP="006A6DDF"/>
          <w:p w14:paraId="587177E9" w14:textId="77777777" w:rsidR="00325713" w:rsidRPr="002D33B2" w:rsidRDefault="00325713" w:rsidP="006A6DDF">
            <w:pPr>
              <w:pStyle w:val="iBAAGStandardText"/>
            </w:pPr>
            <w:r w:rsidRPr="002D33B2">
              <w:t>Benefits under this section include:</w:t>
            </w:r>
          </w:p>
          <w:p w14:paraId="587177EA" w14:textId="77777777" w:rsidR="00325713" w:rsidRPr="002D33B2" w:rsidRDefault="00325713" w:rsidP="006A6DDF">
            <w:pPr>
              <w:pStyle w:val="iBAAGLevel1Bullets"/>
            </w:pPr>
            <w:r w:rsidRPr="002D33B2">
              <w:t xml:space="preserve">Facility </w:t>
            </w:r>
          </w:p>
          <w:p w14:paraId="587177EB" w14:textId="77777777" w:rsidR="00325713" w:rsidRPr="002D33B2" w:rsidRDefault="00325713" w:rsidP="006A6DDF">
            <w:pPr>
              <w:pStyle w:val="iBAAGLevel1Bullets"/>
            </w:pPr>
            <w:r w:rsidRPr="002D33B2">
              <w:t>Supplies</w:t>
            </w:r>
          </w:p>
          <w:p w14:paraId="587177EC" w14:textId="77777777" w:rsidR="00325713" w:rsidRPr="002D33B2" w:rsidRDefault="00325713" w:rsidP="006A6DDF">
            <w:pPr>
              <w:pStyle w:val="iBAAGLevel1Bullets"/>
            </w:pPr>
            <w:r w:rsidRPr="002D33B2">
              <w:t>Equipment</w:t>
            </w:r>
          </w:p>
          <w:p w14:paraId="587177ED" w14:textId="77777777" w:rsidR="00325713" w:rsidRPr="002D33B2" w:rsidRDefault="00325713" w:rsidP="006A6DDF">
            <w:pPr>
              <w:pStyle w:val="iBAAGLevel1Bullets"/>
            </w:pPr>
            <w:r w:rsidRPr="002D33B2">
              <w:t>Physician services for anesthesiologists, pathologists and radiologists</w:t>
            </w:r>
          </w:p>
          <w:p w14:paraId="587177EE" w14:textId="77777777" w:rsidR="00325713" w:rsidRPr="002D33B2" w:rsidRDefault="00325713" w:rsidP="006A6DDF"/>
          <w:p w14:paraId="24853641" w14:textId="7E16D397" w:rsidR="001D0577" w:rsidRPr="002D33B2" w:rsidRDefault="001D0577" w:rsidP="006A6DDF"/>
          <w:p w14:paraId="587177EF" w14:textId="77777777" w:rsidR="00325713" w:rsidRPr="002D33B2" w:rsidRDefault="00325713" w:rsidP="006A6DDF">
            <w:r w:rsidRPr="002D33B2">
              <w:rPr>
                <w:rStyle w:val="iBAAGStandardTextChar"/>
              </w:rPr>
              <w:t>For more information about other doctor fees, see</w:t>
            </w:r>
            <w:r w:rsidRPr="002D33B2">
              <w:t xml:space="preserve"> </w:t>
            </w:r>
            <w:r w:rsidRPr="002D33B2">
              <w:rPr>
                <w:rStyle w:val="iBAAGStandardTextItalicsChar"/>
              </w:rPr>
              <w:t xml:space="preserve">Physician Fees for Surgical and Medical </w:t>
            </w:r>
            <w:r w:rsidRPr="002D33B2">
              <w:rPr>
                <w:rStyle w:val="iBAAGStandardTextItalicsChar"/>
              </w:rPr>
              <w:lastRenderedPageBreak/>
              <w:t xml:space="preserve">Services </w:t>
            </w:r>
            <w:r w:rsidRPr="002D33B2">
              <w:rPr>
                <w:rStyle w:val="iBAAGStandardTextChar"/>
              </w:rPr>
              <w:t>benefit section.</w:t>
            </w:r>
          </w:p>
          <w:p w14:paraId="587177F0" w14:textId="77777777" w:rsidR="00325713" w:rsidRPr="002D33B2" w:rsidRDefault="00325713" w:rsidP="006A6DDF"/>
          <w:p w14:paraId="587177F1" w14:textId="77777777" w:rsidR="00325713" w:rsidRPr="002D33B2" w:rsidRDefault="00325713" w:rsidP="006A6DDF">
            <w:r w:rsidRPr="002D33B2">
              <w:rPr>
                <w:rStyle w:val="iBAAGStandardTextBoldChar"/>
              </w:rPr>
              <w:t>Want more information?</w:t>
            </w:r>
            <w:r w:rsidRPr="002D33B2">
              <w:t xml:space="preserve"> </w:t>
            </w:r>
            <w:r w:rsidRPr="002D33B2">
              <w:rPr>
                <w:rStyle w:val="iBAAGStandardTextChar"/>
              </w:rPr>
              <w:t>View the</w:t>
            </w:r>
            <w:r w:rsidRPr="002D33B2">
              <w:t xml:space="preserve"> </w:t>
            </w:r>
            <w:hyperlink r:id="rId45" w:history="1">
              <w:r w:rsidRPr="002D33B2">
                <w:rPr>
                  <w:rStyle w:val="Hyperlinks"/>
                </w:rPr>
                <w:t>glossary</w:t>
              </w:r>
            </w:hyperlink>
            <w:r w:rsidRPr="002D33B2">
              <w:rPr>
                <w:rStyle w:val="iBAAGStandardTextChar"/>
              </w:rPr>
              <w:t xml:space="preserve"> for definitions.</w:t>
            </w:r>
          </w:p>
          <w:p w14:paraId="587177F2" w14:textId="77777777" w:rsidR="00325713" w:rsidRPr="002D33B2" w:rsidRDefault="00325713" w:rsidP="006A6DDF"/>
        </w:tc>
        <w:tc>
          <w:tcPr>
            <w:tcW w:w="3330" w:type="dxa"/>
            <w:shd w:val="clear" w:color="auto" w:fill="FFFFFF" w:themeFill="background1"/>
          </w:tcPr>
          <w:p w14:paraId="7DE490F4" w14:textId="6470DEFE" w:rsidR="0082721A" w:rsidRPr="002D33B2" w:rsidRDefault="00F31E3D" w:rsidP="0082721A">
            <w:r>
              <w:rPr>
                <w:rStyle w:val="iBAAGStandardTextBoldChar"/>
              </w:rPr>
              <w:lastRenderedPageBreak/>
              <w:t>10%</w:t>
            </w:r>
            <w:r w:rsidR="0082721A" w:rsidRPr="002D33B2">
              <w:t xml:space="preserve"> </w:t>
            </w:r>
            <w:r w:rsidR="0082721A" w:rsidRPr="002D33B2">
              <w:rPr>
                <w:rStyle w:val="iBAAGStandardTextChar"/>
              </w:rPr>
              <w:t>co-insurance, after you pay the deductible</w:t>
            </w:r>
            <w:r w:rsidR="0082721A" w:rsidRPr="002D33B2">
              <w:t>.</w:t>
            </w:r>
          </w:p>
          <w:p w14:paraId="587177F8" w14:textId="77777777" w:rsidR="00325713" w:rsidRPr="002D33B2" w:rsidRDefault="00325713" w:rsidP="006A6DDF">
            <w:pPr>
              <w:pStyle w:val="iBAAGStandardText"/>
            </w:pPr>
          </w:p>
          <w:p w14:paraId="587177F9" w14:textId="23412B0C"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FA" w14:textId="77777777" w:rsidR="00325713" w:rsidRPr="002D33B2" w:rsidRDefault="00325713" w:rsidP="006A6DDF">
            <w:pPr>
              <w:pStyle w:val="iBAAGStandardText"/>
            </w:pPr>
            <w:r w:rsidRPr="002D33B2">
              <w:t>No</w:t>
            </w:r>
          </w:p>
          <w:p w14:paraId="587177FB" w14:textId="77777777" w:rsidR="00325713" w:rsidRPr="002D33B2" w:rsidRDefault="00325713" w:rsidP="006A6DDF">
            <w:pPr>
              <w:pStyle w:val="iBAAGStandardText"/>
            </w:pPr>
          </w:p>
          <w:p w14:paraId="587177FC" w14:textId="77777777" w:rsidR="00325713" w:rsidRPr="002D33B2" w:rsidRDefault="00325713" w:rsidP="00134965">
            <w:pPr>
              <w:pStyle w:val="iBAAGStandardText"/>
            </w:pPr>
          </w:p>
        </w:tc>
        <w:tc>
          <w:tcPr>
            <w:tcW w:w="3330" w:type="dxa"/>
            <w:shd w:val="clear" w:color="auto" w:fill="FFFFFF" w:themeFill="background1"/>
          </w:tcPr>
          <w:p w14:paraId="5B955B83" w14:textId="758200DB" w:rsidR="00533272" w:rsidRPr="002D33B2" w:rsidRDefault="00F31E3D" w:rsidP="00533272">
            <w:r>
              <w:rPr>
                <w:rStyle w:val="iBAAGStandardTextBoldChar"/>
              </w:rPr>
              <w:t>40%</w:t>
            </w:r>
            <w:r w:rsidR="00533272" w:rsidRPr="002D33B2">
              <w:t xml:space="preserve"> </w:t>
            </w:r>
            <w:r w:rsidR="00533272" w:rsidRPr="002D33B2">
              <w:rPr>
                <w:rStyle w:val="iBAAGStandardTextChar"/>
              </w:rPr>
              <w:t>co-insurance, after you pay the deductible.</w:t>
            </w:r>
          </w:p>
          <w:p w14:paraId="26D05F17" w14:textId="62A26EAB" w:rsidR="0082721A" w:rsidRPr="002D33B2" w:rsidRDefault="00067589" w:rsidP="0082721A">
            <w:pPr>
              <w:pStyle w:val="iBAAGStandardText"/>
            </w:pPr>
            <w:r w:rsidRPr="002D33B2">
              <w:t xml:space="preserve"> </w:t>
            </w:r>
          </w:p>
          <w:p w14:paraId="587177FF" w14:textId="0C7C7CDA"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04" w14:textId="6110EB5C" w:rsidR="00325713" w:rsidRPr="002D33B2" w:rsidRDefault="00325713" w:rsidP="00623FCF">
            <w:pPr>
              <w:pStyle w:val="iBAAGStandardText"/>
            </w:pPr>
            <w:r w:rsidRPr="002D33B2">
              <w:t>Yes, for:</w:t>
            </w:r>
          </w:p>
          <w:p w14:paraId="58717805" w14:textId="77777777" w:rsidR="00325713" w:rsidRPr="002D33B2" w:rsidRDefault="00325713" w:rsidP="006A6DDF">
            <w:pPr>
              <w:pStyle w:val="iBAAGLevel1Bullets"/>
            </w:pPr>
            <w:r w:rsidRPr="002D33B2">
              <w:t>Sleep apnea surgery</w:t>
            </w:r>
          </w:p>
          <w:p w14:paraId="58717806" w14:textId="77777777" w:rsidR="00325713" w:rsidRPr="002D33B2" w:rsidRDefault="00325713" w:rsidP="006A6DDF">
            <w:pPr>
              <w:pStyle w:val="iBAAGStandardText"/>
            </w:pPr>
            <w:r w:rsidRPr="002D33B2">
              <w:tab/>
            </w:r>
          </w:p>
          <w:p w14:paraId="58717807" w14:textId="612208DA" w:rsidR="00325713" w:rsidRPr="002D33B2" w:rsidRDefault="00325713" w:rsidP="00B840D5">
            <w:r w:rsidRPr="002D33B2">
              <w:rPr>
                <w:rStyle w:val="iBAAGStandardTextBoldChar"/>
              </w:rPr>
              <w:t>Prior authorization is:</w:t>
            </w:r>
          </w:p>
          <w:p w14:paraId="58717808" w14:textId="71BA8AA1" w:rsidR="00325713" w:rsidRPr="002D33B2" w:rsidRDefault="00325713" w:rsidP="006A6DDF">
            <w:pPr>
              <w:pStyle w:val="iBAAGStandardText"/>
            </w:pPr>
            <w:r w:rsidRPr="002D33B2">
              <w:t>Getting approval by calling the number listed on your health plan ID card before you can get medicine or services.</w:t>
            </w:r>
          </w:p>
          <w:p w14:paraId="14A8CC81" w14:textId="2D390E96" w:rsidR="005E7F39" w:rsidRPr="002D33B2" w:rsidRDefault="005E7F39" w:rsidP="006A6DDF">
            <w:pPr>
              <w:pStyle w:val="iBAAGStandardText"/>
              <w:rPr>
                <w:rStyle w:val="InstructionalTextChar"/>
              </w:rPr>
            </w:pPr>
          </w:p>
          <w:p w14:paraId="0DFFAFCF" w14:textId="77777777" w:rsidR="005E7F39" w:rsidRPr="002D33B2" w:rsidRDefault="005E7F39" w:rsidP="006A6DDF">
            <w:pPr>
              <w:pStyle w:val="iBAAGStandardText"/>
            </w:pPr>
          </w:p>
          <w:p w14:paraId="5871780A" w14:textId="77777777" w:rsidR="00325713" w:rsidRPr="002D33B2" w:rsidRDefault="00325713" w:rsidP="006A6DDF">
            <w:pPr>
              <w:pStyle w:val="iBAAGStandardTextBold"/>
            </w:pPr>
            <w:r w:rsidRPr="002D33B2">
              <w:t xml:space="preserve">When do I need to call? </w:t>
            </w:r>
          </w:p>
          <w:p w14:paraId="5871780B" w14:textId="24AA7493" w:rsidR="00325713" w:rsidRPr="002D33B2" w:rsidRDefault="00325713" w:rsidP="006A6DDF">
            <w:pPr>
              <w:pStyle w:val="iBAAGLevel1Bullets"/>
            </w:pPr>
            <w:r w:rsidRPr="002D33B2">
              <w:t>5 business days before schedule</w:t>
            </w:r>
            <w:r w:rsidR="00615437" w:rsidRPr="002D33B2">
              <w:t>d</w:t>
            </w:r>
            <w:r w:rsidRPr="002D33B2">
              <w:t xml:space="preserve"> services </w:t>
            </w:r>
          </w:p>
          <w:p w14:paraId="5871780C" w14:textId="77777777" w:rsidR="00325713" w:rsidRPr="002D33B2" w:rsidRDefault="00325713" w:rsidP="006A6DDF">
            <w:pPr>
              <w:pStyle w:val="iBAAGLevel1Bullets"/>
            </w:pPr>
            <w:r w:rsidRPr="002D33B2">
              <w:t xml:space="preserve">As soon as possible for non-scheduled </w:t>
            </w:r>
            <w:r w:rsidRPr="002D33B2">
              <w:lastRenderedPageBreak/>
              <w:t xml:space="preserve">services </w:t>
            </w:r>
          </w:p>
          <w:p w14:paraId="5871780D" w14:textId="77777777" w:rsidR="00325713" w:rsidRPr="002D33B2" w:rsidRDefault="00325713" w:rsidP="006A6DDF">
            <w:pPr>
              <w:pStyle w:val="iBAAGStandardText"/>
            </w:pPr>
          </w:p>
          <w:p w14:paraId="248A63B8" w14:textId="44F6F9AD"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68F5C46F" w14:textId="78C9B873" w:rsidR="00A10D06" w:rsidRDefault="00A10D06" w:rsidP="00623FCF">
            <w:pPr>
              <w:rPr>
                <w:rStyle w:val="InstructionalTextChar"/>
                <w:b w:val="0"/>
              </w:rPr>
            </w:pPr>
            <w:r>
              <w:t xml:space="preserve">A penalty and benefits will be reduced by </w:t>
            </w:r>
            <w:r>
              <w:rPr>
                <w:rStyle w:val="iBAAGStandardTextBoldChar"/>
              </w:rPr>
              <w:t>50%</w:t>
            </w:r>
            <w:r>
              <w:t xml:space="preserve"> co-insurance </w:t>
            </w:r>
          </w:p>
          <w:p w14:paraId="58717810" w14:textId="77777777" w:rsidR="00325713" w:rsidRPr="002D33B2" w:rsidRDefault="00325713" w:rsidP="00623FCF"/>
        </w:tc>
        <w:tc>
          <w:tcPr>
            <w:tcW w:w="3330" w:type="dxa"/>
            <w:shd w:val="clear" w:color="auto" w:fill="FFFFFF" w:themeFill="background1"/>
          </w:tcPr>
          <w:p w14:paraId="339C45BC" w14:textId="77777777" w:rsidR="00325713" w:rsidRPr="002D33B2" w:rsidRDefault="00325713" w:rsidP="000039F1">
            <w:pPr>
              <w:pStyle w:val="iBAAGStandardText"/>
            </w:pPr>
            <w:r w:rsidRPr="002D33B2">
              <w:lastRenderedPageBreak/>
              <w:t>If the service is provided in a doctor</w:t>
            </w:r>
            <w:r w:rsidR="000039F1" w:rsidRPr="002D33B2">
              <w:t>’s</w:t>
            </w:r>
            <w:r w:rsidRPr="002D33B2">
              <w:t xml:space="preserve"> office, additional co-pays, deductible </w:t>
            </w:r>
            <w:r w:rsidR="000039F1" w:rsidRPr="002D33B2">
              <w:t>or</w:t>
            </w:r>
            <w:r w:rsidRPr="002D33B2">
              <w:t xml:space="preserve"> co-insurance may apply.  </w:t>
            </w:r>
          </w:p>
          <w:p w14:paraId="0D2C09BA" w14:textId="77777777" w:rsidR="0029238F" w:rsidRPr="002D33B2" w:rsidRDefault="0029238F" w:rsidP="000039F1">
            <w:pPr>
              <w:pStyle w:val="iBAAGStandardText"/>
            </w:pPr>
          </w:p>
          <w:p w14:paraId="58717811" w14:textId="45800708" w:rsidR="0029238F" w:rsidRPr="002D33B2" w:rsidRDefault="0029238F" w:rsidP="0029238F">
            <w:pPr>
              <w:pStyle w:val="iBAAGStandardText"/>
            </w:pPr>
          </w:p>
        </w:tc>
      </w:tr>
      <w:tr w:rsidR="00325713" w:rsidRPr="002D33B2" w14:paraId="58717819" w14:textId="77777777" w:rsidTr="00A10D06">
        <w:tblPrEx>
          <w:shd w:val="clear" w:color="auto" w:fill="auto"/>
        </w:tblPrEx>
        <w:tc>
          <w:tcPr>
            <w:tcW w:w="3517" w:type="dxa"/>
            <w:tcBorders>
              <w:bottom w:val="single" w:sz="4" w:space="0" w:color="000000" w:themeColor="text1"/>
            </w:tcBorders>
            <w:shd w:val="clear" w:color="auto" w:fill="31849B"/>
            <w:vAlign w:val="center"/>
          </w:tcPr>
          <w:p w14:paraId="58717813"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14" w14:textId="77777777" w:rsidR="00325713" w:rsidRPr="002D33B2" w:rsidRDefault="00325713" w:rsidP="006A6DDF">
            <w:pPr>
              <w:pStyle w:val="iBAAGTableHeader"/>
            </w:pPr>
            <w:r w:rsidRPr="002D33B2">
              <w:t>Your cost if you use</w:t>
            </w:r>
          </w:p>
          <w:p w14:paraId="58717815"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16" w14:textId="77777777" w:rsidR="00325713" w:rsidRPr="002D33B2" w:rsidRDefault="00325713" w:rsidP="006A6DDF">
            <w:pPr>
              <w:pStyle w:val="iBAAGTableHeader"/>
            </w:pPr>
            <w:r w:rsidRPr="002D33B2">
              <w:t>Your cost if you use</w:t>
            </w:r>
          </w:p>
          <w:p w14:paraId="58717817"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18" w14:textId="77777777" w:rsidR="00325713" w:rsidRPr="002D33B2" w:rsidRDefault="00325713" w:rsidP="006A6DDF">
            <w:pPr>
              <w:pStyle w:val="iBAAGTableHeader"/>
            </w:pPr>
            <w:r w:rsidRPr="002D33B2">
              <w:t>Limits &amp; Exceptions</w:t>
            </w:r>
          </w:p>
        </w:tc>
      </w:tr>
      <w:tr w:rsidR="00325713" w:rsidRPr="002D33B2" w14:paraId="58717846" w14:textId="77777777" w:rsidTr="00A10D06">
        <w:tblPrEx>
          <w:shd w:val="clear" w:color="auto" w:fill="auto"/>
        </w:tblPrEx>
        <w:tc>
          <w:tcPr>
            <w:tcW w:w="3517" w:type="dxa"/>
            <w:shd w:val="clear" w:color="auto" w:fill="FFFFFF" w:themeFill="background1"/>
          </w:tcPr>
          <w:p w14:paraId="5871781A" w14:textId="77777777" w:rsidR="00325713" w:rsidRPr="002D33B2" w:rsidRDefault="00325713" w:rsidP="006A6DDF">
            <w:pPr>
              <w:pStyle w:val="iBAAGSituationBoxName"/>
            </w:pPr>
            <w:bookmarkStart w:id="57" w:name="Therapeutic_Treatments_Outpatient"/>
            <w:r w:rsidRPr="002D33B2">
              <w:t>Therapeutic Treatments – Outpatient</w:t>
            </w:r>
            <w:bookmarkEnd w:id="57"/>
          </w:p>
          <w:p w14:paraId="5871781B" w14:textId="77777777" w:rsidR="00325713" w:rsidRPr="002D33B2" w:rsidRDefault="00325713" w:rsidP="006A6DDF"/>
          <w:p w14:paraId="5871781C" w14:textId="77777777" w:rsidR="00325713" w:rsidRPr="002D33B2" w:rsidRDefault="00325713" w:rsidP="006A6DDF">
            <w:pPr>
              <w:pStyle w:val="iBAAGStandardText"/>
            </w:pPr>
            <w:r w:rsidRPr="002D33B2">
              <w:t>Some examples include:</w:t>
            </w:r>
          </w:p>
          <w:p w14:paraId="5871781D" w14:textId="77777777" w:rsidR="00325713" w:rsidRPr="002D33B2" w:rsidRDefault="00325713" w:rsidP="006A6DDF">
            <w:pPr>
              <w:pStyle w:val="iBAAGLevel1Bullets"/>
            </w:pPr>
            <w:r w:rsidRPr="002D33B2">
              <w:t>Dialysis</w:t>
            </w:r>
          </w:p>
          <w:p w14:paraId="5871781E" w14:textId="77777777" w:rsidR="00325713" w:rsidRPr="002D33B2" w:rsidRDefault="00325713" w:rsidP="006A6DDF">
            <w:pPr>
              <w:pStyle w:val="iBAAGLevel1Bullets"/>
            </w:pPr>
            <w:r w:rsidRPr="002D33B2">
              <w:t>Intravenous chemotherapy</w:t>
            </w:r>
          </w:p>
          <w:p w14:paraId="5871781F" w14:textId="77777777" w:rsidR="00325713" w:rsidRPr="002D33B2" w:rsidRDefault="00325713" w:rsidP="006A6DDF">
            <w:pPr>
              <w:pStyle w:val="iBAAGLevel1Bullets"/>
            </w:pPr>
            <w:r w:rsidRPr="002D33B2">
              <w:t>Intravenous infusion</w:t>
            </w:r>
          </w:p>
          <w:p w14:paraId="58717820" w14:textId="77777777" w:rsidR="00325713" w:rsidRPr="002D33B2" w:rsidRDefault="00325713" w:rsidP="006A6DDF">
            <w:pPr>
              <w:pStyle w:val="iBAAGLevel1Bullets"/>
            </w:pPr>
            <w:r w:rsidRPr="002D33B2">
              <w:t>Medical education services</w:t>
            </w:r>
          </w:p>
          <w:p w14:paraId="58717821" w14:textId="77777777" w:rsidR="00325713" w:rsidRPr="002D33B2" w:rsidRDefault="00325713" w:rsidP="006A6DDF">
            <w:pPr>
              <w:pStyle w:val="iBAAGLevel1Bullets"/>
            </w:pPr>
            <w:r w:rsidRPr="002D33B2">
              <w:t>Radiation Oncology</w:t>
            </w:r>
          </w:p>
          <w:p w14:paraId="58717822" w14:textId="77777777" w:rsidR="00325713" w:rsidRPr="002D33B2" w:rsidRDefault="00325713" w:rsidP="006A6DDF">
            <w:pPr>
              <w:pStyle w:val="iBAAGStandardText"/>
            </w:pPr>
          </w:p>
          <w:p w14:paraId="58717823" w14:textId="77777777" w:rsidR="00325713" w:rsidRPr="002D33B2" w:rsidRDefault="00325713" w:rsidP="006A6DDF">
            <w:pPr>
              <w:pStyle w:val="iBAAGStandardText"/>
            </w:pPr>
            <w:r w:rsidRPr="002D33B2">
              <w:t>Benefits under this section include:</w:t>
            </w:r>
          </w:p>
          <w:p w14:paraId="58717824" w14:textId="77777777" w:rsidR="00325713" w:rsidRPr="002D33B2" w:rsidRDefault="00325713" w:rsidP="006A6DDF">
            <w:pPr>
              <w:pStyle w:val="iBAAGLevel1Bullets"/>
            </w:pPr>
            <w:r w:rsidRPr="002D33B2">
              <w:t xml:space="preserve">Facility </w:t>
            </w:r>
          </w:p>
          <w:p w14:paraId="58717825" w14:textId="77777777" w:rsidR="00325713" w:rsidRPr="002D33B2" w:rsidRDefault="00325713" w:rsidP="006A6DDF">
            <w:pPr>
              <w:pStyle w:val="iBAAGLevel1Bullets"/>
            </w:pPr>
            <w:r w:rsidRPr="002D33B2">
              <w:t>Supplies</w:t>
            </w:r>
          </w:p>
          <w:p w14:paraId="58717826" w14:textId="77777777" w:rsidR="00325713" w:rsidRPr="002D33B2" w:rsidRDefault="00325713" w:rsidP="006A6DDF">
            <w:pPr>
              <w:pStyle w:val="iBAAGLevel1Bullets"/>
            </w:pPr>
            <w:r w:rsidRPr="002D33B2">
              <w:t>Equipment</w:t>
            </w:r>
          </w:p>
          <w:p w14:paraId="58717827" w14:textId="77777777" w:rsidR="00325713" w:rsidRPr="002D33B2" w:rsidRDefault="00325713" w:rsidP="006A6DDF">
            <w:pPr>
              <w:pStyle w:val="iBAAGLevel1Bullets"/>
            </w:pPr>
            <w:r w:rsidRPr="002D33B2">
              <w:t xml:space="preserve">Physician services for </w:t>
            </w:r>
            <w:r w:rsidRPr="002D33B2">
              <w:lastRenderedPageBreak/>
              <w:t>anesthesiologists, pathologists and radiologists</w:t>
            </w:r>
          </w:p>
          <w:p w14:paraId="58717828" w14:textId="77777777" w:rsidR="00325713" w:rsidRPr="002D33B2" w:rsidRDefault="00325713" w:rsidP="006A6DDF">
            <w:pPr>
              <w:pStyle w:val="iBAAGStandardText"/>
            </w:pPr>
          </w:p>
          <w:p w14:paraId="58717829" w14:textId="77777777" w:rsidR="00325713" w:rsidRPr="002D33B2" w:rsidRDefault="00325713" w:rsidP="006A6DDF">
            <w:pPr>
              <w:pStyle w:val="iBAAGStandardText"/>
            </w:pPr>
            <w:r w:rsidRPr="002D33B2">
              <w:t xml:space="preserve">For more information about other doctor fees, see </w:t>
            </w:r>
            <w:r w:rsidRPr="002D33B2">
              <w:rPr>
                <w:rStyle w:val="iBAAGStandardTextItalicsChar"/>
              </w:rPr>
              <w:t>Physician Fees for Surgical and Medical Services</w:t>
            </w:r>
            <w:r w:rsidRPr="002D33B2">
              <w:t xml:space="preserve"> benefit section.</w:t>
            </w:r>
          </w:p>
          <w:p w14:paraId="5871782A" w14:textId="77777777" w:rsidR="00325713" w:rsidRPr="002D33B2" w:rsidRDefault="00325713" w:rsidP="006A6DDF">
            <w:pPr>
              <w:pStyle w:val="iBAAGStandardText"/>
            </w:pPr>
          </w:p>
          <w:p w14:paraId="5871782B" w14:textId="77777777" w:rsidR="00325713" w:rsidRPr="002D33B2" w:rsidRDefault="00325713" w:rsidP="006A6DDF">
            <w:pPr>
              <w:pStyle w:val="iBAAGStandardTextBold"/>
            </w:pPr>
            <w:r w:rsidRPr="002D33B2">
              <w:t xml:space="preserve">Want more information? </w:t>
            </w:r>
          </w:p>
          <w:p w14:paraId="5871782C" w14:textId="289133AB" w:rsidR="00325713" w:rsidRPr="002D33B2" w:rsidRDefault="00325713" w:rsidP="006A6DDF">
            <w:pPr>
              <w:pStyle w:val="iBAAGStandardText"/>
            </w:pPr>
            <w:r w:rsidRPr="002D33B2">
              <w:t xml:space="preserve">View the </w:t>
            </w:r>
            <w:hyperlink r:id="rId46" w:history="1">
              <w:r w:rsidR="00BD16DC" w:rsidRPr="002D33B2">
                <w:rPr>
                  <w:rStyle w:val="Hyperlinks"/>
                </w:rPr>
                <w:t>glossary</w:t>
              </w:r>
            </w:hyperlink>
            <w:r w:rsidRPr="002D33B2">
              <w:t xml:space="preserve"> for definitions.</w:t>
            </w:r>
          </w:p>
        </w:tc>
        <w:tc>
          <w:tcPr>
            <w:tcW w:w="3330" w:type="dxa"/>
            <w:shd w:val="clear" w:color="auto" w:fill="FFFFFF" w:themeFill="background1"/>
          </w:tcPr>
          <w:p w14:paraId="4ECF9BA0" w14:textId="1B97B93E" w:rsidR="006B498E" w:rsidRPr="002D33B2" w:rsidRDefault="00F31E3D" w:rsidP="006B498E">
            <w:r>
              <w:rPr>
                <w:rStyle w:val="iBAAGStandardTextBoldChar"/>
              </w:rPr>
              <w:lastRenderedPageBreak/>
              <w:t>10%</w:t>
            </w:r>
            <w:r w:rsidR="006B498E" w:rsidRPr="002D33B2">
              <w:t xml:space="preserve"> </w:t>
            </w:r>
            <w:r w:rsidR="006B498E" w:rsidRPr="002D33B2">
              <w:rPr>
                <w:rStyle w:val="iBAAGStandardTextChar"/>
              </w:rPr>
              <w:t>co-insurance, after you pay the deductible</w:t>
            </w:r>
            <w:r w:rsidR="006B498E" w:rsidRPr="002D33B2">
              <w:t>.</w:t>
            </w:r>
          </w:p>
          <w:p w14:paraId="5871782E" w14:textId="3EA5EACE" w:rsidR="00325713" w:rsidRPr="002D33B2" w:rsidRDefault="00325713" w:rsidP="00067589">
            <w:pPr>
              <w:pStyle w:val="iBAAGStandardText"/>
            </w:pPr>
          </w:p>
          <w:p w14:paraId="5871782F" w14:textId="7E2DC4DD"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30" w14:textId="77777777" w:rsidR="00325713" w:rsidRPr="002D33B2" w:rsidRDefault="00325713" w:rsidP="006A6DDF">
            <w:pPr>
              <w:pStyle w:val="iBAAGStandardText"/>
            </w:pPr>
            <w:r w:rsidRPr="002D33B2">
              <w:t>No</w:t>
            </w:r>
          </w:p>
          <w:p w14:paraId="58717831" w14:textId="77777777" w:rsidR="00325713" w:rsidRPr="002D33B2" w:rsidRDefault="00325713" w:rsidP="006A6DDF">
            <w:pPr>
              <w:pStyle w:val="iBAAGStandardText"/>
            </w:pPr>
          </w:p>
          <w:p w14:paraId="58717832" w14:textId="77777777" w:rsidR="00325713" w:rsidRPr="002D33B2" w:rsidRDefault="00325713" w:rsidP="00134965">
            <w:pPr>
              <w:pStyle w:val="iBAAGStandardText"/>
            </w:pPr>
          </w:p>
        </w:tc>
        <w:tc>
          <w:tcPr>
            <w:tcW w:w="3330" w:type="dxa"/>
            <w:shd w:val="clear" w:color="auto" w:fill="FFFFFF" w:themeFill="background1"/>
          </w:tcPr>
          <w:p w14:paraId="5D37BF0C" w14:textId="400AA48E" w:rsidR="00533272" w:rsidRPr="002D33B2" w:rsidRDefault="00F31E3D" w:rsidP="00533272">
            <w:r>
              <w:rPr>
                <w:rStyle w:val="iBAAGStandardTextBoldChar"/>
              </w:rPr>
              <w:t>40%</w:t>
            </w:r>
            <w:r w:rsidR="00533272" w:rsidRPr="002D33B2">
              <w:t xml:space="preserve"> </w:t>
            </w:r>
            <w:r w:rsidR="00533272" w:rsidRPr="002D33B2">
              <w:rPr>
                <w:rStyle w:val="iBAAGStandardTextChar"/>
              </w:rPr>
              <w:t>co-insurance, after you pay the deductible.</w:t>
            </w:r>
          </w:p>
          <w:p w14:paraId="58717834" w14:textId="4162ECF6" w:rsidR="00325713" w:rsidRPr="002D33B2" w:rsidRDefault="00067589" w:rsidP="00067589">
            <w:pPr>
              <w:pStyle w:val="iBAAGStandardText"/>
            </w:pPr>
            <w:r w:rsidRPr="002D33B2">
              <w:t xml:space="preserve"> </w:t>
            </w:r>
          </w:p>
          <w:p w14:paraId="58717835" w14:textId="28CE37BB"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36" w14:textId="77777777" w:rsidR="00325713" w:rsidRPr="002D33B2" w:rsidRDefault="00325713" w:rsidP="006A6DDF">
            <w:pPr>
              <w:pStyle w:val="iBAAGStandardText"/>
            </w:pPr>
            <w:r w:rsidRPr="002D33B2">
              <w:t>Yes, for:</w:t>
            </w:r>
          </w:p>
          <w:p w14:paraId="58717837" w14:textId="77777777" w:rsidR="00325713" w:rsidRPr="002D33B2" w:rsidRDefault="00325713" w:rsidP="006A6DDF">
            <w:pPr>
              <w:pStyle w:val="iBAAGLevel1Bullets"/>
            </w:pPr>
            <w:r w:rsidRPr="002D33B2">
              <w:t>Dialysis</w:t>
            </w:r>
          </w:p>
          <w:p w14:paraId="0217D134" w14:textId="77777777" w:rsidR="00C37272" w:rsidRPr="002D33B2" w:rsidRDefault="00C37272" w:rsidP="00C37272">
            <w:pPr>
              <w:pStyle w:val="iBAAGLevel1Bullets"/>
            </w:pPr>
            <w:r w:rsidRPr="002D33B2">
              <w:t>IV infusion</w:t>
            </w:r>
          </w:p>
          <w:p w14:paraId="66C16A2A" w14:textId="77777777" w:rsidR="00C37272" w:rsidRPr="002D33B2" w:rsidRDefault="00C37272" w:rsidP="00C37272">
            <w:pPr>
              <w:pStyle w:val="iBAAGLevel1Bullets"/>
            </w:pPr>
            <w:r w:rsidRPr="002D33B2">
              <w:t>Radiation oncology</w:t>
            </w:r>
          </w:p>
          <w:p w14:paraId="58717838" w14:textId="77777777" w:rsidR="00325713" w:rsidRPr="002D33B2" w:rsidRDefault="00325713" w:rsidP="006A6DDF">
            <w:pPr>
              <w:pStyle w:val="iBAAGLevel1Bullets"/>
            </w:pPr>
            <w:r w:rsidRPr="002D33B2">
              <w:t>Intensity modulated radiation therapy</w:t>
            </w:r>
          </w:p>
          <w:p w14:paraId="58717839" w14:textId="77777777" w:rsidR="00325713" w:rsidRPr="002D33B2" w:rsidRDefault="00325713" w:rsidP="006A6DDF">
            <w:pPr>
              <w:pStyle w:val="iBAAGLevel1Bullets"/>
            </w:pPr>
            <w:r w:rsidRPr="002D33B2">
              <w:t>MR-guided focused ultrasound</w:t>
            </w:r>
          </w:p>
          <w:p w14:paraId="5871783A" w14:textId="77777777" w:rsidR="00325713" w:rsidRPr="002D33B2" w:rsidRDefault="00325713" w:rsidP="006A6DDF"/>
          <w:p w14:paraId="3E6440F9" w14:textId="0A3CD3CF" w:rsidR="007118AB" w:rsidRPr="002D33B2" w:rsidRDefault="007118AB" w:rsidP="007118AB">
            <w:r w:rsidRPr="002D33B2">
              <w:rPr>
                <w:rStyle w:val="iBAAGStandardTextBoldChar"/>
              </w:rPr>
              <w:t>Prior authorization is:</w:t>
            </w:r>
          </w:p>
          <w:p w14:paraId="5871783C" w14:textId="5A965BA1" w:rsidR="00325713" w:rsidRPr="002D33B2" w:rsidRDefault="007118AB" w:rsidP="006A6DDF">
            <w:pPr>
              <w:pStyle w:val="iBAAGStandardText"/>
            </w:pPr>
            <w:r w:rsidRPr="002D33B2">
              <w:t xml:space="preserve">Getting approval by calling the number listed on your health plan ID card before you can get </w:t>
            </w:r>
            <w:r w:rsidRPr="002D33B2">
              <w:lastRenderedPageBreak/>
              <w:t>medicine or services.</w:t>
            </w:r>
          </w:p>
          <w:p w14:paraId="2DC7499D" w14:textId="77777777" w:rsidR="007118AB" w:rsidRPr="002D33B2" w:rsidRDefault="007118AB" w:rsidP="006A6DDF">
            <w:pPr>
              <w:pStyle w:val="iBAAGStandardText"/>
            </w:pPr>
          </w:p>
          <w:p w14:paraId="5871783D" w14:textId="77777777" w:rsidR="00325713" w:rsidRPr="002D33B2" w:rsidRDefault="00325713" w:rsidP="006A6DDF">
            <w:pPr>
              <w:pStyle w:val="iBAAGStandardText"/>
            </w:pPr>
          </w:p>
          <w:p w14:paraId="5871783E" w14:textId="77777777" w:rsidR="00325713" w:rsidRPr="002D33B2" w:rsidRDefault="00325713" w:rsidP="006A6DDF">
            <w:pPr>
              <w:pStyle w:val="iBAAGStandardTextBold"/>
            </w:pPr>
            <w:r w:rsidRPr="002D33B2">
              <w:t xml:space="preserve">When do I need to call? </w:t>
            </w:r>
          </w:p>
          <w:p w14:paraId="5871783F" w14:textId="77777777" w:rsidR="00325713" w:rsidRPr="002D33B2" w:rsidRDefault="00325713" w:rsidP="006A6DDF">
            <w:pPr>
              <w:pStyle w:val="iBAAGLevel1Bullets"/>
            </w:pPr>
            <w:r w:rsidRPr="002D33B2">
              <w:t>5 business days before scheduled services</w:t>
            </w:r>
          </w:p>
          <w:p w14:paraId="58717840" w14:textId="77777777" w:rsidR="00325713" w:rsidRPr="002D33B2" w:rsidRDefault="00325713" w:rsidP="006A6DDF">
            <w:pPr>
              <w:pStyle w:val="iBAAGLevel1Bullets"/>
            </w:pPr>
            <w:r w:rsidRPr="002D33B2">
              <w:t xml:space="preserve">As soon as possible for non-scheduled services </w:t>
            </w:r>
          </w:p>
          <w:p w14:paraId="58717841" w14:textId="77777777" w:rsidR="00325713" w:rsidRPr="002D33B2" w:rsidRDefault="00325713" w:rsidP="006A6DDF">
            <w:pPr>
              <w:pStyle w:val="iBAAGStandardText"/>
            </w:pPr>
          </w:p>
          <w:p w14:paraId="5FA0D4E4" w14:textId="59E36F24"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844" w14:textId="13BB22AE" w:rsidR="00325713" w:rsidRPr="002D33B2" w:rsidRDefault="00A10D06" w:rsidP="00623FCF">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58717845" w14:textId="4B97A3F2" w:rsidR="00325713" w:rsidRPr="002D33B2" w:rsidRDefault="00325713" w:rsidP="00540D06">
            <w:pPr>
              <w:pStyle w:val="iBAAGStandardText"/>
            </w:pPr>
            <w:r w:rsidRPr="002D33B2">
              <w:lastRenderedPageBreak/>
              <w:t>If the service is provided in a doctor</w:t>
            </w:r>
            <w:r w:rsidR="00540D06" w:rsidRPr="002D33B2">
              <w:t>’s</w:t>
            </w:r>
            <w:r w:rsidRPr="002D33B2">
              <w:t xml:space="preserve"> office, additional co-pays, deductible </w:t>
            </w:r>
            <w:r w:rsidR="00540D06" w:rsidRPr="002D33B2">
              <w:t>or</w:t>
            </w:r>
            <w:r w:rsidRPr="002D33B2">
              <w:t xml:space="preserve"> co-insurance may apply.  </w:t>
            </w:r>
          </w:p>
        </w:tc>
      </w:tr>
      <w:tr w:rsidR="00325713" w:rsidRPr="002D33B2" w14:paraId="5871784D" w14:textId="77777777" w:rsidTr="00A10D06">
        <w:tblPrEx>
          <w:shd w:val="clear" w:color="auto" w:fill="auto"/>
        </w:tblPrEx>
        <w:tc>
          <w:tcPr>
            <w:tcW w:w="3517" w:type="dxa"/>
            <w:tcBorders>
              <w:bottom w:val="single" w:sz="4" w:space="0" w:color="000000" w:themeColor="text1"/>
            </w:tcBorders>
            <w:shd w:val="clear" w:color="auto" w:fill="31849B"/>
            <w:vAlign w:val="center"/>
          </w:tcPr>
          <w:p w14:paraId="58717847"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48" w14:textId="77777777" w:rsidR="00325713" w:rsidRPr="002D33B2" w:rsidRDefault="00325713" w:rsidP="006A6DDF">
            <w:pPr>
              <w:pStyle w:val="iBAAGTableHeader"/>
            </w:pPr>
            <w:r w:rsidRPr="002D33B2">
              <w:t>Your cost if you use</w:t>
            </w:r>
          </w:p>
          <w:p w14:paraId="58717849"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4A" w14:textId="77777777" w:rsidR="00325713" w:rsidRPr="002D33B2" w:rsidRDefault="00325713" w:rsidP="006A6DDF">
            <w:pPr>
              <w:pStyle w:val="iBAAGTableHeader"/>
            </w:pPr>
            <w:r w:rsidRPr="002D33B2">
              <w:t>Your cost if you use</w:t>
            </w:r>
          </w:p>
          <w:p w14:paraId="5871784B"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4C" w14:textId="77777777" w:rsidR="00325713" w:rsidRPr="002D33B2" w:rsidRDefault="00325713" w:rsidP="006A6DDF">
            <w:pPr>
              <w:pStyle w:val="iBAAGTableHeader"/>
            </w:pPr>
            <w:r w:rsidRPr="002D33B2">
              <w:t>Limits &amp; Exceptions</w:t>
            </w:r>
          </w:p>
        </w:tc>
      </w:tr>
      <w:tr w:rsidR="00325713" w:rsidRPr="002D33B2" w14:paraId="5871786A" w14:textId="77777777" w:rsidTr="00A10D06">
        <w:tblPrEx>
          <w:shd w:val="clear" w:color="auto" w:fill="auto"/>
        </w:tblPrEx>
        <w:tc>
          <w:tcPr>
            <w:tcW w:w="3517" w:type="dxa"/>
            <w:shd w:val="clear" w:color="auto" w:fill="FFFFFF" w:themeFill="background1"/>
          </w:tcPr>
          <w:p w14:paraId="5871784E" w14:textId="77777777" w:rsidR="00325713" w:rsidRPr="002D33B2" w:rsidRDefault="00325713" w:rsidP="006A6DDF">
            <w:pPr>
              <w:pStyle w:val="iBAAGSituationBoxName"/>
            </w:pPr>
            <w:bookmarkStart w:id="58" w:name="Urgent_Care_Center_Services"/>
            <w:r w:rsidRPr="002D33B2">
              <w:t>Urgent Care Center Services</w:t>
            </w:r>
            <w:bookmarkEnd w:id="58"/>
          </w:p>
          <w:p w14:paraId="5871784F" w14:textId="77777777" w:rsidR="00325713" w:rsidRPr="002D33B2" w:rsidRDefault="00325713" w:rsidP="006A6DDF"/>
          <w:p w14:paraId="58717850" w14:textId="77777777" w:rsidR="00325713" w:rsidRPr="002D33B2" w:rsidRDefault="00325713" w:rsidP="006A6DDF">
            <w:r w:rsidRPr="002D33B2">
              <w:rPr>
                <w:rStyle w:val="iBAAGStandardTextBoldChar"/>
              </w:rPr>
              <w:t>What are urgent care services?</w:t>
            </w:r>
            <w:r w:rsidRPr="002D33B2">
              <w:t xml:space="preserve"> </w:t>
            </w:r>
            <w:r w:rsidRPr="002D33B2">
              <w:rPr>
                <w:rStyle w:val="iBAAGStandardTextChar"/>
              </w:rPr>
              <w:t xml:space="preserve">Services for an illness, injury or condition serious enough that you would seek care right away, but not so severe that you need to go to the </w:t>
            </w:r>
            <w:r w:rsidRPr="002D33B2">
              <w:rPr>
                <w:rStyle w:val="iBAAGStandardTextChar"/>
              </w:rPr>
              <w:lastRenderedPageBreak/>
              <w:t>emergency room.</w:t>
            </w:r>
            <w:r w:rsidRPr="002D33B2">
              <w:t xml:space="preserve"> </w:t>
            </w:r>
          </w:p>
          <w:p w14:paraId="58717851" w14:textId="77777777" w:rsidR="00325713" w:rsidRPr="002D33B2" w:rsidRDefault="00325713" w:rsidP="006A6DDF">
            <w:pPr>
              <w:pStyle w:val="iBAAGStandardText"/>
            </w:pPr>
          </w:p>
          <w:p w14:paraId="58717852" w14:textId="1DA33E7C" w:rsidR="00325713" w:rsidRPr="002D33B2" w:rsidRDefault="00325713" w:rsidP="006A6DDF">
            <w:pPr>
              <w:pStyle w:val="iBAAGStandardText"/>
            </w:pPr>
            <w:r w:rsidRPr="002D33B2">
              <w:t xml:space="preserve">These services can be provided at an urgent care center. </w:t>
            </w:r>
          </w:p>
          <w:p w14:paraId="1AA0E89A" w14:textId="77777777" w:rsidR="0064445C" w:rsidRPr="002D33B2" w:rsidRDefault="0064445C" w:rsidP="006A6DDF">
            <w:pPr>
              <w:pStyle w:val="iBAAGStandardText"/>
            </w:pPr>
          </w:p>
          <w:p w14:paraId="58717853" w14:textId="77777777" w:rsidR="00325713" w:rsidRPr="002D33B2" w:rsidRDefault="00325713" w:rsidP="006A6DDF">
            <w:pPr>
              <w:pStyle w:val="iBAAGStandardText"/>
            </w:pPr>
          </w:p>
          <w:p w14:paraId="58717854" w14:textId="77777777" w:rsidR="00325713" w:rsidRPr="002D33B2" w:rsidRDefault="00325713" w:rsidP="006A6DDF">
            <w:pPr>
              <w:pStyle w:val="iBAAGStandardTextBold"/>
            </w:pPr>
            <w:r w:rsidRPr="002D33B2">
              <w:t xml:space="preserve">Want more information? </w:t>
            </w:r>
          </w:p>
          <w:p w14:paraId="58717855" w14:textId="77777777" w:rsidR="00325713" w:rsidRPr="002D33B2" w:rsidRDefault="00325713" w:rsidP="006A6DDF">
            <w:pPr>
              <w:pStyle w:val="iBAAGStandardText"/>
            </w:pPr>
            <w:r w:rsidRPr="002D33B2">
              <w:t xml:space="preserve">View the </w:t>
            </w:r>
            <w:hyperlink r:id="rId47" w:history="1">
              <w:r w:rsidRPr="002D33B2">
                <w:rPr>
                  <w:rStyle w:val="Hyperlinks"/>
                </w:rPr>
                <w:t>glossary</w:t>
              </w:r>
            </w:hyperlink>
            <w:r w:rsidRPr="002D33B2">
              <w:t xml:space="preserve"> for definitions.</w:t>
            </w:r>
          </w:p>
          <w:p w14:paraId="58717856" w14:textId="77777777" w:rsidR="00325713" w:rsidRPr="002D33B2" w:rsidRDefault="00325713" w:rsidP="006A6DDF">
            <w:pPr>
              <w:pStyle w:val="iBAAGStandardText"/>
            </w:pPr>
          </w:p>
        </w:tc>
        <w:tc>
          <w:tcPr>
            <w:tcW w:w="3330" w:type="dxa"/>
            <w:shd w:val="clear" w:color="auto" w:fill="FFFFFF" w:themeFill="background1"/>
          </w:tcPr>
          <w:p w14:paraId="5871785A" w14:textId="673A7086" w:rsidR="00325713" w:rsidRPr="002D33B2" w:rsidRDefault="00325713" w:rsidP="006A6DDF">
            <w:pPr>
              <w:pStyle w:val="iBAAGStandardText"/>
            </w:pPr>
            <w:r w:rsidRPr="002D33B2">
              <w:rPr>
                <w:rStyle w:val="iBAAGStandardTextBoldChar"/>
              </w:rPr>
              <w:lastRenderedPageBreak/>
              <w:t>$</w:t>
            </w:r>
            <w:r w:rsidR="00EB30F7">
              <w:rPr>
                <w:rStyle w:val="iBAAGStandardTextBoldChar"/>
              </w:rPr>
              <w:t>75</w:t>
            </w:r>
            <w:r w:rsidRPr="002D33B2">
              <w:t xml:space="preserve"> co-pay per visit</w:t>
            </w:r>
            <w:r w:rsidR="00AA11CD" w:rsidRPr="002D33B2">
              <w:t>.</w:t>
            </w:r>
          </w:p>
          <w:p w14:paraId="5871785B" w14:textId="1E94FC9B" w:rsidR="00325713" w:rsidRPr="002D33B2" w:rsidRDefault="00325713" w:rsidP="006A6DDF">
            <w:pPr>
              <w:pStyle w:val="iBAAGStandardText"/>
            </w:pPr>
            <w:r w:rsidRPr="002D33B2">
              <w:t>The annual deductible does not apply.</w:t>
            </w:r>
          </w:p>
          <w:p w14:paraId="1F4362A2" w14:textId="77777777" w:rsidR="00AB3554" w:rsidRPr="002D33B2" w:rsidRDefault="00AB3554" w:rsidP="00AB3554">
            <w:pPr>
              <w:pStyle w:val="iBAAGStandardText"/>
            </w:pPr>
          </w:p>
          <w:p w14:paraId="5871785D" w14:textId="2F5E133F"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5E" w14:textId="77777777" w:rsidR="00325713" w:rsidRPr="002D33B2" w:rsidRDefault="00325713" w:rsidP="006A6DDF">
            <w:pPr>
              <w:pStyle w:val="iBAAGStandardText"/>
            </w:pPr>
            <w:r w:rsidRPr="002D33B2">
              <w:t>No</w:t>
            </w:r>
          </w:p>
          <w:p w14:paraId="5871785F" w14:textId="77777777" w:rsidR="00325713" w:rsidRPr="002D33B2" w:rsidRDefault="00325713" w:rsidP="006A6DDF">
            <w:pPr>
              <w:pStyle w:val="iBAAGStandardText"/>
            </w:pPr>
          </w:p>
          <w:p w14:paraId="58717860" w14:textId="77777777" w:rsidR="00325713" w:rsidRPr="002D33B2" w:rsidRDefault="00325713" w:rsidP="006A6DDF">
            <w:pPr>
              <w:pStyle w:val="iBAAGStandardText"/>
            </w:pPr>
          </w:p>
        </w:tc>
        <w:tc>
          <w:tcPr>
            <w:tcW w:w="3330" w:type="dxa"/>
            <w:shd w:val="clear" w:color="auto" w:fill="FFFFFF" w:themeFill="background1"/>
          </w:tcPr>
          <w:p w14:paraId="0A0A3A3B" w14:textId="1CF8BC94" w:rsidR="00533272" w:rsidRPr="002D33B2" w:rsidRDefault="00F31E3D" w:rsidP="00533272">
            <w:r>
              <w:rPr>
                <w:rStyle w:val="iBAAGStandardTextBoldChar"/>
              </w:rPr>
              <w:t>40%</w:t>
            </w:r>
            <w:r w:rsidR="00533272" w:rsidRPr="002D33B2">
              <w:t xml:space="preserve"> </w:t>
            </w:r>
            <w:r w:rsidR="00533272" w:rsidRPr="002D33B2">
              <w:rPr>
                <w:rStyle w:val="iBAAGStandardTextChar"/>
              </w:rPr>
              <w:t>co-insurance, after you pay the deductible.</w:t>
            </w:r>
          </w:p>
          <w:p w14:paraId="0375D6A3" w14:textId="583616A4" w:rsidR="00AB3554" w:rsidRPr="002D33B2" w:rsidRDefault="00067589" w:rsidP="00623FCF">
            <w:pPr>
              <w:pStyle w:val="iBAAGStandardTextBold"/>
            </w:pPr>
            <w:r w:rsidRPr="002D33B2">
              <w:t xml:space="preserve"> </w:t>
            </w:r>
          </w:p>
          <w:p w14:paraId="58717863" w14:textId="2E0F87F7"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64" w14:textId="77777777" w:rsidR="00325713" w:rsidRPr="002D33B2" w:rsidRDefault="00325713" w:rsidP="006A6DDF">
            <w:pPr>
              <w:pStyle w:val="iBAAGStandardText"/>
            </w:pPr>
            <w:r w:rsidRPr="002D33B2">
              <w:t>No</w:t>
            </w:r>
          </w:p>
          <w:p w14:paraId="58717865" w14:textId="77777777" w:rsidR="00325713" w:rsidRPr="002D33B2" w:rsidRDefault="00325713" w:rsidP="006A6DDF">
            <w:pPr>
              <w:pStyle w:val="iBAAGStandardText"/>
            </w:pPr>
          </w:p>
          <w:p w14:paraId="58717866" w14:textId="77777777" w:rsidR="00325713" w:rsidRPr="002D33B2" w:rsidRDefault="00325713" w:rsidP="006A6DDF">
            <w:pPr>
              <w:pStyle w:val="iBAAGStandardText"/>
            </w:pPr>
          </w:p>
        </w:tc>
        <w:tc>
          <w:tcPr>
            <w:tcW w:w="3330" w:type="dxa"/>
            <w:shd w:val="clear" w:color="auto" w:fill="FFFFFF" w:themeFill="background1"/>
          </w:tcPr>
          <w:p w14:paraId="44596396" w14:textId="77777777" w:rsidR="00BD562A" w:rsidRPr="002D33B2" w:rsidRDefault="00BD562A" w:rsidP="00BD562A">
            <w:pPr>
              <w:pStyle w:val="iBAAGStandardText"/>
            </w:pPr>
            <w:r w:rsidRPr="002D33B2">
              <w:t xml:space="preserve">Additional co-pays, deductible or co-insurance may apply.  </w:t>
            </w:r>
          </w:p>
          <w:p w14:paraId="58717869" w14:textId="77777777" w:rsidR="00325713" w:rsidRPr="002D33B2" w:rsidRDefault="00325713" w:rsidP="00BD562A">
            <w:pPr>
              <w:pStyle w:val="iBAAGStandardText"/>
            </w:pPr>
          </w:p>
        </w:tc>
      </w:tr>
    </w:tbl>
    <w:p w14:paraId="5871786B" w14:textId="77777777" w:rsidR="00325713" w:rsidRPr="002D33B2" w:rsidRDefault="00325713" w:rsidP="00325713"/>
    <w:p w14:paraId="5871786C" w14:textId="77777777" w:rsidR="00325713" w:rsidRPr="002D33B2" w:rsidRDefault="00325713" w:rsidP="00325713">
      <w:pPr>
        <w:rPr>
          <w:rStyle w:val="iBAAGTags"/>
        </w:rPr>
      </w:pPr>
      <w:r w:rsidRPr="002D33B2">
        <w:rPr>
          <w:rStyle w:val="iBAAGTags"/>
        </w:rPr>
        <w:t>&lt;!--ID=CSR--&gt;</w:t>
      </w:r>
    </w:p>
    <w:p w14:paraId="3544B542" w14:textId="5A7543A1"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16B1C2D1" w14:textId="77777777" w:rsidTr="004A18F4">
        <w:tc>
          <w:tcPr>
            <w:tcW w:w="13507" w:type="dxa"/>
            <w:gridSpan w:val="2"/>
            <w:shd w:val="clear" w:color="auto" w:fill="DAEEF3"/>
          </w:tcPr>
          <w:p w14:paraId="6269FA3C" w14:textId="77777777" w:rsidR="00BE0004" w:rsidRPr="002D33B2" w:rsidRDefault="00BE0004" w:rsidP="004A18F4">
            <w:pPr>
              <w:pStyle w:val="iBAAGMajorSectionHeader"/>
            </w:pPr>
            <w:r w:rsidRPr="002D33B2">
              <w:t>CSR View</w:t>
            </w:r>
          </w:p>
        </w:tc>
      </w:tr>
      <w:tr w:rsidR="00BE0004" w:rsidRPr="002D33B2" w14:paraId="4D98101E" w14:textId="77777777" w:rsidTr="004A18F4">
        <w:tblPrEx>
          <w:shd w:val="clear" w:color="auto" w:fill="auto"/>
        </w:tblPrEx>
        <w:tc>
          <w:tcPr>
            <w:tcW w:w="13507" w:type="dxa"/>
            <w:gridSpan w:val="2"/>
            <w:tcBorders>
              <w:bottom w:val="single" w:sz="4" w:space="0" w:color="000000" w:themeColor="text1"/>
            </w:tcBorders>
            <w:shd w:val="clear" w:color="auto" w:fill="C00000"/>
          </w:tcPr>
          <w:p w14:paraId="3C8B786F" w14:textId="77777777" w:rsidR="00BE0004" w:rsidRPr="002D33B2" w:rsidRDefault="00BE0004" w:rsidP="004A18F4">
            <w:pPr>
              <w:pStyle w:val="iBAAGTableHeader"/>
            </w:pPr>
            <w:r w:rsidRPr="002D33B2">
              <w:t>Plan Information</w:t>
            </w:r>
          </w:p>
        </w:tc>
      </w:tr>
      <w:tr w:rsidR="00BE0004" w:rsidRPr="002D33B2" w14:paraId="0E6B8579" w14:textId="77777777" w:rsidTr="004A18F4">
        <w:tblPrEx>
          <w:shd w:val="clear" w:color="auto" w:fill="auto"/>
        </w:tblPrEx>
        <w:tc>
          <w:tcPr>
            <w:tcW w:w="3517" w:type="dxa"/>
            <w:shd w:val="clear" w:color="auto" w:fill="F2DBDB"/>
          </w:tcPr>
          <w:p w14:paraId="5DAF27E9" w14:textId="77777777" w:rsidR="00BE0004" w:rsidRPr="002D33B2" w:rsidRDefault="00BE0004" w:rsidP="004A18F4"/>
        </w:tc>
        <w:tc>
          <w:tcPr>
            <w:tcW w:w="9990" w:type="dxa"/>
            <w:shd w:val="clear" w:color="auto" w:fill="F2DBDB"/>
          </w:tcPr>
          <w:p w14:paraId="239B0DC2" w14:textId="77777777" w:rsidR="00BE0004" w:rsidRPr="002D33B2" w:rsidRDefault="00BE0004" w:rsidP="004A18F4"/>
        </w:tc>
      </w:tr>
    </w:tbl>
    <w:p w14:paraId="58717874" w14:textId="77777777" w:rsidR="00325713" w:rsidRPr="002D33B2" w:rsidRDefault="00325713"/>
    <w:p w14:paraId="58717875" w14:textId="77777777" w:rsidR="00325713" w:rsidRPr="002D33B2" w:rsidRDefault="00325713" w:rsidP="00325713">
      <w:pPr>
        <w:rPr>
          <w:rStyle w:val="iBAAGTags"/>
        </w:rPr>
      </w:pPr>
      <w:r w:rsidRPr="002D33B2">
        <w:rPr>
          <w:rStyle w:val="iBAAGTags"/>
        </w:rPr>
        <w:t>&lt;!--section=</w:t>
      </w:r>
      <w:proofErr w:type="spellStart"/>
      <w:r w:rsidRPr="002D33B2">
        <w:rPr>
          <w:rStyle w:val="iBAAGTags"/>
        </w:rPr>
        <w:t>Maternity_Care</w:t>
      </w:r>
      <w:proofErr w:type="spellEnd"/>
      <w:r w:rsidRPr="002D33B2">
        <w:rPr>
          <w:rStyle w:val="iBAAGTags"/>
        </w:rPr>
        <w:t>--&gt;</w:t>
      </w:r>
    </w:p>
    <w:p w14:paraId="58717876" w14:textId="5C61DA39" w:rsidR="00325713" w:rsidRPr="002D33B2" w:rsidRDefault="00EF110E" w:rsidP="00B840D5">
      <w:pPr>
        <w:pStyle w:val="Heading1"/>
        <w:rPr>
          <w:sz w:val="20"/>
          <w:szCs w:val="18"/>
        </w:rPr>
      </w:pPr>
      <w:r w:rsidRPr="002D33B2">
        <w:rPr>
          <w:rStyle w:val="iBAAGTags"/>
          <w:color w:val="FFFFFF" w:themeColor="background1"/>
        </w:rPr>
        <w:t>Maternity Care</w:t>
      </w:r>
    </w:p>
    <w:p w14:paraId="717A6A01"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04194A4" w14:textId="77777777" w:rsidR="007803EA" w:rsidRPr="002D33B2" w:rsidRDefault="007803EA" w:rsidP="007803EA"/>
    <w:p w14:paraId="665AFFB8" w14:textId="6EEFF6D2" w:rsidR="00D75963" w:rsidRPr="002D33B2" w:rsidRDefault="007803EA" w:rsidP="007803EA">
      <w:pPr>
        <w:rPr>
          <w:i/>
          <w:iCs/>
        </w:rPr>
      </w:pPr>
      <w:r w:rsidRPr="002D33B2">
        <w:rPr>
          <w:i/>
          <w:iCs/>
        </w:rPr>
        <w:t xml:space="preserve">Providers, this summary is for members, to review the terms of your participation agreement, please visit </w:t>
      </w:r>
      <w:hyperlink r:id="rId48" w:history="1">
        <w:r w:rsidRPr="002D33B2">
          <w:rPr>
            <w:rStyle w:val="Hyperlink"/>
            <w:i/>
            <w:iCs/>
          </w:rPr>
          <w:t>uhcprovider.com</w:t>
        </w:r>
      </w:hyperlink>
      <w:r w:rsidR="00D75963" w:rsidRPr="002D33B2">
        <w:rPr>
          <w:i/>
          <w:iCs/>
        </w:rPr>
        <w:t xml:space="preserve">    </w:t>
      </w:r>
    </w:p>
    <w:p w14:paraId="6EBD11A6" w14:textId="77777777" w:rsidR="00D75963" w:rsidRPr="002D33B2" w:rsidRDefault="00D7596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25713" w:rsidRPr="002D33B2" w14:paraId="5871787A" w14:textId="77777777" w:rsidTr="00E33015">
        <w:tc>
          <w:tcPr>
            <w:tcW w:w="13507" w:type="dxa"/>
            <w:gridSpan w:val="4"/>
            <w:shd w:val="clear" w:color="auto" w:fill="DAEEF3"/>
          </w:tcPr>
          <w:p w14:paraId="58717879" w14:textId="77777777" w:rsidR="00325713" w:rsidRPr="002D33B2" w:rsidRDefault="00325713" w:rsidP="006A6DDF">
            <w:pPr>
              <w:pStyle w:val="iBAAGMajorSectionHeader"/>
            </w:pPr>
            <w:bookmarkStart w:id="59" w:name="Maternity_Care"/>
            <w:r w:rsidRPr="002D33B2">
              <w:t>Maternity Care</w:t>
            </w:r>
            <w:bookmarkEnd w:id="59"/>
          </w:p>
        </w:tc>
      </w:tr>
      <w:tr w:rsidR="00325713" w:rsidRPr="002D33B2" w14:paraId="58717881" w14:textId="77777777" w:rsidTr="00E33015">
        <w:tblPrEx>
          <w:shd w:val="clear" w:color="auto" w:fill="auto"/>
        </w:tblPrEx>
        <w:tc>
          <w:tcPr>
            <w:tcW w:w="3517" w:type="dxa"/>
            <w:tcBorders>
              <w:bottom w:val="single" w:sz="4" w:space="0" w:color="000000" w:themeColor="text1"/>
            </w:tcBorders>
            <w:shd w:val="clear" w:color="auto" w:fill="31849B"/>
            <w:vAlign w:val="center"/>
          </w:tcPr>
          <w:p w14:paraId="5871787B"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7C" w14:textId="77777777" w:rsidR="00325713" w:rsidRPr="002D33B2" w:rsidRDefault="00325713" w:rsidP="006A6DDF">
            <w:pPr>
              <w:pStyle w:val="iBAAGTableHeader"/>
            </w:pPr>
            <w:r w:rsidRPr="002D33B2">
              <w:t>Your cost if you use</w:t>
            </w:r>
          </w:p>
          <w:p w14:paraId="5871787D"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7E" w14:textId="77777777" w:rsidR="00325713" w:rsidRPr="002D33B2" w:rsidRDefault="00325713" w:rsidP="006A6DDF">
            <w:pPr>
              <w:pStyle w:val="iBAAGTableHeader"/>
            </w:pPr>
            <w:r w:rsidRPr="002D33B2">
              <w:t>Your cost if you use</w:t>
            </w:r>
          </w:p>
          <w:p w14:paraId="5871787F"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80" w14:textId="77777777" w:rsidR="00325713" w:rsidRPr="002D33B2" w:rsidRDefault="00325713" w:rsidP="006A6DDF">
            <w:pPr>
              <w:pStyle w:val="iBAAGTableHeader"/>
            </w:pPr>
            <w:r w:rsidRPr="002D33B2">
              <w:t>Limits &amp; Exceptions</w:t>
            </w:r>
          </w:p>
        </w:tc>
      </w:tr>
      <w:tr w:rsidR="00325713" w:rsidRPr="002D33B2" w14:paraId="587178A6" w14:textId="77777777" w:rsidTr="00E33015">
        <w:tblPrEx>
          <w:shd w:val="clear" w:color="auto" w:fill="auto"/>
        </w:tblPrEx>
        <w:tc>
          <w:tcPr>
            <w:tcW w:w="3517" w:type="dxa"/>
            <w:shd w:val="clear" w:color="auto" w:fill="FFFFFF" w:themeFill="background1"/>
          </w:tcPr>
          <w:p w14:paraId="58717882" w14:textId="77777777" w:rsidR="00325713" w:rsidRPr="002D33B2" w:rsidRDefault="00325713" w:rsidP="006A6DDF">
            <w:pPr>
              <w:pStyle w:val="iBAAGSituationBoxName"/>
            </w:pPr>
            <w:bookmarkStart w:id="60" w:name="Breast_Pumps"/>
            <w:r w:rsidRPr="002D33B2">
              <w:lastRenderedPageBreak/>
              <w:t>Breast Pumps</w:t>
            </w:r>
            <w:bookmarkEnd w:id="60"/>
          </w:p>
          <w:p w14:paraId="58717883" w14:textId="77777777" w:rsidR="00325713" w:rsidRPr="002D33B2" w:rsidRDefault="00325713" w:rsidP="006A6DDF"/>
          <w:p w14:paraId="58717886" w14:textId="77777777" w:rsidR="00325713" w:rsidRPr="002D33B2" w:rsidRDefault="00325713" w:rsidP="006A6DDF">
            <w:pPr>
              <w:pStyle w:val="iBAAGStandardText"/>
            </w:pPr>
            <w:r w:rsidRPr="002D33B2">
              <w:t xml:space="preserve">Call the number on your health plan ID card to learn more on how to order a breast pump. </w:t>
            </w:r>
          </w:p>
          <w:p w14:paraId="58717887" w14:textId="77777777" w:rsidR="00325713" w:rsidRPr="002D33B2" w:rsidRDefault="00325713" w:rsidP="006A6DDF">
            <w:pPr>
              <w:pStyle w:val="iBAAGStandardText"/>
            </w:pPr>
          </w:p>
          <w:p w14:paraId="58717888" w14:textId="77777777" w:rsidR="00325713" w:rsidRPr="002D33B2" w:rsidRDefault="00325713" w:rsidP="006A6DDF">
            <w:pPr>
              <w:pStyle w:val="iBAAGStandardTextBold"/>
            </w:pPr>
            <w:r w:rsidRPr="002D33B2">
              <w:t xml:space="preserve">Want more information? </w:t>
            </w:r>
          </w:p>
          <w:p w14:paraId="58717889" w14:textId="77777777" w:rsidR="00325713" w:rsidRPr="002D33B2" w:rsidRDefault="00325713" w:rsidP="006A6DDF">
            <w:pPr>
              <w:pStyle w:val="iBAAGStandardText"/>
            </w:pPr>
            <w:r w:rsidRPr="002D33B2">
              <w:t xml:space="preserve">View the </w:t>
            </w:r>
            <w:hyperlink r:id="rId49" w:history="1">
              <w:r w:rsidRPr="002D33B2">
                <w:rPr>
                  <w:rStyle w:val="Hyperlinks"/>
                </w:rPr>
                <w:t>glossary</w:t>
              </w:r>
            </w:hyperlink>
            <w:r w:rsidRPr="002D33B2">
              <w:t xml:space="preserve"> for definitions.</w:t>
            </w:r>
          </w:p>
          <w:p w14:paraId="5871788A" w14:textId="77777777" w:rsidR="00325713" w:rsidRPr="002D33B2" w:rsidRDefault="00325713" w:rsidP="006A6DDF">
            <w:pPr>
              <w:pStyle w:val="iBAAGSituationBoxName"/>
            </w:pPr>
          </w:p>
          <w:p w14:paraId="5871788B" w14:textId="77777777" w:rsidR="00325713" w:rsidRPr="002D33B2" w:rsidRDefault="00325713" w:rsidP="006A6DDF">
            <w:pPr>
              <w:pStyle w:val="iBAAGStandardText"/>
            </w:pPr>
          </w:p>
        </w:tc>
        <w:tc>
          <w:tcPr>
            <w:tcW w:w="3330" w:type="dxa"/>
            <w:shd w:val="clear" w:color="auto" w:fill="FFFFFF" w:themeFill="background1"/>
          </w:tcPr>
          <w:p w14:paraId="5871788E" w14:textId="3CDE7B3B" w:rsidR="00325713" w:rsidRPr="002D33B2" w:rsidRDefault="00325713" w:rsidP="006A6DDF">
            <w:pPr>
              <w:pStyle w:val="iBAAGStandardText"/>
            </w:pPr>
            <w:r w:rsidRPr="002D33B2">
              <w:rPr>
                <w:rStyle w:val="iBAAGStandardTextBoldChar"/>
              </w:rPr>
              <w:t>No Charge</w:t>
            </w:r>
          </w:p>
          <w:p w14:paraId="523BF981" w14:textId="776395A3" w:rsidR="00FE1580" w:rsidRPr="002D33B2" w:rsidRDefault="00681FAA" w:rsidP="006A6DDF">
            <w:pPr>
              <w:pStyle w:val="iBAAGStandardText"/>
              <w:rPr>
                <w:rStyle w:val="InstructionalTextChar"/>
              </w:rPr>
            </w:pPr>
            <w:r w:rsidRPr="002D33B2">
              <w:t>The annual deductible does not apply.</w:t>
            </w:r>
          </w:p>
          <w:p w14:paraId="00BF0477" w14:textId="77777777" w:rsidR="00E536ED" w:rsidRPr="002D33B2" w:rsidRDefault="00E536ED" w:rsidP="006A6DDF">
            <w:pPr>
              <w:pStyle w:val="iBAAGStandardText"/>
            </w:pPr>
          </w:p>
          <w:p w14:paraId="58717891" w14:textId="75416F97"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92" w14:textId="3215DC13" w:rsidR="00325713" w:rsidRPr="002D33B2" w:rsidRDefault="00325713" w:rsidP="00593F2E">
            <w:pPr>
              <w:pStyle w:val="iBAAGStandardText"/>
              <w:tabs>
                <w:tab w:val="left" w:pos="2115"/>
              </w:tabs>
            </w:pPr>
            <w:r w:rsidRPr="002D33B2">
              <w:t>No</w:t>
            </w:r>
            <w:r w:rsidR="00DA03DB" w:rsidRPr="002D33B2">
              <w:tab/>
            </w:r>
          </w:p>
          <w:p w14:paraId="03966BB7" w14:textId="77777777" w:rsidR="00325713" w:rsidRPr="002D33B2" w:rsidRDefault="00325713" w:rsidP="006A6DDF">
            <w:pPr>
              <w:pStyle w:val="iBAAGStandardText"/>
            </w:pPr>
          </w:p>
          <w:p w14:paraId="58717893" w14:textId="77777777" w:rsidR="009D4B41" w:rsidRPr="002D33B2" w:rsidRDefault="009D4B41">
            <w:pPr>
              <w:pStyle w:val="iBAAGStandardText"/>
            </w:pPr>
          </w:p>
        </w:tc>
        <w:tc>
          <w:tcPr>
            <w:tcW w:w="3330" w:type="dxa"/>
            <w:shd w:val="clear" w:color="auto" w:fill="FFFFFF" w:themeFill="background1"/>
          </w:tcPr>
          <w:p w14:paraId="58717896" w14:textId="1D12EDA4" w:rsidR="00325713" w:rsidRPr="002D33B2" w:rsidRDefault="00F31E3D" w:rsidP="006A6DDF">
            <w:pPr>
              <w:pStyle w:val="iBAAGStandardText"/>
            </w:pPr>
            <w:r>
              <w:rPr>
                <w:rStyle w:val="iBAAGStandardTextBoldChar"/>
              </w:rPr>
              <w:t>40%</w:t>
            </w:r>
            <w:r w:rsidR="00325713" w:rsidRPr="002D33B2">
              <w:t xml:space="preserve"> co-insurance, after you pay the deductible</w:t>
            </w:r>
            <w:r w:rsidR="000251DB" w:rsidRPr="002D33B2">
              <w:rPr>
                <w:rStyle w:val="iBAAGStandardTextChar"/>
              </w:rPr>
              <w:t>.</w:t>
            </w:r>
          </w:p>
          <w:p w14:paraId="58717898" w14:textId="77777777" w:rsidR="00325713" w:rsidRPr="002D33B2" w:rsidRDefault="00325713" w:rsidP="006A6DDF">
            <w:pPr>
              <w:pStyle w:val="iBAAGStandardText"/>
            </w:pPr>
          </w:p>
          <w:p w14:paraId="08873D49" w14:textId="77777777" w:rsidR="006D7E56" w:rsidRPr="002D33B2" w:rsidRDefault="006D7E56" w:rsidP="006D7E56">
            <w:pPr>
              <w:pStyle w:val="iBAAGStandardText"/>
            </w:pPr>
          </w:p>
          <w:p w14:paraId="58717899" w14:textId="43E0B6C2"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9A" w14:textId="4B8CA1CE" w:rsidR="00325713" w:rsidRPr="002D33B2" w:rsidRDefault="00CF37A6" w:rsidP="006A6DDF">
            <w:pPr>
              <w:pStyle w:val="iBAAGStandardText"/>
            </w:pPr>
            <w:r w:rsidRPr="002D33B2">
              <w:t>No</w:t>
            </w:r>
          </w:p>
          <w:p w14:paraId="587178A1" w14:textId="77777777" w:rsidR="00325713" w:rsidRPr="002D33B2" w:rsidRDefault="00325713" w:rsidP="006A6DDF">
            <w:pPr>
              <w:pStyle w:val="iBAAGStandardText"/>
            </w:pPr>
          </w:p>
          <w:p w14:paraId="587178A3" w14:textId="77777777" w:rsidR="009D4B41" w:rsidRPr="002D33B2" w:rsidRDefault="009D4B41">
            <w:pPr>
              <w:pStyle w:val="iBAAGStandardText"/>
            </w:pPr>
          </w:p>
        </w:tc>
        <w:tc>
          <w:tcPr>
            <w:tcW w:w="3330" w:type="dxa"/>
            <w:shd w:val="clear" w:color="auto" w:fill="FFFFFF" w:themeFill="background1"/>
          </w:tcPr>
          <w:p w14:paraId="587178A4" w14:textId="14372F18" w:rsidR="00325713" w:rsidRPr="002D33B2" w:rsidRDefault="00325713" w:rsidP="006A6DDF">
            <w:pPr>
              <w:pStyle w:val="iBAAGStandardText"/>
            </w:pPr>
            <w:r w:rsidRPr="002D33B2">
              <w:t xml:space="preserve">Limited to buying </w:t>
            </w:r>
            <w:r w:rsidRPr="002D33B2">
              <w:rPr>
                <w:rStyle w:val="iBAAGStandardTextBoldChar"/>
              </w:rPr>
              <w:t>1</w:t>
            </w:r>
            <w:r w:rsidRPr="002D33B2">
              <w:t xml:space="preserve"> pump per birth.  In the case of a birth resulting in multiple infants, only </w:t>
            </w:r>
            <w:r w:rsidRPr="002D33B2">
              <w:rPr>
                <w:rStyle w:val="iBAAGStandardTextBoldChar"/>
              </w:rPr>
              <w:t>1</w:t>
            </w:r>
            <w:r w:rsidRPr="002D33B2">
              <w:t xml:space="preserve"> breast pump is covered.  </w:t>
            </w:r>
          </w:p>
          <w:p w14:paraId="587178A5" w14:textId="77777777" w:rsidR="00325713" w:rsidRPr="002D33B2" w:rsidRDefault="00325713" w:rsidP="006A6DDF"/>
        </w:tc>
      </w:tr>
      <w:tr w:rsidR="00325713" w:rsidRPr="002D33B2" w14:paraId="587178A8" w14:textId="77777777" w:rsidTr="00E33015">
        <w:tblPrEx>
          <w:shd w:val="clear" w:color="auto" w:fill="auto"/>
        </w:tblPrEx>
        <w:tc>
          <w:tcPr>
            <w:tcW w:w="13507" w:type="dxa"/>
            <w:gridSpan w:val="4"/>
            <w:tcBorders>
              <w:bottom w:val="single" w:sz="4" w:space="0" w:color="000000" w:themeColor="text1"/>
            </w:tcBorders>
            <w:shd w:val="clear" w:color="auto" w:fill="31849B"/>
          </w:tcPr>
          <w:p w14:paraId="587178A7" w14:textId="38C2ADBB" w:rsidR="00325713" w:rsidRPr="002D33B2" w:rsidRDefault="00325713" w:rsidP="006A6DDF">
            <w:pPr>
              <w:pStyle w:val="iBAAGTableHeader"/>
            </w:pPr>
            <w:r w:rsidRPr="002D33B2">
              <w:rPr>
                <w:rFonts w:cs="Arial"/>
                <w:szCs w:val="26"/>
              </w:rPr>
              <w:t>About Your Benefits</w:t>
            </w:r>
          </w:p>
        </w:tc>
      </w:tr>
      <w:tr w:rsidR="00325713" w:rsidRPr="002D33B2" w14:paraId="587178B7" w14:textId="77777777" w:rsidTr="00E33015">
        <w:tblPrEx>
          <w:shd w:val="clear" w:color="auto" w:fill="auto"/>
        </w:tblPrEx>
        <w:tc>
          <w:tcPr>
            <w:tcW w:w="3517" w:type="dxa"/>
            <w:shd w:val="clear" w:color="auto" w:fill="FFFFFF" w:themeFill="background1"/>
          </w:tcPr>
          <w:p w14:paraId="587178A9" w14:textId="40640284" w:rsidR="00F43597" w:rsidRPr="002D33B2" w:rsidRDefault="00F43597">
            <w:pPr>
              <w:pStyle w:val="iBAAGSituationBoxName"/>
            </w:pPr>
            <w:bookmarkStart w:id="61" w:name="Maternity_Support_Program"/>
            <w:r w:rsidRPr="002D33B2">
              <w:t>Maternity Support Program</w:t>
            </w:r>
            <w:bookmarkEnd w:id="61"/>
          </w:p>
        </w:tc>
        <w:tc>
          <w:tcPr>
            <w:tcW w:w="9990" w:type="dxa"/>
            <w:gridSpan w:val="3"/>
            <w:shd w:val="clear" w:color="auto" w:fill="FFFFFF" w:themeFill="background1"/>
          </w:tcPr>
          <w:p w14:paraId="4EEBA4AE" w14:textId="77777777" w:rsidR="001945E3" w:rsidRPr="00B07C6B" w:rsidRDefault="001945E3" w:rsidP="001945E3">
            <w:pPr>
              <w:pStyle w:val="iBAAGStandardText"/>
            </w:pPr>
            <w:r w:rsidRPr="00B07C6B">
              <w:t xml:space="preserve">The Maternity Support Program gives you support before, during and after pregnancy. This program provides: </w:t>
            </w:r>
          </w:p>
          <w:p w14:paraId="411998A7" w14:textId="77777777" w:rsidR="001945E3" w:rsidRPr="001945E3" w:rsidRDefault="001945E3" w:rsidP="001945E3">
            <w:pPr>
              <w:pStyle w:val="iBAAGLevel2Bullets"/>
            </w:pPr>
            <w:r w:rsidRPr="001945E3">
              <w:t>Help to enroll in the program.</w:t>
            </w:r>
          </w:p>
          <w:p w14:paraId="0E0218A9" w14:textId="77777777" w:rsidR="001945E3" w:rsidRPr="001945E3" w:rsidRDefault="001945E3" w:rsidP="001945E3">
            <w:pPr>
              <w:pStyle w:val="iBAAGLevel2Bullets"/>
            </w:pPr>
            <w:r w:rsidRPr="001945E3">
              <w:t>Maternity nurse who is available to answer questions and provide educational information before, during, and after pregnancy.</w:t>
            </w:r>
          </w:p>
          <w:p w14:paraId="0178C4A5" w14:textId="77777777" w:rsidR="001945E3" w:rsidRPr="001945E3" w:rsidRDefault="001945E3" w:rsidP="001945E3">
            <w:pPr>
              <w:pStyle w:val="iBAAGLevel2Bullets"/>
            </w:pPr>
            <w:r w:rsidRPr="001945E3">
              <w:t xml:space="preserve">A pregnancy consultation to identify special needs. </w:t>
            </w:r>
          </w:p>
          <w:p w14:paraId="111C98BB" w14:textId="77777777" w:rsidR="001945E3" w:rsidRPr="001945E3" w:rsidRDefault="001945E3" w:rsidP="001945E3">
            <w:pPr>
              <w:pStyle w:val="iBAAGLevel2Bullets"/>
            </w:pPr>
            <w:r w:rsidRPr="001945E3">
              <w:t xml:space="preserve">Educational materials and resources. </w:t>
            </w:r>
          </w:p>
          <w:p w14:paraId="111BE68D" w14:textId="77777777" w:rsidR="001945E3" w:rsidRPr="001945E3" w:rsidRDefault="001945E3" w:rsidP="001945E3">
            <w:pPr>
              <w:pStyle w:val="iBAAGLevel2Bullets"/>
            </w:pPr>
            <w:r w:rsidRPr="001945E3">
              <w:t xml:space="preserve">24 hour access to experienced maternity nurses. </w:t>
            </w:r>
          </w:p>
          <w:p w14:paraId="76685911" w14:textId="77777777" w:rsidR="001945E3" w:rsidRPr="001945E3" w:rsidRDefault="001945E3" w:rsidP="001945E3">
            <w:pPr>
              <w:pStyle w:val="iBAAGLevel2Bullets"/>
            </w:pPr>
            <w:r w:rsidRPr="001945E3">
              <w:t xml:space="preserve">An OB nurse will call you during your pregnancy to answer any questions and see how you are doing.  </w:t>
            </w:r>
          </w:p>
          <w:p w14:paraId="1C2DDF52" w14:textId="77777777" w:rsidR="001945E3" w:rsidRPr="001945E3" w:rsidRDefault="001945E3" w:rsidP="001945E3">
            <w:pPr>
              <w:pStyle w:val="iBAAGLevel2Bullets"/>
            </w:pPr>
            <w:r w:rsidRPr="001945E3">
              <w:t>You’ll also receive a phone call from a nurse about 2 weeks after your baby is born to ensure everything is going well and answer any questions you may have.</w:t>
            </w:r>
          </w:p>
          <w:p w14:paraId="26DD0B82" w14:textId="77777777" w:rsidR="001945E3" w:rsidRPr="001945E3" w:rsidRDefault="001945E3" w:rsidP="001945E3">
            <w:pPr>
              <w:pStyle w:val="iBAAGLevel2Bullets"/>
            </w:pPr>
            <w:r w:rsidRPr="001945E3">
              <w:t xml:space="preserve">You may also have access to the UnitedHealthcare Healthy </w:t>
            </w:r>
            <w:proofErr w:type="spellStart"/>
            <w:r w:rsidRPr="001945E3">
              <w:t>PregnancyTM</w:t>
            </w:r>
            <w:proofErr w:type="spellEnd"/>
            <w:r w:rsidRPr="001945E3">
              <w:t xml:space="preserve"> app, which offers nurse support and resources to help support for a healthier pregnancy.</w:t>
            </w:r>
          </w:p>
          <w:p w14:paraId="090F2EFB" w14:textId="77777777" w:rsidR="001945E3" w:rsidRPr="00B07C6B" w:rsidRDefault="001945E3" w:rsidP="001945E3">
            <w:pPr>
              <w:pStyle w:val="TableText"/>
              <w:rPr>
                <w:rFonts w:ascii="Verdana" w:hAnsi="Verdana"/>
                <w:szCs w:val="24"/>
              </w:rPr>
            </w:pPr>
          </w:p>
          <w:p w14:paraId="268A01DE" w14:textId="77777777" w:rsidR="001945E3" w:rsidRPr="00D52BCB" w:rsidRDefault="001945E3" w:rsidP="001945E3">
            <w:pPr>
              <w:pStyle w:val="iBAAGStandardText"/>
            </w:pPr>
            <w:r w:rsidRPr="00B07C6B">
              <w:t xml:space="preserve">Contact Maternity Support by calling toll-free at the number on your health plan </w:t>
            </w:r>
            <w:r w:rsidRPr="00B07C6B">
              <w:lastRenderedPageBreak/>
              <w:t>ID card.</w:t>
            </w:r>
            <w:r w:rsidRPr="00D52BCB">
              <w:t xml:space="preserve"> </w:t>
            </w:r>
          </w:p>
          <w:p w14:paraId="2433A826" w14:textId="77777777" w:rsidR="00C67991" w:rsidRPr="002D33B2" w:rsidRDefault="00C67991" w:rsidP="00C67991">
            <w:pPr>
              <w:pStyle w:val="iBAAGStandardText"/>
            </w:pPr>
          </w:p>
          <w:p w14:paraId="587178B6" w14:textId="06A6590F" w:rsidR="00F43597" w:rsidRPr="002D33B2" w:rsidRDefault="00F43597">
            <w:pPr>
              <w:pStyle w:val="iBAAGStandardText"/>
            </w:pPr>
          </w:p>
        </w:tc>
      </w:tr>
      <w:tr w:rsidR="00325713" w:rsidRPr="002D33B2" w14:paraId="587178B9" w14:textId="77777777" w:rsidTr="00E33015">
        <w:tblPrEx>
          <w:shd w:val="clear" w:color="auto" w:fill="auto"/>
        </w:tblPrEx>
        <w:tc>
          <w:tcPr>
            <w:tcW w:w="13507" w:type="dxa"/>
            <w:gridSpan w:val="4"/>
            <w:tcBorders>
              <w:bottom w:val="single" w:sz="4" w:space="0" w:color="000000" w:themeColor="text1"/>
            </w:tcBorders>
            <w:shd w:val="clear" w:color="auto" w:fill="31849B"/>
          </w:tcPr>
          <w:p w14:paraId="587178B8" w14:textId="6CC687F4" w:rsidR="00325713" w:rsidRPr="002D33B2" w:rsidRDefault="00325713" w:rsidP="006A6DDF">
            <w:pPr>
              <w:pStyle w:val="iBAAGTableHeader"/>
            </w:pPr>
            <w:r w:rsidRPr="002D33B2">
              <w:lastRenderedPageBreak/>
              <w:t>About Your Benefits</w:t>
            </w:r>
          </w:p>
        </w:tc>
      </w:tr>
      <w:tr w:rsidR="00325713" w:rsidRPr="002D33B2" w14:paraId="587178C3" w14:textId="77777777" w:rsidTr="00E33015">
        <w:tblPrEx>
          <w:shd w:val="clear" w:color="auto" w:fill="auto"/>
        </w:tblPrEx>
        <w:tc>
          <w:tcPr>
            <w:tcW w:w="3517" w:type="dxa"/>
            <w:shd w:val="clear" w:color="auto" w:fill="FFFFFF" w:themeFill="background1"/>
          </w:tcPr>
          <w:p w14:paraId="26D141F5" w14:textId="77777777" w:rsidR="00325713" w:rsidRDefault="00325713" w:rsidP="006A6DDF">
            <w:pPr>
              <w:pStyle w:val="iBAAGSituationBoxName"/>
            </w:pPr>
            <w:bookmarkStart w:id="62" w:name="Neonatal_Resource_Services_NRS"/>
            <w:r w:rsidRPr="002D33B2">
              <w:t>Neonatal Resource Services (NRS)</w:t>
            </w:r>
            <w:bookmarkEnd w:id="62"/>
          </w:p>
          <w:p w14:paraId="587178BA" w14:textId="77777777" w:rsidR="009A3F95" w:rsidRPr="002D33B2" w:rsidRDefault="009A3F95" w:rsidP="006A6DDF">
            <w:pPr>
              <w:pStyle w:val="iBAAGSituationBoxName"/>
            </w:pPr>
          </w:p>
        </w:tc>
        <w:tc>
          <w:tcPr>
            <w:tcW w:w="9990" w:type="dxa"/>
            <w:gridSpan w:val="3"/>
            <w:shd w:val="clear" w:color="auto" w:fill="FFFFFF" w:themeFill="background1"/>
          </w:tcPr>
          <w:p w14:paraId="7C2E51D6" w14:textId="77777777" w:rsidR="00325713" w:rsidRPr="002D33B2" w:rsidRDefault="00325713" w:rsidP="006A6DDF">
            <w:pPr>
              <w:pStyle w:val="iBAAGStandardText"/>
            </w:pPr>
            <w:r w:rsidRPr="002D33B2">
              <w:t>Not Applicable</w:t>
            </w:r>
          </w:p>
          <w:p w14:paraId="587178C2" w14:textId="77777777" w:rsidR="00D75963" w:rsidRPr="002D33B2" w:rsidRDefault="00D75963" w:rsidP="006A6DDF">
            <w:pPr>
              <w:pStyle w:val="iBAAGStandardText"/>
            </w:pPr>
          </w:p>
        </w:tc>
      </w:tr>
      <w:tr w:rsidR="00325713" w:rsidRPr="002D33B2" w14:paraId="587178CA" w14:textId="77777777" w:rsidTr="00E33015">
        <w:tblPrEx>
          <w:shd w:val="clear" w:color="auto" w:fill="auto"/>
        </w:tblPrEx>
        <w:tc>
          <w:tcPr>
            <w:tcW w:w="3517" w:type="dxa"/>
            <w:tcBorders>
              <w:bottom w:val="single" w:sz="4" w:space="0" w:color="000000" w:themeColor="text1"/>
            </w:tcBorders>
            <w:shd w:val="clear" w:color="auto" w:fill="31849B"/>
            <w:vAlign w:val="center"/>
          </w:tcPr>
          <w:p w14:paraId="587178C4"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C5" w14:textId="77777777" w:rsidR="00325713" w:rsidRPr="002D33B2" w:rsidRDefault="00325713" w:rsidP="006A6DDF">
            <w:pPr>
              <w:pStyle w:val="iBAAGTableHeader"/>
            </w:pPr>
            <w:r w:rsidRPr="002D33B2">
              <w:t>Your cost if you use</w:t>
            </w:r>
          </w:p>
          <w:p w14:paraId="587178C6"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C7" w14:textId="77777777" w:rsidR="00325713" w:rsidRPr="002D33B2" w:rsidRDefault="00325713" w:rsidP="006A6DDF">
            <w:pPr>
              <w:pStyle w:val="iBAAGTableHeader"/>
            </w:pPr>
            <w:r w:rsidRPr="002D33B2">
              <w:t>Your cost if you use</w:t>
            </w:r>
          </w:p>
          <w:p w14:paraId="587178C8"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C9" w14:textId="77777777" w:rsidR="00325713" w:rsidRPr="002D33B2" w:rsidRDefault="00325713" w:rsidP="006A6DDF">
            <w:pPr>
              <w:pStyle w:val="iBAAGTableHeader"/>
            </w:pPr>
            <w:r w:rsidRPr="002D33B2">
              <w:t>Limits &amp; Exceptions</w:t>
            </w:r>
          </w:p>
        </w:tc>
      </w:tr>
      <w:tr w:rsidR="00325713" w:rsidRPr="002D33B2" w14:paraId="5871790A" w14:textId="77777777" w:rsidTr="00E33015">
        <w:tblPrEx>
          <w:shd w:val="clear" w:color="auto" w:fill="auto"/>
        </w:tblPrEx>
        <w:tc>
          <w:tcPr>
            <w:tcW w:w="3517" w:type="dxa"/>
            <w:shd w:val="clear" w:color="auto" w:fill="FFFFFF" w:themeFill="background1"/>
          </w:tcPr>
          <w:p w14:paraId="587178CB" w14:textId="77777777" w:rsidR="00325713" w:rsidRPr="002D33B2" w:rsidRDefault="00325713" w:rsidP="006A6DDF">
            <w:pPr>
              <w:pStyle w:val="iBAAGSituationBoxName"/>
            </w:pPr>
            <w:bookmarkStart w:id="63" w:name="Pregnancy_Maternity_Services"/>
            <w:r w:rsidRPr="002D33B2">
              <w:t>Pregnancy - Maternity Services</w:t>
            </w:r>
            <w:bookmarkEnd w:id="63"/>
          </w:p>
          <w:p w14:paraId="587178CC" w14:textId="77777777" w:rsidR="00325713" w:rsidRPr="002D33B2" w:rsidRDefault="00325713" w:rsidP="006A6DDF">
            <w:pPr>
              <w:pStyle w:val="iBAAGStandardText"/>
            </w:pPr>
          </w:p>
          <w:p w14:paraId="587178CD" w14:textId="460911F1" w:rsidR="00325713" w:rsidRPr="002D33B2" w:rsidRDefault="00325713" w:rsidP="006A6DDF">
            <w:pPr>
              <w:pStyle w:val="iBAAGStandardText"/>
            </w:pPr>
            <w:r w:rsidRPr="002D33B2">
              <w:rPr>
                <w:rStyle w:val="iBAAGStandardTextBoldChar"/>
              </w:rPr>
              <w:t>What are maternity services?</w:t>
            </w:r>
            <w:r w:rsidRPr="002D33B2">
              <w:t xml:space="preserve"> Maternity care is medical services that include: prenatal, delivery, postnatal, and pregnancy complications. We cover these services provided by a doctor, nurse midwife or nurse practitioner.</w:t>
            </w:r>
            <w:r w:rsidR="00C12F0C" w:rsidRPr="002D33B2">
              <w:t xml:space="preserve"> This includes prenatal, labor and delivery for dependent child.</w:t>
            </w:r>
          </w:p>
          <w:p w14:paraId="587178CE" w14:textId="77777777" w:rsidR="00325713" w:rsidRPr="002D33B2" w:rsidRDefault="00325713" w:rsidP="006A6DDF">
            <w:pPr>
              <w:pStyle w:val="iBAAGStandardText"/>
            </w:pPr>
          </w:p>
          <w:p w14:paraId="587178CF" w14:textId="77777777" w:rsidR="00325713" w:rsidRPr="002D33B2" w:rsidRDefault="00325713" w:rsidP="006A6DDF">
            <w:pPr>
              <w:pStyle w:val="iBAAGStandardTextBold"/>
            </w:pPr>
            <w:r w:rsidRPr="002D33B2">
              <w:t>While you are pregnant, we cover:</w:t>
            </w:r>
          </w:p>
          <w:p w14:paraId="587178D0" w14:textId="77777777" w:rsidR="00325713" w:rsidRPr="002D33B2" w:rsidRDefault="00325713" w:rsidP="006A6DDF">
            <w:pPr>
              <w:pStyle w:val="iBAAGLevel1Bullets"/>
            </w:pPr>
            <w:r w:rsidRPr="002D33B2">
              <w:t>Diagnostic testing (i.e. ultrasound)</w:t>
            </w:r>
          </w:p>
          <w:p w14:paraId="587178D1" w14:textId="77777777" w:rsidR="00325713" w:rsidRPr="002D33B2" w:rsidRDefault="00325713" w:rsidP="006A6DDF">
            <w:pPr>
              <w:pStyle w:val="iBAAGLevel1Bullets"/>
            </w:pPr>
            <w:r w:rsidRPr="002D33B2">
              <w:t xml:space="preserve">Genetic testing </w:t>
            </w:r>
          </w:p>
          <w:p w14:paraId="587178D2" w14:textId="77777777" w:rsidR="00325713" w:rsidRPr="002D33B2" w:rsidRDefault="00325713" w:rsidP="006A6DDF">
            <w:pPr>
              <w:pStyle w:val="iBAAGStandardText"/>
            </w:pPr>
          </w:p>
          <w:p w14:paraId="587178D3" w14:textId="77777777" w:rsidR="00325713" w:rsidRPr="002D33B2" w:rsidRDefault="00325713" w:rsidP="006A6DDF">
            <w:pPr>
              <w:pStyle w:val="iBAAGStandardTextBold"/>
            </w:pPr>
            <w:r w:rsidRPr="002D33B2">
              <w:t>After the baby is born (post-partum), we cover:</w:t>
            </w:r>
          </w:p>
          <w:p w14:paraId="587178D4" w14:textId="77777777" w:rsidR="00325713" w:rsidRPr="002D33B2" w:rsidRDefault="00325713" w:rsidP="006A6DDF">
            <w:pPr>
              <w:pStyle w:val="iBAAGLevel1Bullets"/>
            </w:pPr>
            <w:r w:rsidRPr="002D33B2">
              <w:t xml:space="preserve">Newborn testing </w:t>
            </w:r>
          </w:p>
          <w:p w14:paraId="587178D5" w14:textId="77777777" w:rsidR="00325713" w:rsidRPr="002D33B2" w:rsidRDefault="00325713" w:rsidP="006A6DDF">
            <w:pPr>
              <w:pStyle w:val="iBAAGLevel1Bullets"/>
            </w:pPr>
            <w:r w:rsidRPr="002D33B2">
              <w:t xml:space="preserve">Post-partum visits in the office or at home  </w:t>
            </w:r>
          </w:p>
          <w:p w14:paraId="587178D6" w14:textId="77777777" w:rsidR="00325713" w:rsidRPr="002D33B2" w:rsidRDefault="00325713" w:rsidP="006A6DDF">
            <w:pPr>
              <w:pStyle w:val="iBAAGStandardText"/>
            </w:pPr>
          </w:p>
          <w:p w14:paraId="587178D7" w14:textId="77777777" w:rsidR="00325713" w:rsidRPr="002D33B2" w:rsidRDefault="00325713" w:rsidP="006A6DDF">
            <w:pPr>
              <w:pStyle w:val="iBAAGStandardTextBold"/>
            </w:pPr>
            <w:r w:rsidRPr="002D33B2">
              <w:t>Delivery:</w:t>
            </w:r>
          </w:p>
          <w:p w14:paraId="587178D8" w14:textId="77777777" w:rsidR="00325713" w:rsidRPr="002D33B2" w:rsidRDefault="00325713" w:rsidP="006A6DDF">
            <w:pPr>
              <w:pStyle w:val="iBAAGLevel1Bullets"/>
            </w:pPr>
            <w:r w:rsidRPr="002D33B2">
              <w:t>Hospital delivery at least:</w:t>
            </w:r>
          </w:p>
          <w:p w14:paraId="587178D9" w14:textId="77777777" w:rsidR="00325713" w:rsidRPr="002D33B2" w:rsidRDefault="00325713" w:rsidP="006A6DDF">
            <w:pPr>
              <w:pStyle w:val="iBAAGLevel2Bullets"/>
            </w:pPr>
            <w:r w:rsidRPr="002D33B2">
              <w:t>48 hours for the mother and newborn following vaginal delivery.</w:t>
            </w:r>
          </w:p>
          <w:p w14:paraId="587178DA" w14:textId="77777777" w:rsidR="00325713" w:rsidRPr="002D33B2" w:rsidRDefault="00325713" w:rsidP="006A6DDF">
            <w:pPr>
              <w:pStyle w:val="iBAAGLevel2Bullets"/>
            </w:pPr>
            <w:r w:rsidRPr="002D33B2">
              <w:t>96 hours for the mother and newborn following cesarean section delivery.</w:t>
            </w:r>
          </w:p>
          <w:p w14:paraId="587178DB" w14:textId="77777777" w:rsidR="00325713" w:rsidRPr="002D33B2" w:rsidRDefault="00325713" w:rsidP="006A6DDF">
            <w:pPr>
              <w:pStyle w:val="iBAAGStandardTextItalics"/>
            </w:pPr>
            <w:r w:rsidRPr="002D33B2">
              <w:t>If the mother and the attending doctor agree, the mother and newborn may leave earlier</w:t>
            </w:r>
          </w:p>
          <w:p w14:paraId="587178DC" w14:textId="77777777" w:rsidR="00325713" w:rsidRPr="002D33B2" w:rsidRDefault="00325713" w:rsidP="006A6DDF">
            <w:pPr>
              <w:pStyle w:val="iBAAGLevel1Bullets"/>
            </w:pPr>
            <w:r w:rsidRPr="002D33B2">
              <w:t xml:space="preserve">Birthing center delivery     </w:t>
            </w:r>
          </w:p>
          <w:p w14:paraId="587178DD" w14:textId="77777777" w:rsidR="00325713" w:rsidRPr="002D33B2" w:rsidRDefault="00325713" w:rsidP="006A6DDF">
            <w:pPr>
              <w:pStyle w:val="iBAAGStandardText"/>
            </w:pPr>
          </w:p>
          <w:p w14:paraId="587178DE" w14:textId="77777777" w:rsidR="00325713" w:rsidRPr="002D33B2" w:rsidRDefault="00325713" w:rsidP="006A6DDF">
            <w:pPr>
              <w:pStyle w:val="iBAAGStandardTextBold"/>
            </w:pPr>
            <w:r w:rsidRPr="002D33B2">
              <w:t xml:space="preserve">Want more information? </w:t>
            </w:r>
          </w:p>
          <w:p w14:paraId="587178DF" w14:textId="77777777" w:rsidR="00325713" w:rsidRPr="002D33B2" w:rsidRDefault="00325713" w:rsidP="006A6DDF">
            <w:pPr>
              <w:pStyle w:val="iBAAGStandardText"/>
            </w:pPr>
            <w:r w:rsidRPr="002D33B2">
              <w:t xml:space="preserve">View the </w:t>
            </w:r>
            <w:hyperlink r:id="rId50" w:history="1">
              <w:r w:rsidRPr="002D33B2">
                <w:rPr>
                  <w:rStyle w:val="Hyperlinks"/>
                </w:rPr>
                <w:t>glossary</w:t>
              </w:r>
            </w:hyperlink>
            <w:r w:rsidRPr="002D33B2">
              <w:t xml:space="preserve"> for definitions.</w:t>
            </w:r>
          </w:p>
          <w:p w14:paraId="587178E0" w14:textId="77777777" w:rsidR="00325713" w:rsidRPr="002D33B2" w:rsidRDefault="00325713" w:rsidP="006A6DDF">
            <w:pPr>
              <w:pStyle w:val="iBAAGStandardText"/>
            </w:pPr>
          </w:p>
        </w:tc>
        <w:tc>
          <w:tcPr>
            <w:tcW w:w="3330" w:type="dxa"/>
            <w:shd w:val="clear" w:color="auto" w:fill="FFFFFF" w:themeFill="background1"/>
          </w:tcPr>
          <w:p w14:paraId="587178E1" w14:textId="77777777" w:rsidR="00325713" w:rsidRPr="002D33B2" w:rsidRDefault="00325713" w:rsidP="00D056CB">
            <w:pPr>
              <w:pStyle w:val="iBAAGStandardText"/>
            </w:pPr>
            <w:r w:rsidRPr="002D33B2">
              <w:lastRenderedPageBreak/>
              <w:t>Based on the service you receive, benefits will pay the same as:</w:t>
            </w:r>
          </w:p>
          <w:p w14:paraId="587178E2" w14:textId="77777777" w:rsidR="00325713" w:rsidRPr="002D33B2" w:rsidRDefault="00325713" w:rsidP="006A6DDF">
            <w:pPr>
              <w:pStyle w:val="iBAAGLevel1Bullets"/>
              <w:rPr>
                <w:i/>
              </w:rPr>
            </w:pPr>
            <w:r w:rsidRPr="002D33B2">
              <w:rPr>
                <w:i/>
              </w:rPr>
              <w:t>Physician's Office Services – Sickness and Injury</w:t>
            </w:r>
          </w:p>
          <w:p w14:paraId="587178E3" w14:textId="77777777" w:rsidR="00325713" w:rsidRPr="002D33B2" w:rsidRDefault="00325713" w:rsidP="006A6DDF">
            <w:pPr>
              <w:pStyle w:val="iBAAGLevel1Bullets"/>
              <w:rPr>
                <w:i/>
              </w:rPr>
            </w:pPr>
            <w:r w:rsidRPr="002D33B2">
              <w:rPr>
                <w:i/>
              </w:rPr>
              <w:t>Preventive Care Services</w:t>
            </w:r>
          </w:p>
          <w:p w14:paraId="587178E4" w14:textId="41ACD180" w:rsidR="00325713" w:rsidRPr="002D33B2" w:rsidRDefault="00325713" w:rsidP="006A6DDF">
            <w:pPr>
              <w:pStyle w:val="iBAAGLevel1Bullets"/>
              <w:rPr>
                <w:i/>
              </w:rPr>
            </w:pPr>
            <w:r w:rsidRPr="002D33B2">
              <w:rPr>
                <w:i/>
              </w:rPr>
              <w:t>Physician Fees</w:t>
            </w:r>
            <w:r w:rsidR="00332673" w:rsidRPr="002D33B2">
              <w:rPr>
                <w:i/>
              </w:rPr>
              <w:t xml:space="preserve"> for Surgical and Medical Services</w:t>
            </w:r>
          </w:p>
          <w:p w14:paraId="587178E5" w14:textId="7653B048" w:rsidR="00325713" w:rsidRPr="002D33B2" w:rsidRDefault="00325713" w:rsidP="006A6DDF">
            <w:pPr>
              <w:pStyle w:val="iBAAGLevel1Bullets"/>
              <w:rPr>
                <w:i/>
              </w:rPr>
            </w:pPr>
            <w:r w:rsidRPr="002D33B2">
              <w:rPr>
                <w:i/>
              </w:rPr>
              <w:t>Hospita</w:t>
            </w:r>
            <w:r w:rsidR="00BD562A" w:rsidRPr="002D33B2">
              <w:rPr>
                <w:i/>
              </w:rPr>
              <w:t>l Inpatient</w:t>
            </w:r>
            <w:r w:rsidRPr="002D33B2">
              <w:rPr>
                <w:i/>
              </w:rPr>
              <w:t xml:space="preserve"> Stay</w:t>
            </w:r>
          </w:p>
          <w:p w14:paraId="587178E6" w14:textId="7CDE7BE4" w:rsidR="00325713" w:rsidRPr="002D33B2" w:rsidRDefault="00325713" w:rsidP="006A6DDF">
            <w:pPr>
              <w:pStyle w:val="iBAAGLevel1Bullets"/>
              <w:rPr>
                <w:i/>
              </w:rPr>
            </w:pPr>
            <w:r w:rsidRPr="002D33B2">
              <w:rPr>
                <w:i/>
              </w:rPr>
              <w:t xml:space="preserve">Lab, X-ray and Diagnostic </w:t>
            </w:r>
            <w:r w:rsidR="00BD562A" w:rsidRPr="002D33B2">
              <w:rPr>
                <w:i/>
              </w:rPr>
              <w:t>Outpatient</w:t>
            </w:r>
          </w:p>
          <w:p w14:paraId="587178E7" w14:textId="6EC033A7" w:rsidR="00325713" w:rsidRPr="002D33B2" w:rsidRDefault="00325713" w:rsidP="006A6DDF">
            <w:pPr>
              <w:pStyle w:val="iBAAGLevel1Bullets"/>
              <w:rPr>
                <w:i/>
              </w:rPr>
            </w:pPr>
            <w:r w:rsidRPr="002D33B2">
              <w:rPr>
                <w:i/>
              </w:rPr>
              <w:t xml:space="preserve">Outpatient Therapeutic Treatments  </w:t>
            </w:r>
          </w:p>
          <w:p w14:paraId="587178E8" w14:textId="77777777" w:rsidR="00325713" w:rsidRPr="002D33B2" w:rsidRDefault="00325713" w:rsidP="006A6DDF"/>
          <w:p w14:paraId="587178EB" w14:textId="65022E5A"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EC" w14:textId="77777777" w:rsidR="00325713" w:rsidRPr="002D33B2" w:rsidRDefault="00325713" w:rsidP="00D056CB">
            <w:pPr>
              <w:pStyle w:val="iBAAGStandardText"/>
            </w:pPr>
            <w:r w:rsidRPr="002D33B2">
              <w:lastRenderedPageBreak/>
              <w:t>No</w:t>
            </w:r>
          </w:p>
          <w:p w14:paraId="587178ED" w14:textId="77777777" w:rsidR="00325713" w:rsidRPr="002D33B2" w:rsidRDefault="00325713" w:rsidP="006A6DDF"/>
          <w:p w14:paraId="587178EE" w14:textId="77777777" w:rsidR="00325713" w:rsidRPr="002D33B2" w:rsidRDefault="00325713" w:rsidP="00134965">
            <w:pPr>
              <w:pStyle w:val="iBAAGStandardText"/>
            </w:pPr>
          </w:p>
        </w:tc>
        <w:tc>
          <w:tcPr>
            <w:tcW w:w="3330" w:type="dxa"/>
            <w:shd w:val="clear" w:color="auto" w:fill="FFFFFF" w:themeFill="background1"/>
          </w:tcPr>
          <w:p w14:paraId="587178EF" w14:textId="77777777" w:rsidR="00325713" w:rsidRPr="002D33B2" w:rsidRDefault="00325713" w:rsidP="006A6DDF">
            <w:pPr>
              <w:pStyle w:val="iBAAGStandardText"/>
            </w:pPr>
            <w:r w:rsidRPr="002D33B2">
              <w:lastRenderedPageBreak/>
              <w:t>Based on the service you receive, benefits will pay the same as:</w:t>
            </w:r>
          </w:p>
          <w:p w14:paraId="587178F0" w14:textId="77777777" w:rsidR="00325713" w:rsidRPr="002D33B2" w:rsidRDefault="00325713" w:rsidP="006A6DDF">
            <w:pPr>
              <w:pStyle w:val="iBAAGLevel1Bullets"/>
              <w:rPr>
                <w:i/>
              </w:rPr>
            </w:pPr>
            <w:r w:rsidRPr="002D33B2">
              <w:rPr>
                <w:i/>
              </w:rPr>
              <w:t>Physician's Office Services – Sickness and Injury</w:t>
            </w:r>
          </w:p>
          <w:p w14:paraId="587178F1" w14:textId="77777777" w:rsidR="00325713" w:rsidRPr="002D33B2" w:rsidRDefault="00325713" w:rsidP="006A6DDF">
            <w:pPr>
              <w:pStyle w:val="iBAAGLevel1Bullets"/>
              <w:rPr>
                <w:i/>
              </w:rPr>
            </w:pPr>
            <w:r w:rsidRPr="002D33B2">
              <w:rPr>
                <w:i/>
              </w:rPr>
              <w:t>Preventive Care Services</w:t>
            </w:r>
          </w:p>
          <w:p w14:paraId="587178F2" w14:textId="1DEDFBC9" w:rsidR="00325713" w:rsidRPr="002D33B2" w:rsidRDefault="00325713" w:rsidP="006A6DDF">
            <w:pPr>
              <w:pStyle w:val="iBAAGLevel1Bullets"/>
              <w:rPr>
                <w:i/>
              </w:rPr>
            </w:pPr>
            <w:r w:rsidRPr="002D33B2">
              <w:rPr>
                <w:i/>
              </w:rPr>
              <w:t>Physician Fees</w:t>
            </w:r>
            <w:r w:rsidR="00332673" w:rsidRPr="002D33B2">
              <w:rPr>
                <w:i/>
              </w:rPr>
              <w:t xml:space="preserve"> for Surgical and Medical Services</w:t>
            </w:r>
          </w:p>
          <w:p w14:paraId="587178F3" w14:textId="7E43CE90" w:rsidR="00325713" w:rsidRPr="002D33B2" w:rsidRDefault="00325713" w:rsidP="006A6DDF">
            <w:pPr>
              <w:pStyle w:val="iBAAGLevel1Bullets"/>
              <w:rPr>
                <w:i/>
              </w:rPr>
            </w:pPr>
            <w:r w:rsidRPr="002D33B2">
              <w:rPr>
                <w:i/>
              </w:rPr>
              <w:t xml:space="preserve">Hospital </w:t>
            </w:r>
            <w:r w:rsidR="00BD562A" w:rsidRPr="002D33B2">
              <w:rPr>
                <w:i/>
              </w:rPr>
              <w:t xml:space="preserve">Inpatient </w:t>
            </w:r>
            <w:r w:rsidRPr="002D33B2">
              <w:rPr>
                <w:i/>
              </w:rPr>
              <w:t>Stay</w:t>
            </w:r>
          </w:p>
          <w:p w14:paraId="587178F4" w14:textId="7CFB1BB2" w:rsidR="00325713" w:rsidRPr="002D33B2" w:rsidRDefault="00325713" w:rsidP="006A6DDF">
            <w:pPr>
              <w:pStyle w:val="iBAAGLevel1Bullets"/>
              <w:rPr>
                <w:i/>
              </w:rPr>
            </w:pPr>
            <w:r w:rsidRPr="002D33B2">
              <w:rPr>
                <w:i/>
              </w:rPr>
              <w:t xml:space="preserve">Lab, X-ray and Diagnostic </w:t>
            </w:r>
            <w:r w:rsidR="00BD562A" w:rsidRPr="002D33B2">
              <w:rPr>
                <w:i/>
              </w:rPr>
              <w:t>Outpatient</w:t>
            </w:r>
          </w:p>
          <w:p w14:paraId="587178F5" w14:textId="3EFAD121" w:rsidR="00325713" w:rsidRPr="002D33B2" w:rsidRDefault="00325713" w:rsidP="006A6DDF">
            <w:pPr>
              <w:pStyle w:val="iBAAGLevel1Bullets"/>
              <w:rPr>
                <w:i/>
              </w:rPr>
            </w:pPr>
            <w:r w:rsidRPr="002D33B2">
              <w:rPr>
                <w:i/>
              </w:rPr>
              <w:t xml:space="preserve">Outpatient Therapeutic Treatments  </w:t>
            </w:r>
          </w:p>
          <w:p w14:paraId="0CF99E7F" w14:textId="77777777" w:rsidR="00976591" w:rsidRPr="002D33B2" w:rsidRDefault="00976591" w:rsidP="006A6DDF">
            <w:pPr>
              <w:pStyle w:val="iBAAGStandardText"/>
            </w:pPr>
          </w:p>
          <w:p w14:paraId="587178F9" w14:textId="1FB930CD"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FA" w14:textId="77777777" w:rsidR="00325713" w:rsidRPr="002D33B2" w:rsidRDefault="00325713" w:rsidP="006A6DDF">
            <w:pPr>
              <w:pStyle w:val="iBAAGStandardText"/>
            </w:pPr>
            <w:r w:rsidRPr="002D33B2">
              <w:lastRenderedPageBreak/>
              <w:t xml:space="preserve">Yes </w:t>
            </w:r>
          </w:p>
          <w:p w14:paraId="587178FB" w14:textId="77777777" w:rsidR="00325713" w:rsidRPr="002D33B2" w:rsidRDefault="00325713" w:rsidP="006A6DDF">
            <w:pPr>
              <w:pStyle w:val="iBAAGStandardText"/>
            </w:pPr>
          </w:p>
          <w:p w14:paraId="16DD4485" w14:textId="1E91F6DA" w:rsidR="00EA4077" w:rsidRPr="002D33B2" w:rsidRDefault="00EA4077" w:rsidP="00D056CB">
            <w:pPr>
              <w:pStyle w:val="iBAAGStandardText"/>
            </w:pPr>
            <w:r w:rsidRPr="002D33B2">
              <w:rPr>
                <w:rStyle w:val="iBAAGStandardTextBoldChar"/>
              </w:rPr>
              <w:t>Prior authorization is:</w:t>
            </w:r>
          </w:p>
          <w:p w14:paraId="587178FD" w14:textId="60B7BC85" w:rsidR="00325713" w:rsidRPr="002D33B2" w:rsidRDefault="00EA4077" w:rsidP="00D056CB">
            <w:pPr>
              <w:pStyle w:val="iBAAGStandardText"/>
            </w:pPr>
            <w:r w:rsidRPr="002D33B2">
              <w:t>Getting approval by calling the number listed on your health plan ID card before you can get medicine or services.</w:t>
            </w:r>
          </w:p>
          <w:p w14:paraId="42DC899B" w14:textId="77777777" w:rsidR="00EA4077" w:rsidRPr="002D33B2" w:rsidRDefault="00EA4077" w:rsidP="006A6DDF">
            <w:pPr>
              <w:pStyle w:val="iBAAGStandardText"/>
            </w:pPr>
          </w:p>
          <w:p w14:paraId="587178FE" w14:textId="77777777" w:rsidR="00325713" w:rsidRPr="002D33B2" w:rsidRDefault="00325713" w:rsidP="006A6DDF">
            <w:pPr>
              <w:pStyle w:val="iBAAGStandardText"/>
            </w:pPr>
          </w:p>
          <w:p w14:paraId="587178FF" w14:textId="77777777" w:rsidR="00325713" w:rsidRPr="002D33B2" w:rsidRDefault="00325713" w:rsidP="006A6DDF">
            <w:pPr>
              <w:pStyle w:val="iBAAGStandardTextBold"/>
            </w:pPr>
            <w:r w:rsidRPr="002D33B2">
              <w:t xml:space="preserve">When do I need to call? </w:t>
            </w:r>
          </w:p>
          <w:p w14:paraId="58717900" w14:textId="77777777" w:rsidR="00325713" w:rsidRPr="002D33B2" w:rsidRDefault="00325713" w:rsidP="006A6DDF">
            <w:pPr>
              <w:pStyle w:val="iBAAGLevel1Bullets"/>
            </w:pPr>
            <w:r w:rsidRPr="002D33B2">
              <w:t xml:space="preserve">As soon as possible if the inpatient stay is longer than the </w:t>
            </w:r>
            <w:r w:rsidRPr="002D33B2">
              <w:rPr>
                <w:rStyle w:val="iBAAGStandardTextBoldChar"/>
              </w:rPr>
              <w:t>Delivery</w:t>
            </w:r>
            <w:r w:rsidRPr="002D33B2">
              <w:t xml:space="preserve"> timeframes listed. </w:t>
            </w:r>
          </w:p>
          <w:p w14:paraId="58717901" w14:textId="77777777" w:rsidR="00325713" w:rsidRPr="002D33B2" w:rsidRDefault="00325713" w:rsidP="006A6DDF">
            <w:pPr>
              <w:pStyle w:val="iBAAGStandardText"/>
            </w:pPr>
          </w:p>
          <w:p w14:paraId="18BB10E7" w14:textId="0594FD27"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904" w14:textId="10DA65CE" w:rsidR="00325713" w:rsidRPr="002D33B2" w:rsidRDefault="00E33015" w:rsidP="00623FCF">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58717906" w14:textId="3B99441A" w:rsidR="00325713" w:rsidRPr="002D33B2" w:rsidRDefault="00EF5830" w:rsidP="00B840D5">
            <w:pPr>
              <w:pStyle w:val="iBAAGStandardText"/>
            </w:pPr>
            <w:r w:rsidRPr="002D33B2">
              <w:lastRenderedPageBreak/>
              <w:t>No coverage for:</w:t>
            </w:r>
          </w:p>
          <w:p w14:paraId="25169999" w14:textId="213964A3" w:rsidR="00EF5830" w:rsidRPr="002D33B2" w:rsidRDefault="00EF5830" w:rsidP="00B840D5">
            <w:pPr>
              <w:pStyle w:val="iBAAGLevel1Bullets"/>
            </w:pPr>
            <w:r w:rsidRPr="002D33B2">
              <w:t>Doula (labor aide)</w:t>
            </w:r>
          </w:p>
          <w:p w14:paraId="58717908" w14:textId="77777777" w:rsidR="00325713" w:rsidRPr="002D33B2" w:rsidRDefault="00325713" w:rsidP="006A6DDF"/>
          <w:p w14:paraId="58717909" w14:textId="77777777" w:rsidR="00325713" w:rsidRPr="002D33B2" w:rsidRDefault="00325713" w:rsidP="006A6DDF"/>
        </w:tc>
      </w:tr>
    </w:tbl>
    <w:p w14:paraId="5871790B" w14:textId="6986D76D" w:rsidR="00325713" w:rsidRPr="002D33B2" w:rsidRDefault="00325713" w:rsidP="00325713"/>
    <w:p w14:paraId="5871790C" w14:textId="77777777" w:rsidR="00325713" w:rsidRPr="002D33B2" w:rsidRDefault="00325713" w:rsidP="00325713">
      <w:pPr>
        <w:rPr>
          <w:rStyle w:val="iBAAGTags"/>
        </w:rPr>
      </w:pPr>
      <w:r w:rsidRPr="002D33B2">
        <w:rPr>
          <w:rStyle w:val="iBAAGTags"/>
        </w:rPr>
        <w:t>&lt;!--ID=CSR--&gt;</w:t>
      </w:r>
    </w:p>
    <w:p w14:paraId="30FD9772" w14:textId="5805F9CD" w:rsidR="00EF110E" w:rsidRPr="002D33B2" w:rsidRDefault="00EF110E" w:rsidP="00B840D5">
      <w:pPr>
        <w:pStyle w:val="Heading1"/>
        <w:rPr>
          <w:rStyle w:val="iBAAGTags"/>
          <w:color w:val="FFFFFF" w:themeColor="background1"/>
        </w:rPr>
      </w:pPr>
      <w:r w:rsidRPr="002D33B2">
        <w:rPr>
          <w:rStyle w:val="iBAAGTags"/>
          <w:color w:val="FFFFFF" w:themeColor="background1"/>
        </w:rPr>
        <w:lastRenderedPageBreak/>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50C099E1" w14:textId="77777777" w:rsidTr="004A18F4">
        <w:tc>
          <w:tcPr>
            <w:tcW w:w="13507" w:type="dxa"/>
            <w:gridSpan w:val="2"/>
            <w:shd w:val="clear" w:color="auto" w:fill="DAEEF3"/>
          </w:tcPr>
          <w:p w14:paraId="5BD9E204" w14:textId="503CB14E" w:rsidR="00BE0004" w:rsidRPr="002D33B2" w:rsidRDefault="00BE0004" w:rsidP="004A18F4">
            <w:pPr>
              <w:pStyle w:val="iBAAGMajorSectionHeader"/>
            </w:pPr>
            <w:r w:rsidRPr="002D33B2">
              <w:t>CSR View</w:t>
            </w:r>
          </w:p>
        </w:tc>
      </w:tr>
      <w:tr w:rsidR="00BE0004" w:rsidRPr="002D33B2" w14:paraId="257E5965" w14:textId="77777777" w:rsidTr="004A18F4">
        <w:tblPrEx>
          <w:shd w:val="clear" w:color="auto" w:fill="auto"/>
        </w:tblPrEx>
        <w:tc>
          <w:tcPr>
            <w:tcW w:w="13507" w:type="dxa"/>
            <w:gridSpan w:val="2"/>
            <w:tcBorders>
              <w:bottom w:val="single" w:sz="4" w:space="0" w:color="000000" w:themeColor="text1"/>
            </w:tcBorders>
            <w:shd w:val="clear" w:color="auto" w:fill="C00000"/>
          </w:tcPr>
          <w:p w14:paraId="07DC3232" w14:textId="77777777" w:rsidR="00BE0004" w:rsidRPr="002D33B2" w:rsidRDefault="00BE0004" w:rsidP="004A18F4">
            <w:pPr>
              <w:pStyle w:val="iBAAGTableHeader"/>
            </w:pPr>
            <w:r w:rsidRPr="002D33B2">
              <w:t>Plan Information</w:t>
            </w:r>
          </w:p>
        </w:tc>
      </w:tr>
      <w:tr w:rsidR="00BE0004" w:rsidRPr="002D33B2" w14:paraId="1E77BFCC" w14:textId="77777777" w:rsidTr="004A18F4">
        <w:tblPrEx>
          <w:shd w:val="clear" w:color="auto" w:fill="auto"/>
        </w:tblPrEx>
        <w:tc>
          <w:tcPr>
            <w:tcW w:w="3517" w:type="dxa"/>
            <w:shd w:val="clear" w:color="auto" w:fill="F2DBDB"/>
          </w:tcPr>
          <w:p w14:paraId="7B383820" w14:textId="5255E25C" w:rsidR="00BE0004" w:rsidRPr="002D33B2" w:rsidRDefault="00BE0004" w:rsidP="00B840D5">
            <w:pPr>
              <w:pStyle w:val="iBAAGSituationBoxName"/>
            </w:pPr>
            <w:bookmarkStart w:id="64" w:name="Newborn_Process"/>
            <w:r w:rsidRPr="002D33B2">
              <w:t>Newborn Process</w:t>
            </w:r>
            <w:bookmarkEnd w:id="64"/>
          </w:p>
        </w:tc>
        <w:tc>
          <w:tcPr>
            <w:tcW w:w="9990" w:type="dxa"/>
            <w:shd w:val="clear" w:color="auto" w:fill="F2DBDB"/>
          </w:tcPr>
          <w:p w14:paraId="2CF16B12" w14:textId="77777777" w:rsidR="00BE0004" w:rsidRPr="002D33B2" w:rsidRDefault="00BE0004" w:rsidP="00BE0004">
            <w:pPr>
              <w:pStyle w:val="iBAAGStandardText"/>
            </w:pPr>
            <w:r w:rsidRPr="002D33B2">
              <w:t xml:space="preserve">The child is automatically covered for a </w:t>
            </w:r>
            <w:r w:rsidRPr="002D33B2">
              <w:rPr>
                <w:rStyle w:val="iBAAGStandardTextBoldChar"/>
              </w:rPr>
              <w:t>31</w:t>
            </w:r>
            <w:r w:rsidRPr="002D33B2">
              <w:t xml:space="preserve">-day period under the employees SSN as "Baby Boy or Baby Girl." Claims incurred/submitted during this period of time will be paid. Any claims received after the </w:t>
            </w:r>
            <w:r w:rsidRPr="002D33B2">
              <w:rPr>
                <w:rStyle w:val="iBAAGStandardTextBoldChar"/>
              </w:rPr>
              <w:t>31</w:t>
            </w:r>
            <w:r w:rsidRPr="002D33B2">
              <w:t xml:space="preserve">-day period, (for DOS after the </w:t>
            </w:r>
            <w:r w:rsidRPr="002D33B2">
              <w:rPr>
                <w:rStyle w:val="iBAAGStandardTextBoldChar"/>
              </w:rPr>
              <w:t xml:space="preserve">31 </w:t>
            </w:r>
            <w:r w:rsidRPr="002D33B2">
              <w:t xml:space="preserve">days post-birth), will be denied unless child has already been added as a dependent. </w:t>
            </w:r>
          </w:p>
          <w:p w14:paraId="36CE2BEC" w14:textId="77777777" w:rsidR="00BE0004" w:rsidRPr="002D33B2" w:rsidRDefault="00BE0004" w:rsidP="00623FCF">
            <w:pPr>
              <w:pStyle w:val="iBAAGStandardText"/>
            </w:pPr>
          </w:p>
        </w:tc>
      </w:tr>
    </w:tbl>
    <w:p w14:paraId="32BA25B9" w14:textId="2565DF85" w:rsidR="00BE0004" w:rsidRPr="002D33B2" w:rsidRDefault="00BE0004" w:rsidP="00765E08"/>
    <w:p w14:paraId="58717915" w14:textId="77777777" w:rsidR="00765E08" w:rsidRPr="002D33B2" w:rsidRDefault="00765E08" w:rsidP="00765E08">
      <w:pPr>
        <w:rPr>
          <w:rStyle w:val="iBAAGTags"/>
        </w:rPr>
      </w:pPr>
      <w:r w:rsidRPr="002D33B2">
        <w:rPr>
          <w:rStyle w:val="iBAAGTags"/>
        </w:rPr>
        <w:t>&lt;!--section=</w:t>
      </w:r>
      <w:proofErr w:type="spellStart"/>
      <w:r w:rsidRPr="002D33B2">
        <w:rPr>
          <w:rStyle w:val="iBAAGTags"/>
        </w:rPr>
        <w:t>Physician_Services</w:t>
      </w:r>
      <w:proofErr w:type="spellEnd"/>
      <w:r w:rsidRPr="002D33B2">
        <w:rPr>
          <w:rStyle w:val="iBAAGTags"/>
        </w:rPr>
        <w:t>--&gt;</w:t>
      </w:r>
    </w:p>
    <w:p w14:paraId="58717916" w14:textId="37B85F98" w:rsidR="00765E08" w:rsidRPr="002D33B2" w:rsidRDefault="00EF110E" w:rsidP="00B840D5">
      <w:pPr>
        <w:pStyle w:val="Heading1"/>
        <w:rPr>
          <w:sz w:val="20"/>
          <w:szCs w:val="18"/>
        </w:rPr>
      </w:pPr>
      <w:r w:rsidRPr="002D33B2">
        <w:rPr>
          <w:rStyle w:val="iBAAGTags"/>
          <w:color w:val="FFFFFF" w:themeColor="background1"/>
        </w:rPr>
        <w:t>Physician Services</w:t>
      </w:r>
    </w:p>
    <w:p w14:paraId="5FA4F0C6"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5B5B34C" w14:textId="77777777" w:rsidR="007803EA" w:rsidRPr="002D33B2" w:rsidRDefault="007803EA" w:rsidP="007803EA"/>
    <w:p w14:paraId="4BAB6263" w14:textId="36AC3C82" w:rsidR="00D75963" w:rsidRPr="002D33B2" w:rsidRDefault="007803EA" w:rsidP="007803EA">
      <w:pPr>
        <w:rPr>
          <w:i/>
          <w:iCs/>
        </w:rPr>
      </w:pPr>
      <w:r w:rsidRPr="002D33B2">
        <w:rPr>
          <w:i/>
          <w:iCs/>
        </w:rPr>
        <w:t xml:space="preserve">Providers, this summary is for members, to review the terms of your participation agreement, please visit </w:t>
      </w:r>
      <w:hyperlink r:id="rId51" w:history="1">
        <w:r w:rsidRPr="002D33B2">
          <w:rPr>
            <w:rStyle w:val="Hyperlink"/>
            <w:i/>
            <w:iCs/>
          </w:rPr>
          <w:t>uhcprovider.com</w:t>
        </w:r>
      </w:hyperlink>
      <w:r w:rsidR="00D75963" w:rsidRPr="002D33B2">
        <w:rPr>
          <w:i/>
          <w:iCs/>
        </w:rPr>
        <w:t xml:space="preserve">    </w:t>
      </w:r>
    </w:p>
    <w:p w14:paraId="18067B0D" w14:textId="77777777" w:rsidR="00D75963" w:rsidRPr="002D33B2" w:rsidRDefault="00D75963"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2D33B2" w14:paraId="5871791A" w14:textId="77777777" w:rsidTr="003E17BC">
        <w:tc>
          <w:tcPr>
            <w:tcW w:w="13507" w:type="dxa"/>
            <w:gridSpan w:val="4"/>
            <w:shd w:val="clear" w:color="auto" w:fill="DAEEF3"/>
          </w:tcPr>
          <w:p w14:paraId="58717919" w14:textId="77777777" w:rsidR="00765E08" w:rsidRPr="002D33B2" w:rsidRDefault="00765E08" w:rsidP="006A6DDF">
            <w:pPr>
              <w:pStyle w:val="iBAAGMajorSectionHeader"/>
            </w:pPr>
            <w:bookmarkStart w:id="65" w:name="Physician_Services"/>
            <w:r w:rsidRPr="002D33B2">
              <w:t>Physician Services</w:t>
            </w:r>
            <w:bookmarkEnd w:id="65"/>
          </w:p>
        </w:tc>
      </w:tr>
      <w:tr w:rsidR="00765E08" w:rsidRPr="002D33B2" w14:paraId="58717921" w14:textId="77777777" w:rsidTr="003E17BC">
        <w:tblPrEx>
          <w:shd w:val="clear" w:color="auto" w:fill="auto"/>
        </w:tblPrEx>
        <w:tc>
          <w:tcPr>
            <w:tcW w:w="3517" w:type="dxa"/>
            <w:tcBorders>
              <w:bottom w:val="single" w:sz="4" w:space="0" w:color="000000" w:themeColor="text1"/>
            </w:tcBorders>
            <w:shd w:val="clear" w:color="auto" w:fill="31849B"/>
            <w:vAlign w:val="center"/>
          </w:tcPr>
          <w:p w14:paraId="5871791B" w14:textId="77777777" w:rsidR="00765E08" w:rsidRPr="002D33B2" w:rsidRDefault="00765E08"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91C" w14:textId="77777777" w:rsidR="00765E08" w:rsidRPr="002D33B2" w:rsidRDefault="00765E08" w:rsidP="006A6DDF">
            <w:pPr>
              <w:pStyle w:val="iBAAGTableHeader"/>
            </w:pPr>
            <w:r w:rsidRPr="002D33B2">
              <w:t>Your cost if you use</w:t>
            </w:r>
          </w:p>
          <w:p w14:paraId="5871791D"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91E" w14:textId="77777777" w:rsidR="00765E08" w:rsidRPr="002D33B2" w:rsidRDefault="00765E08" w:rsidP="006A6DDF">
            <w:pPr>
              <w:pStyle w:val="iBAAGTableHeader"/>
            </w:pPr>
            <w:r w:rsidRPr="002D33B2">
              <w:t>Your cost if you use</w:t>
            </w:r>
          </w:p>
          <w:p w14:paraId="5871791F"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920" w14:textId="77777777" w:rsidR="00765E08" w:rsidRPr="002D33B2" w:rsidRDefault="00765E08" w:rsidP="006A6DDF">
            <w:pPr>
              <w:pStyle w:val="iBAAGTableHeader"/>
            </w:pPr>
            <w:r w:rsidRPr="002D33B2">
              <w:t>Limits &amp; Exceptions</w:t>
            </w:r>
          </w:p>
        </w:tc>
      </w:tr>
      <w:tr w:rsidR="00282B29" w:rsidRPr="002D33B2" w14:paraId="58717938" w14:textId="77777777" w:rsidTr="003E17BC">
        <w:tblPrEx>
          <w:shd w:val="clear" w:color="auto" w:fill="auto"/>
        </w:tblPrEx>
        <w:tc>
          <w:tcPr>
            <w:tcW w:w="3517" w:type="dxa"/>
            <w:shd w:val="clear" w:color="auto" w:fill="FFFFFF" w:themeFill="background1"/>
          </w:tcPr>
          <w:p w14:paraId="58717922" w14:textId="4C8A54AE" w:rsidR="00282B29" w:rsidRPr="002D33B2" w:rsidRDefault="00282B29" w:rsidP="006A6DDF">
            <w:pPr>
              <w:pStyle w:val="iBAAGSituationBoxName"/>
            </w:pPr>
            <w:bookmarkStart w:id="66" w:name="Allergy_Services"/>
            <w:r w:rsidRPr="002D33B2">
              <w:t xml:space="preserve">Allergy </w:t>
            </w:r>
            <w:r w:rsidR="003505B3" w:rsidRPr="002D33B2">
              <w:t>Services</w:t>
            </w:r>
            <w:bookmarkEnd w:id="66"/>
          </w:p>
          <w:p w14:paraId="58717923" w14:textId="77777777" w:rsidR="00282B29" w:rsidRPr="002D33B2" w:rsidRDefault="00282B29" w:rsidP="006A6DDF">
            <w:pPr>
              <w:pStyle w:val="iBAAGStandardText"/>
            </w:pPr>
          </w:p>
          <w:p w14:paraId="4188279D" w14:textId="1CE2E76B" w:rsidR="003505B3" w:rsidRPr="002D33B2" w:rsidRDefault="003505B3" w:rsidP="006A6DDF">
            <w:pPr>
              <w:pStyle w:val="iBAAGStandardText"/>
            </w:pPr>
            <w:r w:rsidRPr="002D33B2">
              <w:t>Benefits include:</w:t>
            </w:r>
          </w:p>
          <w:p w14:paraId="11221301" w14:textId="46DB8FBE" w:rsidR="003505B3" w:rsidRPr="002D33B2" w:rsidRDefault="003505B3" w:rsidP="00B840D5">
            <w:pPr>
              <w:pStyle w:val="iBAAGLevel1Bullets"/>
            </w:pPr>
            <w:r w:rsidRPr="002D33B2">
              <w:t>Injections</w:t>
            </w:r>
          </w:p>
          <w:p w14:paraId="37A0C1F8" w14:textId="6B8C951E" w:rsidR="003505B3" w:rsidRPr="002D33B2" w:rsidRDefault="003505B3" w:rsidP="00B840D5">
            <w:pPr>
              <w:pStyle w:val="iBAAGLevel1Bullets"/>
            </w:pPr>
            <w:r w:rsidRPr="002D33B2">
              <w:t>Serums</w:t>
            </w:r>
          </w:p>
          <w:p w14:paraId="70264DF4" w14:textId="77777777" w:rsidR="003505B3" w:rsidRDefault="003505B3" w:rsidP="00B840D5">
            <w:pPr>
              <w:pStyle w:val="iBAAGLevel1Bullets"/>
              <w:numPr>
                <w:ilvl w:val="0"/>
                <w:numId w:val="0"/>
              </w:numPr>
              <w:ind w:left="450"/>
            </w:pPr>
          </w:p>
          <w:p w14:paraId="439D0559" w14:textId="77777777" w:rsidR="0051167C" w:rsidRPr="00234C8A" w:rsidRDefault="0051167C" w:rsidP="0051167C">
            <w:pPr>
              <w:pStyle w:val="iBAAGStandardTextitalics0"/>
            </w:pPr>
            <w:r w:rsidRPr="00DC0026">
              <w:t xml:space="preserve">Benefits for testing are described under </w:t>
            </w:r>
            <w:r w:rsidRPr="00DC0026">
              <w:rPr>
                <w:i/>
              </w:rPr>
              <w:t>Lab, X-</w:t>
            </w:r>
            <w:r w:rsidRPr="00DC0026">
              <w:rPr>
                <w:i/>
              </w:rPr>
              <w:lastRenderedPageBreak/>
              <w:t>Ray and Diagnostics - Outpatient</w:t>
            </w:r>
            <w:r w:rsidRPr="00DC0026">
              <w:t>.</w:t>
            </w:r>
          </w:p>
          <w:p w14:paraId="3789FC33" w14:textId="77777777" w:rsidR="0051167C" w:rsidRPr="002D33B2" w:rsidRDefault="0051167C">
            <w:pPr>
              <w:pStyle w:val="iBAAGLevel1Bullets"/>
              <w:numPr>
                <w:ilvl w:val="0"/>
                <w:numId w:val="0"/>
              </w:numPr>
            </w:pPr>
          </w:p>
          <w:p w14:paraId="58717924" w14:textId="77777777" w:rsidR="00282B29" w:rsidRPr="002D33B2" w:rsidRDefault="00282B29" w:rsidP="006A6DDF">
            <w:pPr>
              <w:pStyle w:val="iBAAGStandardText"/>
            </w:pPr>
            <w:r w:rsidRPr="002D33B2">
              <w:rPr>
                <w:rStyle w:val="iBAAGStandardTextBoldChar"/>
              </w:rPr>
              <w:t>Want more information</w:t>
            </w:r>
            <w:r w:rsidRPr="002D33B2">
              <w:t xml:space="preserve">? </w:t>
            </w:r>
          </w:p>
          <w:p w14:paraId="58717925" w14:textId="77777777" w:rsidR="00282B29" w:rsidRPr="002D33B2" w:rsidRDefault="00282B29" w:rsidP="006A6DDF">
            <w:pPr>
              <w:pStyle w:val="iBAAGStandardText"/>
            </w:pPr>
            <w:r w:rsidRPr="002D33B2">
              <w:t xml:space="preserve">View the </w:t>
            </w:r>
            <w:hyperlink r:id="rId52" w:history="1">
              <w:r w:rsidRPr="002D33B2">
                <w:rPr>
                  <w:rStyle w:val="Hyperlinks"/>
                </w:rPr>
                <w:t>glossary</w:t>
              </w:r>
            </w:hyperlink>
            <w:r w:rsidRPr="002D33B2">
              <w:t xml:space="preserve"> for definitions.</w:t>
            </w:r>
          </w:p>
        </w:tc>
        <w:tc>
          <w:tcPr>
            <w:tcW w:w="3330" w:type="dxa"/>
            <w:shd w:val="clear" w:color="auto" w:fill="FFFFFF" w:themeFill="background1"/>
          </w:tcPr>
          <w:p w14:paraId="05C2EFFD" w14:textId="77777777" w:rsidR="006F3474" w:rsidRDefault="00282B29" w:rsidP="00282B29">
            <w:pPr>
              <w:pStyle w:val="iBAAGStandardText"/>
            </w:pPr>
            <w:r w:rsidRPr="002D33B2">
              <w:lastRenderedPageBreak/>
              <w:t xml:space="preserve">Primary Doctor: </w:t>
            </w:r>
          </w:p>
          <w:p w14:paraId="6BDBE958" w14:textId="45F4034D" w:rsidR="00CA3CE5" w:rsidRDefault="00CA3CE5" w:rsidP="00CA3CE5">
            <w:pPr>
              <w:pStyle w:val="iBAAGStandardText"/>
            </w:pPr>
            <w:r w:rsidRPr="00F20D90">
              <w:rPr>
                <w:rStyle w:val="iBAAGStandardTextBoldChar"/>
              </w:rPr>
              <w:t>Under</w:t>
            </w:r>
            <w:r>
              <w:t xml:space="preserve"> </w:t>
            </w:r>
            <w:r>
              <w:rPr>
                <w:rStyle w:val="iBAAGStandardTextBoldChar"/>
              </w:rPr>
              <w:t>19</w:t>
            </w:r>
            <w:r>
              <w:t xml:space="preserve"> </w:t>
            </w:r>
            <w:r w:rsidRPr="00F20D90">
              <w:rPr>
                <w:rStyle w:val="iBAAGStandardTextBoldChar"/>
              </w:rPr>
              <w:t>years of age:</w:t>
            </w:r>
          </w:p>
          <w:p w14:paraId="1C1E5D49" w14:textId="77777777" w:rsidR="00CA3CE5" w:rsidRPr="002D33B2" w:rsidRDefault="00CA3CE5" w:rsidP="00CA3CE5">
            <w:pPr>
              <w:pStyle w:val="iBAAGStandardText"/>
            </w:pPr>
            <w:r w:rsidRPr="002D33B2">
              <w:rPr>
                <w:rStyle w:val="iBAAGStandardTextBoldChar"/>
              </w:rPr>
              <w:t>No Charge</w:t>
            </w:r>
          </w:p>
          <w:p w14:paraId="6E93B732" w14:textId="53ED8D10" w:rsidR="00CA3CE5" w:rsidRDefault="00CA3CE5" w:rsidP="00CA3CE5">
            <w:pPr>
              <w:pStyle w:val="iBAAGStandardText"/>
              <w:rPr>
                <w:rStyle w:val="iBAAGStandardTextBoldChar"/>
              </w:rPr>
            </w:pPr>
            <w:r w:rsidRPr="002D33B2">
              <w:t>The annual deductible does not apply.</w:t>
            </w:r>
          </w:p>
          <w:p w14:paraId="33E7FE76" w14:textId="77777777" w:rsidR="00CA3CE5" w:rsidRDefault="00CA3CE5" w:rsidP="00282B29">
            <w:pPr>
              <w:pStyle w:val="iBAAGStandardText"/>
              <w:rPr>
                <w:rStyle w:val="iBAAGStandardTextBoldChar"/>
              </w:rPr>
            </w:pPr>
          </w:p>
          <w:p w14:paraId="538C421D" w14:textId="77777777" w:rsidR="00CA3CE5" w:rsidRDefault="00CA3CE5" w:rsidP="00CA3CE5">
            <w:pPr>
              <w:pStyle w:val="iBAAGStandardText"/>
            </w:pPr>
            <w:r w:rsidRPr="00F20D90">
              <w:rPr>
                <w:rStyle w:val="iBAAGStandardTextBoldChar"/>
              </w:rPr>
              <w:t>Over</w:t>
            </w:r>
            <w:r>
              <w:t xml:space="preserve"> </w:t>
            </w:r>
            <w:r>
              <w:rPr>
                <w:rStyle w:val="iBAAGStandardTextBoldChar"/>
              </w:rPr>
              <w:t>19</w:t>
            </w:r>
            <w:r>
              <w:t xml:space="preserve"> </w:t>
            </w:r>
            <w:r w:rsidRPr="00F20D90">
              <w:rPr>
                <w:rStyle w:val="iBAAGStandardTextBoldChar"/>
              </w:rPr>
              <w:t>years of age:</w:t>
            </w:r>
          </w:p>
          <w:p w14:paraId="3C515526" w14:textId="017D4602" w:rsidR="00CA3CE5" w:rsidRDefault="00CA3CE5" w:rsidP="00CA3CE5">
            <w:pPr>
              <w:pStyle w:val="iBAAGStandardText"/>
            </w:pPr>
            <w:r>
              <w:rPr>
                <w:rStyle w:val="iBAAGStandardTextBoldChar"/>
              </w:rPr>
              <w:t>$25</w:t>
            </w:r>
            <w:r>
              <w:t xml:space="preserve"> co-pay per visit.</w:t>
            </w:r>
          </w:p>
          <w:p w14:paraId="173C5B0A" w14:textId="77777777" w:rsidR="00CA3CE5" w:rsidRDefault="00CA3CE5" w:rsidP="00CA3CE5">
            <w:pPr>
              <w:pStyle w:val="iBAAGStandardText"/>
            </w:pPr>
            <w:r>
              <w:lastRenderedPageBreak/>
              <w:t>The annual deductible does not apply.</w:t>
            </w:r>
          </w:p>
          <w:p w14:paraId="66DF33F3" w14:textId="77777777" w:rsidR="00282B29" w:rsidRPr="002D33B2" w:rsidRDefault="00282B29" w:rsidP="00282B29">
            <w:pPr>
              <w:pStyle w:val="iBAAGStandardText"/>
            </w:pPr>
          </w:p>
          <w:p w14:paraId="4FE9FE80" w14:textId="77777777" w:rsidR="006F3474" w:rsidRDefault="00282B29" w:rsidP="00282B29">
            <w:pPr>
              <w:pStyle w:val="iBAAGStandardText"/>
            </w:pPr>
            <w:r w:rsidRPr="002D33B2">
              <w:t>Specialist:</w:t>
            </w:r>
            <w:r w:rsidR="00D056CB" w:rsidRPr="002D33B2">
              <w:t xml:space="preserve"> </w:t>
            </w:r>
          </w:p>
          <w:p w14:paraId="2551A235" w14:textId="7E3465D5" w:rsidR="00CA3CE5" w:rsidRDefault="00CA3CE5" w:rsidP="00CA3CE5">
            <w:pPr>
              <w:pStyle w:val="iBAAGStandardText"/>
            </w:pPr>
            <w:r>
              <w:rPr>
                <w:rStyle w:val="iBAAGStandardTextBoldChar"/>
              </w:rPr>
              <w:t>$50</w:t>
            </w:r>
            <w:r>
              <w:t xml:space="preserve"> co-pay per visit.</w:t>
            </w:r>
          </w:p>
          <w:p w14:paraId="47C89CB3" w14:textId="77777777" w:rsidR="00CA3CE5" w:rsidRDefault="00CA3CE5" w:rsidP="00CA3CE5">
            <w:pPr>
              <w:pStyle w:val="iBAAGStandardText"/>
            </w:pPr>
            <w:r>
              <w:t>The annual deductible does not apply.</w:t>
            </w:r>
          </w:p>
          <w:p w14:paraId="2E592F41" w14:textId="77777777" w:rsidR="006F3474" w:rsidRDefault="006F3474" w:rsidP="006C742E">
            <w:pPr>
              <w:pStyle w:val="iBAAGStandardText"/>
              <w:rPr>
                <w:rStyle w:val="InstructionalTextChar"/>
              </w:rPr>
            </w:pPr>
          </w:p>
          <w:p w14:paraId="4FA56D2F" w14:textId="77777777" w:rsidR="006C742E" w:rsidRPr="002D33B2" w:rsidRDefault="006C742E" w:rsidP="006C742E">
            <w:pPr>
              <w:pStyle w:val="iBAAGStandardText"/>
            </w:pPr>
          </w:p>
          <w:p w14:paraId="50E810BF" w14:textId="22997C67" w:rsidR="00282B29" w:rsidRPr="002D33B2" w:rsidRDefault="00282B29" w:rsidP="00282B29">
            <w:pPr>
              <w:pStyle w:val="iBAAGStandardTextBold"/>
            </w:pPr>
            <w:r w:rsidRPr="002D33B2">
              <w:t xml:space="preserve">Is </w:t>
            </w:r>
            <w:r w:rsidR="00F31E3D">
              <w:t>prior authorization</w:t>
            </w:r>
            <w:r w:rsidRPr="002D33B2">
              <w:t xml:space="preserve"> needed?</w:t>
            </w:r>
          </w:p>
          <w:p w14:paraId="71D74F38" w14:textId="77777777" w:rsidR="00282B29" w:rsidRPr="002D33B2" w:rsidRDefault="00282B29" w:rsidP="00282B29">
            <w:pPr>
              <w:pStyle w:val="iBAAGStandardText"/>
            </w:pPr>
            <w:r w:rsidRPr="002D33B2">
              <w:t>No</w:t>
            </w:r>
          </w:p>
          <w:p w14:paraId="5871792F" w14:textId="77777777" w:rsidR="00282B29" w:rsidRPr="002D33B2" w:rsidRDefault="00282B29" w:rsidP="006A6DDF">
            <w:pPr>
              <w:pStyle w:val="iBAAGStandardText"/>
            </w:pPr>
          </w:p>
        </w:tc>
        <w:tc>
          <w:tcPr>
            <w:tcW w:w="3330" w:type="dxa"/>
            <w:shd w:val="clear" w:color="auto" w:fill="FFFFFF" w:themeFill="background1"/>
          </w:tcPr>
          <w:p w14:paraId="0CE0436D" w14:textId="77777777" w:rsidR="006F3474" w:rsidRDefault="00282B29" w:rsidP="00282B29">
            <w:pPr>
              <w:pStyle w:val="iBAAGStandardText"/>
            </w:pPr>
            <w:r w:rsidRPr="002D33B2">
              <w:lastRenderedPageBreak/>
              <w:t xml:space="preserve">Primary Doctor: </w:t>
            </w:r>
          </w:p>
          <w:p w14:paraId="6333F4AA" w14:textId="75464E36" w:rsidR="00282B29" w:rsidRPr="002D33B2" w:rsidRDefault="00F31E3D" w:rsidP="00282B29">
            <w:pPr>
              <w:pStyle w:val="iBAAGStandardText"/>
            </w:pPr>
            <w:r>
              <w:rPr>
                <w:rStyle w:val="iBAAGStandardTextBoldChar"/>
              </w:rPr>
              <w:t>40%</w:t>
            </w:r>
            <w:r w:rsidR="00282B29" w:rsidRPr="002D33B2">
              <w:t xml:space="preserve"> co-insurance, after you pay the deductible</w:t>
            </w:r>
            <w:r w:rsidR="00282B29" w:rsidRPr="002D33B2">
              <w:rPr>
                <w:rStyle w:val="iBAAGStandardTextChar"/>
              </w:rPr>
              <w:t>.</w:t>
            </w:r>
          </w:p>
          <w:p w14:paraId="5B3E0A07" w14:textId="77777777" w:rsidR="00282B29" w:rsidRPr="002D33B2" w:rsidRDefault="00282B29" w:rsidP="00282B29">
            <w:pPr>
              <w:pStyle w:val="iBAAGStandardText"/>
            </w:pPr>
          </w:p>
          <w:p w14:paraId="71660913" w14:textId="77777777" w:rsidR="006F3474" w:rsidRDefault="00282B29" w:rsidP="00282B29">
            <w:pPr>
              <w:pStyle w:val="iBAAGStandardText"/>
            </w:pPr>
            <w:r w:rsidRPr="002D33B2">
              <w:t xml:space="preserve">Specialist: </w:t>
            </w:r>
          </w:p>
          <w:p w14:paraId="76139A70" w14:textId="253362CF" w:rsidR="00282B29" w:rsidRPr="002D33B2" w:rsidRDefault="00F31E3D" w:rsidP="00282B29">
            <w:pPr>
              <w:pStyle w:val="iBAAGStandardText"/>
            </w:pPr>
            <w:r>
              <w:rPr>
                <w:rStyle w:val="iBAAGStandardTextBoldChar"/>
              </w:rPr>
              <w:t>40%</w:t>
            </w:r>
            <w:r w:rsidR="00282B29" w:rsidRPr="002D33B2">
              <w:t xml:space="preserve"> co-insurance, after you pay the deductible</w:t>
            </w:r>
            <w:r w:rsidR="00282B29" w:rsidRPr="002D33B2">
              <w:rPr>
                <w:rStyle w:val="iBAAGStandardTextChar"/>
              </w:rPr>
              <w:t>.</w:t>
            </w:r>
          </w:p>
          <w:p w14:paraId="6918AA1B" w14:textId="77777777" w:rsidR="00282B29" w:rsidRPr="002D33B2" w:rsidRDefault="00282B29" w:rsidP="00282B29">
            <w:pPr>
              <w:pStyle w:val="iBAAGStandardText"/>
            </w:pPr>
          </w:p>
          <w:p w14:paraId="4E27CE50" w14:textId="77777777" w:rsidR="006C742E" w:rsidRPr="002D33B2" w:rsidRDefault="006C742E" w:rsidP="006C742E">
            <w:pPr>
              <w:pStyle w:val="iBAAGStandardText"/>
            </w:pPr>
          </w:p>
          <w:p w14:paraId="7242AB8B" w14:textId="76A26D2B" w:rsidR="00282B29" w:rsidRPr="002D33B2" w:rsidRDefault="00282B29" w:rsidP="00282B29">
            <w:pPr>
              <w:pStyle w:val="iBAAGStandardTextBold"/>
            </w:pPr>
            <w:r w:rsidRPr="002D33B2">
              <w:t xml:space="preserve">Is </w:t>
            </w:r>
            <w:r w:rsidR="00F31E3D">
              <w:t>prior authorization</w:t>
            </w:r>
            <w:r w:rsidRPr="002D33B2">
              <w:t xml:space="preserve"> needed?</w:t>
            </w:r>
          </w:p>
          <w:p w14:paraId="02BBD641" w14:textId="77777777" w:rsidR="00282B29" w:rsidRPr="002D33B2" w:rsidRDefault="00282B29" w:rsidP="00282B29">
            <w:pPr>
              <w:pStyle w:val="iBAAGStandardText"/>
            </w:pPr>
            <w:r w:rsidRPr="002D33B2">
              <w:t>No</w:t>
            </w:r>
          </w:p>
          <w:p w14:paraId="7B173E85" w14:textId="77777777" w:rsidR="00282B29" w:rsidRPr="002D33B2" w:rsidRDefault="00282B29" w:rsidP="00282B29">
            <w:pPr>
              <w:pStyle w:val="iBAAGStandardText"/>
            </w:pPr>
          </w:p>
          <w:p w14:paraId="58717936" w14:textId="77777777" w:rsidR="00282B29" w:rsidRPr="002D33B2" w:rsidRDefault="00282B29" w:rsidP="006A6DDF">
            <w:pPr>
              <w:pStyle w:val="iBAAGStandardText"/>
            </w:pPr>
          </w:p>
        </w:tc>
        <w:tc>
          <w:tcPr>
            <w:tcW w:w="3330" w:type="dxa"/>
            <w:shd w:val="clear" w:color="auto" w:fill="FFFFFF" w:themeFill="background1"/>
          </w:tcPr>
          <w:p w14:paraId="58717937" w14:textId="0736E909" w:rsidR="003958A3" w:rsidRPr="002D33B2" w:rsidRDefault="003958A3" w:rsidP="00294FD2">
            <w:pPr>
              <w:pStyle w:val="iBAAGStandardText"/>
            </w:pPr>
            <w:r w:rsidRPr="002D33B2">
              <w:lastRenderedPageBreak/>
              <w:t>If you receive services in addition to allergy injections, additional co-pays, deductible, or co-insurance may apply.</w:t>
            </w:r>
          </w:p>
        </w:tc>
      </w:tr>
      <w:tr w:rsidR="00765E08" w:rsidRPr="002D33B2" w14:paraId="5871793A" w14:textId="77777777" w:rsidTr="003E17BC">
        <w:tblPrEx>
          <w:shd w:val="clear" w:color="auto" w:fill="auto"/>
        </w:tblPrEx>
        <w:tc>
          <w:tcPr>
            <w:tcW w:w="13507" w:type="dxa"/>
            <w:gridSpan w:val="4"/>
            <w:tcBorders>
              <w:bottom w:val="single" w:sz="4" w:space="0" w:color="000000" w:themeColor="text1"/>
            </w:tcBorders>
            <w:shd w:val="clear" w:color="auto" w:fill="31849B"/>
          </w:tcPr>
          <w:p w14:paraId="58717939" w14:textId="77777777" w:rsidR="00765E08" w:rsidRPr="002D33B2" w:rsidRDefault="00765E08" w:rsidP="006A6DDF">
            <w:pPr>
              <w:pStyle w:val="iBAAGTableHeader"/>
            </w:pPr>
            <w:r w:rsidRPr="002D33B2">
              <w:t>About Your Benefits</w:t>
            </w:r>
          </w:p>
        </w:tc>
      </w:tr>
      <w:tr w:rsidR="00765E08" w:rsidRPr="002D33B2" w14:paraId="58717952" w14:textId="77777777" w:rsidTr="003E17BC">
        <w:tblPrEx>
          <w:shd w:val="clear" w:color="auto" w:fill="auto"/>
        </w:tblPrEx>
        <w:tc>
          <w:tcPr>
            <w:tcW w:w="3517" w:type="dxa"/>
            <w:shd w:val="clear" w:color="auto" w:fill="FFFFFF" w:themeFill="background1"/>
          </w:tcPr>
          <w:p w14:paraId="5871793B" w14:textId="77777777" w:rsidR="00765E08" w:rsidRPr="002D33B2" w:rsidRDefault="00765E08" w:rsidP="006A6DDF">
            <w:pPr>
              <w:pStyle w:val="iBAAGSituationBoxName"/>
            </w:pPr>
            <w:bookmarkStart w:id="67" w:name="Hemophilia_Program"/>
            <w:r w:rsidRPr="002D33B2">
              <w:t>Hemophilia Program</w:t>
            </w:r>
            <w:bookmarkEnd w:id="67"/>
          </w:p>
          <w:p w14:paraId="5871793C" w14:textId="77777777" w:rsidR="00765E08" w:rsidRPr="002D33B2" w:rsidRDefault="00765E08" w:rsidP="006A6DDF">
            <w:pPr>
              <w:pStyle w:val="iBAAGStandardText"/>
            </w:pPr>
          </w:p>
          <w:p w14:paraId="5871793D" w14:textId="402D9011" w:rsidR="00765E08" w:rsidRPr="002D33B2" w:rsidRDefault="00765E08" w:rsidP="006A6DDF">
            <w:pPr>
              <w:pStyle w:val="iBAAGStandardTextBold"/>
            </w:pPr>
            <w:r w:rsidRPr="002D33B2">
              <w:t xml:space="preserve">Medication self-administered/infused </w:t>
            </w:r>
          </w:p>
          <w:p w14:paraId="5871793E" w14:textId="77777777" w:rsidR="00765E08" w:rsidRPr="002D33B2" w:rsidRDefault="00765E08" w:rsidP="006A6DDF">
            <w:pPr>
              <w:pStyle w:val="iBAAGStandardText"/>
            </w:pPr>
            <w:r w:rsidRPr="002D33B2">
              <w:t xml:space="preserve">This is covered under the pharmacy benefit. </w:t>
            </w:r>
          </w:p>
          <w:p w14:paraId="5871793F" w14:textId="77777777" w:rsidR="00765E08" w:rsidRPr="002D33B2" w:rsidRDefault="00765E08" w:rsidP="006A6DDF">
            <w:pPr>
              <w:pStyle w:val="iBAAGStandardText"/>
            </w:pPr>
          </w:p>
          <w:p w14:paraId="58717940" w14:textId="77777777" w:rsidR="00765E08" w:rsidRPr="002D33B2" w:rsidRDefault="00765E08" w:rsidP="006A6DDF">
            <w:pPr>
              <w:pStyle w:val="iBAAGStandardTextBold"/>
            </w:pPr>
            <w:r w:rsidRPr="002D33B2">
              <w:t>Medication administered/infused by a health professional</w:t>
            </w:r>
          </w:p>
          <w:p w14:paraId="58717941" w14:textId="2EFCB711" w:rsidR="00765E08" w:rsidRPr="002D33B2" w:rsidRDefault="00765E08" w:rsidP="006A6DDF">
            <w:pPr>
              <w:pStyle w:val="iBAAGStandardText"/>
            </w:pPr>
            <w:r w:rsidRPr="002D33B2">
              <w:t>This is covered under the medical benefit.</w:t>
            </w:r>
          </w:p>
          <w:p w14:paraId="58717942" w14:textId="77777777" w:rsidR="00765E08" w:rsidRPr="002D33B2" w:rsidRDefault="00765E08" w:rsidP="006A6DDF">
            <w:pPr>
              <w:pStyle w:val="iBAAGStandardText"/>
            </w:pPr>
          </w:p>
          <w:p w14:paraId="58717943" w14:textId="77777777" w:rsidR="00765E08" w:rsidRPr="002D33B2" w:rsidRDefault="00765E08" w:rsidP="006A6DDF">
            <w:pPr>
              <w:pStyle w:val="iBAAGStandardTextBold"/>
            </w:pPr>
            <w:r w:rsidRPr="002D33B2">
              <w:t xml:space="preserve">Want more information? </w:t>
            </w:r>
          </w:p>
          <w:p w14:paraId="58717944" w14:textId="77777777" w:rsidR="00765E08" w:rsidRPr="002D33B2" w:rsidRDefault="00765E08" w:rsidP="006A6DDF">
            <w:pPr>
              <w:pStyle w:val="iBAAGStandardText"/>
            </w:pPr>
            <w:r w:rsidRPr="002D33B2">
              <w:t xml:space="preserve">View the </w:t>
            </w:r>
            <w:hyperlink r:id="rId53" w:history="1">
              <w:r w:rsidRPr="002D33B2">
                <w:rPr>
                  <w:rStyle w:val="Hyperlinks"/>
                </w:rPr>
                <w:t>glossary</w:t>
              </w:r>
            </w:hyperlink>
            <w:r w:rsidRPr="002D33B2">
              <w:t xml:space="preserve"> for definitions.</w:t>
            </w:r>
          </w:p>
        </w:tc>
        <w:tc>
          <w:tcPr>
            <w:tcW w:w="9990" w:type="dxa"/>
            <w:gridSpan w:val="3"/>
            <w:shd w:val="clear" w:color="auto" w:fill="FFFFFF" w:themeFill="background1"/>
          </w:tcPr>
          <w:p w14:paraId="5871794C" w14:textId="16417C70" w:rsidR="00765E08" w:rsidRPr="002D33B2" w:rsidRDefault="00765E08" w:rsidP="006A6DDF">
            <w:pPr>
              <w:pStyle w:val="iBAAGStandardText"/>
            </w:pPr>
            <w:r w:rsidRPr="002D33B2">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5871794D" w14:textId="77777777" w:rsidR="00765E08" w:rsidRPr="002D33B2" w:rsidRDefault="00765E08" w:rsidP="006A6DDF">
            <w:pPr>
              <w:pStyle w:val="iBAAGStandardText"/>
            </w:pPr>
          </w:p>
          <w:p w14:paraId="5871794E" w14:textId="77777777" w:rsidR="00765E08" w:rsidRPr="002D33B2" w:rsidRDefault="00765E08" w:rsidP="006A6DDF">
            <w:pPr>
              <w:pStyle w:val="iBAAGStandardText"/>
            </w:pPr>
            <w:r w:rsidRPr="002D33B2">
              <w:t>This program does not determine coverage or if we will pay hemophilia factor medications.</w:t>
            </w:r>
          </w:p>
          <w:p w14:paraId="5871794F" w14:textId="77777777" w:rsidR="00765E08" w:rsidRPr="002D33B2" w:rsidRDefault="00765E08" w:rsidP="006A6DDF">
            <w:pPr>
              <w:pStyle w:val="iBAAGStandardText"/>
            </w:pPr>
          </w:p>
          <w:p w14:paraId="58717950" w14:textId="694F8A42" w:rsidR="00765E08" w:rsidRPr="002D33B2" w:rsidRDefault="00765E08" w:rsidP="006A6DDF">
            <w:pPr>
              <w:pStyle w:val="iBAAGStandardText"/>
            </w:pPr>
            <w:r w:rsidRPr="002D33B2">
              <w:t xml:space="preserve">To get information about hemophilia, medications or to find a designated pharmacy, </w:t>
            </w:r>
            <w:r w:rsidR="00D75963" w:rsidRPr="002D33B2">
              <w:t>click</w:t>
            </w:r>
            <w:r w:rsidRPr="002D33B2">
              <w:t xml:space="preserve"> </w:t>
            </w:r>
            <w:hyperlink r:id="rId54" w:history="1">
              <w:r w:rsidR="00680E89" w:rsidRPr="002D33B2">
                <w:rPr>
                  <w:rStyle w:val="Hyperlinks"/>
                </w:rPr>
                <w:t>here</w:t>
              </w:r>
            </w:hyperlink>
            <w:r w:rsidRPr="002D33B2">
              <w:t xml:space="preserve"> or call the toll-free number on your health plan ID card.</w:t>
            </w:r>
          </w:p>
          <w:p w14:paraId="6C69032F" w14:textId="77777777" w:rsidR="00765E08" w:rsidRPr="002D33B2" w:rsidRDefault="00765E08" w:rsidP="006A6DDF">
            <w:pPr>
              <w:pStyle w:val="iBAAGStandardText"/>
            </w:pPr>
          </w:p>
          <w:p w14:paraId="58717951" w14:textId="06D0CD13" w:rsidR="00D27D3D" w:rsidRPr="002D33B2" w:rsidRDefault="00D27D3D">
            <w:pPr>
              <w:pStyle w:val="iBAAGStandardText"/>
            </w:pPr>
          </w:p>
        </w:tc>
      </w:tr>
      <w:tr w:rsidR="00F344F2" w:rsidRPr="002D33B2" w14:paraId="4DBCDFDA" w14:textId="77777777" w:rsidTr="003E17BC">
        <w:tblPrEx>
          <w:shd w:val="clear" w:color="auto" w:fill="auto"/>
        </w:tblPrEx>
        <w:tc>
          <w:tcPr>
            <w:tcW w:w="3517" w:type="dxa"/>
            <w:tcBorders>
              <w:bottom w:val="single" w:sz="4" w:space="0" w:color="000000" w:themeColor="text1"/>
            </w:tcBorders>
            <w:shd w:val="clear" w:color="auto" w:fill="31849B"/>
            <w:vAlign w:val="center"/>
          </w:tcPr>
          <w:p w14:paraId="7F3B8B51" w14:textId="77777777" w:rsidR="00F344F2" w:rsidRPr="002D33B2" w:rsidRDefault="00F344F2" w:rsidP="007156C9">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2A5CA866" w14:textId="77777777" w:rsidR="00F344F2" w:rsidRPr="002D33B2" w:rsidRDefault="00F344F2" w:rsidP="007156C9">
            <w:pPr>
              <w:pStyle w:val="iBAAGTableHeader"/>
            </w:pPr>
            <w:r w:rsidRPr="002D33B2">
              <w:t>Your cost if you use</w:t>
            </w:r>
          </w:p>
          <w:p w14:paraId="3FB52234" w14:textId="77777777" w:rsidR="00F344F2" w:rsidRPr="002D33B2" w:rsidRDefault="00F344F2" w:rsidP="007156C9">
            <w:pPr>
              <w:pStyle w:val="iBAAGTableHeader"/>
            </w:pPr>
            <w:r w:rsidRPr="002D33B2">
              <w:lastRenderedPageBreak/>
              <w:t>Network benefits</w:t>
            </w:r>
          </w:p>
        </w:tc>
        <w:tc>
          <w:tcPr>
            <w:tcW w:w="3330" w:type="dxa"/>
            <w:tcBorders>
              <w:bottom w:val="single" w:sz="4" w:space="0" w:color="000000" w:themeColor="text1"/>
            </w:tcBorders>
            <w:shd w:val="clear" w:color="auto" w:fill="31849B"/>
            <w:vAlign w:val="center"/>
          </w:tcPr>
          <w:p w14:paraId="22EDF3DE" w14:textId="77777777" w:rsidR="00F344F2" w:rsidRPr="002D33B2" w:rsidRDefault="00F344F2" w:rsidP="007156C9">
            <w:pPr>
              <w:pStyle w:val="iBAAGTableHeader"/>
            </w:pPr>
            <w:r w:rsidRPr="002D33B2">
              <w:lastRenderedPageBreak/>
              <w:t>Your cost if you use</w:t>
            </w:r>
          </w:p>
          <w:p w14:paraId="1DB1505C" w14:textId="77777777" w:rsidR="00F344F2" w:rsidRPr="002D33B2" w:rsidRDefault="00F344F2" w:rsidP="007156C9">
            <w:pPr>
              <w:pStyle w:val="iBAAGTableHeader"/>
            </w:pPr>
            <w:r w:rsidRPr="002D33B2">
              <w:lastRenderedPageBreak/>
              <w:t>Out-of-Network benefits</w:t>
            </w:r>
          </w:p>
        </w:tc>
        <w:tc>
          <w:tcPr>
            <w:tcW w:w="3330" w:type="dxa"/>
            <w:tcBorders>
              <w:bottom w:val="single" w:sz="4" w:space="0" w:color="000000" w:themeColor="text1"/>
            </w:tcBorders>
            <w:shd w:val="clear" w:color="auto" w:fill="31849B"/>
            <w:vAlign w:val="center"/>
          </w:tcPr>
          <w:p w14:paraId="3664A28E" w14:textId="77777777" w:rsidR="00F344F2" w:rsidRPr="002D33B2" w:rsidRDefault="00F344F2" w:rsidP="007156C9">
            <w:pPr>
              <w:pStyle w:val="iBAAGTableHeader"/>
            </w:pPr>
            <w:r w:rsidRPr="002D33B2">
              <w:lastRenderedPageBreak/>
              <w:t>Limits &amp; Exceptions</w:t>
            </w:r>
          </w:p>
        </w:tc>
      </w:tr>
      <w:tr w:rsidR="00F344F2" w:rsidRPr="002D33B2" w14:paraId="3A4AD9DD" w14:textId="77777777" w:rsidTr="003E17BC">
        <w:tblPrEx>
          <w:shd w:val="clear" w:color="auto" w:fill="auto"/>
        </w:tblPrEx>
        <w:tc>
          <w:tcPr>
            <w:tcW w:w="3517" w:type="dxa"/>
            <w:shd w:val="clear" w:color="auto" w:fill="FFFFFF" w:themeFill="background1"/>
          </w:tcPr>
          <w:p w14:paraId="76E2BF89" w14:textId="77777777" w:rsidR="00195E5D" w:rsidRPr="002D33B2" w:rsidRDefault="00195E5D" w:rsidP="00195E5D">
            <w:pPr>
              <w:pStyle w:val="iBAAGSituationBoxName"/>
            </w:pPr>
            <w:bookmarkStart w:id="68" w:name="Physicians_Office_Services_Sickness_Inju"/>
            <w:r w:rsidRPr="002D33B2">
              <w:t>Physician's Office Services - Sickness and Injury</w:t>
            </w:r>
            <w:bookmarkEnd w:id="68"/>
          </w:p>
          <w:p w14:paraId="16F036B2" w14:textId="480B5C5A" w:rsidR="00F344F2" w:rsidRPr="002D33B2" w:rsidRDefault="00F344F2" w:rsidP="007156C9">
            <w:pPr>
              <w:pStyle w:val="iBAAGStandardText"/>
            </w:pPr>
          </w:p>
          <w:p w14:paraId="186F021D" w14:textId="04695A01" w:rsidR="00F344F2" w:rsidRPr="002D33B2" w:rsidRDefault="00F344F2" w:rsidP="007156C9">
            <w:pPr>
              <w:pStyle w:val="iBAAGStandardText"/>
            </w:pPr>
            <w:r w:rsidRPr="002D33B2">
              <w:rPr>
                <w:rStyle w:val="iBAAGStandardTextBoldChar"/>
              </w:rPr>
              <w:t xml:space="preserve">What are physician’s office services? </w:t>
            </w:r>
            <w:r w:rsidRPr="002D33B2">
              <w:t xml:space="preserve">Services provided in a doctor's office </w:t>
            </w:r>
            <w:r w:rsidR="003E27A9" w:rsidRPr="002D33B2">
              <w:t xml:space="preserve">or your home </w:t>
            </w:r>
            <w:r w:rsidRPr="002D33B2">
              <w:t xml:space="preserve">for sickness or injury. </w:t>
            </w:r>
          </w:p>
          <w:p w14:paraId="75B0D5E5" w14:textId="77777777" w:rsidR="00F344F2" w:rsidRPr="002D33B2" w:rsidRDefault="00F344F2" w:rsidP="007156C9">
            <w:pPr>
              <w:pStyle w:val="iBAAGStandardText"/>
            </w:pPr>
          </w:p>
          <w:p w14:paraId="1C0A9759" w14:textId="77777777" w:rsidR="00F344F2" w:rsidRPr="002D33B2" w:rsidRDefault="00F344F2" w:rsidP="007156C9">
            <w:pPr>
              <w:pStyle w:val="iBAAGStandardText"/>
            </w:pPr>
            <w:r w:rsidRPr="002D33B2">
              <w:t xml:space="preserve">Covered health services for preventive care provided in a doctor's office are described under </w:t>
            </w:r>
            <w:r w:rsidRPr="002D33B2">
              <w:rPr>
                <w:rStyle w:val="iBAAGStandardTextItalicsChar"/>
              </w:rPr>
              <w:t>Preventive Care Services</w:t>
            </w:r>
            <w:r w:rsidRPr="002D33B2">
              <w:t>.</w:t>
            </w:r>
          </w:p>
          <w:p w14:paraId="5D5CED0C" w14:textId="77777777" w:rsidR="00F344F2" w:rsidRPr="002D33B2" w:rsidRDefault="00F344F2" w:rsidP="007156C9">
            <w:pPr>
              <w:pStyle w:val="iBAAGStandardText"/>
            </w:pPr>
          </w:p>
          <w:p w14:paraId="50FEDCA5" w14:textId="77777777" w:rsidR="00F344F2" w:rsidRPr="002D33B2" w:rsidRDefault="00F344F2" w:rsidP="007156C9">
            <w:pPr>
              <w:pStyle w:val="iBAAGStandardText"/>
            </w:pPr>
            <w:r w:rsidRPr="002D33B2">
              <w:rPr>
                <w:rStyle w:val="iBAAGStandardTextBoldChar"/>
              </w:rPr>
              <w:t>Want more information</w:t>
            </w:r>
            <w:r w:rsidRPr="002D33B2">
              <w:t xml:space="preserve">? </w:t>
            </w:r>
          </w:p>
          <w:p w14:paraId="5C63865F" w14:textId="77777777" w:rsidR="00F344F2" w:rsidRPr="002D33B2" w:rsidRDefault="00F344F2" w:rsidP="007156C9">
            <w:pPr>
              <w:pStyle w:val="iBAAGStandardText"/>
            </w:pPr>
            <w:r w:rsidRPr="002D33B2">
              <w:t xml:space="preserve">View the </w:t>
            </w:r>
            <w:hyperlink r:id="rId55" w:history="1">
              <w:r w:rsidRPr="002D33B2">
                <w:rPr>
                  <w:rStyle w:val="Hyperlinks"/>
                </w:rPr>
                <w:t>glossary</w:t>
              </w:r>
            </w:hyperlink>
            <w:r w:rsidRPr="002D33B2">
              <w:t xml:space="preserve"> for definitions.</w:t>
            </w:r>
          </w:p>
          <w:p w14:paraId="7126E1F2" w14:textId="77777777" w:rsidR="00F344F2" w:rsidRPr="002D33B2" w:rsidRDefault="00F344F2" w:rsidP="007156C9">
            <w:pPr>
              <w:pStyle w:val="iBAAGStandardText"/>
            </w:pPr>
          </w:p>
        </w:tc>
        <w:tc>
          <w:tcPr>
            <w:tcW w:w="3330" w:type="dxa"/>
            <w:shd w:val="clear" w:color="auto" w:fill="FFFFFF" w:themeFill="background1"/>
          </w:tcPr>
          <w:p w14:paraId="07C140B0" w14:textId="77777777" w:rsidR="00B73F04" w:rsidRDefault="00B73F04" w:rsidP="00B73F04">
            <w:pPr>
              <w:pStyle w:val="iBAAGStandardText"/>
            </w:pPr>
            <w:r w:rsidRPr="002D33B2">
              <w:t xml:space="preserve">Primary Doctor: </w:t>
            </w:r>
          </w:p>
          <w:p w14:paraId="1BDB47E1" w14:textId="77777777" w:rsidR="00B73F04" w:rsidRDefault="00B73F04" w:rsidP="00B73F04">
            <w:pPr>
              <w:pStyle w:val="iBAAGStandardText"/>
            </w:pPr>
            <w:r w:rsidRPr="00F20D90">
              <w:rPr>
                <w:rStyle w:val="iBAAGStandardTextBoldChar"/>
              </w:rPr>
              <w:t>Under</w:t>
            </w:r>
            <w:r>
              <w:t xml:space="preserve"> </w:t>
            </w:r>
            <w:r>
              <w:rPr>
                <w:rStyle w:val="iBAAGStandardTextBoldChar"/>
              </w:rPr>
              <w:t>19</w:t>
            </w:r>
            <w:r>
              <w:t xml:space="preserve"> </w:t>
            </w:r>
            <w:r w:rsidRPr="00F20D90">
              <w:rPr>
                <w:rStyle w:val="iBAAGStandardTextBoldChar"/>
              </w:rPr>
              <w:t>years of age:</w:t>
            </w:r>
          </w:p>
          <w:p w14:paraId="46614617" w14:textId="77777777" w:rsidR="00B73F04" w:rsidRPr="002D33B2" w:rsidRDefault="00B73F04" w:rsidP="00B73F04">
            <w:pPr>
              <w:pStyle w:val="iBAAGStandardText"/>
            </w:pPr>
            <w:r w:rsidRPr="002D33B2">
              <w:rPr>
                <w:rStyle w:val="iBAAGStandardTextBoldChar"/>
              </w:rPr>
              <w:t>No Charge</w:t>
            </w:r>
          </w:p>
          <w:p w14:paraId="1CCAB643" w14:textId="77777777" w:rsidR="00B73F04" w:rsidRDefault="00B73F04" w:rsidP="00B73F04">
            <w:pPr>
              <w:pStyle w:val="iBAAGStandardText"/>
              <w:rPr>
                <w:rStyle w:val="iBAAGStandardTextBoldChar"/>
              </w:rPr>
            </w:pPr>
            <w:r w:rsidRPr="002D33B2">
              <w:t>The annual deductible does not apply.</w:t>
            </w:r>
          </w:p>
          <w:p w14:paraId="27BEF8AA" w14:textId="77777777" w:rsidR="00B73F04" w:rsidRDefault="00B73F04" w:rsidP="00B73F04">
            <w:pPr>
              <w:pStyle w:val="iBAAGStandardText"/>
              <w:rPr>
                <w:rStyle w:val="iBAAGStandardTextBoldChar"/>
              </w:rPr>
            </w:pPr>
          </w:p>
          <w:p w14:paraId="645660CE" w14:textId="77777777" w:rsidR="00B73F04" w:rsidRDefault="00B73F04" w:rsidP="00B73F04">
            <w:pPr>
              <w:pStyle w:val="iBAAGStandardText"/>
            </w:pPr>
            <w:r w:rsidRPr="00F20D90">
              <w:rPr>
                <w:rStyle w:val="iBAAGStandardTextBoldChar"/>
              </w:rPr>
              <w:t>Over</w:t>
            </w:r>
            <w:r>
              <w:t xml:space="preserve"> </w:t>
            </w:r>
            <w:r>
              <w:rPr>
                <w:rStyle w:val="iBAAGStandardTextBoldChar"/>
              </w:rPr>
              <w:t>19</w:t>
            </w:r>
            <w:r>
              <w:t xml:space="preserve"> </w:t>
            </w:r>
            <w:r w:rsidRPr="00F20D90">
              <w:rPr>
                <w:rStyle w:val="iBAAGStandardTextBoldChar"/>
              </w:rPr>
              <w:t>years of age:</w:t>
            </w:r>
          </w:p>
          <w:p w14:paraId="60CCB0E0" w14:textId="77777777" w:rsidR="00B73F04" w:rsidRDefault="00B73F04" w:rsidP="00B73F04">
            <w:pPr>
              <w:pStyle w:val="iBAAGStandardText"/>
            </w:pPr>
            <w:r>
              <w:rPr>
                <w:rStyle w:val="iBAAGStandardTextBoldChar"/>
              </w:rPr>
              <w:t>$25</w:t>
            </w:r>
            <w:r>
              <w:t xml:space="preserve"> co-pay per visit.</w:t>
            </w:r>
          </w:p>
          <w:p w14:paraId="27AA6CC0" w14:textId="77777777" w:rsidR="00B73F04" w:rsidRDefault="00B73F04" w:rsidP="00B73F04">
            <w:pPr>
              <w:pStyle w:val="iBAAGStandardText"/>
            </w:pPr>
            <w:r>
              <w:t>The annual deductible does not apply.</w:t>
            </w:r>
          </w:p>
          <w:p w14:paraId="501AC064" w14:textId="77777777" w:rsidR="00B73F04" w:rsidRPr="002D33B2" w:rsidRDefault="00B73F04" w:rsidP="00B73F04">
            <w:pPr>
              <w:pStyle w:val="iBAAGStandardText"/>
            </w:pPr>
          </w:p>
          <w:p w14:paraId="2D539079" w14:textId="77777777" w:rsidR="00B73F04" w:rsidRDefault="00B73F04" w:rsidP="00B73F04">
            <w:pPr>
              <w:pStyle w:val="iBAAGStandardText"/>
            </w:pPr>
            <w:r w:rsidRPr="002D33B2">
              <w:t xml:space="preserve">Specialist: </w:t>
            </w:r>
          </w:p>
          <w:p w14:paraId="79DA4B1E" w14:textId="77777777" w:rsidR="00B73F04" w:rsidRDefault="00B73F04" w:rsidP="00B73F04">
            <w:pPr>
              <w:pStyle w:val="iBAAGStandardText"/>
            </w:pPr>
            <w:r>
              <w:rPr>
                <w:rStyle w:val="iBAAGStandardTextBoldChar"/>
              </w:rPr>
              <w:t>$50</w:t>
            </w:r>
            <w:r>
              <w:t xml:space="preserve"> co-pay per visit.</w:t>
            </w:r>
          </w:p>
          <w:p w14:paraId="4680C3F2" w14:textId="77777777" w:rsidR="00B73F04" w:rsidRDefault="00B73F04" w:rsidP="00B73F04">
            <w:pPr>
              <w:pStyle w:val="iBAAGStandardText"/>
            </w:pPr>
            <w:r>
              <w:t>The annual deductible does not apply.</w:t>
            </w:r>
          </w:p>
          <w:p w14:paraId="54E9F31B" w14:textId="77777777" w:rsidR="00B73F04" w:rsidRDefault="00B73F04" w:rsidP="00B73F04">
            <w:pPr>
              <w:pStyle w:val="iBAAGStandardText"/>
              <w:rPr>
                <w:rStyle w:val="InstructionalTextChar"/>
              </w:rPr>
            </w:pPr>
          </w:p>
          <w:p w14:paraId="44678141" w14:textId="77777777" w:rsidR="003E17BC" w:rsidRDefault="003E17BC" w:rsidP="003E17BC">
            <w:pPr>
              <w:pStyle w:val="iBAAGStandardText"/>
              <w:rPr>
                <w:b/>
              </w:rPr>
            </w:pPr>
            <w:r w:rsidRPr="0001266B">
              <w:rPr>
                <w:b/>
              </w:rPr>
              <w:t>Travel Immunization</w:t>
            </w:r>
            <w:r>
              <w:rPr>
                <w:b/>
              </w:rPr>
              <w:t xml:space="preserve"> :</w:t>
            </w:r>
          </w:p>
          <w:p w14:paraId="51D66265" w14:textId="77777777" w:rsidR="003E17BC" w:rsidRDefault="003E17BC" w:rsidP="003E17BC">
            <w:pPr>
              <w:pStyle w:val="iBAAGStandardText"/>
              <w:rPr>
                <w:b/>
              </w:rPr>
            </w:pPr>
            <w:r w:rsidRPr="000A0F6C">
              <w:rPr>
                <w:b/>
              </w:rPr>
              <w:t>Office Visit</w:t>
            </w:r>
          </w:p>
          <w:p w14:paraId="288996FB" w14:textId="77777777" w:rsidR="003E17BC" w:rsidRDefault="003E17BC" w:rsidP="003E17BC">
            <w:pPr>
              <w:pStyle w:val="iBAAGStandardText"/>
            </w:pPr>
            <w:r>
              <w:rPr>
                <w:rStyle w:val="iBAAGStandardTextBoldChar"/>
              </w:rPr>
              <w:t>$25</w:t>
            </w:r>
            <w:r>
              <w:t xml:space="preserve"> co-pay per visit.</w:t>
            </w:r>
          </w:p>
          <w:p w14:paraId="4171F04D" w14:textId="77777777" w:rsidR="003E17BC" w:rsidRDefault="003E17BC" w:rsidP="003E17BC">
            <w:pPr>
              <w:pStyle w:val="iBAAGStandardText"/>
            </w:pPr>
            <w:r>
              <w:t>The annual deductible does not apply.</w:t>
            </w:r>
          </w:p>
          <w:p w14:paraId="4B1CA100" w14:textId="77777777" w:rsidR="003E17BC" w:rsidRDefault="003E17BC" w:rsidP="003E17BC">
            <w:pPr>
              <w:pStyle w:val="iBAAGStandardText"/>
              <w:rPr>
                <w:b/>
              </w:rPr>
            </w:pPr>
          </w:p>
          <w:p w14:paraId="24594D7A" w14:textId="77777777" w:rsidR="003E17BC" w:rsidRDefault="003E17BC" w:rsidP="003E17BC">
            <w:pPr>
              <w:pStyle w:val="iBAAGStandardText"/>
              <w:rPr>
                <w:b/>
                <w:bCs/>
              </w:rPr>
            </w:pPr>
            <w:r w:rsidRPr="000A0F6C">
              <w:rPr>
                <w:b/>
              </w:rPr>
              <w:t>Outpatient</w:t>
            </w:r>
            <w:r>
              <w:rPr>
                <w:b/>
              </w:rPr>
              <w:t xml:space="preserve"> </w:t>
            </w:r>
            <w:r w:rsidRPr="000A0F6C">
              <w:rPr>
                <w:b/>
              </w:rPr>
              <w:t>Facility</w:t>
            </w:r>
            <w:r>
              <w:rPr>
                <w:b/>
              </w:rPr>
              <w:t xml:space="preserve"> and </w:t>
            </w:r>
            <w:r w:rsidRPr="000A0F6C">
              <w:rPr>
                <w:b/>
                <w:bCs/>
              </w:rPr>
              <w:t>Outpatient Professional</w:t>
            </w:r>
            <w:r>
              <w:rPr>
                <w:b/>
                <w:bCs/>
              </w:rPr>
              <w:t xml:space="preserve"> :</w:t>
            </w:r>
          </w:p>
          <w:p w14:paraId="10FDF7F2" w14:textId="77777777" w:rsidR="003E17BC" w:rsidRPr="002D33B2" w:rsidRDefault="003E17BC" w:rsidP="003E17BC">
            <w:pPr>
              <w:pStyle w:val="iBAAGStandardText"/>
            </w:pPr>
            <w:r>
              <w:rPr>
                <w:rStyle w:val="iBAAGStandardTextBoldChar"/>
              </w:rPr>
              <w:t>10%</w:t>
            </w:r>
            <w:r w:rsidRPr="002D33B2">
              <w:t xml:space="preserve"> co-insurance, after you pay the deductible.</w:t>
            </w:r>
          </w:p>
          <w:p w14:paraId="2E2024A2" w14:textId="77777777" w:rsidR="00B73F04" w:rsidRPr="002D33B2" w:rsidRDefault="00B73F04" w:rsidP="00B73F04">
            <w:pPr>
              <w:pStyle w:val="iBAAGStandardText"/>
            </w:pPr>
          </w:p>
          <w:p w14:paraId="222A1BD1" w14:textId="77777777" w:rsidR="00B73F04" w:rsidRPr="002D33B2" w:rsidRDefault="00B73F04" w:rsidP="00B73F04">
            <w:pPr>
              <w:pStyle w:val="iBAAGStandardTextBold"/>
            </w:pPr>
            <w:r w:rsidRPr="002D33B2">
              <w:t xml:space="preserve">Is </w:t>
            </w:r>
            <w:r>
              <w:t>prior authorization</w:t>
            </w:r>
            <w:r w:rsidRPr="002D33B2">
              <w:t xml:space="preserve"> </w:t>
            </w:r>
            <w:r w:rsidRPr="002D33B2">
              <w:lastRenderedPageBreak/>
              <w:t>needed?</w:t>
            </w:r>
          </w:p>
          <w:p w14:paraId="4479E6E9" w14:textId="77777777" w:rsidR="00B73F04" w:rsidRPr="002D33B2" w:rsidRDefault="00B73F04" w:rsidP="00B73F04">
            <w:pPr>
              <w:pStyle w:val="iBAAGStandardText"/>
            </w:pPr>
            <w:r w:rsidRPr="002D33B2">
              <w:t>No</w:t>
            </w:r>
          </w:p>
          <w:p w14:paraId="7EC759A8" w14:textId="77777777" w:rsidR="00F344F2" w:rsidRPr="002D33B2" w:rsidRDefault="00F344F2" w:rsidP="007156C9">
            <w:pPr>
              <w:pStyle w:val="iBAAGStandardText"/>
            </w:pPr>
          </w:p>
          <w:p w14:paraId="40C78E5F" w14:textId="77777777" w:rsidR="00F344F2" w:rsidRPr="002D33B2" w:rsidRDefault="00F344F2" w:rsidP="007156C9">
            <w:pPr>
              <w:pStyle w:val="iBAAGStandardText"/>
            </w:pPr>
          </w:p>
        </w:tc>
        <w:tc>
          <w:tcPr>
            <w:tcW w:w="3330" w:type="dxa"/>
            <w:shd w:val="clear" w:color="auto" w:fill="FFFFFF" w:themeFill="background1"/>
          </w:tcPr>
          <w:p w14:paraId="23D6D183" w14:textId="2A0F0E7C" w:rsidR="00F344F2" w:rsidRPr="002D33B2" w:rsidRDefault="00F31E3D" w:rsidP="007156C9">
            <w:pPr>
              <w:pStyle w:val="iBAAGStandardText"/>
            </w:pPr>
            <w:r>
              <w:rPr>
                <w:rStyle w:val="iBAAGStandardTextBoldChar"/>
              </w:rPr>
              <w:lastRenderedPageBreak/>
              <w:t>40%</w:t>
            </w:r>
            <w:r w:rsidR="00F344F2" w:rsidRPr="002D33B2">
              <w:t xml:space="preserve"> co-insurance, after you pay the deductible.</w:t>
            </w:r>
          </w:p>
          <w:p w14:paraId="03305FAB" w14:textId="77777777" w:rsidR="00F344F2" w:rsidRPr="002D33B2" w:rsidRDefault="00F344F2" w:rsidP="007156C9">
            <w:pPr>
              <w:pStyle w:val="iBAAGStandardText"/>
            </w:pPr>
          </w:p>
          <w:p w14:paraId="2C696BE6" w14:textId="77777777" w:rsidR="00367BEC" w:rsidRPr="002D33B2" w:rsidRDefault="00367BEC" w:rsidP="00367BEC">
            <w:pPr>
              <w:pStyle w:val="iBAAGStandardText"/>
            </w:pPr>
          </w:p>
          <w:p w14:paraId="71D2C4C3" w14:textId="5A0C7E01" w:rsidR="00F344F2" w:rsidRPr="002D33B2" w:rsidRDefault="00F344F2" w:rsidP="007156C9">
            <w:pPr>
              <w:pStyle w:val="iBAAGStandardTextBold"/>
            </w:pPr>
            <w:r w:rsidRPr="002D33B2">
              <w:t xml:space="preserve">Is </w:t>
            </w:r>
            <w:r w:rsidR="00F31E3D">
              <w:t>prior authorization</w:t>
            </w:r>
            <w:r w:rsidRPr="002D33B2">
              <w:t xml:space="preserve"> needed?</w:t>
            </w:r>
          </w:p>
          <w:p w14:paraId="37C593DE" w14:textId="77777777" w:rsidR="00CD46E1" w:rsidRPr="00760581" w:rsidRDefault="00CD46E1" w:rsidP="00CD46E1">
            <w:pPr>
              <w:pStyle w:val="iBAAGStandardText"/>
            </w:pPr>
            <w:r w:rsidRPr="00DC0026">
              <w:t>No</w:t>
            </w:r>
          </w:p>
          <w:p w14:paraId="09BF7AAC" w14:textId="77777777" w:rsidR="00F344F2" w:rsidRPr="002D33B2" w:rsidRDefault="00F344F2" w:rsidP="007156C9">
            <w:pPr>
              <w:pStyle w:val="iBAAGStandardText"/>
            </w:pPr>
          </w:p>
        </w:tc>
        <w:tc>
          <w:tcPr>
            <w:tcW w:w="3330" w:type="dxa"/>
            <w:shd w:val="clear" w:color="auto" w:fill="FFFFFF" w:themeFill="background1"/>
          </w:tcPr>
          <w:p w14:paraId="0DBEBAE1" w14:textId="77777777" w:rsidR="00156354" w:rsidRPr="002D33B2" w:rsidRDefault="00367BEC" w:rsidP="007156C9">
            <w:pPr>
              <w:pStyle w:val="iBAAGStandardText"/>
            </w:pPr>
            <w:r w:rsidRPr="002D33B2">
              <w:t>For other services provided at your office visit, additional co-pays, deductible or co-insurance may apply.</w:t>
            </w:r>
          </w:p>
          <w:p w14:paraId="45012CFE" w14:textId="77777777" w:rsidR="00156354" w:rsidRPr="002D33B2" w:rsidRDefault="00156354" w:rsidP="007156C9">
            <w:pPr>
              <w:pStyle w:val="iBAAGStandardText"/>
            </w:pPr>
          </w:p>
          <w:p w14:paraId="11D1D7A7" w14:textId="03AE5BDB" w:rsidR="00F344F2" w:rsidRPr="002D33B2" w:rsidRDefault="00156354">
            <w:pPr>
              <w:pStyle w:val="iBAAGStandardText"/>
            </w:pPr>
            <w:r w:rsidRPr="002D33B2">
              <w:t>Travel specific vaccines are covered.</w:t>
            </w:r>
          </w:p>
        </w:tc>
      </w:tr>
      <w:tr w:rsidR="00765E08" w:rsidRPr="002D33B2" w14:paraId="58717983" w14:textId="77777777" w:rsidTr="003E17BC">
        <w:tblPrEx>
          <w:shd w:val="clear" w:color="auto" w:fill="auto"/>
        </w:tblPrEx>
        <w:tc>
          <w:tcPr>
            <w:tcW w:w="3517" w:type="dxa"/>
            <w:tcBorders>
              <w:bottom w:val="single" w:sz="4" w:space="0" w:color="000000" w:themeColor="text1"/>
            </w:tcBorders>
            <w:shd w:val="clear" w:color="auto" w:fill="31849B"/>
            <w:vAlign w:val="center"/>
          </w:tcPr>
          <w:p w14:paraId="5871797D" w14:textId="0DE90180" w:rsidR="00765E08" w:rsidRPr="002D33B2" w:rsidRDefault="00765E08"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97E" w14:textId="77777777" w:rsidR="00765E08" w:rsidRPr="002D33B2" w:rsidRDefault="00765E08" w:rsidP="006A6DDF">
            <w:pPr>
              <w:pStyle w:val="iBAAGTableHeader"/>
            </w:pPr>
            <w:r w:rsidRPr="002D33B2">
              <w:t>Your cost if you use</w:t>
            </w:r>
          </w:p>
          <w:p w14:paraId="5871797F"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980" w14:textId="77777777" w:rsidR="00765E08" w:rsidRPr="002D33B2" w:rsidRDefault="00765E08" w:rsidP="006A6DDF">
            <w:pPr>
              <w:pStyle w:val="iBAAGTableHeader"/>
            </w:pPr>
            <w:r w:rsidRPr="002D33B2">
              <w:t>Your cost if you use</w:t>
            </w:r>
          </w:p>
          <w:p w14:paraId="58717981"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982" w14:textId="77777777" w:rsidR="00765E08" w:rsidRPr="002D33B2" w:rsidRDefault="00765E08" w:rsidP="006A6DDF">
            <w:pPr>
              <w:pStyle w:val="iBAAGTableHeader"/>
            </w:pPr>
            <w:r w:rsidRPr="002D33B2">
              <w:t>Limits &amp; Exceptions</w:t>
            </w:r>
          </w:p>
        </w:tc>
      </w:tr>
      <w:tr w:rsidR="00765E08" w:rsidRPr="002D33B2" w14:paraId="587179E3" w14:textId="77777777" w:rsidTr="003E17BC">
        <w:tblPrEx>
          <w:shd w:val="clear" w:color="auto" w:fill="auto"/>
        </w:tblPrEx>
        <w:tc>
          <w:tcPr>
            <w:tcW w:w="3517" w:type="dxa"/>
            <w:shd w:val="clear" w:color="auto" w:fill="FFFFFF" w:themeFill="background1"/>
          </w:tcPr>
          <w:p w14:paraId="58717984" w14:textId="1B6120C9" w:rsidR="00765E08" w:rsidRPr="002D33B2" w:rsidRDefault="00765E08" w:rsidP="006A6DDF">
            <w:pPr>
              <w:pStyle w:val="iBAAGSituationBoxName"/>
            </w:pPr>
            <w:bookmarkStart w:id="69" w:name="Preventive_Care_Services"/>
            <w:r w:rsidRPr="002D33B2">
              <w:t>Preventive Care Services</w:t>
            </w:r>
            <w:bookmarkEnd w:id="69"/>
          </w:p>
          <w:p w14:paraId="58717985" w14:textId="77777777" w:rsidR="00765E08" w:rsidRPr="002D33B2" w:rsidRDefault="00765E08" w:rsidP="006A6DDF">
            <w:pPr>
              <w:pStyle w:val="iBAAGStandardText"/>
            </w:pPr>
          </w:p>
          <w:p w14:paraId="58717986" w14:textId="77777777" w:rsidR="00765E08" w:rsidRPr="002D33B2" w:rsidRDefault="00765E08" w:rsidP="006A6DDF">
            <w:pPr>
              <w:pStyle w:val="iBAAGStandardText"/>
            </w:pPr>
            <w:r w:rsidRPr="002D33B2">
              <w:rPr>
                <w:rStyle w:val="iBAAGStandardTextBoldChar"/>
              </w:rPr>
              <w:t>What are preventive care services?</w:t>
            </w:r>
            <w:r w:rsidRPr="002D33B2">
              <w:t xml:space="preserve"> Services for the purpose of promoting good health and early detection of disease.  </w:t>
            </w:r>
          </w:p>
          <w:p w14:paraId="58717987" w14:textId="77777777" w:rsidR="00765E08" w:rsidRPr="002D33B2" w:rsidRDefault="00765E08" w:rsidP="006A6DDF">
            <w:pPr>
              <w:pStyle w:val="iBAAGStandardText"/>
            </w:pPr>
          </w:p>
          <w:p w14:paraId="58717988" w14:textId="3D6FDA31" w:rsidR="00765E08" w:rsidRPr="002D33B2" w:rsidRDefault="00765E08" w:rsidP="00B840D5">
            <w:r w:rsidRPr="002D33B2">
              <w:rPr>
                <w:rStyle w:val="iBAAGStandardTextChar"/>
              </w:rPr>
              <w:t>Preventive care services are not subject to cost-sharing (co-pays, deductibles and co-insurance) when performed by a network doctor and follow the comprehensive guidelines:</w:t>
            </w:r>
            <w:r w:rsidRPr="002D33B2">
              <w:t xml:space="preserve"> </w:t>
            </w:r>
          </w:p>
          <w:p w14:paraId="3AAAE508" w14:textId="60FBC52B" w:rsidR="007D1EF4" w:rsidRPr="002D33B2" w:rsidRDefault="007D1EF4" w:rsidP="000118AC">
            <w:pPr>
              <w:pStyle w:val="iBAAGLevel1Bullets"/>
            </w:pPr>
            <w:r w:rsidRPr="002D33B2">
              <w:t xml:space="preserve">evidence-based items or services that have in effect a rating of "A" or "B" in the current recommendations of the United States Preventive Services </w:t>
            </w:r>
            <w:r w:rsidRPr="002D33B2">
              <w:lastRenderedPageBreak/>
              <w:t>Task Force;</w:t>
            </w:r>
          </w:p>
          <w:p w14:paraId="7D474CDE" w14:textId="4624DB3F" w:rsidR="007D1EF4" w:rsidRPr="002D33B2" w:rsidRDefault="007D1EF4" w:rsidP="000118AC">
            <w:pPr>
              <w:pStyle w:val="iBAAGLevel1Bullets"/>
            </w:pPr>
            <w:r w:rsidRPr="002D33B2">
              <w:t>immunizations that have in effect a recommendation from the Advisory Committee on Immunization Practices of the Centers for Disease Control and Prevention;</w:t>
            </w:r>
          </w:p>
          <w:p w14:paraId="7683AB9B" w14:textId="77777777" w:rsidR="007D1EF4" w:rsidRPr="002D33B2" w:rsidRDefault="007D1EF4" w:rsidP="000118AC">
            <w:pPr>
              <w:pStyle w:val="iBAAGLevel1Bullets"/>
            </w:pPr>
            <w:r w:rsidRPr="002D33B2">
              <w:t xml:space="preserve">with respect to infants, </w:t>
            </w:r>
          </w:p>
          <w:p w14:paraId="345B3F23" w14:textId="77777777" w:rsidR="007D1EF4" w:rsidRPr="002D33B2" w:rsidRDefault="007D1EF4" w:rsidP="000118AC">
            <w:pPr>
              <w:pStyle w:val="iBAAGLevel1Bullets"/>
              <w:numPr>
                <w:ilvl w:val="0"/>
                <w:numId w:val="0"/>
              </w:numPr>
              <w:ind w:left="450"/>
            </w:pPr>
            <w:r w:rsidRPr="002D33B2">
              <w:t>children and adolescents, evidence-informed preventive care and screenings provided for in the comprehensive guidelines supported by the Health Resources and Services Administration; and</w:t>
            </w:r>
          </w:p>
          <w:p w14:paraId="2B91F5DC" w14:textId="02622EC6" w:rsidR="007D1EF4" w:rsidRPr="002D33B2" w:rsidRDefault="007D1EF4" w:rsidP="000118AC">
            <w:pPr>
              <w:pStyle w:val="iBAAGLevel1Bullets"/>
            </w:pPr>
            <w:r w:rsidRPr="002D33B2">
              <w:t xml:space="preserve">with respect to women, </w:t>
            </w:r>
          </w:p>
          <w:p w14:paraId="1991D217" w14:textId="07127075" w:rsidR="007D1EF4" w:rsidRPr="002D33B2" w:rsidRDefault="007D1EF4" w:rsidP="000118AC">
            <w:pPr>
              <w:pStyle w:val="iBAAGLevel1Bullets"/>
              <w:numPr>
                <w:ilvl w:val="0"/>
                <w:numId w:val="0"/>
              </w:numPr>
              <w:ind w:left="450"/>
            </w:pPr>
            <w:r w:rsidRPr="002D33B2">
              <w:t>such additional preventive care and screenings as provided for in comprehensive guidelines supported by the Health Resources and Services Administration.</w:t>
            </w:r>
          </w:p>
          <w:p w14:paraId="13959C4B" w14:textId="77777777" w:rsidR="007D1EF4" w:rsidRPr="002D33B2" w:rsidRDefault="007D1EF4" w:rsidP="000118AC">
            <w:pPr>
              <w:pStyle w:val="iBAAGLevel1Bullets"/>
              <w:numPr>
                <w:ilvl w:val="0"/>
                <w:numId w:val="0"/>
              </w:numPr>
              <w:ind w:left="450" w:hanging="360"/>
            </w:pPr>
          </w:p>
          <w:p w14:paraId="6B8C60F4" w14:textId="77777777" w:rsidR="005E52D8" w:rsidRPr="002D33B2" w:rsidRDefault="005E52D8" w:rsidP="006A6DDF">
            <w:pPr>
              <w:pStyle w:val="iBAAGStandardText"/>
            </w:pPr>
          </w:p>
          <w:p w14:paraId="48AB5D4A" w14:textId="77777777" w:rsidR="005013C3" w:rsidRPr="002D33B2" w:rsidRDefault="005013C3" w:rsidP="006A6DDF">
            <w:pPr>
              <w:pStyle w:val="iBAAGStandardText"/>
            </w:pPr>
          </w:p>
          <w:p w14:paraId="587179B9" w14:textId="77777777" w:rsidR="00765E08" w:rsidRPr="002D33B2" w:rsidRDefault="00765E08" w:rsidP="006A6DDF">
            <w:pPr>
              <w:pStyle w:val="iBAAGStandardTextBold"/>
            </w:pPr>
            <w:r w:rsidRPr="002D33B2">
              <w:t xml:space="preserve">Want more information? </w:t>
            </w:r>
          </w:p>
          <w:p w14:paraId="587179BA" w14:textId="77777777" w:rsidR="00765E08" w:rsidRPr="002D33B2" w:rsidRDefault="00765E08" w:rsidP="006A6DDF">
            <w:pPr>
              <w:pStyle w:val="iBAAGStandardText"/>
            </w:pPr>
            <w:r w:rsidRPr="002D33B2">
              <w:t xml:space="preserve">View the </w:t>
            </w:r>
            <w:hyperlink r:id="rId56" w:history="1">
              <w:r w:rsidRPr="002D33B2">
                <w:rPr>
                  <w:rStyle w:val="Hyperlinks"/>
                </w:rPr>
                <w:t>glossary</w:t>
              </w:r>
            </w:hyperlink>
            <w:r w:rsidRPr="002D33B2">
              <w:t xml:space="preserve"> for definitions.</w:t>
            </w:r>
          </w:p>
          <w:p w14:paraId="587179BB" w14:textId="77777777" w:rsidR="00765E08" w:rsidRPr="002D33B2" w:rsidRDefault="00765E08" w:rsidP="006A6DDF">
            <w:pPr>
              <w:pStyle w:val="iBAAGStandardText"/>
            </w:pPr>
          </w:p>
        </w:tc>
        <w:tc>
          <w:tcPr>
            <w:tcW w:w="3330" w:type="dxa"/>
            <w:shd w:val="clear" w:color="auto" w:fill="FFFFFF" w:themeFill="background1"/>
          </w:tcPr>
          <w:p w14:paraId="587179BE" w14:textId="54AA77B5" w:rsidR="00765E08" w:rsidRPr="002D33B2" w:rsidRDefault="00765E08" w:rsidP="006A6DDF">
            <w:pPr>
              <w:pStyle w:val="iBAAGStandardTextBold"/>
            </w:pPr>
            <w:r w:rsidRPr="002D33B2">
              <w:lastRenderedPageBreak/>
              <w:t>No Charge</w:t>
            </w:r>
          </w:p>
          <w:p w14:paraId="587179BF" w14:textId="2ABF4E12" w:rsidR="00765E08" w:rsidRPr="002D33B2" w:rsidRDefault="00765E08" w:rsidP="006A6DDF">
            <w:pPr>
              <w:pStyle w:val="iBAAGStandardText"/>
            </w:pPr>
            <w:r w:rsidRPr="002D33B2">
              <w:t>The annual deductible does not apply.</w:t>
            </w:r>
          </w:p>
          <w:p w14:paraId="183D5340" w14:textId="77777777" w:rsidR="00ED6BB2" w:rsidRPr="002D33B2" w:rsidRDefault="00ED6BB2" w:rsidP="006A6DDF">
            <w:pPr>
              <w:pStyle w:val="iBAAGStandardText"/>
            </w:pPr>
          </w:p>
          <w:p w14:paraId="587179C1" w14:textId="40B07D8B" w:rsidR="00765E08" w:rsidRPr="002D33B2" w:rsidRDefault="00765E08" w:rsidP="006A6DDF">
            <w:pPr>
              <w:pStyle w:val="iBAAGStandardTextBold"/>
            </w:pPr>
            <w:r w:rsidRPr="002D33B2">
              <w:t xml:space="preserve">Is </w:t>
            </w:r>
            <w:r w:rsidR="00F31E3D">
              <w:t>prior authorization</w:t>
            </w:r>
            <w:r w:rsidRPr="002D33B2">
              <w:t xml:space="preserve"> needed?</w:t>
            </w:r>
          </w:p>
          <w:p w14:paraId="587179C2" w14:textId="77777777" w:rsidR="00765E08" w:rsidRPr="002D33B2" w:rsidRDefault="00765E08" w:rsidP="006A6DDF">
            <w:pPr>
              <w:pStyle w:val="iBAAGStandardText"/>
            </w:pPr>
            <w:r w:rsidRPr="002D33B2">
              <w:t>No</w:t>
            </w:r>
          </w:p>
          <w:p w14:paraId="587179C3" w14:textId="77777777" w:rsidR="00765E08" w:rsidRPr="002D33B2" w:rsidRDefault="00765E08" w:rsidP="006A6DDF">
            <w:pPr>
              <w:pStyle w:val="iBAAGStandardText"/>
            </w:pPr>
          </w:p>
          <w:p w14:paraId="587179C4" w14:textId="77777777" w:rsidR="00765E08" w:rsidRPr="002D33B2" w:rsidRDefault="00765E08" w:rsidP="006A6DDF">
            <w:pPr>
              <w:pStyle w:val="iBAAGStandardText"/>
            </w:pPr>
          </w:p>
          <w:p w14:paraId="587179CC" w14:textId="77777777" w:rsidR="00765E08" w:rsidRPr="002D33B2" w:rsidRDefault="00765E08" w:rsidP="006A6DDF">
            <w:pPr>
              <w:pStyle w:val="iBAAGStandardText"/>
            </w:pPr>
          </w:p>
          <w:p w14:paraId="587179CD" w14:textId="77777777" w:rsidR="00765E08" w:rsidRPr="002D33B2" w:rsidRDefault="00765E08" w:rsidP="006A6DDF">
            <w:pPr>
              <w:pStyle w:val="iBAAGStandardText"/>
            </w:pPr>
          </w:p>
        </w:tc>
        <w:tc>
          <w:tcPr>
            <w:tcW w:w="3330" w:type="dxa"/>
            <w:shd w:val="clear" w:color="auto" w:fill="FFFFFF" w:themeFill="background1"/>
          </w:tcPr>
          <w:p w14:paraId="7F6FFDBE" w14:textId="32AD8AAD" w:rsidR="00417D57" w:rsidRPr="002D33B2" w:rsidRDefault="00F31E3D" w:rsidP="00417D57">
            <w:pPr>
              <w:pStyle w:val="iBAAGStandardText"/>
            </w:pPr>
            <w:r>
              <w:rPr>
                <w:rStyle w:val="iBAAGStandardTextBoldChar"/>
              </w:rPr>
              <w:t>40%</w:t>
            </w:r>
            <w:r w:rsidR="00417D57" w:rsidRPr="002D33B2">
              <w:t xml:space="preserve"> co-insurance, after you pay the deductible</w:t>
            </w:r>
            <w:r w:rsidR="00417D57" w:rsidRPr="002D33B2">
              <w:rPr>
                <w:rStyle w:val="iBAAGStandardTextChar"/>
              </w:rPr>
              <w:t>.</w:t>
            </w:r>
          </w:p>
          <w:p w14:paraId="253C53C1" w14:textId="77777777" w:rsidR="00225836" w:rsidRDefault="00225836" w:rsidP="00B16EDA">
            <w:pPr>
              <w:pStyle w:val="iBAAGStandardText"/>
              <w:rPr>
                <w:rStyle w:val="InstructionalTextChar"/>
              </w:rPr>
            </w:pPr>
          </w:p>
          <w:p w14:paraId="2179440D" w14:textId="77777777" w:rsidR="00B16EDA" w:rsidRPr="002D33B2" w:rsidRDefault="00B16EDA" w:rsidP="00B16EDA">
            <w:pPr>
              <w:pStyle w:val="iBAAGStandardText"/>
            </w:pPr>
          </w:p>
          <w:p w14:paraId="587179D2" w14:textId="5D4AC2D3" w:rsidR="00765E08" w:rsidRPr="002D33B2" w:rsidRDefault="00765E08" w:rsidP="006A6DDF">
            <w:pPr>
              <w:pStyle w:val="iBAAGStandardTextBold"/>
            </w:pPr>
            <w:r w:rsidRPr="002D33B2">
              <w:t xml:space="preserve">Is </w:t>
            </w:r>
            <w:r w:rsidR="00F31E3D">
              <w:t>prior authorization</w:t>
            </w:r>
            <w:r w:rsidRPr="002D33B2">
              <w:t xml:space="preserve"> needed?</w:t>
            </w:r>
          </w:p>
          <w:p w14:paraId="587179D3" w14:textId="1820F26B" w:rsidR="00765E08" w:rsidRPr="002D33B2" w:rsidRDefault="00765E08" w:rsidP="006A6DDF">
            <w:pPr>
              <w:pStyle w:val="iBAAGStandardText"/>
            </w:pPr>
            <w:r w:rsidRPr="002D33B2">
              <w:t>No</w:t>
            </w:r>
          </w:p>
          <w:p w14:paraId="587179D4" w14:textId="77777777" w:rsidR="00765E08" w:rsidRPr="002D33B2" w:rsidRDefault="00765E08" w:rsidP="006A6DDF">
            <w:pPr>
              <w:pStyle w:val="iBAAGStandardText"/>
            </w:pPr>
          </w:p>
          <w:p w14:paraId="587179D5" w14:textId="77777777" w:rsidR="00765E08" w:rsidRPr="002D33B2" w:rsidRDefault="00765E08" w:rsidP="006A6DDF">
            <w:pPr>
              <w:pStyle w:val="iBAAGStandardText"/>
            </w:pPr>
          </w:p>
          <w:p w14:paraId="587179DC" w14:textId="77777777" w:rsidR="00765E08" w:rsidRPr="002D33B2" w:rsidRDefault="00765E08" w:rsidP="006A6DDF">
            <w:pPr>
              <w:pStyle w:val="iBAAGStandardText"/>
            </w:pPr>
          </w:p>
          <w:p w14:paraId="587179DD" w14:textId="77777777" w:rsidR="00765E08" w:rsidRPr="002D33B2" w:rsidRDefault="00765E08" w:rsidP="006A6DDF">
            <w:pPr>
              <w:pStyle w:val="iBAAGStandardText"/>
            </w:pPr>
          </w:p>
        </w:tc>
        <w:tc>
          <w:tcPr>
            <w:tcW w:w="3330" w:type="dxa"/>
            <w:shd w:val="clear" w:color="auto" w:fill="FFFFFF" w:themeFill="background1"/>
          </w:tcPr>
          <w:p w14:paraId="587179DE" w14:textId="77777777" w:rsidR="00765E08" w:rsidRPr="002D33B2" w:rsidRDefault="00765E08" w:rsidP="006A6DDF">
            <w:pPr>
              <w:pStyle w:val="iBAAGStandardText"/>
            </w:pPr>
            <w:r w:rsidRPr="002D33B2">
              <w:t xml:space="preserve">If you receive non-preventive services during your preventive visit, additional co-pays, deductibles, or co-insurances may apply. </w:t>
            </w:r>
          </w:p>
          <w:p w14:paraId="587179DF" w14:textId="77777777" w:rsidR="00765E08" w:rsidRPr="002D33B2" w:rsidRDefault="00765E08" w:rsidP="006A6DDF">
            <w:pPr>
              <w:pStyle w:val="iBAAGStandardText"/>
            </w:pPr>
          </w:p>
          <w:p w14:paraId="587179E0" w14:textId="30D14A4E" w:rsidR="00765E08" w:rsidRPr="002D33B2" w:rsidRDefault="00765E08" w:rsidP="00B840D5"/>
          <w:p w14:paraId="587179E1" w14:textId="77777777" w:rsidR="00765E08" w:rsidRPr="002D33B2" w:rsidRDefault="00765E08" w:rsidP="006A6DDF">
            <w:pPr>
              <w:pStyle w:val="iBAAGStandardText"/>
            </w:pPr>
          </w:p>
          <w:p w14:paraId="61A99DF5" w14:textId="77777777" w:rsidR="00765E08" w:rsidRPr="002D33B2" w:rsidRDefault="00765E08" w:rsidP="006A6DDF">
            <w:pPr>
              <w:pStyle w:val="iBAAGStandardText"/>
            </w:pPr>
          </w:p>
          <w:p w14:paraId="587179E2" w14:textId="09865279" w:rsidR="00156354" w:rsidRPr="002D33B2" w:rsidRDefault="00156354" w:rsidP="00B840D5">
            <w:pPr>
              <w:pStyle w:val="iBAAGStandardTextItalics"/>
            </w:pPr>
          </w:p>
        </w:tc>
      </w:tr>
      <w:tr w:rsidR="00461350" w:rsidRPr="002D33B2" w14:paraId="1E7EBA3D" w14:textId="77777777" w:rsidTr="003E17BC">
        <w:tblPrEx>
          <w:shd w:val="clear" w:color="auto" w:fill="auto"/>
        </w:tblPrEx>
        <w:tc>
          <w:tcPr>
            <w:tcW w:w="3517" w:type="dxa"/>
            <w:shd w:val="clear" w:color="auto" w:fill="31849B" w:themeFill="accent5" w:themeFillShade="BF"/>
            <w:vAlign w:val="center"/>
          </w:tcPr>
          <w:p w14:paraId="751EC42F" w14:textId="03637C92" w:rsidR="00461350" w:rsidRPr="002D33B2" w:rsidRDefault="00461350" w:rsidP="00461350">
            <w:pPr>
              <w:pStyle w:val="iBAAGTableHeader"/>
            </w:pPr>
            <w:r w:rsidRPr="002D33B2">
              <w:lastRenderedPageBreak/>
              <w:t>Common Medical Event</w:t>
            </w:r>
          </w:p>
        </w:tc>
        <w:tc>
          <w:tcPr>
            <w:tcW w:w="3330" w:type="dxa"/>
            <w:shd w:val="clear" w:color="auto" w:fill="31849B" w:themeFill="accent5" w:themeFillShade="BF"/>
            <w:vAlign w:val="center"/>
          </w:tcPr>
          <w:p w14:paraId="3859298C" w14:textId="77777777" w:rsidR="00461350" w:rsidRPr="002D33B2" w:rsidRDefault="00461350" w:rsidP="00461350">
            <w:pPr>
              <w:pStyle w:val="iBAAGTableHeader"/>
            </w:pPr>
            <w:r w:rsidRPr="002D33B2">
              <w:t>Your cost if you use</w:t>
            </w:r>
          </w:p>
          <w:p w14:paraId="4F9BBE0B" w14:textId="77777777" w:rsidR="00461350" w:rsidRPr="002D33B2" w:rsidRDefault="00461350" w:rsidP="00461350">
            <w:pPr>
              <w:pStyle w:val="iBAAGTableHeader"/>
            </w:pPr>
            <w:r w:rsidRPr="002D33B2">
              <w:t>Network benefits</w:t>
            </w:r>
          </w:p>
        </w:tc>
        <w:tc>
          <w:tcPr>
            <w:tcW w:w="3330" w:type="dxa"/>
            <w:shd w:val="clear" w:color="auto" w:fill="31849B" w:themeFill="accent5" w:themeFillShade="BF"/>
            <w:vAlign w:val="center"/>
          </w:tcPr>
          <w:p w14:paraId="24D69233" w14:textId="77777777" w:rsidR="00461350" w:rsidRPr="002D33B2" w:rsidRDefault="00461350" w:rsidP="00461350">
            <w:pPr>
              <w:pStyle w:val="iBAAGTableHeader"/>
            </w:pPr>
            <w:r w:rsidRPr="002D33B2">
              <w:t>Your cost if you use</w:t>
            </w:r>
          </w:p>
          <w:p w14:paraId="56B37F13" w14:textId="77777777" w:rsidR="00461350" w:rsidRPr="002D33B2" w:rsidRDefault="00461350" w:rsidP="00461350">
            <w:pPr>
              <w:pStyle w:val="iBAAGTableHeader"/>
            </w:pPr>
            <w:r w:rsidRPr="002D33B2">
              <w:t>Out-of-Network benefits</w:t>
            </w:r>
          </w:p>
        </w:tc>
        <w:tc>
          <w:tcPr>
            <w:tcW w:w="3330" w:type="dxa"/>
            <w:shd w:val="clear" w:color="auto" w:fill="31849B" w:themeFill="accent5" w:themeFillShade="BF"/>
            <w:vAlign w:val="center"/>
          </w:tcPr>
          <w:p w14:paraId="3F1EDFDB" w14:textId="77777777" w:rsidR="00461350" w:rsidRPr="002D33B2" w:rsidRDefault="00461350" w:rsidP="00461350">
            <w:pPr>
              <w:pStyle w:val="iBAAGTableHeader"/>
            </w:pPr>
            <w:r w:rsidRPr="002D33B2">
              <w:t>Limits &amp; Exceptions</w:t>
            </w:r>
          </w:p>
        </w:tc>
      </w:tr>
      <w:tr w:rsidR="00461350" w:rsidRPr="002D33B2" w14:paraId="795860C7" w14:textId="77777777" w:rsidTr="003E17BC">
        <w:tblPrEx>
          <w:shd w:val="clear" w:color="auto" w:fill="auto"/>
        </w:tblPrEx>
        <w:tc>
          <w:tcPr>
            <w:tcW w:w="3517" w:type="dxa"/>
            <w:shd w:val="clear" w:color="auto" w:fill="FFFFFF" w:themeFill="background1"/>
          </w:tcPr>
          <w:p w14:paraId="7EBB7C4A" w14:textId="77777777" w:rsidR="00461350" w:rsidRPr="002D33B2" w:rsidRDefault="00461350" w:rsidP="00461350">
            <w:pPr>
              <w:pStyle w:val="iBAAGSituationBoxName"/>
            </w:pPr>
            <w:bookmarkStart w:id="70" w:name="Virtual_Visit"/>
            <w:r w:rsidRPr="002D33B2">
              <w:t>Virtual Visit</w:t>
            </w:r>
            <w:bookmarkEnd w:id="70"/>
          </w:p>
          <w:p w14:paraId="799C23AE" w14:textId="77777777" w:rsidR="00461350" w:rsidRPr="002D33B2" w:rsidRDefault="00461350" w:rsidP="00461350"/>
          <w:p w14:paraId="7611D3B4" w14:textId="77777777" w:rsidR="00461350" w:rsidRPr="002D33B2" w:rsidRDefault="00461350" w:rsidP="00461350">
            <w:pPr>
              <w:pStyle w:val="iBAAGStandardTextBold"/>
            </w:pPr>
            <w:r w:rsidRPr="002D33B2">
              <w:t>What is a virtual visit?</w:t>
            </w:r>
          </w:p>
          <w:p w14:paraId="24F38638" w14:textId="0E758DEB" w:rsidR="00461350" w:rsidRPr="002D33B2" w:rsidRDefault="00461350" w:rsidP="00461350">
            <w:pPr>
              <w:pStyle w:val="iBAAGStandardText"/>
            </w:pPr>
            <w:r w:rsidRPr="002D33B2">
              <w:t>Virtual visits are medical visits delivered to you outside of medical facilities by virtual provider clinics that use online technology and live audio/video capabilities.  You must pay with a major credit card or debit card at the time of your virtual visit.</w:t>
            </w:r>
          </w:p>
          <w:p w14:paraId="2D70E67D" w14:textId="77777777" w:rsidR="00461350" w:rsidRPr="002D33B2" w:rsidRDefault="00461350" w:rsidP="00461350">
            <w:pPr>
              <w:pStyle w:val="iBAAGStandardText"/>
            </w:pPr>
          </w:p>
          <w:p w14:paraId="5F472293" w14:textId="77777777" w:rsidR="00461350" w:rsidRPr="002D33B2" w:rsidRDefault="00461350" w:rsidP="00461350">
            <w:pPr>
              <w:pStyle w:val="iBAAGStandardText"/>
            </w:pPr>
            <w:r w:rsidRPr="002D33B2">
              <w:t>Not all medical conditions can be treated through virtual visits. The virtual visit doctor will identify if you need to see an in-person doctor for treatment.</w:t>
            </w:r>
          </w:p>
          <w:p w14:paraId="47064116" w14:textId="77777777" w:rsidR="00461350" w:rsidRPr="002D33B2" w:rsidRDefault="00461350" w:rsidP="00461350">
            <w:pPr>
              <w:pStyle w:val="iBAAGStandardText"/>
            </w:pPr>
          </w:p>
          <w:p w14:paraId="55FBC11B" w14:textId="77777777" w:rsidR="00461350" w:rsidRPr="002D33B2" w:rsidRDefault="00461350" w:rsidP="00461350">
            <w:pPr>
              <w:pStyle w:val="iBAAGStandardTextBold"/>
            </w:pPr>
            <w:r w:rsidRPr="002D33B2">
              <w:t>When is virtual visit care available?</w:t>
            </w:r>
          </w:p>
          <w:p w14:paraId="69E2917A" w14:textId="6D2EB8BF" w:rsidR="00F31C72" w:rsidRPr="002D33B2" w:rsidRDefault="00461350" w:rsidP="008B58D8">
            <w:pPr>
              <w:pStyle w:val="iBAAGStandardText"/>
            </w:pPr>
            <w:r w:rsidRPr="002D33B2">
              <w:t>Virtual visit is available 24 hours a day, 7 days a week.</w:t>
            </w:r>
          </w:p>
          <w:p w14:paraId="5B19BD59" w14:textId="0A719063" w:rsidR="001D1918" w:rsidRPr="002D33B2" w:rsidRDefault="001D1918" w:rsidP="008B58D8">
            <w:pPr>
              <w:pStyle w:val="iBAAGStandardText"/>
            </w:pPr>
          </w:p>
        </w:tc>
        <w:tc>
          <w:tcPr>
            <w:tcW w:w="3330" w:type="dxa"/>
            <w:shd w:val="clear" w:color="auto" w:fill="FFFFFF" w:themeFill="background1"/>
          </w:tcPr>
          <w:p w14:paraId="398CACD6" w14:textId="6C59258D" w:rsidR="00382C81" w:rsidRDefault="00382C81" w:rsidP="00382C81">
            <w:pPr>
              <w:pStyle w:val="iBAAGStandardText"/>
            </w:pPr>
            <w:r>
              <w:rPr>
                <w:rStyle w:val="iBAAGStandardTextBoldChar"/>
              </w:rPr>
              <w:lastRenderedPageBreak/>
              <w:t>$10</w:t>
            </w:r>
            <w:r>
              <w:t xml:space="preserve"> co-pay per visit.</w:t>
            </w:r>
          </w:p>
          <w:p w14:paraId="64CF57FF" w14:textId="77777777" w:rsidR="00382C81" w:rsidRDefault="00382C81" w:rsidP="00382C81">
            <w:pPr>
              <w:pStyle w:val="iBAAGStandardText"/>
            </w:pPr>
            <w:r>
              <w:t>The annual deductible does not apply.</w:t>
            </w:r>
          </w:p>
          <w:p w14:paraId="4BE29ECE" w14:textId="49B7F4E5" w:rsidR="00FC54DD" w:rsidRPr="002D33B2" w:rsidRDefault="00382C81" w:rsidP="00FC54DD">
            <w:pPr>
              <w:pStyle w:val="iBAAGStandardText"/>
            </w:pPr>
            <w:r w:rsidRPr="002D33B2" w:rsidDel="00CC5C32">
              <w:rPr>
                <w:rStyle w:val="InstructionalTextChar"/>
              </w:rPr>
              <w:t xml:space="preserve"> </w:t>
            </w:r>
          </w:p>
          <w:p w14:paraId="01544256" w14:textId="313ADE2B" w:rsidR="00461350" w:rsidRPr="002D33B2" w:rsidRDefault="00461350" w:rsidP="00461350">
            <w:pPr>
              <w:pStyle w:val="iBAAGStandardTextBold"/>
            </w:pPr>
            <w:r w:rsidRPr="002D33B2">
              <w:t xml:space="preserve">Is </w:t>
            </w:r>
            <w:r w:rsidR="00F31E3D">
              <w:t>prior authorization</w:t>
            </w:r>
            <w:r w:rsidRPr="002D33B2">
              <w:t xml:space="preserve"> needed?</w:t>
            </w:r>
          </w:p>
          <w:p w14:paraId="188182A2" w14:textId="3A69DD74" w:rsidR="00461350" w:rsidRPr="002D33B2" w:rsidRDefault="00461350" w:rsidP="00461350">
            <w:pPr>
              <w:pStyle w:val="iBAAGStandardText"/>
            </w:pPr>
            <w:r w:rsidRPr="002D33B2">
              <w:t>No</w:t>
            </w:r>
          </w:p>
          <w:p w14:paraId="3A0F7720" w14:textId="77777777" w:rsidR="00461350" w:rsidRPr="002D33B2" w:rsidRDefault="00461350" w:rsidP="00461350">
            <w:pPr>
              <w:pStyle w:val="iBAAGStandardText"/>
            </w:pPr>
          </w:p>
          <w:p w14:paraId="7E59DF7D" w14:textId="504F5F3A" w:rsidR="00F31C72" w:rsidRPr="002D33B2" w:rsidRDefault="00F31C72" w:rsidP="00F31C72">
            <w:pPr>
              <w:pStyle w:val="iBAAGStandardText"/>
            </w:pPr>
          </w:p>
          <w:p w14:paraId="3B7D4CD5" w14:textId="77777777" w:rsidR="00F31C72" w:rsidRPr="002D33B2" w:rsidRDefault="00F31C72" w:rsidP="00461350">
            <w:pPr>
              <w:pStyle w:val="iBAAGStandardText"/>
            </w:pPr>
          </w:p>
        </w:tc>
        <w:tc>
          <w:tcPr>
            <w:tcW w:w="3330" w:type="dxa"/>
            <w:shd w:val="clear" w:color="auto" w:fill="FFFFFF" w:themeFill="background1"/>
          </w:tcPr>
          <w:p w14:paraId="377141B3" w14:textId="2EAFF37B" w:rsidR="00461350" w:rsidRPr="002D33B2" w:rsidRDefault="00461350" w:rsidP="00461350">
            <w:pPr>
              <w:pStyle w:val="iBAAGStandardText"/>
            </w:pPr>
            <w:r w:rsidRPr="002D33B2">
              <w:t xml:space="preserve">Out-of-network benefits are not </w:t>
            </w:r>
            <w:r w:rsidR="00B50E5C" w:rsidRPr="002D33B2">
              <w:t>covered</w:t>
            </w:r>
            <w:r w:rsidRPr="002D33B2">
              <w:t>.</w:t>
            </w:r>
          </w:p>
          <w:p w14:paraId="0EF23903" w14:textId="77777777" w:rsidR="00461350" w:rsidRPr="002D33B2" w:rsidRDefault="00461350" w:rsidP="00461350">
            <w:pPr>
              <w:pStyle w:val="iBAAGStandardText"/>
            </w:pPr>
          </w:p>
        </w:tc>
        <w:tc>
          <w:tcPr>
            <w:tcW w:w="3330" w:type="dxa"/>
            <w:shd w:val="clear" w:color="auto" w:fill="FFFFFF" w:themeFill="background1"/>
          </w:tcPr>
          <w:p w14:paraId="7D81D86A" w14:textId="77777777" w:rsidR="00461350" w:rsidRPr="002D33B2" w:rsidRDefault="00461350" w:rsidP="00461350">
            <w:pPr>
              <w:pStyle w:val="iBAAGStandardText"/>
            </w:pPr>
            <w:r w:rsidRPr="002D33B2">
              <w:t>None</w:t>
            </w:r>
          </w:p>
        </w:tc>
      </w:tr>
      <w:tr w:rsidR="00765E08" w:rsidRPr="002D33B2" w14:paraId="587179EA" w14:textId="77777777" w:rsidTr="003E17BC">
        <w:tblPrEx>
          <w:shd w:val="clear" w:color="auto" w:fill="auto"/>
        </w:tblPrEx>
        <w:tc>
          <w:tcPr>
            <w:tcW w:w="3517" w:type="dxa"/>
            <w:tcBorders>
              <w:bottom w:val="single" w:sz="4" w:space="0" w:color="000000" w:themeColor="text1"/>
            </w:tcBorders>
            <w:shd w:val="clear" w:color="auto" w:fill="31849B"/>
            <w:vAlign w:val="center"/>
          </w:tcPr>
          <w:p w14:paraId="587179E4" w14:textId="77777777" w:rsidR="00765E08" w:rsidRPr="002D33B2" w:rsidRDefault="00765E08"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9E5" w14:textId="77777777" w:rsidR="00765E08" w:rsidRPr="002D33B2" w:rsidRDefault="00765E08" w:rsidP="006A6DDF">
            <w:pPr>
              <w:pStyle w:val="iBAAGTableHeader"/>
            </w:pPr>
            <w:r w:rsidRPr="002D33B2">
              <w:t>Your cost if you use</w:t>
            </w:r>
          </w:p>
          <w:p w14:paraId="587179E6"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9E7" w14:textId="77777777" w:rsidR="00765E08" w:rsidRPr="002D33B2" w:rsidRDefault="00765E08" w:rsidP="006A6DDF">
            <w:pPr>
              <w:pStyle w:val="iBAAGTableHeader"/>
            </w:pPr>
            <w:r w:rsidRPr="002D33B2">
              <w:t>Your cost if you use</w:t>
            </w:r>
          </w:p>
          <w:p w14:paraId="587179E8"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9E9" w14:textId="77777777" w:rsidR="00765E08" w:rsidRPr="002D33B2" w:rsidRDefault="00765E08" w:rsidP="006A6DDF">
            <w:pPr>
              <w:pStyle w:val="iBAAGTableHeader"/>
            </w:pPr>
            <w:r w:rsidRPr="002D33B2">
              <w:t>Limits &amp; Exceptions</w:t>
            </w:r>
          </w:p>
        </w:tc>
      </w:tr>
      <w:tr w:rsidR="00765E08" w:rsidRPr="002D33B2" w14:paraId="58717A15" w14:textId="77777777" w:rsidTr="003E17BC">
        <w:tblPrEx>
          <w:shd w:val="clear" w:color="auto" w:fill="auto"/>
        </w:tblPrEx>
        <w:tc>
          <w:tcPr>
            <w:tcW w:w="3517" w:type="dxa"/>
            <w:shd w:val="clear" w:color="auto" w:fill="FFFFFF" w:themeFill="background1"/>
          </w:tcPr>
          <w:p w14:paraId="587179EB" w14:textId="5E895CE2" w:rsidR="00765E08" w:rsidRPr="002D33B2" w:rsidRDefault="00765E08" w:rsidP="006A6DDF">
            <w:pPr>
              <w:pStyle w:val="iBAAGSituationBoxName"/>
            </w:pPr>
            <w:bookmarkStart w:id="71" w:name="Vision_Services"/>
            <w:r w:rsidRPr="002D33B2">
              <w:t>Vision Services</w:t>
            </w:r>
            <w:bookmarkEnd w:id="71"/>
          </w:p>
          <w:p w14:paraId="587179EC" w14:textId="77777777" w:rsidR="00765E08" w:rsidRPr="002D33B2" w:rsidRDefault="00765E08" w:rsidP="006A6DDF">
            <w:pPr>
              <w:pStyle w:val="iBAAGStandardText"/>
            </w:pPr>
          </w:p>
          <w:p w14:paraId="521298AC" w14:textId="77777777" w:rsidR="00BF7931" w:rsidRPr="002D33B2" w:rsidRDefault="00BF7931" w:rsidP="006A6DDF">
            <w:pPr>
              <w:pStyle w:val="iBAAGStandardText"/>
            </w:pPr>
          </w:p>
          <w:p w14:paraId="587179ED" w14:textId="3032A0F3" w:rsidR="00765E08" w:rsidRPr="002D33B2" w:rsidRDefault="00765E08" w:rsidP="006A6DDF">
            <w:pPr>
              <w:pStyle w:val="iBAAGStandardText"/>
            </w:pPr>
            <w:r w:rsidRPr="002D33B2">
              <w:rPr>
                <w:rStyle w:val="iBAAGStandardTextBoldChar"/>
              </w:rPr>
              <w:t>What are vision services?</w:t>
            </w:r>
            <w:r w:rsidRPr="002D33B2">
              <w:t xml:space="preserve"> Eye exams that check your vision and provides a prescription, if needed, for glasses or contact lenses.</w:t>
            </w:r>
          </w:p>
          <w:p w14:paraId="587179F0" w14:textId="77777777" w:rsidR="00765E08" w:rsidRPr="002D33B2" w:rsidRDefault="00765E08" w:rsidP="006A6DDF">
            <w:pPr>
              <w:pStyle w:val="iBAAGStandardText"/>
            </w:pPr>
          </w:p>
          <w:p w14:paraId="587179F1" w14:textId="77777777" w:rsidR="00765E08" w:rsidRPr="002D33B2" w:rsidRDefault="00765E08" w:rsidP="006A6DDF">
            <w:pPr>
              <w:pStyle w:val="iBAAGStandardText"/>
            </w:pPr>
            <w:r w:rsidRPr="002D33B2">
              <w:t xml:space="preserve">Benefits for the diagnosis and treatment of vision sickness or injury are provided under </w:t>
            </w:r>
            <w:r w:rsidRPr="002D33B2">
              <w:rPr>
                <w:rStyle w:val="iBAAGStandardTextItalicsChar"/>
              </w:rPr>
              <w:t>Physician's Office Services - Sickness and Injury</w:t>
            </w:r>
            <w:r w:rsidRPr="002D33B2">
              <w:t>.</w:t>
            </w:r>
          </w:p>
          <w:p w14:paraId="587179F2" w14:textId="77777777" w:rsidR="00765E08" w:rsidRDefault="00765E08" w:rsidP="006A6DDF">
            <w:pPr>
              <w:pStyle w:val="iBAAGStandardText"/>
            </w:pPr>
          </w:p>
          <w:p w14:paraId="5C7E9B41" w14:textId="631011D1" w:rsidR="002538DE" w:rsidRDefault="002538DE" w:rsidP="002538DE">
            <w:pPr>
              <w:pStyle w:val="iBAAGStandardText"/>
            </w:pPr>
            <w:r>
              <w:t xml:space="preserve">Benefits include routine vision exams, including refraction, to detect vision impairment by a provider, </w:t>
            </w:r>
            <w:r>
              <w:lastRenderedPageBreak/>
              <w:t>paid as preventive INN with no cost share, subject to deductible and coinsurance OON. Routine vision exam includes glaucoma, acuity, and refraction.</w:t>
            </w:r>
          </w:p>
          <w:p w14:paraId="0016EA94" w14:textId="77777777" w:rsidR="002538DE" w:rsidRPr="002D33B2" w:rsidRDefault="002538DE" w:rsidP="006A6DDF">
            <w:pPr>
              <w:pStyle w:val="iBAAGStandardText"/>
            </w:pPr>
          </w:p>
          <w:p w14:paraId="587179F3" w14:textId="77777777" w:rsidR="00765E08" w:rsidRPr="002D33B2" w:rsidRDefault="00765E08" w:rsidP="006A6DDF">
            <w:pPr>
              <w:pStyle w:val="iBAAGStandardTextBold"/>
            </w:pPr>
            <w:r w:rsidRPr="002D33B2">
              <w:t xml:space="preserve">Want more information? </w:t>
            </w:r>
          </w:p>
          <w:p w14:paraId="587179F4" w14:textId="77777777" w:rsidR="00765E08" w:rsidRPr="002D33B2" w:rsidRDefault="00765E08" w:rsidP="006A6DDF">
            <w:pPr>
              <w:pStyle w:val="iBAAGStandardText"/>
            </w:pPr>
            <w:r w:rsidRPr="002D33B2">
              <w:t xml:space="preserve">View the </w:t>
            </w:r>
            <w:hyperlink r:id="rId57" w:history="1">
              <w:r w:rsidRPr="002D33B2">
                <w:rPr>
                  <w:rStyle w:val="Hyperlinks"/>
                </w:rPr>
                <w:t>glossary</w:t>
              </w:r>
            </w:hyperlink>
            <w:r w:rsidRPr="002D33B2">
              <w:t xml:space="preserve"> for definitions.</w:t>
            </w:r>
          </w:p>
          <w:p w14:paraId="587179F5" w14:textId="77777777" w:rsidR="00765E08" w:rsidRPr="002D33B2" w:rsidRDefault="00765E08" w:rsidP="006A6DDF">
            <w:pPr>
              <w:pStyle w:val="iBAAGStandardText"/>
            </w:pPr>
          </w:p>
        </w:tc>
        <w:tc>
          <w:tcPr>
            <w:tcW w:w="3330" w:type="dxa"/>
            <w:shd w:val="clear" w:color="auto" w:fill="FFFFFF" w:themeFill="background1"/>
          </w:tcPr>
          <w:p w14:paraId="2C164EB0" w14:textId="1F592869" w:rsidR="00940C6F" w:rsidRPr="002D33B2" w:rsidRDefault="00940C6F" w:rsidP="00940C6F">
            <w:r w:rsidRPr="002D33B2">
              <w:rPr>
                <w:rStyle w:val="iBAAGStandardTextBoldChar"/>
              </w:rPr>
              <w:lastRenderedPageBreak/>
              <w:t>No Charge</w:t>
            </w:r>
          </w:p>
          <w:p w14:paraId="5783916B" w14:textId="3A6FF992" w:rsidR="00940C6F" w:rsidRPr="002D33B2" w:rsidRDefault="00940C6F" w:rsidP="00940C6F">
            <w:pPr>
              <w:pStyle w:val="iBAAGStandardText"/>
              <w:rPr>
                <w:rStyle w:val="InstructionalTextChar"/>
              </w:rPr>
            </w:pPr>
            <w:r w:rsidRPr="002D33B2">
              <w:rPr>
                <w:rStyle w:val="iBAAGStandardTextChar"/>
              </w:rPr>
              <w:t>The annual deductible does not apply.</w:t>
            </w:r>
          </w:p>
          <w:p w14:paraId="1BFFFDB2" w14:textId="77777777" w:rsidR="00940C6F" w:rsidRPr="002D33B2" w:rsidRDefault="00940C6F" w:rsidP="00940C6F">
            <w:pPr>
              <w:pStyle w:val="iBAAGStandardText"/>
            </w:pPr>
          </w:p>
          <w:p w14:paraId="587179FC" w14:textId="74C61D11" w:rsidR="00765E08" w:rsidRPr="002D33B2" w:rsidRDefault="00765E08" w:rsidP="006A6DDF">
            <w:pPr>
              <w:pStyle w:val="iBAAGStandardTextBold"/>
            </w:pPr>
            <w:r w:rsidRPr="002D33B2">
              <w:t xml:space="preserve">Is </w:t>
            </w:r>
            <w:r w:rsidR="00F31E3D">
              <w:t>prior authorization</w:t>
            </w:r>
            <w:r w:rsidRPr="002D33B2">
              <w:t xml:space="preserve"> needed?</w:t>
            </w:r>
          </w:p>
          <w:p w14:paraId="587179FD" w14:textId="6F561CDE" w:rsidR="00765E08" w:rsidRPr="002D33B2" w:rsidRDefault="00765E08" w:rsidP="006A6DDF">
            <w:pPr>
              <w:pStyle w:val="iBAAGStandardText"/>
            </w:pPr>
            <w:r w:rsidRPr="002D33B2">
              <w:t>No</w:t>
            </w:r>
          </w:p>
          <w:p w14:paraId="587179FE" w14:textId="77777777" w:rsidR="00765E08" w:rsidRPr="002D33B2" w:rsidRDefault="00765E08" w:rsidP="006A6DDF">
            <w:pPr>
              <w:pStyle w:val="iBAAGStandardText"/>
            </w:pPr>
          </w:p>
          <w:p w14:paraId="58717A00" w14:textId="77777777" w:rsidR="00765E08" w:rsidRPr="002D33B2" w:rsidRDefault="00765E08" w:rsidP="005B0C27">
            <w:pPr>
              <w:pStyle w:val="iBAAGStandardText"/>
            </w:pPr>
          </w:p>
        </w:tc>
        <w:tc>
          <w:tcPr>
            <w:tcW w:w="3330" w:type="dxa"/>
            <w:shd w:val="clear" w:color="auto" w:fill="FFFFFF" w:themeFill="background1"/>
          </w:tcPr>
          <w:p w14:paraId="58717A01" w14:textId="47211870" w:rsidR="00765E08" w:rsidRPr="002D33B2" w:rsidRDefault="00F31E3D" w:rsidP="005B0C27">
            <w:pPr>
              <w:pStyle w:val="iBAAGStandardText"/>
            </w:pPr>
            <w:r>
              <w:rPr>
                <w:rStyle w:val="MemberViewBoldChar"/>
                <w:rFonts w:eastAsiaTheme="minorHAnsi"/>
              </w:rPr>
              <w:t>40%</w:t>
            </w:r>
            <w:r w:rsidR="00765E08" w:rsidRPr="002D33B2">
              <w:t xml:space="preserve"> co-insurance, after you pay the deductible</w:t>
            </w:r>
            <w:r w:rsidR="00DC2829" w:rsidRPr="002D33B2">
              <w:t>.</w:t>
            </w:r>
          </w:p>
          <w:p w14:paraId="58717A02" w14:textId="77777777" w:rsidR="00765E08" w:rsidRPr="002D33B2" w:rsidRDefault="00765E08" w:rsidP="006A6DDF">
            <w:pPr>
              <w:pStyle w:val="iBAAGStandardText"/>
            </w:pPr>
          </w:p>
          <w:p w14:paraId="7F347F88" w14:textId="77777777" w:rsidR="00940C6F" w:rsidRPr="002D33B2" w:rsidRDefault="00940C6F" w:rsidP="00940C6F">
            <w:pPr>
              <w:pStyle w:val="iBAAGStandardText"/>
            </w:pPr>
          </w:p>
          <w:p w14:paraId="58717A03" w14:textId="2E39F694" w:rsidR="00765E08" w:rsidRPr="002D33B2" w:rsidRDefault="00765E08" w:rsidP="006A6DDF">
            <w:pPr>
              <w:pStyle w:val="iBAAGStandardTextBold"/>
            </w:pPr>
            <w:r w:rsidRPr="002D33B2">
              <w:t xml:space="preserve">Is </w:t>
            </w:r>
            <w:r w:rsidR="00F31E3D">
              <w:t>prior authorization</w:t>
            </w:r>
            <w:r w:rsidRPr="002D33B2">
              <w:t xml:space="preserve"> needed?</w:t>
            </w:r>
          </w:p>
          <w:p w14:paraId="58717A04" w14:textId="00B56A41" w:rsidR="00765E08" w:rsidRPr="002D33B2" w:rsidRDefault="00765E08" w:rsidP="006A6DDF">
            <w:pPr>
              <w:pStyle w:val="iBAAGStandardText"/>
            </w:pPr>
            <w:r w:rsidRPr="002D33B2">
              <w:t>No</w:t>
            </w:r>
          </w:p>
          <w:p w14:paraId="58717A05" w14:textId="77777777" w:rsidR="00765E08" w:rsidRPr="002D33B2" w:rsidRDefault="00765E08" w:rsidP="006A6DDF">
            <w:pPr>
              <w:pStyle w:val="iBAAGStandardText"/>
            </w:pPr>
          </w:p>
          <w:p w14:paraId="58717A07" w14:textId="77777777" w:rsidR="00765E08" w:rsidRPr="002D33B2" w:rsidRDefault="00765E08" w:rsidP="005B0C27">
            <w:pPr>
              <w:pStyle w:val="iBAAGStandardText"/>
            </w:pPr>
          </w:p>
        </w:tc>
        <w:tc>
          <w:tcPr>
            <w:tcW w:w="3330" w:type="dxa"/>
            <w:shd w:val="clear" w:color="auto" w:fill="FFFFFF" w:themeFill="background1"/>
          </w:tcPr>
          <w:p w14:paraId="16A801B9" w14:textId="33CDF0C0" w:rsidR="00FA17AA" w:rsidRDefault="00765E08">
            <w:pPr>
              <w:pStyle w:val="iBAAGStandardText"/>
              <w:rPr>
                <w:rStyle w:val="InstructionalTextChar"/>
              </w:rPr>
            </w:pPr>
            <w:r w:rsidRPr="002D33B2">
              <w:t xml:space="preserve">Limited to </w:t>
            </w:r>
            <w:r w:rsidRPr="002D33B2">
              <w:rPr>
                <w:rStyle w:val="iBAAGStandardTextBoldChar"/>
              </w:rPr>
              <w:t>1</w:t>
            </w:r>
            <w:r w:rsidRPr="002D33B2">
              <w:t xml:space="preserve"> exam </w:t>
            </w:r>
            <w:proofErr w:type="gramStart"/>
            <w:r w:rsidRPr="002D33B2">
              <w:t xml:space="preserve">every  </w:t>
            </w:r>
            <w:r w:rsidR="0075492A">
              <w:rPr>
                <w:rStyle w:val="iBAAGStandardTextChar"/>
              </w:rPr>
              <w:t>calendar</w:t>
            </w:r>
            <w:proofErr w:type="gramEnd"/>
            <w:r w:rsidR="0095458D" w:rsidRPr="002D33B2">
              <w:t xml:space="preserve"> </w:t>
            </w:r>
            <w:r w:rsidRPr="002D33B2">
              <w:t>year.</w:t>
            </w:r>
            <w:r w:rsidR="00FA17AA" w:rsidRPr="002D33B2" w:rsidDel="00FA17AA">
              <w:rPr>
                <w:rStyle w:val="InstructionalTextChar"/>
              </w:rPr>
              <w:t xml:space="preserve"> </w:t>
            </w:r>
          </w:p>
          <w:p w14:paraId="0ED3DE97" w14:textId="77777777" w:rsidR="00FA17AA" w:rsidRDefault="00FA17AA">
            <w:pPr>
              <w:pStyle w:val="iBAAGStandardText"/>
              <w:rPr>
                <w:rStyle w:val="InstructionalTextChar"/>
              </w:rPr>
            </w:pPr>
          </w:p>
          <w:p w14:paraId="58717A0D" w14:textId="7C931DF2" w:rsidR="00765E08" w:rsidRPr="002D33B2" w:rsidRDefault="00765E08">
            <w:pPr>
              <w:pStyle w:val="iBAAGStandardText"/>
            </w:pPr>
            <w:r w:rsidRPr="002D33B2">
              <w:t>No coverage for:</w:t>
            </w:r>
          </w:p>
          <w:p w14:paraId="58717A0E" w14:textId="341E0F0B" w:rsidR="00765E08" w:rsidRPr="002D33B2" w:rsidRDefault="00765E08" w:rsidP="006A6DDF">
            <w:pPr>
              <w:pStyle w:val="iBAAGLevel1Bullets"/>
            </w:pPr>
            <w:r w:rsidRPr="002D33B2">
              <w:t>Glasses and contact lenses, including fitting charges</w:t>
            </w:r>
            <w:r w:rsidR="00EE167F" w:rsidRPr="002D33B2">
              <w:t xml:space="preserve">, except after cataract surgery.  See </w:t>
            </w:r>
            <w:r w:rsidR="00EE167F" w:rsidRPr="002D33B2">
              <w:rPr>
                <w:rStyle w:val="iBAAGStandardTextItalicsChar"/>
              </w:rPr>
              <w:t>Lenses Post Cataract Surgery</w:t>
            </w:r>
            <w:r w:rsidRPr="002D33B2">
              <w:t>.</w:t>
            </w:r>
          </w:p>
          <w:p w14:paraId="58717A0F" w14:textId="77777777" w:rsidR="00765E08" w:rsidRPr="002D33B2" w:rsidRDefault="00765E08" w:rsidP="006A6DDF">
            <w:pPr>
              <w:pStyle w:val="iBAAGLevel1Bullets"/>
            </w:pPr>
            <w:r w:rsidRPr="002D33B2">
              <w:t xml:space="preserve">Implantable lenses used only to correct a refractive error (such as </w:t>
            </w:r>
            <w:proofErr w:type="spellStart"/>
            <w:r w:rsidRPr="002D33B2">
              <w:t>Intacs</w:t>
            </w:r>
            <w:proofErr w:type="spellEnd"/>
            <w:r w:rsidRPr="002D33B2">
              <w:t xml:space="preserve"> corneal implants).</w:t>
            </w:r>
          </w:p>
          <w:p w14:paraId="58717A10" w14:textId="65060141" w:rsidR="00765E08" w:rsidRPr="002D33B2" w:rsidRDefault="00765E08" w:rsidP="006A6DDF">
            <w:pPr>
              <w:pStyle w:val="iBAAGLevel1Bullets"/>
            </w:pPr>
            <w:r w:rsidRPr="002D33B2">
              <w:t xml:space="preserve">Surgery that allows you to see better without glasses or other vision correction (such as </w:t>
            </w:r>
            <w:r w:rsidRPr="002D33B2">
              <w:lastRenderedPageBreak/>
              <w:t>Lasik surgery).</w:t>
            </w:r>
          </w:p>
          <w:p w14:paraId="58717A11" w14:textId="77777777" w:rsidR="00765E08" w:rsidRPr="002D33B2" w:rsidRDefault="00765E08" w:rsidP="006A6DDF">
            <w:pPr>
              <w:pStyle w:val="iBAAGStandardText"/>
            </w:pPr>
          </w:p>
          <w:p w14:paraId="58717A14" w14:textId="77777777" w:rsidR="00765E08" w:rsidRPr="002D33B2" w:rsidRDefault="00765E08">
            <w:pPr>
              <w:pStyle w:val="iBAAGStandardText"/>
            </w:pPr>
          </w:p>
        </w:tc>
      </w:tr>
    </w:tbl>
    <w:p w14:paraId="58717A16" w14:textId="77777777" w:rsidR="00765E08" w:rsidRPr="002D33B2" w:rsidRDefault="00765E08" w:rsidP="00765E08"/>
    <w:p w14:paraId="58717A17" w14:textId="77777777" w:rsidR="00765E08" w:rsidRPr="002D33B2" w:rsidRDefault="00765E08" w:rsidP="00765E08">
      <w:pPr>
        <w:rPr>
          <w:rStyle w:val="iBAAGTags"/>
        </w:rPr>
      </w:pPr>
      <w:r w:rsidRPr="002D33B2">
        <w:rPr>
          <w:rStyle w:val="iBAAGTags"/>
        </w:rPr>
        <w:t>&lt;!--ID=CSR--&gt;</w:t>
      </w:r>
    </w:p>
    <w:p w14:paraId="37381705" w14:textId="380FDE62"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65E08" w:rsidRPr="002D33B2" w14:paraId="58717A19" w14:textId="77777777" w:rsidTr="009B092B">
        <w:tc>
          <w:tcPr>
            <w:tcW w:w="13507" w:type="dxa"/>
            <w:gridSpan w:val="2"/>
            <w:shd w:val="clear" w:color="auto" w:fill="DAEEF3"/>
          </w:tcPr>
          <w:p w14:paraId="58717A18" w14:textId="77777777" w:rsidR="00765E08" w:rsidRPr="002D33B2" w:rsidRDefault="00765E08" w:rsidP="006A6DDF">
            <w:pPr>
              <w:pStyle w:val="iBAAGMajorSectionHeader"/>
            </w:pPr>
            <w:r w:rsidRPr="002D33B2">
              <w:t>CSR View</w:t>
            </w:r>
          </w:p>
        </w:tc>
      </w:tr>
      <w:tr w:rsidR="00765E08" w:rsidRPr="002D33B2" w14:paraId="58717A1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1A" w14:textId="77777777" w:rsidR="00765E08" w:rsidRPr="002D33B2" w:rsidRDefault="00765E08" w:rsidP="006A6DDF">
            <w:pPr>
              <w:pStyle w:val="iBAAGTableHeader"/>
            </w:pPr>
            <w:r w:rsidRPr="002D33B2">
              <w:t>Plan Information</w:t>
            </w:r>
          </w:p>
        </w:tc>
      </w:tr>
      <w:tr w:rsidR="00765E08" w:rsidRPr="002D33B2" w14:paraId="58717A29" w14:textId="77777777" w:rsidTr="009B092B">
        <w:tblPrEx>
          <w:shd w:val="clear" w:color="auto" w:fill="auto"/>
        </w:tblPrEx>
        <w:tc>
          <w:tcPr>
            <w:tcW w:w="3517" w:type="dxa"/>
            <w:shd w:val="clear" w:color="auto" w:fill="F2DBDB"/>
          </w:tcPr>
          <w:p w14:paraId="58717A1C" w14:textId="77777777" w:rsidR="00765E08" w:rsidRPr="002D33B2" w:rsidRDefault="00765E08" w:rsidP="006A6DDF">
            <w:pPr>
              <w:pStyle w:val="iBAAGSituationBoxName"/>
            </w:pPr>
            <w:bookmarkStart w:id="72" w:name="Hemophilia_Quick_Tip"/>
            <w:r w:rsidRPr="002D33B2">
              <w:t>Hemophilia Quick Tip</w:t>
            </w:r>
            <w:bookmarkEnd w:id="72"/>
          </w:p>
        </w:tc>
        <w:tc>
          <w:tcPr>
            <w:tcW w:w="9990" w:type="dxa"/>
            <w:shd w:val="clear" w:color="auto" w:fill="F2DBDB"/>
          </w:tcPr>
          <w:p w14:paraId="58717A1D" w14:textId="77777777" w:rsidR="00765E08" w:rsidRPr="002D33B2" w:rsidRDefault="00765E08" w:rsidP="006A6DDF">
            <w:pPr>
              <w:pStyle w:val="iBAAGStandardText"/>
            </w:pPr>
            <w:r w:rsidRPr="002D33B2">
              <w:t xml:space="preserve">This program only supports obtaining medications from a specific doctor. Depending on the place of service, benefit information can be located within several applicable benefit categories. </w:t>
            </w:r>
          </w:p>
          <w:p w14:paraId="58717A1E" w14:textId="77777777" w:rsidR="00765E08" w:rsidRPr="002D33B2" w:rsidRDefault="00765E08" w:rsidP="006A6DDF"/>
          <w:p w14:paraId="58717A1F" w14:textId="77777777" w:rsidR="00765E08" w:rsidRPr="002D33B2" w:rsidRDefault="00765E08" w:rsidP="006A6DDF">
            <w:pPr>
              <w:pStyle w:val="iBAAGLevel1Bullets"/>
            </w:pPr>
            <w:r w:rsidRPr="002D33B2">
              <w:t>If hemophilia factor is a part of a carve-out situation, the carve-out Pharmacy Benefit Manager and/or Specialty Pharmacy vendor should be contacted to confirm coverage.</w:t>
            </w:r>
          </w:p>
          <w:p w14:paraId="58717A20" w14:textId="77777777" w:rsidR="00765E08" w:rsidRPr="002D33B2" w:rsidRDefault="00765E08" w:rsidP="006A6DDF"/>
          <w:p w14:paraId="58717A21" w14:textId="77777777" w:rsidR="00765E08" w:rsidRPr="002D33B2" w:rsidRDefault="00765E08" w:rsidP="006A6DDF">
            <w:pPr>
              <w:pStyle w:val="iBAAGLevel1Bullets"/>
            </w:pPr>
            <w:r w:rsidRPr="002D33B2">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58717A22" w14:textId="77777777" w:rsidR="00765E08" w:rsidRPr="002D33B2" w:rsidRDefault="00765E08" w:rsidP="006A6DDF"/>
          <w:p w14:paraId="58717A23" w14:textId="77777777" w:rsidR="00765E08" w:rsidRPr="002D33B2" w:rsidRDefault="00765E08" w:rsidP="006A6DDF">
            <w:pPr>
              <w:pStyle w:val="iBAAGLevel1Bullets"/>
            </w:pPr>
            <w:r w:rsidRPr="002D33B2">
              <w:lastRenderedPageBreak/>
              <w:t xml:space="preserve">If administered during an emergency room visit, refer to Emergency Health Services – Outpatient for more information. </w:t>
            </w:r>
          </w:p>
          <w:p w14:paraId="58717A24" w14:textId="77777777" w:rsidR="00765E08" w:rsidRPr="002D33B2" w:rsidRDefault="00765E08" w:rsidP="006A6DDF"/>
          <w:p w14:paraId="58717A25" w14:textId="77777777" w:rsidR="00765E08" w:rsidRPr="002D33B2" w:rsidRDefault="00765E08" w:rsidP="006A6DDF">
            <w:pPr>
              <w:pStyle w:val="iBAAGLevel1Bullets"/>
            </w:pPr>
            <w:r w:rsidRPr="002D33B2">
              <w:t xml:space="preserve">If self-administered (self-injected, self-infused, </w:t>
            </w:r>
            <w:proofErr w:type="spellStart"/>
            <w:r w:rsidRPr="002D33B2">
              <w:t>etc</w:t>
            </w:r>
            <w:proofErr w:type="spellEnd"/>
            <w:r w:rsidRPr="002D33B2">
              <w:t xml:space="preserve">), refer to Prescription Drugs for more information. </w:t>
            </w:r>
          </w:p>
          <w:p w14:paraId="58717A26" w14:textId="77777777" w:rsidR="00765E08" w:rsidRPr="002D33B2" w:rsidRDefault="00765E08" w:rsidP="006A6DDF"/>
          <w:p w14:paraId="58717A28" w14:textId="77777777" w:rsidR="00765E08" w:rsidRPr="002D33B2" w:rsidRDefault="00765E08" w:rsidP="00BD204C">
            <w:pPr>
              <w:pStyle w:val="iBAAGStandardText"/>
            </w:pPr>
          </w:p>
        </w:tc>
      </w:tr>
      <w:tr w:rsidR="00765E08" w:rsidRPr="002D33B2" w14:paraId="58717A2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2A" w14:textId="77777777" w:rsidR="00765E08" w:rsidRPr="002D33B2" w:rsidRDefault="00765E08" w:rsidP="006A6DDF">
            <w:pPr>
              <w:pStyle w:val="iBAAGTableHeader"/>
            </w:pPr>
            <w:r w:rsidRPr="002D33B2">
              <w:rPr>
                <w:rFonts w:cs="Arial"/>
              </w:rPr>
              <w:lastRenderedPageBreak/>
              <w:t>Plan Information</w:t>
            </w:r>
          </w:p>
        </w:tc>
      </w:tr>
      <w:tr w:rsidR="00765E08" w:rsidRPr="002D33B2" w14:paraId="58717A30" w14:textId="77777777" w:rsidTr="009B092B">
        <w:tblPrEx>
          <w:shd w:val="clear" w:color="auto" w:fill="auto"/>
        </w:tblPrEx>
        <w:tc>
          <w:tcPr>
            <w:tcW w:w="3517" w:type="dxa"/>
            <w:shd w:val="clear" w:color="auto" w:fill="F2DBDB"/>
          </w:tcPr>
          <w:p w14:paraId="58717A2C" w14:textId="77777777" w:rsidR="00765E08" w:rsidRPr="002D33B2" w:rsidRDefault="00765E08" w:rsidP="006A6DDF">
            <w:pPr>
              <w:pStyle w:val="iBAAGSituationBoxName"/>
            </w:pPr>
            <w:bookmarkStart w:id="73" w:name="Multiple_Surgical_Procedures"/>
            <w:r w:rsidRPr="002D33B2">
              <w:t>Multiple Surgical Procedures</w:t>
            </w:r>
            <w:bookmarkEnd w:id="73"/>
          </w:p>
          <w:p w14:paraId="58717A2D" w14:textId="77777777" w:rsidR="00765E08" w:rsidRPr="002D33B2" w:rsidRDefault="00765E08" w:rsidP="006A6DDF">
            <w:pPr>
              <w:pStyle w:val="iBAAGSituationBoxName"/>
            </w:pPr>
          </w:p>
        </w:tc>
        <w:tc>
          <w:tcPr>
            <w:tcW w:w="9990" w:type="dxa"/>
            <w:shd w:val="clear" w:color="auto" w:fill="F2DBDB"/>
          </w:tcPr>
          <w:p w14:paraId="66672FA0" w14:textId="2EDE76A2" w:rsidR="005B0C27" w:rsidRPr="002D33B2" w:rsidRDefault="00765E08" w:rsidP="005B0C27">
            <w:pPr>
              <w:pStyle w:val="iBAAGStandardText"/>
              <w:rPr>
                <w:b/>
              </w:rPr>
            </w:pPr>
            <w:r w:rsidRPr="002D33B2">
              <w:t>100/50/50</w:t>
            </w:r>
            <w:r w:rsidR="005B0C27" w:rsidRPr="002D33B2">
              <w:t xml:space="preserve"> </w:t>
            </w:r>
          </w:p>
          <w:p w14:paraId="58717A2F" w14:textId="77777777" w:rsidR="00765E08" w:rsidRPr="002D33B2" w:rsidRDefault="00765E08" w:rsidP="006A6DDF"/>
        </w:tc>
      </w:tr>
      <w:tr w:rsidR="00765E08" w:rsidRPr="002D33B2" w14:paraId="58717A32"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31" w14:textId="77777777" w:rsidR="00765E08" w:rsidRPr="002D33B2" w:rsidRDefault="00765E08" w:rsidP="006A6DDF">
            <w:pPr>
              <w:pStyle w:val="iBAAGTableHeader"/>
            </w:pPr>
            <w:r w:rsidRPr="002D33B2">
              <w:t>Plan Information</w:t>
            </w:r>
          </w:p>
        </w:tc>
      </w:tr>
      <w:tr w:rsidR="00765E08" w:rsidRPr="002D33B2" w14:paraId="58717A38" w14:textId="77777777" w:rsidTr="009B092B">
        <w:tblPrEx>
          <w:shd w:val="clear" w:color="auto" w:fill="auto"/>
        </w:tblPrEx>
        <w:tc>
          <w:tcPr>
            <w:tcW w:w="3517" w:type="dxa"/>
            <w:shd w:val="clear" w:color="auto" w:fill="F2DBDB"/>
          </w:tcPr>
          <w:p w14:paraId="58717A33" w14:textId="77777777" w:rsidR="00765E08" w:rsidRPr="002D33B2" w:rsidRDefault="00765E08" w:rsidP="006A6DDF">
            <w:pPr>
              <w:pStyle w:val="iBAAGSituationBoxName"/>
            </w:pPr>
            <w:bookmarkStart w:id="74" w:name="NonOffice_Based_Lab_and_Diagnostic_Proce"/>
            <w:r w:rsidRPr="002D33B2">
              <w:t>Non-Network Office Based Lab and Diagnostic Processing (NOBLX)</w:t>
            </w:r>
            <w:bookmarkEnd w:id="74"/>
          </w:p>
        </w:tc>
        <w:tc>
          <w:tcPr>
            <w:tcW w:w="9990" w:type="dxa"/>
            <w:shd w:val="clear" w:color="auto" w:fill="F2DBDB"/>
          </w:tcPr>
          <w:p w14:paraId="58717A34" w14:textId="77777777" w:rsidR="00765E08" w:rsidRPr="002D33B2" w:rsidRDefault="00765E08" w:rsidP="00930F13">
            <w:pPr>
              <w:pStyle w:val="iBAAGStandardText"/>
            </w:pPr>
            <w:r w:rsidRPr="002D33B2">
              <w:t>New NOBLX logic applies to Lab/Diagnostic services.</w:t>
            </w:r>
          </w:p>
          <w:p w14:paraId="58717A36" w14:textId="77777777" w:rsidR="00765E08" w:rsidRPr="002D33B2" w:rsidRDefault="00765E08" w:rsidP="00071A63">
            <w:pPr>
              <w:pStyle w:val="iBAAGLevel1Bullets"/>
            </w:pPr>
            <w:r w:rsidRPr="002D33B2">
              <w:t>Benefits for lab and/or diagnostic services will be based solely on the network status of the lab or diagnostic services provider, regardless of the network status of the ordering physician.</w:t>
            </w:r>
          </w:p>
          <w:p w14:paraId="055EB079" w14:textId="77777777" w:rsidR="00765E08" w:rsidRPr="002D33B2" w:rsidRDefault="00765E08" w:rsidP="006A6DDF"/>
          <w:p w14:paraId="58717A37" w14:textId="275F8DB0" w:rsidR="00CC5FCA" w:rsidRPr="002D33B2" w:rsidRDefault="00CC5FCA" w:rsidP="00623FCF">
            <w:pPr>
              <w:pStyle w:val="iBAAGLevel1Bullets"/>
              <w:numPr>
                <w:ilvl w:val="0"/>
                <w:numId w:val="0"/>
              </w:numPr>
              <w:ind w:left="450"/>
            </w:pPr>
          </w:p>
        </w:tc>
      </w:tr>
      <w:tr w:rsidR="002018CE" w:rsidRPr="002D33B2" w14:paraId="39F3C87B" w14:textId="77777777" w:rsidTr="009871D1">
        <w:tblPrEx>
          <w:shd w:val="clear" w:color="auto" w:fill="auto"/>
        </w:tblPrEx>
        <w:tc>
          <w:tcPr>
            <w:tcW w:w="13507" w:type="dxa"/>
            <w:gridSpan w:val="2"/>
            <w:tcBorders>
              <w:bottom w:val="single" w:sz="4" w:space="0" w:color="000000" w:themeColor="text1"/>
            </w:tcBorders>
            <w:shd w:val="clear" w:color="auto" w:fill="C00000"/>
          </w:tcPr>
          <w:p w14:paraId="6008500C" w14:textId="77777777" w:rsidR="002018CE" w:rsidRPr="002D33B2" w:rsidRDefault="002018CE" w:rsidP="009871D1">
            <w:pPr>
              <w:pStyle w:val="iBAAGTableHeader"/>
            </w:pPr>
            <w:r w:rsidRPr="002D33B2">
              <w:t>Plan Information</w:t>
            </w:r>
          </w:p>
        </w:tc>
      </w:tr>
      <w:tr w:rsidR="002018CE" w:rsidRPr="002D33B2" w14:paraId="190D8E5D" w14:textId="77777777" w:rsidTr="009871D1">
        <w:tblPrEx>
          <w:shd w:val="clear" w:color="auto" w:fill="auto"/>
        </w:tblPrEx>
        <w:tc>
          <w:tcPr>
            <w:tcW w:w="3517" w:type="dxa"/>
            <w:shd w:val="clear" w:color="auto" w:fill="F2DBDB"/>
          </w:tcPr>
          <w:p w14:paraId="585EF4A4" w14:textId="376C5D28" w:rsidR="002018CE" w:rsidRPr="002D33B2" w:rsidRDefault="002018CE" w:rsidP="009871D1">
            <w:pPr>
              <w:pStyle w:val="iBAAGSituationBoxName"/>
            </w:pPr>
            <w:bookmarkStart w:id="75" w:name="RAPS_Processing"/>
            <w:r w:rsidRPr="002D33B2">
              <w:t>RAPS Processing</w:t>
            </w:r>
            <w:bookmarkEnd w:id="75"/>
          </w:p>
        </w:tc>
        <w:tc>
          <w:tcPr>
            <w:tcW w:w="9990" w:type="dxa"/>
            <w:shd w:val="clear" w:color="auto" w:fill="F2DBDB"/>
          </w:tcPr>
          <w:p w14:paraId="6B8EA8BC" w14:textId="77777777" w:rsidR="002018CE" w:rsidRPr="002D33B2" w:rsidRDefault="002018CE" w:rsidP="00B840D5">
            <w:pPr>
              <w:pStyle w:val="iBAAGStandardText"/>
            </w:pPr>
            <w:r w:rsidRPr="002D33B2">
              <w:t>RAPLE = Radiologist, Anesthesiologist, Pathologist, Laboratory and Emergency Room Physician.</w:t>
            </w:r>
          </w:p>
          <w:p w14:paraId="5AEC1E78" w14:textId="77777777" w:rsidR="002018CE" w:rsidRPr="002D33B2" w:rsidRDefault="002018CE" w:rsidP="00B840D5">
            <w:pPr>
              <w:pStyle w:val="iBAAGStandardText"/>
            </w:pPr>
          </w:p>
          <w:p w14:paraId="22B18964" w14:textId="5824B554" w:rsidR="002018CE" w:rsidRPr="002D33B2" w:rsidRDefault="002018CE" w:rsidP="00B840D5">
            <w:pPr>
              <w:pStyle w:val="iBAAGStandardText"/>
            </w:pPr>
            <w:r w:rsidRPr="002D33B2">
              <w:t xml:space="preserve">Reimbursement of out-of-network RAPLE providers is determined by the network status of the inpatient hospital or outpatient surgical facility. In network benefits follow the </w:t>
            </w:r>
            <w:r w:rsidRPr="002D33B2">
              <w:rPr>
                <w:rStyle w:val="iBAAGStandardTextItalicsChar"/>
              </w:rPr>
              <w:t>Hospital-Inpatient Stay</w:t>
            </w:r>
            <w:r w:rsidRPr="002D33B2">
              <w:t xml:space="preserve"> or </w:t>
            </w:r>
            <w:r w:rsidRPr="002D33B2">
              <w:rPr>
                <w:rStyle w:val="iBAAGStandardTextItalicsChar"/>
              </w:rPr>
              <w:t>Surgery-Outpatient</w:t>
            </w:r>
            <w:r w:rsidRPr="002D33B2">
              <w:t xml:space="preserve"> benefit category.  </w:t>
            </w:r>
          </w:p>
          <w:p w14:paraId="0FF09061" w14:textId="77777777" w:rsidR="002018CE" w:rsidRPr="002D33B2" w:rsidRDefault="002018CE" w:rsidP="00B840D5">
            <w:pPr>
              <w:pStyle w:val="iBAAGStandardText"/>
            </w:pPr>
          </w:p>
          <w:p w14:paraId="735B8516" w14:textId="1F4C3271" w:rsidR="002018CE" w:rsidRPr="002D33B2" w:rsidRDefault="002018CE">
            <w:pPr>
              <w:pStyle w:val="iBAAGStandardText"/>
            </w:pPr>
          </w:p>
        </w:tc>
      </w:tr>
    </w:tbl>
    <w:p w14:paraId="58717A39" w14:textId="643B68F4" w:rsidR="00765E08" w:rsidRPr="002D33B2" w:rsidRDefault="00765E08" w:rsidP="00765E08"/>
    <w:p w14:paraId="58717A3A" w14:textId="77777777" w:rsidR="00765E08" w:rsidRPr="002D33B2" w:rsidRDefault="00765E08" w:rsidP="00765E08">
      <w:pPr>
        <w:rPr>
          <w:rStyle w:val="iBAAGTags"/>
        </w:rPr>
      </w:pPr>
      <w:r w:rsidRPr="002D33B2">
        <w:rPr>
          <w:rStyle w:val="iBAAGTags"/>
        </w:rPr>
        <w:t>&lt;!--section=</w:t>
      </w:r>
      <w:proofErr w:type="spellStart"/>
      <w:r w:rsidRPr="002D33B2">
        <w:rPr>
          <w:rStyle w:val="iBAAGTags"/>
        </w:rPr>
        <w:t>Family_Planning</w:t>
      </w:r>
      <w:proofErr w:type="spellEnd"/>
      <w:r w:rsidRPr="002D33B2">
        <w:rPr>
          <w:rStyle w:val="iBAAGTags"/>
        </w:rPr>
        <w:t>--&gt;</w:t>
      </w:r>
    </w:p>
    <w:p w14:paraId="58717A3B" w14:textId="0822745D" w:rsidR="00765E08" w:rsidRPr="002D33B2" w:rsidRDefault="00EF110E" w:rsidP="00B840D5">
      <w:pPr>
        <w:pStyle w:val="Heading1"/>
        <w:rPr>
          <w:sz w:val="20"/>
          <w:szCs w:val="18"/>
        </w:rPr>
      </w:pPr>
      <w:r w:rsidRPr="002D33B2">
        <w:rPr>
          <w:rStyle w:val="iBAAGTags"/>
          <w:color w:val="FFFFFF" w:themeColor="background1"/>
        </w:rPr>
        <w:lastRenderedPageBreak/>
        <w:t>Family Planning</w:t>
      </w:r>
    </w:p>
    <w:p w14:paraId="194459C2"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E34345A" w14:textId="77777777" w:rsidR="007803EA" w:rsidRPr="002D33B2" w:rsidRDefault="007803EA" w:rsidP="007803EA"/>
    <w:p w14:paraId="7E37D902" w14:textId="63C94878" w:rsidR="00E74DBD" w:rsidRPr="002D33B2" w:rsidRDefault="007803EA" w:rsidP="007803EA">
      <w:pPr>
        <w:rPr>
          <w:i/>
          <w:iCs/>
        </w:rPr>
      </w:pPr>
      <w:r w:rsidRPr="002D33B2">
        <w:rPr>
          <w:i/>
          <w:iCs/>
        </w:rPr>
        <w:t xml:space="preserve">Providers, this summary is for members, to review the terms of your participation agreement, please visit </w:t>
      </w:r>
      <w:hyperlink r:id="rId58" w:history="1">
        <w:r w:rsidRPr="002D33B2">
          <w:rPr>
            <w:rStyle w:val="Hyperlink"/>
            <w:i/>
            <w:iCs/>
          </w:rPr>
          <w:t>uhcprovider.com</w:t>
        </w:r>
      </w:hyperlink>
      <w:r w:rsidR="00E74DBD" w:rsidRPr="002D33B2">
        <w:rPr>
          <w:i/>
          <w:iCs/>
        </w:rPr>
        <w:t xml:space="preserve">    </w:t>
      </w:r>
    </w:p>
    <w:p w14:paraId="07846C35" w14:textId="77777777" w:rsidR="00E74DBD" w:rsidRPr="002D33B2" w:rsidRDefault="00E74DB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2D33B2" w14:paraId="58717A3F" w14:textId="77777777" w:rsidTr="004213F7">
        <w:tc>
          <w:tcPr>
            <w:tcW w:w="13507" w:type="dxa"/>
            <w:gridSpan w:val="4"/>
            <w:shd w:val="clear" w:color="auto" w:fill="DAEEF3"/>
          </w:tcPr>
          <w:p w14:paraId="58717A3E" w14:textId="77777777" w:rsidR="00765E08" w:rsidRPr="002D33B2" w:rsidRDefault="00765E08" w:rsidP="006A6DDF">
            <w:pPr>
              <w:pStyle w:val="iBAAGMajorSectionHeader"/>
            </w:pPr>
            <w:bookmarkStart w:id="76" w:name="Family_Planning"/>
            <w:r w:rsidRPr="002D33B2">
              <w:t>Family Planning</w:t>
            </w:r>
            <w:bookmarkEnd w:id="76"/>
          </w:p>
        </w:tc>
      </w:tr>
      <w:tr w:rsidR="00DB63A7" w:rsidRPr="002D33B2" w14:paraId="481B94DB" w14:textId="77777777" w:rsidTr="004213F7">
        <w:tblPrEx>
          <w:shd w:val="clear" w:color="auto" w:fill="auto"/>
        </w:tblPrEx>
        <w:tc>
          <w:tcPr>
            <w:tcW w:w="13507" w:type="dxa"/>
            <w:gridSpan w:val="4"/>
            <w:tcBorders>
              <w:bottom w:val="single" w:sz="4" w:space="0" w:color="000000" w:themeColor="text1"/>
            </w:tcBorders>
            <w:shd w:val="clear" w:color="auto" w:fill="31849B"/>
          </w:tcPr>
          <w:p w14:paraId="606CC702" w14:textId="77777777" w:rsidR="00DB63A7" w:rsidRPr="002D33B2" w:rsidRDefault="00DB63A7" w:rsidP="006B0861">
            <w:pPr>
              <w:pStyle w:val="iBAAGTableHeader"/>
            </w:pPr>
            <w:r w:rsidRPr="002D33B2">
              <w:rPr>
                <w:rFonts w:cs="Arial"/>
                <w:szCs w:val="26"/>
              </w:rPr>
              <w:t>About Your Benefits</w:t>
            </w:r>
          </w:p>
        </w:tc>
      </w:tr>
      <w:tr w:rsidR="00DB63A7" w:rsidRPr="002D33B2" w14:paraId="21BEC85E" w14:textId="77777777" w:rsidTr="004213F7">
        <w:tblPrEx>
          <w:shd w:val="clear" w:color="auto" w:fill="auto"/>
        </w:tblPrEx>
        <w:tc>
          <w:tcPr>
            <w:tcW w:w="3517" w:type="dxa"/>
            <w:shd w:val="clear" w:color="auto" w:fill="FFFFFF" w:themeFill="background1"/>
          </w:tcPr>
          <w:p w14:paraId="652A7C6F" w14:textId="77777777" w:rsidR="00DB63A7" w:rsidRPr="002D33B2" w:rsidRDefault="00DB63A7" w:rsidP="006B0861">
            <w:pPr>
              <w:pStyle w:val="iBAAGStandardText"/>
            </w:pPr>
            <w:bookmarkStart w:id="77" w:name="Fertility_Solutions"/>
            <w:r w:rsidRPr="002D33B2">
              <w:rPr>
                <w:b/>
                <w:sz w:val="28"/>
                <w:szCs w:val="28"/>
              </w:rPr>
              <w:t>Fertility Solutions</w:t>
            </w:r>
            <w:bookmarkEnd w:id="77"/>
          </w:p>
        </w:tc>
        <w:tc>
          <w:tcPr>
            <w:tcW w:w="9990" w:type="dxa"/>
            <w:gridSpan w:val="3"/>
            <w:shd w:val="clear" w:color="auto" w:fill="FFFFFF" w:themeFill="background1"/>
          </w:tcPr>
          <w:p w14:paraId="14B04941" w14:textId="77777777" w:rsidR="00DB63A7" w:rsidRPr="002D33B2" w:rsidRDefault="00DB63A7" w:rsidP="006B0861">
            <w:pPr>
              <w:pStyle w:val="iBAAGStandardText"/>
            </w:pPr>
            <w:r w:rsidRPr="002D33B2">
              <w:t>Not Applicable</w:t>
            </w:r>
          </w:p>
          <w:p w14:paraId="49F6F26B" w14:textId="77777777" w:rsidR="00DB63A7" w:rsidRPr="002D33B2" w:rsidRDefault="00DB63A7" w:rsidP="006B0861">
            <w:pPr>
              <w:pStyle w:val="iBAAGStandardText"/>
            </w:pPr>
          </w:p>
        </w:tc>
      </w:tr>
      <w:tr w:rsidR="00765E08" w:rsidRPr="002D33B2" w14:paraId="58717A46" w14:textId="77777777" w:rsidTr="004213F7">
        <w:tblPrEx>
          <w:shd w:val="clear" w:color="auto" w:fill="auto"/>
        </w:tblPrEx>
        <w:tc>
          <w:tcPr>
            <w:tcW w:w="3517" w:type="dxa"/>
            <w:tcBorders>
              <w:bottom w:val="single" w:sz="4" w:space="0" w:color="000000" w:themeColor="text1"/>
            </w:tcBorders>
            <w:shd w:val="clear" w:color="auto" w:fill="31849B"/>
            <w:vAlign w:val="center"/>
          </w:tcPr>
          <w:p w14:paraId="58717A40" w14:textId="180F082E" w:rsidR="00765E08" w:rsidRPr="002D33B2" w:rsidRDefault="00765E08"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A41" w14:textId="77777777" w:rsidR="00765E08" w:rsidRPr="002D33B2" w:rsidRDefault="00765E08" w:rsidP="006A6DDF">
            <w:pPr>
              <w:pStyle w:val="iBAAGTableHeader"/>
            </w:pPr>
            <w:r w:rsidRPr="002D33B2">
              <w:t>Your cost if you use</w:t>
            </w:r>
          </w:p>
          <w:p w14:paraId="58717A42"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A43" w14:textId="77777777" w:rsidR="00765E08" w:rsidRPr="002D33B2" w:rsidRDefault="00765E08" w:rsidP="006A6DDF">
            <w:pPr>
              <w:pStyle w:val="iBAAGTableHeader"/>
            </w:pPr>
            <w:r w:rsidRPr="002D33B2">
              <w:t>Your cost if you use</w:t>
            </w:r>
          </w:p>
          <w:p w14:paraId="58717A44"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A45" w14:textId="77777777" w:rsidR="00765E08" w:rsidRPr="002D33B2" w:rsidRDefault="00765E08" w:rsidP="006A6DDF">
            <w:pPr>
              <w:pStyle w:val="iBAAGTableHeader"/>
            </w:pPr>
            <w:r w:rsidRPr="002D33B2">
              <w:t>Limits &amp; Exceptions</w:t>
            </w:r>
          </w:p>
        </w:tc>
      </w:tr>
      <w:tr w:rsidR="00765E08" w:rsidRPr="002D33B2" w14:paraId="58717A70" w14:textId="77777777" w:rsidTr="004213F7">
        <w:tblPrEx>
          <w:shd w:val="clear" w:color="auto" w:fill="auto"/>
        </w:tblPrEx>
        <w:tc>
          <w:tcPr>
            <w:tcW w:w="3517" w:type="dxa"/>
            <w:shd w:val="clear" w:color="auto" w:fill="FFFFFF" w:themeFill="background1"/>
          </w:tcPr>
          <w:p w14:paraId="58717A47" w14:textId="061BFE88" w:rsidR="00765E08" w:rsidRPr="002D33B2" w:rsidRDefault="00765E08" w:rsidP="00F36444">
            <w:bookmarkStart w:id="78" w:name="Infertility"/>
            <w:bookmarkStart w:id="79" w:name="Infertility_and_Fertility_Solutions"/>
            <w:r w:rsidRPr="002D33B2">
              <w:rPr>
                <w:rStyle w:val="iBAAGSituationBoxNameChar"/>
              </w:rPr>
              <w:t>Infertility</w:t>
            </w:r>
            <w:bookmarkEnd w:id="78"/>
            <w:r w:rsidRPr="002D33B2">
              <w:t xml:space="preserve"> </w:t>
            </w:r>
            <w:bookmarkEnd w:id="79"/>
          </w:p>
          <w:p w14:paraId="58717A48" w14:textId="77777777" w:rsidR="00765E08" w:rsidRPr="002D33B2" w:rsidRDefault="00765E08" w:rsidP="006A6DDF"/>
          <w:p w14:paraId="58717A49" w14:textId="77777777" w:rsidR="00765E08" w:rsidRPr="002D33B2" w:rsidRDefault="00765E08" w:rsidP="006A6DDF">
            <w:pPr>
              <w:rPr>
                <w:rStyle w:val="iBAAGStandardTextChar"/>
              </w:rPr>
            </w:pPr>
            <w:r w:rsidRPr="002D33B2">
              <w:rPr>
                <w:rStyle w:val="iBAAGStandardTextBoldChar"/>
              </w:rPr>
              <w:t>What are infertility services?</w:t>
            </w:r>
            <w:r w:rsidRPr="002D33B2">
              <w:t xml:space="preserve"> </w:t>
            </w:r>
            <w:r w:rsidRPr="002D33B2">
              <w:rPr>
                <w:rStyle w:val="iBAAGStandardTextChar"/>
              </w:rPr>
              <w:t>These are services that help find out why you are having trouble getting pregnant.</w:t>
            </w:r>
          </w:p>
          <w:p w14:paraId="58717A4A" w14:textId="77777777" w:rsidR="00765E08" w:rsidRPr="002D33B2" w:rsidRDefault="00765E08" w:rsidP="006A6DDF"/>
          <w:p w14:paraId="708DEF6E" w14:textId="77777777" w:rsidR="00E77221" w:rsidRPr="002D33B2" w:rsidRDefault="00E77221" w:rsidP="006A6DDF">
            <w:pPr>
              <w:pStyle w:val="iBAAGStandardTextBold"/>
            </w:pPr>
          </w:p>
          <w:p w14:paraId="58717A56" w14:textId="77777777" w:rsidR="00765E08" w:rsidRPr="002D33B2" w:rsidRDefault="00765E08" w:rsidP="006A6DDF">
            <w:pPr>
              <w:pStyle w:val="iBAAGStandardTextBold"/>
            </w:pPr>
            <w:r w:rsidRPr="002D33B2">
              <w:t xml:space="preserve">Want more information? </w:t>
            </w:r>
          </w:p>
          <w:p w14:paraId="58717A57" w14:textId="77777777" w:rsidR="00765E08" w:rsidRPr="002D33B2" w:rsidRDefault="00765E08" w:rsidP="006A6DDF">
            <w:r w:rsidRPr="002D33B2">
              <w:rPr>
                <w:rStyle w:val="iBAAGStandardTextChar"/>
              </w:rPr>
              <w:t>View the</w:t>
            </w:r>
            <w:r w:rsidRPr="002D33B2">
              <w:t xml:space="preserve"> </w:t>
            </w:r>
            <w:hyperlink r:id="rId59" w:history="1">
              <w:r w:rsidRPr="002D33B2">
                <w:rPr>
                  <w:rStyle w:val="Hyperlinks"/>
                </w:rPr>
                <w:t>glossary</w:t>
              </w:r>
            </w:hyperlink>
            <w:r w:rsidRPr="002D33B2">
              <w:t xml:space="preserve"> </w:t>
            </w:r>
            <w:r w:rsidRPr="002D33B2">
              <w:rPr>
                <w:rStyle w:val="iBAAGStandardTextChar"/>
              </w:rPr>
              <w:t>for definitions.</w:t>
            </w:r>
          </w:p>
          <w:p w14:paraId="58717A58" w14:textId="77777777" w:rsidR="00765E08" w:rsidRPr="002D33B2" w:rsidRDefault="00765E08" w:rsidP="006A6DDF"/>
        </w:tc>
        <w:tc>
          <w:tcPr>
            <w:tcW w:w="3330" w:type="dxa"/>
            <w:shd w:val="clear" w:color="auto" w:fill="FFFFFF" w:themeFill="background1"/>
          </w:tcPr>
          <w:p w14:paraId="58717A59" w14:textId="38E16F5A" w:rsidR="00765E08" w:rsidRPr="002D33B2" w:rsidRDefault="00765E08" w:rsidP="006A6DDF">
            <w:pPr>
              <w:pStyle w:val="iBAAGStandardTextBold"/>
            </w:pPr>
            <w:r w:rsidRPr="002D33B2">
              <w:t>Diagnosis and treatment of medical condition causing infertility</w:t>
            </w:r>
          </w:p>
          <w:p w14:paraId="58717A5A" w14:textId="31AF1B2C" w:rsidR="00765E08" w:rsidRPr="002D33B2" w:rsidRDefault="00765E08" w:rsidP="006A6DDF">
            <w:pPr>
              <w:pStyle w:val="iBAAGStandardText"/>
            </w:pPr>
            <w:r w:rsidRPr="002D33B2">
              <w:t>The amount you pay is based on where the covered health service is provided</w:t>
            </w:r>
            <w:r w:rsidR="005530F9" w:rsidRPr="002D33B2">
              <w:t>.</w:t>
            </w:r>
          </w:p>
          <w:p w14:paraId="58717A5B" w14:textId="77777777" w:rsidR="00765E08" w:rsidRPr="002D33B2" w:rsidRDefault="00765E08" w:rsidP="006A6DDF">
            <w:pPr>
              <w:pStyle w:val="iBAAGStandardText"/>
            </w:pPr>
          </w:p>
          <w:p w14:paraId="568A824A" w14:textId="2BE1EB63" w:rsidR="004454F9" w:rsidRPr="002D33B2" w:rsidRDefault="004454F9" w:rsidP="004454F9">
            <w:pPr>
              <w:pStyle w:val="iBAAGStandardTextBold"/>
            </w:pPr>
            <w:r w:rsidRPr="002D33B2">
              <w:t xml:space="preserve">Is </w:t>
            </w:r>
            <w:r w:rsidR="00F31E3D">
              <w:t>prior authorization</w:t>
            </w:r>
            <w:r w:rsidRPr="002D33B2">
              <w:t xml:space="preserve"> needed?</w:t>
            </w:r>
          </w:p>
          <w:p w14:paraId="76CAEF40" w14:textId="1AF67AF1" w:rsidR="004454F9" w:rsidRPr="002D33B2" w:rsidRDefault="004454F9" w:rsidP="004454F9">
            <w:pPr>
              <w:pStyle w:val="iBAAGStandardText"/>
            </w:pPr>
            <w:r w:rsidRPr="002D33B2">
              <w:t>No</w:t>
            </w:r>
          </w:p>
          <w:p w14:paraId="555BC360" w14:textId="77777777" w:rsidR="004454F9" w:rsidRPr="002D33B2" w:rsidRDefault="004454F9" w:rsidP="004454F9">
            <w:pPr>
              <w:pStyle w:val="iBAAGStandardText"/>
            </w:pPr>
          </w:p>
          <w:p w14:paraId="2EEA8AD1" w14:textId="77777777" w:rsidR="008C60ED" w:rsidRPr="002D33B2" w:rsidRDefault="008C60ED" w:rsidP="006A6DDF">
            <w:pPr>
              <w:pStyle w:val="iBAAGStandardText"/>
            </w:pPr>
          </w:p>
          <w:p w14:paraId="58717A5E" w14:textId="77777777" w:rsidR="00AA11CD" w:rsidRPr="002D33B2" w:rsidRDefault="00AA11CD">
            <w:pPr>
              <w:pStyle w:val="iBAAGStandardText"/>
            </w:pPr>
          </w:p>
        </w:tc>
        <w:tc>
          <w:tcPr>
            <w:tcW w:w="3330" w:type="dxa"/>
            <w:shd w:val="clear" w:color="auto" w:fill="FFFFFF" w:themeFill="background1"/>
          </w:tcPr>
          <w:p w14:paraId="58717A5F" w14:textId="0D49C6EE" w:rsidR="00765E08" w:rsidRPr="002D33B2" w:rsidRDefault="00765E08" w:rsidP="006A6DDF">
            <w:pPr>
              <w:pStyle w:val="iBAAGStandardTextBold"/>
            </w:pPr>
            <w:r w:rsidRPr="002D33B2">
              <w:t>Diagnosis and treatment of medical condition causing infertility</w:t>
            </w:r>
          </w:p>
          <w:p w14:paraId="58717A60" w14:textId="25B2246D" w:rsidR="00765E08" w:rsidRPr="002D33B2" w:rsidRDefault="00765E08" w:rsidP="006A6DDF">
            <w:pPr>
              <w:pStyle w:val="iBAAGStandardText"/>
            </w:pPr>
            <w:r w:rsidRPr="002D33B2">
              <w:t>The amount you pay is based on where the covered health service is provided</w:t>
            </w:r>
            <w:r w:rsidR="005530F9" w:rsidRPr="002D33B2">
              <w:t>.</w:t>
            </w:r>
          </w:p>
          <w:p w14:paraId="58717A61" w14:textId="77777777" w:rsidR="00765E08" w:rsidRPr="002D33B2" w:rsidRDefault="00765E08" w:rsidP="006A6DDF">
            <w:pPr>
              <w:pStyle w:val="iBAAGStandardText"/>
            </w:pPr>
          </w:p>
          <w:p w14:paraId="23E76212" w14:textId="3D6BF163" w:rsidR="004454F9" w:rsidRPr="002D33B2" w:rsidRDefault="004454F9" w:rsidP="004454F9">
            <w:pPr>
              <w:pStyle w:val="iBAAGStandardTextBold"/>
            </w:pPr>
            <w:r w:rsidRPr="002D33B2">
              <w:t xml:space="preserve">Is </w:t>
            </w:r>
            <w:r w:rsidR="00F31E3D">
              <w:t>prior authorization</w:t>
            </w:r>
            <w:r w:rsidRPr="002D33B2">
              <w:t xml:space="preserve"> needed?</w:t>
            </w:r>
          </w:p>
          <w:p w14:paraId="4858E580" w14:textId="43232A34" w:rsidR="004454F9" w:rsidRPr="002D33B2" w:rsidRDefault="004454F9" w:rsidP="004454F9">
            <w:pPr>
              <w:pStyle w:val="iBAAGStandardText"/>
            </w:pPr>
            <w:r w:rsidRPr="002D33B2">
              <w:t>No</w:t>
            </w:r>
          </w:p>
          <w:p w14:paraId="5439A95D" w14:textId="77777777" w:rsidR="004454F9" w:rsidRPr="002D33B2" w:rsidRDefault="004454F9" w:rsidP="004454F9">
            <w:pPr>
              <w:pStyle w:val="iBAAGStandardText"/>
            </w:pPr>
          </w:p>
          <w:p w14:paraId="3970EA87" w14:textId="7F3BBB07" w:rsidR="00C47C99" w:rsidRPr="002D33B2" w:rsidRDefault="00C47C99" w:rsidP="00C47C99"/>
          <w:p w14:paraId="4C086926" w14:textId="77777777" w:rsidR="006149A5" w:rsidRPr="002D33B2" w:rsidRDefault="006149A5" w:rsidP="006A6DDF">
            <w:pPr>
              <w:pStyle w:val="iBAAGStandardText"/>
            </w:pPr>
          </w:p>
          <w:p w14:paraId="58717A64" w14:textId="77777777" w:rsidR="00AA11CD" w:rsidRPr="002D33B2" w:rsidRDefault="00AA11CD">
            <w:pPr>
              <w:pStyle w:val="iBAAGStandardText"/>
            </w:pPr>
          </w:p>
        </w:tc>
        <w:tc>
          <w:tcPr>
            <w:tcW w:w="3330" w:type="dxa"/>
            <w:shd w:val="clear" w:color="auto" w:fill="FFFFFF" w:themeFill="background1"/>
          </w:tcPr>
          <w:p w14:paraId="58717A65" w14:textId="77777777" w:rsidR="00765E08" w:rsidRPr="002D33B2" w:rsidRDefault="00765E08">
            <w:pPr>
              <w:pStyle w:val="iBAAGStandardText"/>
            </w:pPr>
            <w:r w:rsidRPr="002D33B2">
              <w:t>No coverage for:</w:t>
            </w:r>
          </w:p>
          <w:p w14:paraId="58717A66" w14:textId="3D568084" w:rsidR="00765E08" w:rsidRPr="002D33B2" w:rsidRDefault="00765E08" w:rsidP="00B45175">
            <w:pPr>
              <w:pStyle w:val="iBAAGLevel1Bullets"/>
            </w:pPr>
            <w:r w:rsidRPr="002D33B2">
              <w:t>Services and related expenses for infertility treatments.</w:t>
            </w:r>
          </w:p>
          <w:p w14:paraId="58717A67" w14:textId="77777777" w:rsidR="00765E08" w:rsidRPr="002D33B2" w:rsidRDefault="00765E08" w:rsidP="00B45175">
            <w:pPr>
              <w:pStyle w:val="iBAAGLevel1Bullets"/>
            </w:pPr>
            <w:r w:rsidRPr="002D33B2">
              <w:t>Surrogate parenting, donor eggs, donor sperm and host uterus.</w:t>
            </w:r>
          </w:p>
          <w:p w14:paraId="58717A6F" w14:textId="77777777" w:rsidR="00765E08" w:rsidRPr="002D33B2" w:rsidRDefault="00765E08" w:rsidP="00B840D5">
            <w:pPr>
              <w:pStyle w:val="iBAAGLevel1Bullets"/>
              <w:numPr>
                <w:ilvl w:val="0"/>
                <w:numId w:val="0"/>
              </w:numPr>
              <w:ind w:left="450"/>
            </w:pPr>
          </w:p>
        </w:tc>
      </w:tr>
      <w:tr w:rsidR="00DB63A7" w:rsidRPr="002D33B2" w14:paraId="582B1EF6" w14:textId="77777777" w:rsidTr="004213F7">
        <w:tblPrEx>
          <w:shd w:val="clear" w:color="auto" w:fill="auto"/>
        </w:tblPrEx>
        <w:tc>
          <w:tcPr>
            <w:tcW w:w="3517" w:type="dxa"/>
            <w:tcBorders>
              <w:bottom w:val="single" w:sz="4" w:space="0" w:color="000000" w:themeColor="text1"/>
            </w:tcBorders>
            <w:shd w:val="clear" w:color="auto" w:fill="31849B"/>
            <w:vAlign w:val="center"/>
          </w:tcPr>
          <w:p w14:paraId="7BD9F1A2" w14:textId="55041396" w:rsidR="00DB63A7" w:rsidRPr="002D33B2" w:rsidRDefault="00DB63A7" w:rsidP="006B0861">
            <w:pPr>
              <w:pStyle w:val="iBAAGTableHeader"/>
            </w:pPr>
            <w:r w:rsidRPr="002D33B2">
              <w:lastRenderedPageBreak/>
              <w:t>Common Medical Event</w:t>
            </w:r>
          </w:p>
        </w:tc>
        <w:tc>
          <w:tcPr>
            <w:tcW w:w="3330" w:type="dxa"/>
            <w:tcBorders>
              <w:bottom w:val="single" w:sz="4" w:space="0" w:color="000000" w:themeColor="text1"/>
            </w:tcBorders>
            <w:shd w:val="clear" w:color="auto" w:fill="31849B"/>
            <w:vAlign w:val="center"/>
          </w:tcPr>
          <w:p w14:paraId="7317E13D" w14:textId="77777777" w:rsidR="00DB63A7" w:rsidRPr="002D33B2" w:rsidRDefault="00DB63A7" w:rsidP="006B0861">
            <w:pPr>
              <w:pStyle w:val="iBAAGTableHeader"/>
            </w:pPr>
            <w:r w:rsidRPr="002D33B2">
              <w:t>Your cost if you use</w:t>
            </w:r>
          </w:p>
          <w:p w14:paraId="7628D812" w14:textId="77777777" w:rsidR="00DB63A7" w:rsidRPr="002D33B2" w:rsidRDefault="00DB63A7" w:rsidP="006B0861">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17F60E92" w14:textId="77777777" w:rsidR="00DB63A7" w:rsidRPr="002D33B2" w:rsidRDefault="00DB63A7" w:rsidP="006B0861">
            <w:pPr>
              <w:pStyle w:val="iBAAGTableHeader"/>
            </w:pPr>
            <w:r w:rsidRPr="002D33B2">
              <w:t>Your cost if you use</w:t>
            </w:r>
          </w:p>
          <w:p w14:paraId="5599BD65" w14:textId="77777777" w:rsidR="00DB63A7" w:rsidRPr="002D33B2" w:rsidRDefault="00DB63A7" w:rsidP="006B0861">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0603BB0A" w14:textId="77777777" w:rsidR="00DB63A7" w:rsidRPr="002D33B2" w:rsidRDefault="00DB63A7" w:rsidP="006B0861">
            <w:pPr>
              <w:pStyle w:val="iBAAGTableHeader"/>
            </w:pPr>
            <w:r w:rsidRPr="002D33B2">
              <w:t>Limits &amp; Exception</w:t>
            </w:r>
          </w:p>
        </w:tc>
      </w:tr>
      <w:tr w:rsidR="00DB63A7" w:rsidRPr="002D33B2" w14:paraId="7C1983B2" w14:textId="77777777" w:rsidTr="004213F7">
        <w:tblPrEx>
          <w:shd w:val="clear" w:color="auto" w:fill="auto"/>
        </w:tblPrEx>
        <w:tc>
          <w:tcPr>
            <w:tcW w:w="3517" w:type="dxa"/>
            <w:shd w:val="clear" w:color="auto" w:fill="FFFFFF" w:themeFill="background1"/>
          </w:tcPr>
          <w:p w14:paraId="094FA347" w14:textId="741AAA58" w:rsidR="00DB63A7" w:rsidRPr="002D33B2" w:rsidRDefault="00DB63A7" w:rsidP="006B0861">
            <w:pPr>
              <w:pStyle w:val="iBAAGSituationBoxName"/>
            </w:pPr>
            <w:bookmarkStart w:id="80" w:name="Reproductive_Services"/>
            <w:r w:rsidRPr="002D33B2">
              <w:t>Reproductive Services</w:t>
            </w:r>
            <w:bookmarkEnd w:id="80"/>
          </w:p>
          <w:p w14:paraId="4F37A173" w14:textId="77777777" w:rsidR="00DB63A7" w:rsidRPr="002D33B2" w:rsidRDefault="00DB63A7" w:rsidP="006B0861"/>
          <w:p w14:paraId="6FB912F0" w14:textId="50EF1618" w:rsidR="00DB63A7" w:rsidRPr="002D33B2" w:rsidRDefault="00DB63A7" w:rsidP="006B0861">
            <w:pPr>
              <w:pStyle w:val="iBAAGStandardTextBold"/>
            </w:pPr>
            <w:r w:rsidRPr="002D33B2">
              <w:t>What are covered reproductive services?</w:t>
            </w:r>
          </w:p>
          <w:p w14:paraId="06098F08" w14:textId="7F2F6FA8" w:rsidR="00DB63A7" w:rsidRPr="002D33B2" w:rsidRDefault="00DB63A7" w:rsidP="006B0861">
            <w:pPr>
              <w:pStyle w:val="iBAAGLevel1Bullets"/>
            </w:pPr>
            <w:r w:rsidRPr="002D33B2">
              <w:t xml:space="preserve">Voluntary sterilization </w:t>
            </w:r>
          </w:p>
          <w:p w14:paraId="7C913412" w14:textId="59DB712C" w:rsidR="00DB63A7" w:rsidRPr="002D33B2" w:rsidRDefault="00DB63A7" w:rsidP="006B0861">
            <w:pPr>
              <w:pStyle w:val="iBAAGLevel1Bullets"/>
            </w:pPr>
            <w:r w:rsidRPr="002D33B2">
              <w:t>Contraceptive services</w:t>
            </w:r>
          </w:p>
          <w:p w14:paraId="129D5E1D" w14:textId="4C3B345B" w:rsidR="00DB63A7" w:rsidRPr="002D33B2" w:rsidRDefault="00DB63A7" w:rsidP="006B0861">
            <w:pPr>
              <w:pStyle w:val="iBAAGLevel1Bullets"/>
            </w:pPr>
            <w:r w:rsidRPr="002D33B2">
              <w:t>Health services and associated expenses for surgical, non-surgical, or drug-induced pregnancy termination.</w:t>
            </w:r>
          </w:p>
          <w:p w14:paraId="3A3042B8" w14:textId="77777777" w:rsidR="00DB63A7" w:rsidRPr="002D33B2" w:rsidRDefault="00DB63A7" w:rsidP="006B0861"/>
          <w:p w14:paraId="687C71EB" w14:textId="5D349CCB" w:rsidR="00DB63A7" w:rsidRPr="002D33B2" w:rsidRDefault="00DB63A7" w:rsidP="00C72BF1">
            <w:pPr>
              <w:rPr>
                <w:b/>
                <w:bCs/>
                <w:color w:val="FF00FF"/>
                <w:sz w:val="22"/>
              </w:rPr>
            </w:pPr>
            <w:r w:rsidRPr="002D33B2">
              <w:rPr>
                <w:rStyle w:val="iBAAGStandardTextChar"/>
              </w:rPr>
              <w:t xml:space="preserve">Contraceptives &amp; female sterilization are covered under </w:t>
            </w:r>
            <w:r w:rsidRPr="002D33B2">
              <w:rPr>
                <w:rStyle w:val="iBAAGStandardTextItalicsChar"/>
              </w:rPr>
              <w:t>Preventive Care Services</w:t>
            </w:r>
            <w:r w:rsidRPr="002D33B2">
              <w:t>.</w:t>
            </w:r>
          </w:p>
          <w:p w14:paraId="092B45DA" w14:textId="77777777" w:rsidR="00DB63A7" w:rsidRDefault="00DB63A7" w:rsidP="006B0861"/>
          <w:p w14:paraId="2E293E2F" w14:textId="77777777" w:rsidR="005F03D0" w:rsidRPr="002D33B2" w:rsidRDefault="005F03D0" w:rsidP="006B0861"/>
          <w:p w14:paraId="5C236AE0" w14:textId="77777777" w:rsidR="00DB63A7" w:rsidRPr="002D33B2" w:rsidRDefault="00DB63A7" w:rsidP="006B0861">
            <w:pPr>
              <w:pStyle w:val="iBAAGStandardTextBold"/>
            </w:pPr>
            <w:r w:rsidRPr="002D33B2">
              <w:t xml:space="preserve">Want more information? </w:t>
            </w:r>
          </w:p>
          <w:p w14:paraId="55C7F36F" w14:textId="77777777" w:rsidR="00DB63A7" w:rsidRPr="002D33B2" w:rsidRDefault="00DB63A7" w:rsidP="006B0861">
            <w:r w:rsidRPr="002D33B2">
              <w:rPr>
                <w:rStyle w:val="iBAAGStandardTextChar"/>
              </w:rPr>
              <w:t>View the</w:t>
            </w:r>
            <w:r w:rsidRPr="002D33B2">
              <w:t xml:space="preserve"> </w:t>
            </w:r>
            <w:hyperlink r:id="rId60" w:history="1">
              <w:r w:rsidRPr="002D33B2">
                <w:rPr>
                  <w:rStyle w:val="Hyperlinks"/>
                </w:rPr>
                <w:t>glossary</w:t>
              </w:r>
            </w:hyperlink>
            <w:r w:rsidRPr="002D33B2">
              <w:t xml:space="preserve"> </w:t>
            </w:r>
            <w:r w:rsidRPr="002D33B2">
              <w:rPr>
                <w:rStyle w:val="iBAAGStandardTextChar"/>
              </w:rPr>
              <w:t>for definitions.</w:t>
            </w:r>
          </w:p>
          <w:p w14:paraId="72D2BDEA" w14:textId="77777777" w:rsidR="00DB63A7" w:rsidRPr="002D33B2" w:rsidRDefault="00DB63A7" w:rsidP="006B0861"/>
        </w:tc>
        <w:tc>
          <w:tcPr>
            <w:tcW w:w="3330" w:type="dxa"/>
            <w:shd w:val="clear" w:color="auto" w:fill="FFFFFF" w:themeFill="background1"/>
          </w:tcPr>
          <w:p w14:paraId="7265DFCB" w14:textId="4183B869" w:rsidR="00DB63A7" w:rsidRPr="002D33B2" w:rsidRDefault="00DB63A7" w:rsidP="006B0861">
            <w:pPr>
              <w:pStyle w:val="iBAAGStandardText"/>
            </w:pPr>
            <w:r w:rsidRPr="002D33B2">
              <w:t>The amount you pay is based on where the covered health service is provided.</w:t>
            </w:r>
          </w:p>
          <w:p w14:paraId="38CD453C" w14:textId="77777777" w:rsidR="00DB63A7" w:rsidRPr="002D33B2" w:rsidRDefault="00DB63A7" w:rsidP="006B0861">
            <w:pPr>
              <w:pStyle w:val="iBAAGStandardText"/>
            </w:pPr>
          </w:p>
          <w:p w14:paraId="494769A1" w14:textId="52B2F536" w:rsidR="00FB18F5" w:rsidRPr="002D33B2" w:rsidRDefault="00FB18F5">
            <w:pPr>
              <w:pStyle w:val="iBAAGStandardText"/>
            </w:pPr>
          </w:p>
        </w:tc>
        <w:tc>
          <w:tcPr>
            <w:tcW w:w="3330" w:type="dxa"/>
            <w:shd w:val="clear" w:color="auto" w:fill="FFFFFF" w:themeFill="background1"/>
          </w:tcPr>
          <w:p w14:paraId="1E214C1E" w14:textId="77777777" w:rsidR="00DB63A7" w:rsidRPr="002D33B2" w:rsidRDefault="00DB63A7" w:rsidP="006B0861">
            <w:pPr>
              <w:pStyle w:val="iBAAGStandardText"/>
            </w:pPr>
            <w:r w:rsidRPr="002D33B2">
              <w:t>The amount you pay is based on where the covered health service is provided.</w:t>
            </w:r>
          </w:p>
          <w:p w14:paraId="35C1F49C" w14:textId="77777777" w:rsidR="00DB63A7" w:rsidRPr="002D33B2" w:rsidRDefault="00DB63A7" w:rsidP="006B0861">
            <w:pPr>
              <w:pStyle w:val="iBAAGStandardText"/>
            </w:pPr>
          </w:p>
          <w:p w14:paraId="7E71E6A6" w14:textId="669B3BE6" w:rsidR="00FB18F5" w:rsidRPr="002D33B2" w:rsidRDefault="00FB18F5" w:rsidP="006B0861">
            <w:pPr>
              <w:pStyle w:val="iBAAGStandardText"/>
            </w:pPr>
          </w:p>
        </w:tc>
        <w:tc>
          <w:tcPr>
            <w:tcW w:w="3330" w:type="dxa"/>
            <w:shd w:val="clear" w:color="auto" w:fill="FFFFFF" w:themeFill="background1"/>
          </w:tcPr>
          <w:p w14:paraId="269926DC" w14:textId="77777777" w:rsidR="00DB63A7" w:rsidRPr="002D33B2" w:rsidRDefault="00DB63A7" w:rsidP="006B0861">
            <w:pPr>
              <w:pStyle w:val="iBAAGStandardText"/>
            </w:pPr>
            <w:r w:rsidRPr="002D33B2">
              <w:t>No coverage for:</w:t>
            </w:r>
          </w:p>
          <w:p w14:paraId="1EEE8368" w14:textId="77777777" w:rsidR="00DB63A7" w:rsidRPr="002D33B2" w:rsidRDefault="00DB63A7" w:rsidP="006B0861">
            <w:pPr>
              <w:pStyle w:val="iBAAGLevel1Bullets"/>
            </w:pPr>
            <w:r w:rsidRPr="002D33B2">
              <w:t>The reversal of voluntary sterilization.</w:t>
            </w:r>
          </w:p>
          <w:p w14:paraId="442F56B2" w14:textId="77777777" w:rsidR="004213F7" w:rsidRDefault="004213F7" w:rsidP="00623FCF">
            <w:pPr>
              <w:pStyle w:val="iBAAGLevel1Bullets"/>
              <w:numPr>
                <w:ilvl w:val="0"/>
                <w:numId w:val="0"/>
              </w:numPr>
              <w:ind w:left="450"/>
              <w:rPr>
                <w:rStyle w:val="InstructionalTextChar"/>
              </w:rPr>
            </w:pPr>
          </w:p>
          <w:p w14:paraId="671DD403" w14:textId="77777777" w:rsidR="004213F7" w:rsidRDefault="004213F7" w:rsidP="004213F7">
            <w:r w:rsidRPr="005F03D0">
              <w:t>Termination of pregnancy: coverage limited to non-elective procedures.</w:t>
            </w:r>
          </w:p>
          <w:p w14:paraId="142C21CD" w14:textId="133C3696" w:rsidR="00DB63A7" w:rsidRPr="002D33B2" w:rsidRDefault="004213F7" w:rsidP="00623FCF">
            <w:pPr>
              <w:pStyle w:val="iBAAGLevel1Bullets"/>
              <w:numPr>
                <w:ilvl w:val="0"/>
                <w:numId w:val="0"/>
              </w:numPr>
              <w:ind w:left="450" w:hanging="360"/>
            </w:pPr>
            <w:r w:rsidRPr="002D33B2" w:rsidDel="00516B6A">
              <w:rPr>
                <w:rStyle w:val="InstructionalTextChar"/>
              </w:rPr>
              <w:t xml:space="preserve"> </w:t>
            </w:r>
          </w:p>
        </w:tc>
      </w:tr>
    </w:tbl>
    <w:p w14:paraId="58717A8B" w14:textId="77777777" w:rsidR="00765E08" w:rsidRPr="002D33B2" w:rsidRDefault="00765E08" w:rsidP="00765E08"/>
    <w:p w14:paraId="58717A8C" w14:textId="77777777" w:rsidR="00765E08" w:rsidRPr="002D33B2" w:rsidRDefault="00765E08" w:rsidP="00765E08">
      <w:pPr>
        <w:rPr>
          <w:rStyle w:val="iBAAGTags"/>
        </w:rPr>
      </w:pPr>
      <w:r w:rsidRPr="002D33B2">
        <w:rPr>
          <w:rStyle w:val="iBAAGTags"/>
        </w:rPr>
        <w:t>&lt;!--ID=CSR--&gt;</w:t>
      </w:r>
    </w:p>
    <w:p w14:paraId="2CD6CF81" w14:textId="30457B01"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592A2F3C" w14:textId="77777777" w:rsidTr="004A18F4">
        <w:tc>
          <w:tcPr>
            <w:tcW w:w="13507" w:type="dxa"/>
            <w:gridSpan w:val="2"/>
            <w:shd w:val="clear" w:color="auto" w:fill="DAEEF3"/>
          </w:tcPr>
          <w:p w14:paraId="30055F6A" w14:textId="77777777" w:rsidR="00BE0004" w:rsidRPr="002D33B2" w:rsidRDefault="00BE0004" w:rsidP="004A18F4">
            <w:pPr>
              <w:pStyle w:val="iBAAGMajorSectionHeader"/>
            </w:pPr>
            <w:r w:rsidRPr="002D33B2">
              <w:t>CSR View</w:t>
            </w:r>
          </w:p>
        </w:tc>
      </w:tr>
      <w:tr w:rsidR="00BE0004" w:rsidRPr="002D33B2" w14:paraId="6C091042" w14:textId="77777777" w:rsidTr="004A18F4">
        <w:tblPrEx>
          <w:shd w:val="clear" w:color="auto" w:fill="auto"/>
        </w:tblPrEx>
        <w:tc>
          <w:tcPr>
            <w:tcW w:w="13507" w:type="dxa"/>
            <w:gridSpan w:val="2"/>
            <w:tcBorders>
              <w:bottom w:val="single" w:sz="4" w:space="0" w:color="000000" w:themeColor="text1"/>
            </w:tcBorders>
            <w:shd w:val="clear" w:color="auto" w:fill="C00000"/>
          </w:tcPr>
          <w:p w14:paraId="426306CF" w14:textId="77777777" w:rsidR="00BE0004" w:rsidRPr="002D33B2" w:rsidRDefault="00BE0004" w:rsidP="004A18F4">
            <w:pPr>
              <w:pStyle w:val="iBAAGTableHeader"/>
            </w:pPr>
            <w:r w:rsidRPr="002D33B2">
              <w:lastRenderedPageBreak/>
              <w:t>Plan Information</w:t>
            </w:r>
          </w:p>
        </w:tc>
      </w:tr>
      <w:tr w:rsidR="00BE0004" w:rsidRPr="002D33B2" w14:paraId="499CA563" w14:textId="77777777" w:rsidTr="004A18F4">
        <w:tblPrEx>
          <w:shd w:val="clear" w:color="auto" w:fill="auto"/>
        </w:tblPrEx>
        <w:tc>
          <w:tcPr>
            <w:tcW w:w="3517" w:type="dxa"/>
            <w:shd w:val="clear" w:color="auto" w:fill="F2DBDB"/>
          </w:tcPr>
          <w:p w14:paraId="32C1A4BF" w14:textId="77777777" w:rsidR="00BE0004" w:rsidRPr="002D33B2" w:rsidRDefault="00BE0004" w:rsidP="004A18F4"/>
        </w:tc>
        <w:tc>
          <w:tcPr>
            <w:tcW w:w="9990" w:type="dxa"/>
            <w:shd w:val="clear" w:color="auto" w:fill="F2DBDB"/>
          </w:tcPr>
          <w:p w14:paraId="49D9F519" w14:textId="77777777" w:rsidR="00BE0004" w:rsidRPr="002D33B2" w:rsidRDefault="00BE0004" w:rsidP="004A18F4"/>
        </w:tc>
      </w:tr>
    </w:tbl>
    <w:p w14:paraId="58717A94" w14:textId="77777777" w:rsidR="00765E08" w:rsidRPr="002D33B2" w:rsidRDefault="00765E08"/>
    <w:p w14:paraId="58717A95" w14:textId="77777777" w:rsidR="00765E08" w:rsidRPr="002D33B2" w:rsidRDefault="00765E08" w:rsidP="00765E08">
      <w:pPr>
        <w:rPr>
          <w:rStyle w:val="iBAAGTags"/>
        </w:rPr>
      </w:pPr>
      <w:r w:rsidRPr="002D33B2">
        <w:rPr>
          <w:rStyle w:val="iBAAGTags"/>
        </w:rPr>
        <w:t>&lt;!--section=</w:t>
      </w:r>
      <w:proofErr w:type="spellStart"/>
      <w:r w:rsidRPr="002D33B2">
        <w:rPr>
          <w:rStyle w:val="iBAAGTags"/>
        </w:rPr>
        <w:t>Special_Services</w:t>
      </w:r>
      <w:proofErr w:type="spellEnd"/>
      <w:r w:rsidRPr="002D33B2">
        <w:rPr>
          <w:rStyle w:val="iBAAGTags"/>
        </w:rPr>
        <w:t>--&gt;</w:t>
      </w:r>
    </w:p>
    <w:p w14:paraId="58717A96" w14:textId="7F2D8B21" w:rsidR="00765E08" w:rsidRPr="002D33B2" w:rsidRDefault="00EF110E" w:rsidP="00B840D5">
      <w:pPr>
        <w:pStyle w:val="Heading1"/>
        <w:rPr>
          <w:sz w:val="20"/>
          <w:szCs w:val="18"/>
        </w:rPr>
      </w:pPr>
      <w:r w:rsidRPr="002D33B2">
        <w:rPr>
          <w:rStyle w:val="iBAAGTags"/>
          <w:color w:val="FFFFFF" w:themeColor="background1"/>
        </w:rPr>
        <w:t>Special Services</w:t>
      </w:r>
    </w:p>
    <w:p w14:paraId="376D76FA"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D7A17E1" w14:textId="77777777" w:rsidR="007803EA" w:rsidRPr="002D33B2" w:rsidRDefault="007803EA" w:rsidP="007803EA"/>
    <w:p w14:paraId="76FDA0A6" w14:textId="4FF30261" w:rsidR="005530F9" w:rsidRPr="002D33B2" w:rsidRDefault="007803EA" w:rsidP="007803EA">
      <w:pPr>
        <w:rPr>
          <w:i/>
          <w:iCs/>
        </w:rPr>
      </w:pPr>
      <w:r w:rsidRPr="002D33B2">
        <w:rPr>
          <w:i/>
          <w:iCs/>
        </w:rPr>
        <w:t xml:space="preserve">Providers, this summary is for members, to review the terms of your participation agreement, please visit </w:t>
      </w:r>
      <w:hyperlink r:id="rId61" w:history="1">
        <w:r w:rsidRPr="002D33B2">
          <w:rPr>
            <w:rStyle w:val="Hyperlink"/>
            <w:i/>
            <w:iCs/>
          </w:rPr>
          <w:t>uhcprovider.com</w:t>
        </w:r>
      </w:hyperlink>
      <w:r w:rsidR="005530F9" w:rsidRPr="002D33B2">
        <w:rPr>
          <w:i/>
          <w:iCs/>
        </w:rPr>
        <w:t xml:space="preserve">    </w:t>
      </w:r>
    </w:p>
    <w:p w14:paraId="2768B53D" w14:textId="77777777" w:rsidR="005530F9" w:rsidRPr="002D33B2" w:rsidRDefault="005530F9"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2D33B2" w14:paraId="58717A9A" w14:textId="77777777" w:rsidTr="006A6DDF">
        <w:tc>
          <w:tcPr>
            <w:tcW w:w="13507" w:type="dxa"/>
            <w:shd w:val="clear" w:color="auto" w:fill="DAEEF3"/>
          </w:tcPr>
          <w:p w14:paraId="58717A99" w14:textId="77777777" w:rsidR="00765E08" w:rsidRPr="002D33B2" w:rsidRDefault="00765E08" w:rsidP="006A6DDF">
            <w:pPr>
              <w:pStyle w:val="iBAAGMajorSectionHeader"/>
            </w:pPr>
            <w:bookmarkStart w:id="81" w:name="Special_Services"/>
            <w:r w:rsidRPr="002D33B2">
              <w:t>Special Services</w:t>
            </w:r>
            <w:bookmarkEnd w:id="81"/>
          </w:p>
        </w:tc>
      </w:tr>
      <w:tr w:rsidR="00765E08" w:rsidRPr="002D33B2"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5C2208B7" w:rsidR="00765E08" w:rsidRPr="002D33B2" w:rsidRDefault="00224682" w:rsidP="006A6DDF">
            <w:pPr>
              <w:pStyle w:val="iBAAGStandardTextBold"/>
              <w:rPr>
                <w:dstrike/>
              </w:rPr>
            </w:pPr>
            <w:r w:rsidRPr="002D33B2">
              <w:t>Some of the benefits you will find in this section:</w:t>
            </w:r>
          </w:p>
        </w:tc>
      </w:tr>
      <w:tr w:rsidR="00386B9A" w:rsidRPr="002D33B2" w14:paraId="58717AA1" w14:textId="77777777" w:rsidTr="00593F2E">
        <w:tblPrEx>
          <w:shd w:val="clear" w:color="auto" w:fill="FFFF00"/>
        </w:tblPrEx>
        <w:trPr>
          <w:trHeight w:val="2060"/>
        </w:trPr>
        <w:tc>
          <w:tcPr>
            <w:tcW w:w="13507" w:type="dxa"/>
            <w:shd w:val="clear" w:color="auto" w:fill="FFFFFF" w:themeFill="background1"/>
            <w:vAlign w:val="center"/>
          </w:tcPr>
          <w:p w14:paraId="737BA7AA" w14:textId="56090D47" w:rsidR="00947E84" w:rsidRPr="002D33B2" w:rsidRDefault="00947E84" w:rsidP="00B840D5">
            <w:pPr>
              <w:pStyle w:val="iBAAGLevel1Bullets"/>
            </w:pPr>
            <w:r w:rsidRPr="002D33B2">
              <w:t>Clinical Trials</w:t>
            </w:r>
          </w:p>
          <w:p w14:paraId="06EA730C" w14:textId="77777777" w:rsidR="00947E84" w:rsidRPr="002D33B2" w:rsidRDefault="00947E84" w:rsidP="00947E84">
            <w:pPr>
              <w:pStyle w:val="iBAAGLevel1Bullets"/>
            </w:pPr>
            <w:r w:rsidRPr="002D33B2">
              <w:t>Medical Supplies</w:t>
            </w:r>
          </w:p>
          <w:p w14:paraId="1F661E3B" w14:textId="7F564247" w:rsidR="00224682" w:rsidRPr="002D33B2" w:rsidRDefault="00224682" w:rsidP="00B840D5">
            <w:pPr>
              <w:pStyle w:val="iBAAGLevel1Bullets"/>
            </w:pPr>
            <w:r w:rsidRPr="002D33B2">
              <w:t>Outpatient Therap</w:t>
            </w:r>
            <w:r w:rsidR="00947E84" w:rsidRPr="002D33B2">
              <w:t>ies</w:t>
            </w:r>
          </w:p>
          <w:p w14:paraId="5608AACB" w14:textId="77777777" w:rsidR="00224682" w:rsidRPr="002D33B2" w:rsidRDefault="00224682" w:rsidP="00B840D5">
            <w:pPr>
              <w:pStyle w:val="iBAAGLevel1Bullets"/>
            </w:pPr>
            <w:r w:rsidRPr="002D33B2">
              <w:t>Resource Services</w:t>
            </w:r>
          </w:p>
          <w:p w14:paraId="7851C04C" w14:textId="77777777" w:rsidR="00224682" w:rsidRPr="002D33B2" w:rsidRDefault="00224682" w:rsidP="00B840D5">
            <w:pPr>
              <w:pStyle w:val="iBAAGLevel1Bullets"/>
            </w:pPr>
            <w:r w:rsidRPr="002D33B2">
              <w:t>Special</w:t>
            </w:r>
            <w:r w:rsidR="00947E84" w:rsidRPr="002D33B2">
              <w:t>ized Inpatient Care</w:t>
            </w:r>
          </w:p>
          <w:p w14:paraId="311C3062" w14:textId="0AB276EC" w:rsidR="00947E84" w:rsidRPr="002D33B2" w:rsidRDefault="00947E84" w:rsidP="00B840D5">
            <w:pPr>
              <w:pStyle w:val="iBAAGLevel1Bullets"/>
            </w:pPr>
            <w:r w:rsidRPr="002D33B2">
              <w:t>Specialized Medical Services</w:t>
            </w:r>
          </w:p>
          <w:p w14:paraId="58717AA0" w14:textId="2178E4B0" w:rsidR="00947E84" w:rsidRPr="002D33B2" w:rsidRDefault="00947E84" w:rsidP="00B840D5"/>
        </w:tc>
      </w:tr>
    </w:tbl>
    <w:p w14:paraId="58717ABC" w14:textId="77777777" w:rsidR="00765E08" w:rsidRPr="002D33B2"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11"/>
        <w:gridCol w:w="3319"/>
        <w:gridCol w:w="3330"/>
        <w:gridCol w:w="3330"/>
      </w:tblGrid>
      <w:tr w:rsidR="00765E08" w:rsidRPr="002D33B2" w14:paraId="58717AC5" w14:textId="77777777" w:rsidTr="00DC4264">
        <w:tc>
          <w:tcPr>
            <w:tcW w:w="3517" w:type="dxa"/>
            <w:tcBorders>
              <w:bottom w:val="single" w:sz="4" w:space="0" w:color="000000" w:themeColor="text1"/>
            </w:tcBorders>
            <w:shd w:val="clear" w:color="auto" w:fill="31849B"/>
            <w:vAlign w:val="center"/>
          </w:tcPr>
          <w:p w14:paraId="58717ABF" w14:textId="77777777" w:rsidR="00765E08" w:rsidRPr="002D33B2" w:rsidRDefault="00765E08"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AC0" w14:textId="77777777" w:rsidR="00765E08" w:rsidRPr="002D33B2" w:rsidRDefault="00765E08" w:rsidP="006A6DDF">
            <w:pPr>
              <w:pStyle w:val="iBAAGTableHeader"/>
            </w:pPr>
            <w:r w:rsidRPr="002D33B2">
              <w:t>Your cost if you use</w:t>
            </w:r>
          </w:p>
          <w:p w14:paraId="58717AC1"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AC2" w14:textId="77777777" w:rsidR="00765E08" w:rsidRPr="002D33B2" w:rsidRDefault="00765E08" w:rsidP="006A6DDF">
            <w:pPr>
              <w:pStyle w:val="iBAAGTableHeader"/>
            </w:pPr>
            <w:r w:rsidRPr="002D33B2">
              <w:t>Your cost if you use</w:t>
            </w:r>
          </w:p>
          <w:p w14:paraId="58717AC3"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AC4" w14:textId="77777777" w:rsidR="00765E08" w:rsidRPr="002D33B2" w:rsidRDefault="00765E08" w:rsidP="006A6DDF">
            <w:pPr>
              <w:pStyle w:val="iBAAGTableHeader"/>
            </w:pPr>
            <w:r w:rsidRPr="002D33B2">
              <w:t>Limits &amp; Exceptions</w:t>
            </w:r>
          </w:p>
        </w:tc>
      </w:tr>
      <w:tr w:rsidR="00765E08" w:rsidRPr="002D33B2" w14:paraId="58717AD2" w14:textId="77777777" w:rsidTr="00DC4264">
        <w:tc>
          <w:tcPr>
            <w:tcW w:w="3517" w:type="dxa"/>
            <w:shd w:val="clear" w:color="auto" w:fill="FFFFFF" w:themeFill="background1"/>
          </w:tcPr>
          <w:p w14:paraId="58717AC6" w14:textId="2E7C58E9" w:rsidR="00765E08" w:rsidRPr="002D33B2" w:rsidRDefault="00765E08" w:rsidP="006A6DDF">
            <w:pPr>
              <w:pStyle w:val="iBAAGSituationBoxName"/>
            </w:pPr>
            <w:bookmarkStart w:id="82" w:name="Acupuncture_Services"/>
            <w:r w:rsidRPr="002D33B2">
              <w:t>Acupuncture Services</w:t>
            </w:r>
            <w:bookmarkEnd w:id="82"/>
          </w:p>
          <w:p w14:paraId="58717AC7" w14:textId="77777777" w:rsidR="00765E08" w:rsidRPr="002D33B2" w:rsidRDefault="00765E08" w:rsidP="006A6DDF">
            <w:pPr>
              <w:pStyle w:val="iBAAGStandardText"/>
            </w:pPr>
          </w:p>
          <w:p w14:paraId="58717AC8" w14:textId="77777777" w:rsidR="00765E08" w:rsidRPr="002D33B2" w:rsidRDefault="00765E08" w:rsidP="006A6DDF">
            <w:pPr>
              <w:pStyle w:val="iBAAGStandardText"/>
            </w:pPr>
            <w:r w:rsidRPr="002D33B2">
              <w:rPr>
                <w:rStyle w:val="iBAAGStandardTextBoldChar"/>
              </w:rPr>
              <w:t>What are acupuncture services?</w:t>
            </w:r>
            <w:r w:rsidRPr="002D33B2">
              <w:t xml:space="preserve"> A treatment that uses thin needles to </w:t>
            </w:r>
            <w:r w:rsidRPr="002D33B2">
              <w:lastRenderedPageBreak/>
              <w:t>control pain and other symptoms.</w:t>
            </w:r>
          </w:p>
          <w:p w14:paraId="58717AC9" w14:textId="77777777" w:rsidR="00765E08" w:rsidRPr="002D33B2" w:rsidRDefault="00765E08" w:rsidP="00B840D5"/>
          <w:p w14:paraId="3CCCDDD7" w14:textId="77777777" w:rsidR="005F2709" w:rsidRPr="002D33B2" w:rsidRDefault="005F2709" w:rsidP="00B840D5"/>
          <w:p w14:paraId="58717ACA" w14:textId="77777777" w:rsidR="00765E08" w:rsidRPr="002D33B2" w:rsidRDefault="00765E08" w:rsidP="006A6DDF">
            <w:pPr>
              <w:pStyle w:val="iBAAGStandardTextBold"/>
            </w:pPr>
            <w:r w:rsidRPr="002D33B2">
              <w:t xml:space="preserve">Want more information? </w:t>
            </w:r>
          </w:p>
          <w:p w14:paraId="58717ACB" w14:textId="77777777" w:rsidR="00765E08" w:rsidRPr="002D33B2" w:rsidRDefault="00765E08" w:rsidP="006A6DDF">
            <w:pPr>
              <w:pStyle w:val="iBAAGStandardText"/>
            </w:pPr>
            <w:r w:rsidRPr="002D33B2">
              <w:t xml:space="preserve">View the </w:t>
            </w:r>
            <w:hyperlink r:id="rId62" w:history="1">
              <w:r w:rsidRPr="002D33B2">
                <w:rPr>
                  <w:rStyle w:val="Hyperlinks"/>
                </w:rPr>
                <w:t>glossary</w:t>
              </w:r>
            </w:hyperlink>
            <w:r w:rsidRPr="002D33B2">
              <w:t xml:space="preserve"> for definitions.</w:t>
            </w:r>
          </w:p>
          <w:p w14:paraId="58717ACC" w14:textId="77777777" w:rsidR="00765E08" w:rsidRPr="002D33B2" w:rsidRDefault="00765E08" w:rsidP="006A6DDF"/>
        </w:tc>
        <w:tc>
          <w:tcPr>
            <w:tcW w:w="3330" w:type="dxa"/>
            <w:gridSpan w:val="2"/>
            <w:shd w:val="clear" w:color="auto" w:fill="FFFFFF" w:themeFill="background1"/>
          </w:tcPr>
          <w:p w14:paraId="58717ACE" w14:textId="3EEFDE8B" w:rsidR="00B711CD" w:rsidRPr="002D33B2" w:rsidRDefault="00B711CD">
            <w:pPr>
              <w:pStyle w:val="iBAAGStandardText"/>
            </w:pPr>
            <w:r w:rsidRPr="002D33B2">
              <w:lastRenderedPageBreak/>
              <w:t>Network benefits are not covered.</w:t>
            </w:r>
          </w:p>
        </w:tc>
        <w:tc>
          <w:tcPr>
            <w:tcW w:w="3330" w:type="dxa"/>
            <w:shd w:val="clear" w:color="auto" w:fill="FFFFFF" w:themeFill="background1"/>
          </w:tcPr>
          <w:p w14:paraId="0D0B0912" w14:textId="62F0C2F2" w:rsidR="00B711CD" w:rsidRPr="002D33B2" w:rsidRDefault="00B711CD" w:rsidP="00B711CD">
            <w:pPr>
              <w:pStyle w:val="iBAAGStandardText"/>
            </w:pPr>
            <w:r w:rsidRPr="002D33B2">
              <w:t>Out-of-network benefits are not covered.</w:t>
            </w:r>
          </w:p>
          <w:p w14:paraId="58717AD0" w14:textId="725367FA" w:rsidR="00B711CD" w:rsidRPr="002D33B2" w:rsidRDefault="00B711CD">
            <w:pPr>
              <w:pStyle w:val="iBAAGStandardText"/>
            </w:pPr>
          </w:p>
        </w:tc>
        <w:tc>
          <w:tcPr>
            <w:tcW w:w="3330" w:type="dxa"/>
            <w:shd w:val="clear" w:color="auto" w:fill="FFFFFF" w:themeFill="background1"/>
          </w:tcPr>
          <w:p w14:paraId="4BBB6DE4" w14:textId="28077694" w:rsidR="002264B4" w:rsidRPr="002D33B2" w:rsidRDefault="002264B4" w:rsidP="002264B4">
            <w:pPr>
              <w:pStyle w:val="iBAAGStandardText"/>
            </w:pPr>
            <w:r w:rsidRPr="002D33B2">
              <w:t>No coverage for acupuncture services.</w:t>
            </w:r>
          </w:p>
          <w:p w14:paraId="58717AD1" w14:textId="545C61E7" w:rsidR="002264B4" w:rsidRPr="002D33B2" w:rsidRDefault="002264B4">
            <w:pPr>
              <w:pStyle w:val="iBAAGStandardText"/>
            </w:pPr>
          </w:p>
        </w:tc>
      </w:tr>
      <w:tr w:rsidR="00475E12" w:rsidRPr="002D33B2" w14:paraId="2E2FD35D" w14:textId="77777777" w:rsidTr="00DC4264">
        <w:tc>
          <w:tcPr>
            <w:tcW w:w="13507" w:type="dxa"/>
            <w:gridSpan w:val="5"/>
            <w:tcBorders>
              <w:bottom w:val="single" w:sz="4" w:space="0" w:color="000000" w:themeColor="text1"/>
            </w:tcBorders>
            <w:shd w:val="clear" w:color="auto" w:fill="31849B"/>
          </w:tcPr>
          <w:p w14:paraId="1A118BE0" w14:textId="77777777" w:rsidR="00475E12" w:rsidRPr="002D33B2" w:rsidRDefault="00475E12" w:rsidP="004A18F4">
            <w:pPr>
              <w:pStyle w:val="iBAAGTableHeader"/>
            </w:pPr>
            <w:r w:rsidRPr="002D33B2">
              <w:rPr>
                <w:rFonts w:cs="Arial"/>
                <w:szCs w:val="26"/>
              </w:rPr>
              <w:t>About Your Benefits</w:t>
            </w:r>
          </w:p>
        </w:tc>
      </w:tr>
      <w:tr w:rsidR="00475E12" w:rsidRPr="002D33B2" w14:paraId="630A8FF6" w14:textId="77777777" w:rsidTr="00DC4264">
        <w:tc>
          <w:tcPr>
            <w:tcW w:w="3517" w:type="dxa"/>
            <w:shd w:val="clear" w:color="auto" w:fill="FFFFFF" w:themeFill="background1"/>
          </w:tcPr>
          <w:p w14:paraId="0E8C2F7A" w14:textId="77777777" w:rsidR="00475E12" w:rsidRPr="002D33B2" w:rsidRDefault="00475E12" w:rsidP="00475E12">
            <w:pPr>
              <w:pStyle w:val="iBAAGSituationBoxName"/>
            </w:pPr>
            <w:bookmarkStart w:id="83" w:name="Cancer_Resource_Services_CRS"/>
            <w:r w:rsidRPr="002D33B2">
              <w:t>Cancer Resource Services (CRS)</w:t>
            </w:r>
          </w:p>
          <w:bookmarkEnd w:id="83"/>
          <w:p w14:paraId="7BCC5918" w14:textId="1C6632FF" w:rsidR="00475E12" w:rsidRPr="002D33B2" w:rsidRDefault="00475E12" w:rsidP="004A18F4">
            <w:pPr>
              <w:pStyle w:val="iBAAGStandardText"/>
            </w:pPr>
          </w:p>
        </w:tc>
        <w:tc>
          <w:tcPr>
            <w:tcW w:w="9990" w:type="dxa"/>
            <w:gridSpan w:val="4"/>
            <w:shd w:val="clear" w:color="auto" w:fill="FFFFFF" w:themeFill="background1"/>
          </w:tcPr>
          <w:p w14:paraId="213846B5" w14:textId="6DC7C85E" w:rsidR="00475E12" w:rsidRPr="002D33B2" w:rsidRDefault="00475E12" w:rsidP="00475E12">
            <w:pPr>
              <w:pStyle w:val="iBAAGStandardText"/>
            </w:pPr>
            <w:r w:rsidRPr="002D33B2">
              <w:t>Our Cancer Resource Services (CRS) program provides you:</w:t>
            </w:r>
          </w:p>
          <w:p w14:paraId="06FD55C4" w14:textId="77777777" w:rsidR="00475E12" w:rsidRPr="002D33B2" w:rsidRDefault="00475E12" w:rsidP="00475E12">
            <w:pPr>
              <w:pStyle w:val="iBAAGLevel1Bullets"/>
            </w:pPr>
            <w:r w:rsidRPr="002D33B2">
              <w:t>Nurses you can speak with to help manage your cancer care</w:t>
            </w:r>
          </w:p>
          <w:p w14:paraId="3FCFE2AC" w14:textId="77777777" w:rsidR="00475E12" w:rsidRPr="002D33B2" w:rsidRDefault="00475E12" w:rsidP="00475E12">
            <w:pPr>
              <w:pStyle w:val="iBAAGLevel1Bullets"/>
            </w:pPr>
            <w:r w:rsidRPr="002D33B2">
              <w:t>Education and counseling</w:t>
            </w:r>
          </w:p>
          <w:p w14:paraId="2537A93E" w14:textId="77777777" w:rsidR="00475E12" w:rsidRPr="002D33B2" w:rsidRDefault="00475E12" w:rsidP="00475E12">
            <w:pPr>
              <w:pStyle w:val="iBAAGLevel1Bullets"/>
            </w:pPr>
            <w:r w:rsidRPr="002D33B2">
              <w:t xml:space="preserve">Access to the centers of excellence network </w:t>
            </w:r>
          </w:p>
          <w:p w14:paraId="7B1ED12C" w14:textId="37BBF13F" w:rsidR="00475E12" w:rsidRPr="002D33B2" w:rsidRDefault="00475E12" w:rsidP="00475E12">
            <w:pPr>
              <w:pStyle w:val="iBAAGLevel1Bullets"/>
              <w:rPr>
                <w:rStyle w:val="InstructionalTextChar"/>
                <w:b w:val="0"/>
                <w:color w:val="000000" w:themeColor="text1"/>
              </w:rPr>
            </w:pPr>
            <w:r w:rsidRPr="002D33B2">
              <w:rPr>
                <w:rStyle w:val="iBAAGStandardTextChar"/>
              </w:rPr>
              <w:t>Travel and Lodging</w:t>
            </w:r>
          </w:p>
          <w:p w14:paraId="684B8722" w14:textId="77777777" w:rsidR="00475E12" w:rsidRPr="002D33B2" w:rsidRDefault="00475E12" w:rsidP="00475E12">
            <w:pPr>
              <w:pStyle w:val="iBAAGStandardText"/>
            </w:pPr>
          </w:p>
          <w:p w14:paraId="348C10D3" w14:textId="77777777" w:rsidR="00475E12" w:rsidRPr="002D33B2" w:rsidRDefault="00475E12" w:rsidP="00475E12">
            <w:pPr>
              <w:pStyle w:val="iBAAGStandardText"/>
            </w:pPr>
            <w:r w:rsidRPr="002D33B2">
              <w:t>The following are not available as part of the CRS program:</w:t>
            </w:r>
          </w:p>
          <w:p w14:paraId="7C6E3096" w14:textId="77777777" w:rsidR="00475E12" w:rsidRPr="002D33B2" w:rsidRDefault="00475E12" w:rsidP="00475E12">
            <w:pPr>
              <w:pStyle w:val="iBAAGLevel1Bullets"/>
            </w:pPr>
            <w:r w:rsidRPr="002D33B2">
              <w:t>Clinical trials</w:t>
            </w:r>
          </w:p>
          <w:p w14:paraId="78BC053F" w14:textId="77777777" w:rsidR="00475E12" w:rsidRPr="002D33B2" w:rsidRDefault="00475E12" w:rsidP="00475E12">
            <w:pPr>
              <w:pStyle w:val="iBAAGStandardText"/>
            </w:pPr>
          </w:p>
          <w:p w14:paraId="60223ABF" w14:textId="77777777" w:rsidR="00475E12" w:rsidRPr="002D33B2" w:rsidRDefault="00475E12" w:rsidP="00475E12">
            <w:pPr>
              <w:pStyle w:val="iBAAGStandardText"/>
            </w:pPr>
            <w:r w:rsidRPr="002D33B2">
              <w:t xml:space="preserve">For more information and to participate, click </w:t>
            </w:r>
            <w:hyperlink r:id="rId63" w:history="1">
              <w:r w:rsidRPr="002D33B2">
                <w:rPr>
                  <w:rStyle w:val="Hyperlinks"/>
                </w:rPr>
                <w:t>here</w:t>
              </w:r>
            </w:hyperlink>
            <w:r w:rsidRPr="002D33B2">
              <w:t xml:space="preserve"> or call us toll-free at the number on your health plan ID card.</w:t>
            </w:r>
          </w:p>
          <w:p w14:paraId="1C348AC7" w14:textId="77777777" w:rsidR="00475E12" w:rsidRPr="002D33B2" w:rsidRDefault="00475E12" w:rsidP="00475E12"/>
          <w:p w14:paraId="77787417" w14:textId="77777777" w:rsidR="00475E12" w:rsidRPr="002D33B2" w:rsidRDefault="00475E12">
            <w:pPr>
              <w:pStyle w:val="iBAAGStandardText"/>
            </w:pPr>
          </w:p>
        </w:tc>
      </w:tr>
      <w:tr w:rsidR="0058731D" w:rsidRPr="002D33B2" w14:paraId="69E7800A" w14:textId="77777777" w:rsidTr="00DC4264">
        <w:tc>
          <w:tcPr>
            <w:tcW w:w="3517" w:type="dxa"/>
            <w:tcBorders>
              <w:bottom w:val="single" w:sz="4" w:space="0" w:color="000000" w:themeColor="text1"/>
            </w:tcBorders>
            <w:shd w:val="clear" w:color="auto" w:fill="31849B"/>
            <w:vAlign w:val="center"/>
          </w:tcPr>
          <w:p w14:paraId="7C5C6E3E" w14:textId="77777777" w:rsidR="0058731D" w:rsidRPr="002D33B2" w:rsidRDefault="0058731D" w:rsidP="00812ED4">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00FE429A" w14:textId="77777777" w:rsidR="0058731D" w:rsidRPr="002D33B2" w:rsidRDefault="0058731D" w:rsidP="00812ED4">
            <w:pPr>
              <w:pStyle w:val="iBAAGTableHeader"/>
            </w:pPr>
            <w:r w:rsidRPr="002D33B2">
              <w:t>Your cost if you use</w:t>
            </w:r>
          </w:p>
          <w:p w14:paraId="354DCE03" w14:textId="77777777" w:rsidR="0058731D" w:rsidRPr="002D33B2" w:rsidRDefault="0058731D" w:rsidP="00812ED4">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04E5082F" w14:textId="77777777" w:rsidR="0058731D" w:rsidRPr="002D33B2" w:rsidRDefault="0058731D" w:rsidP="00812ED4">
            <w:pPr>
              <w:pStyle w:val="iBAAGTableHeader"/>
            </w:pPr>
            <w:r w:rsidRPr="002D33B2">
              <w:t>Your cost if you use</w:t>
            </w:r>
          </w:p>
          <w:p w14:paraId="6177AFCD" w14:textId="77777777" w:rsidR="0058731D" w:rsidRPr="002D33B2" w:rsidRDefault="0058731D" w:rsidP="00812ED4">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47A040EC" w14:textId="77777777" w:rsidR="0058731D" w:rsidRPr="002D33B2" w:rsidRDefault="0058731D" w:rsidP="00812ED4">
            <w:pPr>
              <w:pStyle w:val="iBAAGTableHeader"/>
            </w:pPr>
            <w:r w:rsidRPr="002D33B2">
              <w:t>Limits &amp; Exceptions</w:t>
            </w:r>
          </w:p>
        </w:tc>
      </w:tr>
      <w:tr w:rsidR="0058731D" w:rsidRPr="002D33B2" w14:paraId="2692E705" w14:textId="77777777" w:rsidTr="00DC4264">
        <w:tc>
          <w:tcPr>
            <w:tcW w:w="3517" w:type="dxa"/>
            <w:shd w:val="clear" w:color="auto" w:fill="FFFFFF" w:themeFill="background1"/>
          </w:tcPr>
          <w:p w14:paraId="7E192444" w14:textId="77777777" w:rsidR="0058731D" w:rsidRPr="002D33B2" w:rsidRDefault="0058731D" w:rsidP="0058731D">
            <w:pPr>
              <w:pStyle w:val="iBAAGSituationBoxName"/>
            </w:pPr>
            <w:bookmarkStart w:id="84" w:name="Cellular_and_Gene_Therapy"/>
            <w:r w:rsidRPr="002D33B2">
              <w:t>Cellular and Gene Therapy</w:t>
            </w:r>
          </w:p>
          <w:bookmarkEnd w:id="84"/>
          <w:p w14:paraId="259130AD" w14:textId="77777777" w:rsidR="0058731D" w:rsidRPr="002D33B2" w:rsidRDefault="0058731D" w:rsidP="0058731D">
            <w:pPr>
              <w:pStyle w:val="iBAAGStandardText"/>
            </w:pPr>
          </w:p>
          <w:p w14:paraId="4E052CF2" w14:textId="77777777" w:rsidR="0058731D" w:rsidRPr="002D33B2" w:rsidRDefault="0058731D" w:rsidP="0058731D">
            <w:pPr>
              <w:pStyle w:val="iBAAGStandardText"/>
            </w:pPr>
            <w:r w:rsidRPr="002D33B2">
              <w:rPr>
                <w:rStyle w:val="iBAAGStandardTextBoldChar"/>
              </w:rPr>
              <w:t>What is cellular and gene therapy?</w:t>
            </w:r>
            <w:r w:rsidRPr="002D33B2">
              <w:t xml:space="preserve"> Administration of living </w:t>
            </w:r>
            <w:r w:rsidRPr="002D33B2">
              <w:lastRenderedPageBreak/>
              <w:t xml:space="preserve">whole cells into a patient for the treatment of disease. </w:t>
            </w:r>
          </w:p>
          <w:p w14:paraId="379A206C" w14:textId="77777777" w:rsidR="0058731D" w:rsidRPr="002D33B2" w:rsidRDefault="0058731D" w:rsidP="0058731D">
            <w:pPr>
              <w:pStyle w:val="iBAAGStandardText"/>
            </w:pPr>
          </w:p>
          <w:p w14:paraId="2EDAA747" w14:textId="77777777" w:rsidR="0058731D" w:rsidRPr="002D33B2" w:rsidRDefault="0058731D" w:rsidP="0058731D">
            <w:pPr>
              <w:pStyle w:val="iBAAGStandardText"/>
            </w:pPr>
            <w:r w:rsidRPr="002D33B2">
              <w:rPr>
                <w:rStyle w:val="iBAAGStandardTextBoldChar"/>
              </w:rPr>
              <w:t>What is gene therapy?</w:t>
            </w:r>
            <w:r w:rsidRPr="002D33B2">
              <w:t xml:space="preserve"> Therapeutic delivery of nucleic acid (DNA or RNA) into a patient’s cells as a drug to treat a disease. </w:t>
            </w:r>
          </w:p>
          <w:p w14:paraId="155012AE" w14:textId="77777777" w:rsidR="0058731D" w:rsidRPr="002D33B2" w:rsidRDefault="0058731D" w:rsidP="0058731D">
            <w:pPr>
              <w:pStyle w:val="iBAAGStandardText"/>
            </w:pPr>
          </w:p>
          <w:p w14:paraId="3BE9666B" w14:textId="77777777" w:rsidR="0058731D" w:rsidRPr="002D33B2" w:rsidRDefault="0058731D" w:rsidP="0058731D"/>
          <w:p w14:paraId="040ADC1C" w14:textId="77777777" w:rsidR="0058731D" w:rsidRPr="002D33B2" w:rsidRDefault="0058731D" w:rsidP="0058731D">
            <w:pPr>
              <w:pStyle w:val="iBAAGStandardTextBold"/>
            </w:pPr>
            <w:r w:rsidRPr="002D33B2">
              <w:t xml:space="preserve">Want more information? </w:t>
            </w:r>
          </w:p>
          <w:p w14:paraId="2FAACB5B" w14:textId="77777777" w:rsidR="0058731D" w:rsidRPr="002D33B2" w:rsidRDefault="0058731D" w:rsidP="0058731D">
            <w:pPr>
              <w:pStyle w:val="iBAAGStandardText"/>
            </w:pPr>
            <w:r w:rsidRPr="002D33B2">
              <w:t xml:space="preserve">View the </w:t>
            </w:r>
            <w:hyperlink r:id="rId64" w:history="1">
              <w:r w:rsidRPr="002D33B2">
                <w:rPr>
                  <w:rStyle w:val="Hyperlinks"/>
                </w:rPr>
                <w:t>glossary</w:t>
              </w:r>
            </w:hyperlink>
            <w:r w:rsidRPr="002D33B2">
              <w:t xml:space="preserve"> for definitions.</w:t>
            </w:r>
          </w:p>
          <w:p w14:paraId="77FF6257" w14:textId="77777777" w:rsidR="0058731D" w:rsidRPr="002D33B2" w:rsidRDefault="0058731D" w:rsidP="00812ED4">
            <w:pPr>
              <w:pStyle w:val="iBAAGStandardText"/>
            </w:pPr>
          </w:p>
        </w:tc>
        <w:tc>
          <w:tcPr>
            <w:tcW w:w="3330" w:type="dxa"/>
            <w:gridSpan w:val="2"/>
            <w:shd w:val="clear" w:color="auto" w:fill="FFFFFF" w:themeFill="background1"/>
          </w:tcPr>
          <w:p w14:paraId="7D94E35D" w14:textId="77777777" w:rsidR="0058731D" w:rsidRPr="002D33B2" w:rsidRDefault="0058731D" w:rsidP="0058731D">
            <w:pPr>
              <w:pStyle w:val="iBAAGStandardText"/>
            </w:pPr>
            <w:r w:rsidRPr="002D33B2">
              <w:lastRenderedPageBreak/>
              <w:t>The amount you pay is based on where the covered health service is provided.</w:t>
            </w:r>
          </w:p>
          <w:p w14:paraId="53E36E1B" w14:textId="77777777" w:rsidR="0058731D" w:rsidRPr="002D33B2" w:rsidRDefault="0058731D" w:rsidP="0058731D">
            <w:pPr>
              <w:pStyle w:val="iBAAGStandardText"/>
            </w:pPr>
          </w:p>
          <w:p w14:paraId="5703DD72" w14:textId="58BBB2EC" w:rsidR="0058731D" w:rsidRPr="002D33B2" w:rsidRDefault="0058731D" w:rsidP="0058731D">
            <w:pPr>
              <w:pStyle w:val="iBAAGStandardTextBold"/>
            </w:pPr>
            <w:r w:rsidRPr="002D33B2">
              <w:t xml:space="preserve">Is </w:t>
            </w:r>
            <w:r w:rsidR="00F31E3D">
              <w:t>prior authorization</w:t>
            </w:r>
            <w:r w:rsidRPr="002D33B2">
              <w:t xml:space="preserve"> </w:t>
            </w:r>
            <w:r w:rsidRPr="002D33B2">
              <w:lastRenderedPageBreak/>
              <w:t>needed?</w:t>
            </w:r>
          </w:p>
          <w:p w14:paraId="4A533DDF" w14:textId="77777777" w:rsidR="0058731D" w:rsidRPr="002D33B2" w:rsidRDefault="0058731D" w:rsidP="0058731D">
            <w:pPr>
              <w:pStyle w:val="iBAAGStandardText"/>
            </w:pPr>
            <w:r w:rsidRPr="002D33B2">
              <w:t>Yes</w:t>
            </w:r>
          </w:p>
          <w:p w14:paraId="76797D95" w14:textId="77777777" w:rsidR="0058731D" w:rsidRPr="002D33B2" w:rsidRDefault="0058731D" w:rsidP="0058731D">
            <w:pPr>
              <w:pStyle w:val="iBAAGStandardText"/>
            </w:pPr>
            <w:r w:rsidRPr="002D33B2">
              <w:tab/>
            </w:r>
          </w:p>
          <w:p w14:paraId="2DD3BAB6" w14:textId="33CBE6E5" w:rsidR="0058731D" w:rsidRPr="002D33B2" w:rsidRDefault="0058731D" w:rsidP="0058731D">
            <w:r w:rsidRPr="002D33B2">
              <w:rPr>
                <w:rStyle w:val="iBAAGStandardTextBoldChar"/>
              </w:rPr>
              <w:t>Prior authorization is</w:t>
            </w:r>
            <w:r w:rsidRPr="002D33B2">
              <w:t>:</w:t>
            </w:r>
          </w:p>
          <w:p w14:paraId="2EAE9C14" w14:textId="3065ACE5" w:rsidR="0058731D" w:rsidRPr="002D33B2" w:rsidRDefault="0058731D" w:rsidP="0058731D">
            <w:pPr>
              <w:pStyle w:val="iBAAGStandardText"/>
            </w:pPr>
            <w:r w:rsidRPr="002D33B2">
              <w:t>Getting approval by calling the number listed on your health plan ID card before you can get medicine or services.</w:t>
            </w:r>
          </w:p>
          <w:p w14:paraId="7BA67B70" w14:textId="77777777" w:rsidR="0058731D" w:rsidRPr="002D33B2" w:rsidRDefault="0058731D" w:rsidP="0058731D"/>
          <w:p w14:paraId="2081A241" w14:textId="77777777" w:rsidR="0058731D" w:rsidRPr="002D33B2" w:rsidRDefault="0058731D" w:rsidP="0058731D">
            <w:pPr>
              <w:pStyle w:val="iBAAGStandardText"/>
            </w:pPr>
          </w:p>
          <w:p w14:paraId="283A62D8" w14:textId="77777777" w:rsidR="0058731D" w:rsidRPr="002D33B2" w:rsidRDefault="0058731D" w:rsidP="0058731D">
            <w:pPr>
              <w:pStyle w:val="iBAAGStandardTextBold"/>
            </w:pPr>
            <w:r w:rsidRPr="002D33B2">
              <w:t xml:space="preserve">When do I need to call? </w:t>
            </w:r>
          </w:p>
          <w:p w14:paraId="62EEBA07" w14:textId="77777777" w:rsidR="0058731D" w:rsidRPr="002D33B2" w:rsidRDefault="0058731D" w:rsidP="0058731D">
            <w:pPr>
              <w:pStyle w:val="iBAAGLevel1Bullets"/>
            </w:pPr>
            <w:r w:rsidRPr="002D33B2">
              <w:t>As soon as the possibility of a cellular and gene therapy arises</w:t>
            </w:r>
          </w:p>
          <w:p w14:paraId="7B639C45" w14:textId="77777777" w:rsidR="0058731D" w:rsidRPr="002D33B2" w:rsidRDefault="0058731D" w:rsidP="0058731D">
            <w:pPr>
              <w:pStyle w:val="iBAAGStandardText"/>
            </w:pPr>
          </w:p>
          <w:p w14:paraId="376EFB54" w14:textId="5A23CA91" w:rsidR="0058731D" w:rsidRPr="002D33B2" w:rsidRDefault="0058731D" w:rsidP="0058731D">
            <w:pPr>
              <w:pStyle w:val="iBAAGStandardTextBold"/>
            </w:pPr>
            <w:r w:rsidRPr="002D33B2">
              <w:t xml:space="preserve">If you don’t get </w:t>
            </w:r>
            <w:r w:rsidR="00F31E3D">
              <w:t>prior authorization</w:t>
            </w:r>
            <w:r w:rsidRPr="002D33B2">
              <w:t xml:space="preserve">, you pay: </w:t>
            </w:r>
          </w:p>
          <w:p w14:paraId="37AC8D86" w14:textId="77777777" w:rsidR="0058731D" w:rsidRPr="002D33B2" w:rsidRDefault="0058731D" w:rsidP="0058731D">
            <w:pPr>
              <w:pStyle w:val="iBAAGStandardText"/>
            </w:pPr>
            <w:r w:rsidRPr="002D33B2">
              <w:t>All charges</w:t>
            </w:r>
          </w:p>
          <w:p w14:paraId="24C97C85" w14:textId="77777777" w:rsidR="0058731D" w:rsidRPr="002D33B2" w:rsidRDefault="0058731D" w:rsidP="00812ED4">
            <w:pPr>
              <w:pStyle w:val="iBAAGStandardText"/>
            </w:pPr>
          </w:p>
        </w:tc>
        <w:tc>
          <w:tcPr>
            <w:tcW w:w="3330" w:type="dxa"/>
            <w:shd w:val="clear" w:color="auto" w:fill="FFFFFF" w:themeFill="background1"/>
          </w:tcPr>
          <w:p w14:paraId="24726859" w14:textId="77777777" w:rsidR="0058731D" w:rsidRPr="002D33B2" w:rsidRDefault="0058731D" w:rsidP="0058731D">
            <w:pPr>
              <w:pStyle w:val="iBAAGStandardText"/>
              <w:rPr>
                <w:rStyle w:val="InstructionalTextChar"/>
              </w:rPr>
            </w:pPr>
            <w:r w:rsidRPr="002D33B2">
              <w:lastRenderedPageBreak/>
              <w:t>Out-of-network benefits are not covered.</w:t>
            </w:r>
          </w:p>
          <w:p w14:paraId="5A6F73C3" w14:textId="77777777" w:rsidR="0058731D" w:rsidRDefault="0058731D" w:rsidP="00812ED4">
            <w:pPr>
              <w:pStyle w:val="iBAAGStandardText"/>
            </w:pPr>
          </w:p>
          <w:p w14:paraId="5D7E78CC" w14:textId="24C49D95" w:rsidR="00BB5039" w:rsidRPr="002D33B2" w:rsidRDefault="00BB5039">
            <w:pPr>
              <w:pStyle w:val="iBAAGStandardText"/>
            </w:pPr>
          </w:p>
        </w:tc>
        <w:tc>
          <w:tcPr>
            <w:tcW w:w="3330" w:type="dxa"/>
            <w:shd w:val="clear" w:color="auto" w:fill="FFFFFF" w:themeFill="background1"/>
          </w:tcPr>
          <w:p w14:paraId="77558316" w14:textId="7FBAAB09" w:rsidR="0058731D" w:rsidRPr="002D33B2" w:rsidRDefault="0058731D" w:rsidP="00812ED4">
            <w:pPr>
              <w:pStyle w:val="iBAAGStandardText"/>
            </w:pPr>
            <w:r w:rsidRPr="002D33B2">
              <w:t xml:space="preserve">Benefits for CAR-T therapy for malignancies are provided under </w:t>
            </w:r>
            <w:r w:rsidRPr="002D33B2">
              <w:rPr>
                <w:i/>
              </w:rPr>
              <w:t>Transplantation Services</w:t>
            </w:r>
            <w:r w:rsidRPr="002D33B2">
              <w:t>.</w:t>
            </w:r>
          </w:p>
        </w:tc>
      </w:tr>
      <w:tr w:rsidR="00260900" w:rsidRPr="002D33B2" w14:paraId="58717B03" w14:textId="77777777" w:rsidTr="00DC4264">
        <w:tc>
          <w:tcPr>
            <w:tcW w:w="3517" w:type="dxa"/>
            <w:tcBorders>
              <w:bottom w:val="single" w:sz="4" w:space="0" w:color="000000" w:themeColor="text1"/>
            </w:tcBorders>
            <w:shd w:val="clear" w:color="auto" w:fill="31849B"/>
            <w:vAlign w:val="center"/>
          </w:tcPr>
          <w:p w14:paraId="58717AFD" w14:textId="2460A3B8"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AFE" w14:textId="77777777" w:rsidR="00260900" w:rsidRPr="002D33B2" w:rsidRDefault="00260900" w:rsidP="006A6DDF">
            <w:pPr>
              <w:pStyle w:val="iBAAGTableHeader"/>
            </w:pPr>
            <w:r w:rsidRPr="002D33B2">
              <w:t>Your cost if you use</w:t>
            </w:r>
          </w:p>
          <w:p w14:paraId="58717AFF"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00" w14:textId="77777777" w:rsidR="00260900" w:rsidRPr="002D33B2" w:rsidRDefault="00260900" w:rsidP="006A6DDF">
            <w:pPr>
              <w:pStyle w:val="iBAAGTableHeader"/>
            </w:pPr>
            <w:r w:rsidRPr="002D33B2">
              <w:t>Your cost if you use</w:t>
            </w:r>
          </w:p>
          <w:p w14:paraId="58717B01"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02" w14:textId="77777777" w:rsidR="00260900" w:rsidRPr="002D33B2" w:rsidRDefault="00260900" w:rsidP="006A6DDF">
            <w:pPr>
              <w:pStyle w:val="iBAAGTableHeader"/>
            </w:pPr>
            <w:r w:rsidRPr="002D33B2">
              <w:t>Limits &amp; Exceptions</w:t>
            </w:r>
          </w:p>
        </w:tc>
      </w:tr>
      <w:tr w:rsidR="00260900" w:rsidRPr="002D33B2" w14:paraId="58717B41" w14:textId="77777777" w:rsidTr="00DC4264">
        <w:tc>
          <w:tcPr>
            <w:tcW w:w="3517" w:type="dxa"/>
            <w:shd w:val="clear" w:color="auto" w:fill="FFFFFF" w:themeFill="background1"/>
          </w:tcPr>
          <w:p w14:paraId="58717B04" w14:textId="77777777" w:rsidR="00260900" w:rsidRPr="002D33B2" w:rsidRDefault="00260900" w:rsidP="006A6DDF">
            <w:pPr>
              <w:pStyle w:val="iBAAGSituationBoxName"/>
            </w:pPr>
            <w:bookmarkStart w:id="85" w:name="Clinical_Trials"/>
            <w:r w:rsidRPr="002D33B2">
              <w:t>Clinical Trials</w:t>
            </w:r>
            <w:bookmarkEnd w:id="85"/>
            <w:r w:rsidRPr="002D33B2">
              <w:tab/>
            </w:r>
          </w:p>
          <w:p w14:paraId="58717B05" w14:textId="77777777" w:rsidR="00260900" w:rsidRPr="002D33B2" w:rsidRDefault="00260900" w:rsidP="006A6DDF">
            <w:pPr>
              <w:pStyle w:val="iBAAGStandardText"/>
            </w:pPr>
          </w:p>
          <w:p w14:paraId="58717B06" w14:textId="25D13F9D" w:rsidR="00260900" w:rsidRPr="002D33B2" w:rsidRDefault="00260900" w:rsidP="006A6DDF">
            <w:pPr>
              <w:pStyle w:val="iBAAGStandardText"/>
            </w:pPr>
            <w:r w:rsidRPr="002D33B2">
              <w:rPr>
                <w:rStyle w:val="iBAAGStandardTextBoldChar"/>
              </w:rPr>
              <w:t>What are clinical trials?</w:t>
            </w:r>
            <w:r w:rsidRPr="002D33B2">
              <w:t xml:space="preserve"> A research study that tests new treatments on </w:t>
            </w:r>
            <w:r w:rsidRPr="002D33B2">
              <w:lastRenderedPageBreak/>
              <w:t>patients.</w:t>
            </w:r>
          </w:p>
          <w:p w14:paraId="58717B07" w14:textId="77777777" w:rsidR="00260900" w:rsidRPr="002D33B2" w:rsidRDefault="00260900" w:rsidP="006A6DDF">
            <w:pPr>
              <w:pStyle w:val="iBAAGStandardText"/>
            </w:pPr>
          </w:p>
          <w:p w14:paraId="58717B08" w14:textId="6C05C5DE" w:rsidR="00260900" w:rsidRPr="002D33B2" w:rsidRDefault="00260900" w:rsidP="006A6DDF">
            <w:pPr>
              <w:pStyle w:val="iBAAGStandardText"/>
            </w:pPr>
            <w:r w:rsidRPr="002D33B2">
              <w:t xml:space="preserve">We cover some routine patient costs for participation in an approved clinical trial if: </w:t>
            </w:r>
          </w:p>
          <w:p w14:paraId="58717B09" w14:textId="77777777" w:rsidR="00260900" w:rsidRPr="002D33B2" w:rsidRDefault="00260900" w:rsidP="006A6DDF">
            <w:pPr>
              <w:pStyle w:val="iBAAGLevel1Bullets"/>
            </w:pPr>
            <w:r w:rsidRPr="002D33B2">
              <w:t>You meet the requirements to participate; and</w:t>
            </w:r>
          </w:p>
          <w:p w14:paraId="58717B0A" w14:textId="23E328BD" w:rsidR="00260900" w:rsidRPr="002D33B2" w:rsidRDefault="00260900" w:rsidP="006A6DDF">
            <w:pPr>
              <w:pStyle w:val="iBAAGLevel1Bullets"/>
            </w:pPr>
            <w:r w:rsidRPr="002D33B2">
              <w:t>You are referred by a network provider who has said based on medical and scientific information the clinical trial is appropriate for your condition</w:t>
            </w:r>
          </w:p>
          <w:p w14:paraId="1DC1FCFB" w14:textId="77777777" w:rsidR="00282976" w:rsidRPr="002D33B2" w:rsidRDefault="00282976" w:rsidP="006A6DDF">
            <w:pPr>
              <w:pStyle w:val="iBAAGStandardText"/>
            </w:pPr>
          </w:p>
          <w:p w14:paraId="58717B0D" w14:textId="77777777" w:rsidR="00260900" w:rsidRPr="002D33B2" w:rsidRDefault="00260900" w:rsidP="006A6DDF">
            <w:pPr>
              <w:pStyle w:val="iBAAGStandardText"/>
            </w:pPr>
            <w:r w:rsidRPr="002D33B2">
              <w:rPr>
                <w:rStyle w:val="iBAAGStandardTextBoldChar"/>
              </w:rPr>
              <w:t>What is an approved clinical trial?</w:t>
            </w:r>
            <w:r w:rsidRPr="002D33B2">
              <w:t xml:space="preserve"> A clinical trial that is: </w:t>
            </w:r>
          </w:p>
          <w:p w14:paraId="58717B0E" w14:textId="77777777" w:rsidR="00260900" w:rsidRPr="002D33B2" w:rsidRDefault="00260900" w:rsidP="006A6DDF">
            <w:pPr>
              <w:pStyle w:val="iBAAGLevel1Bullets"/>
            </w:pPr>
            <w:r w:rsidRPr="002D33B2">
              <w:t xml:space="preserve">Federally funded or approved; and </w:t>
            </w:r>
          </w:p>
          <w:p w14:paraId="58717B0F" w14:textId="77777777" w:rsidR="00260900" w:rsidRPr="002D33B2" w:rsidRDefault="00260900" w:rsidP="006A6DDF">
            <w:pPr>
              <w:pStyle w:val="iBAAGLevel1Bullets"/>
            </w:pPr>
            <w:r w:rsidRPr="002D33B2">
              <w:t>Conducted under an investigational drug application reviewed by the Food and Drug Administration (FDA).</w:t>
            </w:r>
          </w:p>
          <w:p w14:paraId="58717B10" w14:textId="77777777" w:rsidR="00260900" w:rsidRPr="002D33B2" w:rsidRDefault="00260900" w:rsidP="006A6DDF">
            <w:pPr>
              <w:pStyle w:val="iBAAGStandardText"/>
            </w:pPr>
          </w:p>
          <w:p w14:paraId="58717B11" w14:textId="3484C5AB" w:rsidR="00260900" w:rsidRPr="002D33B2" w:rsidRDefault="00260900" w:rsidP="006A6DDF">
            <w:pPr>
              <w:pStyle w:val="iBAAGStandardText"/>
            </w:pPr>
            <w:r w:rsidRPr="002D33B2">
              <w:t>For all other clinical trials there is no coverage.</w:t>
            </w:r>
          </w:p>
          <w:p w14:paraId="58717B12" w14:textId="77777777" w:rsidR="00260900" w:rsidRPr="002D33B2" w:rsidRDefault="00260900" w:rsidP="006A6DDF">
            <w:pPr>
              <w:pStyle w:val="iBAAGStandardText"/>
            </w:pPr>
          </w:p>
          <w:p w14:paraId="58717B13" w14:textId="77777777" w:rsidR="00260900" w:rsidRPr="002D33B2" w:rsidRDefault="00260900" w:rsidP="006A6DDF">
            <w:pPr>
              <w:pStyle w:val="iBAAGStandardTextBold"/>
            </w:pPr>
            <w:r w:rsidRPr="002D33B2">
              <w:t xml:space="preserve">Want more information? </w:t>
            </w:r>
          </w:p>
          <w:p w14:paraId="58717B14" w14:textId="77777777" w:rsidR="00260900" w:rsidRPr="002D33B2" w:rsidRDefault="00260900" w:rsidP="006A6DDF">
            <w:pPr>
              <w:pStyle w:val="iBAAGStandardText"/>
            </w:pPr>
            <w:r w:rsidRPr="002D33B2">
              <w:lastRenderedPageBreak/>
              <w:t xml:space="preserve">View the </w:t>
            </w:r>
            <w:hyperlink r:id="rId65" w:history="1">
              <w:r w:rsidRPr="002D33B2">
                <w:rPr>
                  <w:rStyle w:val="Hyperlinks"/>
                </w:rPr>
                <w:t>glossary</w:t>
              </w:r>
            </w:hyperlink>
            <w:r w:rsidRPr="002D33B2">
              <w:t xml:space="preserve"> for definitions.</w:t>
            </w:r>
          </w:p>
          <w:p w14:paraId="58717B15" w14:textId="77777777" w:rsidR="00260900" w:rsidRPr="002D33B2" w:rsidRDefault="00260900" w:rsidP="006A6DDF">
            <w:pPr>
              <w:pStyle w:val="iBAAGStandardText"/>
            </w:pPr>
          </w:p>
        </w:tc>
        <w:tc>
          <w:tcPr>
            <w:tcW w:w="3330" w:type="dxa"/>
            <w:gridSpan w:val="2"/>
            <w:shd w:val="clear" w:color="auto" w:fill="FFFFFF" w:themeFill="background1"/>
          </w:tcPr>
          <w:p w14:paraId="58717B16" w14:textId="403237E0" w:rsidR="00260900" w:rsidRPr="002D33B2" w:rsidRDefault="00260900" w:rsidP="006A6DDF">
            <w:pPr>
              <w:pStyle w:val="iBAAGStandardText"/>
            </w:pPr>
            <w:r w:rsidRPr="002D33B2">
              <w:lastRenderedPageBreak/>
              <w:t>The amount you pay is based on where the covered health service is provided</w:t>
            </w:r>
            <w:r w:rsidR="000665FF" w:rsidRPr="002D33B2">
              <w:t>.</w:t>
            </w:r>
          </w:p>
          <w:p w14:paraId="58717B17" w14:textId="77777777" w:rsidR="00260900" w:rsidRPr="002D33B2" w:rsidRDefault="00260900" w:rsidP="006A6DDF">
            <w:pPr>
              <w:pStyle w:val="iBAAGStandardText"/>
            </w:pPr>
          </w:p>
          <w:p w14:paraId="58717B18" w14:textId="649FF9E0" w:rsidR="00260900" w:rsidRPr="002D33B2" w:rsidRDefault="00260900" w:rsidP="006A6DDF">
            <w:pPr>
              <w:pStyle w:val="iBAAGStandardTextBold"/>
            </w:pPr>
            <w:r w:rsidRPr="002D33B2">
              <w:lastRenderedPageBreak/>
              <w:t xml:space="preserve">Is </w:t>
            </w:r>
            <w:r w:rsidR="00F31E3D">
              <w:t>prior authorization</w:t>
            </w:r>
            <w:r w:rsidRPr="002D33B2">
              <w:t xml:space="preserve"> needed?</w:t>
            </w:r>
          </w:p>
          <w:p w14:paraId="58717B19" w14:textId="77777777" w:rsidR="00260900" w:rsidRPr="002D33B2" w:rsidRDefault="00260900" w:rsidP="006A6DDF">
            <w:pPr>
              <w:pStyle w:val="iBAAGStandardText"/>
            </w:pPr>
            <w:r w:rsidRPr="002D33B2">
              <w:t>Yes</w:t>
            </w:r>
          </w:p>
          <w:p w14:paraId="58717B1A" w14:textId="77777777" w:rsidR="00260900" w:rsidRPr="002D33B2" w:rsidRDefault="00260900" w:rsidP="006A6DDF">
            <w:pPr>
              <w:pStyle w:val="iBAAGStandardText"/>
            </w:pPr>
            <w:r w:rsidRPr="002D33B2">
              <w:tab/>
            </w:r>
          </w:p>
          <w:p w14:paraId="65E25A80" w14:textId="6841EE86" w:rsidR="00FB38AB" w:rsidRPr="002D33B2" w:rsidRDefault="00FB38AB" w:rsidP="00FB38AB">
            <w:r w:rsidRPr="002D33B2">
              <w:rPr>
                <w:rStyle w:val="iBAAGStandardTextBoldChar"/>
              </w:rPr>
              <w:t>Prior authorization is</w:t>
            </w:r>
            <w:r w:rsidRPr="002D33B2">
              <w:t>:</w:t>
            </w:r>
          </w:p>
          <w:p w14:paraId="37B6CA4D" w14:textId="446876F3" w:rsidR="00FB38AB" w:rsidRPr="002D33B2" w:rsidRDefault="00FB38AB" w:rsidP="00FB38AB">
            <w:pPr>
              <w:pStyle w:val="iBAAGStandardText"/>
            </w:pPr>
            <w:r w:rsidRPr="002D33B2">
              <w:t>Getting approval by calling the number listed on your health plan ID card before you can get medicine or services.</w:t>
            </w:r>
          </w:p>
          <w:p w14:paraId="7A7BB1BA" w14:textId="77777777" w:rsidR="00FB38AB" w:rsidRPr="002D33B2" w:rsidRDefault="00FB38AB" w:rsidP="00FB38AB"/>
          <w:p w14:paraId="58717B1D" w14:textId="77777777" w:rsidR="00260900" w:rsidRPr="002D33B2" w:rsidRDefault="00260900" w:rsidP="006A6DDF">
            <w:pPr>
              <w:pStyle w:val="iBAAGStandardText"/>
            </w:pPr>
          </w:p>
          <w:p w14:paraId="58717B1E" w14:textId="77777777" w:rsidR="00260900" w:rsidRPr="002D33B2" w:rsidRDefault="00260900" w:rsidP="006A6DDF">
            <w:pPr>
              <w:pStyle w:val="iBAAGStandardTextBold"/>
            </w:pPr>
            <w:r w:rsidRPr="002D33B2">
              <w:t xml:space="preserve">When do I need to call? </w:t>
            </w:r>
          </w:p>
          <w:p w14:paraId="58717B1F" w14:textId="77777777" w:rsidR="00260900" w:rsidRPr="002D33B2" w:rsidRDefault="00260900" w:rsidP="006A6DDF">
            <w:pPr>
              <w:pStyle w:val="iBAAGStandardText"/>
            </w:pPr>
            <w:r w:rsidRPr="002D33B2">
              <w:t>As soon as possible</w:t>
            </w:r>
          </w:p>
          <w:p w14:paraId="58717B20" w14:textId="77777777" w:rsidR="00260900" w:rsidRPr="002D33B2" w:rsidRDefault="00260900" w:rsidP="006A6DDF">
            <w:pPr>
              <w:pStyle w:val="iBAAGStandardText"/>
            </w:pPr>
          </w:p>
          <w:p w14:paraId="58717B22" w14:textId="63BE2AD8" w:rsidR="00260900" w:rsidRPr="002D33B2" w:rsidRDefault="00260900" w:rsidP="006A6DDF">
            <w:pPr>
              <w:pStyle w:val="iBAAGStandardText"/>
            </w:pPr>
          </w:p>
          <w:p w14:paraId="58717B23" w14:textId="77777777" w:rsidR="00260900" w:rsidRPr="002D33B2" w:rsidRDefault="00260900" w:rsidP="006A6DDF">
            <w:pPr>
              <w:pStyle w:val="iBAAGStandardText"/>
            </w:pPr>
          </w:p>
          <w:p w14:paraId="58717B24" w14:textId="77777777" w:rsidR="00260900" w:rsidRPr="002D33B2" w:rsidRDefault="00260900" w:rsidP="006A6DDF">
            <w:pPr>
              <w:pStyle w:val="iBAAGStandardText"/>
            </w:pPr>
          </w:p>
          <w:p w14:paraId="58717B25" w14:textId="77777777" w:rsidR="00260900" w:rsidRPr="002D33B2" w:rsidRDefault="00260900" w:rsidP="006A6DDF">
            <w:pPr>
              <w:pStyle w:val="iBAAGStandardText"/>
            </w:pPr>
          </w:p>
        </w:tc>
        <w:tc>
          <w:tcPr>
            <w:tcW w:w="3330" w:type="dxa"/>
            <w:shd w:val="clear" w:color="auto" w:fill="FFFFFF" w:themeFill="background1"/>
          </w:tcPr>
          <w:p w14:paraId="58717B26" w14:textId="77777777" w:rsidR="00260900" w:rsidRPr="002D33B2" w:rsidRDefault="00260900" w:rsidP="006A6DDF">
            <w:pPr>
              <w:pStyle w:val="iBAAGStandardText"/>
            </w:pPr>
            <w:r w:rsidRPr="002D33B2">
              <w:lastRenderedPageBreak/>
              <w:t>The amount you pay is based on where the covered health service is provided.</w:t>
            </w:r>
          </w:p>
          <w:p w14:paraId="58717B27" w14:textId="77777777" w:rsidR="00260900" w:rsidRPr="002D33B2" w:rsidRDefault="00260900" w:rsidP="006A6DDF">
            <w:pPr>
              <w:pStyle w:val="iBAAGStandardText"/>
            </w:pPr>
          </w:p>
          <w:p w14:paraId="58717B2A" w14:textId="53889EB9" w:rsidR="00260900" w:rsidRPr="002D33B2" w:rsidRDefault="00260900" w:rsidP="006A6DDF">
            <w:pPr>
              <w:pStyle w:val="iBAAGStandardTextBold"/>
            </w:pPr>
            <w:r w:rsidRPr="002D33B2">
              <w:lastRenderedPageBreak/>
              <w:t xml:space="preserve">Is </w:t>
            </w:r>
            <w:r w:rsidR="00F31E3D">
              <w:t>prior authorization</w:t>
            </w:r>
            <w:r w:rsidRPr="002D33B2">
              <w:t xml:space="preserve"> needed?</w:t>
            </w:r>
          </w:p>
          <w:p w14:paraId="58717B2B" w14:textId="77777777" w:rsidR="00260900" w:rsidRPr="002D33B2" w:rsidRDefault="00260900" w:rsidP="006A6DDF">
            <w:pPr>
              <w:pStyle w:val="iBAAGStandardText"/>
            </w:pPr>
            <w:r w:rsidRPr="002D33B2">
              <w:t>Yes</w:t>
            </w:r>
          </w:p>
          <w:p w14:paraId="58717B2C" w14:textId="77777777" w:rsidR="00260900" w:rsidRPr="002D33B2" w:rsidRDefault="00260900" w:rsidP="006A6DDF">
            <w:pPr>
              <w:pStyle w:val="iBAAGStandardText"/>
            </w:pPr>
          </w:p>
          <w:p w14:paraId="4D19BF8E" w14:textId="3B3DF8D2" w:rsidR="00FB38AB" w:rsidRPr="002D33B2" w:rsidRDefault="00FB38AB" w:rsidP="00FB38AB">
            <w:r w:rsidRPr="002D33B2">
              <w:rPr>
                <w:rStyle w:val="iBAAGStandardTextBoldChar"/>
              </w:rPr>
              <w:t>Prior authorization is</w:t>
            </w:r>
            <w:r w:rsidRPr="002D33B2">
              <w:t>:</w:t>
            </w:r>
          </w:p>
          <w:p w14:paraId="6FD68C4A" w14:textId="537F736B" w:rsidR="00FB38AB" w:rsidRPr="002D33B2" w:rsidRDefault="00FB38AB" w:rsidP="00FB38AB">
            <w:pPr>
              <w:pStyle w:val="iBAAGStandardText"/>
            </w:pPr>
            <w:r w:rsidRPr="002D33B2">
              <w:t>Getting approval by calling the number listed on your health plan ID card before you can get medicine or services.</w:t>
            </w:r>
          </w:p>
          <w:p w14:paraId="14D0EDB1" w14:textId="77777777" w:rsidR="00FB38AB" w:rsidRPr="002D33B2" w:rsidRDefault="00FB38AB" w:rsidP="00FB38AB"/>
          <w:p w14:paraId="58717B2F" w14:textId="77777777" w:rsidR="00260900" w:rsidRPr="002D33B2" w:rsidRDefault="00260900" w:rsidP="006A6DDF">
            <w:pPr>
              <w:pStyle w:val="iBAAGStandardText"/>
            </w:pPr>
          </w:p>
          <w:p w14:paraId="58717B30" w14:textId="77777777" w:rsidR="00260900" w:rsidRPr="002D33B2" w:rsidRDefault="00260900" w:rsidP="006A6DDF">
            <w:pPr>
              <w:pStyle w:val="iBAAGStandardTextBold"/>
            </w:pPr>
            <w:r w:rsidRPr="002D33B2">
              <w:t xml:space="preserve">When do I need to call? </w:t>
            </w:r>
          </w:p>
          <w:p w14:paraId="58717B31" w14:textId="77777777" w:rsidR="00260900" w:rsidRPr="002D33B2" w:rsidRDefault="00260900" w:rsidP="006A6DDF">
            <w:pPr>
              <w:pStyle w:val="iBAAGStandardText"/>
            </w:pPr>
            <w:r w:rsidRPr="002D33B2">
              <w:t>As soon as possible</w:t>
            </w:r>
          </w:p>
          <w:p w14:paraId="58717B32" w14:textId="77777777" w:rsidR="00260900" w:rsidRPr="002D33B2" w:rsidRDefault="00260900" w:rsidP="006A6DDF">
            <w:pPr>
              <w:pStyle w:val="iBAAGStandardText"/>
            </w:pPr>
          </w:p>
          <w:p w14:paraId="73F97E1C" w14:textId="66B1489E"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B37" w14:textId="434D4A6E" w:rsidR="00260900" w:rsidRPr="002D33B2" w:rsidRDefault="00E33015" w:rsidP="00623FCF">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58717B38" w14:textId="77777777" w:rsidR="00260900" w:rsidRPr="002D33B2" w:rsidRDefault="00260900" w:rsidP="006A6DDF">
            <w:pPr>
              <w:pStyle w:val="iBAAGStandardText"/>
            </w:pPr>
            <w:r w:rsidRPr="002D33B2">
              <w:lastRenderedPageBreak/>
              <w:t>No coverage for:</w:t>
            </w:r>
          </w:p>
          <w:p w14:paraId="58717B39" w14:textId="77777777" w:rsidR="00260900" w:rsidRPr="002D33B2" w:rsidRDefault="00260900" w:rsidP="006A6DDF">
            <w:pPr>
              <w:pStyle w:val="iBAAGLevel1Bullets"/>
            </w:pPr>
            <w:r w:rsidRPr="002D33B2">
              <w:t xml:space="preserve">Cost for investigational drugs or devices. </w:t>
            </w:r>
          </w:p>
          <w:p w14:paraId="58717B3A" w14:textId="77777777" w:rsidR="00260900" w:rsidRPr="002D33B2" w:rsidRDefault="00260900" w:rsidP="006A6DDF">
            <w:pPr>
              <w:pStyle w:val="iBAAGLevel1Bullets"/>
            </w:pPr>
            <w:r w:rsidRPr="002D33B2">
              <w:t xml:space="preserve">Cost for non-health </w:t>
            </w:r>
            <w:r w:rsidRPr="002D33B2">
              <w:lastRenderedPageBreak/>
              <w:t>services (for example: travel/transportation) required for you to receive the treatment.</w:t>
            </w:r>
          </w:p>
          <w:p w14:paraId="58717B3B" w14:textId="77777777" w:rsidR="00260900" w:rsidRPr="002D33B2" w:rsidRDefault="00260900" w:rsidP="006A6DDF">
            <w:pPr>
              <w:pStyle w:val="iBAAGLevel1Bullets"/>
            </w:pPr>
            <w:r w:rsidRPr="002D33B2">
              <w:t>Cost for managing the research.</w:t>
            </w:r>
          </w:p>
          <w:p w14:paraId="58717B3C" w14:textId="77777777" w:rsidR="00260900" w:rsidRPr="002D33B2" w:rsidRDefault="00260900" w:rsidP="006A6DDF">
            <w:pPr>
              <w:pStyle w:val="iBAAGLevel1Bullets"/>
            </w:pPr>
            <w:r w:rsidRPr="002D33B2">
              <w:t>Items and services provided by the research sponsor free of charge for any person enrolled in the trial.</w:t>
            </w:r>
          </w:p>
          <w:p w14:paraId="58717B3D" w14:textId="77777777" w:rsidR="00260900" w:rsidRPr="002D33B2" w:rsidRDefault="00260900" w:rsidP="006A6DDF">
            <w:pPr>
              <w:pStyle w:val="iBAAGStandardText"/>
            </w:pPr>
          </w:p>
          <w:p w14:paraId="58717B3E" w14:textId="77777777" w:rsidR="00260900" w:rsidRPr="002D33B2" w:rsidRDefault="00260900" w:rsidP="006A6DDF">
            <w:pPr>
              <w:pStyle w:val="iBAAGStandardText"/>
            </w:pPr>
          </w:p>
          <w:p w14:paraId="58717B40" w14:textId="77777777" w:rsidR="00260900" w:rsidRPr="002D33B2" w:rsidRDefault="00260900">
            <w:pPr>
              <w:pStyle w:val="iBAAGStandardText"/>
            </w:pPr>
          </w:p>
        </w:tc>
      </w:tr>
      <w:tr w:rsidR="00260900" w:rsidRPr="002D33B2" w14:paraId="58717B43" w14:textId="77777777" w:rsidTr="00DC4264">
        <w:tc>
          <w:tcPr>
            <w:tcW w:w="13507" w:type="dxa"/>
            <w:gridSpan w:val="5"/>
            <w:tcBorders>
              <w:bottom w:val="single" w:sz="4" w:space="0" w:color="000000" w:themeColor="text1"/>
            </w:tcBorders>
            <w:shd w:val="clear" w:color="auto" w:fill="31849B"/>
          </w:tcPr>
          <w:p w14:paraId="58717B42" w14:textId="77777777" w:rsidR="00260900" w:rsidRPr="002D33B2" w:rsidRDefault="00260900" w:rsidP="006A6DDF">
            <w:pPr>
              <w:pStyle w:val="iBAAGTableHeader"/>
            </w:pPr>
            <w:r w:rsidRPr="002D33B2">
              <w:lastRenderedPageBreak/>
              <w:t>About Your Benefits</w:t>
            </w:r>
          </w:p>
        </w:tc>
      </w:tr>
      <w:tr w:rsidR="00260900" w:rsidRPr="002D33B2" w14:paraId="58717B54" w14:textId="77777777" w:rsidTr="00DC4264">
        <w:tc>
          <w:tcPr>
            <w:tcW w:w="3517" w:type="dxa"/>
            <w:shd w:val="clear" w:color="auto" w:fill="FFFFFF" w:themeFill="background1"/>
          </w:tcPr>
          <w:p w14:paraId="58717B44" w14:textId="77777777" w:rsidR="00260900" w:rsidRPr="002D33B2" w:rsidRDefault="00260900" w:rsidP="006A6DDF">
            <w:pPr>
              <w:pStyle w:val="iBAAGSituationBoxName"/>
            </w:pPr>
            <w:bookmarkStart w:id="86" w:name="Congenital_Heart_Disease_Resource_Servic"/>
            <w:r w:rsidRPr="002D33B2">
              <w:t>Congenital Heart Disease Resource Services (CHDRS)</w:t>
            </w:r>
            <w:bookmarkEnd w:id="86"/>
          </w:p>
        </w:tc>
        <w:tc>
          <w:tcPr>
            <w:tcW w:w="9990" w:type="dxa"/>
            <w:gridSpan w:val="4"/>
            <w:shd w:val="clear" w:color="auto" w:fill="FFFFFF" w:themeFill="background1"/>
          </w:tcPr>
          <w:p w14:paraId="58717B45" w14:textId="77777777" w:rsidR="00260900" w:rsidRPr="002D33B2" w:rsidRDefault="00260900" w:rsidP="006A6DDF">
            <w:pPr>
              <w:pStyle w:val="iBAAGStandardText"/>
            </w:pPr>
            <w:r w:rsidRPr="002D33B2">
              <w:t xml:space="preserve">The CHD Centers of Excellence Network gives patients care that is planned, coordinated and provided by a team of experts who specialize in treating Congenital Heart Disease.  </w:t>
            </w:r>
          </w:p>
          <w:p w14:paraId="58717B46" w14:textId="77777777" w:rsidR="00260900" w:rsidRPr="002D33B2" w:rsidRDefault="00260900" w:rsidP="006A6DDF">
            <w:pPr>
              <w:pStyle w:val="iBAAGStandardText"/>
            </w:pPr>
          </w:p>
          <w:p w14:paraId="58717B47" w14:textId="77777777" w:rsidR="00260900" w:rsidRPr="002D33B2" w:rsidRDefault="00260900" w:rsidP="006A6DDF">
            <w:pPr>
              <w:pStyle w:val="iBAAGStandardText"/>
            </w:pPr>
            <w:r w:rsidRPr="002D33B2">
              <w:t>Some benefits of this program include:</w:t>
            </w:r>
          </w:p>
          <w:p w14:paraId="58717B48" w14:textId="77777777" w:rsidR="00260900" w:rsidRPr="002D33B2" w:rsidRDefault="00260900" w:rsidP="006A6DDF">
            <w:pPr>
              <w:pStyle w:val="iBAAGLevel2Bullets"/>
            </w:pPr>
            <w:r w:rsidRPr="002D33B2">
              <w:t>Access to cost-effective high quality health care</w:t>
            </w:r>
          </w:p>
          <w:p w14:paraId="58717B49" w14:textId="77777777" w:rsidR="00260900" w:rsidRPr="002D33B2" w:rsidRDefault="00260900" w:rsidP="006A6DDF">
            <w:pPr>
              <w:pStyle w:val="iBAAGLevel2Bullets"/>
            </w:pPr>
            <w:r w:rsidRPr="002D33B2">
              <w:t>Access to case managers and qualified providers</w:t>
            </w:r>
          </w:p>
          <w:p w14:paraId="58717B4A" w14:textId="77777777" w:rsidR="00260900" w:rsidRPr="002D33B2" w:rsidRDefault="00260900" w:rsidP="006A6DDF">
            <w:pPr>
              <w:pStyle w:val="iBAAGLevel2Bullets"/>
            </w:pPr>
            <w:r w:rsidRPr="002D33B2">
              <w:t>Education and counseling</w:t>
            </w:r>
          </w:p>
          <w:p w14:paraId="58717B4B" w14:textId="77777777" w:rsidR="00260900" w:rsidRPr="002D33B2" w:rsidRDefault="00260900" w:rsidP="006A6DDF">
            <w:pPr>
              <w:pStyle w:val="iBAAGStandardText"/>
            </w:pPr>
          </w:p>
          <w:p w14:paraId="58717B4C" w14:textId="77777777" w:rsidR="00260900" w:rsidRPr="002D33B2" w:rsidRDefault="00260900" w:rsidP="006A6DDF">
            <w:pPr>
              <w:pStyle w:val="iBAAGStandardText"/>
            </w:pPr>
            <w:r w:rsidRPr="002D33B2">
              <w:t>Participation in this program is voluntary.</w:t>
            </w:r>
          </w:p>
          <w:p w14:paraId="58717B4D" w14:textId="77777777" w:rsidR="00260900" w:rsidRPr="002D33B2" w:rsidRDefault="00260900" w:rsidP="006A6DDF">
            <w:pPr>
              <w:pStyle w:val="iBAAGStandardText"/>
            </w:pPr>
          </w:p>
          <w:p w14:paraId="58717B4E" w14:textId="77777777" w:rsidR="00260900" w:rsidRPr="002D33B2" w:rsidRDefault="00260900" w:rsidP="006A6DDF">
            <w:pPr>
              <w:pStyle w:val="iBAAGStandardText"/>
            </w:pPr>
            <w:r w:rsidRPr="002D33B2">
              <w:t xml:space="preserve">Network benefits are available for patients who receive care at a designated CHD Centers of Excellence Network facility. </w:t>
            </w:r>
          </w:p>
          <w:p w14:paraId="58717B4F" w14:textId="77777777" w:rsidR="00260900" w:rsidRPr="002D33B2" w:rsidRDefault="00260900" w:rsidP="006A6DDF">
            <w:pPr>
              <w:pStyle w:val="iBAAGStandardText"/>
            </w:pPr>
          </w:p>
          <w:p w14:paraId="58717B50" w14:textId="31716D1F" w:rsidR="00260900" w:rsidRPr="002D33B2" w:rsidRDefault="00260900" w:rsidP="006A6DDF">
            <w:pPr>
              <w:pStyle w:val="iBAAGStandardText"/>
            </w:pPr>
            <w:r w:rsidRPr="002D33B2">
              <w:t xml:space="preserve">Contact CHD Resource Services </w:t>
            </w:r>
            <w:r w:rsidR="000665FF" w:rsidRPr="002D33B2">
              <w:t xml:space="preserve">by clicking </w:t>
            </w:r>
            <w:hyperlink r:id="rId66" w:history="1">
              <w:r w:rsidR="000665FF" w:rsidRPr="002D33B2">
                <w:rPr>
                  <w:rStyle w:val="Hyperlinks"/>
                </w:rPr>
                <w:t>here</w:t>
              </w:r>
            </w:hyperlink>
            <w:r w:rsidRPr="002D33B2">
              <w:t xml:space="preserve"> or call toll-free at </w:t>
            </w:r>
            <w:r w:rsidRPr="002D33B2">
              <w:rPr>
                <w:rStyle w:val="iBAAGStandardTextBoldChar"/>
              </w:rPr>
              <w:t>1-888-936-7246</w:t>
            </w:r>
            <w:r w:rsidRPr="002D33B2">
              <w:t xml:space="preserve">. TTY users can dial </w:t>
            </w:r>
            <w:r w:rsidRPr="002D33B2">
              <w:rPr>
                <w:rStyle w:val="iBAAGStandardTextBoldChar"/>
              </w:rPr>
              <w:t>711</w:t>
            </w:r>
            <w:r w:rsidRPr="002D33B2">
              <w:t>.</w:t>
            </w:r>
          </w:p>
          <w:p w14:paraId="58717B51" w14:textId="77777777" w:rsidR="00260900" w:rsidRPr="002D33B2" w:rsidRDefault="00260900" w:rsidP="006A6DDF">
            <w:pPr>
              <w:pStyle w:val="iBAAGStandardText"/>
            </w:pPr>
          </w:p>
          <w:p w14:paraId="58717B52" w14:textId="596340FB" w:rsidR="00260900" w:rsidRPr="002D33B2" w:rsidRDefault="00260900" w:rsidP="006A6DDF">
            <w:pPr>
              <w:pStyle w:val="iBAAGStandardText"/>
            </w:pPr>
            <w:r w:rsidRPr="002D33B2">
              <w:t>Travel and Lodging Assistance is</w:t>
            </w:r>
            <w:r w:rsidR="0041186B">
              <w:t xml:space="preserve"> </w:t>
            </w:r>
            <w:r w:rsidRPr="002D33B2">
              <w:t>available as part of the Congenital Heart Disease Resource Services program.</w:t>
            </w:r>
          </w:p>
          <w:p w14:paraId="754EB805" w14:textId="77777777" w:rsidR="00260900" w:rsidRPr="002D33B2" w:rsidRDefault="00260900" w:rsidP="006A6DDF">
            <w:pPr>
              <w:pStyle w:val="iBAAGStandardText"/>
            </w:pPr>
          </w:p>
          <w:p w14:paraId="58717B53" w14:textId="67F69E03" w:rsidR="00FC71C9" w:rsidRPr="002D33B2" w:rsidRDefault="00FC71C9">
            <w:pPr>
              <w:pStyle w:val="iBAAGStandardText"/>
            </w:pPr>
          </w:p>
        </w:tc>
      </w:tr>
      <w:tr w:rsidR="00260900" w:rsidRPr="002D33B2" w14:paraId="58717B5B" w14:textId="77777777" w:rsidTr="00DC4264">
        <w:tc>
          <w:tcPr>
            <w:tcW w:w="3517" w:type="dxa"/>
            <w:tcBorders>
              <w:bottom w:val="single" w:sz="4" w:space="0" w:color="000000" w:themeColor="text1"/>
            </w:tcBorders>
            <w:shd w:val="clear" w:color="auto" w:fill="31849B"/>
            <w:vAlign w:val="center"/>
          </w:tcPr>
          <w:p w14:paraId="58717B55" w14:textId="4D8F720E"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B56" w14:textId="77777777" w:rsidR="00260900" w:rsidRPr="002D33B2" w:rsidRDefault="00260900" w:rsidP="006A6DDF">
            <w:pPr>
              <w:pStyle w:val="iBAAGTableHeader"/>
            </w:pPr>
            <w:r w:rsidRPr="002D33B2">
              <w:t>Your cost if you use</w:t>
            </w:r>
          </w:p>
          <w:p w14:paraId="58717B57"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58" w14:textId="77777777" w:rsidR="00260900" w:rsidRPr="002D33B2" w:rsidRDefault="00260900" w:rsidP="006A6DDF">
            <w:pPr>
              <w:pStyle w:val="iBAAGTableHeader"/>
            </w:pPr>
            <w:r w:rsidRPr="002D33B2">
              <w:t>Your cost if you use</w:t>
            </w:r>
          </w:p>
          <w:p w14:paraId="58717B59"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5A" w14:textId="77777777" w:rsidR="00260900" w:rsidRPr="002D33B2" w:rsidRDefault="00260900" w:rsidP="006A6DDF">
            <w:pPr>
              <w:pStyle w:val="iBAAGTableHeader"/>
            </w:pPr>
            <w:r w:rsidRPr="002D33B2">
              <w:t>Limits &amp; Exceptions</w:t>
            </w:r>
          </w:p>
        </w:tc>
      </w:tr>
      <w:tr w:rsidR="00260900" w:rsidRPr="002D33B2" w14:paraId="58717B95" w14:textId="77777777" w:rsidTr="00DC4264">
        <w:tc>
          <w:tcPr>
            <w:tcW w:w="3517" w:type="dxa"/>
            <w:shd w:val="clear" w:color="auto" w:fill="FFFFFF" w:themeFill="background1"/>
          </w:tcPr>
          <w:p w14:paraId="58717B5C" w14:textId="77777777" w:rsidR="00260900" w:rsidRPr="002D33B2" w:rsidRDefault="00260900" w:rsidP="006A6DDF">
            <w:pPr>
              <w:pStyle w:val="iBAAGSituationBoxName"/>
            </w:pPr>
            <w:bookmarkStart w:id="87" w:name="Congenital_Heart_Disease_Surgeries"/>
            <w:r w:rsidRPr="002D33B2">
              <w:t>Congenital Heart Disease Surgeries</w:t>
            </w:r>
            <w:bookmarkEnd w:id="87"/>
          </w:p>
          <w:p w14:paraId="58717B5D" w14:textId="77777777" w:rsidR="00260900" w:rsidRPr="002D33B2" w:rsidRDefault="00260900" w:rsidP="006A6DDF">
            <w:pPr>
              <w:pStyle w:val="iBAAGStandardText"/>
            </w:pPr>
          </w:p>
          <w:p w14:paraId="608CA0AF" w14:textId="77777777" w:rsidR="007E5816" w:rsidRPr="002D33B2" w:rsidRDefault="007E5816" w:rsidP="006A6DDF">
            <w:pPr>
              <w:pStyle w:val="iBAAGStandardText"/>
            </w:pPr>
          </w:p>
          <w:p w14:paraId="58717B5E" w14:textId="77777777" w:rsidR="00260900" w:rsidRPr="002D33B2" w:rsidRDefault="00260900" w:rsidP="006A6DDF">
            <w:pPr>
              <w:pStyle w:val="iBAAGStandardText"/>
            </w:pPr>
            <w:r w:rsidRPr="002D33B2">
              <w:rPr>
                <w:rStyle w:val="iBAAGStandardTextBoldChar"/>
              </w:rPr>
              <w:t>What is congenital heart disease?</w:t>
            </w:r>
            <w:r w:rsidRPr="002D33B2">
              <w:t xml:space="preserve"> A heart problem that a person is born with.</w:t>
            </w:r>
          </w:p>
          <w:p w14:paraId="58717B5F" w14:textId="77777777" w:rsidR="00260900" w:rsidRPr="002D33B2" w:rsidRDefault="00260900" w:rsidP="006A6DDF">
            <w:pPr>
              <w:pStyle w:val="iBAAGStandardText"/>
            </w:pPr>
          </w:p>
          <w:p w14:paraId="58717B60" w14:textId="5FCFF450" w:rsidR="00260900" w:rsidRPr="002D33B2" w:rsidRDefault="00260900" w:rsidP="006A6DDF">
            <w:pPr>
              <w:pStyle w:val="iBAAGStandardText"/>
            </w:pPr>
            <w:r w:rsidRPr="002D33B2">
              <w:t>Benefits under this section include:</w:t>
            </w:r>
          </w:p>
          <w:p w14:paraId="58717B61" w14:textId="77777777" w:rsidR="00260900" w:rsidRPr="002D33B2" w:rsidRDefault="00260900" w:rsidP="006A6DDF">
            <w:pPr>
              <w:pStyle w:val="iBAAGLevel1Bullets"/>
            </w:pPr>
            <w:r w:rsidRPr="002D33B2">
              <w:t xml:space="preserve">Facility </w:t>
            </w:r>
          </w:p>
          <w:p w14:paraId="58717B62" w14:textId="77777777" w:rsidR="00260900" w:rsidRPr="002D33B2" w:rsidRDefault="00260900" w:rsidP="006A6DDF">
            <w:pPr>
              <w:pStyle w:val="iBAAGLevel1Bullets"/>
            </w:pPr>
            <w:r w:rsidRPr="002D33B2">
              <w:t>Supplies</w:t>
            </w:r>
          </w:p>
          <w:p w14:paraId="58717B63" w14:textId="77777777" w:rsidR="00260900" w:rsidRPr="002D33B2" w:rsidRDefault="00260900" w:rsidP="006A6DDF">
            <w:pPr>
              <w:pStyle w:val="iBAAGLevel1Bullets"/>
            </w:pPr>
            <w:r w:rsidRPr="002D33B2">
              <w:t>Equipment</w:t>
            </w:r>
          </w:p>
          <w:p w14:paraId="58717B64" w14:textId="77777777" w:rsidR="00260900" w:rsidRPr="002D33B2" w:rsidRDefault="00260900" w:rsidP="006A6DDF">
            <w:pPr>
              <w:pStyle w:val="iBAAGLevel1Bullets"/>
            </w:pPr>
            <w:r w:rsidRPr="002D33B2">
              <w:t>Physician services for anesthesiologists, pathologists and radiologists</w:t>
            </w:r>
          </w:p>
          <w:p w14:paraId="58717B65" w14:textId="77777777" w:rsidR="00260900" w:rsidRPr="002D33B2" w:rsidRDefault="00260900" w:rsidP="006A6DDF">
            <w:pPr>
              <w:pStyle w:val="iBAAGStandardText"/>
            </w:pPr>
          </w:p>
          <w:p w14:paraId="58717B66" w14:textId="47DC94C0" w:rsidR="00260900" w:rsidRPr="002D33B2" w:rsidRDefault="00260900" w:rsidP="006A6DDF">
            <w:pPr>
              <w:pStyle w:val="iBAAGStandardText"/>
            </w:pPr>
            <w:r w:rsidRPr="002D33B2">
              <w:t xml:space="preserve">For more information about other doctor fees, see </w:t>
            </w:r>
            <w:r w:rsidRPr="002D33B2">
              <w:rPr>
                <w:rStyle w:val="iBAAGStandardTextItalicsChar"/>
              </w:rPr>
              <w:t>Physician Fees for Surgical and Medical Services</w:t>
            </w:r>
            <w:r w:rsidRPr="002D33B2">
              <w:t xml:space="preserve"> benefit section.</w:t>
            </w:r>
          </w:p>
          <w:p w14:paraId="58717B67" w14:textId="77777777" w:rsidR="00260900" w:rsidRPr="002D33B2" w:rsidRDefault="00260900" w:rsidP="006A6DDF">
            <w:pPr>
              <w:pStyle w:val="iBAAGStandardText"/>
            </w:pPr>
          </w:p>
          <w:p w14:paraId="58717B68" w14:textId="77777777" w:rsidR="00260900" w:rsidRPr="002D33B2" w:rsidRDefault="00260900" w:rsidP="006A6DDF">
            <w:pPr>
              <w:pStyle w:val="iBAAGStandardTextBold"/>
            </w:pPr>
            <w:r w:rsidRPr="002D33B2">
              <w:t xml:space="preserve">Want more information? </w:t>
            </w:r>
          </w:p>
          <w:p w14:paraId="58717B69" w14:textId="67C2A15C" w:rsidR="00260900" w:rsidRPr="002D33B2" w:rsidRDefault="00260900" w:rsidP="006A6DDF">
            <w:pPr>
              <w:pStyle w:val="iBAAGStandardText"/>
            </w:pPr>
            <w:r w:rsidRPr="002D33B2">
              <w:t xml:space="preserve">View the </w:t>
            </w:r>
            <w:hyperlink r:id="rId67" w:history="1">
              <w:r w:rsidR="004E161A" w:rsidRPr="002D33B2">
                <w:rPr>
                  <w:rStyle w:val="Hyperlinks"/>
                </w:rPr>
                <w:t>glossary</w:t>
              </w:r>
            </w:hyperlink>
            <w:r w:rsidRPr="002D33B2">
              <w:t xml:space="preserve"> for definitions.</w:t>
            </w:r>
          </w:p>
          <w:p w14:paraId="58717B6A" w14:textId="77777777" w:rsidR="00260900" w:rsidRPr="002D33B2" w:rsidRDefault="00260900" w:rsidP="006A6DDF">
            <w:pPr>
              <w:pStyle w:val="iBAAGStandardText"/>
            </w:pPr>
          </w:p>
        </w:tc>
        <w:tc>
          <w:tcPr>
            <w:tcW w:w="3330" w:type="dxa"/>
            <w:gridSpan w:val="2"/>
            <w:shd w:val="clear" w:color="auto" w:fill="FFFFFF" w:themeFill="background1"/>
          </w:tcPr>
          <w:p w14:paraId="58717B6B" w14:textId="2130AE18" w:rsidR="00260900" w:rsidRPr="002D33B2" w:rsidRDefault="00F31E3D" w:rsidP="006A6DDF">
            <w:pPr>
              <w:pStyle w:val="iBAAGStandardText"/>
            </w:pPr>
            <w:r>
              <w:rPr>
                <w:rStyle w:val="iBAAGStandardTextBoldChar"/>
              </w:rPr>
              <w:lastRenderedPageBreak/>
              <w:t>10%</w:t>
            </w:r>
            <w:r w:rsidR="00260900" w:rsidRPr="002D33B2">
              <w:t xml:space="preserve"> co-insurance, after you pay the deductible</w:t>
            </w:r>
            <w:r w:rsidR="00936A19" w:rsidRPr="002D33B2">
              <w:t>.</w:t>
            </w:r>
          </w:p>
          <w:p w14:paraId="36F28813" w14:textId="77777777" w:rsidR="007B64FD" w:rsidRPr="002D33B2" w:rsidRDefault="007B64FD" w:rsidP="007B64FD">
            <w:pPr>
              <w:pStyle w:val="iBAAGStandardText"/>
            </w:pPr>
          </w:p>
          <w:p w14:paraId="6BD40050" w14:textId="77777777" w:rsidR="007B64FD" w:rsidRPr="002D33B2" w:rsidRDefault="007B64FD" w:rsidP="007B64FD">
            <w:pPr>
              <w:pStyle w:val="iBAAGStandardText"/>
            </w:pPr>
          </w:p>
          <w:p w14:paraId="58717B74" w14:textId="13CAA55F"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75" w14:textId="4E034324" w:rsidR="00260900" w:rsidRPr="002D33B2" w:rsidRDefault="00260900" w:rsidP="006A6DDF">
            <w:pPr>
              <w:pStyle w:val="iBAAGStandardText"/>
            </w:pPr>
            <w:r w:rsidRPr="002D33B2">
              <w:t>No</w:t>
            </w:r>
          </w:p>
          <w:p w14:paraId="4A116FD2" w14:textId="77777777" w:rsidR="00FB38AB" w:rsidRPr="002D33B2" w:rsidRDefault="00FB38AB" w:rsidP="00FB38AB"/>
          <w:p w14:paraId="58717B80" w14:textId="77777777" w:rsidR="00260900" w:rsidRPr="002D33B2" w:rsidRDefault="00260900">
            <w:pPr>
              <w:pStyle w:val="iBAAGStandardText"/>
            </w:pPr>
          </w:p>
        </w:tc>
        <w:tc>
          <w:tcPr>
            <w:tcW w:w="3330" w:type="dxa"/>
            <w:shd w:val="clear" w:color="auto" w:fill="FFFFFF" w:themeFill="background1"/>
          </w:tcPr>
          <w:p w14:paraId="58717B81" w14:textId="76F3E34D" w:rsidR="00260900" w:rsidRPr="002D33B2" w:rsidRDefault="00F31E3D" w:rsidP="006A6DDF">
            <w:pPr>
              <w:pStyle w:val="iBAAGStandardText"/>
            </w:pPr>
            <w:r>
              <w:rPr>
                <w:rStyle w:val="iBAAGStandardTextBoldChar"/>
              </w:rPr>
              <w:lastRenderedPageBreak/>
              <w:t>40%</w:t>
            </w:r>
            <w:r w:rsidR="00260900" w:rsidRPr="002D33B2">
              <w:t xml:space="preserve"> co-insurance, after you pay the deductible</w:t>
            </w:r>
            <w:r w:rsidR="000665FF" w:rsidRPr="002D33B2">
              <w:t>.</w:t>
            </w:r>
          </w:p>
          <w:p w14:paraId="58717B82" w14:textId="77777777" w:rsidR="00260900" w:rsidRPr="002D33B2" w:rsidRDefault="00260900" w:rsidP="006A6DDF">
            <w:pPr>
              <w:pStyle w:val="iBAAGStandardText"/>
            </w:pPr>
          </w:p>
          <w:p w14:paraId="787D9A24" w14:textId="77777777" w:rsidR="007B64FD" w:rsidRPr="002D33B2" w:rsidRDefault="007B64FD" w:rsidP="007B64FD">
            <w:pPr>
              <w:pStyle w:val="iBAAGStandardText"/>
            </w:pPr>
          </w:p>
          <w:p w14:paraId="58717B83" w14:textId="60F6A43C"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84" w14:textId="77777777" w:rsidR="00260900" w:rsidRPr="002D33B2" w:rsidRDefault="00260900" w:rsidP="006A6DDF">
            <w:pPr>
              <w:pStyle w:val="iBAAGStandardText"/>
            </w:pPr>
            <w:r w:rsidRPr="002D33B2">
              <w:t>Yes</w:t>
            </w:r>
          </w:p>
          <w:p w14:paraId="58717B85" w14:textId="77777777" w:rsidR="00260900" w:rsidRPr="002D33B2" w:rsidRDefault="00260900" w:rsidP="006A6DDF">
            <w:pPr>
              <w:pStyle w:val="iBAAGStandardText"/>
            </w:pPr>
          </w:p>
          <w:p w14:paraId="019E21EA" w14:textId="7107894E" w:rsidR="00FB38AB" w:rsidRPr="002D33B2" w:rsidRDefault="00FB38AB" w:rsidP="00FB38AB">
            <w:r w:rsidRPr="002D33B2">
              <w:rPr>
                <w:rStyle w:val="iBAAGStandardTextBoldChar"/>
              </w:rPr>
              <w:t>Prior authorization is</w:t>
            </w:r>
            <w:r w:rsidRPr="002D33B2">
              <w:t>:</w:t>
            </w:r>
          </w:p>
          <w:p w14:paraId="2A87BB6A" w14:textId="492B6AAC" w:rsidR="00FB38AB" w:rsidRPr="002D33B2" w:rsidRDefault="00FB38AB" w:rsidP="00FB38AB">
            <w:pPr>
              <w:pStyle w:val="iBAAGStandardText"/>
            </w:pPr>
            <w:r w:rsidRPr="002D33B2">
              <w:t>Getting approval by calling the number listed on your health plan ID card before you can get medicine or services.</w:t>
            </w:r>
          </w:p>
          <w:p w14:paraId="342DAE32" w14:textId="77777777" w:rsidR="00FB38AB" w:rsidRPr="002D33B2" w:rsidRDefault="00FB38AB" w:rsidP="00FB38AB"/>
          <w:p w14:paraId="58717B88" w14:textId="77777777" w:rsidR="00260900" w:rsidRPr="002D33B2" w:rsidRDefault="00260900" w:rsidP="006A6DDF">
            <w:pPr>
              <w:pStyle w:val="iBAAGStandardText"/>
            </w:pPr>
          </w:p>
          <w:p w14:paraId="58717B89" w14:textId="77777777" w:rsidR="00260900" w:rsidRPr="002D33B2" w:rsidRDefault="00260900" w:rsidP="006A6DDF">
            <w:pPr>
              <w:pStyle w:val="iBAAGStandardTextBold"/>
            </w:pPr>
            <w:r w:rsidRPr="002D33B2">
              <w:t xml:space="preserve">When do I need to call? </w:t>
            </w:r>
          </w:p>
          <w:p w14:paraId="58717B8A" w14:textId="3989C5B6" w:rsidR="00260900" w:rsidRPr="002D33B2" w:rsidRDefault="00260900" w:rsidP="006A6DDF">
            <w:pPr>
              <w:pStyle w:val="iBAAGLevel1Bullets"/>
            </w:pPr>
            <w:r w:rsidRPr="002D33B2">
              <w:t xml:space="preserve">As soon as the possibility of surgery arises </w:t>
            </w:r>
          </w:p>
          <w:p w14:paraId="58717B8B" w14:textId="77777777" w:rsidR="00260900" w:rsidRPr="002D33B2" w:rsidRDefault="00260900" w:rsidP="006A6DDF">
            <w:pPr>
              <w:pStyle w:val="iBAAGStandardText"/>
            </w:pPr>
          </w:p>
          <w:p w14:paraId="7B8DA463" w14:textId="1EE855D3"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B8E" w14:textId="7EB5D5E1" w:rsidR="0019639A" w:rsidRPr="002D33B2" w:rsidRDefault="00E33015" w:rsidP="00623FCF">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58717B8F" w14:textId="55E17156" w:rsidR="00260900" w:rsidRPr="002D33B2" w:rsidRDefault="00260900" w:rsidP="006A6DDF">
            <w:pPr>
              <w:pStyle w:val="iBAAGStandardText"/>
            </w:pPr>
            <w:r w:rsidRPr="002D33B2">
              <w:lastRenderedPageBreak/>
              <w:t>Network benefits must be received at a designated facility.</w:t>
            </w:r>
          </w:p>
          <w:p w14:paraId="58717B90" w14:textId="77777777" w:rsidR="00260900" w:rsidRPr="002D33B2" w:rsidRDefault="00260900" w:rsidP="006A6DDF">
            <w:pPr>
              <w:pStyle w:val="iBAAGStandardText"/>
            </w:pPr>
          </w:p>
          <w:p w14:paraId="58717B91" w14:textId="77777777" w:rsidR="00260900" w:rsidRPr="002D33B2" w:rsidRDefault="00260900" w:rsidP="006A6DDF">
            <w:pPr>
              <w:pStyle w:val="iBAAGStandardText"/>
            </w:pPr>
            <w:r w:rsidRPr="002D33B2">
              <w:t>If you do not go to a designated facility, benefits will be considered out-of-network.</w:t>
            </w:r>
          </w:p>
          <w:p w14:paraId="58717B92" w14:textId="77777777" w:rsidR="00260900" w:rsidRPr="002D33B2" w:rsidRDefault="00260900" w:rsidP="006A6DDF">
            <w:pPr>
              <w:pStyle w:val="iBAAGStandardText"/>
            </w:pPr>
          </w:p>
          <w:p w14:paraId="58717B93" w14:textId="44C5C822" w:rsidR="00260900" w:rsidRPr="002D33B2" w:rsidRDefault="00260900" w:rsidP="006A6DDF">
            <w:pPr>
              <w:pStyle w:val="iBAAGStandardText"/>
            </w:pPr>
            <w:r w:rsidRPr="002D33B2">
              <w:t xml:space="preserve">For more information, see the </w:t>
            </w:r>
            <w:r w:rsidRPr="002D33B2">
              <w:rPr>
                <w:rStyle w:val="iBAAGStandardTextItalicsChar"/>
              </w:rPr>
              <w:t>Congenital Heart Disease Resource Services</w:t>
            </w:r>
            <w:r w:rsidRPr="002D33B2">
              <w:t xml:space="preserve"> section.</w:t>
            </w:r>
          </w:p>
          <w:p w14:paraId="357A044E" w14:textId="77777777" w:rsidR="00260900" w:rsidRPr="002D33B2" w:rsidRDefault="00260900" w:rsidP="006A6DDF">
            <w:pPr>
              <w:pStyle w:val="iBAAGStandardText"/>
            </w:pPr>
          </w:p>
          <w:p w14:paraId="58717B94" w14:textId="72E9BD1E" w:rsidR="00FC71C9" w:rsidRPr="002D33B2" w:rsidRDefault="00FC71C9" w:rsidP="006A6DDF">
            <w:pPr>
              <w:pStyle w:val="iBAAGStandardText"/>
            </w:pPr>
          </w:p>
        </w:tc>
      </w:tr>
      <w:tr w:rsidR="00260900" w:rsidRPr="002D33B2" w14:paraId="58717B9C" w14:textId="77777777" w:rsidTr="00DC4264">
        <w:tc>
          <w:tcPr>
            <w:tcW w:w="3517" w:type="dxa"/>
            <w:tcBorders>
              <w:bottom w:val="single" w:sz="4" w:space="0" w:color="000000" w:themeColor="text1"/>
            </w:tcBorders>
            <w:shd w:val="clear" w:color="auto" w:fill="31849B"/>
            <w:vAlign w:val="center"/>
          </w:tcPr>
          <w:p w14:paraId="58717B96" w14:textId="2E0905AF" w:rsidR="00260900" w:rsidRPr="002D33B2" w:rsidRDefault="00260900" w:rsidP="006A6DDF">
            <w:pPr>
              <w:pStyle w:val="iBAAGTableHeader"/>
            </w:pPr>
            <w:r w:rsidRPr="002D33B2">
              <w:lastRenderedPageBreak/>
              <w:t>Common Medical Event</w:t>
            </w:r>
          </w:p>
        </w:tc>
        <w:tc>
          <w:tcPr>
            <w:tcW w:w="3330" w:type="dxa"/>
            <w:gridSpan w:val="2"/>
            <w:tcBorders>
              <w:bottom w:val="single" w:sz="4" w:space="0" w:color="000000" w:themeColor="text1"/>
            </w:tcBorders>
            <w:shd w:val="clear" w:color="auto" w:fill="31849B"/>
            <w:vAlign w:val="center"/>
          </w:tcPr>
          <w:p w14:paraId="58717B97" w14:textId="77777777" w:rsidR="00260900" w:rsidRPr="002D33B2" w:rsidRDefault="00260900" w:rsidP="006A6DDF">
            <w:pPr>
              <w:pStyle w:val="iBAAGTableHeader"/>
            </w:pPr>
            <w:r w:rsidRPr="002D33B2">
              <w:t>Your cost if you use</w:t>
            </w:r>
          </w:p>
          <w:p w14:paraId="58717B98"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99" w14:textId="77777777" w:rsidR="00260900" w:rsidRPr="002D33B2" w:rsidRDefault="00260900" w:rsidP="006A6DDF">
            <w:pPr>
              <w:pStyle w:val="iBAAGTableHeader"/>
            </w:pPr>
            <w:r w:rsidRPr="002D33B2">
              <w:t>Your cost if you use</w:t>
            </w:r>
          </w:p>
          <w:p w14:paraId="58717B9A"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9B" w14:textId="77777777" w:rsidR="00260900" w:rsidRPr="002D33B2" w:rsidRDefault="00260900" w:rsidP="006A6DDF">
            <w:pPr>
              <w:pStyle w:val="iBAAGTableHeader"/>
            </w:pPr>
            <w:r w:rsidRPr="002D33B2">
              <w:t>Limits &amp; Exceptions</w:t>
            </w:r>
          </w:p>
        </w:tc>
      </w:tr>
      <w:tr w:rsidR="00260900" w:rsidRPr="002D33B2" w14:paraId="58717BD8" w14:textId="77777777" w:rsidTr="00DC4264">
        <w:tc>
          <w:tcPr>
            <w:tcW w:w="3517" w:type="dxa"/>
            <w:shd w:val="clear" w:color="auto" w:fill="FFFFFF" w:themeFill="background1"/>
          </w:tcPr>
          <w:p w14:paraId="58717B9D" w14:textId="77777777" w:rsidR="00260900" w:rsidRPr="002D33B2" w:rsidRDefault="00260900" w:rsidP="006A6DDF">
            <w:pPr>
              <w:pStyle w:val="iBAAGSituationBoxName"/>
            </w:pPr>
            <w:bookmarkStart w:id="88" w:name="Dental_Services_Accident_Only"/>
            <w:r w:rsidRPr="002D33B2">
              <w:t>Dental Services - Accident Only</w:t>
            </w:r>
            <w:bookmarkEnd w:id="88"/>
          </w:p>
          <w:p w14:paraId="58717B9E" w14:textId="77777777" w:rsidR="00260900" w:rsidRPr="002D33B2" w:rsidRDefault="00260900" w:rsidP="006A6DDF">
            <w:pPr>
              <w:pStyle w:val="iBAAGStandardText"/>
            </w:pPr>
          </w:p>
          <w:p w14:paraId="58717B9F" w14:textId="77777777" w:rsidR="00260900" w:rsidRPr="002D33B2" w:rsidRDefault="00260900" w:rsidP="006A6DDF">
            <w:pPr>
              <w:pStyle w:val="iBAAGStandardText"/>
            </w:pPr>
            <w:r w:rsidRPr="002D33B2">
              <w:rPr>
                <w:rStyle w:val="iBAAGStandardTextBoldChar"/>
              </w:rPr>
              <w:t>What are accidental dental services?</w:t>
            </w:r>
            <w:r w:rsidRPr="002D33B2">
              <w:t xml:space="preserve"> Repair or replacement of sound natural or restored teeth due to injury. </w:t>
            </w:r>
          </w:p>
          <w:p w14:paraId="58717BA0" w14:textId="77777777" w:rsidR="00260900" w:rsidRPr="002D33B2" w:rsidRDefault="00260900" w:rsidP="006A6DDF">
            <w:pPr>
              <w:pStyle w:val="iBAAGStandardText"/>
            </w:pPr>
          </w:p>
          <w:p w14:paraId="58717BA1" w14:textId="77777777" w:rsidR="00260900" w:rsidRPr="002D33B2" w:rsidRDefault="00260900" w:rsidP="006A6DDF">
            <w:pPr>
              <w:pStyle w:val="iBAAGStandardText"/>
            </w:pPr>
            <w:r w:rsidRPr="002D33B2">
              <w:t>Requirements</w:t>
            </w:r>
          </w:p>
          <w:p w14:paraId="23A359C0" w14:textId="703C9B8C" w:rsidR="008B45EB" w:rsidRPr="002D33B2" w:rsidRDefault="00260900" w:rsidP="008B45EB">
            <w:pPr>
              <w:pStyle w:val="iBAAGLevel1Bullets"/>
            </w:pPr>
            <w:r w:rsidRPr="002D33B2">
              <w:t xml:space="preserve">You must contact a doctor or dentist within 72 hours of the accident. </w:t>
            </w:r>
          </w:p>
          <w:p w14:paraId="6A6AA54F" w14:textId="18E9DDDE" w:rsidR="008B45EB" w:rsidRPr="002D33B2" w:rsidRDefault="00260900" w:rsidP="00B840D5">
            <w:pPr>
              <w:pStyle w:val="iBAAGLevel1Bullets"/>
            </w:pPr>
            <w:r w:rsidRPr="002D33B2">
              <w:t>Treatment must start within</w:t>
            </w:r>
            <w:r w:rsidR="009C1A56" w:rsidRPr="002D33B2">
              <w:t>:</w:t>
            </w:r>
            <w:r w:rsidRPr="002D33B2">
              <w:t xml:space="preserve"> </w:t>
            </w:r>
          </w:p>
          <w:p w14:paraId="402B86C1" w14:textId="2DE02E87" w:rsidR="008B45EB" w:rsidRPr="002D33B2" w:rsidRDefault="008B45EB" w:rsidP="00B840D5">
            <w:pPr>
              <w:pStyle w:val="iBAAGLevel2Bullets"/>
            </w:pPr>
            <w:r w:rsidRPr="002D33B2">
              <w:t>3 months of the accident</w:t>
            </w:r>
            <w:r w:rsidR="003265DF" w:rsidRPr="002D33B2">
              <w:t xml:space="preserve"> or</w:t>
            </w:r>
          </w:p>
          <w:p w14:paraId="68B0AEDA" w14:textId="2677B508" w:rsidR="008B45EB" w:rsidRPr="002D33B2" w:rsidRDefault="008B45EB" w:rsidP="00B840D5">
            <w:pPr>
              <w:pStyle w:val="iBAAGLevel2Bullets"/>
            </w:pPr>
            <w:r w:rsidRPr="002D33B2">
              <w:t>3 months from the time you are covered on the plan.</w:t>
            </w:r>
          </w:p>
          <w:p w14:paraId="58717BA4" w14:textId="5EF15D4C" w:rsidR="00260900" w:rsidRPr="002D33B2" w:rsidRDefault="00260900" w:rsidP="006A6DDF">
            <w:pPr>
              <w:pStyle w:val="iBAAGLevel1Bullets"/>
            </w:pPr>
            <w:r w:rsidRPr="002D33B2">
              <w:t xml:space="preserve">Treatment must be completed </w:t>
            </w:r>
            <w:r w:rsidR="009C1A56" w:rsidRPr="002D33B2">
              <w:t>within:</w:t>
            </w:r>
          </w:p>
          <w:p w14:paraId="4EB81704" w14:textId="60046932" w:rsidR="008B45EB" w:rsidRPr="002D33B2" w:rsidRDefault="008B45EB" w:rsidP="00B840D5">
            <w:pPr>
              <w:pStyle w:val="iBAAGLevel2Bullets"/>
            </w:pPr>
            <w:r w:rsidRPr="002D33B2">
              <w:t>12 months of the accident</w:t>
            </w:r>
            <w:r w:rsidR="003265DF" w:rsidRPr="002D33B2">
              <w:t xml:space="preserve"> or</w:t>
            </w:r>
          </w:p>
          <w:p w14:paraId="3CD0EECC" w14:textId="24448A1E" w:rsidR="008B45EB" w:rsidRPr="002D33B2" w:rsidRDefault="008B45EB" w:rsidP="00B840D5">
            <w:pPr>
              <w:pStyle w:val="iBAAGLevel2Bullets"/>
            </w:pPr>
            <w:r w:rsidRPr="002D33B2">
              <w:t>12 months from the time you are covered on the plan</w:t>
            </w:r>
          </w:p>
          <w:p w14:paraId="58717BA5" w14:textId="77777777" w:rsidR="00260900" w:rsidRPr="002D33B2" w:rsidRDefault="00260900" w:rsidP="006A6DDF">
            <w:pPr>
              <w:pStyle w:val="iBAAGStandardText"/>
            </w:pPr>
          </w:p>
          <w:p w14:paraId="58717BA6" w14:textId="77777777" w:rsidR="00260900" w:rsidRPr="002D33B2" w:rsidRDefault="00260900" w:rsidP="006A6DDF">
            <w:pPr>
              <w:pStyle w:val="iBAAGStandardText"/>
            </w:pPr>
            <w:r w:rsidRPr="002D33B2">
              <w:t xml:space="preserve">We cover: </w:t>
            </w:r>
          </w:p>
          <w:p w14:paraId="58717BA7" w14:textId="77777777" w:rsidR="00260900" w:rsidRPr="002D33B2" w:rsidRDefault="00260900" w:rsidP="006A6DDF">
            <w:pPr>
              <w:pStyle w:val="iBAAGLevel1Bullets"/>
            </w:pPr>
            <w:r w:rsidRPr="002D33B2">
              <w:t>Emergency examination</w:t>
            </w:r>
          </w:p>
          <w:p w14:paraId="58717BA8" w14:textId="77777777" w:rsidR="00260900" w:rsidRPr="002D33B2" w:rsidRDefault="00260900" w:rsidP="006A6DDF">
            <w:pPr>
              <w:pStyle w:val="iBAAGLevel1Bullets"/>
            </w:pPr>
            <w:r w:rsidRPr="002D33B2">
              <w:t>Diagnostic x-rays</w:t>
            </w:r>
          </w:p>
          <w:p w14:paraId="58717BA9" w14:textId="77777777" w:rsidR="00260900" w:rsidRPr="002D33B2" w:rsidRDefault="00260900" w:rsidP="006A6DDF">
            <w:pPr>
              <w:pStyle w:val="iBAAGLevel1Bullets"/>
            </w:pPr>
            <w:r w:rsidRPr="002D33B2">
              <w:t xml:space="preserve">Root canal and related </w:t>
            </w:r>
            <w:r w:rsidRPr="002D33B2">
              <w:lastRenderedPageBreak/>
              <w:t>services</w:t>
            </w:r>
          </w:p>
          <w:p w14:paraId="58717BAA" w14:textId="77777777" w:rsidR="00260900" w:rsidRPr="002D33B2" w:rsidRDefault="00260900" w:rsidP="006A6DDF">
            <w:pPr>
              <w:pStyle w:val="iBAAGLevel1Bullets"/>
            </w:pPr>
            <w:r w:rsidRPr="002D33B2">
              <w:t>Temporary splinting of teeth</w:t>
            </w:r>
          </w:p>
          <w:p w14:paraId="58717BAB" w14:textId="77777777" w:rsidR="00260900" w:rsidRPr="002D33B2" w:rsidRDefault="00260900" w:rsidP="006A6DDF">
            <w:pPr>
              <w:pStyle w:val="iBAAGLevel1Bullets"/>
            </w:pPr>
            <w:r w:rsidRPr="002D33B2">
              <w:t>Simple minimal restorative procedures (fillings)</w:t>
            </w:r>
          </w:p>
          <w:p w14:paraId="58717BAC" w14:textId="77777777" w:rsidR="00260900" w:rsidRPr="002D33B2" w:rsidRDefault="00260900" w:rsidP="006A6DDF">
            <w:pPr>
              <w:pStyle w:val="iBAAGLevel1Bullets"/>
            </w:pPr>
            <w:r w:rsidRPr="002D33B2">
              <w:t>Extractions</w:t>
            </w:r>
          </w:p>
          <w:p w14:paraId="58717BAD" w14:textId="77777777" w:rsidR="00260900" w:rsidRPr="002D33B2" w:rsidRDefault="00260900" w:rsidP="006A6DDF">
            <w:pPr>
              <w:pStyle w:val="iBAAGLevel1Bullets"/>
            </w:pPr>
            <w:r w:rsidRPr="002D33B2">
              <w:t>Post-traumatic crowns if they are the only treatment available</w:t>
            </w:r>
          </w:p>
          <w:p w14:paraId="58717BAE" w14:textId="77777777" w:rsidR="00260900" w:rsidRPr="002D33B2" w:rsidRDefault="00260900" w:rsidP="006A6DDF">
            <w:pPr>
              <w:pStyle w:val="iBAAGLevel1Bullets"/>
            </w:pPr>
            <w:r w:rsidRPr="002D33B2">
              <w:t>Replacement of lost teeth</w:t>
            </w:r>
          </w:p>
          <w:p w14:paraId="58717BAF" w14:textId="77777777" w:rsidR="00260900" w:rsidRPr="002D33B2" w:rsidRDefault="00260900" w:rsidP="006A6DDF">
            <w:pPr>
              <w:pStyle w:val="iBAAGStandardText"/>
            </w:pPr>
          </w:p>
          <w:p w14:paraId="58717BB0" w14:textId="77777777" w:rsidR="00260900" w:rsidRPr="002D33B2" w:rsidRDefault="00260900" w:rsidP="006A6DDF">
            <w:pPr>
              <w:pStyle w:val="iBAAGStandardTextBold"/>
            </w:pPr>
            <w:r w:rsidRPr="002D33B2">
              <w:t xml:space="preserve">Want more information? </w:t>
            </w:r>
          </w:p>
          <w:p w14:paraId="58717BB1" w14:textId="77777777" w:rsidR="00260900" w:rsidRPr="002D33B2" w:rsidRDefault="00260900" w:rsidP="006A6DDF">
            <w:pPr>
              <w:pStyle w:val="iBAAGStandardText"/>
            </w:pPr>
            <w:r w:rsidRPr="002D33B2">
              <w:t xml:space="preserve">View the </w:t>
            </w:r>
            <w:hyperlink r:id="rId68" w:history="1">
              <w:r w:rsidRPr="002D33B2">
                <w:rPr>
                  <w:rStyle w:val="Hyperlinks"/>
                </w:rPr>
                <w:t>glossary</w:t>
              </w:r>
            </w:hyperlink>
            <w:r w:rsidRPr="002D33B2">
              <w:t xml:space="preserve"> for definitions.</w:t>
            </w:r>
          </w:p>
          <w:p w14:paraId="58717BB2" w14:textId="77777777" w:rsidR="00260900" w:rsidRPr="002D33B2" w:rsidRDefault="00260900" w:rsidP="006A6DDF">
            <w:pPr>
              <w:pStyle w:val="iBAAGStandardText"/>
            </w:pPr>
          </w:p>
        </w:tc>
        <w:tc>
          <w:tcPr>
            <w:tcW w:w="3330" w:type="dxa"/>
            <w:gridSpan w:val="2"/>
            <w:shd w:val="clear" w:color="auto" w:fill="FFFFFF" w:themeFill="background1"/>
          </w:tcPr>
          <w:p w14:paraId="29296076" w14:textId="1A7AE9B0" w:rsidR="00ED4200" w:rsidRPr="002D33B2" w:rsidRDefault="00F31E3D" w:rsidP="00ED4200">
            <w:pPr>
              <w:pStyle w:val="iBAAGStandardText"/>
            </w:pPr>
            <w:r>
              <w:rPr>
                <w:rStyle w:val="iBAAGStandardTextBoldChar"/>
              </w:rPr>
              <w:lastRenderedPageBreak/>
              <w:t>10%</w:t>
            </w:r>
            <w:r w:rsidR="00ED4200" w:rsidRPr="002D33B2">
              <w:t xml:space="preserve"> co-insurance, after you pay the deductible.</w:t>
            </w:r>
          </w:p>
          <w:p w14:paraId="094B16C9" w14:textId="77777777" w:rsidR="001838F8" w:rsidRDefault="001838F8" w:rsidP="006D4346">
            <w:pPr>
              <w:pStyle w:val="iBAAGStandardText"/>
              <w:rPr>
                <w:rStyle w:val="InstructionalTextChar"/>
              </w:rPr>
            </w:pPr>
          </w:p>
          <w:p w14:paraId="159F8DCB" w14:textId="77777777" w:rsidR="006D4346" w:rsidRPr="002D33B2" w:rsidRDefault="006D4346" w:rsidP="006D4346">
            <w:pPr>
              <w:pStyle w:val="iBAAGStandardText"/>
            </w:pPr>
          </w:p>
          <w:p w14:paraId="58717BB5" w14:textId="0CADE4B5" w:rsidR="00260900" w:rsidRPr="002D33B2" w:rsidRDefault="00260900" w:rsidP="006A6DDF">
            <w:pPr>
              <w:pStyle w:val="iBAAGStandardTextBold"/>
            </w:pPr>
            <w:r w:rsidRPr="002D33B2">
              <w:t xml:space="preserve">Is </w:t>
            </w:r>
            <w:r w:rsidR="00F31E3D">
              <w:t>prior authorization</w:t>
            </w:r>
            <w:r w:rsidRPr="002D33B2">
              <w:t xml:space="preserve"> needed?</w:t>
            </w:r>
          </w:p>
          <w:p w14:paraId="1A9418A9" w14:textId="42EBB4AD" w:rsidR="00F43BE8" w:rsidRPr="002D33B2" w:rsidRDefault="00A3702A">
            <w:pPr>
              <w:pStyle w:val="iBAAGStandardText"/>
            </w:pPr>
            <w:r w:rsidRPr="002D33B2">
              <w:t xml:space="preserve">No </w:t>
            </w:r>
          </w:p>
          <w:p w14:paraId="3E82BDF9" w14:textId="77777777" w:rsidR="00F43BE8" w:rsidRPr="002D33B2" w:rsidRDefault="00F43BE8" w:rsidP="00F43BE8"/>
          <w:p w14:paraId="58717BBD" w14:textId="77777777" w:rsidR="00260900" w:rsidRPr="002D33B2" w:rsidRDefault="00260900" w:rsidP="006A6DDF">
            <w:pPr>
              <w:pStyle w:val="iBAAGStandardText"/>
            </w:pPr>
          </w:p>
          <w:p w14:paraId="58717BC0" w14:textId="77777777" w:rsidR="00260900" w:rsidRPr="002D33B2" w:rsidRDefault="00260900" w:rsidP="006A6DDF">
            <w:pPr>
              <w:pStyle w:val="iBAAGStandardText"/>
            </w:pPr>
          </w:p>
          <w:p w14:paraId="58717BC1" w14:textId="77777777" w:rsidR="00260900" w:rsidRPr="002D33B2" w:rsidRDefault="00260900" w:rsidP="006A6DDF">
            <w:pPr>
              <w:pStyle w:val="iBAAGStandardText"/>
            </w:pPr>
          </w:p>
          <w:p w14:paraId="58717BC2" w14:textId="77777777" w:rsidR="00260900" w:rsidRPr="002D33B2" w:rsidRDefault="00260900" w:rsidP="006A6DDF">
            <w:pPr>
              <w:pStyle w:val="iBAAGStandardText"/>
            </w:pPr>
          </w:p>
        </w:tc>
        <w:tc>
          <w:tcPr>
            <w:tcW w:w="3330" w:type="dxa"/>
            <w:shd w:val="clear" w:color="auto" w:fill="FFFFFF" w:themeFill="background1"/>
          </w:tcPr>
          <w:p w14:paraId="06D2DC97" w14:textId="6083F20D" w:rsidR="00ED4200" w:rsidRPr="002D33B2" w:rsidRDefault="00F31E3D" w:rsidP="00ED4200">
            <w:pPr>
              <w:pStyle w:val="iBAAGStandardText"/>
            </w:pPr>
            <w:r>
              <w:rPr>
                <w:rStyle w:val="iBAAGStandardTextBoldChar"/>
              </w:rPr>
              <w:lastRenderedPageBreak/>
              <w:t>10%</w:t>
            </w:r>
            <w:r w:rsidR="00ED4200" w:rsidRPr="002D33B2">
              <w:t xml:space="preserve"> co-insurance, after you pay the</w:t>
            </w:r>
            <w:r w:rsidR="00B725E1" w:rsidRPr="002D33B2">
              <w:t xml:space="preserve"> </w:t>
            </w:r>
            <w:r w:rsidR="00B725E1" w:rsidRPr="002D33B2">
              <w:rPr>
                <w:rStyle w:val="iBAAGStandardTextChar"/>
              </w:rPr>
              <w:t>network</w:t>
            </w:r>
            <w:r w:rsidR="00ED4200" w:rsidRPr="002D33B2">
              <w:t xml:space="preserve"> </w:t>
            </w:r>
            <w:r w:rsidR="00ED4200" w:rsidRPr="002D33B2">
              <w:lastRenderedPageBreak/>
              <w:t>deductible.</w:t>
            </w:r>
          </w:p>
          <w:p w14:paraId="60242A49" w14:textId="77777777" w:rsidR="006D4346" w:rsidRPr="002D33B2" w:rsidRDefault="006D4346" w:rsidP="006D4346">
            <w:pPr>
              <w:pStyle w:val="iBAAGStandardText"/>
            </w:pPr>
          </w:p>
          <w:p w14:paraId="58717BC5" w14:textId="40C597A9"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C9" w14:textId="7315AA93" w:rsidR="00260900" w:rsidRPr="002D33B2" w:rsidRDefault="00A3702A">
            <w:pPr>
              <w:pStyle w:val="iBAAGStandardText"/>
            </w:pPr>
            <w:r w:rsidRPr="002D33B2">
              <w:t xml:space="preserve">No </w:t>
            </w:r>
          </w:p>
          <w:p w14:paraId="58717BD0" w14:textId="77777777" w:rsidR="00260900" w:rsidRPr="002D33B2" w:rsidRDefault="00260900" w:rsidP="006A6DDF">
            <w:pPr>
              <w:pStyle w:val="iBAAGStandardText"/>
            </w:pPr>
          </w:p>
          <w:p w14:paraId="58717BD1" w14:textId="77777777" w:rsidR="00260900" w:rsidRPr="002D33B2" w:rsidRDefault="00260900" w:rsidP="006A6DDF">
            <w:pPr>
              <w:pStyle w:val="iBAAGStandardText"/>
            </w:pPr>
          </w:p>
        </w:tc>
        <w:tc>
          <w:tcPr>
            <w:tcW w:w="3330" w:type="dxa"/>
            <w:shd w:val="clear" w:color="auto" w:fill="FFFFFF" w:themeFill="background1"/>
          </w:tcPr>
          <w:p w14:paraId="58717BD4" w14:textId="77777777" w:rsidR="00260900" w:rsidRPr="002D33B2" w:rsidRDefault="00260900" w:rsidP="006A6DDF">
            <w:pPr>
              <w:pStyle w:val="iBAAGStandardText"/>
            </w:pPr>
            <w:r w:rsidRPr="002D33B2">
              <w:lastRenderedPageBreak/>
              <w:t>No coverage for:</w:t>
            </w:r>
          </w:p>
          <w:p w14:paraId="58717BD5" w14:textId="77777777" w:rsidR="00260900" w:rsidRPr="002D33B2" w:rsidRDefault="00260900" w:rsidP="006A6DDF">
            <w:pPr>
              <w:pStyle w:val="iBAAGLevel1Bullets"/>
            </w:pPr>
            <w:r w:rsidRPr="002D33B2">
              <w:t xml:space="preserve">Damage that occurs </w:t>
            </w:r>
            <w:r w:rsidRPr="002D33B2">
              <w:lastRenderedPageBreak/>
              <w:t xml:space="preserve">as a result of normal activities, daily living or extraordinary use </w:t>
            </w:r>
          </w:p>
          <w:p w14:paraId="58717BD6" w14:textId="7572B6B9" w:rsidR="00260900" w:rsidRPr="002D33B2" w:rsidRDefault="00260900" w:rsidP="006A6DDF">
            <w:pPr>
              <w:pStyle w:val="iBAAGLevel1Bullets"/>
            </w:pPr>
            <w:r w:rsidRPr="002D33B2">
              <w:t>Dental care that is required to treat the effects of a medical condition</w:t>
            </w:r>
          </w:p>
          <w:p w14:paraId="58717BD7" w14:textId="77777777" w:rsidR="00260900" w:rsidRPr="002D33B2" w:rsidRDefault="00260900" w:rsidP="006A6DDF">
            <w:pPr>
              <w:pStyle w:val="iBAAGStandardText"/>
            </w:pPr>
          </w:p>
        </w:tc>
      </w:tr>
      <w:tr w:rsidR="00260900" w:rsidRPr="002D33B2" w14:paraId="58717BDF" w14:textId="77777777" w:rsidTr="00DC4264">
        <w:tc>
          <w:tcPr>
            <w:tcW w:w="3517" w:type="dxa"/>
            <w:tcBorders>
              <w:bottom w:val="single" w:sz="4" w:space="0" w:color="000000" w:themeColor="text1"/>
            </w:tcBorders>
            <w:shd w:val="clear" w:color="auto" w:fill="31849B"/>
            <w:vAlign w:val="center"/>
          </w:tcPr>
          <w:p w14:paraId="58717BD9" w14:textId="77777777" w:rsidR="00260900" w:rsidRPr="002D33B2" w:rsidRDefault="00260900" w:rsidP="006A6DDF">
            <w:pPr>
              <w:pStyle w:val="iBAAGTableHeader"/>
            </w:pPr>
            <w:r w:rsidRPr="002D33B2">
              <w:lastRenderedPageBreak/>
              <w:t>Common Medical Event</w:t>
            </w:r>
          </w:p>
        </w:tc>
        <w:tc>
          <w:tcPr>
            <w:tcW w:w="3330" w:type="dxa"/>
            <w:gridSpan w:val="2"/>
            <w:tcBorders>
              <w:bottom w:val="single" w:sz="4" w:space="0" w:color="000000" w:themeColor="text1"/>
            </w:tcBorders>
            <w:shd w:val="clear" w:color="auto" w:fill="31849B"/>
            <w:vAlign w:val="center"/>
          </w:tcPr>
          <w:p w14:paraId="58717BDA" w14:textId="77777777" w:rsidR="00260900" w:rsidRPr="002D33B2" w:rsidRDefault="00260900" w:rsidP="006A6DDF">
            <w:pPr>
              <w:pStyle w:val="iBAAGTableHeader"/>
            </w:pPr>
            <w:r w:rsidRPr="002D33B2">
              <w:t>Your cost if you use</w:t>
            </w:r>
          </w:p>
          <w:p w14:paraId="58717BDB"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DC" w14:textId="77777777" w:rsidR="00260900" w:rsidRPr="002D33B2" w:rsidRDefault="00260900" w:rsidP="006A6DDF">
            <w:pPr>
              <w:pStyle w:val="iBAAGTableHeader"/>
            </w:pPr>
            <w:r w:rsidRPr="002D33B2">
              <w:t>Your cost if you use</w:t>
            </w:r>
          </w:p>
          <w:p w14:paraId="58717BDD"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DE" w14:textId="77777777" w:rsidR="00260900" w:rsidRPr="002D33B2" w:rsidRDefault="00260900" w:rsidP="006A6DDF">
            <w:pPr>
              <w:pStyle w:val="iBAAGTableHeader"/>
            </w:pPr>
            <w:r w:rsidRPr="002D33B2">
              <w:t>Limits &amp; Exceptions</w:t>
            </w:r>
          </w:p>
        </w:tc>
      </w:tr>
      <w:tr w:rsidR="00260900" w:rsidRPr="002D33B2" w14:paraId="58717BF7" w14:textId="77777777" w:rsidTr="00DC4264">
        <w:tc>
          <w:tcPr>
            <w:tcW w:w="3517" w:type="dxa"/>
            <w:shd w:val="clear" w:color="auto" w:fill="FFFFFF" w:themeFill="background1"/>
          </w:tcPr>
          <w:p w14:paraId="58717BE0" w14:textId="77777777" w:rsidR="00260900" w:rsidRPr="002D33B2" w:rsidRDefault="00260900" w:rsidP="006A6DDF">
            <w:pPr>
              <w:pStyle w:val="iBAAGSituationBoxName"/>
            </w:pPr>
            <w:bookmarkStart w:id="89" w:name="Diabetes_Services"/>
            <w:r w:rsidRPr="002D33B2">
              <w:t>Diabetes Services</w:t>
            </w:r>
            <w:bookmarkEnd w:id="89"/>
          </w:p>
          <w:p w14:paraId="58717BE1" w14:textId="77777777" w:rsidR="00260900" w:rsidRPr="002D33B2" w:rsidRDefault="00260900" w:rsidP="006A6DDF">
            <w:pPr>
              <w:pStyle w:val="iBAAGStandardText"/>
            </w:pPr>
          </w:p>
          <w:p w14:paraId="58717BE2" w14:textId="77777777" w:rsidR="00260900" w:rsidRPr="002D33B2" w:rsidRDefault="00260900" w:rsidP="006A6DDF">
            <w:pPr>
              <w:pStyle w:val="iBAAGStandardText"/>
            </w:pPr>
            <w:r w:rsidRPr="002D33B2">
              <w:rPr>
                <w:rStyle w:val="iBAAGStandardTextBoldChar"/>
              </w:rPr>
              <w:t>What is diabetes?</w:t>
            </w:r>
            <w:r w:rsidRPr="002D33B2">
              <w:t xml:space="preserve"> A disease that makes your blood sugar level higher than it should be and can cause other health problems.</w:t>
            </w:r>
          </w:p>
          <w:p w14:paraId="58717BE3" w14:textId="77777777" w:rsidR="00260900" w:rsidRPr="002D33B2" w:rsidRDefault="00260900" w:rsidP="006A6DDF">
            <w:pPr>
              <w:pStyle w:val="iBAAGStandardText"/>
            </w:pPr>
          </w:p>
          <w:p w14:paraId="58717BE4" w14:textId="77777777" w:rsidR="00260900" w:rsidRPr="002D33B2" w:rsidRDefault="00260900" w:rsidP="006A6DDF">
            <w:pPr>
              <w:pStyle w:val="iBAAGStandardText"/>
            </w:pPr>
            <w:r w:rsidRPr="002D33B2">
              <w:t>We cover:</w:t>
            </w:r>
          </w:p>
          <w:p w14:paraId="58717BE5" w14:textId="77777777" w:rsidR="00260900" w:rsidRPr="002D33B2" w:rsidRDefault="00260900" w:rsidP="006A6DDF">
            <w:pPr>
              <w:pStyle w:val="iBAAGLevel1Bullets"/>
            </w:pPr>
            <w:r w:rsidRPr="002D33B2">
              <w:t xml:space="preserve">Education and nutrition </w:t>
            </w:r>
            <w:r w:rsidRPr="002D33B2">
              <w:lastRenderedPageBreak/>
              <w:t>therapy services ordered by a doctor</w:t>
            </w:r>
          </w:p>
          <w:p w14:paraId="58717BE6" w14:textId="77777777" w:rsidR="00260900" w:rsidRPr="002D33B2" w:rsidRDefault="00260900" w:rsidP="006A6DDF">
            <w:pPr>
              <w:pStyle w:val="iBAAGLevel1Bullets"/>
            </w:pPr>
            <w:r w:rsidRPr="002D33B2">
              <w:t xml:space="preserve">Diabetic eye exam </w:t>
            </w:r>
          </w:p>
          <w:p w14:paraId="58717BE7" w14:textId="77777777" w:rsidR="00260900" w:rsidRPr="002D33B2" w:rsidRDefault="00260900" w:rsidP="006A6DDF">
            <w:pPr>
              <w:pStyle w:val="iBAAGLevel1Bullets"/>
            </w:pPr>
            <w:r w:rsidRPr="002D33B2">
              <w:t xml:space="preserve">Preventive foot care </w:t>
            </w:r>
          </w:p>
          <w:p w14:paraId="58717BE8" w14:textId="77777777" w:rsidR="00260900" w:rsidRPr="002D33B2" w:rsidRDefault="00260900" w:rsidP="006A6DDF">
            <w:pPr>
              <w:pStyle w:val="iBAAGStandardText"/>
            </w:pPr>
          </w:p>
          <w:p w14:paraId="58717BE9" w14:textId="77777777" w:rsidR="00260900" w:rsidRPr="002D33B2" w:rsidRDefault="00260900" w:rsidP="006A6DDF">
            <w:pPr>
              <w:pStyle w:val="iBAAGStandardTextBold"/>
            </w:pPr>
            <w:r w:rsidRPr="002D33B2">
              <w:t xml:space="preserve">Want more information? </w:t>
            </w:r>
          </w:p>
          <w:p w14:paraId="58717BEA" w14:textId="77777777" w:rsidR="00260900" w:rsidRPr="002D33B2" w:rsidRDefault="00260900" w:rsidP="006A6DDF">
            <w:pPr>
              <w:pStyle w:val="iBAAGStandardText"/>
            </w:pPr>
            <w:r w:rsidRPr="002D33B2">
              <w:t xml:space="preserve">View the </w:t>
            </w:r>
            <w:hyperlink r:id="rId69" w:history="1">
              <w:r w:rsidRPr="002D33B2">
                <w:rPr>
                  <w:rStyle w:val="Hyperlinks"/>
                </w:rPr>
                <w:t>glossary</w:t>
              </w:r>
            </w:hyperlink>
            <w:r w:rsidRPr="002D33B2">
              <w:t xml:space="preserve"> for definitions.</w:t>
            </w:r>
          </w:p>
          <w:p w14:paraId="58717BEB" w14:textId="77777777" w:rsidR="00260900" w:rsidRPr="002D33B2" w:rsidRDefault="00260900" w:rsidP="006A6DDF">
            <w:pPr>
              <w:pStyle w:val="iBAAGStandardText"/>
            </w:pPr>
          </w:p>
        </w:tc>
        <w:tc>
          <w:tcPr>
            <w:tcW w:w="3330" w:type="dxa"/>
            <w:gridSpan w:val="2"/>
            <w:shd w:val="clear" w:color="auto" w:fill="FFFFFF" w:themeFill="background1"/>
          </w:tcPr>
          <w:p w14:paraId="58717BEC" w14:textId="67AAB6DB" w:rsidR="00260900" w:rsidRPr="002D33B2" w:rsidRDefault="00260900" w:rsidP="006A6DDF">
            <w:pPr>
              <w:pStyle w:val="iBAAGStandardText"/>
            </w:pPr>
            <w:r w:rsidRPr="002D33B2">
              <w:lastRenderedPageBreak/>
              <w:t>The amount you pay is based on where the covered health service is provided</w:t>
            </w:r>
            <w:r w:rsidR="000665FF" w:rsidRPr="002D33B2">
              <w:t>.</w:t>
            </w:r>
          </w:p>
          <w:p w14:paraId="58717BED" w14:textId="77777777" w:rsidR="00260900" w:rsidRPr="002D33B2" w:rsidRDefault="00260900" w:rsidP="006A6DDF">
            <w:pPr>
              <w:pStyle w:val="iBAAGStandardText"/>
            </w:pPr>
          </w:p>
          <w:p w14:paraId="58717BEE" w14:textId="65ACFD21"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EF" w14:textId="77777777" w:rsidR="00260900" w:rsidRPr="002D33B2" w:rsidRDefault="00260900" w:rsidP="006A6DDF">
            <w:pPr>
              <w:pStyle w:val="iBAAGStandardText"/>
            </w:pPr>
            <w:r w:rsidRPr="002D33B2">
              <w:t>No</w:t>
            </w:r>
          </w:p>
          <w:p w14:paraId="58717BF0" w14:textId="77777777" w:rsidR="00260900" w:rsidRPr="002D33B2" w:rsidRDefault="00260900" w:rsidP="006A6DDF">
            <w:pPr>
              <w:pStyle w:val="iBAAGStandardText"/>
            </w:pPr>
          </w:p>
        </w:tc>
        <w:tc>
          <w:tcPr>
            <w:tcW w:w="3330" w:type="dxa"/>
            <w:shd w:val="clear" w:color="auto" w:fill="FFFFFF" w:themeFill="background1"/>
          </w:tcPr>
          <w:p w14:paraId="58717BF1" w14:textId="1B35E007" w:rsidR="00260900" w:rsidRPr="002D33B2" w:rsidRDefault="00260900" w:rsidP="006A6DDF">
            <w:pPr>
              <w:pStyle w:val="iBAAGStandardText"/>
            </w:pPr>
            <w:r w:rsidRPr="002D33B2">
              <w:t>The amount you pay is based on where the covered health service is provided</w:t>
            </w:r>
            <w:r w:rsidR="000665FF" w:rsidRPr="002D33B2">
              <w:t>.</w:t>
            </w:r>
          </w:p>
          <w:p w14:paraId="58717BF2" w14:textId="77777777" w:rsidR="00260900" w:rsidRPr="002D33B2" w:rsidRDefault="00260900" w:rsidP="006A6DDF">
            <w:pPr>
              <w:pStyle w:val="iBAAGStandardText"/>
            </w:pPr>
          </w:p>
          <w:p w14:paraId="58717BF3" w14:textId="3877C9A8"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F4" w14:textId="77777777" w:rsidR="00260900" w:rsidRPr="002D33B2" w:rsidRDefault="00260900" w:rsidP="006A6DDF">
            <w:pPr>
              <w:pStyle w:val="iBAAGStandardText"/>
            </w:pPr>
            <w:r w:rsidRPr="002D33B2">
              <w:t>No</w:t>
            </w:r>
          </w:p>
          <w:p w14:paraId="58717BF5" w14:textId="77777777" w:rsidR="00260900" w:rsidRPr="002D33B2" w:rsidRDefault="00260900" w:rsidP="006A6DDF">
            <w:pPr>
              <w:pStyle w:val="iBAAGStandardText"/>
            </w:pPr>
          </w:p>
        </w:tc>
        <w:tc>
          <w:tcPr>
            <w:tcW w:w="3330" w:type="dxa"/>
            <w:shd w:val="clear" w:color="auto" w:fill="FFFFFF" w:themeFill="background1"/>
          </w:tcPr>
          <w:p w14:paraId="58717BF6" w14:textId="77777777" w:rsidR="00260900" w:rsidRPr="002D33B2" w:rsidRDefault="00260900" w:rsidP="006A6DDF">
            <w:pPr>
              <w:pStyle w:val="iBAAGStandardText"/>
            </w:pPr>
            <w:r w:rsidRPr="002D33B2">
              <w:t>None</w:t>
            </w:r>
          </w:p>
        </w:tc>
      </w:tr>
      <w:tr w:rsidR="00260900" w:rsidRPr="002D33B2" w14:paraId="58717BFE" w14:textId="77777777" w:rsidTr="00DC4264">
        <w:tc>
          <w:tcPr>
            <w:tcW w:w="3517" w:type="dxa"/>
            <w:tcBorders>
              <w:bottom w:val="single" w:sz="4" w:space="0" w:color="000000" w:themeColor="text1"/>
            </w:tcBorders>
            <w:shd w:val="clear" w:color="auto" w:fill="31849B"/>
            <w:vAlign w:val="center"/>
          </w:tcPr>
          <w:p w14:paraId="58717BF8"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BF9" w14:textId="77777777" w:rsidR="00260900" w:rsidRPr="002D33B2" w:rsidRDefault="00260900" w:rsidP="006A6DDF">
            <w:pPr>
              <w:pStyle w:val="iBAAGTableHeader"/>
            </w:pPr>
            <w:r w:rsidRPr="002D33B2">
              <w:t>Your cost if you use</w:t>
            </w:r>
          </w:p>
          <w:p w14:paraId="58717BFA"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FB" w14:textId="77777777" w:rsidR="00260900" w:rsidRPr="002D33B2" w:rsidRDefault="00260900" w:rsidP="006A6DDF">
            <w:pPr>
              <w:pStyle w:val="iBAAGTableHeader"/>
            </w:pPr>
            <w:r w:rsidRPr="002D33B2">
              <w:t>Your cost if you use</w:t>
            </w:r>
          </w:p>
          <w:p w14:paraId="58717BFC"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FD" w14:textId="77777777" w:rsidR="00260900" w:rsidRPr="002D33B2" w:rsidRDefault="00260900" w:rsidP="006A6DDF">
            <w:pPr>
              <w:pStyle w:val="iBAAGTableHeader"/>
            </w:pPr>
            <w:r w:rsidRPr="002D33B2">
              <w:t>Limits &amp; Exceptions</w:t>
            </w:r>
          </w:p>
        </w:tc>
      </w:tr>
      <w:tr w:rsidR="00260900" w:rsidRPr="002D33B2" w14:paraId="58717C21" w14:textId="77777777" w:rsidTr="00DC4264">
        <w:tc>
          <w:tcPr>
            <w:tcW w:w="3517" w:type="dxa"/>
            <w:shd w:val="clear" w:color="auto" w:fill="FFFFFF" w:themeFill="background1"/>
          </w:tcPr>
          <w:p w14:paraId="58717BFF" w14:textId="2BE6A51F" w:rsidR="00260900" w:rsidRPr="002D33B2" w:rsidRDefault="00260900" w:rsidP="006A6DDF">
            <w:pPr>
              <w:pStyle w:val="iBAAGSituationBoxName"/>
            </w:pPr>
            <w:bookmarkStart w:id="90" w:name="Diabetes_Supplies"/>
            <w:r w:rsidRPr="002D33B2">
              <w:t>Diabetes Supplies</w:t>
            </w:r>
            <w:bookmarkEnd w:id="90"/>
          </w:p>
          <w:p w14:paraId="58717C00" w14:textId="77777777" w:rsidR="00260900" w:rsidRPr="002D33B2" w:rsidRDefault="00260900" w:rsidP="006A6DDF">
            <w:pPr>
              <w:pStyle w:val="iBAAGStandardText"/>
            </w:pPr>
          </w:p>
          <w:p w14:paraId="58717C01" w14:textId="77777777" w:rsidR="00260900" w:rsidRPr="002D33B2" w:rsidRDefault="00260900" w:rsidP="006A6DDF">
            <w:pPr>
              <w:pStyle w:val="iBAAGStandardText"/>
            </w:pPr>
            <w:r w:rsidRPr="002D33B2">
              <w:rPr>
                <w:rStyle w:val="iBAAGStandardTextBoldChar"/>
              </w:rPr>
              <w:t>What is diabetes?</w:t>
            </w:r>
            <w:r w:rsidRPr="002D33B2">
              <w:t xml:space="preserve"> A disease that makes your blood sugar level higher than it should be and can cause other health problems.</w:t>
            </w:r>
          </w:p>
          <w:p w14:paraId="58717C02" w14:textId="77777777" w:rsidR="00260900" w:rsidRPr="002D33B2" w:rsidRDefault="00260900" w:rsidP="006A6DDF">
            <w:pPr>
              <w:pStyle w:val="iBAAGStandardText"/>
            </w:pPr>
          </w:p>
          <w:p w14:paraId="58717C03" w14:textId="74736A66" w:rsidR="00260900" w:rsidRPr="002D33B2" w:rsidRDefault="000D10C6" w:rsidP="006A6DDF">
            <w:pPr>
              <w:pStyle w:val="iBAAGStandardText"/>
            </w:pPr>
            <w:r w:rsidRPr="002D33B2">
              <w:t xml:space="preserve">The </w:t>
            </w:r>
            <w:r w:rsidR="00347033" w:rsidRPr="002D33B2">
              <w:t xml:space="preserve">following items </w:t>
            </w:r>
            <w:r w:rsidRPr="002D33B2">
              <w:t>are covered under your prescription drug benefit</w:t>
            </w:r>
            <w:r w:rsidR="00260900" w:rsidRPr="002D33B2">
              <w:t>:</w:t>
            </w:r>
          </w:p>
          <w:p w14:paraId="58717C05" w14:textId="3CC86860" w:rsidR="00260900" w:rsidRPr="002D33B2" w:rsidRDefault="000D10C6" w:rsidP="006A6DDF">
            <w:pPr>
              <w:pStyle w:val="iBAAGLevel1Bullets"/>
            </w:pPr>
            <w:r w:rsidRPr="002D33B2">
              <w:t>Blood g</w:t>
            </w:r>
            <w:r w:rsidR="00260900" w:rsidRPr="002D33B2">
              <w:t xml:space="preserve">lucose </w:t>
            </w:r>
            <w:r w:rsidR="00C83C67" w:rsidRPr="002D33B2">
              <w:t>meters</w:t>
            </w:r>
          </w:p>
          <w:p w14:paraId="0D77033A" w14:textId="77777777" w:rsidR="000D10C6" w:rsidRPr="002D33B2" w:rsidRDefault="000D10C6" w:rsidP="000D10C6">
            <w:pPr>
              <w:pStyle w:val="iBAAGLevel1Bullets"/>
            </w:pPr>
            <w:r w:rsidRPr="002D33B2">
              <w:t xml:space="preserve">Blood glucose and urine test strips </w:t>
            </w:r>
          </w:p>
          <w:p w14:paraId="58717C06" w14:textId="77777777" w:rsidR="00260900" w:rsidRPr="002D33B2" w:rsidRDefault="00260900" w:rsidP="006A6DDF">
            <w:pPr>
              <w:pStyle w:val="iBAAGLevel1Bullets"/>
            </w:pPr>
            <w:r w:rsidRPr="002D33B2">
              <w:t>Insulin syringes with needles</w:t>
            </w:r>
          </w:p>
          <w:p w14:paraId="58717C07" w14:textId="6F58F307" w:rsidR="00260900" w:rsidRPr="002D33B2" w:rsidRDefault="00260900" w:rsidP="006A6DDF">
            <w:pPr>
              <w:pStyle w:val="iBAAGLevel1Bullets"/>
            </w:pPr>
            <w:r w:rsidRPr="002D33B2">
              <w:t>Ketone test strips and tablets</w:t>
            </w:r>
          </w:p>
          <w:p w14:paraId="58717C08" w14:textId="77777777" w:rsidR="00260900" w:rsidRPr="002D33B2" w:rsidRDefault="00260900" w:rsidP="006A6DDF">
            <w:pPr>
              <w:pStyle w:val="iBAAGLevel1Bullets"/>
            </w:pPr>
            <w:r w:rsidRPr="002D33B2">
              <w:lastRenderedPageBreak/>
              <w:t>Lancets and lancet devices</w:t>
            </w:r>
          </w:p>
          <w:p w14:paraId="58717C0A" w14:textId="77777777" w:rsidR="00260900" w:rsidRPr="002D33B2" w:rsidRDefault="00260900" w:rsidP="006A6DDF">
            <w:pPr>
              <w:pStyle w:val="iBAAGLevel1Bullets"/>
            </w:pPr>
            <w:r w:rsidRPr="002D33B2">
              <w:t xml:space="preserve">Insulin </w:t>
            </w:r>
          </w:p>
          <w:p w14:paraId="58717C0D" w14:textId="368AD1BE" w:rsidR="00260900" w:rsidRPr="002D33B2" w:rsidRDefault="00260900" w:rsidP="006A6DDF">
            <w:pPr>
              <w:pStyle w:val="iBAAGStandardText"/>
            </w:pPr>
          </w:p>
          <w:p w14:paraId="24040C7D" w14:textId="58C0EC83" w:rsidR="00347033" w:rsidRPr="002D33B2" w:rsidRDefault="00347033" w:rsidP="006A6DDF">
            <w:pPr>
              <w:pStyle w:val="iBAAGStandardText"/>
            </w:pPr>
            <w:r w:rsidRPr="002D33B2">
              <w:t>The following items are covered under your durable medical equipment benefit:</w:t>
            </w:r>
          </w:p>
          <w:p w14:paraId="11142A38" w14:textId="6BD18F44" w:rsidR="00347033" w:rsidRPr="002D33B2" w:rsidRDefault="00260900" w:rsidP="00071A63">
            <w:pPr>
              <w:pStyle w:val="iBAAGLevel1Bullets"/>
            </w:pPr>
            <w:r w:rsidRPr="002D33B2">
              <w:t>Insulin pumps and supplies</w:t>
            </w:r>
          </w:p>
          <w:p w14:paraId="58717C10" w14:textId="61721BBD" w:rsidR="00260900" w:rsidRPr="002D33B2" w:rsidRDefault="00347033" w:rsidP="00071A63">
            <w:pPr>
              <w:pStyle w:val="iBAAGLevel1Bullets"/>
            </w:pPr>
            <w:r w:rsidRPr="002D33B2">
              <w:t>C</w:t>
            </w:r>
            <w:r w:rsidR="00C83C67" w:rsidRPr="002D33B2">
              <w:t>ontinuous glucose monitors</w:t>
            </w:r>
          </w:p>
          <w:p w14:paraId="58717C11" w14:textId="77777777" w:rsidR="00260900" w:rsidRPr="002D33B2" w:rsidRDefault="00260900" w:rsidP="006A6DDF">
            <w:pPr>
              <w:pStyle w:val="iBAAGStandardText"/>
            </w:pPr>
          </w:p>
          <w:p w14:paraId="52ED4003" w14:textId="77777777" w:rsidR="00347033" w:rsidRPr="002D33B2" w:rsidRDefault="00347033" w:rsidP="006A6DDF">
            <w:pPr>
              <w:pStyle w:val="iBAAGStandardText"/>
            </w:pPr>
          </w:p>
          <w:p w14:paraId="58717C12" w14:textId="77777777" w:rsidR="00260900" w:rsidRPr="002D33B2" w:rsidRDefault="00260900" w:rsidP="006A6DDF">
            <w:pPr>
              <w:pStyle w:val="iBAAGStandardTextBold"/>
            </w:pPr>
            <w:r w:rsidRPr="002D33B2">
              <w:t xml:space="preserve">Want more information? </w:t>
            </w:r>
          </w:p>
          <w:p w14:paraId="58717C13" w14:textId="77777777" w:rsidR="00260900" w:rsidRPr="002D33B2" w:rsidRDefault="00260900" w:rsidP="006A6DDF">
            <w:pPr>
              <w:pStyle w:val="iBAAGStandardText"/>
            </w:pPr>
            <w:r w:rsidRPr="002D33B2">
              <w:t xml:space="preserve">View the </w:t>
            </w:r>
            <w:hyperlink r:id="rId70" w:history="1">
              <w:r w:rsidRPr="002D33B2">
                <w:rPr>
                  <w:rStyle w:val="Hyperlinks"/>
                </w:rPr>
                <w:t>glossary</w:t>
              </w:r>
            </w:hyperlink>
            <w:r w:rsidRPr="002D33B2">
              <w:t xml:space="preserve"> for definitions.</w:t>
            </w:r>
          </w:p>
          <w:p w14:paraId="58717C14" w14:textId="77777777" w:rsidR="00260900" w:rsidRPr="002D33B2" w:rsidRDefault="00260900" w:rsidP="006A6DDF">
            <w:pPr>
              <w:pStyle w:val="iBAAGStandardText"/>
            </w:pPr>
          </w:p>
        </w:tc>
        <w:tc>
          <w:tcPr>
            <w:tcW w:w="3330" w:type="dxa"/>
            <w:gridSpan w:val="2"/>
            <w:shd w:val="clear" w:color="auto" w:fill="FFFFFF" w:themeFill="background1"/>
          </w:tcPr>
          <w:p w14:paraId="58717C15" w14:textId="0EAA77E8" w:rsidR="00260900" w:rsidRPr="002D33B2" w:rsidRDefault="00260900" w:rsidP="006A6DDF">
            <w:pPr>
              <w:pStyle w:val="iBAAGStandardText"/>
            </w:pPr>
            <w:r w:rsidRPr="002D33B2">
              <w:lastRenderedPageBreak/>
              <w:t>The amount you pay is based on where the covered health service is provided</w:t>
            </w:r>
            <w:r w:rsidR="000665FF" w:rsidRPr="002D33B2">
              <w:t>.</w:t>
            </w:r>
          </w:p>
          <w:p w14:paraId="58717C16" w14:textId="77777777" w:rsidR="00260900" w:rsidRPr="002D33B2" w:rsidRDefault="00260900" w:rsidP="006A6DDF">
            <w:pPr>
              <w:pStyle w:val="iBAAGStandardText"/>
            </w:pPr>
          </w:p>
          <w:p w14:paraId="715DB543" w14:textId="668016BC" w:rsidR="00F93DF0" w:rsidRPr="002D33B2" w:rsidRDefault="00F93DF0" w:rsidP="00F93DF0">
            <w:pPr>
              <w:pStyle w:val="iBAAGStandardTextBold"/>
            </w:pPr>
            <w:r w:rsidRPr="002D33B2">
              <w:t xml:space="preserve">Is </w:t>
            </w:r>
            <w:r w:rsidR="00F31E3D">
              <w:t>prior authorization</w:t>
            </w:r>
            <w:r w:rsidRPr="002D33B2">
              <w:t xml:space="preserve"> needed?</w:t>
            </w:r>
          </w:p>
          <w:p w14:paraId="32FFB464" w14:textId="77777777" w:rsidR="00F93DF0" w:rsidRPr="002D33B2" w:rsidRDefault="00F93DF0" w:rsidP="00F93DF0">
            <w:pPr>
              <w:pStyle w:val="iBAAGStandardText"/>
            </w:pPr>
            <w:r w:rsidRPr="002D33B2">
              <w:t>No</w:t>
            </w:r>
          </w:p>
          <w:p w14:paraId="21D7DD9E" w14:textId="77777777" w:rsidR="00F93DF0" w:rsidRPr="002D33B2" w:rsidRDefault="00F93DF0" w:rsidP="006A6DDF">
            <w:pPr>
              <w:pStyle w:val="iBAAGStandardText"/>
            </w:pPr>
          </w:p>
          <w:p w14:paraId="58717C19" w14:textId="2EEBD515" w:rsidR="00260900" w:rsidRPr="002D33B2" w:rsidRDefault="004136FB" w:rsidP="004136FB">
            <w:pPr>
              <w:pStyle w:val="iBAAGStandardText"/>
            </w:pPr>
            <w:r w:rsidRPr="002D33B2">
              <w:t xml:space="preserve"> </w:t>
            </w:r>
          </w:p>
          <w:p w14:paraId="58717C1A" w14:textId="77777777" w:rsidR="00260900" w:rsidRPr="002D33B2" w:rsidRDefault="00260900">
            <w:pPr>
              <w:pStyle w:val="iBAAGStandardText"/>
            </w:pPr>
          </w:p>
        </w:tc>
        <w:tc>
          <w:tcPr>
            <w:tcW w:w="3330" w:type="dxa"/>
            <w:shd w:val="clear" w:color="auto" w:fill="FFFFFF" w:themeFill="background1"/>
          </w:tcPr>
          <w:p w14:paraId="58717C1B" w14:textId="3CC6B647" w:rsidR="00260900" w:rsidRPr="002D33B2" w:rsidRDefault="00260900" w:rsidP="006A6DDF">
            <w:pPr>
              <w:pStyle w:val="iBAAGStandardText"/>
            </w:pPr>
            <w:r w:rsidRPr="002D33B2">
              <w:t>The amount you pay is based on where the covered health service is provided</w:t>
            </w:r>
            <w:r w:rsidR="000665FF" w:rsidRPr="002D33B2">
              <w:t>.</w:t>
            </w:r>
          </w:p>
          <w:p w14:paraId="58717C1C" w14:textId="77777777" w:rsidR="00260900" w:rsidRPr="002D33B2" w:rsidRDefault="00260900" w:rsidP="006A6DDF">
            <w:pPr>
              <w:pStyle w:val="iBAAGStandardText"/>
            </w:pPr>
          </w:p>
          <w:p w14:paraId="32A82BCC" w14:textId="5AF508EE" w:rsidR="00F93DF0" w:rsidRPr="002D33B2" w:rsidRDefault="00F93DF0" w:rsidP="00F93DF0">
            <w:pPr>
              <w:pStyle w:val="iBAAGStandardTextBold"/>
            </w:pPr>
            <w:r w:rsidRPr="002D33B2">
              <w:t xml:space="preserve">Is </w:t>
            </w:r>
            <w:r w:rsidR="00F31E3D">
              <w:t>prior authorization</w:t>
            </w:r>
            <w:r w:rsidRPr="002D33B2">
              <w:t xml:space="preserve"> needed?</w:t>
            </w:r>
          </w:p>
          <w:p w14:paraId="78A4FEA8" w14:textId="77777777" w:rsidR="00F93DF0" w:rsidRPr="002D33B2" w:rsidRDefault="00F93DF0" w:rsidP="00F93DF0">
            <w:pPr>
              <w:pStyle w:val="iBAAGStandardText"/>
            </w:pPr>
            <w:r w:rsidRPr="002D33B2">
              <w:t>No</w:t>
            </w:r>
          </w:p>
          <w:p w14:paraId="16B82D22" w14:textId="77777777" w:rsidR="00F93DF0" w:rsidRPr="002D33B2" w:rsidRDefault="00F93DF0" w:rsidP="006A6DDF">
            <w:pPr>
              <w:pStyle w:val="iBAAGStandardText"/>
            </w:pPr>
          </w:p>
          <w:p w14:paraId="4DB0FF1F" w14:textId="77777777" w:rsidR="00260900" w:rsidRPr="002D33B2" w:rsidRDefault="00260900" w:rsidP="006A6DDF">
            <w:pPr>
              <w:pStyle w:val="iBAAGStandardText"/>
            </w:pPr>
          </w:p>
          <w:p w14:paraId="58717C1F" w14:textId="77777777" w:rsidR="007D13FE" w:rsidRPr="002D33B2" w:rsidRDefault="007D13FE">
            <w:pPr>
              <w:pStyle w:val="iBAAGStandardText"/>
            </w:pPr>
          </w:p>
        </w:tc>
        <w:tc>
          <w:tcPr>
            <w:tcW w:w="3330" w:type="dxa"/>
            <w:shd w:val="clear" w:color="auto" w:fill="FFFFFF" w:themeFill="background1"/>
          </w:tcPr>
          <w:p w14:paraId="58717C20" w14:textId="77777777" w:rsidR="00260900" w:rsidRPr="002D33B2" w:rsidRDefault="00260900" w:rsidP="006A6DDF">
            <w:pPr>
              <w:pStyle w:val="iBAAGStandardText"/>
            </w:pPr>
            <w:r w:rsidRPr="002D33B2">
              <w:t>None</w:t>
            </w:r>
          </w:p>
        </w:tc>
      </w:tr>
      <w:tr w:rsidR="00260900" w:rsidRPr="002D33B2" w14:paraId="58717C28" w14:textId="77777777" w:rsidTr="00DC4264">
        <w:tc>
          <w:tcPr>
            <w:tcW w:w="3517" w:type="dxa"/>
            <w:tcBorders>
              <w:bottom w:val="single" w:sz="4" w:space="0" w:color="000000" w:themeColor="text1"/>
            </w:tcBorders>
            <w:shd w:val="clear" w:color="auto" w:fill="31849B"/>
            <w:vAlign w:val="center"/>
          </w:tcPr>
          <w:p w14:paraId="58717C22"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C23" w14:textId="77777777" w:rsidR="00260900" w:rsidRPr="002D33B2" w:rsidRDefault="00260900" w:rsidP="006A6DDF">
            <w:pPr>
              <w:pStyle w:val="iBAAGTableHeader"/>
            </w:pPr>
            <w:r w:rsidRPr="002D33B2">
              <w:t>Your cost if you use</w:t>
            </w:r>
          </w:p>
          <w:p w14:paraId="58717C24"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25" w14:textId="77777777" w:rsidR="00260900" w:rsidRPr="002D33B2" w:rsidRDefault="00260900" w:rsidP="006A6DDF">
            <w:pPr>
              <w:pStyle w:val="iBAAGTableHeader"/>
            </w:pPr>
            <w:r w:rsidRPr="002D33B2">
              <w:t>Your cost if you use</w:t>
            </w:r>
          </w:p>
          <w:p w14:paraId="58717C26"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27" w14:textId="77777777" w:rsidR="00260900" w:rsidRPr="002D33B2" w:rsidRDefault="00260900" w:rsidP="006A6DDF">
            <w:pPr>
              <w:pStyle w:val="iBAAGTableHeader"/>
            </w:pPr>
            <w:r w:rsidRPr="002D33B2">
              <w:t>Limits &amp; Exceptions</w:t>
            </w:r>
          </w:p>
        </w:tc>
      </w:tr>
      <w:tr w:rsidR="00260900" w:rsidRPr="002D33B2" w14:paraId="58717C5F" w14:textId="77777777" w:rsidTr="00DC4264">
        <w:tc>
          <w:tcPr>
            <w:tcW w:w="3517" w:type="dxa"/>
            <w:shd w:val="clear" w:color="auto" w:fill="FFFFFF" w:themeFill="background1"/>
          </w:tcPr>
          <w:p w14:paraId="58717C29" w14:textId="4090BB3B" w:rsidR="00260900" w:rsidRPr="002D33B2" w:rsidRDefault="00260900" w:rsidP="006A6DDF">
            <w:pPr>
              <w:pStyle w:val="iBAAGSituationBoxName"/>
            </w:pPr>
            <w:bookmarkStart w:id="91" w:name="Durable_Medical_Equipment_Orthotics_Supp"/>
            <w:r w:rsidRPr="002D33B2">
              <w:t>Durable Medical Equipment</w:t>
            </w:r>
            <w:r w:rsidR="00CD67F9" w:rsidRPr="002D33B2">
              <w:t xml:space="preserve"> (DME), Orthotics and Supplies</w:t>
            </w:r>
            <w:bookmarkEnd w:id="91"/>
          </w:p>
          <w:p w14:paraId="58717C2A" w14:textId="77777777" w:rsidR="00260900" w:rsidRPr="002D33B2" w:rsidRDefault="00260900" w:rsidP="006A6DDF">
            <w:pPr>
              <w:pStyle w:val="iBAAGStandardText"/>
            </w:pPr>
          </w:p>
          <w:p w14:paraId="58717C2B" w14:textId="0B6BA047" w:rsidR="00260900" w:rsidRPr="002D33B2" w:rsidRDefault="00260900" w:rsidP="006A6DDF">
            <w:pPr>
              <w:pStyle w:val="iBAAGStandardTextBold"/>
            </w:pPr>
            <w:r w:rsidRPr="002D33B2">
              <w:t>What is durable medical equipment (DME)</w:t>
            </w:r>
            <w:r w:rsidR="00CD67F9" w:rsidRPr="002D33B2">
              <w:t xml:space="preserve"> and orthotics</w:t>
            </w:r>
            <w:r w:rsidRPr="002D33B2">
              <w:t xml:space="preserve">? </w:t>
            </w:r>
          </w:p>
          <w:p w14:paraId="58717C2C" w14:textId="77777777" w:rsidR="00260900" w:rsidRPr="002D33B2" w:rsidRDefault="00260900" w:rsidP="006A6DDF">
            <w:pPr>
              <w:pStyle w:val="iBAAGStandardText"/>
            </w:pPr>
            <w:r w:rsidRPr="002D33B2">
              <w:t xml:space="preserve">Equipment and supplies for medical conditions. </w:t>
            </w:r>
          </w:p>
          <w:p w14:paraId="58717C2D" w14:textId="77777777" w:rsidR="00260900" w:rsidRPr="002D33B2" w:rsidRDefault="00260900" w:rsidP="006A6DDF">
            <w:pPr>
              <w:pStyle w:val="iBAAGStandardText"/>
            </w:pPr>
          </w:p>
          <w:p w14:paraId="2D6E8034" w14:textId="14F0CB0B" w:rsidR="00CD67F9" w:rsidRPr="002D33B2" w:rsidRDefault="00CD67F9" w:rsidP="00CD67F9">
            <w:pPr>
              <w:pStyle w:val="iBAAGStandardText"/>
            </w:pPr>
            <w:r w:rsidRPr="002D33B2">
              <w:t xml:space="preserve">This may include equipment and supplies like: </w:t>
            </w:r>
          </w:p>
          <w:p w14:paraId="03390497" w14:textId="77777777" w:rsidR="00CD67F9" w:rsidRPr="002D33B2" w:rsidRDefault="00CD67F9" w:rsidP="00071A63">
            <w:pPr>
              <w:pStyle w:val="iBAAGLevel1Bullets"/>
            </w:pPr>
            <w:r w:rsidRPr="002D33B2">
              <w:t>oxygen</w:t>
            </w:r>
          </w:p>
          <w:p w14:paraId="3D71C316" w14:textId="3BB9144B" w:rsidR="00CD67F9" w:rsidRPr="002D33B2" w:rsidRDefault="00CD67F9" w:rsidP="00071A63">
            <w:pPr>
              <w:pStyle w:val="iBAAGLevel1Bullets"/>
            </w:pPr>
            <w:r w:rsidRPr="002D33B2">
              <w:t>standard wheelchair</w:t>
            </w:r>
          </w:p>
          <w:p w14:paraId="5055FF9B" w14:textId="77777777" w:rsidR="00CD67F9" w:rsidRPr="002D33B2" w:rsidRDefault="00CD67F9" w:rsidP="00071A63">
            <w:pPr>
              <w:pStyle w:val="iBAAGLevel1Bullets"/>
            </w:pPr>
            <w:r w:rsidRPr="002D33B2">
              <w:t>crutches</w:t>
            </w:r>
          </w:p>
          <w:p w14:paraId="59976504" w14:textId="77777777" w:rsidR="00CD67F9" w:rsidRPr="002D33B2" w:rsidRDefault="00CD67F9" w:rsidP="00071A63">
            <w:pPr>
              <w:pStyle w:val="iBAAGLevel1Bullets"/>
            </w:pPr>
            <w:r w:rsidRPr="002D33B2">
              <w:t>insulin pumps and related supplies</w:t>
            </w:r>
          </w:p>
          <w:p w14:paraId="2D6927B3" w14:textId="200B4064" w:rsidR="00CD67F9" w:rsidRPr="002D33B2" w:rsidRDefault="00CD67F9" w:rsidP="00071A63">
            <w:pPr>
              <w:pStyle w:val="iBAAGLevel1Bullets"/>
            </w:pPr>
            <w:r w:rsidRPr="002D33B2">
              <w:t>orthotic braces</w:t>
            </w:r>
          </w:p>
          <w:p w14:paraId="4C7987C2" w14:textId="168B9E05" w:rsidR="00CD67F9" w:rsidRPr="002D33B2" w:rsidRDefault="00CD67F9" w:rsidP="00071A63">
            <w:pPr>
              <w:pStyle w:val="iBAAGLevel1Bullets"/>
            </w:pPr>
            <w:r w:rsidRPr="002D33B2">
              <w:t xml:space="preserve">Braces that stabilize an injured body part and braces to treat curvature of the spine </w:t>
            </w:r>
          </w:p>
          <w:p w14:paraId="3624BA7F" w14:textId="77777777" w:rsidR="00CD67F9" w:rsidRPr="002D33B2" w:rsidRDefault="00CD67F9" w:rsidP="00071A63">
            <w:pPr>
              <w:pStyle w:val="iBAAGLevel1Bullets"/>
            </w:pPr>
            <w:r w:rsidRPr="002D33B2">
              <w:t>lymphedema stockings for arms</w:t>
            </w:r>
          </w:p>
          <w:p w14:paraId="3A136404" w14:textId="24D904A7" w:rsidR="00CD67F9" w:rsidRPr="002D33B2" w:rsidRDefault="00CD67F9" w:rsidP="00071A63">
            <w:pPr>
              <w:pStyle w:val="iBAAGLevel1Bullets"/>
            </w:pPr>
            <w:r w:rsidRPr="002D33B2">
              <w:t xml:space="preserve">cochlear devices </w:t>
            </w:r>
          </w:p>
          <w:p w14:paraId="4E625548" w14:textId="77777777" w:rsidR="00CD67F9" w:rsidRPr="002D33B2" w:rsidRDefault="00CD67F9" w:rsidP="006A6DDF">
            <w:pPr>
              <w:pStyle w:val="iBAAGStandardText"/>
            </w:pPr>
          </w:p>
          <w:p w14:paraId="58717C2E" w14:textId="77777777" w:rsidR="00260900" w:rsidRPr="002D33B2" w:rsidRDefault="00260900" w:rsidP="006A6DDF">
            <w:pPr>
              <w:pStyle w:val="iBAAGStandardText"/>
            </w:pPr>
            <w:r w:rsidRPr="002D33B2">
              <w:t>DME must be:</w:t>
            </w:r>
          </w:p>
          <w:p w14:paraId="58717C2F" w14:textId="77777777" w:rsidR="00260900" w:rsidRPr="002D33B2" w:rsidRDefault="00260900" w:rsidP="006A6DDF">
            <w:pPr>
              <w:pStyle w:val="iBAAGLevel1Bullets"/>
            </w:pPr>
            <w:r w:rsidRPr="002D33B2">
              <w:t xml:space="preserve">ordered or provided by a doctor; and </w:t>
            </w:r>
          </w:p>
          <w:p w14:paraId="58717C30" w14:textId="77777777" w:rsidR="00260900" w:rsidRPr="002D33B2" w:rsidRDefault="00260900" w:rsidP="006A6DDF">
            <w:pPr>
              <w:pStyle w:val="iBAAGLevel1Bullets"/>
            </w:pPr>
            <w:r w:rsidRPr="002D33B2">
              <w:t>used for medical purposes</w:t>
            </w:r>
          </w:p>
          <w:p w14:paraId="58717C31" w14:textId="77777777" w:rsidR="00260900" w:rsidRDefault="00260900" w:rsidP="006A6DDF">
            <w:pPr>
              <w:pStyle w:val="iBAAGStandardText"/>
            </w:pPr>
          </w:p>
          <w:p w14:paraId="58717C33" w14:textId="77777777" w:rsidR="00260900" w:rsidRPr="002D33B2" w:rsidRDefault="00260900" w:rsidP="006A6DDF">
            <w:pPr>
              <w:pStyle w:val="iBAAGStandardText"/>
            </w:pPr>
          </w:p>
          <w:p w14:paraId="58717C34" w14:textId="77777777" w:rsidR="00260900" w:rsidRPr="002D33B2" w:rsidRDefault="00260900" w:rsidP="006A6DDF">
            <w:pPr>
              <w:pStyle w:val="iBAAGStandardTextBold"/>
            </w:pPr>
            <w:r w:rsidRPr="002D33B2">
              <w:t xml:space="preserve">Want more information? </w:t>
            </w:r>
          </w:p>
          <w:p w14:paraId="58717C35" w14:textId="77777777" w:rsidR="00260900" w:rsidRPr="002D33B2" w:rsidRDefault="00260900" w:rsidP="006A6DDF">
            <w:pPr>
              <w:pStyle w:val="iBAAGStandardText"/>
            </w:pPr>
            <w:r w:rsidRPr="002D33B2">
              <w:t xml:space="preserve">View the </w:t>
            </w:r>
            <w:hyperlink r:id="rId71" w:history="1">
              <w:r w:rsidRPr="002D33B2">
                <w:rPr>
                  <w:rStyle w:val="Hyperlinks"/>
                </w:rPr>
                <w:t>glossary</w:t>
              </w:r>
            </w:hyperlink>
            <w:r w:rsidRPr="002D33B2">
              <w:t xml:space="preserve"> for definitions.</w:t>
            </w:r>
          </w:p>
          <w:p w14:paraId="58717C36" w14:textId="77777777" w:rsidR="00260900" w:rsidRPr="002D33B2" w:rsidRDefault="00260900" w:rsidP="006A6DDF">
            <w:pPr>
              <w:pStyle w:val="iBAAGStandardText"/>
            </w:pPr>
          </w:p>
        </w:tc>
        <w:tc>
          <w:tcPr>
            <w:tcW w:w="3330" w:type="dxa"/>
            <w:gridSpan w:val="2"/>
            <w:shd w:val="clear" w:color="auto" w:fill="FFFFFF" w:themeFill="background1"/>
          </w:tcPr>
          <w:p w14:paraId="50441723" w14:textId="7D1C9BE2" w:rsidR="004136FB" w:rsidRPr="002D33B2" w:rsidRDefault="00F31E3D" w:rsidP="004136FB">
            <w:pPr>
              <w:pStyle w:val="iBAAGStandardText"/>
            </w:pPr>
            <w:r>
              <w:rPr>
                <w:rStyle w:val="iBAAGStandardTextBoldChar"/>
              </w:rPr>
              <w:lastRenderedPageBreak/>
              <w:t>10%</w:t>
            </w:r>
            <w:r w:rsidR="004136FB" w:rsidRPr="002D33B2">
              <w:t xml:space="preserve"> co-insurance, after you pay the deductible.</w:t>
            </w:r>
          </w:p>
          <w:p w14:paraId="1F7EF2E2" w14:textId="77777777" w:rsidR="007F2C7B" w:rsidRPr="002D33B2" w:rsidRDefault="007F2C7B" w:rsidP="007F2C7B">
            <w:pPr>
              <w:pStyle w:val="iBAAGStandardText"/>
            </w:pPr>
          </w:p>
          <w:p w14:paraId="1E2EBB2B" w14:textId="77777777" w:rsidR="002B384D" w:rsidRPr="002D33B2" w:rsidRDefault="002B384D" w:rsidP="002B384D">
            <w:pPr>
              <w:pStyle w:val="iBAAGStandardText"/>
            </w:pPr>
            <w:r w:rsidRPr="002D33B2">
              <w:t xml:space="preserve">To receive network benefits, you must purchase or rent the DME from the vendor we identify or purchase it directly from the prescribing network </w:t>
            </w:r>
            <w:r w:rsidRPr="002D33B2">
              <w:lastRenderedPageBreak/>
              <w:t>doctor.</w:t>
            </w:r>
          </w:p>
          <w:p w14:paraId="55EDAAB1" w14:textId="77777777" w:rsidR="002B384D" w:rsidRPr="002D33B2" w:rsidRDefault="002B384D" w:rsidP="007F2C7B">
            <w:pPr>
              <w:pStyle w:val="iBAAGStandardText"/>
            </w:pPr>
          </w:p>
          <w:p w14:paraId="58717C39" w14:textId="66EE07F6"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3A" w14:textId="77777777" w:rsidR="00260900" w:rsidRPr="002D33B2" w:rsidRDefault="00260900" w:rsidP="006A6DDF">
            <w:pPr>
              <w:pStyle w:val="iBAAGStandardText"/>
            </w:pPr>
            <w:r w:rsidRPr="002D33B2">
              <w:t>No</w:t>
            </w:r>
          </w:p>
          <w:p w14:paraId="58717C3B" w14:textId="77777777" w:rsidR="00260900" w:rsidRPr="002D33B2" w:rsidRDefault="00260900" w:rsidP="006A6DDF">
            <w:pPr>
              <w:pStyle w:val="iBAAGStandardText"/>
            </w:pPr>
          </w:p>
          <w:p w14:paraId="58717C3D" w14:textId="77777777" w:rsidR="00260900" w:rsidRPr="002D33B2" w:rsidRDefault="00260900" w:rsidP="006A6DDF">
            <w:pPr>
              <w:pStyle w:val="iBAAGStandardText"/>
            </w:pPr>
          </w:p>
          <w:p w14:paraId="58717C3E" w14:textId="77777777" w:rsidR="00260900" w:rsidRPr="002D33B2" w:rsidRDefault="00260900" w:rsidP="00134965">
            <w:pPr>
              <w:pStyle w:val="iBAAGStandardText"/>
            </w:pPr>
          </w:p>
        </w:tc>
        <w:tc>
          <w:tcPr>
            <w:tcW w:w="3330" w:type="dxa"/>
            <w:shd w:val="clear" w:color="auto" w:fill="FFFFFF" w:themeFill="background1"/>
          </w:tcPr>
          <w:p w14:paraId="58717C3F" w14:textId="2D75B1A1" w:rsidR="00260900" w:rsidRPr="002D33B2" w:rsidRDefault="00F31E3D" w:rsidP="006A6DDF">
            <w:pPr>
              <w:pStyle w:val="iBAAGStandardText"/>
            </w:pPr>
            <w:r>
              <w:rPr>
                <w:rStyle w:val="iBAAGStandardTextBoldChar"/>
              </w:rPr>
              <w:lastRenderedPageBreak/>
              <w:t>40%</w:t>
            </w:r>
            <w:r w:rsidR="00260900" w:rsidRPr="002D33B2">
              <w:t xml:space="preserve"> co-insurance, after you pay the deductible</w:t>
            </w:r>
            <w:r w:rsidR="000665FF" w:rsidRPr="002D33B2">
              <w:t>.</w:t>
            </w:r>
            <w:r w:rsidR="007F2C7B" w:rsidRPr="002D33B2">
              <w:rPr>
                <w:rStyle w:val="InstructionalTextChar"/>
              </w:rPr>
              <w:t xml:space="preserve"> </w:t>
            </w:r>
          </w:p>
          <w:p w14:paraId="58717C40" w14:textId="77777777" w:rsidR="00260900" w:rsidRPr="002D33B2" w:rsidRDefault="00260900" w:rsidP="006A6DDF">
            <w:pPr>
              <w:pStyle w:val="iBAAGStandardText"/>
            </w:pPr>
          </w:p>
          <w:p w14:paraId="7C9B8E5A" w14:textId="77777777" w:rsidR="007F2C7B" w:rsidRPr="002D33B2" w:rsidRDefault="007F2C7B" w:rsidP="007F2C7B">
            <w:pPr>
              <w:pStyle w:val="iBAAGStandardText"/>
            </w:pPr>
          </w:p>
          <w:p w14:paraId="58717C41" w14:textId="00B27273"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42" w14:textId="77777777" w:rsidR="00260900" w:rsidRPr="002D33B2" w:rsidRDefault="00260900" w:rsidP="006A6DDF">
            <w:pPr>
              <w:pStyle w:val="iBAAGStandardText"/>
            </w:pPr>
            <w:r w:rsidRPr="002D33B2">
              <w:t>Yes</w:t>
            </w:r>
          </w:p>
          <w:p w14:paraId="58717C43" w14:textId="77777777" w:rsidR="00260900" w:rsidRPr="002D33B2" w:rsidRDefault="00260900" w:rsidP="006A6DDF">
            <w:pPr>
              <w:pStyle w:val="iBAAGStandardText"/>
            </w:pPr>
          </w:p>
          <w:p w14:paraId="58717C45" w14:textId="4011B4A3" w:rsidR="00260900" w:rsidRPr="002D33B2" w:rsidRDefault="00D837E6">
            <w:pPr>
              <w:pStyle w:val="iBAAGStandardText"/>
            </w:pPr>
            <w:r w:rsidRPr="002D33B2">
              <w:rPr>
                <w:rStyle w:val="iBAAGStandardTextBoldChar"/>
              </w:rPr>
              <w:t>Prior authorization is</w:t>
            </w:r>
            <w:r w:rsidRPr="002D33B2">
              <w:t>:</w:t>
            </w:r>
            <w:r w:rsidR="00A3702A" w:rsidRPr="002D33B2">
              <w:t xml:space="preserve"> </w:t>
            </w:r>
            <w:r w:rsidRPr="002D33B2">
              <w:t xml:space="preserve">Getting approval by </w:t>
            </w:r>
            <w:r w:rsidRPr="002D33B2">
              <w:lastRenderedPageBreak/>
              <w:t>calling the number listed on your health plan ID card before you can get medicine or services.</w:t>
            </w:r>
          </w:p>
          <w:p w14:paraId="59E502C6" w14:textId="77777777" w:rsidR="00D837E6" w:rsidRPr="002D33B2" w:rsidRDefault="00D837E6" w:rsidP="006A6DDF">
            <w:pPr>
              <w:pStyle w:val="iBAAGStandardText"/>
            </w:pPr>
          </w:p>
          <w:p w14:paraId="58717C46" w14:textId="77777777" w:rsidR="00260900" w:rsidRPr="002D33B2" w:rsidRDefault="00260900" w:rsidP="006A6DDF">
            <w:pPr>
              <w:pStyle w:val="iBAAGStandardText"/>
            </w:pPr>
          </w:p>
          <w:p w14:paraId="58717C47" w14:textId="77777777" w:rsidR="00260900" w:rsidRPr="002D33B2" w:rsidRDefault="00260900" w:rsidP="006A6DDF">
            <w:pPr>
              <w:pStyle w:val="iBAAGStandardTextBold"/>
            </w:pPr>
            <w:r w:rsidRPr="002D33B2">
              <w:t xml:space="preserve">When do I need to call? </w:t>
            </w:r>
          </w:p>
          <w:p w14:paraId="58717C48" w14:textId="77777777" w:rsidR="00260900" w:rsidRPr="002D33B2" w:rsidRDefault="00260900" w:rsidP="006A6DDF">
            <w:pPr>
              <w:pStyle w:val="iBAAGLevel1Bullets"/>
            </w:pPr>
            <w:r w:rsidRPr="002D33B2">
              <w:t xml:space="preserve">Before getting DME that exceeds </w:t>
            </w:r>
            <w:r w:rsidRPr="002D33B2">
              <w:rPr>
                <w:rStyle w:val="iBAAGStandardTextChar"/>
              </w:rPr>
              <w:t>$1,000</w:t>
            </w:r>
            <w:r w:rsidRPr="002D33B2">
              <w:t xml:space="preserve"> in cost </w:t>
            </w:r>
          </w:p>
          <w:p w14:paraId="58717C49" w14:textId="77777777" w:rsidR="00260900" w:rsidRPr="002D33B2" w:rsidRDefault="00260900" w:rsidP="006A6DDF">
            <w:pPr>
              <w:pStyle w:val="iBAAGStandardText"/>
            </w:pPr>
          </w:p>
          <w:p w14:paraId="40BB8F67" w14:textId="02FB61BA"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C4D" w14:textId="5969CBAE" w:rsidR="00260900" w:rsidRPr="002D33B2" w:rsidRDefault="00E33015" w:rsidP="00623FCF">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28643F8E" w14:textId="77777777" w:rsidR="003A01B6" w:rsidRDefault="003A01B6" w:rsidP="006A6DDF">
            <w:pPr>
              <w:pStyle w:val="iBAAGStandardText"/>
            </w:pPr>
            <w:r w:rsidRPr="003A01B6">
              <w:lastRenderedPageBreak/>
              <w:t>Replacements covered when deemed medically necessary and prescribed by a physician.</w:t>
            </w:r>
            <w:r w:rsidRPr="003A01B6" w:rsidDel="003A01B6">
              <w:t xml:space="preserve"> </w:t>
            </w:r>
          </w:p>
          <w:p w14:paraId="3F31D755" w14:textId="77777777" w:rsidR="003A01B6" w:rsidRDefault="003A01B6" w:rsidP="006A6DDF">
            <w:pPr>
              <w:pStyle w:val="iBAAGStandardText"/>
            </w:pPr>
          </w:p>
          <w:p w14:paraId="58717C50" w14:textId="77777777" w:rsidR="00260900" w:rsidRPr="002D33B2" w:rsidRDefault="00260900" w:rsidP="006A6DDF">
            <w:pPr>
              <w:pStyle w:val="iBAAGStandardText"/>
            </w:pPr>
            <w:r w:rsidRPr="002D33B2">
              <w:t xml:space="preserve">Benefits for speech aid devices and </w:t>
            </w:r>
            <w:proofErr w:type="spellStart"/>
            <w:r w:rsidRPr="002D33B2">
              <w:t>tracheo</w:t>
            </w:r>
            <w:proofErr w:type="spellEnd"/>
            <w:r w:rsidRPr="002D33B2">
              <w:t xml:space="preserve">-esophageal voice devices are limited to one device </w:t>
            </w:r>
          </w:p>
          <w:p w14:paraId="58717C51" w14:textId="0F9017DF" w:rsidR="00260900" w:rsidRPr="002D33B2" w:rsidRDefault="00260900" w:rsidP="006A6DDF">
            <w:pPr>
              <w:pStyle w:val="iBAAGStandardText"/>
            </w:pPr>
            <w:r w:rsidRPr="002D33B2">
              <w:t xml:space="preserve">during the entire </w:t>
            </w:r>
            <w:proofErr w:type="gramStart"/>
            <w:r w:rsidRPr="002D33B2">
              <w:t xml:space="preserve">period </w:t>
            </w:r>
            <w:r w:rsidRPr="002D33B2">
              <w:lastRenderedPageBreak/>
              <w:t>of time</w:t>
            </w:r>
            <w:proofErr w:type="gramEnd"/>
            <w:r w:rsidRPr="002D33B2">
              <w:t xml:space="preserve"> you are enrolled in the plan. </w:t>
            </w:r>
          </w:p>
          <w:p w14:paraId="58717C52" w14:textId="77777777" w:rsidR="00260900" w:rsidRPr="002D33B2" w:rsidRDefault="00260900" w:rsidP="006A6DDF">
            <w:pPr>
              <w:pStyle w:val="iBAAGStandardText"/>
            </w:pPr>
          </w:p>
          <w:p w14:paraId="39728C49" w14:textId="56635251" w:rsidR="00A04172" w:rsidRPr="002D33B2" w:rsidRDefault="00A04172" w:rsidP="00A04172">
            <w:pPr>
              <w:pStyle w:val="iBAAGStandardText"/>
            </w:pPr>
            <w:r w:rsidRPr="002D33B2">
              <w:t>Orthotic appliances that straighten or re-shape a body part are not covered.</w:t>
            </w:r>
            <w:r w:rsidR="00502362" w:rsidRPr="002D33B2">
              <w:t xml:space="preserve"> </w:t>
            </w:r>
          </w:p>
          <w:p w14:paraId="7F8B5858" w14:textId="1FAA28FD" w:rsidR="00A04172" w:rsidRPr="002D33B2" w:rsidRDefault="00A04172" w:rsidP="006A6DDF">
            <w:pPr>
              <w:pStyle w:val="iBAAGStandardText"/>
            </w:pPr>
          </w:p>
          <w:p w14:paraId="6B2A7157" w14:textId="53CD8363" w:rsidR="00502362" w:rsidRPr="002D33B2" w:rsidRDefault="00502362" w:rsidP="00B840D5">
            <w:pPr>
              <w:pStyle w:val="iBAAGStandardText"/>
            </w:pPr>
            <w:r w:rsidRPr="002D33B2">
              <w:t>The following are  covered:</w:t>
            </w:r>
          </w:p>
          <w:p w14:paraId="377619D0" w14:textId="77777777" w:rsidR="00DC4264" w:rsidRPr="002D33B2" w:rsidRDefault="00DC4264" w:rsidP="00DC4264">
            <w:pPr>
              <w:pStyle w:val="iBAAGLevel1Bullets"/>
            </w:pPr>
            <w:r w:rsidRPr="002D33B2">
              <w:t>Shoe orthotics.</w:t>
            </w:r>
          </w:p>
          <w:p w14:paraId="396B50BA" w14:textId="77777777" w:rsidR="00502362" w:rsidRPr="002D33B2" w:rsidRDefault="00502362" w:rsidP="00B840D5">
            <w:pPr>
              <w:pStyle w:val="iBAAGLevel1Bullets"/>
            </w:pPr>
            <w:r w:rsidRPr="002D33B2">
              <w:t>Shoe inserts.</w:t>
            </w:r>
          </w:p>
          <w:p w14:paraId="0AE4858C" w14:textId="7DEB97AE" w:rsidR="00502362" w:rsidRPr="002D33B2" w:rsidRDefault="00502362" w:rsidP="00B840D5">
            <w:pPr>
              <w:pStyle w:val="iBAAGLevel1Bullets"/>
            </w:pPr>
            <w:r w:rsidRPr="002D33B2">
              <w:t>Arch supports.</w:t>
            </w:r>
          </w:p>
          <w:p w14:paraId="3F753C18" w14:textId="77777777" w:rsidR="00502362" w:rsidRPr="002D33B2" w:rsidRDefault="00502362" w:rsidP="006A6DDF">
            <w:pPr>
              <w:pStyle w:val="iBAAGStandardText"/>
            </w:pPr>
          </w:p>
          <w:p w14:paraId="58717C55" w14:textId="77777777" w:rsidR="00260900" w:rsidRPr="002D33B2" w:rsidRDefault="00260900" w:rsidP="006A6DDF">
            <w:pPr>
              <w:pStyle w:val="iBAAGStandardText"/>
            </w:pPr>
            <w:r w:rsidRPr="002D33B2">
              <w:t xml:space="preserve">No coverage for add-ons or upgrades when: </w:t>
            </w:r>
          </w:p>
          <w:p w14:paraId="58717C56" w14:textId="77777777" w:rsidR="00260900" w:rsidRPr="002D33B2" w:rsidRDefault="00260900" w:rsidP="006A6DDF">
            <w:pPr>
              <w:pStyle w:val="iBAAGLevel1Bullets"/>
            </w:pPr>
            <w:r w:rsidRPr="002D33B2">
              <w:t>The add-on or upgrade is for convenience only.</w:t>
            </w:r>
          </w:p>
          <w:p w14:paraId="58717C57" w14:textId="77777777" w:rsidR="00260900" w:rsidRPr="002D33B2" w:rsidRDefault="00260900" w:rsidP="006A6DDF">
            <w:pPr>
              <w:pStyle w:val="iBAAGLevel1Bullets"/>
            </w:pPr>
            <w:r w:rsidRPr="002D33B2">
              <w:t>The add-on or upgrade is beyond what’s necessary to meet the medical need.</w:t>
            </w:r>
          </w:p>
          <w:p w14:paraId="58717C58" w14:textId="77777777" w:rsidR="00260900" w:rsidRPr="002D33B2" w:rsidRDefault="00260900" w:rsidP="006A6DDF">
            <w:pPr>
              <w:pStyle w:val="iBAAGStandardText"/>
            </w:pPr>
          </w:p>
          <w:p w14:paraId="58717C59" w14:textId="77777777" w:rsidR="00260900" w:rsidRPr="002D33B2" w:rsidRDefault="00260900" w:rsidP="006A6DDF">
            <w:pPr>
              <w:pStyle w:val="iBAAGStandardText"/>
            </w:pPr>
            <w:r w:rsidRPr="002D33B2">
              <w:t>If you rent or purchase equipment that is an upgrade or add-on you are responsible for the difference in cost.</w:t>
            </w:r>
          </w:p>
          <w:p w14:paraId="58717C5A" w14:textId="77777777" w:rsidR="00260900" w:rsidRPr="002D33B2" w:rsidRDefault="00260900" w:rsidP="006A6DDF">
            <w:pPr>
              <w:pStyle w:val="iBAAGStandardText"/>
            </w:pPr>
          </w:p>
          <w:p w14:paraId="58717C5B" w14:textId="77777777" w:rsidR="00260900" w:rsidRPr="002D33B2" w:rsidRDefault="00260900" w:rsidP="006A6DDF">
            <w:pPr>
              <w:pStyle w:val="iBAAGStandardTextBold"/>
            </w:pPr>
            <w:r w:rsidRPr="002D33B2">
              <w:t xml:space="preserve">Benefits are available </w:t>
            </w:r>
            <w:r w:rsidRPr="002D33B2">
              <w:lastRenderedPageBreak/>
              <w:t>for repairs and replacement, except when:</w:t>
            </w:r>
          </w:p>
          <w:p w14:paraId="58717C5C" w14:textId="77777777" w:rsidR="00260900" w:rsidRPr="002D33B2" w:rsidRDefault="00260900" w:rsidP="006A6DDF">
            <w:pPr>
              <w:pStyle w:val="iBAAGLevel1Bullets"/>
            </w:pPr>
            <w:r w:rsidRPr="002D33B2">
              <w:t>damage due to misuse or abuse</w:t>
            </w:r>
          </w:p>
          <w:p w14:paraId="58717C5D" w14:textId="77777777" w:rsidR="00260900" w:rsidRPr="002D33B2" w:rsidRDefault="00260900" w:rsidP="006A6DDF">
            <w:pPr>
              <w:pStyle w:val="iBAAGLevel1Bullets"/>
            </w:pPr>
            <w:r w:rsidRPr="002D33B2">
              <w:t>lost or stolen</w:t>
            </w:r>
          </w:p>
          <w:p w14:paraId="58717C5E" w14:textId="77777777" w:rsidR="00260900" w:rsidRPr="002D33B2" w:rsidRDefault="00260900" w:rsidP="006A6DDF">
            <w:pPr>
              <w:pStyle w:val="iBAAGLevel1Bullets"/>
              <w:numPr>
                <w:ilvl w:val="0"/>
                <w:numId w:val="0"/>
              </w:numPr>
              <w:ind w:left="450"/>
            </w:pPr>
          </w:p>
        </w:tc>
      </w:tr>
      <w:tr w:rsidR="00260900" w:rsidRPr="002D33B2" w14:paraId="58717C66" w14:textId="77777777" w:rsidTr="00DC4264">
        <w:tc>
          <w:tcPr>
            <w:tcW w:w="3517" w:type="dxa"/>
            <w:tcBorders>
              <w:bottom w:val="single" w:sz="4" w:space="0" w:color="000000" w:themeColor="text1"/>
            </w:tcBorders>
            <w:shd w:val="clear" w:color="auto" w:fill="31849B"/>
            <w:vAlign w:val="center"/>
          </w:tcPr>
          <w:p w14:paraId="58717C60" w14:textId="77777777" w:rsidR="00260900" w:rsidRPr="002D33B2" w:rsidRDefault="00260900" w:rsidP="006A6DDF">
            <w:pPr>
              <w:pStyle w:val="iBAAGTableHeader"/>
            </w:pPr>
            <w:r w:rsidRPr="002D33B2">
              <w:lastRenderedPageBreak/>
              <w:t>Common Medical Event</w:t>
            </w:r>
          </w:p>
        </w:tc>
        <w:tc>
          <w:tcPr>
            <w:tcW w:w="3330" w:type="dxa"/>
            <w:gridSpan w:val="2"/>
            <w:tcBorders>
              <w:bottom w:val="single" w:sz="4" w:space="0" w:color="000000" w:themeColor="text1"/>
            </w:tcBorders>
            <w:shd w:val="clear" w:color="auto" w:fill="31849B"/>
            <w:vAlign w:val="center"/>
          </w:tcPr>
          <w:p w14:paraId="58717C61" w14:textId="77777777" w:rsidR="00260900" w:rsidRPr="002D33B2" w:rsidRDefault="00260900" w:rsidP="006A6DDF">
            <w:pPr>
              <w:pStyle w:val="iBAAGTableHeader"/>
            </w:pPr>
            <w:r w:rsidRPr="002D33B2">
              <w:t>Your cost if you use</w:t>
            </w:r>
          </w:p>
          <w:p w14:paraId="58717C62"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63" w14:textId="77777777" w:rsidR="00260900" w:rsidRPr="002D33B2" w:rsidRDefault="00260900" w:rsidP="006A6DDF">
            <w:pPr>
              <w:pStyle w:val="iBAAGTableHeader"/>
            </w:pPr>
            <w:r w:rsidRPr="002D33B2">
              <w:t>Your cost if you use</w:t>
            </w:r>
          </w:p>
          <w:p w14:paraId="58717C64"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65" w14:textId="77777777" w:rsidR="00260900" w:rsidRPr="002D33B2" w:rsidRDefault="00260900" w:rsidP="006A6DDF">
            <w:pPr>
              <w:pStyle w:val="iBAAGTableHeader"/>
            </w:pPr>
            <w:r w:rsidRPr="002D33B2">
              <w:t>Limits &amp; Exceptions</w:t>
            </w:r>
          </w:p>
        </w:tc>
      </w:tr>
      <w:tr w:rsidR="00260900" w:rsidRPr="002D33B2" w14:paraId="58717C76" w14:textId="77777777" w:rsidTr="00DC4264">
        <w:tc>
          <w:tcPr>
            <w:tcW w:w="3517" w:type="dxa"/>
            <w:shd w:val="clear" w:color="auto" w:fill="FFFFFF" w:themeFill="background1"/>
          </w:tcPr>
          <w:p w14:paraId="58717C67" w14:textId="77777777" w:rsidR="00260900" w:rsidRPr="002D33B2" w:rsidRDefault="00260900" w:rsidP="006A6DDF">
            <w:pPr>
              <w:pStyle w:val="iBAAGSituationBoxName"/>
            </w:pPr>
            <w:bookmarkStart w:id="92" w:name="Experimental_Investigational_or_Unprove"/>
            <w:r w:rsidRPr="002D33B2">
              <w:t>Experimental, Investigational or Unproven Services</w:t>
            </w:r>
            <w:bookmarkEnd w:id="92"/>
            <w:r w:rsidRPr="002D33B2">
              <w:t xml:space="preserve"> </w:t>
            </w:r>
          </w:p>
          <w:p w14:paraId="58717C68" w14:textId="77777777" w:rsidR="00260900" w:rsidRPr="002D33B2" w:rsidRDefault="00260900" w:rsidP="006A6DDF">
            <w:pPr>
              <w:pStyle w:val="iBAAGStandardText"/>
            </w:pPr>
          </w:p>
          <w:p w14:paraId="58717C69" w14:textId="77777777" w:rsidR="00260900" w:rsidRPr="002D33B2" w:rsidRDefault="00260900" w:rsidP="006A6DDF">
            <w:pPr>
              <w:pStyle w:val="iBAAGStandardText"/>
            </w:pPr>
            <w:r w:rsidRPr="002D33B2">
              <w:rPr>
                <w:rStyle w:val="iBAAGStandardTextBoldChar"/>
              </w:rPr>
              <w:t>What are experimental or investigational services?</w:t>
            </w:r>
            <w:r w:rsidRPr="002D33B2">
              <w:t xml:space="preserve"> Anything that has not shown to be effective, established or is still being investigated for a medical condition.</w:t>
            </w:r>
          </w:p>
          <w:p w14:paraId="58717C6A" w14:textId="77777777" w:rsidR="00260900" w:rsidRPr="002D33B2" w:rsidRDefault="00260900" w:rsidP="006A6DDF">
            <w:pPr>
              <w:pStyle w:val="iBAAGStandardText"/>
            </w:pPr>
          </w:p>
          <w:p w14:paraId="58717C6B" w14:textId="77777777" w:rsidR="00260900" w:rsidRPr="002D33B2" w:rsidRDefault="00260900" w:rsidP="006A6DDF">
            <w:pPr>
              <w:pStyle w:val="iBAAGStandardText"/>
            </w:pPr>
            <w:r w:rsidRPr="002D33B2">
              <w:rPr>
                <w:rStyle w:val="iBAAGStandardTextBoldChar"/>
              </w:rPr>
              <w:t>What are unproven services?</w:t>
            </w:r>
            <w:r w:rsidRPr="002D33B2">
              <w:t xml:space="preserve"> Services that have not been proven to be effective for the treatment of a medical condition. </w:t>
            </w:r>
          </w:p>
          <w:p w14:paraId="58717C6C" w14:textId="77777777" w:rsidR="00260900" w:rsidRPr="002D33B2" w:rsidRDefault="00260900" w:rsidP="006A6DDF">
            <w:pPr>
              <w:pStyle w:val="iBAAGStandardText"/>
            </w:pPr>
          </w:p>
          <w:p w14:paraId="58717C6D" w14:textId="77777777" w:rsidR="00260900" w:rsidRPr="002D33B2" w:rsidRDefault="00260900" w:rsidP="006A6DDF">
            <w:pPr>
              <w:pStyle w:val="iBAAGStandardTextBold"/>
            </w:pPr>
            <w:r w:rsidRPr="002D33B2">
              <w:t xml:space="preserve">Want more information? </w:t>
            </w:r>
          </w:p>
          <w:p w14:paraId="58717C6E" w14:textId="77777777" w:rsidR="00260900" w:rsidRPr="002D33B2" w:rsidRDefault="00260900" w:rsidP="006A6DDF">
            <w:pPr>
              <w:pStyle w:val="iBAAGStandardText"/>
            </w:pPr>
            <w:r w:rsidRPr="002D33B2">
              <w:t xml:space="preserve">View the </w:t>
            </w:r>
            <w:hyperlink r:id="rId72" w:history="1">
              <w:r w:rsidRPr="002D33B2">
                <w:rPr>
                  <w:rStyle w:val="Hyperlinks"/>
                </w:rPr>
                <w:t>glossary</w:t>
              </w:r>
            </w:hyperlink>
            <w:r w:rsidRPr="002D33B2">
              <w:t xml:space="preserve"> for </w:t>
            </w:r>
            <w:r w:rsidRPr="002D33B2">
              <w:lastRenderedPageBreak/>
              <w:t>definitions.</w:t>
            </w:r>
          </w:p>
          <w:p w14:paraId="58717C6F" w14:textId="77777777" w:rsidR="00260900" w:rsidRPr="002D33B2" w:rsidRDefault="00260900" w:rsidP="006A6DDF">
            <w:pPr>
              <w:pStyle w:val="iBAAGStandardText"/>
            </w:pPr>
          </w:p>
        </w:tc>
        <w:tc>
          <w:tcPr>
            <w:tcW w:w="3330" w:type="dxa"/>
            <w:gridSpan w:val="2"/>
            <w:shd w:val="clear" w:color="auto" w:fill="FFFFFF" w:themeFill="background1"/>
          </w:tcPr>
          <w:p w14:paraId="58717C70" w14:textId="77777777" w:rsidR="00260900" w:rsidRPr="002D33B2" w:rsidRDefault="00260900" w:rsidP="006A6DDF">
            <w:pPr>
              <w:pStyle w:val="iBAAGStandardText"/>
              <w:rPr>
                <w:rFonts w:eastAsia="Calibri" w:cs="Arial"/>
                <w:b/>
                <w:color w:val="0000FF"/>
              </w:rPr>
            </w:pPr>
            <w:r w:rsidRPr="002D33B2">
              <w:rPr>
                <w:rFonts w:cs="Arial"/>
              </w:rPr>
              <w:lastRenderedPageBreak/>
              <w:t>Network benefits are not covered.</w:t>
            </w:r>
          </w:p>
          <w:p w14:paraId="58717C71" w14:textId="77777777" w:rsidR="00260900" w:rsidRPr="002D33B2" w:rsidRDefault="00260900" w:rsidP="006A6DDF">
            <w:pPr>
              <w:pStyle w:val="iBAAGStandardText"/>
              <w:rPr>
                <w:bCs/>
                <w:iCs/>
              </w:rPr>
            </w:pPr>
          </w:p>
        </w:tc>
        <w:tc>
          <w:tcPr>
            <w:tcW w:w="3330" w:type="dxa"/>
            <w:shd w:val="clear" w:color="auto" w:fill="FFFFFF" w:themeFill="background1"/>
          </w:tcPr>
          <w:p w14:paraId="58717C72" w14:textId="77777777" w:rsidR="00260900" w:rsidRPr="002D33B2" w:rsidRDefault="00260900" w:rsidP="006A6DDF">
            <w:pPr>
              <w:pStyle w:val="iBAAGStandardText"/>
              <w:rPr>
                <w:rFonts w:cs="Arial"/>
              </w:rPr>
            </w:pPr>
            <w:r w:rsidRPr="002D33B2">
              <w:rPr>
                <w:rFonts w:cs="Arial"/>
              </w:rPr>
              <w:t>Out-of-network benefits are not covered.</w:t>
            </w:r>
          </w:p>
          <w:p w14:paraId="58717C73" w14:textId="77777777" w:rsidR="00260900" w:rsidRPr="002D33B2" w:rsidRDefault="00260900" w:rsidP="006A6DDF">
            <w:pPr>
              <w:pStyle w:val="iBAAGStandardText"/>
            </w:pPr>
          </w:p>
        </w:tc>
        <w:tc>
          <w:tcPr>
            <w:tcW w:w="3330" w:type="dxa"/>
            <w:shd w:val="clear" w:color="auto" w:fill="FFFFFF" w:themeFill="background1"/>
          </w:tcPr>
          <w:p w14:paraId="58717C74" w14:textId="6172CA95" w:rsidR="00260900" w:rsidRPr="002D33B2" w:rsidRDefault="00260900" w:rsidP="006A6DDF">
            <w:pPr>
              <w:pStyle w:val="iBAAGStandardText"/>
              <w:rPr>
                <w:rFonts w:cs="Arial"/>
                <w:szCs w:val="22"/>
              </w:rPr>
            </w:pPr>
            <w:r w:rsidRPr="002D33B2">
              <w:rPr>
                <w:rFonts w:cs="Arial"/>
                <w:szCs w:val="22"/>
              </w:rPr>
              <w:t>No coverage for experimental, investigational or unproven services</w:t>
            </w:r>
            <w:r w:rsidR="007F2C7B" w:rsidRPr="002D33B2">
              <w:rPr>
                <w:rFonts w:cs="Arial"/>
                <w:szCs w:val="22"/>
              </w:rPr>
              <w:t xml:space="preserve">, except as listed under </w:t>
            </w:r>
            <w:r w:rsidR="007F2C7B" w:rsidRPr="002D33B2">
              <w:rPr>
                <w:rStyle w:val="iBAAGStandardTextItalicsChar"/>
              </w:rPr>
              <w:t>Clinical Trials</w:t>
            </w:r>
            <w:r w:rsidRPr="002D33B2">
              <w:rPr>
                <w:rFonts w:cs="Arial"/>
                <w:szCs w:val="22"/>
              </w:rPr>
              <w:t>.</w:t>
            </w:r>
          </w:p>
          <w:p w14:paraId="467A1537" w14:textId="77777777" w:rsidR="00260900" w:rsidRPr="002D33B2" w:rsidRDefault="00260900" w:rsidP="006A6DDF">
            <w:pPr>
              <w:pStyle w:val="iBAAGStandardText"/>
            </w:pPr>
          </w:p>
          <w:p w14:paraId="58717C75" w14:textId="6EF5ACA8" w:rsidR="007F2C7B" w:rsidRPr="002D33B2" w:rsidRDefault="007F2C7B" w:rsidP="006A6DDF">
            <w:pPr>
              <w:pStyle w:val="iBAAGStandardText"/>
            </w:pPr>
          </w:p>
        </w:tc>
      </w:tr>
      <w:tr w:rsidR="0042487A" w:rsidRPr="002D33B2" w14:paraId="7E48EB86" w14:textId="77777777" w:rsidTr="00DC4264">
        <w:tc>
          <w:tcPr>
            <w:tcW w:w="3517" w:type="dxa"/>
            <w:tcBorders>
              <w:bottom w:val="single" w:sz="4" w:space="0" w:color="000000" w:themeColor="text1"/>
            </w:tcBorders>
            <w:shd w:val="clear" w:color="auto" w:fill="31849B"/>
            <w:vAlign w:val="center"/>
          </w:tcPr>
          <w:p w14:paraId="0D80D077" w14:textId="77777777" w:rsidR="0042487A" w:rsidRPr="002D33B2" w:rsidRDefault="0042487A" w:rsidP="00A03B8A">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21CA2BF7" w14:textId="77777777" w:rsidR="0042487A" w:rsidRPr="002D33B2" w:rsidRDefault="0042487A" w:rsidP="00A03B8A">
            <w:pPr>
              <w:pStyle w:val="iBAAGTableHeader"/>
            </w:pPr>
            <w:r w:rsidRPr="002D33B2">
              <w:t>Your cost if you use</w:t>
            </w:r>
          </w:p>
          <w:p w14:paraId="64056830" w14:textId="77777777" w:rsidR="0042487A" w:rsidRPr="002D33B2" w:rsidRDefault="0042487A" w:rsidP="00A03B8A">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3E7AE1E3" w14:textId="77777777" w:rsidR="0042487A" w:rsidRPr="002D33B2" w:rsidRDefault="0042487A" w:rsidP="00A03B8A">
            <w:pPr>
              <w:pStyle w:val="iBAAGTableHeader"/>
            </w:pPr>
            <w:r w:rsidRPr="002D33B2">
              <w:t>Your cost if you use</w:t>
            </w:r>
          </w:p>
          <w:p w14:paraId="0B38A340" w14:textId="77777777" w:rsidR="0042487A" w:rsidRPr="002D33B2" w:rsidRDefault="0042487A" w:rsidP="00A03B8A">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16DB834D" w14:textId="77777777" w:rsidR="0042487A" w:rsidRPr="002D33B2" w:rsidRDefault="0042487A" w:rsidP="00A03B8A">
            <w:pPr>
              <w:pStyle w:val="iBAAGTableHeader"/>
            </w:pPr>
            <w:r w:rsidRPr="002D33B2">
              <w:t>Limits &amp; Exceptions</w:t>
            </w:r>
          </w:p>
        </w:tc>
      </w:tr>
      <w:tr w:rsidR="0042487A" w:rsidRPr="002D33B2" w14:paraId="0A9D23A3" w14:textId="77777777" w:rsidTr="00DC4264">
        <w:tc>
          <w:tcPr>
            <w:tcW w:w="3517" w:type="dxa"/>
            <w:shd w:val="clear" w:color="auto" w:fill="FFFFFF" w:themeFill="background1"/>
          </w:tcPr>
          <w:p w14:paraId="4E80699E" w14:textId="2B3E127A" w:rsidR="0042487A" w:rsidRPr="002D33B2" w:rsidRDefault="00A21C3B" w:rsidP="00A03B8A">
            <w:pPr>
              <w:pStyle w:val="iBAAGSituationBoxName"/>
            </w:pPr>
            <w:bookmarkStart w:id="93" w:name="Gender_Dysphoria_Services"/>
            <w:r w:rsidRPr="002D33B2">
              <w:t xml:space="preserve">Gender </w:t>
            </w:r>
            <w:r w:rsidR="0042487A" w:rsidRPr="002D33B2">
              <w:t>Dysphoria</w:t>
            </w:r>
            <w:r w:rsidR="002F4226" w:rsidRPr="002D33B2">
              <w:t xml:space="preserve"> Services</w:t>
            </w:r>
            <w:r w:rsidRPr="002D33B2">
              <w:t xml:space="preserve"> </w:t>
            </w:r>
            <w:bookmarkEnd w:id="93"/>
          </w:p>
          <w:p w14:paraId="4B5C146A" w14:textId="660CD663" w:rsidR="00AF2226" w:rsidRPr="002D33B2" w:rsidRDefault="00AF2226" w:rsidP="00071A63">
            <w:pPr>
              <w:pStyle w:val="iBAAGStandardText"/>
            </w:pPr>
          </w:p>
          <w:p w14:paraId="674F4D7A" w14:textId="16A81CC1" w:rsidR="002F4226" w:rsidRPr="002D33B2" w:rsidRDefault="002F4226" w:rsidP="00071A63">
            <w:pPr>
              <w:pStyle w:val="iBAAGStandardText"/>
            </w:pPr>
            <w:r w:rsidRPr="002D33B2">
              <w:rPr>
                <w:rStyle w:val="iBAAGStandardTextBoldChar"/>
              </w:rPr>
              <w:t>What is gender dysphoria?</w:t>
            </w:r>
            <w:r w:rsidRPr="002D33B2">
              <w:t xml:space="preserve"> </w:t>
            </w:r>
            <w:r w:rsidRPr="002D33B2">
              <w:rPr>
                <w:lang w:val="en"/>
              </w:rPr>
              <w:t>A medical condition where there is a difference between your gender at birth and how you feel about yourself.</w:t>
            </w:r>
          </w:p>
          <w:p w14:paraId="34229C2F" w14:textId="77777777" w:rsidR="002F4226" w:rsidRPr="002D33B2" w:rsidRDefault="002F4226" w:rsidP="00071A63">
            <w:pPr>
              <w:pStyle w:val="iBAAGStandardText"/>
            </w:pPr>
          </w:p>
          <w:p w14:paraId="2D602703" w14:textId="77777777" w:rsidR="0042487A" w:rsidRPr="002D33B2" w:rsidRDefault="0042487A" w:rsidP="00A03B8A">
            <w:pPr>
              <w:pStyle w:val="iBAAGStandardText"/>
            </w:pPr>
          </w:p>
          <w:p w14:paraId="5CC56978" w14:textId="77777777" w:rsidR="0042487A" w:rsidRPr="002D33B2" w:rsidRDefault="0042487A" w:rsidP="00A03B8A">
            <w:pPr>
              <w:pStyle w:val="iBAAGStandardTextBold"/>
            </w:pPr>
            <w:r w:rsidRPr="002D33B2">
              <w:t xml:space="preserve">Want more information? </w:t>
            </w:r>
          </w:p>
          <w:p w14:paraId="1C6BFB99" w14:textId="77777777" w:rsidR="0042487A" w:rsidRPr="002D33B2" w:rsidRDefault="0042487A" w:rsidP="00A03B8A">
            <w:pPr>
              <w:pStyle w:val="iBAAGStandardText"/>
            </w:pPr>
            <w:r w:rsidRPr="002D33B2">
              <w:t xml:space="preserve">View the </w:t>
            </w:r>
            <w:hyperlink r:id="rId73" w:history="1">
              <w:r w:rsidRPr="002D33B2">
                <w:rPr>
                  <w:rStyle w:val="Hyperlinks"/>
                </w:rPr>
                <w:t>glossary</w:t>
              </w:r>
            </w:hyperlink>
            <w:r w:rsidRPr="002D33B2">
              <w:t xml:space="preserve"> for definitions.</w:t>
            </w:r>
          </w:p>
          <w:p w14:paraId="759FD407" w14:textId="77777777" w:rsidR="0042487A" w:rsidRPr="002D33B2" w:rsidRDefault="0042487A" w:rsidP="00A03B8A">
            <w:pPr>
              <w:pStyle w:val="iBAAGStandardText"/>
            </w:pPr>
          </w:p>
        </w:tc>
        <w:tc>
          <w:tcPr>
            <w:tcW w:w="3330" w:type="dxa"/>
            <w:gridSpan w:val="2"/>
            <w:shd w:val="clear" w:color="auto" w:fill="FFFFFF" w:themeFill="background1"/>
          </w:tcPr>
          <w:p w14:paraId="4CE0E93E" w14:textId="5DDF16E0" w:rsidR="00FD3778" w:rsidRPr="002D33B2" w:rsidRDefault="00FD3778" w:rsidP="00FD3778">
            <w:pPr>
              <w:pStyle w:val="iBAAGStandardText"/>
            </w:pPr>
            <w:r w:rsidRPr="002D33B2">
              <w:t>Network benefits are not covered.</w:t>
            </w:r>
          </w:p>
          <w:p w14:paraId="6B60BE7F" w14:textId="77777777" w:rsidR="00FD3778" w:rsidRPr="002D33B2" w:rsidRDefault="00FD3778" w:rsidP="00FD3778">
            <w:pPr>
              <w:rPr>
                <w:sz w:val="22"/>
              </w:rPr>
            </w:pPr>
          </w:p>
          <w:p w14:paraId="1265EF78" w14:textId="77777777" w:rsidR="0042487A" w:rsidRPr="002D33B2" w:rsidRDefault="0042487A" w:rsidP="00A03B8A">
            <w:pPr>
              <w:pStyle w:val="iBAAGStandardText"/>
            </w:pPr>
          </w:p>
          <w:p w14:paraId="6BA0994B" w14:textId="77777777" w:rsidR="0042487A" w:rsidRPr="002D33B2" w:rsidRDefault="0042487A" w:rsidP="00A03B8A">
            <w:pPr>
              <w:pStyle w:val="iBAAGStandardText"/>
            </w:pPr>
          </w:p>
        </w:tc>
        <w:tc>
          <w:tcPr>
            <w:tcW w:w="3330" w:type="dxa"/>
            <w:shd w:val="clear" w:color="auto" w:fill="FFFFFF" w:themeFill="background1"/>
          </w:tcPr>
          <w:p w14:paraId="0BD83B86" w14:textId="0C581780" w:rsidR="00FD3778" w:rsidRPr="002D33B2" w:rsidRDefault="00FD3778" w:rsidP="00FD3778">
            <w:pPr>
              <w:pStyle w:val="iBAAGStandardText"/>
            </w:pPr>
            <w:r w:rsidRPr="002D33B2">
              <w:t>Out-of-network benefits are not covered.</w:t>
            </w:r>
          </w:p>
          <w:p w14:paraId="01702F24" w14:textId="77777777" w:rsidR="00FD3778" w:rsidRPr="002D33B2" w:rsidRDefault="00FD3778" w:rsidP="00FD3778">
            <w:pPr>
              <w:rPr>
                <w:rStyle w:val="InstructionalTextChar"/>
              </w:rPr>
            </w:pPr>
          </w:p>
          <w:p w14:paraId="534086E5" w14:textId="77777777" w:rsidR="0042487A" w:rsidRPr="002D33B2" w:rsidRDefault="0042487A">
            <w:pPr>
              <w:pStyle w:val="iBAAGStandardText"/>
            </w:pPr>
          </w:p>
        </w:tc>
        <w:tc>
          <w:tcPr>
            <w:tcW w:w="3330" w:type="dxa"/>
            <w:shd w:val="clear" w:color="auto" w:fill="FFFFFF" w:themeFill="background1"/>
          </w:tcPr>
          <w:p w14:paraId="705F840E" w14:textId="63821558" w:rsidR="00FD3778" w:rsidRPr="002D33B2" w:rsidRDefault="00FD3778" w:rsidP="00FD3778">
            <w:pPr>
              <w:pStyle w:val="iBAAGStandardText"/>
            </w:pPr>
            <w:r w:rsidRPr="002D33B2">
              <w:t>No coverage for gender dysphoria</w:t>
            </w:r>
            <w:r w:rsidR="00A21C3B" w:rsidRPr="002D33B2">
              <w:t xml:space="preserve"> services</w:t>
            </w:r>
            <w:r w:rsidRPr="002D33B2">
              <w:t>.</w:t>
            </w:r>
          </w:p>
          <w:p w14:paraId="1B59FD68" w14:textId="77777777" w:rsidR="00FD3778" w:rsidRPr="002D33B2" w:rsidRDefault="00FD3778" w:rsidP="00FD3778">
            <w:pPr>
              <w:pStyle w:val="InstructionalText"/>
              <w:rPr>
                <w:rStyle w:val="InstructionalTextChar"/>
              </w:rPr>
            </w:pPr>
          </w:p>
          <w:p w14:paraId="73331AEE" w14:textId="6D6F28D6" w:rsidR="0042487A" w:rsidRPr="002D33B2" w:rsidRDefault="0042487A" w:rsidP="004747E9">
            <w:pPr>
              <w:pStyle w:val="iBAAGStandardText"/>
            </w:pPr>
          </w:p>
        </w:tc>
      </w:tr>
      <w:tr w:rsidR="00764635" w:rsidRPr="002D33B2" w14:paraId="615D8AB2" w14:textId="77777777" w:rsidTr="00DC4264">
        <w:tc>
          <w:tcPr>
            <w:tcW w:w="3517" w:type="dxa"/>
            <w:tcBorders>
              <w:bottom w:val="single" w:sz="4" w:space="0" w:color="000000" w:themeColor="text1"/>
            </w:tcBorders>
            <w:shd w:val="clear" w:color="auto" w:fill="31849B"/>
            <w:vAlign w:val="center"/>
          </w:tcPr>
          <w:p w14:paraId="4AC5225A" w14:textId="77777777" w:rsidR="00764635" w:rsidRPr="002D33B2" w:rsidRDefault="00764635" w:rsidP="00073530">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07C3BA34" w14:textId="77777777" w:rsidR="00764635" w:rsidRPr="002D33B2" w:rsidRDefault="00764635" w:rsidP="00073530">
            <w:pPr>
              <w:pStyle w:val="iBAAGTableHeader"/>
            </w:pPr>
            <w:r w:rsidRPr="002D33B2">
              <w:t>Your cost if you use</w:t>
            </w:r>
          </w:p>
          <w:p w14:paraId="7ACB18C1" w14:textId="77777777" w:rsidR="00764635" w:rsidRPr="002D33B2" w:rsidRDefault="00764635" w:rsidP="00073530">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C81A956" w14:textId="77777777" w:rsidR="00764635" w:rsidRPr="002D33B2" w:rsidRDefault="00764635" w:rsidP="00073530">
            <w:pPr>
              <w:pStyle w:val="iBAAGTableHeader"/>
            </w:pPr>
            <w:r w:rsidRPr="002D33B2">
              <w:t>Your cost if you use</w:t>
            </w:r>
          </w:p>
          <w:p w14:paraId="754A2094" w14:textId="77777777" w:rsidR="00764635" w:rsidRPr="002D33B2" w:rsidRDefault="00764635" w:rsidP="00073530">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37D0D3E3" w14:textId="77777777" w:rsidR="00764635" w:rsidRPr="002D33B2" w:rsidRDefault="00764635" w:rsidP="00073530">
            <w:pPr>
              <w:pStyle w:val="iBAAGTableHeader"/>
            </w:pPr>
            <w:r w:rsidRPr="002D33B2">
              <w:t>Limits &amp; Exceptions</w:t>
            </w:r>
          </w:p>
        </w:tc>
      </w:tr>
      <w:tr w:rsidR="00764635" w:rsidRPr="002D33B2" w14:paraId="480EDF9C" w14:textId="77777777" w:rsidTr="00DC4264">
        <w:tc>
          <w:tcPr>
            <w:tcW w:w="3517" w:type="dxa"/>
            <w:shd w:val="clear" w:color="auto" w:fill="FFFFFF" w:themeFill="background1"/>
          </w:tcPr>
          <w:p w14:paraId="67DDE575" w14:textId="77777777" w:rsidR="00764635" w:rsidRPr="002D33B2" w:rsidRDefault="00764635" w:rsidP="00073530">
            <w:pPr>
              <w:pStyle w:val="iBAAGSituationBoxName"/>
            </w:pPr>
            <w:bookmarkStart w:id="94" w:name="Habilitative_Services"/>
            <w:r w:rsidRPr="002D33B2">
              <w:t xml:space="preserve">Habilitative  Services </w:t>
            </w:r>
          </w:p>
          <w:bookmarkEnd w:id="94"/>
          <w:p w14:paraId="46B8A1BB" w14:textId="77777777" w:rsidR="00764635" w:rsidRPr="002D33B2" w:rsidRDefault="00764635" w:rsidP="00073530">
            <w:pPr>
              <w:pStyle w:val="iBAAGStandardText"/>
            </w:pPr>
          </w:p>
          <w:p w14:paraId="34214FD0" w14:textId="739D6ED3" w:rsidR="00764635" w:rsidRPr="002D33B2" w:rsidRDefault="00764635" w:rsidP="00073530">
            <w:pPr>
              <w:pStyle w:val="iBAAGStandardText"/>
            </w:pPr>
            <w:r w:rsidRPr="002D33B2">
              <w:rPr>
                <w:rStyle w:val="iBAAGStandardTextBoldChar"/>
              </w:rPr>
              <w:t>What are habilitative services?</w:t>
            </w:r>
            <w:r w:rsidRPr="002D33B2">
              <w:t xml:space="preserve"> Health care services that help a person learn </w:t>
            </w:r>
            <w:r w:rsidR="00B23295" w:rsidRPr="002D33B2">
              <w:t xml:space="preserve">or improve </w:t>
            </w:r>
            <w:r w:rsidRPr="002D33B2">
              <w:t xml:space="preserve">a functional skill that should </w:t>
            </w:r>
            <w:r w:rsidRPr="002D33B2">
              <w:lastRenderedPageBreak/>
              <w:t xml:space="preserve">be present but isn’t because of sickness or injury.  </w:t>
            </w:r>
          </w:p>
          <w:p w14:paraId="7CFF9FF9" w14:textId="77777777" w:rsidR="00764635" w:rsidRPr="002D33B2" w:rsidRDefault="00764635" w:rsidP="00073530">
            <w:pPr>
              <w:pStyle w:val="iBAAGStandardText"/>
            </w:pPr>
          </w:p>
          <w:p w14:paraId="75A9033F" w14:textId="77777777" w:rsidR="00764635" w:rsidRPr="002D33B2" w:rsidRDefault="00764635" w:rsidP="00073530">
            <w:pPr>
              <w:pStyle w:val="iBAAGStandardText"/>
            </w:pPr>
            <w:r w:rsidRPr="002D33B2">
              <w:t>We cover:</w:t>
            </w:r>
          </w:p>
          <w:p w14:paraId="6FEE8863" w14:textId="77777777" w:rsidR="00764635" w:rsidRPr="002D33B2" w:rsidRDefault="00764635" w:rsidP="00073530">
            <w:pPr>
              <w:pStyle w:val="iBAAGLevel1Bullets"/>
            </w:pPr>
            <w:r w:rsidRPr="002D33B2">
              <w:t>Physical therapy</w:t>
            </w:r>
          </w:p>
          <w:p w14:paraId="2CF32B96" w14:textId="77777777" w:rsidR="00764635" w:rsidRPr="002D33B2" w:rsidRDefault="00764635" w:rsidP="00073530">
            <w:pPr>
              <w:pStyle w:val="iBAAGLevel1Bullets"/>
            </w:pPr>
            <w:r w:rsidRPr="002D33B2">
              <w:t>Occupational therapy</w:t>
            </w:r>
          </w:p>
          <w:p w14:paraId="07DBE972" w14:textId="77777777" w:rsidR="00764635" w:rsidRPr="002D33B2" w:rsidRDefault="00764635" w:rsidP="00073530">
            <w:pPr>
              <w:pStyle w:val="iBAAGLevel1Bullets"/>
            </w:pPr>
            <w:r w:rsidRPr="002D33B2">
              <w:t xml:space="preserve">Chiropractic (manipulative) treatment </w:t>
            </w:r>
          </w:p>
          <w:p w14:paraId="1A9766A0" w14:textId="14CC11A5" w:rsidR="00764635" w:rsidRPr="002D33B2" w:rsidRDefault="00764635" w:rsidP="00073530">
            <w:pPr>
              <w:pStyle w:val="iBAAGLevel1Bullets"/>
            </w:pPr>
            <w:r w:rsidRPr="002D33B2">
              <w:t xml:space="preserve">Speech therapy </w:t>
            </w:r>
          </w:p>
          <w:p w14:paraId="7A291308" w14:textId="77777777" w:rsidR="000A2F4F" w:rsidRPr="002D33B2" w:rsidRDefault="000A2F4F" w:rsidP="000A2F4F">
            <w:pPr>
              <w:pStyle w:val="iBAAGLevel1Bullets"/>
            </w:pPr>
            <w:r w:rsidRPr="002D33B2">
              <w:t>Post-cochlear implant aural therapy</w:t>
            </w:r>
          </w:p>
          <w:p w14:paraId="3D48C20C" w14:textId="6E993455" w:rsidR="00764635" w:rsidRPr="002D33B2" w:rsidRDefault="00764635" w:rsidP="003B1D45">
            <w:pPr>
              <w:pStyle w:val="iBAAGLevel1Bullets"/>
            </w:pPr>
            <w:r w:rsidRPr="002D33B2">
              <w:t>Cognitive therapy</w:t>
            </w:r>
            <w:r w:rsidR="003B1D45">
              <w:t xml:space="preserve"> - </w:t>
            </w:r>
            <w:r w:rsidR="003B1D45" w:rsidRPr="003B1D45">
              <w:t>Coverage is included in the benefit for Occupational Therapy</w:t>
            </w:r>
            <w:r w:rsidRPr="002D33B2">
              <w:t xml:space="preserve"> </w:t>
            </w:r>
          </w:p>
          <w:p w14:paraId="2B49097F" w14:textId="77777777" w:rsidR="00764635" w:rsidRPr="002D33B2" w:rsidRDefault="00764635" w:rsidP="00073530">
            <w:pPr>
              <w:pStyle w:val="iBAAGStandardText"/>
            </w:pPr>
          </w:p>
          <w:p w14:paraId="2BFE1D63" w14:textId="77777777" w:rsidR="00764635" w:rsidRPr="002D33B2" w:rsidRDefault="00764635" w:rsidP="00073530">
            <w:pPr>
              <w:pStyle w:val="iBAAGStandardText"/>
            </w:pPr>
            <w:r w:rsidRPr="002D33B2">
              <w:t xml:space="preserve">Services must be given by a doctor or a licensed therapist. </w:t>
            </w:r>
          </w:p>
          <w:p w14:paraId="4EBA270C" w14:textId="77777777" w:rsidR="00764635" w:rsidRPr="002D33B2" w:rsidRDefault="00764635" w:rsidP="00073530">
            <w:pPr>
              <w:pStyle w:val="iBAAGStandardText"/>
            </w:pPr>
          </w:p>
          <w:p w14:paraId="5678C728" w14:textId="77777777" w:rsidR="00764635" w:rsidRPr="002D33B2" w:rsidRDefault="00764635" w:rsidP="00073530">
            <w:pPr>
              <w:pStyle w:val="iBAAGStandardTextBold"/>
            </w:pPr>
            <w:r w:rsidRPr="002D33B2">
              <w:t xml:space="preserve">Want more information? </w:t>
            </w:r>
          </w:p>
          <w:p w14:paraId="727D3487" w14:textId="77777777" w:rsidR="00764635" w:rsidRPr="002D33B2" w:rsidRDefault="00764635" w:rsidP="00073530">
            <w:pPr>
              <w:pStyle w:val="iBAAGStandardText"/>
            </w:pPr>
            <w:r w:rsidRPr="002D33B2">
              <w:t xml:space="preserve">View the </w:t>
            </w:r>
            <w:hyperlink r:id="rId74" w:history="1">
              <w:r w:rsidRPr="002D33B2">
                <w:rPr>
                  <w:rStyle w:val="Hyperlinks"/>
                </w:rPr>
                <w:t>glossary</w:t>
              </w:r>
            </w:hyperlink>
            <w:r w:rsidRPr="002D33B2">
              <w:t xml:space="preserve"> for definitions.</w:t>
            </w:r>
          </w:p>
          <w:p w14:paraId="49E56B74" w14:textId="77777777" w:rsidR="00764635" w:rsidRPr="002D33B2" w:rsidRDefault="00764635" w:rsidP="00073530">
            <w:pPr>
              <w:pStyle w:val="iBAAGStandardText"/>
            </w:pPr>
          </w:p>
        </w:tc>
        <w:tc>
          <w:tcPr>
            <w:tcW w:w="3330" w:type="dxa"/>
            <w:gridSpan w:val="2"/>
            <w:shd w:val="clear" w:color="auto" w:fill="FFFFFF" w:themeFill="background1"/>
          </w:tcPr>
          <w:p w14:paraId="48550791" w14:textId="77777777" w:rsidR="00764635" w:rsidRPr="002D33B2" w:rsidRDefault="00764635" w:rsidP="00073530">
            <w:pPr>
              <w:pStyle w:val="iBAAGStandardTextBold"/>
              <w:rPr>
                <w:rStyle w:val="InstructionalTextChar"/>
                <w:color w:val="auto"/>
              </w:rPr>
            </w:pPr>
            <w:r w:rsidRPr="002D33B2">
              <w:rPr>
                <w:rStyle w:val="InstructionalTextChar"/>
                <w:b/>
                <w:color w:val="auto"/>
              </w:rPr>
              <w:lastRenderedPageBreak/>
              <w:t>Inpatient</w:t>
            </w:r>
          </w:p>
          <w:p w14:paraId="01102E81" w14:textId="77777777" w:rsidR="00764635" w:rsidRPr="002D33B2" w:rsidRDefault="00764635" w:rsidP="00073530">
            <w:pPr>
              <w:pStyle w:val="iBAAGStandardText"/>
            </w:pPr>
            <w:r w:rsidRPr="002D33B2">
              <w:t>The amount you pay is based on where the covered health service is provided.</w:t>
            </w:r>
          </w:p>
          <w:p w14:paraId="64D4C2C2" w14:textId="77777777" w:rsidR="00764635" w:rsidRPr="002D33B2" w:rsidRDefault="00764635" w:rsidP="00073530">
            <w:pPr>
              <w:pStyle w:val="iBAAGStandardText"/>
              <w:rPr>
                <w:rStyle w:val="InstructionalTextChar"/>
              </w:rPr>
            </w:pPr>
          </w:p>
          <w:p w14:paraId="514079A6" w14:textId="5C7E8809" w:rsidR="00764635" w:rsidRPr="002D33B2" w:rsidRDefault="006E4575" w:rsidP="00073530">
            <w:pPr>
              <w:pStyle w:val="iBAAGStandardTextBold"/>
            </w:pPr>
            <w:r w:rsidRPr="002D33B2">
              <w:t xml:space="preserve">Is </w:t>
            </w:r>
            <w:r w:rsidR="00F31E3D">
              <w:t>prior authorization</w:t>
            </w:r>
            <w:r w:rsidRPr="002D33B2">
              <w:t xml:space="preserve"> needed?</w:t>
            </w:r>
          </w:p>
          <w:p w14:paraId="3187AD32" w14:textId="77777777" w:rsidR="00764635" w:rsidRPr="002D33B2" w:rsidRDefault="00764635" w:rsidP="00073530">
            <w:pPr>
              <w:pStyle w:val="iBAAGStandardText"/>
            </w:pPr>
            <w:r w:rsidRPr="002D33B2">
              <w:lastRenderedPageBreak/>
              <w:t>No</w:t>
            </w:r>
          </w:p>
          <w:p w14:paraId="3D0C337A" w14:textId="77777777" w:rsidR="00764635" w:rsidRPr="002D33B2" w:rsidRDefault="00764635" w:rsidP="00073530">
            <w:pPr>
              <w:pStyle w:val="iBAAGStandardText"/>
              <w:rPr>
                <w:rStyle w:val="InstructionalTextChar"/>
              </w:rPr>
            </w:pPr>
          </w:p>
          <w:p w14:paraId="181FA0C5" w14:textId="77777777" w:rsidR="00764635" w:rsidRDefault="00764635" w:rsidP="00073530">
            <w:pPr>
              <w:pStyle w:val="iBAAGStandardTextBold"/>
              <w:rPr>
                <w:rStyle w:val="InstructionalTextChar"/>
                <w:b/>
                <w:color w:val="auto"/>
              </w:rPr>
            </w:pPr>
            <w:r w:rsidRPr="002D33B2">
              <w:rPr>
                <w:rStyle w:val="InstructionalTextChar"/>
                <w:b/>
                <w:color w:val="auto"/>
              </w:rPr>
              <w:t>Outpatient</w:t>
            </w:r>
          </w:p>
          <w:p w14:paraId="78214831" w14:textId="77777777" w:rsidR="00EF4559" w:rsidRDefault="00EF4559" w:rsidP="00623FCF">
            <w:pPr>
              <w:pStyle w:val="iBAAGStandardText"/>
            </w:pPr>
          </w:p>
          <w:p w14:paraId="10C22F99" w14:textId="77777777" w:rsidR="00EF4559" w:rsidRDefault="00EF4559" w:rsidP="00EF4559">
            <w:pPr>
              <w:pStyle w:val="iBAAGStandardText"/>
              <w:rPr>
                <w:rStyle w:val="InstructionalTextChar"/>
                <w:b w:val="0"/>
              </w:rPr>
            </w:pPr>
            <w:r w:rsidRPr="00FF6066">
              <w:rPr>
                <w:b/>
              </w:rPr>
              <w:t>Post-cochlear implant aural therapy:</w:t>
            </w:r>
            <w:r w:rsidRPr="00FF6066" w:rsidDel="003B1D45">
              <w:rPr>
                <w:rStyle w:val="InstructionalTextChar"/>
                <w:b w:val="0"/>
              </w:rPr>
              <w:t xml:space="preserve"> </w:t>
            </w:r>
          </w:p>
          <w:p w14:paraId="20AD479E" w14:textId="7058B14A" w:rsidR="00EF4559" w:rsidRPr="00623FCF" w:rsidRDefault="00EF4559" w:rsidP="00EF4559">
            <w:pPr>
              <w:pStyle w:val="iBAAGStandardText"/>
              <w:rPr>
                <w:rStyle w:val="InstructionalTextChar"/>
                <w:b w:val="0"/>
                <w:color w:val="000000" w:themeColor="text1"/>
              </w:rPr>
            </w:pPr>
            <w:r w:rsidRPr="002D33B2">
              <w:t xml:space="preserve">Primary Doctor: </w:t>
            </w:r>
          </w:p>
          <w:p w14:paraId="252A4741" w14:textId="77777777" w:rsidR="00EF4559" w:rsidRDefault="00EF4559" w:rsidP="00EF4559">
            <w:pPr>
              <w:pStyle w:val="iBAAGStandardText"/>
            </w:pPr>
            <w:r>
              <w:rPr>
                <w:rStyle w:val="iBAAGStandardTextBoldChar"/>
              </w:rPr>
              <w:t>$25</w:t>
            </w:r>
            <w:r>
              <w:t xml:space="preserve"> co-pay per visit.</w:t>
            </w:r>
          </w:p>
          <w:p w14:paraId="61FC60CD" w14:textId="77777777" w:rsidR="00EF4559" w:rsidRDefault="00EF4559" w:rsidP="00EF4559">
            <w:pPr>
              <w:pStyle w:val="iBAAGStandardText"/>
            </w:pPr>
            <w:r>
              <w:t>The annual deductible does not apply.</w:t>
            </w:r>
          </w:p>
          <w:p w14:paraId="2A1A90A9" w14:textId="77777777" w:rsidR="00EF4559" w:rsidRPr="002D33B2" w:rsidRDefault="00EF4559" w:rsidP="00EF4559">
            <w:pPr>
              <w:pStyle w:val="iBAAGStandardText"/>
            </w:pPr>
          </w:p>
          <w:p w14:paraId="582C645B" w14:textId="77777777" w:rsidR="00EF4559" w:rsidRDefault="00EF4559" w:rsidP="00EF4559">
            <w:pPr>
              <w:pStyle w:val="iBAAGStandardText"/>
            </w:pPr>
            <w:r w:rsidRPr="002D33B2">
              <w:t xml:space="preserve">Specialist: </w:t>
            </w:r>
          </w:p>
          <w:p w14:paraId="3A12E368" w14:textId="77777777" w:rsidR="00EF4559" w:rsidRDefault="00EF4559" w:rsidP="00EF4559">
            <w:pPr>
              <w:pStyle w:val="iBAAGStandardText"/>
            </w:pPr>
            <w:r>
              <w:rPr>
                <w:rStyle w:val="iBAAGStandardTextBoldChar"/>
              </w:rPr>
              <w:t>$50</w:t>
            </w:r>
            <w:r>
              <w:t xml:space="preserve"> co-pay per visit.</w:t>
            </w:r>
          </w:p>
          <w:p w14:paraId="2FDB7271" w14:textId="01AAD94A" w:rsidR="00EF4559" w:rsidRPr="00623FCF" w:rsidRDefault="00EF4559" w:rsidP="00623FCF">
            <w:pPr>
              <w:pStyle w:val="iBAAGStandardText"/>
            </w:pPr>
            <w:r>
              <w:t>The annual deductible does not apply.</w:t>
            </w:r>
          </w:p>
          <w:p w14:paraId="6E47F0AF" w14:textId="77777777" w:rsidR="00EF4559" w:rsidRDefault="00EF4559" w:rsidP="00073530">
            <w:pPr>
              <w:pStyle w:val="iBAAGStandardText"/>
            </w:pPr>
          </w:p>
          <w:p w14:paraId="559B6D45" w14:textId="7D76BA16" w:rsidR="000A2F4F" w:rsidRPr="002D33B2" w:rsidRDefault="006E4575" w:rsidP="00073530">
            <w:pPr>
              <w:pStyle w:val="iBAAGStandardText"/>
              <w:rPr>
                <w:rStyle w:val="InstructionalTextChar"/>
              </w:rPr>
            </w:pPr>
            <w:r w:rsidRPr="002D33B2">
              <w:t>All other therapies:</w:t>
            </w:r>
          </w:p>
          <w:p w14:paraId="0BA3B0CC" w14:textId="77777777" w:rsidR="00EF4559" w:rsidRDefault="00EF4559" w:rsidP="00EF4559">
            <w:pPr>
              <w:pStyle w:val="iBAAGStandardText"/>
            </w:pPr>
            <w:r>
              <w:rPr>
                <w:rStyle w:val="iBAAGStandardTextBoldChar"/>
              </w:rPr>
              <w:t>$25</w:t>
            </w:r>
            <w:r>
              <w:t xml:space="preserve"> co-pay per visit.</w:t>
            </w:r>
          </w:p>
          <w:p w14:paraId="21C22E3F" w14:textId="77777777" w:rsidR="00EF4559" w:rsidRDefault="00EF4559" w:rsidP="00EF4559">
            <w:pPr>
              <w:pStyle w:val="iBAAGStandardText"/>
            </w:pPr>
            <w:r>
              <w:t>The annual deductible does not apply.</w:t>
            </w:r>
          </w:p>
          <w:p w14:paraId="7F6A6D92" w14:textId="27607D47" w:rsidR="006E4575" w:rsidRPr="002D33B2" w:rsidRDefault="00EF4559" w:rsidP="006E4575">
            <w:pPr>
              <w:pStyle w:val="iBAAGStandardText"/>
            </w:pPr>
            <w:r w:rsidRPr="002D33B2" w:rsidDel="003B1D45">
              <w:rPr>
                <w:rStyle w:val="InstructionalTextChar"/>
              </w:rPr>
              <w:t xml:space="preserve"> </w:t>
            </w:r>
          </w:p>
          <w:p w14:paraId="56A77745" w14:textId="4809249A" w:rsidR="00764635" w:rsidRPr="002D33B2" w:rsidRDefault="00764635" w:rsidP="00073530">
            <w:pPr>
              <w:pStyle w:val="iBAAGStandardText"/>
            </w:pPr>
          </w:p>
          <w:p w14:paraId="0BFE6E72" w14:textId="3BB2DF5D" w:rsidR="00764635" w:rsidRPr="002D33B2" w:rsidRDefault="00764635" w:rsidP="00073530">
            <w:pPr>
              <w:pStyle w:val="iBAAGStandardTextBold"/>
            </w:pPr>
            <w:r w:rsidRPr="002D33B2">
              <w:t xml:space="preserve">Is </w:t>
            </w:r>
            <w:r w:rsidR="00F31E3D">
              <w:t>prior authorization</w:t>
            </w:r>
            <w:r w:rsidRPr="002D33B2">
              <w:t xml:space="preserve"> needed?</w:t>
            </w:r>
          </w:p>
          <w:p w14:paraId="3ADFC8BE" w14:textId="77777777" w:rsidR="00764635" w:rsidRPr="002D33B2" w:rsidRDefault="00764635" w:rsidP="00073530">
            <w:pPr>
              <w:pStyle w:val="iBAAGStandardText"/>
            </w:pPr>
            <w:r w:rsidRPr="002D33B2">
              <w:t>No</w:t>
            </w:r>
          </w:p>
          <w:p w14:paraId="3625017F" w14:textId="77777777" w:rsidR="00764635" w:rsidRPr="002D33B2" w:rsidRDefault="00764635" w:rsidP="00073530">
            <w:pPr>
              <w:pStyle w:val="iBAAGStandardText"/>
            </w:pPr>
          </w:p>
          <w:p w14:paraId="419C076E" w14:textId="77777777" w:rsidR="00764635" w:rsidRPr="002D33B2" w:rsidRDefault="00764635" w:rsidP="00073530">
            <w:pPr>
              <w:pStyle w:val="iBAAGStandardText"/>
            </w:pPr>
          </w:p>
        </w:tc>
        <w:tc>
          <w:tcPr>
            <w:tcW w:w="3330" w:type="dxa"/>
            <w:shd w:val="clear" w:color="auto" w:fill="FFFFFF" w:themeFill="background1"/>
          </w:tcPr>
          <w:p w14:paraId="44B72679" w14:textId="77777777" w:rsidR="00764635" w:rsidRPr="002D33B2" w:rsidRDefault="00764635" w:rsidP="00073530">
            <w:pPr>
              <w:pStyle w:val="iBAAGStandardTextBold"/>
              <w:rPr>
                <w:rStyle w:val="InstructionalTextChar"/>
                <w:color w:val="auto"/>
              </w:rPr>
            </w:pPr>
            <w:r w:rsidRPr="002D33B2">
              <w:rPr>
                <w:rStyle w:val="InstructionalTextChar"/>
                <w:b/>
                <w:color w:val="auto"/>
              </w:rPr>
              <w:lastRenderedPageBreak/>
              <w:t>Inpatient</w:t>
            </w:r>
          </w:p>
          <w:p w14:paraId="414BD8C8" w14:textId="77777777" w:rsidR="00764635" w:rsidRPr="002D33B2" w:rsidRDefault="00764635" w:rsidP="00073530">
            <w:pPr>
              <w:pStyle w:val="iBAAGStandardText"/>
            </w:pPr>
            <w:r w:rsidRPr="002D33B2">
              <w:t>The amount you pay is based on where the covered health service is provided.</w:t>
            </w:r>
          </w:p>
          <w:p w14:paraId="15C84EEB" w14:textId="77777777" w:rsidR="00764635" w:rsidRPr="002D33B2" w:rsidRDefault="00764635" w:rsidP="00073530">
            <w:pPr>
              <w:pStyle w:val="iBAAGStandardText"/>
              <w:rPr>
                <w:rStyle w:val="iBAAGStandardTextBoldChar"/>
              </w:rPr>
            </w:pPr>
          </w:p>
          <w:p w14:paraId="4088542E" w14:textId="582FD311" w:rsidR="00764635" w:rsidRPr="002D33B2" w:rsidRDefault="006E4575" w:rsidP="00073530">
            <w:pPr>
              <w:pStyle w:val="iBAAGStandardTextBold"/>
            </w:pPr>
            <w:r w:rsidRPr="002D33B2">
              <w:t xml:space="preserve">Is </w:t>
            </w:r>
            <w:r w:rsidR="00F31E3D">
              <w:t>prior authorization</w:t>
            </w:r>
            <w:r w:rsidRPr="002D33B2">
              <w:t xml:space="preserve"> needed?</w:t>
            </w:r>
          </w:p>
          <w:p w14:paraId="49123523" w14:textId="77777777" w:rsidR="00764635" w:rsidRPr="002D33B2" w:rsidRDefault="00764635" w:rsidP="00073530">
            <w:pPr>
              <w:pStyle w:val="iBAAGStandardText"/>
            </w:pPr>
            <w:r w:rsidRPr="002D33B2">
              <w:lastRenderedPageBreak/>
              <w:t>Yes</w:t>
            </w:r>
          </w:p>
          <w:p w14:paraId="5A8D640B" w14:textId="77777777" w:rsidR="00764635" w:rsidRPr="002D33B2" w:rsidRDefault="00764635" w:rsidP="00073530"/>
          <w:p w14:paraId="54990514" w14:textId="3DC11CAD" w:rsidR="006E4575" w:rsidRPr="002D33B2" w:rsidRDefault="006E4575" w:rsidP="006E4575">
            <w:r w:rsidRPr="002D33B2">
              <w:rPr>
                <w:rStyle w:val="iBAAGStandardTextBoldChar"/>
              </w:rPr>
              <w:t>Prior authorization is</w:t>
            </w:r>
            <w:r w:rsidRPr="002D33B2">
              <w:t>:</w:t>
            </w:r>
          </w:p>
          <w:p w14:paraId="0D64A516" w14:textId="3475E919" w:rsidR="006E4575" w:rsidRPr="002D33B2" w:rsidRDefault="006E4575" w:rsidP="006E4575">
            <w:pPr>
              <w:pStyle w:val="iBAAGStandardText"/>
            </w:pPr>
            <w:r w:rsidRPr="002D33B2">
              <w:t>Getting approval by calling the number listed on your health plan ID card before you can get medicine or services.</w:t>
            </w:r>
          </w:p>
          <w:p w14:paraId="691E0825" w14:textId="77777777" w:rsidR="006E4575" w:rsidRPr="002D33B2" w:rsidRDefault="006E4575" w:rsidP="006E4575">
            <w:pPr>
              <w:pStyle w:val="iBAAGStandardText"/>
            </w:pPr>
          </w:p>
          <w:p w14:paraId="20F79197" w14:textId="77777777" w:rsidR="006E4575" w:rsidRPr="002D33B2" w:rsidRDefault="006E4575" w:rsidP="00073530"/>
          <w:p w14:paraId="557B3528" w14:textId="77777777" w:rsidR="00764635" w:rsidRPr="002D33B2" w:rsidRDefault="00764635" w:rsidP="00073530">
            <w:pPr>
              <w:pStyle w:val="iBAAGStandardTextBold"/>
            </w:pPr>
            <w:r w:rsidRPr="002D33B2">
              <w:t xml:space="preserve">When do I need to call? </w:t>
            </w:r>
          </w:p>
          <w:p w14:paraId="72B32641" w14:textId="77777777" w:rsidR="00764635" w:rsidRPr="002D33B2" w:rsidRDefault="00764635" w:rsidP="00071A63">
            <w:pPr>
              <w:pStyle w:val="iBAAGLevel1Bullets"/>
            </w:pPr>
            <w:r w:rsidRPr="002D33B2">
              <w:t>5 business days before a scheduled admission</w:t>
            </w:r>
          </w:p>
          <w:p w14:paraId="5DCF8CF0" w14:textId="77777777" w:rsidR="00764635" w:rsidRPr="002D33B2" w:rsidRDefault="00764635" w:rsidP="00071A63">
            <w:pPr>
              <w:pStyle w:val="iBAAGLevel1Bullets"/>
            </w:pPr>
            <w:r w:rsidRPr="002D33B2">
              <w:t xml:space="preserve">24 hours before a scheduled inpatient admission </w:t>
            </w:r>
          </w:p>
          <w:p w14:paraId="7E5EC0CE" w14:textId="77777777" w:rsidR="00764635" w:rsidRPr="002D33B2" w:rsidRDefault="00764635" w:rsidP="00073530"/>
          <w:p w14:paraId="0B15A5FC" w14:textId="71BCDEEF" w:rsidR="006E4575" w:rsidRPr="002D33B2" w:rsidRDefault="006E4575" w:rsidP="006E4575">
            <w:pPr>
              <w:pStyle w:val="iBAAGStandardTextBold"/>
            </w:pPr>
            <w:r w:rsidRPr="002D33B2">
              <w:t xml:space="preserve">If you don’t get </w:t>
            </w:r>
            <w:r w:rsidR="00F31E3D">
              <w:t>prior authorization</w:t>
            </w:r>
            <w:r w:rsidRPr="002D33B2">
              <w:t xml:space="preserve">, you pay: </w:t>
            </w:r>
          </w:p>
          <w:p w14:paraId="31853726" w14:textId="75FE111A" w:rsidR="002174CA" w:rsidRPr="002D33B2" w:rsidRDefault="00E33015">
            <w:pPr>
              <w:rPr>
                <w:rFonts w:cs="Arial"/>
                <w:b/>
                <w:color w:val="FF00FF"/>
                <w:szCs w:val="24"/>
              </w:rPr>
            </w:pPr>
            <w:r>
              <w:t xml:space="preserve">A penalty and benefits will be reduced by </w:t>
            </w:r>
            <w:r>
              <w:rPr>
                <w:rStyle w:val="iBAAGStandardTextBoldChar"/>
              </w:rPr>
              <w:t>50%</w:t>
            </w:r>
            <w:r>
              <w:t xml:space="preserve"> co-insurance </w:t>
            </w:r>
          </w:p>
          <w:p w14:paraId="1CB18A03" w14:textId="77777777" w:rsidR="00764635" w:rsidRPr="002D33B2" w:rsidRDefault="00764635" w:rsidP="00073530">
            <w:pPr>
              <w:pStyle w:val="iBAAGStandardText"/>
            </w:pPr>
          </w:p>
          <w:p w14:paraId="62084F9B" w14:textId="77777777" w:rsidR="00764635" w:rsidRPr="002D33B2" w:rsidRDefault="00764635" w:rsidP="00073530">
            <w:pPr>
              <w:pStyle w:val="iBAAGStandardText"/>
              <w:rPr>
                <w:rStyle w:val="iBAAGStandardTextBoldChar"/>
              </w:rPr>
            </w:pPr>
          </w:p>
          <w:p w14:paraId="73E2E830" w14:textId="77777777" w:rsidR="00764635" w:rsidRPr="002D33B2" w:rsidRDefault="00764635" w:rsidP="00073530">
            <w:pPr>
              <w:pStyle w:val="iBAAGStandardTextBold"/>
            </w:pPr>
            <w:r w:rsidRPr="002D33B2">
              <w:rPr>
                <w:rStyle w:val="InstructionalTextChar"/>
                <w:b/>
                <w:color w:val="auto"/>
              </w:rPr>
              <w:t>Outpatient</w:t>
            </w:r>
            <w:r w:rsidRPr="002D33B2">
              <w:t xml:space="preserve"> </w:t>
            </w:r>
          </w:p>
          <w:p w14:paraId="252BC0C2" w14:textId="5D95982A" w:rsidR="00832A5B" w:rsidRPr="002D33B2" w:rsidRDefault="00F31E3D" w:rsidP="00832A5B">
            <w:pPr>
              <w:pStyle w:val="iBAAGStandardText"/>
            </w:pPr>
            <w:r>
              <w:rPr>
                <w:rStyle w:val="iBAAGStandardTextBoldChar"/>
              </w:rPr>
              <w:t>40%</w:t>
            </w:r>
            <w:r w:rsidR="00832A5B" w:rsidRPr="002D33B2">
              <w:t xml:space="preserve"> co-insurance, after you pay the deductible. </w:t>
            </w:r>
          </w:p>
          <w:p w14:paraId="1A8EA670" w14:textId="77777777" w:rsidR="00832A5B" w:rsidRPr="002D33B2" w:rsidRDefault="00832A5B" w:rsidP="00832A5B">
            <w:pPr>
              <w:pStyle w:val="iBAAGStandardText"/>
            </w:pPr>
          </w:p>
          <w:p w14:paraId="2831E67A" w14:textId="77777777" w:rsidR="00764635" w:rsidRPr="002D33B2" w:rsidRDefault="00764635" w:rsidP="00073530">
            <w:pPr>
              <w:pStyle w:val="iBAAGStandardText"/>
            </w:pPr>
          </w:p>
          <w:p w14:paraId="1D639018" w14:textId="2B1D01A2" w:rsidR="00764635" w:rsidRPr="002D33B2" w:rsidRDefault="00764635" w:rsidP="00073530">
            <w:pPr>
              <w:pStyle w:val="iBAAGStandardTextBold"/>
            </w:pPr>
            <w:r w:rsidRPr="002D33B2">
              <w:lastRenderedPageBreak/>
              <w:t xml:space="preserve">Is </w:t>
            </w:r>
            <w:r w:rsidR="00F31E3D">
              <w:t>prior authorization</w:t>
            </w:r>
            <w:r w:rsidR="00E0531A" w:rsidRPr="002D33B2">
              <w:t xml:space="preserve"> </w:t>
            </w:r>
            <w:r w:rsidRPr="002D33B2">
              <w:t>needed?</w:t>
            </w:r>
          </w:p>
          <w:p w14:paraId="0F9B9DEC" w14:textId="77777777" w:rsidR="00764635" w:rsidRPr="002D33B2" w:rsidRDefault="00764635" w:rsidP="00073530">
            <w:pPr>
              <w:pStyle w:val="iBAAGStandardText"/>
            </w:pPr>
            <w:r w:rsidRPr="002D33B2">
              <w:t>No</w:t>
            </w:r>
          </w:p>
          <w:p w14:paraId="600618DC" w14:textId="77777777" w:rsidR="00764635" w:rsidRPr="002D33B2" w:rsidRDefault="00764635" w:rsidP="00073530">
            <w:pPr>
              <w:pStyle w:val="iBAAGStandardText"/>
            </w:pPr>
          </w:p>
          <w:p w14:paraId="64F49D9D" w14:textId="77777777" w:rsidR="00764635" w:rsidRPr="002D33B2" w:rsidRDefault="00764635" w:rsidP="00073530">
            <w:pPr>
              <w:pStyle w:val="iBAAGStandardText"/>
            </w:pPr>
          </w:p>
          <w:p w14:paraId="6C4FAB38" w14:textId="77777777" w:rsidR="00FB7B82" w:rsidRPr="0001266B" w:rsidRDefault="00FB7B82" w:rsidP="00FB7B82">
            <w:pPr>
              <w:pStyle w:val="iBAAGStandardText"/>
              <w:rPr>
                <w:rStyle w:val="InstructionalTextChar"/>
                <w:b w:val="0"/>
              </w:rPr>
            </w:pPr>
            <w:r w:rsidRPr="0001266B">
              <w:rPr>
                <w:b/>
              </w:rPr>
              <w:t>Post-cochlear implant aural therapy:</w:t>
            </w:r>
            <w:r w:rsidRPr="0001266B" w:rsidDel="003B1D45">
              <w:rPr>
                <w:rStyle w:val="InstructionalTextChar"/>
                <w:b w:val="0"/>
              </w:rPr>
              <w:t xml:space="preserve"> </w:t>
            </w:r>
          </w:p>
          <w:p w14:paraId="4768838C" w14:textId="77777777" w:rsidR="00FB7B82" w:rsidRDefault="00FB7B82" w:rsidP="00FB7B82">
            <w:pPr>
              <w:pStyle w:val="iBAAGStandardText"/>
              <w:rPr>
                <w:rStyle w:val="InstructionalTextChar"/>
              </w:rPr>
            </w:pPr>
          </w:p>
          <w:p w14:paraId="0F8B639C" w14:textId="77777777" w:rsidR="00FB7B82" w:rsidRPr="002D33B2" w:rsidRDefault="00FB7B82" w:rsidP="00FB7B82">
            <w:pPr>
              <w:pStyle w:val="iBAAGStandardText"/>
              <w:rPr>
                <w:rStyle w:val="InstructionalTextChar"/>
              </w:rPr>
            </w:pPr>
            <w:r w:rsidRPr="002D33B2">
              <w:t>Out-of-network benefits are not covered.</w:t>
            </w:r>
          </w:p>
          <w:p w14:paraId="1E5019D6" w14:textId="77777777" w:rsidR="00764635" w:rsidRPr="002D33B2" w:rsidRDefault="00764635" w:rsidP="00073530">
            <w:pPr>
              <w:pStyle w:val="iBAAGStandardText"/>
            </w:pPr>
          </w:p>
        </w:tc>
        <w:tc>
          <w:tcPr>
            <w:tcW w:w="3330" w:type="dxa"/>
            <w:shd w:val="clear" w:color="auto" w:fill="FFFFFF" w:themeFill="background1"/>
          </w:tcPr>
          <w:p w14:paraId="174F8D3E" w14:textId="77777777" w:rsidR="00764635" w:rsidRPr="002D33B2" w:rsidRDefault="00764635" w:rsidP="00073530">
            <w:pPr>
              <w:pStyle w:val="iBAAGStandardText"/>
              <w:rPr>
                <w:b/>
              </w:rPr>
            </w:pPr>
            <w:r w:rsidRPr="002D33B2">
              <w:rPr>
                <w:b/>
              </w:rPr>
              <w:lastRenderedPageBreak/>
              <w:t>Inpatient:</w:t>
            </w:r>
          </w:p>
          <w:p w14:paraId="461433BC" w14:textId="4054F5C4" w:rsidR="00073FD8" w:rsidRPr="002D33B2" w:rsidRDefault="00073FD8" w:rsidP="00073530">
            <w:pPr>
              <w:pStyle w:val="iBAAGStandardText"/>
            </w:pPr>
            <w:r w:rsidRPr="002D33B2">
              <w:t>There are no day limits.</w:t>
            </w:r>
          </w:p>
          <w:p w14:paraId="27F47854" w14:textId="77777777" w:rsidR="00073FD8" w:rsidRPr="002D33B2" w:rsidRDefault="00073FD8" w:rsidP="00073530">
            <w:pPr>
              <w:pStyle w:val="iBAAGStandardText"/>
            </w:pPr>
          </w:p>
          <w:p w14:paraId="004FF4BE" w14:textId="77777777" w:rsidR="00764635" w:rsidRPr="002D33B2" w:rsidRDefault="00764635" w:rsidP="00073530">
            <w:pPr>
              <w:pStyle w:val="iBAAGStandardText"/>
            </w:pPr>
            <w:r w:rsidRPr="002D33B2">
              <w:rPr>
                <w:b/>
              </w:rPr>
              <w:t>Outpatient:</w:t>
            </w:r>
            <w:r w:rsidRPr="002D33B2">
              <w:t xml:space="preserve"> </w:t>
            </w:r>
          </w:p>
          <w:p w14:paraId="586017BB" w14:textId="23BF5B5E" w:rsidR="00073FD8" w:rsidRPr="002D33B2" w:rsidRDefault="00073FD8" w:rsidP="00073FD8">
            <w:r w:rsidRPr="002D33B2">
              <w:rPr>
                <w:rStyle w:val="iBAAGStandardTextChar"/>
              </w:rPr>
              <w:t>There are no visit limits for:</w:t>
            </w:r>
          </w:p>
          <w:p w14:paraId="797B372C" w14:textId="2C6DA96A" w:rsidR="00073FD8" w:rsidRPr="002D33B2" w:rsidRDefault="00073FD8" w:rsidP="00073FD8">
            <w:pPr>
              <w:pStyle w:val="iBAAGLevel1Bullets"/>
            </w:pPr>
            <w:r w:rsidRPr="002D33B2">
              <w:t>Physical therapy</w:t>
            </w:r>
          </w:p>
          <w:p w14:paraId="070095D0" w14:textId="27BE6017" w:rsidR="00073FD8" w:rsidRPr="002D33B2" w:rsidRDefault="00073FD8" w:rsidP="00073FD8">
            <w:pPr>
              <w:pStyle w:val="iBAAGLevel1Bullets"/>
              <w:rPr>
                <w:rStyle w:val="InstructionalTextChar"/>
                <w:b w:val="0"/>
                <w:color w:val="000000" w:themeColor="text1"/>
              </w:rPr>
            </w:pPr>
            <w:r w:rsidRPr="002D33B2">
              <w:t>Occupational therapy</w:t>
            </w:r>
          </w:p>
          <w:p w14:paraId="59F7FB1F" w14:textId="3C17520B" w:rsidR="00832A5B" w:rsidRPr="002D33B2" w:rsidRDefault="00832A5B" w:rsidP="00073FD8">
            <w:pPr>
              <w:pStyle w:val="iBAAGLevel1Bullets"/>
            </w:pPr>
            <w:r w:rsidRPr="002D33B2">
              <w:lastRenderedPageBreak/>
              <w:t xml:space="preserve">Chiropractic (manipulative) therapy </w:t>
            </w:r>
          </w:p>
          <w:p w14:paraId="3C8005BC" w14:textId="2AF91ED8" w:rsidR="00073FD8" w:rsidRPr="002D33B2" w:rsidRDefault="00073FD8" w:rsidP="00073FD8">
            <w:pPr>
              <w:pStyle w:val="iBAAGLevel1Bullets"/>
            </w:pPr>
            <w:r w:rsidRPr="002D33B2">
              <w:t>Speech therapy</w:t>
            </w:r>
          </w:p>
          <w:p w14:paraId="7F9ADB34" w14:textId="3BCE0BC9" w:rsidR="00073FD8" w:rsidRPr="002D33B2" w:rsidRDefault="00073FD8" w:rsidP="00073FD8">
            <w:pPr>
              <w:pStyle w:val="iBAAGLevel1Bullets"/>
            </w:pPr>
            <w:r w:rsidRPr="002D33B2">
              <w:t>Post-cochlear implant aural therapy</w:t>
            </w:r>
          </w:p>
          <w:p w14:paraId="6F0B3339" w14:textId="2193CF33" w:rsidR="00073FD8" w:rsidRPr="002D33B2" w:rsidRDefault="00073FD8" w:rsidP="00EF1DBF">
            <w:pPr>
              <w:pStyle w:val="iBAAGLevel1Bullets"/>
            </w:pPr>
            <w:r w:rsidRPr="002D33B2">
              <w:t>Cognitive rehabilitation therapy</w:t>
            </w:r>
          </w:p>
          <w:p w14:paraId="1BB914E9" w14:textId="77777777" w:rsidR="00073FD8" w:rsidRPr="002D33B2" w:rsidRDefault="00073FD8" w:rsidP="00073FD8">
            <w:pPr>
              <w:pStyle w:val="iBAAGStandardText"/>
            </w:pPr>
          </w:p>
          <w:p w14:paraId="2663E438" w14:textId="77777777" w:rsidR="00073FD8" w:rsidRPr="002D33B2" w:rsidRDefault="00073FD8" w:rsidP="00073FD8">
            <w:pPr>
              <w:pStyle w:val="iBAAGStandardText"/>
            </w:pPr>
            <w:r w:rsidRPr="002D33B2">
              <w:t xml:space="preserve">If the service is provided in a doctor’s office, additional co-pays, deductible or co-insurance may apply.  </w:t>
            </w:r>
          </w:p>
          <w:p w14:paraId="2F721EA8" w14:textId="1E71861D" w:rsidR="00764635" w:rsidRPr="002D33B2" w:rsidRDefault="00764635" w:rsidP="00071A63">
            <w:pPr>
              <w:pStyle w:val="iBAAGLevel1Bullets"/>
              <w:numPr>
                <w:ilvl w:val="0"/>
                <w:numId w:val="0"/>
              </w:numPr>
            </w:pPr>
          </w:p>
        </w:tc>
      </w:tr>
      <w:tr w:rsidR="00260900" w:rsidRPr="002D33B2" w14:paraId="58717C7D" w14:textId="77777777" w:rsidTr="00DC4264">
        <w:tc>
          <w:tcPr>
            <w:tcW w:w="3517" w:type="dxa"/>
            <w:tcBorders>
              <w:bottom w:val="single" w:sz="4" w:space="0" w:color="000000" w:themeColor="text1"/>
            </w:tcBorders>
            <w:shd w:val="clear" w:color="auto" w:fill="31849B"/>
            <w:vAlign w:val="center"/>
          </w:tcPr>
          <w:p w14:paraId="58717C77" w14:textId="77777777" w:rsidR="00260900" w:rsidRPr="002D33B2" w:rsidRDefault="00260900" w:rsidP="006A6DDF">
            <w:pPr>
              <w:pStyle w:val="iBAAGTableHeader"/>
            </w:pPr>
            <w:r w:rsidRPr="002D33B2">
              <w:lastRenderedPageBreak/>
              <w:t>Common Medical Event</w:t>
            </w:r>
          </w:p>
        </w:tc>
        <w:tc>
          <w:tcPr>
            <w:tcW w:w="3330" w:type="dxa"/>
            <w:gridSpan w:val="2"/>
            <w:tcBorders>
              <w:bottom w:val="single" w:sz="4" w:space="0" w:color="000000" w:themeColor="text1"/>
            </w:tcBorders>
            <w:shd w:val="clear" w:color="auto" w:fill="31849B"/>
            <w:vAlign w:val="center"/>
          </w:tcPr>
          <w:p w14:paraId="58717C78" w14:textId="77777777" w:rsidR="00260900" w:rsidRPr="002D33B2" w:rsidRDefault="00260900" w:rsidP="006A6DDF">
            <w:pPr>
              <w:pStyle w:val="iBAAGTableHeader"/>
            </w:pPr>
            <w:r w:rsidRPr="002D33B2">
              <w:t>Your cost if you use</w:t>
            </w:r>
          </w:p>
          <w:p w14:paraId="58717C79"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7A" w14:textId="77777777" w:rsidR="00260900" w:rsidRPr="002D33B2" w:rsidRDefault="00260900" w:rsidP="006A6DDF">
            <w:pPr>
              <w:pStyle w:val="iBAAGTableHeader"/>
            </w:pPr>
            <w:r w:rsidRPr="002D33B2">
              <w:t>Your cost if you use</w:t>
            </w:r>
          </w:p>
          <w:p w14:paraId="58717C7B"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7C" w14:textId="77777777" w:rsidR="00260900" w:rsidRPr="002D33B2" w:rsidRDefault="00260900" w:rsidP="006A6DDF">
            <w:pPr>
              <w:pStyle w:val="iBAAGTableHeader"/>
            </w:pPr>
            <w:r w:rsidRPr="002D33B2">
              <w:t>Limits &amp; Exceptions</w:t>
            </w:r>
          </w:p>
        </w:tc>
      </w:tr>
      <w:tr w:rsidR="00260900" w:rsidRPr="002D33B2" w14:paraId="58717CA7" w14:textId="77777777" w:rsidTr="00DC4264">
        <w:tc>
          <w:tcPr>
            <w:tcW w:w="3517" w:type="dxa"/>
            <w:shd w:val="clear" w:color="auto" w:fill="FFFFFF" w:themeFill="background1"/>
          </w:tcPr>
          <w:p w14:paraId="58717C7E" w14:textId="77777777" w:rsidR="00260900" w:rsidRPr="002D33B2" w:rsidRDefault="00260900" w:rsidP="006A6DDF">
            <w:pPr>
              <w:pStyle w:val="iBAAGSituationBoxName"/>
            </w:pPr>
            <w:bookmarkStart w:id="95" w:name="Hearing_Aids"/>
            <w:r w:rsidRPr="002D33B2">
              <w:t>Hearing Aids</w:t>
            </w:r>
            <w:bookmarkEnd w:id="95"/>
          </w:p>
          <w:p w14:paraId="58717C7F" w14:textId="77777777" w:rsidR="00260900" w:rsidRPr="002D33B2" w:rsidRDefault="00260900" w:rsidP="006A6DDF">
            <w:pPr>
              <w:pStyle w:val="iBAAGStandardText"/>
            </w:pPr>
          </w:p>
          <w:p w14:paraId="58717C80" w14:textId="77777777" w:rsidR="00260900" w:rsidRPr="002D33B2" w:rsidRDefault="00260900" w:rsidP="006A6DDF">
            <w:pPr>
              <w:pStyle w:val="iBAAGStandardTextBold"/>
            </w:pPr>
            <w:r w:rsidRPr="002D33B2">
              <w:t>What are hearing aids?</w:t>
            </w:r>
          </w:p>
          <w:p w14:paraId="58717C81" w14:textId="55E87610" w:rsidR="00260900" w:rsidRPr="002D33B2" w:rsidRDefault="00260900" w:rsidP="006A6DDF">
            <w:pPr>
              <w:pStyle w:val="iBAAGStandardText"/>
            </w:pPr>
            <w:r w:rsidRPr="002D33B2">
              <w:t>Hearing aids are electronic amplifying devices designed to bring sound more effectively into the ear. A hearing aid consists of a microphone, amplifier and receiver.</w:t>
            </w:r>
          </w:p>
          <w:p w14:paraId="58717C82" w14:textId="77777777" w:rsidR="00260900" w:rsidRPr="002D33B2" w:rsidRDefault="00260900" w:rsidP="006A6DDF">
            <w:pPr>
              <w:pStyle w:val="iBAAGStandardText"/>
            </w:pPr>
          </w:p>
          <w:p w14:paraId="58717C83" w14:textId="77777777" w:rsidR="00260900" w:rsidRPr="002D33B2" w:rsidRDefault="00260900" w:rsidP="006A6DDF">
            <w:pPr>
              <w:pStyle w:val="iBAAGStandardText"/>
            </w:pPr>
            <w:r w:rsidRPr="002D33B2">
              <w:t>Benefits are provided for the hearing aid and charges for fitting and testing as recommended by a doctor.</w:t>
            </w:r>
          </w:p>
          <w:p w14:paraId="58717C84" w14:textId="77777777" w:rsidR="00260900" w:rsidRPr="002D33B2" w:rsidRDefault="00260900" w:rsidP="006A6DDF">
            <w:pPr>
              <w:pStyle w:val="iBAAGStandardText"/>
            </w:pPr>
          </w:p>
          <w:p w14:paraId="023AE869" w14:textId="77777777" w:rsidR="003E46AB" w:rsidRDefault="003E46AB" w:rsidP="003E46AB">
            <w:pPr>
              <w:pStyle w:val="iBAAGStandardText"/>
            </w:pPr>
            <w:r w:rsidRPr="005B6E96">
              <w:rPr>
                <w:color w:val="000000"/>
              </w:rPr>
              <w:lastRenderedPageBreak/>
              <w:t xml:space="preserve">UnitedHealthcare Hearing </w:t>
            </w:r>
            <w:r w:rsidRPr="005B6E96">
              <w:t xml:space="preserve">is available to you. For more information about this program, click </w:t>
            </w:r>
            <w:hyperlink r:id="rId75" w:history="1">
              <w:r w:rsidRPr="005B6E96">
                <w:rPr>
                  <w:rStyle w:val="Hyperlink"/>
                  <w:b/>
                  <w:bCs/>
                  <w:color w:val="3333FF"/>
                </w:rPr>
                <w:t>here</w:t>
              </w:r>
            </w:hyperlink>
            <w:r w:rsidRPr="005B6E96">
              <w:t xml:space="preserve"> or call </w:t>
            </w:r>
            <w:r w:rsidRPr="005B6E96">
              <w:rPr>
                <w:rStyle w:val="iBAAGStandardTextBoldChar"/>
              </w:rPr>
              <w:t>1-855-523-9355,</w:t>
            </w:r>
            <w:r w:rsidRPr="005B6E96">
              <w:t xml:space="preserve"> TTY users can dial </w:t>
            </w:r>
            <w:r w:rsidRPr="005B6E96">
              <w:rPr>
                <w:rStyle w:val="iBAAGStandardTextBoldChar"/>
              </w:rPr>
              <w:t>711</w:t>
            </w:r>
            <w:r w:rsidRPr="005B6E96">
              <w:t>.</w:t>
            </w:r>
          </w:p>
          <w:p w14:paraId="58717C86" w14:textId="77777777" w:rsidR="00260900" w:rsidRPr="002D33B2" w:rsidRDefault="00260900" w:rsidP="006A6DDF">
            <w:pPr>
              <w:pStyle w:val="iBAAGStandardText"/>
            </w:pPr>
          </w:p>
          <w:p w14:paraId="58717C87" w14:textId="77777777" w:rsidR="00260900" w:rsidRPr="002D33B2" w:rsidRDefault="00260900" w:rsidP="006A6DDF">
            <w:pPr>
              <w:pStyle w:val="iBAAGStandardTextBold"/>
            </w:pPr>
            <w:r w:rsidRPr="002D33B2">
              <w:t xml:space="preserve">Want more information? </w:t>
            </w:r>
          </w:p>
          <w:p w14:paraId="58717C88" w14:textId="77777777" w:rsidR="00260900" w:rsidRPr="002D33B2" w:rsidRDefault="00260900" w:rsidP="006A6DDF">
            <w:pPr>
              <w:pStyle w:val="iBAAGStandardText"/>
            </w:pPr>
            <w:r w:rsidRPr="002D33B2">
              <w:t xml:space="preserve">View the </w:t>
            </w:r>
            <w:hyperlink r:id="rId76" w:history="1">
              <w:r w:rsidRPr="002D33B2">
                <w:rPr>
                  <w:rStyle w:val="Hyperlinks"/>
                </w:rPr>
                <w:t>glossary</w:t>
              </w:r>
            </w:hyperlink>
            <w:r w:rsidRPr="002D33B2">
              <w:t xml:space="preserve"> for definitions.</w:t>
            </w:r>
          </w:p>
          <w:p w14:paraId="58717C89" w14:textId="77777777" w:rsidR="00260900" w:rsidRPr="002D33B2" w:rsidRDefault="00260900" w:rsidP="006A6DDF">
            <w:pPr>
              <w:pStyle w:val="iBAAGStandardText"/>
            </w:pPr>
          </w:p>
        </w:tc>
        <w:tc>
          <w:tcPr>
            <w:tcW w:w="3330" w:type="dxa"/>
            <w:gridSpan w:val="2"/>
            <w:shd w:val="clear" w:color="auto" w:fill="FFFFFF" w:themeFill="background1"/>
          </w:tcPr>
          <w:p w14:paraId="1E27DE9B" w14:textId="05CAD0B5" w:rsidR="004136FB" w:rsidRPr="002D33B2" w:rsidRDefault="00F31E3D" w:rsidP="004136FB">
            <w:pPr>
              <w:pStyle w:val="iBAAGStandardText"/>
            </w:pPr>
            <w:r>
              <w:rPr>
                <w:rStyle w:val="iBAAGStandardTextBoldChar"/>
              </w:rPr>
              <w:lastRenderedPageBreak/>
              <w:t>10%</w:t>
            </w:r>
            <w:r w:rsidR="004136FB" w:rsidRPr="002D33B2">
              <w:t xml:space="preserve"> co-insurance, after you pay the deductible.</w:t>
            </w:r>
          </w:p>
          <w:p w14:paraId="3DC19585" w14:textId="77777777" w:rsidR="000E692A" w:rsidRPr="002D33B2" w:rsidRDefault="000E692A" w:rsidP="000E692A">
            <w:pPr>
              <w:pStyle w:val="iBAAGStandardText"/>
            </w:pPr>
          </w:p>
          <w:p w14:paraId="58717C8C" w14:textId="7DFD728B"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8D" w14:textId="77777777" w:rsidR="00260900" w:rsidRPr="002D33B2" w:rsidRDefault="00260900" w:rsidP="006A6DDF">
            <w:pPr>
              <w:pStyle w:val="iBAAGStandardText"/>
            </w:pPr>
            <w:r w:rsidRPr="002D33B2">
              <w:t>No</w:t>
            </w:r>
          </w:p>
          <w:p w14:paraId="58717C8E" w14:textId="77777777" w:rsidR="00260900" w:rsidRPr="002D33B2" w:rsidRDefault="00260900" w:rsidP="006A6DDF">
            <w:pPr>
              <w:pStyle w:val="iBAAGStandardText"/>
            </w:pPr>
          </w:p>
          <w:p w14:paraId="58717C8F" w14:textId="77777777" w:rsidR="00260900" w:rsidRPr="002D33B2" w:rsidRDefault="00260900" w:rsidP="006A6DDF">
            <w:pPr>
              <w:pStyle w:val="iBAAGStandardText"/>
            </w:pPr>
          </w:p>
        </w:tc>
        <w:tc>
          <w:tcPr>
            <w:tcW w:w="3330" w:type="dxa"/>
            <w:shd w:val="clear" w:color="auto" w:fill="FFFFFF" w:themeFill="background1"/>
          </w:tcPr>
          <w:p w14:paraId="7F7352A9" w14:textId="77777777" w:rsidR="001E1F26" w:rsidRPr="002D33B2" w:rsidRDefault="001E1F26" w:rsidP="001E1F26">
            <w:pPr>
              <w:pStyle w:val="iBAAGStandardText"/>
              <w:rPr>
                <w:rStyle w:val="InstructionalTextChar"/>
              </w:rPr>
            </w:pPr>
            <w:r w:rsidRPr="002D33B2">
              <w:t>Out-of-network benefits are not covered.</w:t>
            </w:r>
          </w:p>
          <w:p w14:paraId="58717C9D" w14:textId="011EBD95" w:rsidR="00260900" w:rsidRPr="005658F4" w:rsidRDefault="00260900" w:rsidP="00623FCF"/>
        </w:tc>
        <w:tc>
          <w:tcPr>
            <w:tcW w:w="3330" w:type="dxa"/>
            <w:shd w:val="clear" w:color="auto" w:fill="FFFFFF" w:themeFill="background1"/>
          </w:tcPr>
          <w:p w14:paraId="691D58C3" w14:textId="4F6FB01F" w:rsidR="00EF4BFE" w:rsidRPr="002D33B2" w:rsidRDefault="00FB7B82" w:rsidP="00B840D5">
            <w:pPr>
              <w:pStyle w:val="iBAAGStandardText"/>
              <w:rPr>
                <w:rFonts w:eastAsia="Times New Roman" w:cs="Times New Roman"/>
              </w:rPr>
            </w:pPr>
            <w:r>
              <w:rPr>
                <w:rFonts w:cs="Verdana"/>
                <w:color w:val="000000"/>
              </w:rPr>
              <w:t xml:space="preserve">Benefits are limited </w:t>
            </w:r>
            <w:proofErr w:type="gramStart"/>
            <w:r>
              <w:rPr>
                <w:rFonts w:cs="Verdana"/>
                <w:color w:val="000000"/>
              </w:rPr>
              <w:t xml:space="preserve">to  </w:t>
            </w:r>
            <w:r>
              <w:rPr>
                <w:rFonts w:cs="Verdana"/>
                <w:b/>
                <w:bCs/>
                <w:color w:val="000000"/>
              </w:rPr>
              <w:t>2</w:t>
            </w:r>
            <w:proofErr w:type="gramEnd"/>
            <w:r>
              <w:rPr>
                <w:rFonts w:cs="Verdana"/>
                <w:b/>
                <w:bCs/>
                <w:color w:val="000000"/>
              </w:rPr>
              <w:t xml:space="preserve"> </w:t>
            </w:r>
            <w:r>
              <w:rPr>
                <w:rFonts w:cs="Verdana"/>
                <w:color w:val="000000"/>
              </w:rPr>
              <w:t xml:space="preserve">devices per hearing impaired ear every </w:t>
            </w:r>
            <w:r>
              <w:rPr>
                <w:rFonts w:cs="Verdana"/>
                <w:b/>
                <w:bCs/>
                <w:color w:val="000000"/>
              </w:rPr>
              <w:t>36</w:t>
            </w:r>
            <w:r>
              <w:rPr>
                <w:rFonts w:cs="Verdana"/>
                <w:color w:val="000000"/>
              </w:rPr>
              <w:t xml:space="preserve"> months.</w:t>
            </w:r>
            <w:r>
              <w:rPr>
                <w:rFonts w:cs="Verdana"/>
                <w:b/>
                <w:bCs/>
                <w:color w:val="FF00FF"/>
              </w:rPr>
              <w:t xml:space="preserve"> </w:t>
            </w:r>
            <w:r>
              <w:rPr>
                <w:rFonts w:cs="Verdana"/>
                <w:color w:val="000000"/>
              </w:rPr>
              <w:t>Repair and/or replacement of a hearing aid would apply to this limit in the same manner as a purchase.</w:t>
            </w:r>
          </w:p>
          <w:p w14:paraId="58717C9F" w14:textId="77777777" w:rsidR="00260900" w:rsidRPr="002D33B2" w:rsidRDefault="00260900" w:rsidP="006A6DDF">
            <w:pPr>
              <w:pStyle w:val="iBAAGStandardText"/>
            </w:pPr>
          </w:p>
          <w:p w14:paraId="58717CA0" w14:textId="77777777" w:rsidR="00260900" w:rsidRPr="002D33B2" w:rsidRDefault="00260900" w:rsidP="006A6DDF">
            <w:pPr>
              <w:pStyle w:val="iBAAGStandardText"/>
            </w:pPr>
            <w:r w:rsidRPr="002D33B2">
              <w:t>No coverage for bone anchored hearing aids except when:</w:t>
            </w:r>
          </w:p>
          <w:p w14:paraId="58717CA1" w14:textId="77777777" w:rsidR="00260900" w:rsidRPr="002D33B2" w:rsidRDefault="00260900" w:rsidP="006A6DDF">
            <w:pPr>
              <w:pStyle w:val="iBAAGLevel1Bullets"/>
            </w:pPr>
            <w:r w:rsidRPr="002D33B2">
              <w:t xml:space="preserve">Craniofacial anomalies or absent ear canals keep them from using a wearable hearing aid; </w:t>
            </w:r>
            <w:r w:rsidRPr="002D33B2">
              <w:lastRenderedPageBreak/>
              <w:t>or</w:t>
            </w:r>
          </w:p>
          <w:p w14:paraId="58717CA2" w14:textId="1793BA88" w:rsidR="00260900" w:rsidRPr="002D33B2" w:rsidRDefault="00260900" w:rsidP="006A6DDF">
            <w:pPr>
              <w:pStyle w:val="iBAAGLevel1Bullets"/>
            </w:pPr>
            <w:r w:rsidRPr="002D33B2">
              <w:t xml:space="preserve">Hearing loss cannot be </w:t>
            </w:r>
            <w:r w:rsidR="004962BF" w:rsidRPr="002D33B2">
              <w:t xml:space="preserve">improved </w:t>
            </w:r>
            <w:r w:rsidRPr="002D33B2">
              <w:t>by a wearable hearing aid.</w:t>
            </w:r>
          </w:p>
          <w:p w14:paraId="58717CA3" w14:textId="77777777" w:rsidR="00260900" w:rsidRPr="002D33B2" w:rsidRDefault="00260900" w:rsidP="006A6DDF">
            <w:pPr>
              <w:pStyle w:val="iBAAGStandardText"/>
            </w:pPr>
            <w:r w:rsidRPr="002D33B2">
              <w:t xml:space="preserve">If you meet the above criteria, benefits are limited to </w:t>
            </w:r>
            <w:r w:rsidRPr="002D33B2">
              <w:rPr>
                <w:b/>
              </w:rPr>
              <w:t>1</w:t>
            </w:r>
            <w:r w:rsidRPr="002D33B2">
              <w:t xml:space="preserve"> bone anchored hearing aid during the time you are enrolled under the policy.  </w:t>
            </w:r>
          </w:p>
          <w:p w14:paraId="58717CA4" w14:textId="77777777" w:rsidR="00260900" w:rsidRPr="002D33B2" w:rsidRDefault="00260900" w:rsidP="006A6DDF">
            <w:pPr>
              <w:pStyle w:val="iBAAGStandardText"/>
            </w:pPr>
          </w:p>
          <w:p w14:paraId="58717CA5" w14:textId="77777777" w:rsidR="00260900" w:rsidRPr="002D33B2" w:rsidRDefault="00260900" w:rsidP="006A6DDF">
            <w:pPr>
              <w:pStyle w:val="iBAAGStandardText"/>
            </w:pPr>
            <w:r w:rsidRPr="002D33B2">
              <w:t xml:space="preserve">Repairs and/or replacements are not covered, except for malfunction. </w:t>
            </w:r>
          </w:p>
          <w:p w14:paraId="58717CA6" w14:textId="77777777" w:rsidR="00260900" w:rsidRPr="002D33B2" w:rsidRDefault="00260900" w:rsidP="006A6DDF">
            <w:pPr>
              <w:pStyle w:val="iBAAGStandardText"/>
            </w:pPr>
          </w:p>
        </w:tc>
      </w:tr>
      <w:tr w:rsidR="00B306AC" w:rsidRPr="002D33B2" w14:paraId="5B71F341" w14:textId="77777777" w:rsidTr="00DC4264">
        <w:tc>
          <w:tcPr>
            <w:tcW w:w="13507" w:type="dxa"/>
            <w:gridSpan w:val="5"/>
            <w:tcBorders>
              <w:bottom w:val="single" w:sz="4" w:space="0" w:color="000000" w:themeColor="text1"/>
            </w:tcBorders>
            <w:shd w:val="clear" w:color="auto" w:fill="31849B"/>
          </w:tcPr>
          <w:p w14:paraId="4FBE87F0" w14:textId="77777777" w:rsidR="00B306AC" w:rsidRPr="002D33B2" w:rsidRDefault="00B306AC" w:rsidP="00AC2CEB">
            <w:pPr>
              <w:pStyle w:val="iBAAGTableHeader"/>
            </w:pPr>
            <w:r w:rsidRPr="002D33B2">
              <w:lastRenderedPageBreak/>
              <w:t>About Your Benefits</w:t>
            </w:r>
          </w:p>
        </w:tc>
      </w:tr>
      <w:tr w:rsidR="00185DA2" w:rsidRPr="002D33B2" w14:paraId="7E70919F" w14:textId="77777777" w:rsidTr="00DC4264">
        <w:tc>
          <w:tcPr>
            <w:tcW w:w="3517" w:type="dxa"/>
            <w:shd w:val="clear" w:color="auto" w:fill="FFFFFF" w:themeFill="background1"/>
          </w:tcPr>
          <w:p w14:paraId="3D5B1E21" w14:textId="15957CBB" w:rsidR="00185DA2" w:rsidRPr="002D33B2" w:rsidRDefault="00185DA2" w:rsidP="000118AC">
            <w:pPr>
              <w:pStyle w:val="iBAAGSituationBoxName"/>
            </w:pPr>
            <w:bookmarkStart w:id="96" w:name="Heart_Care_Solution_Program_HCS"/>
            <w:r w:rsidRPr="002D33B2">
              <w:t>Heart Care Solution Program (HCS)</w:t>
            </w:r>
            <w:bookmarkEnd w:id="96"/>
          </w:p>
        </w:tc>
        <w:tc>
          <w:tcPr>
            <w:tcW w:w="9990" w:type="dxa"/>
            <w:gridSpan w:val="4"/>
            <w:shd w:val="clear" w:color="auto" w:fill="FFFFFF" w:themeFill="background1"/>
          </w:tcPr>
          <w:p w14:paraId="3811CA4F" w14:textId="77777777" w:rsidR="00B306AC" w:rsidRPr="002D33B2" w:rsidRDefault="00B306AC" w:rsidP="000118AC">
            <w:pPr>
              <w:pStyle w:val="iBAAGStandardText"/>
            </w:pPr>
            <w:r w:rsidRPr="002D33B2">
              <w:t>Not Applicable</w:t>
            </w:r>
          </w:p>
          <w:p w14:paraId="1D8B02BB" w14:textId="77777777" w:rsidR="00B306AC" w:rsidRPr="002D33B2" w:rsidRDefault="00B306AC" w:rsidP="000118AC">
            <w:pPr>
              <w:pStyle w:val="iBAAGStandardText"/>
            </w:pPr>
          </w:p>
          <w:p w14:paraId="1FBF06B2" w14:textId="77777777" w:rsidR="00185DA2" w:rsidRPr="002D33B2" w:rsidRDefault="00185DA2">
            <w:pPr>
              <w:pStyle w:val="iBAAGStandardText"/>
            </w:pPr>
          </w:p>
        </w:tc>
      </w:tr>
      <w:tr w:rsidR="00260900" w:rsidRPr="002D33B2" w14:paraId="58717CAE" w14:textId="77777777" w:rsidTr="00DC4264">
        <w:tc>
          <w:tcPr>
            <w:tcW w:w="3517" w:type="dxa"/>
            <w:tcBorders>
              <w:bottom w:val="single" w:sz="4" w:space="0" w:color="000000" w:themeColor="text1"/>
            </w:tcBorders>
            <w:shd w:val="clear" w:color="auto" w:fill="31849B"/>
            <w:vAlign w:val="center"/>
          </w:tcPr>
          <w:p w14:paraId="58717CA8"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CA9" w14:textId="77777777" w:rsidR="00260900" w:rsidRPr="002D33B2" w:rsidRDefault="00260900" w:rsidP="006A6DDF">
            <w:pPr>
              <w:pStyle w:val="iBAAGTableHeader"/>
            </w:pPr>
            <w:r w:rsidRPr="002D33B2">
              <w:t>Your cost if you use</w:t>
            </w:r>
          </w:p>
          <w:p w14:paraId="58717CAA"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AB" w14:textId="77777777" w:rsidR="00260900" w:rsidRPr="002D33B2" w:rsidRDefault="00260900" w:rsidP="006A6DDF">
            <w:pPr>
              <w:pStyle w:val="iBAAGTableHeader"/>
            </w:pPr>
            <w:r w:rsidRPr="002D33B2">
              <w:t>Your cost if you use</w:t>
            </w:r>
          </w:p>
          <w:p w14:paraId="58717CAC"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AD" w14:textId="77777777" w:rsidR="00260900" w:rsidRPr="002D33B2" w:rsidRDefault="00260900" w:rsidP="006A6DDF">
            <w:pPr>
              <w:pStyle w:val="iBAAGTableHeader"/>
            </w:pPr>
            <w:r w:rsidRPr="002D33B2">
              <w:t>Limits &amp; Exceptions</w:t>
            </w:r>
          </w:p>
        </w:tc>
      </w:tr>
      <w:tr w:rsidR="00260900" w:rsidRPr="002D33B2" w14:paraId="58717CDB" w14:textId="77777777" w:rsidTr="00DC4264">
        <w:tc>
          <w:tcPr>
            <w:tcW w:w="3517" w:type="dxa"/>
            <w:shd w:val="clear" w:color="auto" w:fill="FFFFFF" w:themeFill="background1"/>
          </w:tcPr>
          <w:p w14:paraId="58717CAF" w14:textId="77777777" w:rsidR="00260900" w:rsidRPr="002D33B2" w:rsidRDefault="00260900" w:rsidP="006A6DDF">
            <w:pPr>
              <w:pStyle w:val="iBAAGSituationBoxName"/>
            </w:pPr>
            <w:bookmarkStart w:id="97" w:name="Home_Health_Care"/>
            <w:r w:rsidRPr="002D33B2">
              <w:t>Home Health Care</w:t>
            </w:r>
            <w:bookmarkEnd w:id="97"/>
          </w:p>
          <w:p w14:paraId="58717CB0" w14:textId="77777777" w:rsidR="00260900" w:rsidRPr="002D33B2" w:rsidRDefault="00260900" w:rsidP="006A6DDF">
            <w:pPr>
              <w:pStyle w:val="iBAAGStandardText"/>
            </w:pPr>
          </w:p>
          <w:p w14:paraId="58717CB1" w14:textId="77777777" w:rsidR="00260900" w:rsidRPr="002D33B2" w:rsidRDefault="00260900" w:rsidP="006A6DDF">
            <w:pPr>
              <w:pStyle w:val="iBAAGStandardText"/>
            </w:pPr>
            <w:r w:rsidRPr="002D33B2">
              <w:rPr>
                <w:rStyle w:val="iBAAGStandardTextBoldChar"/>
              </w:rPr>
              <w:t>What are home health care services?</w:t>
            </w:r>
            <w:r w:rsidRPr="002D33B2">
              <w:t xml:space="preserve"> Health care services a person receives at home. This care must be ordered by your doctor and provided </w:t>
            </w:r>
            <w:r w:rsidRPr="002D33B2">
              <w:lastRenderedPageBreak/>
              <w:t>by a home health agency.</w:t>
            </w:r>
          </w:p>
          <w:p w14:paraId="58717CB2" w14:textId="77777777" w:rsidR="00260900" w:rsidRPr="002D33B2" w:rsidRDefault="00260900" w:rsidP="006A6DDF">
            <w:pPr>
              <w:pStyle w:val="iBAAGStandardText"/>
            </w:pPr>
          </w:p>
          <w:p w14:paraId="58717CB3" w14:textId="77777777" w:rsidR="00260900" w:rsidRPr="002D33B2" w:rsidRDefault="00260900" w:rsidP="006A6DDF">
            <w:pPr>
              <w:pStyle w:val="iBAAGStandardTextBold"/>
            </w:pPr>
            <w:r w:rsidRPr="002D33B2">
              <w:t>What is covered?</w:t>
            </w:r>
          </w:p>
          <w:p w14:paraId="58717CB6" w14:textId="1140043F" w:rsidR="00260900" w:rsidRPr="002D33B2" w:rsidRDefault="00260900" w:rsidP="00B840D5">
            <w:pPr>
              <w:pStyle w:val="iBAAGStandardText"/>
            </w:pPr>
            <w:r w:rsidRPr="002D33B2">
              <w:t>Skilled care provided by a licensed health care professional</w:t>
            </w:r>
            <w:r w:rsidR="00EA6C2B" w:rsidRPr="002D33B2">
              <w:t xml:space="preserve"> </w:t>
            </w:r>
            <w:r w:rsidR="003265DF" w:rsidRPr="002D33B2">
              <w:t>on a</w:t>
            </w:r>
            <w:r w:rsidR="00EA6C2B" w:rsidRPr="002D33B2">
              <w:t xml:space="preserve"> part-time intermittent care</w:t>
            </w:r>
            <w:r w:rsidR="003265DF" w:rsidRPr="002D33B2">
              <w:t xml:space="preserve"> schedule</w:t>
            </w:r>
            <w:r w:rsidRPr="002D33B2">
              <w:t>.</w:t>
            </w:r>
          </w:p>
          <w:p w14:paraId="58717CB7" w14:textId="77777777" w:rsidR="00260900" w:rsidRPr="002D33B2" w:rsidRDefault="00260900" w:rsidP="006A6DDF">
            <w:pPr>
              <w:pStyle w:val="iBAAGStandardText"/>
            </w:pPr>
          </w:p>
          <w:p w14:paraId="58717CB8" w14:textId="77777777" w:rsidR="00260900" w:rsidRPr="002D33B2" w:rsidRDefault="00260900" w:rsidP="006A6DDF">
            <w:pPr>
              <w:pStyle w:val="iBAAGStandardTextBold"/>
            </w:pPr>
            <w:r w:rsidRPr="002D33B2">
              <w:t xml:space="preserve">Want more information? </w:t>
            </w:r>
          </w:p>
          <w:p w14:paraId="58717CB9" w14:textId="77777777" w:rsidR="00260900" w:rsidRPr="002D33B2" w:rsidRDefault="00260900" w:rsidP="006A6DDF">
            <w:pPr>
              <w:pStyle w:val="iBAAGStandardText"/>
            </w:pPr>
            <w:r w:rsidRPr="002D33B2">
              <w:t xml:space="preserve">View the </w:t>
            </w:r>
            <w:hyperlink r:id="rId77" w:history="1">
              <w:r w:rsidRPr="002D33B2">
                <w:rPr>
                  <w:rStyle w:val="Hyperlinks"/>
                </w:rPr>
                <w:t>glossary</w:t>
              </w:r>
            </w:hyperlink>
            <w:r w:rsidRPr="002D33B2">
              <w:t xml:space="preserve"> for definitions.</w:t>
            </w:r>
          </w:p>
          <w:p w14:paraId="58717CBA" w14:textId="77777777" w:rsidR="00260900" w:rsidRPr="002D33B2" w:rsidRDefault="00260900" w:rsidP="006A6DDF">
            <w:pPr>
              <w:pStyle w:val="iBAAGStandardText"/>
            </w:pPr>
          </w:p>
        </w:tc>
        <w:tc>
          <w:tcPr>
            <w:tcW w:w="3330" w:type="dxa"/>
            <w:gridSpan w:val="2"/>
            <w:shd w:val="clear" w:color="auto" w:fill="FFFFFF" w:themeFill="background1"/>
          </w:tcPr>
          <w:p w14:paraId="6D317EFB" w14:textId="7322CEAB" w:rsidR="004136FB" w:rsidRPr="002D33B2" w:rsidRDefault="00F31E3D" w:rsidP="004136FB">
            <w:pPr>
              <w:pStyle w:val="iBAAGStandardText"/>
            </w:pPr>
            <w:r>
              <w:rPr>
                <w:rStyle w:val="iBAAGStandardTextBoldChar"/>
              </w:rPr>
              <w:lastRenderedPageBreak/>
              <w:t>10%</w:t>
            </w:r>
            <w:r w:rsidR="004136FB" w:rsidRPr="002D33B2">
              <w:t xml:space="preserve"> co-insurance, after you pay the deductible.</w:t>
            </w:r>
          </w:p>
          <w:p w14:paraId="5EA86BD9" w14:textId="77777777" w:rsidR="00D62C76" w:rsidRPr="002D33B2" w:rsidRDefault="00D62C76" w:rsidP="00D62C76">
            <w:pPr>
              <w:pStyle w:val="iBAAGStandardText"/>
            </w:pPr>
          </w:p>
          <w:p w14:paraId="05D879A0" w14:textId="77777777" w:rsidR="00E92348" w:rsidRPr="002D33B2" w:rsidRDefault="00E92348" w:rsidP="00E92348">
            <w:pPr>
              <w:pStyle w:val="iBAAGStandardText"/>
            </w:pPr>
            <w:r w:rsidRPr="002D33B2">
              <w:t xml:space="preserve">To receive network benefits, intravenous infusion must be received from a provider we identify. </w:t>
            </w:r>
          </w:p>
          <w:p w14:paraId="57EEF922" w14:textId="77777777" w:rsidR="00E92348" w:rsidRPr="002D33B2" w:rsidRDefault="00E92348" w:rsidP="00D62C76">
            <w:pPr>
              <w:pStyle w:val="iBAAGStandardText"/>
            </w:pPr>
          </w:p>
          <w:p w14:paraId="58717CBD" w14:textId="3EA1E950"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BE" w14:textId="77777777" w:rsidR="00260900" w:rsidRPr="002D33B2" w:rsidRDefault="00260900" w:rsidP="006A6DDF">
            <w:pPr>
              <w:pStyle w:val="iBAAGStandardText"/>
            </w:pPr>
            <w:r w:rsidRPr="002D33B2">
              <w:t>No</w:t>
            </w:r>
          </w:p>
          <w:p w14:paraId="58717CBF" w14:textId="77777777" w:rsidR="00260900" w:rsidRPr="002D33B2" w:rsidRDefault="00260900" w:rsidP="006A6DDF">
            <w:pPr>
              <w:pStyle w:val="iBAAGStandardText"/>
            </w:pPr>
          </w:p>
          <w:p w14:paraId="58717CC0" w14:textId="77777777" w:rsidR="00260900" w:rsidRPr="002D33B2" w:rsidRDefault="00260900" w:rsidP="00134965">
            <w:pPr>
              <w:pStyle w:val="iBAAGStandardText"/>
            </w:pPr>
          </w:p>
        </w:tc>
        <w:tc>
          <w:tcPr>
            <w:tcW w:w="3330" w:type="dxa"/>
            <w:shd w:val="clear" w:color="auto" w:fill="FFFFFF" w:themeFill="background1"/>
          </w:tcPr>
          <w:p w14:paraId="58717CC1" w14:textId="69AAC463" w:rsidR="00260900" w:rsidRPr="002D33B2" w:rsidRDefault="00F31E3D" w:rsidP="006A6DDF">
            <w:pPr>
              <w:pStyle w:val="iBAAGStandardText"/>
            </w:pPr>
            <w:r>
              <w:rPr>
                <w:rStyle w:val="iBAAGStandardTextBoldChar"/>
              </w:rPr>
              <w:lastRenderedPageBreak/>
              <w:t>40%</w:t>
            </w:r>
            <w:r w:rsidR="00260900" w:rsidRPr="002D33B2">
              <w:t xml:space="preserve"> co-insurance, after you pay the deductible</w:t>
            </w:r>
            <w:r w:rsidR="000665FF" w:rsidRPr="002D33B2">
              <w:t>.</w:t>
            </w:r>
          </w:p>
          <w:p w14:paraId="58717CC2" w14:textId="77777777" w:rsidR="00260900" w:rsidRPr="002D33B2" w:rsidRDefault="00260900" w:rsidP="006A6DDF">
            <w:pPr>
              <w:pStyle w:val="iBAAGStandardText"/>
            </w:pPr>
          </w:p>
          <w:p w14:paraId="6522BDE1" w14:textId="77777777" w:rsidR="00D62C76" w:rsidRPr="002D33B2" w:rsidRDefault="00D62C76" w:rsidP="006A6DDF">
            <w:pPr>
              <w:pStyle w:val="iBAAGStandardText"/>
            </w:pPr>
          </w:p>
          <w:p w14:paraId="58717CC3" w14:textId="1D059017"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C4" w14:textId="77777777" w:rsidR="00260900" w:rsidRPr="002D33B2" w:rsidRDefault="00260900" w:rsidP="006A6DDF">
            <w:pPr>
              <w:pStyle w:val="iBAAGStandardText"/>
            </w:pPr>
            <w:r w:rsidRPr="002D33B2">
              <w:t>Yes</w:t>
            </w:r>
          </w:p>
          <w:p w14:paraId="58717CC5" w14:textId="77777777" w:rsidR="00260900" w:rsidRPr="002D33B2" w:rsidRDefault="00260900" w:rsidP="006A6DDF">
            <w:pPr>
              <w:pStyle w:val="iBAAGStandardText"/>
            </w:pPr>
          </w:p>
          <w:p w14:paraId="0C6D3C81" w14:textId="79757288" w:rsidR="00CC5322" w:rsidRPr="002D33B2" w:rsidRDefault="00CC5322" w:rsidP="004136FB">
            <w:pPr>
              <w:pStyle w:val="iBAAGStandardText"/>
            </w:pPr>
            <w:r w:rsidRPr="002D33B2">
              <w:rPr>
                <w:rStyle w:val="iBAAGStandardTextBoldChar"/>
              </w:rPr>
              <w:lastRenderedPageBreak/>
              <w:t>Prior authorization is:</w:t>
            </w:r>
          </w:p>
          <w:p w14:paraId="58717CC7" w14:textId="29B7C3BE" w:rsidR="00260900" w:rsidRPr="002D33B2" w:rsidRDefault="00CC5322" w:rsidP="004136FB">
            <w:pPr>
              <w:pStyle w:val="iBAAGStandardText"/>
            </w:pPr>
            <w:r w:rsidRPr="002D33B2">
              <w:t>Getting approval by calling the number listed on your health plan ID card before you can get medicine or services.</w:t>
            </w:r>
          </w:p>
          <w:p w14:paraId="60FE0E44" w14:textId="77777777" w:rsidR="00CC5322" w:rsidRPr="002D33B2" w:rsidRDefault="00CC5322" w:rsidP="006A6DDF">
            <w:pPr>
              <w:pStyle w:val="iBAAGStandardText"/>
            </w:pPr>
          </w:p>
          <w:p w14:paraId="58717CC8" w14:textId="77777777" w:rsidR="00260900" w:rsidRPr="002D33B2" w:rsidRDefault="00260900" w:rsidP="006A6DDF">
            <w:pPr>
              <w:pStyle w:val="iBAAGStandardText"/>
            </w:pPr>
          </w:p>
          <w:p w14:paraId="58717CC9" w14:textId="77777777" w:rsidR="00260900" w:rsidRPr="002D33B2" w:rsidRDefault="00260900" w:rsidP="006A6DDF">
            <w:pPr>
              <w:pStyle w:val="iBAAGStandardTextBold"/>
            </w:pPr>
            <w:r w:rsidRPr="002D33B2">
              <w:t xml:space="preserve">When do I need to call? </w:t>
            </w:r>
          </w:p>
          <w:p w14:paraId="58717CCA" w14:textId="77777777" w:rsidR="00260900" w:rsidRPr="002D33B2" w:rsidRDefault="00260900" w:rsidP="006A6DDF">
            <w:pPr>
              <w:pStyle w:val="iBAAGLevel1Bullets"/>
            </w:pPr>
            <w:r w:rsidRPr="002D33B2">
              <w:t>5 business days before getting services</w:t>
            </w:r>
          </w:p>
          <w:p w14:paraId="58717CCB" w14:textId="77777777" w:rsidR="00260900" w:rsidRPr="002D33B2" w:rsidRDefault="00260900" w:rsidP="006A6DDF">
            <w:pPr>
              <w:pStyle w:val="iBAAGLevel1Bullets"/>
            </w:pPr>
            <w:r w:rsidRPr="002D33B2">
              <w:t>As soon as possible</w:t>
            </w:r>
          </w:p>
          <w:p w14:paraId="58717CCC" w14:textId="77777777" w:rsidR="00260900" w:rsidRPr="002D33B2" w:rsidRDefault="00260900" w:rsidP="006A6DDF">
            <w:pPr>
              <w:pStyle w:val="iBAAGStandardText"/>
            </w:pPr>
          </w:p>
          <w:p w14:paraId="617E4CD3" w14:textId="65316624"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CDA81F3" w14:textId="7B697F07" w:rsidR="00E33015" w:rsidRDefault="00E33015" w:rsidP="00623FCF">
            <w:pPr>
              <w:rPr>
                <w:rStyle w:val="InstructionalTextChar"/>
              </w:rPr>
            </w:pPr>
            <w:r>
              <w:t xml:space="preserve">A penalty and benefits will be reduced by </w:t>
            </w:r>
            <w:r>
              <w:rPr>
                <w:rStyle w:val="iBAAGStandardTextBoldChar"/>
              </w:rPr>
              <w:t>50%</w:t>
            </w:r>
            <w:r>
              <w:t xml:space="preserve"> co-insurance </w:t>
            </w:r>
          </w:p>
          <w:p w14:paraId="58717CD0" w14:textId="77777777" w:rsidR="00260900" w:rsidRPr="002D33B2" w:rsidRDefault="00260900" w:rsidP="00623FCF"/>
        </w:tc>
        <w:tc>
          <w:tcPr>
            <w:tcW w:w="3330" w:type="dxa"/>
            <w:shd w:val="clear" w:color="auto" w:fill="FFFFFF" w:themeFill="background1"/>
          </w:tcPr>
          <w:p w14:paraId="58717CD5" w14:textId="77777777" w:rsidR="00260900" w:rsidRPr="002D33B2" w:rsidRDefault="00260900" w:rsidP="006A6DDF">
            <w:pPr>
              <w:pStyle w:val="iBAAGStandardText"/>
            </w:pPr>
            <w:r w:rsidRPr="002D33B2">
              <w:lastRenderedPageBreak/>
              <w:t>No coverage for:</w:t>
            </w:r>
          </w:p>
          <w:p w14:paraId="30546AD1" w14:textId="77777777" w:rsidR="00FC6290" w:rsidRPr="002D33B2" w:rsidRDefault="00260900" w:rsidP="006A6DDF">
            <w:pPr>
              <w:pStyle w:val="iBAAGLevel1Bullets"/>
            </w:pPr>
            <w:r w:rsidRPr="002D33B2">
              <w:t xml:space="preserve">Custodial care (non-skilled care that helps people with daily living activities that most people are able to do for themselves. Some examples </w:t>
            </w:r>
            <w:r w:rsidRPr="002D33B2">
              <w:lastRenderedPageBreak/>
              <w:t xml:space="preserve">include eating, bathing and dressing.)  </w:t>
            </w:r>
          </w:p>
          <w:p w14:paraId="58717CD8" w14:textId="77777777" w:rsidR="00260900" w:rsidRPr="002D33B2" w:rsidRDefault="00260900" w:rsidP="006A6DDF">
            <w:pPr>
              <w:pStyle w:val="iBAAGLevel1Bullets"/>
            </w:pPr>
            <w:r w:rsidRPr="002D33B2">
              <w:t>Respite care unless in hospice. This is described under Hospice Care.</w:t>
            </w:r>
          </w:p>
          <w:p w14:paraId="58717CD9" w14:textId="77777777" w:rsidR="00260900" w:rsidRPr="002D33B2" w:rsidRDefault="00260900" w:rsidP="006A6DDF">
            <w:pPr>
              <w:pStyle w:val="iBAAGLevel1Bullets"/>
            </w:pPr>
            <w:r w:rsidRPr="002D33B2">
              <w:t>Personal care attendants.</w:t>
            </w:r>
          </w:p>
          <w:p w14:paraId="3CF49BE7" w14:textId="77777777" w:rsidR="00260900" w:rsidRPr="002D33B2" w:rsidRDefault="00260900" w:rsidP="006A6DDF">
            <w:pPr>
              <w:pStyle w:val="iBAAGStandardText"/>
            </w:pPr>
          </w:p>
          <w:p w14:paraId="2B451126" w14:textId="5C014CC0" w:rsidR="006550D4" w:rsidRPr="002D33B2" w:rsidRDefault="006550D4" w:rsidP="006550D4">
            <w:r w:rsidRPr="002D33B2">
              <w:rPr>
                <w:rStyle w:val="iBAAGStandardTextChar"/>
              </w:rPr>
              <w:t xml:space="preserve">Private duty nursing is described under </w:t>
            </w:r>
            <w:r w:rsidRPr="002D33B2">
              <w:rPr>
                <w:rStyle w:val="iBAAGStandardTextItalicsChar"/>
              </w:rPr>
              <w:t>Private Duty Nursing</w:t>
            </w:r>
            <w:r w:rsidRPr="002D33B2">
              <w:rPr>
                <w:rStyle w:val="iBAAGStandardTextChar"/>
              </w:rPr>
              <w:t>.</w:t>
            </w:r>
            <w:r w:rsidRPr="002D33B2">
              <w:t xml:space="preserve"> </w:t>
            </w:r>
          </w:p>
          <w:p w14:paraId="58717CDA" w14:textId="77777777" w:rsidR="000A0EFC" w:rsidRPr="002D33B2" w:rsidRDefault="000A0EFC" w:rsidP="006A6DDF">
            <w:pPr>
              <w:pStyle w:val="iBAAGStandardText"/>
            </w:pPr>
          </w:p>
        </w:tc>
      </w:tr>
      <w:tr w:rsidR="00260900" w:rsidRPr="002D33B2" w14:paraId="58717CE2" w14:textId="77777777" w:rsidTr="00DC4264">
        <w:tc>
          <w:tcPr>
            <w:tcW w:w="3517" w:type="dxa"/>
            <w:tcBorders>
              <w:bottom w:val="single" w:sz="4" w:space="0" w:color="000000" w:themeColor="text1"/>
            </w:tcBorders>
            <w:shd w:val="clear" w:color="auto" w:fill="31849B"/>
            <w:vAlign w:val="center"/>
          </w:tcPr>
          <w:p w14:paraId="58717CDC" w14:textId="77777777" w:rsidR="00260900" w:rsidRPr="002D33B2" w:rsidRDefault="00260900" w:rsidP="006A6DDF">
            <w:pPr>
              <w:pStyle w:val="iBAAGTableHeader"/>
            </w:pPr>
            <w:r w:rsidRPr="002D33B2">
              <w:lastRenderedPageBreak/>
              <w:t>Common Medical Event</w:t>
            </w:r>
          </w:p>
        </w:tc>
        <w:tc>
          <w:tcPr>
            <w:tcW w:w="3330" w:type="dxa"/>
            <w:gridSpan w:val="2"/>
            <w:tcBorders>
              <w:bottom w:val="single" w:sz="4" w:space="0" w:color="000000" w:themeColor="text1"/>
            </w:tcBorders>
            <w:shd w:val="clear" w:color="auto" w:fill="31849B"/>
            <w:vAlign w:val="center"/>
          </w:tcPr>
          <w:p w14:paraId="58717CDD" w14:textId="77777777" w:rsidR="00260900" w:rsidRPr="002D33B2" w:rsidRDefault="00260900" w:rsidP="006A6DDF">
            <w:pPr>
              <w:pStyle w:val="iBAAGTableHeader"/>
            </w:pPr>
            <w:r w:rsidRPr="002D33B2">
              <w:t>Your cost if you use</w:t>
            </w:r>
          </w:p>
          <w:p w14:paraId="58717CDE"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DF" w14:textId="77777777" w:rsidR="00260900" w:rsidRPr="002D33B2" w:rsidRDefault="00260900" w:rsidP="006A6DDF">
            <w:pPr>
              <w:pStyle w:val="iBAAGTableHeader"/>
            </w:pPr>
            <w:r w:rsidRPr="002D33B2">
              <w:t>Your cost if you use</w:t>
            </w:r>
          </w:p>
          <w:p w14:paraId="58717CE0"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E1" w14:textId="77777777" w:rsidR="00260900" w:rsidRPr="002D33B2" w:rsidRDefault="00260900" w:rsidP="006A6DDF">
            <w:pPr>
              <w:pStyle w:val="iBAAGTableHeader"/>
            </w:pPr>
            <w:r w:rsidRPr="002D33B2">
              <w:t>Limits &amp; Exceptions</w:t>
            </w:r>
          </w:p>
        </w:tc>
      </w:tr>
      <w:tr w:rsidR="00260900" w:rsidRPr="002D33B2" w14:paraId="58717D06" w14:textId="77777777" w:rsidTr="00DC4264">
        <w:tc>
          <w:tcPr>
            <w:tcW w:w="3517" w:type="dxa"/>
            <w:shd w:val="clear" w:color="auto" w:fill="FFFFFF" w:themeFill="background1"/>
          </w:tcPr>
          <w:p w14:paraId="58717CE3" w14:textId="77777777" w:rsidR="00260900" w:rsidRPr="002D33B2" w:rsidRDefault="00260900" w:rsidP="006A6DDF">
            <w:pPr>
              <w:pStyle w:val="iBAAGSituationBoxName"/>
            </w:pPr>
            <w:bookmarkStart w:id="98" w:name="Hospice_Care"/>
            <w:r w:rsidRPr="002D33B2">
              <w:t>Hospice Care</w:t>
            </w:r>
            <w:bookmarkEnd w:id="98"/>
          </w:p>
          <w:p w14:paraId="58717CE4" w14:textId="77777777" w:rsidR="00260900" w:rsidRPr="002D33B2" w:rsidRDefault="00260900" w:rsidP="006A6DDF">
            <w:pPr>
              <w:pStyle w:val="iBAAGStandardText"/>
            </w:pPr>
          </w:p>
          <w:p w14:paraId="58717CE5" w14:textId="77777777" w:rsidR="00260900" w:rsidRPr="002D33B2" w:rsidRDefault="00260900" w:rsidP="006A6DDF">
            <w:pPr>
              <w:pStyle w:val="iBAAGStandardTextBold"/>
            </w:pPr>
            <w:r w:rsidRPr="002D33B2">
              <w:t>What is hospice care?</w:t>
            </w:r>
          </w:p>
          <w:p w14:paraId="58717CE6" w14:textId="77777777" w:rsidR="00260900" w:rsidRPr="002D33B2" w:rsidRDefault="00260900" w:rsidP="006A6DDF">
            <w:pPr>
              <w:pStyle w:val="iBAAGStandardText"/>
            </w:pPr>
            <w:r w:rsidRPr="002D33B2">
              <w:t xml:space="preserve">Hospice care provides comfort and support for the terminally ill in a </w:t>
            </w:r>
            <w:r w:rsidRPr="002D33B2">
              <w:lastRenderedPageBreak/>
              <w:t xml:space="preserve">hospital, hospice facility or home. </w:t>
            </w:r>
          </w:p>
          <w:p w14:paraId="58717CE7" w14:textId="77777777" w:rsidR="00260900" w:rsidRPr="002D33B2" w:rsidRDefault="00260900" w:rsidP="006A6DDF">
            <w:pPr>
              <w:pStyle w:val="iBAAGStandardText"/>
            </w:pPr>
          </w:p>
          <w:p w14:paraId="58717CE8" w14:textId="77777777" w:rsidR="00260900" w:rsidRPr="002D33B2" w:rsidRDefault="00260900" w:rsidP="006A6DDF">
            <w:pPr>
              <w:pStyle w:val="iBAAGStandardText"/>
            </w:pPr>
            <w:r w:rsidRPr="002D33B2">
              <w:t>We cover:</w:t>
            </w:r>
          </w:p>
          <w:p w14:paraId="58717CE9" w14:textId="77777777" w:rsidR="00260900" w:rsidRPr="002D33B2" w:rsidRDefault="00260900" w:rsidP="006A6DDF">
            <w:pPr>
              <w:pStyle w:val="iBAAGLevel1Bullets"/>
            </w:pPr>
            <w:r w:rsidRPr="002D33B2">
              <w:t xml:space="preserve">Physical, psychological, social, spiritual and respite care for the terminally ill person. </w:t>
            </w:r>
          </w:p>
          <w:p w14:paraId="58717CEA" w14:textId="77777777" w:rsidR="00260900" w:rsidRPr="002D33B2" w:rsidRDefault="00260900" w:rsidP="006A6DDF">
            <w:pPr>
              <w:pStyle w:val="iBAAGLevel1Bullets"/>
            </w:pPr>
            <w:r w:rsidRPr="002D33B2">
              <w:t xml:space="preserve">Short-term grief counseling for immediate family members while the patient receives hospice care. </w:t>
            </w:r>
          </w:p>
          <w:p w14:paraId="58717CEB" w14:textId="77777777" w:rsidR="00260900" w:rsidRPr="002D33B2" w:rsidRDefault="00260900" w:rsidP="006A6DDF">
            <w:pPr>
              <w:pStyle w:val="iBAAGStandardText"/>
            </w:pPr>
          </w:p>
          <w:p w14:paraId="58717CEC" w14:textId="77777777" w:rsidR="00260900" w:rsidRPr="002D33B2" w:rsidRDefault="00260900" w:rsidP="006A6DDF">
            <w:pPr>
              <w:pStyle w:val="iBAAGStandardTextBold"/>
            </w:pPr>
            <w:r w:rsidRPr="002D33B2">
              <w:t xml:space="preserve">Want more information? </w:t>
            </w:r>
          </w:p>
          <w:p w14:paraId="58717CED" w14:textId="77777777" w:rsidR="00260900" w:rsidRPr="002D33B2" w:rsidRDefault="00260900" w:rsidP="006A6DDF">
            <w:pPr>
              <w:pStyle w:val="iBAAGStandardText"/>
            </w:pPr>
            <w:r w:rsidRPr="002D33B2">
              <w:t xml:space="preserve">View the </w:t>
            </w:r>
            <w:hyperlink r:id="rId78" w:history="1">
              <w:r w:rsidRPr="002D33B2">
                <w:rPr>
                  <w:rStyle w:val="Hyperlinks"/>
                </w:rPr>
                <w:t>glossary</w:t>
              </w:r>
            </w:hyperlink>
            <w:r w:rsidRPr="002D33B2">
              <w:t xml:space="preserve"> for definitions</w:t>
            </w:r>
          </w:p>
          <w:p w14:paraId="58717CEE" w14:textId="77777777" w:rsidR="00260900" w:rsidRPr="002D33B2" w:rsidRDefault="00260900" w:rsidP="006A6DDF">
            <w:pPr>
              <w:pStyle w:val="iBAAGStandardText"/>
            </w:pPr>
          </w:p>
          <w:p w14:paraId="58717CEF" w14:textId="77777777" w:rsidR="00260900" w:rsidRPr="002D33B2" w:rsidRDefault="00260900" w:rsidP="006A6DDF">
            <w:pPr>
              <w:pStyle w:val="iBAAGStandardText"/>
            </w:pPr>
          </w:p>
        </w:tc>
        <w:tc>
          <w:tcPr>
            <w:tcW w:w="3330" w:type="dxa"/>
            <w:gridSpan w:val="2"/>
            <w:shd w:val="clear" w:color="auto" w:fill="FFFFFF" w:themeFill="background1"/>
          </w:tcPr>
          <w:p w14:paraId="2403F9F0" w14:textId="57852134" w:rsidR="004136FB" w:rsidRPr="002D33B2" w:rsidRDefault="00F31E3D" w:rsidP="004136FB">
            <w:pPr>
              <w:pStyle w:val="iBAAGStandardText"/>
            </w:pPr>
            <w:r>
              <w:rPr>
                <w:rStyle w:val="iBAAGStandardTextBoldChar"/>
              </w:rPr>
              <w:lastRenderedPageBreak/>
              <w:t>10%</w:t>
            </w:r>
            <w:r w:rsidR="004136FB" w:rsidRPr="002D33B2">
              <w:t xml:space="preserve"> co-insurance, after you pay the deductible.</w:t>
            </w:r>
          </w:p>
          <w:p w14:paraId="63CBFC1B" w14:textId="77777777" w:rsidR="001269A3" w:rsidRPr="002D33B2" w:rsidRDefault="001269A3" w:rsidP="001269A3">
            <w:pPr>
              <w:pStyle w:val="iBAAGStandardText"/>
            </w:pPr>
          </w:p>
          <w:p w14:paraId="58717CF2" w14:textId="3F4AB17A" w:rsidR="00260900" w:rsidRPr="002D33B2" w:rsidRDefault="00260900" w:rsidP="006A6DDF">
            <w:pPr>
              <w:pStyle w:val="iBAAGStandardTextBold"/>
            </w:pPr>
            <w:r w:rsidRPr="002D33B2">
              <w:t xml:space="preserve">Is </w:t>
            </w:r>
            <w:r w:rsidR="00F31E3D">
              <w:t>prior authorization</w:t>
            </w:r>
            <w:r w:rsidRPr="002D33B2">
              <w:t xml:space="preserve"> needed?</w:t>
            </w:r>
          </w:p>
          <w:p w14:paraId="58717CF3" w14:textId="77777777" w:rsidR="00260900" w:rsidRPr="002D33B2" w:rsidRDefault="00260900" w:rsidP="006A6DDF">
            <w:pPr>
              <w:pStyle w:val="iBAAGStandardText"/>
            </w:pPr>
            <w:r w:rsidRPr="002D33B2">
              <w:t>No</w:t>
            </w:r>
          </w:p>
          <w:p w14:paraId="58717CF4" w14:textId="77777777" w:rsidR="00260900" w:rsidRPr="002D33B2" w:rsidRDefault="00260900" w:rsidP="006A6DDF">
            <w:pPr>
              <w:pStyle w:val="iBAAGStandardText"/>
            </w:pPr>
          </w:p>
          <w:p w14:paraId="58717CF5" w14:textId="77777777" w:rsidR="00260900" w:rsidRPr="002D33B2" w:rsidRDefault="00260900" w:rsidP="00134965">
            <w:pPr>
              <w:pStyle w:val="iBAAGStandardText"/>
            </w:pPr>
          </w:p>
        </w:tc>
        <w:tc>
          <w:tcPr>
            <w:tcW w:w="3330" w:type="dxa"/>
            <w:shd w:val="clear" w:color="auto" w:fill="FFFFFF" w:themeFill="background1"/>
          </w:tcPr>
          <w:p w14:paraId="58717CF6" w14:textId="4352D341" w:rsidR="00260900" w:rsidRPr="002D33B2" w:rsidRDefault="00F31E3D" w:rsidP="006A6DDF">
            <w:pPr>
              <w:pStyle w:val="iBAAGStandardText"/>
            </w:pPr>
            <w:r>
              <w:rPr>
                <w:rStyle w:val="iBAAGStandardTextBoldChar"/>
              </w:rPr>
              <w:lastRenderedPageBreak/>
              <w:t>40%</w:t>
            </w:r>
            <w:r w:rsidR="00260900" w:rsidRPr="002D33B2">
              <w:t xml:space="preserve"> co-insurance, after you pay the deductible</w:t>
            </w:r>
            <w:r w:rsidR="000665FF" w:rsidRPr="002D33B2">
              <w:t>.</w:t>
            </w:r>
          </w:p>
          <w:p w14:paraId="58717CF7" w14:textId="77777777" w:rsidR="00260900" w:rsidRPr="002D33B2" w:rsidRDefault="00260900" w:rsidP="006A6DDF">
            <w:pPr>
              <w:pStyle w:val="iBAAGStandardText"/>
            </w:pPr>
          </w:p>
          <w:p w14:paraId="58717CF8" w14:textId="5A4147AD" w:rsidR="00260900" w:rsidRPr="002D33B2" w:rsidRDefault="00260900" w:rsidP="006A6DDF">
            <w:pPr>
              <w:pStyle w:val="iBAAGStandardTextBold"/>
            </w:pPr>
            <w:r w:rsidRPr="002D33B2">
              <w:t xml:space="preserve">Is </w:t>
            </w:r>
            <w:r w:rsidR="00F31E3D">
              <w:t>prior authorization</w:t>
            </w:r>
            <w:r w:rsidRPr="002D33B2">
              <w:t xml:space="preserve"> needed?</w:t>
            </w:r>
          </w:p>
          <w:p w14:paraId="58717CF9" w14:textId="77777777" w:rsidR="00260900" w:rsidRPr="002D33B2" w:rsidRDefault="00260900" w:rsidP="006A6DDF">
            <w:pPr>
              <w:pStyle w:val="iBAAGStandardText"/>
            </w:pPr>
            <w:r w:rsidRPr="002D33B2">
              <w:t>Yes</w:t>
            </w:r>
          </w:p>
          <w:p w14:paraId="58717CFA" w14:textId="77777777" w:rsidR="00260900" w:rsidRPr="002D33B2" w:rsidRDefault="00260900" w:rsidP="006A6DDF">
            <w:pPr>
              <w:pStyle w:val="iBAAGStandardText"/>
            </w:pPr>
          </w:p>
          <w:p w14:paraId="0C873292" w14:textId="1567942A" w:rsidR="00CC5322" w:rsidRPr="002D33B2" w:rsidRDefault="00CC5322" w:rsidP="004136FB">
            <w:pPr>
              <w:pStyle w:val="iBAAGStandardText"/>
            </w:pPr>
            <w:r w:rsidRPr="002D33B2">
              <w:rPr>
                <w:rStyle w:val="iBAAGStandardTextBoldChar"/>
              </w:rPr>
              <w:t>Prior authorization is:</w:t>
            </w:r>
          </w:p>
          <w:p w14:paraId="58717CFC" w14:textId="41ABBA58" w:rsidR="00260900" w:rsidRPr="002D33B2" w:rsidRDefault="00CC5322" w:rsidP="004136FB">
            <w:pPr>
              <w:pStyle w:val="iBAAGStandardText"/>
            </w:pPr>
            <w:r w:rsidRPr="002D33B2">
              <w:t>Getting approval by calling the number listed on your health plan ID card before you can get medicine or services.</w:t>
            </w:r>
          </w:p>
          <w:p w14:paraId="6982DDEC" w14:textId="77777777" w:rsidR="00CC5322" w:rsidRPr="002D33B2" w:rsidRDefault="00CC5322" w:rsidP="006A6DDF">
            <w:pPr>
              <w:pStyle w:val="iBAAGStandardText"/>
            </w:pPr>
          </w:p>
          <w:p w14:paraId="58717CFD" w14:textId="77777777" w:rsidR="00260900" w:rsidRPr="002D33B2" w:rsidRDefault="00260900" w:rsidP="006A6DDF">
            <w:pPr>
              <w:pStyle w:val="iBAAGStandardText"/>
            </w:pPr>
          </w:p>
          <w:p w14:paraId="58717CFE" w14:textId="77777777" w:rsidR="00260900" w:rsidRPr="002D33B2" w:rsidRDefault="00260900" w:rsidP="006A6DDF">
            <w:pPr>
              <w:pStyle w:val="iBAAGStandardTextBold"/>
            </w:pPr>
            <w:r w:rsidRPr="002D33B2">
              <w:t xml:space="preserve">When do I need to call? </w:t>
            </w:r>
          </w:p>
          <w:p w14:paraId="58717CFF" w14:textId="77777777" w:rsidR="00260900" w:rsidRPr="002D33B2" w:rsidRDefault="00260900" w:rsidP="006A6DDF">
            <w:pPr>
              <w:pStyle w:val="iBAAGLevel1Bullets"/>
            </w:pPr>
            <w:r w:rsidRPr="002D33B2">
              <w:t xml:space="preserve">5 business days before being admitted </w:t>
            </w:r>
          </w:p>
          <w:p w14:paraId="58717D00" w14:textId="77777777" w:rsidR="00260900" w:rsidRPr="002D33B2" w:rsidRDefault="00260900" w:rsidP="006A6DDF">
            <w:pPr>
              <w:pStyle w:val="iBAAGLevel1Bullets"/>
            </w:pPr>
            <w:r w:rsidRPr="002D33B2">
              <w:t>As soon as possible</w:t>
            </w:r>
          </w:p>
          <w:p w14:paraId="58717D01" w14:textId="77777777" w:rsidR="00260900" w:rsidRPr="002D33B2" w:rsidRDefault="00260900" w:rsidP="006A6DDF">
            <w:pPr>
              <w:pStyle w:val="iBAAGStandardText"/>
            </w:pPr>
          </w:p>
          <w:p w14:paraId="40C50CFA" w14:textId="451D6D94"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D04" w14:textId="0CD20476" w:rsidR="00260900" w:rsidRPr="002D33B2" w:rsidRDefault="00E33015" w:rsidP="00623FCF">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73A53264" w14:textId="1257B655" w:rsidR="00260900" w:rsidRPr="002D33B2" w:rsidRDefault="00260900" w:rsidP="006A6DDF">
            <w:pPr>
              <w:pStyle w:val="iBAAGStandardText"/>
            </w:pPr>
            <w:r w:rsidRPr="002D33B2">
              <w:lastRenderedPageBreak/>
              <w:t>None</w:t>
            </w:r>
          </w:p>
          <w:p w14:paraId="238B20C3" w14:textId="77777777" w:rsidR="004C1554" w:rsidRPr="002D33B2" w:rsidRDefault="004C1554" w:rsidP="006A6DDF">
            <w:pPr>
              <w:pStyle w:val="iBAAGStandardText"/>
            </w:pPr>
          </w:p>
          <w:p w14:paraId="58717D05" w14:textId="33B681F6" w:rsidR="004C1554" w:rsidRPr="002D33B2" w:rsidRDefault="004C1554">
            <w:pPr>
              <w:pStyle w:val="iBAAGStandardText"/>
            </w:pPr>
          </w:p>
        </w:tc>
      </w:tr>
      <w:tr w:rsidR="00260900" w:rsidRPr="002D33B2" w14:paraId="58717D08" w14:textId="77777777" w:rsidTr="00DC4264">
        <w:tc>
          <w:tcPr>
            <w:tcW w:w="13507" w:type="dxa"/>
            <w:gridSpan w:val="5"/>
            <w:tcBorders>
              <w:bottom w:val="single" w:sz="4" w:space="0" w:color="000000" w:themeColor="text1"/>
            </w:tcBorders>
            <w:shd w:val="clear" w:color="auto" w:fill="31849B"/>
          </w:tcPr>
          <w:p w14:paraId="58717D07" w14:textId="77777777" w:rsidR="00260900" w:rsidRPr="002D33B2" w:rsidRDefault="00260900" w:rsidP="006A6DDF">
            <w:pPr>
              <w:pStyle w:val="iBAAGTableHeader"/>
            </w:pPr>
            <w:r w:rsidRPr="002D33B2">
              <w:t>About Your Benefits</w:t>
            </w:r>
          </w:p>
        </w:tc>
      </w:tr>
      <w:tr w:rsidR="005F1E8C" w:rsidRPr="002D33B2" w14:paraId="58717D14" w14:textId="77777777" w:rsidTr="00DC4264">
        <w:tc>
          <w:tcPr>
            <w:tcW w:w="3517" w:type="dxa"/>
            <w:shd w:val="clear" w:color="auto" w:fill="FFFFFF" w:themeFill="background1"/>
          </w:tcPr>
          <w:p w14:paraId="58717D09" w14:textId="41DE8882" w:rsidR="005F1E8C" w:rsidRPr="002D33B2" w:rsidRDefault="005F1E8C" w:rsidP="006A6DDF">
            <w:pPr>
              <w:pStyle w:val="iBAAGSituationBoxName"/>
            </w:pPr>
            <w:bookmarkStart w:id="99" w:name="Kidney_Disease_Programs"/>
            <w:r w:rsidRPr="002D33B2">
              <w:t>Kidney Disease Programs</w:t>
            </w:r>
            <w:bookmarkEnd w:id="99"/>
            <w:r w:rsidRPr="002D33B2">
              <w:t xml:space="preserve"> </w:t>
            </w:r>
          </w:p>
        </w:tc>
        <w:tc>
          <w:tcPr>
            <w:tcW w:w="9990" w:type="dxa"/>
            <w:gridSpan w:val="4"/>
            <w:shd w:val="clear" w:color="auto" w:fill="FFFFFF" w:themeFill="background1"/>
          </w:tcPr>
          <w:p w14:paraId="1127B859" w14:textId="77777777" w:rsidR="005F1E8C" w:rsidRPr="002D33B2" w:rsidRDefault="005F1E8C">
            <w:pPr>
              <w:pStyle w:val="iBAAGStandardText"/>
            </w:pPr>
            <w:r w:rsidRPr="002D33B2">
              <w:t>Our Chronic Kidney Disease (CKD) and Kidney Resource Services (KRS) programs provide you:</w:t>
            </w:r>
          </w:p>
          <w:p w14:paraId="3BD7EEFF" w14:textId="77777777" w:rsidR="005F1E8C" w:rsidRPr="002D33B2" w:rsidRDefault="005F1E8C" w:rsidP="005F1E8C">
            <w:pPr>
              <w:pStyle w:val="iBAAGLevel1Bullets"/>
              <w:numPr>
                <w:ilvl w:val="0"/>
                <w:numId w:val="5"/>
              </w:numPr>
              <w:ind w:left="450"/>
            </w:pPr>
            <w:r w:rsidRPr="002D33B2">
              <w:t>Nurses you can speak with to help manage your kidney disease</w:t>
            </w:r>
          </w:p>
          <w:p w14:paraId="65F87D1C" w14:textId="77777777" w:rsidR="005F1E8C" w:rsidRPr="002D33B2" w:rsidRDefault="005F1E8C" w:rsidP="005F1E8C">
            <w:pPr>
              <w:pStyle w:val="iBAAGLevel1Bullets"/>
              <w:numPr>
                <w:ilvl w:val="0"/>
                <w:numId w:val="5"/>
              </w:numPr>
              <w:ind w:left="450"/>
            </w:pPr>
            <w:r w:rsidRPr="002D33B2">
              <w:t>Education and counseling</w:t>
            </w:r>
          </w:p>
          <w:p w14:paraId="08E47829" w14:textId="77777777" w:rsidR="005F1E8C" w:rsidRPr="002D33B2" w:rsidRDefault="005F1E8C" w:rsidP="005F1E8C">
            <w:pPr>
              <w:pStyle w:val="iBAAGLevel1Bullets"/>
              <w:numPr>
                <w:ilvl w:val="0"/>
                <w:numId w:val="5"/>
              </w:numPr>
              <w:ind w:left="450"/>
            </w:pPr>
            <w:r w:rsidRPr="002D33B2">
              <w:t xml:space="preserve">Help with finding network dialysis centers and doctors </w:t>
            </w:r>
          </w:p>
          <w:p w14:paraId="3FE28055" w14:textId="77777777" w:rsidR="005F1E8C" w:rsidRPr="002D33B2" w:rsidRDefault="005F1E8C">
            <w:pPr>
              <w:pStyle w:val="iBAAGStandardText"/>
            </w:pPr>
          </w:p>
          <w:p w14:paraId="6F6202A2" w14:textId="77777777" w:rsidR="005F1E8C" w:rsidRPr="002D33B2" w:rsidRDefault="005F1E8C">
            <w:pPr>
              <w:pStyle w:val="iBAAGStandardText"/>
            </w:pPr>
            <w:r w:rsidRPr="002D33B2">
              <w:t xml:space="preserve">For more information or to speak to a nurse advocate, call toll-free at </w:t>
            </w:r>
            <w:r w:rsidRPr="002D33B2">
              <w:rPr>
                <w:rStyle w:val="iBAAGStandardTextBoldChar"/>
              </w:rPr>
              <w:t>1-866-561-7518</w:t>
            </w:r>
            <w:r w:rsidRPr="002D33B2">
              <w:t xml:space="preserve">.  TTY users can dial </w:t>
            </w:r>
            <w:r w:rsidRPr="002D33B2">
              <w:rPr>
                <w:rStyle w:val="iBAAGStandardTextBoldChar"/>
              </w:rPr>
              <w:t>711</w:t>
            </w:r>
            <w:r w:rsidRPr="002D33B2">
              <w:t>.</w:t>
            </w:r>
          </w:p>
          <w:p w14:paraId="4468B7E4" w14:textId="77777777" w:rsidR="005F1E8C" w:rsidRPr="002D33B2" w:rsidRDefault="005F1E8C" w:rsidP="006A6DDF">
            <w:pPr>
              <w:pStyle w:val="iBAAGStandardText"/>
            </w:pPr>
          </w:p>
          <w:p w14:paraId="58717D13" w14:textId="7CFD32E6" w:rsidR="00722BB6" w:rsidRPr="002D33B2" w:rsidRDefault="00722BB6">
            <w:pPr>
              <w:pStyle w:val="iBAAGStandardText"/>
            </w:pPr>
          </w:p>
        </w:tc>
      </w:tr>
      <w:tr w:rsidR="00577FE6" w:rsidRPr="002D33B2" w14:paraId="6501EEC0" w14:textId="77777777" w:rsidTr="00DC4264">
        <w:tc>
          <w:tcPr>
            <w:tcW w:w="3517" w:type="dxa"/>
            <w:tcBorders>
              <w:bottom w:val="single" w:sz="4" w:space="0" w:color="000000" w:themeColor="text1"/>
            </w:tcBorders>
            <w:shd w:val="clear" w:color="auto" w:fill="31849B"/>
            <w:vAlign w:val="center"/>
          </w:tcPr>
          <w:p w14:paraId="3C09E414" w14:textId="77777777" w:rsidR="00577FE6" w:rsidRPr="002D33B2" w:rsidRDefault="00577FE6" w:rsidP="0064267F">
            <w:pPr>
              <w:pStyle w:val="iBAAGTableHeader"/>
            </w:pPr>
            <w:r w:rsidRPr="002D33B2">
              <w:lastRenderedPageBreak/>
              <w:t>Common Medical Event</w:t>
            </w:r>
          </w:p>
        </w:tc>
        <w:tc>
          <w:tcPr>
            <w:tcW w:w="3330" w:type="dxa"/>
            <w:gridSpan w:val="2"/>
            <w:tcBorders>
              <w:bottom w:val="single" w:sz="4" w:space="0" w:color="000000" w:themeColor="text1"/>
            </w:tcBorders>
            <w:shd w:val="clear" w:color="auto" w:fill="31849B"/>
            <w:vAlign w:val="center"/>
          </w:tcPr>
          <w:p w14:paraId="627F9547" w14:textId="77777777" w:rsidR="00577FE6" w:rsidRPr="002D33B2" w:rsidRDefault="00577FE6" w:rsidP="0064267F">
            <w:pPr>
              <w:pStyle w:val="iBAAGTableHeader"/>
            </w:pPr>
            <w:r w:rsidRPr="002D33B2">
              <w:t>Your cost if you use</w:t>
            </w:r>
          </w:p>
          <w:p w14:paraId="538E9F9B" w14:textId="77777777" w:rsidR="00577FE6" w:rsidRPr="002D33B2" w:rsidRDefault="00577FE6" w:rsidP="0064267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218DDCD8" w14:textId="77777777" w:rsidR="00577FE6" w:rsidRPr="002D33B2" w:rsidRDefault="00577FE6" w:rsidP="0064267F">
            <w:pPr>
              <w:pStyle w:val="iBAAGTableHeader"/>
            </w:pPr>
            <w:r w:rsidRPr="002D33B2">
              <w:t>Your cost if you use</w:t>
            </w:r>
          </w:p>
          <w:p w14:paraId="5A5E14A5" w14:textId="77777777" w:rsidR="00577FE6" w:rsidRPr="002D33B2" w:rsidRDefault="00577FE6" w:rsidP="0064267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664AF766" w14:textId="77777777" w:rsidR="00577FE6" w:rsidRPr="002D33B2" w:rsidRDefault="00577FE6" w:rsidP="0064267F">
            <w:pPr>
              <w:pStyle w:val="iBAAGTableHeader"/>
            </w:pPr>
            <w:r w:rsidRPr="002D33B2">
              <w:t>Limits &amp; Exceptions</w:t>
            </w:r>
          </w:p>
        </w:tc>
      </w:tr>
      <w:tr w:rsidR="00577FE6" w:rsidRPr="002D33B2" w14:paraId="0B0D3FBC" w14:textId="77777777" w:rsidTr="00DC4264">
        <w:tc>
          <w:tcPr>
            <w:tcW w:w="3517" w:type="dxa"/>
            <w:shd w:val="clear" w:color="auto" w:fill="FFFFFF" w:themeFill="background1"/>
          </w:tcPr>
          <w:p w14:paraId="16312EC5" w14:textId="5AEF8E32" w:rsidR="00577FE6" w:rsidRPr="002D33B2" w:rsidRDefault="00577FE6" w:rsidP="0064267F">
            <w:pPr>
              <w:pStyle w:val="iBAAGSituationBoxName"/>
            </w:pPr>
            <w:bookmarkStart w:id="100" w:name="Lenses_Post_Cataract_Surgery"/>
            <w:r w:rsidRPr="002D33B2">
              <w:t>Lenses Post Cataract Surgery</w:t>
            </w:r>
          </w:p>
          <w:bookmarkEnd w:id="100"/>
          <w:p w14:paraId="77DBE812" w14:textId="77777777" w:rsidR="00577FE6" w:rsidRPr="002D33B2" w:rsidRDefault="00577FE6" w:rsidP="0064267F">
            <w:pPr>
              <w:pStyle w:val="iBAAGStandardText"/>
            </w:pPr>
          </w:p>
          <w:p w14:paraId="52245817" w14:textId="77777777" w:rsidR="00577FE6" w:rsidRPr="002D33B2" w:rsidRDefault="00577FE6" w:rsidP="0064267F"/>
          <w:p w14:paraId="2B3AF4D4" w14:textId="77777777" w:rsidR="00577FE6" w:rsidRPr="002D33B2" w:rsidRDefault="00577FE6" w:rsidP="0064267F"/>
          <w:p w14:paraId="57545953" w14:textId="77777777" w:rsidR="00577FE6" w:rsidRPr="002D33B2" w:rsidRDefault="00577FE6" w:rsidP="0064267F">
            <w:pPr>
              <w:pStyle w:val="iBAAGStandardTextBold"/>
            </w:pPr>
            <w:r w:rsidRPr="002D33B2">
              <w:t xml:space="preserve">Want more information? </w:t>
            </w:r>
          </w:p>
          <w:p w14:paraId="59F39F5D" w14:textId="77777777" w:rsidR="00577FE6" w:rsidRPr="002D33B2" w:rsidRDefault="00577FE6" w:rsidP="0064267F">
            <w:pPr>
              <w:pStyle w:val="iBAAGStandardText"/>
            </w:pPr>
            <w:r w:rsidRPr="002D33B2">
              <w:t xml:space="preserve">View the </w:t>
            </w:r>
            <w:hyperlink r:id="rId79" w:history="1">
              <w:r w:rsidRPr="002D33B2">
                <w:rPr>
                  <w:rStyle w:val="Hyperlinks"/>
                </w:rPr>
                <w:t>glossary</w:t>
              </w:r>
            </w:hyperlink>
            <w:r w:rsidRPr="002D33B2">
              <w:t xml:space="preserve"> for definitions.</w:t>
            </w:r>
          </w:p>
          <w:p w14:paraId="7235A74C" w14:textId="77777777" w:rsidR="00577FE6" w:rsidRPr="002D33B2" w:rsidRDefault="00577FE6" w:rsidP="0064267F">
            <w:pPr>
              <w:pStyle w:val="iBAAGStandardText"/>
            </w:pPr>
          </w:p>
        </w:tc>
        <w:tc>
          <w:tcPr>
            <w:tcW w:w="3330" w:type="dxa"/>
            <w:gridSpan w:val="2"/>
            <w:shd w:val="clear" w:color="auto" w:fill="FFFFFF" w:themeFill="background1"/>
          </w:tcPr>
          <w:p w14:paraId="0F5FF9C3" w14:textId="10136A53" w:rsidR="00577FE6" w:rsidRPr="002D33B2" w:rsidRDefault="00F31E3D" w:rsidP="0064267F">
            <w:pPr>
              <w:pStyle w:val="iBAAGStandardText"/>
            </w:pPr>
            <w:r>
              <w:rPr>
                <w:rStyle w:val="iBAAGStandardTextBoldChar"/>
              </w:rPr>
              <w:t>10%</w:t>
            </w:r>
            <w:r w:rsidR="00577FE6" w:rsidRPr="002D33B2">
              <w:t xml:space="preserve"> co-insurance, after you pay the deductible.</w:t>
            </w:r>
          </w:p>
          <w:p w14:paraId="0D4AFADC" w14:textId="77777777" w:rsidR="00577FE6" w:rsidRPr="002D33B2" w:rsidRDefault="00577FE6" w:rsidP="0064267F">
            <w:pPr>
              <w:pStyle w:val="iBAAGStandardText"/>
            </w:pPr>
          </w:p>
          <w:p w14:paraId="10868F29" w14:textId="24FFB513" w:rsidR="00577FE6" w:rsidRPr="002D33B2" w:rsidRDefault="00577FE6" w:rsidP="0064267F">
            <w:pPr>
              <w:pStyle w:val="iBAAGStandardTextBold"/>
            </w:pPr>
            <w:r w:rsidRPr="002D33B2">
              <w:t xml:space="preserve">Is </w:t>
            </w:r>
            <w:r w:rsidR="00F31E3D">
              <w:t>prior authorization</w:t>
            </w:r>
            <w:r w:rsidRPr="002D33B2">
              <w:t xml:space="preserve"> needed?</w:t>
            </w:r>
          </w:p>
          <w:p w14:paraId="152EC514" w14:textId="77777777" w:rsidR="00577FE6" w:rsidRPr="002D33B2" w:rsidRDefault="00577FE6" w:rsidP="0064267F">
            <w:pPr>
              <w:pStyle w:val="iBAAGStandardText"/>
            </w:pPr>
            <w:r w:rsidRPr="002D33B2">
              <w:t>No</w:t>
            </w:r>
          </w:p>
          <w:p w14:paraId="6B7D9EA5" w14:textId="77777777" w:rsidR="00577FE6" w:rsidRPr="002D33B2" w:rsidRDefault="00577FE6" w:rsidP="0064267F">
            <w:pPr>
              <w:pStyle w:val="iBAAGStandardText"/>
            </w:pPr>
          </w:p>
        </w:tc>
        <w:tc>
          <w:tcPr>
            <w:tcW w:w="3330" w:type="dxa"/>
            <w:shd w:val="clear" w:color="auto" w:fill="FFFFFF" w:themeFill="background1"/>
          </w:tcPr>
          <w:p w14:paraId="4D3C1B6C" w14:textId="00D25FAA" w:rsidR="00577FE6" w:rsidRPr="002D33B2" w:rsidRDefault="00F31E3D" w:rsidP="0064267F">
            <w:pPr>
              <w:pStyle w:val="iBAAGStandardText"/>
            </w:pPr>
            <w:r>
              <w:rPr>
                <w:rStyle w:val="iBAAGStandardTextBoldChar"/>
              </w:rPr>
              <w:t>40%</w:t>
            </w:r>
            <w:r w:rsidR="00577FE6" w:rsidRPr="002D33B2">
              <w:t xml:space="preserve"> co-insurance, after you pay the deductible. </w:t>
            </w:r>
          </w:p>
          <w:p w14:paraId="4CE46FBC" w14:textId="77777777" w:rsidR="00577FE6" w:rsidRPr="002D33B2" w:rsidRDefault="00577FE6" w:rsidP="0064267F">
            <w:pPr>
              <w:pStyle w:val="iBAAGStandardText"/>
            </w:pPr>
          </w:p>
          <w:p w14:paraId="729F4C05" w14:textId="6A808720" w:rsidR="00577FE6" w:rsidRPr="002D33B2" w:rsidRDefault="00577FE6" w:rsidP="0064267F">
            <w:pPr>
              <w:pStyle w:val="iBAAGStandardTextBold"/>
            </w:pPr>
            <w:r w:rsidRPr="002D33B2">
              <w:t xml:space="preserve">Is </w:t>
            </w:r>
            <w:r w:rsidR="00F31E3D">
              <w:t>prior authorization</w:t>
            </w:r>
            <w:r w:rsidRPr="002D33B2">
              <w:t xml:space="preserve"> needed?</w:t>
            </w:r>
          </w:p>
          <w:p w14:paraId="64345C04" w14:textId="77777777" w:rsidR="00577FE6" w:rsidRPr="002D33B2" w:rsidRDefault="00577FE6" w:rsidP="0064267F">
            <w:pPr>
              <w:pStyle w:val="iBAAGStandardText"/>
            </w:pPr>
            <w:r w:rsidRPr="002D33B2">
              <w:t>No</w:t>
            </w:r>
          </w:p>
          <w:p w14:paraId="47BAFD90" w14:textId="77777777" w:rsidR="00577FE6" w:rsidRPr="002D33B2" w:rsidRDefault="00577FE6" w:rsidP="0064267F">
            <w:pPr>
              <w:pStyle w:val="iBAAGStandardText"/>
            </w:pPr>
          </w:p>
        </w:tc>
        <w:tc>
          <w:tcPr>
            <w:tcW w:w="3330" w:type="dxa"/>
            <w:shd w:val="clear" w:color="auto" w:fill="FFFFFF" w:themeFill="background1"/>
          </w:tcPr>
          <w:p w14:paraId="39DF4F25" w14:textId="2E7CD6EC" w:rsidR="00577FE6" w:rsidRPr="002D33B2" w:rsidRDefault="00577FE6" w:rsidP="00577FE6">
            <w:pPr>
              <w:pStyle w:val="iBAAGStandardText"/>
            </w:pPr>
            <w:r w:rsidRPr="002D33B2">
              <w:t xml:space="preserve">Limited to initial pair of eyeglasses or contact lenses following a medical necessary </w:t>
            </w:r>
            <w:r w:rsidR="00A9170D" w:rsidRPr="00A9170D">
              <w:t xml:space="preserve">keratoconus or </w:t>
            </w:r>
            <w:r w:rsidRPr="002D33B2">
              <w:t>cataract surgical procedure.</w:t>
            </w:r>
          </w:p>
          <w:p w14:paraId="08825540" w14:textId="77777777" w:rsidR="00577FE6" w:rsidRPr="002D33B2" w:rsidRDefault="00577FE6" w:rsidP="006F4B5C"/>
        </w:tc>
      </w:tr>
      <w:tr w:rsidR="004D78FC" w:rsidRPr="002D33B2" w14:paraId="53EDF37C" w14:textId="77777777" w:rsidTr="00DC4264">
        <w:tc>
          <w:tcPr>
            <w:tcW w:w="3517" w:type="dxa"/>
            <w:tcBorders>
              <w:bottom w:val="single" w:sz="4" w:space="0" w:color="000000" w:themeColor="text1"/>
            </w:tcBorders>
            <w:shd w:val="clear" w:color="auto" w:fill="31849B"/>
            <w:vAlign w:val="center"/>
          </w:tcPr>
          <w:p w14:paraId="4781E556" w14:textId="6205A45F" w:rsidR="004D78FC" w:rsidRPr="002D33B2" w:rsidRDefault="004D78FC" w:rsidP="00B44A4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D47E53D" w14:textId="77777777" w:rsidR="004D78FC" w:rsidRPr="002D33B2" w:rsidRDefault="004D78FC" w:rsidP="00B44A4F">
            <w:pPr>
              <w:pStyle w:val="iBAAGTableHeader"/>
            </w:pPr>
            <w:r w:rsidRPr="002D33B2">
              <w:t>Your cost if you use</w:t>
            </w:r>
          </w:p>
          <w:p w14:paraId="2A323C90" w14:textId="77777777" w:rsidR="004D78FC" w:rsidRPr="002D33B2" w:rsidRDefault="004D78FC" w:rsidP="00B44A4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644A2D43" w14:textId="77777777" w:rsidR="004D78FC" w:rsidRPr="002D33B2" w:rsidRDefault="004D78FC" w:rsidP="00B44A4F">
            <w:pPr>
              <w:pStyle w:val="iBAAGTableHeader"/>
            </w:pPr>
            <w:r w:rsidRPr="002D33B2">
              <w:t>Your cost if you use</w:t>
            </w:r>
          </w:p>
          <w:p w14:paraId="0CB75216" w14:textId="77777777" w:rsidR="004D78FC" w:rsidRPr="002D33B2" w:rsidRDefault="004D78FC" w:rsidP="00B44A4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6FD4DB4C" w14:textId="77777777" w:rsidR="004D78FC" w:rsidRPr="002D33B2" w:rsidRDefault="004D78FC" w:rsidP="00B44A4F">
            <w:pPr>
              <w:pStyle w:val="iBAAGTableHeader"/>
            </w:pPr>
            <w:r w:rsidRPr="002D33B2">
              <w:t>Limits &amp; Exceptions</w:t>
            </w:r>
          </w:p>
        </w:tc>
      </w:tr>
      <w:tr w:rsidR="004D78FC" w:rsidRPr="002D33B2" w14:paraId="05801A7B" w14:textId="77777777" w:rsidTr="00DC4264">
        <w:tc>
          <w:tcPr>
            <w:tcW w:w="3517" w:type="dxa"/>
            <w:shd w:val="clear" w:color="auto" w:fill="FFFFFF" w:themeFill="background1"/>
          </w:tcPr>
          <w:p w14:paraId="6AA2C611" w14:textId="77777777" w:rsidR="004D78FC" w:rsidRPr="002D33B2" w:rsidRDefault="004D78FC" w:rsidP="00B44A4F">
            <w:pPr>
              <w:pStyle w:val="iBAAGSituationBoxName"/>
            </w:pPr>
            <w:bookmarkStart w:id="101" w:name="Medical_Foods"/>
            <w:r w:rsidRPr="002D33B2">
              <w:t>Medical Foods</w:t>
            </w:r>
            <w:bookmarkEnd w:id="101"/>
          </w:p>
          <w:p w14:paraId="01957B35" w14:textId="77777777" w:rsidR="004D78FC" w:rsidRPr="002D33B2" w:rsidRDefault="004D78FC" w:rsidP="00B44A4F">
            <w:pPr>
              <w:pStyle w:val="iBAAGStandardText"/>
            </w:pPr>
          </w:p>
          <w:p w14:paraId="5EA44B7C" w14:textId="77777777" w:rsidR="004D78FC" w:rsidRPr="002D33B2" w:rsidRDefault="004D78FC" w:rsidP="00B44A4F">
            <w:pPr>
              <w:pStyle w:val="iBAAGStandardText"/>
            </w:pPr>
            <w:r w:rsidRPr="002D33B2">
              <w:t>Benefits include:</w:t>
            </w:r>
          </w:p>
          <w:p w14:paraId="5FF0CCD5" w14:textId="77777777" w:rsidR="004D78FC" w:rsidRPr="002D33B2" w:rsidRDefault="004D78FC" w:rsidP="00B44A4F">
            <w:pPr>
              <w:pStyle w:val="iBAAGLevel1Bullets"/>
            </w:pPr>
            <w:r w:rsidRPr="002D33B2">
              <w:t>Formulas</w:t>
            </w:r>
          </w:p>
          <w:p w14:paraId="33EEE531" w14:textId="77777777" w:rsidR="004D78FC" w:rsidRPr="002D33B2" w:rsidRDefault="004D78FC" w:rsidP="00B44A4F">
            <w:pPr>
              <w:pStyle w:val="iBAAGLevel1Bullets"/>
            </w:pPr>
            <w:r w:rsidRPr="002D33B2">
              <w:t xml:space="preserve">Special food products </w:t>
            </w:r>
          </w:p>
          <w:p w14:paraId="6EDB4C29" w14:textId="77777777" w:rsidR="004D78FC" w:rsidRPr="002D33B2" w:rsidRDefault="004D78FC" w:rsidP="00B44A4F"/>
          <w:p w14:paraId="6E05A60C" w14:textId="77777777" w:rsidR="004D78FC" w:rsidRPr="002D33B2" w:rsidRDefault="004D78FC" w:rsidP="00B44A4F">
            <w:pPr>
              <w:pStyle w:val="iBAAGStandardTextBold"/>
            </w:pPr>
            <w:r w:rsidRPr="002D33B2">
              <w:t xml:space="preserve">Want more information? </w:t>
            </w:r>
          </w:p>
          <w:p w14:paraId="69BFFC97" w14:textId="77777777" w:rsidR="004D78FC" w:rsidRPr="002D33B2" w:rsidRDefault="004D78FC" w:rsidP="00B44A4F">
            <w:pPr>
              <w:pStyle w:val="iBAAGStandardText"/>
            </w:pPr>
            <w:r w:rsidRPr="002D33B2">
              <w:t xml:space="preserve">View the </w:t>
            </w:r>
            <w:hyperlink r:id="rId80" w:history="1">
              <w:r w:rsidRPr="002D33B2">
                <w:rPr>
                  <w:rStyle w:val="Hyperlinks"/>
                </w:rPr>
                <w:t>glossary</w:t>
              </w:r>
            </w:hyperlink>
            <w:r w:rsidRPr="002D33B2">
              <w:t xml:space="preserve"> for definitions.</w:t>
            </w:r>
          </w:p>
          <w:p w14:paraId="054A0BCB" w14:textId="77777777" w:rsidR="004D78FC" w:rsidRPr="002D33B2" w:rsidRDefault="004D78FC" w:rsidP="00B44A4F">
            <w:pPr>
              <w:pStyle w:val="iBAAGStandardText"/>
            </w:pPr>
          </w:p>
        </w:tc>
        <w:tc>
          <w:tcPr>
            <w:tcW w:w="3330" w:type="dxa"/>
            <w:gridSpan w:val="2"/>
            <w:shd w:val="clear" w:color="auto" w:fill="FFFFFF" w:themeFill="background1"/>
          </w:tcPr>
          <w:p w14:paraId="5537AAB9" w14:textId="77777777" w:rsidR="00DF32B9" w:rsidRDefault="00DF32B9" w:rsidP="00DF32B9">
            <w:pPr>
              <w:pStyle w:val="iBAAGStandardText"/>
            </w:pPr>
            <w:r>
              <w:rPr>
                <w:rStyle w:val="iBAAGStandardTextBoldChar"/>
              </w:rPr>
              <w:t>$50</w:t>
            </w:r>
            <w:r>
              <w:t xml:space="preserve"> co-pay per visit.</w:t>
            </w:r>
          </w:p>
          <w:p w14:paraId="539D4E14" w14:textId="77777777" w:rsidR="00DF32B9" w:rsidRDefault="00DF32B9" w:rsidP="00DF32B9">
            <w:pPr>
              <w:pStyle w:val="iBAAGStandardText"/>
            </w:pPr>
            <w:r>
              <w:t>The annual deductible does not apply.</w:t>
            </w:r>
          </w:p>
          <w:p w14:paraId="19F4A570" w14:textId="34EC9410" w:rsidR="004D78FC" w:rsidRPr="002D33B2" w:rsidRDefault="00DF32B9" w:rsidP="00DF32B9">
            <w:pPr>
              <w:pStyle w:val="iBAAGStandardText"/>
            </w:pPr>
            <w:r w:rsidRPr="002D33B2" w:rsidDel="00967E05">
              <w:rPr>
                <w:rStyle w:val="InstructionalTextChar"/>
              </w:rPr>
              <w:t xml:space="preserve"> </w:t>
            </w:r>
          </w:p>
          <w:p w14:paraId="5B34E1F7" w14:textId="77777777" w:rsidR="001269A3" w:rsidRPr="002D33B2" w:rsidRDefault="001269A3" w:rsidP="001269A3">
            <w:pPr>
              <w:pStyle w:val="iBAAGStandardText"/>
            </w:pPr>
          </w:p>
          <w:p w14:paraId="503F310E" w14:textId="023DB19E" w:rsidR="004D78FC" w:rsidRPr="002D33B2" w:rsidRDefault="004D78FC" w:rsidP="00B44A4F">
            <w:pPr>
              <w:pStyle w:val="iBAAGStandardTextBold"/>
            </w:pPr>
            <w:r w:rsidRPr="002D33B2">
              <w:t xml:space="preserve">Is </w:t>
            </w:r>
            <w:r w:rsidR="00F31E3D">
              <w:t>prior authorization</w:t>
            </w:r>
            <w:r w:rsidRPr="002D33B2">
              <w:t xml:space="preserve"> needed?</w:t>
            </w:r>
          </w:p>
          <w:p w14:paraId="2349C852" w14:textId="58FD5927" w:rsidR="004D78FC" w:rsidRPr="002D33B2" w:rsidRDefault="004D78FC" w:rsidP="00B44A4F">
            <w:pPr>
              <w:pStyle w:val="iBAAGStandardText"/>
            </w:pPr>
            <w:r w:rsidRPr="002D33B2">
              <w:t>No</w:t>
            </w:r>
          </w:p>
          <w:p w14:paraId="6096AA49" w14:textId="77777777" w:rsidR="004D78FC" w:rsidRPr="002D33B2" w:rsidRDefault="004D78FC" w:rsidP="00B44A4F">
            <w:pPr>
              <w:pStyle w:val="iBAAGStandardText"/>
            </w:pPr>
          </w:p>
          <w:p w14:paraId="63C7B6BB" w14:textId="10E51582" w:rsidR="004D78FC" w:rsidRPr="002D33B2" w:rsidRDefault="004D78FC">
            <w:pPr>
              <w:pStyle w:val="iBAAGStandardText"/>
            </w:pPr>
          </w:p>
        </w:tc>
        <w:tc>
          <w:tcPr>
            <w:tcW w:w="3330" w:type="dxa"/>
            <w:shd w:val="clear" w:color="auto" w:fill="FFFFFF" w:themeFill="background1"/>
          </w:tcPr>
          <w:p w14:paraId="42DBD688" w14:textId="13D39DC5" w:rsidR="004D78FC" w:rsidRPr="002D33B2" w:rsidRDefault="00F31E3D" w:rsidP="00B44A4F">
            <w:pPr>
              <w:pStyle w:val="iBAAGStandardText"/>
            </w:pPr>
            <w:r>
              <w:rPr>
                <w:rStyle w:val="iBAAGStandardTextBoldChar"/>
              </w:rPr>
              <w:t>40%</w:t>
            </w:r>
            <w:r w:rsidR="004D78FC" w:rsidRPr="002D33B2">
              <w:t xml:space="preserve"> co-insurance, after you pay the deductible.</w:t>
            </w:r>
          </w:p>
          <w:p w14:paraId="5B21D072" w14:textId="77777777" w:rsidR="004D78FC" w:rsidRPr="002D33B2" w:rsidRDefault="004D78FC" w:rsidP="00B44A4F">
            <w:pPr>
              <w:pStyle w:val="iBAAGStandardText"/>
            </w:pPr>
          </w:p>
          <w:p w14:paraId="41BAD1BE" w14:textId="77777777" w:rsidR="001269A3" w:rsidRPr="002D33B2" w:rsidRDefault="001269A3" w:rsidP="001269A3">
            <w:pPr>
              <w:pStyle w:val="iBAAGStandardText"/>
            </w:pPr>
          </w:p>
          <w:p w14:paraId="3B468253" w14:textId="60E66ABE" w:rsidR="004D78FC" w:rsidRPr="002D33B2" w:rsidRDefault="004D78FC" w:rsidP="00B44A4F">
            <w:pPr>
              <w:pStyle w:val="iBAAGStandardTextBold"/>
            </w:pPr>
            <w:r w:rsidRPr="002D33B2">
              <w:t xml:space="preserve">Is </w:t>
            </w:r>
            <w:r w:rsidR="00F31E3D">
              <w:t>prior authorization</w:t>
            </w:r>
            <w:r w:rsidRPr="002D33B2">
              <w:t xml:space="preserve"> needed?</w:t>
            </w:r>
          </w:p>
          <w:p w14:paraId="1B028CFC" w14:textId="3681D896" w:rsidR="004D78FC" w:rsidRPr="002D33B2" w:rsidRDefault="004D78FC" w:rsidP="00B44A4F">
            <w:pPr>
              <w:pStyle w:val="iBAAGStandardText"/>
            </w:pPr>
            <w:r w:rsidRPr="002D33B2">
              <w:t>No</w:t>
            </w:r>
          </w:p>
          <w:p w14:paraId="64FEB979" w14:textId="77777777" w:rsidR="004D78FC" w:rsidRPr="002D33B2" w:rsidRDefault="004D78FC">
            <w:pPr>
              <w:pStyle w:val="iBAAGStandardText"/>
            </w:pPr>
          </w:p>
        </w:tc>
        <w:tc>
          <w:tcPr>
            <w:tcW w:w="3330" w:type="dxa"/>
            <w:shd w:val="clear" w:color="auto" w:fill="FFFFFF" w:themeFill="background1"/>
          </w:tcPr>
          <w:p w14:paraId="31620226" w14:textId="0299E833" w:rsidR="004D78FC" w:rsidRPr="002D33B2" w:rsidRDefault="00F43689" w:rsidP="00B840D5">
            <w:r w:rsidRPr="002D33B2">
              <w:rPr>
                <w:rStyle w:val="iBAAGStandardTextChar"/>
              </w:rPr>
              <w:t>No coverage for medical foods, except:</w:t>
            </w:r>
            <w:r w:rsidRPr="002D33B2">
              <w:t xml:space="preserve"> </w:t>
            </w:r>
          </w:p>
          <w:p w14:paraId="7C651441" w14:textId="568D7375" w:rsidR="004D78FC" w:rsidRPr="002D33B2" w:rsidRDefault="00F43689" w:rsidP="00B840D5">
            <w:pPr>
              <w:pStyle w:val="iBAAGLevel1Bullets"/>
            </w:pPr>
            <w:r w:rsidRPr="002D33B2">
              <w:rPr>
                <w:rStyle w:val="iBAAGStandardTextChar"/>
              </w:rPr>
              <w:t xml:space="preserve">for an </w:t>
            </w:r>
            <w:r w:rsidR="004D78FC" w:rsidRPr="002D33B2">
              <w:t>inborn error of metabolism</w:t>
            </w:r>
          </w:p>
          <w:p w14:paraId="0772B9B6" w14:textId="77777777" w:rsidR="004D78FC" w:rsidRPr="002D33B2" w:rsidRDefault="004D78FC" w:rsidP="00B840D5"/>
          <w:p w14:paraId="7D53736D" w14:textId="574B31D0" w:rsidR="004D78FC" w:rsidRPr="002D33B2" w:rsidRDefault="004D78FC"/>
        </w:tc>
      </w:tr>
      <w:tr w:rsidR="004D78FC" w:rsidRPr="002D33B2" w14:paraId="3AD664FD" w14:textId="77777777" w:rsidTr="00DC4264">
        <w:tc>
          <w:tcPr>
            <w:tcW w:w="3517" w:type="dxa"/>
            <w:tcBorders>
              <w:bottom w:val="single" w:sz="4" w:space="0" w:color="000000" w:themeColor="text1"/>
            </w:tcBorders>
            <w:shd w:val="clear" w:color="auto" w:fill="31849B"/>
            <w:vAlign w:val="center"/>
          </w:tcPr>
          <w:p w14:paraId="5C4FC4B7" w14:textId="17F949B1" w:rsidR="004D78FC" w:rsidRPr="002D33B2" w:rsidRDefault="004D78FC" w:rsidP="00B44A4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7B3A7D77" w14:textId="77777777" w:rsidR="004D78FC" w:rsidRPr="002D33B2" w:rsidRDefault="004D78FC" w:rsidP="00B44A4F">
            <w:pPr>
              <w:pStyle w:val="iBAAGTableHeader"/>
            </w:pPr>
            <w:r w:rsidRPr="002D33B2">
              <w:t>Your cost if you use</w:t>
            </w:r>
          </w:p>
          <w:p w14:paraId="0DEC2808" w14:textId="77777777" w:rsidR="004D78FC" w:rsidRPr="002D33B2" w:rsidRDefault="004D78FC" w:rsidP="00B44A4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37C880AA" w14:textId="77777777" w:rsidR="004D78FC" w:rsidRPr="002D33B2" w:rsidRDefault="004D78FC" w:rsidP="00B44A4F">
            <w:pPr>
              <w:pStyle w:val="iBAAGTableHeader"/>
            </w:pPr>
            <w:r w:rsidRPr="002D33B2">
              <w:t>Your cost if you use</w:t>
            </w:r>
          </w:p>
          <w:p w14:paraId="21FCD7B8" w14:textId="77777777" w:rsidR="004D78FC" w:rsidRPr="002D33B2" w:rsidRDefault="004D78FC" w:rsidP="00B44A4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7BEC7F23" w14:textId="77777777" w:rsidR="004D78FC" w:rsidRPr="002D33B2" w:rsidRDefault="004D78FC" w:rsidP="00B44A4F">
            <w:pPr>
              <w:pStyle w:val="iBAAGTableHeader"/>
            </w:pPr>
            <w:r w:rsidRPr="002D33B2">
              <w:t>Limits &amp; Exceptions</w:t>
            </w:r>
          </w:p>
        </w:tc>
      </w:tr>
      <w:tr w:rsidR="004D78FC" w:rsidRPr="002D33B2" w14:paraId="11AF6372" w14:textId="77777777" w:rsidTr="00DC4264">
        <w:tc>
          <w:tcPr>
            <w:tcW w:w="3517" w:type="dxa"/>
            <w:shd w:val="clear" w:color="auto" w:fill="FFFFFF" w:themeFill="background1"/>
          </w:tcPr>
          <w:p w14:paraId="4DED20BD" w14:textId="77777777" w:rsidR="004D78FC" w:rsidRPr="002D33B2" w:rsidRDefault="004D78FC" w:rsidP="00B44A4F">
            <w:pPr>
              <w:pStyle w:val="iBAAGSituationBoxName"/>
            </w:pPr>
            <w:bookmarkStart w:id="102" w:name="Nutritional_Counseling"/>
            <w:r w:rsidRPr="002D33B2">
              <w:t xml:space="preserve">Nutritional </w:t>
            </w:r>
            <w:r w:rsidRPr="002D33B2">
              <w:lastRenderedPageBreak/>
              <w:t>Counseling</w:t>
            </w:r>
            <w:bookmarkEnd w:id="102"/>
          </w:p>
          <w:p w14:paraId="1D0DE2E8" w14:textId="77777777" w:rsidR="004D78FC" w:rsidRPr="002D33B2" w:rsidRDefault="004D78FC" w:rsidP="00B44A4F">
            <w:pPr>
              <w:pStyle w:val="iBAAGSituationBoxName"/>
            </w:pPr>
          </w:p>
          <w:p w14:paraId="4286D9A3" w14:textId="77777777" w:rsidR="003842E0" w:rsidRPr="002D33B2" w:rsidRDefault="003842E0" w:rsidP="00B44A4F">
            <w:pPr>
              <w:pStyle w:val="iBAAGSituationBoxName"/>
            </w:pPr>
          </w:p>
          <w:p w14:paraId="38C69581" w14:textId="3116085D" w:rsidR="004D78FC" w:rsidRPr="002D33B2" w:rsidRDefault="004D78FC" w:rsidP="00B44A4F">
            <w:r w:rsidRPr="002D33B2">
              <w:rPr>
                <w:rStyle w:val="iBAAGStandardTextBoldChar"/>
              </w:rPr>
              <w:t>What is nutritional counseling?</w:t>
            </w:r>
            <w:r w:rsidRPr="002D33B2">
              <w:t xml:space="preserve"> </w:t>
            </w:r>
            <w:r w:rsidR="009410D2" w:rsidRPr="002D33B2">
              <w:t>Education services that are provided as part of treatment for a disease by a licensed health care professional.</w:t>
            </w:r>
          </w:p>
          <w:p w14:paraId="16D7E6BB" w14:textId="77777777" w:rsidR="004D78FC" w:rsidRPr="002D33B2" w:rsidRDefault="004D78FC" w:rsidP="00B44A4F"/>
          <w:p w14:paraId="611E3F72" w14:textId="094A6E75" w:rsidR="00C02141" w:rsidRPr="002D33B2" w:rsidRDefault="00C02141" w:rsidP="00C02141">
            <w:r w:rsidRPr="002D33B2">
              <w:rPr>
                <w:rStyle w:val="iBAAGStandardTextChar"/>
              </w:rPr>
              <w:t>When services are</w:t>
            </w:r>
            <w:r w:rsidR="002D6AE6" w:rsidRPr="002D33B2">
              <w:rPr>
                <w:rStyle w:val="iBAAGStandardTextChar"/>
              </w:rPr>
              <w:t xml:space="preserve"> </w:t>
            </w:r>
            <w:r w:rsidRPr="002D33B2">
              <w:rPr>
                <w:rStyle w:val="iBAAGStandardTextChar"/>
              </w:rPr>
              <w:t xml:space="preserve">for preventive care purposes, benefits are described under </w:t>
            </w:r>
            <w:r w:rsidRPr="002D33B2">
              <w:rPr>
                <w:rStyle w:val="iBAAGStandardTextItalicsChar"/>
              </w:rPr>
              <w:t>Preventive Care Services</w:t>
            </w:r>
            <w:r w:rsidRPr="002D33B2">
              <w:rPr>
                <w:rStyle w:val="iBAAGStandardTextChar"/>
              </w:rPr>
              <w:t>.</w:t>
            </w:r>
          </w:p>
          <w:p w14:paraId="668292F8" w14:textId="77777777" w:rsidR="00C02141" w:rsidRPr="002D33B2" w:rsidRDefault="00C02141" w:rsidP="00B44A4F"/>
          <w:p w14:paraId="73BB4E86" w14:textId="77777777" w:rsidR="004D78FC" w:rsidRPr="002D33B2" w:rsidRDefault="004D78FC" w:rsidP="00B44A4F">
            <w:pPr>
              <w:pStyle w:val="iBAAGStandardText"/>
            </w:pPr>
            <w:r w:rsidRPr="002D33B2">
              <w:rPr>
                <w:rStyle w:val="iBAAGStandardTextBoldChar"/>
              </w:rPr>
              <w:t>Want more information</w:t>
            </w:r>
            <w:r w:rsidRPr="002D33B2">
              <w:t xml:space="preserve">? </w:t>
            </w:r>
          </w:p>
          <w:p w14:paraId="73C06C87" w14:textId="77777777" w:rsidR="004D78FC" w:rsidRPr="002D33B2" w:rsidRDefault="004D78FC" w:rsidP="00B44A4F">
            <w:pPr>
              <w:pStyle w:val="iBAAGStandardText"/>
            </w:pPr>
            <w:r w:rsidRPr="002D33B2">
              <w:t xml:space="preserve">View the </w:t>
            </w:r>
            <w:hyperlink r:id="rId81" w:history="1">
              <w:r w:rsidRPr="002D33B2">
                <w:rPr>
                  <w:rStyle w:val="Hyperlinks"/>
                </w:rPr>
                <w:t>glossary</w:t>
              </w:r>
            </w:hyperlink>
            <w:r w:rsidRPr="002D33B2">
              <w:t xml:space="preserve"> for definitions.</w:t>
            </w:r>
          </w:p>
          <w:p w14:paraId="38106F01" w14:textId="77777777" w:rsidR="004D78FC" w:rsidRPr="002D33B2" w:rsidRDefault="004D78FC" w:rsidP="00B44A4F"/>
        </w:tc>
        <w:tc>
          <w:tcPr>
            <w:tcW w:w="3330" w:type="dxa"/>
            <w:gridSpan w:val="2"/>
            <w:shd w:val="clear" w:color="auto" w:fill="FFFFFF" w:themeFill="background1"/>
          </w:tcPr>
          <w:p w14:paraId="36689D2E" w14:textId="77777777" w:rsidR="0013168D" w:rsidRDefault="004D78FC" w:rsidP="00B44A4F">
            <w:pPr>
              <w:pStyle w:val="iBAAGStandardText"/>
              <w:rPr>
                <w:rStyle w:val="InstructionalTextChar"/>
              </w:rPr>
            </w:pPr>
            <w:r w:rsidRPr="002D33B2">
              <w:lastRenderedPageBreak/>
              <w:t xml:space="preserve">Primary Doctor: </w:t>
            </w:r>
          </w:p>
          <w:p w14:paraId="2BA433E5" w14:textId="77777777" w:rsidR="00DF32B9" w:rsidRDefault="00DF32B9" w:rsidP="00DF32B9">
            <w:pPr>
              <w:pStyle w:val="iBAAGStandardText"/>
            </w:pPr>
            <w:r>
              <w:rPr>
                <w:rStyle w:val="iBAAGStandardTextBoldChar"/>
              </w:rPr>
              <w:lastRenderedPageBreak/>
              <w:t>$25</w:t>
            </w:r>
            <w:r>
              <w:t xml:space="preserve"> co-pay per visit.</w:t>
            </w:r>
          </w:p>
          <w:p w14:paraId="5567AC43" w14:textId="77777777" w:rsidR="00DF32B9" w:rsidRDefault="00DF32B9" w:rsidP="00DF32B9">
            <w:pPr>
              <w:pStyle w:val="iBAAGStandardText"/>
            </w:pPr>
            <w:r>
              <w:t>The annual deductible does not apply.</w:t>
            </w:r>
          </w:p>
          <w:p w14:paraId="0548588A" w14:textId="77777777" w:rsidR="00DF32B9" w:rsidRPr="002D33B2" w:rsidRDefault="00DF32B9" w:rsidP="00DF32B9">
            <w:pPr>
              <w:pStyle w:val="iBAAGStandardText"/>
            </w:pPr>
          </w:p>
          <w:p w14:paraId="43796393" w14:textId="77777777" w:rsidR="00DF32B9" w:rsidRDefault="00DF32B9" w:rsidP="00DF32B9">
            <w:pPr>
              <w:pStyle w:val="iBAAGStandardText"/>
            </w:pPr>
            <w:r w:rsidRPr="002D33B2">
              <w:t xml:space="preserve">Specialist: </w:t>
            </w:r>
          </w:p>
          <w:p w14:paraId="22EDD625" w14:textId="77777777" w:rsidR="00DF32B9" w:rsidRDefault="00DF32B9" w:rsidP="00DF32B9">
            <w:pPr>
              <w:pStyle w:val="iBAAGStandardText"/>
            </w:pPr>
            <w:r>
              <w:rPr>
                <w:rStyle w:val="iBAAGStandardTextBoldChar"/>
              </w:rPr>
              <w:t>$50</w:t>
            </w:r>
            <w:r>
              <w:t xml:space="preserve"> co-pay per visit.</w:t>
            </w:r>
          </w:p>
          <w:p w14:paraId="193D17D2" w14:textId="77777777" w:rsidR="00DF32B9" w:rsidRDefault="00DF32B9" w:rsidP="00DF32B9">
            <w:pPr>
              <w:pStyle w:val="iBAAGStandardText"/>
            </w:pPr>
            <w:r>
              <w:t>The annual deductible does not apply.</w:t>
            </w:r>
          </w:p>
          <w:p w14:paraId="37E80868" w14:textId="38B9057D" w:rsidR="001269A3" w:rsidRPr="002D33B2" w:rsidRDefault="00DF32B9" w:rsidP="001269A3">
            <w:pPr>
              <w:pStyle w:val="iBAAGStandardText"/>
            </w:pPr>
            <w:r w:rsidRPr="002D33B2" w:rsidDel="0013168D">
              <w:rPr>
                <w:rStyle w:val="InstructionalTextChar"/>
              </w:rPr>
              <w:t xml:space="preserve"> </w:t>
            </w:r>
          </w:p>
          <w:p w14:paraId="1D4A8E55" w14:textId="2D14619B" w:rsidR="004D78FC" w:rsidRPr="002D33B2" w:rsidRDefault="004D78FC" w:rsidP="00B44A4F">
            <w:pPr>
              <w:pStyle w:val="iBAAGStandardTextBold"/>
            </w:pPr>
            <w:r w:rsidRPr="002D33B2">
              <w:t xml:space="preserve">Is </w:t>
            </w:r>
            <w:r w:rsidR="00F31E3D">
              <w:t>prior authorization</w:t>
            </w:r>
            <w:r w:rsidRPr="002D33B2">
              <w:t xml:space="preserve"> needed?</w:t>
            </w:r>
          </w:p>
          <w:p w14:paraId="50430FB8" w14:textId="77777777" w:rsidR="004D78FC" w:rsidRPr="002D33B2" w:rsidRDefault="004D78FC" w:rsidP="00B44A4F">
            <w:pPr>
              <w:pStyle w:val="iBAAGStandardText"/>
            </w:pPr>
            <w:r w:rsidRPr="002D33B2">
              <w:t>No</w:t>
            </w:r>
          </w:p>
          <w:p w14:paraId="336C6DA8" w14:textId="77777777" w:rsidR="004D78FC" w:rsidRPr="002D33B2" w:rsidRDefault="004D78FC" w:rsidP="00B44A4F">
            <w:pPr>
              <w:pStyle w:val="iBAAGStandardText"/>
            </w:pPr>
          </w:p>
        </w:tc>
        <w:tc>
          <w:tcPr>
            <w:tcW w:w="3330" w:type="dxa"/>
            <w:shd w:val="clear" w:color="auto" w:fill="FFFFFF" w:themeFill="background1"/>
          </w:tcPr>
          <w:p w14:paraId="1C841F23" w14:textId="01F13EF2" w:rsidR="00DF32B9" w:rsidRDefault="004D78FC" w:rsidP="00B44A4F">
            <w:pPr>
              <w:pStyle w:val="iBAAGStandardText"/>
            </w:pPr>
            <w:r w:rsidRPr="002D33B2">
              <w:lastRenderedPageBreak/>
              <w:t xml:space="preserve">Primary Doctor: </w:t>
            </w:r>
          </w:p>
          <w:p w14:paraId="61B79CB9" w14:textId="1F086FE8" w:rsidR="004D78FC" w:rsidRPr="002D33B2" w:rsidRDefault="00F31E3D" w:rsidP="00B44A4F">
            <w:pPr>
              <w:pStyle w:val="iBAAGStandardText"/>
            </w:pPr>
            <w:r>
              <w:rPr>
                <w:rStyle w:val="iBAAGStandardTextBoldChar"/>
              </w:rPr>
              <w:lastRenderedPageBreak/>
              <w:t>40%</w:t>
            </w:r>
            <w:r w:rsidR="004D78FC" w:rsidRPr="002D33B2">
              <w:t xml:space="preserve"> co-insurance, after you pay the deductible.</w:t>
            </w:r>
          </w:p>
          <w:p w14:paraId="5C04451D" w14:textId="77777777" w:rsidR="004D78FC" w:rsidRDefault="004D78FC" w:rsidP="00B44A4F">
            <w:pPr>
              <w:pStyle w:val="iBAAGStandardText"/>
            </w:pPr>
          </w:p>
          <w:p w14:paraId="747722A4" w14:textId="77777777" w:rsidR="00DF32B9" w:rsidRPr="002D33B2" w:rsidRDefault="00DF32B9" w:rsidP="00B44A4F">
            <w:pPr>
              <w:pStyle w:val="iBAAGStandardText"/>
            </w:pPr>
          </w:p>
          <w:p w14:paraId="2B4F5D06" w14:textId="77777777" w:rsidR="00DF32B9" w:rsidRDefault="004D78FC" w:rsidP="00B44A4F">
            <w:pPr>
              <w:pStyle w:val="iBAAGStandardText"/>
            </w:pPr>
            <w:r w:rsidRPr="002D33B2">
              <w:t xml:space="preserve">Specialist: </w:t>
            </w:r>
          </w:p>
          <w:p w14:paraId="2ADC568F" w14:textId="702B7712" w:rsidR="004D78FC" w:rsidRPr="002D33B2" w:rsidRDefault="00F31E3D" w:rsidP="00B44A4F">
            <w:pPr>
              <w:pStyle w:val="iBAAGStandardText"/>
            </w:pPr>
            <w:r>
              <w:rPr>
                <w:rStyle w:val="iBAAGStandardTextBoldChar"/>
              </w:rPr>
              <w:t>40%</w:t>
            </w:r>
            <w:r w:rsidR="004D78FC" w:rsidRPr="002D33B2">
              <w:t xml:space="preserve"> co-insurance, after you pay the deductible.</w:t>
            </w:r>
          </w:p>
          <w:p w14:paraId="70776F92" w14:textId="77777777" w:rsidR="001269A3" w:rsidRPr="002D33B2" w:rsidRDefault="001269A3" w:rsidP="001269A3">
            <w:pPr>
              <w:pStyle w:val="iBAAGStandardText"/>
            </w:pPr>
          </w:p>
          <w:p w14:paraId="058D3743" w14:textId="4F26935D" w:rsidR="004D78FC" w:rsidRPr="002D33B2" w:rsidRDefault="004D78FC" w:rsidP="00B44A4F">
            <w:pPr>
              <w:pStyle w:val="iBAAGStandardTextBold"/>
            </w:pPr>
            <w:r w:rsidRPr="002D33B2">
              <w:t xml:space="preserve">Is </w:t>
            </w:r>
            <w:r w:rsidR="00F31E3D">
              <w:t>prior authorization</w:t>
            </w:r>
            <w:r w:rsidRPr="002D33B2">
              <w:t xml:space="preserve"> needed?</w:t>
            </w:r>
          </w:p>
          <w:p w14:paraId="158DC063" w14:textId="77777777" w:rsidR="004D78FC" w:rsidRPr="002D33B2" w:rsidRDefault="004D78FC" w:rsidP="00B44A4F">
            <w:pPr>
              <w:pStyle w:val="iBAAGStandardText"/>
            </w:pPr>
            <w:r w:rsidRPr="002D33B2">
              <w:t>No</w:t>
            </w:r>
          </w:p>
          <w:p w14:paraId="7A1A4E88" w14:textId="77777777" w:rsidR="004D78FC" w:rsidRPr="002D33B2" w:rsidRDefault="004D78FC" w:rsidP="00B44A4F">
            <w:pPr>
              <w:pStyle w:val="iBAAGStandardText"/>
            </w:pPr>
          </w:p>
          <w:p w14:paraId="5E43BCED" w14:textId="77777777" w:rsidR="004D78FC" w:rsidRPr="002D33B2" w:rsidRDefault="004D78FC" w:rsidP="00B44A4F">
            <w:pPr>
              <w:pStyle w:val="iBAAGStandardText"/>
            </w:pPr>
          </w:p>
        </w:tc>
        <w:tc>
          <w:tcPr>
            <w:tcW w:w="3330" w:type="dxa"/>
            <w:shd w:val="clear" w:color="auto" w:fill="FFFFFF" w:themeFill="background1"/>
          </w:tcPr>
          <w:p w14:paraId="3B7EFCA7" w14:textId="0AD635A0" w:rsidR="004D78FC" w:rsidRPr="002D33B2" w:rsidRDefault="004D78FC">
            <w:pPr>
              <w:pStyle w:val="iBAAGStandardText"/>
            </w:pPr>
            <w:r w:rsidRPr="002D33B2">
              <w:lastRenderedPageBreak/>
              <w:t>No coverage for</w:t>
            </w:r>
            <w:r w:rsidR="009D7548" w:rsidRPr="002D33B2">
              <w:t xml:space="preserve"> </w:t>
            </w:r>
            <w:r w:rsidR="009D7548" w:rsidRPr="002D33B2">
              <w:lastRenderedPageBreak/>
              <w:t>n</w:t>
            </w:r>
            <w:r w:rsidRPr="002D33B2">
              <w:t>utritional or cosmetic therapy using high dose or large quantities of vitamins, minerals, elements or any other nutrition-based therapy</w:t>
            </w:r>
            <w:r w:rsidR="009D7548" w:rsidRPr="002D33B2">
              <w:t>.</w:t>
            </w:r>
          </w:p>
        </w:tc>
      </w:tr>
      <w:tr w:rsidR="00B57F1D" w:rsidRPr="002D33B2" w14:paraId="37DC04E6" w14:textId="77777777" w:rsidTr="00DC4264">
        <w:tc>
          <w:tcPr>
            <w:tcW w:w="3517" w:type="dxa"/>
            <w:tcBorders>
              <w:bottom w:val="single" w:sz="4" w:space="0" w:color="000000" w:themeColor="text1"/>
            </w:tcBorders>
            <w:shd w:val="clear" w:color="auto" w:fill="31849B"/>
            <w:vAlign w:val="center"/>
          </w:tcPr>
          <w:p w14:paraId="528DED82" w14:textId="77777777" w:rsidR="00B57F1D" w:rsidRPr="002D33B2" w:rsidRDefault="00B57F1D" w:rsidP="00AD06D4">
            <w:pPr>
              <w:pStyle w:val="iBAAGTableHeader"/>
            </w:pPr>
            <w:r w:rsidRPr="002D33B2">
              <w:lastRenderedPageBreak/>
              <w:t>Common Medical Event</w:t>
            </w:r>
          </w:p>
        </w:tc>
        <w:tc>
          <w:tcPr>
            <w:tcW w:w="3330" w:type="dxa"/>
            <w:gridSpan w:val="2"/>
            <w:tcBorders>
              <w:bottom w:val="single" w:sz="4" w:space="0" w:color="000000" w:themeColor="text1"/>
            </w:tcBorders>
            <w:shd w:val="clear" w:color="auto" w:fill="31849B"/>
            <w:vAlign w:val="center"/>
          </w:tcPr>
          <w:p w14:paraId="29DD7928" w14:textId="77777777" w:rsidR="00B57F1D" w:rsidRPr="002D33B2" w:rsidRDefault="00B57F1D" w:rsidP="00AD06D4">
            <w:pPr>
              <w:pStyle w:val="iBAAGTableHeader"/>
            </w:pPr>
            <w:r w:rsidRPr="002D33B2">
              <w:t>Your cost if you use</w:t>
            </w:r>
          </w:p>
          <w:p w14:paraId="307DC0B5" w14:textId="77777777" w:rsidR="00B57F1D" w:rsidRPr="002D33B2" w:rsidRDefault="00B57F1D" w:rsidP="00AD06D4">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6356BD0A" w14:textId="77777777" w:rsidR="00B57F1D" w:rsidRPr="002D33B2" w:rsidRDefault="00B57F1D" w:rsidP="00AD06D4">
            <w:pPr>
              <w:pStyle w:val="iBAAGTableHeader"/>
            </w:pPr>
            <w:r w:rsidRPr="002D33B2">
              <w:t>Your cost if you use</w:t>
            </w:r>
          </w:p>
          <w:p w14:paraId="119F07F2" w14:textId="77777777" w:rsidR="00B57F1D" w:rsidRPr="002D33B2" w:rsidRDefault="00B57F1D" w:rsidP="00AD06D4">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1D008431" w14:textId="77777777" w:rsidR="00B57F1D" w:rsidRPr="002D33B2" w:rsidRDefault="00B57F1D" w:rsidP="00AD06D4">
            <w:pPr>
              <w:pStyle w:val="iBAAGTableHeader"/>
            </w:pPr>
            <w:r w:rsidRPr="002D33B2">
              <w:t>Limits &amp; Exceptions</w:t>
            </w:r>
          </w:p>
        </w:tc>
      </w:tr>
      <w:tr w:rsidR="00B57F1D" w:rsidRPr="002D33B2" w14:paraId="3C62231B" w14:textId="77777777" w:rsidTr="00DC4264">
        <w:tc>
          <w:tcPr>
            <w:tcW w:w="3517" w:type="dxa"/>
            <w:shd w:val="clear" w:color="auto" w:fill="FFFFFF" w:themeFill="background1"/>
          </w:tcPr>
          <w:p w14:paraId="1C711BF8" w14:textId="77777777" w:rsidR="00B57F1D" w:rsidRPr="002D33B2" w:rsidRDefault="00B57F1D" w:rsidP="00AD06D4">
            <w:pPr>
              <w:pStyle w:val="iBAAGSituationBoxName"/>
            </w:pPr>
            <w:bookmarkStart w:id="103" w:name="Orthognathic_Surgery"/>
            <w:r w:rsidRPr="002D33B2">
              <w:t>Orthognathic Surgery</w:t>
            </w:r>
            <w:bookmarkEnd w:id="103"/>
          </w:p>
          <w:p w14:paraId="3A4AC137" w14:textId="77777777" w:rsidR="00B57F1D" w:rsidRPr="002D33B2" w:rsidRDefault="00B57F1D" w:rsidP="00AD06D4">
            <w:pPr>
              <w:pStyle w:val="iBAAGStandardText"/>
              <w:rPr>
                <w:rStyle w:val="iBAAGStandardTextBoldChar"/>
              </w:rPr>
            </w:pPr>
          </w:p>
          <w:p w14:paraId="60E31B14" w14:textId="77777777" w:rsidR="00B57F1D" w:rsidRPr="002D33B2" w:rsidRDefault="00B57F1D" w:rsidP="00AD06D4">
            <w:pPr>
              <w:pStyle w:val="iBAAGStandardText"/>
            </w:pPr>
            <w:r w:rsidRPr="002D33B2">
              <w:rPr>
                <w:rStyle w:val="iBAAGStandardTextBoldChar"/>
              </w:rPr>
              <w:t>What is Orthognathic Surgery?</w:t>
            </w:r>
            <w:r w:rsidRPr="002D33B2">
              <w:t xml:space="preserve"> Surgery to correct conditions of the jaw and face for serious functional problems.</w:t>
            </w:r>
          </w:p>
          <w:p w14:paraId="0392CA6D" w14:textId="77777777" w:rsidR="00B57F1D" w:rsidRPr="002D33B2" w:rsidRDefault="00B57F1D" w:rsidP="00AD06D4">
            <w:pPr>
              <w:rPr>
                <w:color w:val="000000" w:themeColor="text1"/>
                <w:szCs w:val="24"/>
              </w:rPr>
            </w:pPr>
          </w:p>
          <w:p w14:paraId="316C6A40" w14:textId="77777777" w:rsidR="00B57F1D" w:rsidRPr="002D33B2" w:rsidRDefault="00B57F1D" w:rsidP="00AD06D4">
            <w:pPr>
              <w:pStyle w:val="iBAAGStandardTextBold"/>
            </w:pPr>
            <w:r w:rsidRPr="002D33B2">
              <w:t xml:space="preserve">Want more information? </w:t>
            </w:r>
          </w:p>
          <w:p w14:paraId="2734EB00" w14:textId="77777777" w:rsidR="00B57F1D" w:rsidRPr="002D33B2" w:rsidRDefault="00B57F1D" w:rsidP="00AD06D4">
            <w:pPr>
              <w:pStyle w:val="iBAAGStandardText"/>
            </w:pPr>
            <w:r w:rsidRPr="002D33B2">
              <w:t xml:space="preserve">View the </w:t>
            </w:r>
            <w:hyperlink r:id="rId82" w:history="1">
              <w:r w:rsidRPr="002D33B2">
                <w:rPr>
                  <w:rStyle w:val="Hyperlinks"/>
                </w:rPr>
                <w:t>glossary</w:t>
              </w:r>
            </w:hyperlink>
            <w:r w:rsidRPr="002D33B2">
              <w:t xml:space="preserve"> for definitions.</w:t>
            </w:r>
          </w:p>
          <w:p w14:paraId="342818FF" w14:textId="77777777" w:rsidR="00B57F1D" w:rsidRPr="002D33B2" w:rsidRDefault="00B57F1D" w:rsidP="00AD06D4">
            <w:pPr>
              <w:pStyle w:val="iBAAGStandardText"/>
              <w:rPr>
                <w:b/>
              </w:rPr>
            </w:pPr>
          </w:p>
          <w:p w14:paraId="248C2069" w14:textId="77777777" w:rsidR="00B57F1D" w:rsidRPr="002D33B2" w:rsidRDefault="00B57F1D" w:rsidP="00AD06D4"/>
        </w:tc>
        <w:tc>
          <w:tcPr>
            <w:tcW w:w="3330" w:type="dxa"/>
            <w:gridSpan w:val="2"/>
            <w:shd w:val="clear" w:color="auto" w:fill="FFFFFF" w:themeFill="background1"/>
          </w:tcPr>
          <w:p w14:paraId="396CA0FF" w14:textId="3C7ECC99" w:rsidR="00B57F1D" w:rsidRPr="002D33B2" w:rsidRDefault="00B57F1D" w:rsidP="00AD06D4">
            <w:pPr>
              <w:pStyle w:val="iBAAGStandardText"/>
            </w:pPr>
            <w:r w:rsidRPr="002D33B2">
              <w:lastRenderedPageBreak/>
              <w:t>The amount you pay is based on where the covered health service is provided.</w:t>
            </w:r>
            <w:r w:rsidRPr="002D33B2" w:rsidDel="000B011A">
              <w:rPr>
                <w:rStyle w:val="InstructionalTextChar"/>
              </w:rPr>
              <w:t xml:space="preserve"> </w:t>
            </w:r>
          </w:p>
          <w:p w14:paraId="176931C1" w14:textId="77777777" w:rsidR="00B57F1D" w:rsidRPr="002D33B2" w:rsidRDefault="00B57F1D" w:rsidP="00AD06D4">
            <w:pPr>
              <w:pStyle w:val="iBAAGStandardText"/>
            </w:pPr>
          </w:p>
          <w:p w14:paraId="39A667CB" w14:textId="677BE85D" w:rsidR="00B57F1D" w:rsidRPr="002D33B2" w:rsidRDefault="00B57F1D" w:rsidP="00AD06D4">
            <w:pPr>
              <w:pStyle w:val="iBAAGStandardTextBold"/>
            </w:pPr>
            <w:r w:rsidRPr="002D33B2">
              <w:t xml:space="preserve">Is </w:t>
            </w:r>
            <w:r w:rsidR="00F31E3D">
              <w:t>prior authorization</w:t>
            </w:r>
            <w:r w:rsidRPr="002D33B2" w:rsidDel="00CC5322">
              <w:t xml:space="preserve"> </w:t>
            </w:r>
            <w:r w:rsidRPr="002D33B2">
              <w:t>needed?</w:t>
            </w:r>
          </w:p>
          <w:p w14:paraId="3FE8B6CE" w14:textId="178E2F60" w:rsidR="00B57F1D" w:rsidRPr="002D33B2" w:rsidRDefault="00B57F1D" w:rsidP="00AD06D4">
            <w:pPr>
              <w:pStyle w:val="iBAAGStandardText"/>
            </w:pPr>
            <w:r w:rsidRPr="002D33B2">
              <w:t>No</w:t>
            </w:r>
          </w:p>
          <w:p w14:paraId="5DB9D16E" w14:textId="77777777" w:rsidR="00B57F1D" w:rsidRPr="002D33B2" w:rsidRDefault="00B57F1D" w:rsidP="00AD06D4">
            <w:pPr>
              <w:pStyle w:val="iBAAGStandardText"/>
            </w:pPr>
          </w:p>
          <w:p w14:paraId="0E37226D" w14:textId="77777777" w:rsidR="00B57F1D" w:rsidRPr="002D33B2" w:rsidRDefault="00B57F1D" w:rsidP="00AD06D4">
            <w:pPr>
              <w:pStyle w:val="iBAAGStandardText"/>
            </w:pPr>
          </w:p>
        </w:tc>
        <w:tc>
          <w:tcPr>
            <w:tcW w:w="3330" w:type="dxa"/>
            <w:shd w:val="clear" w:color="auto" w:fill="FFFFFF" w:themeFill="background1"/>
          </w:tcPr>
          <w:p w14:paraId="26AE73B8" w14:textId="62299386" w:rsidR="00B57F1D" w:rsidRPr="002D33B2" w:rsidRDefault="00B57F1D" w:rsidP="00AD06D4">
            <w:pPr>
              <w:pStyle w:val="iBAAGStandardText"/>
            </w:pPr>
            <w:r w:rsidRPr="002D33B2">
              <w:lastRenderedPageBreak/>
              <w:t>The amount you pay is based on where the covered health service is provided.</w:t>
            </w:r>
            <w:r w:rsidRPr="002D33B2" w:rsidDel="000B011A">
              <w:rPr>
                <w:rStyle w:val="InstructionalTextChar"/>
              </w:rPr>
              <w:t xml:space="preserve"> </w:t>
            </w:r>
          </w:p>
          <w:p w14:paraId="0D9A12B8" w14:textId="77777777" w:rsidR="00B57F1D" w:rsidRPr="002D33B2" w:rsidRDefault="00B57F1D" w:rsidP="00AD06D4">
            <w:pPr>
              <w:pStyle w:val="iBAAGStandardText"/>
            </w:pPr>
          </w:p>
          <w:p w14:paraId="6ACCCB26" w14:textId="700D6A45" w:rsidR="00B57F1D" w:rsidRPr="002D33B2" w:rsidRDefault="00B57F1D" w:rsidP="00AD06D4">
            <w:pPr>
              <w:pStyle w:val="iBAAGStandardTextBold"/>
            </w:pPr>
            <w:r w:rsidRPr="002D33B2">
              <w:t xml:space="preserve">Is </w:t>
            </w:r>
            <w:r w:rsidR="00F31E3D">
              <w:t>prior authorization</w:t>
            </w:r>
            <w:r w:rsidRPr="002D33B2" w:rsidDel="00CC5322">
              <w:t xml:space="preserve"> </w:t>
            </w:r>
            <w:r w:rsidRPr="002D33B2">
              <w:t>needed?</w:t>
            </w:r>
          </w:p>
          <w:p w14:paraId="4D9A5462" w14:textId="77777777" w:rsidR="00B57F1D" w:rsidRPr="002D33B2" w:rsidRDefault="00B57F1D" w:rsidP="00AD06D4">
            <w:pPr>
              <w:pStyle w:val="iBAAGStandardText"/>
            </w:pPr>
            <w:r w:rsidRPr="002D33B2">
              <w:t>Yes</w:t>
            </w:r>
          </w:p>
          <w:p w14:paraId="34A41CE0" w14:textId="77777777" w:rsidR="00B57F1D" w:rsidRPr="002D33B2" w:rsidRDefault="00B57F1D" w:rsidP="00AD06D4">
            <w:pPr>
              <w:pStyle w:val="iBAAGStandardText"/>
            </w:pPr>
          </w:p>
          <w:p w14:paraId="16F49F16" w14:textId="4DB2DD2A" w:rsidR="00B57F1D" w:rsidRPr="002D33B2" w:rsidRDefault="00B57F1D" w:rsidP="00AD06D4">
            <w:r w:rsidRPr="002D33B2">
              <w:rPr>
                <w:rStyle w:val="iBAAGStandardTextBoldChar"/>
              </w:rPr>
              <w:t>Prior authorization is</w:t>
            </w:r>
            <w:r w:rsidRPr="002D33B2">
              <w:t>:</w:t>
            </w:r>
          </w:p>
          <w:p w14:paraId="4187BD13" w14:textId="61DB7716" w:rsidR="00B57F1D" w:rsidRPr="002D33B2" w:rsidRDefault="00B57F1D" w:rsidP="00AD06D4">
            <w:pPr>
              <w:pStyle w:val="iBAAGStandardText"/>
            </w:pPr>
            <w:r w:rsidRPr="002D33B2">
              <w:t>Getting approval by calling the number listed on your health plan ID card before you can get medicine or services.</w:t>
            </w:r>
          </w:p>
          <w:p w14:paraId="0F6D5095" w14:textId="77777777" w:rsidR="00B57F1D" w:rsidRPr="002D33B2" w:rsidRDefault="00B57F1D" w:rsidP="00AD06D4">
            <w:pPr>
              <w:pStyle w:val="iBAAGStandardText"/>
            </w:pPr>
          </w:p>
          <w:p w14:paraId="29333959" w14:textId="77777777" w:rsidR="00B57F1D" w:rsidRPr="002D33B2" w:rsidRDefault="00B57F1D" w:rsidP="00AD06D4">
            <w:pPr>
              <w:pStyle w:val="iBAAGStandardText"/>
            </w:pPr>
          </w:p>
          <w:p w14:paraId="2D2BC81A" w14:textId="77777777" w:rsidR="00B57F1D" w:rsidRPr="002D33B2" w:rsidRDefault="00B57F1D" w:rsidP="00AD06D4">
            <w:pPr>
              <w:rPr>
                <w:b/>
              </w:rPr>
            </w:pPr>
            <w:r w:rsidRPr="002D33B2">
              <w:rPr>
                <w:b/>
              </w:rPr>
              <w:t xml:space="preserve">When do I need to call? </w:t>
            </w:r>
          </w:p>
          <w:p w14:paraId="03A84CD7" w14:textId="77777777" w:rsidR="00B57F1D" w:rsidRPr="002D33B2" w:rsidRDefault="00B57F1D" w:rsidP="00AD06D4">
            <w:pPr>
              <w:numPr>
                <w:ilvl w:val="0"/>
                <w:numId w:val="2"/>
              </w:numPr>
              <w:ind w:left="450"/>
              <w:contextualSpacing/>
              <w:rPr>
                <w:color w:val="000000" w:themeColor="text1"/>
                <w:szCs w:val="24"/>
              </w:rPr>
            </w:pPr>
            <w:r w:rsidRPr="002D33B2">
              <w:rPr>
                <w:color w:val="000000" w:themeColor="text1"/>
                <w:szCs w:val="24"/>
              </w:rPr>
              <w:t>5 business days before a scheduled procedure</w:t>
            </w:r>
          </w:p>
          <w:p w14:paraId="6A987AD7" w14:textId="77777777" w:rsidR="00B57F1D" w:rsidRPr="002D33B2" w:rsidRDefault="00B57F1D" w:rsidP="00AD06D4">
            <w:pPr>
              <w:numPr>
                <w:ilvl w:val="0"/>
                <w:numId w:val="2"/>
              </w:numPr>
              <w:ind w:left="450"/>
              <w:contextualSpacing/>
              <w:rPr>
                <w:color w:val="000000" w:themeColor="text1"/>
                <w:szCs w:val="24"/>
              </w:rPr>
            </w:pPr>
            <w:r w:rsidRPr="002D33B2">
              <w:rPr>
                <w:color w:val="000000" w:themeColor="text1"/>
                <w:szCs w:val="24"/>
              </w:rPr>
              <w:t>As soon as possible for a non-scheduled procedure.</w:t>
            </w:r>
          </w:p>
          <w:p w14:paraId="76AD86C8" w14:textId="77777777" w:rsidR="00B57F1D" w:rsidRPr="002D33B2" w:rsidRDefault="00B57F1D" w:rsidP="00AD06D4">
            <w:pPr>
              <w:rPr>
                <w:color w:val="000000" w:themeColor="text1"/>
                <w:szCs w:val="24"/>
              </w:rPr>
            </w:pPr>
          </w:p>
          <w:p w14:paraId="7A18B072" w14:textId="54C2FB3A" w:rsidR="00B57F1D" w:rsidRPr="002D33B2" w:rsidRDefault="00B57F1D" w:rsidP="00AD06D4">
            <w:pPr>
              <w:pStyle w:val="iBAAGStandardTextBold"/>
            </w:pPr>
            <w:r w:rsidRPr="002D33B2">
              <w:t xml:space="preserve">If you don’t get </w:t>
            </w:r>
            <w:r w:rsidR="00F31E3D">
              <w:t>prior authorization</w:t>
            </w:r>
            <w:r w:rsidRPr="002D33B2">
              <w:t xml:space="preserve">, you pay: </w:t>
            </w:r>
          </w:p>
          <w:p w14:paraId="788810B1" w14:textId="78D27136" w:rsidR="00B57F1D" w:rsidRPr="002D33B2" w:rsidRDefault="00E33015" w:rsidP="00623FCF">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6EC53AAC" w14:textId="3B7A4CB9" w:rsidR="00B57F1D" w:rsidRPr="002D33B2" w:rsidRDefault="00B57F1D" w:rsidP="00AD06D4">
            <w:pPr>
              <w:rPr>
                <w:color w:val="000000" w:themeColor="text1"/>
                <w:szCs w:val="24"/>
              </w:rPr>
            </w:pPr>
            <w:r w:rsidRPr="002D33B2">
              <w:rPr>
                <w:rStyle w:val="iBAAGStandardTextChar"/>
              </w:rPr>
              <w:lastRenderedPageBreak/>
              <w:t>None</w:t>
            </w:r>
          </w:p>
          <w:p w14:paraId="1F68BEEA" w14:textId="77777777" w:rsidR="00B57F1D" w:rsidRPr="002D33B2" w:rsidRDefault="00B57F1D" w:rsidP="00AD06D4">
            <w:pPr>
              <w:rPr>
                <w:color w:val="000000" w:themeColor="text1"/>
                <w:szCs w:val="24"/>
              </w:rPr>
            </w:pPr>
          </w:p>
          <w:p w14:paraId="1070D62D" w14:textId="77777777" w:rsidR="00B57F1D" w:rsidRPr="002D33B2" w:rsidRDefault="00B57F1D" w:rsidP="00AD06D4">
            <w:pPr>
              <w:rPr>
                <w:color w:val="000000" w:themeColor="text1"/>
                <w:szCs w:val="24"/>
              </w:rPr>
            </w:pPr>
          </w:p>
          <w:p w14:paraId="6531A3B4" w14:textId="1BE9A02C" w:rsidR="00B57F1D" w:rsidRPr="002D33B2" w:rsidRDefault="00B57F1D" w:rsidP="00AD06D4">
            <w:pPr>
              <w:pStyle w:val="iBAAGStandardText"/>
            </w:pPr>
          </w:p>
        </w:tc>
      </w:tr>
      <w:tr w:rsidR="00575FD4" w:rsidRPr="002D33B2" w14:paraId="78E3C01C" w14:textId="77777777" w:rsidTr="00DC4264">
        <w:tc>
          <w:tcPr>
            <w:tcW w:w="13507" w:type="dxa"/>
            <w:gridSpan w:val="5"/>
            <w:tcBorders>
              <w:bottom w:val="single" w:sz="4" w:space="0" w:color="000000" w:themeColor="text1"/>
            </w:tcBorders>
            <w:shd w:val="clear" w:color="auto" w:fill="31849B"/>
            <w:vAlign w:val="center"/>
          </w:tcPr>
          <w:p w14:paraId="162DDF7F" w14:textId="77777777" w:rsidR="00575FD4" w:rsidRPr="002D33B2" w:rsidRDefault="00575FD4" w:rsidP="00863387">
            <w:pPr>
              <w:pStyle w:val="iBAAGTableHeader"/>
            </w:pPr>
            <w:r w:rsidRPr="002D33B2">
              <w:t>About Your Benefits</w:t>
            </w:r>
          </w:p>
        </w:tc>
      </w:tr>
      <w:tr w:rsidR="00575FD4" w:rsidRPr="002D33B2" w14:paraId="677F1D14" w14:textId="77777777" w:rsidTr="00DC4264">
        <w:tc>
          <w:tcPr>
            <w:tcW w:w="3517" w:type="dxa"/>
            <w:shd w:val="clear" w:color="auto" w:fill="FFFFFF" w:themeFill="background1"/>
          </w:tcPr>
          <w:p w14:paraId="544DDC1F" w14:textId="77777777" w:rsidR="00575FD4" w:rsidRPr="002D33B2" w:rsidRDefault="00575FD4" w:rsidP="00863387">
            <w:pPr>
              <w:pStyle w:val="iBAAGSituationBoxName"/>
            </w:pPr>
            <w:bookmarkStart w:id="104" w:name="Orthopedic_Health_Support"/>
            <w:r w:rsidRPr="002D33B2">
              <w:t>Orthopedic Health Support</w:t>
            </w:r>
            <w:bookmarkEnd w:id="104"/>
          </w:p>
        </w:tc>
        <w:tc>
          <w:tcPr>
            <w:tcW w:w="9990" w:type="dxa"/>
            <w:gridSpan w:val="4"/>
            <w:shd w:val="clear" w:color="auto" w:fill="FFFFFF" w:themeFill="background1"/>
          </w:tcPr>
          <w:p w14:paraId="53C92AE3" w14:textId="77777777" w:rsidR="00575FD4" w:rsidRPr="00360BDF" w:rsidRDefault="00575FD4" w:rsidP="00D74029">
            <w:pPr>
              <w:pStyle w:val="iBAAGStandardText"/>
            </w:pPr>
            <w:r w:rsidRPr="00360BDF">
              <w:t>Not Applicable</w:t>
            </w:r>
          </w:p>
        </w:tc>
      </w:tr>
      <w:tr w:rsidR="00260900" w:rsidRPr="002D33B2" w14:paraId="58717D1B" w14:textId="77777777" w:rsidTr="00DC4264">
        <w:tc>
          <w:tcPr>
            <w:tcW w:w="3517" w:type="dxa"/>
            <w:tcBorders>
              <w:bottom w:val="single" w:sz="4" w:space="0" w:color="000000" w:themeColor="text1"/>
            </w:tcBorders>
            <w:shd w:val="clear" w:color="auto" w:fill="31849B"/>
            <w:vAlign w:val="center"/>
          </w:tcPr>
          <w:p w14:paraId="58717D15"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D16" w14:textId="77777777" w:rsidR="00260900" w:rsidRPr="002D33B2" w:rsidRDefault="00260900" w:rsidP="006A6DDF">
            <w:pPr>
              <w:pStyle w:val="iBAAGTableHeader"/>
            </w:pPr>
            <w:r w:rsidRPr="002D33B2">
              <w:t>Your cost if you use</w:t>
            </w:r>
          </w:p>
          <w:p w14:paraId="58717D17"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18" w14:textId="77777777" w:rsidR="00260900" w:rsidRPr="002D33B2" w:rsidRDefault="00260900" w:rsidP="006A6DDF">
            <w:pPr>
              <w:pStyle w:val="iBAAGTableHeader"/>
            </w:pPr>
            <w:r w:rsidRPr="002D33B2">
              <w:t>Your cost if you use</w:t>
            </w:r>
          </w:p>
          <w:p w14:paraId="58717D19"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1A" w14:textId="77777777" w:rsidR="00260900" w:rsidRPr="002D33B2" w:rsidRDefault="00260900" w:rsidP="006A6DDF">
            <w:pPr>
              <w:pStyle w:val="iBAAGTableHeader"/>
            </w:pPr>
            <w:r w:rsidRPr="002D33B2">
              <w:t>Limits &amp; Exceptions</w:t>
            </w:r>
          </w:p>
        </w:tc>
      </w:tr>
      <w:tr w:rsidR="00260900" w:rsidRPr="002D33B2" w14:paraId="58717D3B" w14:textId="77777777" w:rsidTr="00DC4264">
        <w:tc>
          <w:tcPr>
            <w:tcW w:w="3517" w:type="dxa"/>
            <w:shd w:val="clear" w:color="auto" w:fill="FFFFFF" w:themeFill="background1"/>
          </w:tcPr>
          <w:p w14:paraId="58717D1C" w14:textId="77777777" w:rsidR="00260900" w:rsidRPr="002D33B2" w:rsidRDefault="00260900" w:rsidP="006A6DDF">
            <w:pPr>
              <w:pStyle w:val="iBAAGSituationBoxName"/>
            </w:pPr>
            <w:bookmarkStart w:id="105" w:name="Ostomy_Supplies"/>
            <w:r w:rsidRPr="002D33B2">
              <w:t>Ostomy Supplies</w:t>
            </w:r>
            <w:bookmarkEnd w:id="105"/>
          </w:p>
          <w:p w14:paraId="58717D1D" w14:textId="77777777" w:rsidR="00260900" w:rsidRPr="002D33B2" w:rsidRDefault="00260900" w:rsidP="006A6DDF">
            <w:pPr>
              <w:pStyle w:val="iBAAGStandardText"/>
            </w:pPr>
          </w:p>
          <w:p w14:paraId="58717D1E" w14:textId="77777777" w:rsidR="00260900" w:rsidRPr="002D33B2" w:rsidRDefault="00260900" w:rsidP="006A6DDF">
            <w:pPr>
              <w:pStyle w:val="iBAAGStandardText"/>
            </w:pPr>
            <w:r w:rsidRPr="002D33B2">
              <w:t>We cover:</w:t>
            </w:r>
          </w:p>
          <w:p w14:paraId="58717D1F" w14:textId="77777777" w:rsidR="00260900" w:rsidRPr="002D33B2" w:rsidRDefault="00260900" w:rsidP="006A6DDF">
            <w:pPr>
              <w:pStyle w:val="iBAAGLevel1Bullets"/>
            </w:pPr>
            <w:r w:rsidRPr="002D33B2">
              <w:t>Pouches, face plates and belts.</w:t>
            </w:r>
          </w:p>
          <w:p w14:paraId="58717D20" w14:textId="77777777" w:rsidR="00260900" w:rsidRPr="002D33B2" w:rsidRDefault="00260900" w:rsidP="006A6DDF">
            <w:pPr>
              <w:pStyle w:val="iBAAGLevel1Bullets"/>
            </w:pPr>
            <w:r w:rsidRPr="002D33B2">
              <w:t>Irrigation sleeves, bags and ostomy irrigation catheters.</w:t>
            </w:r>
          </w:p>
          <w:p w14:paraId="58717D21" w14:textId="77777777" w:rsidR="00260900" w:rsidRPr="002D33B2" w:rsidRDefault="00260900" w:rsidP="006A6DDF">
            <w:pPr>
              <w:pStyle w:val="iBAAGLevel1Bullets"/>
            </w:pPr>
            <w:r w:rsidRPr="002D33B2">
              <w:t>Skin barriers.</w:t>
            </w:r>
          </w:p>
          <w:p w14:paraId="58717D22" w14:textId="77777777" w:rsidR="00260900" w:rsidRDefault="00260900" w:rsidP="006A6DDF">
            <w:pPr>
              <w:pStyle w:val="iBAAGStandardText"/>
            </w:pPr>
          </w:p>
          <w:p w14:paraId="40955E02" w14:textId="5EC80D6D" w:rsidR="00FB7B82" w:rsidRDefault="00E758A9" w:rsidP="006A6DDF">
            <w:pPr>
              <w:pStyle w:val="iBAAGStandardText"/>
              <w:rPr>
                <w:rFonts w:cs="Verdana"/>
                <w:color w:val="000000"/>
              </w:rPr>
            </w:pPr>
            <w:r>
              <w:rPr>
                <w:rFonts w:cs="Verdana"/>
                <w:color w:val="000000"/>
              </w:rPr>
              <w:t>Surgical/compression stockings and urinary catheters are covered with medical necessity.</w:t>
            </w:r>
          </w:p>
          <w:p w14:paraId="3BB7EF68" w14:textId="77777777" w:rsidR="00E758A9" w:rsidRPr="002D33B2" w:rsidRDefault="00E758A9" w:rsidP="006A6DDF">
            <w:pPr>
              <w:pStyle w:val="iBAAGStandardText"/>
            </w:pPr>
          </w:p>
          <w:p w14:paraId="58717D23" w14:textId="77777777" w:rsidR="00260900" w:rsidRPr="002D33B2" w:rsidRDefault="00260900" w:rsidP="006A6DDF">
            <w:pPr>
              <w:pStyle w:val="iBAAGStandardTextBold"/>
            </w:pPr>
            <w:r w:rsidRPr="002D33B2">
              <w:t xml:space="preserve">Want more information? </w:t>
            </w:r>
          </w:p>
          <w:p w14:paraId="12B01467" w14:textId="77777777" w:rsidR="00260900" w:rsidRPr="002D33B2" w:rsidRDefault="00260900" w:rsidP="006A6DDF">
            <w:pPr>
              <w:pStyle w:val="iBAAGStandardText"/>
            </w:pPr>
            <w:r w:rsidRPr="002D33B2">
              <w:t xml:space="preserve">View the </w:t>
            </w:r>
            <w:hyperlink r:id="rId83" w:history="1">
              <w:r w:rsidRPr="002D33B2">
                <w:rPr>
                  <w:rStyle w:val="Hyperlinks"/>
                </w:rPr>
                <w:t>glossary</w:t>
              </w:r>
            </w:hyperlink>
            <w:r w:rsidRPr="002D33B2">
              <w:t xml:space="preserve"> for definitions.</w:t>
            </w:r>
          </w:p>
          <w:p w14:paraId="58717D24" w14:textId="77777777" w:rsidR="0028468B" w:rsidRPr="002D33B2" w:rsidRDefault="0028468B" w:rsidP="006A6DDF">
            <w:pPr>
              <w:pStyle w:val="iBAAGStandardText"/>
            </w:pPr>
          </w:p>
        </w:tc>
        <w:tc>
          <w:tcPr>
            <w:tcW w:w="3330" w:type="dxa"/>
            <w:gridSpan w:val="2"/>
            <w:shd w:val="clear" w:color="auto" w:fill="FFFFFF" w:themeFill="background1"/>
          </w:tcPr>
          <w:p w14:paraId="4ACF7B57" w14:textId="515460A8" w:rsidR="003518F1" w:rsidRPr="002D33B2" w:rsidRDefault="00F31E3D" w:rsidP="003518F1">
            <w:pPr>
              <w:pStyle w:val="iBAAGStandardText"/>
            </w:pPr>
            <w:r>
              <w:rPr>
                <w:rStyle w:val="iBAAGStandardTextBoldChar"/>
              </w:rPr>
              <w:lastRenderedPageBreak/>
              <w:t>10%</w:t>
            </w:r>
            <w:r w:rsidR="003518F1" w:rsidRPr="002D33B2">
              <w:t xml:space="preserve"> co-insurance, after </w:t>
            </w:r>
            <w:r w:rsidR="003518F1" w:rsidRPr="002D33B2">
              <w:lastRenderedPageBreak/>
              <w:t>you pay the deductible.</w:t>
            </w:r>
          </w:p>
          <w:p w14:paraId="27FA0C10" w14:textId="77777777" w:rsidR="001269A3" w:rsidRPr="002D33B2" w:rsidRDefault="001269A3" w:rsidP="001269A3">
            <w:pPr>
              <w:pStyle w:val="iBAAGStandardText"/>
            </w:pPr>
          </w:p>
          <w:p w14:paraId="58717D27" w14:textId="3989E92A" w:rsidR="00260900" w:rsidRPr="002D33B2" w:rsidRDefault="00260900" w:rsidP="006A6DDF">
            <w:pPr>
              <w:pStyle w:val="iBAAGStandardTextBold"/>
            </w:pPr>
            <w:r w:rsidRPr="002D33B2">
              <w:t xml:space="preserve">Is </w:t>
            </w:r>
            <w:r w:rsidR="00F31E3D">
              <w:t>prior authorization</w:t>
            </w:r>
            <w:r w:rsidRPr="002D33B2">
              <w:t xml:space="preserve"> needed?</w:t>
            </w:r>
          </w:p>
          <w:p w14:paraId="58717D28" w14:textId="77777777" w:rsidR="00260900" w:rsidRPr="002D33B2" w:rsidRDefault="00260900" w:rsidP="006A6DDF">
            <w:pPr>
              <w:pStyle w:val="iBAAGStandardText"/>
            </w:pPr>
            <w:r w:rsidRPr="002D33B2">
              <w:t>No</w:t>
            </w:r>
          </w:p>
        </w:tc>
        <w:tc>
          <w:tcPr>
            <w:tcW w:w="3330" w:type="dxa"/>
            <w:shd w:val="clear" w:color="auto" w:fill="FFFFFF" w:themeFill="background1"/>
          </w:tcPr>
          <w:p w14:paraId="58717D29" w14:textId="12BF4110" w:rsidR="00260900" w:rsidRPr="002D33B2" w:rsidRDefault="00F31E3D" w:rsidP="006A6DDF">
            <w:pPr>
              <w:pStyle w:val="iBAAGStandardText"/>
            </w:pPr>
            <w:r>
              <w:rPr>
                <w:rStyle w:val="iBAAGStandardTextBoldChar"/>
              </w:rPr>
              <w:lastRenderedPageBreak/>
              <w:t>40%</w:t>
            </w:r>
            <w:r w:rsidR="00260900" w:rsidRPr="002D33B2">
              <w:t xml:space="preserve"> co-insurance, after </w:t>
            </w:r>
            <w:r w:rsidR="00260900" w:rsidRPr="002D33B2">
              <w:lastRenderedPageBreak/>
              <w:t>you pay the deductible</w:t>
            </w:r>
            <w:r w:rsidR="007D13FE" w:rsidRPr="002D33B2">
              <w:t>.</w:t>
            </w:r>
          </w:p>
          <w:p w14:paraId="1439DCF2" w14:textId="77777777" w:rsidR="001269A3" w:rsidRPr="002D33B2" w:rsidRDefault="001269A3" w:rsidP="001269A3">
            <w:pPr>
              <w:pStyle w:val="iBAAGStandardText"/>
            </w:pPr>
          </w:p>
          <w:p w14:paraId="58717D2B" w14:textId="14C0CE71" w:rsidR="00260900" w:rsidRPr="002D33B2" w:rsidRDefault="00260900" w:rsidP="006A6DDF">
            <w:pPr>
              <w:pStyle w:val="iBAAGStandardTextBold"/>
            </w:pPr>
            <w:r w:rsidRPr="002D33B2">
              <w:t xml:space="preserve">Is </w:t>
            </w:r>
            <w:r w:rsidR="00F31E3D">
              <w:t>prior authorization</w:t>
            </w:r>
            <w:r w:rsidRPr="002D33B2">
              <w:t xml:space="preserve"> needed?</w:t>
            </w:r>
          </w:p>
          <w:p w14:paraId="58717D2C" w14:textId="77777777" w:rsidR="00260900" w:rsidRPr="002D33B2" w:rsidRDefault="00260900" w:rsidP="006A6DDF">
            <w:pPr>
              <w:pStyle w:val="iBAAGStandardText"/>
            </w:pPr>
            <w:r w:rsidRPr="002D33B2">
              <w:t>No</w:t>
            </w:r>
          </w:p>
          <w:p w14:paraId="58717D2D" w14:textId="77777777" w:rsidR="00260900" w:rsidRPr="002D33B2" w:rsidRDefault="00260900" w:rsidP="006A6DDF">
            <w:pPr>
              <w:pStyle w:val="iBAAGStandardText"/>
            </w:pPr>
          </w:p>
          <w:p w14:paraId="58717D2E" w14:textId="77777777" w:rsidR="00260900" w:rsidRPr="002D33B2" w:rsidRDefault="00260900" w:rsidP="006A6DDF">
            <w:pPr>
              <w:pStyle w:val="iBAAGStandardText"/>
            </w:pPr>
          </w:p>
        </w:tc>
        <w:tc>
          <w:tcPr>
            <w:tcW w:w="3330" w:type="dxa"/>
            <w:shd w:val="clear" w:color="auto" w:fill="FFFFFF" w:themeFill="background1"/>
          </w:tcPr>
          <w:p w14:paraId="58717D31" w14:textId="77777777" w:rsidR="00260900" w:rsidRPr="002D33B2" w:rsidRDefault="00260900" w:rsidP="006A6DDF">
            <w:pPr>
              <w:pStyle w:val="iBAAGStandardText"/>
            </w:pPr>
            <w:r w:rsidRPr="002D33B2">
              <w:lastRenderedPageBreak/>
              <w:t xml:space="preserve">No coverage for: </w:t>
            </w:r>
          </w:p>
          <w:p w14:paraId="58717D32" w14:textId="77777777" w:rsidR="00260900" w:rsidRPr="002D33B2" w:rsidRDefault="00260900" w:rsidP="006A6DDF">
            <w:pPr>
              <w:pStyle w:val="iBAAGLevel1Bullets"/>
            </w:pPr>
            <w:r w:rsidRPr="002D33B2">
              <w:lastRenderedPageBreak/>
              <w:t>deodorants</w:t>
            </w:r>
          </w:p>
          <w:p w14:paraId="58717D33" w14:textId="77777777" w:rsidR="00260900" w:rsidRPr="002D33B2" w:rsidRDefault="00260900" w:rsidP="006A6DDF">
            <w:pPr>
              <w:pStyle w:val="iBAAGLevel1Bullets"/>
            </w:pPr>
            <w:r w:rsidRPr="002D33B2">
              <w:t>filters</w:t>
            </w:r>
          </w:p>
          <w:p w14:paraId="58717D34" w14:textId="77777777" w:rsidR="00260900" w:rsidRPr="002D33B2" w:rsidRDefault="00260900" w:rsidP="006A6DDF">
            <w:pPr>
              <w:pStyle w:val="iBAAGLevel1Bullets"/>
            </w:pPr>
            <w:r w:rsidRPr="002D33B2">
              <w:t>lubricants</w:t>
            </w:r>
          </w:p>
          <w:p w14:paraId="58717D35" w14:textId="77777777" w:rsidR="00260900" w:rsidRPr="002D33B2" w:rsidRDefault="00260900" w:rsidP="006A6DDF">
            <w:pPr>
              <w:pStyle w:val="iBAAGLevel1Bullets"/>
            </w:pPr>
            <w:r w:rsidRPr="002D33B2">
              <w:t>tape</w:t>
            </w:r>
          </w:p>
          <w:p w14:paraId="58717D36" w14:textId="77777777" w:rsidR="00260900" w:rsidRPr="002D33B2" w:rsidRDefault="00260900" w:rsidP="006A6DDF">
            <w:pPr>
              <w:pStyle w:val="iBAAGLevel1Bullets"/>
            </w:pPr>
            <w:r w:rsidRPr="002D33B2">
              <w:t>appliance cleaners</w:t>
            </w:r>
          </w:p>
          <w:p w14:paraId="58717D37" w14:textId="77777777" w:rsidR="00260900" w:rsidRPr="002D33B2" w:rsidRDefault="00260900" w:rsidP="006A6DDF">
            <w:pPr>
              <w:pStyle w:val="iBAAGLevel1Bullets"/>
            </w:pPr>
            <w:r w:rsidRPr="002D33B2">
              <w:t>adhesive and remover</w:t>
            </w:r>
          </w:p>
          <w:p w14:paraId="58717D38" w14:textId="77777777" w:rsidR="00260900" w:rsidRPr="002D33B2" w:rsidRDefault="00260900" w:rsidP="006A6DDF">
            <w:pPr>
              <w:pStyle w:val="iBAAGLevel1Bullets"/>
            </w:pPr>
            <w:r w:rsidRPr="002D33B2">
              <w:t>other items not listed</w:t>
            </w:r>
          </w:p>
          <w:p w14:paraId="58717D39" w14:textId="77777777" w:rsidR="00260900" w:rsidRPr="002D33B2" w:rsidRDefault="00260900" w:rsidP="006A6DDF">
            <w:pPr>
              <w:pStyle w:val="iBAAGStandardText"/>
            </w:pPr>
          </w:p>
          <w:p w14:paraId="58717D3A" w14:textId="77777777" w:rsidR="00260900" w:rsidRPr="002D33B2" w:rsidRDefault="00260900" w:rsidP="006A6DDF">
            <w:pPr>
              <w:pStyle w:val="iBAAGStandardText"/>
            </w:pPr>
          </w:p>
        </w:tc>
      </w:tr>
      <w:tr w:rsidR="006A6BEE" w:rsidRPr="002D33B2" w14:paraId="58717D40" w14:textId="77777777" w:rsidTr="00DC4264">
        <w:tc>
          <w:tcPr>
            <w:tcW w:w="3517" w:type="dxa"/>
            <w:tcBorders>
              <w:bottom w:val="single" w:sz="4" w:space="0" w:color="000000" w:themeColor="text1"/>
            </w:tcBorders>
            <w:shd w:val="clear" w:color="auto" w:fill="31849B"/>
            <w:vAlign w:val="center"/>
          </w:tcPr>
          <w:p w14:paraId="58717D3C" w14:textId="32BA86A3" w:rsidR="006A6BEE" w:rsidRPr="002D33B2" w:rsidRDefault="006A6BEE" w:rsidP="0028468B">
            <w:pPr>
              <w:pStyle w:val="iBAAGTableHeader"/>
            </w:pPr>
            <w:r w:rsidRPr="002D33B2">
              <w:lastRenderedPageBreak/>
              <w:t>Common Medical Event</w:t>
            </w:r>
          </w:p>
        </w:tc>
        <w:tc>
          <w:tcPr>
            <w:tcW w:w="3330" w:type="dxa"/>
            <w:gridSpan w:val="2"/>
            <w:tcBorders>
              <w:bottom w:val="single" w:sz="4" w:space="0" w:color="000000" w:themeColor="text1"/>
            </w:tcBorders>
            <w:shd w:val="clear" w:color="auto" w:fill="31849B"/>
            <w:vAlign w:val="center"/>
          </w:tcPr>
          <w:p w14:paraId="0179C34D" w14:textId="77777777" w:rsidR="006A6BEE" w:rsidRPr="002D33B2" w:rsidRDefault="006A6BEE" w:rsidP="00EA32BC">
            <w:pPr>
              <w:pStyle w:val="iBAAGTableHeader"/>
            </w:pPr>
            <w:r w:rsidRPr="002D33B2">
              <w:t>Your cost if you use</w:t>
            </w:r>
          </w:p>
          <w:p w14:paraId="58717D3D" w14:textId="374602C4" w:rsidR="006A6BEE" w:rsidRPr="002D33B2" w:rsidRDefault="006A6BEE" w:rsidP="006A6BEE">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0D6EF6F" w14:textId="77777777" w:rsidR="006A6BEE" w:rsidRPr="002D33B2" w:rsidRDefault="006A6BEE" w:rsidP="00EA32BC">
            <w:pPr>
              <w:pStyle w:val="iBAAGTableHeader"/>
            </w:pPr>
            <w:r w:rsidRPr="002D33B2">
              <w:t>Your cost if you use</w:t>
            </w:r>
          </w:p>
          <w:p w14:paraId="58717D3E" w14:textId="60AC5634" w:rsidR="006A6BEE" w:rsidRPr="002D33B2" w:rsidRDefault="006A6BEE" w:rsidP="006A6BEE">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3F" w14:textId="53C19892" w:rsidR="006A6BEE" w:rsidRPr="002D33B2" w:rsidRDefault="006A6BEE" w:rsidP="006A6BEE">
            <w:pPr>
              <w:pStyle w:val="iBAAGTableHeader"/>
            </w:pPr>
            <w:r w:rsidRPr="002D33B2">
              <w:t>Limits &amp; Exceptions</w:t>
            </w:r>
          </w:p>
        </w:tc>
      </w:tr>
      <w:tr w:rsidR="006A6BEE" w:rsidRPr="002D33B2" w14:paraId="58717D64" w14:textId="77777777" w:rsidTr="00DC4264">
        <w:tc>
          <w:tcPr>
            <w:tcW w:w="3517" w:type="dxa"/>
            <w:shd w:val="clear" w:color="auto" w:fill="FFFFFF" w:themeFill="background1"/>
          </w:tcPr>
          <w:p w14:paraId="58717D41" w14:textId="77777777" w:rsidR="006A6BEE" w:rsidRPr="002D33B2" w:rsidRDefault="006A6BEE" w:rsidP="006A6DDF">
            <w:pPr>
              <w:pStyle w:val="iBAAGSituationBoxName"/>
            </w:pPr>
            <w:bookmarkStart w:id="106" w:name="Pharmaceutical_Products_Outpatient"/>
            <w:r w:rsidRPr="002D33B2">
              <w:t>Pharmaceutical Products – Outpatient</w:t>
            </w:r>
            <w:bookmarkEnd w:id="106"/>
            <w:r w:rsidRPr="002D33B2">
              <w:t xml:space="preserve"> </w:t>
            </w:r>
          </w:p>
          <w:p w14:paraId="58717D42" w14:textId="77777777" w:rsidR="006A6BEE" w:rsidRPr="002D33B2" w:rsidRDefault="006A6BEE" w:rsidP="006A6DDF">
            <w:pPr>
              <w:pStyle w:val="iBAAGStandardText"/>
            </w:pPr>
          </w:p>
          <w:p w14:paraId="58717D43" w14:textId="77777777" w:rsidR="006A6BEE" w:rsidRPr="002D33B2" w:rsidRDefault="006A6BEE" w:rsidP="006A6DDF">
            <w:pPr>
              <w:pStyle w:val="iBAAGStandardText"/>
            </w:pPr>
            <w:r w:rsidRPr="002D33B2">
              <w:rPr>
                <w:rStyle w:val="iBAAGStandardTextBoldChar"/>
              </w:rPr>
              <w:t>What are outpatient pharmaceutical products?</w:t>
            </w:r>
            <w:r w:rsidRPr="002D33B2">
              <w:t xml:space="preserve"> Medications administered by a medical provider and are covered under your medical </w:t>
            </w:r>
            <w:r w:rsidRPr="002D33B2">
              <w:lastRenderedPageBreak/>
              <w:t>benefits (not under pharmacy).</w:t>
            </w:r>
          </w:p>
          <w:p w14:paraId="58717D44" w14:textId="77777777" w:rsidR="006A6BEE" w:rsidRPr="002D33B2" w:rsidRDefault="006A6BEE" w:rsidP="006A6DDF">
            <w:pPr>
              <w:pStyle w:val="iBAAGStandardText"/>
            </w:pPr>
          </w:p>
          <w:p w14:paraId="58717D45" w14:textId="77777777" w:rsidR="006A6BEE" w:rsidRPr="002D33B2" w:rsidRDefault="006A6BEE" w:rsidP="006A6DDF">
            <w:pPr>
              <w:pStyle w:val="iBAAGStandardText"/>
            </w:pPr>
            <w:r w:rsidRPr="002D33B2">
              <w:t>These products can be given in:</w:t>
            </w:r>
          </w:p>
          <w:p w14:paraId="58717D46" w14:textId="77777777" w:rsidR="006A6BEE" w:rsidRPr="002D33B2" w:rsidRDefault="006A6BEE" w:rsidP="006A6DDF">
            <w:pPr>
              <w:pStyle w:val="iBAAGLevel1Bullets"/>
            </w:pPr>
            <w:r w:rsidRPr="002D33B2">
              <w:t>An outpatient facility</w:t>
            </w:r>
          </w:p>
          <w:p w14:paraId="58717D47" w14:textId="77777777" w:rsidR="006A6BEE" w:rsidRPr="002D33B2" w:rsidRDefault="006A6BEE" w:rsidP="006A6DDF">
            <w:pPr>
              <w:pStyle w:val="iBAAGLevel1Bullets"/>
            </w:pPr>
            <w:r w:rsidRPr="002D33B2">
              <w:t>Doctor’s office</w:t>
            </w:r>
          </w:p>
          <w:p w14:paraId="58717D48" w14:textId="77777777" w:rsidR="006A6BEE" w:rsidRPr="002D33B2" w:rsidRDefault="006A6BEE" w:rsidP="006A6DDF">
            <w:pPr>
              <w:pStyle w:val="iBAAGLevel1Bullets"/>
            </w:pPr>
            <w:r w:rsidRPr="002D33B2">
              <w:t>The home</w:t>
            </w:r>
          </w:p>
          <w:p w14:paraId="58717D49" w14:textId="77777777" w:rsidR="006A6BEE" w:rsidRPr="002D33B2" w:rsidRDefault="006A6BEE" w:rsidP="006A6DDF">
            <w:pPr>
              <w:pStyle w:val="iBAAGStandardText"/>
            </w:pPr>
          </w:p>
          <w:p w14:paraId="021B7180" w14:textId="77777777" w:rsidR="002775B7" w:rsidRPr="002D33B2" w:rsidRDefault="002775B7" w:rsidP="006A6DDF">
            <w:pPr>
              <w:pStyle w:val="iBAAGStandardText"/>
            </w:pPr>
          </w:p>
          <w:p w14:paraId="58717D4A" w14:textId="77777777" w:rsidR="006A6BEE" w:rsidRPr="002D33B2" w:rsidRDefault="006A6BEE" w:rsidP="006A6DDF">
            <w:pPr>
              <w:pStyle w:val="iBAAGStandardTextBold"/>
            </w:pPr>
            <w:r w:rsidRPr="002D33B2">
              <w:t xml:space="preserve">Want more information? </w:t>
            </w:r>
          </w:p>
          <w:p w14:paraId="58717D4B" w14:textId="56C2F6AD" w:rsidR="006A6BEE" w:rsidRPr="002D33B2" w:rsidRDefault="006A6BEE" w:rsidP="006A6DDF">
            <w:pPr>
              <w:pStyle w:val="iBAAGStandardText"/>
            </w:pPr>
            <w:r w:rsidRPr="002D33B2">
              <w:t xml:space="preserve">View the </w:t>
            </w:r>
            <w:hyperlink r:id="rId84" w:history="1">
              <w:r w:rsidR="004E161A" w:rsidRPr="002D33B2">
                <w:rPr>
                  <w:rStyle w:val="Hyperlinks"/>
                </w:rPr>
                <w:t>glossary</w:t>
              </w:r>
            </w:hyperlink>
            <w:r w:rsidR="004E161A" w:rsidRPr="002D33B2">
              <w:t xml:space="preserve"> </w:t>
            </w:r>
            <w:r w:rsidRPr="002D33B2">
              <w:t>for definitions.</w:t>
            </w:r>
          </w:p>
          <w:p w14:paraId="58717D4C" w14:textId="77777777" w:rsidR="006A6BEE" w:rsidRPr="002D33B2" w:rsidRDefault="006A6BEE" w:rsidP="006A6DDF">
            <w:pPr>
              <w:pStyle w:val="iBAAGStandardText"/>
            </w:pPr>
          </w:p>
        </w:tc>
        <w:tc>
          <w:tcPr>
            <w:tcW w:w="3330" w:type="dxa"/>
            <w:gridSpan w:val="2"/>
            <w:shd w:val="clear" w:color="auto" w:fill="FFFFFF" w:themeFill="background1"/>
          </w:tcPr>
          <w:p w14:paraId="32806B98" w14:textId="7CCD5E31" w:rsidR="003518F1" w:rsidRPr="002D33B2" w:rsidRDefault="00F31E3D" w:rsidP="003518F1">
            <w:pPr>
              <w:pStyle w:val="iBAAGStandardText"/>
            </w:pPr>
            <w:r>
              <w:rPr>
                <w:rStyle w:val="iBAAGStandardTextBoldChar"/>
              </w:rPr>
              <w:lastRenderedPageBreak/>
              <w:t>10%</w:t>
            </w:r>
            <w:r w:rsidR="003518F1" w:rsidRPr="002D33B2">
              <w:t xml:space="preserve"> co-insurance, after you pay the deductible.</w:t>
            </w:r>
          </w:p>
          <w:p w14:paraId="248A4C65" w14:textId="77777777" w:rsidR="001269A3" w:rsidRPr="002D33B2" w:rsidRDefault="001269A3" w:rsidP="001269A3">
            <w:pPr>
              <w:pStyle w:val="iBAAGStandardText"/>
            </w:pPr>
          </w:p>
          <w:p w14:paraId="58717D4F" w14:textId="6D0FB161"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50" w14:textId="77777777" w:rsidR="006A6BEE" w:rsidRPr="002D33B2" w:rsidRDefault="006A6BEE" w:rsidP="006A6DDF">
            <w:pPr>
              <w:pStyle w:val="iBAAGStandardText"/>
            </w:pPr>
            <w:r w:rsidRPr="002D33B2">
              <w:t>No</w:t>
            </w:r>
          </w:p>
          <w:p w14:paraId="58717D51" w14:textId="77777777" w:rsidR="006A6BEE" w:rsidRPr="002D33B2" w:rsidRDefault="006A6BEE" w:rsidP="006A6DDF">
            <w:pPr>
              <w:pStyle w:val="iBAAGStandardText"/>
            </w:pPr>
          </w:p>
          <w:p w14:paraId="58717D52" w14:textId="77777777" w:rsidR="006A6BEE" w:rsidRPr="002D33B2" w:rsidRDefault="006A6BEE" w:rsidP="00134965">
            <w:pPr>
              <w:pStyle w:val="iBAAGStandardText"/>
            </w:pPr>
          </w:p>
        </w:tc>
        <w:tc>
          <w:tcPr>
            <w:tcW w:w="3330" w:type="dxa"/>
            <w:shd w:val="clear" w:color="auto" w:fill="FFFFFF" w:themeFill="background1"/>
          </w:tcPr>
          <w:p w14:paraId="58717D53" w14:textId="27DEFF19" w:rsidR="006A6BEE" w:rsidRPr="002D33B2" w:rsidRDefault="00F31E3D" w:rsidP="006A6DDF">
            <w:pPr>
              <w:pStyle w:val="iBAAGStandardText"/>
            </w:pPr>
            <w:r>
              <w:rPr>
                <w:rStyle w:val="iBAAGStandardTextBoldChar"/>
              </w:rPr>
              <w:t>40%</w:t>
            </w:r>
            <w:r w:rsidR="006A6BEE" w:rsidRPr="002D33B2">
              <w:t xml:space="preserve"> co-insurance, after you pay the deductible</w:t>
            </w:r>
            <w:r w:rsidR="007D13FE" w:rsidRPr="002D33B2">
              <w:t>.</w:t>
            </w:r>
          </w:p>
          <w:p w14:paraId="379EDCA9" w14:textId="77777777" w:rsidR="001269A3" w:rsidRPr="002D33B2" w:rsidRDefault="001269A3" w:rsidP="001269A3">
            <w:pPr>
              <w:pStyle w:val="iBAAGStandardText"/>
            </w:pPr>
          </w:p>
          <w:p w14:paraId="58717D55" w14:textId="6B66B7F8" w:rsidR="006A6BEE" w:rsidRPr="002D33B2" w:rsidRDefault="006A6BEE" w:rsidP="006A6DDF">
            <w:pPr>
              <w:pStyle w:val="iBAAGStandardTextBold"/>
            </w:pPr>
            <w:r w:rsidRPr="002D33B2">
              <w:t xml:space="preserve">Is </w:t>
            </w:r>
            <w:r w:rsidR="00F31E3D">
              <w:t>prior authorization</w:t>
            </w:r>
            <w:r w:rsidRPr="002D33B2">
              <w:t xml:space="preserve"> needed?</w:t>
            </w:r>
          </w:p>
          <w:p w14:paraId="4780BF84" w14:textId="77777777" w:rsidR="006F53CC" w:rsidRPr="002D33B2" w:rsidRDefault="006F53CC" w:rsidP="006F53CC">
            <w:pPr>
              <w:pStyle w:val="iBAAGStandardText"/>
            </w:pPr>
            <w:r w:rsidRPr="002D33B2">
              <w:t>No</w:t>
            </w:r>
          </w:p>
          <w:p w14:paraId="58717D61" w14:textId="77777777" w:rsidR="006A6BEE" w:rsidRPr="002D33B2" w:rsidRDefault="006A6BEE" w:rsidP="006A6DDF">
            <w:pPr>
              <w:pStyle w:val="iBAAGStandardText"/>
            </w:pPr>
          </w:p>
        </w:tc>
        <w:tc>
          <w:tcPr>
            <w:tcW w:w="3330" w:type="dxa"/>
            <w:shd w:val="clear" w:color="auto" w:fill="FFFFFF" w:themeFill="background1"/>
          </w:tcPr>
          <w:p w14:paraId="58717D62" w14:textId="2D8BB03D" w:rsidR="006A6BEE" w:rsidRPr="002D33B2" w:rsidRDefault="006A6BEE" w:rsidP="006A6DDF">
            <w:pPr>
              <w:pStyle w:val="iBAAGStandardText"/>
            </w:pPr>
            <w:r w:rsidRPr="002D33B2">
              <w:t xml:space="preserve">If the service is provided in a doctor’s office, additional co-pays, deductible </w:t>
            </w:r>
            <w:r w:rsidR="00540D06" w:rsidRPr="002D33B2">
              <w:t>or</w:t>
            </w:r>
            <w:r w:rsidRPr="002D33B2">
              <w:t xml:space="preserve"> co-insurance may apply.  </w:t>
            </w:r>
          </w:p>
          <w:p w14:paraId="38F744A4" w14:textId="77777777" w:rsidR="006A6BEE" w:rsidRPr="002D33B2" w:rsidRDefault="006A6BEE" w:rsidP="006A6DDF">
            <w:pPr>
              <w:pStyle w:val="iBAAGStandardText"/>
            </w:pPr>
          </w:p>
          <w:p w14:paraId="43B3944F" w14:textId="77777777" w:rsidR="002775B7" w:rsidRPr="002D33B2" w:rsidRDefault="002775B7" w:rsidP="00B840D5"/>
          <w:p w14:paraId="58717D63" w14:textId="304B9EE8" w:rsidR="002775B7" w:rsidRPr="002D33B2" w:rsidRDefault="002775B7" w:rsidP="00B840D5"/>
        </w:tc>
      </w:tr>
      <w:tr w:rsidR="00B14C57" w:rsidRPr="002D33B2" w14:paraId="683932B3" w14:textId="77777777" w:rsidTr="00DC4264">
        <w:tc>
          <w:tcPr>
            <w:tcW w:w="3517" w:type="dxa"/>
            <w:tcBorders>
              <w:bottom w:val="single" w:sz="4" w:space="0" w:color="000000" w:themeColor="text1"/>
            </w:tcBorders>
            <w:shd w:val="clear" w:color="auto" w:fill="31849B"/>
            <w:vAlign w:val="center"/>
          </w:tcPr>
          <w:p w14:paraId="4BCB2140" w14:textId="77777777" w:rsidR="00B14C57" w:rsidRPr="002D33B2" w:rsidRDefault="00B14C57" w:rsidP="008242F8">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4AC7743C" w14:textId="77777777" w:rsidR="00B14C57" w:rsidRPr="002D33B2" w:rsidRDefault="00B14C57" w:rsidP="008242F8">
            <w:pPr>
              <w:pStyle w:val="iBAAGTableHeader"/>
            </w:pPr>
            <w:r w:rsidRPr="002D33B2">
              <w:t>Your cost if you use</w:t>
            </w:r>
          </w:p>
          <w:p w14:paraId="60C2EF6C" w14:textId="77777777" w:rsidR="00B14C57" w:rsidRPr="002D33B2" w:rsidRDefault="00B14C57" w:rsidP="008242F8">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3167E2F8" w14:textId="77777777" w:rsidR="00B14C57" w:rsidRPr="002D33B2" w:rsidRDefault="00B14C57" w:rsidP="008242F8">
            <w:pPr>
              <w:pStyle w:val="iBAAGTableHeader"/>
            </w:pPr>
            <w:r w:rsidRPr="002D33B2">
              <w:t>Your cost if you use</w:t>
            </w:r>
          </w:p>
          <w:p w14:paraId="797B0AAC" w14:textId="77777777" w:rsidR="00B14C57" w:rsidRPr="002D33B2" w:rsidRDefault="00B14C57" w:rsidP="008242F8">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00556CBD" w14:textId="77777777" w:rsidR="00B14C57" w:rsidRPr="002D33B2" w:rsidRDefault="00B14C57" w:rsidP="008242F8">
            <w:pPr>
              <w:pStyle w:val="iBAAGTableHeader"/>
            </w:pPr>
            <w:r w:rsidRPr="002D33B2">
              <w:t>Limits &amp; Exceptions</w:t>
            </w:r>
          </w:p>
        </w:tc>
      </w:tr>
      <w:tr w:rsidR="00B14C57" w:rsidRPr="002D33B2" w14:paraId="17DCC275" w14:textId="77777777" w:rsidTr="00DC4264">
        <w:tc>
          <w:tcPr>
            <w:tcW w:w="3517" w:type="dxa"/>
            <w:shd w:val="clear" w:color="auto" w:fill="FFFFFF" w:themeFill="background1"/>
          </w:tcPr>
          <w:p w14:paraId="1FA1DF88" w14:textId="7720279C" w:rsidR="00B14C57" w:rsidRPr="002D33B2" w:rsidRDefault="00B14C57" w:rsidP="00B840D5">
            <w:pPr>
              <w:pStyle w:val="iBAAGSituationBoxName"/>
            </w:pPr>
            <w:bookmarkStart w:id="107" w:name="Private_Duty_Nursing"/>
            <w:r w:rsidRPr="002D33B2">
              <w:t>Private Duty Nursing</w:t>
            </w:r>
            <w:r w:rsidR="00873B76" w:rsidRPr="002D33B2">
              <w:t xml:space="preserve"> </w:t>
            </w:r>
            <w:bookmarkEnd w:id="107"/>
          </w:p>
          <w:p w14:paraId="20093A93" w14:textId="77777777" w:rsidR="00B14C57" w:rsidRPr="002D33B2" w:rsidRDefault="00B14C57" w:rsidP="00B840D5">
            <w:pPr>
              <w:pStyle w:val="iBAAGSituationBoxName"/>
            </w:pPr>
          </w:p>
          <w:p w14:paraId="2524EC6B" w14:textId="77777777" w:rsidR="00B14C57" w:rsidRPr="002D33B2" w:rsidRDefault="00B14C57" w:rsidP="00B14C57">
            <w:pPr>
              <w:pStyle w:val="iBAAGStandardTextBold"/>
            </w:pPr>
            <w:r w:rsidRPr="002D33B2">
              <w:t>What is private duty nursing?</w:t>
            </w:r>
          </w:p>
          <w:p w14:paraId="148E8E01" w14:textId="5DBAB042" w:rsidR="00B14C57" w:rsidRPr="002D33B2" w:rsidRDefault="00B14C57" w:rsidP="00B14C57">
            <w:pPr>
              <w:pStyle w:val="iBAAGStandardText"/>
            </w:pPr>
            <w:r w:rsidRPr="002D33B2">
              <w:t>Nursing services provided in your home</w:t>
            </w:r>
            <w:r w:rsidR="00873B76" w:rsidRPr="002D33B2">
              <w:t xml:space="preserve"> </w:t>
            </w:r>
            <w:r w:rsidR="003375AC" w:rsidRPr="002D33B2">
              <w:t xml:space="preserve">or </w:t>
            </w:r>
            <w:r w:rsidR="002472F2" w:rsidRPr="002D33B2">
              <w:t xml:space="preserve">at an </w:t>
            </w:r>
            <w:r w:rsidR="003375AC" w:rsidRPr="002D33B2">
              <w:t xml:space="preserve">inpatient hospital </w:t>
            </w:r>
            <w:r w:rsidR="00873B76" w:rsidRPr="002D33B2">
              <w:t>by a licensed health care professional</w:t>
            </w:r>
            <w:r w:rsidRPr="002D33B2">
              <w:t>.</w:t>
            </w:r>
          </w:p>
          <w:p w14:paraId="44179673" w14:textId="77777777" w:rsidR="00B14C57" w:rsidRPr="002D33B2" w:rsidRDefault="00B14C57" w:rsidP="00B14C57">
            <w:pPr>
              <w:pStyle w:val="iBAAGTableHeader"/>
              <w:jc w:val="left"/>
              <w:rPr>
                <w:b w:val="0"/>
                <w:color w:val="000000"/>
              </w:rPr>
            </w:pPr>
          </w:p>
          <w:p w14:paraId="57F39EC8" w14:textId="77777777" w:rsidR="00B14C57" w:rsidRPr="002D33B2" w:rsidRDefault="00B14C57" w:rsidP="00B14C57">
            <w:pPr>
              <w:pStyle w:val="iBAAGStandardTextBold"/>
            </w:pPr>
            <w:r w:rsidRPr="002D33B2">
              <w:t xml:space="preserve">Want more information? </w:t>
            </w:r>
          </w:p>
          <w:p w14:paraId="381F32CD" w14:textId="77777777" w:rsidR="00B14C57" w:rsidRPr="002D33B2" w:rsidRDefault="00B14C57" w:rsidP="00B14C57">
            <w:pPr>
              <w:pStyle w:val="iBAAGStandardText"/>
            </w:pPr>
            <w:r w:rsidRPr="002D33B2">
              <w:t xml:space="preserve">View the </w:t>
            </w:r>
            <w:hyperlink r:id="rId85" w:history="1">
              <w:r w:rsidRPr="002D33B2">
                <w:rPr>
                  <w:rStyle w:val="Hyperlinks"/>
                </w:rPr>
                <w:t>glossary</w:t>
              </w:r>
            </w:hyperlink>
            <w:r w:rsidRPr="002D33B2">
              <w:t xml:space="preserve"> for definitions.</w:t>
            </w:r>
          </w:p>
          <w:p w14:paraId="1B646B92" w14:textId="77617803" w:rsidR="00B14C57" w:rsidRPr="002D33B2" w:rsidRDefault="00B14C57" w:rsidP="00B840D5">
            <w:pPr>
              <w:pStyle w:val="iBAAGSituationBoxName"/>
            </w:pPr>
          </w:p>
        </w:tc>
        <w:tc>
          <w:tcPr>
            <w:tcW w:w="3330" w:type="dxa"/>
            <w:gridSpan w:val="2"/>
            <w:shd w:val="clear" w:color="auto" w:fill="FFFFFF" w:themeFill="background1"/>
          </w:tcPr>
          <w:p w14:paraId="01AF5A2B" w14:textId="379F4ABE" w:rsidR="00873B76" w:rsidRPr="002D33B2" w:rsidRDefault="00873B76" w:rsidP="00B840D5">
            <w:pPr>
              <w:pStyle w:val="iBAAGStandardText"/>
              <w:rPr>
                <w:b/>
                <w:color w:val="FF00FF"/>
              </w:rPr>
            </w:pPr>
            <w:r w:rsidRPr="002D33B2">
              <w:t>Network benefits are not covered.</w:t>
            </w:r>
          </w:p>
          <w:p w14:paraId="4BEFBA77" w14:textId="5D3768E5" w:rsidR="00873B76" w:rsidRPr="002D33B2" w:rsidRDefault="00873B76" w:rsidP="008242F8"/>
        </w:tc>
        <w:tc>
          <w:tcPr>
            <w:tcW w:w="3330" w:type="dxa"/>
            <w:shd w:val="clear" w:color="auto" w:fill="FFFFFF" w:themeFill="background1"/>
          </w:tcPr>
          <w:p w14:paraId="18895BFF" w14:textId="14583342" w:rsidR="00873B76" w:rsidRPr="002D33B2" w:rsidRDefault="00873B76" w:rsidP="00B840D5">
            <w:pPr>
              <w:pStyle w:val="iBAAGStandardText"/>
              <w:rPr>
                <w:b/>
                <w:color w:val="FF00FF"/>
              </w:rPr>
            </w:pPr>
            <w:r w:rsidRPr="002D33B2">
              <w:t>Out-of-network benefits are not covered.</w:t>
            </w:r>
          </w:p>
          <w:p w14:paraId="5CD2D602" w14:textId="3F527485" w:rsidR="00873B76" w:rsidRPr="002D33B2" w:rsidRDefault="00873B76"/>
        </w:tc>
        <w:tc>
          <w:tcPr>
            <w:tcW w:w="3330" w:type="dxa"/>
            <w:shd w:val="clear" w:color="auto" w:fill="FFFFFF" w:themeFill="background1"/>
          </w:tcPr>
          <w:p w14:paraId="4E454248" w14:textId="11018395" w:rsidR="003375AC" w:rsidRPr="002D33B2" w:rsidRDefault="00B14C57">
            <w:pPr>
              <w:rPr>
                <w:rStyle w:val="iBAAGStandardTextChar"/>
              </w:rPr>
            </w:pPr>
            <w:r w:rsidRPr="002D33B2">
              <w:rPr>
                <w:rStyle w:val="iBAAGStandardTextChar"/>
              </w:rPr>
              <w:t>No coverage for private duty nursing</w:t>
            </w:r>
            <w:r w:rsidR="003375AC" w:rsidRPr="002D33B2">
              <w:rPr>
                <w:rStyle w:val="iBAAGStandardTextChar"/>
              </w:rPr>
              <w:t xml:space="preserve"> for:</w:t>
            </w:r>
          </w:p>
          <w:p w14:paraId="56F66093" w14:textId="5E2A995A" w:rsidR="003375AC" w:rsidRPr="002D33B2" w:rsidRDefault="00873B76" w:rsidP="00B840D5">
            <w:pPr>
              <w:pStyle w:val="iBAAGLevel1Bullets"/>
              <w:rPr>
                <w:rStyle w:val="iBAAGStandardTextChar"/>
              </w:rPr>
            </w:pPr>
            <w:r w:rsidRPr="002D33B2">
              <w:rPr>
                <w:rStyle w:val="iBAAGStandardTextChar"/>
              </w:rPr>
              <w:t>outpatient</w:t>
            </w:r>
          </w:p>
          <w:p w14:paraId="6FFEC2A6" w14:textId="1719AC82" w:rsidR="00B14C57" w:rsidRPr="002D33B2" w:rsidRDefault="003375AC" w:rsidP="00B840D5">
            <w:pPr>
              <w:pStyle w:val="iBAAGLevel1Bullets"/>
            </w:pPr>
            <w:r w:rsidRPr="002D33B2">
              <w:rPr>
                <w:rStyle w:val="iBAAGStandardTextChar"/>
              </w:rPr>
              <w:t>inpatient</w:t>
            </w:r>
          </w:p>
          <w:p w14:paraId="75F367F9" w14:textId="77777777" w:rsidR="00873B76" w:rsidRPr="002D33B2" w:rsidRDefault="00873B76"/>
          <w:p w14:paraId="68FECB50" w14:textId="77777777" w:rsidR="00B14C57" w:rsidRPr="002D33B2" w:rsidRDefault="00B14C57" w:rsidP="00B840D5">
            <w:pPr>
              <w:pStyle w:val="iBAAGLevel1Bullets"/>
              <w:numPr>
                <w:ilvl w:val="0"/>
                <w:numId w:val="0"/>
              </w:numPr>
              <w:ind w:left="90"/>
            </w:pPr>
          </w:p>
          <w:p w14:paraId="4BD72615" w14:textId="2BFCD6A9" w:rsidR="003375AC" w:rsidRPr="002D33B2" w:rsidRDefault="003375AC" w:rsidP="00B840D5">
            <w:pPr>
              <w:pStyle w:val="iBAAGLevel1Bullets"/>
              <w:numPr>
                <w:ilvl w:val="0"/>
                <w:numId w:val="0"/>
              </w:numPr>
              <w:ind w:left="450" w:hanging="360"/>
            </w:pPr>
          </w:p>
        </w:tc>
      </w:tr>
      <w:tr w:rsidR="006A6BEE" w:rsidRPr="002D33B2" w14:paraId="58717D6B" w14:textId="77777777" w:rsidTr="00DC4264">
        <w:tc>
          <w:tcPr>
            <w:tcW w:w="3517" w:type="dxa"/>
            <w:tcBorders>
              <w:bottom w:val="single" w:sz="4" w:space="0" w:color="000000" w:themeColor="text1"/>
            </w:tcBorders>
            <w:shd w:val="clear" w:color="auto" w:fill="31849B"/>
            <w:vAlign w:val="center"/>
          </w:tcPr>
          <w:p w14:paraId="58717D65" w14:textId="2521189F" w:rsidR="006A6BEE" w:rsidRPr="002D33B2" w:rsidRDefault="006A6BEE" w:rsidP="006A6DDF">
            <w:pPr>
              <w:pStyle w:val="iBAAGTableHeader"/>
            </w:pPr>
            <w:r w:rsidRPr="002D33B2">
              <w:lastRenderedPageBreak/>
              <w:t>Common Medical Event</w:t>
            </w:r>
          </w:p>
        </w:tc>
        <w:tc>
          <w:tcPr>
            <w:tcW w:w="3330" w:type="dxa"/>
            <w:gridSpan w:val="2"/>
            <w:tcBorders>
              <w:bottom w:val="single" w:sz="4" w:space="0" w:color="000000" w:themeColor="text1"/>
            </w:tcBorders>
            <w:shd w:val="clear" w:color="auto" w:fill="31849B"/>
            <w:vAlign w:val="center"/>
          </w:tcPr>
          <w:p w14:paraId="58717D66" w14:textId="77777777" w:rsidR="006A6BEE" w:rsidRPr="002D33B2" w:rsidRDefault="006A6BEE" w:rsidP="006A6DDF">
            <w:pPr>
              <w:pStyle w:val="iBAAGTableHeader"/>
            </w:pPr>
            <w:r w:rsidRPr="002D33B2">
              <w:t>Your cost if you use</w:t>
            </w:r>
          </w:p>
          <w:p w14:paraId="58717D67"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68" w14:textId="77777777" w:rsidR="006A6BEE" w:rsidRPr="002D33B2" w:rsidRDefault="006A6BEE" w:rsidP="006A6DDF">
            <w:pPr>
              <w:pStyle w:val="iBAAGTableHeader"/>
            </w:pPr>
            <w:r w:rsidRPr="002D33B2">
              <w:t>Your cost if you use</w:t>
            </w:r>
          </w:p>
          <w:p w14:paraId="58717D69"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6A" w14:textId="77777777" w:rsidR="006A6BEE" w:rsidRPr="002D33B2" w:rsidRDefault="006A6BEE" w:rsidP="006A6DDF">
            <w:pPr>
              <w:pStyle w:val="iBAAGTableHeader"/>
            </w:pPr>
            <w:r w:rsidRPr="002D33B2">
              <w:t>Limits &amp; Exceptions</w:t>
            </w:r>
          </w:p>
        </w:tc>
      </w:tr>
      <w:tr w:rsidR="006A6BEE" w:rsidRPr="002D33B2" w14:paraId="58717D95" w14:textId="77777777" w:rsidTr="00DC4264">
        <w:tc>
          <w:tcPr>
            <w:tcW w:w="3517" w:type="dxa"/>
            <w:shd w:val="clear" w:color="auto" w:fill="FFFFFF" w:themeFill="background1"/>
          </w:tcPr>
          <w:p w14:paraId="58717D6C" w14:textId="77777777" w:rsidR="006A6BEE" w:rsidRPr="002D33B2" w:rsidRDefault="006A6BEE" w:rsidP="006A6DDF">
            <w:pPr>
              <w:pStyle w:val="iBAAGSituationBoxName"/>
            </w:pPr>
            <w:bookmarkStart w:id="108" w:name="Prosthetic_Devices"/>
            <w:r w:rsidRPr="002D33B2">
              <w:t>Prosthetics</w:t>
            </w:r>
            <w:bookmarkEnd w:id="108"/>
            <w:r w:rsidRPr="002D33B2">
              <w:t xml:space="preserve"> </w:t>
            </w:r>
          </w:p>
          <w:p w14:paraId="58717D6D" w14:textId="77777777" w:rsidR="006A6BEE" w:rsidRPr="002D33B2" w:rsidRDefault="006A6BEE" w:rsidP="006A6DDF">
            <w:pPr>
              <w:pStyle w:val="iBAAGStandardText"/>
            </w:pPr>
          </w:p>
          <w:p w14:paraId="58717D6E" w14:textId="77777777" w:rsidR="006A6BEE" w:rsidRPr="002D33B2" w:rsidRDefault="006A6BEE" w:rsidP="006A6DDF">
            <w:pPr>
              <w:pStyle w:val="iBAAGStandardText"/>
            </w:pPr>
            <w:r w:rsidRPr="002D33B2">
              <w:t>External devices that replace a limb or a body part, limited to:</w:t>
            </w:r>
          </w:p>
          <w:p w14:paraId="58717D6F" w14:textId="77777777" w:rsidR="006A6BEE" w:rsidRPr="002D33B2" w:rsidRDefault="006A6BEE" w:rsidP="006A6DDF">
            <w:pPr>
              <w:pStyle w:val="iBAAGLevel1Bullets"/>
            </w:pPr>
            <w:r w:rsidRPr="002D33B2">
              <w:t>Artificial arms, legs, feet and hands</w:t>
            </w:r>
          </w:p>
          <w:p w14:paraId="58717D70" w14:textId="77777777" w:rsidR="006A6BEE" w:rsidRPr="002D33B2" w:rsidRDefault="006A6BEE" w:rsidP="006A6DDF">
            <w:pPr>
              <w:pStyle w:val="iBAAGLevel1Bullets"/>
            </w:pPr>
            <w:r w:rsidRPr="002D33B2">
              <w:t>Artificial face, eyes, ears and nose</w:t>
            </w:r>
          </w:p>
          <w:p w14:paraId="58717D71" w14:textId="2B3F3FED" w:rsidR="006A6BEE" w:rsidRPr="002D33B2" w:rsidRDefault="006A6BEE" w:rsidP="006A6DDF">
            <w:pPr>
              <w:pStyle w:val="iBAAGLevel1Bullets"/>
            </w:pPr>
            <w:r w:rsidRPr="002D33B2">
              <w:t>Breast prosthesis, including mastectomy bras</w:t>
            </w:r>
          </w:p>
          <w:p w14:paraId="58717D72" w14:textId="77777777" w:rsidR="006A6BEE" w:rsidRPr="002D33B2" w:rsidRDefault="006A6BEE" w:rsidP="006A6DDF">
            <w:pPr>
              <w:pStyle w:val="iBAAGStandardText"/>
            </w:pPr>
          </w:p>
          <w:p w14:paraId="58717D73" w14:textId="77777777" w:rsidR="006A6BEE" w:rsidRPr="002D33B2" w:rsidRDefault="006A6BEE" w:rsidP="006A6DDF">
            <w:pPr>
              <w:pStyle w:val="iBAAGStandardText"/>
            </w:pPr>
            <w:r w:rsidRPr="002D33B2">
              <w:t>The prosthetic device must be ordered or provided by a doctor.</w:t>
            </w:r>
          </w:p>
          <w:p w14:paraId="58717D74" w14:textId="77777777" w:rsidR="006A6BEE" w:rsidRPr="002D33B2" w:rsidRDefault="006A6BEE" w:rsidP="006A6DDF">
            <w:pPr>
              <w:pStyle w:val="iBAAGStandardText"/>
            </w:pPr>
          </w:p>
          <w:p w14:paraId="58717D75" w14:textId="77777777" w:rsidR="006A6BEE" w:rsidRPr="002D33B2" w:rsidRDefault="006A6BEE" w:rsidP="006A6DDF">
            <w:pPr>
              <w:pStyle w:val="iBAAGStandardText"/>
            </w:pPr>
            <w:r w:rsidRPr="002D33B2">
              <w:t>Benefits under this section are provided only for external prosthetic devices and do not include any device that is fully implanted into the body.</w:t>
            </w:r>
          </w:p>
          <w:p w14:paraId="58717D76" w14:textId="77777777" w:rsidR="006A6BEE" w:rsidRPr="002D33B2" w:rsidRDefault="006A6BEE" w:rsidP="006A6DDF">
            <w:pPr>
              <w:pStyle w:val="iBAAGStandardText"/>
            </w:pPr>
          </w:p>
          <w:p w14:paraId="58717D77" w14:textId="77777777" w:rsidR="006A6BEE" w:rsidRPr="002D33B2" w:rsidRDefault="006A6BEE" w:rsidP="006A6DDF">
            <w:pPr>
              <w:pStyle w:val="iBAAGStandardTextBold"/>
            </w:pPr>
            <w:r w:rsidRPr="002D33B2">
              <w:t xml:space="preserve">Want more information? </w:t>
            </w:r>
          </w:p>
          <w:p w14:paraId="58717D78" w14:textId="77777777" w:rsidR="006A6BEE" w:rsidRPr="002D33B2" w:rsidRDefault="006A6BEE" w:rsidP="006A6DDF">
            <w:pPr>
              <w:pStyle w:val="iBAAGStandardText"/>
            </w:pPr>
            <w:r w:rsidRPr="002D33B2">
              <w:t xml:space="preserve">View the </w:t>
            </w:r>
            <w:hyperlink r:id="rId86" w:history="1">
              <w:r w:rsidRPr="002D33B2">
                <w:rPr>
                  <w:rStyle w:val="Hyperlinks"/>
                </w:rPr>
                <w:t>glossary</w:t>
              </w:r>
            </w:hyperlink>
            <w:r w:rsidRPr="002D33B2">
              <w:t xml:space="preserve"> for definitions.</w:t>
            </w:r>
          </w:p>
          <w:p w14:paraId="58717D79" w14:textId="77777777" w:rsidR="006A6BEE" w:rsidRPr="002D33B2" w:rsidRDefault="006A6BEE" w:rsidP="006A6DDF">
            <w:pPr>
              <w:pStyle w:val="iBAAGStandardText"/>
            </w:pPr>
          </w:p>
        </w:tc>
        <w:tc>
          <w:tcPr>
            <w:tcW w:w="3330" w:type="dxa"/>
            <w:gridSpan w:val="2"/>
            <w:shd w:val="clear" w:color="auto" w:fill="FFFFFF" w:themeFill="background1"/>
          </w:tcPr>
          <w:p w14:paraId="56CA4CE3" w14:textId="03E4F855" w:rsidR="005278A2" w:rsidRPr="002D33B2" w:rsidRDefault="00F31E3D" w:rsidP="005278A2">
            <w:pPr>
              <w:pStyle w:val="iBAAGStandardText"/>
            </w:pPr>
            <w:r>
              <w:rPr>
                <w:rStyle w:val="iBAAGStandardTextBoldChar"/>
              </w:rPr>
              <w:t>10%</w:t>
            </w:r>
            <w:r w:rsidR="005278A2" w:rsidRPr="002D33B2">
              <w:t xml:space="preserve"> co-insurance, after you pay the deductible.</w:t>
            </w:r>
          </w:p>
          <w:p w14:paraId="58717D7B" w14:textId="77777777" w:rsidR="006A6BEE" w:rsidRPr="002D33B2" w:rsidRDefault="006A6BEE" w:rsidP="006A6DDF">
            <w:pPr>
              <w:pStyle w:val="iBAAGStandardText"/>
            </w:pPr>
          </w:p>
          <w:p w14:paraId="58717D7C" w14:textId="6A39C44A"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7D" w14:textId="77777777" w:rsidR="006A6BEE" w:rsidRPr="002D33B2" w:rsidRDefault="006A6BEE" w:rsidP="006A6DDF">
            <w:pPr>
              <w:pStyle w:val="iBAAGStandardText"/>
            </w:pPr>
            <w:r w:rsidRPr="002D33B2">
              <w:t>No</w:t>
            </w:r>
          </w:p>
          <w:p w14:paraId="58717D7E" w14:textId="77777777" w:rsidR="006A6BEE" w:rsidRPr="002D33B2" w:rsidRDefault="006A6BEE" w:rsidP="006A6DDF">
            <w:pPr>
              <w:pStyle w:val="iBAAGStandardText"/>
            </w:pPr>
          </w:p>
          <w:p w14:paraId="58717D7F" w14:textId="77777777" w:rsidR="006A6BEE" w:rsidRPr="002D33B2" w:rsidRDefault="006A6BEE" w:rsidP="00134965"/>
        </w:tc>
        <w:tc>
          <w:tcPr>
            <w:tcW w:w="3330" w:type="dxa"/>
            <w:shd w:val="clear" w:color="auto" w:fill="FFFFFF" w:themeFill="background1"/>
          </w:tcPr>
          <w:p w14:paraId="58717D80" w14:textId="1BB1567C" w:rsidR="006A6BEE" w:rsidRPr="002D33B2" w:rsidRDefault="00F31E3D" w:rsidP="006A6DDF">
            <w:r>
              <w:rPr>
                <w:rStyle w:val="iBAAGStandardTextBoldChar"/>
              </w:rPr>
              <w:t>40%</w:t>
            </w:r>
            <w:r w:rsidR="006A6BEE" w:rsidRPr="002D33B2">
              <w:t xml:space="preserve"> </w:t>
            </w:r>
            <w:r w:rsidR="006A6BEE" w:rsidRPr="002D33B2">
              <w:rPr>
                <w:rStyle w:val="iBAAGStandardTextChar"/>
              </w:rPr>
              <w:t>co-insurance, after you pay the deductible</w:t>
            </w:r>
            <w:r w:rsidR="007D13FE" w:rsidRPr="002D33B2">
              <w:rPr>
                <w:rStyle w:val="iBAAGStandardTextChar"/>
              </w:rPr>
              <w:t>.</w:t>
            </w:r>
          </w:p>
          <w:p w14:paraId="58717D81" w14:textId="77777777" w:rsidR="006A6BEE" w:rsidRPr="002D33B2" w:rsidRDefault="006A6BEE" w:rsidP="006A6DDF"/>
          <w:p w14:paraId="58717D82" w14:textId="63B88B32"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83" w14:textId="77777777" w:rsidR="006A6BEE" w:rsidRPr="002D33B2" w:rsidRDefault="006A6BEE" w:rsidP="006A6DDF">
            <w:pPr>
              <w:pStyle w:val="iBAAGStandardText"/>
            </w:pPr>
            <w:r w:rsidRPr="002D33B2">
              <w:t>Yes</w:t>
            </w:r>
          </w:p>
          <w:p w14:paraId="58717D84" w14:textId="77777777" w:rsidR="006A6BEE" w:rsidRPr="002D33B2" w:rsidRDefault="006A6BEE" w:rsidP="006A6DDF">
            <w:pPr>
              <w:pStyle w:val="iBAAGStandardText"/>
            </w:pPr>
          </w:p>
          <w:p w14:paraId="46EC27AE" w14:textId="39C0DDE6" w:rsidR="00CC5322" w:rsidRPr="002D33B2" w:rsidRDefault="00CC5322" w:rsidP="00CC5322">
            <w:r w:rsidRPr="002D33B2">
              <w:rPr>
                <w:rStyle w:val="iBAAGStandardTextBoldChar"/>
              </w:rPr>
              <w:t>Prior authorization is:</w:t>
            </w:r>
          </w:p>
          <w:p w14:paraId="58717D86" w14:textId="370D8723" w:rsidR="006A6BEE" w:rsidRPr="002D33B2" w:rsidRDefault="00CC5322" w:rsidP="006A6DDF">
            <w:pPr>
              <w:rPr>
                <w:rStyle w:val="iBAAGStandardTextChar"/>
              </w:rPr>
            </w:pPr>
            <w:r w:rsidRPr="002D33B2">
              <w:rPr>
                <w:rStyle w:val="iBAAGStandardTextChar"/>
              </w:rPr>
              <w:t>Getting approval by calling the number listed on your health plan ID card before you can get medicine or services.</w:t>
            </w:r>
          </w:p>
          <w:p w14:paraId="098C6AF0" w14:textId="77777777" w:rsidR="00CC5322" w:rsidRPr="002D33B2" w:rsidRDefault="00CC5322" w:rsidP="006A6DDF">
            <w:pPr>
              <w:rPr>
                <w:rStyle w:val="iBAAGStandardTextChar"/>
              </w:rPr>
            </w:pPr>
          </w:p>
          <w:p w14:paraId="58717D87" w14:textId="77777777" w:rsidR="006A6BEE" w:rsidRPr="002D33B2" w:rsidRDefault="006A6BEE" w:rsidP="006A6DDF">
            <w:pPr>
              <w:pStyle w:val="iBAAGStandardText"/>
            </w:pPr>
          </w:p>
          <w:p w14:paraId="58717D88" w14:textId="77777777" w:rsidR="006A6BEE" w:rsidRPr="002D33B2" w:rsidRDefault="006A6BEE" w:rsidP="006A6DDF">
            <w:pPr>
              <w:pStyle w:val="iBAAGStandardTextBold"/>
            </w:pPr>
            <w:r w:rsidRPr="002D33B2">
              <w:t xml:space="preserve">When do I need to call? </w:t>
            </w:r>
          </w:p>
          <w:p w14:paraId="58717D89" w14:textId="50B6491E" w:rsidR="006A6BEE" w:rsidRPr="002D33B2" w:rsidRDefault="006A6BEE" w:rsidP="006A6DDF">
            <w:pPr>
              <w:pStyle w:val="iBAAGLevel1Bullets"/>
            </w:pPr>
            <w:r w:rsidRPr="002D33B2">
              <w:t>Before getting</w:t>
            </w:r>
            <w:r w:rsidR="00C952A9" w:rsidRPr="002D33B2">
              <w:t xml:space="preserve"> a </w:t>
            </w:r>
            <w:r w:rsidRPr="002D33B2">
              <w:t xml:space="preserve">prosthetic device that exceeds $1,000 </w:t>
            </w:r>
          </w:p>
          <w:p w14:paraId="58717D8A" w14:textId="77777777" w:rsidR="006A6BEE" w:rsidRPr="002D33B2" w:rsidRDefault="006A6BEE" w:rsidP="006A6DDF">
            <w:pPr>
              <w:pStyle w:val="iBAAGStandardText"/>
            </w:pPr>
          </w:p>
          <w:p w14:paraId="5AC80425" w14:textId="7AB863E6"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D8D" w14:textId="5AC954EE" w:rsidR="006A6BEE" w:rsidRPr="002D33B2" w:rsidRDefault="00E33015">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01822157" w14:textId="260A5489" w:rsidR="00A52765" w:rsidRPr="002D33B2" w:rsidRDefault="00A52765" w:rsidP="006A6DDF">
            <w:pPr>
              <w:pStyle w:val="iBAAGStandardText"/>
              <w:rPr>
                <w:rStyle w:val="iBAAGStandardTextChar"/>
              </w:rPr>
            </w:pPr>
            <w:r w:rsidRPr="002D33B2">
              <w:rPr>
                <w:rStyle w:val="iBAAGStandardTextChar"/>
              </w:rPr>
              <w:t>Lymphedema stockings for the ar</w:t>
            </w:r>
            <w:r w:rsidR="006660C1" w:rsidRPr="002D33B2">
              <w:rPr>
                <w:rStyle w:val="iBAAGStandardTextChar"/>
              </w:rPr>
              <w:t>m</w:t>
            </w:r>
            <w:r w:rsidRPr="002D33B2">
              <w:rPr>
                <w:rStyle w:val="iBAAGStandardTextChar"/>
              </w:rPr>
              <w:t xml:space="preserve"> are described under </w:t>
            </w:r>
            <w:r w:rsidRPr="002D33B2">
              <w:rPr>
                <w:rStyle w:val="iBAAGStandardTextItalicsChar"/>
              </w:rPr>
              <w:t>Durable Medical Equipment (DME), Orthotics and Supplies</w:t>
            </w:r>
            <w:r w:rsidRPr="002D33B2">
              <w:rPr>
                <w:rStyle w:val="iBAAGStandardTextChar"/>
              </w:rPr>
              <w:t>.</w:t>
            </w:r>
          </w:p>
          <w:p w14:paraId="45C8EC7F" w14:textId="77777777" w:rsidR="00A52765" w:rsidRPr="002D33B2" w:rsidRDefault="00A52765" w:rsidP="006A6DDF">
            <w:pPr>
              <w:pStyle w:val="iBAAGStandardText"/>
            </w:pPr>
          </w:p>
          <w:p w14:paraId="58717D8E" w14:textId="31276B91" w:rsidR="006A6BEE" w:rsidRPr="002D33B2" w:rsidRDefault="006A6BEE" w:rsidP="006A6DDF">
            <w:pPr>
              <w:pStyle w:val="iBAAGStandardText"/>
            </w:pPr>
            <w:r w:rsidRPr="002D33B2">
              <w:t>We cover the most appropriate prosthetic device that meets your minimum medical need. If you choose a different one</w:t>
            </w:r>
            <w:r w:rsidR="00FE0514" w:rsidRPr="002D33B2">
              <w:t>,</w:t>
            </w:r>
            <w:r w:rsidRPr="002D33B2">
              <w:t xml:space="preserve"> you are responsible for the difference in cost.</w:t>
            </w:r>
          </w:p>
          <w:p w14:paraId="58717D8F" w14:textId="77777777" w:rsidR="006A6BEE" w:rsidRPr="002D33B2" w:rsidRDefault="006A6BEE" w:rsidP="006A6DDF">
            <w:pPr>
              <w:pStyle w:val="iBAAGStandardText"/>
            </w:pPr>
          </w:p>
          <w:p w14:paraId="58717D91" w14:textId="75669F15" w:rsidR="006A6BEE" w:rsidRDefault="004B058B">
            <w:pPr>
              <w:pStyle w:val="iBAAGStandardText"/>
            </w:pPr>
            <w:r w:rsidRPr="004B058B">
              <w:t>Replacements covered when deemed medically necessary and prescribed by a physician.</w:t>
            </w:r>
            <w:r w:rsidRPr="004B058B" w:rsidDel="004B058B">
              <w:t xml:space="preserve"> </w:t>
            </w:r>
          </w:p>
          <w:p w14:paraId="4A04D917" w14:textId="77777777" w:rsidR="004B058B" w:rsidRPr="002D33B2" w:rsidRDefault="004B058B">
            <w:pPr>
              <w:pStyle w:val="iBAAGStandardText"/>
            </w:pPr>
          </w:p>
          <w:p w14:paraId="58717D92" w14:textId="77777777" w:rsidR="006A6BEE" w:rsidRPr="002D33B2" w:rsidRDefault="006A6BEE" w:rsidP="006A6DDF">
            <w:pPr>
              <w:pStyle w:val="iBAAGStandardText"/>
            </w:pPr>
            <w:r w:rsidRPr="002D33B2">
              <w:t>No coverage for:</w:t>
            </w:r>
          </w:p>
          <w:p w14:paraId="58717D93" w14:textId="77777777" w:rsidR="006A6BEE" w:rsidRPr="002D33B2" w:rsidRDefault="006A6BEE" w:rsidP="006A6DDF">
            <w:pPr>
              <w:pStyle w:val="iBAAGLevel1Bullets"/>
            </w:pPr>
            <w:r w:rsidRPr="002D33B2">
              <w:t>Repairs to prosthetic devices due to misuse</w:t>
            </w:r>
          </w:p>
          <w:p w14:paraId="58717D94" w14:textId="77777777" w:rsidR="006A6BEE" w:rsidRPr="002D33B2" w:rsidRDefault="006A6BEE" w:rsidP="006A6DDF">
            <w:pPr>
              <w:pStyle w:val="iBAAGLevel1Bullets"/>
            </w:pPr>
            <w:r w:rsidRPr="002D33B2">
              <w:t>Replacement of prosthetic devices due to misuse or to replace lost or stolen items.</w:t>
            </w:r>
          </w:p>
        </w:tc>
      </w:tr>
      <w:tr w:rsidR="006A6BEE" w:rsidRPr="002D33B2" w14:paraId="58717D9C" w14:textId="77777777" w:rsidTr="00DC4264">
        <w:tc>
          <w:tcPr>
            <w:tcW w:w="3517" w:type="dxa"/>
            <w:tcBorders>
              <w:bottom w:val="single" w:sz="4" w:space="0" w:color="000000" w:themeColor="text1"/>
            </w:tcBorders>
            <w:shd w:val="clear" w:color="auto" w:fill="31849B"/>
            <w:vAlign w:val="center"/>
          </w:tcPr>
          <w:p w14:paraId="58717D96" w14:textId="77777777" w:rsidR="006A6BEE" w:rsidRPr="002D33B2" w:rsidRDefault="006A6BEE" w:rsidP="006A6DDF">
            <w:pPr>
              <w:pStyle w:val="iBAAGTableHeader"/>
            </w:pPr>
            <w:r w:rsidRPr="002D33B2">
              <w:lastRenderedPageBreak/>
              <w:t>Common Medical Event</w:t>
            </w:r>
          </w:p>
        </w:tc>
        <w:tc>
          <w:tcPr>
            <w:tcW w:w="3330" w:type="dxa"/>
            <w:gridSpan w:val="2"/>
            <w:tcBorders>
              <w:bottom w:val="single" w:sz="4" w:space="0" w:color="000000" w:themeColor="text1"/>
            </w:tcBorders>
            <w:shd w:val="clear" w:color="auto" w:fill="31849B"/>
            <w:vAlign w:val="center"/>
          </w:tcPr>
          <w:p w14:paraId="58717D97" w14:textId="77777777" w:rsidR="006A6BEE" w:rsidRPr="002D33B2" w:rsidRDefault="006A6BEE" w:rsidP="006A6DDF">
            <w:pPr>
              <w:pStyle w:val="iBAAGTableHeader"/>
            </w:pPr>
            <w:r w:rsidRPr="002D33B2">
              <w:t>Your cost if you use</w:t>
            </w:r>
          </w:p>
          <w:p w14:paraId="58717D98"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99" w14:textId="77777777" w:rsidR="006A6BEE" w:rsidRPr="002D33B2" w:rsidRDefault="006A6BEE" w:rsidP="006A6DDF">
            <w:pPr>
              <w:pStyle w:val="iBAAGTableHeader"/>
            </w:pPr>
            <w:r w:rsidRPr="002D33B2">
              <w:t>Your cost if you use</w:t>
            </w:r>
          </w:p>
          <w:p w14:paraId="58717D9A"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9B" w14:textId="77777777" w:rsidR="006A6BEE" w:rsidRPr="002D33B2" w:rsidRDefault="006A6BEE" w:rsidP="006A6DDF">
            <w:pPr>
              <w:pStyle w:val="iBAAGTableHeader"/>
            </w:pPr>
            <w:r w:rsidRPr="002D33B2">
              <w:t>Limits &amp; Exceptions</w:t>
            </w:r>
          </w:p>
        </w:tc>
      </w:tr>
      <w:tr w:rsidR="006A6BEE" w:rsidRPr="002D33B2" w14:paraId="58717DBE" w14:textId="77777777" w:rsidTr="00DC4264">
        <w:tc>
          <w:tcPr>
            <w:tcW w:w="3517" w:type="dxa"/>
            <w:shd w:val="clear" w:color="auto" w:fill="FFFFFF" w:themeFill="background1"/>
          </w:tcPr>
          <w:p w14:paraId="58717D9D" w14:textId="77777777" w:rsidR="006A6BEE" w:rsidRPr="002D33B2" w:rsidRDefault="006A6BEE" w:rsidP="006A6DDF">
            <w:pPr>
              <w:pStyle w:val="iBAAGSituationBoxName"/>
            </w:pPr>
            <w:bookmarkStart w:id="109" w:name="Reconstructive_Procedures"/>
            <w:r w:rsidRPr="002D33B2">
              <w:t>Reconstructive Procedures</w:t>
            </w:r>
            <w:bookmarkEnd w:id="109"/>
          </w:p>
          <w:p w14:paraId="58717D9E" w14:textId="77777777" w:rsidR="006A6BEE" w:rsidRPr="002D33B2" w:rsidRDefault="006A6BEE" w:rsidP="006A6DDF">
            <w:pPr>
              <w:pStyle w:val="iBAAGStandardText"/>
            </w:pPr>
          </w:p>
          <w:p w14:paraId="58717D9F" w14:textId="77777777" w:rsidR="006A6BEE" w:rsidRPr="002D33B2" w:rsidRDefault="006A6BEE" w:rsidP="006A6DDF">
            <w:pPr>
              <w:pStyle w:val="iBAAGStandardTextBold"/>
            </w:pPr>
            <w:r w:rsidRPr="002D33B2">
              <w:t>What is a reconstructive procedure?</w:t>
            </w:r>
          </w:p>
          <w:p w14:paraId="58717DA0" w14:textId="77777777" w:rsidR="006A6BEE" w:rsidRPr="002D33B2" w:rsidRDefault="006A6BEE" w:rsidP="006A6DDF">
            <w:pPr>
              <w:pStyle w:val="iBAAGStandardText"/>
            </w:pPr>
            <w:r w:rsidRPr="002D33B2">
              <w:t>A procedure to correct or improve a part of the body because of birth defects, accidents, injuries or medical conditions.</w:t>
            </w:r>
          </w:p>
          <w:p w14:paraId="58717DA1" w14:textId="77777777" w:rsidR="006A6BEE" w:rsidRPr="002D33B2" w:rsidRDefault="006A6BEE" w:rsidP="006A6DDF">
            <w:pPr>
              <w:pStyle w:val="iBAAGStandardText"/>
            </w:pPr>
          </w:p>
          <w:p w14:paraId="58717DA2" w14:textId="77777777" w:rsidR="006A6BEE" w:rsidRPr="002D33B2" w:rsidRDefault="006A6BEE" w:rsidP="006A6DDF">
            <w:pPr>
              <w:pStyle w:val="iBAAGStandardText"/>
            </w:pPr>
            <w:r w:rsidRPr="002D33B2">
              <w:t xml:space="preserve">Benefits include breast reconstruction following a mastectomy and </w:t>
            </w:r>
          </w:p>
          <w:p w14:paraId="58717DA3" w14:textId="31AEAAAD" w:rsidR="006A6BEE" w:rsidRPr="002D33B2" w:rsidRDefault="006A6BEE" w:rsidP="006A6DDF">
            <w:pPr>
              <w:pStyle w:val="iBAAGStandardText"/>
            </w:pPr>
            <w:r w:rsidRPr="002D33B2">
              <w:t xml:space="preserve">reconstruction of the non-affected breast to achieve symmetry. </w:t>
            </w:r>
          </w:p>
          <w:p w14:paraId="58717DA4" w14:textId="77777777" w:rsidR="006A6BEE" w:rsidRPr="002D33B2" w:rsidRDefault="006A6BEE" w:rsidP="006A6DDF">
            <w:pPr>
              <w:pStyle w:val="iBAAGStandardText"/>
            </w:pPr>
          </w:p>
          <w:p w14:paraId="58717DA5" w14:textId="77777777" w:rsidR="006A6BEE" w:rsidRPr="002D33B2" w:rsidRDefault="006A6BEE" w:rsidP="006A6DDF">
            <w:pPr>
              <w:pStyle w:val="iBAAGStandardTextBold"/>
            </w:pPr>
            <w:r w:rsidRPr="002D33B2">
              <w:t xml:space="preserve">Want more information? </w:t>
            </w:r>
          </w:p>
          <w:p w14:paraId="58717DA6" w14:textId="77777777" w:rsidR="006A6BEE" w:rsidRPr="002D33B2" w:rsidRDefault="006A6BEE" w:rsidP="006A6DDF">
            <w:pPr>
              <w:pStyle w:val="iBAAGStandardText"/>
            </w:pPr>
            <w:r w:rsidRPr="002D33B2">
              <w:t xml:space="preserve">View the </w:t>
            </w:r>
            <w:hyperlink r:id="rId87" w:history="1">
              <w:r w:rsidRPr="002D33B2">
                <w:rPr>
                  <w:rStyle w:val="Hyperlinks"/>
                </w:rPr>
                <w:t>glossary</w:t>
              </w:r>
            </w:hyperlink>
            <w:r w:rsidRPr="002D33B2">
              <w:t xml:space="preserve"> for definitions.</w:t>
            </w:r>
          </w:p>
          <w:p w14:paraId="58717DA7" w14:textId="77777777" w:rsidR="006A6BEE" w:rsidRPr="002D33B2" w:rsidRDefault="006A6BEE" w:rsidP="006A6DDF">
            <w:pPr>
              <w:pStyle w:val="iBAAGStandardText"/>
            </w:pPr>
          </w:p>
        </w:tc>
        <w:tc>
          <w:tcPr>
            <w:tcW w:w="3330" w:type="dxa"/>
            <w:gridSpan w:val="2"/>
            <w:shd w:val="clear" w:color="auto" w:fill="FFFFFF" w:themeFill="background1"/>
          </w:tcPr>
          <w:p w14:paraId="58717DA8" w14:textId="4CAA2956" w:rsidR="006A6BEE" w:rsidRPr="002D33B2" w:rsidRDefault="006A6BEE" w:rsidP="006A6DDF">
            <w:pPr>
              <w:pStyle w:val="iBAAGStandardText"/>
            </w:pPr>
            <w:r w:rsidRPr="002D33B2">
              <w:t>The amount you pay is based on where the covered health service is provided</w:t>
            </w:r>
            <w:r w:rsidR="007D13FE" w:rsidRPr="002D33B2">
              <w:t>.</w:t>
            </w:r>
            <w:r w:rsidRPr="002D33B2">
              <w:t xml:space="preserve"> </w:t>
            </w:r>
          </w:p>
          <w:p w14:paraId="58717DA9" w14:textId="77777777" w:rsidR="006A6BEE" w:rsidRPr="002D33B2" w:rsidRDefault="006A6BEE" w:rsidP="006A6DDF">
            <w:pPr>
              <w:pStyle w:val="iBAAGStandardText"/>
            </w:pPr>
          </w:p>
          <w:p w14:paraId="58717DAA" w14:textId="7CF1E7EE"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AB" w14:textId="77777777" w:rsidR="006A6BEE" w:rsidRPr="002D33B2" w:rsidRDefault="006A6BEE" w:rsidP="006A6DDF">
            <w:pPr>
              <w:pStyle w:val="iBAAGStandardText"/>
            </w:pPr>
            <w:r w:rsidRPr="002D33B2">
              <w:t>No</w:t>
            </w:r>
          </w:p>
          <w:p w14:paraId="58717DAC" w14:textId="77777777" w:rsidR="006A6BEE" w:rsidRPr="002D33B2" w:rsidRDefault="006A6BEE" w:rsidP="006A6DDF">
            <w:pPr>
              <w:pStyle w:val="iBAAGStandardText"/>
            </w:pPr>
          </w:p>
          <w:p w14:paraId="58717DAD" w14:textId="77777777" w:rsidR="006A6BEE" w:rsidRPr="002D33B2" w:rsidRDefault="006A6BEE" w:rsidP="00134965">
            <w:pPr>
              <w:pStyle w:val="iBAAGStandardText"/>
            </w:pPr>
          </w:p>
        </w:tc>
        <w:tc>
          <w:tcPr>
            <w:tcW w:w="3330" w:type="dxa"/>
            <w:shd w:val="clear" w:color="auto" w:fill="FFFFFF" w:themeFill="background1"/>
          </w:tcPr>
          <w:p w14:paraId="58717DAE" w14:textId="74D48BA6" w:rsidR="006A6BEE" w:rsidRPr="002D33B2" w:rsidRDefault="006A6BEE" w:rsidP="006A6DDF">
            <w:pPr>
              <w:pStyle w:val="iBAAGStandardText"/>
            </w:pPr>
            <w:r w:rsidRPr="002D33B2">
              <w:t>The amount you pay is based on where the covered health service is provided</w:t>
            </w:r>
            <w:r w:rsidR="007D13FE" w:rsidRPr="002D33B2">
              <w:t>.</w:t>
            </w:r>
            <w:r w:rsidRPr="002D33B2">
              <w:t xml:space="preserve"> </w:t>
            </w:r>
          </w:p>
          <w:p w14:paraId="58717DAF" w14:textId="77777777" w:rsidR="006A6BEE" w:rsidRPr="002D33B2" w:rsidRDefault="006A6BEE" w:rsidP="006A6DDF">
            <w:pPr>
              <w:pStyle w:val="iBAAGStandardText"/>
            </w:pPr>
          </w:p>
          <w:p w14:paraId="58717DB0" w14:textId="675B86AD"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B1" w14:textId="77777777" w:rsidR="006A6BEE" w:rsidRPr="002D33B2" w:rsidRDefault="006A6BEE" w:rsidP="006A6DDF">
            <w:pPr>
              <w:pStyle w:val="iBAAGStandardText"/>
            </w:pPr>
            <w:r w:rsidRPr="002D33B2">
              <w:t>Yes</w:t>
            </w:r>
          </w:p>
          <w:p w14:paraId="58717DB2" w14:textId="77777777" w:rsidR="006A6BEE" w:rsidRPr="002D33B2" w:rsidRDefault="006A6BEE" w:rsidP="006A6DDF">
            <w:pPr>
              <w:pStyle w:val="iBAAGStandardText"/>
            </w:pPr>
          </w:p>
          <w:p w14:paraId="7A7618E2" w14:textId="3D4A865F" w:rsidR="00CC5322" w:rsidRPr="002D33B2" w:rsidRDefault="00CC5322" w:rsidP="00DE4709">
            <w:pPr>
              <w:pStyle w:val="iBAAGStandardText"/>
            </w:pPr>
            <w:r w:rsidRPr="002D33B2">
              <w:rPr>
                <w:rStyle w:val="iBAAGStandardTextBoldChar"/>
              </w:rPr>
              <w:t>Prior authorization is:</w:t>
            </w:r>
          </w:p>
          <w:p w14:paraId="58717DB4" w14:textId="6F11B716" w:rsidR="006A6BEE" w:rsidRPr="002D33B2" w:rsidRDefault="00CC5322" w:rsidP="00DE4709">
            <w:pPr>
              <w:pStyle w:val="iBAAGStandardText"/>
            </w:pPr>
            <w:r w:rsidRPr="002D33B2">
              <w:t>Getting approval by calling the number listed on your health plan ID card before you can get medicine or services.</w:t>
            </w:r>
          </w:p>
          <w:p w14:paraId="5209315C" w14:textId="77777777" w:rsidR="00CC5322" w:rsidRPr="002D33B2" w:rsidRDefault="00CC5322" w:rsidP="006A6DDF">
            <w:pPr>
              <w:pStyle w:val="iBAAGStandardText"/>
            </w:pPr>
          </w:p>
          <w:p w14:paraId="58717DB5" w14:textId="77777777" w:rsidR="006A6BEE" w:rsidRPr="002D33B2" w:rsidRDefault="006A6BEE" w:rsidP="006A6DDF">
            <w:pPr>
              <w:pStyle w:val="iBAAGStandardText"/>
            </w:pPr>
          </w:p>
          <w:p w14:paraId="58717DB6" w14:textId="77777777" w:rsidR="006A6BEE" w:rsidRPr="002D33B2" w:rsidRDefault="006A6BEE" w:rsidP="006A6DDF">
            <w:pPr>
              <w:pStyle w:val="iBAAGStandardTextBold"/>
            </w:pPr>
            <w:r w:rsidRPr="002D33B2">
              <w:t xml:space="preserve">When do I need to call? </w:t>
            </w:r>
          </w:p>
          <w:p w14:paraId="58717DB7" w14:textId="77777777" w:rsidR="006A6BEE" w:rsidRPr="002D33B2" w:rsidRDefault="006A6BEE" w:rsidP="006A6DDF">
            <w:pPr>
              <w:pStyle w:val="iBAAGLevel1Bullets"/>
            </w:pPr>
            <w:r w:rsidRPr="002D33B2">
              <w:t>5 business days before a scheduled procedure</w:t>
            </w:r>
          </w:p>
          <w:p w14:paraId="58717DB8" w14:textId="77777777" w:rsidR="006A6BEE" w:rsidRPr="002D33B2" w:rsidRDefault="006A6BEE" w:rsidP="006A6DDF">
            <w:pPr>
              <w:pStyle w:val="iBAAGLevel1Bullets"/>
            </w:pPr>
            <w:r w:rsidRPr="002D33B2">
              <w:t>As soon as possible for a non-scheduled procedure.</w:t>
            </w:r>
          </w:p>
          <w:p w14:paraId="58717DB9" w14:textId="77777777" w:rsidR="006A6BEE" w:rsidRPr="002D33B2" w:rsidRDefault="006A6BEE" w:rsidP="006A6DDF">
            <w:pPr>
              <w:pStyle w:val="iBAAGStandardText"/>
            </w:pPr>
          </w:p>
          <w:p w14:paraId="001013B8" w14:textId="6B8CC24E" w:rsidR="004A18F4" w:rsidRPr="002D33B2" w:rsidRDefault="004A18F4" w:rsidP="004A18F4">
            <w:pPr>
              <w:pStyle w:val="iBAAGStandardTextBold"/>
            </w:pPr>
            <w:r w:rsidRPr="002D33B2">
              <w:t xml:space="preserve">If you don’t get </w:t>
            </w:r>
            <w:r w:rsidR="00F31E3D">
              <w:t>prior authorization</w:t>
            </w:r>
            <w:r w:rsidRPr="002D33B2">
              <w:t xml:space="preserve">, you </w:t>
            </w:r>
            <w:r w:rsidRPr="002D33B2">
              <w:lastRenderedPageBreak/>
              <w:t xml:space="preserve">pay: </w:t>
            </w:r>
          </w:p>
          <w:p w14:paraId="58717DBC" w14:textId="0F7BD0B8" w:rsidR="006A6BEE" w:rsidRPr="002D33B2" w:rsidRDefault="00E33015" w:rsidP="00623FCF">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475459B0" w14:textId="72D16894" w:rsidR="0041602C" w:rsidRPr="002D33B2" w:rsidRDefault="006A6BEE">
            <w:pPr>
              <w:pStyle w:val="iBAAGStandardText"/>
            </w:pPr>
            <w:r w:rsidRPr="002D33B2">
              <w:lastRenderedPageBreak/>
              <w:t>No coverage for cosmetic procedures</w:t>
            </w:r>
            <w:r w:rsidR="00051237" w:rsidRPr="002D33B2">
              <w:t>, except for</w:t>
            </w:r>
            <w:r w:rsidR="0041602C" w:rsidRPr="002D33B2">
              <w:t>:</w:t>
            </w:r>
            <w:r w:rsidR="00051237" w:rsidRPr="002D33B2">
              <w:t xml:space="preserve"> </w:t>
            </w:r>
          </w:p>
          <w:p w14:paraId="2904DB65" w14:textId="77777777" w:rsidR="006A6BEE" w:rsidRPr="002D33B2" w:rsidRDefault="00051237" w:rsidP="0041602C">
            <w:pPr>
              <w:pStyle w:val="iBAAGLevel1Bullets"/>
            </w:pPr>
            <w:r w:rsidRPr="002D33B2">
              <w:t>replacement of an existing breast implant if the initial breast implant followed a mastectomy</w:t>
            </w:r>
          </w:p>
          <w:p w14:paraId="58717DBD" w14:textId="5B7F8CEF" w:rsidR="0041602C" w:rsidRPr="002D33B2" w:rsidRDefault="0041602C" w:rsidP="00623FCF">
            <w:pPr>
              <w:pStyle w:val="iBAAGLevel1Bullets"/>
              <w:numPr>
                <w:ilvl w:val="0"/>
                <w:numId w:val="0"/>
              </w:numPr>
              <w:ind w:left="450"/>
            </w:pPr>
          </w:p>
        </w:tc>
      </w:tr>
      <w:tr w:rsidR="006A6BEE" w:rsidRPr="002D33B2" w14:paraId="58717DC5" w14:textId="77777777" w:rsidTr="00DC4264">
        <w:tc>
          <w:tcPr>
            <w:tcW w:w="3517" w:type="dxa"/>
            <w:tcBorders>
              <w:bottom w:val="single" w:sz="4" w:space="0" w:color="000000" w:themeColor="text1"/>
            </w:tcBorders>
            <w:shd w:val="clear" w:color="auto" w:fill="31849B"/>
            <w:vAlign w:val="center"/>
          </w:tcPr>
          <w:p w14:paraId="58717DBF" w14:textId="77777777" w:rsidR="006A6BEE" w:rsidRPr="002D33B2" w:rsidRDefault="006A6BEE"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DC0" w14:textId="77777777" w:rsidR="006A6BEE" w:rsidRPr="002D33B2" w:rsidRDefault="006A6BEE" w:rsidP="006A6DDF">
            <w:pPr>
              <w:pStyle w:val="iBAAGTableHeader"/>
            </w:pPr>
            <w:r w:rsidRPr="002D33B2">
              <w:t>Your cost if you use</w:t>
            </w:r>
          </w:p>
          <w:p w14:paraId="58717DC1"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C2" w14:textId="77777777" w:rsidR="006A6BEE" w:rsidRPr="002D33B2" w:rsidRDefault="006A6BEE" w:rsidP="006A6DDF">
            <w:pPr>
              <w:pStyle w:val="iBAAGTableHeader"/>
            </w:pPr>
            <w:r w:rsidRPr="002D33B2">
              <w:t>Your cost if you use</w:t>
            </w:r>
          </w:p>
          <w:p w14:paraId="58717DC3"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C4" w14:textId="77777777" w:rsidR="006A6BEE" w:rsidRPr="002D33B2" w:rsidRDefault="006A6BEE" w:rsidP="006A6DDF">
            <w:pPr>
              <w:pStyle w:val="iBAAGTableHeader"/>
            </w:pPr>
            <w:r w:rsidRPr="002D33B2">
              <w:t>Limits &amp; Exceptions</w:t>
            </w:r>
          </w:p>
        </w:tc>
      </w:tr>
      <w:tr w:rsidR="006A6BEE" w:rsidRPr="002D33B2" w14:paraId="58717E05" w14:textId="77777777" w:rsidTr="00DC4264">
        <w:tc>
          <w:tcPr>
            <w:tcW w:w="3517" w:type="dxa"/>
            <w:shd w:val="clear" w:color="auto" w:fill="FFFFFF" w:themeFill="background1"/>
          </w:tcPr>
          <w:p w14:paraId="58717DC6" w14:textId="6EB55FE1" w:rsidR="006A6BEE" w:rsidRPr="002D33B2" w:rsidRDefault="006A6BEE" w:rsidP="006A6DDF">
            <w:pPr>
              <w:pStyle w:val="iBAAGSituationBoxName"/>
            </w:pPr>
            <w:bookmarkStart w:id="110" w:name="Rehabilitation_Services"/>
            <w:r w:rsidRPr="002D33B2">
              <w:t>Rehabilitation Services - Outpatient Therapy</w:t>
            </w:r>
            <w:r w:rsidR="00D1367A" w:rsidRPr="002D33B2">
              <w:t xml:space="preserve"> </w:t>
            </w:r>
            <w:bookmarkEnd w:id="110"/>
            <w:r w:rsidR="00D1367A" w:rsidRPr="002D33B2">
              <w:t xml:space="preserve">and </w:t>
            </w:r>
            <w:bookmarkStart w:id="111" w:name="Chiropractic_Manipulative_Treatment"/>
            <w:r w:rsidR="00D1367A" w:rsidRPr="002D33B2">
              <w:t>Chiropractic (Manipulative) Treatment</w:t>
            </w:r>
            <w:r w:rsidRPr="002D33B2">
              <w:t xml:space="preserve"> </w:t>
            </w:r>
          </w:p>
          <w:bookmarkEnd w:id="111"/>
          <w:p w14:paraId="58717DC7" w14:textId="77777777" w:rsidR="006A6BEE" w:rsidRPr="002D33B2" w:rsidRDefault="006A6BEE" w:rsidP="006A6DDF">
            <w:pPr>
              <w:pStyle w:val="iBAAGStandardText"/>
            </w:pPr>
          </w:p>
          <w:p w14:paraId="58717DC8" w14:textId="3F2C340C" w:rsidR="006A6BEE" w:rsidRPr="002D33B2" w:rsidRDefault="006A6BEE" w:rsidP="006A6DDF">
            <w:pPr>
              <w:pStyle w:val="iBAAGStandardText"/>
            </w:pPr>
            <w:r w:rsidRPr="002D33B2">
              <w:rPr>
                <w:rStyle w:val="iBAAGStandardTextBoldChar"/>
              </w:rPr>
              <w:t>What are rehabilitation services?</w:t>
            </w:r>
            <w:r w:rsidRPr="002D33B2">
              <w:t xml:space="preserve"> Health care services that help a person get back a functional skill that has been lost because of sickness or injury. </w:t>
            </w:r>
          </w:p>
          <w:p w14:paraId="58717DC9" w14:textId="77777777" w:rsidR="006A6BEE" w:rsidRPr="002D33B2" w:rsidRDefault="006A6BEE" w:rsidP="006A6DDF">
            <w:pPr>
              <w:pStyle w:val="iBAAGStandardText"/>
            </w:pPr>
          </w:p>
          <w:p w14:paraId="2EF611F6" w14:textId="3F93418B" w:rsidR="00073530" w:rsidRPr="002D33B2" w:rsidRDefault="00073530" w:rsidP="00073530">
            <w:pPr>
              <w:pStyle w:val="iBAAGStandardText"/>
            </w:pPr>
            <w:r w:rsidRPr="002D33B2">
              <w:rPr>
                <w:rStyle w:val="iBAAGStandardTextBoldChar"/>
              </w:rPr>
              <w:t>What are chiropractic (manipulative) services?</w:t>
            </w:r>
            <w:r w:rsidRPr="002D33B2">
              <w:t xml:space="preserve"> Treatment that focuses on the spine and nervous system to help with pain and overall health.</w:t>
            </w:r>
          </w:p>
          <w:p w14:paraId="58717DCB" w14:textId="77777777" w:rsidR="006A6BEE" w:rsidRPr="002D33B2" w:rsidRDefault="006A6BEE" w:rsidP="006A6DDF">
            <w:pPr>
              <w:pStyle w:val="iBAAGStandardText"/>
            </w:pPr>
          </w:p>
          <w:p w14:paraId="58717DCC" w14:textId="77777777" w:rsidR="006A6BEE" w:rsidRPr="002D33B2" w:rsidRDefault="006A6BEE" w:rsidP="006A6DDF">
            <w:pPr>
              <w:pStyle w:val="iBAAGStandardText"/>
            </w:pPr>
            <w:r w:rsidRPr="002D33B2">
              <w:t>We cover:</w:t>
            </w:r>
          </w:p>
          <w:p w14:paraId="58717DCD" w14:textId="77777777" w:rsidR="006A6BEE" w:rsidRPr="002D33B2" w:rsidRDefault="006A6BEE" w:rsidP="006A6DDF">
            <w:pPr>
              <w:pStyle w:val="iBAAGLevel1Bullets"/>
            </w:pPr>
            <w:r w:rsidRPr="002D33B2">
              <w:lastRenderedPageBreak/>
              <w:t>Physical therapy</w:t>
            </w:r>
          </w:p>
          <w:p w14:paraId="58717DCE" w14:textId="77777777" w:rsidR="006A6BEE" w:rsidRPr="002D33B2" w:rsidRDefault="006A6BEE" w:rsidP="006A6DDF">
            <w:pPr>
              <w:pStyle w:val="iBAAGLevel1Bullets"/>
            </w:pPr>
            <w:r w:rsidRPr="002D33B2">
              <w:t>Occupational therapy</w:t>
            </w:r>
          </w:p>
          <w:p w14:paraId="03FF98D9" w14:textId="77777777" w:rsidR="006F5B4C" w:rsidRPr="002D33B2" w:rsidRDefault="006F5B4C" w:rsidP="006F5B4C">
            <w:pPr>
              <w:pStyle w:val="iBAAGLevel1Bullets"/>
            </w:pPr>
            <w:r w:rsidRPr="002D33B2">
              <w:t xml:space="preserve">Chiropractic (manipulative) treatment </w:t>
            </w:r>
          </w:p>
          <w:p w14:paraId="427C7374" w14:textId="77777777" w:rsidR="006F5B4C" w:rsidRPr="002D33B2" w:rsidRDefault="006F5B4C" w:rsidP="006F5B4C">
            <w:pPr>
              <w:pStyle w:val="iBAAGLevel1Bullets"/>
            </w:pPr>
            <w:r w:rsidRPr="002D33B2">
              <w:t>Speech therapy to restore speech, language, voice, communication and auditory processing after an injury, stroke, cancer, congenital anomaly, or autism spectrum disorders.</w:t>
            </w:r>
          </w:p>
          <w:p w14:paraId="58717DCF" w14:textId="77777777" w:rsidR="006A6BEE" w:rsidRPr="002D33B2" w:rsidRDefault="006A6BEE" w:rsidP="006A6DDF">
            <w:pPr>
              <w:pStyle w:val="iBAAGLevel1Bullets"/>
            </w:pPr>
            <w:r w:rsidRPr="002D33B2">
              <w:t>Pulmonary therapy</w:t>
            </w:r>
          </w:p>
          <w:p w14:paraId="58717DD0" w14:textId="77777777" w:rsidR="006A6BEE" w:rsidRPr="002D33B2" w:rsidRDefault="006A6BEE" w:rsidP="006A6DDF">
            <w:pPr>
              <w:pStyle w:val="iBAAGLevel1Bullets"/>
            </w:pPr>
            <w:r w:rsidRPr="002D33B2">
              <w:t>Cardiac therapy</w:t>
            </w:r>
          </w:p>
          <w:p w14:paraId="58717DD1" w14:textId="0F464EB6" w:rsidR="006A6BEE" w:rsidRPr="002D33B2" w:rsidRDefault="002A7196" w:rsidP="006A6DDF">
            <w:pPr>
              <w:pStyle w:val="iBAAGLevel1Bullets"/>
            </w:pPr>
            <w:r w:rsidRPr="002D33B2">
              <w:t>Post</w:t>
            </w:r>
            <w:r w:rsidR="005D0A73" w:rsidRPr="002D33B2">
              <w:t>-</w:t>
            </w:r>
            <w:r w:rsidRPr="002D33B2">
              <w:t>c</w:t>
            </w:r>
            <w:r w:rsidR="006A6BEE" w:rsidRPr="002D33B2">
              <w:t xml:space="preserve">ochlear implant </w:t>
            </w:r>
            <w:r w:rsidR="000A2F4F" w:rsidRPr="002D33B2">
              <w:t xml:space="preserve">aural </w:t>
            </w:r>
            <w:r w:rsidR="006A6BEE" w:rsidRPr="002D33B2">
              <w:t>therapy</w:t>
            </w:r>
          </w:p>
          <w:p w14:paraId="396D828C" w14:textId="6EBF34C8" w:rsidR="006F5B4C" w:rsidRPr="00BB011A" w:rsidRDefault="006F5B4C" w:rsidP="00A0310E">
            <w:pPr>
              <w:pStyle w:val="iBAAGLevel1Bullets"/>
            </w:pPr>
            <w:r w:rsidRPr="002D33B2">
              <w:t>Cognitive therapy</w:t>
            </w:r>
            <w:r w:rsidR="00A0310E">
              <w:t xml:space="preserve">, </w:t>
            </w:r>
            <w:r w:rsidR="00A0310E" w:rsidRPr="00A0310E">
              <w:t>Coverage is included in the benefit for Occupational Therapy</w:t>
            </w:r>
            <w:r w:rsidR="00A0310E">
              <w:t>,</w:t>
            </w:r>
            <w:r w:rsidRPr="002D33B2">
              <w:t xml:space="preserve"> when medically necessary </w:t>
            </w:r>
            <w:r w:rsidRPr="00BB011A">
              <w:t xml:space="preserve">after a brain injury or </w:t>
            </w:r>
            <w:r w:rsidR="00BB011A" w:rsidRPr="00DC0026">
              <w:t>stroke</w:t>
            </w:r>
            <w:r w:rsidRPr="00BB011A">
              <w:t>.</w:t>
            </w:r>
          </w:p>
          <w:p w14:paraId="3FB30404" w14:textId="77777777" w:rsidR="00BB011A" w:rsidRPr="002D33B2" w:rsidRDefault="00BB011A" w:rsidP="00DC0026">
            <w:pPr>
              <w:pStyle w:val="iBAAGLevel1Bullets"/>
              <w:numPr>
                <w:ilvl w:val="0"/>
                <w:numId w:val="0"/>
              </w:numPr>
              <w:ind w:left="450"/>
            </w:pPr>
          </w:p>
          <w:p w14:paraId="58717DD7" w14:textId="77777777" w:rsidR="006A6BEE" w:rsidRPr="002D33B2" w:rsidRDefault="006A6BEE" w:rsidP="006A6DDF">
            <w:pPr>
              <w:pStyle w:val="iBAAGStandardText"/>
            </w:pPr>
          </w:p>
          <w:p w14:paraId="58717DD8" w14:textId="77777777" w:rsidR="006A6BEE" w:rsidRPr="002D33B2" w:rsidRDefault="006A6BEE" w:rsidP="006A6DDF">
            <w:pPr>
              <w:pStyle w:val="iBAAGStandardText"/>
            </w:pPr>
            <w:r w:rsidRPr="002D33B2">
              <w:t xml:space="preserve">Outpatient services must be given by a doctor or a licensed therapist. </w:t>
            </w:r>
          </w:p>
          <w:p w14:paraId="58717DD9" w14:textId="77777777" w:rsidR="006A6BEE" w:rsidRPr="002D33B2" w:rsidRDefault="006A6BEE" w:rsidP="006A6DDF">
            <w:pPr>
              <w:pStyle w:val="iBAAGStandardText"/>
            </w:pPr>
          </w:p>
          <w:p w14:paraId="58717DDA" w14:textId="77777777" w:rsidR="006A6BEE" w:rsidRPr="002D33B2" w:rsidRDefault="006A6BEE" w:rsidP="006A6DDF">
            <w:pPr>
              <w:pStyle w:val="iBAAGStandardTextBold"/>
            </w:pPr>
            <w:r w:rsidRPr="002D33B2">
              <w:t xml:space="preserve">Want more information? </w:t>
            </w:r>
          </w:p>
          <w:p w14:paraId="58717DDB" w14:textId="77777777" w:rsidR="006A6BEE" w:rsidRPr="002D33B2" w:rsidRDefault="006A6BEE" w:rsidP="006A6DDF">
            <w:pPr>
              <w:pStyle w:val="iBAAGStandardText"/>
            </w:pPr>
            <w:r w:rsidRPr="002D33B2">
              <w:lastRenderedPageBreak/>
              <w:t xml:space="preserve">View the </w:t>
            </w:r>
            <w:hyperlink r:id="rId88" w:history="1">
              <w:r w:rsidRPr="002D33B2">
                <w:rPr>
                  <w:rStyle w:val="Hyperlinks"/>
                </w:rPr>
                <w:t>glossary</w:t>
              </w:r>
            </w:hyperlink>
            <w:r w:rsidRPr="002D33B2">
              <w:t xml:space="preserve"> for definitions.</w:t>
            </w:r>
          </w:p>
          <w:p w14:paraId="58717DDC" w14:textId="77777777" w:rsidR="006A6BEE" w:rsidRPr="002D33B2" w:rsidRDefault="006A6BEE" w:rsidP="006A6DDF">
            <w:pPr>
              <w:pStyle w:val="iBAAGStandardText"/>
            </w:pPr>
          </w:p>
        </w:tc>
        <w:tc>
          <w:tcPr>
            <w:tcW w:w="3330" w:type="dxa"/>
            <w:gridSpan w:val="2"/>
            <w:shd w:val="clear" w:color="auto" w:fill="FFFFFF" w:themeFill="background1"/>
          </w:tcPr>
          <w:p w14:paraId="2E5A234F" w14:textId="77777777" w:rsidR="0020469A" w:rsidRDefault="0020469A" w:rsidP="0020469A">
            <w:pPr>
              <w:pStyle w:val="iBAAGStandardText"/>
              <w:rPr>
                <w:rStyle w:val="InstructionalTextChar"/>
                <w:b w:val="0"/>
              </w:rPr>
            </w:pPr>
            <w:r w:rsidRPr="00FF6066">
              <w:rPr>
                <w:b/>
              </w:rPr>
              <w:lastRenderedPageBreak/>
              <w:t>Post-cochlear implant aural therapy:</w:t>
            </w:r>
            <w:r w:rsidRPr="00FF6066" w:rsidDel="003B1D45">
              <w:rPr>
                <w:rStyle w:val="InstructionalTextChar"/>
                <w:b w:val="0"/>
              </w:rPr>
              <w:t xml:space="preserve"> </w:t>
            </w:r>
          </w:p>
          <w:p w14:paraId="53096058" w14:textId="77777777" w:rsidR="0020469A" w:rsidRPr="00FF6066" w:rsidRDefault="0020469A" w:rsidP="0020469A">
            <w:pPr>
              <w:pStyle w:val="iBAAGStandardText"/>
              <w:rPr>
                <w:rStyle w:val="InstructionalTextChar"/>
                <w:b w:val="0"/>
                <w:color w:val="000000" w:themeColor="text1"/>
              </w:rPr>
            </w:pPr>
            <w:r w:rsidRPr="002D33B2">
              <w:t xml:space="preserve">Primary Doctor: </w:t>
            </w:r>
          </w:p>
          <w:p w14:paraId="29C1F739" w14:textId="77777777" w:rsidR="0020469A" w:rsidRDefault="0020469A" w:rsidP="0020469A">
            <w:pPr>
              <w:pStyle w:val="iBAAGStandardText"/>
            </w:pPr>
            <w:r>
              <w:rPr>
                <w:rStyle w:val="iBAAGStandardTextBoldChar"/>
              </w:rPr>
              <w:t>$25</w:t>
            </w:r>
            <w:r>
              <w:t xml:space="preserve"> co-pay per visit.</w:t>
            </w:r>
          </w:p>
          <w:p w14:paraId="113604BA" w14:textId="77777777" w:rsidR="0020469A" w:rsidRDefault="0020469A" w:rsidP="0020469A">
            <w:pPr>
              <w:pStyle w:val="iBAAGStandardText"/>
            </w:pPr>
            <w:r>
              <w:t>The annual deductible does not apply.</w:t>
            </w:r>
          </w:p>
          <w:p w14:paraId="605FFDD4" w14:textId="77777777" w:rsidR="0020469A" w:rsidRPr="002D33B2" w:rsidRDefault="0020469A" w:rsidP="0020469A">
            <w:pPr>
              <w:pStyle w:val="iBAAGStandardText"/>
            </w:pPr>
          </w:p>
          <w:p w14:paraId="5D9998F0" w14:textId="77777777" w:rsidR="0020469A" w:rsidRDefault="0020469A" w:rsidP="0020469A">
            <w:pPr>
              <w:pStyle w:val="iBAAGStandardText"/>
            </w:pPr>
            <w:r w:rsidRPr="002D33B2">
              <w:t xml:space="preserve">Specialist: </w:t>
            </w:r>
          </w:p>
          <w:p w14:paraId="688D10BE" w14:textId="77777777" w:rsidR="0020469A" w:rsidRDefault="0020469A" w:rsidP="0020469A">
            <w:pPr>
              <w:pStyle w:val="iBAAGStandardText"/>
            </w:pPr>
            <w:r>
              <w:rPr>
                <w:rStyle w:val="iBAAGStandardTextBoldChar"/>
              </w:rPr>
              <w:t>$50</w:t>
            </w:r>
            <w:r>
              <w:t xml:space="preserve"> co-pay per visit.</w:t>
            </w:r>
          </w:p>
          <w:p w14:paraId="06C835E6" w14:textId="77777777" w:rsidR="0020469A" w:rsidRPr="00FF6066" w:rsidRDefault="0020469A" w:rsidP="0020469A">
            <w:pPr>
              <w:pStyle w:val="iBAAGStandardText"/>
            </w:pPr>
            <w:r>
              <w:t>The annual deductible does not apply.</w:t>
            </w:r>
          </w:p>
          <w:p w14:paraId="49C8691C" w14:textId="77777777" w:rsidR="0020469A" w:rsidRDefault="0020469A" w:rsidP="0020469A">
            <w:pPr>
              <w:pStyle w:val="iBAAGStandardText"/>
            </w:pPr>
          </w:p>
          <w:p w14:paraId="287525A0" w14:textId="77777777" w:rsidR="0020469A" w:rsidRPr="002D33B2" w:rsidRDefault="0020469A" w:rsidP="0020469A">
            <w:pPr>
              <w:pStyle w:val="iBAAGStandardText"/>
              <w:rPr>
                <w:rStyle w:val="InstructionalTextChar"/>
              </w:rPr>
            </w:pPr>
            <w:r w:rsidRPr="002D33B2">
              <w:t>All other therapies:</w:t>
            </w:r>
          </w:p>
          <w:p w14:paraId="3131256C" w14:textId="77777777" w:rsidR="0020469A" w:rsidRDefault="0020469A" w:rsidP="0020469A">
            <w:pPr>
              <w:pStyle w:val="iBAAGStandardText"/>
            </w:pPr>
            <w:r>
              <w:rPr>
                <w:rStyle w:val="iBAAGStandardTextBoldChar"/>
              </w:rPr>
              <w:t>$25</w:t>
            </w:r>
            <w:r>
              <w:t xml:space="preserve"> co-pay per visit.</w:t>
            </w:r>
          </w:p>
          <w:p w14:paraId="45755FD9" w14:textId="77777777" w:rsidR="0020469A" w:rsidRDefault="0020469A" w:rsidP="0020469A">
            <w:pPr>
              <w:pStyle w:val="iBAAGStandardText"/>
            </w:pPr>
            <w:r>
              <w:t>The annual deductible does not apply.</w:t>
            </w:r>
          </w:p>
          <w:p w14:paraId="771B7F50" w14:textId="67159328" w:rsidR="008E26E8" w:rsidRPr="002D33B2" w:rsidRDefault="0020469A" w:rsidP="006A6DDF">
            <w:pPr>
              <w:pStyle w:val="iBAAGStandardText"/>
            </w:pPr>
            <w:r w:rsidRPr="002D33B2" w:rsidDel="003B1D45">
              <w:rPr>
                <w:rStyle w:val="InstructionalTextChar"/>
              </w:rPr>
              <w:t xml:space="preserve"> </w:t>
            </w:r>
          </w:p>
          <w:p w14:paraId="1922D302" w14:textId="77777777" w:rsidR="00170A3E" w:rsidRPr="002D33B2" w:rsidRDefault="00170A3E" w:rsidP="006A6DDF">
            <w:pPr>
              <w:pStyle w:val="iBAAGStandardText"/>
            </w:pPr>
          </w:p>
          <w:p w14:paraId="58717DE3" w14:textId="2831C7B4"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E4" w14:textId="77777777" w:rsidR="006A6BEE" w:rsidRPr="002D33B2" w:rsidRDefault="006A6BEE" w:rsidP="006A6DDF">
            <w:pPr>
              <w:pStyle w:val="iBAAGStandardText"/>
            </w:pPr>
            <w:r w:rsidRPr="002D33B2">
              <w:t>No</w:t>
            </w:r>
          </w:p>
          <w:p w14:paraId="58717DE5" w14:textId="77777777" w:rsidR="006A6BEE" w:rsidRPr="002D33B2" w:rsidRDefault="006A6BEE" w:rsidP="006A6DDF">
            <w:pPr>
              <w:pStyle w:val="iBAAGStandardText"/>
            </w:pPr>
          </w:p>
          <w:p w14:paraId="58717DE6" w14:textId="77777777" w:rsidR="006A6BEE" w:rsidRPr="002D33B2" w:rsidRDefault="006A6BEE" w:rsidP="00134965">
            <w:pPr>
              <w:pStyle w:val="iBAAGStandardText"/>
            </w:pPr>
          </w:p>
        </w:tc>
        <w:tc>
          <w:tcPr>
            <w:tcW w:w="3330" w:type="dxa"/>
            <w:shd w:val="clear" w:color="auto" w:fill="FFFFFF" w:themeFill="background1"/>
          </w:tcPr>
          <w:p w14:paraId="58717DE7" w14:textId="6564EAE0" w:rsidR="006A6BEE" w:rsidRPr="002D33B2" w:rsidRDefault="00F31E3D" w:rsidP="006A6DDF">
            <w:pPr>
              <w:pStyle w:val="iBAAGStandardText"/>
            </w:pPr>
            <w:r>
              <w:rPr>
                <w:rStyle w:val="iBAAGStandardTextBoldChar"/>
              </w:rPr>
              <w:t>40%</w:t>
            </w:r>
            <w:r w:rsidR="006A6BEE" w:rsidRPr="002D33B2">
              <w:t xml:space="preserve"> co-insurance, after you pay the deductible</w:t>
            </w:r>
            <w:r w:rsidR="0097428E" w:rsidRPr="002D33B2">
              <w:t>.</w:t>
            </w:r>
            <w:r w:rsidR="006A6BEE" w:rsidRPr="002D33B2">
              <w:t xml:space="preserve"> </w:t>
            </w:r>
          </w:p>
          <w:p w14:paraId="58717DE8" w14:textId="77777777" w:rsidR="006A6BEE" w:rsidRPr="002D33B2" w:rsidRDefault="006A6BEE" w:rsidP="006A6DDF">
            <w:pPr>
              <w:pStyle w:val="iBAAGStandardText"/>
            </w:pPr>
          </w:p>
          <w:p w14:paraId="01CA96EE" w14:textId="77777777" w:rsidR="008E26E8" w:rsidRPr="002D33B2" w:rsidRDefault="008E26E8" w:rsidP="008E26E8">
            <w:pPr>
              <w:pStyle w:val="iBAAGStandardText"/>
            </w:pPr>
          </w:p>
          <w:p w14:paraId="58717DE9" w14:textId="770AD90F"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EA" w14:textId="4B03A634" w:rsidR="006A6BEE" w:rsidRPr="002D33B2" w:rsidRDefault="00A73AD0" w:rsidP="006A6DDF">
            <w:pPr>
              <w:pStyle w:val="iBAAGStandardText"/>
            </w:pPr>
            <w:r w:rsidRPr="002D33B2">
              <w:t>No</w:t>
            </w:r>
          </w:p>
          <w:p w14:paraId="58717DEB" w14:textId="77777777" w:rsidR="006A6BEE" w:rsidRPr="002D33B2" w:rsidRDefault="006A6BEE" w:rsidP="006A6DDF">
            <w:pPr>
              <w:pStyle w:val="iBAAGStandardText"/>
            </w:pPr>
            <w:r w:rsidRPr="002D33B2">
              <w:tab/>
            </w:r>
          </w:p>
          <w:p w14:paraId="58717DF7" w14:textId="77777777" w:rsidR="006A6BEE" w:rsidRPr="002D33B2" w:rsidRDefault="006A6BEE" w:rsidP="006A6DDF">
            <w:pPr>
              <w:pStyle w:val="iBAAGStandardText"/>
            </w:pPr>
          </w:p>
          <w:p w14:paraId="7708D8BD" w14:textId="77777777" w:rsidR="00FB7B82" w:rsidRPr="0001266B" w:rsidRDefault="00FB7B82" w:rsidP="00FB7B82">
            <w:pPr>
              <w:pStyle w:val="iBAAGStandardText"/>
              <w:rPr>
                <w:rStyle w:val="InstructionalTextChar"/>
                <w:b w:val="0"/>
              </w:rPr>
            </w:pPr>
            <w:r w:rsidRPr="0000299A">
              <w:rPr>
                <w:b/>
              </w:rPr>
              <w:t>Post-cochlear implant aural therapy:</w:t>
            </w:r>
            <w:r w:rsidRPr="0000299A" w:rsidDel="003B1D45">
              <w:rPr>
                <w:rStyle w:val="InstructionalTextChar"/>
                <w:b w:val="0"/>
              </w:rPr>
              <w:t xml:space="preserve"> </w:t>
            </w:r>
          </w:p>
          <w:p w14:paraId="296FAFE4" w14:textId="77777777" w:rsidR="00FB7B82" w:rsidRPr="002D33B2" w:rsidRDefault="00FB7B82" w:rsidP="00FB7B82">
            <w:pPr>
              <w:pStyle w:val="iBAAGStandardText"/>
              <w:rPr>
                <w:rStyle w:val="InstructionalTextChar"/>
              </w:rPr>
            </w:pPr>
            <w:r w:rsidRPr="002D33B2">
              <w:t>Out-of-network benefits are not covered.</w:t>
            </w:r>
          </w:p>
          <w:p w14:paraId="58717DF8" w14:textId="77777777" w:rsidR="006A6BEE" w:rsidRPr="002D33B2" w:rsidRDefault="006A6BEE" w:rsidP="006A6DDF">
            <w:pPr>
              <w:pStyle w:val="iBAAGStandardText"/>
            </w:pPr>
          </w:p>
        </w:tc>
        <w:tc>
          <w:tcPr>
            <w:tcW w:w="3330" w:type="dxa"/>
            <w:shd w:val="clear" w:color="auto" w:fill="FFFFFF" w:themeFill="background1"/>
          </w:tcPr>
          <w:p w14:paraId="3FCBE5E8" w14:textId="209DD172" w:rsidR="00564721" w:rsidRPr="002D33B2" w:rsidRDefault="00564721">
            <w:r w:rsidRPr="002D33B2">
              <w:rPr>
                <w:rStyle w:val="iBAAGStandardTextChar"/>
              </w:rPr>
              <w:t>There are no visit limits for:</w:t>
            </w:r>
          </w:p>
          <w:p w14:paraId="0C3FCB27" w14:textId="713F8278" w:rsidR="00564721" w:rsidRPr="002D33B2" w:rsidRDefault="00564721" w:rsidP="00B840D5">
            <w:pPr>
              <w:pStyle w:val="iBAAGLevel1Bullets"/>
            </w:pPr>
            <w:r w:rsidRPr="002D33B2">
              <w:t>Physical therapy</w:t>
            </w:r>
          </w:p>
          <w:p w14:paraId="066150CB" w14:textId="57DC636E" w:rsidR="00564721" w:rsidRPr="002D33B2" w:rsidRDefault="00564721" w:rsidP="00B840D5">
            <w:pPr>
              <w:pStyle w:val="iBAAGLevel1Bullets"/>
              <w:rPr>
                <w:rStyle w:val="InstructionalTextChar"/>
                <w:b w:val="0"/>
                <w:color w:val="000000" w:themeColor="text1"/>
              </w:rPr>
            </w:pPr>
            <w:r w:rsidRPr="002D33B2">
              <w:t>Occupational therapy</w:t>
            </w:r>
          </w:p>
          <w:p w14:paraId="03A411E2" w14:textId="6FCAEBCA" w:rsidR="008E7A4C" w:rsidRPr="002D33B2" w:rsidRDefault="008E7A4C" w:rsidP="008E7A4C">
            <w:pPr>
              <w:pStyle w:val="iBAAGLevel1Bullets"/>
            </w:pPr>
            <w:r w:rsidRPr="002D33B2">
              <w:t>Chiropractic (manipulative) therapy</w:t>
            </w:r>
          </w:p>
          <w:p w14:paraId="5E652302" w14:textId="508924A3" w:rsidR="00564721" w:rsidRPr="002D33B2" w:rsidRDefault="00564721" w:rsidP="00B840D5">
            <w:pPr>
              <w:pStyle w:val="iBAAGLevel1Bullets"/>
            </w:pPr>
            <w:r w:rsidRPr="002D33B2">
              <w:t>Speech therapy</w:t>
            </w:r>
          </w:p>
          <w:p w14:paraId="68FCE475" w14:textId="565F6587" w:rsidR="00564721" w:rsidRPr="002D33B2" w:rsidRDefault="00564721" w:rsidP="00B840D5">
            <w:pPr>
              <w:pStyle w:val="iBAAGLevel1Bullets"/>
            </w:pPr>
            <w:r w:rsidRPr="002D33B2">
              <w:t>Pulmonary rehabilitation therapy</w:t>
            </w:r>
          </w:p>
          <w:p w14:paraId="48D54973" w14:textId="7746706B" w:rsidR="00564721" w:rsidRPr="002D33B2" w:rsidRDefault="00564721" w:rsidP="00B840D5">
            <w:pPr>
              <w:pStyle w:val="iBAAGLevel1Bullets"/>
            </w:pPr>
            <w:r w:rsidRPr="002D33B2">
              <w:t>Cardiac rehabilitation therapy</w:t>
            </w:r>
          </w:p>
          <w:p w14:paraId="396F9EAA" w14:textId="7ADBC07A" w:rsidR="00564721" w:rsidRPr="002D33B2" w:rsidRDefault="00564721" w:rsidP="00B840D5">
            <w:pPr>
              <w:pStyle w:val="iBAAGLevel1Bullets"/>
            </w:pPr>
            <w:r w:rsidRPr="002D33B2">
              <w:t>Post-cochlear implant aural therapy</w:t>
            </w:r>
          </w:p>
          <w:p w14:paraId="0A26AA17" w14:textId="0BF97F8E" w:rsidR="00564721" w:rsidRPr="002D33B2" w:rsidRDefault="00564721" w:rsidP="00B840D5">
            <w:pPr>
              <w:pStyle w:val="iBAAGLevel1Bullets"/>
              <w:rPr>
                <w:rStyle w:val="InstructionalTextChar"/>
                <w:b w:val="0"/>
                <w:color w:val="000000" w:themeColor="text1"/>
              </w:rPr>
            </w:pPr>
            <w:r w:rsidRPr="002D33B2">
              <w:t>Cognitive rehabilitation therapy</w:t>
            </w:r>
          </w:p>
          <w:p w14:paraId="6FD4A449" w14:textId="77777777" w:rsidR="00564721" w:rsidRPr="002D33B2" w:rsidRDefault="00564721" w:rsidP="000C366F">
            <w:pPr>
              <w:pStyle w:val="iBAAGStandardText"/>
            </w:pPr>
          </w:p>
          <w:p w14:paraId="58717E03" w14:textId="49B2E74E" w:rsidR="006A6BEE" w:rsidRPr="002D33B2" w:rsidRDefault="000C366F" w:rsidP="000C366F">
            <w:pPr>
              <w:pStyle w:val="iBAAGStandardText"/>
            </w:pPr>
            <w:r w:rsidRPr="002D33B2">
              <w:t xml:space="preserve">If the service is provided in a doctor’s office, additional co-pays, deductible or co-insurance may apply.  </w:t>
            </w:r>
          </w:p>
          <w:p w14:paraId="3E06BF8B" w14:textId="77777777" w:rsidR="006A6BEE" w:rsidRPr="002D33B2" w:rsidRDefault="006A6BEE" w:rsidP="006A6DDF">
            <w:pPr>
              <w:pStyle w:val="iBAAGStandardText"/>
            </w:pPr>
          </w:p>
          <w:p w14:paraId="515FBC43" w14:textId="77777777" w:rsidR="008E7A4C" w:rsidRPr="002D33B2" w:rsidRDefault="008E7A4C" w:rsidP="008E7A4C">
            <w:pPr>
              <w:pStyle w:val="iBAAGStandardText"/>
            </w:pPr>
            <w:r w:rsidRPr="002D33B2">
              <w:t xml:space="preserve">Your benefits may be </w:t>
            </w:r>
            <w:r w:rsidRPr="002D33B2">
              <w:lastRenderedPageBreak/>
              <w:t>denied or reduced if you are not improving or your treatment goals have been met.</w:t>
            </w:r>
          </w:p>
          <w:p w14:paraId="0D2930E8" w14:textId="77777777" w:rsidR="008E7A4C" w:rsidRPr="002D33B2" w:rsidRDefault="008E7A4C" w:rsidP="006A6DDF">
            <w:pPr>
              <w:pStyle w:val="iBAAGStandardText"/>
            </w:pPr>
          </w:p>
          <w:p w14:paraId="3F35D0AC" w14:textId="77777777" w:rsidR="00564721" w:rsidRPr="002D33B2" w:rsidRDefault="00564721" w:rsidP="006A6DDF">
            <w:pPr>
              <w:pStyle w:val="iBAAGStandardText"/>
            </w:pPr>
          </w:p>
          <w:p w14:paraId="0E93265C" w14:textId="68937FAC" w:rsidR="004E0DBC" w:rsidRPr="002D33B2" w:rsidRDefault="004E0DBC" w:rsidP="004E0DBC">
            <w:r w:rsidRPr="002D33B2">
              <w:rPr>
                <w:rStyle w:val="iBAAGStandardTextChar"/>
              </w:rPr>
              <w:t>There is no coverage for:</w:t>
            </w:r>
          </w:p>
          <w:p w14:paraId="58717E04" w14:textId="74DAAEC1" w:rsidR="004E0DBC" w:rsidRPr="002D33B2" w:rsidRDefault="004E0DBC" w:rsidP="004E0DBC">
            <w:pPr>
              <w:pStyle w:val="iBAAGLevel1Bullets"/>
            </w:pPr>
            <w:r w:rsidRPr="002D33B2">
              <w:t>Vision therapy/eye exercise therapy</w:t>
            </w:r>
          </w:p>
        </w:tc>
      </w:tr>
      <w:tr w:rsidR="00CA5914" w:rsidRPr="002D33B2" w14:paraId="2A69C665" w14:textId="77777777" w:rsidTr="00DC4264">
        <w:tc>
          <w:tcPr>
            <w:tcW w:w="13507" w:type="dxa"/>
            <w:gridSpan w:val="5"/>
            <w:tcBorders>
              <w:bottom w:val="single" w:sz="4" w:space="0" w:color="000000" w:themeColor="text1"/>
            </w:tcBorders>
            <w:shd w:val="clear" w:color="auto" w:fill="31849B"/>
          </w:tcPr>
          <w:p w14:paraId="6B9ABDA1" w14:textId="77777777" w:rsidR="00CA5914" w:rsidRPr="002D33B2" w:rsidRDefault="00CA5914" w:rsidP="009871D1">
            <w:pPr>
              <w:pStyle w:val="iBAAGTableHeader"/>
            </w:pPr>
            <w:r w:rsidRPr="002D33B2">
              <w:lastRenderedPageBreak/>
              <w:t>About Your Benefits</w:t>
            </w:r>
          </w:p>
        </w:tc>
      </w:tr>
      <w:tr w:rsidR="00CA5914" w:rsidRPr="002D33B2" w14:paraId="57047CC3" w14:textId="77777777" w:rsidTr="00DC4264">
        <w:tc>
          <w:tcPr>
            <w:tcW w:w="3528" w:type="dxa"/>
            <w:gridSpan w:val="2"/>
            <w:shd w:val="clear" w:color="auto" w:fill="FFFFFF" w:themeFill="background1"/>
          </w:tcPr>
          <w:p w14:paraId="36ECE2BD" w14:textId="0A40D312" w:rsidR="00CA5914" w:rsidRPr="002D33B2" w:rsidRDefault="00CA5914" w:rsidP="00CA5914">
            <w:pPr>
              <w:pStyle w:val="iBAAGSituationBoxName"/>
            </w:pPr>
            <w:bookmarkStart w:id="112" w:name="Spine_and_Joint_Solution_Program_SJS"/>
            <w:r w:rsidRPr="002D33B2">
              <w:t xml:space="preserve">Spine and Joint Solution Program (SJS) </w:t>
            </w:r>
            <w:bookmarkEnd w:id="112"/>
          </w:p>
        </w:tc>
        <w:tc>
          <w:tcPr>
            <w:tcW w:w="9979" w:type="dxa"/>
            <w:gridSpan w:val="3"/>
            <w:shd w:val="clear" w:color="auto" w:fill="FFFFFF" w:themeFill="background1"/>
          </w:tcPr>
          <w:p w14:paraId="079746D6" w14:textId="77777777" w:rsidR="00AD2D22" w:rsidRPr="002D33B2" w:rsidRDefault="00AD2D22" w:rsidP="000118AC">
            <w:pPr>
              <w:pStyle w:val="iBAAGLevel1Bullets"/>
              <w:numPr>
                <w:ilvl w:val="0"/>
                <w:numId w:val="0"/>
              </w:numPr>
            </w:pPr>
          </w:p>
          <w:p w14:paraId="00E1FC4D" w14:textId="77777777" w:rsidR="00AD2D22" w:rsidRPr="002D33B2" w:rsidRDefault="00AD2D22" w:rsidP="000118AC">
            <w:pPr>
              <w:pStyle w:val="iBAAGLevel1Bullets"/>
              <w:numPr>
                <w:ilvl w:val="0"/>
                <w:numId w:val="0"/>
              </w:numPr>
            </w:pPr>
            <w:r w:rsidRPr="002D33B2">
              <w:t>Not Applicable</w:t>
            </w:r>
          </w:p>
          <w:p w14:paraId="0566E24E" w14:textId="4D18FA9C" w:rsidR="006177F1" w:rsidRPr="002D33B2" w:rsidRDefault="006177F1">
            <w:pPr>
              <w:pStyle w:val="iBAAGStandardText"/>
            </w:pPr>
          </w:p>
        </w:tc>
      </w:tr>
      <w:tr w:rsidR="006A6BEE" w:rsidRPr="002D33B2" w14:paraId="58717E1F" w14:textId="77777777" w:rsidTr="00DC4264">
        <w:tc>
          <w:tcPr>
            <w:tcW w:w="3528" w:type="dxa"/>
            <w:gridSpan w:val="2"/>
            <w:tcBorders>
              <w:bottom w:val="single" w:sz="4" w:space="0" w:color="000000" w:themeColor="text1"/>
            </w:tcBorders>
            <w:shd w:val="clear" w:color="auto" w:fill="31849B"/>
            <w:vAlign w:val="center"/>
          </w:tcPr>
          <w:p w14:paraId="58717E19" w14:textId="175E3EFF" w:rsidR="006A6BEE" w:rsidRPr="002D33B2" w:rsidRDefault="006A6BEE" w:rsidP="006A6DDF">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58717E1A" w14:textId="144AF623" w:rsidR="006A6BEE" w:rsidRPr="002D33B2" w:rsidRDefault="006A6BEE" w:rsidP="006A6DDF">
            <w:pPr>
              <w:pStyle w:val="iBAAGTableHeader"/>
            </w:pPr>
            <w:r w:rsidRPr="002D33B2">
              <w:t>Your cost if you use</w:t>
            </w:r>
          </w:p>
          <w:p w14:paraId="58717E1B"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E1C" w14:textId="6D6DB2B3" w:rsidR="006A6BEE" w:rsidRPr="002D33B2" w:rsidRDefault="006A6BEE" w:rsidP="006A6DDF">
            <w:pPr>
              <w:pStyle w:val="iBAAGTableHeader"/>
            </w:pPr>
            <w:r w:rsidRPr="002D33B2">
              <w:t>Your cost if you use</w:t>
            </w:r>
          </w:p>
          <w:p w14:paraId="58717E1D"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E1E" w14:textId="51275827" w:rsidR="006A6BEE" w:rsidRPr="002D33B2" w:rsidRDefault="006A6BEE" w:rsidP="006A6DDF">
            <w:pPr>
              <w:pStyle w:val="iBAAGTableHeader"/>
            </w:pPr>
            <w:r w:rsidRPr="002D33B2">
              <w:t>Limits &amp; Exceptions</w:t>
            </w:r>
          </w:p>
        </w:tc>
      </w:tr>
      <w:tr w:rsidR="006A6BEE" w:rsidRPr="002D33B2" w14:paraId="58717E31" w14:textId="77777777" w:rsidTr="00DC4264">
        <w:tc>
          <w:tcPr>
            <w:tcW w:w="3528" w:type="dxa"/>
            <w:gridSpan w:val="2"/>
            <w:shd w:val="clear" w:color="auto" w:fill="FFFFFF" w:themeFill="background1"/>
          </w:tcPr>
          <w:p w14:paraId="5A84F53D" w14:textId="1E229488" w:rsidR="005D7754" w:rsidRPr="002D33B2" w:rsidRDefault="005D7754" w:rsidP="00B840D5">
            <w:pPr>
              <w:pStyle w:val="iBAAGSituationBoxName"/>
              <w:rPr>
                <w:szCs w:val="24"/>
              </w:rPr>
            </w:pPr>
            <w:bookmarkStart w:id="113" w:name="Temporomandibular_Joint_Services"/>
            <w:r w:rsidRPr="002D33B2">
              <w:t>Temporomandibular Joint (TMJ) Services</w:t>
            </w:r>
            <w:bookmarkEnd w:id="113"/>
          </w:p>
          <w:p w14:paraId="662B91AC" w14:textId="77777777" w:rsidR="009F3C23" w:rsidRPr="002D33B2" w:rsidRDefault="009F3C23" w:rsidP="00B840D5">
            <w:pPr>
              <w:pStyle w:val="iBAAGStandardTextBold"/>
            </w:pPr>
          </w:p>
          <w:p w14:paraId="39C11973" w14:textId="77777777" w:rsidR="005D7754" w:rsidRPr="002D33B2" w:rsidRDefault="005D7754" w:rsidP="00B840D5">
            <w:pPr>
              <w:pStyle w:val="iBAAGStandardTextBold"/>
            </w:pPr>
            <w:r w:rsidRPr="002D33B2">
              <w:t>What is TMJ disorder?</w:t>
            </w:r>
          </w:p>
          <w:p w14:paraId="3FFA2705" w14:textId="77777777" w:rsidR="005D7754" w:rsidRPr="002D33B2" w:rsidRDefault="005D7754" w:rsidP="00B840D5">
            <w:pPr>
              <w:pStyle w:val="iBAAGStandardText"/>
            </w:pPr>
            <w:r w:rsidRPr="002D33B2">
              <w:t>Problems with the jaw joint that may include pain, tender jaws or muscles, popping or clicking in the jaw joint, ear pain, headache or limited jaw movement.</w:t>
            </w:r>
          </w:p>
          <w:p w14:paraId="7AB7C746" w14:textId="77777777" w:rsidR="005D7754" w:rsidRPr="002D33B2" w:rsidRDefault="005D7754" w:rsidP="005D7754">
            <w:pPr>
              <w:rPr>
                <w:color w:val="000000" w:themeColor="text1"/>
                <w:szCs w:val="24"/>
              </w:rPr>
            </w:pPr>
          </w:p>
          <w:p w14:paraId="71467707" w14:textId="2CEBCC44" w:rsidR="005D7754" w:rsidRPr="002D33B2" w:rsidRDefault="005D7754" w:rsidP="005D7754">
            <w:pPr>
              <w:rPr>
                <w:rFonts w:eastAsia="Times New Roman" w:cs="Arial"/>
                <w:szCs w:val="24"/>
              </w:rPr>
            </w:pPr>
            <w:r w:rsidRPr="002D33B2">
              <w:t>We cover</w:t>
            </w:r>
            <w:r w:rsidRPr="002D33B2">
              <w:rPr>
                <w:rFonts w:eastAsia="Times New Roman" w:cs="Arial"/>
                <w:szCs w:val="24"/>
              </w:rPr>
              <w:t>:</w:t>
            </w:r>
          </w:p>
          <w:p w14:paraId="1B2A5E4B" w14:textId="2FA8DD14" w:rsidR="009F09B8" w:rsidRPr="002D33B2" w:rsidRDefault="005D7754" w:rsidP="00B840D5">
            <w:pPr>
              <w:pStyle w:val="iBAAGLevel1Bullets"/>
            </w:pPr>
            <w:r w:rsidRPr="002D33B2">
              <w:t>Exams and testing to diagnose TMJ disorder</w:t>
            </w:r>
          </w:p>
          <w:p w14:paraId="6BC0EBE4" w14:textId="399A5ADF" w:rsidR="009A5A9F" w:rsidRPr="002D33B2" w:rsidRDefault="005D7754" w:rsidP="00B840D5">
            <w:pPr>
              <w:pStyle w:val="iBAAGLevel1Bullets"/>
            </w:pPr>
            <w:r w:rsidRPr="002D33B2">
              <w:t>Oral appliances</w:t>
            </w:r>
            <w:r w:rsidR="009A5A9F" w:rsidRPr="002D33B2">
              <w:t xml:space="preserve"> and </w:t>
            </w:r>
            <w:r w:rsidRPr="002D33B2">
              <w:t>splints</w:t>
            </w:r>
          </w:p>
          <w:p w14:paraId="65AD8D49" w14:textId="719CF80C" w:rsidR="009F09B8" w:rsidRPr="002D33B2" w:rsidRDefault="009A5A9F" w:rsidP="00B840D5">
            <w:pPr>
              <w:pStyle w:val="iBAAGLevel1Bullets"/>
            </w:pPr>
            <w:r w:rsidRPr="002D33B2">
              <w:t>T</w:t>
            </w:r>
            <w:r w:rsidR="005D7754" w:rsidRPr="002D33B2">
              <w:t>rigger-point injections</w:t>
            </w:r>
          </w:p>
          <w:p w14:paraId="4EDF9385" w14:textId="6D081621" w:rsidR="005D7754" w:rsidRPr="002D33B2" w:rsidRDefault="005D7754" w:rsidP="00B840D5">
            <w:pPr>
              <w:pStyle w:val="iBAAGLevel1Bullets"/>
            </w:pPr>
            <w:r w:rsidRPr="002D33B2">
              <w:t>Surgical treatment if</w:t>
            </w:r>
            <w:r w:rsidR="009F09B8" w:rsidRPr="002D33B2">
              <w:t xml:space="preserve"> </w:t>
            </w:r>
            <w:r w:rsidRPr="002D33B2">
              <w:t>all other treatments have failed</w:t>
            </w:r>
          </w:p>
          <w:p w14:paraId="722B35F9" w14:textId="77777777" w:rsidR="005D7754" w:rsidRPr="002D33B2" w:rsidRDefault="005D7754" w:rsidP="005D7754">
            <w:pPr>
              <w:rPr>
                <w:color w:val="000000" w:themeColor="text1"/>
                <w:szCs w:val="24"/>
              </w:rPr>
            </w:pPr>
          </w:p>
          <w:p w14:paraId="2120AFE3" w14:textId="77777777" w:rsidR="005D7754" w:rsidRPr="002D33B2" w:rsidRDefault="005D7754" w:rsidP="005D7754">
            <w:pPr>
              <w:pStyle w:val="iBAAGStandardTextBold"/>
            </w:pPr>
            <w:r w:rsidRPr="002D33B2">
              <w:t xml:space="preserve">Want more information? </w:t>
            </w:r>
          </w:p>
          <w:p w14:paraId="7E085474" w14:textId="77777777" w:rsidR="005D7754" w:rsidRPr="002D33B2" w:rsidRDefault="005D7754" w:rsidP="005D7754">
            <w:pPr>
              <w:pStyle w:val="iBAAGStandardText"/>
            </w:pPr>
            <w:r w:rsidRPr="002D33B2">
              <w:t xml:space="preserve">View the </w:t>
            </w:r>
            <w:hyperlink r:id="rId89" w:history="1">
              <w:r w:rsidRPr="002D33B2">
                <w:rPr>
                  <w:rStyle w:val="Hyperlinks"/>
                </w:rPr>
                <w:t>glossary</w:t>
              </w:r>
            </w:hyperlink>
            <w:r w:rsidRPr="002D33B2">
              <w:t xml:space="preserve"> for definitions.</w:t>
            </w:r>
          </w:p>
          <w:p w14:paraId="58717E27" w14:textId="77777777" w:rsidR="006A6BEE" w:rsidRPr="002D33B2" w:rsidRDefault="006A6BEE" w:rsidP="006A6DDF">
            <w:pPr>
              <w:pStyle w:val="iBAAGStandardText"/>
            </w:pPr>
          </w:p>
        </w:tc>
        <w:tc>
          <w:tcPr>
            <w:tcW w:w="3319" w:type="dxa"/>
            <w:shd w:val="clear" w:color="auto" w:fill="FFFFFF" w:themeFill="background1"/>
          </w:tcPr>
          <w:p w14:paraId="09AC01B8" w14:textId="69FD908E" w:rsidR="00B0375D" w:rsidRPr="002D33B2" w:rsidRDefault="00B0375D" w:rsidP="00B0375D">
            <w:pPr>
              <w:rPr>
                <w:color w:val="000000" w:themeColor="text1"/>
                <w:szCs w:val="24"/>
              </w:rPr>
            </w:pPr>
            <w:r w:rsidRPr="002D33B2">
              <w:rPr>
                <w:rStyle w:val="iBAAGStandardTextChar"/>
              </w:rPr>
              <w:lastRenderedPageBreak/>
              <w:t>The amount you pay is based on where the covered health service is provided.</w:t>
            </w:r>
          </w:p>
          <w:p w14:paraId="26CAAFE9" w14:textId="77777777" w:rsidR="00B0375D" w:rsidRPr="002D33B2" w:rsidRDefault="00B0375D" w:rsidP="00B0375D">
            <w:pPr>
              <w:rPr>
                <w:color w:val="000000" w:themeColor="text1"/>
                <w:szCs w:val="24"/>
              </w:rPr>
            </w:pPr>
          </w:p>
          <w:p w14:paraId="06651E45" w14:textId="77777777" w:rsidR="00B0375D" w:rsidRPr="002D33B2" w:rsidRDefault="00B0375D" w:rsidP="00B0375D">
            <w:pPr>
              <w:rPr>
                <w:color w:val="000000" w:themeColor="text1"/>
                <w:szCs w:val="24"/>
              </w:rPr>
            </w:pPr>
          </w:p>
          <w:p w14:paraId="7046F8A2" w14:textId="3F9F7446" w:rsidR="00B0375D" w:rsidRPr="002D33B2" w:rsidRDefault="00B0375D" w:rsidP="00B0375D">
            <w:pPr>
              <w:pStyle w:val="iBAAGStandardTextBold"/>
            </w:pPr>
            <w:r w:rsidRPr="002D33B2">
              <w:t xml:space="preserve">Is </w:t>
            </w:r>
            <w:r w:rsidR="00F31E3D">
              <w:t>prior authorization</w:t>
            </w:r>
            <w:r w:rsidRPr="002D33B2" w:rsidDel="00CC5322">
              <w:t xml:space="preserve"> </w:t>
            </w:r>
            <w:r w:rsidRPr="002D33B2">
              <w:t>needed?</w:t>
            </w:r>
          </w:p>
          <w:p w14:paraId="6DBD4833" w14:textId="633C6F5A" w:rsidR="00B0375D" w:rsidRPr="002D33B2" w:rsidRDefault="00B0375D" w:rsidP="00B0375D">
            <w:pPr>
              <w:pStyle w:val="iBAAGStandardText"/>
            </w:pPr>
            <w:r w:rsidRPr="002D33B2">
              <w:t>No</w:t>
            </w:r>
          </w:p>
          <w:p w14:paraId="58717E2A" w14:textId="77777777" w:rsidR="006A6BEE" w:rsidRPr="002D33B2" w:rsidRDefault="006A6BEE" w:rsidP="00B0375D"/>
        </w:tc>
        <w:tc>
          <w:tcPr>
            <w:tcW w:w="3330" w:type="dxa"/>
            <w:shd w:val="clear" w:color="auto" w:fill="FFFFFF" w:themeFill="background1"/>
          </w:tcPr>
          <w:p w14:paraId="292EE1F7" w14:textId="7D4331C2" w:rsidR="0061210B" w:rsidRPr="002D33B2" w:rsidRDefault="0061210B" w:rsidP="0061210B">
            <w:pPr>
              <w:pStyle w:val="iBAAGStandardText"/>
            </w:pPr>
            <w:r w:rsidRPr="002D33B2">
              <w:t>The amount you pay is based on where the covered health service is provided.</w:t>
            </w:r>
          </w:p>
          <w:p w14:paraId="069F7AE1" w14:textId="77777777" w:rsidR="0061210B" w:rsidRPr="002D33B2" w:rsidRDefault="0061210B" w:rsidP="0061210B">
            <w:pPr>
              <w:pStyle w:val="iBAAGStandardText"/>
            </w:pPr>
          </w:p>
          <w:p w14:paraId="54D7BBC1" w14:textId="77777777" w:rsidR="0061210B" w:rsidRPr="002D33B2" w:rsidRDefault="0061210B" w:rsidP="0061210B">
            <w:pPr>
              <w:pStyle w:val="iBAAGStandardText"/>
            </w:pPr>
          </w:p>
          <w:p w14:paraId="132D7B7C" w14:textId="15D8C96E" w:rsidR="0051042D" w:rsidRPr="002D33B2" w:rsidRDefault="0051042D" w:rsidP="0051042D">
            <w:pPr>
              <w:pStyle w:val="iBAAGStandardTextBold"/>
            </w:pPr>
            <w:r w:rsidRPr="002D33B2">
              <w:t xml:space="preserve">Is </w:t>
            </w:r>
            <w:r w:rsidR="00F31E3D">
              <w:t>prior authorization</w:t>
            </w:r>
            <w:r w:rsidRPr="002D33B2">
              <w:t xml:space="preserve"> needed?</w:t>
            </w:r>
          </w:p>
          <w:p w14:paraId="52E6EDEE" w14:textId="377C200C" w:rsidR="0051042D" w:rsidRPr="002D33B2" w:rsidRDefault="0051042D" w:rsidP="0051042D">
            <w:pPr>
              <w:pStyle w:val="iBAAGStandardText"/>
            </w:pPr>
            <w:r w:rsidRPr="002D33B2">
              <w:t>Yes, for inpatient services</w:t>
            </w:r>
          </w:p>
          <w:p w14:paraId="0042B1E9" w14:textId="77777777" w:rsidR="0051042D" w:rsidRPr="002D33B2" w:rsidRDefault="0051042D" w:rsidP="0051042D"/>
          <w:p w14:paraId="19AFE115" w14:textId="38B42E4B" w:rsidR="0051042D" w:rsidRPr="002D33B2" w:rsidRDefault="0051042D" w:rsidP="0051042D">
            <w:r w:rsidRPr="002D33B2">
              <w:rPr>
                <w:rStyle w:val="iBAAGStandardTextBoldChar"/>
              </w:rPr>
              <w:t>Prior authorization is</w:t>
            </w:r>
            <w:r w:rsidRPr="002D33B2">
              <w:t>:</w:t>
            </w:r>
          </w:p>
          <w:p w14:paraId="0B5AA745" w14:textId="7360C8F6" w:rsidR="0051042D" w:rsidRPr="002D33B2" w:rsidRDefault="0051042D" w:rsidP="0051042D">
            <w:pPr>
              <w:pStyle w:val="iBAAGStandardText"/>
            </w:pPr>
            <w:r w:rsidRPr="002D33B2">
              <w:t>Getting approval by calling the number listed on your health plan ID card before you can get medicine or services.</w:t>
            </w:r>
          </w:p>
          <w:p w14:paraId="2FCFAC3C" w14:textId="77777777" w:rsidR="0051042D" w:rsidRPr="002D33B2" w:rsidRDefault="0051042D" w:rsidP="0051042D">
            <w:pPr>
              <w:pStyle w:val="iBAAGStandardText"/>
            </w:pPr>
          </w:p>
          <w:p w14:paraId="5CF9D11D" w14:textId="77777777" w:rsidR="0051042D" w:rsidRPr="002D33B2" w:rsidRDefault="0051042D" w:rsidP="0051042D"/>
          <w:p w14:paraId="76D82A16" w14:textId="77777777" w:rsidR="0051042D" w:rsidRPr="002D33B2" w:rsidRDefault="0051042D" w:rsidP="0051042D">
            <w:pPr>
              <w:pStyle w:val="iBAAGStandardTextBold"/>
            </w:pPr>
            <w:r w:rsidRPr="002D33B2">
              <w:t xml:space="preserve">When do I need to call? </w:t>
            </w:r>
          </w:p>
          <w:p w14:paraId="5DD3850D" w14:textId="77777777" w:rsidR="0051042D" w:rsidRPr="002D33B2" w:rsidRDefault="0051042D" w:rsidP="0051042D">
            <w:pPr>
              <w:pStyle w:val="iBAAGLevel1Bullets"/>
            </w:pPr>
            <w:r w:rsidRPr="002D33B2">
              <w:lastRenderedPageBreak/>
              <w:t>5 business days before a scheduled admission</w:t>
            </w:r>
          </w:p>
          <w:p w14:paraId="16A435B1" w14:textId="77777777" w:rsidR="0051042D" w:rsidRPr="002D33B2" w:rsidRDefault="0051042D" w:rsidP="0051042D">
            <w:pPr>
              <w:pStyle w:val="iBAAGLevel1Bullets"/>
            </w:pPr>
            <w:r w:rsidRPr="002D33B2">
              <w:t xml:space="preserve">24 hours before a scheduled inpatient admission </w:t>
            </w:r>
          </w:p>
          <w:p w14:paraId="34AC8558" w14:textId="77777777" w:rsidR="0051042D" w:rsidRPr="002D33B2" w:rsidRDefault="0051042D" w:rsidP="0051042D"/>
          <w:p w14:paraId="598443BB" w14:textId="60BBB088" w:rsidR="0051042D" w:rsidRPr="002D33B2" w:rsidRDefault="0051042D" w:rsidP="0051042D">
            <w:pPr>
              <w:pStyle w:val="iBAAGStandardTextBold"/>
            </w:pPr>
            <w:r w:rsidRPr="002D33B2">
              <w:t xml:space="preserve">If you don’t get </w:t>
            </w:r>
            <w:r w:rsidR="00F31E3D">
              <w:t>prior authorization</w:t>
            </w:r>
            <w:r w:rsidRPr="002D33B2">
              <w:t xml:space="preserve">, you pay: </w:t>
            </w:r>
          </w:p>
          <w:p w14:paraId="391ED0A9" w14:textId="68452776" w:rsidR="00E33015" w:rsidRDefault="00E33015" w:rsidP="00623FCF">
            <w:pPr>
              <w:rPr>
                <w:rStyle w:val="iBAAGStandardTextChar"/>
                <w:b/>
              </w:rPr>
            </w:pPr>
            <w:r>
              <w:t xml:space="preserve">A penalty and benefits will be reduced by </w:t>
            </w:r>
            <w:r>
              <w:rPr>
                <w:rStyle w:val="iBAAGStandardTextBoldChar"/>
              </w:rPr>
              <w:t>50%</w:t>
            </w:r>
            <w:r>
              <w:t xml:space="preserve"> co-insurance </w:t>
            </w:r>
          </w:p>
          <w:p w14:paraId="58717E2D" w14:textId="29F8A04C" w:rsidR="0061210B" w:rsidRPr="002D33B2" w:rsidRDefault="0061210B" w:rsidP="00623FCF"/>
        </w:tc>
        <w:tc>
          <w:tcPr>
            <w:tcW w:w="3330" w:type="dxa"/>
            <w:shd w:val="clear" w:color="auto" w:fill="FFFFFF" w:themeFill="background1"/>
          </w:tcPr>
          <w:p w14:paraId="676DE5CD" w14:textId="107B0E5E" w:rsidR="005D7754" w:rsidRPr="002D33B2" w:rsidRDefault="005D7754" w:rsidP="00B840D5">
            <w:pPr>
              <w:pStyle w:val="iBAAGStandardText"/>
            </w:pPr>
            <w:r w:rsidRPr="002D33B2">
              <w:lastRenderedPageBreak/>
              <w:t>No coverage for:</w:t>
            </w:r>
          </w:p>
          <w:p w14:paraId="7E15D957" w14:textId="77777777" w:rsidR="005D7754" w:rsidRPr="002D33B2" w:rsidRDefault="005D7754" w:rsidP="00B840D5">
            <w:pPr>
              <w:pStyle w:val="iBAAGLevel1Bullets"/>
            </w:pPr>
            <w:r w:rsidRPr="002D33B2">
              <w:t xml:space="preserve">surface electromyography </w:t>
            </w:r>
          </w:p>
          <w:p w14:paraId="273FCB2E" w14:textId="77777777" w:rsidR="005D7754" w:rsidRPr="002D33B2" w:rsidRDefault="005D7754" w:rsidP="00B840D5">
            <w:pPr>
              <w:pStyle w:val="iBAAGLevel1Bullets"/>
            </w:pPr>
            <w:r w:rsidRPr="002D33B2">
              <w:t xml:space="preserve">doppler or vibration analysis; </w:t>
            </w:r>
          </w:p>
          <w:p w14:paraId="55625ED4" w14:textId="77777777" w:rsidR="005D7754" w:rsidRPr="002D33B2" w:rsidRDefault="005D7754" w:rsidP="00B840D5">
            <w:pPr>
              <w:pStyle w:val="iBAAGLevel1Bullets"/>
            </w:pPr>
            <w:r w:rsidRPr="002D33B2">
              <w:t xml:space="preserve">computerized mandibular scan or jaw tracking; </w:t>
            </w:r>
          </w:p>
          <w:p w14:paraId="39DCD0EB" w14:textId="77777777" w:rsidR="005D7754" w:rsidRPr="002D33B2" w:rsidRDefault="005D7754" w:rsidP="00B840D5">
            <w:pPr>
              <w:pStyle w:val="iBAAGLevel1Bullets"/>
            </w:pPr>
            <w:r w:rsidRPr="002D33B2">
              <w:t xml:space="preserve">craniosacral therapy; </w:t>
            </w:r>
          </w:p>
          <w:p w14:paraId="6747A268" w14:textId="5BE2DD13" w:rsidR="005D7754" w:rsidRPr="002D33B2" w:rsidRDefault="005D7754" w:rsidP="00B840D5">
            <w:pPr>
              <w:pStyle w:val="iBAAGLevel1Bullets"/>
              <w:rPr>
                <w:rStyle w:val="InstructionalTextChar"/>
                <w:rFonts w:cs="Times New Roman"/>
                <w:b w:val="0"/>
                <w:color w:val="000000" w:themeColor="text1"/>
              </w:rPr>
            </w:pPr>
            <w:r w:rsidRPr="002D33B2">
              <w:t>dental restoration, orthodontics or occlusal adjustment</w:t>
            </w:r>
          </w:p>
          <w:p w14:paraId="422E6438" w14:textId="77777777" w:rsidR="005D7754" w:rsidRPr="002D33B2" w:rsidRDefault="005D7754"/>
          <w:p w14:paraId="58717E2F" w14:textId="77777777" w:rsidR="006A6BEE" w:rsidRPr="002D33B2" w:rsidRDefault="006A6BEE" w:rsidP="000118AC"/>
          <w:p w14:paraId="58717E30" w14:textId="77777777" w:rsidR="006A6BEE" w:rsidRPr="002D33B2" w:rsidRDefault="006A6BEE" w:rsidP="006A6DDF">
            <w:pPr>
              <w:pStyle w:val="iBAAGLevel1Bullets"/>
              <w:numPr>
                <w:ilvl w:val="0"/>
                <w:numId w:val="0"/>
              </w:numPr>
              <w:ind w:left="450" w:hanging="360"/>
            </w:pPr>
          </w:p>
        </w:tc>
      </w:tr>
      <w:tr w:rsidR="006A6BEE" w:rsidRPr="002D33B2" w14:paraId="58717E38" w14:textId="77777777" w:rsidTr="00DC4264">
        <w:tc>
          <w:tcPr>
            <w:tcW w:w="3528" w:type="dxa"/>
            <w:gridSpan w:val="2"/>
            <w:tcBorders>
              <w:bottom w:val="single" w:sz="4" w:space="0" w:color="000000" w:themeColor="text1"/>
            </w:tcBorders>
            <w:shd w:val="clear" w:color="auto" w:fill="31849B"/>
            <w:vAlign w:val="center"/>
          </w:tcPr>
          <w:p w14:paraId="58717E32" w14:textId="4704A8A9" w:rsidR="006A6BEE" w:rsidRPr="002D33B2" w:rsidRDefault="006A6BEE" w:rsidP="006A6DDF">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58717E33" w14:textId="77777777" w:rsidR="006A6BEE" w:rsidRPr="002D33B2" w:rsidRDefault="006A6BEE" w:rsidP="006A6DDF">
            <w:pPr>
              <w:pStyle w:val="iBAAGTableHeader"/>
            </w:pPr>
            <w:r w:rsidRPr="002D33B2">
              <w:t>Your cost if you use</w:t>
            </w:r>
          </w:p>
          <w:p w14:paraId="58717E34"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E35" w14:textId="77777777" w:rsidR="006A6BEE" w:rsidRPr="002D33B2" w:rsidRDefault="006A6BEE" w:rsidP="006A6DDF">
            <w:pPr>
              <w:pStyle w:val="iBAAGTableHeader"/>
            </w:pPr>
            <w:r w:rsidRPr="002D33B2">
              <w:t>Your cost if you use</w:t>
            </w:r>
          </w:p>
          <w:p w14:paraId="58717E36"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E37" w14:textId="77777777" w:rsidR="006A6BEE" w:rsidRPr="002D33B2" w:rsidRDefault="006A6BEE" w:rsidP="006A6DDF">
            <w:pPr>
              <w:pStyle w:val="iBAAGTableHeader"/>
            </w:pPr>
            <w:r w:rsidRPr="002D33B2">
              <w:t>Limits &amp; Exceptions</w:t>
            </w:r>
          </w:p>
        </w:tc>
      </w:tr>
      <w:tr w:rsidR="006A6BEE" w:rsidRPr="002D33B2" w14:paraId="58717E7E" w14:textId="77777777" w:rsidTr="00DC4264">
        <w:tc>
          <w:tcPr>
            <w:tcW w:w="3528" w:type="dxa"/>
            <w:gridSpan w:val="2"/>
            <w:shd w:val="clear" w:color="auto" w:fill="FFFFFF" w:themeFill="background1"/>
          </w:tcPr>
          <w:p w14:paraId="58717E39" w14:textId="77777777" w:rsidR="006A6BEE" w:rsidRPr="002D33B2" w:rsidRDefault="006A6BEE" w:rsidP="006A6DDF">
            <w:pPr>
              <w:pStyle w:val="iBAAGSituationBoxName"/>
            </w:pPr>
            <w:bookmarkStart w:id="114" w:name="Transplantation_Services"/>
            <w:r w:rsidRPr="002D33B2">
              <w:t>Transplantation Services</w:t>
            </w:r>
            <w:bookmarkEnd w:id="114"/>
          </w:p>
          <w:p w14:paraId="58717E3A" w14:textId="77777777" w:rsidR="006A6BEE" w:rsidRPr="002D33B2" w:rsidRDefault="006A6BEE" w:rsidP="006A6DDF">
            <w:pPr>
              <w:pStyle w:val="iBAAGStandardText"/>
            </w:pPr>
          </w:p>
          <w:p w14:paraId="58717E3B" w14:textId="77777777" w:rsidR="006A6BEE" w:rsidRPr="002D33B2" w:rsidRDefault="006A6BEE" w:rsidP="006A6DDF">
            <w:pPr>
              <w:pStyle w:val="iBAAGStandardText"/>
            </w:pPr>
            <w:r w:rsidRPr="002D33B2">
              <w:rPr>
                <w:rStyle w:val="iBAAGStandardTextBoldChar"/>
              </w:rPr>
              <w:t xml:space="preserve">What is an organ transplant? </w:t>
            </w:r>
            <w:r w:rsidRPr="002D33B2">
              <w:t xml:space="preserve">The replacement of a diseased organ with a healthy organ from a donor with a </w:t>
            </w:r>
            <w:r w:rsidRPr="002D33B2">
              <w:br/>
              <w:t>compatible tissue type.</w:t>
            </w:r>
          </w:p>
          <w:p w14:paraId="58717E3C" w14:textId="77777777" w:rsidR="006A6BEE" w:rsidRPr="002D33B2" w:rsidRDefault="006A6BEE" w:rsidP="006A6DDF">
            <w:pPr>
              <w:pStyle w:val="iBAAGStandardText"/>
            </w:pPr>
          </w:p>
          <w:p w14:paraId="58717E3D" w14:textId="77777777" w:rsidR="006A6BEE" w:rsidRPr="002D33B2" w:rsidRDefault="006A6BEE" w:rsidP="006A6DDF">
            <w:pPr>
              <w:pStyle w:val="iBAAGStandardText"/>
            </w:pPr>
            <w:r w:rsidRPr="002D33B2">
              <w:t>We cover:</w:t>
            </w:r>
          </w:p>
          <w:p w14:paraId="58717E3E" w14:textId="5C49C444" w:rsidR="006A6BEE" w:rsidRPr="002D33B2" w:rsidRDefault="006A6BEE" w:rsidP="006A6DDF">
            <w:pPr>
              <w:pStyle w:val="iBAAGLevel1Bullets"/>
            </w:pPr>
            <w:r w:rsidRPr="002D33B2">
              <w:t>organ and tissue transplants</w:t>
            </w:r>
            <w:r w:rsidR="002B3EE2" w:rsidRPr="002D33B2">
              <w:t xml:space="preserve"> including CAR-T cell therapy</w:t>
            </w:r>
            <w:r w:rsidRPr="002D33B2">
              <w:t xml:space="preserve"> </w:t>
            </w:r>
            <w:r w:rsidRPr="002D33B2">
              <w:lastRenderedPageBreak/>
              <w:t>when ordered by a doctor</w:t>
            </w:r>
          </w:p>
          <w:p w14:paraId="58717E3F" w14:textId="77777777" w:rsidR="006A6BEE" w:rsidRPr="002D33B2" w:rsidRDefault="006A6BEE" w:rsidP="006A6DDF">
            <w:pPr>
              <w:pStyle w:val="iBAAGLevel1Bullets"/>
            </w:pPr>
            <w:r w:rsidRPr="002D33B2">
              <w:t>removal of an organ from a donor to you</w:t>
            </w:r>
          </w:p>
          <w:p w14:paraId="58717E40" w14:textId="77777777" w:rsidR="006A6BEE" w:rsidRPr="002D33B2" w:rsidRDefault="006A6BEE" w:rsidP="006A6DDF">
            <w:pPr>
              <w:pStyle w:val="iBAAGStandardText"/>
            </w:pPr>
          </w:p>
          <w:p w14:paraId="58717E41" w14:textId="77777777" w:rsidR="006A6BEE" w:rsidRPr="002D33B2" w:rsidRDefault="006A6BEE" w:rsidP="006A6DDF">
            <w:pPr>
              <w:pStyle w:val="iBAAGStandardText"/>
            </w:pPr>
            <w:r w:rsidRPr="002D33B2">
              <w:t xml:space="preserve">These may include: </w:t>
            </w:r>
          </w:p>
          <w:p w14:paraId="58717E42" w14:textId="77777777" w:rsidR="006A6BEE" w:rsidRPr="002D33B2" w:rsidRDefault="006A6BEE" w:rsidP="006A6DDF">
            <w:pPr>
              <w:pStyle w:val="iBAAGLevel1Bullets"/>
            </w:pPr>
            <w:r w:rsidRPr="002D33B2">
              <w:t>bone marrow</w:t>
            </w:r>
          </w:p>
          <w:p w14:paraId="58717E43" w14:textId="77777777" w:rsidR="006A6BEE" w:rsidRPr="002D33B2" w:rsidRDefault="006A6BEE" w:rsidP="006A6DDF">
            <w:pPr>
              <w:pStyle w:val="iBAAGLevel1Bullets"/>
            </w:pPr>
            <w:r w:rsidRPr="002D33B2">
              <w:t>heart</w:t>
            </w:r>
          </w:p>
          <w:p w14:paraId="58717E44" w14:textId="77777777" w:rsidR="006A6BEE" w:rsidRPr="002D33B2" w:rsidRDefault="006A6BEE" w:rsidP="006A6DDF">
            <w:pPr>
              <w:pStyle w:val="iBAAGLevel1Bullets"/>
            </w:pPr>
            <w:r w:rsidRPr="002D33B2">
              <w:t>lung</w:t>
            </w:r>
          </w:p>
          <w:p w14:paraId="58717E45" w14:textId="77777777" w:rsidR="006A6BEE" w:rsidRPr="002D33B2" w:rsidRDefault="006A6BEE" w:rsidP="006A6DDF">
            <w:pPr>
              <w:pStyle w:val="iBAAGLevel1Bullets"/>
            </w:pPr>
            <w:r w:rsidRPr="002D33B2">
              <w:t>kidney</w:t>
            </w:r>
          </w:p>
          <w:p w14:paraId="58717E46" w14:textId="77777777" w:rsidR="006A6BEE" w:rsidRPr="002D33B2" w:rsidRDefault="006A6BEE" w:rsidP="006A6DDF">
            <w:pPr>
              <w:pStyle w:val="iBAAGLevel1Bullets"/>
            </w:pPr>
            <w:r w:rsidRPr="002D33B2">
              <w:t>pancreas</w:t>
            </w:r>
          </w:p>
          <w:p w14:paraId="58717E47" w14:textId="77777777" w:rsidR="006A6BEE" w:rsidRPr="002D33B2" w:rsidRDefault="006A6BEE" w:rsidP="006A6DDF">
            <w:pPr>
              <w:pStyle w:val="iBAAGLevel1Bullets"/>
            </w:pPr>
            <w:r w:rsidRPr="002D33B2">
              <w:t>liver</w:t>
            </w:r>
          </w:p>
          <w:p w14:paraId="58717E48" w14:textId="77777777" w:rsidR="006A6BEE" w:rsidRPr="002D33B2" w:rsidRDefault="006A6BEE" w:rsidP="006A6DDF">
            <w:pPr>
              <w:pStyle w:val="iBAAGLevel1Bullets"/>
            </w:pPr>
            <w:r w:rsidRPr="002D33B2">
              <w:t>small bowel</w:t>
            </w:r>
          </w:p>
          <w:p w14:paraId="58717E49" w14:textId="77777777" w:rsidR="006A6BEE" w:rsidRPr="002D33B2" w:rsidRDefault="006A6BEE" w:rsidP="006A6DDF">
            <w:pPr>
              <w:pStyle w:val="iBAAGLevel1Bullets"/>
            </w:pPr>
            <w:r w:rsidRPr="002D33B2">
              <w:t>cornea</w:t>
            </w:r>
          </w:p>
          <w:p w14:paraId="58717E4A" w14:textId="77777777" w:rsidR="006A6BEE" w:rsidRPr="002D33B2" w:rsidRDefault="006A6BEE" w:rsidP="006A6DDF">
            <w:pPr>
              <w:pStyle w:val="iBAAGStandardText"/>
            </w:pPr>
          </w:p>
          <w:p w14:paraId="58717E4B" w14:textId="77777777" w:rsidR="006A6BEE" w:rsidRPr="002D33B2" w:rsidRDefault="006A6BEE" w:rsidP="006A6DDF">
            <w:pPr>
              <w:pStyle w:val="iBAAGStandardText"/>
            </w:pPr>
            <w:r w:rsidRPr="002D33B2">
              <w:t>For more information about benefits for transplant services call the phone number on your health plan ID card.</w:t>
            </w:r>
          </w:p>
          <w:p w14:paraId="58717E4C" w14:textId="77777777" w:rsidR="006A6BEE" w:rsidRPr="002D33B2" w:rsidRDefault="006A6BEE" w:rsidP="006A6DDF">
            <w:pPr>
              <w:pStyle w:val="iBAAGStandardText"/>
            </w:pPr>
          </w:p>
          <w:p w14:paraId="58717E4D" w14:textId="77777777" w:rsidR="006A6BEE" w:rsidRPr="002D33B2" w:rsidRDefault="006A6BEE" w:rsidP="006A6DDF">
            <w:pPr>
              <w:pStyle w:val="iBAAGStandardTextBold"/>
            </w:pPr>
            <w:r w:rsidRPr="002D33B2">
              <w:t xml:space="preserve">Want more information? </w:t>
            </w:r>
          </w:p>
          <w:p w14:paraId="58717E4E" w14:textId="77777777" w:rsidR="006A6BEE" w:rsidRPr="002D33B2" w:rsidRDefault="006A6BEE" w:rsidP="006A6DDF">
            <w:pPr>
              <w:pStyle w:val="iBAAGStandardText"/>
            </w:pPr>
            <w:r w:rsidRPr="002D33B2">
              <w:t xml:space="preserve">View the </w:t>
            </w:r>
            <w:hyperlink r:id="rId90" w:history="1">
              <w:r w:rsidRPr="002D33B2">
                <w:rPr>
                  <w:rStyle w:val="Hyperlinks"/>
                </w:rPr>
                <w:t>glossary</w:t>
              </w:r>
            </w:hyperlink>
            <w:r w:rsidRPr="002D33B2">
              <w:t xml:space="preserve"> for definitions.</w:t>
            </w:r>
          </w:p>
          <w:p w14:paraId="58717E4F" w14:textId="77777777" w:rsidR="006A6BEE" w:rsidRPr="002D33B2" w:rsidRDefault="006A6BEE" w:rsidP="006A6DDF"/>
        </w:tc>
        <w:tc>
          <w:tcPr>
            <w:tcW w:w="3319" w:type="dxa"/>
            <w:shd w:val="clear" w:color="auto" w:fill="FFFFFF" w:themeFill="background1"/>
          </w:tcPr>
          <w:p w14:paraId="47AFADB7" w14:textId="5E79EE25" w:rsidR="00F00B7A" w:rsidRPr="002D33B2" w:rsidRDefault="00F00B7A" w:rsidP="00AA08BB">
            <w:pPr>
              <w:pStyle w:val="iBAAGStandardText"/>
            </w:pPr>
            <w:r w:rsidRPr="002D33B2">
              <w:lastRenderedPageBreak/>
              <w:t>Centers of Excellence (COE)</w:t>
            </w:r>
            <w:r w:rsidR="00A76434" w:rsidRPr="002D33B2">
              <w:t xml:space="preserve"> </w:t>
            </w:r>
          </w:p>
          <w:p w14:paraId="214BFCD7" w14:textId="715B5DA2" w:rsidR="00AA08BB" w:rsidRPr="002D33B2" w:rsidRDefault="00A37056" w:rsidP="00AA08BB">
            <w:pPr>
              <w:pStyle w:val="iBAAGStandardText"/>
              <w:rPr>
                <w:rStyle w:val="InstructionalTextChar"/>
              </w:rPr>
            </w:pPr>
            <w:r w:rsidRPr="002D33B2">
              <w:t>Transplant Access Program</w:t>
            </w:r>
            <w:r w:rsidR="00A766EB" w:rsidRPr="002D33B2">
              <w:t xml:space="preserve"> </w:t>
            </w:r>
            <w:r w:rsidR="00F00B7A" w:rsidRPr="002D33B2">
              <w:t>(TAP)</w:t>
            </w:r>
          </w:p>
          <w:p w14:paraId="5A409C12" w14:textId="35D98B99" w:rsidR="00143429" w:rsidRPr="002D33B2" w:rsidRDefault="00143429" w:rsidP="00143429">
            <w:pPr>
              <w:rPr>
                <w:rFonts w:eastAsia="Times New Roman" w:cs="Times New Roman"/>
                <w:szCs w:val="24"/>
              </w:rPr>
            </w:pPr>
            <w:r>
              <w:rPr>
                <w:rStyle w:val="iBAAGStandardTextBoldChar"/>
              </w:rPr>
              <w:t>0%</w:t>
            </w:r>
            <w:r w:rsidRPr="002D33B2">
              <w:rPr>
                <w:rFonts w:eastAsia="Times New Roman" w:cs="Arial"/>
                <w:color w:val="FF00FF"/>
                <w:szCs w:val="24"/>
              </w:rPr>
              <w:t xml:space="preserve"> </w:t>
            </w:r>
            <w:r w:rsidRPr="002D33B2">
              <w:rPr>
                <w:rStyle w:val="iBAAGStandardTextChar"/>
              </w:rPr>
              <w:t>co-insurance,</w:t>
            </w:r>
            <w:r w:rsidRPr="002D33B2">
              <w:rPr>
                <w:rFonts w:eastAsia="Times New Roman" w:cs="Arial"/>
                <w:szCs w:val="24"/>
              </w:rPr>
              <w:t xml:space="preserve"> </w:t>
            </w:r>
            <w:r w:rsidRPr="002D33B2">
              <w:rPr>
                <w:rStyle w:val="iBAAGStandardTextChar"/>
              </w:rPr>
              <w:t>after you pay the deductible.</w:t>
            </w:r>
          </w:p>
          <w:p w14:paraId="11C486CD" w14:textId="17DAFBFD" w:rsidR="00F00B7A" w:rsidRPr="002D33B2" w:rsidRDefault="00143429" w:rsidP="00143429">
            <w:pPr>
              <w:pStyle w:val="iBAAGStandardText"/>
            </w:pPr>
            <w:r w:rsidRPr="002D33B2" w:rsidDel="00143429">
              <w:rPr>
                <w:rStyle w:val="InstructionalTextChar"/>
              </w:rPr>
              <w:t xml:space="preserve"> </w:t>
            </w:r>
          </w:p>
          <w:p w14:paraId="3151BA0D" w14:textId="77777777" w:rsidR="00AA08BB" w:rsidRPr="002D33B2" w:rsidRDefault="00AA08BB" w:rsidP="006A6DDF">
            <w:pPr>
              <w:pStyle w:val="iBAAGStandardText"/>
              <w:rPr>
                <w:rStyle w:val="InstructionalTextChar"/>
              </w:rPr>
            </w:pPr>
          </w:p>
          <w:p w14:paraId="06B543B8" w14:textId="490C8728" w:rsidR="00AB3E9F" w:rsidRPr="002D33B2" w:rsidRDefault="00921D86" w:rsidP="00AB3E9F">
            <w:pPr>
              <w:rPr>
                <w:rFonts w:eastAsia="Times New Roman" w:cs="Times New Roman"/>
                <w:szCs w:val="24"/>
              </w:rPr>
            </w:pPr>
            <w:r w:rsidRPr="00921D86">
              <w:t>All Other UHC Network:</w:t>
            </w:r>
            <w:r w:rsidRPr="00921D86" w:rsidDel="00921D86">
              <w:t xml:space="preserve"> </w:t>
            </w:r>
            <w:r w:rsidR="00F31E3D">
              <w:rPr>
                <w:rStyle w:val="iBAAGStandardTextBoldChar"/>
              </w:rPr>
              <w:t>10%</w:t>
            </w:r>
            <w:r w:rsidR="00AB3E9F" w:rsidRPr="002D33B2">
              <w:rPr>
                <w:rFonts w:eastAsia="Times New Roman" w:cs="Arial"/>
                <w:color w:val="FF00FF"/>
                <w:szCs w:val="24"/>
              </w:rPr>
              <w:t xml:space="preserve"> </w:t>
            </w:r>
            <w:r w:rsidR="00AB3E9F" w:rsidRPr="002D33B2">
              <w:rPr>
                <w:rStyle w:val="iBAAGStandardTextChar"/>
              </w:rPr>
              <w:t>co-insurance,</w:t>
            </w:r>
            <w:r w:rsidR="00AB3E9F" w:rsidRPr="002D33B2">
              <w:rPr>
                <w:rFonts w:eastAsia="Times New Roman" w:cs="Arial"/>
                <w:szCs w:val="24"/>
              </w:rPr>
              <w:t xml:space="preserve"> </w:t>
            </w:r>
            <w:r w:rsidR="00AB3E9F" w:rsidRPr="002D33B2">
              <w:rPr>
                <w:rStyle w:val="iBAAGStandardTextChar"/>
              </w:rPr>
              <w:t>after you pay the deductible</w:t>
            </w:r>
            <w:r w:rsidR="001A3D2A" w:rsidRPr="002D33B2">
              <w:rPr>
                <w:rStyle w:val="iBAAGStandardTextChar"/>
              </w:rPr>
              <w:t>.</w:t>
            </w:r>
          </w:p>
          <w:p w14:paraId="45A2C289" w14:textId="77777777" w:rsidR="002A68A0" w:rsidRPr="002D33B2" w:rsidRDefault="002A68A0" w:rsidP="00AB3E9F">
            <w:pPr>
              <w:rPr>
                <w:rFonts w:eastAsia="Times New Roman" w:cs="Times New Roman"/>
                <w:szCs w:val="24"/>
              </w:rPr>
            </w:pPr>
          </w:p>
          <w:p w14:paraId="5C845733" w14:textId="77777777" w:rsidR="00602FC8" w:rsidRPr="002D33B2" w:rsidRDefault="00602FC8" w:rsidP="00602FC8">
            <w:pPr>
              <w:pStyle w:val="iBAAGStandardText"/>
            </w:pPr>
          </w:p>
          <w:p w14:paraId="58717E52" w14:textId="78828FA4" w:rsidR="006A6BEE" w:rsidRPr="002D33B2" w:rsidRDefault="006A6BEE" w:rsidP="006A6DDF">
            <w:pPr>
              <w:pStyle w:val="iBAAGStandardTextBold"/>
            </w:pPr>
            <w:r w:rsidRPr="002D33B2">
              <w:t xml:space="preserve">Is </w:t>
            </w:r>
            <w:r w:rsidR="00F31E3D">
              <w:t>prior authorization</w:t>
            </w:r>
            <w:r w:rsidR="00CC5322" w:rsidRPr="002D33B2" w:rsidDel="00CC5322">
              <w:t xml:space="preserve"> </w:t>
            </w:r>
            <w:r w:rsidRPr="002D33B2">
              <w:lastRenderedPageBreak/>
              <w:t>needed?</w:t>
            </w:r>
          </w:p>
          <w:p w14:paraId="58717E53" w14:textId="77777777" w:rsidR="006A6BEE" w:rsidRPr="002D33B2" w:rsidRDefault="006A6BEE" w:rsidP="006A6DDF">
            <w:pPr>
              <w:pStyle w:val="iBAAGStandardText"/>
            </w:pPr>
            <w:r w:rsidRPr="002D33B2">
              <w:t>Yes</w:t>
            </w:r>
          </w:p>
          <w:p w14:paraId="58717E54" w14:textId="77777777" w:rsidR="006A6BEE" w:rsidRPr="002D33B2" w:rsidRDefault="006A6BEE" w:rsidP="006A6DDF">
            <w:pPr>
              <w:pStyle w:val="iBAAGStandardText"/>
            </w:pPr>
          </w:p>
          <w:p w14:paraId="19713E2F" w14:textId="43CD72D9" w:rsidR="00605790" w:rsidRPr="002D33B2" w:rsidRDefault="00605790" w:rsidP="00605790">
            <w:r w:rsidRPr="002D33B2">
              <w:rPr>
                <w:rStyle w:val="iBAAGStandardTextBoldChar"/>
              </w:rPr>
              <w:t>Prior authorization is</w:t>
            </w:r>
            <w:r w:rsidRPr="002D33B2">
              <w:t>:</w:t>
            </w:r>
          </w:p>
          <w:p w14:paraId="286B4CDE" w14:textId="3BBBDACE" w:rsidR="00605790" w:rsidRPr="002D33B2" w:rsidRDefault="00605790" w:rsidP="00605790">
            <w:pPr>
              <w:pStyle w:val="iBAAGStandardText"/>
            </w:pPr>
            <w:r w:rsidRPr="002D33B2">
              <w:t>Getting approval by calling the number listed on your health plan ID card before you can get medicine or services.</w:t>
            </w:r>
          </w:p>
          <w:p w14:paraId="7A646271" w14:textId="13264B9A" w:rsidR="00605790" w:rsidRPr="002D33B2" w:rsidRDefault="00605790" w:rsidP="00605790">
            <w:pPr>
              <w:pStyle w:val="iBAAGStandardText"/>
            </w:pPr>
          </w:p>
          <w:p w14:paraId="782180DC" w14:textId="77777777" w:rsidR="00605790" w:rsidRPr="002D33B2" w:rsidRDefault="00605790" w:rsidP="00605790">
            <w:pPr>
              <w:pStyle w:val="iBAAGStandardText"/>
            </w:pPr>
          </w:p>
          <w:p w14:paraId="385962D8" w14:textId="77777777" w:rsidR="00605790" w:rsidRPr="002D33B2" w:rsidRDefault="00605790" w:rsidP="00605790">
            <w:pPr>
              <w:pStyle w:val="iBAAGStandardTextBold"/>
            </w:pPr>
            <w:r w:rsidRPr="002D33B2">
              <w:t xml:space="preserve">When do I need to call? </w:t>
            </w:r>
          </w:p>
          <w:p w14:paraId="5831DA19" w14:textId="77777777" w:rsidR="00605790" w:rsidRPr="002D33B2" w:rsidRDefault="00605790" w:rsidP="00605790">
            <w:pPr>
              <w:pStyle w:val="iBAAGLevel1Bullets"/>
            </w:pPr>
            <w:r w:rsidRPr="002D33B2">
              <w:t>As soon as the possibility of transplant arises and before your pre-transplant evaluation</w:t>
            </w:r>
          </w:p>
          <w:p w14:paraId="5D91A43B" w14:textId="77777777" w:rsidR="00605790" w:rsidRPr="002D33B2" w:rsidRDefault="00605790" w:rsidP="00605790">
            <w:pPr>
              <w:pStyle w:val="iBAAGStandardText"/>
            </w:pPr>
          </w:p>
          <w:p w14:paraId="37564892" w14:textId="3F2F066C" w:rsidR="00605790" w:rsidRPr="002D33B2" w:rsidRDefault="00605790" w:rsidP="00605790">
            <w:pPr>
              <w:pStyle w:val="iBAAGStandardTextBold"/>
            </w:pPr>
            <w:r w:rsidRPr="002D33B2">
              <w:t xml:space="preserve">If you don’t get </w:t>
            </w:r>
            <w:r w:rsidR="00F31E3D">
              <w:t>prior authorization</w:t>
            </w:r>
            <w:r w:rsidRPr="002D33B2">
              <w:t xml:space="preserve">, you pay: </w:t>
            </w:r>
          </w:p>
          <w:p w14:paraId="6E4AE168" w14:textId="459A7200" w:rsidR="005F1934" w:rsidRPr="002D33B2" w:rsidRDefault="005F1934" w:rsidP="00B840D5">
            <w:pPr>
              <w:pStyle w:val="iBAAGStandardText"/>
              <w:rPr>
                <w:rFonts w:eastAsia="Times New Roman"/>
                <w:b/>
                <w:color w:val="FF00FF"/>
              </w:rPr>
            </w:pPr>
            <w:r w:rsidRPr="002D33B2">
              <w:t>All charges</w:t>
            </w:r>
          </w:p>
          <w:p w14:paraId="49B6420D" w14:textId="036B2A40" w:rsidR="005F1934" w:rsidRPr="002D33B2" w:rsidRDefault="005F1934" w:rsidP="00B840D5">
            <w:pPr>
              <w:pStyle w:val="iBAAGStandardText"/>
              <w:rPr>
                <w:b/>
                <w:color w:val="FF00FF"/>
              </w:rPr>
            </w:pPr>
          </w:p>
          <w:p w14:paraId="58717E5A" w14:textId="77777777" w:rsidR="006A6BEE" w:rsidRPr="002D33B2" w:rsidRDefault="006A6BEE" w:rsidP="006A6DDF">
            <w:pPr>
              <w:pStyle w:val="iBAAGStandardText"/>
            </w:pPr>
          </w:p>
          <w:p w14:paraId="58717E5F" w14:textId="77777777" w:rsidR="006A6BEE" w:rsidRPr="002D33B2" w:rsidRDefault="006A6BEE" w:rsidP="00B840D5">
            <w:pPr>
              <w:pStyle w:val="iBAAGStandardText"/>
            </w:pPr>
          </w:p>
        </w:tc>
        <w:tc>
          <w:tcPr>
            <w:tcW w:w="3330" w:type="dxa"/>
            <w:shd w:val="clear" w:color="auto" w:fill="FFFFFF" w:themeFill="background1"/>
          </w:tcPr>
          <w:p w14:paraId="3B17EDD9" w14:textId="1788976A" w:rsidR="00F00B7A" w:rsidRPr="002D33B2" w:rsidRDefault="00F00B7A" w:rsidP="00F00B7A">
            <w:pPr>
              <w:pStyle w:val="iBAAGStandardText"/>
            </w:pPr>
            <w:r w:rsidRPr="002D33B2">
              <w:lastRenderedPageBreak/>
              <w:t>Non-Network</w:t>
            </w:r>
          </w:p>
          <w:p w14:paraId="6F168FA4" w14:textId="77777777" w:rsidR="00F00B7A" w:rsidRPr="002D33B2" w:rsidRDefault="00F00B7A" w:rsidP="006A6DDF">
            <w:pPr>
              <w:pStyle w:val="iBAAGStandardText"/>
              <w:rPr>
                <w:rStyle w:val="InstructionalTextChar"/>
              </w:rPr>
            </w:pPr>
          </w:p>
          <w:p w14:paraId="38DC556E" w14:textId="77777777" w:rsidR="00602FC8" w:rsidRPr="002D33B2" w:rsidRDefault="00602FC8" w:rsidP="006A6DDF">
            <w:pPr>
              <w:pStyle w:val="iBAAGStandardText"/>
            </w:pPr>
          </w:p>
          <w:p w14:paraId="7B3DBA18" w14:textId="525D512A" w:rsidR="001A3D2A" w:rsidRPr="002D33B2" w:rsidRDefault="00F31E3D" w:rsidP="001A3D2A">
            <w:pPr>
              <w:rPr>
                <w:rFonts w:eastAsia="Times New Roman" w:cs="Times New Roman"/>
                <w:szCs w:val="24"/>
              </w:rPr>
            </w:pPr>
            <w:r>
              <w:rPr>
                <w:rStyle w:val="iBAAGStandardTextBoldChar"/>
              </w:rPr>
              <w:t>40%</w:t>
            </w:r>
            <w:r w:rsidR="001A3D2A" w:rsidRPr="002D33B2">
              <w:rPr>
                <w:rFonts w:eastAsia="Times New Roman" w:cs="Arial"/>
                <w:color w:val="FF00FF"/>
                <w:szCs w:val="24"/>
              </w:rPr>
              <w:t xml:space="preserve"> </w:t>
            </w:r>
            <w:r w:rsidR="001A3D2A" w:rsidRPr="002D33B2">
              <w:rPr>
                <w:rStyle w:val="iBAAGStandardTextChar"/>
              </w:rPr>
              <w:t>co-insurance,</w:t>
            </w:r>
            <w:r w:rsidR="001A3D2A" w:rsidRPr="002D33B2">
              <w:rPr>
                <w:rFonts w:eastAsia="Times New Roman" w:cs="Arial"/>
                <w:szCs w:val="24"/>
              </w:rPr>
              <w:t xml:space="preserve"> </w:t>
            </w:r>
            <w:r w:rsidR="001A3D2A" w:rsidRPr="002D33B2">
              <w:rPr>
                <w:rStyle w:val="iBAAGStandardTextChar"/>
              </w:rPr>
              <w:t>after you pay the deductible.</w:t>
            </w:r>
          </w:p>
          <w:p w14:paraId="58717E65" w14:textId="77777777" w:rsidR="006A6BEE" w:rsidRPr="002D33B2" w:rsidRDefault="006A6BEE" w:rsidP="006A6DDF">
            <w:pPr>
              <w:pStyle w:val="iBAAGStandardText"/>
            </w:pPr>
          </w:p>
          <w:p w14:paraId="6CAD3CE7" w14:textId="77777777" w:rsidR="00602FC8" w:rsidRPr="002D33B2" w:rsidRDefault="00602FC8" w:rsidP="00602FC8">
            <w:pPr>
              <w:pStyle w:val="iBAAGStandardText"/>
            </w:pPr>
          </w:p>
          <w:p w14:paraId="58717E66" w14:textId="0C2A3E69" w:rsidR="006A6BEE" w:rsidRPr="002D33B2" w:rsidRDefault="006A6BEE" w:rsidP="006A6DDF">
            <w:pPr>
              <w:pStyle w:val="iBAAGStandardTextBold"/>
            </w:pPr>
            <w:r w:rsidRPr="002D33B2">
              <w:t xml:space="preserve">Is </w:t>
            </w:r>
            <w:r w:rsidR="00F31E3D">
              <w:t>prior authorization</w:t>
            </w:r>
            <w:r w:rsidR="00CC5322" w:rsidRPr="002D33B2" w:rsidDel="00CC5322">
              <w:t xml:space="preserve"> </w:t>
            </w:r>
            <w:r w:rsidRPr="002D33B2">
              <w:t>needed?</w:t>
            </w:r>
          </w:p>
          <w:p w14:paraId="58717E67" w14:textId="77777777" w:rsidR="006A6BEE" w:rsidRPr="002D33B2" w:rsidRDefault="006A6BEE" w:rsidP="006A6DDF">
            <w:pPr>
              <w:pStyle w:val="iBAAGStandardText"/>
            </w:pPr>
            <w:r w:rsidRPr="002D33B2">
              <w:t>Yes</w:t>
            </w:r>
          </w:p>
          <w:p w14:paraId="58717E68" w14:textId="77777777" w:rsidR="006A6BEE" w:rsidRPr="002D33B2" w:rsidRDefault="006A6BEE" w:rsidP="006A6DDF">
            <w:pPr>
              <w:pStyle w:val="iBAAGStandardText"/>
            </w:pPr>
            <w:r w:rsidRPr="002D33B2">
              <w:tab/>
            </w:r>
          </w:p>
          <w:p w14:paraId="4ACEBBF2" w14:textId="4BA8FDDD" w:rsidR="00CC5322" w:rsidRPr="002D33B2" w:rsidRDefault="00CC5322" w:rsidP="00CC5322">
            <w:r w:rsidRPr="002D33B2">
              <w:rPr>
                <w:rStyle w:val="iBAAGStandardTextBoldChar"/>
              </w:rPr>
              <w:t>Prior authorization is</w:t>
            </w:r>
            <w:r w:rsidRPr="002D33B2">
              <w:t>:</w:t>
            </w:r>
          </w:p>
          <w:p w14:paraId="58717E6A" w14:textId="2D1FD836" w:rsidR="006A6BEE" w:rsidRPr="002D33B2" w:rsidRDefault="00CC5322" w:rsidP="006A6DDF">
            <w:pPr>
              <w:pStyle w:val="iBAAGStandardText"/>
            </w:pPr>
            <w:r w:rsidRPr="002D33B2">
              <w:t xml:space="preserve">Getting approval by calling the number listed </w:t>
            </w:r>
            <w:r w:rsidRPr="002D33B2">
              <w:lastRenderedPageBreak/>
              <w:t>on your health plan ID card before you can get medicine or services.</w:t>
            </w:r>
          </w:p>
          <w:p w14:paraId="2D8C9570" w14:textId="77777777" w:rsidR="00CC5322" w:rsidRPr="002D33B2" w:rsidRDefault="00CC5322" w:rsidP="006A6DDF">
            <w:pPr>
              <w:pStyle w:val="iBAAGStandardText"/>
            </w:pPr>
          </w:p>
          <w:p w14:paraId="58717E6B" w14:textId="77777777" w:rsidR="006A6BEE" w:rsidRPr="002D33B2" w:rsidRDefault="006A6BEE" w:rsidP="006A6DDF">
            <w:pPr>
              <w:pStyle w:val="iBAAGStandardText"/>
            </w:pPr>
          </w:p>
          <w:p w14:paraId="58717E6C" w14:textId="77777777" w:rsidR="006A6BEE" w:rsidRPr="002D33B2" w:rsidRDefault="006A6BEE" w:rsidP="006A6DDF">
            <w:pPr>
              <w:pStyle w:val="iBAAGStandardTextBold"/>
            </w:pPr>
            <w:r w:rsidRPr="002D33B2">
              <w:t xml:space="preserve">When do I need to call? </w:t>
            </w:r>
          </w:p>
          <w:p w14:paraId="58717E6D" w14:textId="77777777" w:rsidR="006A6BEE" w:rsidRPr="002D33B2" w:rsidRDefault="006A6BEE" w:rsidP="006A6DDF">
            <w:pPr>
              <w:pStyle w:val="iBAAGLevel1Bullets"/>
            </w:pPr>
            <w:r w:rsidRPr="002D33B2">
              <w:t>As soon as the possibility of transplant arises and before your pre-transplant evaluation</w:t>
            </w:r>
          </w:p>
          <w:p w14:paraId="58717E6E" w14:textId="77777777" w:rsidR="006A6BEE" w:rsidRPr="002D33B2" w:rsidRDefault="006A6BEE" w:rsidP="006A6DDF">
            <w:pPr>
              <w:pStyle w:val="iBAAGLevel1Bullets"/>
            </w:pPr>
            <w:r w:rsidRPr="002D33B2">
              <w:t xml:space="preserve">24 hours before a scheduled admission </w:t>
            </w:r>
          </w:p>
          <w:p w14:paraId="58717E6F" w14:textId="77777777" w:rsidR="006A6BEE" w:rsidRPr="002D33B2" w:rsidRDefault="006A6BEE" w:rsidP="006A6DDF">
            <w:pPr>
              <w:pStyle w:val="iBAAGLevel1Bullets"/>
            </w:pPr>
            <w:r w:rsidRPr="002D33B2">
              <w:t>As soon as possible for a non-scheduled admission</w:t>
            </w:r>
          </w:p>
          <w:p w14:paraId="58717E70" w14:textId="77777777" w:rsidR="006A6BEE" w:rsidRPr="002D33B2" w:rsidRDefault="006A6BEE" w:rsidP="006A6DDF">
            <w:pPr>
              <w:pStyle w:val="iBAAGStandardText"/>
            </w:pPr>
          </w:p>
          <w:p w14:paraId="6D5BA3B3" w14:textId="2FBD232F"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E73" w14:textId="1719A8D2" w:rsidR="006A6BEE" w:rsidRPr="002D33B2" w:rsidRDefault="00E33015" w:rsidP="00623FCF">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5F36ACB9" w14:textId="149BB1B6" w:rsidR="006A6F9B" w:rsidRPr="002D33B2" w:rsidRDefault="006A6F9B" w:rsidP="006A6F9B">
            <w:pPr>
              <w:rPr>
                <w:rFonts w:eastAsia="Times New Roman" w:cs="Arial"/>
                <w:szCs w:val="24"/>
              </w:rPr>
            </w:pPr>
            <w:r w:rsidRPr="002D33B2">
              <w:rPr>
                <w:rStyle w:val="iBAAGStandardTextChar"/>
              </w:rPr>
              <w:lastRenderedPageBreak/>
              <w:t>Limited to</w:t>
            </w:r>
            <w:r w:rsidRPr="002D33B2">
              <w:rPr>
                <w:rFonts w:eastAsia="Times New Roman" w:cs="Arial"/>
                <w:szCs w:val="24"/>
              </w:rPr>
              <w:t xml:space="preserve"> </w:t>
            </w:r>
            <w:r w:rsidRPr="002D33B2">
              <w:rPr>
                <w:rStyle w:val="iBAAGStandardTextBoldChar"/>
              </w:rPr>
              <w:t>$</w:t>
            </w:r>
            <w:r w:rsidR="00E90122">
              <w:rPr>
                <w:rStyle w:val="iBAAGStandardTextBoldChar"/>
              </w:rPr>
              <w:t>10,000</w:t>
            </w:r>
            <w:r w:rsidRPr="002D33B2">
              <w:rPr>
                <w:rFonts w:eastAsia="Times New Roman" w:cs="Arial"/>
                <w:szCs w:val="24"/>
              </w:rPr>
              <w:t xml:space="preserve"> </w:t>
            </w:r>
            <w:r w:rsidRPr="002D33B2">
              <w:rPr>
                <w:rStyle w:val="iBAAGStandardTextChar"/>
              </w:rPr>
              <w:t>per</w:t>
            </w:r>
            <w:r w:rsidRPr="002D33B2">
              <w:rPr>
                <w:rFonts w:eastAsia="Times New Roman" w:cs="Arial"/>
                <w:szCs w:val="24"/>
              </w:rPr>
              <w:t xml:space="preserve"> </w:t>
            </w:r>
            <w:r w:rsidRPr="002D33B2">
              <w:rPr>
                <w:rStyle w:val="iBAAGStandardTextChar"/>
              </w:rPr>
              <w:t>transplant.</w:t>
            </w:r>
            <w:r w:rsidRPr="002D33B2">
              <w:rPr>
                <w:rFonts w:eastAsia="Times New Roman" w:cs="Arial"/>
                <w:b/>
                <w:color w:val="FF00FF"/>
                <w:szCs w:val="24"/>
              </w:rPr>
              <w:t xml:space="preserve"> </w:t>
            </w:r>
          </w:p>
          <w:p w14:paraId="02A2D94D" w14:textId="77777777" w:rsidR="006A6F9B" w:rsidRPr="002D33B2" w:rsidRDefault="006A6F9B" w:rsidP="00691277">
            <w:pPr>
              <w:pStyle w:val="InstructionalText"/>
            </w:pPr>
          </w:p>
          <w:p w14:paraId="612E5F17" w14:textId="4CDA4798" w:rsidR="001A3D2A" w:rsidRPr="002D33B2" w:rsidRDefault="001A3D2A" w:rsidP="001A3D2A">
            <w:pPr>
              <w:pStyle w:val="iBAAGStandardText"/>
            </w:pPr>
            <w:r w:rsidRPr="002D33B2">
              <w:t xml:space="preserve">Travel and Lodging Assistance </w:t>
            </w:r>
            <w:r w:rsidR="00D338EE" w:rsidRPr="002D33B2">
              <w:t xml:space="preserve">is </w:t>
            </w:r>
            <w:r w:rsidRPr="002D33B2">
              <w:t>available</w:t>
            </w:r>
            <w:r w:rsidR="00DC1D13">
              <w:t xml:space="preserve"> </w:t>
            </w:r>
            <w:r w:rsidR="00DC1D13" w:rsidRPr="00DC1D13">
              <w:t>when using In-Network transplant services</w:t>
            </w:r>
            <w:r w:rsidRPr="002D33B2">
              <w:t>.</w:t>
            </w:r>
            <w:r w:rsidR="00691277" w:rsidRPr="002D33B2">
              <w:rPr>
                <w:rStyle w:val="InstructionalTextChar"/>
              </w:rPr>
              <w:t xml:space="preserve"> </w:t>
            </w:r>
          </w:p>
          <w:p w14:paraId="3F09B90D" w14:textId="77777777" w:rsidR="001A3D2A" w:rsidRPr="002D33B2" w:rsidRDefault="001A3D2A" w:rsidP="006A6DDF">
            <w:pPr>
              <w:pStyle w:val="iBAAGStandardText"/>
            </w:pPr>
          </w:p>
          <w:p w14:paraId="58717E76" w14:textId="77777777" w:rsidR="006A6BEE" w:rsidRPr="002D33B2" w:rsidRDefault="006A6BEE" w:rsidP="006A6DDF">
            <w:pPr>
              <w:pStyle w:val="iBAAGStandardText"/>
            </w:pPr>
            <w:r w:rsidRPr="002D33B2">
              <w:t xml:space="preserve">No coverage for: </w:t>
            </w:r>
          </w:p>
          <w:p w14:paraId="58717E77" w14:textId="77777777" w:rsidR="006A6BEE" w:rsidRPr="002D33B2" w:rsidRDefault="006A6BEE" w:rsidP="006A6DDF">
            <w:pPr>
              <w:pStyle w:val="iBAAGLevel1Bullets"/>
            </w:pPr>
            <w:r w:rsidRPr="002D33B2">
              <w:t xml:space="preserve">donating an organ  </w:t>
            </w:r>
          </w:p>
          <w:p w14:paraId="58717E78" w14:textId="77777777" w:rsidR="006A6BEE" w:rsidRPr="002D33B2" w:rsidRDefault="006A6BEE" w:rsidP="006A6DDF">
            <w:pPr>
              <w:pStyle w:val="iBAAGLevel1Bullets"/>
            </w:pPr>
            <w:r w:rsidRPr="002D33B2">
              <w:t>artificial or animal organs</w:t>
            </w:r>
          </w:p>
          <w:p w14:paraId="58717E79" w14:textId="77777777" w:rsidR="006A6BEE" w:rsidRPr="002D33B2" w:rsidRDefault="006A6BEE" w:rsidP="006A6DDF">
            <w:pPr>
              <w:pStyle w:val="iBAAGLevel1Bullets"/>
            </w:pPr>
            <w:r w:rsidRPr="002D33B2">
              <w:t xml:space="preserve">experimental, investigational or </w:t>
            </w:r>
            <w:r w:rsidRPr="002D33B2">
              <w:lastRenderedPageBreak/>
              <w:t>unproven transplants</w:t>
            </w:r>
          </w:p>
          <w:p w14:paraId="58717E7A" w14:textId="77777777" w:rsidR="006A6BEE" w:rsidRPr="002D33B2" w:rsidRDefault="006A6BEE" w:rsidP="006A6DDF"/>
          <w:p w14:paraId="58717E7B" w14:textId="77777777" w:rsidR="006A6BEE" w:rsidRPr="002D33B2" w:rsidRDefault="006A6BEE" w:rsidP="006A6DDF"/>
          <w:p w14:paraId="58717E7C" w14:textId="77777777" w:rsidR="006A6BEE" w:rsidRPr="002D33B2" w:rsidRDefault="006A6BEE" w:rsidP="006A6DDF"/>
          <w:p w14:paraId="58717E7D" w14:textId="77777777" w:rsidR="006A6BEE" w:rsidRPr="002D33B2" w:rsidRDefault="006A6BEE" w:rsidP="006A6DDF"/>
        </w:tc>
      </w:tr>
      <w:tr w:rsidR="00AD06D4" w:rsidRPr="002D33B2" w14:paraId="3E64EEBF" w14:textId="77777777" w:rsidTr="00DC4264">
        <w:tc>
          <w:tcPr>
            <w:tcW w:w="3528" w:type="dxa"/>
            <w:gridSpan w:val="2"/>
            <w:tcBorders>
              <w:bottom w:val="single" w:sz="4" w:space="0" w:color="000000" w:themeColor="text1"/>
            </w:tcBorders>
            <w:shd w:val="clear" w:color="auto" w:fill="31849B"/>
            <w:vAlign w:val="center"/>
          </w:tcPr>
          <w:p w14:paraId="44864435" w14:textId="77777777" w:rsidR="00AD06D4" w:rsidRPr="002D33B2" w:rsidRDefault="00AD06D4" w:rsidP="00AD06D4">
            <w:pPr>
              <w:pStyle w:val="iBAAGTableHeader"/>
            </w:pPr>
            <w:r w:rsidRPr="002D33B2">
              <w:lastRenderedPageBreak/>
              <w:t>Common Medical Event</w:t>
            </w:r>
          </w:p>
        </w:tc>
        <w:tc>
          <w:tcPr>
            <w:tcW w:w="3319" w:type="dxa"/>
            <w:tcBorders>
              <w:bottom w:val="single" w:sz="4" w:space="0" w:color="000000" w:themeColor="text1"/>
            </w:tcBorders>
            <w:shd w:val="clear" w:color="auto" w:fill="31849B"/>
            <w:vAlign w:val="center"/>
          </w:tcPr>
          <w:p w14:paraId="6DF37606" w14:textId="77777777" w:rsidR="00AD06D4" w:rsidRPr="002D33B2" w:rsidRDefault="00AD06D4" w:rsidP="00AD06D4">
            <w:pPr>
              <w:pStyle w:val="iBAAGTableHeader"/>
            </w:pPr>
            <w:r w:rsidRPr="002D33B2">
              <w:t>Your cost if you use</w:t>
            </w:r>
          </w:p>
          <w:p w14:paraId="3003BD0A" w14:textId="77777777" w:rsidR="00AD06D4" w:rsidRPr="002D33B2" w:rsidRDefault="00AD06D4" w:rsidP="00AD06D4">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1A780206" w14:textId="77777777" w:rsidR="00AD06D4" w:rsidRPr="002D33B2" w:rsidRDefault="00AD06D4" w:rsidP="00AD06D4">
            <w:pPr>
              <w:pStyle w:val="iBAAGTableHeader"/>
            </w:pPr>
            <w:r w:rsidRPr="002D33B2">
              <w:t>Your cost if you use</w:t>
            </w:r>
          </w:p>
          <w:p w14:paraId="08F26E69" w14:textId="77777777" w:rsidR="00AD06D4" w:rsidRPr="002D33B2" w:rsidRDefault="00AD06D4" w:rsidP="00AD06D4">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7825788" w14:textId="77777777" w:rsidR="00AD06D4" w:rsidRPr="002D33B2" w:rsidRDefault="00AD06D4" w:rsidP="00AD06D4">
            <w:pPr>
              <w:pStyle w:val="iBAAGTableHeader"/>
            </w:pPr>
            <w:r w:rsidRPr="002D33B2">
              <w:t>Limits &amp; Exceptions</w:t>
            </w:r>
          </w:p>
        </w:tc>
      </w:tr>
      <w:tr w:rsidR="00AD06D4" w:rsidRPr="002D33B2" w14:paraId="260FE934" w14:textId="77777777" w:rsidTr="00DC4264">
        <w:tc>
          <w:tcPr>
            <w:tcW w:w="3528" w:type="dxa"/>
            <w:gridSpan w:val="2"/>
            <w:shd w:val="clear" w:color="auto" w:fill="FFFFFF" w:themeFill="background1"/>
          </w:tcPr>
          <w:p w14:paraId="4127F645" w14:textId="1A434218" w:rsidR="00AD06D4" w:rsidRPr="002D33B2" w:rsidRDefault="00AD06D4" w:rsidP="00AD06D4">
            <w:pPr>
              <w:pStyle w:val="iBAAGSituationBoxName"/>
            </w:pPr>
            <w:bookmarkStart w:id="115" w:name="Urinary_Catheters"/>
            <w:bookmarkStart w:id="116" w:name="_GoBack"/>
            <w:r w:rsidRPr="002D33B2">
              <w:t>Urinary Catheters</w:t>
            </w:r>
          </w:p>
          <w:bookmarkEnd w:id="115"/>
          <w:bookmarkEnd w:id="116"/>
          <w:p w14:paraId="351F8996" w14:textId="77777777" w:rsidR="00AD06D4" w:rsidRPr="002D33B2" w:rsidRDefault="00AD06D4" w:rsidP="00AD06D4">
            <w:pPr>
              <w:pStyle w:val="iBAAGStandardText"/>
            </w:pPr>
          </w:p>
          <w:p w14:paraId="59367C16" w14:textId="77777777" w:rsidR="007E2EFB" w:rsidRPr="002D33B2" w:rsidRDefault="007E2EFB" w:rsidP="00AD06D4">
            <w:pPr>
              <w:pStyle w:val="iBAAGStandardText"/>
            </w:pPr>
          </w:p>
          <w:p w14:paraId="6F433CF9" w14:textId="77777777" w:rsidR="00AD06D4" w:rsidRPr="002D33B2" w:rsidRDefault="00AD06D4" w:rsidP="00AD06D4">
            <w:pPr>
              <w:pStyle w:val="iBAAGStandardText"/>
            </w:pPr>
            <w:r w:rsidRPr="002D33B2">
              <w:t>Benefits are covered for:</w:t>
            </w:r>
          </w:p>
          <w:p w14:paraId="01871CE3" w14:textId="77777777" w:rsidR="00AD06D4" w:rsidRPr="002D33B2" w:rsidRDefault="00AD06D4" w:rsidP="00AD06D4">
            <w:pPr>
              <w:pStyle w:val="iBAAGLevel1Bullets"/>
            </w:pPr>
            <w:r w:rsidRPr="002D33B2">
              <w:t xml:space="preserve">incontinence </w:t>
            </w:r>
          </w:p>
          <w:p w14:paraId="376BF0D4" w14:textId="77777777" w:rsidR="00AD06D4" w:rsidRPr="002D33B2" w:rsidRDefault="00AD06D4" w:rsidP="00AD06D4">
            <w:pPr>
              <w:pStyle w:val="iBAAGLevel1Bullets"/>
            </w:pPr>
            <w:r w:rsidRPr="002D33B2">
              <w:t>bladder retention</w:t>
            </w:r>
          </w:p>
          <w:p w14:paraId="69ADAACA" w14:textId="77777777" w:rsidR="00AD06D4" w:rsidRPr="002D33B2" w:rsidRDefault="00AD06D4" w:rsidP="00AD06D4">
            <w:pPr>
              <w:pStyle w:val="iBAAGLevel1Bullets"/>
              <w:numPr>
                <w:ilvl w:val="0"/>
                <w:numId w:val="0"/>
              </w:numPr>
            </w:pPr>
          </w:p>
          <w:p w14:paraId="467E07BC" w14:textId="77777777" w:rsidR="00AD06D4" w:rsidRPr="002D33B2" w:rsidRDefault="00AD06D4" w:rsidP="00AD06D4">
            <w:pPr>
              <w:pStyle w:val="iBAAGStandardTextBold"/>
            </w:pPr>
            <w:r w:rsidRPr="002D33B2">
              <w:t xml:space="preserve">Want more information? </w:t>
            </w:r>
          </w:p>
          <w:p w14:paraId="6BFB96E7" w14:textId="77777777" w:rsidR="00AD06D4" w:rsidRPr="002D33B2" w:rsidRDefault="00AD06D4" w:rsidP="00AD06D4">
            <w:pPr>
              <w:pStyle w:val="iBAAGStandardText"/>
            </w:pPr>
            <w:r w:rsidRPr="002D33B2">
              <w:t xml:space="preserve">View the </w:t>
            </w:r>
            <w:hyperlink r:id="rId91" w:history="1">
              <w:r w:rsidRPr="002D33B2">
                <w:rPr>
                  <w:rStyle w:val="Hyperlinks"/>
                </w:rPr>
                <w:t>glossary</w:t>
              </w:r>
            </w:hyperlink>
            <w:r w:rsidRPr="002D33B2">
              <w:t xml:space="preserve"> for definitions</w:t>
            </w:r>
          </w:p>
          <w:p w14:paraId="2DD9136E" w14:textId="77777777" w:rsidR="00AD06D4" w:rsidRPr="002D33B2" w:rsidRDefault="00AD06D4" w:rsidP="00AD06D4">
            <w:pPr>
              <w:pStyle w:val="iBAAGStandardText"/>
            </w:pPr>
          </w:p>
        </w:tc>
        <w:tc>
          <w:tcPr>
            <w:tcW w:w="3319" w:type="dxa"/>
            <w:shd w:val="clear" w:color="auto" w:fill="FFFFFF" w:themeFill="background1"/>
          </w:tcPr>
          <w:p w14:paraId="50EB1BB5" w14:textId="1E9AC83B" w:rsidR="00AD06D4" w:rsidRPr="002D33B2" w:rsidRDefault="00F31E3D" w:rsidP="00AD06D4">
            <w:pPr>
              <w:rPr>
                <w:rFonts w:eastAsia="Times New Roman" w:cs="Times New Roman"/>
                <w:szCs w:val="24"/>
              </w:rPr>
            </w:pPr>
            <w:r>
              <w:rPr>
                <w:rStyle w:val="iBAAGStandardTextBoldChar"/>
              </w:rPr>
              <w:lastRenderedPageBreak/>
              <w:t>10%</w:t>
            </w:r>
            <w:r w:rsidR="00AD06D4" w:rsidRPr="002D33B2">
              <w:rPr>
                <w:rFonts w:eastAsia="Times New Roman" w:cs="Arial"/>
                <w:color w:val="FF00FF"/>
                <w:szCs w:val="24"/>
              </w:rPr>
              <w:t xml:space="preserve"> </w:t>
            </w:r>
            <w:r w:rsidR="00AD06D4" w:rsidRPr="002D33B2">
              <w:rPr>
                <w:rStyle w:val="iBAAGStandardTextChar"/>
              </w:rPr>
              <w:t>co-insurance,</w:t>
            </w:r>
            <w:r w:rsidR="00AD06D4" w:rsidRPr="002D33B2">
              <w:rPr>
                <w:rFonts w:eastAsia="Times New Roman" w:cs="Arial"/>
                <w:szCs w:val="24"/>
              </w:rPr>
              <w:t xml:space="preserve"> </w:t>
            </w:r>
            <w:r w:rsidR="00AD06D4" w:rsidRPr="002D33B2">
              <w:rPr>
                <w:rStyle w:val="iBAAGStandardTextChar"/>
              </w:rPr>
              <w:t>after you pay the deductible.</w:t>
            </w:r>
          </w:p>
          <w:p w14:paraId="7EF136CB" w14:textId="77777777" w:rsidR="00AD06D4" w:rsidRPr="002D33B2" w:rsidRDefault="00AD06D4" w:rsidP="00AD06D4">
            <w:pPr>
              <w:pStyle w:val="iBAAGStandardText"/>
            </w:pPr>
          </w:p>
          <w:p w14:paraId="06D011D2" w14:textId="14AAA202" w:rsidR="00AD06D4" w:rsidRPr="002D33B2" w:rsidRDefault="00AD06D4" w:rsidP="00AD06D4">
            <w:pPr>
              <w:pStyle w:val="iBAAGStandardTextBold"/>
            </w:pPr>
            <w:r w:rsidRPr="002D33B2">
              <w:t xml:space="preserve">Is </w:t>
            </w:r>
            <w:r w:rsidR="00F31E3D">
              <w:t>prior authorization</w:t>
            </w:r>
            <w:r w:rsidRPr="002D33B2" w:rsidDel="00CC5322">
              <w:t xml:space="preserve"> </w:t>
            </w:r>
            <w:r w:rsidRPr="002D33B2">
              <w:t>needed?</w:t>
            </w:r>
          </w:p>
          <w:p w14:paraId="7748535E" w14:textId="7115F553" w:rsidR="00AD06D4" w:rsidRPr="002D33B2" w:rsidRDefault="00AD06D4" w:rsidP="00AD06D4">
            <w:pPr>
              <w:pStyle w:val="iBAAGStandardText"/>
            </w:pPr>
            <w:r w:rsidRPr="002D33B2">
              <w:t>No</w:t>
            </w:r>
          </w:p>
          <w:p w14:paraId="2CB33230" w14:textId="77777777" w:rsidR="00AD06D4" w:rsidRPr="002D33B2" w:rsidRDefault="00AD06D4" w:rsidP="00AD06D4">
            <w:pPr>
              <w:pStyle w:val="iBAAGStandardText"/>
            </w:pPr>
          </w:p>
        </w:tc>
        <w:tc>
          <w:tcPr>
            <w:tcW w:w="3330" w:type="dxa"/>
            <w:shd w:val="clear" w:color="auto" w:fill="FFFFFF" w:themeFill="background1"/>
          </w:tcPr>
          <w:p w14:paraId="33CF6AEF" w14:textId="364D79B7" w:rsidR="00AD06D4" w:rsidRPr="002D33B2" w:rsidRDefault="00F31E3D" w:rsidP="00AD06D4">
            <w:pPr>
              <w:rPr>
                <w:rFonts w:eastAsia="Times New Roman" w:cs="Times New Roman"/>
                <w:szCs w:val="24"/>
              </w:rPr>
            </w:pPr>
            <w:r>
              <w:rPr>
                <w:rStyle w:val="iBAAGStandardTextBoldChar"/>
              </w:rPr>
              <w:lastRenderedPageBreak/>
              <w:t>40%</w:t>
            </w:r>
            <w:r w:rsidR="00AD06D4" w:rsidRPr="002D33B2">
              <w:rPr>
                <w:rFonts w:eastAsia="Times New Roman" w:cs="Arial"/>
                <w:color w:val="FF00FF"/>
                <w:szCs w:val="24"/>
              </w:rPr>
              <w:t xml:space="preserve"> </w:t>
            </w:r>
            <w:r w:rsidR="00AD06D4" w:rsidRPr="002D33B2">
              <w:rPr>
                <w:rStyle w:val="iBAAGStandardTextChar"/>
              </w:rPr>
              <w:t>co-insurance,</w:t>
            </w:r>
            <w:r w:rsidR="00AD06D4" w:rsidRPr="002D33B2">
              <w:rPr>
                <w:rFonts w:eastAsia="Times New Roman" w:cs="Arial"/>
                <w:szCs w:val="24"/>
              </w:rPr>
              <w:t xml:space="preserve"> </w:t>
            </w:r>
            <w:r w:rsidR="00AD06D4" w:rsidRPr="002D33B2">
              <w:rPr>
                <w:rStyle w:val="iBAAGStandardTextChar"/>
              </w:rPr>
              <w:t>after you pay the deductible.</w:t>
            </w:r>
          </w:p>
          <w:p w14:paraId="374634FB" w14:textId="77777777" w:rsidR="00AD06D4" w:rsidRPr="002D33B2" w:rsidRDefault="00AD06D4" w:rsidP="00AD06D4">
            <w:pPr>
              <w:pStyle w:val="iBAAGStandardText"/>
            </w:pPr>
          </w:p>
          <w:p w14:paraId="36948D73" w14:textId="22244FB9" w:rsidR="00AD06D4" w:rsidRPr="002D33B2" w:rsidRDefault="00AD06D4" w:rsidP="00AD06D4">
            <w:pPr>
              <w:pStyle w:val="iBAAGStandardTextBold"/>
            </w:pPr>
            <w:r w:rsidRPr="002D33B2">
              <w:t xml:space="preserve">Is </w:t>
            </w:r>
            <w:r w:rsidR="00F31E3D">
              <w:t>prior authorization</w:t>
            </w:r>
            <w:r w:rsidRPr="002D33B2" w:rsidDel="00CC5322">
              <w:t xml:space="preserve"> </w:t>
            </w:r>
            <w:r w:rsidRPr="002D33B2">
              <w:t>needed?</w:t>
            </w:r>
          </w:p>
          <w:p w14:paraId="7C033763" w14:textId="66132753" w:rsidR="00AD06D4" w:rsidRPr="002D33B2" w:rsidRDefault="00AD06D4" w:rsidP="00AD06D4">
            <w:pPr>
              <w:pStyle w:val="iBAAGStandardText"/>
            </w:pPr>
            <w:r w:rsidRPr="002D33B2">
              <w:t>No</w:t>
            </w:r>
          </w:p>
          <w:p w14:paraId="2270BD2A" w14:textId="77777777" w:rsidR="00AD06D4" w:rsidRPr="002D33B2" w:rsidRDefault="00AD06D4" w:rsidP="00AD06D4">
            <w:pPr>
              <w:pStyle w:val="iBAAGStandardText"/>
            </w:pPr>
          </w:p>
        </w:tc>
        <w:tc>
          <w:tcPr>
            <w:tcW w:w="3330" w:type="dxa"/>
            <w:shd w:val="clear" w:color="auto" w:fill="FFFFFF" w:themeFill="background1"/>
          </w:tcPr>
          <w:p w14:paraId="7BB6C047" w14:textId="6707B961" w:rsidR="00AD06D4" w:rsidRPr="002D33B2" w:rsidRDefault="00AD06D4" w:rsidP="00AD06D4">
            <w:pPr>
              <w:pStyle w:val="iBAAGStandardText"/>
            </w:pPr>
            <w:r w:rsidRPr="002D33B2">
              <w:rPr>
                <w:rFonts w:eastAsia="Times New Roman" w:cs="Arial"/>
                <w:color w:val="auto"/>
              </w:rPr>
              <w:lastRenderedPageBreak/>
              <w:t xml:space="preserve">Limited to indwelling and intermittent urinary </w:t>
            </w:r>
            <w:r w:rsidRPr="002D33B2">
              <w:rPr>
                <w:rFonts w:eastAsia="Times New Roman" w:cs="Arial"/>
                <w:color w:val="auto"/>
              </w:rPr>
              <w:lastRenderedPageBreak/>
              <w:t>catheters and does not include related supplies.</w:t>
            </w:r>
          </w:p>
          <w:p w14:paraId="088D0BF2" w14:textId="77777777" w:rsidR="00AD06D4" w:rsidRPr="002D33B2" w:rsidRDefault="00AD06D4" w:rsidP="00AD06D4">
            <w:pPr>
              <w:pStyle w:val="iBAAGStandardText"/>
            </w:pPr>
          </w:p>
        </w:tc>
      </w:tr>
      <w:tr w:rsidR="006A6BEE" w:rsidRPr="002D33B2" w14:paraId="58717E85" w14:textId="77777777" w:rsidTr="00DC4264">
        <w:tc>
          <w:tcPr>
            <w:tcW w:w="3528" w:type="dxa"/>
            <w:gridSpan w:val="2"/>
            <w:tcBorders>
              <w:bottom w:val="single" w:sz="4" w:space="0" w:color="000000" w:themeColor="text1"/>
            </w:tcBorders>
            <w:shd w:val="clear" w:color="auto" w:fill="31849B"/>
            <w:vAlign w:val="center"/>
          </w:tcPr>
          <w:p w14:paraId="58717E7F" w14:textId="77777777" w:rsidR="006A6BEE" w:rsidRPr="002D33B2" w:rsidRDefault="006A6BEE" w:rsidP="006A6DDF">
            <w:pPr>
              <w:pStyle w:val="iBAAGTableHeader"/>
            </w:pPr>
            <w:r w:rsidRPr="002D33B2">
              <w:lastRenderedPageBreak/>
              <w:t>Common Medical Event</w:t>
            </w:r>
          </w:p>
        </w:tc>
        <w:tc>
          <w:tcPr>
            <w:tcW w:w="3319" w:type="dxa"/>
            <w:tcBorders>
              <w:bottom w:val="single" w:sz="4" w:space="0" w:color="000000" w:themeColor="text1"/>
            </w:tcBorders>
            <w:shd w:val="clear" w:color="auto" w:fill="31849B"/>
            <w:vAlign w:val="center"/>
          </w:tcPr>
          <w:p w14:paraId="58717E80" w14:textId="77777777" w:rsidR="006A6BEE" w:rsidRPr="002D33B2" w:rsidRDefault="006A6BEE" w:rsidP="006A6DDF">
            <w:pPr>
              <w:pStyle w:val="iBAAGTableHeader"/>
            </w:pPr>
            <w:r w:rsidRPr="002D33B2">
              <w:t>Your cost if you use</w:t>
            </w:r>
          </w:p>
          <w:p w14:paraId="58717E81"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E82" w14:textId="77777777" w:rsidR="006A6BEE" w:rsidRPr="002D33B2" w:rsidRDefault="006A6BEE" w:rsidP="006A6DDF">
            <w:pPr>
              <w:pStyle w:val="iBAAGTableHeader"/>
            </w:pPr>
            <w:r w:rsidRPr="002D33B2">
              <w:t>Your cost if you use</w:t>
            </w:r>
          </w:p>
          <w:p w14:paraId="58717E83"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E84" w14:textId="77777777" w:rsidR="006A6BEE" w:rsidRPr="002D33B2" w:rsidRDefault="006A6BEE" w:rsidP="006A6DDF">
            <w:pPr>
              <w:pStyle w:val="iBAAGTableHeader"/>
            </w:pPr>
            <w:r w:rsidRPr="002D33B2">
              <w:t>Limits &amp; Exceptions</w:t>
            </w:r>
          </w:p>
        </w:tc>
      </w:tr>
      <w:tr w:rsidR="006A6BEE" w:rsidRPr="002D33B2" w14:paraId="58717E92" w14:textId="77777777" w:rsidTr="00DC4264">
        <w:tc>
          <w:tcPr>
            <w:tcW w:w="3528" w:type="dxa"/>
            <w:gridSpan w:val="2"/>
            <w:shd w:val="clear" w:color="auto" w:fill="FFFFFF" w:themeFill="background1"/>
          </w:tcPr>
          <w:p w14:paraId="58717E86" w14:textId="6E4966E4" w:rsidR="006A6BEE" w:rsidRPr="002D33B2" w:rsidRDefault="006A6BEE" w:rsidP="006A6DDF">
            <w:pPr>
              <w:pStyle w:val="iBAAGSituationBoxName"/>
            </w:pPr>
            <w:bookmarkStart w:id="117" w:name="Wigs"/>
            <w:r w:rsidRPr="002D33B2">
              <w:t>Wigs</w:t>
            </w:r>
            <w:bookmarkEnd w:id="117"/>
          </w:p>
          <w:p w14:paraId="58717E87" w14:textId="77777777" w:rsidR="006A6BEE" w:rsidRPr="002D33B2" w:rsidRDefault="006A6BEE" w:rsidP="006A6DDF">
            <w:pPr>
              <w:pStyle w:val="iBAAGStandardText"/>
            </w:pPr>
          </w:p>
          <w:p w14:paraId="58717E88" w14:textId="77777777" w:rsidR="006A6BEE" w:rsidRPr="002D33B2" w:rsidRDefault="006A6BEE" w:rsidP="006A6DDF">
            <w:pPr>
              <w:pStyle w:val="iBAAGStandardText"/>
            </w:pPr>
            <w:r w:rsidRPr="002D33B2">
              <w:rPr>
                <w:rStyle w:val="iBAAGStandardTextBoldChar"/>
              </w:rPr>
              <w:t>What is a wig?</w:t>
            </w:r>
            <w:r w:rsidRPr="002D33B2">
              <w:t xml:space="preserve"> A manufactured covering of hair to wear on your head.</w:t>
            </w:r>
          </w:p>
          <w:p w14:paraId="0FC406E6" w14:textId="046FAC65" w:rsidR="00B65058" w:rsidRPr="002D33B2" w:rsidRDefault="00B65058" w:rsidP="00B840D5">
            <w:pPr>
              <w:pStyle w:val="iBAAGLevel1Bullets"/>
              <w:numPr>
                <w:ilvl w:val="0"/>
                <w:numId w:val="0"/>
              </w:numPr>
            </w:pPr>
          </w:p>
          <w:p w14:paraId="58717E8A" w14:textId="77777777" w:rsidR="006A6BEE" w:rsidRPr="002D33B2" w:rsidRDefault="006A6BEE" w:rsidP="006A6DDF">
            <w:pPr>
              <w:pStyle w:val="iBAAGStandardTextBold"/>
            </w:pPr>
            <w:r w:rsidRPr="002D33B2">
              <w:t xml:space="preserve">Want more information? </w:t>
            </w:r>
          </w:p>
          <w:p w14:paraId="58717E8B" w14:textId="77777777" w:rsidR="006A6BEE" w:rsidRPr="002D33B2" w:rsidRDefault="006A6BEE" w:rsidP="006A6DDF">
            <w:pPr>
              <w:pStyle w:val="iBAAGStandardText"/>
            </w:pPr>
            <w:r w:rsidRPr="002D33B2">
              <w:t xml:space="preserve">View the </w:t>
            </w:r>
            <w:hyperlink r:id="rId92" w:history="1">
              <w:r w:rsidRPr="002D33B2">
                <w:rPr>
                  <w:rStyle w:val="Hyperlinks"/>
                </w:rPr>
                <w:t>glossary</w:t>
              </w:r>
            </w:hyperlink>
            <w:r w:rsidRPr="002D33B2">
              <w:t xml:space="preserve"> for definitions</w:t>
            </w:r>
          </w:p>
          <w:p w14:paraId="58717E8C" w14:textId="77777777" w:rsidR="006A6BEE" w:rsidRPr="002D33B2" w:rsidRDefault="006A6BEE" w:rsidP="006A6DDF">
            <w:pPr>
              <w:pStyle w:val="iBAAGStandardText"/>
            </w:pPr>
          </w:p>
        </w:tc>
        <w:tc>
          <w:tcPr>
            <w:tcW w:w="3319" w:type="dxa"/>
            <w:shd w:val="clear" w:color="auto" w:fill="FFFFFF" w:themeFill="background1"/>
          </w:tcPr>
          <w:p w14:paraId="06153749" w14:textId="5FDDACC3" w:rsidR="0095041C" w:rsidRPr="002D33B2" w:rsidRDefault="00F31E3D" w:rsidP="0095041C">
            <w:pPr>
              <w:rPr>
                <w:rFonts w:eastAsia="Times New Roman" w:cs="Times New Roman"/>
                <w:szCs w:val="24"/>
              </w:rPr>
            </w:pPr>
            <w:r>
              <w:rPr>
                <w:rStyle w:val="iBAAGStandardTextBoldChar"/>
              </w:rPr>
              <w:t>10%</w:t>
            </w:r>
            <w:r w:rsidR="0095041C" w:rsidRPr="002D33B2">
              <w:rPr>
                <w:rFonts w:eastAsia="Times New Roman" w:cs="Arial"/>
                <w:color w:val="FF00FF"/>
                <w:szCs w:val="24"/>
              </w:rPr>
              <w:t xml:space="preserve"> </w:t>
            </w:r>
            <w:r w:rsidR="0095041C" w:rsidRPr="002D33B2">
              <w:rPr>
                <w:rStyle w:val="iBAAGStandardTextChar"/>
              </w:rPr>
              <w:t>co-insurance,</w:t>
            </w:r>
            <w:r w:rsidR="0095041C" w:rsidRPr="002D33B2">
              <w:rPr>
                <w:rFonts w:eastAsia="Times New Roman" w:cs="Arial"/>
                <w:szCs w:val="24"/>
              </w:rPr>
              <w:t xml:space="preserve"> </w:t>
            </w:r>
            <w:r w:rsidR="0095041C" w:rsidRPr="002D33B2">
              <w:rPr>
                <w:rStyle w:val="iBAAGStandardTextChar"/>
              </w:rPr>
              <w:t>after you pay the deductible.</w:t>
            </w:r>
          </w:p>
          <w:p w14:paraId="1A2A4CE5" w14:textId="77777777" w:rsidR="00B65058" w:rsidRPr="002D33B2" w:rsidRDefault="00B65058" w:rsidP="00B65058">
            <w:pPr>
              <w:pStyle w:val="iBAAGStandardText"/>
            </w:pPr>
          </w:p>
          <w:p w14:paraId="0ED4FD27" w14:textId="073F0C80" w:rsidR="0095041C" w:rsidRPr="002D33B2" w:rsidRDefault="0095041C" w:rsidP="0095041C">
            <w:pPr>
              <w:pStyle w:val="iBAAGStandardTextBold"/>
            </w:pPr>
            <w:r w:rsidRPr="002D33B2">
              <w:t xml:space="preserve">Is </w:t>
            </w:r>
            <w:r w:rsidR="00F31E3D">
              <w:t>prior authorization</w:t>
            </w:r>
            <w:r w:rsidRPr="002D33B2" w:rsidDel="00CC5322">
              <w:t xml:space="preserve"> </w:t>
            </w:r>
            <w:r w:rsidRPr="002D33B2">
              <w:t>needed?</w:t>
            </w:r>
          </w:p>
          <w:p w14:paraId="1C008308" w14:textId="18CF4C84" w:rsidR="0095041C" w:rsidRPr="002D33B2" w:rsidRDefault="0095041C" w:rsidP="0095041C">
            <w:pPr>
              <w:pStyle w:val="iBAAGStandardText"/>
            </w:pPr>
            <w:r w:rsidRPr="002D33B2">
              <w:t>No</w:t>
            </w:r>
          </w:p>
          <w:p w14:paraId="58717E8D" w14:textId="02AB70DB" w:rsidR="0095041C" w:rsidRPr="002D33B2" w:rsidRDefault="0095041C" w:rsidP="006A6DDF">
            <w:pPr>
              <w:pStyle w:val="iBAAGStandardText"/>
            </w:pPr>
          </w:p>
        </w:tc>
        <w:tc>
          <w:tcPr>
            <w:tcW w:w="3330" w:type="dxa"/>
            <w:shd w:val="clear" w:color="auto" w:fill="FFFFFF" w:themeFill="background1"/>
          </w:tcPr>
          <w:p w14:paraId="6E214DAF" w14:textId="49FBE3C4" w:rsidR="006F05FC" w:rsidRPr="002D33B2" w:rsidRDefault="006F05FC" w:rsidP="006F05FC">
            <w:pPr>
              <w:rPr>
                <w:rFonts w:eastAsia="Times New Roman" w:cs="Times New Roman"/>
                <w:szCs w:val="24"/>
              </w:rPr>
            </w:pPr>
            <w:r>
              <w:rPr>
                <w:rStyle w:val="iBAAGStandardTextBoldChar"/>
              </w:rPr>
              <w:t>10%</w:t>
            </w:r>
            <w:r w:rsidRPr="002D33B2">
              <w:rPr>
                <w:rFonts w:eastAsia="Times New Roman" w:cs="Arial"/>
                <w:color w:val="FF00FF"/>
                <w:szCs w:val="24"/>
              </w:rPr>
              <w:t xml:space="preserve"> </w:t>
            </w:r>
            <w:r w:rsidRPr="002D33B2">
              <w:rPr>
                <w:rStyle w:val="iBAAGStandardTextChar"/>
              </w:rPr>
              <w:t>co-insurance,</w:t>
            </w:r>
            <w:r w:rsidRPr="002D33B2">
              <w:rPr>
                <w:rFonts w:eastAsia="Times New Roman" w:cs="Arial"/>
                <w:szCs w:val="24"/>
              </w:rPr>
              <w:t xml:space="preserve"> </w:t>
            </w:r>
            <w:r w:rsidRPr="002D33B2">
              <w:rPr>
                <w:rStyle w:val="iBAAGStandardTextChar"/>
              </w:rPr>
              <w:t xml:space="preserve">after you pay the </w:t>
            </w:r>
            <w:r>
              <w:rPr>
                <w:rStyle w:val="iBAAGStandardTextChar"/>
              </w:rPr>
              <w:t xml:space="preserve">network </w:t>
            </w:r>
            <w:r w:rsidRPr="002D33B2">
              <w:rPr>
                <w:rStyle w:val="iBAAGStandardTextChar"/>
              </w:rPr>
              <w:t>deductible.</w:t>
            </w:r>
          </w:p>
          <w:p w14:paraId="0EAE2631" w14:textId="77777777" w:rsidR="006F05FC" w:rsidRDefault="006F05FC" w:rsidP="0095041C">
            <w:pPr>
              <w:pStyle w:val="iBAAGStandardTextBold"/>
            </w:pPr>
          </w:p>
          <w:p w14:paraId="2E3B74B6" w14:textId="24A4CC59" w:rsidR="0095041C" w:rsidRPr="002D33B2" w:rsidRDefault="0095041C" w:rsidP="0095041C">
            <w:pPr>
              <w:pStyle w:val="iBAAGStandardTextBold"/>
            </w:pPr>
            <w:r w:rsidRPr="002D33B2">
              <w:t xml:space="preserve">Is </w:t>
            </w:r>
            <w:r w:rsidR="00F31E3D">
              <w:t>prior authorization</w:t>
            </w:r>
            <w:r w:rsidRPr="002D33B2" w:rsidDel="00CC5322">
              <w:t xml:space="preserve"> </w:t>
            </w:r>
            <w:r w:rsidRPr="002D33B2">
              <w:t>needed?</w:t>
            </w:r>
          </w:p>
          <w:p w14:paraId="39F937BE" w14:textId="61402595" w:rsidR="0095041C" w:rsidRPr="002D33B2" w:rsidRDefault="0095041C" w:rsidP="0095041C">
            <w:pPr>
              <w:pStyle w:val="iBAAGStandardText"/>
            </w:pPr>
            <w:r w:rsidRPr="002D33B2">
              <w:t>No</w:t>
            </w:r>
          </w:p>
          <w:p w14:paraId="58717E8E" w14:textId="77777777" w:rsidR="0095041C" w:rsidRPr="002D33B2" w:rsidRDefault="0095041C" w:rsidP="006A6DDF">
            <w:pPr>
              <w:pStyle w:val="iBAAGStandardText"/>
            </w:pPr>
          </w:p>
        </w:tc>
        <w:tc>
          <w:tcPr>
            <w:tcW w:w="3330" w:type="dxa"/>
            <w:shd w:val="clear" w:color="auto" w:fill="FFFFFF" w:themeFill="background1"/>
          </w:tcPr>
          <w:p w14:paraId="084C69B0" w14:textId="0BA01E0E" w:rsidR="0095041C" w:rsidRPr="002D33B2" w:rsidRDefault="0095041C" w:rsidP="0095041C">
            <w:pPr>
              <w:pStyle w:val="iBAAGStandardText"/>
            </w:pPr>
            <w:r w:rsidRPr="002D33B2">
              <w:rPr>
                <w:rFonts w:eastAsia="Times New Roman" w:cs="Arial"/>
                <w:color w:val="auto"/>
              </w:rPr>
              <w:t>No coverage for hair implants or plugs.</w:t>
            </w:r>
          </w:p>
          <w:p w14:paraId="58717E90" w14:textId="77777777" w:rsidR="006A6BEE" w:rsidRPr="002D33B2" w:rsidRDefault="006A6BEE" w:rsidP="006A6DDF">
            <w:pPr>
              <w:pStyle w:val="iBAAGStandardText"/>
            </w:pPr>
          </w:p>
          <w:p w14:paraId="26DD1A5F" w14:textId="47FCB2F0" w:rsidR="006F05FC" w:rsidRDefault="006F05FC">
            <w:pPr>
              <w:pStyle w:val="iBAAGStandardText"/>
              <w:rPr>
                <w:rStyle w:val="InstructionalTextChar"/>
              </w:rPr>
            </w:pPr>
          </w:p>
          <w:p w14:paraId="756786C9" w14:textId="77777777" w:rsidR="006F05FC" w:rsidRDefault="006F05FC">
            <w:pPr>
              <w:pStyle w:val="iBAAGStandardText"/>
              <w:rPr>
                <w:rStyle w:val="InstructionalTextChar"/>
                <w:b w:val="0"/>
                <w:color w:val="auto"/>
              </w:rPr>
            </w:pPr>
            <w:r w:rsidRPr="00623FCF">
              <w:rPr>
                <w:rStyle w:val="InstructionalTextChar"/>
                <w:b w:val="0"/>
                <w:color w:val="auto"/>
              </w:rPr>
              <w:t>Replacements covered when deemed medically necessary and prescribed by a physician.</w:t>
            </w:r>
            <w:r w:rsidRPr="00623FCF" w:rsidDel="006F05FC">
              <w:rPr>
                <w:rStyle w:val="InstructionalTextChar"/>
                <w:b w:val="0"/>
                <w:color w:val="auto"/>
              </w:rPr>
              <w:t xml:space="preserve"> </w:t>
            </w:r>
          </w:p>
          <w:p w14:paraId="58717E91" w14:textId="77777777" w:rsidR="006A6BEE" w:rsidRPr="00623FCF" w:rsidRDefault="006A6BEE">
            <w:pPr>
              <w:pStyle w:val="iBAAGStandardText"/>
              <w:rPr>
                <w:color w:val="auto"/>
              </w:rPr>
            </w:pPr>
          </w:p>
        </w:tc>
      </w:tr>
      <w:tr w:rsidR="00C512CA" w:rsidRPr="002D33B2" w14:paraId="34465B2B" w14:textId="77777777" w:rsidTr="00DC4264">
        <w:tc>
          <w:tcPr>
            <w:tcW w:w="3528" w:type="dxa"/>
            <w:gridSpan w:val="2"/>
            <w:tcBorders>
              <w:bottom w:val="single" w:sz="4" w:space="0" w:color="000000" w:themeColor="text1"/>
            </w:tcBorders>
            <w:shd w:val="clear" w:color="auto" w:fill="31849B"/>
            <w:vAlign w:val="center"/>
          </w:tcPr>
          <w:p w14:paraId="5CAA4D96" w14:textId="77777777" w:rsidR="00C512CA" w:rsidRPr="002D33B2" w:rsidRDefault="00C512CA" w:rsidP="00E91648">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0C6F59C6" w14:textId="77777777" w:rsidR="00C512CA" w:rsidRPr="002D33B2" w:rsidRDefault="00C512CA" w:rsidP="00E91648">
            <w:pPr>
              <w:pStyle w:val="iBAAGTableHeader"/>
            </w:pPr>
            <w:r w:rsidRPr="002D33B2">
              <w:t>Your cost if you use</w:t>
            </w:r>
          </w:p>
          <w:p w14:paraId="26D3B216" w14:textId="77777777" w:rsidR="00C512CA" w:rsidRPr="002D33B2" w:rsidRDefault="00C512CA" w:rsidP="00E91648">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2263AF77" w14:textId="77777777" w:rsidR="00C512CA" w:rsidRPr="002D33B2" w:rsidRDefault="00C512CA" w:rsidP="00E91648">
            <w:pPr>
              <w:pStyle w:val="iBAAGTableHeader"/>
            </w:pPr>
            <w:r w:rsidRPr="002D33B2">
              <w:t>Your cost if you use</w:t>
            </w:r>
          </w:p>
          <w:p w14:paraId="654F27EB" w14:textId="77777777" w:rsidR="00C512CA" w:rsidRPr="002D33B2" w:rsidRDefault="00C512CA" w:rsidP="00E91648">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28BB4B59" w14:textId="77777777" w:rsidR="00C512CA" w:rsidRPr="002D33B2" w:rsidRDefault="00C512CA" w:rsidP="00E91648">
            <w:pPr>
              <w:pStyle w:val="iBAAGTableHeader"/>
            </w:pPr>
            <w:r w:rsidRPr="002D33B2">
              <w:t>Limits &amp; Exceptions</w:t>
            </w:r>
          </w:p>
        </w:tc>
      </w:tr>
      <w:tr w:rsidR="00C512CA" w:rsidRPr="002D33B2" w14:paraId="45D2B251" w14:textId="77777777" w:rsidTr="00DC4264">
        <w:tc>
          <w:tcPr>
            <w:tcW w:w="3528" w:type="dxa"/>
            <w:gridSpan w:val="2"/>
            <w:shd w:val="clear" w:color="auto" w:fill="FFFFFF" w:themeFill="background1"/>
          </w:tcPr>
          <w:p w14:paraId="0A243F31" w14:textId="2BFB215E" w:rsidR="00C512CA" w:rsidRPr="002D33B2" w:rsidRDefault="00C512CA" w:rsidP="00E91648">
            <w:pPr>
              <w:pStyle w:val="iBAAGSituationBoxName"/>
            </w:pPr>
            <w:bookmarkStart w:id="118" w:name="Wisdom_Teeth"/>
            <w:r w:rsidRPr="002D33B2">
              <w:t>Wisdom Teeth</w:t>
            </w:r>
            <w:bookmarkEnd w:id="118"/>
          </w:p>
          <w:p w14:paraId="2B98E19D" w14:textId="77777777" w:rsidR="00C512CA" w:rsidRPr="002D33B2" w:rsidRDefault="00C512CA" w:rsidP="00E91648">
            <w:pPr>
              <w:pStyle w:val="iBAAGStandardText"/>
            </w:pPr>
          </w:p>
          <w:p w14:paraId="23142153" w14:textId="581CC2B9" w:rsidR="00C512CA" w:rsidRPr="002D33B2" w:rsidRDefault="00C512CA" w:rsidP="00E91648">
            <w:pPr>
              <w:pStyle w:val="iBAAGStandardText"/>
            </w:pPr>
            <w:r w:rsidRPr="002D33B2">
              <w:rPr>
                <w:rStyle w:val="iBAAGStandardTextBoldChar"/>
              </w:rPr>
              <w:t>What is a wisdom tooth?</w:t>
            </w:r>
            <w:r w:rsidRPr="002D33B2">
              <w:t xml:space="preserve"> The last teeth in the back of the mouth.</w:t>
            </w:r>
          </w:p>
          <w:p w14:paraId="564F2619" w14:textId="77777777" w:rsidR="00C512CA" w:rsidRPr="002D33B2" w:rsidRDefault="00C512CA" w:rsidP="00E91648">
            <w:pPr>
              <w:pStyle w:val="iBAAGLevel1Bullets"/>
              <w:numPr>
                <w:ilvl w:val="0"/>
                <w:numId w:val="0"/>
              </w:numPr>
            </w:pPr>
          </w:p>
          <w:p w14:paraId="357568B8" w14:textId="77777777" w:rsidR="00C512CA" w:rsidRPr="002D33B2" w:rsidRDefault="00C512CA" w:rsidP="00E91648">
            <w:pPr>
              <w:pStyle w:val="iBAAGStandardTextBold"/>
            </w:pPr>
            <w:r w:rsidRPr="002D33B2">
              <w:lastRenderedPageBreak/>
              <w:t xml:space="preserve">Want more information? </w:t>
            </w:r>
          </w:p>
          <w:p w14:paraId="743F3A4D" w14:textId="77777777" w:rsidR="00C512CA" w:rsidRPr="002D33B2" w:rsidRDefault="00C512CA" w:rsidP="00E91648">
            <w:pPr>
              <w:pStyle w:val="iBAAGStandardText"/>
            </w:pPr>
            <w:r w:rsidRPr="002D33B2">
              <w:t xml:space="preserve">View the </w:t>
            </w:r>
            <w:hyperlink r:id="rId93" w:history="1">
              <w:r w:rsidRPr="002D33B2">
                <w:rPr>
                  <w:rStyle w:val="Hyperlinks"/>
                </w:rPr>
                <w:t>glossary</w:t>
              </w:r>
            </w:hyperlink>
            <w:r w:rsidRPr="002D33B2">
              <w:t xml:space="preserve"> for definitions</w:t>
            </w:r>
          </w:p>
          <w:p w14:paraId="38AC858C" w14:textId="77777777" w:rsidR="00C512CA" w:rsidRPr="002D33B2" w:rsidRDefault="00C512CA" w:rsidP="00E91648">
            <w:pPr>
              <w:pStyle w:val="iBAAGStandardText"/>
            </w:pPr>
          </w:p>
        </w:tc>
        <w:tc>
          <w:tcPr>
            <w:tcW w:w="3319" w:type="dxa"/>
            <w:shd w:val="clear" w:color="auto" w:fill="FFFFFF" w:themeFill="background1"/>
          </w:tcPr>
          <w:p w14:paraId="4D8C2326" w14:textId="0EF74FEE" w:rsidR="00C512CA" w:rsidRPr="002D33B2" w:rsidRDefault="00C512CA" w:rsidP="00E91648">
            <w:pPr>
              <w:pStyle w:val="iBAAGStandardText"/>
            </w:pPr>
            <w:r w:rsidRPr="002D33B2">
              <w:lastRenderedPageBreak/>
              <w:t>Network benefits are not covered.</w:t>
            </w:r>
          </w:p>
          <w:p w14:paraId="142D5A19" w14:textId="77777777" w:rsidR="00C512CA" w:rsidRPr="002D33B2" w:rsidRDefault="00C512CA" w:rsidP="00E91648">
            <w:pPr>
              <w:pStyle w:val="iBAAGStandardText"/>
            </w:pPr>
          </w:p>
          <w:p w14:paraId="270D3F6F" w14:textId="77777777" w:rsidR="00C512CA" w:rsidRPr="002D33B2" w:rsidRDefault="00C512CA">
            <w:pPr>
              <w:pStyle w:val="iBAAGStandardText"/>
            </w:pPr>
          </w:p>
        </w:tc>
        <w:tc>
          <w:tcPr>
            <w:tcW w:w="3330" w:type="dxa"/>
            <w:shd w:val="clear" w:color="auto" w:fill="FFFFFF" w:themeFill="background1"/>
          </w:tcPr>
          <w:p w14:paraId="42475114" w14:textId="2E6E01BE" w:rsidR="00C512CA" w:rsidRPr="002D33B2" w:rsidRDefault="00C512CA" w:rsidP="00E91648">
            <w:pPr>
              <w:pStyle w:val="iBAAGStandardText"/>
            </w:pPr>
            <w:r w:rsidRPr="002D33B2">
              <w:t>Out-of-network benefits are not covered.</w:t>
            </w:r>
          </w:p>
          <w:p w14:paraId="44FE383E" w14:textId="77777777" w:rsidR="00C512CA" w:rsidRPr="002D33B2" w:rsidRDefault="00C512CA" w:rsidP="00E91648">
            <w:pPr>
              <w:pStyle w:val="iBAAGStandardText"/>
            </w:pPr>
          </w:p>
          <w:p w14:paraId="68A1FE09" w14:textId="77777777" w:rsidR="00C512CA" w:rsidRPr="002D33B2" w:rsidRDefault="00C512CA">
            <w:pPr>
              <w:pStyle w:val="iBAAGStandardText"/>
            </w:pPr>
          </w:p>
        </w:tc>
        <w:tc>
          <w:tcPr>
            <w:tcW w:w="3330" w:type="dxa"/>
            <w:shd w:val="clear" w:color="auto" w:fill="FFFFFF" w:themeFill="background1"/>
          </w:tcPr>
          <w:p w14:paraId="299B9C40" w14:textId="56DAE78B" w:rsidR="00C512CA" w:rsidRPr="002D33B2" w:rsidRDefault="00C512CA" w:rsidP="00E91648">
            <w:pPr>
              <w:pStyle w:val="iBAAGStandardText"/>
            </w:pPr>
            <w:r w:rsidRPr="002D33B2">
              <w:t>No coverage for wisdom teeth.</w:t>
            </w:r>
            <w:r w:rsidRPr="002D33B2">
              <w:rPr>
                <w:rStyle w:val="InstructionalTextChar"/>
              </w:rPr>
              <w:t xml:space="preserve"> </w:t>
            </w:r>
          </w:p>
          <w:p w14:paraId="51C61C30" w14:textId="77777777" w:rsidR="00C512CA" w:rsidRPr="002D33B2" w:rsidRDefault="00C512CA" w:rsidP="00E91648">
            <w:pPr>
              <w:pStyle w:val="iBAAGStandardText"/>
            </w:pPr>
          </w:p>
          <w:p w14:paraId="67EE8E37" w14:textId="77777777" w:rsidR="00C512CA" w:rsidRPr="002D33B2" w:rsidRDefault="00C512CA">
            <w:pPr>
              <w:pStyle w:val="iBAAGStandardText"/>
            </w:pPr>
          </w:p>
        </w:tc>
      </w:tr>
    </w:tbl>
    <w:p w14:paraId="58717E93" w14:textId="77777777" w:rsidR="00260900" w:rsidRPr="002D33B2" w:rsidRDefault="00260900" w:rsidP="00260900"/>
    <w:p w14:paraId="58717E94" w14:textId="77777777" w:rsidR="00692162" w:rsidRPr="002D33B2" w:rsidRDefault="00692162" w:rsidP="00692162">
      <w:pPr>
        <w:rPr>
          <w:rStyle w:val="iBAAGTags"/>
        </w:rPr>
      </w:pPr>
      <w:r w:rsidRPr="002D33B2">
        <w:rPr>
          <w:rStyle w:val="iBAAGTags"/>
        </w:rPr>
        <w:t>&lt;!--ID=CSR--&gt;</w:t>
      </w:r>
    </w:p>
    <w:p w14:paraId="6D3F4A62" w14:textId="0BAE3E88"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2D33B2" w14:paraId="58717E96" w14:textId="77777777" w:rsidTr="00F97659">
        <w:tc>
          <w:tcPr>
            <w:tcW w:w="13507" w:type="dxa"/>
            <w:gridSpan w:val="2"/>
            <w:shd w:val="clear" w:color="auto" w:fill="DAEEF3"/>
          </w:tcPr>
          <w:p w14:paraId="58717E95" w14:textId="77777777" w:rsidR="00692162" w:rsidRPr="002D33B2" w:rsidRDefault="00692162" w:rsidP="006A6DDF">
            <w:pPr>
              <w:pStyle w:val="iBAAGMajorSectionHeader"/>
            </w:pPr>
            <w:r w:rsidRPr="002D33B2">
              <w:t>CSR View</w:t>
            </w:r>
          </w:p>
        </w:tc>
      </w:tr>
      <w:tr w:rsidR="00EE3870" w:rsidRPr="002D33B2" w14:paraId="51CE3834" w14:textId="77777777" w:rsidTr="00F97659">
        <w:tblPrEx>
          <w:shd w:val="clear" w:color="auto" w:fill="auto"/>
        </w:tblPrEx>
        <w:tc>
          <w:tcPr>
            <w:tcW w:w="13507" w:type="dxa"/>
            <w:gridSpan w:val="2"/>
            <w:tcBorders>
              <w:bottom w:val="single" w:sz="4" w:space="0" w:color="000000" w:themeColor="text1"/>
            </w:tcBorders>
            <w:shd w:val="clear" w:color="auto" w:fill="C00000"/>
          </w:tcPr>
          <w:p w14:paraId="41F43CD3" w14:textId="77777777" w:rsidR="00EE3870" w:rsidRPr="002D33B2" w:rsidRDefault="00EE3870" w:rsidP="00BB7128">
            <w:pPr>
              <w:pStyle w:val="iBAAGTableHeader"/>
            </w:pPr>
            <w:r w:rsidRPr="002D33B2">
              <w:t>Plan Information</w:t>
            </w:r>
          </w:p>
        </w:tc>
      </w:tr>
      <w:tr w:rsidR="00EE3870" w:rsidRPr="002D33B2" w14:paraId="78065445" w14:textId="77777777" w:rsidTr="00F97659">
        <w:tblPrEx>
          <w:shd w:val="clear" w:color="auto" w:fill="auto"/>
        </w:tblPrEx>
        <w:tc>
          <w:tcPr>
            <w:tcW w:w="3517" w:type="dxa"/>
            <w:shd w:val="clear" w:color="auto" w:fill="F2DBDB"/>
          </w:tcPr>
          <w:p w14:paraId="6F4EFCA7" w14:textId="77777777" w:rsidR="00EE3870" w:rsidRPr="002D33B2" w:rsidRDefault="00EE3870" w:rsidP="00BB7128">
            <w:pPr>
              <w:pStyle w:val="iBAAGSituationBoxName"/>
            </w:pPr>
            <w:bookmarkStart w:id="119" w:name="Mechanical_Circulatory_Support_Devices"/>
            <w:r w:rsidRPr="002D33B2">
              <w:t>Mechanical Circulatory Support Devices (MCSD) / Ventricular Assist Devices (VAD)</w:t>
            </w:r>
            <w:bookmarkEnd w:id="119"/>
          </w:p>
          <w:p w14:paraId="443F83BC" w14:textId="77777777" w:rsidR="00EE3870" w:rsidRPr="002D33B2" w:rsidRDefault="00EE3870" w:rsidP="00BB7128">
            <w:pPr>
              <w:pStyle w:val="iBAAGStandardText"/>
            </w:pPr>
          </w:p>
          <w:p w14:paraId="53ADA0E2" w14:textId="77777777" w:rsidR="00EE3870" w:rsidRPr="002D33B2" w:rsidRDefault="00EE3870" w:rsidP="00BB7128">
            <w:pPr>
              <w:pStyle w:val="iBAAGStandardText"/>
            </w:pPr>
          </w:p>
        </w:tc>
        <w:tc>
          <w:tcPr>
            <w:tcW w:w="9990" w:type="dxa"/>
            <w:shd w:val="clear" w:color="auto" w:fill="F2DBDB"/>
          </w:tcPr>
          <w:p w14:paraId="4701D2EC" w14:textId="77777777" w:rsidR="00EE3870" w:rsidRPr="002D33B2" w:rsidRDefault="00EE3870" w:rsidP="00BB7128">
            <w:pPr>
              <w:pStyle w:val="iBAAGStandardText"/>
            </w:pPr>
            <w:r w:rsidRPr="002D33B2">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2D33B2">
              <w:rPr>
                <w:rStyle w:val="iBAAGStandardTextBoldChar"/>
              </w:rPr>
              <w:t>1-888-936-7246</w:t>
            </w:r>
            <w:r w:rsidRPr="002D33B2">
              <w:t xml:space="preserve">, select the </w:t>
            </w:r>
            <w:r w:rsidRPr="002D33B2">
              <w:rPr>
                <w:rStyle w:val="iBAAGStandardTextBoldChar"/>
              </w:rPr>
              <w:t>member</w:t>
            </w:r>
            <w:r w:rsidRPr="002D33B2">
              <w:t xml:space="preserve"> or </w:t>
            </w:r>
            <w:r w:rsidRPr="002D33B2">
              <w:rPr>
                <w:rStyle w:val="iBAAGStandardTextBoldChar"/>
              </w:rPr>
              <w:t>provider</w:t>
            </w:r>
            <w:r w:rsidRPr="002D33B2">
              <w:t xml:space="preserve"> prompt as applicable and then the </w:t>
            </w:r>
            <w:r w:rsidRPr="002D33B2">
              <w:rPr>
                <w:rStyle w:val="iBAAGStandardTextBoldChar"/>
              </w:rPr>
              <w:t>transplant</w:t>
            </w:r>
            <w:r w:rsidRPr="002D33B2">
              <w:t xml:space="preserve"> prompt. </w:t>
            </w:r>
          </w:p>
          <w:p w14:paraId="2C0572E4" w14:textId="77777777" w:rsidR="00EE3870" w:rsidRPr="002D33B2" w:rsidRDefault="00EE3870" w:rsidP="00BB7128">
            <w:pPr>
              <w:pStyle w:val="iBAAGStandardText"/>
            </w:pPr>
          </w:p>
          <w:p w14:paraId="68154F6C" w14:textId="77777777" w:rsidR="00EE3870" w:rsidRPr="002D33B2" w:rsidRDefault="00EE3870" w:rsidP="00BB7128">
            <w:pPr>
              <w:pStyle w:val="iBAAGStandardText"/>
            </w:pPr>
            <w:r w:rsidRPr="002D33B2">
              <w:t>When a member or provider is transferred to this number, they will receive assistance with their MCSD/VAD questions, coverage verification and prior authorization/notification if needed.</w:t>
            </w:r>
          </w:p>
          <w:p w14:paraId="1494BDBA" w14:textId="77777777" w:rsidR="00EE3870" w:rsidRPr="002D33B2" w:rsidRDefault="00EE3870" w:rsidP="00BB7128">
            <w:pPr>
              <w:pStyle w:val="iBAAGStandardText"/>
            </w:pPr>
          </w:p>
          <w:p w14:paraId="293F33BB" w14:textId="77777777" w:rsidR="00EE3870" w:rsidRPr="002D33B2" w:rsidRDefault="00EE3870" w:rsidP="00BB7128">
            <w:pPr>
              <w:pStyle w:val="iBAAGStandardText"/>
            </w:pPr>
            <w:r w:rsidRPr="002D33B2">
              <w:t>Prior authorization/notification is required as soon as the possibility arises for services associated with MCSD/VAD including:</w:t>
            </w:r>
          </w:p>
          <w:p w14:paraId="78B05862" w14:textId="77777777" w:rsidR="00EE3870" w:rsidRPr="002D33B2" w:rsidRDefault="00EE3870" w:rsidP="00BB7128">
            <w:pPr>
              <w:pStyle w:val="iBAAGLevel1Bullets"/>
            </w:pPr>
            <w:r w:rsidRPr="002D33B2">
              <w:t xml:space="preserve">Inpatient admission for insertion. </w:t>
            </w:r>
          </w:p>
          <w:p w14:paraId="203BA46F" w14:textId="77777777" w:rsidR="00EE3870" w:rsidRPr="002D33B2" w:rsidRDefault="00EE3870" w:rsidP="00BB7128">
            <w:pPr>
              <w:pStyle w:val="iBAAGLevel1Bullets"/>
            </w:pPr>
            <w:r w:rsidRPr="002D33B2">
              <w:t xml:space="preserve">Medical supplies and/or replacement equipment. </w:t>
            </w:r>
          </w:p>
          <w:p w14:paraId="2B200154" w14:textId="77777777" w:rsidR="00EE3870" w:rsidRPr="002D33B2" w:rsidRDefault="00EE3870" w:rsidP="00BB7128">
            <w:pPr>
              <w:pStyle w:val="iBAAGStandardText"/>
            </w:pPr>
          </w:p>
          <w:p w14:paraId="05DFC68A" w14:textId="77777777" w:rsidR="00EE3870" w:rsidRPr="002D33B2" w:rsidRDefault="00EE3870" w:rsidP="00BB7128">
            <w:pPr>
              <w:pStyle w:val="iBAAGStandardText"/>
            </w:pPr>
            <w:r w:rsidRPr="002D33B2">
              <w:t>If prior authorization/notification is not received then benefits will not be paid, even when the services are performed by a Network Provider.</w:t>
            </w:r>
          </w:p>
          <w:p w14:paraId="74D0597F" w14:textId="77777777" w:rsidR="00EE3870" w:rsidRPr="002D33B2" w:rsidRDefault="00EE3870" w:rsidP="00BB7128">
            <w:pPr>
              <w:pStyle w:val="iBAAGStandardText"/>
            </w:pPr>
          </w:p>
        </w:tc>
      </w:tr>
      <w:tr w:rsidR="00692162" w:rsidRPr="002D33B2" w14:paraId="58717EA3" w14:textId="77777777" w:rsidTr="00F97659">
        <w:tblPrEx>
          <w:shd w:val="clear" w:color="auto" w:fill="auto"/>
        </w:tblPrEx>
        <w:tc>
          <w:tcPr>
            <w:tcW w:w="13507" w:type="dxa"/>
            <w:gridSpan w:val="2"/>
            <w:tcBorders>
              <w:bottom w:val="single" w:sz="4" w:space="0" w:color="000000" w:themeColor="text1"/>
            </w:tcBorders>
            <w:shd w:val="clear" w:color="auto" w:fill="C00000"/>
          </w:tcPr>
          <w:p w14:paraId="58717EA2" w14:textId="77777777" w:rsidR="00692162" w:rsidRPr="002D33B2" w:rsidRDefault="00692162" w:rsidP="006A6DDF">
            <w:pPr>
              <w:pStyle w:val="iBAAGTableHeader"/>
            </w:pPr>
            <w:r w:rsidRPr="002D33B2">
              <w:t>Plan Information</w:t>
            </w:r>
          </w:p>
        </w:tc>
      </w:tr>
      <w:tr w:rsidR="00692162" w:rsidRPr="002D33B2" w14:paraId="58717EA6" w14:textId="77777777" w:rsidTr="00F97659">
        <w:tblPrEx>
          <w:shd w:val="clear" w:color="auto" w:fill="auto"/>
        </w:tblPrEx>
        <w:tc>
          <w:tcPr>
            <w:tcW w:w="3517" w:type="dxa"/>
            <w:shd w:val="clear" w:color="auto" w:fill="F2DBDB"/>
          </w:tcPr>
          <w:p w14:paraId="58717EA4" w14:textId="77777777" w:rsidR="00692162" w:rsidRPr="002D33B2" w:rsidRDefault="00692162" w:rsidP="006A6DDF">
            <w:pPr>
              <w:pStyle w:val="iBAAGSituationBoxName"/>
            </w:pPr>
            <w:bookmarkStart w:id="120" w:name="Pharmaceutical_Products_Quick_Tip"/>
            <w:r w:rsidRPr="002D33B2">
              <w:t xml:space="preserve">Pharmaceutical Products – </w:t>
            </w:r>
            <w:r w:rsidRPr="002D33B2">
              <w:lastRenderedPageBreak/>
              <w:t>Outpatient Quick Tip</w:t>
            </w:r>
            <w:bookmarkEnd w:id="120"/>
          </w:p>
        </w:tc>
        <w:tc>
          <w:tcPr>
            <w:tcW w:w="9990" w:type="dxa"/>
            <w:shd w:val="clear" w:color="auto" w:fill="F2DBDB"/>
          </w:tcPr>
          <w:p w14:paraId="58B15110" w14:textId="77777777" w:rsidR="001045C0" w:rsidRPr="002D33B2" w:rsidRDefault="001045C0" w:rsidP="001045C0">
            <w:pPr>
              <w:pStyle w:val="iBAAGStandardText"/>
              <w:rPr>
                <w:rFonts w:cs="Arial"/>
                <w:b/>
              </w:rPr>
            </w:pPr>
            <w:r w:rsidRPr="002D33B2">
              <w:rPr>
                <w:rFonts w:cs="Arial"/>
                <w:b/>
              </w:rPr>
              <w:lastRenderedPageBreak/>
              <w:t>Specialty Medications</w:t>
            </w:r>
          </w:p>
          <w:p w14:paraId="257FC754" w14:textId="77777777" w:rsidR="001045C0" w:rsidRPr="002D33B2" w:rsidRDefault="001045C0" w:rsidP="001045C0">
            <w:pPr>
              <w:pStyle w:val="iBAAGStandardText"/>
              <w:rPr>
                <w:rFonts w:cs="Arial"/>
              </w:rPr>
            </w:pPr>
            <w:r w:rsidRPr="002D33B2">
              <w:rPr>
                <w:rFonts w:cs="Arial"/>
              </w:rPr>
              <w:t xml:space="preserve">Member Services - Refer to the Specialty Pharmacy SOP for potential provider </w:t>
            </w:r>
            <w:r w:rsidRPr="002D33B2">
              <w:rPr>
                <w:rFonts w:cs="Arial"/>
              </w:rPr>
              <w:lastRenderedPageBreak/>
              <w:t>prior authorization requirements for drugs covered under the medical plan.</w:t>
            </w:r>
          </w:p>
          <w:p w14:paraId="3D253D66" w14:textId="77777777" w:rsidR="001045C0" w:rsidRPr="002D33B2" w:rsidRDefault="001045C0" w:rsidP="006A6DDF">
            <w:pPr>
              <w:pStyle w:val="iBAAGStandardText"/>
              <w:rPr>
                <w:rFonts w:cs="Arial"/>
              </w:rPr>
            </w:pPr>
          </w:p>
          <w:p w14:paraId="01879677" w14:textId="1A67887F" w:rsidR="00D7384A" w:rsidRPr="002D33B2" w:rsidRDefault="00D7384A" w:rsidP="00D7384A">
            <w:pPr>
              <w:pStyle w:val="iBAAGStandardText"/>
              <w:rPr>
                <w:rFonts w:cs="Arial"/>
                <w:b/>
              </w:rPr>
            </w:pPr>
            <w:r w:rsidRPr="002D33B2">
              <w:rPr>
                <w:rFonts w:cs="Arial"/>
                <w:b/>
              </w:rPr>
              <w:t>Review at Launch</w:t>
            </w:r>
          </w:p>
          <w:p w14:paraId="49A3FC97" w14:textId="10EC390C" w:rsidR="00D7384A" w:rsidRPr="002D33B2" w:rsidRDefault="00D7384A" w:rsidP="00D7384A">
            <w:pPr>
              <w:pStyle w:val="iBAAGStandardText"/>
              <w:rPr>
                <w:rFonts w:cs="Arial"/>
              </w:rPr>
            </w:pPr>
            <w:r w:rsidRPr="002D33B2">
              <w:rPr>
                <w:rFonts w:cs="Arial"/>
              </w:rPr>
              <w:t>Provider Services - Refer to the ‘Review at Launch - New to Market Medication Policy’ for drugs excluded under the medical plan.</w:t>
            </w:r>
          </w:p>
          <w:p w14:paraId="4AC84EE5" w14:textId="77777777" w:rsidR="00D7384A" w:rsidRPr="002D33B2" w:rsidRDefault="00D7384A" w:rsidP="006A6DDF">
            <w:pPr>
              <w:pStyle w:val="iBAAGStandardText"/>
              <w:rPr>
                <w:rFonts w:cs="Arial"/>
              </w:rPr>
            </w:pPr>
          </w:p>
          <w:p w14:paraId="29F46DC3" w14:textId="77777777" w:rsidR="00692162" w:rsidRPr="002D33B2" w:rsidRDefault="00692162" w:rsidP="006A6DDF">
            <w:pPr>
              <w:pStyle w:val="iBAAGStandardText"/>
              <w:rPr>
                <w:rFonts w:cs="Arial"/>
              </w:rPr>
            </w:pPr>
            <w:r w:rsidRPr="002D33B2">
              <w:rPr>
                <w:rFonts w:cs="Arial"/>
              </w:rPr>
              <w:t xml:space="preserve">Benefit information for Pharmaceutical Products can be located within several applicable areas.  Please reference </w:t>
            </w:r>
            <w:r w:rsidRPr="002D33B2">
              <w:rPr>
                <w:rStyle w:val="iBAAGStandardTextItalicsChar"/>
              </w:rPr>
              <w:t>Specialty Pharmacy</w:t>
            </w:r>
            <w:r w:rsidRPr="002D33B2">
              <w:rPr>
                <w:rFonts w:cs="Arial"/>
                <w:i/>
                <w:iCs/>
              </w:rPr>
              <w:t xml:space="preserve"> </w:t>
            </w:r>
            <w:r w:rsidRPr="002D33B2">
              <w:rPr>
                <w:rFonts w:cs="Arial"/>
              </w:rPr>
              <w:t xml:space="preserve">and </w:t>
            </w:r>
            <w:r w:rsidRPr="002D33B2">
              <w:rPr>
                <w:rStyle w:val="iBAAGStandardTextItalicsChar"/>
              </w:rPr>
              <w:t xml:space="preserve">Drugs Exclusions Under the Medical Portion of the Plan </w:t>
            </w:r>
            <w:r w:rsidRPr="002D33B2">
              <w:rPr>
                <w:rFonts w:cs="Arial"/>
              </w:rPr>
              <w:t>for additional benefit and exclusion information. </w:t>
            </w:r>
          </w:p>
          <w:p w14:paraId="58717EA5" w14:textId="77777777" w:rsidR="007D13FE" w:rsidRPr="002D33B2" w:rsidRDefault="007D13FE" w:rsidP="006A6DDF">
            <w:pPr>
              <w:pStyle w:val="iBAAGStandardText"/>
            </w:pPr>
          </w:p>
        </w:tc>
      </w:tr>
    </w:tbl>
    <w:p w14:paraId="58717EA7" w14:textId="77777777" w:rsidR="00692162" w:rsidRPr="002D33B2" w:rsidRDefault="00692162" w:rsidP="00692162"/>
    <w:p w14:paraId="58717EA8" w14:textId="77777777" w:rsidR="00692162" w:rsidRPr="002D33B2" w:rsidRDefault="00692162" w:rsidP="00692162">
      <w:pPr>
        <w:rPr>
          <w:rStyle w:val="iBAAGTags"/>
        </w:rPr>
      </w:pPr>
      <w:r w:rsidRPr="002D33B2">
        <w:rPr>
          <w:rStyle w:val="iBAAGTags"/>
        </w:rPr>
        <w:t>&lt;!--section=</w:t>
      </w:r>
      <w:proofErr w:type="spellStart"/>
      <w:r w:rsidRPr="002D33B2">
        <w:rPr>
          <w:rStyle w:val="iBAAGTags"/>
        </w:rPr>
        <w:t>Prescription_Drugs</w:t>
      </w:r>
      <w:proofErr w:type="spellEnd"/>
      <w:r w:rsidRPr="002D33B2">
        <w:rPr>
          <w:rStyle w:val="iBAAGTags"/>
        </w:rPr>
        <w:t>--&gt;</w:t>
      </w:r>
    </w:p>
    <w:p w14:paraId="58717EA9" w14:textId="6B918838" w:rsidR="00692162" w:rsidRPr="002D33B2" w:rsidRDefault="00BE0004" w:rsidP="00B840D5">
      <w:pPr>
        <w:pStyle w:val="Heading1"/>
        <w:rPr>
          <w:sz w:val="20"/>
          <w:szCs w:val="18"/>
        </w:rPr>
      </w:pPr>
      <w:r w:rsidRPr="002D33B2">
        <w:rPr>
          <w:rStyle w:val="iBAAGTags"/>
          <w:color w:val="FFFFFF" w:themeColor="background1"/>
        </w:rPr>
        <w:t>Prescription Drugs</w:t>
      </w:r>
    </w:p>
    <w:p w14:paraId="34B5AF01"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077947" w14:textId="77777777" w:rsidR="007803EA" w:rsidRPr="002D33B2" w:rsidRDefault="007803EA" w:rsidP="007803EA"/>
    <w:p w14:paraId="2B8FA3F5" w14:textId="6EC4704F" w:rsidR="007D13FE" w:rsidRPr="002D33B2" w:rsidRDefault="007803EA" w:rsidP="007803EA">
      <w:pPr>
        <w:rPr>
          <w:i/>
          <w:iCs/>
        </w:rPr>
      </w:pPr>
      <w:r w:rsidRPr="002D33B2">
        <w:rPr>
          <w:i/>
          <w:iCs/>
        </w:rPr>
        <w:t xml:space="preserve">Providers, this summary is for members, to review the terms of your participation agreement, please visit </w:t>
      </w:r>
      <w:hyperlink r:id="rId94" w:history="1">
        <w:r w:rsidRPr="002D33B2">
          <w:rPr>
            <w:rStyle w:val="Hyperlink"/>
            <w:i/>
            <w:iCs/>
          </w:rPr>
          <w:t>uhcprovider.com</w:t>
        </w:r>
      </w:hyperlink>
      <w:r w:rsidR="007D13FE" w:rsidRPr="002D33B2">
        <w:rPr>
          <w:i/>
          <w:iCs/>
        </w:rPr>
        <w:t xml:space="preserve">    </w:t>
      </w:r>
    </w:p>
    <w:p w14:paraId="44A1DFEA" w14:textId="77777777" w:rsidR="007D13FE" w:rsidRPr="002D33B2" w:rsidRDefault="007D13FE"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2D33B2" w14:paraId="58717EAD" w14:textId="77777777" w:rsidTr="00EC1C8C">
        <w:tc>
          <w:tcPr>
            <w:tcW w:w="13507" w:type="dxa"/>
            <w:gridSpan w:val="2"/>
            <w:shd w:val="clear" w:color="auto" w:fill="DAEEF3"/>
          </w:tcPr>
          <w:p w14:paraId="58717EAC" w14:textId="77777777" w:rsidR="00692162" w:rsidRPr="002D33B2" w:rsidRDefault="00692162" w:rsidP="006A6DDF">
            <w:pPr>
              <w:pStyle w:val="iBAAGMajorSectionHeader"/>
            </w:pPr>
            <w:bookmarkStart w:id="121" w:name="Prescription_Drugs"/>
            <w:r w:rsidRPr="002D33B2">
              <w:rPr>
                <w:rFonts w:cs="Arial"/>
                <w:color w:val="0000FF"/>
              </w:rPr>
              <w:t>Prescription Drugs</w:t>
            </w:r>
            <w:bookmarkEnd w:id="121"/>
          </w:p>
        </w:tc>
      </w:tr>
      <w:tr w:rsidR="00692162" w:rsidRPr="002D33B2" w14:paraId="58717EAF" w14:textId="77777777" w:rsidTr="00EC1C8C">
        <w:tblPrEx>
          <w:shd w:val="clear" w:color="auto" w:fill="auto"/>
        </w:tblPrEx>
        <w:tc>
          <w:tcPr>
            <w:tcW w:w="13507" w:type="dxa"/>
            <w:gridSpan w:val="2"/>
            <w:tcBorders>
              <w:bottom w:val="single" w:sz="4" w:space="0" w:color="000000" w:themeColor="text1"/>
            </w:tcBorders>
            <w:shd w:val="clear" w:color="auto" w:fill="31849B"/>
          </w:tcPr>
          <w:p w14:paraId="58717EAE" w14:textId="77777777" w:rsidR="00692162" w:rsidRPr="002D33B2" w:rsidRDefault="00692162" w:rsidP="006A6DDF">
            <w:pPr>
              <w:pStyle w:val="iBAAGTableHeader"/>
            </w:pPr>
            <w:r w:rsidRPr="002D33B2">
              <w:rPr>
                <w:rFonts w:cs="Arial"/>
                <w:szCs w:val="26"/>
              </w:rPr>
              <w:t>About Your Benefits</w:t>
            </w:r>
          </w:p>
        </w:tc>
      </w:tr>
      <w:tr w:rsidR="00692162" w:rsidRPr="002D33B2" w14:paraId="58717EBB" w14:textId="77777777" w:rsidTr="00EC1C8C">
        <w:tblPrEx>
          <w:shd w:val="clear" w:color="auto" w:fill="auto"/>
        </w:tblPrEx>
        <w:tc>
          <w:tcPr>
            <w:tcW w:w="3517" w:type="dxa"/>
            <w:shd w:val="clear" w:color="auto" w:fill="FFFFFF" w:themeFill="background1"/>
          </w:tcPr>
          <w:p w14:paraId="58717EB0" w14:textId="77777777" w:rsidR="00692162" w:rsidRPr="002D33B2" w:rsidRDefault="00692162" w:rsidP="006A6DDF">
            <w:pPr>
              <w:pStyle w:val="iBAAGSituationBoxName"/>
            </w:pPr>
            <w:bookmarkStart w:id="122" w:name="Pharmacy_Benefit_Manager_PBM"/>
            <w:r w:rsidRPr="002D33B2">
              <w:t>Pharmacy Benefit Manager (PBM)</w:t>
            </w:r>
            <w:bookmarkEnd w:id="122"/>
          </w:p>
          <w:p w14:paraId="58717EB1" w14:textId="77777777" w:rsidR="00692162" w:rsidRPr="002D33B2" w:rsidRDefault="00692162" w:rsidP="006A6DDF">
            <w:pPr>
              <w:pStyle w:val="iBAAGSituationBoxName"/>
            </w:pPr>
          </w:p>
          <w:p w14:paraId="58717EB2" w14:textId="788EC3D8" w:rsidR="00692162" w:rsidRPr="002D33B2" w:rsidRDefault="00692162" w:rsidP="006A6DDF">
            <w:pPr>
              <w:pStyle w:val="InstructionalText"/>
            </w:pPr>
          </w:p>
        </w:tc>
        <w:tc>
          <w:tcPr>
            <w:tcW w:w="9990" w:type="dxa"/>
            <w:shd w:val="clear" w:color="auto" w:fill="FFFFFF" w:themeFill="background1"/>
          </w:tcPr>
          <w:p w14:paraId="45CC4C59" w14:textId="77777777" w:rsidR="005E1F8F" w:rsidRPr="002D33B2" w:rsidRDefault="005E1F8F" w:rsidP="005E1F8F">
            <w:pPr>
              <w:pStyle w:val="iBAAGStandardTextBold"/>
            </w:pPr>
            <w:r w:rsidRPr="002D33B2">
              <w:t>OptumRx</w:t>
            </w:r>
          </w:p>
          <w:p w14:paraId="4999BC10" w14:textId="77777777" w:rsidR="005E1F8F" w:rsidRPr="002D33B2" w:rsidRDefault="005E1F8F" w:rsidP="005E1F8F">
            <w:r w:rsidRPr="002D33B2">
              <w:t xml:space="preserve">Pharmacy benefits are available in myuhc.com by clicking on </w:t>
            </w:r>
            <w:r w:rsidRPr="002D33B2">
              <w:rPr>
                <w:rStyle w:val="iBAAGStandardTextBoldChar"/>
              </w:rPr>
              <w:t>Pharmacies &amp; Prescriptions</w:t>
            </w:r>
            <w:r w:rsidRPr="002D33B2">
              <w:t xml:space="preserve"> tab or </w:t>
            </w:r>
            <w:r w:rsidRPr="002D33B2">
              <w:rPr>
                <w:rStyle w:val="iBAAGStandardTextBoldChar"/>
              </w:rPr>
              <w:t>Manage Your Prescriptions</w:t>
            </w:r>
            <w:r w:rsidRPr="002D33B2">
              <w:t xml:space="preserve"> icon.</w:t>
            </w:r>
          </w:p>
          <w:p w14:paraId="29D08177" w14:textId="77777777" w:rsidR="005E1F8F" w:rsidRPr="002D33B2" w:rsidRDefault="005E1F8F" w:rsidP="005E1F8F"/>
          <w:p w14:paraId="3F0368EE" w14:textId="77777777" w:rsidR="005E1F8F" w:rsidRPr="002D33B2" w:rsidRDefault="005E1F8F" w:rsidP="005E1F8F">
            <w:r w:rsidRPr="002D33B2">
              <w:t>For all pharmacy support, please call the phone number on your health plan ID card.</w:t>
            </w:r>
          </w:p>
          <w:p w14:paraId="00DD3CDE" w14:textId="77777777" w:rsidR="005E1F8F" w:rsidRPr="002D33B2" w:rsidRDefault="005E1F8F" w:rsidP="005E1F8F"/>
          <w:p w14:paraId="58717EBA" w14:textId="7D585B0B" w:rsidR="00112D92" w:rsidRPr="002D33B2" w:rsidRDefault="00112D92" w:rsidP="00623FCF">
            <w:pPr>
              <w:pStyle w:val="iBAAGStandardText"/>
            </w:pPr>
          </w:p>
        </w:tc>
      </w:tr>
      <w:tr w:rsidR="00692162" w:rsidRPr="002D33B2" w14:paraId="58717F54" w14:textId="77777777" w:rsidTr="00EC1C8C">
        <w:tblPrEx>
          <w:shd w:val="clear" w:color="auto" w:fill="auto"/>
        </w:tblPrEx>
        <w:tc>
          <w:tcPr>
            <w:tcW w:w="13507" w:type="dxa"/>
            <w:gridSpan w:val="2"/>
            <w:tcBorders>
              <w:bottom w:val="single" w:sz="4" w:space="0" w:color="000000" w:themeColor="text1"/>
            </w:tcBorders>
            <w:shd w:val="clear" w:color="auto" w:fill="31849B"/>
          </w:tcPr>
          <w:p w14:paraId="58717F53" w14:textId="77777777" w:rsidR="00692162" w:rsidRPr="002D33B2" w:rsidRDefault="00692162" w:rsidP="006A6DDF">
            <w:pPr>
              <w:pStyle w:val="iBAAGTableHeader"/>
            </w:pPr>
            <w:r w:rsidRPr="002D33B2">
              <w:t>About Your Benefits</w:t>
            </w:r>
          </w:p>
        </w:tc>
      </w:tr>
      <w:tr w:rsidR="00692162" w:rsidRPr="002D33B2" w14:paraId="58717F79" w14:textId="77777777" w:rsidTr="00EC1C8C">
        <w:tblPrEx>
          <w:shd w:val="clear" w:color="auto" w:fill="auto"/>
        </w:tblPrEx>
        <w:tc>
          <w:tcPr>
            <w:tcW w:w="3517" w:type="dxa"/>
            <w:shd w:val="clear" w:color="auto" w:fill="FFFFFF" w:themeFill="background1"/>
          </w:tcPr>
          <w:p w14:paraId="58717F56" w14:textId="77777777" w:rsidR="00692162" w:rsidRPr="002D33B2" w:rsidRDefault="00692162" w:rsidP="006A6DDF">
            <w:pPr>
              <w:pStyle w:val="iBAAGSituationBoxName"/>
            </w:pPr>
            <w:bookmarkStart w:id="123" w:name="Specialty_Pharmacy_Program"/>
            <w:r w:rsidRPr="002D33B2">
              <w:t>Specialty Pharmacy Program</w:t>
            </w:r>
            <w:bookmarkEnd w:id="123"/>
          </w:p>
          <w:p w14:paraId="58717F57" w14:textId="77777777" w:rsidR="00692162" w:rsidRPr="002D33B2" w:rsidRDefault="00692162" w:rsidP="006A6DDF">
            <w:pPr>
              <w:pStyle w:val="iBAAGStandardText"/>
            </w:pPr>
          </w:p>
          <w:p w14:paraId="58717F58" w14:textId="77777777" w:rsidR="00692162" w:rsidRPr="002D33B2" w:rsidRDefault="00692162" w:rsidP="006A6DDF">
            <w:pPr>
              <w:pStyle w:val="iBAAGStandardText"/>
            </w:pPr>
            <w:r w:rsidRPr="002D33B2">
              <w:rPr>
                <w:rStyle w:val="iBAAGStandardTextBoldChar"/>
              </w:rPr>
              <w:t>What is specialty pharmacy?</w:t>
            </w:r>
            <w:r w:rsidRPr="002D33B2">
              <w:t xml:space="preserve"> A program to provide prescription drugs that are approved to treat rare, unusual or complex medical conditions. </w:t>
            </w:r>
          </w:p>
          <w:p w14:paraId="58717F59" w14:textId="77777777" w:rsidR="00692162" w:rsidRPr="002D33B2" w:rsidRDefault="00692162" w:rsidP="006A6DDF">
            <w:pPr>
              <w:pStyle w:val="iBAAGLevel1Bullets"/>
            </w:pPr>
            <w:r w:rsidRPr="002D33B2">
              <w:t>Require supervision by a provider</w:t>
            </w:r>
          </w:p>
          <w:p w14:paraId="58717F5A" w14:textId="77777777" w:rsidR="00692162" w:rsidRPr="002D33B2" w:rsidRDefault="00692162" w:rsidP="006A6DDF">
            <w:pPr>
              <w:pStyle w:val="iBAAGLevel1Bullets"/>
            </w:pPr>
            <w:r w:rsidRPr="002D33B2">
              <w:t>Medication that is hard to find in a retail pharmacy</w:t>
            </w:r>
          </w:p>
          <w:p w14:paraId="58717F5B" w14:textId="77777777" w:rsidR="00692162" w:rsidRPr="002D33B2" w:rsidRDefault="00692162" w:rsidP="006A6DDF">
            <w:pPr>
              <w:pStyle w:val="iBAAGLevel1Bullets"/>
            </w:pPr>
            <w:r w:rsidRPr="002D33B2">
              <w:t>Sometimes given through an IV or a shot</w:t>
            </w:r>
          </w:p>
          <w:p w14:paraId="58717F5C" w14:textId="77777777" w:rsidR="00692162" w:rsidRPr="002D33B2" w:rsidRDefault="00692162" w:rsidP="006A6DDF">
            <w:pPr>
              <w:pStyle w:val="iBAAGStandardText"/>
            </w:pPr>
          </w:p>
          <w:p w14:paraId="58717F5D" w14:textId="77777777" w:rsidR="00692162" w:rsidRPr="002D33B2" w:rsidRDefault="00692162" w:rsidP="006A6DDF">
            <w:pPr>
              <w:pStyle w:val="iBAAGStandardTextBold"/>
            </w:pPr>
            <w:r w:rsidRPr="002D33B2">
              <w:t xml:space="preserve">Want more information? </w:t>
            </w:r>
          </w:p>
          <w:p w14:paraId="58717F5E" w14:textId="77777777" w:rsidR="00692162" w:rsidRPr="002D33B2" w:rsidRDefault="00692162" w:rsidP="006A6DDF">
            <w:pPr>
              <w:pStyle w:val="iBAAGStandardText"/>
            </w:pPr>
            <w:r w:rsidRPr="002D33B2">
              <w:t xml:space="preserve">View the </w:t>
            </w:r>
            <w:hyperlink r:id="rId95" w:history="1">
              <w:r w:rsidRPr="002D33B2">
                <w:rPr>
                  <w:rStyle w:val="Hyperlink"/>
                </w:rPr>
                <w:t>glossary</w:t>
              </w:r>
            </w:hyperlink>
            <w:r w:rsidRPr="002D33B2">
              <w:t xml:space="preserve"> for definitions.</w:t>
            </w:r>
          </w:p>
        </w:tc>
        <w:tc>
          <w:tcPr>
            <w:tcW w:w="9990" w:type="dxa"/>
            <w:shd w:val="clear" w:color="auto" w:fill="FFFFFF" w:themeFill="background1"/>
          </w:tcPr>
          <w:p w14:paraId="7E313300" w14:textId="77777777" w:rsidR="005E1F8F" w:rsidRPr="002D33B2" w:rsidRDefault="005E1F8F" w:rsidP="005E1F8F">
            <w:pPr>
              <w:pStyle w:val="iBAAGStandardText"/>
            </w:pPr>
            <w:r w:rsidRPr="002D33B2">
              <w:t xml:space="preserve">Specialty medications are used to treat rare, unusual or complex medical conditions. </w:t>
            </w:r>
          </w:p>
          <w:p w14:paraId="407E7C57" w14:textId="77777777" w:rsidR="005E1F8F" w:rsidRPr="002D33B2" w:rsidRDefault="005E1F8F" w:rsidP="005E1F8F">
            <w:pPr>
              <w:pStyle w:val="iBAAGStandardText"/>
            </w:pPr>
            <w:r w:rsidRPr="002D33B2">
              <w:t xml:space="preserve"> </w:t>
            </w:r>
          </w:p>
          <w:p w14:paraId="4F74DA77" w14:textId="77777777" w:rsidR="005E1F8F" w:rsidRPr="002D33B2" w:rsidRDefault="005E1F8F" w:rsidP="005E1F8F">
            <w:pPr>
              <w:pStyle w:val="iBAAGStandardText"/>
            </w:pPr>
            <w:r w:rsidRPr="002D33B2">
              <w:t xml:space="preserve">For Network coverage, specialty medications must be ordered from a designated pharmacy.  Not all medications may be covered under your plan. </w:t>
            </w:r>
          </w:p>
          <w:p w14:paraId="50EDDE4C" w14:textId="77777777" w:rsidR="005E1F8F" w:rsidRPr="002D33B2" w:rsidRDefault="005E1F8F" w:rsidP="005E1F8F">
            <w:pPr>
              <w:pStyle w:val="iBAAGStandardText"/>
            </w:pPr>
          </w:p>
          <w:p w14:paraId="5075E5FF" w14:textId="77777777" w:rsidR="005E1F8F" w:rsidRPr="002D33B2" w:rsidRDefault="005E1F8F" w:rsidP="005E1F8F">
            <w:pPr>
              <w:pStyle w:val="iBAAGStandardText"/>
            </w:pPr>
            <w:r w:rsidRPr="002D33B2">
              <w:t>Here are some examples of covered conditions:</w:t>
            </w:r>
          </w:p>
          <w:p w14:paraId="5605400D" w14:textId="77777777" w:rsidR="005E1F8F" w:rsidRPr="002D33B2" w:rsidRDefault="005E1F8F" w:rsidP="005E1F8F">
            <w:pPr>
              <w:pStyle w:val="iBAAGLevel1Bullets"/>
            </w:pPr>
            <w:r w:rsidRPr="002D33B2">
              <w:t xml:space="preserve">Anemia </w:t>
            </w:r>
          </w:p>
          <w:p w14:paraId="22771974" w14:textId="77777777" w:rsidR="005E1F8F" w:rsidRPr="002D33B2" w:rsidRDefault="005E1F8F" w:rsidP="005E1F8F">
            <w:pPr>
              <w:pStyle w:val="iBAAGLevel1Bullets"/>
            </w:pPr>
            <w:r w:rsidRPr="002D33B2">
              <w:t xml:space="preserve">Cystic Fibrosis </w:t>
            </w:r>
          </w:p>
          <w:p w14:paraId="4E182BBD" w14:textId="77777777" w:rsidR="005E1F8F" w:rsidRPr="002D33B2" w:rsidRDefault="005E1F8F" w:rsidP="005E1F8F">
            <w:pPr>
              <w:pStyle w:val="iBAAGLevel1Bullets"/>
            </w:pPr>
            <w:r w:rsidRPr="002D33B2">
              <w:t xml:space="preserve">Endocrine </w:t>
            </w:r>
          </w:p>
          <w:p w14:paraId="1052DF22" w14:textId="77777777" w:rsidR="005E1F8F" w:rsidRPr="002D33B2" w:rsidRDefault="005E1F8F" w:rsidP="005E1F8F">
            <w:pPr>
              <w:pStyle w:val="iBAAGLevel1Bullets"/>
            </w:pPr>
            <w:r w:rsidRPr="002D33B2">
              <w:t xml:space="preserve">Growth Hormone Deficiency </w:t>
            </w:r>
          </w:p>
          <w:p w14:paraId="5646DD4A" w14:textId="77777777" w:rsidR="005E1F8F" w:rsidRPr="002D33B2" w:rsidRDefault="005E1F8F" w:rsidP="005E1F8F">
            <w:pPr>
              <w:pStyle w:val="iBAAGLevel1Bullets"/>
            </w:pPr>
            <w:r w:rsidRPr="002D33B2">
              <w:t xml:space="preserve">Hemophilia is a specialty medication and has </w:t>
            </w:r>
            <w:proofErr w:type="spellStart"/>
            <w:r w:rsidRPr="002D33B2">
              <w:t>it’s</w:t>
            </w:r>
            <w:proofErr w:type="spellEnd"/>
            <w:r w:rsidRPr="002D33B2">
              <w:t xml:space="preserve"> own section – see Hemophilia Program section</w:t>
            </w:r>
          </w:p>
          <w:p w14:paraId="77A433B9" w14:textId="77777777" w:rsidR="005E1F8F" w:rsidRPr="002D33B2" w:rsidRDefault="005E1F8F" w:rsidP="005E1F8F">
            <w:pPr>
              <w:pStyle w:val="iBAAGLevel1Bullets"/>
            </w:pPr>
            <w:r w:rsidRPr="002D33B2">
              <w:t xml:space="preserve">Hepatitis B/C </w:t>
            </w:r>
          </w:p>
          <w:p w14:paraId="71614A39" w14:textId="77777777" w:rsidR="005E1F8F" w:rsidRPr="002D33B2" w:rsidRDefault="005E1F8F" w:rsidP="005E1F8F">
            <w:pPr>
              <w:pStyle w:val="iBAAGLevel1Bullets"/>
            </w:pPr>
            <w:r w:rsidRPr="002D33B2">
              <w:t xml:space="preserve">Immune Modulator </w:t>
            </w:r>
          </w:p>
          <w:p w14:paraId="3C695D06" w14:textId="77777777" w:rsidR="005E1F8F" w:rsidRPr="002D33B2" w:rsidRDefault="005E1F8F" w:rsidP="005E1F8F">
            <w:pPr>
              <w:pStyle w:val="iBAAGLevel1Bullets"/>
            </w:pPr>
            <w:r w:rsidRPr="002D33B2">
              <w:t xml:space="preserve">Multiple Sclerosis </w:t>
            </w:r>
          </w:p>
          <w:p w14:paraId="312293CF" w14:textId="77777777" w:rsidR="005E1F8F" w:rsidRPr="002D33B2" w:rsidRDefault="005E1F8F" w:rsidP="005E1F8F">
            <w:pPr>
              <w:pStyle w:val="iBAAGLevel1Bullets"/>
            </w:pPr>
            <w:r w:rsidRPr="002D33B2">
              <w:t xml:space="preserve">Osteoporosis </w:t>
            </w:r>
          </w:p>
          <w:p w14:paraId="168D43DE" w14:textId="77777777" w:rsidR="005E1F8F" w:rsidRPr="002D33B2" w:rsidRDefault="005E1F8F" w:rsidP="005E1F8F">
            <w:pPr>
              <w:pStyle w:val="iBAAGLevel1Bullets"/>
            </w:pPr>
            <w:r w:rsidRPr="002D33B2">
              <w:t xml:space="preserve">Pulmonary Hypertension </w:t>
            </w:r>
          </w:p>
          <w:p w14:paraId="4471630E" w14:textId="77777777" w:rsidR="005E1F8F" w:rsidRPr="002D33B2" w:rsidRDefault="005E1F8F" w:rsidP="005E1F8F">
            <w:pPr>
              <w:pStyle w:val="iBAAGLevel1Bullets"/>
            </w:pPr>
            <w:r w:rsidRPr="002D33B2">
              <w:t xml:space="preserve">Rheumatoid Arthritis </w:t>
            </w:r>
          </w:p>
          <w:p w14:paraId="4CF1EDE5" w14:textId="77777777" w:rsidR="005E1F8F" w:rsidRPr="002D33B2" w:rsidRDefault="005E1F8F" w:rsidP="005E1F8F"/>
          <w:p w14:paraId="784053EA" w14:textId="77777777" w:rsidR="005E1F8F" w:rsidRPr="002D33B2" w:rsidRDefault="005E1F8F" w:rsidP="005E1F8F">
            <w:pPr>
              <w:pStyle w:val="iBAAGStandardText"/>
            </w:pPr>
            <w:r w:rsidRPr="002D33B2">
              <w:t>For more information about specialty medications or to find a designated pharmacy, go to myuhc.com and click on Pharmacies &amp; Prescriptions tab or Manage Your Prescriptions icon.</w:t>
            </w:r>
          </w:p>
          <w:p w14:paraId="56E01D29" w14:textId="77777777" w:rsidR="005E1F8F" w:rsidRPr="002D33B2" w:rsidRDefault="005E1F8F" w:rsidP="005E1F8F"/>
          <w:p w14:paraId="6ECB901F" w14:textId="77777777" w:rsidR="005E1F8F" w:rsidRPr="002D33B2" w:rsidRDefault="005E1F8F" w:rsidP="005E1F8F">
            <w:pPr>
              <w:pStyle w:val="iBAAGStandardText"/>
            </w:pPr>
            <w:r w:rsidRPr="002D33B2">
              <w:t xml:space="preserve">For all pharmacy support, please call the phone number on your ID card. </w:t>
            </w:r>
          </w:p>
          <w:p w14:paraId="1264FA7D" w14:textId="77777777" w:rsidR="005E1F8F" w:rsidRPr="002D33B2" w:rsidRDefault="005E1F8F" w:rsidP="005E1F8F"/>
          <w:p w14:paraId="58717F78" w14:textId="212D8108" w:rsidR="00EC1C8C" w:rsidRPr="002D33B2" w:rsidRDefault="00EC1C8C">
            <w:pPr>
              <w:pStyle w:val="iBAAGStandardText"/>
            </w:pPr>
          </w:p>
        </w:tc>
      </w:tr>
    </w:tbl>
    <w:p w14:paraId="58717F85" w14:textId="0D04E981" w:rsidR="00692162" w:rsidRPr="002D33B2" w:rsidRDefault="00692162" w:rsidP="00692162"/>
    <w:p w14:paraId="58717F86" w14:textId="77777777" w:rsidR="00692162" w:rsidRPr="002D33B2" w:rsidRDefault="00692162" w:rsidP="00692162">
      <w:pPr>
        <w:rPr>
          <w:rStyle w:val="iBAAGTags"/>
        </w:rPr>
      </w:pPr>
      <w:r w:rsidRPr="002D33B2">
        <w:rPr>
          <w:rStyle w:val="iBAAGTags"/>
        </w:rPr>
        <w:t>&lt;!--ID=CSR--&gt;</w:t>
      </w:r>
    </w:p>
    <w:p w14:paraId="4923BD56" w14:textId="6314C1C9"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2D33B2" w14:paraId="58717F88" w14:textId="77777777" w:rsidTr="00EC1C8C">
        <w:tc>
          <w:tcPr>
            <w:tcW w:w="13507" w:type="dxa"/>
            <w:gridSpan w:val="2"/>
            <w:shd w:val="clear" w:color="auto" w:fill="DAEEF3"/>
          </w:tcPr>
          <w:p w14:paraId="58717F87" w14:textId="77777777" w:rsidR="00692162" w:rsidRPr="002D33B2" w:rsidRDefault="00692162" w:rsidP="006A6DDF">
            <w:pPr>
              <w:pStyle w:val="iBAAGMajorSectionHeader"/>
            </w:pPr>
            <w:r w:rsidRPr="002D33B2">
              <w:t>CSR View</w:t>
            </w:r>
          </w:p>
        </w:tc>
      </w:tr>
      <w:tr w:rsidR="00692162" w:rsidRPr="002D33B2" w14:paraId="58717FB0" w14:textId="77777777" w:rsidTr="00EC1C8C">
        <w:tblPrEx>
          <w:shd w:val="clear" w:color="auto" w:fill="auto"/>
        </w:tblPrEx>
        <w:tc>
          <w:tcPr>
            <w:tcW w:w="13507" w:type="dxa"/>
            <w:gridSpan w:val="2"/>
            <w:tcBorders>
              <w:bottom w:val="single" w:sz="4" w:space="0" w:color="000000" w:themeColor="text1"/>
            </w:tcBorders>
            <w:shd w:val="clear" w:color="auto" w:fill="C00000"/>
          </w:tcPr>
          <w:p w14:paraId="58717FAF" w14:textId="5F1102F8" w:rsidR="00692162" w:rsidRPr="002D33B2" w:rsidRDefault="00692162" w:rsidP="006A6DDF">
            <w:pPr>
              <w:pStyle w:val="iBAAGTableHeader"/>
            </w:pPr>
            <w:r w:rsidRPr="002D33B2">
              <w:rPr>
                <w:rFonts w:cs="Arial"/>
              </w:rPr>
              <w:t>Plan Information</w:t>
            </w:r>
          </w:p>
        </w:tc>
      </w:tr>
      <w:tr w:rsidR="00692162" w:rsidRPr="002D33B2" w14:paraId="58717FB8" w14:textId="77777777" w:rsidTr="00EC1C8C">
        <w:tblPrEx>
          <w:shd w:val="clear" w:color="auto" w:fill="auto"/>
        </w:tblPrEx>
        <w:tc>
          <w:tcPr>
            <w:tcW w:w="3517" w:type="dxa"/>
            <w:shd w:val="clear" w:color="auto" w:fill="F2DBDB"/>
          </w:tcPr>
          <w:p w14:paraId="58717FB1" w14:textId="77777777" w:rsidR="00692162" w:rsidRPr="002D33B2" w:rsidRDefault="00692162" w:rsidP="006A6DDF">
            <w:pPr>
              <w:pStyle w:val="iBAAGStandardText"/>
              <w:rPr>
                <w:b/>
                <w:sz w:val="28"/>
                <w:szCs w:val="28"/>
              </w:rPr>
            </w:pPr>
            <w:bookmarkStart w:id="124" w:name="Specialty_Pharmacy_Program_Quick_Tip"/>
            <w:r w:rsidRPr="002D33B2">
              <w:rPr>
                <w:b/>
                <w:sz w:val="28"/>
                <w:szCs w:val="28"/>
              </w:rPr>
              <w:t>Specialty Pharmacy Program Quick Tip</w:t>
            </w:r>
            <w:bookmarkEnd w:id="124"/>
            <w:r w:rsidRPr="002D33B2">
              <w:rPr>
                <w:b/>
                <w:sz w:val="28"/>
                <w:szCs w:val="28"/>
              </w:rPr>
              <w:t xml:space="preserve"> </w:t>
            </w:r>
          </w:p>
          <w:p w14:paraId="58717FB2" w14:textId="77777777" w:rsidR="00692162" w:rsidRPr="002D33B2" w:rsidRDefault="00692162" w:rsidP="006A6DDF">
            <w:pPr>
              <w:pStyle w:val="iBAAGStandardText"/>
            </w:pPr>
          </w:p>
        </w:tc>
        <w:tc>
          <w:tcPr>
            <w:tcW w:w="9990" w:type="dxa"/>
            <w:shd w:val="clear" w:color="auto" w:fill="F2DBDB"/>
          </w:tcPr>
          <w:p w14:paraId="10068D6D" w14:textId="52EFB39B" w:rsidR="000727B5" w:rsidRPr="002D33B2" w:rsidRDefault="00692162" w:rsidP="000118AC">
            <w:pPr>
              <w:pStyle w:val="iBAAGStandardText"/>
            </w:pPr>
            <w:r w:rsidRPr="002D33B2">
              <w:t xml:space="preserve">The UnitedHealthcare Specialty Pharmacy Program applies to pharmacy benefits </w:t>
            </w:r>
            <w:r w:rsidRPr="002D33B2">
              <w:rPr>
                <w:rStyle w:val="iBAAGStandardTextBoldChar"/>
              </w:rPr>
              <w:t>only</w:t>
            </w:r>
            <w:r w:rsidRPr="002D33B2">
              <w:t xml:space="preserve">. Reference the Customer Service drug list available on </w:t>
            </w:r>
            <w:proofErr w:type="spellStart"/>
            <w:r w:rsidRPr="002D33B2">
              <w:t>PharWeb</w:t>
            </w:r>
            <w:proofErr w:type="spellEnd"/>
            <w:r w:rsidRPr="002D33B2">
              <w:t xml:space="preserve"> </w:t>
            </w:r>
            <w:r w:rsidRPr="002D33B2">
              <w:rPr>
                <w:rStyle w:val="iBAAGStandardTextItalicsChar"/>
              </w:rPr>
              <w:t>(access through customer service SOP)</w:t>
            </w:r>
            <w:r w:rsidRPr="002D33B2">
              <w:t xml:space="preserve"> to verify specialty medications subject to this program. This program </w:t>
            </w:r>
            <w:r w:rsidRPr="002D33B2">
              <w:rPr>
                <w:rStyle w:val="iBAAGStandardTextBoldChar"/>
              </w:rPr>
              <w:t>does not</w:t>
            </w:r>
            <w:r w:rsidRPr="002D33B2">
              <w:t xml:space="preserve"> determine benefit coverage - this program only supports obtaining medications from a specific doctor.</w:t>
            </w:r>
          </w:p>
          <w:p w14:paraId="4E8BB48A" w14:textId="77777777" w:rsidR="000727B5" w:rsidRPr="002D33B2" w:rsidRDefault="000727B5" w:rsidP="006A6DDF">
            <w:pPr>
              <w:pStyle w:val="iBAAGStandardText"/>
            </w:pPr>
          </w:p>
          <w:p w14:paraId="4D05646B" w14:textId="70E39A59" w:rsidR="000727B5" w:rsidRPr="002D33B2" w:rsidRDefault="000727B5" w:rsidP="00B840D5">
            <w:pPr>
              <w:pStyle w:val="iBAAGStandardText"/>
            </w:pPr>
            <w:r w:rsidRPr="002D33B2">
              <w:t xml:space="preserve">Reference the Customer Service drug list available on </w:t>
            </w:r>
            <w:proofErr w:type="spellStart"/>
            <w:r w:rsidRPr="002D33B2">
              <w:t>PharWeb</w:t>
            </w:r>
            <w:proofErr w:type="spellEnd"/>
            <w:r w:rsidRPr="002D33B2">
              <w:t xml:space="preserve"> to verify specialty medications typically covered under medical benefits.</w:t>
            </w:r>
          </w:p>
          <w:p w14:paraId="09AAD879" w14:textId="77777777" w:rsidR="000727B5" w:rsidRPr="002D33B2" w:rsidRDefault="000727B5" w:rsidP="00B840D5">
            <w:pPr>
              <w:pStyle w:val="iBAAGStandardText"/>
            </w:pPr>
          </w:p>
          <w:p w14:paraId="62EA385B" w14:textId="66A52970" w:rsidR="000727B5" w:rsidRPr="002D33B2" w:rsidRDefault="000727B5" w:rsidP="00B840D5">
            <w:pPr>
              <w:pStyle w:val="iBAAGStandardText"/>
            </w:pPr>
            <w:r w:rsidRPr="002D33B2">
              <w:t>Clinical Coverage Review (CCR) team:  Follow standard clinical process for drug review with Medical Policy</w:t>
            </w:r>
          </w:p>
          <w:p w14:paraId="4E80F2F1" w14:textId="77777777" w:rsidR="000727B5" w:rsidRPr="002D33B2" w:rsidRDefault="000727B5" w:rsidP="00B840D5">
            <w:pPr>
              <w:pStyle w:val="iBAAGStandardText"/>
            </w:pPr>
          </w:p>
          <w:p w14:paraId="58717FB7" w14:textId="77777777" w:rsidR="00EC1C8C" w:rsidRPr="002D33B2" w:rsidRDefault="00EC1C8C">
            <w:pPr>
              <w:pStyle w:val="iBAAGStandardText"/>
            </w:pPr>
          </w:p>
        </w:tc>
      </w:tr>
    </w:tbl>
    <w:p w14:paraId="58717FB9" w14:textId="77777777" w:rsidR="00692162" w:rsidRPr="002D33B2" w:rsidRDefault="00692162" w:rsidP="00692162"/>
    <w:p w14:paraId="58717FBA" w14:textId="77777777" w:rsidR="00692162" w:rsidRPr="002D33B2" w:rsidRDefault="00692162" w:rsidP="00692162">
      <w:pPr>
        <w:rPr>
          <w:rStyle w:val="iBAAGTags"/>
        </w:rPr>
      </w:pPr>
      <w:r w:rsidRPr="002D33B2">
        <w:rPr>
          <w:rStyle w:val="iBAAGTags"/>
        </w:rPr>
        <w:t>&lt;!--section=</w:t>
      </w:r>
      <w:proofErr w:type="spellStart"/>
      <w:r w:rsidRPr="002D33B2">
        <w:rPr>
          <w:rStyle w:val="iBAAGTags"/>
        </w:rPr>
        <w:t>Other_Benefits</w:t>
      </w:r>
      <w:proofErr w:type="spellEnd"/>
      <w:r w:rsidRPr="002D33B2">
        <w:rPr>
          <w:rStyle w:val="iBAAGTags"/>
        </w:rPr>
        <w:t>--&gt;</w:t>
      </w:r>
    </w:p>
    <w:p w14:paraId="58717FBB" w14:textId="5ABDF376" w:rsidR="00692162" w:rsidRPr="002D33B2" w:rsidRDefault="00BE0004" w:rsidP="00B840D5">
      <w:pPr>
        <w:pStyle w:val="Heading1"/>
        <w:rPr>
          <w:sz w:val="20"/>
          <w:szCs w:val="18"/>
        </w:rPr>
      </w:pPr>
      <w:r w:rsidRPr="002D33B2">
        <w:rPr>
          <w:rStyle w:val="iBAAGTags"/>
          <w:color w:val="FFFFFF" w:themeColor="background1"/>
        </w:rPr>
        <w:t>Other Benefits</w:t>
      </w:r>
    </w:p>
    <w:p w14:paraId="2D0B5589"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6DD325A" w14:textId="77777777" w:rsidR="007803EA" w:rsidRPr="002D33B2" w:rsidRDefault="007803EA" w:rsidP="007803EA"/>
    <w:p w14:paraId="5CB5786A" w14:textId="0EE173EA" w:rsidR="003B0A9A" w:rsidRPr="002D33B2" w:rsidRDefault="007803EA" w:rsidP="007803EA">
      <w:pPr>
        <w:rPr>
          <w:i/>
          <w:iCs/>
        </w:rPr>
      </w:pPr>
      <w:r w:rsidRPr="002D33B2">
        <w:rPr>
          <w:i/>
          <w:iCs/>
        </w:rPr>
        <w:t xml:space="preserve">Providers, this summary is for members, to review the terms of your participation agreement, please visit </w:t>
      </w:r>
      <w:hyperlink r:id="rId96" w:history="1">
        <w:r w:rsidRPr="002D33B2">
          <w:rPr>
            <w:rStyle w:val="Hyperlink"/>
            <w:i/>
            <w:iCs/>
          </w:rPr>
          <w:t>uhcprovider.com</w:t>
        </w:r>
      </w:hyperlink>
      <w:r w:rsidR="003B0A9A" w:rsidRPr="002D33B2">
        <w:rPr>
          <w:i/>
          <w:iCs/>
        </w:rPr>
        <w:t xml:space="preserve">    </w:t>
      </w:r>
    </w:p>
    <w:p w14:paraId="7168820D" w14:textId="77777777" w:rsidR="003B0A9A" w:rsidRPr="002D33B2" w:rsidRDefault="003B0A9A"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2D33B2" w14:paraId="58717FBF" w14:textId="77777777" w:rsidTr="00E21877">
        <w:tc>
          <w:tcPr>
            <w:tcW w:w="13507" w:type="dxa"/>
            <w:shd w:val="clear" w:color="auto" w:fill="DAEEF3"/>
          </w:tcPr>
          <w:p w14:paraId="58717FBE" w14:textId="77777777" w:rsidR="00692162" w:rsidRPr="002D33B2" w:rsidRDefault="00692162" w:rsidP="006A6DDF">
            <w:pPr>
              <w:pStyle w:val="iBAAGMajorSectionHeader"/>
            </w:pPr>
            <w:bookmarkStart w:id="125" w:name="Other_Benefits"/>
            <w:r w:rsidRPr="002D33B2">
              <w:rPr>
                <w:rFonts w:cs="Arial"/>
                <w:color w:val="0000FF"/>
              </w:rPr>
              <w:t>Other Benefits</w:t>
            </w:r>
            <w:bookmarkEnd w:id="125"/>
          </w:p>
        </w:tc>
      </w:tr>
      <w:tr w:rsidR="00692162" w:rsidRPr="002D33B2" w14:paraId="58717FC1" w14:textId="77777777" w:rsidTr="00E21877">
        <w:tblPrEx>
          <w:shd w:val="clear" w:color="auto" w:fill="FFFF00"/>
        </w:tblPrEx>
        <w:tc>
          <w:tcPr>
            <w:tcW w:w="13507" w:type="dxa"/>
            <w:tcBorders>
              <w:bottom w:val="single" w:sz="4" w:space="0" w:color="000000" w:themeColor="text1"/>
            </w:tcBorders>
            <w:shd w:val="clear" w:color="auto" w:fill="FFFF00"/>
          </w:tcPr>
          <w:p w14:paraId="58717FC0" w14:textId="6B51527A" w:rsidR="00692162" w:rsidRPr="002D33B2" w:rsidRDefault="000C33A5" w:rsidP="006A6DDF">
            <w:pPr>
              <w:pStyle w:val="iBAAGStandardTextBold"/>
            </w:pPr>
            <w:r w:rsidRPr="002D33B2">
              <w:t xml:space="preserve">Some of the benefits </w:t>
            </w:r>
            <w:r w:rsidR="00692162" w:rsidRPr="002D33B2">
              <w:t>you will find in this section:</w:t>
            </w:r>
          </w:p>
        </w:tc>
      </w:tr>
      <w:tr w:rsidR="00812F4D" w:rsidRPr="002D33B2" w14:paraId="58717FC6" w14:textId="77777777" w:rsidTr="00E21877">
        <w:tblPrEx>
          <w:shd w:val="clear" w:color="auto" w:fill="FFFF00"/>
        </w:tblPrEx>
        <w:trPr>
          <w:trHeight w:val="70"/>
        </w:trPr>
        <w:tc>
          <w:tcPr>
            <w:tcW w:w="13507" w:type="dxa"/>
            <w:shd w:val="clear" w:color="auto" w:fill="FFFFFF" w:themeFill="background1"/>
          </w:tcPr>
          <w:p w14:paraId="47F718A1" w14:textId="10AEDD2D" w:rsidR="00A65195" w:rsidRPr="002D33B2" w:rsidRDefault="00A65195" w:rsidP="00593F2E">
            <w:pPr>
              <w:pStyle w:val="iBAAGLevel1Bullets"/>
            </w:pPr>
            <w:r w:rsidRPr="002D33B2">
              <w:t>Dental and Vision Vendors</w:t>
            </w:r>
          </w:p>
          <w:p w14:paraId="5995CB42" w14:textId="77777777" w:rsidR="00A65195" w:rsidRPr="002D33B2" w:rsidRDefault="00A65195" w:rsidP="00A65195">
            <w:pPr>
              <w:pStyle w:val="iBAAGLevel1Bullets"/>
            </w:pPr>
            <w:r w:rsidRPr="002D33B2">
              <w:t>Dependent Coverage</w:t>
            </w:r>
            <w:r w:rsidRPr="002D33B2" w:rsidDel="009E27DF">
              <w:t xml:space="preserve"> </w:t>
            </w:r>
          </w:p>
          <w:p w14:paraId="06D5E92B" w14:textId="41D14E6E" w:rsidR="00A65195" w:rsidRPr="002D33B2" w:rsidRDefault="00A65195" w:rsidP="00593F2E">
            <w:pPr>
              <w:pStyle w:val="iBAAGLevel1Bullets"/>
            </w:pPr>
            <w:r w:rsidRPr="002D33B2">
              <w:t>Health and Wellness Programs</w:t>
            </w:r>
          </w:p>
          <w:p w14:paraId="44F59CF6" w14:textId="77777777" w:rsidR="00812F4D" w:rsidRPr="002D33B2" w:rsidRDefault="00812F4D" w:rsidP="00812F4D">
            <w:pPr>
              <w:pStyle w:val="iBAAGLevel1Bullets"/>
            </w:pPr>
            <w:r w:rsidRPr="002D33B2">
              <w:t>Health Savings Account (HSA)</w:t>
            </w:r>
          </w:p>
          <w:p w14:paraId="67839880" w14:textId="77777777" w:rsidR="00A65195" w:rsidRPr="002D33B2" w:rsidRDefault="00A65195" w:rsidP="00A65195">
            <w:pPr>
              <w:pStyle w:val="iBAAGLevel1Bullets"/>
            </w:pPr>
            <w:r w:rsidRPr="002D33B2">
              <w:t>Plan Exclusions</w:t>
            </w:r>
            <w:r w:rsidRPr="002D33B2" w:rsidDel="009E27DF">
              <w:t xml:space="preserve"> </w:t>
            </w:r>
          </w:p>
          <w:p w14:paraId="7F08A02B" w14:textId="4D5B2DFD" w:rsidR="00A65195" w:rsidRPr="002D33B2" w:rsidRDefault="00A65195" w:rsidP="00A65195">
            <w:pPr>
              <w:pStyle w:val="iBAAGLevel1Bullets"/>
            </w:pPr>
            <w:r w:rsidRPr="002D33B2">
              <w:t>Reimbursement Accounts (HRA/RRA)</w:t>
            </w:r>
          </w:p>
          <w:p w14:paraId="58717FC5" w14:textId="764ACE52" w:rsidR="00812F4D" w:rsidRPr="002D33B2" w:rsidRDefault="00812F4D" w:rsidP="00B840D5"/>
        </w:tc>
      </w:tr>
    </w:tbl>
    <w:p w14:paraId="58717FD2" w14:textId="77777777" w:rsidR="00692162" w:rsidRPr="002D33B2"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9984"/>
      </w:tblGrid>
      <w:tr w:rsidR="00692162" w:rsidRPr="002D33B2" w14:paraId="58717FD6" w14:textId="77777777" w:rsidTr="003E46AB">
        <w:tc>
          <w:tcPr>
            <w:tcW w:w="13507" w:type="dxa"/>
            <w:gridSpan w:val="2"/>
            <w:tcBorders>
              <w:bottom w:val="single" w:sz="4" w:space="0" w:color="000000" w:themeColor="text1"/>
            </w:tcBorders>
            <w:shd w:val="clear" w:color="auto" w:fill="31849B"/>
            <w:vAlign w:val="center"/>
          </w:tcPr>
          <w:p w14:paraId="58717FD5" w14:textId="77777777" w:rsidR="00692162" w:rsidRPr="002D33B2" w:rsidRDefault="00692162" w:rsidP="006A6DDF">
            <w:pPr>
              <w:pStyle w:val="iBAAGTableHeader"/>
            </w:pPr>
            <w:r w:rsidRPr="002D33B2">
              <w:rPr>
                <w:rFonts w:cs="Arial"/>
                <w:szCs w:val="26"/>
              </w:rPr>
              <w:t>About Your Benefits</w:t>
            </w:r>
          </w:p>
        </w:tc>
      </w:tr>
      <w:tr w:rsidR="00692162" w:rsidRPr="002D33B2" w14:paraId="58717FE2" w14:textId="77777777" w:rsidTr="003E46AB">
        <w:tc>
          <w:tcPr>
            <w:tcW w:w="3523" w:type="dxa"/>
            <w:shd w:val="clear" w:color="auto" w:fill="FFFFFF" w:themeFill="background1"/>
          </w:tcPr>
          <w:p w14:paraId="58717FD7" w14:textId="77777777" w:rsidR="00692162" w:rsidRPr="002D33B2" w:rsidRDefault="00692162" w:rsidP="006A6DDF">
            <w:pPr>
              <w:pStyle w:val="iBAAGSituationBoxName"/>
            </w:pPr>
            <w:bookmarkStart w:id="126" w:name="Dental_Vendor"/>
            <w:r w:rsidRPr="002D33B2">
              <w:t>Dental Vendor</w:t>
            </w:r>
            <w:bookmarkEnd w:id="126"/>
          </w:p>
        </w:tc>
        <w:tc>
          <w:tcPr>
            <w:tcW w:w="9984" w:type="dxa"/>
            <w:shd w:val="clear" w:color="auto" w:fill="FFFFFF" w:themeFill="background1"/>
          </w:tcPr>
          <w:p w14:paraId="58717FDD" w14:textId="01313EA0" w:rsidR="00692162" w:rsidRPr="002D33B2" w:rsidRDefault="00692162" w:rsidP="006A6DDF">
            <w:pPr>
              <w:pStyle w:val="iBAAGStandardText"/>
            </w:pPr>
            <w:r w:rsidRPr="002D33B2">
              <w:t xml:space="preserve">Administered by: </w:t>
            </w:r>
            <w:r w:rsidR="00097704" w:rsidRPr="00097704">
              <w:t>Delta Dental of Minnesota</w:t>
            </w:r>
          </w:p>
          <w:p w14:paraId="58717FDE" w14:textId="593C43C9" w:rsidR="00692162" w:rsidRPr="002D33B2" w:rsidRDefault="00692162" w:rsidP="006A6DDF">
            <w:pPr>
              <w:pStyle w:val="iBAAGStandardText"/>
            </w:pPr>
            <w:r w:rsidRPr="002D33B2">
              <w:t xml:space="preserve">Call </w:t>
            </w:r>
            <w:r w:rsidRPr="002D33B2">
              <w:rPr>
                <w:rStyle w:val="iBAAGStandardTextBoldChar"/>
              </w:rPr>
              <w:t>1</w:t>
            </w:r>
            <w:r w:rsidR="003B0A9A" w:rsidRPr="002D33B2">
              <w:rPr>
                <w:rStyle w:val="iBAAGStandardTextBoldChar"/>
              </w:rPr>
              <w:t>-</w:t>
            </w:r>
            <w:r w:rsidR="00097704" w:rsidRPr="00097704">
              <w:rPr>
                <w:rStyle w:val="iBAAGStandardTextBoldChar"/>
              </w:rPr>
              <w:t>800-553-9536</w:t>
            </w:r>
          </w:p>
          <w:p w14:paraId="58717FDF" w14:textId="77777777" w:rsidR="00692162" w:rsidRPr="002D33B2" w:rsidRDefault="00692162" w:rsidP="006A6DDF">
            <w:pPr>
              <w:pStyle w:val="iBAAGStandardText"/>
            </w:pPr>
          </w:p>
          <w:p w14:paraId="58717FE1" w14:textId="739433EC" w:rsidR="003B0A9A" w:rsidRPr="002D33B2" w:rsidRDefault="003B0A9A">
            <w:pPr>
              <w:pStyle w:val="iBAAGStandardText"/>
            </w:pPr>
          </w:p>
        </w:tc>
      </w:tr>
      <w:tr w:rsidR="00692162" w:rsidRPr="002D33B2" w14:paraId="58717FE4" w14:textId="77777777" w:rsidTr="003E46AB">
        <w:tc>
          <w:tcPr>
            <w:tcW w:w="13507" w:type="dxa"/>
            <w:gridSpan w:val="2"/>
            <w:tcBorders>
              <w:bottom w:val="single" w:sz="4" w:space="0" w:color="000000" w:themeColor="text1"/>
            </w:tcBorders>
            <w:shd w:val="clear" w:color="auto" w:fill="31849B"/>
          </w:tcPr>
          <w:p w14:paraId="58717FE3" w14:textId="77777777" w:rsidR="00692162" w:rsidRPr="002D33B2" w:rsidRDefault="00692162" w:rsidP="006A6DDF">
            <w:pPr>
              <w:pStyle w:val="iBAAGTableHeader"/>
            </w:pPr>
            <w:r w:rsidRPr="002D33B2">
              <w:t>About Your Benefits</w:t>
            </w:r>
          </w:p>
        </w:tc>
      </w:tr>
      <w:tr w:rsidR="00692162" w:rsidRPr="002D33B2" w14:paraId="58717FF3" w14:textId="77777777" w:rsidTr="003E46AB">
        <w:tc>
          <w:tcPr>
            <w:tcW w:w="3523" w:type="dxa"/>
            <w:shd w:val="clear" w:color="auto" w:fill="FFFFFF" w:themeFill="background1"/>
          </w:tcPr>
          <w:p w14:paraId="58717FE5" w14:textId="77777777" w:rsidR="00692162" w:rsidRPr="002D33B2" w:rsidRDefault="00692162" w:rsidP="006A6DDF">
            <w:pPr>
              <w:pStyle w:val="iBAAGSituationBoxName"/>
            </w:pPr>
            <w:bookmarkStart w:id="127" w:name="Dependent_Coverage"/>
            <w:r w:rsidRPr="002D33B2">
              <w:t>Dependent Coverage</w:t>
            </w:r>
            <w:bookmarkEnd w:id="127"/>
          </w:p>
          <w:p w14:paraId="58717FE6" w14:textId="77777777" w:rsidR="00692162" w:rsidRPr="002D33B2" w:rsidRDefault="00692162" w:rsidP="006A6DDF">
            <w:pPr>
              <w:pStyle w:val="iBAAGStandardText"/>
            </w:pPr>
          </w:p>
          <w:p w14:paraId="58717FE8" w14:textId="77777777" w:rsidR="00692162" w:rsidRPr="002D33B2" w:rsidRDefault="00692162" w:rsidP="00B840D5">
            <w:pPr>
              <w:pStyle w:val="iBAAGStandardText"/>
              <w:jc w:val="center"/>
            </w:pPr>
          </w:p>
          <w:p w14:paraId="58717FE9" w14:textId="77777777" w:rsidR="00692162" w:rsidRPr="002D33B2" w:rsidRDefault="00692162" w:rsidP="006A6DDF">
            <w:pPr>
              <w:pStyle w:val="iBAAGStandardTextBold"/>
            </w:pPr>
            <w:r w:rsidRPr="002D33B2">
              <w:t xml:space="preserve">Want more information? </w:t>
            </w:r>
          </w:p>
          <w:p w14:paraId="58717FEA" w14:textId="77777777" w:rsidR="00692162" w:rsidRPr="002D33B2" w:rsidRDefault="00692162" w:rsidP="006A6DDF">
            <w:pPr>
              <w:pStyle w:val="iBAAGStandardText"/>
            </w:pPr>
            <w:r w:rsidRPr="002D33B2">
              <w:t xml:space="preserve">View the </w:t>
            </w:r>
            <w:hyperlink r:id="rId97" w:history="1">
              <w:r w:rsidRPr="002D33B2">
                <w:rPr>
                  <w:rStyle w:val="Hyperlinks"/>
                </w:rPr>
                <w:t>glossary</w:t>
              </w:r>
            </w:hyperlink>
            <w:r w:rsidRPr="002D33B2">
              <w:t xml:space="preserve"> for definitions.</w:t>
            </w:r>
          </w:p>
        </w:tc>
        <w:tc>
          <w:tcPr>
            <w:tcW w:w="9984" w:type="dxa"/>
            <w:shd w:val="clear" w:color="auto" w:fill="FFFFFF" w:themeFill="background1"/>
          </w:tcPr>
          <w:p w14:paraId="58717FEB" w14:textId="77777777" w:rsidR="00692162" w:rsidRPr="002D33B2" w:rsidRDefault="00692162" w:rsidP="006A6DDF">
            <w:pPr>
              <w:pStyle w:val="iBAAGStandardTextBold"/>
            </w:pPr>
            <w:r w:rsidRPr="002D33B2">
              <w:t>Who can be covered under my plan?</w:t>
            </w:r>
          </w:p>
          <w:p w14:paraId="58717FEC" w14:textId="09D58C78" w:rsidR="00692162" w:rsidRPr="002D33B2" w:rsidRDefault="00692162" w:rsidP="006A6DDF">
            <w:pPr>
              <w:pStyle w:val="iBAAGLevel1Bullets"/>
            </w:pPr>
            <w:r w:rsidRPr="002D33B2">
              <w:t>A dependent child is covered until the last day of the month</w:t>
            </w:r>
            <w:r w:rsidR="00097704">
              <w:t xml:space="preserve"> </w:t>
            </w:r>
            <w:r w:rsidRPr="002D33B2">
              <w:t xml:space="preserve">following the date the child reaches age </w:t>
            </w:r>
            <w:r w:rsidRPr="002D33B2">
              <w:rPr>
                <w:rStyle w:val="iBAAGStandardTextBoldChar"/>
              </w:rPr>
              <w:t>26</w:t>
            </w:r>
            <w:r w:rsidRPr="002D33B2">
              <w:t>.</w:t>
            </w:r>
          </w:p>
          <w:p w14:paraId="6B08A472" w14:textId="5A14417F" w:rsidR="00991600" w:rsidRPr="002D33B2" w:rsidRDefault="00991600" w:rsidP="00623FCF">
            <w:pPr>
              <w:pStyle w:val="iBAAGLevel1Bullets"/>
              <w:numPr>
                <w:ilvl w:val="0"/>
                <w:numId w:val="0"/>
              </w:numPr>
              <w:ind w:left="90"/>
            </w:pPr>
          </w:p>
          <w:p w14:paraId="58717FED" w14:textId="77777777" w:rsidR="00692162" w:rsidRPr="002D33B2" w:rsidRDefault="00692162" w:rsidP="006A6DDF">
            <w:pPr>
              <w:pStyle w:val="iBAAGLevel1Bullets"/>
            </w:pPr>
            <w:r w:rsidRPr="002D33B2">
              <w:t>A disabled adult child</w:t>
            </w:r>
          </w:p>
          <w:p w14:paraId="58717FEE" w14:textId="77777777" w:rsidR="00692162" w:rsidRPr="002D33B2" w:rsidRDefault="00692162" w:rsidP="006A6DDF">
            <w:pPr>
              <w:pStyle w:val="iBAAGLevel1Bullets"/>
            </w:pPr>
            <w:r w:rsidRPr="002D33B2">
              <w:t>A legal spouse</w:t>
            </w:r>
          </w:p>
          <w:p w14:paraId="58717FF0" w14:textId="77777777" w:rsidR="00692162" w:rsidRPr="002D33B2" w:rsidRDefault="00692162" w:rsidP="006A6DDF">
            <w:pPr>
              <w:pStyle w:val="iBAAGStandardText"/>
            </w:pPr>
          </w:p>
          <w:p w14:paraId="58717FF1" w14:textId="77777777" w:rsidR="00692162" w:rsidRPr="002D33B2" w:rsidRDefault="00692162" w:rsidP="006A6DDF">
            <w:pPr>
              <w:pStyle w:val="iBAAGStandardText"/>
            </w:pPr>
            <w:r w:rsidRPr="002D33B2">
              <w:t>For more information on dependent coverage, please see your plan documents.</w:t>
            </w:r>
          </w:p>
          <w:p w14:paraId="58717FF2" w14:textId="77777777" w:rsidR="00692162" w:rsidRPr="002D33B2" w:rsidRDefault="00692162" w:rsidP="006A6DDF">
            <w:pPr>
              <w:pStyle w:val="iBAAGStandardText"/>
            </w:pPr>
          </w:p>
        </w:tc>
      </w:tr>
      <w:tr w:rsidR="00692162" w:rsidRPr="002D33B2" w14:paraId="58717FF5" w14:textId="77777777" w:rsidTr="003E46AB">
        <w:tc>
          <w:tcPr>
            <w:tcW w:w="13507" w:type="dxa"/>
            <w:gridSpan w:val="2"/>
            <w:tcBorders>
              <w:bottom w:val="single" w:sz="4" w:space="0" w:color="000000" w:themeColor="text1"/>
            </w:tcBorders>
            <w:shd w:val="clear" w:color="auto" w:fill="31849B"/>
          </w:tcPr>
          <w:p w14:paraId="58717FF4" w14:textId="77777777" w:rsidR="00692162" w:rsidRPr="002D33B2" w:rsidRDefault="00692162" w:rsidP="006A6DDF">
            <w:pPr>
              <w:pStyle w:val="iBAAGTableHeader"/>
            </w:pPr>
            <w:r w:rsidRPr="002D33B2">
              <w:rPr>
                <w:rFonts w:cs="Arial"/>
                <w:szCs w:val="26"/>
              </w:rPr>
              <w:t>About Your Benefits</w:t>
            </w:r>
          </w:p>
        </w:tc>
      </w:tr>
      <w:tr w:rsidR="00692162" w:rsidRPr="002D33B2" w14:paraId="5871807B" w14:textId="77777777" w:rsidTr="003E46AB">
        <w:tc>
          <w:tcPr>
            <w:tcW w:w="3523" w:type="dxa"/>
            <w:shd w:val="clear" w:color="auto" w:fill="FFFFFF" w:themeFill="background1"/>
          </w:tcPr>
          <w:p w14:paraId="58717FF6" w14:textId="77777777" w:rsidR="00692162" w:rsidRPr="002D33B2" w:rsidRDefault="00692162" w:rsidP="006A6DDF">
            <w:pPr>
              <w:pStyle w:val="iBAAGSituationBoxName"/>
            </w:pPr>
            <w:bookmarkStart w:id="128" w:name="Exclusions"/>
            <w:r w:rsidRPr="002D33B2">
              <w:t>Exclusions</w:t>
            </w:r>
            <w:bookmarkEnd w:id="128"/>
            <w:r w:rsidRPr="002D33B2">
              <w:t xml:space="preserve"> </w:t>
            </w:r>
          </w:p>
          <w:p w14:paraId="58717FF7" w14:textId="77777777" w:rsidR="00692162" w:rsidRPr="002D33B2" w:rsidRDefault="00692162" w:rsidP="006A6DDF">
            <w:pPr>
              <w:pStyle w:val="iBAAGStandardText"/>
            </w:pPr>
          </w:p>
          <w:p w14:paraId="58717FF8" w14:textId="77777777" w:rsidR="00692162" w:rsidRPr="002D33B2" w:rsidRDefault="00692162" w:rsidP="006A6DDF">
            <w:pPr>
              <w:pStyle w:val="iBAAGStandardText"/>
            </w:pPr>
            <w:r w:rsidRPr="002D33B2">
              <w:t>We do not pay benefits for exclusions, even if:</w:t>
            </w:r>
          </w:p>
          <w:p w14:paraId="58717FF9" w14:textId="77777777" w:rsidR="00692162" w:rsidRPr="002D33B2" w:rsidRDefault="00692162" w:rsidP="006A6DDF">
            <w:pPr>
              <w:pStyle w:val="iBAAGLevel1Bullets"/>
            </w:pPr>
            <w:r w:rsidRPr="002D33B2">
              <w:t>It is recommended or prescribed by a doctor.</w:t>
            </w:r>
          </w:p>
          <w:p w14:paraId="58717FFA" w14:textId="77777777" w:rsidR="00692162" w:rsidRPr="002D33B2" w:rsidRDefault="00692162" w:rsidP="006A6DDF">
            <w:pPr>
              <w:pStyle w:val="iBAAGLevel1Bullets"/>
            </w:pPr>
            <w:r w:rsidRPr="002D33B2">
              <w:t>It is the only available treatment for your condition.</w:t>
            </w:r>
          </w:p>
          <w:p w14:paraId="58717FFB" w14:textId="77777777" w:rsidR="00692162" w:rsidRPr="002D33B2" w:rsidRDefault="00692162" w:rsidP="006A6DDF">
            <w:pPr>
              <w:pStyle w:val="iBAAGStandardText"/>
            </w:pPr>
          </w:p>
          <w:p w14:paraId="58717FFC" w14:textId="77777777" w:rsidR="00692162" w:rsidRPr="002D33B2" w:rsidRDefault="00692162" w:rsidP="006A6DDF">
            <w:pPr>
              <w:pStyle w:val="iBAAGStandardTextBold"/>
            </w:pPr>
            <w:r w:rsidRPr="002D33B2">
              <w:t xml:space="preserve">Want more information? </w:t>
            </w:r>
          </w:p>
          <w:p w14:paraId="58717FFD" w14:textId="77777777" w:rsidR="00692162" w:rsidRPr="002D33B2" w:rsidRDefault="00692162" w:rsidP="006A6DDF">
            <w:pPr>
              <w:pStyle w:val="iBAAGStandardText"/>
            </w:pPr>
            <w:r w:rsidRPr="002D33B2">
              <w:t xml:space="preserve">View the </w:t>
            </w:r>
            <w:hyperlink r:id="rId98" w:history="1">
              <w:r w:rsidRPr="002D33B2">
                <w:rPr>
                  <w:rStyle w:val="Hyperlinks"/>
                </w:rPr>
                <w:t>glossary</w:t>
              </w:r>
            </w:hyperlink>
            <w:r w:rsidRPr="002D33B2">
              <w:t xml:space="preserve"> for definitions.</w:t>
            </w:r>
          </w:p>
        </w:tc>
        <w:tc>
          <w:tcPr>
            <w:tcW w:w="9984" w:type="dxa"/>
            <w:shd w:val="clear" w:color="auto" w:fill="FFFFFF" w:themeFill="background1"/>
          </w:tcPr>
          <w:p w14:paraId="58717FFE" w14:textId="77777777" w:rsidR="00692162" w:rsidRPr="002D33B2" w:rsidRDefault="00692162" w:rsidP="006A6DDF">
            <w:pPr>
              <w:pStyle w:val="iBAAGStandardText"/>
            </w:pPr>
            <w:r w:rsidRPr="002D33B2">
              <w:t>The following services are not covered:</w:t>
            </w:r>
          </w:p>
          <w:p w14:paraId="58717FFF" w14:textId="77777777" w:rsidR="00692162" w:rsidRPr="002D33B2" w:rsidRDefault="00692162" w:rsidP="006A6DDF">
            <w:pPr>
              <w:pStyle w:val="iBAAGStandardText"/>
            </w:pPr>
          </w:p>
          <w:p w14:paraId="58718000" w14:textId="77777777" w:rsidR="00692162" w:rsidRPr="002D33B2" w:rsidRDefault="00692162" w:rsidP="006A6DDF">
            <w:pPr>
              <w:pStyle w:val="iBAAGStandardTextBold"/>
            </w:pPr>
            <w:r w:rsidRPr="002D33B2">
              <w:t>Alternative Treatments</w:t>
            </w:r>
          </w:p>
          <w:p w14:paraId="58718001" w14:textId="77777777" w:rsidR="00692162" w:rsidRPr="002D33B2" w:rsidRDefault="00692162" w:rsidP="006A6DDF">
            <w:pPr>
              <w:pStyle w:val="iBAAGLevel1Bullets"/>
            </w:pPr>
            <w:r w:rsidRPr="002D33B2">
              <w:t>Acupressure</w:t>
            </w:r>
          </w:p>
          <w:p w14:paraId="58718002" w14:textId="77777777" w:rsidR="00692162" w:rsidRPr="002D33B2" w:rsidRDefault="00692162" w:rsidP="006A6DDF">
            <w:pPr>
              <w:pStyle w:val="iBAAGLevel1Bullets"/>
            </w:pPr>
            <w:r w:rsidRPr="002D33B2">
              <w:t>Aromatherapy</w:t>
            </w:r>
          </w:p>
          <w:p w14:paraId="58718003" w14:textId="77777777" w:rsidR="00692162" w:rsidRPr="002D33B2" w:rsidRDefault="00692162" w:rsidP="006A6DDF">
            <w:pPr>
              <w:pStyle w:val="iBAAGLevel1Bullets"/>
            </w:pPr>
            <w:r w:rsidRPr="002D33B2">
              <w:t>Art/Dance/Music therapy</w:t>
            </w:r>
          </w:p>
          <w:p w14:paraId="58718005" w14:textId="77777777" w:rsidR="00692162" w:rsidRPr="002D33B2" w:rsidRDefault="00692162" w:rsidP="006A6DDF">
            <w:pPr>
              <w:pStyle w:val="iBAAGLevel1Bullets"/>
            </w:pPr>
            <w:r w:rsidRPr="002D33B2">
              <w:t xml:space="preserve">Horseback therapy </w:t>
            </w:r>
          </w:p>
          <w:p w14:paraId="58718006" w14:textId="77777777" w:rsidR="00692162" w:rsidRPr="002D33B2" w:rsidRDefault="00692162" w:rsidP="006A6DDF">
            <w:pPr>
              <w:pStyle w:val="iBAAGLevel1Bullets"/>
            </w:pPr>
            <w:r w:rsidRPr="002D33B2">
              <w:t>Hypnotism</w:t>
            </w:r>
          </w:p>
          <w:p w14:paraId="58718007" w14:textId="77777777" w:rsidR="00692162" w:rsidRPr="002D33B2" w:rsidRDefault="00692162" w:rsidP="006A6DDF">
            <w:pPr>
              <w:pStyle w:val="iBAAGLevel1Bullets"/>
            </w:pPr>
            <w:r w:rsidRPr="002D33B2">
              <w:t>Massage therapy</w:t>
            </w:r>
          </w:p>
          <w:p w14:paraId="58718008" w14:textId="77777777" w:rsidR="00692162" w:rsidRPr="002D33B2" w:rsidRDefault="00692162" w:rsidP="006A6DDF">
            <w:pPr>
              <w:pStyle w:val="iBAAGLevel1Bullets"/>
            </w:pPr>
            <w:r w:rsidRPr="002D33B2">
              <w:t>Rolfing</w:t>
            </w:r>
          </w:p>
          <w:p w14:paraId="2D4536B5" w14:textId="77777777" w:rsidR="00B730B9" w:rsidRPr="002D33B2" w:rsidRDefault="00B730B9" w:rsidP="00B730B9">
            <w:pPr>
              <w:pStyle w:val="iBAAGLevel1Bullets"/>
            </w:pPr>
            <w:r w:rsidRPr="002D33B2">
              <w:t>Adventure-based/Wilderness/Outdoor therapy</w:t>
            </w:r>
          </w:p>
          <w:p w14:paraId="58718009" w14:textId="77777777" w:rsidR="00692162" w:rsidRPr="002D33B2" w:rsidRDefault="00692162" w:rsidP="006A6DDF">
            <w:pPr>
              <w:pStyle w:val="iBAAGStandardText"/>
            </w:pPr>
          </w:p>
          <w:p w14:paraId="5871800A" w14:textId="77777777" w:rsidR="00692162" w:rsidRPr="002D33B2" w:rsidRDefault="00692162" w:rsidP="006A6DDF">
            <w:pPr>
              <w:pStyle w:val="iBAAGStandardTextBold"/>
            </w:pPr>
            <w:r w:rsidRPr="002D33B2">
              <w:t>Devices, Appliances and Prosthetics</w:t>
            </w:r>
          </w:p>
          <w:p w14:paraId="0ADFFCB2" w14:textId="77777777" w:rsidR="007937C5" w:rsidRPr="002D33B2" w:rsidRDefault="007937C5" w:rsidP="007937C5">
            <w:pPr>
              <w:pStyle w:val="iBAAGLevel1Bullets"/>
            </w:pPr>
            <w:r w:rsidRPr="002D33B2">
              <w:t>Any sports related safety device</w:t>
            </w:r>
          </w:p>
          <w:p w14:paraId="5871800D" w14:textId="43BA02A0" w:rsidR="00692162" w:rsidRPr="00BB011A" w:rsidRDefault="00BB011A" w:rsidP="006A6DDF">
            <w:pPr>
              <w:pStyle w:val="iBAAGLevel1Bullets"/>
            </w:pPr>
            <w:r w:rsidRPr="00DC0026">
              <w:t>Cranial molding helmets and cranial banding except when used to avoid the need for surgery and/or to facilitate a successful surgical outcome.</w:t>
            </w:r>
          </w:p>
          <w:p w14:paraId="5378EBDD" w14:textId="77777777" w:rsidR="007937C5" w:rsidRPr="00BB011A" w:rsidRDefault="007937C5" w:rsidP="007937C5">
            <w:pPr>
              <w:pStyle w:val="iBAAGLevel1Bullets"/>
            </w:pPr>
            <w:r w:rsidRPr="00BB011A">
              <w:t>Blood pressure cuff/monitor</w:t>
            </w:r>
          </w:p>
          <w:p w14:paraId="5871800F" w14:textId="77777777" w:rsidR="00692162" w:rsidRPr="00BB011A" w:rsidRDefault="00692162" w:rsidP="006A6DDF">
            <w:pPr>
              <w:pStyle w:val="iBAAGLevel1Bullets"/>
            </w:pPr>
            <w:r w:rsidRPr="00BB011A">
              <w:t>Bedwetting (Enuresis) alarm</w:t>
            </w:r>
          </w:p>
          <w:p w14:paraId="58718011" w14:textId="77777777" w:rsidR="00692162" w:rsidRPr="00BB011A" w:rsidRDefault="00692162" w:rsidP="006A6DDF">
            <w:pPr>
              <w:pStyle w:val="iBAAGLevel1Bullets"/>
            </w:pPr>
            <w:r w:rsidRPr="00BB011A">
              <w:t>Non-wearable external defibrillator</w:t>
            </w:r>
          </w:p>
          <w:p w14:paraId="58718015" w14:textId="77777777" w:rsidR="00692162" w:rsidRPr="00BB011A" w:rsidRDefault="00692162" w:rsidP="006A6DDF">
            <w:pPr>
              <w:pStyle w:val="iBAAGLevel1Bullets"/>
            </w:pPr>
            <w:r w:rsidRPr="00BB011A">
              <w:t>Medical trusses</w:t>
            </w:r>
          </w:p>
          <w:p w14:paraId="58718016" w14:textId="77777777" w:rsidR="00692162" w:rsidRPr="00BB011A" w:rsidRDefault="00692162" w:rsidP="006A6DDF">
            <w:pPr>
              <w:pStyle w:val="iBAAGLevel1Bullets"/>
            </w:pPr>
            <w:r w:rsidRPr="00BB011A">
              <w:t>Ultrasonic nebulizers</w:t>
            </w:r>
          </w:p>
          <w:p w14:paraId="174D85D3" w14:textId="77777777" w:rsidR="007937C5" w:rsidRPr="00BB011A" w:rsidRDefault="007937C5" w:rsidP="007937C5">
            <w:pPr>
              <w:pStyle w:val="iBAAGLevel1Bullets"/>
            </w:pPr>
            <w:r w:rsidRPr="00BB011A">
              <w:t>Oral appliances for snoring</w:t>
            </w:r>
          </w:p>
          <w:p w14:paraId="52E7182D" w14:textId="069758BB" w:rsidR="00BB011A" w:rsidRPr="00BB011A" w:rsidRDefault="00BB011A" w:rsidP="007937C5">
            <w:pPr>
              <w:pStyle w:val="iBAAGLevel1Bullets"/>
            </w:pPr>
            <w:r w:rsidRPr="00DC0026">
              <w:t>Powered and non-powered exoskeleton devices</w:t>
            </w:r>
          </w:p>
          <w:p w14:paraId="58718017" w14:textId="77777777" w:rsidR="00692162" w:rsidRPr="002D33B2" w:rsidRDefault="00692162" w:rsidP="006A6DDF">
            <w:pPr>
              <w:pStyle w:val="iBAAGStandardText"/>
            </w:pPr>
          </w:p>
          <w:p w14:paraId="58718018" w14:textId="77777777" w:rsidR="00692162" w:rsidRPr="002D33B2" w:rsidRDefault="00692162" w:rsidP="006A6DDF">
            <w:pPr>
              <w:pStyle w:val="iBAAGStandardTextBold"/>
            </w:pPr>
            <w:r w:rsidRPr="002D33B2">
              <w:t xml:space="preserve">Drugs </w:t>
            </w:r>
          </w:p>
          <w:p w14:paraId="58718019" w14:textId="77777777" w:rsidR="00692162" w:rsidRPr="002D33B2" w:rsidRDefault="00692162" w:rsidP="006A6DDF">
            <w:pPr>
              <w:pStyle w:val="iBAAGLevel1Bullets"/>
            </w:pPr>
            <w:r w:rsidRPr="002D33B2">
              <w:t>Over-the-counter drugs and treatments.</w:t>
            </w:r>
          </w:p>
          <w:p w14:paraId="5871801A" w14:textId="77777777" w:rsidR="00692162" w:rsidRPr="002D33B2" w:rsidRDefault="00692162" w:rsidP="006A6DDF">
            <w:pPr>
              <w:pStyle w:val="iBAAGLevel1Bullets"/>
            </w:pPr>
            <w:r w:rsidRPr="002D33B2">
              <w:t>Growth hormone therapy.</w:t>
            </w:r>
          </w:p>
          <w:p w14:paraId="7E26E025" w14:textId="4C3B7749" w:rsidR="00D7384A" w:rsidRPr="002D33B2" w:rsidRDefault="00D7384A">
            <w:pPr>
              <w:pStyle w:val="iBAAGLevel1Bullets"/>
            </w:pPr>
            <w:r w:rsidRPr="002D33B2">
              <w:t xml:space="preserve">Certain medications are not covered under the medical plan.  </w:t>
            </w:r>
          </w:p>
          <w:p w14:paraId="5871801B" w14:textId="77777777" w:rsidR="00692162" w:rsidRPr="002D33B2" w:rsidRDefault="00692162" w:rsidP="006A6DDF">
            <w:pPr>
              <w:pStyle w:val="iBAAGStandardText"/>
            </w:pPr>
          </w:p>
          <w:p w14:paraId="5871801C" w14:textId="77777777" w:rsidR="00692162" w:rsidRPr="002D33B2" w:rsidRDefault="00692162" w:rsidP="006A6DDF">
            <w:pPr>
              <w:pStyle w:val="iBAAGStandardTextBold"/>
            </w:pPr>
            <w:r w:rsidRPr="002D33B2">
              <w:t>Foot Care</w:t>
            </w:r>
          </w:p>
          <w:p w14:paraId="5871801E" w14:textId="309AC0EF" w:rsidR="00692162" w:rsidRPr="002D33B2" w:rsidRDefault="00692162">
            <w:pPr>
              <w:pStyle w:val="iBAAGLevel1Bullets"/>
            </w:pPr>
            <w:r w:rsidRPr="002D33B2">
              <w:t xml:space="preserve">Routine foot care. Examples include the cutting or removal of corns and calluses. This exclusion does not apply to preventive foot care for diabetics. See </w:t>
            </w:r>
            <w:r w:rsidRPr="002D33B2">
              <w:rPr>
                <w:rStyle w:val="iBAAGStandardTextItalicsChar"/>
              </w:rPr>
              <w:t>Diabetes Services</w:t>
            </w:r>
            <w:r w:rsidRPr="002D33B2">
              <w:t>.</w:t>
            </w:r>
          </w:p>
          <w:p w14:paraId="0EA93FEB" w14:textId="77777777" w:rsidR="00BC5D67" w:rsidRPr="002D33B2" w:rsidRDefault="00BC5D67" w:rsidP="00BC5D67">
            <w:pPr>
              <w:pStyle w:val="iBAAGLevel1Bullets"/>
            </w:pPr>
            <w:r w:rsidRPr="002D33B2">
              <w:t>Nail trimming, cutting, or debriding.</w:t>
            </w:r>
          </w:p>
          <w:p w14:paraId="5871801F" w14:textId="68BFDCF2" w:rsidR="00692162" w:rsidRPr="002D33B2" w:rsidRDefault="00692162" w:rsidP="006A6DDF">
            <w:pPr>
              <w:pStyle w:val="iBAAGLevel1Bullets"/>
            </w:pPr>
            <w:r w:rsidRPr="002D33B2">
              <w:t>Hygienic and preventive maintenance foot care. Examples include:</w:t>
            </w:r>
          </w:p>
          <w:p w14:paraId="58718020" w14:textId="77777777" w:rsidR="00692162" w:rsidRPr="002D33B2" w:rsidRDefault="00692162" w:rsidP="006A6DDF">
            <w:pPr>
              <w:pStyle w:val="iBAAGLevel3Bullets"/>
            </w:pPr>
            <w:r w:rsidRPr="002D33B2">
              <w:t>Cleaning and soaking the feet.</w:t>
            </w:r>
          </w:p>
          <w:p w14:paraId="58718021" w14:textId="77777777" w:rsidR="00692162" w:rsidRPr="002D33B2" w:rsidRDefault="00692162" w:rsidP="006A6DDF">
            <w:pPr>
              <w:pStyle w:val="iBAAGLevel3Bullets"/>
            </w:pPr>
            <w:r w:rsidRPr="002D33B2">
              <w:t>Applying skin creams in order to maintain skin tone.</w:t>
            </w:r>
          </w:p>
          <w:p w14:paraId="58718022" w14:textId="238C2242" w:rsidR="00692162" w:rsidRPr="002D33B2" w:rsidRDefault="00692162" w:rsidP="00071A63">
            <w:pPr>
              <w:pStyle w:val="iBAAGLevel3Bullets"/>
            </w:pPr>
            <w:r w:rsidRPr="002D33B2">
              <w:t>This exclusion does not apply to preventive foot care for covered persons who are at risk of neurological or vascular disease arising from diseases such as diabetes.</w:t>
            </w:r>
          </w:p>
          <w:p w14:paraId="58718023" w14:textId="77777777" w:rsidR="00692162" w:rsidRPr="002D33B2" w:rsidRDefault="00692162" w:rsidP="006A6DDF">
            <w:pPr>
              <w:pStyle w:val="iBAAGLevel1Bullets"/>
            </w:pPr>
            <w:r w:rsidRPr="002D33B2">
              <w:t>Treatment of flat feet.</w:t>
            </w:r>
          </w:p>
          <w:p w14:paraId="58718024" w14:textId="77777777" w:rsidR="00692162" w:rsidRPr="002D33B2" w:rsidRDefault="00692162" w:rsidP="006A6DDF">
            <w:pPr>
              <w:pStyle w:val="iBAAGLevel1Bullets"/>
            </w:pPr>
            <w:r w:rsidRPr="002D33B2">
              <w:t>Treatment of subluxation of the foot.</w:t>
            </w:r>
          </w:p>
          <w:p w14:paraId="58718029" w14:textId="77777777" w:rsidR="00692162" w:rsidRPr="002D33B2" w:rsidRDefault="00692162" w:rsidP="006A6DDF">
            <w:pPr>
              <w:pStyle w:val="iBAAGStandardText"/>
            </w:pPr>
          </w:p>
          <w:p w14:paraId="5871802A" w14:textId="77777777" w:rsidR="00692162" w:rsidRPr="002D33B2" w:rsidRDefault="00692162" w:rsidP="006A6DDF">
            <w:pPr>
              <w:pStyle w:val="iBAAGStandardTextBold"/>
            </w:pPr>
            <w:r w:rsidRPr="002D33B2">
              <w:t xml:space="preserve">Medical Supplies </w:t>
            </w:r>
          </w:p>
          <w:p w14:paraId="34050D63" w14:textId="4F003BC2" w:rsidR="004D0E51" w:rsidRPr="002D33B2" w:rsidRDefault="004D0E51" w:rsidP="00071A63">
            <w:pPr>
              <w:pStyle w:val="iBAAGLevel1Bullets"/>
            </w:pPr>
            <w:r w:rsidRPr="002D33B2">
              <w:t>Prescribed or non-</w:t>
            </w:r>
            <w:proofErr w:type="spellStart"/>
            <w:r w:rsidRPr="002D33B2">
              <w:t>prescribled</w:t>
            </w:r>
            <w:proofErr w:type="spellEnd"/>
            <w:r w:rsidRPr="002D33B2">
              <w:t xml:space="preserve"> publicly available devices, software applications and</w:t>
            </w:r>
            <w:r w:rsidR="004244FD" w:rsidRPr="002D33B2">
              <w:t>/or</w:t>
            </w:r>
            <w:r w:rsidRPr="002D33B2">
              <w:t xml:space="preserve"> monitors that can be used for non-medical purposes.</w:t>
            </w:r>
          </w:p>
          <w:p w14:paraId="58718036" w14:textId="77777777" w:rsidR="00692162" w:rsidRPr="002D33B2" w:rsidRDefault="00692162" w:rsidP="006A6DDF">
            <w:pPr>
              <w:pStyle w:val="iBAAGStandardText"/>
            </w:pPr>
          </w:p>
          <w:p w14:paraId="58718037" w14:textId="77777777" w:rsidR="00692162" w:rsidRPr="002D33B2" w:rsidRDefault="00692162" w:rsidP="006A6DDF">
            <w:pPr>
              <w:pStyle w:val="iBAAGStandardTextBold"/>
            </w:pPr>
            <w:r w:rsidRPr="002D33B2">
              <w:t xml:space="preserve">Personal Care, Comfort or Convenience </w:t>
            </w:r>
          </w:p>
          <w:p w14:paraId="58718038" w14:textId="77777777" w:rsidR="00692162" w:rsidRPr="002D33B2" w:rsidRDefault="00692162" w:rsidP="006A6DDF">
            <w:pPr>
              <w:pStyle w:val="iBAAGLevel1Bullets"/>
            </w:pPr>
            <w:r w:rsidRPr="002D33B2">
              <w:t>Television</w:t>
            </w:r>
          </w:p>
          <w:p w14:paraId="58718039" w14:textId="77777777" w:rsidR="00692162" w:rsidRPr="002D33B2" w:rsidRDefault="00692162" w:rsidP="006A6DDF">
            <w:pPr>
              <w:pStyle w:val="iBAAGLevel1Bullets"/>
            </w:pPr>
            <w:r w:rsidRPr="002D33B2">
              <w:t>Telephone</w:t>
            </w:r>
          </w:p>
          <w:p w14:paraId="5871803A" w14:textId="77777777" w:rsidR="00692162" w:rsidRPr="002D33B2" w:rsidRDefault="00692162" w:rsidP="006A6DDF">
            <w:pPr>
              <w:pStyle w:val="iBAAGLevel1Bullets"/>
            </w:pPr>
            <w:r w:rsidRPr="002D33B2">
              <w:t>Beauty/barber service</w:t>
            </w:r>
          </w:p>
          <w:p w14:paraId="5871803B" w14:textId="77777777" w:rsidR="00692162" w:rsidRPr="002D33B2" w:rsidRDefault="00692162" w:rsidP="006A6DDF">
            <w:pPr>
              <w:pStyle w:val="iBAAGLevel1Bullets"/>
            </w:pPr>
            <w:r w:rsidRPr="002D33B2">
              <w:t>Guest service</w:t>
            </w:r>
          </w:p>
          <w:p w14:paraId="5871803C" w14:textId="77777777" w:rsidR="00692162" w:rsidRPr="002D33B2" w:rsidRDefault="00692162" w:rsidP="006A6DDF">
            <w:pPr>
              <w:pStyle w:val="iBAAGLevel1Bullets"/>
            </w:pPr>
            <w:r w:rsidRPr="002D33B2">
              <w:t>Air conditioners, air purifiers, humidifiers, filters and dehumidifiers</w:t>
            </w:r>
          </w:p>
          <w:p w14:paraId="5871803D" w14:textId="77777777" w:rsidR="00692162" w:rsidRPr="002D33B2" w:rsidRDefault="00692162" w:rsidP="006A6DDF">
            <w:pPr>
              <w:pStyle w:val="iBAAGLevel1Bullets"/>
            </w:pPr>
            <w:r w:rsidRPr="002D33B2">
              <w:t>Batteries and battery chargers</w:t>
            </w:r>
          </w:p>
          <w:p w14:paraId="5871803E" w14:textId="77777777" w:rsidR="00692162" w:rsidRPr="002D33B2" w:rsidRDefault="00692162" w:rsidP="006A6DDF">
            <w:pPr>
              <w:pStyle w:val="iBAAGLevel1Bullets"/>
            </w:pPr>
            <w:r w:rsidRPr="002D33B2">
              <w:t>Car seats</w:t>
            </w:r>
          </w:p>
          <w:p w14:paraId="5BEEB9B1" w14:textId="15762CB0" w:rsidR="00A82DCB" w:rsidRPr="002D33B2" w:rsidRDefault="00692162" w:rsidP="006A6DDF">
            <w:pPr>
              <w:pStyle w:val="iBAAGLevel1Bullets"/>
            </w:pPr>
            <w:r w:rsidRPr="002D33B2">
              <w:t>Chairs, bath chairs, feeding chairs, toddler chairs, chair lifts and recliners</w:t>
            </w:r>
          </w:p>
          <w:p w14:paraId="58718040" w14:textId="77777777" w:rsidR="00692162" w:rsidRPr="002D33B2" w:rsidRDefault="00692162" w:rsidP="006A6DDF">
            <w:pPr>
              <w:pStyle w:val="iBAAGLevel1Bullets"/>
            </w:pPr>
            <w:r w:rsidRPr="002D33B2">
              <w:t xml:space="preserve">Exercise equipment </w:t>
            </w:r>
          </w:p>
          <w:p w14:paraId="58718041" w14:textId="77777777" w:rsidR="00692162" w:rsidRPr="002D33B2" w:rsidRDefault="00692162" w:rsidP="006A6DDF">
            <w:pPr>
              <w:pStyle w:val="iBAAGLevel1Bullets"/>
            </w:pPr>
            <w:r w:rsidRPr="002D33B2">
              <w:t>Home modifications such as elevators, handrails and ramps</w:t>
            </w:r>
          </w:p>
          <w:p w14:paraId="75EBC49C" w14:textId="77777777" w:rsidR="0074457B" w:rsidRPr="002D33B2" w:rsidRDefault="0074457B" w:rsidP="0074457B">
            <w:pPr>
              <w:pStyle w:val="iBAAGLevel1Bullets"/>
            </w:pPr>
            <w:r w:rsidRPr="002D33B2">
              <w:t>Hot and cold compresses</w:t>
            </w:r>
          </w:p>
          <w:p w14:paraId="58718042" w14:textId="77777777" w:rsidR="00692162" w:rsidRPr="002D33B2" w:rsidRDefault="00692162" w:rsidP="006A6DDF">
            <w:pPr>
              <w:pStyle w:val="iBAAGLevel1Bullets"/>
            </w:pPr>
            <w:r w:rsidRPr="002D33B2">
              <w:t xml:space="preserve">Hot tubs, </w:t>
            </w:r>
            <w:proofErr w:type="spellStart"/>
            <w:r w:rsidRPr="002D33B2">
              <w:t>jacuzzis</w:t>
            </w:r>
            <w:proofErr w:type="spellEnd"/>
            <w:r w:rsidRPr="002D33B2">
              <w:t>, saunas or whirlpools</w:t>
            </w:r>
          </w:p>
          <w:p w14:paraId="320B7355" w14:textId="77777777" w:rsidR="0074457B" w:rsidRPr="002D33B2" w:rsidRDefault="0074457B" w:rsidP="0074457B">
            <w:pPr>
              <w:pStyle w:val="iBAAGLevel1Bullets"/>
            </w:pPr>
            <w:r w:rsidRPr="002D33B2">
              <w:t xml:space="preserve">Mattresses, pillows or motorized beds </w:t>
            </w:r>
          </w:p>
          <w:p w14:paraId="58718044" w14:textId="77777777" w:rsidR="00692162" w:rsidRPr="002D33B2" w:rsidRDefault="00692162" w:rsidP="006A6DDF">
            <w:pPr>
              <w:pStyle w:val="iBAAGLevel1Bullets"/>
            </w:pPr>
            <w:r w:rsidRPr="002D33B2">
              <w:t>Medical alert systems</w:t>
            </w:r>
          </w:p>
          <w:p w14:paraId="58718045" w14:textId="77777777" w:rsidR="00692162" w:rsidRPr="002D33B2" w:rsidRDefault="00692162" w:rsidP="006A6DDF">
            <w:pPr>
              <w:pStyle w:val="iBAAGLevel1Bullets"/>
            </w:pPr>
            <w:r w:rsidRPr="002D33B2">
              <w:t>Music devices, radios or video players</w:t>
            </w:r>
          </w:p>
          <w:p w14:paraId="58718046" w14:textId="77777777" w:rsidR="00692162" w:rsidRPr="002D33B2" w:rsidRDefault="00692162" w:rsidP="006A6DDF">
            <w:pPr>
              <w:pStyle w:val="iBAAGLevel1Bullets"/>
            </w:pPr>
            <w:r w:rsidRPr="002D33B2">
              <w:t>Personal computers</w:t>
            </w:r>
          </w:p>
          <w:p w14:paraId="58718047" w14:textId="77777777" w:rsidR="00692162" w:rsidRPr="002D33B2" w:rsidRDefault="00692162" w:rsidP="006A6DDF">
            <w:pPr>
              <w:pStyle w:val="iBAAGLevel1Bullets"/>
            </w:pPr>
            <w:r w:rsidRPr="002D33B2">
              <w:t>Power-operated vehicles and vehicle modifications, such as van lifts</w:t>
            </w:r>
          </w:p>
          <w:p w14:paraId="58718048" w14:textId="77777777" w:rsidR="00692162" w:rsidRPr="002D33B2" w:rsidRDefault="00692162" w:rsidP="006A6DDF">
            <w:pPr>
              <w:pStyle w:val="iBAAGLevel1Bullets"/>
            </w:pPr>
            <w:r w:rsidRPr="002D33B2">
              <w:t>Stair lifts and stair glides</w:t>
            </w:r>
          </w:p>
          <w:p w14:paraId="58718049" w14:textId="77777777" w:rsidR="00692162" w:rsidRPr="002D33B2" w:rsidRDefault="00692162" w:rsidP="006A6DDF">
            <w:pPr>
              <w:pStyle w:val="iBAAGLevel1Bullets"/>
            </w:pPr>
            <w:r w:rsidRPr="002D33B2">
              <w:t>Strollers</w:t>
            </w:r>
          </w:p>
          <w:p w14:paraId="5871804A" w14:textId="77777777" w:rsidR="00692162" w:rsidRPr="002D33B2" w:rsidRDefault="00692162" w:rsidP="006A6DDF">
            <w:pPr>
              <w:pStyle w:val="iBAAGLevel1Bullets"/>
            </w:pPr>
            <w:r w:rsidRPr="002D33B2">
              <w:t>Safety equipment</w:t>
            </w:r>
          </w:p>
          <w:p w14:paraId="5871804B" w14:textId="77777777" w:rsidR="00692162" w:rsidRPr="002D33B2" w:rsidRDefault="00692162" w:rsidP="006A6DDF">
            <w:pPr>
              <w:pStyle w:val="iBAAGStandardText"/>
            </w:pPr>
          </w:p>
          <w:p w14:paraId="5871804C" w14:textId="77777777" w:rsidR="00692162" w:rsidRPr="002D33B2" w:rsidRDefault="00692162" w:rsidP="006A6DDF">
            <w:pPr>
              <w:pStyle w:val="iBAAGStandardTextBold"/>
            </w:pPr>
            <w:r w:rsidRPr="002D33B2">
              <w:t>Physical Appearance</w:t>
            </w:r>
          </w:p>
          <w:p w14:paraId="5871804D" w14:textId="77777777" w:rsidR="00692162" w:rsidRPr="002D33B2" w:rsidRDefault="00692162" w:rsidP="006A6DDF">
            <w:pPr>
              <w:pStyle w:val="iBAAGLevel1Bullets"/>
            </w:pPr>
            <w:r w:rsidRPr="002D33B2">
              <w:t xml:space="preserve">Scar or tattoo removal or revision procedures </w:t>
            </w:r>
          </w:p>
          <w:p w14:paraId="5871804E" w14:textId="77777777" w:rsidR="00692162" w:rsidRPr="002D33B2" w:rsidRDefault="00692162" w:rsidP="006A6DDF">
            <w:pPr>
              <w:pStyle w:val="iBAAGLevel1Bullets"/>
            </w:pPr>
            <w:r w:rsidRPr="002D33B2">
              <w:t>Skin abrasion procedures performed as a treatment for acne.</w:t>
            </w:r>
          </w:p>
          <w:p w14:paraId="5871804F" w14:textId="77777777" w:rsidR="00692162" w:rsidRPr="002D33B2" w:rsidRDefault="00692162" w:rsidP="006A6DDF">
            <w:pPr>
              <w:pStyle w:val="iBAAGLevel1Bullets"/>
            </w:pPr>
            <w:r w:rsidRPr="002D33B2">
              <w:t xml:space="preserve">Liposuction or removal of fat deposits </w:t>
            </w:r>
          </w:p>
          <w:p w14:paraId="58718050" w14:textId="77777777" w:rsidR="00692162" w:rsidRPr="002D33B2" w:rsidRDefault="00692162" w:rsidP="006A6DDF">
            <w:pPr>
              <w:pStyle w:val="iBAAGLevel1Bullets"/>
            </w:pPr>
            <w:r w:rsidRPr="002D33B2">
              <w:t xml:space="preserve">Treatment for skin wrinkles </w:t>
            </w:r>
          </w:p>
          <w:p w14:paraId="58718051" w14:textId="5382EDBC" w:rsidR="00692162" w:rsidRPr="002D33B2" w:rsidRDefault="00AF1F57" w:rsidP="006A6DDF">
            <w:pPr>
              <w:pStyle w:val="iBAAGLevel1Bullets"/>
            </w:pPr>
            <w:r w:rsidRPr="002D33B2">
              <w:t>T</w:t>
            </w:r>
            <w:r w:rsidR="00692162" w:rsidRPr="002D33B2">
              <w:t>reatment for spider veins</w:t>
            </w:r>
          </w:p>
          <w:p w14:paraId="58718052" w14:textId="77777777" w:rsidR="00692162" w:rsidRPr="002D33B2" w:rsidRDefault="00692162" w:rsidP="006A6DDF">
            <w:pPr>
              <w:pStyle w:val="iBAAGLevel1Bullets"/>
            </w:pPr>
            <w:r w:rsidRPr="002D33B2">
              <w:t xml:space="preserve">Hair removal or replacement </w:t>
            </w:r>
          </w:p>
          <w:p w14:paraId="58718054" w14:textId="6285362C" w:rsidR="00692162" w:rsidRPr="002D33B2" w:rsidRDefault="00692162" w:rsidP="006A6DDF">
            <w:pPr>
              <w:pStyle w:val="iBAAGLevel1Bullets"/>
            </w:pPr>
            <w:r w:rsidRPr="002D33B2">
              <w:t xml:space="preserve">Replacement of an existing breast implant if the earlier breast implant was performed as a cosmetic procedure. See </w:t>
            </w:r>
            <w:r w:rsidRPr="002D33B2">
              <w:rPr>
                <w:rStyle w:val="iBAAGStandardTextItalicsChar"/>
              </w:rPr>
              <w:t>Reconstructive Procedures</w:t>
            </w:r>
            <w:r w:rsidRPr="002D33B2">
              <w:t>.</w:t>
            </w:r>
          </w:p>
          <w:p w14:paraId="58718055" w14:textId="77777777" w:rsidR="00692162" w:rsidRPr="002D33B2" w:rsidRDefault="00692162" w:rsidP="006A6DDF">
            <w:pPr>
              <w:pStyle w:val="iBAAGLevel1Bullets"/>
            </w:pPr>
            <w:r w:rsidRPr="002D33B2">
              <w:t>Treatment of benign gynecomastia (abnormal breast enlargement in males).</w:t>
            </w:r>
          </w:p>
          <w:p w14:paraId="58718056" w14:textId="77777777" w:rsidR="00692162" w:rsidRPr="002D33B2" w:rsidRDefault="00692162" w:rsidP="006A6DDF">
            <w:pPr>
              <w:pStyle w:val="iBAAGLevel1Bullets"/>
            </w:pPr>
            <w:r w:rsidRPr="002D33B2">
              <w:t>Athletic training, body-building, exercise, fitness, etc.</w:t>
            </w:r>
          </w:p>
          <w:p w14:paraId="58718058" w14:textId="77777777" w:rsidR="00692162" w:rsidRPr="002D33B2" w:rsidRDefault="00692162" w:rsidP="006A6DDF">
            <w:pPr>
              <w:pStyle w:val="iBAAGStandardText"/>
            </w:pPr>
          </w:p>
          <w:p w14:paraId="58718059" w14:textId="77777777" w:rsidR="00692162" w:rsidRPr="002D33B2" w:rsidRDefault="00692162" w:rsidP="006A6DDF">
            <w:pPr>
              <w:pStyle w:val="iBAAGStandardTextBold"/>
            </w:pPr>
            <w:r w:rsidRPr="002D33B2">
              <w:t>Procedures and Treatments</w:t>
            </w:r>
          </w:p>
          <w:p w14:paraId="5871805A" w14:textId="77777777" w:rsidR="00692162" w:rsidRPr="002D33B2" w:rsidRDefault="00692162" w:rsidP="006A6DDF">
            <w:pPr>
              <w:pStyle w:val="iBAAGLevel1Bullets"/>
            </w:pPr>
            <w:r w:rsidRPr="002D33B2">
              <w:t>Removal of hanging skin on the body.  (For example abdominoplasty, panniculectomy, or brachioplasty).</w:t>
            </w:r>
          </w:p>
          <w:p w14:paraId="5871805B" w14:textId="52CBC2CA" w:rsidR="00692162" w:rsidRPr="002D33B2" w:rsidRDefault="00692162" w:rsidP="006A6DDF">
            <w:pPr>
              <w:pStyle w:val="iBAAGLevel1Bullets"/>
            </w:pPr>
            <w:r w:rsidRPr="002D33B2">
              <w:t>Treatment for excessive sweating</w:t>
            </w:r>
            <w:r w:rsidR="00BB42D6" w:rsidRPr="002D33B2">
              <w:t xml:space="preserve"> (hyperhidrosis)</w:t>
            </w:r>
            <w:r w:rsidRPr="002D33B2">
              <w:t>.</w:t>
            </w:r>
          </w:p>
          <w:p w14:paraId="5871805C" w14:textId="77777777" w:rsidR="00692162" w:rsidRPr="002D33B2" w:rsidRDefault="00692162" w:rsidP="006A6DDF">
            <w:pPr>
              <w:pStyle w:val="iBAAGLevel1Bullets"/>
            </w:pPr>
            <w:r w:rsidRPr="002D33B2">
              <w:t>Treatment for snoring, except for obstructive sleep apnea.</w:t>
            </w:r>
          </w:p>
          <w:p w14:paraId="51C699B2" w14:textId="77777777" w:rsidR="00B1470F" w:rsidRPr="002D33B2" w:rsidRDefault="00B1470F" w:rsidP="00B1470F">
            <w:pPr>
              <w:pStyle w:val="iBAAGLevel1Bullets"/>
            </w:pPr>
            <w:r w:rsidRPr="002D33B2">
              <w:t>Biofeedback.</w:t>
            </w:r>
          </w:p>
          <w:p w14:paraId="326A1849" w14:textId="1C913FAD" w:rsidR="0074457B" w:rsidRPr="00BB011A" w:rsidRDefault="0074457B" w:rsidP="0074457B">
            <w:pPr>
              <w:pStyle w:val="iBAAGLevel1Bullets"/>
              <w:rPr>
                <w:lang w:val="it-IT"/>
              </w:rPr>
            </w:pPr>
            <w:r w:rsidRPr="00BB011A">
              <w:rPr>
                <w:lang w:val="it-IT"/>
              </w:rPr>
              <w:t>Helicobacter pylori (H. pylori) serologic testing.</w:t>
            </w:r>
          </w:p>
          <w:p w14:paraId="7D5303B9" w14:textId="74C2DDD2" w:rsidR="00BB011A" w:rsidRPr="00BB011A" w:rsidRDefault="00BB011A" w:rsidP="0074457B">
            <w:pPr>
              <w:pStyle w:val="iBAAGLevel1Bullets"/>
              <w:rPr>
                <w:lang w:val="it-IT"/>
              </w:rPr>
            </w:pPr>
            <w:r w:rsidRPr="00DC0026">
              <w:rPr>
                <w:lang w:val="it-IT"/>
              </w:rPr>
              <w:t>Intracellular micronutrient testing</w:t>
            </w:r>
          </w:p>
          <w:p w14:paraId="51A57669" w14:textId="3C61EF1C" w:rsidR="00B1470F" w:rsidRPr="002D33B2" w:rsidRDefault="00B1470F" w:rsidP="00B1470F">
            <w:pPr>
              <w:pStyle w:val="iBAAGLevel1Bullets"/>
            </w:pPr>
            <w:r w:rsidRPr="00BB011A">
              <w:t xml:space="preserve">Services or treatment for smoking. </w:t>
            </w:r>
            <w:r w:rsidRPr="00BB011A">
              <w:rPr>
                <w:rStyle w:val="iBAAGStandardTextItalicsChar"/>
              </w:rPr>
              <w:t>This exclusion</w:t>
            </w:r>
            <w:r w:rsidRPr="002D33B2">
              <w:rPr>
                <w:rStyle w:val="iBAAGStandardTextItalicsChar"/>
              </w:rPr>
              <w:t xml:space="preserve"> does not apply to preventive counseling or programs which may be available under Health &amp; Wellness.</w:t>
            </w:r>
          </w:p>
          <w:p w14:paraId="5871805F" w14:textId="77777777" w:rsidR="00692162" w:rsidRPr="002D33B2" w:rsidRDefault="00692162" w:rsidP="006A6DDF">
            <w:pPr>
              <w:pStyle w:val="iBAAGStandardText"/>
            </w:pPr>
          </w:p>
          <w:p w14:paraId="58718060" w14:textId="77777777" w:rsidR="00692162" w:rsidRPr="002D33B2" w:rsidRDefault="00692162" w:rsidP="006A6DDF">
            <w:pPr>
              <w:pStyle w:val="iBAAGStandardTextBold"/>
            </w:pPr>
            <w:r w:rsidRPr="002D33B2">
              <w:t>Providers</w:t>
            </w:r>
          </w:p>
          <w:p w14:paraId="58718061" w14:textId="77777777" w:rsidR="00692162" w:rsidRPr="002D33B2" w:rsidRDefault="00692162" w:rsidP="006A6DDF">
            <w:pPr>
              <w:pStyle w:val="iBAAGLevel1Bullets"/>
            </w:pPr>
            <w:r w:rsidRPr="002D33B2">
              <w:t xml:space="preserve">Services performed by a doctor who is a family member by birth or marriage. </w:t>
            </w:r>
            <w:r w:rsidRPr="002D33B2">
              <w:rPr>
                <w:rStyle w:val="iBAAGStandardTextItalicsChar"/>
              </w:rPr>
              <w:t>Examples include a spouse, brother, sister, parent or child.</w:t>
            </w:r>
            <w:r w:rsidRPr="002D33B2">
              <w:t xml:space="preserve"> </w:t>
            </w:r>
          </w:p>
          <w:p w14:paraId="58718062" w14:textId="77777777" w:rsidR="00692162" w:rsidRPr="002D33B2" w:rsidRDefault="00692162" w:rsidP="006A6DDF">
            <w:pPr>
              <w:pStyle w:val="iBAAGLevel1Bullets"/>
            </w:pPr>
            <w:r w:rsidRPr="002D33B2">
              <w:t>Services performed by a doctor with your same legal residence.</w:t>
            </w:r>
          </w:p>
          <w:p w14:paraId="58718063" w14:textId="77777777" w:rsidR="00692162" w:rsidRPr="002D33B2" w:rsidRDefault="00692162" w:rsidP="006A6DDF">
            <w:pPr>
              <w:pStyle w:val="iBAAGLevel1Bullets"/>
            </w:pPr>
            <w:r w:rsidRPr="002D33B2">
              <w:t xml:space="preserve">Services performed at any diagnostic facility without an order written by a doctor. </w:t>
            </w:r>
          </w:p>
          <w:p w14:paraId="58718064" w14:textId="77777777" w:rsidR="00692162" w:rsidRPr="002D33B2" w:rsidRDefault="00692162" w:rsidP="006A6DDF">
            <w:pPr>
              <w:pStyle w:val="iBAAGLevel1Bullets"/>
            </w:pPr>
            <w:r w:rsidRPr="002D33B2">
              <w:t xml:space="preserve">Foreign language and sign language interpreters. </w:t>
            </w:r>
          </w:p>
          <w:p w14:paraId="58718065" w14:textId="77777777" w:rsidR="00692162" w:rsidRPr="002D33B2" w:rsidRDefault="00692162" w:rsidP="006A6DDF">
            <w:pPr>
              <w:pStyle w:val="iBAAGStandardText"/>
            </w:pPr>
          </w:p>
          <w:p w14:paraId="58718066" w14:textId="77777777" w:rsidR="00692162" w:rsidRPr="002D33B2" w:rsidRDefault="00692162" w:rsidP="006A6DDF">
            <w:pPr>
              <w:pStyle w:val="iBAAGStandardTextBold"/>
            </w:pPr>
            <w:r w:rsidRPr="002D33B2">
              <w:t xml:space="preserve">Military duty </w:t>
            </w:r>
          </w:p>
          <w:p w14:paraId="58718067" w14:textId="0B448ABF" w:rsidR="00692162" w:rsidRPr="002D33B2" w:rsidRDefault="00692162" w:rsidP="006A6DDF">
            <w:pPr>
              <w:pStyle w:val="iBAAGLevel1Bullets"/>
            </w:pPr>
            <w:r w:rsidRPr="002D33B2">
              <w:t xml:space="preserve">Services provided while on active </w:t>
            </w:r>
            <w:r w:rsidR="00B1470F" w:rsidRPr="002D33B2">
              <w:t>m</w:t>
            </w:r>
            <w:r w:rsidRPr="002D33B2">
              <w:t>ilitary duty</w:t>
            </w:r>
          </w:p>
          <w:p w14:paraId="58718068" w14:textId="77777777" w:rsidR="00692162" w:rsidRPr="002D33B2" w:rsidRDefault="00692162" w:rsidP="006A6DDF">
            <w:pPr>
              <w:pStyle w:val="iBAAGStandardText"/>
            </w:pPr>
          </w:p>
          <w:p w14:paraId="58718069" w14:textId="7F73812A" w:rsidR="00692162" w:rsidRPr="002D33B2" w:rsidRDefault="00692162" w:rsidP="006A6DDF">
            <w:pPr>
              <w:pStyle w:val="iBAAGStandardTextBold"/>
            </w:pPr>
            <w:r w:rsidRPr="002D33B2">
              <w:t>Travel</w:t>
            </w:r>
          </w:p>
          <w:p w14:paraId="5871806A" w14:textId="4C1F6E04" w:rsidR="00692162" w:rsidRPr="002D33B2" w:rsidRDefault="00692162" w:rsidP="006A6DDF">
            <w:pPr>
              <w:pStyle w:val="iBAAGLevel1Bullets"/>
            </w:pPr>
            <w:r w:rsidRPr="002D33B2">
              <w:t>Health care services received in a foreign country that are not an emergency</w:t>
            </w:r>
          </w:p>
          <w:p w14:paraId="5871806B" w14:textId="77777777" w:rsidR="00692162" w:rsidRPr="002D33B2" w:rsidRDefault="00692162" w:rsidP="006A6DDF">
            <w:pPr>
              <w:pStyle w:val="iBAAGLevel1Bullets"/>
            </w:pPr>
            <w:r w:rsidRPr="002D33B2">
              <w:t xml:space="preserve">Travel expenses to a facility for health care services </w:t>
            </w:r>
          </w:p>
          <w:p w14:paraId="5871806C" w14:textId="77777777" w:rsidR="00692162" w:rsidRPr="002D33B2" w:rsidRDefault="00692162" w:rsidP="006A6DDF">
            <w:pPr>
              <w:pStyle w:val="iBAAGStandardText"/>
            </w:pPr>
          </w:p>
          <w:p w14:paraId="5871806D" w14:textId="77777777" w:rsidR="00692162" w:rsidRPr="002D33B2" w:rsidRDefault="00692162" w:rsidP="006A6DDF">
            <w:pPr>
              <w:pStyle w:val="iBAAGStandardTextBold"/>
            </w:pPr>
            <w:r w:rsidRPr="002D33B2">
              <w:t>All Other Exclusions</w:t>
            </w:r>
          </w:p>
          <w:p w14:paraId="47DDFD9A" w14:textId="77777777" w:rsidR="00787480" w:rsidRPr="002D33B2" w:rsidRDefault="00787480" w:rsidP="00787480">
            <w:pPr>
              <w:pStyle w:val="iBAAGStandardText"/>
            </w:pPr>
            <w:r w:rsidRPr="002D33B2">
              <w:t>Services or treatments for:</w:t>
            </w:r>
          </w:p>
          <w:p w14:paraId="58718071" w14:textId="494EAB8E" w:rsidR="00692162" w:rsidRPr="002D33B2" w:rsidRDefault="00692162" w:rsidP="006A6DDF">
            <w:pPr>
              <w:pStyle w:val="iBAAGLevel1Bullets"/>
            </w:pPr>
            <w:r w:rsidRPr="002D33B2">
              <w:t>School, sports or camp career or employment, insurance, marriage or adoption.</w:t>
            </w:r>
          </w:p>
          <w:p w14:paraId="58718072" w14:textId="77777777" w:rsidR="00692162" w:rsidRPr="002D33B2" w:rsidRDefault="00692162" w:rsidP="006A6DDF">
            <w:pPr>
              <w:pStyle w:val="iBAAGLevel1Bullets"/>
            </w:pPr>
            <w:r w:rsidRPr="002D33B2">
              <w:t>Judicial or administrative orders.</w:t>
            </w:r>
          </w:p>
          <w:p w14:paraId="58718073" w14:textId="77777777" w:rsidR="00692162" w:rsidRPr="002D33B2" w:rsidRDefault="00692162" w:rsidP="006A6DDF">
            <w:pPr>
              <w:pStyle w:val="iBAAGLevel1Bullets"/>
            </w:pPr>
            <w:r w:rsidRPr="002D33B2">
              <w:t>Medical research.</w:t>
            </w:r>
          </w:p>
          <w:p w14:paraId="58718074" w14:textId="77777777" w:rsidR="00692162" w:rsidRPr="002D33B2" w:rsidRDefault="00692162" w:rsidP="006A6DDF">
            <w:pPr>
              <w:pStyle w:val="iBAAGLevel1Bullets"/>
            </w:pPr>
            <w:r w:rsidRPr="002D33B2">
              <w:t>Getting or maintaining a license of any type.</w:t>
            </w:r>
          </w:p>
          <w:p w14:paraId="58718075" w14:textId="77777777" w:rsidR="00692162" w:rsidRPr="002D33B2" w:rsidRDefault="00692162" w:rsidP="006A6DDF">
            <w:pPr>
              <w:pStyle w:val="iBAAGLevel1Bullets"/>
            </w:pPr>
            <w:r w:rsidRPr="002D33B2">
              <w:t xml:space="preserve">Act of war or caused during service in the armed forces of any country. </w:t>
            </w:r>
            <w:r w:rsidRPr="002D33B2">
              <w:rPr>
                <w:rStyle w:val="iBAAGStandardTextItalicsChar"/>
              </w:rPr>
              <w:t>This exclusion does not apply to covered persons who are civilians injured or affected by any act of war, or terrorism in non-war zones.</w:t>
            </w:r>
          </w:p>
          <w:p w14:paraId="58718076" w14:textId="77777777" w:rsidR="00692162" w:rsidRPr="002D33B2" w:rsidRDefault="00692162" w:rsidP="006A6DDF">
            <w:pPr>
              <w:pStyle w:val="iBAAGLevel1Bullets"/>
            </w:pPr>
            <w:r w:rsidRPr="002D33B2">
              <w:t xml:space="preserve">Health services received after the policy ends. </w:t>
            </w:r>
          </w:p>
          <w:p w14:paraId="58718077" w14:textId="77777777" w:rsidR="00692162" w:rsidRPr="002D33B2" w:rsidRDefault="00692162" w:rsidP="006A6DDF">
            <w:pPr>
              <w:pStyle w:val="iBAAGLevel1Bullets"/>
            </w:pPr>
            <w:r w:rsidRPr="002D33B2">
              <w:t xml:space="preserve">Health services provided by an out-of-network doctor that waived co-payments, co-insurance and/or any deductible. </w:t>
            </w:r>
          </w:p>
          <w:p w14:paraId="58718078" w14:textId="77777777" w:rsidR="00692162" w:rsidRPr="002D33B2" w:rsidRDefault="00692162" w:rsidP="006A6DDF">
            <w:pPr>
              <w:pStyle w:val="iBAAGLevel1Bullets"/>
            </w:pPr>
            <w:r w:rsidRPr="002D33B2">
              <w:t>Autopsy.</w:t>
            </w:r>
          </w:p>
          <w:p w14:paraId="47322DE2" w14:textId="64806D7D" w:rsidR="00444EE0" w:rsidRPr="002D33B2" w:rsidRDefault="00692162">
            <w:pPr>
              <w:pStyle w:val="iBAAGLevel1Bullets"/>
            </w:pPr>
            <w:r w:rsidRPr="002D33B2">
              <w:t>Foreign language and sign language services.</w:t>
            </w:r>
          </w:p>
          <w:p w14:paraId="5871807A" w14:textId="4D4D7C5C" w:rsidR="00DE2DA2" w:rsidRPr="002D33B2" w:rsidRDefault="00DE2DA2" w:rsidP="00071A63">
            <w:pPr>
              <w:pStyle w:val="iBAAGLevel1Bullets"/>
              <w:numPr>
                <w:ilvl w:val="0"/>
                <w:numId w:val="0"/>
              </w:numPr>
              <w:ind w:left="90"/>
            </w:pPr>
          </w:p>
        </w:tc>
      </w:tr>
      <w:tr w:rsidR="0069193E" w:rsidRPr="002D33B2" w14:paraId="58718085" w14:textId="77777777" w:rsidTr="003E46AB">
        <w:tc>
          <w:tcPr>
            <w:tcW w:w="13507" w:type="dxa"/>
            <w:gridSpan w:val="2"/>
            <w:tcBorders>
              <w:bottom w:val="single" w:sz="4" w:space="0" w:color="000000" w:themeColor="text1"/>
            </w:tcBorders>
            <w:shd w:val="clear" w:color="auto" w:fill="31849B"/>
          </w:tcPr>
          <w:p w14:paraId="58718084" w14:textId="77777777" w:rsidR="0069193E" w:rsidRPr="002D33B2" w:rsidRDefault="0069193E" w:rsidP="006A6DDF">
            <w:pPr>
              <w:pStyle w:val="iBAAGTableHeader"/>
            </w:pPr>
            <w:r w:rsidRPr="002D33B2">
              <w:rPr>
                <w:rFonts w:cs="Arial"/>
                <w:szCs w:val="26"/>
              </w:rPr>
              <w:t>About Your Benefits</w:t>
            </w:r>
          </w:p>
        </w:tc>
      </w:tr>
      <w:tr w:rsidR="0069193E" w:rsidRPr="002D33B2" w14:paraId="58718099" w14:textId="77777777" w:rsidTr="003E46AB">
        <w:tc>
          <w:tcPr>
            <w:tcW w:w="3523" w:type="dxa"/>
            <w:shd w:val="clear" w:color="auto" w:fill="FFFFFF" w:themeFill="background1"/>
          </w:tcPr>
          <w:p w14:paraId="58718086" w14:textId="77777777" w:rsidR="0069193E" w:rsidRPr="002D33B2" w:rsidRDefault="0069193E" w:rsidP="006A6DDF">
            <w:pPr>
              <w:pStyle w:val="iBAAGSituationBoxName"/>
            </w:pPr>
            <w:bookmarkStart w:id="129" w:name="Health_Reimbursement_Account_HRA"/>
            <w:r w:rsidRPr="002D33B2">
              <w:t>Health Reimbursement Account (HRA)</w:t>
            </w:r>
            <w:bookmarkEnd w:id="129"/>
          </w:p>
          <w:p w14:paraId="58718087" w14:textId="77777777" w:rsidR="0069193E" w:rsidRPr="002D33B2" w:rsidRDefault="0069193E" w:rsidP="006A6DDF">
            <w:pPr>
              <w:pStyle w:val="iBAAGStandardText"/>
            </w:pPr>
          </w:p>
          <w:p w14:paraId="58718088" w14:textId="7DB60D7C" w:rsidR="0069193E" w:rsidRPr="002D33B2" w:rsidRDefault="0069193E" w:rsidP="007667F8">
            <w:pPr>
              <w:pStyle w:val="InstructionalText"/>
            </w:pPr>
          </w:p>
        </w:tc>
        <w:tc>
          <w:tcPr>
            <w:tcW w:w="9984" w:type="dxa"/>
            <w:shd w:val="clear" w:color="auto" w:fill="FFFFFF" w:themeFill="background1"/>
          </w:tcPr>
          <w:p w14:paraId="58718089" w14:textId="77777777" w:rsidR="0069193E" w:rsidRPr="002D33B2" w:rsidRDefault="0069193E" w:rsidP="006A6DDF">
            <w:pPr>
              <w:pStyle w:val="iBAAGStandardText"/>
            </w:pPr>
            <w:r w:rsidRPr="002D33B2">
              <w:t>Not Applicable</w:t>
            </w:r>
          </w:p>
          <w:p w14:paraId="5871808A" w14:textId="77777777" w:rsidR="0069193E" w:rsidRPr="002D33B2" w:rsidRDefault="0069193E" w:rsidP="006A6DDF">
            <w:pPr>
              <w:pStyle w:val="iBAAGStandardText"/>
            </w:pPr>
          </w:p>
          <w:p w14:paraId="58718098" w14:textId="763F61C6" w:rsidR="006408CC" w:rsidRPr="002D33B2" w:rsidRDefault="006408CC">
            <w:pPr>
              <w:pStyle w:val="iBAAGStandardText"/>
            </w:pPr>
          </w:p>
        </w:tc>
      </w:tr>
      <w:tr w:rsidR="0069193E" w:rsidRPr="002D33B2" w14:paraId="5871809B" w14:textId="77777777" w:rsidTr="003E46AB">
        <w:tc>
          <w:tcPr>
            <w:tcW w:w="13507" w:type="dxa"/>
            <w:gridSpan w:val="2"/>
            <w:tcBorders>
              <w:bottom w:val="single" w:sz="4" w:space="0" w:color="000000" w:themeColor="text1"/>
            </w:tcBorders>
            <w:shd w:val="clear" w:color="auto" w:fill="31849B"/>
          </w:tcPr>
          <w:p w14:paraId="5871809A" w14:textId="5A973C05" w:rsidR="0069193E" w:rsidRPr="002D33B2" w:rsidRDefault="0069193E" w:rsidP="006A6DDF">
            <w:pPr>
              <w:pStyle w:val="iBAAGTableHeader"/>
            </w:pPr>
            <w:r w:rsidRPr="002D33B2">
              <w:rPr>
                <w:rFonts w:cs="Arial"/>
                <w:szCs w:val="26"/>
              </w:rPr>
              <w:t>About Your Benefits</w:t>
            </w:r>
          </w:p>
        </w:tc>
      </w:tr>
      <w:tr w:rsidR="0069193E" w:rsidRPr="002D33B2" w14:paraId="587180AF" w14:textId="77777777" w:rsidTr="003E46AB">
        <w:tc>
          <w:tcPr>
            <w:tcW w:w="3523" w:type="dxa"/>
            <w:shd w:val="clear" w:color="auto" w:fill="FFFFFF" w:themeFill="background1"/>
          </w:tcPr>
          <w:p w14:paraId="5871809C" w14:textId="77777777" w:rsidR="0069193E" w:rsidRPr="002D33B2" w:rsidRDefault="0069193E" w:rsidP="006A6DDF">
            <w:pPr>
              <w:pStyle w:val="iBAAGSituationBoxName"/>
            </w:pPr>
            <w:bookmarkStart w:id="130" w:name="Health_Savings_Account_HSA"/>
            <w:r w:rsidRPr="002D33B2">
              <w:t>Health Savings Account (HSA)</w:t>
            </w:r>
            <w:bookmarkEnd w:id="130"/>
          </w:p>
          <w:p w14:paraId="5871809D" w14:textId="77777777" w:rsidR="0069193E" w:rsidRPr="002D33B2" w:rsidRDefault="0069193E" w:rsidP="006A6DDF">
            <w:pPr>
              <w:pStyle w:val="iBAAGStandardText"/>
            </w:pPr>
          </w:p>
          <w:p w14:paraId="5871809E" w14:textId="0EC4FCF2" w:rsidR="0069193E" w:rsidRPr="002D33B2" w:rsidRDefault="0069193E">
            <w:pPr>
              <w:pStyle w:val="InstructionalText"/>
              <w:rPr>
                <w:strike/>
              </w:rPr>
            </w:pPr>
          </w:p>
        </w:tc>
        <w:tc>
          <w:tcPr>
            <w:tcW w:w="9984" w:type="dxa"/>
            <w:shd w:val="clear" w:color="auto" w:fill="FFFFFF" w:themeFill="background1"/>
          </w:tcPr>
          <w:p w14:paraId="03980717" w14:textId="535DDEFA" w:rsidR="00180F82" w:rsidRPr="002D33B2" w:rsidRDefault="00180F82" w:rsidP="00180F82">
            <w:pPr>
              <w:pStyle w:val="iBAAGStandardText"/>
            </w:pPr>
            <w:r w:rsidRPr="002D33B2">
              <w:t>Not Applicable</w:t>
            </w:r>
          </w:p>
          <w:p w14:paraId="587180AE" w14:textId="77777777" w:rsidR="0069193E" w:rsidRPr="002D33B2" w:rsidRDefault="0069193E">
            <w:pPr>
              <w:pStyle w:val="iBAAGStandardText"/>
            </w:pPr>
          </w:p>
        </w:tc>
      </w:tr>
      <w:tr w:rsidR="0069193E" w:rsidRPr="002D33B2" w14:paraId="587180B1" w14:textId="77777777" w:rsidTr="003E46AB">
        <w:tc>
          <w:tcPr>
            <w:tcW w:w="13507" w:type="dxa"/>
            <w:gridSpan w:val="2"/>
            <w:tcBorders>
              <w:bottom w:val="single" w:sz="4" w:space="0" w:color="000000" w:themeColor="text1"/>
            </w:tcBorders>
            <w:shd w:val="clear" w:color="auto" w:fill="31849B"/>
          </w:tcPr>
          <w:p w14:paraId="587180B0" w14:textId="77777777" w:rsidR="0069193E" w:rsidRPr="002D33B2" w:rsidRDefault="0069193E" w:rsidP="006A6DDF">
            <w:pPr>
              <w:pStyle w:val="iBAAGTableHeader"/>
            </w:pPr>
            <w:r w:rsidRPr="002D33B2">
              <w:rPr>
                <w:rFonts w:cs="Arial"/>
                <w:szCs w:val="26"/>
              </w:rPr>
              <w:t>About Your Benefits</w:t>
            </w:r>
          </w:p>
        </w:tc>
      </w:tr>
      <w:tr w:rsidR="0069193E" w:rsidRPr="002D33B2" w14:paraId="587180C3" w14:textId="77777777" w:rsidTr="003E46AB">
        <w:tc>
          <w:tcPr>
            <w:tcW w:w="3523" w:type="dxa"/>
            <w:shd w:val="clear" w:color="auto" w:fill="FFFFFF" w:themeFill="background1"/>
          </w:tcPr>
          <w:p w14:paraId="2B7CBFE7" w14:textId="77777777" w:rsidR="0069193E" w:rsidRPr="002D33B2" w:rsidRDefault="0069193E" w:rsidP="006A6DDF">
            <w:pPr>
              <w:pStyle w:val="iBAAGSituationBoxName"/>
            </w:pPr>
            <w:bookmarkStart w:id="131" w:name="Health_Wellness"/>
            <w:r w:rsidRPr="002D33B2">
              <w:t>Health &amp; Wellness</w:t>
            </w:r>
            <w:bookmarkEnd w:id="131"/>
          </w:p>
          <w:p w14:paraId="2E9046CE" w14:textId="77777777" w:rsidR="006716F3" w:rsidRPr="002D33B2" w:rsidRDefault="006716F3" w:rsidP="00593F2E"/>
          <w:p w14:paraId="587180B2" w14:textId="2A93F6DB" w:rsidR="006716F3" w:rsidRPr="002D33B2" w:rsidRDefault="006716F3" w:rsidP="00593F2E"/>
        </w:tc>
        <w:tc>
          <w:tcPr>
            <w:tcW w:w="9984" w:type="dxa"/>
            <w:shd w:val="clear" w:color="auto" w:fill="FFFFFF" w:themeFill="background1"/>
          </w:tcPr>
          <w:p w14:paraId="23D119B3" w14:textId="6FEFA80D" w:rsidR="006D3535" w:rsidRPr="002D33B2" w:rsidRDefault="006D3535" w:rsidP="00593F2E">
            <w:pPr>
              <w:pStyle w:val="iBAAGStandardTextBold"/>
            </w:pPr>
            <w:r w:rsidRPr="002D33B2">
              <w:t>Health &amp; Wellness</w:t>
            </w:r>
          </w:p>
          <w:p w14:paraId="5167F7D0" w14:textId="31D54D84" w:rsidR="00C44AD4" w:rsidRPr="002D33B2" w:rsidRDefault="00C44AD4" w:rsidP="00C44AD4">
            <w:pPr>
              <w:pStyle w:val="iBAAGStandardText"/>
              <w:rPr>
                <w:b/>
              </w:rPr>
            </w:pPr>
            <w:r w:rsidRPr="002D33B2">
              <w:t xml:space="preserve">For health and wellness information, call toll-free at </w:t>
            </w:r>
            <w:r w:rsidRPr="002D33B2">
              <w:rPr>
                <w:rStyle w:val="iBAAGStandardTextBoldChar"/>
              </w:rPr>
              <w:t>1-877-818-5826</w:t>
            </w:r>
            <w:r w:rsidRPr="002D33B2">
              <w:t>.</w:t>
            </w:r>
            <w:r w:rsidRPr="002D33B2">
              <w:rPr>
                <w:rStyle w:val="iBAAGStandardTextChar"/>
              </w:rPr>
              <w:t xml:space="preserve"> TTY users can dial </w:t>
            </w:r>
            <w:r w:rsidRPr="002D33B2">
              <w:rPr>
                <w:rStyle w:val="iBAAGStandardTextBoldChar"/>
              </w:rPr>
              <w:t>711</w:t>
            </w:r>
            <w:r w:rsidRPr="002D33B2">
              <w:rPr>
                <w:rStyle w:val="iBAAGStandardTextChar"/>
              </w:rPr>
              <w:t>.</w:t>
            </w:r>
          </w:p>
          <w:p w14:paraId="4BB31A60" w14:textId="77777777" w:rsidR="00C44AD4" w:rsidRPr="002D33B2" w:rsidRDefault="00C44AD4" w:rsidP="00593F2E">
            <w:pPr>
              <w:pStyle w:val="InstructionalText"/>
            </w:pPr>
          </w:p>
          <w:p w14:paraId="587180BC" w14:textId="6B21D134" w:rsidR="0069193E" w:rsidRPr="002D33B2" w:rsidRDefault="00D42D75" w:rsidP="006A6DDF">
            <w:pPr>
              <w:pStyle w:val="iBAAGStandardTextBold"/>
            </w:pPr>
            <w:r w:rsidRPr="002D33B2">
              <w:t>Quit For Life</w:t>
            </w:r>
            <w:r w:rsidR="0069193E" w:rsidRPr="002D33B2">
              <w:t>(Tobacco Cessation)</w:t>
            </w:r>
          </w:p>
          <w:p w14:paraId="59208E53" w14:textId="00C9EF6B" w:rsidR="004470CB" w:rsidRPr="002D33B2" w:rsidRDefault="004470CB" w:rsidP="004470CB">
            <w:pPr>
              <w:pStyle w:val="iBAAGStandardText"/>
            </w:pPr>
            <w:r w:rsidRPr="002D33B2">
              <w:t>For questions or to speak to a coach call toll-free at the number on your health plan ID card.</w:t>
            </w:r>
          </w:p>
          <w:p w14:paraId="645CFF50" w14:textId="77777777" w:rsidR="00186A13" w:rsidRPr="002D33B2" w:rsidRDefault="00186A13" w:rsidP="00186A13">
            <w:pPr>
              <w:pStyle w:val="InstructionalText"/>
            </w:pPr>
          </w:p>
          <w:p w14:paraId="587180C2" w14:textId="2A1CF30D" w:rsidR="00DE2DA2" w:rsidRPr="002D33B2" w:rsidRDefault="00DE2DA2">
            <w:pPr>
              <w:pStyle w:val="iBAAGStandardText"/>
            </w:pPr>
          </w:p>
        </w:tc>
      </w:tr>
      <w:tr w:rsidR="0069193E" w:rsidRPr="002D33B2" w14:paraId="587180C5" w14:textId="77777777" w:rsidTr="003E46AB">
        <w:tc>
          <w:tcPr>
            <w:tcW w:w="13507" w:type="dxa"/>
            <w:gridSpan w:val="2"/>
            <w:tcBorders>
              <w:bottom w:val="single" w:sz="4" w:space="0" w:color="000000" w:themeColor="text1"/>
            </w:tcBorders>
            <w:shd w:val="clear" w:color="auto" w:fill="31849B"/>
          </w:tcPr>
          <w:p w14:paraId="587180C4" w14:textId="765E6DF3" w:rsidR="0069193E" w:rsidRPr="002D33B2" w:rsidRDefault="0069193E" w:rsidP="006A6DDF">
            <w:pPr>
              <w:pStyle w:val="iBAAGTableHeader"/>
            </w:pPr>
            <w:r w:rsidRPr="002D33B2">
              <w:t>About Your Benefits</w:t>
            </w:r>
          </w:p>
        </w:tc>
      </w:tr>
      <w:tr w:rsidR="003E46AB" w:rsidRPr="002D33B2" w14:paraId="587180DD" w14:textId="77777777" w:rsidTr="003E46AB">
        <w:tc>
          <w:tcPr>
            <w:tcW w:w="3523" w:type="dxa"/>
            <w:tcBorders>
              <w:bottom w:val="single" w:sz="4" w:space="0" w:color="000000" w:themeColor="text1"/>
            </w:tcBorders>
            <w:shd w:val="clear" w:color="auto" w:fill="FFFFFF" w:themeFill="background1"/>
          </w:tcPr>
          <w:p w14:paraId="13C7E447" w14:textId="77777777" w:rsidR="003E46AB" w:rsidRDefault="003E46AB" w:rsidP="00E9520C">
            <w:pPr>
              <w:rPr>
                <w:b/>
                <w:bCs/>
                <w:iCs/>
                <w:color w:val="000000"/>
                <w:sz w:val="28"/>
                <w:szCs w:val="28"/>
              </w:rPr>
            </w:pPr>
            <w:bookmarkStart w:id="132" w:name="UnitedHealthcare_Hearing_Program"/>
            <w:bookmarkStart w:id="133" w:name="hi_healthinnovations_hearing_program"/>
            <w:r w:rsidRPr="00FA5B53">
              <w:rPr>
                <w:b/>
                <w:bCs/>
                <w:iCs/>
                <w:color w:val="000000"/>
                <w:sz w:val="28"/>
                <w:szCs w:val="28"/>
              </w:rPr>
              <w:t>UnitedHealthcare Hearing</w:t>
            </w:r>
            <w:r>
              <w:rPr>
                <w:b/>
                <w:bCs/>
                <w:iCs/>
                <w:color w:val="000000"/>
                <w:sz w:val="28"/>
                <w:szCs w:val="28"/>
              </w:rPr>
              <w:t xml:space="preserve"> </w:t>
            </w:r>
          </w:p>
          <w:p w14:paraId="587180C6" w14:textId="3A6F4053" w:rsidR="003E46AB" w:rsidRPr="002D33B2" w:rsidRDefault="003E46AB" w:rsidP="006A6DDF">
            <w:pPr>
              <w:pStyle w:val="iBAAGSituationBoxName"/>
            </w:pPr>
            <w:r>
              <w:rPr>
                <w:iCs/>
                <w:color w:val="000000"/>
              </w:rPr>
              <w:t>Program</w:t>
            </w:r>
            <w:bookmarkEnd w:id="132"/>
            <w:bookmarkEnd w:id="133"/>
          </w:p>
        </w:tc>
        <w:tc>
          <w:tcPr>
            <w:tcW w:w="9984" w:type="dxa"/>
            <w:tcBorders>
              <w:bottom w:val="single" w:sz="4" w:space="0" w:color="000000" w:themeColor="text1"/>
            </w:tcBorders>
            <w:shd w:val="clear" w:color="auto" w:fill="FFFFFF" w:themeFill="background1"/>
          </w:tcPr>
          <w:p w14:paraId="36993154" w14:textId="77777777" w:rsidR="003E46AB" w:rsidRPr="00FA5B53" w:rsidRDefault="003E46AB" w:rsidP="00E9520C">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2E0624EE" w14:textId="77777777" w:rsidR="003E46AB" w:rsidRPr="00FA5B53" w:rsidRDefault="003E46AB" w:rsidP="00E9520C">
            <w:pPr>
              <w:rPr>
                <w:color w:val="000000"/>
                <w:szCs w:val="24"/>
              </w:rPr>
            </w:pPr>
          </w:p>
          <w:p w14:paraId="3CC387E4" w14:textId="77777777" w:rsidR="003E46AB" w:rsidRPr="00FA5B53" w:rsidRDefault="003E46AB" w:rsidP="00E9520C">
            <w:pPr>
              <w:rPr>
                <w:color w:val="000000"/>
                <w:szCs w:val="24"/>
              </w:rPr>
            </w:pPr>
            <w:r w:rsidRPr="00FA5B53">
              <w:rPr>
                <w:color w:val="000000"/>
                <w:szCs w:val="24"/>
              </w:rPr>
              <w:t>Benefits of this program:</w:t>
            </w:r>
          </w:p>
          <w:p w14:paraId="34410FF8" w14:textId="77777777" w:rsidR="003E46AB" w:rsidRPr="00FA5B53" w:rsidRDefault="003E46AB" w:rsidP="003E46AB">
            <w:pPr>
              <w:pStyle w:val="ListParagraph"/>
              <w:numPr>
                <w:ilvl w:val="0"/>
                <w:numId w:val="58"/>
              </w:numPr>
              <w:rPr>
                <w:color w:val="000000"/>
                <w:szCs w:val="24"/>
              </w:rPr>
            </w:pPr>
            <w:r w:rsidRPr="00FA5B53">
              <w:rPr>
                <w:color w:val="000000"/>
                <w:szCs w:val="24"/>
              </w:rPr>
              <w:t>There is no cost to use this program</w:t>
            </w:r>
          </w:p>
          <w:p w14:paraId="3F0E6447" w14:textId="77777777" w:rsidR="003E46AB" w:rsidRDefault="003E46AB" w:rsidP="003E46AB">
            <w:pPr>
              <w:pStyle w:val="iBAAGLevel1Bullets"/>
              <w:numPr>
                <w:ilvl w:val="0"/>
                <w:numId w:val="58"/>
              </w:numPr>
            </w:pPr>
            <w:r>
              <w:t xml:space="preserve">Access to more than </w:t>
            </w:r>
            <w:r w:rsidRPr="00FA5B53">
              <w:rPr>
                <w:b/>
              </w:rPr>
              <w:t>5,000</w:t>
            </w:r>
            <w:r>
              <w:t xml:space="preserve"> providers nationwide</w:t>
            </w:r>
          </w:p>
          <w:p w14:paraId="2629C0B3" w14:textId="77777777" w:rsidR="003E46AB" w:rsidRDefault="003E46AB" w:rsidP="003E46AB">
            <w:pPr>
              <w:pStyle w:val="iBAAGLevel1Bullets"/>
              <w:numPr>
                <w:ilvl w:val="0"/>
                <w:numId w:val="58"/>
              </w:numPr>
            </w:pPr>
            <w:r>
              <w:t>You can get high quality hearing aids for a fraction of the cost</w:t>
            </w:r>
          </w:p>
          <w:p w14:paraId="2AD262C1" w14:textId="77777777" w:rsidR="003E46AB" w:rsidRPr="00FA5B53" w:rsidRDefault="003E46AB" w:rsidP="003E46AB">
            <w:pPr>
              <w:pStyle w:val="ListParagraph"/>
              <w:numPr>
                <w:ilvl w:val="0"/>
                <w:numId w:val="58"/>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642343C7" w14:textId="77777777" w:rsidR="003E46AB" w:rsidRPr="00FA5B53" w:rsidRDefault="003E46AB" w:rsidP="003E46AB">
            <w:pPr>
              <w:pStyle w:val="ListParagraph"/>
              <w:numPr>
                <w:ilvl w:val="0"/>
                <w:numId w:val="58"/>
              </w:numPr>
              <w:rPr>
                <w:color w:val="000000"/>
                <w:szCs w:val="24"/>
              </w:rPr>
            </w:pPr>
            <w:r w:rsidRPr="00FA5B53">
              <w:rPr>
                <w:color w:val="000000"/>
                <w:szCs w:val="24"/>
              </w:rPr>
              <w:t>We take care of the claim submission process for you</w:t>
            </w:r>
          </w:p>
          <w:p w14:paraId="37EC15F1" w14:textId="77777777" w:rsidR="003E46AB" w:rsidRPr="00FA5B53" w:rsidRDefault="003E46AB" w:rsidP="00E9520C">
            <w:pPr>
              <w:rPr>
                <w:color w:val="000000"/>
                <w:szCs w:val="24"/>
              </w:rPr>
            </w:pPr>
          </w:p>
          <w:p w14:paraId="7712808F" w14:textId="77777777" w:rsidR="003E46AB" w:rsidRDefault="003E46AB" w:rsidP="00E9520C">
            <w:pPr>
              <w:pStyle w:val="iBAAGStandardText"/>
            </w:pPr>
            <w:r>
              <w:t xml:space="preserve">For more information about this program and how to order, click </w:t>
            </w:r>
            <w:hyperlink r:id="rId99"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3E46AB" w:rsidRPr="002D33B2" w:rsidRDefault="003E46AB" w:rsidP="006A6DDF">
            <w:pPr>
              <w:pStyle w:val="iBAAGStandardText"/>
            </w:pPr>
          </w:p>
        </w:tc>
      </w:tr>
      <w:tr w:rsidR="00CD2D3F" w:rsidRPr="002D33B2" w14:paraId="587180F4" w14:textId="77777777" w:rsidTr="003E46AB">
        <w:tc>
          <w:tcPr>
            <w:tcW w:w="13507" w:type="dxa"/>
            <w:gridSpan w:val="2"/>
            <w:tcBorders>
              <w:bottom w:val="single" w:sz="4" w:space="0" w:color="000000" w:themeColor="text1"/>
            </w:tcBorders>
            <w:shd w:val="clear" w:color="auto" w:fill="31849B"/>
          </w:tcPr>
          <w:p w14:paraId="587180F3" w14:textId="77777777" w:rsidR="00CD2D3F" w:rsidRPr="002D33B2" w:rsidRDefault="00CD2D3F" w:rsidP="006A6DDF">
            <w:pPr>
              <w:pStyle w:val="iBAAGTableHeader"/>
            </w:pPr>
            <w:r w:rsidRPr="002D33B2">
              <w:t>About Your Benefits</w:t>
            </w:r>
          </w:p>
        </w:tc>
      </w:tr>
      <w:tr w:rsidR="00CD2D3F" w:rsidRPr="002D33B2" w14:paraId="5871810D" w14:textId="77777777" w:rsidTr="003E46AB">
        <w:tc>
          <w:tcPr>
            <w:tcW w:w="3523" w:type="dxa"/>
            <w:tcBorders>
              <w:bottom w:val="single" w:sz="4" w:space="0" w:color="000000" w:themeColor="text1"/>
            </w:tcBorders>
            <w:shd w:val="clear" w:color="auto" w:fill="FFFFFF" w:themeFill="background1"/>
          </w:tcPr>
          <w:p w14:paraId="587180F5" w14:textId="77777777" w:rsidR="00CD2D3F" w:rsidRPr="002D33B2" w:rsidRDefault="00CD2D3F" w:rsidP="006A6DDF">
            <w:pPr>
              <w:pStyle w:val="iBAAGSituationBoxName"/>
            </w:pPr>
            <w:bookmarkStart w:id="134" w:name="Retiree_Reimbursement_Account_RRA"/>
            <w:r w:rsidRPr="002D33B2">
              <w:t>Retiree Reimbursement Account (RRA)</w:t>
            </w:r>
            <w:bookmarkEnd w:id="134"/>
          </w:p>
          <w:p w14:paraId="24FECE5D" w14:textId="77777777" w:rsidR="00354A9D" w:rsidRPr="002D33B2" w:rsidRDefault="00354A9D">
            <w:pPr>
              <w:pStyle w:val="InstructionalText"/>
            </w:pPr>
          </w:p>
          <w:p w14:paraId="587180F7" w14:textId="3571A37D" w:rsidR="00CD2D3F" w:rsidRPr="002D33B2" w:rsidRDefault="00CD2D3F">
            <w:pPr>
              <w:pStyle w:val="InstructionalText"/>
            </w:pPr>
          </w:p>
        </w:tc>
        <w:tc>
          <w:tcPr>
            <w:tcW w:w="9984" w:type="dxa"/>
            <w:tcBorders>
              <w:bottom w:val="single" w:sz="4" w:space="0" w:color="000000" w:themeColor="text1"/>
            </w:tcBorders>
            <w:shd w:val="clear" w:color="auto" w:fill="FFFFFF" w:themeFill="background1"/>
          </w:tcPr>
          <w:p w14:paraId="587180F8" w14:textId="77777777" w:rsidR="00CD2D3F" w:rsidRPr="002D33B2" w:rsidRDefault="00CD2D3F" w:rsidP="006A6DDF">
            <w:pPr>
              <w:pStyle w:val="iBAAGStandardText"/>
            </w:pPr>
            <w:r w:rsidRPr="002D33B2">
              <w:t>Not Applicable</w:t>
            </w:r>
          </w:p>
          <w:p w14:paraId="587180F9" w14:textId="77777777" w:rsidR="00CD2D3F" w:rsidRPr="002D33B2" w:rsidRDefault="00CD2D3F" w:rsidP="006A6DDF">
            <w:pPr>
              <w:pStyle w:val="iBAAGStandardText"/>
            </w:pPr>
          </w:p>
          <w:p w14:paraId="5871810C" w14:textId="77777777" w:rsidR="00CD2D3F" w:rsidRPr="002D33B2" w:rsidRDefault="00CD2D3F">
            <w:pPr>
              <w:pStyle w:val="iBAAGStandardText"/>
            </w:pPr>
          </w:p>
        </w:tc>
      </w:tr>
      <w:tr w:rsidR="00580AD9" w:rsidRPr="002D33B2" w14:paraId="1C87D64A" w14:textId="77777777" w:rsidTr="003E46AB">
        <w:tc>
          <w:tcPr>
            <w:tcW w:w="13507" w:type="dxa"/>
            <w:gridSpan w:val="2"/>
            <w:shd w:val="clear" w:color="auto" w:fill="31849B" w:themeFill="accent5" w:themeFillShade="BF"/>
          </w:tcPr>
          <w:p w14:paraId="02E1690D" w14:textId="1C3071AB" w:rsidR="00580AD9" w:rsidRPr="002D33B2" w:rsidRDefault="00580AD9" w:rsidP="00B840D5">
            <w:pPr>
              <w:pStyle w:val="iBAAGTableHeader"/>
            </w:pPr>
            <w:r w:rsidRPr="002D33B2">
              <w:t>About Your Benefits</w:t>
            </w:r>
          </w:p>
        </w:tc>
      </w:tr>
      <w:tr w:rsidR="00580AD9" w:rsidRPr="002D33B2" w14:paraId="4D8BDC57" w14:textId="77777777" w:rsidTr="003E46AB">
        <w:tc>
          <w:tcPr>
            <w:tcW w:w="3523" w:type="dxa"/>
            <w:shd w:val="clear" w:color="auto" w:fill="FFFFFF" w:themeFill="background1"/>
          </w:tcPr>
          <w:p w14:paraId="17BA91D3" w14:textId="77777777" w:rsidR="00580AD9" w:rsidRPr="002D33B2" w:rsidRDefault="00580AD9" w:rsidP="006A6DDF">
            <w:pPr>
              <w:pStyle w:val="iBAAGSituationBoxName"/>
            </w:pPr>
            <w:bookmarkStart w:id="135" w:name="Real_Appeal"/>
            <w:r w:rsidRPr="002D33B2">
              <w:t>Real Appeal</w:t>
            </w:r>
            <w:bookmarkEnd w:id="135"/>
          </w:p>
          <w:p w14:paraId="6B790498" w14:textId="77777777" w:rsidR="00580AD9" w:rsidRPr="002D33B2" w:rsidRDefault="00580AD9" w:rsidP="006A6DDF">
            <w:pPr>
              <w:pStyle w:val="iBAAGSituationBoxName"/>
            </w:pPr>
          </w:p>
          <w:p w14:paraId="29A586AC" w14:textId="77777777" w:rsidR="00580AD9" w:rsidRPr="002D33B2" w:rsidRDefault="00580AD9" w:rsidP="00B840D5">
            <w:pPr>
              <w:pStyle w:val="iBAAGStandardTextBold"/>
            </w:pPr>
            <w:r w:rsidRPr="002D33B2">
              <w:t xml:space="preserve">What is Real Appeal? </w:t>
            </w:r>
          </w:p>
          <w:p w14:paraId="6B86B39D" w14:textId="4E2C390B" w:rsidR="00580AD9" w:rsidRPr="002D33B2" w:rsidRDefault="00580AD9" w:rsidP="00B840D5">
            <w:pPr>
              <w:pStyle w:val="iBAAGStandardText"/>
            </w:pPr>
            <w:r w:rsidRPr="002D33B2">
              <w:t>It is a free virtual wellness program to help you live a healthy lifestyle.</w:t>
            </w:r>
          </w:p>
          <w:p w14:paraId="095F1EC9" w14:textId="5E810C1D" w:rsidR="00580AD9" w:rsidRPr="002D33B2" w:rsidRDefault="00580AD9" w:rsidP="006A6DDF">
            <w:pPr>
              <w:pStyle w:val="iBAAGSituationBoxName"/>
            </w:pPr>
          </w:p>
        </w:tc>
        <w:tc>
          <w:tcPr>
            <w:tcW w:w="9984" w:type="dxa"/>
            <w:shd w:val="clear" w:color="auto" w:fill="FFFFFF" w:themeFill="background1"/>
          </w:tcPr>
          <w:p w14:paraId="2774B8AB" w14:textId="77777777" w:rsidR="00580AD9" w:rsidRPr="002D33B2" w:rsidRDefault="00580AD9" w:rsidP="006A6DDF">
            <w:pPr>
              <w:pStyle w:val="iBAAGStandardText"/>
            </w:pPr>
            <w:r w:rsidRPr="002D33B2">
              <w:t>Not Applicable</w:t>
            </w:r>
          </w:p>
          <w:p w14:paraId="43DD326A" w14:textId="77777777" w:rsidR="00580AD9" w:rsidRPr="002D33B2" w:rsidRDefault="00580AD9" w:rsidP="006A6DDF">
            <w:pPr>
              <w:pStyle w:val="iBAAGStandardText"/>
            </w:pPr>
          </w:p>
          <w:p w14:paraId="212CC4F0" w14:textId="1E4E63D4" w:rsidR="00580AD9" w:rsidRPr="002D33B2" w:rsidRDefault="00580AD9">
            <w:pPr>
              <w:pStyle w:val="iBAAGStandardText"/>
            </w:pPr>
          </w:p>
        </w:tc>
      </w:tr>
      <w:tr w:rsidR="00CD2D3F" w:rsidRPr="002D33B2" w14:paraId="5871810F" w14:textId="77777777" w:rsidTr="003E46AB">
        <w:tc>
          <w:tcPr>
            <w:tcW w:w="13507" w:type="dxa"/>
            <w:gridSpan w:val="2"/>
            <w:tcBorders>
              <w:bottom w:val="single" w:sz="4" w:space="0" w:color="000000" w:themeColor="text1"/>
            </w:tcBorders>
            <w:shd w:val="clear" w:color="auto" w:fill="31849B"/>
          </w:tcPr>
          <w:p w14:paraId="5871810E" w14:textId="77777777" w:rsidR="00CD2D3F" w:rsidRPr="002D33B2" w:rsidRDefault="00CD2D3F" w:rsidP="006A6DDF">
            <w:pPr>
              <w:pStyle w:val="iBAAGTableHeader"/>
            </w:pPr>
            <w:r w:rsidRPr="002D33B2">
              <w:t>About Your Benefits</w:t>
            </w:r>
          </w:p>
        </w:tc>
      </w:tr>
      <w:tr w:rsidR="009A5AC0" w:rsidRPr="002D33B2" w14:paraId="58718133" w14:textId="77777777" w:rsidTr="003E46AB">
        <w:tc>
          <w:tcPr>
            <w:tcW w:w="3523" w:type="dxa"/>
            <w:shd w:val="clear" w:color="auto" w:fill="FFFFFF" w:themeFill="background1"/>
          </w:tcPr>
          <w:p w14:paraId="51391462" w14:textId="19271C1E" w:rsidR="009A5AC0" w:rsidRPr="002D33B2" w:rsidRDefault="009A5AC0" w:rsidP="00542340">
            <w:pPr>
              <w:pStyle w:val="iBAAGSituationBoxName"/>
            </w:pPr>
            <w:bookmarkStart w:id="136" w:name="SimplyEngaged_Wellness_Incentive_Program"/>
            <w:proofErr w:type="spellStart"/>
            <w:r w:rsidRPr="002D33B2">
              <w:t>SimplyEngaged</w:t>
            </w:r>
            <w:proofErr w:type="spellEnd"/>
            <w:r w:rsidRPr="002D33B2">
              <w:t xml:space="preserve"> Wellness Incentive Program</w:t>
            </w:r>
            <w:bookmarkEnd w:id="136"/>
          </w:p>
          <w:p w14:paraId="15CFDA1B" w14:textId="77777777" w:rsidR="009A5AC0" w:rsidRPr="002D33B2" w:rsidRDefault="009A5AC0" w:rsidP="00542340"/>
          <w:p w14:paraId="29742F1F" w14:textId="77777777" w:rsidR="009A5AC0" w:rsidRPr="002D33B2" w:rsidRDefault="009A5AC0" w:rsidP="00542340">
            <w:pPr>
              <w:pStyle w:val="InstructionalText"/>
            </w:pPr>
          </w:p>
          <w:p w14:paraId="69407913" w14:textId="77777777" w:rsidR="009A5AC0" w:rsidRPr="002D33B2" w:rsidRDefault="009A5AC0" w:rsidP="00542340">
            <w:pPr>
              <w:rPr>
                <w:rStyle w:val="iBAAGStandardTextChar"/>
              </w:rPr>
            </w:pPr>
            <w:r w:rsidRPr="002D33B2">
              <w:rPr>
                <w:rStyle w:val="iBAAGStandardTextBoldChar"/>
              </w:rPr>
              <w:t xml:space="preserve">What is </w:t>
            </w:r>
            <w:proofErr w:type="spellStart"/>
            <w:r w:rsidRPr="002D33B2">
              <w:rPr>
                <w:rStyle w:val="iBAAGStandardTextBoldChar"/>
              </w:rPr>
              <w:t>SimplyEngaged</w:t>
            </w:r>
            <w:proofErr w:type="spellEnd"/>
            <w:r w:rsidRPr="002D33B2">
              <w:rPr>
                <w:rStyle w:val="iBAAGStandardTextBoldChar"/>
              </w:rPr>
              <w:t>?</w:t>
            </w:r>
            <w:r w:rsidRPr="002D33B2">
              <w:t xml:space="preserve"> </w:t>
            </w:r>
            <w:r w:rsidRPr="002D33B2">
              <w:rPr>
                <w:rStyle w:val="iBAAGStandardTextChar"/>
              </w:rPr>
              <w:t>It is a free wellness program that rewards you for participating in wellness activities.</w:t>
            </w:r>
          </w:p>
          <w:p w14:paraId="58718116" w14:textId="59CA30CE" w:rsidR="009A5AC0" w:rsidRPr="002D33B2" w:rsidRDefault="009A5AC0" w:rsidP="006A6DDF">
            <w:pPr>
              <w:pStyle w:val="InstructionalText"/>
            </w:pPr>
          </w:p>
        </w:tc>
        <w:tc>
          <w:tcPr>
            <w:tcW w:w="9984" w:type="dxa"/>
            <w:shd w:val="clear" w:color="auto" w:fill="FFFFFF" w:themeFill="background1"/>
          </w:tcPr>
          <w:p w14:paraId="67FCB93A" w14:textId="523FBA51" w:rsidR="009A5AC0" w:rsidRPr="002D33B2" w:rsidRDefault="009A5AC0" w:rsidP="00542340">
            <w:pPr>
              <w:pStyle w:val="iBAAGStandardText"/>
            </w:pPr>
            <w:r w:rsidRPr="002D33B2">
              <w:t xml:space="preserve">Not Applicable </w:t>
            </w:r>
          </w:p>
          <w:p w14:paraId="58718132" w14:textId="77777777" w:rsidR="009A5AC0" w:rsidRPr="002D33B2" w:rsidRDefault="009A5AC0" w:rsidP="006A6DDF">
            <w:pPr>
              <w:pStyle w:val="iBAAGStandardText"/>
            </w:pPr>
          </w:p>
        </w:tc>
      </w:tr>
      <w:tr w:rsidR="00CD2D3F" w:rsidRPr="002D33B2" w14:paraId="421A4BC6" w14:textId="77777777" w:rsidTr="003E46AB">
        <w:tc>
          <w:tcPr>
            <w:tcW w:w="13507" w:type="dxa"/>
            <w:gridSpan w:val="2"/>
            <w:tcBorders>
              <w:bottom w:val="single" w:sz="4" w:space="0" w:color="000000" w:themeColor="text1"/>
            </w:tcBorders>
            <w:shd w:val="clear" w:color="auto" w:fill="31849B"/>
          </w:tcPr>
          <w:p w14:paraId="57AA7A15" w14:textId="77777777" w:rsidR="00CD2D3F" w:rsidRPr="002D33B2" w:rsidRDefault="00CD2D3F" w:rsidP="00BB7128">
            <w:pPr>
              <w:pStyle w:val="iBAAGTableHeader"/>
            </w:pPr>
            <w:r w:rsidRPr="002D33B2">
              <w:t>About Your Benefits</w:t>
            </w:r>
          </w:p>
        </w:tc>
      </w:tr>
      <w:tr w:rsidR="00CD2D3F" w:rsidRPr="002D33B2" w14:paraId="2E355055" w14:textId="77777777" w:rsidTr="003E46AB">
        <w:tc>
          <w:tcPr>
            <w:tcW w:w="3523" w:type="dxa"/>
            <w:shd w:val="clear" w:color="auto" w:fill="FFFFFF" w:themeFill="background1"/>
          </w:tcPr>
          <w:p w14:paraId="05D9C419" w14:textId="77777777" w:rsidR="00CD2D3F" w:rsidRPr="002D33B2" w:rsidRDefault="00CD2D3F" w:rsidP="00BB7128">
            <w:pPr>
              <w:pStyle w:val="iBAAGSituationBoxName"/>
            </w:pPr>
            <w:bookmarkStart w:id="137" w:name="UnitedHealthcare_Motion"/>
            <w:r w:rsidRPr="002D33B2">
              <w:t>UnitedHealthcare Motion</w:t>
            </w:r>
            <w:bookmarkEnd w:id="137"/>
            <w:r w:rsidRPr="002D33B2">
              <w:t xml:space="preserve"> </w:t>
            </w:r>
          </w:p>
          <w:p w14:paraId="0A949D6E" w14:textId="77777777" w:rsidR="00354A9D" w:rsidRPr="002D33B2" w:rsidRDefault="00354A9D" w:rsidP="00B840D5">
            <w:pPr>
              <w:pStyle w:val="iBAAGStandardText"/>
            </w:pPr>
          </w:p>
          <w:p w14:paraId="2B603F8F" w14:textId="77777777" w:rsidR="007E5E03" w:rsidRPr="002D33B2" w:rsidRDefault="007E5E03" w:rsidP="00B840D5">
            <w:pPr>
              <w:pStyle w:val="InstructionalText"/>
            </w:pPr>
          </w:p>
          <w:p w14:paraId="41D1E38D" w14:textId="4D005E11" w:rsidR="00354A9D" w:rsidRPr="002D33B2" w:rsidRDefault="00354A9D" w:rsidP="00354A9D">
            <w:pPr>
              <w:rPr>
                <w:rStyle w:val="iBAAGStandardTextChar"/>
              </w:rPr>
            </w:pPr>
            <w:r w:rsidRPr="002D33B2">
              <w:rPr>
                <w:rStyle w:val="iBAAGStandardTextBoldChar"/>
              </w:rPr>
              <w:t>What is UnitedHealthcare Motion?</w:t>
            </w:r>
            <w:r w:rsidRPr="002D33B2">
              <w:t xml:space="preserve"> </w:t>
            </w:r>
            <w:r w:rsidRPr="002D33B2">
              <w:rPr>
                <w:rStyle w:val="iBAAGStandardTextChar"/>
              </w:rPr>
              <w:t>It is a free wellness program that rewards you for completing certain fitness goals</w:t>
            </w:r>
            <w:r w:rsidR="0024189A" w:rsidRPr="002D33B2">
              <w:rPr>
                <w:rStyle w:val="iBAAGStandardTextChar"/>
              </w:rPr>
              <w:t xml:space="preserve"> through walking</w:t>
            </w:r>
            <w:r w:rsidRPr="002D33B2">
              <w:rPr>
                <w:rStyle w:val="iBAAGStandardTextChar"/>
              </w:rPr>
              <w:t>.</w:t>
            </w:r>
          </w:p>
          <w:p w14:paraId="6BC85118" w14:textId="77777777" w:rsidR="00CD2D3F" w:rsidRPr="002D33B2" w:rsidRDefault="00CD2D3F" w:rsidP="00B840D5">
            <w:pPr>
              <w:pStyle w:val="InstructionalText"/>
            </w:pPr>
          </w:p>
        </w:tc>
        <w:tc>
          <w:tcPr>
            <w:tcW w:w="9984" w:type="dxa"/>
            <w:shd w:val="clear" w:color="auto" w:fill="FFFFFF" w:themeFill="background1"/>
          </w:tcPr>
          <w:p w14:paraId="7EDBF7FB" w14:textId="77777777" w:rsidR="00CD2D3F" w:rsidRPr="002D33B2" w:rsidRDefault="00CD2D3F" w:rsidP="00BB7128">
            <w:pPr>
              <w:pStyle w:val="iBAAGStandardText"/>
            </w:pPr>
            <w:r w:rsidRPr="002D33B2">
              <w:t>Not Applicable</w:t>
            </w:r>
          </w:p>
          <w:p w14:paraId="166A09CF" w14:textId="77777777" w:rsidR="00354A9D" w:rsidRPr="002D33B2" w:rsidRDefault="00354A9D">
            <w:pPr>
              <w:pStyle w:val="iBAAGStandardText"/>
            </w:pPr>
          </w:p>
          <w:p w14:paraId="7138E1A4" w14:textId="77777777" w:rsidR="0024189A" w:rsidRPr="002D33B2" w:rsidRDefault="0024189A" w:rsidP="00623FCF">
            <w:pPr>
              <w:pStyle w:val="iBAAGLevel1Bullets"/>
              <w:numPr>
                <w:ilvl w:val="0"/>
                <w:numId w:val="0"/>
              </w:numPr>
              <w:ind w:left="450"/>
            </w:pPr>
          </w:p>
        </w:tc>
      </w:tr>
      <w:tr w:rsidR="00CD2D3F" w:rsidRPr="002D33B2" w14:paraId="58718135" w14:textId="77777777" w:rsidTr="003E46AB">
        <w:tc>
          <w:tcPr>
            <w:tcW w:w="13507" w:type="dxa"/>
            <w:gridSpan w:val="2"/>
            <w:tcBorders>
              <w:bottom w:val="single" w:sz="4" w:space="0" w:color="000000" w:themeColor="text1"/>
            </w:tcBorders>
            <w:shd w:val="clear" w:color="auto" w:fill="31849B"/>
          </w:tcPr>
          <w:p w14:paraId="58718134" w14:textId="2DFE702A" w:rsidR="00CD2D3F" w:rsidRPr="002D33B2" w:rsidRDefault="00CD2D3F" w:rsidP="006A6DDF">
            <w:pPr>
              <w:pStyle w:val="iBAAGTableHeader"/>
            </w:pPr>
            <w:r w:rsidRPr="002D33B2">
              <w:t>About Your Benefits</w:t>
            </w:r>
          </w:p>
        </w:tc>
      </w:tr>
      <w:tr w:rsidR="00CD2D3F" w:rsidRPr="002D33B2" w14:paraId="58718144" w14:textId="77777777" w:rsidTr="003E46AB">
        <w:tc>
          <w:tcPr>
            <w:tcW w:w="3523" w:type="dxa"/>
            <w:shd w:val="clear" w:color="auto" w:fill="FFFFFF" w:themeFill="background1"/>
          </w:tcPr>
          <w:p w14:paraId="58718136" w14:textId="77777777" w:rsidR="00CD2D3F" w:rsidRPr="002D33B2" w:rsidRDefault="00CD2D3F" w:rsidP="006A6DDF">
            <w:pPr>
              <w:pStyle w:val="iBAAGSituationBoxName"/>
            </w:pPr>
            <w:bookmarkStart w:id="138" w:name="Vision_Vendor"/>
            <w:r w:rsidRPr="002D33B2">
              <w:t>Vision Vendor</w:t>
            </w:r>
            <w:bookmarkEnd w:id="138"/>
          </w:p>
          <w:p w14:paraId="58718137" w14:textId="77777777" w:rsidR="00CD2D3F" w:rsidRPr="002D33B2" w:rsidRDefault="00CD2D3F" w:rsidP="006A6DDF">
            <w:pPr>
              <w:pStyle w:val="iBAAGStandardText"/>
            </w:pPr>
          </w:p>
          <w:p w14:paraId="58718138" w14:textId="243DF789" w:rsidR="00CD2D3F" w:rsidRPr="002D33B2" w:rsidRDefault="00CD2D3F" w:rsidP="00E44D36">
            <w:pPr>
              <w:pStyle w:val="InstructionalText"/>
            </w:pPr>
          </w:p>
        </w:tc>
        <w:tc>
          <w:tcPr>
            <w:tcW w:w="9984" w:type="dxa"/>
            <w:shd w:val="clear" w:color="auto" w:fill="FFFFFF" w:themeFill="background1"/>
          </w:tcPr>
          <w:p w14:paraId="58718139" w14:textId="77777777" w:rsidR="00CD2D3F" w:rsidRPr="002D33B2" w:rsidRDefault="00CD2D3F" w:rsidP="006A6DDF">
            <w:pPr>
              <w:pStyle w:val="iBAAGStandardText"/>
            </w:pPr>
            <w:r w:rsidRPr="002D33B2">
              <w:t xml:space="preserve">Administered by: </w:t>
            </w:r>
            <w:r w:rsidRPr="002D33B2">
              <w:rPr>
                <w:rStyle w:val="iBAAGStandardTextBoldChar"/>
              </w:rPr>
              <w:t>UnitedHealthcare Vision</w:t>
            </w:r>
          </w:p>
          <w:p w14:paraId="5871813A" w14:textId="2D06B121" w:rsidR="00CD2D3F" w:rsidRPr="002D33B2" w:rsidRDefault="00CD2D3F" w:rsidP="006A6DDF">
            <w:pPr>
              <w:pStyle w:val="iBAAGStandardText"/>
            </w:pPr>
            <w:r w:rsidRPr="002D33B2">
              <w:t xml:space="preserve">Call toll-free at </w:t>
            </w:r>
            <w:r w:rsidR="00812ED4" w:rsidRPr="002D33B2">
              <w:rPr>
                <w:rStyle w:val="iBAAGStandardTextBoldChar"/>
              </w:rPr>
              <w:t>1-800-638-3120</w:t>
            </w:r>
            <w:r w:rsidRPr="002D33B2">
              <w:rPr>
                <w:rStyle w:val="iBAAGStandardTextBoldChar"/>
                <w:b w:val="0"/>
              </w:rPr>
              <w:t>.</w:t>
            </w:r>
            <w:r w:rsidRPr="002D33B2">
              <w:rPr>
                <w:rStyle w:val="iBAAGStandardTextBoldChar"/>
              </w:rPr>
              <w:t xml:space="preserve"> </w:t>
            </w:r>
            <w:r w:rsidRPr="002D33B2">
              <w:rPr>
                <w:rStyle w:val="iBAAGStandardTextChar"/>
              </w:rPr>
              <w:t xml:space="preserve">TTY users can dial </w:t>
            </w:r>
            <w:r w:rsidRPr="002D33B2">
              <w:rPr>
                <w:rStyle w:val="iBAAGStandardTextBoldChar"/>
              </w:rPr>
              <w:t>711</w:t>
            </w:r>
            <w:r w:rsidRPr="002D33B2">
              <w:rPr>
                <w:rStyle w:val="iBAAGStandardTextChar"/>
              </w:rPr>
              <w:t>.</w:t>
            </w:r>
          </w:p>
          <w:p w14:paraId="5871813B" w14:textId="77777777" w:rsidR="00CD2D3F" w:rsidRPr="002D33B2" w:rsidRDefault="00CD2D3F" w:rsidP="006A6DDF">
            <w:pPr>
              <w:pStyle w:val="iBAAGStandardText"/>
            </w:pPr>
          </w:p>
          <w:p w14:paraId="58718143" w14:textId="7BD286A6" w:rsidR="00CD2D3F" w:rsidRPr="002D33B2" w:rsidRDefault="00CD2D3F">
            <w:pPr>
              <w:pStyle w:val="iBAAGStandardText"/>
            </w:pPr>
          </w:p>
        </w:tc>
      </w:tr>
    </w:tbl>
    <w:p w14:paraId="58718145" w14:textId="77777777" w:rsidR="0069193E" w:rsidRPr="002D33B2" w:rsidRDefault="0069193E" w:rsidP="0069193E"/>
    <w:p w14:paraId="58718146" w14:textId="77777777" w:rsidR="0069193E" w:rsidRPr="002D33B2" w:rsidRDefault="0069193E" w:rsidP="0069193E">
      <w:pPr>
        <w:rPr>
          <w:rStyle w:val="iBAAGTags"/>
        </w:rPr>
      </w:pPr>
      <w:r w:rsidRPr="002D33B2">
        <w:rPr>
          <w:rStyle w:val="iBAAGTags"/>
        </w:rPr>
        <w:t>&lt;!--ID=CSR--&gt;</w:t>
      </w:r>
    </w:p>
    <w:p w14:paraId="4431EDAD" w14:textId="18FEAA64"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2D33B2" w14:paraId="58718148" w14:textId="77777777" w:rsidTr="001C5FD9">
        <w:tc>
          <w:tcPr>
            <w:tcW w:w="13507" w:type="dxa"/>
            <w:shd w:val="clear" w:color="auto" w:fill="DAEEF3"/>
          </w:tcPr>
          <w:p w14:paraId="58718147" w14:textId="77777777" w:rsidR="0069193E" w:rsidRPr="002D33B2" w:rsidRDefault="0069193E" w:rsidP="006A6DDF">
            <w:pPr>
              <w:pStyle w:val="iBAAGMajorSectionHeader"/>
            </w:pPr>
            <w:r w:rsidRPr="002D33B2">
              <w:t>CSR View</w:t>
            </w:r>
          </w:p>
        </w:tc>
      </w:tr>
    </w:tbl>
    <w:p w14:paraId="5871814F" w14:textId="77777777" w:rsidR="0069193E" w:rsidRPr="002D33B2" w:rsidRDefault="0069193E" w:rsidP="0069193E"/>
    <w:p w14:paraId="58718150" w14:textId="77777777" w:rsidR="0069193E" w:rsidRPr="002D33B2" w:rsidRDefault="0069193E" w:rsidP="0069193E">
      <w:pPr>
        <w:rPr>
          <w:rStyle w:val="iBAAGTags"/>
        </w:rPr>
      </w:pPr>
      <w:r w:rsidRPr="002D33B2">
        <w:rPr>
          <w:rStyle w:val="iBAAGTags"/>
        </w:rPr>
        <w:t>&lt;!--section=</w:t>
      </w:r>
      <w:proofErr w:type="spellStart"/>
      <w:r w:rsidRPr="002D33B2">
        <w:rPr>
          <w:rStyle w:val="iBAAGTags"/>
        </w:rPr>
        <w:t>Mental_and_Nervous</w:t>
      </w:r>
      <w:proofErr w:type="spellEnd"/>
      <w:r w:rsidRPr="002D33B2">
        <w:rPr>
          <w:rStyle w:val="iBAAGTags"/>
        </w:rPr>
        <w:t>--&gt;</w:t>
      </w:r>
    </w:p>
    <w:p w14:paraId="58718151" w14:textId="5703C5F9" w:rsidR="0069193E" w:rsidRPr="002D33B2" w:rsidRDefault="00BE0004" w:rsidP="00B840D5">
      <w:pPr>
        <w:pStyle w:val="Heading1"/>
        <w:rPr>
          <w:sz w:val="20"/>
          <w:szCs w:val="18"/>
        </w:rPr>
      </w:pPr>
      <w:r w:rsidRPr="002D33B2">
        <w:rPr>
          <w:rStyle w:val="iBAAGTags"/>
          <w:color w:val="FFFFFF" w:themeColor="background1"/>
        </w:rPr>
        <w:t>Mental Health</w:t>
      </w:r>
    </w:p>
    <w:p w14:paraId="7EA5EADC"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E2FFC39" w14:textId="77777777" w:rsidR="007803EA" w:rsidRPr="002D33B2" w:rsidRDefault="007803EA" w:rsidP="007803EA"/>
    <w:p w14:paraId="3E2EACBC" w14:textId="51EBEBC0" w:rsidR="00AB6111" w:rsidRPr="002D33B2" w:rsidRDefault="007803EA" w:rsidP="007803EA">
      <w:pPr>
        <w:rPr>
          <w:i/>
          <w:iCs/>
        </w:rPr>
      </w:pPr>
      <w:r w:rsidRPr="002D33B2">
        <w:rPr>
          <w:i/>
          <w:iCs/>
        </w:rPr>
        <w:t xml:space="preserve">Providers, this summary is for members, to review the terms of your participation agreement, please visit </w:t>
      </w:r>
      <w:hyperlink r:id="rId100" w:history="1">
        <w:r w:rsidRPr="002D33B2">
          <w:rPr>
            <w:rStyle w:val="Hyperlink"/>
            <w:i/>
            <w:iCs/>
          </w:rPr>
          <w:t>uhcprovider.com</w:t>
        </w:r>
      </w:hyperlink>
      <w:r w:rsidR="00AB6111" w:rsidRPr="002D33B2">
        <w:rPr>
          <w:i/>
          <w:iCs/>
        </w:rPr>
        <w:t xml:space="preserve">    </w:t>
      </w:r>
    </w:p>
    <w:p w14:paraId="680B9C48" w14:textId="77777777" w:rsidR="00AB6111" w:rsidRPr="002D33B2" w:rsidRDefault="00AB6111" w:rsidP="0069193E"/>
    <w:tbl>
      <w:tblPr>
        <w:tblStyle w:val="TableGrid7"/>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B3F27" w:rsidRPr="002D33B2" w14:paraId="385A5EAD" w14:textId="77777777" w:rsidTr="00E33015">
        <w:tc>
          <w:tcPr>
            <w:tcW w:w="13507" w:type="dxa"/>
            <w:gridSpan w:val="4"/>
            <w:tcBorders>
              <w:top w:val="single" w:sz="4" w:space="0" w:color="auto"/>
              <w:bottom w:val="single" w:sz="4" w:space="0" w:color="auto"/>
            </w:tcBorders>
            <w:shd w:val="clear" w:color="auto" w:fill="DAEEF3" w:themeFill="accent5" w:themeFillTint="33"/>
          </w:tcPr>
          <w:p w14:paraId="2A090D92" w14:textId="10A9B889" w:rsidR="00FB3F27" w:rsidRPr="002D33B2" w:rsidRDefault="00FB3F27" w:rsidP="00FB3F27">
            <w:pPr>
              <w:pStyle w:val="iBAAGMajorSectionHeader"/>
            </w:pPr>
            <w:bookmarkStart w:id="139" w:name="Mental_and_Nervous"/>
            <w:r w:rsidRPr="002D33B2">
              <w:rPr>
                <w:rFonts w:cs="Arial"/>
                <w:color w:val="0000FF"/>
              </w:rPr>
              <w:t>Mental Health</w:t>
            </w:r>
            <w:bookmarkEnd w:id="139"/>
          </w:p>
        </w:tc>
      </w:tr>
      <w:tr w:rsidR="00FB3F27" w:rsidRPr="002D33B2" w14:paraId="5A7098C5" w14:textId="77777777" w:rsidTr="00E33015">
        <w:tc>
          <w:tcPr>
            <w:tcW w:w="13507" w:type="dxa"/>
            <w:gridSpan w:val="4"/>
            <w:tcBorders>
              <w:top w:val="single" w:sz="4" w:space="0" w:color="auto"/>
              <w:bottom w:val="single" w:sz="4" w:space="0" w:color="auto"/>
            </w:tcBorders>
            <w:shd w:val="clear" w:color="auto" w:fill="31849B"/>
          </w:tcPr>
          <w:p w14:paraId="52CE9680" w14:textId="77777777" w:rsidR="00FB3F27" w:rsidRPr="002D33B2" w:rsidRDefault="00FB3F27" w:rsidP="00661F8F">
            <w:pPr>
              <w:pStyle w:val="MemberViewBold"/>
              <w:jc w:val="center"/>
            </w:pPr>
            <w:r w:rsidRPr="002D33B2">
              <w:rPr>
                <w:color w:val="FFFFFF" w:themeColor="background1"/>
              </w:rPr>
              <w:t>About Your Benefits</w:t>
            </w:r>
          </w:p>
        </w:tc>
      </w:tr>
      <w:tr w:rsidR="00FB3F27" w:rsidRPr="002D33B2" w14:paraId="459167C4" w14:textId="77777777" w:rsidTr="00E33015">
        <w:tc>
          <w:tcPr>
            <w:tcW w:w="3517" w:type="dxa"/>
            <w:shd w:val="clear" w:color="auto" w:fill="FFFFFF" w:themeFill="background1"/>
          </w:tcPr>
          <w:p w14:paraId="39E48D9F" w14:textId="77777777" w:rsidR="00FB3F27" w:rsidRPr="002D33B2" w:rsidRDefault="00FB3F27" w:rsidP="00661F8F">
            <w:pPr>
              <w:pStyle w:val="iBAAGSituationBoxName"/>
            </w:pPr>
            <w:bookmarkStart w:id="140" w:name="Mental_Health_Vendor"/>
            <w:r w:rsidRPr="002D33B2">
              <w:t>Mental Health Vendor</w:t>
            </w:r>
            <w:bookmarkEnd w:id="140"/>
          </w:p>
          <w:p w14:paraId="1019EA5A" w14:textId="77777777" w:rsidR="00FB3F27" w:rsidRPr="002D33B2" w:rsidRDefault="00FB3F27" w:rsidP="00661F8F">
            <w:pPr>
              <w:pStyle w:val="iBAAGSituationBoxName"/>
            </w:pPr>
          </w:p>
          <w:p w14:paraId="2CA1A977" w14:textId="7646AEAE" w:rsidR="00FB3F27" w:rsidRPr="002D33B2" w:rsidRDefault="00FB3F27" w:rsidP="00661F8F">
            <w:pPr>
              <w:pStyle w:val="iBAAGStandardText"/>
            </w:pPr>
          </w:p>
        </w:tc>
        <w:tc>
          <w:tcPr>
            <w:tcW w:w="9990" w:type="dxa"/>
            <w:gridSpan w:val="3"/>
            <w:shd w:val="clear" w:color="auto" w:fill="FFFFFF" w:themeFill="background1"/>
          </w:tcPr>
          <w:p w14:paraId="4D402D26" w14:textId="0D5960BF" w:rsidR="00FB3F27" w:rsidRPr="002D33B2" w:rsidRDefault="00FB3F27" w:rsidP="00661F8F">
            <w:pPr>
              <w:pStyle w:val="iBAAGStandardText"/>
            </w:pPr>
            <w:r w:rsidRPr="002D33B2">
              <w:t xml:space="preserve">Administered by: </w:t>
            </w:r>
            <w:r w:rsidRPr="002D33B2">
              <w:rPr>
                <w:rStyle w:val="iBAAGStandardTextBoldChar"/>
              </w:rPr>
              <w:t xml:space="preserve">United Behavioral Health – Health Plan Division </w:t>
            </w:r>
          </w:p>
          <w:p w14:paraId="3210FC52" w14:textId="77777777" w:rsidR="00FB3F27" w:rsidRPr="002D33B2" w:rsidRDefault="00FB3F27" w:rsidP="00661F8F">
            <w:pPr>
              <w:pStyle w:val="iBAAGStandardText"/>
              <w:rPr>
                <w:rStyle w:val="iBAAGStandardTextChar"/>
              </w:rPr>
            </w:pPr>
            <w:r w:rsidRPr="002D33B2">
              <w:t>For all mental health support, call the phone number on your health plan ID card</w:t>
            </w:r>
            <w:r w:rsidRPr="002D33B2">
              <w:rPr>
                <w:rStyle w:val="iBAAGStandardTextChar"/>
              </w:rPr>
              <w:t>.</w:t>
            </w:r>
          </w:p>
          <w:p w14:paraId="50ACB6BF" w14:textId="77777777" w:rsidR="00FB3F27" w:rsidRPr="002D33B2" w:rsidRDefault="00FB3F27" w:rsidP="00661F8F">
            <w:pPr>
              <w:pStyle w:val="iBAAGStandardText"/>
            </w:pPr>
          </w:p>
          <w:p w14:paraId="2DCDA721" w14:textId="77777777" w:rsidR="00FB3F27" w:rsidRPr="002D33B2" w:rsidRDefault="00FB3F27" w:rsidP="00623FCF">
            <w:pPr>
              <w:pStyle w:val="iBAAGStandardText"/>
            </w:pPr>
          </w:p>
        </w:tc>
      </w:tr>
      <w:tr w:rsidR="00F91D00" w:rsidRPr="002D33B2" w14:paraId="3119D480" w14:textId="77777777" w:rsidTr="00E33015">
        <w:tc>
          <w:tcPr>
            <w:tcW w:w="13507" w:type="dxa"/>
            <w:gridSpan w:val="4"/>
            <w:tcBorders>
              <w:top w:val="single" w:sz="4" w:space="0" w:color="auto"/>
              <w:bottom w:val="single" w:sz="4" w:space="0" w:color="auto"/>
            </w:tcBorders>
            <w:shd w:val="clear" w:color="auto" w:fill="31849B"/>
          </w:tcPr>
          <w:p w14:paraId="6E223360" w14:textId="77777777" w:rsidR="00F91D00" w:rsidRPr="002D33B2" w:rsidRDefault="00F91D00" w:rsidP="00847513">
            <w:pPr>
              <w:pStyle w:val="MemberViewBold"/>
              <w:jc w:val="center"/>
            </w:pPr>
            <w:r w:rsidRPr="002D33B2">
              <w:rPr>
                <w:color w:val="FFFFFF" w:themeColor="background1"/>
              </w:rPr>
              <w:t>About Your Benefits</w:t>
            </w:r>
          </w:p>
        </w:tc>
      </w:tr>
      <w:tr w:rsidR="00F91D00" w:rsidRPr="002D33B2" w14:paraId="4EAA65B2" w14:textId="77777777" w:rsidTr="00E33015">
        <w:tc>
          <w:tcPr>
            <w:tcW w:w="3517" w:type="dxa"/>
            <w:shd w:val="clear" w:color="auto" w:fill="FFFFFF" w:themeFill="background1"/>
          </w:tcPr>
          <w:p w14:paraId="46F9F842" w14:textId="77777777" w:rsidR="00F91D00" w:rsidRPr="002D33B2" w:rsidRDefault="00F91D00" w:rsidP="00847513">
            <w:pPr>
              <w:pStyle w:val="iBAAGStandardText"/>
            </w:pPr>
            <w:bookmarkStart w:id="141" w:name="Employee_Assistance_Program_EAP"/>
            <w:r w:rsidRPr="002D33B2">
              <w:rPr>
                <w:b/>
                <w:bCs/>
                <w:sz w:val="28"/>
              </w:rPr>
              <w:t>Employee Assistance Program (EAP)</w:t>
            </w:r>
            <w:bookmarkEnd w:id="141"/>
          </w:p>
        </w:tc>
        <w:tc>
          <w:tcPr>
            <w:tcW w:w="9990" w:type="dxa"/>
            <w:gridSpan w:val="3"/>
            <w:shd w:val="clear" w:color="auto" w:fill="FFFFFF" w:themeFill="background1"/>
          </w:tcPr>
          <w:p w14:paraId="5E847B08" w14:textId="6C78298E" w:rsidR="00F91D00" w:rsidRPr="002D33B2" w:rsidRDefault="00F91D00" w:rsidP="00847513">
            <w:pPr>
              <w:pStyle w:val="iBAAGStandardText"/>
              <w:rPr>
                <w:b/>
              </w:rPr>
            </w:pPr>
            <w:r w:rsidRPr="002D33B2">
              <w:t xml:space="preserve">Administered by: </w:t>
            </w:r>
            <w:r w:rsidR="00BA14F7" w:rsidRPr="00BA14F7">
              <w:t>Cigna Life Assistance Program</w:t>
            </w:r>
          </w:p>
          <w:p w14:paraId="1B70CBB5" w14:textId="395E0120" w:rsidR="00F91D00" w:rsidRPr="002D33B2" w:rsidRDefault="00F91D00" w:rsidP="00847513">
            <w:pPr>
              <w:pStyle w:val="iBAAGStandardText"/>
            </w:pPr>
            <w:r w:rsidRPr="002D33B2">
              <w:t xml:space="preserve">Call </w:t>
            </w:r>
            <w:r w:rsidRPr="002D33B2">
              <w:rPr>
                <w:rStyle w:val="iBAAGStandardTextBoldChar"/>
              </w:rPr>
              <w:t>1-</w:t>
            </w:r>
            <w:r w:rsidR="00BA14F7" w:rsidRPr="00BA14F7">
              <w:rPr>
                <w:rStyle w:val="iBAAGStandardTextBoldChar"/>
              </w:rPr>
              <w:t>800-538-3543</w:t>
            </w:r>
          </w:p>
          <w:p w14:paraId="5143A483" w14:textId="77777777" w:rsidR="00F91D00" w:rsidRPr="002D33B2" w:rsidRDefault="00F91D00" w:rsidP="00847513">
            <w:pPr>
              <w:pStyle w:val="MemberViewBold"/>
            </w:pPr>
          </w:p>
          <w:p w14:paraId="18DF6ECD" w14:textId="77777777" w:rsidR="00F91D00" w:rsidRPr="002D33B2" w:rsidRDefault="00F91D00" w:rsidP="00623FCF">
            <w:pPr>
              <w:pStyle w:val="iBAAGStandardText"/>
            </w:pPr>
          </w:p>
        </w:tc>
      </w:tr>
      <w:tr w:rsidR="00FB3F27" w:rsidRPr="002D33B2" w14:paraId="6A1FC8F5" w14:textId="77777777" w:rsidTr="00E33015">
        <w:tc>
          <w:tcPr>
            <w:tcW w:w="3517" w:type="dxa"/>
            <w:shd w:val="clear" w:color="auto" w:fill="31849B" w:themeFill="accent5" w:themeFillShade="BF"/>
            <w:vAlign w:val="center"/>
          </w:tcPr>
          <w:p w14:paraId="3AAF3A10" w14:textId="2BF94761" w:rsidR="00FB3F27" w:rsidRPr="002D33B2" w:rsidRDefault="00FB3F27" w:rsidP="00FB3F27">
            <w:pPr>
              <w:pStyle w:val="iBAAGTableHeader"/>
              <w:rPr>
                <w:bCs/>
                <w:sz w:val="28"/>
              </w:rPr>
            </w:pPr>
            <w:r w:rsidRPr="002D33B2">
              <w:t>Common Medical Event</w:t>
            </w:r>
          </w:p>
        </w:tc>
        <w:tc>
          <w:tcPr>
            <w:tcW w:w="3330" w:type="dxa"/>
            <w:shd w:val="clear" w:color="auto" w:fill="31849B" w:themeFill="accent5" w:themeFillShade="BF"/>
            <w:vAlign w:val="center"/>
          </w:tcPr>
          <w:p w14:paraId="15340E76" w14:textId="77777777" w:rsidR="00FB3F27" w:rsidRPr="002D33B2" w:rsidRDefault="00FB3F27" w:rsidP="00FB3F27">
            <w:pPr>
              <w:pStyle w:val="iBAAGTableHeader"/>
            </w:pPr>
            <w:r w:rsidRPr="002D33B2">
              <w:t>Your cost if you use</w:t>
            </w:r>
          </w:p>
          <w:p w14:paraId="4FA34001" w14:textId="091B7D84" w:rsidR="00FB3F27" w:rsidRPr="002D33B2" w:rsidRDefault="00FB3F27" w:rsidP="00FB3F27">
            <w:pPr>
              <w:pStyle w:val="iBAAGTableHeader"/>
            </w:pPr>
            <w:r w:rsidRPr="002D33B2">
              <w:t>Network benefits</w:t>
            </w:r>
          </w:p>
        </w:tc>
        <w:tc>
          <w:tcPr>
            <w:tcW w:w="3330" w:type="dxa"/>
            <w:shd w:val="clear" w:color="auto" w:fill="31849B" w:themeFill="accent5" w:themeFillShade="BF"/>
            <w:vAlign w:val="center"/>
          </w:tcPr>
          <w:p w14:paraId="7EAAF0B7" w14:textId="77777777" w:rsidR="00FB3F27" w:rsidRPr="002D33B2" w:rsidRDefault="00FB3F27" w:rsidP="00FB3F27">
            <w:pPr>
              <w:pStyle w:val="iBAAGTableHeader"/>
            </w:pPr>
            <w:r w:rsidRPr="002D33B2">
              <w:t>Your cost if you use</w:t>
            </w:r>
          </w:p>
          <w:p w14:paraId="44DB35DD" w14:textId="7EE18C6B" w:rsidR="00FB3F27" w:rsidRPr="002D33B2" w:rsidRDefault="00FB3F27" w:rsidP="00FB3F27">
            <w:pPr>
              <w:pStyle w:val="iBAAGTableHeader"/>
            </w:pPr>
            <w:r w:rsidRPr="002D33B2">
              <w:t>Out-of-Network benefits</w:t>
            </w:r>
          </w:p>
        </w:tc>
        <w:tc>
          <w:tcPr>
            <w:tcW w:w="3330" w:type="dxa"/>
            <w:shd w:val="clear" w:color="auto" w:fill="31849B" w:themeFill="accent5" w:themeFillShade="BF"/>
            <w:vAlign w:val="center"/>
          </w:tcPr>
          <w:p w14:paraId="6F534F8D" w14:textId="2DD4F350" w:rsidR="00FB3F27" w:rsidRPr="002D33B2" w:rsidRDefault="00FB3F27" w:rsidP="00FB3F27">
            <w:pPr>
              <w:pStyle w:val="iBAAGTableHeader"/>
            </w:pPr>
            <w:r w:rsidRPr="002D33B2">
              <w:t>Limits &amp; Exceptions</w:t>
            </w:r>
          </w:p>
        </w:tc>
      </w:tr>
      <w:tr w:rsidR="005643C1" w:rsidRPr="002D33B2" w14:paraId="74B88981" w14:textId="77777777" w:rsidTr="00E33015">
        <w:tc>
          <w:tcPr>
            <w:tcW w:w="3517" w:type="dxa"/>
            <w:shd w:val="clear" w:color="auto" w:fill="FFFFFF" w:themeFill="background1"/>
            <w:vAlign w:val="center"/>
          </w:tcPr>
          <w:p w14:paraId="66E4E0AC" w14:textId="77777777" w:rsidR="005643C1" w:rsidRPr="002D33B2" w:rsidRDefault="005643C1" w:rsidP="005643C1">
            <w:pPr>
              <w:pStyle w:val="iBAAGSituationBoxName"/>
            </w:pPr>
            <w:bookmarkStart w:id="142" w:name="Mental_Health"/>
            <w:r w:rsidRPr="002D33B2">
              <w:t>Mental Health</w:t>
            </w:r>
            <w:bookmarkEnd w:id="142"/>
            <w:r w:rsidRPr="002D33B2">
              <w:t>,  Substance-Related and Addictive Disorder</w:t>
            </w:r>
            <w:bookmarkStart w:id="143" w:name="_DV_M575"/>
            <w:bookmarkEnd w:id="143"/>
            <w:r w:rsidRPr="002D33B2">
              <w:t xml:space="preserve"> Services </w:t>
            </w:r>
          </w:p>
          <w:p w14:paraId="758C166D" w14:textId="77777777" w:rsidR="005643C1" w:rsidRPr="002D33B2" w:rsidRDefault="005643C1" w:rsidP="005643C1">
            <w:pPr>
              <w:pStyle w:val="iBAAGSituationBoxName"/>
            </w:pPr>
          </w:p>
          <w:p w14:paraId="1A453BAD" w14:textId="77777777" w:rsidR="005643C1" w:rsidRPr="002D33B2" w:rsidRDefault="005643C1" w:rsidP="005643C1">
            <w:pPr>
              <w:pStyle w:val="iBAAGStandardText"/>
            </w:pPr>
            <w:r w:rsidRPr="002D33B2">
              <w:rPr>
                <w:rStyle w:val="iBAAGStandardTextBoldChar"/>
              </w:rPr>
              <w:t>What are mental health services?</w:t>
            </w:r>
            <w:r w:rsidRPr="002D33B2">
              <w:t xml:space="preserve"> Treatment for an illness related to moods, feelings, emotions and behavior that focus on recovery.</w:t>
            </w:r>
          </w:p>
          <w:p w14:paraId="6D0F1ADC" w14:textId="77777777" w:rsidR="005643C1" w:rsidRPr="002D33B2" w:rsidRDefault="005643C1" w:rsidP="005643C1">
            <w:pPr>
              <w:pStyle w:val="iBAAGStandardText"/>
            </w:pPr>
          </w:p>
          <w:p w14:paraId="778660E8" w14:textId="77777777" w:rsidR="005643C1" w:rsidRPr="002D33B2" w:rsidRDefault="005643C1" w:rsidP="005643C1">
            <w:pPr>
              <w:pStyle w:val="iBAAGStandardText"/>
            </w:pPr>
            <w:r w:rsidRPr="002D33B2">
              <w:rPr>
                <w:rStyle w:val="iBAAGStandardTextBoldChar"/>
              </w:rPr>
              <w:t xml:space="preserve">What </w:t>
            </w:r>
            <w:proofErr w:type="gramStart"/>
            <w:r w:rsidRPr="002D33B2">
              <w:rPr>
                <w:rStyle w:val="iBAAGStandardTextBoldChar"/>
              </w:rPr>
              <w:t>are</w:t>
            </w:r>
            <w:proofErr w:type="gramEnd"/>
            <w:r w:rsidRPr="002D33B2">
              <w:rPr>
                <w:rStyle w:val="iBAAGStandardTextBoldChar"/>
              </w:rPr>
              <w:t xml:space="preserve"> substance related services? </w:t>
            </w:r>
          </w:p>
          <w:p w14:paraId="79408F33" w14:textId="77777777" w:rsidR="005643C1" w:rsidRPr="002D33B2" w:rsidRDefault="005643C1" w:rsidP="005643C1">
            <w:pPr>
              <w:pStyle w:val="iBAAGStandardText"/>
            </w:pPr>
            <w:r w:rsidRPr="002D33B2">
              <w:t>Treatment for alcoholism, substance use and withdrawal.</w:t>
            </w:r>
          </w:p>
          <w:p w14:paraId="3CC29F86" w14:textId="77777777" w:rsidR="005643C1" w:rsidRPr="002D33B2" w:rsidRDefault="005643C1" w:rsidP="005643C1">
            <w:pPr>
              <w:pStyle w:val="iBAAGStandardText"/>
            </w:pPr>
          </w:p>
          <w:p w14:paraId="116EA53C" w14:textId="77777777" w:rsidR="005643C1" w:rsidRPr="002D33B2" w:rsidRDefault="005643C1" w:rsidP="005643C1">
            <w:pPr>
              <w:pStyle w:val="iBAAGStandardText"/>
            </w:pPr>
            <w:r w:rsidRPr="002D33B2">
              <w:rPr>
                <w:rStyle w:val="iBAAGStandardTextBoldChar"/>
              </w:rPr>
              <w:t>What are addictive disorder services?</w:t>
            </w:r>
          </w:p>
          <w:p w14:paraId="5CC5A232" w14:textId="77777777" w:rsidR="005643C1" w:rsidRPr="002D33B2" w:rsidRDefault="005643C1" w:rsidP="005643C1">
            <w:pPr>
              <w:pStyle w:val="iBAAGStandardText"/>
            </w:pPr>
            <w:r w:rsidRPr="002D33B2">
              <w:t>Treatment for a compulsive behavior.</w:t>
            </w:r>
          </w:p>
          <w:p w14:paraId="24EC493C" w14:textId="77777777" w:rsidR="005643C1" w:rsidRPr="002D33B2" w:rsidRDefault="005643C1" w:rsidP="005643C1">
            <w:pPr>
              <w:pStyle w:val="iBAAGStandardText"/>
            </w:pPr>
          </w:p>
          <w:p w14:paraId="17C239F2" w14:textId="77777777" w:rsidR="005643C1" w:rsidRPr="002D33B2" w:rsidRDefault="005643C1" w:rsidP="005643C1">
            <w:pPr>
              <w:pStyle w:val="iBAAGStandardText"/>
            </w:pPr>
            <w:r w:rsidRPr="002D33B2">
              <w:t xml:space="preserve">Benefits include the following levels of care: </w:t>
            </w:r>
          </w:p>
          <w:p w14:paraId="1135C6C5" w14:textId="77777777" w:rsidR="005643C1" w:rsidRPr="002D33B2" w:rsidRDefault="005643C1" w:rsidP="005643C1">
            <w:pPr>
              <w:pStyle w:val="iBAAGLevel1Bullets"/>
            </w:pPr>
            <w:r w:rsidRPr="002D33B2">
              <w:t>Inpatient treatment</w:t>
            </w:r>
          </w:p>
          <w:p w14:paraId="57171C7A" w14:textId="102C9A2A" w:rsidR="005643C1" w:rsidRPr="002D33B2" w:rsidRDefault="005643C1" w:rsidP="005643C1">
            <w:pPr>
              <w:pStyle w:val="iBAAGLevel1Bullets"/>
            </w:pPr>
            <w:r w:rsidRPr="002D33B2">
              <w:t>Residential treatment</w:t>
            </w:r>
          </w:p>
          <w:p w14:paraId="2CAC54E8" w14:textId="77777777" w:rsidR="005643C1" w:rsidRPr="002D33B2" w:rsidRDefault="005643C1" w:rsidP="005643C1">
            <w:pPr>
              <w:pStyle w:val="iBAAGLevel1Bullets"/>
            </w:pPr>
            <w:r w:rsidRPr="002D33B2">
              <w:t xml:space="preserve">Partial hospitalization/ day treatment </w:t>
            </w:r>
          </w:p>
          <w:p w14:paraId="6A4200ED" w14:textId="77777777" w:rsidR="005643C1" w:rsidRPr="002D33B2" w:rsidRDefault="005643C1" w:rsidP="005643C1">
            <w:pPr>
              <w:pStyle w:val="iBAAGLevel1Bullets"/>
            </w:pPr>
            <w:r w:rsidRPr="002D33B2">
              <w:t>Intensive outpatient treatment</w:t>
            </w:r>
          </w:p>
          <w:p w14:paraId="012A6A3B" w14:textId="77777777" w:rsidR="005643C1" w:rsidRPr="002D33B2" w:rsidRDefault="005643C1" w:rsidP="005643C1">
            <w:pPr>
              <w:pStyle w:val="iBAAGLevel1Bullets"/>
            </w:pPr>
            <w:r w:rsidRPr="002D33B2">
              <w:t>Outpatient treatment</w:t>
            </w:r>
          </w:p>
          <w:p w14:paraId="5339FCA6" w14:textId="77777777" w:rsidR="005643C1" w:rsidRPr="002D33B2" w:rsidRDefault="005643C1" w:rsidP="005643C1">
            <w:pPr>
              <w:pStyle w:val="iBAAGStandardText"/>
            </w:pPr>
          </w:p>
          <w:p w14:paraId="729E5461" w14:textId="77777777" w:rsidR="005643C1" w:rsidRPr="002D33B2" w:rsidRDefault="005643C1" w:rsidP="005643C1">
            <w:pPr>
              <w:pStyle w:val="iBAAGStandardText"/>
            </w:pPr>
            <w:r w:rsidRPr="002D33B2">
              <w:t>Services include the following:</w:t>
            </w:r>
          </w:p>
          <w:p w14:paraId="3F17FE01" w14:textId="77777777" w:rsidR="005643C1" w:rsidRPr="002D33B2" w:rsidRDefault="005643C1" w:rsidP="005643C1">
            <w:pPr>
              <w:pStyle w:val="iBAAGLevel1Bullets"/>
            </w:pPr>
            <w:r w:rsidRPr="002D33B2">
              <w:t xml:space="preserve">Diagnostic evaluations, </w:t>
            </w:r>
            <w:proofErr w:type="spellStart"/>
            <w:r w:rsidRPr="002D33B2">
              <w:t>assesment</w:t>
            </w:r>
            <w:proofErr w:type="spellEnd"/>
            <w:r w:rsidRPr="002D33B2">
              <w:t xml:space="preserve"> and treatment planning</w:t>
            </w:r>
          </w:p>
          <w:p w14:paraId="16785471" w14:textId="77777777" w:rsidR="005643C1" w:rsidRPr="002D33B2" w:rsidRDefault="005643C1" w:rsidP="005643C1">
            <w:pPr>
              <w:pStyle w:val="iBAAGLevel1Bullets"/>
            </w:pPr>
            <w:r w:rsidRPr="002D33B2">
              <w:t>Treatment and/or procedures</w:t>
            </w:r>
          </w:p>
          <w:p w14:paraId="214C31FE" w14:textId="77777777" w:rsidR="005643C1" w:rsidRPr="002D33B2" w:rsidRDefault="005643C1" w:rsidP="005643C1">
            <w:pPr>
              <w:pStyle w:val="iBAAGLevel1Bullets"/>
            </w:pPr>
            <w:r w:rsidRPr="002D33B2">
              <w:t>Medication management and associated treatments</w:t>
            </w:r>
          </w:p>
          <w:p w14:paraId="0326A6EF" w14:textId="77777777" w:rsidR="005643C1" w:rsidRPr="002D33B2" w:rsidRDefault="005643C1" w:rsidP="005643C1">
            <w:pPr>
              <w:pStyle w:val="iBAAGLevel1Bullets"/>
            </w:pPr>
            <w:r w:rsidRPr="002D33B2">
              <w:t xml:space="preserve">Individual, family, and group therapy </w:t>
            </w:r>
          </w:p>
          <w:p w14:paraId="7CDEC123" w14:textId="77777777" w:rsidR="005643C1" w:rsidRPr="002D33B2" w:rsidRDefault="005643C1" w:rsidP="005643C1">
            <w:pPr>
              <w:pStyle w:val="iBAAGLevel1Bullets"/>
            </w:pPr>
            <w:r w:rsidRPr="002D33B2">
              <w:t>Doctor-based case management services</w:t>
            </w:r>
          </w:p>
          <w:p w14:paraId="08A46344" w14:textId="77777777" w:rsidR="005643C1" w:rsidRPr="002D33B2" w:rsidRDefault="005643C1" w:rsidP="005643C1">
            <w:pPr>
              <w:pStyle w:val="iBAAGLevel1Bullets"/>
            </w:pPr>
            <w:r w:rsidRPr="002D33B2">
              <w:t>Crisis Intervention</w:t>
            </w:r>
          </w:p>
          <w:p w14:paraId="2580E260" w14:textId="4C430DE5" w:rsidR="005643C1" w:rsidRPr="002D33B2" w:rsidRDefault="005643C1" w:rsidP="005643C1">
            <w:pPr>
              <w:pStyle w:val="iBAAGLevel1Bullets"/>
            </w:pPr>
            <w:r w:rsidRPr="002D33B2">
              <w:t>Mental health care services for autism spectrum disorder (including intensive behavioral therapies such as applied behavior analysis (ABA)) that are focused on treating:</w:t>
            </w:r>
          </w:p>
          <w:p w14:paraId="5C7938F7" w14:textId="77777777" w:rsidR="005643C1" w:rsidRPr="002D33B2" w:rsidRDefault="005643C1" w:rsidP="005643C1">
            <w:pPr>
              <w:pStyle w:val="iBAAGLevel2Bullets"/>
            </w:pPr>
            <w:r w:rsidRPr="002D33B2">
              <w:t xml:space="preserve">Core deficits </w:t>
            </w:r>
          </w:p>
          <w:p w14:paraId="318B4F7F" w14:textId="77777777" w:rsidR="005643C1" w:rsidRPr="002D33B2" w:rsidRDefault="005643C1" w:rsidP="005643C1">
            <w:pPr>
              <w:pStyle w:val="iBAAGLevel2Bullets"/>
            </w:pPr>
            <w:r w:rsidRPr="002D33B2">
              <w:t>Behaviors that are  dangerous to themselves, others and property</w:t>
            </w:r>
          </w:p>
          <w:p w14:paraId="487586F7" w14:textId="4378F15E" w:rsidR="005643C1" w:rsidRPr="002D33B2" w:rsidRDefault="005643C1" w:rsidP="005643C1">
            <w:pPr>
              <w:pStyle w:val="iBAAGLevel2Bullets"/>
            </w:pPr>
            <w:r w:rsidRPr="002D33B2">
              <w:t>Impairment in daily functioning</w:t>
            </w:r>
          </w:p>
          <w:p w14:paraId="5FC784AD" w14:textId="77777777" w:rsidR="005643C1" w:rsidRPr="002D33B2" w:rsidRDefault="005643C1" w:rsidP="005643C1">
            <w:pPr>
              <w:pStyle w:val="iBAAGStandardText"/>
            </w:pPr>
          </w:p>
          <w:p w14:paraId="0439BD9D" w14:textId="77777777" w:rsidR="005643C1" w:rsidRPr="002D33B2" w:rsidRDefault="005643C1" w:rsidP="005643C1">
            <w:pPr>
              <w:pStyle w:val="iBAAGStandardTextBold"/>
            </w:pPr>
            <w:r w:rsidRPr="002D33B2">
              <w:t xml:space="preserve">Want more information? </w:t>
            </w:r>
          </w:p>
          <w:p w14:paraId="362BDE91" w14:textId="77777777" w:rsidR="005643C1" w:rsidRPr="002D33B2" w:rsidRDefault="005643C1" w:rsidP="005643C1">
            <w:pPr>
              <w:pStyle w:val="iBAAGStandardText"/>
            </w:pPr>
            <w:r w:rsidRPr="002D33B2">
              <w:t xml:space="preserve">View the </w:t>
            </w:r>
            <w:hyperlink r:id="rId101" w:history="1">
              <w:r w:rsidRPr="002D33B2">
                <w:rPr>
                  <w:rStyle w:val="Hyperlinks"/>
                </w:rPr>
                <w:t>glossary</w:t>
              </w:r>
            </w:hyperlink>
            <w:r w:rsidRPr="002D33B2">
              <w:t xml:space="preserve"> for definitions.</w:t>
            </w:r>
          </w:p>
          <w:p w14:paraId="5B32D3A7" w14:textId="77777777" w:rsidR="005643C1" w:rsidRPr="002D33B2" w:rsidRDefault="005643C1" w:rsidP="005643C1">
            <w:pPr>
              <w:pStyle w:val="iBAAGStandardText"/>
            </w:pPr>
          </w:p>
        </w:tc>
        <w:tc>
          <w:tcPr>
            <w:tcW w:w="3330" w:type="dxa"/>
            <w:shd w:val="clear" w:color="auto" w:fill="FFFFFF" w:themeFill="background1"/>
          </w:tcPr>
          <w:p w14:paraId="034F36BF" w14:textId="77777777" w:rsidR="005643C1" w:rsidRPr="002D33B2" w:rsidRDefault="005643C1" w:rsidP="005643C1">
            <w:pPr>
              <w:pStyle w:val="iBAAGStandardText"/>
              <w:rPr>
                <w:rStyle w:val="InstructionalTextChar"/>
                <w:b w:val="0"/>
                <w:color w:val="000000" w:themeColor="text1"/>
              </w:rPr>
            </w:pPr>
            <w:r w:rsidRPr="002D33B2">
              <w:t>Inpatient</w:t>
            </w:r>
            <w:r w:rsidRPr="002D33B2">
              <w:rPr>
                <w:rStyle w:val="InstructionalTextChar"/>
                <w:b w:val="0"/>
                <w:color w:val="000000" w:themeColor="text1"/>
              </w:rPr>
              <w:t>:</w:t>
            </w:r>
          </w:p>
          <w:p w14:paraId="10F3EDF2" w14:textId="3A9B70E9" w:rsidR="005643C1" w:rsidRPr="002D33B2" w:rsidRDefault="00F31E3D" w:rsidP="005643C1">
            <w:pPr>
              <w:pStyle w:val="iBAAGStandardText"/>
            </w:pPr>
            <w:r>
              <w:rPr>
                <w:rStyle w:val="iBAAGStandardTextBoldChar"/>
              </w:rPr>
              <w:t>10%</w:t>
            </w:r>
            <w:r w:rsidR="005643C1" w:rsidRPr="002D33B2">
              <w:t xml:space="preserve"> co-insurance, after you pay the deductible.</w:t>
            </w:r>
          </w:p>
          <w:p w14:paraId="7DB55A26" w14:textId="77777777" w:rsidR="000C315C" w:rsidRDefault="000C315C" w:rsidP="005643C1">
            <w:pPr>
              <w:pStyle w:val="iBAAGStandardText"/>
              <w:rPr>
                <w:rStyle w:val="InstructionalTextChar"/>
              </w:rPr>
            </w:pPr>
          </w:p>
          <w:p w14:paraId="61444E40" w14:textId="4775E536" w:rsidR="005643C1" w:rsidRPr="002D33B2" w:rsidRDefault="005643C1" w:rsidP="005643C1">
            <w:pPr>
              <w:pStyle w:val="iBAAGStandardText"/>
            </w:pPr>
            <w:r w:rsidRPr="002D33B2">
              <w:t xml:space="preserve">Outpatient: </w:t>
            </w:r>
          </w:p>
          <w:p w14:paraId="68511B2D" w14:textId="30833BB0" w:rsidR="005643C1" w:rsidRPr="002D33B2" w:rsidRDefault="005643C1" w:rsidP="005643C1">
            <w:r w:rsidRPr="002D33B2">
              <w:rPr>
                <w:rStyle w:val="iBAAGStandardTextBoldChar"/>
              </w:rPr>
              <w:t>$</w:t>
            </w:r>
            <w:r w:rsidR="003C3466">
              <w:rPr>
                <w:rStyle w:val="iBAAGStandardTextBoldChar"/>
              </w:rPr>
              <w:t>25</w:t>
            </w:r>
            <w:r w:rsidRPr="002D33B2">
              <w:t xml:space="preserve"> </w:t>
            </w:r>
            <w:r w:rsidRPr="002D33B2">
              <w:rPr>
                <w:rStyle w:val="iBAAGStandardTextChar"/>
              </w:rPr>
              <w:t>co-pay per visit</w:t>
            </w:r>
            <w:r w:rsidRPr="002D33B2">
              <w:t>.</w:t>
            </w:r>
          </w:p>
          <w:p w14:paraId="0A8C895C" w14:textId="48BAF480" w:rsidR="005643C1" w:rsidRPr="002D33B2" w:rsidRDefault="005643C1" w:rsidP="005643C1">
            <w:pPr>
              <w:pStyle w:val="iBAAGStandardText"/>
              <w:rPr>
                <w:rStyle w:val="InstructionalTextChar"/>
              </w:rPr>
            </w:pPr>
            <w:r w:rsidRPr="002D33B2">
              <w:t>The annual deductible does not apply.</w:t>
            </w:r>
          </w:p>
          <w:p w14:paraId="06F87D27" w14:textId="77777777" w:rsidR="005643C1" w:rsidRPr="002D33B2" w:rsidRDefault="005643C1" w:rsidP="005643C1">
            <w:pPr>
              <w:pStyle w:val="iBAAGStandardText"/>
              <w:rPr>
                <w:rStyle w:val="InstructionalTextChar"/>
              </w:rPr>
            </w:pPr>
          </w:p>
          <w:p w14:paraId="6046625D" w14:textId="56C1D9E1" w:rsidR="005643C1" w:rsidRPr="002D33B2" w:rsidRDefault="005643C1" w:rsidP="005643C1">
            <w:pPr>
              <w:rPr>
                <w:szCs w:val="24"/>
              </w:rPr>
            </w:pPr>
            <w:r w:rsidRPr="002D33B2">
              <w:rPr>
                <w:rStyle w:val="iBAAGStandardTextChar"/>
              </w:rPr>
              <w:t>Partial hospitalization/ Intensive outpatient</w:t>
            </w:r>
            <w:r w:rsidRPr="002D33B2">
              <w:rPr>
                <w:szCs w:val="24"/>
              </w:rPr>
              <w:t xml:space="preserve"> </w:t>
            </w:r>
            <w:r w:rsidRPr="002D33B2">
              <w:rPr>
                <w:rStyle w:val="iBAAGStandardTextChar"/>
              </w:rPr>
              <w:t>treatment:</w:t>
            </w:r>
            <w:r w:rsidRPr="002D33B2">
              <w:rPr>
                <w:szCs w:val="24"/>
              </w:rPr>
              <w:t xml:space="preserve"> </w:t>
            </w:r>
          </w:p>
          <w:p w14:paraId="5E22B853" w14:textId="5F201CBF" w:rsidR="005643C1" w:rsidRPr="002D33B2" w:rsidRDefault="00F31E3D" w:rsidP="005643C1">
            <w:pPr>
              <w:rPr>
                <w:szCs w:val="24"/>
              </w:rPr>
            </w:pPr>
            <w:r>
              <w:rPr>
                <w:rStyle w:val="iBAAGStandardTextBoldChar"/>
              </w:rPr>
              <w:t>10%</w:t>
            </w:r>
            <w:r w:rsidR="005643C1" w:rsidRPr="002D33B2">
              <w:rPr>
                <w:rFonts w:cs="Arial"/>
                <w:b/>
                <w:color w:val="FF00FF"/>
                <w:szCs w:val="24"/>
              </w:rPr>
              <w:t xml:space="preserve"> </w:t>
            </w:r>
            <w:r w:rsidR="005643C1" w:rsidRPr="002D33B2">
              <w:rPr>
                <w:rStyle w:val="iBAAGStandardTextChar"/>
              </w:rPr>
              <w:t>co-insurance,</w:t>
            </w:r>
            <w:r w:rsidR="005643C1" w:rsidRPr="002D33B2">
              <w:rPr>
                <w:rFonts w:cs="Arial"/>
                <w:szCs w:val="24"/>
              </w:rPr>
              <w:t xml:space="preserve"> </w:t>
            </w:r>
            <w:r w:rsidR="005643C1" w:rsidRPr="002D33B2">
              <w:rPr>
                <w:rStyle w:val="iBAAGStandardTextChar"/>
              </w:rPr>
              <w:t>after you pay the deductible.</w:t>
            </w:r>
          </w:p>
          <w:p w14:paraId="7E564182" w14:textId="77777777" w:rsidR="005643C1" w:rsidRPr="002D33B2" w:rsidRDefault="005643C1" w:rsidP="005643C1">
            <w:pPr>
              <w:pStyle w:val="iBAAGStandardText"/>
            </w:pPr>
          </w:p>
          <w:p w14:paraId="4E1C1F66" w14:textId="06190271" w:rsidR="005643C1" w:rsidRPr="002D33B2" w:rsidRDefault="005643C1" w:rsidP="005643C1">
            <w:pPr>
              <w:pStyle w:val="iBAAGStandardTextBold"/>
            </w:pPr>
            <w:r w:rsidRPr="002D33B2">
              <w:t xml:space="preserve">Is </w:t>
            </w:r>
            <w:r w:rsidR="00F31E3D">
              <w:t>prior authorization</w:t>
            </w:r>
            <w:r w:rsidRPr="002D33B2" w:rsidDel="00274717">
              <w:t xml:space="preserve"> </w:t>
            </w:r>
            <w:r w:rsidRPr="002D33B2">
              <w:t>needed?</w:t>
            </w:r>
          </w:p>
          <w:p w14:paraId="27ED599B" w14:textId="77777777" w:rsidR="005643C1" w:rsidRPr="002D33B2" w:rsidRDefault="005643C1" w:rsidP="005643C1">
            <w:pPr>
              <w:pStyle w:val="iBAAGStandardText"/>
            </w:pPr>
            <w:r w:rsidRPr="002D33B2">
              <w:t xml:space="preserve">Yes, your doctor must get authorization for: </w:t>
            </w:r>
          </w:p>
          <w:p w14:paraId="57936912" w14:textId="77777777" w:rsidR="005643C1" w:rsidRPr="002D33B2" w:rsidRDefault="005643C1" w:rsidP="005643C1">
            <w:pPr>
              <w:pStyle w:val="iBAAGLevel1Bullets"/>
            </w:pPr>
            <w:r w:rsidRPr="002D33B2">
              <w:t>5 business days before a scheduled      admission</w:t>
            </w:r>
          </w:p>
          <w:p w14:paraId="4D32C89B" w14:textId="77777777" w:rsidR="005643C1" w:rsidRPr="002D33B2" w:rsidRDefault="005643C1" w:rsidP="005643C1">
            <w:pPr>
              <w:pStyle w:val="iBAAGLevel1Bullets"/>
            </w:pPr>
            <w:r w:rsidRPr="002D33B2">
              <w:t>As soon as possible for non-scheduled admission (including emergency)</w:t>
            </w:r>
          </w:p>
          <w:p w14:paraId="3046BFD2" w14:textId="77777777" w:rsidR="005643C1" w:rsidRPr="002D33B2" w:rsidRDefault="005643C1" w:rsidP="005643C1">
            <w:pPr>
              <w:pStyle w:val="iBAAGLevel1Bullets"/>
            </w:pPr>
            <w:r w:rsidRPr="002D33B2">
              <w:t xml:space="preserve">Partial hospitalization/ day treatment </w:t>
            </w:r>
          </w:p>
          <w:p w14:paraId="301A995B" w14:textId="18E25AA8" w:rsidR="005643C1" w:rsidRPr="002D33B2" w:rsidRDefault="005643C1" w:rsidP="005643C1">
            <w:pPr>
              <w:pStyle w:val="iBAAGLevel1Bullets"/>
            </w:pPr>
            <w:r w:rsidRPr="002D33B2">
              <w:t>Intensive Outpatient Treatment programs</w:t>
            </w:r>
          </w:p>
          <w:p w14:paraId="0779F248" w14:textId="77777777" w:rsidR="005643C1" w:rsidRPr="002D33B2" w:rsidRDefault="005643C1" w:rsidP="005643C1">
            <w:pPr>
              <w:pStyle w:val="iBAAGLevel1Bullets"/>
            </w:pPr>
            <w:r w:rsidRPr="002D33B2">
              <w:t>Outpatient electro-convulsive treatment (ECT);</w:t>
            </w:r>
          </w:p>
          <w:p w14:paraId="6C506CCD" w14:textId="77777777" w:rsidR="005643C1" w:rsidRPr="002D33B2" w:rsidRDefault="005643C1" w:rsidP="005643C1">
            <w:pPr>
              <w:pStyle w:val="iBAAGLevel1Bullets"/>
            </w:pPr>
            <w:r w:rsidRPr="002D33B2">
              <w:t xml:space="preserve">Psychological testing; </w:t>
            </w:r>
          </w:p>
          <w:p w14:paraId="646ADA99" w14:textId="3EBCA983" w:rsidR="005643C1" w:rsidRPr="002D33B2" w:rsidRDefault="005643C1" w:rsidP="005643C1">
            <w:pPr>
              <w:pStyle w:val="iBAAGLevel1Bullets"/>
            </w:pPr>
            <w:r w:rsidRPr="002D33B2">
              <w:rPr>
                <w:color w:val="000000"/>
              </w:rPr>
              <w:t>transcranial magnetic stimulation</w:t>
            </w:r>
          </w:p>
          <w:p w14:paraId="2AD04FA1" w14:textId="6B5C7F1C" w:rsidR="005643C1" w:rsidRPr="002D33B2" w:rsidRDefault="005643C1" w:rsidP="005643C1">
            <w:pPr>
              <w:pStyle w:val="iBAAGLevel1Bullets"/>
            </w:pPr>
            <w:r w:rsidRPr="002D33B2">
              <w:t>Intensive Behavioral Therapy, including applied behavioral analysis (ABA)</w:t>
            </w:r>
          </w:p>
          <w:p w14:paraId="148B8E4F" w14:textId="77777777" w:rsidR="005643C1" w:rsidRPr="002D33B2" w:rsidRDefault="005643C1" w:rsidP="005643C1">
            <w:pPr>
              <w:pStyle w:val="iBAAGStandardText"/>
            </w:pPr>
          </w:p>
          <w:p w14:paraId="36436918" w14:textId="77777777" w:rsidR="005643C1" w:rsidRPr="002D33B2" w:rsidRDefault="005643C1" w:rsidP="005643C1">
            <w:pPr>
              <w:pStyle w:val="iBAAGStandardText"/>
              <w:rPr>
                <w:color w:val="auto"/>
                <w:szCs w:val="22"/>
              </w:rPr>
            </w:pPr>
          </w:p>
          <w:p w14:paraId="47EE9C56" w14:textId="77777777" w:rsidR="005643C1" w:rsidRPr="002D33B2" w:rsidRDefault="005643C1" w:rsidP="005643C1">
            <w:pPr>
              <w:pStyle w:val="iBAAGStandardText"/>
            </w:pPr>
          </w:p>
        </w:tc>
        <w:tc>
          <w:tcPr>
            <w:tcW w:w="3330" w:type="dxa"/>
            <w:shd w:val="clear" w:color="auto" w:fill="FFFFFF" w:themeFill="background1"/>
          </w:tcPr>
          <w:p w14:paraId="00741342" w14:textId="77777777" w:rsidR="005643C1" w:rsidRPr="002D33B2" w:rsidRDefault="005643C1" w:rsidP="005643C1">
            <w:pPr>
              <w:pStyle w:val="iBAAGStandardText"/>
              <w:rPr>
                <w:rStyle w:val="InstructionalTextChar"/>
                <w:b w:val="0"/>
                <w:color w:val="000000" w:themeColor="text1"/>
              </w:rPr>
            </w:pPr>
            <w:r w:rsidRPr="002D33B2">
              <w:t>Inpatient:</w:t>
            </w:r>
            <w:r w:rsidRPr="002D33B2">
              <w:rPr>
                <w:rStyle w:val="InstructionalTextChar"/>
                <w:b w:val="0"/>
                <w:color w:val="000000" w:themeColor="text1"/>
              </w:rPr>
              <w:t xml:space="preserve"> </w:t>
            </w:r>
          </w:p>
          <w:p w14:paraId="001385E0" w14:textId="16F30D73" w:rsidR="005643C1" w:rsidRPr="002D33B2" w:rsidRDefault="00F31E3D" w:rsidP="005643C1">
            <w:pPr>
              <w:pStyle w:val="iBAAGStandardText"/>
            </w:pPr>
            <w:r>
              <w:rPr>
                <w:rStyle w:val="iBAAGStandardTextBoldChar"/>
              </w:rPr>
              <w:t>40%</w:t>
            </w:r>
            <w:r w:rsidR="005643C1" w:rsidRPr="002D33B2">
              <w:t xml:space="preserve"> co-insurance, after you pay the deductible.</w:t>
            </w:r>
          </w:p>
          <w:p w14:paraId="1CEB871F" w14:textId="77777777" w:rsidR="005643C1" w:rsidRPr="002D33B2" w:rsidRDefault="005643C1" w:rsidP="005643C1">
            <w:pPr>
              <w:pStyle w:val="iBAAGStandardText"/>
            </w:pPr>
          </w:p>
          <w:p w14:paraId="12AB626C" w14:textId="77777777" w:rsidR="005643C1" w:rsidRPr="002D33B2" w:rsidRDefault="005643C1" w:rsidP="005643C1">
            <w:pPr>
              <w:pStyle w:val="iBAAGStandardText"/>
            </w:pPr>
            <w:r w:rsidRPr="002D33B2">
              <w:t xml:space="preserve">Outpatient: </w:t>
            </w:r>
          </w:p>
          <w:p w14:paraId="53EB889F" w14:textId="6FDD542E" w:rsidR="005643C1" w:rsidRPr="002D33B2" w:rsidRDefault="00F31E3D" w:rsidP="005643C1">
            <w:pPr>
              <w:pStyle w:val="iBAAGStandardText"/>
            </w:pPr>
            <w:r>
              <w:rPr>
                <w:rStyle w:val="iBAAGStandardTextBoldChar"/>
              </w:rPr>
              <w:t>40%</w:t>
            </w:r>
            <w:r w:rsidR="005643C1" w:rsidRPr="002D33B2">
              <w:t xml:space="preserve"> co-insurance, after you pay the deductible.</w:t>
            </w:r>
          </w:p>
          <w:p w14:paraId="0DE52F3B" w14:textId="77777777" w:rsidR="005643C1" w:rsidRDefault="005643C1" w:rsidP="005643C1">
            <w:pPr>
              <w:pStyle w:val="iBAAGStandardText"/>
            </w:pPr>
          </w:p>
          <w:p w14:paraId="144650B7" w14:textId="77777777" w:rsidR="003C3466" w:rsidRPr="002D33B2" w:rsidRDefault="003C3466" w:rsidP="005643C1">
            <w:pPr>
              <w:pStyle w:val="iBAAGStandardText"/>
            </w:pPr>
          </w:p>
          <w:p w14:paraId="77976E94" w14:textId="2C6E21AA" w:rsidR="005643C1" w:rsidRPr="002D33B2" w:rsidRDefault="005643C1" w:rsidP="005643C1">
            <w:pPr>
              <w:rPr>
                <w:szCs w:val="24"/>
              </w:rPr>
            </w:pPr>
            <w:r w:rsidRPr="002D33B2">
              <w:rPr>
                <w:rStyle w:val="iBAAGStandardTextChar"/>
              </w:rPr>
              <w:t>Partial hospitalization/ Intensive outpatient treatment:</w:t>
            </w:r>
            <w:r w:rsidRPr="002D33B2">
              <w:rPr>
                <w:szCs w:val="24"/>
              </w:rPr>
              <w:t xml:space="preserve"> </w:t>
            </w:r>
          </w:p>
          <w:p w14:paraId="077A100A" w14:textId="36D1430F" w:rsidR="005643C1" w:rsidRPr="002D33B2" w:rsidRDefault="00F31E3D" w:rsidP="005643C1">
            <w:pPr>
              <w:rPr>
                <w:szCs w:val="24"/>
              </w:rPr>
            </w:pPr>
            <w:r>
              <w:rPr>
                <w:rStyle w:val="iBAAGStandardTextBoldChar"/>
              </w:rPr>
              <w:t>40%</w:t>
            </w:r>
            <w:r w:rsidR="005643C1" w:rsidRPr="002D33B2">
              <w:rPr>
                <w:rStyle w:val="iBAAGStandardTextBoldChar"/>
              </w:rPr>
              <w:t xml:space="preserve"> </w:t>
            </w:r>
            <w:r w:rsidR="005643C1" w:rsidRPr="002D33B2">
              <w:rPr>
                <w:rStyle w:val="iBAAGStandardTextChar"/>
              </w:rPr>
              <w:t>co-insurance, after you pay the deductible.</w:t>
            </w:r>
          </w:p>
          <w:p w14:paraId="32CB93BA" w14:textId="77777777" w:rsidR="005643C1" w:rsidRPr="002D33B2" w:rsidRDefault="005643C1" w:rsidP="005643C1">
            <w:pPr>
              <w:pStyle w:val="iBAAGStandardText"/>
            </w:pPr>
          </w:p>
          <w:p w14:paraId="46EF0F2D" w14:textId="60E76E72" w:rsidR="005643C1" w:rsidRPr="002D33B2" w:rsidRDefault="005643C1" w:rsidP="005643C1">
            <w:pPr>
              <w:pStyle w:val="iBAAGStandardTextBold"/>
            </w:pPr>
            <w:r w:rsidRPr="002D33B2">
              <w:t xml:space="preserve">Is </w:t>
            </w:r>
            <w:r w:rsidR="00F31E3D">
              <w:t>prior authorization</w:t>
            </w:r>
            <w:r w:rsidRPr="002D33B2" w:rsidDel="00274717">
              <w:t xml:space="preserve"> </w:t>
            </w:r>
            <w:r w:rsidRPr="002D33B2">
              <w:t>needed?</w:t>
            </w:r>
          </w:p>
          <w:p w14:paraId="5C260B8F" w14:textId="77777777" w:rsidR="005643C1" w:rsidRPr="002D33B2" w:rsidRDefault="005643C1" w:rsidP="005643C1">
            <w:pPr>
              <w:pStyle w:val="iBAAGStandardText"/>
            </w:pPr>
            <w:r w:rsidRPr="002D33B2">
              <w:t>Yes</w:t>
            </w:r>
          </w:p>
          <w:p w14:paraId="3A966177" w14:textId="77777777" w:rsidR="005643C1" w:rsidRPr="002D33B2" w:rsidRDefault="005643C1" w:rsidP="005643C1">
            <w:pPr>
              <w:pStyle w:val="iBAAGStandardText"/>
            </w:pPr>
            <w:r w:rsidRPr="002D33B2">
              <w:tab/>
            </w:r>
          </w:p>
          <w:p w14:paraId="3625D704" w14:textId="2984ECF9" w:rsidR="005643C1" w:rsidRPr="002D33B2" w:rsidRDefault="005643C1" w:rsidP="005643C1">
            <w:r w:rsidRPr="002D33B2">
              <w:rPr>
                <w:rStyle w:val="iBAAGStandardTextBoldChar"/>
              </w:rPr>
              <w:t>Prior authorization is:</w:t>
            </w:r>
          </w:p>
          <w:p w14:paraId="64B6848D" w14:textId="6B83D2F6" w:rsidR="005643C1" w:rsidRPr="002D33B2" w:rsidRDefault="005643C1" w:rsidP="005643C1">
            <w:r w:rsidRPr="002D33B2">
              <w:rPr>
                <w:rStyle w:val="iBAAGStandardTextChar"/>
              </w:rPr>
              <w:t>Getting approval by calling the number listed on your health plan ID card before you can get medicine or services.</w:t>
            </w:r>
          </w:p>
          <w:p w14:paraId="4907F5BB" w14:textId="77777777" w:rsidR="005643C1" w:rsidRPr="002D33B2" w:rsidRDefault="005643C1" w:rsidP="005643C1">
            <w:pPr>
              <w:pStyle w:val="iBAAGStandardText"/>
            </w:pPr>
          </w:p>
          <w:p w14:paraId="0BF8E0B5" w14:textId="77777777" w:rsidR="005643C1" w:rsidRPr="002D33B2" w:rsidRDefault="005643C1" w:rsidP="005643C1">
            <w:pPr>
              <w:pStyle w:val="iBAAGStandardText"/>
            </w:pPr>
          </w:p>
          <w:p w14:paraId="65D148F5" w14:textId="77777777" w:rsidR="005643C1" w:rsidRPr="002D33B2" w:rsidRDefault="005643C1" w:rsidP="005643C1">
            <w:pPr>
              <w:pStyle w:val="iBAAGStandardTextBold"/>
            </w:pPr>
            <w:r w:rsidRPr="002D33B2">
              <w:t xml:space="preserve">When do I need to call? </w:t>
            </w:r>
          </w:p>
          <w:p w14:paraId="28E8CA9A" w14:textId="77777777" w:rsidR="005643C1" w:rsidRPr="002D33B2" w:rsidRDefault="005643C1" w:rsidP="005643C1">
            <w:pPr>
              <w:pStyle w:val="iBAAGLevel1Bullets"/>
            </w:pPr>
            <w:r w:rsidRPr="002D33B2">
              <w:t>5 business days before a scheduled      admission</w:t>
            </w:r>
          </w:p>
          <w:p w14:paraId="05B1497F" w14:textId="77777777" w:rsidR="005643C1" w:rsidRPr="002D33B2" w:rsidRDefault="005643C1" w:rsidP="005643C1">
            <w:pPr>
              <w:pStyle w:val="iBAAGLevel1Bullets"/>
            </w:pPr>
            <w:r w:rsidRPr="002D33B2">
              <w:t>As soon as possible for non-scheduled admission (including emergency)</w:t>
            </w:r>
          </w:p>
          <w:p w14:paraId="7D5D2E8D" w14:textId="77777777" w:rsidR="005643C1" w:rsidRPr="002D33B2" w:rsidRDefault="005643C1" w:rsidP="005643C1">
            <w:pPr>
              <w:pStyle w:val="iBAAGLevel1Bullets"/>
            </w:pPr>
            <w:r w:rsidRPr="002D33B2">
              <w:t xml:space="preserve">Partial hospitalization/ day treatment </w:t>
            </w:r>
          </w:p>
          <w:p w14:paraId="12998192" w14:textId="6502E0A1" w:rsidR="005643C1" w:rsidRPr="002D33B2" w:rsidRDefault="005643C1" w:rsidP="005643C1">
            <w:pPr>
              <w:pStyle w:val="iBAAGLevel1Bullets"/>
            </w:pPr>
            <w:r w:rsidRPr="002D33B2">
              <w:t>Intensive Outpatient Treatment programs</w:t>
            </w:r>
          </w:p>
          <w:p w14:paraId="260C85BF" w14:textId="77777777" w:rsidR="005643C1" w:rsidRPr="002D33B2" w:rsidRDefault="005643C1" w:rsidP="005643C1">
            <w:pPr>
              <w:pStyle w:val="iBAAGLevel1Bullets"/>
            </w:pPr>
            <w:r w:rsidRPr="002D33B2">
              <w:t>Outpatient electro-convulsive treatment (ECT);</w:t>
            </w:r>
          </w:p>
          <w:p w14:paraId="4973C3B5" w14:textId="77777777" w:rsidR="005643C1" w:rsidRPr="002D33B2" w:rsidRDefault="005643C1" w:rsidP="005643C1">
            <w:pPr>
              <w:pStyle w:val="iBAAGLevel1Bullets"/>
            </w:pPr>
            <w:r w:rsidRPr="002D33B2">
              <w:t xml:space="preserve">Psychological testing; </w:t>
            </w:r>
          </w:p>
          <w:p w14:paraId="7927CFFE" w14:textId="77777777" w:rsidR="005643C1" w:rsidRPr="002D33B2" w:rsidRDefault="005643C1" w:rsidP="005643C1">
            <w:pPr>
              <w:pStyle w:val="iBAAGLevel1Bullets"/>
            </w:pPr>
            <w:r w:rsidRPr="002D33B2">
              <w:rPr>
                <w:color w:val="000000"/>
              </w:rPr>
              <w:t>transcranial magnetic stimulation</w:t>
            </w:r>
          </w:p>
          <w:p w14:paraId="076329EE" w14:textId="3A706C93" w:rsidR="005643C1" w:rsidRPr="002D33B2" w:rsidRDefault="005643C1" w:rsidP="005643C1">
            <w:pPr>
              <w:pStyle w:val="iBAAGLevel1Bullets"/>
            </w:pPr>
            <w:r w:rsidRPr="002D33B2">
              <w:t>Extended outpatient visits</w:t>
            </w:r>
          </w:p>
          <w:p w14:paraId="41D08CF2" w14:textId="6E88DBBA" w:rsidR="005643C1" w:rsidRPr="002D33B2" w:rsidRDefault="005643C1" w:rsidP="005643C1">
            <w:pPr>
              <w:pStyle w:val="iBAAGLevel1Bullets"/>
            </w:pPr>
            <w:r w:rsidRPr="002D33B2">
              <w:t>Intensive Behavioral Therapy, including applied behavioral analysis (ABA)</w:t>
            </w:r>
          </w:p>
          <w:p w14:paraId="78BC07D7" w14:textId="77777777" w:rsidR="005643C1" w:rsidRPr="002D33B2" w:rsidRDefault="005643C1" w:rsidP="005643C1">
            <w:pPr>
              <w:pStyle w:val="iBAAGStandardText"/>
            </w:pPr>
          </w:p>
          <w:p w14:paraId="6085B179" w14:textId="3E440183" w:rsidR="005643C1" w:rsidRPr="002D33B2" w:rsidRDefault="005643C1" w:rsidP="005643C1">
            <w:pPr>
              <w:pStyle w:val="iBAAGStandardTextBold"/>
            </w:pPr>
            <w:r w:rsidRPr="002D33B2">
              <w:t xml:space="preserve">If you don’t get </w:t>
            </w:r>
            <w:r w:rsidR="00F31E3D">
              <w:t>prior authorization</w:t>
            </w:r>
            <w:r w:rsidRPr="002D33B2">
              <w:t xml:space="preserve">, you pay: </w:t>
            </w:r>
          </w:p>
          <w:p w14:paraId="27F073F3" w14:textId="514ADEF9" w:rsidR="005643C1" w:rsidRPr="002D33B2" w:rsidRDefault="00E33015" w:rsidP="00623FCF">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3D366CE2" w14:textId="51CDFA55" w:rsidR="005643C1" w:rsidRPr="002D33B2" w:rsidRDefault="005643C1" w:rsidP="005643C1">
            <w:pPr>
              <w:pStyle w:val="iBAAGStandardText"/>
            </w:pPr>
            <w:r w:rsidRPr="002D33B2">
              <w:t xml:space="preserve">No coverage for: </w:t>
            </w:r>
          </w:p>
          <w:p w14:paraId="6BFBF763" w14:textId="77777777" w:rsidR="005643C1" w:rsidRPr="002D33B2" w:rsidRDefault="005643C1" w:rsidP="005643C1">
            <w:pPr>
              <w:pStyle w:val="iBAAGLevel1Bullets"/>
            </w:pPr>
            <w:r w:rsidRPr="002D33B2">
              <w:t>Treatment for learning disabilities, conduct  and impulse control disorders</w:t>
            </w:r>
          </w:p>
          <w:p w14:paraId="3C4E7046" w14:textId="77777777" w:rsidR="005643C1" w:rsidRPr="002D33B2" w:rsidRDefault="005643C1" w:rsidP="005643C1">
            <w:pPr>
              <w:pStyle w:val="iBAAGLevel1Bullets"/>
            </w:pPr>
            <w:r w:rsidRPr="002D33B2">
              <w:t xml:space="preserve">Educational services </w:t>
            </w:r>
          </w:p>
          <w:p w14:paraId="28360912" w14:textId="77777777" w:rsidR="005643C1" w:rsidRPr="002D33B2" w:rsidRDefault="005643C1" w:rsidP="005643C1">
            <w:pPr>
              <w:pStyle w:val="iBAAGLevel1Bullets"/>
            </w:pPr>
            <w:r w:rsidRPr="002D33B2">
              <w:t>Diagnosis not in the current edition of the DSM (Diagnostic and Statistical Manual of the American Psychiatric Association)</w:t>
            </w:r>
          </w:p>
          <w:p w14:paraId="3C06B0A3" w14:textId="77777777" w:rsidR="005643C1" w:rsidRPr="002D33B2" w:rsidRDefault="005643C1" w:rsidP="005643C1">
            <w:pPr>
              <w:pStyle w:val="iBAAGLevel1Bullets"/>
            </w:pPr>
            <w:r w:rsidRPr="002D33B2">
              <w:t>Transitional living services</w:t>
            </w:r>
          </w:p>
          <w:p w14:paraId="67B3206C" w14:textId="77777777" w:rsidR="005643C1" w:rsidRPr="002D33B2" w:rsidRDefault="005643C1" w:rsidP="005643C1">
            <w:pPr>
              <w:pStyle w:val="iBAAGLevel1Bullets"/>
            </w:pPr>
            <w:r w:rsidRPr="002D33B2">
              <w:t xml:space="preserve">Tuition for school-based programs </w:t>
            </w:r>
          </w:p>
          <w:p w14:paraId="4BCCD1B1" w14:textId="77777777" w:rsidR="005643C1" w:rsidRPr="002D33B2" w:rsidRDefault="005643C1" w:rsidP="005643C1">
            <w:pPr>
              <w:pStyle w:val="iBAAGLevel1Bullets"/>
              <w:numPr>
                <w:ilvl w:val="0"/>
                <w:numId w:val="0"/>
              </w:numPr>
            </w:pPr>
          </w:p>
          <w:p w14:paraId="0B954739" w14:textId="77777777" w:rsidR="005643C1" w:rsidRPr="002D33B2" w:rsidRDefault="005643C1" w:rsidP="005643C1">
            <w:pPr>
              <w:pStyle w:val="iBAAGLevel1Bullets"/>
              <w:numPr>
                <w:ilvl w:val="0"/>
                <w:numId w:val="0"/>
              </w:numPr>
            </w:pPr>
          </w:p>
          <w:p w14:paraId="4E9CE98C" w14:textId="77777777" w:rsidR="005643C1" w:rsidRPr="002D33B2" w:rsidRDefault="005643C1">
            <w:pPr>
              <w:pStyle w:val="iBAAGStandardText"/>
            </w:pPr>
          </w:p>
        </w:tc>
      </w:tr>
    </w:tbl>
    <w:p w14:paraId="5871824E" w14:textId="77777777" w:rsidR="0069193E" w:rsidRPr="002D33B2" w:rsidRDefault="0069193E" w:rsidP="0069193E"/>
    <w:p w14:paraId="5871824F" w14:textId="77777777" w:rsidR="0069193E" w:rsidRPr="002D33B2" w:rsidRDefault="0069193E" w:rsidP="0069193E">
      <w:pPr>
        <w:rPr>
          <w:rStyle w:val="iBAAGTags"/>
        </w:rPr>
      </w:pPr>
      <w:r w:rsidRPr="002D33B2">
        <w:rPr>
          <w:rStyle w:val="iBAAGTags"/>
        </w:rPr>
        <w:t>&lt;!--ID=CSR--&gt;</w:t>
      </w:r>
    </w:p>
    <w:p w14:paraId="032B7EBD" w14:textId="61C17B65"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36AF0997" w14:textId="77777777" w:rsidTr="004A18F4">
        <w:tc>
          <w:tcPr>
            <w:tcW w:w="13507" w:type="dxa"/>
            <w:gridSpan w:val="2"/>
            <w:shd w:val="clear" w:color="auto" w:fill="DAEEF3"/>
          </w:tcPr>
          <w:p w14:paraId="39C0DB6F" w14:textId="77777777" w:rsidR="00BE0004" w:rsidRPr="002D33B2" w:rsidRDefault="00BE0004" w:rsidP="004A18F4">
            <w:pPr>
              <w:pStyle w:val="iBAAGMajorSectionHeader"/>
            </w:pPr>
            <w:r w:rsidRPr="002D33B2">
              <w:t>CSR View</w:t>
            </w:r>
          </w:p>
        </w:tc>
      </w:tr>
      <w:tr w:rsidR="00BE0004" w:rsidRPr="002D33B2" w14:paraId="1B11A326" w14:textId="77777777" w:rsidTr="004A18F4">
        <w:tblPrEx>
          <w:shd w:val="clear" w:color="auto" w:fill="auto"/>
        </w:tblPrEx>
        <w:tc>
          <w:tcPr>
            <w:tcW w:w="13507" w:type="dxa"/>
            <w:gridSpan w:val="2"/>
            <w:tcBorders>
              <w:bottom w:val="single" w:sz="4" w:space="0" w:color="000000" w:themeColor="text1"/>
            </w:tcBorders>
            <w:shd w:val="clear" w:color="auto" w:fill="C00000"/>
          </w:tcPr>
          <w:p w14:paraId="740FBEA5" w14:textId="77777777" w:rsidR="00BE0004" w:rsidRPr="002D33B2" w:rsidRDefault="00BE0004" w:rsidP="004A18F4">
            <w:pPr>
              <w:pStyle w:val="iBAAGTableHeader"/>
            </w:pPr>
            <w:r w:rsidRPr="002D33B2">
              <w:t>Plan Information</w:t>
            </w:r>
          </w:p>
        </w:tc>
      </w:tr>
      <w:tr w:rsidR="00BE0004" w:rsidRPr="002D33B2" w14:paraId="59C4A5DA" w14:textId="77777777" w:rsidTr="004A18F4">
        <w:tblPrEx>
          <w:shd w:val="clear" w:color="auto" w:fill="auto"/>
        </w:tblPrEx>
        <w:tc>
          <w:tcPr>
            <w:tcW w:w="3517" w:type="dxa"/>
            <w:shd w:val="clear" w:color="auto" w:fill="F2DBDB"/>
          </w:tcPr>
          <w:p w14:paraId="0EACAF2A" w14:textId="77777777" w:rsidR="00BE0004" w:rsidRPr="002D33B2" w:rsidRDefault="00BE0004" w:rsidP="004A18F4"/>
        </w:tc>
        <w:tc>
          <w:tcPr>
            <w:tcW w:w="9990" w:type="dxa"/>
            <w:shd w:val="clear" w:color="auto" w:fill="F2DBDB"/>
          </w:tcPr>
          <w:p w14:paraId="11C8A73E" w14:textId="77777777" w:rsidR="00BE0004" w:rsidRPr="002D33B2" w:rsidRDefault="00BE0004" w:rsidP="004A18F4"/>
        </w:tc>
      </w:tr>
    </w:tbl>
    <w:p w14:paraId="58718257" w14:textId="77777777" w:rsidR="0069193E" w:rsidRPr="002D33B2" w:rsidRDefault="0069193E" w:rsidP="0069193E"/>
    <w:p w14:paraId="58718258" w14:textId="77777777" w:rsidR="0069193E" w:rsidRPr="002D33B2" w:rsidRDefault="0069193E" w:rsidP="0069193E">
      <w:pPr>
        <w:rPr>
          <w:rStyle w:val="iBAAGTags"/>
        </w:rPr>
      </w:pPr>
      <w:r w:rsidRPr="002D33B2">
        <w:rPr>
          <w:rStyle w:val="iBAAGTags"/>
        </w:rPr>
        <w:t>&lt;!--section=</w:t>
      </w:r>
      <w:proofErr w:type="spellStart"/>
      <w:r w:rsidRPr="002D33B2">
        <w:rPr>
          <w:rStyle w:val="iBAAGTags"/>
        </w:rPr>
        <w:t>Chemical_Dependency</w:t>
      </w:r>
      <w:proofErr w:type="spellEnd"/>
      <w:r w:rsidRPr="002D33B2">
        <w:rPr>
          <w:rStyle w:val="iBAAGTags"/>
        </w:rPr>
        <w:t>--&gt;</w:t>
      </w:r>
    </w:p>
    <w:p w14:paraId="58718259" w14:textId="60CBBD56" w:rsidR="0069193E" w:rsidRPr="002D33B2" w:rsidRDefault="00BE0004" w:rsidP="00B840D5">
      <w:pPr>
        <w:pStyle w:val="Heading1"/>
        <w:rPr>
          <w:sz w:val="20"/>
          <w:szCs w:val="18"/>
        </w:rPr>
      </w:pPr>
      <w:r w:rsidRPr="002D33B2">
        <w:rPr>
          <w:rStyle w:val="iBAAGTags"/>
          <w:color w:val="FFFFFF" w:themeColor="background1"/>
        </w:rPr>
        <w:t>Substance Use</w:t>
      </w:r>
    </w:p>
    <w:p w14:paraId="7B854DCA"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406415C" w14:textId="77777777" w:rsidR="007803EA" w:rsidRPr="002D33B2" w:rsidRDefault="007803EA" w:rsidP="007803EA"/>
    <w:p w14:paraId="6FA1C9E8" w14:textId="3F062D61" w:rsidR="00AB6111" w:rsidRPr="002D33B2" w:rsidRDefault="007803EA" w:rsidP="007803EA">
      <w:pPr>
        <w:rPr>
          <w:i/>
          <w:iCs/>
        </w:rPr>
      </w:pPr>
      <w:r w:rsidRPr="002D33B2">
        <w:rPr>
          <w:i/>
          <w:iCs/>
        </w:rPr>
        <w:t xml:space="preserve">Providers, this summary is for members, to review the terms of your participation agreement, please visit </w:t>
      </w:r>
      <w:hyperlink r:id="rId102" w:history="1">
        <w:r w:rsidRPr="002D33B2">
          <w:rPr>
            <w:rStyle w:val="Hyperlink"/>
            <w:i/>
            <w:iCs/>
          </w:rPr>
          <w:t>uhcprovider.com</w:t>
        </w:r>
      </w:hyperlink>
      <w:r w:rsidR="00AB6111" w:rsidRPr="002D33B2">
        <w:rPr>
          <w:i/>
          <w:iCs/>
        </w:rPr>
        <w:t xml:space="preserve">    </w:t>
      </w:r>
    </w:p>
    <w:p w14:paraId="15EB2CBD" w14:textId="77777777" w:rsidR="00AB6111" w:rsidRPr="002D33B2" w:rsidRDefault="00AB6111"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9193E" w:rsidRPr="002D33B2" w14:paraId="5871825D" w14:textId="77777777" w:rsidTr="00E33015">
        <w:tc>
          <w:tcPr>
            <w:tcW w:w="13507" w:type="dxa"/>
            <w:gridSpan w:val="4"/>
            <w:shd w:val="clear" w:color="auto" w:fill="DAEEF3"/>
          </w:tcPr>
          <w:p w14:paraId="5871825C" w14:textId="77777777" w:rsidR="0069193E" w:rsidRPr="002D33B2" w:rsidRDefault="0069193E" w:rsidP="006A6DDF">
            <w:pPr>
              <w:pStyle w:val="iBAAGMajorSectionHeader"/>
            </w:pPr>
            <w:bookmarkStart w:id="144" w:name="Chemical_Dependency"/>
            <w:r w:rsidRPr="002D33B2">
              <w:rPr>
                <w:rFonts w:cs="Arial"/>
                <w:color w:val="0000FF"/>
              </w:rPr>
              <w:t>Substance Use</w:t>
            </w:r>
            <w:bookmarkEnd w:id="144"/>
          </w:p>
        </w:tc>
      </w:tr>
      <w:tr w:rsidR="0069193E" w:rsidRPr="002D33B2" w14:paraId="5871825F" w14:textId="77777777" w:rsidTr="00E33015">
        <w:tblPrEx>
          <w:shd w:val="clear" w:color="auto" w:fill="auto"/>
        </w:tblPrEx>
        <w:tc>
          <w:tcPr>
            <w:tcW w:w="13507" w:type="dxa"/>
            <w:gridSpan w:val="4"/>
            <w:tcBorders>
              <w:bottom w:val="single" w:sz="4" w:space="0" w:color="000000" w:themeColor="text1"/>
            </w:tcBorders>
            <w:shd w:val="clear" w:color="auto" w:fill="31849B"/>
          </w:tcPr>
          <w:p w14:paraId="5871825E" w14:textId="77777777" w:rsidR="0069193E" w:rsidRPr="002D33B2" w:rsidRDefault="0069193E" w:rsidP="006A6DDF">
            <w:pPr>
              <w:pStyle w:val="iBAAGTableHeader"/>
            </w:pPr>
            <w:r w:rsidRPr="002D33B2">
              <w:t>About Your Benefits</w:t>
            </w:r>
          </w:p>
        </w:tc>
      </w:tr>
      <w:tr w:rsidR="0069193E" w:rsidRPr="002D33B2" w14:paraId="58718266" w14:textId="77777777" w:rsidTr="00E33015">
        <w:tblPrEx>
          <w:shd w:val="clear" w:color="auto" w:fill="auto"/>
        </w:tblPrEx>
        <w:tc>
          <w:tcPr>
            <w:tcW w:w="3517" w:type="dxa"/>
            <w:shd w:val="clear" w:color="auto" w:fill="FFFFFF" w:themeFill="background1"/>
          </w:tcPr>
          <w:p w14:paraId="7BA8748E" w14:textId="77777777" w:rsidR="002A7A7E" w:rsidRPr="002D33B2" w:rsidRDefault="002A7A7E" w:rsidP="002A7A7E">
            <w:pPr>
              <w:pStyle w:val="iBAAGSituationBoxName"/>
            </w:pPr>
            <w:bookmarkStart w:id="145" w:name="Substance_Related_and_Addictive_Vendor"/>
            <w:r w:rsidRPr="002D33B2">
              <w:t>Substance - Related and Addictive Disorder Vendor</w:t>
            </w:r>
          </w:p>
          <w:bookmarkEnd w:id="145"/>
          <w:p w14:paraId="58718263" w14:textId="16D2497C" w:rsidR="00D819A2" w:rsidRPr="002D33B2" w:rsidRDefault="00D819A2" w:rsidP="00820025">
            <w:pPr>
              <w:pStyle w:val="InstructionalText"/>
            </w:pPr>
          </w:p>
        </w:tc>
        <w:tc>
          <w:tcPr>
            <w:tcW w:w="9990" w:type="dxa"/>
            <w:gridSpan w:val="3"/>
            <w:shd w:val="clear" w:color="auto" w:fill="FFFFFF" w:themeFill="background1"/>
          </w:tcPr>
          <w:p w14:paraId="46084E6A" w14:textId="3B46EABC" w:rsidR="00CE500B" w:rsidRPr="002D33B2" w:rsidRDefault="00CE500B" w:rsidP="00CE500B">
            <w:pPr>
              <w:pStyle w:val="iBAAGStandardText"/>
            </w:pPr>
            <w:r w:rsidRPr="002D33B2">
              <w:t xml:space="preserve">Administered by: </w:t>
            </w:r>
            <w:r w:rsidRPr="002D33B2">
              <w:rPr>
                <w:rStyle w:val="iBAAGStandardTextBoldChar"/>
              </w:rPr>
              <w:t>United Behavioral Health –</w:t>
            </w:r>
            <w:r w:rsidR="009C1D03">
              <w:rPr>
                <w:rStyle w:val="iBAAGStandardTextBoldChar"/>
              </w:rPr>
              <w:t xml:space="preserve"> </w:t>
            </w:r>
            <w:r w:rsidR="00A724C0" w:rsidRPr="002D33B2">
              <w:rPr>
                <w:rStyle w:val="iBAAGStandardTextBoldChar"/>
              </w:rPr>
              <w:t xml:space="preserve">Health Plan Division </w:t>
            </w:r>
          </w:p>
          <w:p w14:paraId="47B513FF" w14:textId="77777777" w:rsidR="00CE500B" w:rsidRPr="002D33B2" w:rsidRDefault="00CE500B" w:rsidP="00CE500B">
            <w:pPr>
              <w:pStyle w:val="iBAAGStandardText"/>
              <w:rPr>
                <w:rStyle w:val="iBAAGStandardTextChar"/>
              </w:rPr>
            </w:pPr>
            <w:r w:rsidRPr="002D33B2">
              <w:t>For all mental health support, call the phone number on your health plan ID card</w:t>
            </w:r>
            <w:r w:rsidRPr="002D33B2">
              <w:rPr>
                <w:rStyle w:val="iBAAGStandardTextChar"/>
              </w:rPr>
              <w:t>.</w:t>
            </w:r>
          </w:p>
          <w:p w14:paraId="715E3061" w14:textId="77777777" w:rsidR="00F03586" w:rsidRPr="002D33B2" w:rsidRDefault="00F03586" w:rsidP="00820025">
            <w:pPr>
              <w:pStyle w:val="iBAAGStandardText"/>
            </w:pPr>
          </w:p>
          <w:p w14:paraId="58718265" w14:textId="6CF49A32" w:rsidR="0069193E" w:rsidRPr="002D33B2" w:rsidRDefault="0069193E">
            <w:pPr>
              <w:pStyle w:val="iBAAGStandardText"/>
            </w:pPr>
          </w:p>
        </w:tc>
      </w:tr>
      <w:tr w:rsidR="0069193E" w:rsidRPr="002D33B2" w14:paraId="5871826D" w14:textId="77777777" w:rsidTr="00E33015">
        <w:tblPrEx>
          <w:shd w:val="clear" w:color="auto" w:fill="auto"/>
        </w:tblPrEx>
        <w:tc>
          <w:tcPr>
            <w:tcW w:w="3517" w:type="dxa"/>
            <w:tcBorders>
              <w:bottom w:val="single" w:sz="4" w:space="0" w:color="000000" w:themeColor="text1"/>
            </w:tcBorders>
            <w:shd w:val="clear" w:color="auto" w:fill="31849B"/>
            <w:vAlign w:val="center"/>
          </w:tcPr>
          <w:p w14:paraId="58718267" w14:textId="77777777" w:rsidR="0069193E" w:rsidRPr="002D33B2" w:rsidRDefault="0069193E"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8268" w14:textId="77777777" w:rsidR="0069193E" w:rsidRPr="002D33B2" w:rsidRDefault="0069193E" w:rsidP="006A6DDF">
            <w:pPr>
              <w:pStyle w:val="iBAAGTableHeader"/>
            </w:pPr>
            <w:r w:rsidRPr="002D33B2">
              <w:t>Your cost if you use</w:t>
            </w:r>
          </w:p>
          <w:p w14:paraId="58718269" w14:textId="77777777" w:rsidR="0069193E" w:rsidRPr="002D33B2" w:rsidRDefault="0069193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826A" w14:textId="77777777" w:rsidR="0069193E" w:rsidRPr="002D33B2" w:rsidRDefault="0069193E" w:rsidP="006A6DDF">
            <w:pPr>
              <w:pStyle w:val="iBAAGTableHeader"/>
            </w:pPr>
            <w:r w:rsidRPr="002D33B2">
              <w:t>Your cost if you use</w:t>
            </w:r>
          </w:p>
          <w:p w14:paraId="5871826B" w14:textId="77777777" w:rsidR="0069193E" w:rsidRPr="002D33B2" w:rsidRDefault="0069193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826C" w14:textId="77777777" w:rsidR="0069193E" w:rsidRPr="002D33B2" w:rsidRDefault="0069193E" w:rsidP="006A6DDF">
            <w:pPr>
              <w:pStyle w:val="iBAAGTableHeader"/>
            </w:pPr>
            <w:r w:rsidRPr="002D33B2">
              <w:t>Limits &amp; Exceptions</w:t>
            </w:r>
          </w:p>
        </w:tc>
      </w:tr>
      <w:tr w:rsidR="00180DC5" w:rsidRPr="002D33B2" w14:paraId="58718298" w14:textId="77777777" w:rsidTr="00E33015">
        <w:tblPrEx>
          <w:shd w:val="clear" w:color="auto" w:fill="auto"/>
        </w:tblPrEx>
        <w:tc>
          <w:tcPr>
            <w:tcW w:w="3517" w:type="dxa"/>
            <w:shd w:val="clear" w:color="auto" w:fill="FFFFFF" w:themeFill="background1"/>
          </w:tcPr>
          <w:p w14:paraId="6AFB391A" w14:textId="77777777" w:rsidR="00180DC5" w:rsidRPr="002D33B2" w:rsidRDefault="00180DC5" w:rsidP="00180DC5">
            <w:pPr>
              <w:pStyle w:val="iBAAGSituationBoxName"/>
            </w:pPr>
            <w:r w:rsidRPr="002D33B2">
              <w:t xml:space="preserve">Mental Health,  </w:t>
            </w:r>
            <w:bookmarkStart w:id="146" w:name="Substance_Related"/>
            <w:r w:rsidRPr="002D33B2">
              <w:t xml:space="preserve">Substance-Related and Addictive Disorder </w:t>
            </w:r>
            <w:bookmarkEnd w:id="146"/>
            <w:r w:rsidRPr="002D33B2">
              <w:t xml:space="preserve">Services </w:t>
            </w:r>
          </w:p>
          <w:p w14:paraId="209B96E6" w14:textId="77777777" w:rsidR="00180DC5" w:rsidRPr="002D33B2" w:rsidRDefault="00180DC5" w:rsidP="00A524A9">
            <w:pPr>
              <w:pStyle w:val="iBAAGSituationBoxName"/>
            </w:pPr>
          </w:p>
          <w:p w14:paraId="0BF8B625" w14:textId="77777777" w:rsidR="00180DC5" w:rsidRPr="002D33B2" w:rsidRDefault="00180DC5" w:rsidP="00A524A9">
            <w:pPr>
              <w:pStyle w:val="iBAAGStandardText"/>
            </w:pPr>
            <w:r w:rsidRPr="002D33B2">
              <w:rPr>
                <w:rStyle w:val="iBAAGStandardTextBoldChar"/>
              </w:rPr>
              <w:t>What are mental health services?</w:t>
            </w:r>
            <w:r w:rsidRPr="002D33B2">
              <w:t xml:space="preserve"> Treatment for an illness related to moods, feelings, emotions and behavior that focus on recovery.</w:t>
            </w:r>
          </w:p>
          <w:p w14:paraId="5F7072F2" w14:textId="77777777" w:rsidR="00180DC5" w:rsidRPr="002D33B2" w:rsidRDefault="00180DC5" w:rsidP="00A524A9">
            <w:pPr>
              <w:pStyle w:val="iBAAGStandardText"/>
            </w:pPr>
          </w:p>
          <w:p w14:paraId="77F68F05" w14:textId="77777777" w:rsidR="00180DC5" w:rsidRPr="002D33B2" w:rsidRDefault="00180DC5" w:rsidP="00A524A9">
            <w:pPr>
              <w:pStyle w:val="iBAAGStandardText"/>
            </w:pPr>
            <w:r w:rsidRPr="002D33B2">
              <w:rPr>
                <w:rStyle w:val="iBAAGStandardTextBoldChar"/>
              </w:rPr>
              <w:t xml:space="preserve">What </w:t>
            </w:r>
            <w:proofErr w:type="gramStart"/>
            <w:r w:rsidRPr="002D33B2">
              <w:rPr>
                <w:rStyle w:val="iBAAGStandardTextBoldChar"/>
              </w:rPr>
              <w:t>are</w:t>
            </w:r>
            <w:proofErr w:type="gramEnd"/>
            <w:r w:rsidRPr="002D33B2">
              <w:rPr>
                <w:rStyle w:val="iBAAGStandardTextBoldChar"/>
              </w:rPr>
              <w:t xml:space="preserve"> substance related services? </w:t>
            </w:r>
          </w:p>
          <w:p w14:paraId="48D99C3E" w14:textId="77777777" w:rsidR="00180DC5" w:rsidRPr="002D33B2" w:rsidRDefault="00180DC5" w:rsidP="00A524A9">
            <w:pPr>
              <w:pStyle w:val="iBAAGStandardText"/>
            </w:pPr>
            <w:r w:rsidRPr="002D33B2">
              <w:t>Treatment for alcoholism, substance use and withdrawal.</w:t>
            </w:r>
          </w:p>
          <w:p w14:paraId="5F4BBFE0" w14:textId="77777777" w:rsidR="00180DC5" w:rsidRPr="002D33B2" w:rsidRDefault="00180DC5" w:rsidP="00A524A9">
            <w:pPr>
              <w:pStyle w:val="iBAAGStandardText"/>
            </w:pPr>
          </w:p>
          <w:p w14:paraId="780CEDE8" w14:textId="77777777" w:rsidR="00180DC5" w:rsidRPr="002D33B2" w:rsidRDefault="00180DC5" w:rsidP="00A524A9">
            <w:pPr>
              <w:pStyle w:val="iBAAGStandardText"/>
            </w:pPr>
            <w:r w:rsidRPr="002D33B2">
              <w:rPr>
                <w:rStyle w:val="iBAAGStandardTextBoldChar"/>
              </w:rPr>
              <w:t>What are addictive disorder services?</w:t>
            </w:r>
          </w:p>
          <w:p w14:paraId="230FCEF3" w14:textId="77777777" w:rsidR="00180DC5" w:rsidRPr="002D33B2" w:rsidRDefault="00180DC5" w:rsidP="00A524A9">
            <w:pPr>
              <w:pStyle w:val="iBAAGStandardText"/>
            </w:pPr>
            <w:r w:rsidRPr="002D33B2">
              <w:t>Treatment for a compulsive behavior.</w:t>
            </w:r>
          </w:p>
          <w:p w14:paraId="308308E2" w14:textId="77777777" w:rsidR="00180DC5" w:rsidRPr="002D33B2" w:rsidRDefault="00180DC5" w:rsidP="00A524A9">
            <w:pPr>
              <w:pStyle w:val="iBAAGStandardText"/>
            </w:pPr>
          </w:p>
          <w:p w14:paraId="2DF8A051" w14:textId="77777777" w:rsidR="00180DC5" w:rsidRPr="002D33B2" w:rsidRDefault="00180DC5" w:rsidP="00A524A9">
            <w:pPr>
              <w:pStyle w:val="iBAAGStandardText"/>
            </w:pPr>
            <w:r w:rsidRPr="002D33B2">
              <w:t xml:space="preserve">Benefits include the following levels of care: </w:t>
            </w:r>
          </w:p>
          <w:p w14:paraId="362B1194" w14:textId="77777777" w:rsidR="00180DC5" w:rsidRPr="002D33B2" w:rsidRDefault="00180DC5" w:rsidP="00A524A9">
            <w:pPr>
              <w:pStyle w:val="iBAAGLevel1Bullets"/>
            </w:pPr>
            <w:r w:rsidRPr="002D33B2">
              <w:t>Inpatient treatment</w:t>
            </w:r>
          </w:p>
          <w:p w14:paraId="2D4E1F8D" w14:textId="7DE100A3" w:rsidR="00180DC5" w:rsidRPr="002D33B2" w:rsidRDefault="00180DC5" w:rsidP="00A524A9">
            <w:pPr>
              <w:pStyle w:val="iBAAGLevel1Bullets"/>
            </w:pPr>
            <w:r w:rsidRPr="002D33B2">
              <w:t>Residential treatment</w:t>
            </w:r>
          </w:p>
          <w:p w14:paraId="291D3453" w14:textId="77777777" w:rsidR="00180DC5" w:rsidRPr="002D33B2" w:rsidRDefault="00180DC5" w:rsidP="00A524A9">
            <w:pPr>
              <w:pStyle w:val="iBAAGLevel1Bullets"/>
            </w:pPr>
            <w:r w:rsidRPr="002D33B2">
              <w:t xml:space="preserve">Partial hospitalization/ day treatment </w:t>
            </w:r>
          </w:p>
          <w:p w14:paraId="606D0E4C" w14:textId="77777777" w:rsidR="00180DC5" w:rsidRPr="002D33B2" w:rsidRDefault="00180DC5" w:rsidP="00A524A9">
            <w:pPr>
              <w:pStyle w:val="iBAAGLevel1Bullets"/>
            </w:pPr>
            <w:r w:rsidRPr="002D33B2">
              <w:t>Intensive outpatient treatment</w:t>
            </w:r>
          </w:p>
          <w:p w14:paraId="52CA51A6" w14:textId="77777777" w:rsidR="00180DC5" w:rsidRPr="002D33B2" w:rsidRDefault="00180DC5" w:rsidP="00A524A9">
            <w:pPr>
              <w:pStyle w:val="iBAAGLevel1Bullets"/>
            </w:pPr>
            <w:r w:rsidRPr="002D33B2">
              <w:t>Outpatient treatment</w:t>
            </w:r>
          </w:p>
          <w:p w14:paraId="36AB378E" w14:textId="77777777" w:rsidR="00180DC5" w:rsidRPr="002D33B2" w:rsidRDefault="00180DC5" w:rsidP="00A524A9">
            <w:pPr>
              <w:pStyle w:val="iBAAGStandardText"/>
            </w:pPr>
          </w:p>
          <w:p w14:paraId="617F0BCA" w14:textId="77777777" w:rsidR="00180DC5" w:rsidRPr="002D33B2" w:rsidRDefault="00180DC5" w:rsidP="00A524A9">
            <w:pPr>
              <w:pStyle w:val="iBAAGStandardText"/>
            </w:pPr>
            <w:r w:rsidRPr="002D33B2">
              <w:t>Services include the following:</w:t>
            </w:r>
          </w:p>
          <w:p w14:paraId="61F42FFA" w14:textId="77777777" w:rsidR="00180DC5" w:rsidRPr="002D33B2" w:rsidRDefault="00180DC5" w:rsidP="00A524A9">
            <w:pPr>
              <w:pStyle w:val="iBAAGLevel1Bullets"/>
            </w:pPr>
            <w:r w:rsidRPr="002D33B2">
              <w:t xml:space="preserve">Diagnostic evaluations, </w:t>
            </w:r>
            <w:proofErr w:type="spellStart"/>
            <w:r w:rsidRPr="002D33B2">
              <w:t>assesment</w:t>
            </w:r>
            <w:proofErr w:type="spellEnd"/>
            <w:r w:rsidRPr="002D33B2">
              <w:t xml:space="preserve"> and treatment planning</w:t>
            </w:r>
          </w:p>
          <w:p w14:paraId="6FE183BA" w14:textId="77777777" w:rsidR="00180DC5" w:rsidRPr="002D33B2" w:rsidRDefault="00180DC5" w:rsidP="00A524A9">
            <w:pPr>
              <w:pStyle w:val="iBAAGLevel1Bullets"/>
            </w:pPr>
            <w:r w:rsidRPr="002D33B2">
              <w:t>Treatment and/or procedures</w:t>
            </w:r>
          </w:p>
          <w:p w14:paraId="398764B7" w14:textId="77777777" w:rsidR="00180DC5" w:rsidRPr="002D33B2" w:rsidRDefault="00180DC5" w:rsidP="00A524A9">
            <w:pPr>
              <w:pStyle w:val="iBAAGLevel1Bullets"/>
            </w:pPr>
            <w:r w:rsidRPr="002D33B2">
              <w:t>Medication management and associated treatments</w:t>
            </w:r>
          </w:p>
          <w:p w14:paraId="1A2F9AEC" w14:textId="77777777" w:rsidR="00180DC5" w:rsidRPr="002D33B2" w:rsidRDefault="00180DC5" w:rsidP="00A524A9">
            <w:pPr>
              <w:pStyle w:val="iBAAGLevel1Bullets"/>
            </w:pPr>
            <w:r w:rsidRPr="002D33B2">
              <w:t xml:space="preserve">Individual, family, and group therapy </w:t>
            </w:r>
          </w:p>
          <w:p w14:paraId="2F570C6D" w14:textId="77777777" w:rsidR="00180DC5" w:rsidRPr="002D33B2" w:rsidRDefault="00180DC5" w:rsidP="00A524A9">
            <w:pPr>
              <w:pStyle w:val="iBAAGLevel1Bullets"/>
            </w:pPr>
            <w:r w:rsidRPr="002D33B2">
              <w:t>Doctor-based case management services</w:t>
            </w:r>
          </w:p>
          <w:p w14:paraId="39849062" w14:textId="77777777" w:rsidR="00180DC5" w:rsidRPr="002D33B2" w:rsidRDefault="00180DC5" w:rsidP="00A524A9">
            <w:pPr>
              <w:pStyle w:val="iBAAGLevel1Bullets"/>
            </w:pPr>
            <w:r w:rsidRPr="002D33B2">
              <w:t>Crisis Intervention</w:t>
            </w:r>
          </w:p>
          <w:p w14:paraId="2DA3D0D3" w14:textId="77058534" w:rsidR="00180DC5" w:rsidRPr="002D33B2" w:rsidRDefault="00180DC5" w:rsidP="00A524A9">
            <w:pPr>
              <w:pStyle w:val="iBAAGLevel1Bullets"/>
            </w:pPr>
            <w:r w:rsidRPr="002D33B2">
              <w:t>Mental health care services for autism spectrum disorder (including intensive behavioral therapies such as applied behavior analysis (ABA)) that are focused on treating:</w:t>
            </w:r>
          </w:p>
          <w:p w14:paraId="008F0499" w14:textId="77777777" w:rsidR="00180DC5" w:rsidRPr="002D33B2" w:rsidRDefault="00180DC5" w:rsidP="00A524A9">
            <w:pPr>
              <w:pStyle w:val="iBAAGLevel2Bullets"/>
            </w:pPr>
            <w:r w:rsidRPr="002D33B2">
              <w:t xml:space="preserve">Core deficits </w:t>
            </w:r>
          </w:p>
          <w:p w14:paraId="09B0222D" w14:textId="77777777" w:rsidR="00180DC5" w:rsidRPr="002D33B2" w:rsidRDefault="00180DC5" w:rsidP="00A524A9">
            <w:pPr>
              <w:pStyle w:val="iBAAGLevel2Bullets"/>
            </w:pPr>
            <w:r w:rsidRPr="002D33B2">
              <w:t>Behaviors that are  dangerous to themselves, others and property</w:t>
            </w:r>
          </w:p>
          <w:p w14:paraId="451BBB7D" w14:textId="29D413A1" w:rsidR="00180DC5" w:rsidRPr="002D33B2" w:rsidRDefault="00180DC5" w:rsidP="00A524A9">
            <w:pPr>
              <w:pStyle w:val="iBAAGLevel2Bullets"/>
            </w:pPr>
            <w:r w:rsidRPr="002D33B2">
              <w:t>Impairment in daily functioning</w:t>
            </w:r>
          </w:p>
          <w:p w14:paraId="58718274" w14:textId="77777777" w:rsidR="00180DC5" w:rsidRPr="002D33B2" w:rsidRDefault="00180DC5" w:rsidP="006A6DDF">
            <w:pPr>
              <w:pStyle w:val="iBAAGStandardText"/>
            </w:pPr>
          </w:p>
          <w:p w14:paraId="58718275" w14:textId="77777777" w:rsidR="00180DC5" w:rsidRPr="002D33B2" w:rsidRDefault="00180DC5" w:rsidP="006A6DDF">
            <w:pPr>
              <w:pStyle w:val="iBAAGStandardTextBold"/>
            </w:pPr>
            <w:r w:rsidRPr="002D33B2">
              <w:t xml:space="preserve">Want more information? </w:t>
            </w:r>
          </w:p>
          <w:p w14:paraId="58718276" w14:textId="77777777" w:rsidR="00180DC5" w:rsidRPr="002D33B2" w:rsidRDefault="00180DC5" w:rsidP="006A6DDF">
            <w:pPr>
              <w:pStyle w:val="iBAAGStandardText"/>
            </w:pPr>
            <w:r w:rsidRPr="002D33B2">
              <w:t xml:space="preserve">View the </w:t>
            </w:r>
            <w:hyperlink r:id="rId103" w:history="1">
              <w:r w:rsidRPr="002D33B2">
                <w:rPr>
                  <w:rStyle w:val="Hyperlinks"/>
                </w:rPr>
                <w:t>glossary</w:t>
              </w:r>
            </w:hyperlink>
            <w:r w:rsidRPr="002D33B2">
              <w:t xml:space="preserve"> for definitions.</w:t>
            </w:r>
          </w:p>
          <w:p w14:paraId="58718277" w14:textId="77777777" w:rsidR="00180DC5" w:rsidRPr="002D33B2" w:rsidRDefault="00180DC5" w:rsidP="006A6DDF">
            <w:pPr>
              <w:pStyle w:val="iBAAGStandardText"/>
            </w:pPr>
          </w:p>
        </w:tc>
        <w:tc>
          <w:tcPr>
            <w:tcW w:w="3330" w:type="dxa"/>
            <w:shd w:val="clear" w:color="auto" w:fill="FFFFFF" w:themeFill="background1"/>
          </w:tcPr>
          <w:p w14:paraId="3A6774D5" w14:textId="77777777" w:rsidR="00180DC5" w:rsidRPr="002D33B2" w:rsidRDefault="00180DC5" w:rsidP="00F3546C">
            <w:pPr>
              <w:pStyle w:val="iBAAGStandardText"/>
              <w:rPr>
                <w:rStyle w:val="InstructionalTextChar"/>
                <w:b w:val="0"/>
                <w:color w:val="000000" w:themeColor="text1"/>
              </w:rPr>
            </w:pPr>
            <w:r w:rsidRPr="002D33B2">
              <w:t>Inpatient</w:t>
            </w:r>
            <w:r w:rsidRPr="002D33B2">
              <w:rPr>
                <w:rStyle w:val="InstructionalTextChar"/>
                <w:b w:val="0"/>
                <w:color w:val="000000" w:themeColor="text1"/>
              </w:rPr>
              <w:t>:</w:t>
            </w:r>
          </w:p>
          <w:p w14:paraId="2DF9E1A7" w14:textId="7FCDD597" w:rsidR="00180DC5" w:rsidRPr="002D33B2" w:rsidRDefault="00F31E3D" w:rsidP="00F3546C">
            <w:pPr>
              <w:pStyle w:val="iBAAGStandardText"/>
            </w:pPr>
            <w:r>
              <w:rPr>
                <w:rStyle w:val="iBAAGStandardTextBoldChar"/>
              </w:rPr>
              <w:t>10%</w:t>
            </w:r>
            <w:r w:rsidR="00180DC5" w:rsidRPr="002D33B2">
              <w:t xml:space="preserve"> co-insurance, after you pay the deductible.</w:t>
            </w:r>
          </w:p>
          <w:p w14:paraId="067C42EE" w14:textId="77777777" w:rsidR="009C1D03" w:rsidRDefault="009C1D03" w:rsidP="00F3546C">
            <w:pPr>
              <w:pStyle w:val="iBAAGStandardText"/>
              <w:rPr>
                <w:rStyle w:val="InstructionalTextChar"/>
              </w:rPr>
            </w:pPr>
          </w:p>
          <w:p w14:paraId="74CF0722" w14:textId="77777777" w:rsidR="00180DC5" w:rsidRPr="002D33B2" w:rsidRDefault="00180DC5" w:rsidP="00F3546C">
            <w:pPr>
              <w:pStyle w:val="iBAAGStandardText"/>
            </w:pPr>
          </w:p>
          <w:p w14:paraId="4551A8E0" w14:textId="77777777" w:rsidR="00180DC5" w:rsidRPr="002D33B2" w:rsidRDefault="00180DC5" w:rsidP="00F3546C">
            <w:pPr>
              <w:pStyle w:val="iBAAGStandardText"/>
            </w:pPr>
            <w:r w:rsidRPr="002D33B2">
              <w:t xml:space="preserve">Outpatient: </w:t>
            </w:r>
          </w:p>
          <w:p w14:paraId="3A007FD4" w14:textId="77777777" w:rsidR="003C3466" w:rsidRPr="002D33B2" w:rsidRDefault="003C3466" w:rsidP="003C3466">
            <w:r w:rsidRPr="002D33B2">
              <w:rPr>
                <w:rStyle w:val="iBAAGStandardTextBoldChar"/>
              </w:rPr>
              <w:t>$</w:t>
            </w:r>
            <w:r>
              <w:rPr>
                <w:rStyle w:val="iBAAGStandardTextBoldChar"/>
              </w:rPr>
              <w:t>25</w:t>
            </w:r>
            <w:r w:rsidRPr="002D33B2">
              <w:t xml:space="preserve"> </w:t>
            </w:r>
            <w:r w:rsidRPr="002D33B2">
              <w:rPr>
                <w:rStyle w:val="iBAAGStandardTextChar"/>
              </w:rPr>
              <w:t>co-pay per visit</w:t>
            </w:r>
            <w:r w:rsidRPr="002D33B2">
              <w:t>.</w:t>
            </w:r>
          </w:p>
          <w:p w14:paraId="4034BD5C" w14:textId="77777777" w:rsidR="003C3466" w:rsidRPr="002D33B2" w:rsidRDefault="003C3466" w:rsidP="003C3466">
            <w:pPr>
              <w:pStyle w:val="iBAAGStandardText"/>
              <w:rPr>
                <w:rStyle w:val="InstructionalTextChar"/>
              </w:rPr>
            </w:pPr>
            <w:r w:rsidRPr="002D33B2">
              <w:t>The annual deductible does not apply.</w:t>
            </w:r>
          </w:p>
          <w:p w14:paraId="3AC74545" w14:textId="11924C06" w:rsidR="00180DC5" w:rsidRPr="002D33B2" w:rsidRDefault="003C3466" w:rsidP="00F3546C">
            <w:pPr>
              <w:pStyle w:val="iBAAGStandardText"/>
              <w:rPr>
                <w:rStyle w:val="InstructionalTextChar"/>
              </w:rPr>
            </w:pPr>
            <w:r w:rsidRPr="002D33B2" w:rsidDel="009C1D03">
              <w:rPr>
                <w:rStyle w:val="InstructionalTextChar"/>
              </w:rPr>
              <w:t xml:space="preserve"> </w:t>
            </w:r>
          </w:p>
          <w:p w14:paraId="20D7CD56" w14:textId="7508883C" w:rsidR="00180DC5" w:rsidRPr="002D33B2" w:rsidRDefault="00180DC5" w:rsidP="00F3546C">
            <w:pPr>
              <w:rPr>
                <w:szCs w:val="24"/>
              </w:rPr>
            </w:pPr>
            <w:r w:rsidRPr="002D33B2">
              <w:rPr>
                <w:rStyle w:val="iBAAGStandardTextChar"/>
              </w:rPr>
              <w:t>Partial hospitalization/ Intensive outpatient</w:t>
            </w:r>
            <w:r w:rsidRPr="002D33B2">
              <w:rPr>
                <w:szCs w:val="24"/>
              </w:rPr>
              <w:t xml:space="preserve"> </w:t>
            </w:r>
            <w:r w:rsidRPr="002D33B2">
              <w:rPr>
                <w:rStyle w:val="iBAAGStandardTextChar"/>
              </w:rPr>
              <w:t>treatment:</w:t>
            </w:r>
            <w:r w:rsidRPr="002D33B2">
              <w:rPr>
                <w:szCs w:val="24"/>
              </w:rPr>
              <w:t xml:space="preserve"> </w:t>
            </w:r>
          </w:p>
          <w:p w14:paraId="6C7707DF" w14:textId="5AD196BB" w:rsidR="00180DC5" w:rsidRPr="002D33B2" w:rsidRDefault="00F31E3D" w:rsidP="00F3546C">
            <w:pPr>
              <w:rPr>
                <w:szCs w:val="24"/>
              </w:rPr>
            </w:pPr>
            <w:r>
              <w:rPr>
                <w:rStyle w:val="iBAAGStandardTextBoldChar"/>
              </w:rPr>
              <w:t>10%</w:t>
            </w:r>
            <w:r w:rsidR="00180DC5" w:rsidRPr="002D33B2">
              <w:rPr>
                <w:rFonts w:cs="Arial"/>
                <w:b/>
                <w:color w:val="FF00FF"/>
                <w:szCs w:val="24"/>
              </w:rPr>
              <w:t xml:space="preserve"> </w:t>
            </w:r>
            <w:r w:rsidR="00180DC5" w:rsidRPr="002D33B2">
              <w:rPr>
                <w:rStyle w:val="iBAAGStandardTextChar"/>
              </w:rPr>
              <w:t>co-insurance,</w:t>
            </w:r>
            <w:r w:rsidR="00180DC5" w:rsidRPr="002D33B2">
              <w:rPr>
                <w:rFonts w:cs="Arial"/>
                <w:szCs w:val="24"/>
              </w:rPr>
              <w:t xml:space="preserve"> </w:t>
            </w:r>
            <w:r w:rsidR="00180DC5" w:rsidRPr="002D33B2">
              <w:rPr>
                <w:rStyle w:val="iBAAGStandardTextChar"/>
              </w:rPr>
              <w:t>after you pay the deductible.</w:t>
            </w:r>
          </w:p>
          <w:p w14:paraId="734FEE04" w14:textId="77777777" w:rsidR="00180DC5" w:rsidRPr="002D33B2" w:rsidRDefault="00180DC5" w:rsidP="00F3546C">
            <w:pPr>
              <w:pStyle w:val="iBAAGStandardText"/>
            </w:pPr>
          </w:p>
          <w:p w14:paraId="5C6AFC66" w14:textId="7FEAFC52" w:rsidR="00180DC5" w:rsidRPr="002D33B2" w:rsidRDefault="00180DC5" w:rsidP="00F3546C">
            <w:pPr>
              <w:pStyle w:val="iBAAGStandardTextBold"/>
            </w:pPr>
            <w:r w:rsidRPr="002D33B2">
              <w:t xml:space="preserve">Is </w:t>
            </w:r>
            <w:r w:rsidR="00F31E3D">
              <w:t>prior authorization</w:t>
            </w:r>
            <w:r w:rsidRPr="002D33B2" w:rsidDel="00274717">
              <w:t xml:space="preserve"> </w:t>
            </w:r>
            <w:r w:rsidRPr="002D33B2">
              <w:t>needed?</w:t>
            </w:r>
          </w:p>
          <w:p w14:paraId="0F61B318" w14:textId="77777777" w:rsidR="00180DC5" w:rsidRPr="002D33B2" w:rsidRDefault="00180DC5" w:rsidP="00F3546C">
            <w:pPr>
              <w:pStyle w:val="iBAAGStandardText"/>
            </w:pPr>
            <w:r w:rsidRPr="002D33B2">
              <w:t xml:space="preserve">Yes, your doctor must get authorization for: </w:t>
            </w:r>
          </w:p>
          <w:p w14:paraId="3220519F" w14:textId="77777777" w:rsidR="00180DC5" w:rsidRPr="002D33B2" w:rsidRDefault="00180DC5" w:rsidP="00F3546C">
            <w:pPr>
              <w:pStyle w:val="iBAAGLevel1Bullets"/>
            </w:pPr>
            <w:r w:rsidRPr="002D33B2">
              <w:t>5 business days before a scheduled      admission</w:t>
            </w:r>
          </w:p>
          <w:p w14:paraId="1CE8198E" w14:textId="77777777" w:rsidR="00180DC5" w:rsidRPr="002D33B2" w:rsidRDefault="00180DC5" w:rsidP="00F3546C">
            <w:pPr>
              <w:pStyle w:val="iBAAGLevel1Bullets"/>
            </w:pPr>
            <w:r w:rsidRPr="002D33B2">
              <w:t>As soon as possible for non-scheduled admission (including emergency)</w:t>
            </w:r>
          </w:p>
          <w:p w14:paraId="0F29196E" w14:textId="77777777" w:rsidR="00180DC5" w:rsidRPr="002D33B2" w:rsidRDefault="00180DC5" w:rsidP="00F3546C">
            <w:pPr>
              <w:pStyle w:val="iBAAGLevel1Bullets"/>
            </w:pPr>
            <w:r w:rsidRPr="002D33B2">
              <w:t xml:space="preserve">Partial hospitalization/ day treatment </w:t>
            </w:r>
          </w:p>
          <w:p w14:paraId="323FADC5" w14:textId="224BB3E4" w:rsidR="00180DC5" w:rsidRPr="002D33B2" w:rsidRDefault="00180DC5" w:rsidP="00F3546C">
            <w:pPr>
              <w:pStyle w:val="iBAAGLevel1Bullets"/>
            </w:pPr>
            <w:r w:rsidRPr="002D33B2">
              <w:t>Intensive Outpatient Treatment programs</w:t>
            </w:r>
          </w:p>
          <w:p w14:paraId="4FFA3542" w14:textId="77777777" w:rsidR="00180DC5" w:rsidRPr="002D33B2" w:rsidRDefault="00180DC5" w:rsidP="00F3546C">
            <w:pPr>
              <w:pStyle w:val="iBAAGLevel1Bullets"/>
            </w:pPr>
            <w:r w:rsidRPr="002D33B2">
              <w:t>Outpatient electro-convulsive treatment (ECT);</w:t>
            </w:r>
          </w:p>
          <w:p w14:paraId="4CDA04E2" w14:textId="77777777" w:rsidR="00180DC5" w:rsidRPr="002D33B2" w:rsidRDefault="00180DC5" w:rsidP="00F3546C">
            <w:pPr>
              <w:pStyle w:val="iBAAGLevel1Bullets"/>
            </w:pPr>
            <w:r w:rsidRPr="002D33B2">
              <w:t xml:space="preserve">Psychological testing; </w:t>
            </w:r>
          </w:p>
          <w:p w14:paraId="62FA3F1F" w14:textId="4D40E7B3" w:rsidR="00180DC5" w:rsidRPr="002D33B2" w:rsidRDefault="00180DC5" w:rsidP="00F3546C">
            <w:pPr>
              <w:pStyle w:val="iBAAGLevel1Bullets"/>
            </w:pPr>
            <w:r w:rsidRPr="002D33B2">
              <w:rPr>
                <w:color w:val="000000"/>
              </w:rPr>
              <w:t>transcranial magnetic stimulation</w:t>
            </w:r>
          </w:p>
          <w:p w14:paraId="07579338" w14:textId="436CD12F" w:rsidR="00180DC5" w:rsidRPr="002D33B2" w:rsidRDefault="00180DC5" w:rsidP="00F3546C">
            <w:pPr>
              <w:pStyle w:val="iBAAGLevel1Bullets"/>
            </w:pPr>
            <w:r w:rsidRPr="002D33B2">
              <w:t>Intensive Behavioral Therapy, including applied behavioral analysis (ABA)</w:t>
            </w:r>
          </w:p>
          <w:p w14:paraId="45B783EB" w14:textId="77777777" w:rsidR="00180DC5" w:rsidRPr="002D33B2" w:rsidRDefault="00180DC5" w:rsidP="00F3546C">
            <w:pPr>
              <w:pStyle w:val="iBAAGStandardText"/>
            </w:pPr>
          </w:p>
          <w:p w14:paraId="125C669C" w14:textId="77777777" w:rsidR="00180DC5" w:rsidRPr="002D33B2" w:rsidRDefault="00180DC5" w:rsidP="00F3546C">
            <w:pPr>
              <w:pStyle w:val="iBAAGStandardText"/>
              <w:rPr>
                <w:color w:val="auto"/>
                <w:szCs w:val="22"/>
              </w:rPr>
            </w:pPr>
          </w:p>
          <w:p w14:paraId="58718286" w14:textId="77777777" w:rsidR="00180DC5" w:rsidRPr="002D33B2" w:rsidRDefault="00180DC5" w:rsidP="006A6DDF">
            <w:pPr>
              <w:pStyle w:val="iBAAGStandardText"/>
            </w:pPr>
          </w:p>
        </w:tc>
        <w:tc>
          <w:tcPr>
            <w:tcW w:w="3330" w:type="dxa"/>
            <w:shd w:val="clear" w:color="auto" w:fill="FFFFFF" w:themeFill="background1"/>
          </w:tcPr>
          <w:p w14:paraId="67911DDB" w14:textId="77777777" w:rsidR="00180DC5" w:rsidRPr="002D33B2" w:rsidRDefault="00180DC5" w:rsidP="00F3546C">
            <w:pPr>
              <w:pStyle w:val="iBAAGStandardText"/>
              <w:rPr>
                <w:rStyle w:val="InstructionalTextChar"/>
                <w:b w:val="0"/>
                <w:color w:val="000000" w:themeColor="text1"/>
              </w:rPr>
            </w:pPr>
            <w:r w:rsidRPr="002D33B2">
              <w:t>Inpatient:</w:t>
            </w:r>
            <w:r w:rsidRPr="002D33B2">
              <w:rPr>
                <w:rStyle w:val="InstructionalTextChar"/>
                <w:b w:val="0"/>
                <w:color w:val="000000" w:themeColor="text1"/>
              </w:rPr>
              <w:t xml:space="preserve"> </w:t>
            </w:r>
          </w:p>
          <w:p w14:paraId="453352AB" w14:textId="74A58206" w:rsidR="00180DC5" w:rsidRPr="002D33B2" w:rsidRDefault="00F31E3D" w:rsidP="00F3546C">
            <w:pPr>
              <w:pStyle w:val="iBAAGStandardText"/>
            </w:pPr>
            <w:r>
              <w:rPr>
                <w:rStyle w:val="iBAAGStandardTextBoldChar"/>
              </w:rPr>
              <w:t>40%</w:t>
            </w:r>
            <w:r w:rsidR="00180DC5" w:rsidRPr="002D33B2">
              <w:t xml:space="preserve"> co-insurance, after you pay the deductible. </w:t>
            </w:r>
          </w:p>
          <w:p w14:paraId="5CF74A7A" w14:textId="77777777" w:rsidR="00180DC5" w:rsidRPr="002D33B2" w:rsidRDefault="00180DC5" w:rsidP="00F3546C">
            <w:pPr>
              <w:pStyle w:val="iBAAGStandardText"/>
            </w:pPr>
          </w:p>
          <w:p w14:paraId="7ECB010B" w14:textId="77777777" w:rsidR="00180DC5" w:rsidRPr="002D33B2" w:rsidRDefault="00180DC5" w:rsidP="00F3546C">
            <w:pPr>
              <w:pStyle w:val="iBAAGStandardText"/>
            </w:pPr>
          </w:p>
          <w:p w14:paraId="4CF3F5A3" w14:textId="77777777" w:rsidR="00180DC5" w:rsidRPr="002D33B2" w:rsidRDefault="00180DC5" w:rsidP="00F3546C">
            <w:pPr>
              <w:pStyle w:val="iBAAGStandardText"/>
            </w:pPr>
            <w:r w:rsidRPr="002D33B2">
              <w:t xml:space="preserve">Outpatient: </w:t>
            </w:r>
          </w:p>
          <w:p w14:paraId="462344C2" w14:textId="51AF6757" w:rsidR="00180DC5" w:rsidRPr="002D33B2" w:rsidRDefault="00F31E3D" w:rsidP="00F3546C">
            <w:pPr>
              <w:pStyle w:val="iBAAGStandardText"/>
            </w:pPr>
            <w:r>
              <w:rPr>
                <w:rStyle w:val="iBAAGStandardTextBoldChar"/>
              </w:rPr>
              <w:t>40%</w:t>
            </w:r>
            <w:r w:rsidR="00180DC5" w:rsidRPr="002D33B2">
              <w:t xml:space="preserve"> co-insurance, after you pay the deductible.</w:t>
            </w:r>
          </w:p>
          <w:p w14:paraId="52119873" w14:textId="77777777" w:rsidR="00180DC5" w:rsidRDefault="00180DC5" w:rsidP="00F3546C">
            <w:pPr>
              <w:pStyle w:val="iBAAGStandardText"/>
            </w:pPr>
          </w:p>
          <w:p w14:paraId="43439F62" w14:textId="77777777" w:rsidR="003C3466" w:rsidRPr="002D33B2" w:rsidRDefault="003C3466" w:rsidP="00F3546C">
            <w:pPr>
              <w:pStyle w:val="iBAAGStandardText"/>
            </w:pPr>
          </w:p>
          <w:p w14:paraId="1F856AD2" w14:textId="626F469D" w:rsidR="00180DC5" w:rsidRPr="002D33B2" w:rsidRDefault="00180DC5" w:rsidP="00F3546C">
            <w:pPr>
              <w:rPr>
                <w:szCs w:val="24"/>
              </w:rPr>
            </w:pPr>
            <w:r w:rsidRPr="002D33B2">
              <w:rPr>
                <w:rStyle w:val="iBAAGStandardTextChar"/>
              </w:rPr>
              <w:t>Partial hospitalization/ Intensive outpatient treatment:</w:t>
            </w:r>
            <w:r w:rsidRPr="002D33B2">
              <w:rPr>
                <w:szCs w:val="24"/>
              </w:rPr>
              <w:t xml:space="preserve"> </w:t>
            </w:r>
          </w:p>
          <w:p w14:paraId="5C5FAFF0" w14:textId="65E7FDA0" w:rsidR="00180DC5" w:rsidRPr="002D33B2" w:rsidRDefault="00F31E3D" w:rsidP="00F3546C">
            <w:pPr>
              <w:rPr>
                <w:szCs w:val="24"/>
              </w:rPr>
            </w:pPr>
            <w:r>
              <w:rPr>
                <w:rStyle w:val="iBAAGStandardTextBoldChar"/>
              </w:rPr>
              <w:t>40%</w:t>
            </w:r>
            <w:r w:rsidR="00180DC5" w:rsidRPr="002D33B2">
              <w:rPr>
                <w:rStyle w:val="iBAAGStandardTextBoldChar"/>
              </w:rPr>
              <w:t xml:space="preserve"> </w:t>
            </w:r>
            <w:r w:rsidR="00180DC5" w:rsidRPr="002D33B2">
              <w:rPr>
                <w:rStyle w:val="iBAAGStandardTextChar"/>
              </w:rPr>
              <w:t>co-insurance, after you pay the deductible.</w:t>
            </w:r>
          </w:p>
          <w:p w14:paraId="385C379E" w14:textId="77777777" w:rsidR="00180DC5" w:rsidRPr="002D33B2" w:rsidRDefault="00180DC5" w:rsidP="00F3546C">
            <w:pPr>
              <w:pStyle w:val="iBAAGStandardText"/>
            </w:pPr>
          </w:p>
          <w:p w14:paraId="44CE6EC2" w14:textId="3F7F5D52" w:rsidR="00180DC5" w:rsidRPr="002D33B2" w:rsidRDefault="00180DC5" w:rsidP="00F3546C">
            <w:pPr>
              <w:pStyle w:val="iBAAGStandardTextBold"/>
            </w:pPr>
            <w:r w:rsidRPr="002D33B2">
              <w:t xml:space="preserve">Is </w:t>
            </w:r>
            <w:r w:rsidR="00F31E3D">
              <w:t>prior authorization</w:t>
            </w:r>
            <w:r w:rsidRPr="002D33B2" w:rsidDel="00274717">
              <w:t xml:space="preserve"> </w:t>
            </w:r>
            <w:r w:rsidRPr="002D33B2">
              <w:t>needed?</w:t>
            </w:r>
          </w:p>
          <w:p w14:paraId="3E7BD175" w14:textId="77777777" w:rsidR="00180DC5" w:rsidRPr="002D33B2" w:rsidRDefault="00180DC5" w:rsidP="00F3546C">
            <w:pPr>
              <w:pStyle w:val="iBAAGStandardText"/>
            </w:pPr>
            <w:r w:rsidRPr="002D33B2">
              <w:t>Yes</w:t>
            </w:r>
          </w:p>
          <w:p w14:paraId="2F1F4C33" w14:textId="77777777" w:rsidR="00180DC5" w:rsidRPr="002D33B2" w:rsidRDefault="00180DC5" w:rsidP="00F3546C">
            <w:pPr>
              <w:pStyle w:val="iBAAGStandardText"/>
            </w:pPr>
            <w:r w:rsidRPr="002D33B2">
              <w:tab/>
            </w:r>
          </w:p>
          <w:p w14:paraId="5EBAFA12" w14:textId="142BE1B1" w:rsidR="00180DC5" w:rsidRPr="002D33B2" w:rsidRDefault="00180DC5" w:rsidP="00F3546C">
            <w:r w:rsidRPr="002D33B2">
              <w:rPr>
                <w:rStyle w:val="iBAAGStandardTextBoldChar"/>
              </w:rPr>
              <w:t>Prior authorization is:</w:t>
            </w:r>
          </w:p>
          <w:p w14:paraId="4618718F" w14:textId="727E010A" w:rsidR="00180DC5" w:rsidRPr="002D33B2" w:rsidRDefault="00180DC5" w:rsidP="00F3546C">
            <w:r w:rsidRPr="002D33B2">
              <w:rPr>
                <w:rStyle w:val="iBAAGStandardTextChar"/>
              </w:rPr>
              <w:t>Getting approval by calling the number listed on your health plan ID card before you can get medicine or services.</w:t>
            </w:r>
          </w:p>
          <w:p w14:paraId="32C95FCE" w14:textId="77777777" w:rsidR="00180DC5" w:rsidRPr="002D33B2" w:rsidRDefault="00180DC5" w:rsidP="00F3546C">
            <w:pPr>
              <w:pStyle w:val="iBAAGStandardText"/>
            </w:pPr>
          </w:p>
          <w:p w14:paraId="5DA9C15A" w14:textId="77777777" w:rsidR="00180DC5" w:rsidRPr="002D33B2" w:rsidRDefault="00180DC5" w:rsidP="00F3546C">
            <w:pPr>
              <w:pStyle w:val="iBAAGStandardTextBold"/>
            </w:pPr>
            <w:r w:rsidRPr="002D33B2">
              <w:t xml:space="preserve">When do I need to call? </w:t>
            </w:r>
          </w:p>
          <w:p w14:paraId="546B78DA" w14:textId="77777777" w:rsidR="00180DC5" w:rsidRPr="002D33B2" w:rsidRDefault="00180DC5" w:rsidP="00F3546C">
            <w:pPr>
              <w:pStyle w:val="iBAAGLevel1Bullets"/>
            </w:pPr>
            <w:r w:rsidRPr="002D33B2">
              <w:t>5 business days before a scheduled      admission</w:t>
            </w:r>
          </w:p>
          <w:p w14:paraId="3A083743" w14:textId="77777777" w:rsidR="00180DC5" w:rsidRPr="002D33B2" w:rsidRDefault="00180DC5" w:rsidP="00F3546C">
            <w:pPr>
              <w:pStyle w:val="iBAAGLevel1Bullets"/>
            </w:pPr>
            <w:r w:rsidRPr="002D33B2">
              <w:t>As soon as possible for non-scheduled admission (including emergency)</w:t>
            </w:r>
          </w:p>
          <w:p w14:paraId="683CC6AD" w14:textId="77777777" w:rsidR="00180DC5" w:rsidRPr="002D33B2" w:rsidRDefault="00180DC5" w:rsidP="00F3546C">
            <w:pPr>
              <w:pStyle w:val="iBAAGLevel1Bullets"/>
            </w:pPr>
            <w:r w:rsidRPr="002D33B2">
              <w:t xml:space="preserve">Partial hospitalization/ day treatment </w:t>
            </w:r>
          </w:p>
          <w:p w14:paraId="2BC57BBF" w14:textId="23C1EA3D" w:rsidR="00180DC5" w:rsidRPr="002D33B2" w:rsidRDefault="00180DC5" w:rsidP="00F3546C">
            <w:pPr>
              <w:pStyle w:val="iBAAGLevel1Bullets"/>
            </w:pPr>
            <w:r w:rsidRPr="002D33B2">
              <w:t>Intensive Outpatient Treatment programs</w:t>
            </w:r>
          </w:p>
          <w:p w14:paraId="52291558" w14:textId="77777777" w:rsidR="00180DC5" w:rsidRPr="002D33B2" w:rsidRDefault="00180DC5" w:rsidP="00F3546C">
            <w:pPr>
              <w:pStyle w:val="iBAAGLevel1Bullets"/>
            </w:pPr>
            <w:r w:rsidRPr="002D33B2">
              <w:t>Outpatient electro-convulsive treatment (ECT);</w:t>
            </w:r>
          </w:p>
          <w:p w14:paraId="0D24AB56" w14:textId="77777777" w:rsidR="00180DC5" w:rsidRPr="002D33B2" w:rsidRDefault="00180DC5" w:rsidP="00F3546C">
            <w:pPr>
              <w:pStyle w:val="iBAAGLevel1Bullets"/>
            </w:pPr>
            <w:r w:rsidRPr="002D33B2">
              <w:t xml:space="preserve">Psychological testing; </w:t>
            </w:r>
          </w:p>
          <w:p w14:paraId="52CDB7F7" w14:textId="77777777" w:rsidR="00180DC5" w:rsidRPr="002D33B2" w:rsidRDefault="00180DC5" w:rsidP="00F3546C">
            <w:pPr>
              <w:pStyle w:val="iBAAGLevel1Bullets"/>
            </w:pPr>
            <w:r w:rsidRPr="002D33B2">
              <w:rPr>
                <w:color w:val="000000"/>
              </w:rPr>
              <w:t>transcranial magnetic stimulation</w:t>
            </w:r>
          </w:p>
          <w:p w14:paraId="391761A3" w14:textId="6143ED44" w:rsidR="00180DC5" w:rsidRPr="002D33B2" w:rsidRDefault="00180DC5" w:rsidP="00F3546C">
            <w:pPr>
              <w:pStyle w:val="iBAAGLevel1Bullets"/>
            </w:pPr>
            <w:r w:rsidRPr="002D33B2">
              <w:t>Extended outpatient visits</w:t>
            </w:r>
          </w:p>
          <w:p w14:paraId="51097B10" w14:textId="37752435" w:rsidR="00180DC5" w:rsidRPr="002D33B2" w:rsidRDefault="00180DC5" w:rsidP="00F3546C">
            <w:pPr>
              <w:pStyle w:val="InstructionalText"/>
            </w:pPr>
          </w:p>
          <w:p w14:paraId="73C2EE46" w14:textId="6BC5FC72" w:rsidR="00180DC5" w:rsidRPr="002D33B2" w:rsidRDefault="00180DC5" w:rsidP="00F3546C">
            <w:pPr>
              <w:pStyle w:val="iBAAGLevel1Bullets"/>
            </w:pPr>
            <w:r w:rsidRPr="002D33B2">
              <w:t>Intensive Behavioral Therapy, including applied behavioral analysis (ABA)</w:t>
            </w:r>
          </w:p>
          <w:p w14:paraId="183BEEFD" w14:textId="77777777" w:rsidR="00180DC5" w:rsidRPr="002D33B2" w:rsidRDefault="00180DC5" w:rsidP="00F3546C">
            <w:pPr>
              <w:pStyle w:val="iBAAGStandardText"/>
            </w:pPr>
          </w:p>
          <w:p w14:paraId="4E4C279E" w14:textId="393361A2" w:rsidR="00180DC5" w:rsidRPr="002D33B2" w:rsidRDefault="00180DC5" w:rsidP="00F3546C">
            <w:pPr>
              <w:pStyle w:val="iBAAGStandardTextBold"/>
            </w:pPr>
            <w:r w:rsidRPr="002D33B2">
              <w:t xml:space="preserve">If you don’t get </w:t>
            </w:r>
            <w:r w:rsidR="00F31E3D">
              <w:t>prior authorization</w:t>
            </w:r>
            <w:r w:rsidRPr="002D33B2">
              <w:t xml:space="preserve">, you pay: </w:t>
            </w:r>
          </w:p>
          <w:p w14:paraId="58718295" w14:textId="7D286339" w:rsidR="00180DC5" w:rsidRPr="002D33B2" w:rsidRDefault="00E33015" w:rsidP="00623FCF">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4513382A" w14:textId="6A0A1303" w:rsidR="00180DC5" w:rsidRPr="002D33B2" w:rsidRDefault="00180DC5" w:rsidP="00F3546C">
            <w:pPr>
              <w:pStyle w:val="iBAAGStandardText"/>
            </w:pPr>
            <w:r w:rsidRPr="002D33B2">
              <w:t xml:space="preserve">No coverage for: </w:t>
            </w:r>
          </w:p>
          <w:p w14:paraId="0D5E69D8" w14:textId="77777777" w:rsidR="00180DC5" w:rsidRPr="002D33B2" w:rsidRDefault="00180DC5" w:rsidP="00F3546C">
            <w:pPr>
              <w:pStyle w:val="iBAAGLevel1Bullets"/>
            </w:pPr>
            <w:r w:rsidRPr="002D33B2">
              <w:t>Treatment for learning disabilities, conduct  and impulse control disorders</w:t>
            </w:r>
          </w:p>
          <w:p w14:paraId="7A0F3AFD" w14:textId="77777777" w:rsidR="00180DC5" w:rsidRPr="002D33B2" w:rsidRDefault="00180DC5" w:rsidP="00F3546C">
            <w:pPr>
              <w:pStyle w:val="iBAAGLevel1Bullets"/>
            </w:pPr>
            <w:r w:rsidRPr="002D33B2">
              <w:t xml:space="preserve">Educational services </w:t>
            </w:r>
          </w:p>
          <w:p w14:paraId="3556EC9A" w14:textId="77777777" w:rsidR="00180DC5" w:rsidRPr="002D33B2" w:rsidRDefault="00180DC5" w:rsidP="00F3546C">
            <w:pPr>
              <w:pStyle w:val="iBAAGLevel1Bullets"/>
            </w:pPr>
            <w:r w:rsidRPr="002D33B2">
              <w:t>Diagnosis not in the current edition of the DSM (Diagnostic and Statistical Manual of the American Psychiatric Association)</w:t>
            </w:r>
          </w:p>
          <w:p w14:paraId="62BFB0FA" w14:textId="77777777" w:rsidR="00180DC5" w:rsidRPr="002D33B2" w:rsidRDefault="00180DC5" w:rsidP="00F3546C">
            <w:pPr>
              <w:pStyle w:val="iBAAGLevel1Bullets"/>
            </w:pPr>
            <w:r w:rsidRPr="002D33B2">
              <w:t>Transitional living services</w:t>
            </w:r>
          </w:p>
          <w:p w14:paraId="6EF54946" w14:textId="77777777" w:rsidR="00180DC5" w:rsidRPr="002D33B2" w:rsidRDefault="00180DC5" w:rsidP="00F3546C">
            <w:pPr>
              <w:pStyle w:val="iBAAGLevel1Bullets"/>
            </w:pPr>
            <w:r w:rsidRPr="002D33B2">
              <w:t xml:space="preserve">Tuition for school-based programs </w:t>
            </w:r>
          </w:p>
          <w:p w14:paraId="0DB94100" w14:textId="77777777" w:rsidR="00180DC5" w:rsidRPr="002D33B2" w:rsidRDefault="00180DC5" w:rsidP="00F3546C">
            <w:pPr>
              <w:pStyle w:val="iBAAGLevel1Bullets"/>
              <w:numPr>
                <w:ilvl w:val="0"/>
                <w:numId w:val="0"/>
              </w:numPr>
            </w:pPr>
          </w:p>
          <w:p w14:paraId="16FF4BE8" w14:textId="77777777" w:rsidR="00180DC5" w:rsidRPr="002D33B2" w:rsidRDefault="00180DC5" w:rsidP="00F3546C">
            <w:pPr>
              <w:pStyle w:val="iBAAGLevel1Bullets"/>
              <w:numPr>
                <w:ilvl w:val="0"/>
                <w:numId w:val="0"/>
              </w:numPr>
            </w:pPr>
          </w:p>
          <w:p w14:paraId="58718297" w14:textId="21DFFEB1" w:rsidR="00180DC5" w:rsidRPr="002D33B2" w:rsidRDefault="00180DC5" w:rsidP="00623FCF">
            <w:pPr>
              <w:pStyle w:val="iBAAGStandardText"/>
            </w:pPr>
          </w:p>
        </w:tc>
      </w:tr>
    </w:tbl>
    <w:p w14:paraId="587182CD" w14:textId="77777777" w:rsidR="00924EC5" w:rsidRPr="002D33B2" w:rsidRDefault="00924EC5" w:rsidP="00924EC5"/>
    <w:p w14:paraId="587182CE" w14:textId="77777777" w:rsidR="00924EC5" w:rsidRPr="002D33B2" w:rsidRDefault="00924EC5" w:rsidP="00924EC5">
      <w:pPr>
        <w:rPr>
          <w:rStyle w:val="iBAAGTags"/>
        </w:rPr>
      </w:pPr>
      <w:r w:rsidRPr="002D33B2">
        <w:rPr>
          <w:rStyle w:val="iBAAGTags"/>
        </w:rPr>
        <w:t>&lt;!--ID=CSR--&gt;</w:t>
      </w:r>
    </w:p>
    <w:p w14:paraId="283F7D69" w14:textId="7CA8DAE0"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1833FDEC" w14:textId="77777777" w:rsidTr="004A18F4">
        <w:tc>
          <w:tcPr>
            <w:tcW w:w="13507" w:type="dxa"/>
            <w:gridSpan w:val="2"/>
            <w:shd w:val="clear" w:color="auto" w:fill="DAEEF3"/>
          </w:tcPr>
          <w:p w14:paraId="5175330B" w14:textId="77777777" w:rsidR="00BE0004" w:rsidRPr="002D33B2" w:rsidRDefault="00BE0004" w:rsidP="004A18F4">
            <w:pPr>
              <w:pStyle w:val="iBAAGMajorSectionHeader"/>
            </w:pPr>
            <w:r w:rsidRPr="002D33B2">
              <w:t>CSR View</w:t>
            </w:r>
          </w:p>
        </w:tc>
      </w:tr>
      <w:tr w:rsidR="00BE0004" w:rsidRPr="006079B7" w14:paraId="44A8AFE9" w14:textId="77777777" w:rsidTr="004A18F4">
        <w:tblPrEx>
          <w:shd w:val="clear" w:color="auto" w:fill="auto"/>
        </w:tblPrEx>
        <w:tc>
          <w:tcPr>
            <w:tcW w:w="13507" w:type="dxa"/>
            <w:gridSpan w:val="2"/>
            <w:tcBorders>
              <w:bottom w:val="single" w:sz="4" w:space="0" w:color="000000" w:themeColor="text1"/>
            </w:tcBorders>
            <w:shd w:val="clear" w:color="auto" w:fill="C00000"/>
          </w:tcPr>
          <w:p w14:paraId="1DA100CE" w14:textId="77777777" w:rsidR="00BE0004" w:rsidRPr="006079B7" w:rsidRDefault="00BE0004" w:rsidP="004A18F4">
            <w:pPr>
              <w:pStyle w:val="iBAAGTableHeader"/>
            </w:pPr>
            <w:r w:rsidRPr="002D33B2">
              <w:t>Plan Information</w:t>
            </w:r>
          </w:p>
        </w:tc>
      </w:tr>
      <w:tr w:rsidR="00BE0004" w:rsidRPr="006079B7" w14:paraId="4E765741" w14:textId="77777777" w:rsidTr="004A18F4">
        <w:tblPrEx>
          <w:shd w:val="clear" w:color="auto" w:fill="auto"/>
        </w:tblPrEx>
        <w:tc>
          <w:tcPr>
            <w:tcW w:w="3517" w:type="dxa"/>
            <w:shd w:val="clear" w:color="auto" w:fill="F2DBDB"/>
          </w:tcPr>
          <w:p w14:paraId="167145A7" w14:textId="77777777" w:rsidR="00BE0004" w:rsidRPr="006079B7" w:rsidRDefault="00BE0004" w:rsidP="004A18F4"/>
        </w:tc>
        <w:tc>
          <w:tcPr>
            <w:tcW w:w="9990" w:type="dxa"/>
            <w:shd w:val="clear" w:color="auto" w:fill="F2DBDB"/>
          </w:tcPr>
          <w:p w14:paraId="1289E080" w14:textId="77777777" w:rsidR="00BE0004" w:rsidRPr="006079B7" w:rsidRDefault="00BE0004" w:rsidP="004A18F4"/>
        </w:tc>
      </w:tr>
    </w:tbl>
    <w:p w14:paraId="587182D6" w14:textId="77777777" w:rsidR="00924EC5" w:rsidRPr="006E2BEA" w:rsidRDefault="00924EC5"/>
    <w:sectPr w:rsidR="00924EC5" w:rsidRPr="006E2BEA" w:rsidSect="006A6DDF">
      <w:headerReference w:type="default" r:id="rId104"/>
      <w:footerReference w:type="default" r:id="rId10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600F44" w14:textId="77777777" w:rsidR="009E4898" w:rsidRDefault="009E4898" w:rsidP="00924EC5">
      <w:r>
        <w:separator/>
      </w:r>
    </w:p>
  </w:endnote>
  <w:endnote w:type="continuationSeparator" w:id="0">
    <w:p w14:paraId="13664209" w14:textId="77777777" w:rsidR="009E4898" w:rsidRDefault="009E4898" w:rsidP="00924EC5">
      <w:r>
        <w:continuationSeparator/>
      </w:r>
    </w:p>
  </w:endnote>
  <w:endnote w:type="continuationNotice" w:id="1">
    <w:p w14:paraId="7FEC9E14" w14:textId="77777777" w:rsidR="009E4898" w:rsidRDefault="009E48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old">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F1F85E" w14:textId="77777777" w:rsidR="00E9520C" w:rsidRDefault="00E952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B335E4" w14:textId="77777777" w:rsidR="009E4898" w:rsidRDefault="009E4898" w:rsidP="00924EC5">
      <w:r>
        <w:separator/>
      </w:r>
    </w:p>
  </w:footnote>
  <w:footnote w:type="continuationSeparator" w:id="0">
    <w:p w14:paraId="77C5417F" w14:textId="77777777" w:rsidR="009E4898" w:rsidRDefault="009E4898" w:rsidP="00924EC5">
      <w:r>
        <w:continuationSeparator/>
      </w:r>
    </w:p>
  </w:footnote>
  <w:footnote w:type="continuationNotice" w:id="1">
    <w:p w14:paraId="604B520A" w14:textId="77777777" w:rsidR="009E4898" w:rsidRDefault="009E48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2F68A4" w14:textId="77777777" w:rsidR="00E9520C" w:rsidRDefault="00E952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B343C"/>
    <w:multiLevelType w:val="hybridMultilevel"/>
    <w:tmpl w:val="EB8875B4"/>
    <w:lvl w:ilvl="0" w:tplc="FC607970">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AC7A2C"/>
    <w:multiLevelType w:val="hybridMultilevel"/>
    <w:tmpl w:val="660692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3DF2343"/>
    <w:multiLevelType w:val="hybridMultilevel"/>
    <w:tmpl w:val="0D20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CD10F6"/>
    <w:multiLevelType w:val="singleLevel"/>
    <w:tmpl w:val="D812B5CC"/>
    <w:lvl w:ilvl="0">
      <w:start w:val="1"/>
      <w:numFmt w:val="bullet"/>
      <w:pStyle w:val="uhcTableBullet"/>
      <w:lvlText w:val=""/>
      <w:lvlJc w:val="left"/>
      <w:pPr>
        <w:tabs>
          <w:tab w:val="num" w:pos="504"/>
        </w:tabs>
        <w:ind w:left="504" w:hanging="504"/>
      </w:pPr>
      <w:rPr>
        <w:rFonts w:ascii="Webdings" w:hAnsi="Webdings" w:hint="default"/>
        <w:sz w:val="20"/>
      </w:rPr>
    </w:lvl>
  </w:abstractNum>
  <w:abstractNum w:abstractNumId="5"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D7CAE"/>
    <w:multiLevelType w:val="multilevel"/>
    <w:tmpl w:val="C30E76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14432"/>
    <w:multiLevelType w:val="hybridMultilevel"/>
    <w:tmpl w:val="69682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820509"/>
    <w:multiLevelType w:val="hybridMultilevel"/>
    <w:tmpl w:val="6BC85E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B233D81"/>
    <w:multiLevelType w:val="hybridMultilevel"/>
    <w:tmpl w:val="91841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16269B1"/>
    <w:multiLevelType w:val="hybridMultilevel"/>
    <w:tmpl w:val="F6CEF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1D21C22"/>
    <w:multiLevelType w:val="hybridMultilevel"/>
    <w:tmpl w:val="EBA6F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3C0D67"/>
    <w:multiLevelType w:val="hybridMultilevel"/>
    <w:tmpl w:val="30CEB116"/>
    <w:lvl w:ilvl="0" w:tplc="41F6C7CE">
      <w:start w:val="1"/>
      <w:numFmt w:val="bullet"/>
      <w:pStyle w:val="MemberViewBullet2"/>
      <w:lvlText w:val=""/>
      <w:lvlJc w:val="left"/>
      <w:pPr>
        <w:tabs>
          <w:tab w:val="num" w:pos="720"/>
        </w:tabs>
        <w:ind w:left="1080" w:hanging="360"/>
      </w:pPr>
      <w:rPr>
        <w:rFonts w:ascii="Symbol" w:hAnsi="Symbol" w:hint="default"/>
        <w:sz w:val="24"/>
      </w:rPr>
    </w:lvl>
    <w:lvl w:ilvl="1" w:tplc="04090003" w:tentative="1">
      <w:start w:val="1"/>
      <w:numFmt w:val="bullet"/>
      <w:lvlText w:val="o"/>
      <w:lvlJc w:val="left"/>
      <w:pPr>
        <w:tabs>
          <w:tab w:val="num" w:pos="3060"/>
        </w:tabs>
        <w:ind w:left="3060" w:hanging="360"/>
      </w:pPr>
      <w:rPr>
        <w:rFonts w:ascii="Courier New" w:hAnsi="Courier New" w:cs="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18"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2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31B70544"/>
    <w:multiLevelType w:val="hybridMultilevel"/>
    <w:tmpl w:val="536E3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012398A"/>
    <w:multiLevelType w:val="hybridMultilevel"/>
    <w:tmpl w:val="779E4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4"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F431239"/>
    <w:multiLevelType w:val="hybridMultilevel"/>
    <w:tmpl w:val="70D89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7604CDF"/>
    <w:multiLevelType w:val="hybridMultilevel"/>
    <w:tmpl w:val="FC88845C"/>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D4155E4"/>
    <w:multiLevelType w:val="hybridMultilevel"/>
    <w:tmpl w:val="A954912A"/>
    <w:lvl w:ilvl="0" w:tplc="C382D9F4">
      <w:start w:val="1"/>
      <w:numFmt w:val="bullet"/>
      <w:pStyle w:val="MemberViewBullet1"/>
      <w:lvlText w:val=""/>
      <w:lvlJc w:val="left"/>
      <w:pPr>
        <w:ind w:left="360" w:hanging="360"/>
      </w:pPr>
      <w:rPr>
        <w:rFonts w:ascii="Symbol" w:hAnsi="Symbol" w:hint="default"/>
        <w:b w:val="0"/>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5FA75DA0"/>
    <w:multiLevelType w:val="hybridMultilevel"/>
    <w:tmpl w:val="5DEA5A6E"/>
    <w:lvl w:ilvl="0" w:tplc="B226EEF0">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0317607"/>
    <w:multiLevelType w:val="hybridMultilevel"/>
    <w:tmpl w:val="6CBE5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8" w15:restartNumberingAfterBreak="0">
    <w:nsid w:val="64295380"/>
    <w:multiLevelType w:val="hybridMultilevel"/>
    <w:tmpl w:val="32D2F1C2"/>
    <w:lvl w:ilvl="0" w:tplc="A95CCA74">
      <w:start w:val="1"/>
      <w:numFmt w:val="bullet"/>
      <w:lvlText w:val=""/>
      <w:lvlJc w:val="left"/>
      <w:pPr>
        <w:ind w:left="360" w:hanging="360"/>
      </w:pPr>
      <w:rPr>
        <w:rFonts w:ascii="Symbol" w:hAnsi="Symbol" w:hint="default"/>
        <w:color w:val="000000" w:themeColor="text1"/>
        <w:spacing w:val="0"/>
        <w:u w:val="no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75A36BE"/>
    <w:multiLevelType w:val="hybridMultilevel"/>
    <w:tmpl w:val="9FE8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BE2AA2"/>
    <w:multiLevelType w:val="hybridMultilevel"/>
    <w:tmpl w:val="B67C6BC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BF978E3"/>
    <w:multiLevelType w:val="hybridMultilevel"/>
    <w:tmpl w:val="C6EA83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66E2C19"/>
    <w:multiLevelType w:val="hybridMultilevel"/>
    <w:tmpl w:val="FEF46FBE"/>
    <w:lvl w:ilvl="0" w:tplc="41DACA5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4"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F6D5467"/>
    <w:multiLevelType w:val="hybridMultilevel"/>
    <w:tmpl w:val="6388BA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30"/>
  </w:num>
  <w:num w:numId="3">
    <w:abstractNumId w:val="5"/>
  </w:num>
  <w:num w:numId="4">
    <w:abstractNumId w:val="8"/>
  </w:num>
  <w:num w:numId="5">
    <w:abstractNumId w:val="30"/>
  </w:num>
  <w:num w:numId="6">
    <w:abstractNumId w:val="41"/>
  </w:num>
  <w:num w:numId="7">
    <w:abstractNumId w:val="44"/>
  </w:num>
  <w:num w:numId="8">
    <w:abstractNumId w:val="49"/>
  </w:num>
  <w:num w:numId="9">
    <w:abstractNumId w:val="37"/>
  </w:num>
  <w:num w:numId="1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9"/>
  </w:num>
  <w:num w:numId="12">
    <w:abstractNumId w:val="47"/>
  </w:num>
  <w:num w:numId="13">
    <w:abstractNumId w:val="12"/>
  </w:num>
  <w:num w:numId="14">
    <w:abstractNumId w:val="55"/>
  </w:num>
  <w:num w:numId="15">
    <w:abstractNumId w:val="50"/>
  </w:num>
  <w:num w:numId="16">
    <w:abstractNumId w:val="17"/>
  </w:num>
  <w:num w:numId="17">
    <w:abstractNumId w:val="52"/>
  </w:num>
  <w:num w:numId="18">
    <w:abstractNumId w:val="25"/>
  </w:num>
  <w:num w:numId="19">
    <w:abstractNumId w:val="0"/>
  </w:num>
  <w:num w:numId="20">
    <w:abstractNumId w:val="32"/>
  </w:num>
  <w:num w:numId="21">
    <w:abstractNumId w:val="14"/>
  </w:num>
  <w:num w:numId="22">
    <w:abstractNumId w:val="31"/>
  </w:num>
  <w:num w:numId="23">
    <w:abstractNumId w:val="24"/>
  </w:num>
  <w:num w:numId="24">
    <w:abstractNumId w:val="15"/>
  </w:num>
  <w:num w:numId="25">
    <w:abstractNumId w:val="35"/>
  </w:num>
  <w:num w:numId="26">
    <w:abstractNumId w:val="6"/>
  </w:num>
  <w:num w:numId="27">
    <w:abstractNumId w:val="43"/>
  </w:num>
  <w:num w:numId="28">
    <w:abstractNumId w:val="1"/>
  </w:num>
  <w:num w:numId="29">
    <w:abstractNumId w:val="54"/>
  </w:num>
  <w:num w:numId="30">
    <w:abstractNumId w:val="27"/>
  </w:num>
  <w:num w:numId="31">
    <w:abstractNumId w:val="36"/>
  </w:num>
  <w:num w:numId="32">
    <w:abstractNumId w:val="13"/>
  </w:num>
  <w:num w:numId="33">
    <w:abstractNumId w:val="4"/>
  </w:num>
  <w:num w:numId="34">
    <w:abstractNumId w:val="56"/>
  </w:num>
  <w:num w:numId="35">
    <w:abstractNumId w:val="40"/>
  </w:num>
  <w:num w:numId="36">
    <w:abstractNumId w:val="46"/>
  </w:num>
  <w:num w:numId="37">
    <w:abstractNumId w:val="22"/>
  </w:num>
  <w:num w:numId="38">
    <w:abstractNumId w:val="23"/>
  </w:num>
  <w:num w:numId="39">
    <w:abstractNumId w:val="21"/>
  </w:num>
  <w:num w:numId="40">
    <w:abstractNumId w:val="3"/>
  </w:num>
  <w:num w:numId="41">
    <w:abstractNumId w:val="7"/>
  </w:num>
  <w:num w:numId="42">
    <w:abstractNumId w:val="2"/>
  </w:num>
  <w:num w:numId="43">
    <w:abstractNumId w:val="33"/>
  </w:num>
  <w:num w:numId="44">
    <w:abstractNumId w:val="34"/>
  </w:num>
  <w:num w:numId="45">
    <w:abstractNumId w:val="18"/>
  </w:num>
  <w:num w:numId="46">
    <w:abstractNumId w:val="29"/>
  </w:num>
  <w:num w:numId="47">
    <w:abstractNumId w:val="28"/>
  </w:num>
  <w:num w:numId="48">
    <w:abstractNumId w:val="26"/>
  </w:num>
  <w:num w:numId="49">
    <w:abstractNumId w:val="45"/>
  </w:num>
  <w:num w:numId="50">
    <w:abstractNumId w:val="53"/>
  </w:num>
  <w:num w:numId="51">
    <w:abstractNumId w:val="20"/>
  </w:num>
  <w:num w:numId="52">
    <w:abstractNumId w:val="38"/>
  </w:num>
  <w:num w:numId="53">
    <w:abstractNumId w:val="16"/>
  </w:num>
  <w:num w:numId="54">
    <w:abstractNumId w:val="9"/>
  </w:num>
  <w:num w:numId="55">
    <w:abstractNumId w:val="10"/>
  </w:num>
  <w:num w:numId="56">
    <w:abstractNumId w:val="48"/>
  </w:num>
  <w:num w:numId="57">
    <w:abstractNumId w:val="51"/>
  </w:num>
  <w:num w:numId="58">
    <w:abstractNumId w:val="4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attachedTemplate r:id="rId1"/>
  <w:linkStyle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459"/>
    <w:rsid w:val="000003E8"/>
    <w:rsid w:val="000023C6"/>
    <w:rsid w:val="0000335A"/>
    <w:rsid w:val="0000398B"/>
    <w:rsid w:val="000039F1"/>
    <w:rsid w:val="00004DD9"/>
    <w:rsid w:val="00006473"/>
    <w:rsid w:val="00007B1F"/>
    <w:rsid w:val="00007FC5"/>
    <w:rsid w:val="000118AC"/>
    <w:rsid w:val="00011953"/>
    <w:rsid w:val="00012B00"/>
    <w:rsid w:val="00012DA5"/>
    <w:rsid w:val="0001357B"/>
    <w:rsid w:val="00017C09"/>
    <w:rsid w:val="000203C9"/>
    <w:rsid w:val="00023369"/>
    <w:rsid w:val="000251DB"/>
    <w:rsid w:val="00025592"/>
    <w:rsid w:val="00025F47"/>
    <w:rsid w:val="00026330"/>
    <w:rsid w:val="000267B2"/>
    <w:rsid w:val="0002683B"/>
    <w:rsid w:val="000268CF"/>
    <w:rsid w:val="00027EDA"/>
    <w:rsid w:val="0003297F"/>
    <w:rsid w:val="00033524"/>
    <w:rsid w:val="00033648"/>
    <w:rsid w:val="0003423A"/>
    <w:rsid w:val="000360C4"/>
    <w:rsid w:val="000375BE"/>
    <w:rsid w:val="00040E8E"/>
    <w:rsid w:val="0004262C"/>
    <w:rsid w:val="00046546"/>
    <w:rsid w:val="00046DB1"/>
    <w:rsid w:val="0004713D"/>
    <w:rsid w:val="00050AA4"/>
    <w:rsid w:val="00051237"/>
    <w:rsid w:val="000544ED"/>
    <w:rsid w:val="00056056"/>
    <w:rsid w:val="00063DA3"/>
    <w:rsid w:val="00065D9A"/>
    <w:rsid w:val="0006639B"/>
    <w:rsid w:val="000665FF"/>
    <w:rsid w:val="00067589"/>
    <w:rsid w:val="00067C4C"/>
    <w:rsid w:val="00071A63"/>
    <w:rsid w:val="00071D30"/>
    <w:rsid w:val="000726A2"/>
    <w:rsid w:val="000727B5"/>
    <w:rsid w:val="00072B5A"/>
    <w:rsid w:val="00073530"/>
    <w:rsid w:val="00073E05"/>
    <w:rsid w:val="00073FD8"/>
    <w:rsid w:val="00076B03"/>
    <w:rsid w:val="00083F61"/>
    <w:rsid w:val="00084FD9"/>
    <w:rsid w:val="000852B7"/>
    <w:rsid w:val="00085914"/>
    <w:rsid w:val="000901F0"/>
    <w:rsid w:val="00091AC1"/>
    <w:rsid w:val="0009545A"/>
    <w:rsid w:val="00095A34"/>
    <w:rsid w:val="00096FAB"/>
    <w:rsid w:val="00097704"/>
    <w:rsid w:val="000977C9"/>
    <w:rsid w:val="000A06D9"/>
    <w:rsid w:val="000A097D"/>
    <w:rsid w:val="000A0E3A"/>
    <w:rsid w:val="000A0EFC"/>
    <w:rsid w:val="000A2344"/>
    <w:rsid w:val="000A24F2"/>
    <w:rsid w:val="000A2F4F"/>
    <w:rsid w:val="000A33EB"/>
    <w:rsid w:val="000A3E86"/>
    <w:rsid w:val="000A3FBA"/>
    <w:rsid w:val="000A4E77"/>
    <w:rsid w:val="000B011A"/>
    <w:rsid w:val="000B0620"/>
    <w:rsid w:val="000B0DAD"/>
    <w:rsid w:val="000B26A4"/>
    <w:rsid w:val="000B428A"/>
    <w:rsid w:val="000B55BC"/>
    <w:rsid w:val="000C0E16"/>
    <w:rsid w:val="000C1F54"/>
    <w:rsid w:val="000C2CCD"/>
    <w:rsid w:val="000C315C"/>
    <w:rsid w:val="000C33A5"/>
    <w:rsid w:val="000C366F"/>
    <w:rsid w:val="000C792D"/>
    <w:rsid w:val="000D10C6"/>
    <w:rsid w:val="000D362C"/>
    <w:rsid w:val="000D43CC"/>
    <w:rsid w:val="000D4F66"/>
    <w:rsid w:val="000D5A53"/>
    <w:rsid w:val="000D6BF2"/>
    <w:rsid w:val="000D6C26"/>
    <w:rsid w:val="000E2536"/>
    <w:rsid w:val="000E692A"/>
    <w:rsid w:val="000F025F"/>
    <w:rsid w:val="000F0C6B"/>
    <w:rsid w:val="000F427E"/>
    <w:rsid w:val="000F4F82"/>
    <w:rsid w:val="000F51D3"/>
    <w:rsid w:val="000F66FE"/>
    <w:rsid w:val="000F75A8"/>
    <w:rsid w:val="0010204B"/>
    <w:rsid w:val="00102469"/>
    <w:rsid w:val="001027B9"/>
    <w:rsid w:val="00103522"/>
    <w:rsid w:val="0010449A"/>
    <w:rsid w:val="001045C0"/>
    <w:rsid w:val="0010767D"/>
    <w:rsid w:val="00110731"/>
    <w:rsid w:val="001111E0"/>
    <w:rsid w:val="0011191A"/>
    <w:rsid w:val="00112410"/>
    <w:rsid w:val="00112D92"/>
    <w:rsid w:val="00112EA0"/>
    <w:rsid w:val="0011491B"/>
    <w:rsid w:val="001172A6"/>
    <w:rsid w:val="00117DBB"/>
    <w:rsid w:val="001212D5"/>
    <w:rsid w:val="00123018"/>
    <w:rsid w:val="00126476"/>
    <w:rsid w:val="001269A3"/>
    <w:rsid w:val="00126E6E"/>
    <w:rsid w:val="00130828"/>
    <w:rsid w:val="0013168D"/>
    <w:rsid w:val="00131D3D"/>
    <w:rsid w:val="0013232F"/>
    <w:rsid w:val="00133723"/>
    <w:rsid w:val="00134965"/>
    <w:rsid w:val="0013505B"/>
    <w:rsid w:val="00135C6E"/>
    <w:rsid w:val="00135DA1"/>
    <w:rsid w:val="00137F82"/>
    <w:rsid w:val="001408CB"/>
    <w:rsid w:val="001416F1"/>
    <w:rsid w:val="00143429"/>
    <w:rsid w:val="00143EB7"/>
    <w:rsid w:val="00147C88"/>
    <w:rsid w:val="001532A7"/>
    <w:rsid w:val="00153518"/>
    <w:rsid w:val="00153923"/>
    <w:rsid w:val="0015435D"/>
    <w:rsid w:val="0015602C"/>
    <w:rsid w:val="00156354"/>
    <w:rsid w:val="00161B74"/>
    <w:rsid w:val="0016377B"/>
    <w:rsid w:val="0016409F"/>
    <w:rsid w:val="001642EA"/>
    <w:rsid w:val="00164774"/>
    <w:rsid w:val="00166E24"/>
    <w:rsid w:val="001674B4"/>
    <w:rsid w:val="00170A3E"/>
    <w:rsid w:val="001739EB"/>
    <w:rsid w:val="00174E7B"/>
    <w:rsid w:val="00177424"/>
    <w:rsid w:val="00177605"/>
    <w:rsid w:val="00180388"/>
    <w:rsid w:val="00180DC5"/>
    <w:rsid w:val="00180F82"/>
    <w:rsid w:val="001836F4"/>
    <w:rsid w:val="001838F8"/>
    <w:rsid w:val="00183C2B"/>
    <w:rsid w:val="00185DA2"/>
    <w:rsid w:val="00186A13"/>
    <w:rsid w:val="00190068"/>
    <w:rsid w:val="00192CFB"/>
    <w:rsid w:val="00193F64"/>
    <w:rsid w:val="001945E3"/>
    <w:rsid w:val="00195E5D"/>
    <w:rsid w:val="0019639A"/>
    <w:rsid w:val="0019734A"/>
    <w:rsid w:val="001A07D5"/>
    <w:rsid w:val="001A171B"/>
    <w:rsid w:val="001A27BB"/>
    <w:rsid w:val="001A3CEA"/>
    <w:rsid w:val="001A3D2A"/>
    <w:rsid w:val="001B0830"/>
    <w:rsid w:val="001B0FA0"/>
    <w:rsid w:val="001B139B"/>
    <w:rsid w:val="001B266A"/>
    <w:rsid w:val="001B416F"/>
    <w:rsid w:val="001B4A9B"/>
    <w:rsid w:val="001B4ECB"/>
    <w:rsid w:val="001B6680"/>
    <w:rsid w:val="001B6B50"/>
    <w:rsid w:val="001B6E53"/>
    <w:rsid w:val="001B75F2"/>
    <w:rsid w:val="001B7F3F"/>
    <w:rsid w:val="001C251E"/>
    <w:rsid w:val="001C454D"/>
    <w:rsid w:val="001C45B3"/>
    <w:rsid w:val="001C56B4"/>
    <w:rsid w:val="001C57CC"/>
    <w:rsid w:val="001C5FD9"/>
    <w:rsid w:val="001C6386"/>
    <w:rsid w:val="001D028F"/>
    <w:rsid w:val="001D0577"/>
    <w:rsid w:val="001D0999"/>
    <w:rsid w:val="001D0D9B"/>
    <w:rsid w:val="001D1746"/>
    <w:rsid w:val="001D1918"/>
    <w:rsid w:val="001D1B71"/>
    <w:rsid w:val="001D1E15"/>
    <w:rsid w:val="001D1E42"/>
    <w:rsid w:val="001E0B16"/>
    <w:rsid w:val="001E1F26"/>
    <w:rsid w:val="001E2C0B"/>
    <w:rsid w:val="001E68A4"/>
    <w:rsid w:val="001E7A90"/>
    <w:rsid w:val="001F1508"/>
    <w:rsid w:val="001F1531"/>
    <w:rsid w:val="001F29CF"/>
    <w:rsid w:val="001F479C"/>
    <w:rsid w:val="001F4B04"/>
    <w:rsid w:val="001F51A1"/>
    <w:rsid w:val="001F6CA3"/>
    <w:rsid w:val="001F6FB5"/>
    <w:rsid w:val="00200B84"/>
    <w:rsid w:val="00200EFF"/>
    <w:rsid w:val="002018CE"/>
    <w:rsid w:val="0020469A"/>
    <w:rsid w:val="00205611"/>
    <w:rsid w:val="00206E72"/>
    <w:rsid w:val="002070C3"/>
    <w:rsid w:val="00210EA5"/>
    <w:rsid w:val="00212FB4"/>
    <w:rsid w:val="00214EC0"/>
    <w:rsid w:val="002151BA"/>
    <w:rsid w:val="002174CA"/>
    <w:rsid w:val="002226F6"/>
    <w:rsid w:val="00224682"/>
    <w:rsid w:val="00225836"/>
    <w:rsid w:val="00225B4C"/>
    <w:rsid w:val="00226061"/>
    <w:rsid w:val="002264B4"/>
    <w:rsid w:val="002265F3"/>
    <w:rsid w:val="00231167"/>
    <w:rsid w:val="002344D7"/>
    <w:rsid w:val="002368E0"/>
    <w:rsid w:val="0024189A"/>
    <w:rsid w:val="0024470D"/>
    <w:rsid w:val="00244D81"/>
    <w:rsid w:val="002472F2"/>
    <w:rsid w:val="0025098F"/>
    <w:rsid w:val="00251C46"/>
    <w:rsid w:val="00251C8C"/>
    <w:rsid w:val="002538DE"/>
    <w:rsid w:val="00254240"/>
    <w:rsid w:val="00255858"/>
    <w:rsid w:val="00260900"/>
    <w:rsid w:val="0026226D"/>
    <w:rsid w:val="002622B9"/>
    <w:rsid w:val="00262B67"/>
    <w:rsid w:val="00264270"/>
    <w:rsid w:val="00264FDE"/>
    <w:rsid w:val="00266F91"/>
    <w:rsid w:val="00267EAD"/>
    <w:rsid w:val="00271863"/>
    <w:rsid w:val="00273DD0"/>
    <w:rsid w:val="00274717"/>
    <w:rsid w:val="002749B2"/>
    <w:rsid w:val="00275A24"/>
    <w:rsid w:val="002775B7"/>
    <w:rsid w:val="0028054A"/>
    <w:rsid w:val="00280CBD"/>
    <w:rsid w:val="0028232C"/>
    <w:rsid w:val="00282976"/>
    <w:rsid w:val="00282B29"/>
    <w:rsid w:val="0028468B"/>
    <w:rsid w:val="00285905"/>
    <w:rsid w:val="0029238F"/>
    <w:rsid w:val="002923DD"/>
    <w:rsid w:val="00294992"/>
    <w:rsid w:val="00294FD2"/>
    <w:rsid w:val="00295472"/>
    <w:rsid w:val="002A4CC0"/>
    <w:rsid w:val="002A598B"/>
    <w:rsid w:val="002A65A4"/>
    <w:rsid w:val="002A68A0"/>
    <w:rsid w:val="002A7196"/>
    <w:rsid w:val="002A7A7E"/>
    <w:rsid w:val="002B0325"/>
    <w:rsid w:val="002B0F53"/>
    <w:rsid w:val="002B1E66"/>
    <w:rsid w:val="002B2845"/>
    <w:rsid w:val="002B384D"/>
    <w:rsid w:val="002B3EE2"/>
    <w:rsid w:val="002B4639"/>
    <w:rsid w:val="002B7195"/>
    <w:rsid w:val="002B7788"/>
    <w:rsid w:val="002C2EA4"/>
    <w:rsid w:val="002C333E"/>
    <w:rsid w:val="002C5CF9"/>
    <w:rsid w:val="002C73DA"/>
    <w:rsid w:val="002D1684"/>
    <w:rsid w:val="002D16DE"/>
    <w:rsid w:val="002D2406"/>
    <w:rsid w:val="002D33B2"/>
    <w:rsid w:val="002D6AE6"/>
    <w:rsid w:val="002D7325"/>
    <w:rsid w:val="002D7BB2"/>
    <w:rsid w:val="002D7E87"/>
    <w:rsid w:val="002E22DD"/>
    <w:rsid w:val="002E601E"/>
    <w:rsid w:val="002E65AA"/>
    <w:rsid w:val="002E7256"/>
    <w:rsid w:val="002F2B0E"/>
    <w:rsid w:val="002F3477"/>
    <w:rsid w:val="002F4226"/>
    <w:rsid w:val="002F46E4"/>
    <w:rsid w:val="002F73A6"/>
    <w:rsid w:val="0030129F"/>
    <w:rsid w:val="00301923"/>
    <w:rsid w:val="00301CD8"/>
    <w:rsid w:val="00301E84"/>
    <w:rsid w:val="003023D7"/>
    <w:rsid w:val="00305F2B"/>
    <w:rsid w:val="00306BDF"/>
    <w:rsid w:val="00306C91"/>
    <w:rsid w:val="00310242"/>
    <w:rsid w:val="003105BE"/>
    <w:rsid w:val="00310E51"/>
    <w:rsid w:val="003155CE"/>
    <w:rsid w:val="00315763"/>
    <w:rsid w:val="00315EF7"/>
    <w:rsid w:val="00316340"/>
    <w:rsid w:val="0031784B"/>
    <w:rsid w:val="003207B9"/>
    <w:rsid w:val="00321AD1"/>
    <w:rsid w:val="00325713"/>
    <w:rsid w:val="0032638C"/>
    <w:rsid w:val="003265DF"/>
    <w:rsid w:val="0033001E"/>
    <w:rsid w:val="00331C37"/>
    <w:rsid w:val="00332673"/>
    <w:rsid w:val="003326A7"/>
    <w:rsid w:val="00333E8E"/>
    <w:rsid w:val="00334AD0"/>
    <w:rsid w:val="003366B3"/>
    <w:rsid w:val="0033671A"/>
    <w:rsid w:val="003375AC"/>
    <w:rsid w:val="00337A39"/>
    <w:rsid w:val="0034309D"/>
    <w:rsid w:val="00344942"/>
    <w:rsid w:val="00346014"/>
    <w:rsid w:val="00346166"/>
    <w:rsid w:val="003461E3"/>
    <w:rsid w:val="00347033"/>
    <w:rsid w:val="003503EB"/>
    <w:rsid w:val="003505B3"/>
    <w:rsid w:val="00350C10"/>
    <w:rsid w:val="003518F1"/>
    <w:rsid w:val="00353A7D"/>
    <w:rsid w:val="00353AB8"/>
    <w:rsid w:val="00354A9D"/>
    <w:rsid w:val="00357E55"/>
    <w:rsid w:val="00360BDF"/>
    <w:rsid w:val="003610B0"/>
    <w:rsid w:val="00361654"/>
    <w:rsid w:val="003625C4"/>
    <w:rsid w:val="00367BEC"/>
    <w:rsid w:val="00370D44"/>
    <w:rsid w:val="00371467"/>
    <w:rsid w:val="00371F32"/>
    <w:rsid w:val="00375730"/>
    <w:rsid w:val="0037577F"/>
    <w:rsid w:val="00375D35"/>
    <w:rsid w:val="00376EE3"/>
    <w:rsid w:val="00377133"/>
    <w:rsid w:val="00382C81"/>
    <w:rsid w:val="003842E0"/>
    <w:rsid w:val="00384CAD"/>
    <w:rsid w:val="00385CAC"/>
    <w:rsid w:val="00386B9A"/>
    <w:rsid w:val="00386CEB"/>
    <w:rsid w:val="00391B8C"/>
    <w:rsid w:val="00394B54"/>
    <w:rsid w:val="003951C2"/>
    <w:rsid w:val="003958A3"/>
    <w:rsid w:val="00395F45"/>
    <w:rsid w:val="0039630E"/>
    <w:rsid w:val="00397131"/>
    <w:rsid w:val="003976CE"/>
    <w:rsid w:val="003A01B6"/>
    <w:rsid w:val="003A4337"/>
    <w:rsid w:val="003A4984"/>
    <w:rsid w:val="003A6B82"/>
    <w:rsid w:val="003A6FAB"/>
    <w:rsid w:val="003B0A9A"/>
    <w:rsid w:val="003B1D45"/>
    <w:rsid w:val="003B3520"/>
    <w:rsid w:val="003B65FA"/>
    <w:rsid w:val="003C01D9"/>
    <w:rsid w:val="003C1956"/>
    <w:rsid w:val="003C3466"/>
    <w:rsid w:val="003C3D79"/>
    <w:rsid w:val="003C504D"/>
    <w:rsid w:val="003C522B"/>
    <w:rsid w:val="003C5318"/>
    <w:rsid w:val="003C6557"/>
    <w:rsid w:val="003C65E3"/>
    <w:rsid w:val="003D4E4E"/>
    <w:rsid w:val="003D59DD"/>
    <w:rsid w:val="003D5F51"/>
    <w:rsid w:val="003E056A"/>
    <w:rsid w:val="003E0B45"/>
    <w:rsid w:val="003E17BC"/>
    <w:rsid w:val="003E22E7"/>
    <w:rsid w:val="003E27A9"/>
    <w:rsid w:val="003E46AB"/>
    <w:rsid w:val="003E68F0"/>
    <w:rsid w:val="003E72A3"/>
    <w:rsid w:val="003F09E5"/>
    <w:rsid w:val="003F7C76"/>
    <w:rsid w:val="00400628"/>
    <w:rsid w:val="00400BF5"/>
    <w:rsid w:val="00400CA5"/>
    <w:rsid w:val="004019D0"/>
    <w:rsid w:val="0040245D"/>
    <w:rsid w:val="004026FB"/>
    <w:rsid w:val="0040381C"/>
    <w:rsid w:val="004041C3"/>
    <w:rsid w:val="004043A4"/>
    <w:rsid w:val="0040530E"/>
    <w:rsid w:val="00406FCA"/>
    <w:rsid w:val="0041186B"/>
    <w:rsid w:val="004136FB"/>
    <w:rsid w:val="004149CE"/>
    <w:rsid w:val="0041602C"/>
    <w:rsid w:val="00417D57"/>
    <w:rsid w:val="00420074"/>
    <w:rsid w:val="004213F7"/>
    <w:rsid w:val="00421576"/>
    <w:rsid w:val="00421C2F"/>
    <w:rsid w:val="0042312F"/>
    <w:rsid w:val="00423525"/>
    <w:rsid w:val="0042358C"/>
    <w:rsid w:val="004244FD"/>
    <w:rsid w:val="0042487A"/>
    <w:rsid w:val="00426247"/>
    <w:rsid w:val="00426646"/>
    <w:rsid w:val="004327DB"/>
    <w:rsid w:val="004337F8"/>
    <w:rsid w:val="00435801"/>
    <w:rsid w:val="004358C7"/>
    <w:rsid w:val="00437222"/>
    <w:rsid w:val="00440CA2"/>
    <w:rsid w:val="004414AD"/>
    <w:rsid w:val="00442059"/>
    <w:rsid w:val="00444EE0"/>
    <w:rsid w:val="00445401"/>
    <w:rsid w:val="004454F9"/>
    <w:rsid w:val="00445ECA"/>
    <w:rsid w:val="004470CB"/>
    <w:rsid w:val="00450953"/>
    <w:rsid w:val="00450AEF"/>
    <w:rsid w:val="00450E6F"/>
    <w:rsid w:val="00450F10"/>
    <w:rsid w:val="00451696"/>
    <w:rsid w:val="00454512"/>
    <w:rsid w:val="004569E3"/>
    <w:rsid w:val="00461350"/>
    <w:rsid w:val="00465AFB"/>
    <w:rsid w:val="00465BCD"/>
    <w:rsid w:val="00466217"/>
    <w:rsid w:val="0046640B"/>
    <w:rsid w:val="00466A97"/>
    <w:rsid w:val="004737C1"/>
    <w:rsid w:val="0047387C"/>
    <w:rsid w:val="004747E9"/>
    <w:rsid w:val="004751ED"/>
    <w:rsid w:val="00475E12"/>
    <w:rsid w:val="0047638F"/>
    <w:rsid w:val="00477011"/>
    <w:rsid w:val="00477A39"/>
    <w:rsid w:val="00480A72"/>
    <w:rsid w:val="00480EBF"/>
    <w:rsid w:val="00484177"/>
    <w:rsid w:val="00484CA1"/>
    <w:rsid w:val="004867EC"/>
    <w:rsid w:val="0049207F"/>
    <w:rsid w:val="00495B2A"/>
    <w:rsid w:val="004962BF"/>
    <w:rsid w:val="004967F6"/>
    <w:rsid w:val="00497224"/>
    <w:rsid w:val="004A18F4"/>
    <w:rsid w:val="004A54F3"/>
    <w:rsid w:val="004B043D"/>
    <w:rsid w:val="004B058B"/>
    <w:rsid w:val="004B06A4"/>
    <w:rsid w:val="004B1CA1"/>
    <w:rsid w:val="004B3321"/>
    <w:rsid w:val="004B451B"/>
    <w:rsid w:val="004B5233"/>
    <w:rsid w:val="004B5DF8"/>
    <w:rsid w:val="004B745A"/>
    <w:rsid w:val="004C0C41"/>
    <w:rsid w:val="004C0D8B"/>
    <w:rsid w:val="004C1554"/>
    <w:rsid w:val="004C2034"/>
    <w:rsid w:val="004C378C"/>
    <w:rsid w:val="004C428D"/>
    <w:rsid w:val="004C5CEB"/>
    <w:rsid w:val="004C60F6"/>
    <w:rsid w:val="004C7401"/>
    <w:rsid w:val="004C7D76"/>
    <w:rsid w:val="004D0938"/>
    <w:rsid w:val="004D0E51"/>
    <w:rsid w:val="004D106A"/>
    <w:rsid w:val="004D1591"/>
    <w:rsid w:val="004D3FD1"/>
    <w:rsid w:val="004D4F55"/>
    <w:rsid w:val="004D6681"/>
    <w:rsid w:val="004D78FC"/>
    <w:rsid w:val="004D7922"/>
    <w:rsid w:val="004E0DBC"/>
    <w:rsid w:val="004E161A"/>
    <w:rsid w:val="004E29F6"/>
    <w:rsid w:val="004E5C46"/>
    <w:rsid w:val="004F00E9"/>
    <w:rsid w:val="004F0B99"/>
    <w:rsid w:val="004F2267"/>
    <w:rsid w:val="004F2A38"/>
    <w:rsid w:val="004F47D5"/>
    <w:rsid w:val="004F51DF"/>
    <w:rsid w:val="004F56F9"/>
    <w:rsid w:val="004F573E"/>
    <w:rsid w:val="0050030D"/>
    <w:rsid w:val="00500B8C"/>
    <w:rsid w:val="005013C3"/>
    <w:rsid w:val="00502362"/>
    <w:rsid w:val="00503D51"/>
    <w:rsid w:val="00503DA7"/>
    <w:rsid w:val="0050654D"/>
    <w:rsid w:val="00507A3A"/>
    <w:rsid w:val="00507A8D"/>
    <w:rsid w:val="00507ECE"/>
    <w:rsid w:val="0051042D"/>
    <w:rsid w:val="005110BF"/>
    <w:rsid w:val="0051167C"/>
    <w:rsid w:val="00516B6A"/>
    <w:rsid w:val="00521AD4"/>
    <w:rsid w:val="00522B9E"/>
    <w:rsid w:val="005231A3"/>
    <w:rsid w:val="00524C8F"/>
    <w:rsid w:val="00524FB9"/>
    <w:rsid w:val="00526E25"/>
    <w:rsid w:val="005278A2"/>
    <w:rsid w:val="005313D2"/>
    <w:rsid w:val="00533272"/>
    <w:rsid w:val="00534608"/>
    <w:rsid w:val="00536410"/>
    <w:rsid w:val="005366F4"/>
    <w:rsid w:val="00540D06"/>
    <w:rsid w:val="005411B5"/>
    <w:rsid w:val="00541717"/>
    <w:rsid w:val="00541AE0"/>
    <w:rsid w:val="00542340"/>
    <w:rsid w:val="00542E60"/>
    <w:rsid w:val="0054392B"/>
    <w:rsid w:val="00543C86"/>
    <w:rsid w:val="005449C5"/>
    <w:rsid w:val="005506CA"/>
    <w:rsid w:val="00551549"/>
    <w:rsid w:val="00551F22"/>
    <w:rsid w:val="005530F9"/>
    <w:rsid w:val="00553F62"/>
    <w:rsid w:val="00554A0C"/>
    <w:rsid w:val="0055628A"/>
    <w:rsid w:val="00556340"/>
    <w:rsid w:val="005565BF"/>
    <w:rsid w:val="00556E32"/>
    <w:rsid w:val="0055765C"/>
    <w:rsid w:val="005643C1"/>
    <w:rsid w:val="00564721"/>
    <w:rsid w:val="00564AD8"/>
    <w:rsid w:val="005658F4"/>
    <w:rsid w:val="005659C1"/>
    <w:rsid w:val="0056606C"/>
    <w:rsid w:val="00570AC2"/>
    <w:rsid w:val="00572ED4"/>
    <w:rsid w:val="00574CDF"/>
    <w:rsid w:val="005753DF"/>
    <w:rsid w:val="0057587A"/>
    <w:rsid w:val="00575FD4"/>
    <w:rsid w:val="005776F5"/>
    <w:rsid w:val="00577FE6"/>
    <w:rsid w:val="00580890"/>
    <w:rsid w:val="00580AD9"/>
    <w:rsid w:val="00581B20"/>
    <w:rsid w:val="005847D0"/>
    <w:rsid w:val="00585116"/>
    <w:rsid w:val="005854AE"/>
    <w:rsid w:val="00586112"/>
    <w:rsid w:val="00586B89"/>
    <w:rsid w:val="0058731D"/>
    <w:rsid w:val="005916C2"/>
    <w:rsid w:val="00593897"/>
    <w:rsid w:val="00593F2E"/>
    <w:rsid w:val="005A4277"/>
    <w:rsid w:val="005A4E9A"/>
    <w:rsid w:val="005A6581"/>
    <w:rsid w:val="005B0C27"/>
    <w:rsid w:val="005B29A3"/>
    <w:rsid w:val="005B4ED0"/>
    <w:rsid w:val="005B5D72"/>
    <w:rsid w:val="005B6760"/>
    <w:rsid w:val="005C0D46"/>
    <w:rsid w:val="005C1B75"/>
    <w:rsid w:val="005C34D9"/>
    <w:rsid w:val="005C3FD6"/>
    <w:rsid w:val="005C44DB"/>
    <w:rsid w:val="005D0A73"/>
    <w:rsid w:val="005D3463"/>
    <w:rsid w:val="005D7754"/>
    <w:rsid w:val="005D77D5"/>
    <w:rsid w:val="005E0F32"/>
    <w:rsid w:val="005E1F8F"/>
    <w:rsid w:val="005E3411"/>
    <w:rsid w:val="005E34A4"/>
    <w:rsid w:val="005E37D6"/>
    <w:rsid w:val="005E40E5"/>
    <w:rsid w:val="005E464E"/>
    <w:rsid w:val="005E4D87"/>
    <w:rsid w:val="005E52D8"/>
    <w:rsid w:val="005E7F39"/>
    <w:rsid w:val="005F03D0"/>
    <w:rsid w:val="005F0CE4"/>
    <w:rsid w:val="005F0E8E"/>
    <w:rsid w:val="005F1417"/>
    <w:rsid w:val="005F1934"/>
    <w:rsid w:val="005F1CE9"/>
    <w:rsid w:val="005F1E8C"/>
    <w:rsid w:val="005F228A"/>
    <w:rsid w:val="005F2709"/>
    <w:rsid w:val="005F333C"/>
    <w:rsid w:val="005F4CEA"/>
    <w:rsid w:val="005F718E"/>
    <w:rsid w:val="005F75F3"/>
    <w:rsid w:val="00600943"/>
    <w:rsid w:val="00601A04"/>
    <w:rsid w:val="00602C66"/>
    <w:rsid w:val="00602FC8"/>
    <w:rsid w:val="006047B6"/>
    <w:rsid w:val="00605790"/>
    <w:rsid w:val="00605C11"/>
    <w:rsid w:val="00606194"/>
    <w:rsid w:val="006079B7"/>
    <w:rsid w:val="00607F3B"/>
    <w:rsid w:val="00611248"/>
    <w:rsid w:val="0061210B"/>
    <w:rsid w:val="006149A5"/>
    <w:rsid w:val="00615437"/>
    <w:rsid w:val="006177F1"/>
    <w:rsid w:val="00620194"/>
    <w:rsid w:val="00620A11"/>
    <w:rsid w:val="00621395"/>
    <w:rsid w:val="0062257A"/>
    <w:rsid w:val="00623FCF"/>
    <w:rsid w:val="00624331"/>
    <w:rsid w:val="00625AC2"/>
    <w:rsid w:val="00625DFF"/>
    <w:rsid w:val="006264B3"/>
    <w:rsid w:val="00626AC2"/>
    <w:rsid w:val="00627B73"/>
    <w:rsid w:val="00633D6D"/>
    <w:rsid w:val="006358CF"/>
    <w:rsid w:val="006360FF"/>
    <w:rsid w:val="00636C7A"/>
    <w:rsid w:val="006408CC"/>
    <w:rsid w:val="00640DEF"/>
    <w:rsid w:val="00640E8F"/>
    <w:rsid w:val="0064267F"/>
    <w:rsid w:val="00642844"/>
    <w:rsid w:val="0064445C"/>
    <w:rsid w:val="0064543A"/>
    <w:rsid w:val="00646020"/>
    <w:rsid w:val="00646EA9"/>
    <w:rsid w:val="006513C1"/>
    <w:rsid w:val="00654895"/>
    <w:rsid w:val="006550D4"/>
    <w:rsid w:val="006555B7"/>
    <w:rsid w:val="0066036A"/>
    <w:rsid w:val="00660890"/>
    <w:rsid w:val="00661F8F"/>
    <w:rsid w:val="00662B78"/>
    <w:rsid w:val="006632FF"/>
    <w:rsid w:val="00664205"/>
    <w:rsid w:val="006644F1"/>
    <w:rsid w:val="006660C1"/>
    <w:rsid w:val="006662C3"/>
    <w:rsid w:val="006716F3"/>
    <w:rsid w:val="00673101"/>
    <w:rsid w:val="0067549E"/>
    <w:rsid w:val="006776D0"/>
    <w:rsid w:val="00680E89"/>
    <w:rsid w:val="00681FAA"/>
    <w:rsid w:val="00682C5F"/>
    <w:rsid w:val="00682DE8"/>
    <w:rsid w:val="0068302C"/>
    <w:rsid w:val="006833A7"/>
    <w:rsid w:val="00683C94"/>
    <w:rsid w:val="00683DF5"/>
    <w:rsid w:val="006853B4"/>
    <w:rsid w:val="00691277"/>
    <w:rsid w:val="0069193E"/>
    <w:rsid w:val="00692162"/>
    <w:rsid w:val="00692AA5"/>
    <w:rsid w:val="0069474A"/>
    <w:rsid w:val="006A06FF"/>
    <w:rsid w:val="006A35C3"/>
    <w:rsid w:val="006A482B"/>
    <w:rsid w:val="006A56C2"/>
    <w:rsid w:val="006A6BEE"/>
    <w:rsid w:val="006A6DDF"/>
    <w:rsid w:val="006A6F9B"/>
    <w:rsid w:val="006A6FC7"/>
    <w:rsid w:val="006B0861"/>
    <w:rsid w:val="006B0B31"/>
    <w:rsid w:val="006B24C2"/>
    <w:rsid w:val="006B2641"/>
    <w:rsid w:val="006B498E"/>
    <w:rsid w:val="006B59F3"/>
    <w:rsid w:val="006C245C"/>
    <w:rsid w:val="006C682F"/>
    <w:rsid w:val="006C742E"/>
    <w:rsid w:val="006D3535"/>
    <w:rsid w:val="006D4346"/>
    <w:rsid w:val="006D6B86"/>
    <w:rsid w:val="006D7146"/>
    <w:rsid w:val="006D7745"/>
    <w:rsid w:val="006D7E56"/>
    <w:rsid w:val="006E0FD8"/>
    <w:rsid w:val="006E2A17"/>
    <w:rsid w:val="006E33F9"/>
    <w:rsid w:val="006E39F7"/>
    <w:rsid w:val="006E4233"/>
    <w:rsid w:val="006E4575"/>
    <w:rsid w:val="006E50F0"/>
    <w:rsid w:val="006E5477"/>
    <w:rsid w:val="006E5B9F"/>
    <w:rsid w:val="006F05FC"/>
    <w:rsid w:val="006F194E"/>
    <w:rsid w:val="006F3474"/>
    <w:rsid w:val="006F3700"/>
    <w:rsid w:val="006F48DC"/>
    <w:rsid w:val="006F4B5C"/>
    <w:rsid w:val="006F51D4"/>
    <w:rsid w:val="006F52D1"/>
    <w:rsid w:val="006F53CC"/>
    <w:rsid w:val="006F5B4C"/>
    <w:rsid w:val="006F646B"/>
    <w:rsid w:val="00700CD4"/>
    <w:rsid w:val="00700F9E"/>
    <w:rsid w:val="00702524"/>
    <w:rsid w:val="00702B58"/>
    <w:rsid w:val="007036B8"/>
    <w:rsid w:val="007041C0"/>
    <w:rsid w:val="007118AB"/>
    <w:rsid w:val="007146AE"/>
    <w:rsid w:val="0071477E"/>
    <w:rsid w:val="007156C9"/>
    <w:rsid w:val="00722BB6"/>
    <w:rsid w:val="00723CEB"/>
    <w:rsid w:val="0072630C"/>
    <w:rsid w:val="0072763B"/>
    <w:rsid w:val="00730D51"/>
    <w:rsid w:val="00732C38"/>
    <w:rsid w:val="00732E44"/>
    <w:rsid w:val="00734852"/>
    <w:rsid w:val="00735775"/>
    <w:rsid w:val="00737379"/>
    <w:rsid w:val="00740353"/>
    <w:rsid w:val="0074050F"/>
    <w:rsid w:val="00741CC1"/>
    <w:rsid w:val="007423AC"/>
    <w:rsid w:val="00743B25"/>
    <w:rsid w:val="0074457B"/>
    <w:rsid w:val="00746308"/>
    <w:rsid w:val="00746E8D"/>
    <w:rsid w:val="00750021"/>
    <w:rsid w:val="00751453"/>
    <w:rsid w:val="00752961"/>
    <w:rsid w:val="0075492A"/>
    <w:rsid w:val="007570AC"/>
    <w:rsid w:val="00757964"/>
    <w:rsid w:val="00760581"/>
    <w:rsid w:val="00764635"/>
    <w:rsid w:val="00765161"/>
    <w:rsid w:val="00765E08"/>
    <w:rsid w:val="007667F8"/>
    <w:rsid w:val="00770BE2"/>
    <w:rsid w:val="00772EED"/>
    <w:rsid w:val="00773171"/>
    <w:rsid w:val="00774B34"/>
    <w:rsid w:val="00776BCE"/>
    <w:rsid w:val="00777CF2"/>
    <w:rsid w:val="007803EA"/>
    <w:rsid w:val="007808C1"/>
    <w:rsid w:val="00780C20"/>
    <w:rsid w:val="00780FF1"/>
    <w:rsid w:val="00782B62"/>
    <w:rsid w:val="00784CFB"/>
    <w:rsid w:val="007868C1"/>
    <w:rsid w:val="00787480"/>
    <w:rsid w:val="007920A7"/>
    <w:rsid w:val="007923D9"/>
    <w:rsid w:val="007929D2"/>
    <w:rsid w:val="007937C5"/>
    <w:rsid w:val="00794AF3"/>
    <w:rsid w:val="00795A16"/>
    <w:rsid w:val="0079679A"/>
    <w:rsid w:val="00796ADA"/>
    <w:rsid w:val="007A3C05"/>
    <w:rsid w:val="007A4C5B"/>
    <w:rsid w:val="007A6C0C"/>
    <w:rsid w:val="007B14E7"/>
    <w:rsid w:val="007B2B0C"/>
    <w:rsid w:val="007B4B1C"/>
    <w:rsid w:val="007B5B0A"/>
    <w:rsid w:val="007B64FD"/>
    <w:rsid w:val="007C0244"/>
    <w:rsid w:val="007C07DB"/>
    <w:rsid w:val="007C268A"/>
    <w:rsid w:val="007C4337"/>
    <w:rsid w:val="007C4B26"/>
    <w:rsid w:val="007C68C5"/>
    <w:rsid w:val="007D0A6C"/>
    <w:rsid w:val="007D13FE"/>
    <w:rsid w:val="007D1EF4"/>
    <w:rsid w:val="007D3934"/>
    <w:rsid w:val="007D433C"/>
    <w:rsid w:val="007D7D95"/>
    <w:rsid w:val="007E050E"/>
    <w:rsid w:val="007E17A6"/>
    <w:rsid w:val="007E1D5E"/>
    <w:rsid w:val="007E2EFB"/>
    <w:rsid w:val="007E4CCC"/>
    <w:rsid w:val="007E5816"/>
    <w:rsid w:val="007E5E03"/>
    <w:rsid w:val="007E6F56"/>
    <w:rsid w:val="007E716A"/>
    <w:rsid w:val="007E7F1C"/>
    <w:rsid w:val="007F03E7"/>
    <w:rsid w:val="007F205E"/>
    <w:rsid w:val="007F2C7B"/>
    <w:rsid w:val="007F2D59"/>
    <w:rsid w:val="007F58A7"/>
    <w:rsid w:val="007F5901"/>
    <w:rsid w:val="007F7DD0"/>
    <w:rsid w:val="0080000F"/>
    <w:rsid w:val="00802547"/>
    <w:rsid w:val="00804257"/>
    <w:rsid w:val="00805884"/>
    <w:rsid w:val="0080663E"/>
    <w:rsid w:val="0080747D"/>
    <w:rsid w:val="0081027D"/>
    <w:rsid w:val="00812416"/>
    <w:rsid w:val="008127EE"/>
    <w:rsid w:val="00812ED4"/>
    <w:rsid w:val="00812F4D"/>
    <w:rsid w:val="0081684D"/>
    <w:rsid w:val="00820025"/>
    <w:rsid w:val="0082124F"/>
    <w:rsid w:val="00821E0A"/>
    <w:rsid w:val="00822E7F"/>
    <w:rsid w:val="008242F8"/>
    <w:rsid w:val="008265A9"/>
    <w:rsid w:val="0082721A"/>
    <w:rsid w:val="008277CB"/>
    <w:rsid w:val="00827F31"/>
    <w:rsid w:val="00832A5B"/>
    <w:rsid w:val="00836B22"/>
    <w:rsid w:val="00836F04"/>
    <w:rsid w:val="0083707E"/>
    <w:rsid w:val="008417F3"/>
    <w:rsid w:val="00847513"/>
    <w:rsid w:val="008510D0"/>
    <w:rsid w:val="0085211E"/>
    <w:rsid w:val="008552E1"/>
    <w:rsid w:val="008560B3"/>
    <w:rsid w:val="00857A36"/>
    <w:rsid w:val="00860B6B"/>
    <w:rsid w:val="0086131D"/>
    <w:rsid w:val="00862CE3"/>
    <w:rsid w:val="00863387"/>
    <w:rsid w:val="0086431E"/>
    <w:rsid w:val="00865282"/>
    <w:rsid w:val="008652E3"/>
    <w:rsid w:val="00867032"/>
    <w:rsid w:val="00867BD1"/>
    <w:rsid w:val="0087094A"/>
    <w:rsid w:val="00872A1D"/>
    <w:rsid w:val="00872FEA"/>
    <w:rsid w:val="00873B76"/>
    <w:rsid w:val="0087406D"/>
    <w:rsid w:val="008801FC"/>
    <w:rsid w:val="00884EEF"/>
    <w:rsid w:val="00885746"/>
    <w:rsid w:val="00886435"/>
    <w:rsid w:val="00887F5D"/>
    <w:rsid w:val="00895CE7"/>
    <w:rsid w:val="00896354"/>
    <w:rsid w:val="00896AAB"/>
    <w:rsid w:val="00897FB2"/>
    <w:rsid w:val="008A2E2C"/>
    <w:rsid w:val="008A31D2"/>
    <w:rsid w:val="008A58A3"/>
    <w:rsid w:val="008A7C3E"/>
    <w:rsid w:val="008B421D"/>
    <w:rsid w:val="008B45EB"/>
    <w:rsid w:val="008B58D8"/>
    <w:rsid w:val="008C53D0"/>
    <w:rsid w:val="008C60ED"/>
    <w:rsid w:val="008D0991"/>
    <w:rsid w:val="008D18D5"/>
    <w:rsid w:val="008D1CCC"/>
    <w:rsid w:val="008D2747"/>
    <w:rsid w:val="008D2B45"/>
    <w:rsid w:val="008D3657"/>
    <w:rsid w:val="008D45AF"/>
    <w:rsid w:val="008D7FC9"/>
    <w:rsid w:val="008E26E8"/>
    <w:rsid w:val="008E5A49"/>
    <w:rsid w:val="008E7A4C"/>
    <w:rsid w:val="008F2863"/>
    <w:rsid w:val="008F4C1B"/>
    <w:rsid w:val="008F53A7"/>
    <w:rsid w:val="008F7A0A"/>
    <w:rsid w:val="009018E6"/>
    <w:rsid w:val="00901BE9"/>
    <w:rsid w:val="009023AA"/>
    <w:rsid w:val="00905620"/>
    <w:rsid w:val="009059FB"/>
    <w:rsid w:val="0090639E"/>
    <w:rsid w:val="00911A0A"/>
    <w:rsid w:val="00911C4A"/>
    <w:rsid w:val="00913D2C"/>
    <w:rsid w:val="009155A0"/>
    <w:rsid w:val="009171C9"/>
    <w:rsid w:val="0091777B"/>
    <w:rsid w:val="00921D86"/>
    <w:rsid w:val="009228B1"/>
    <w:rsid w:val="0092360D"/>
    <w:rsid w:val="00923ECA"/>
    <w:rsid w:val="0092496C"/>
    <w:rsid w:val="00924E67"/>
    <w:rsid w:val="00924EC5"/>
    <w:rsid w:val="00930F13"/>
    <w:rsid w:val="009321DC"/>
    <w:rsid w:val="00934BA9"/>
    <w:rsid w:val="00936A19"/>
    <w:rsid w:val="00940C6F"/>
    <w:rsid w:val="009410D2"/>
    <w:rsid w:val="009419D1"/>
    <w:rsid w:val="00947E84"/>
    <w:rsid w:val="0095041C"/>
    <w:rsid w:val="00950D09"/>
    <w:rsid w:val="0095265D"/>
    <w:rsid w:val="0095458D"/>
    <w:rsid w:val="00954FDC"/>
    <w:rsid w:val="00957138"/>
    <w:rsid w:val="00957595"/>
    <w:rsid w:val="009624E0"/>
    <w:rsid w:val="00962CC4"/>
    <w:rsid w:val="00962D8A"/>
    <w:rsid w:val="00962F45"/>
    <w:rsid w:val="009644E6"/>
    <w:rsid w:val="009674C2"/>
    <w:rsid w:val="00967E05"/>
    <w:rsid w:val="009704C3"/>
    <w:rsid w:val="0097428E"/>
    <w:rsid w:val="009752A4"/>
    <w:rsid w:val="00976349"/>
    <w:rsid w:val="00976591"/>
    <w:rsid w:val="0097784E"/>
    <w:rsid w:val="0098241A"/>
    <w:rsid w:val="009871D1"/>
    <w:rsid w:val="00987560"/>
    <w:rsid w:val="00990D2B"/>
    <w:rsid w:val="00990E8B"/>
    <w:rsid w:val="00991600"/>
    <w:rsid w:val="009917D3"/>
    <w:rsid w:val="009A1942"/>
    <w:rsid w:val="009A32A8"/>
    <w:rsid w:val="009A3F95"/>
    <w:rsid w:val="009A5A79"/>
    <w:rsid w:val="009A5A9F"/>
    <w:rsid w:val="009A5AC0"/>
    <w:rsid w:val="009A60C6"/>
    <w:rsid w:val="009A6A7B"/>
    <w:rsid w:val="009A78EB"/>
    <w:rsid w:val="009B08C6"/>
    <w:rsid w:val="009B092B"/>
    <w:rsid w:val="009C073C"/>
    <w:rsid w:val="009C0A80"/>
    <w:rsid w:val="009C0DBB"/>
    <w:rsid w:val="009C1A56"/>
    <w:rsid w:val="009C1D03"/>
    <w:rsid w:val="009C20AB"/>
    <w:rsid w:val="009C22A6"/>
    <w:rsid w:val="009C3C8B"/>
    <w:rsid w:val="009C3D5B"/>
    <w:rsid w:val="009C48F8"/>
    <w:rsid w:val="009C537D"/>
    <w:rsid w:val="009C55D1"/>
    <w:rsid w:val="009C7F10"/>
    <w:rsid w:val="009D077F"/>
    <w:rsid w:val="009D0E27"/>
    <w:rsid w:val="009D4B41"/>
    <w:rsid w:val="009D7548"/>
    <w:rsid w:val="009E1AB3"/>
    <w:rsid w:val="009E27DF"/>
    <w:rsid w:val="009E4898"/>
    <w:rsid w:val="009E524F"/>
    <w:rsid w:val="009E5EA2"/>
    <w:rsid w:val="009E6A77"/>
    <w:rsid w:val="009F09B8"/>
    <w:rsid w:val="009F15B8"/>
    <w:rsid w:val="009F3A93"/>
    <w:rsid w:val="009F3C23"/>
    <w:rsid w:val="009F3DE7"/>
    <w:rsid w:val="009F49B8"/>
    <w:rsid w:val="009F54BA"/>
    <w:rsid w:val="009F6573"/>
    <w:rsid w:val="009F6F91"/>
    <w:rsid w:val="00A00478"/>
    <w:rsid w:val="00A01871"/>
    <w:rsid w:val="00A0224F"/>
    <w:rsid w:val="00A025C7"/>
    <w:rsid w:val="00A0310E"/>
    <w:rsid w:val="00A03524"/>
    <w:rsid w:val="00A03B8A"/>
    <w:rsid w:val="00A04172"/>
    <w:rsid w:val="00A04A2D"/>
    <w:rsid w:val="00A052D2"/>
    <w:rsid w:val="00A05A18"/>
    <w:rsid w:val="00A077D7"/>
    <w:rsid w:val="00A10D06"/>
    <w:rsid w:val="00A12ED3"/>
    <w:rsid w:val="00A142D6"/>
    <w:rsid w:val="00A15F77"/>
    <w:rsid w:val="00A164BA"/>
    <w:rsid w:val="00A16BE0"/>
    <w:rsid w:val="00A1718B"/>
    <w:rsid w:val="00A20971"/>
    <w:rsid w:val="00A211FA"/>
    <w:rsid w:val="00A21853"/>
    <w:rsid w:val="00A21982"/>
    <w:rsid w:val="00A21C3B"/>
    <w:rsid w:val="00A245AD"/>
    <w:rsid w:val="00A2573B"/>
    <w:rsid w:val="00A323EB"/>
    <w:rsid w:val="00A32A76"/>
    <w:rsid w:val="00A331C7"/>
    <w:rsid w:val="00A3702A"/>
    <w:rsid w:val="00A37056"/>
    <w:rsid w:val="00A40891"/>
    <w:rsid w:val="00A410CE"/>
    <w:rsid w:val="00A421FB"/>
    <w:rsid w:val="00A444B6"/>
    <w:rsid w:val="00A446B7"/>
    <w:rsid w:val="00A44D0A"/>
    <w:rsid w:val="00A46464"/>
    <w:rsid w:val="00A465BA"/>
    <w:rsid w:val="00A476E8"/>
    <w:rsid w:val="00A51177"/>
    <w:rsid w:val="00A524A9"/>
    <w:rsid w:val="00A52765"/>
    <w:rsid w:val="00A54B1A"/>
    <w:rsid w:val="00A55737"/>
    <w:rsid w:val="00A56131"/>
    <w:rsid w:val="00A5788B"/>
    <w:rsid w:val="00A61845"/>
    <w:rsid w:val="00A65195"/>
    <w:rsid w:val="00A651B4"/>
    <w:rsid w:val="00A701E6"/>
    <w:rsid w:val="00A70230"/>
    <w:rsid w:val="00A7142F"/>
    <w:rsid w:val="00A71533"/>
    <w:rsid w:val="00A724C0"/>
    <w:rsid w:val="00A7293A"/>
    <w:rsid w:val="00A73AD0"/>
    <w:rsid w:val="00A74BDA"/>
    <w:rsid w:val="00A74FB1"/>
    <w:rsid w:val="00A75D6C"/>
    <w:rsid w:val="00A76434"/>
    <w:rsid w:val="00A766EB"/>
    <w:rsid w:val="00A76C2A"/>
    <w:rsid w:val="00A776E2"/>
    <w:rsid w:val="00A823CD"/>
    <w:rsid w:val="00A825F7"/>
    <w:rsid w:val="00A82DCB"/>
    <w:rsid w:val="00A842F4"/>
    <w:rsid w:val="00A847BB"/>
    <w:rsid w:val="00A85FBE"/>
    <w:rsid w:val="00A863E7"/>
    <w:rsid w:val="00A87218"/>
    <w:rsid w:val="00A87227"/>
    <w:rsid w:val="00A878D6"/>
    <w:rsid w:val="00A90166"/>
    <w:rsid w:val="00A9061A"/>
    <w:rsid w:val="00A90C6C"/>
    <w:rsid w:val="00A9170D"/>
    <w:rsid w:val="00A9430E"/>
    <w:rsid w:val="00AA035A"/>
    <w:rsid w:val="00AA08BB"/>
    <w:rsid w:val="00AA11CD"/>
    <w:rsid w:val="00AA5C45"/>
    <w:rsid w:val="00AA5D59"/>
    <w:rsid w:val="00AA680E"/>
    <w:rsid w:val="00AA7C47"/>
    <w:rsid w:val="00AB101B"/>
    <w:rsid w:val="00AB15DB"/>
    <w:rsid w:val="00AB3554"/>
    <w:rsid w:val="00AB37CD"/>
    <w:rsid w:val="00AB3E9F"/>
    <w:rsid w:val="00AB54B0"/>
    <w:rsid w:val="00AB57DC"/>
    <w:rsid w:val="00AB5AEF"/>
    <w:rsid w:val="00AB6111"/>
    <w:rsid w:val="00AB64F3"/>
    <w:rsid w:val="00AB7192"/>
    <w:rsid w:val="00AB74EC"/>
    <w:rsid w:val="00AB7A37"/>
    <w:rsid w:val="00AC1BDE"/>
    <w:rsid w:val="00AC27F4"/>
    <w:rsid w:val="00AC2C85"/>
    <w:rsid w:val="00AC2CEB"/>
    <w:rsid w:val="00AC33DB"/>
    <w:rsid w:val="00AD06D4"/>
    <w:rsid w:val="00AD0FE9"/>
    <w:rsid w:val="00AD2D22"/>
    <w:rsid w:val="00AD72EE"/>
    <w:rsid w:val="00AD7612"/>
    <w:rsid w:val="00AE1EA7"/>
    <w:rsid w:val="00AE2B94"/>
    <w:rsid w:val="00AE2CDB"/>
    <w:rsid w:val="00AE40DE"/>
    <w:rsid w:val="00AE6820"/>
    <w:rsid w:val="00AE6B40"/>
    <w:rsid w:val="00AE7317"/>
    <w:rsid w:val="00AF058E"/>
    <w:rsid w:val="00AF1F57"/>
    <w:rsid w:val="00AF1F69"/>
    <w:rsid w:val="00AF2226"/>
    <w:rsid w:val="00AF3B9E"/>
    <w:rsid w:val="00AF52E3"/>
    <w:rsid w:val="00AF5BE7"/>
    <w:rsid w:val="00AF6B89"/>
    <w:rsid w:val="00B00774"/>
    <w:rsid w:val="00B0375D"/>
    <w:rsid w:val="00B04A87"/>
    <w:rsid w:val="00B04BD9"/>
    <w:rsid w:val="00B118EE"/>
    <w:rsid w:val="00B128ED"/>
    <w:rsid w:val="00B12A9A"/>
    <w:rsid w:val="00B13A48"/>
    <w:rsid w:val="00B1470F"/>
    <w:rsid w:val="00B14A9D"/>
    <w:rsid w:val="00B14C57"/>
    <w:rsid w:val="00B15EB0"/>
    <w:rsid w:val="00B16EDA"/>
    <w:rsid w:val="00B20704"/>
    <w:rsid w:val="00B2141B"/>
    <w:rsid w:val="00B219DA"/>
    <w:rsid w:val="00B22830"/>
    <w:rsid w:val="00B23295"/>
    <w:rsid w:val="00B249EE"/>
    <w:rsid w:val="00B24CD5"/>
    <w:rsid w:val="00B253DC"/>
    <w:rsid w:val="00B256CC"/>
    <w:rsid w:val="00B27251"/>
    <w:rsid w:val="00B306AC"/>
    <w:rsid w:val="00B30B90"/>
    <w:rsid w:val="00B31080"/>
    <w:rsid w:val="00B31B27"/>
    <w:rsid w:val="00B32E9D"/>
    <w:rsid w:val="00B35DD0"/>
    <w:rsid w:val="00B35EF7"/>
    <w:rsid w:val="00B364FF"/>
    <w:rsid w:val="00B36CAF"/>
    <w:rsid w:val="00B37B1B"/>
    <w:rsid w:val="00B42340"/>
    <w:rsid w:val="00B42C0B"/>
    <w:rsid w:val="00B43F12"/>
    <w:rsid w:val="00B43FF1"/>
    <w:rsid w:val="00B44A4F"/>
    <w:rsid w:val="00B45175"/>
    <w:rsid w:val="00B4753E"/>
    <w:rsid w:val="00B50E5C"/>
    <w:rsid w:val="00B5137E"/>
    <w:rsid w:val="00B53188"/>
    <w:rsid w:val="00B55043"/>
    <w:rsid w:val="00B565C4"/>
    <w:rsid w:val="00B57F1D"/>
    <w:rsid w:val="00B6059C"/>
    <w:rsid w:val="00B60628"/>
    <w:rsid w:val="00B61CCE"/>
    <w:rsid w:val="00B63CCF"/>
    <w:rsid w:val="00B63F5C"/>
    <w:rsid w:val="00B64A97"/>
    <w:rsid w:val="00B64C2C"/>
    <w:rsid w:val="00B65058"/>
    <w:rsid w:val="00B66D2A"/>
    <w:rsid w:val="00B711CD"/>
    <w:rsid w:val="00B717C5"/>
    <w:rsid w:val="00B725E1"/>
    <w:rsid w:val="00B730B9"/>
    <w:rsid w:val="00B73F04"/>
    <w:rsid w:val="00B743F0"/>
    <w:rsid w:val="00B77216"/>
    <w:rsid w:val="00B7724E"/>
    <w:rsid w:val="00B82461"/>
    <w:rsid w:val="00B83D07"/>
    <w:rsid w:val="00B83F0B"/>
    <w:rsid w:val="00B840D5"/>
    <w:rsid w:val="00B90B44"/>
    <w:rsid w:val="00B92D7F"/>
    <w:rsid w:val="00B9375E"/>
    <w:rsid w:val="00B939A4"/>
    <w:rsid w:val="00B96F99"/>
    <w:rsid w:val="00BA029F"/>
    <w:rsid w:val="00BA0F0B"/>
    <w:rsid w:val="00BA14F7"/>
    <w:rsid w:val="00BA2516"/>
    <w:rsid w:val="00BA3E21"/>
    <w:rsid w:val="00BA58F8"/>
    <w:rsid w:val="00BA6631"/>
    <w:rsid w:val="00BA718C"/>
    <w:rsid w:val="00BB011A"/>
    <w:rsid w:val="00BB028D"/>
    <w:rsid w:val="00BB2516"/>
    <w:rsid w:val="00BB42D6"/>
    <w:rsid w:val="00BB49F5"/>
    <w:rsid w:val="00BB4A5C"/>
    <w:rsid w:val="00BB4E28"/>
    <w:rsid w:val="00BB5039"/>
    <w:rsid w:val="00BB54DB"/>
    <w:rsid w:val="00BB6CD1"/>
    <w:rsid w:val="00BB7128"/>
    <w:rsid w:val="00BC03FB"/>
    <w:rsid w:val="00BC0AB6"/>
    <w:rsid w:val="00BC3C08"/>
    <w:rsid w:val="00BC3D01"/>
    <w:rsid w:val="00BC3E60"/>
    <w:rsid w:val="00BC4C82"/>
    <w:rsid w:val="00BC595D"/>
    <w:rsid w:val="00BC5D67"/>
    <w:rsid w:val="00BC62C8"/>
    <w:rsid w:val="00BC65C1"/>
    <w:rsid w:val="00BC6FF5"/>
    <w:rsid w:val="00BC7D23"/>
    <w:rsid w:val="00BD14AD"/>
    <w:rsid w:val="00BD16DC"/>
    <w:rsid w:val="00BD19A8"/>
    <w:rsid w:val="00BD1B8E"/>
    <w:rsid w:val="00BD204C"/>
    <w:rsid w:val="00BD4809"/>
    <w:rsid w:val="00BD562A"/>
    <w:rsid w:val="00BD603E"/>
    <w:rsid w:val="00BD6ED3"/>
    <w:rsid w:val="00BD71B3"/>
    <w:rsid w:val="00BE0004"/>
    <w:rsid w:val="00BE2775"/>
    <w:rsid w:val="00BE30D9"/>
    <w:rsid w:val="00BE3B7C"/>
    <w:rsid w:val="00BE5785"/>
    <w:rsid w:val="00BE5ADF"/>
    <w:rsid w:val="00BE6EE6"/>
    <w:rsid w:val="00BE6F31"/>
    <w:rsid w:val="00BF0465"/>
    <w:rsid w:val="00BF1A3B"/>
    <w:rsid w:val="00BF27F5"/>
    <w:rsid w:val="00BF41EC"/>
    <w:rsid w:val="00BF5545"/>
    <w:rsid w:val="00BF7931"/>
    <w:rsid w:val="00C02141"/>
    <w:rsid w:val="00C03C5A"/>
    <w:rsid w:val="00C063E5"/>
    <w:rsid w:val="00C0681E"/>
    <w:rsid w:val="00C06ABB"/>
    <w:rsid w:val="00C10276"/>
    <w:rsid w:val="00C11DF9"/>
    <w:rsid w:val="00C122C5"/>
    <w:rsid w:val="00C12F0C"/>
    <w:rsid w:val="00C13806"/>
    <w:rsid w:val="00C139A4"/>
    <w:rsid w:val="00C13B5A"/>
    <w:rsid w:val="00C143CC"/>
    <w:rsid w:val="00C14E21"/>
    <w:rsid w:val="00C153DF"/>
    <w:rsid w:val="00C15ABA"/>
    <w:rsid w:val="00C1663A"/>
    <w:rsid w:val="00C173EA"/>
    <w:rsid w:val="00C20187"/>
    <w:rsid w:val="00C20221"/>
    <w:rsid w:val="00C21DAB"/>
    <w:rsid w:val="00C22709"/>
    <w:rsid w:val="00C231D2"/>
    <w:rsid w:val="00C249C4"/>
    <w:rsid w:val="00C3072B"/>
    <w:rsid w:val="00C31335"/>
    <w:rsid w:val="00C3207D"/>
    <w:rsid w:val="00C32C8A"/>
    <w:rsid w:val="00C3468C"/>
    <w:rsid w:val="00C3656A"/>
    <w:rsid w:val="00C37272"/>
    <w:rsid w:val="00C41C61"/>
    <w:rsid w:val="00C431AB"/>
    <w:rsid w:val="00C4466E"/>
    <w:rsid w:val="00C44AD4"/>
    <w:rsid w:val="00C45DB0"/>
    <w:rsid w:val="00C47C99"/>
    <w:rsid w:val="00C512CA"/>
    <w:rsid w:val="00C51D94"/>
    <w:rsid w:val="00C53499"/>
    <w:rsid w:val="00C550F6"/>
    <w:rsid w:val="00C56F42"/>
    <w:rsid w:val="00C578AC"/>
    <w:rsid w:val="00C62699"/>
    <w:rsid w:val="00C67205"/>
    <w:rsid w:val="00C67991"/>
    <w:rsid w:val="00C70312"/>
    <w:rsid w:val="00C70755"/>
    <w:rsid w:val="00C715EF"/>
    <w:rsid w:val="00C72BF1"/>
    <w:rsid w:val="00C759C7"/>
    <w:rsid w:val="00C77CFE"/>
    <w:rsid w:val="00C82039"/>
    <w:rsid w:val="00C83C30"/>
    <w:rsid w:val="00C83C67"/>
    <w:rsid w:val="00C90471"/>
    <w:rsid w:val="00C9056F"/>
    <w:rsid w:val="00C9128E"/>
    <w:rsid w:val="00C91D9A"/>
    <w:rsid w:val="00C91F5D"/>
    <w:rsid w:val="00C952A9"/>
    <w:rsid w:val="00C95F07"/>
    <w:rsid w:val="00CA1AFB"/>
    <w:rsid w:val="00CA2E9A"/>
    <w:rsid w:val="00CA3CE5"/>
    <w:rsid w:val="00CA488D"/>
    <w:rsid w:val="00CA4E2F"/>
    <w:rsid w:val="00CA4FCC"/>
    <w:rsid w:val="00CA51A0"/>
    <w:rsid w:val="00CA5914"/>
    <w:rsid w:val="00CA5FFE"/>
    <w:rsid w:val="00CB004A"/>
    <w:rsid w:val="00CB0833"/>
    <w:rsid w:val="00CB08D5"/>
    <w:rsid w:val="00CB2587"/>
    <w:rsid w:val="00CB2F48"/>
    <w:rsid w:val="00CB3312"/>
    <w:rsid w:val="00CB3F35"/>
    <w:rsid w:val="00CC0B06"/>
    <w:rsid w:val="00CC0D68"/>
    <w:rsid w:val="00CC1DAF"/>
    <w:rsid w:val="00CC3ABA"/>
    <w:rsid w:val="00CC42AD"/>
    <w:rsid w:val="00CC4756"/>
    <w:rsid w:val="00CC5322"/>
    <w:rsid w:val="00CC549A"/>
    <w:rsid w:val="00CC568B"/>
    <w:rsid w:val="00CC5A06"/>
    <w:rsid w:val="00CC5C32"/>
    <w:rsid w:val="00CC5FCA"/>
    <w:rsid w:val="00CC7E4C"/>
    <w:rsid w:val="00CD0A3A"/>
    <w:rsid w:val="00CD0FB4"/>
    <w:rsid w:val="00CD2930"/>
    <w:rsid w:val="00CD2D3F"/>
    <w:rsid w:val="00CD3FC5"/>
    <w:rsid w:val="00CD46E1"/>
    <w:rsid w:val="00CD473A"/>
    <w:rsid w:val="00CD48BF"/>
    <w:rsid w:val="00CD67F9"/>
    <w:rsid w:val="00CE13BE"/>
    <w:rsid w:val="00CE3A6B"/>
    <w:rsid w:val="00CE500B"/>
    <w:rsid w:val="00CE58ED"/>
    <w:rsid w:val="00CE6589"/>
    <w:rsid w:val="00CF00F0"/>
    <w:rsid w:val="00CF37A6"/>
    <w:rsid w:val="00CF3AC3"/>
    <w:rsid w:val="00CF4150"/>
    <w:rsid w:val="00CF55F6"/>
    <w:rsid w:val="00CF7BE7"/>
    <w:rsid w:val="00D0044A"/>
    <w:rsid w:val="00D01B7D"/>
    <w:rsid w:val="00D04D77"/>
    <w:rsid w:val="00D056CB"/>
    <w:rsid w:val="00D0589F"/>
    <w:rsid w:val="00D06D47"/>
    <w:rsid w:val="00D072CA"/>
    <w:rsid w:val="00D123E1"/>
    <w:rsid w:val="00D1367A"/>
    <w:rsid w:val="00D140FD"/>
    <w:rsid w:val="00D16433"/>
    <w:rsid w:val="00D20683"/>
    <w:rsid w:val="00D21CA7"/>
    <w:rsid w:val="00D22459"/>
    <w:rsid w:val="00D22591"/>
    <w:rsid w:val="00D27D3D"/>
    <w:rsid w:val="00D3164D"/>
    <w:rsid w:val="00D325AC"/>
    <w:rsid w:val="00D32938"/>
    <w:rsid w:val="00D338EE"/>
    <w:rsid w:val="00D35EF0"/>
    <w:rsid w:val="00D41680"/>
    <w:rsid w:val="00D42D75"/>
    <w:rsid w:val="00D44E0D"/>
    <w:rsid w:val="00D45742"/>
    <w:rsid w:val="00D50AF4"/>
    <w:rsid w:val="00D51EBA"/>
    <w:rsid w:val="00D52BCB"/>
    <w:rsid w:val="00D605B7"/>
    <w:rsid w:val="00D62C76"/>
    <w:rsid w:val="00D62FC7"/>
    <w:rsid w:val="00D631E3"/>
    <w:rsid w:val="00D64A63"/>
    <w:rsid w:val="00D66467"/>
    <w:rsid w:val="00D664A0"/>
    <w:rsid w:val="00D6662C"/>
    <w:rsid w:val="00D66A2D"/>
    <w:rsid w:val="00D7384A"/>
    <w:rsid w:val="00D74029"/>
    <w:rsid w:val="00D745BE"/>
    <w:rsid w:val="00D74DAA"/>
    <w:rsid w:val="00D75963"/>
    <w:rsid w:val="00D76E51"/>
    <w:rsid w:val="00D819A2"/>
    <w:rsid w:val="00D837E6"/>
    <w:rsid w:val="00D941B7"/>
    <w:rsid w:val="00D941DB"/>
    <w:rsid w:val="00D95242"/>
    <w:rsid w:val="00DA03DB"/>
    <w:rsid w:val="00DA11C3"/>
    <w:rsid w:val="00DA39B2"/>
    <w:rsid w:val="00DA427B"/>
    <w:rsid w:val="00DA4AAE"/>
    <w:rsid w:val="00DA5F8D"/>
    <w:rsid w:val="00DA672B"/>
    <w:rsid w:val="00DA7104"/>
    <w:rsid w:val="00DB08DD"/>
    <w:rsid w:val="00DB09BA"/>
    <w:rsid w:val="00DB13CB"/>
    <w:rsid w:val="00DB2705"/>
    <w:rsid w:val="00DB5020"/>
    <w:rsid w:val="00DB583C"/>
    <w:rsid w:val="00DB63A7"/>
    <w:rsid w:val="00DB69FF"/>
    <w:rsid w:val="00DC0026"/>
    <w:rsid w:val="00DC01E2"/>
    <w:rsid w:val="00DC1D13"/>
    <w:rsid w:val="00DC2829"/>
    <w:rsid w:val="00DC2DB0"/>
    <w:rsid w:val="00DC2E20"/>
    <w:rsid w:val="00DC4264"/>
    <w:rsid w:val="00DC4416"/>
    <w:rsid w:val="00DC5069"/>
    <w:rsid w:val="00DC5BF5"/>
    <w:rsid w:val="00DC77B3"/>
    <w:rsid w:val="00DD05BF"/>
    <w:rsid w:val="00DD0BF9"/>
    <w:rsid w:val="00DD3D85"/>
    <w:rsid w:val="00DD7F1E"/>
    <w:rsid w:val="00DE2DA2"/>
    <w:rsid w:val="00DE43CB"/>
    <w:rsid w:val="00DE4709"/>
    <w:rsid w:val="00DE5BCC"/>
    <w:rsid w:val="00DE5E3C"/>
    <w:rsid w:val="00DE5EFA"/>
    <w:rsid w:val="00DF08C6"/>
    <w:rsid w:val="00DF20A4"/>
    <w:rsid w:val="00DF32B9"/>
    <w:rsid w:val="00DF62AF"/>
    <w:rsid w:val="00DF735F"/>
    <w:rsid w:val="00E01743"/>
    <w:rsid w:val="00E0216C"/>
    <w:rsid w:val="00E0531A"/>
    <w:rsid w:val="00E06077"/>
    <w:rsid w:val="00E1104B"/>
    <w:rsid w:val="00E1166C"/>
    <w:rsid w:val="00E12548"/>
    <w:rsid w:val="00E13F64"/>
    <w:rsid w:val="00E147F8"/>
    <w:rsid w:val="00E14C90"/>
    <w:rsid w:val="00E14E61"/>
    <w:rsid w:val="00E2068B"/>
    <w:rsid w:val="00E21877"/>
    <w:rsid w:val="00E22D40"/>
    <w:rsid w:val="00E318F3"/>
    <w:rsid w:val="00E3262F"/>
    <w:rsid w:val="00E33015"/>
    <w:rsid w:val="00E37202"/>
    <w:rsid w:val="00E37663"/>
    <w:rsid w:val="00E37EDC"/>
    <w:rsid w:val="00E40781"/>
    <w:rsid w:val="00E4261F"/>
    <w:rsid w:val="00E436F9"/>
    <w:rsid w:val="00E44D36"/>
    <w:rsid w:val="00E4533C"/>
    <w:rsid w:val="00E45788"/>
    <w:rsid w:val="00E4630B"/>
    <w:rsid w:val="00E52353"/>
    <w:rsid w:val="00E536ED"/>
    <w:rsid w:val="00E61A2F"/>
    <w:rsid w:val="00E62F31"/>
    <w:rsid w:val="00E64AC4"/>
    <w:rsid w:val="00E703BA"/>
    <w:rsid w:val="00E70544"/>
    <w:rsid w:val="00E70702"/>
    <w:rsid w:val="00E710B1"/>
    <w:rsid w:val="00E7197B"/>
    <w:rsid w:val="00E74DBD"/>
    <w:rsid w:val="00E757F0"/>
    <w:rsid w:val="00E758A9"/>
    <w:rsid w:val="00E76849"/>
    <w:rsid w:val="00E76CD2"/>
    <w:rsid w:val="00E77221"/>
    <w:rsid w:val="00E77ED1"/>
    <w:rsid w:val="00E8336D"/>
    <w:rsid w:val="00E84826"/>
    <w:rsid w:val="00E85597"/>
    <w:rsid w:val="00E87A72"/>
    <w:rsid w:val="00E90122"/>
    <w:rsid w:val="00E91648"/>
    <w:rsid w:val="00E92348"/>
    <w:rsid w:val="00E948F1"/>
    <w:rsid w:val="00E94B77"/>
    <w:rsid w:val="00E94F3E"/>
    <w:rsid w:val="00E9520C"/>
    <w:rsid w:val="00E97ED8"/>
    <w:rsid w:val="00E97FE8"/>
    <w:rsid w:val="00EA09EA"/>
    <w:rsid w:val="00EA32BC"/>
    <w:rsid w:val="00EA4077"/>
    <w:rsid w:val="00EA4381"/>
    <w:rsid w:val="00EA6C2B"/>
    <w:rsid w:val="00EA6F25"/>
    <w:rsid w:val="00EB00B5"/>
    <w:rsid w:val="00EB1759"/>
    <w:rsid w:val="00EB2DA9"/>
    <w:rsid w:val="00EB30F7"/>
    <w:rsid w:val="00EB3FE7"/>
    <w:rsid w:val="00EB6B13"/>
    <w:rsid w:val="00EB6B35"/>
    <w:rsid w:val="00EB6D54"/>
    <w:rsid w:val="00EB6FC6"/>
    <w:rsid w:val="00EC0CE0"/>
    <w:rsid w:val="00EC1C8C"/>
    <w:rsid w:val="00EC210E"/>
    <w:rsid w:val="00EC3071"/>
    <w:rsid w:val="00EC4E76"/>
    <w:rsid w:val="00EC5DBB"/>
    <w:rsid w:val="00EC7BE9"/>
    <w:rsid w:val="00ED27B7"/>
    <w:rsid w:val="00ED4200"/>
    <w:rsid w:val="00ED69B9"/>
    <w:rsid w:val="00ED6BB2"/>
    <w:rsid w:val="00EE167F"/>
    <w:rsid w:val="00EE1E10"/>
    <w:rsid w:val="00EE3870"/>
    <w:rsid w:val="00EE3C0F"/>
    <w:rsid w:val="00EE3E51"/>
    <w:rsid w:val="00EE45AA"/>
    <w:rsid w:val="00EE4FD8"/>
    <w:rsid w:val="00EE608A"/>
    <w:rsid w:val="00EE627A"/>
    <w:rsid w:val="00EE7AD6"/>
    <w:rsid w:val="00EF110E"/>
    <w:rsid w:val="00EF1DBF"/>
    <w:rsid w:val="00EF1EAF"/>
    <w:rsid w:val="00EF2621"/>
    <w:rsid w:val="00EF3CAC"/>
    <w:rsid w:val="00EF4559"/>
    <w:rsid w:val="00EF4BFE"/>
    <w:rsid w:val="00EF5830"/>
    <w:rsid w:val="00EF6987"/>
    <w:rsid w:val="00EF7AE5"/>
    <w:rsid w:val="00F00344"/>
    <w:rsid w:val="00F00B7A"/>
    <w:rsid w:val="00F0163B"/>
    <w:rsid w:val="00F01E16"/>
    <w:rsid w:val="00F02E14"/>
    <w:rsid w:val="00F03586"/>
    <w:rsid w:val="00F063EF"/>
    <w:rsid w:val="00F1023F"/>
    <w:rsid w:val="00F1037A"/>
    <w:rsid w:val="00F10B2F"/>
    <w:rsid w:val="00F11060"/>
    <w:rsid w:val="00F1236C"/>
    <w:rsid w:val="00F123EC"/>
    <w:rsid w:val="00F12A1F"/>
    <w:rsid w:val="00F14706"/>
    <w:rsid w:val="00F15523"/>
    <w:rsid w:val="00F21D15"/>
    <w:rsid w:val="00F21E3B"/>
    <w:rsid w:val="00F2233F"/>
    <w:rsid w:val="00F25262"/>
    <w:rsid w:val="00F272C8"/>
    <w:rsid w:val="00F314EC"/>
    <w:rsid w:val="00F31C72"/>
    <w:rsid w:val="00F31E3D"/>
    <w:rsid w:val="00F3385F"/>
    <w:rsid w:val="00F33DFC"/>
    <w:rsid w:val="00F344F2"/>
    <w:rsid w:val="00F3546C"/>
    <w:rsid w:val="00F3578D"/>
    <w:rsid w:val="00F36444"/>
    <w:rsid w:val="00F371B0"/>
    <w:rsid w:val="00F3781E"/>
    <w:rsid w:val="00F41745"/>
    <w:rsid w:val="00F418B7"/>
    <w:rsid w:val="00F42BD4"/>
    <w:rsid w:val="00F43597"/>
    <w:rsid w:val="00F43689"/>
    <w:rsid w:val="00F43BE8"/>
    <w:rsid w:val="00F44725"/>
    <w:rsid w:val="00F44861"/>
    <w:rsid w:val="00F44DD8"/>
    <w:rsid w:val="00F4563B"/>
    <w:rsid w:val="00F529CF"/>
    <w:rsid w:val="00F52E7C"/>
    <w:rsid w:val="00F53255"/>
    <w:rsid w:val="00F53B2F"/>
    <w:rsid w:val="00F540C7"/>
    <w:rsid w:val="00F54BAB"/>
    <w:rsid w:val="00F54FB8"/>
    <w:rsid w:val="00F56170"/>
    <w:rsid w:val="00F605B3"/>
    <w:rsid w:val="00F62296"/>
    <w:rsid w:val="00F625F6"/>
    <w:rsid w:val="00F6288C"/>
    <w:rsid w:val="00F64C36"/>
    <w:rsid w:val="00F724E4"/>
    <w:rsid w:val="00F731A5"/>
    <w:rsid w:val="00F73587"/>
    <w:rsid w:val="00F73AE4"/>
    <w:rsid w:val="00F74910"/>
    <w:rsid w:val="00F75ABA"/>
    <w:rsid w:val="00F762E0"/>
    <w:rsid w:val="00F80539"/>
    <w:rsid w:val="00F81CE7"/>
    <w:rsid w:val="00F83174"/>
    <w:rsid w:val="00F85575"/>
    <w:rsid w:val="00F8560D"/>
    <w:rsid w:val="00F87E02"/>
    <w:rsid w:val="00F91D00"/>
    <w:rsid w:val="00F93DF0"/>
    <w:rsid w:val="00F95CF8"/>
    <w:rsid w:val="00F96021"/>
    <w:rsid w:val="00F9720F"/>
    <w:rsid w:val="00F97659"/>
    <w:rsid w:val="00F97B65"/>
    <w:rsid w:val="00FA17AA"/>
    <w:rsid w:val="00FA413F"/>
    <w:rsid w:val="00FA4167"/>
    <w:rsid w:val="00FA5299"/>
    <w:rsid w:val="00FB18F5"/>
    <w:rsid w:val="00FB339D"/>
    <w:rsid w:val="00FB38AB"/>
    <w:rsid w:val="00FB3F27"/>
    <w:rsid w:val="00FB3F8D"/>
    <w:rsid w:val="00FB486B"/>
    <w:rsid w:val="00FB4B34"/>
    <w:rsid w:val="00FB55A6"/>
    <w:rsid w:val="00FB63E3"/>
    <w:rsid w:val="00FB6BA6"/>
    <w:rsid w:val="00FB7B82"/>
    <w:rsid w:val="00FC1308"/>
    <w:rsid w:val="00FC36EE"/>
    <w:rsid w:val="00FC5462"/>
    <w:rsid w:val="00FC54DD"/>
    <w:rsid w:val="00FC6290"/>
    <w:rsid w:val="00FC633D"/>
    <w:rsid w:val="00FC71C9"/>
    <w:rsid w:val="00FD1CEC"/>
    <w:rsid w:val="00FD3778"/>
    <w:rsid w:val="00FD5D77"/>
    <w:rsid w:val="00FD7B37"/>
    <w:rsid w:val="00FE0514"/>
    <w:rsid w:val="00FE1580"/>
    <w:rsid w:val="00FE2517"/>
    <w:rsid w:val="00FE5709"/>
    <w:rsid w:val="00FE713A"/>
    <w:rsid w:val="00FE7142"/>
    <w:rsid w:val="00FF17ED"/>
    <w:rsid w:val="00FF27AB"/>
    <w:rsid w:val="00FF457D"/>
    <w:rsid w:val="00FF4AE8"/>
    <w:rsid w:val="00FF4EE3"/>
    <w:rsid w:val="00FF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8487090E-9186-4DBE-91F7-45B266B43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1F479C"/>
    <w:pPr>
      <w:spacing w:after="0" w:line="240" w:lineRule="auto"/>
    </w:pPr>
    <w:rPr>
      <w:rFonts w:ascii="Verdana" w:hAnsi="Verdana"/>
      <w:sz w:val="24"/>
    </w:rPr>
  </w:style>
  <w:style w:type="paragraph" w:styleId="Heading1">
    <w:name w:val="heading 1"/>
    <w:basedOn w:val="Normal"/>
    <w:next w:val="Normal"/>
    <w:link w:val="Heading1Char"/>
    <w:uiPriority w:val="9"/>
    <w:qFormat/>
    <w:rsid w:val="00133723"/>
    <w:pPr>
      <w:keepNext/>
      <w:keepLines/>
      <w:outlineLvl w:val="0"/>
    </w:pPr>
    <w:rPr>
      <w:rFonts w:eastAsiaTheme="majorEastAsia" w:cstheme="majorBidi"/>
      <w:b/>
      <w:bCs/>
      <w:color w:val="FFFFFF" w:themeColor="background1"/>
      <w:sz w:val="28"/>
      <w:szCs w:val="28"/>
    </w:rPr>
  </w:style>
  <w:style w:type="paragraph" w:styleId="Heading2">
    <w:name w:val="heading 2"/>
    <w:basedOn w:val="Normal"/>
    <w:next w:val="Normal"/>
    <w:link w:val="Heading2Char"/>
    <w:uiPriority w:val="9"/>
    <w:unhideWhenUsed/>
    <w:qFormat/>
    <w:rsid w:val="0013372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33723"/>
    <w:pPr>
      <w:keepNext/>
      <w:keepLines/>
      <w:spacing w:before="200"/>
      <w:outlineLvl w:val="2"/>
    </w:pPr>
    <w:rPr>
      <w:rFonts w:asciiTheme="majorHAnsi" w:eastAsiaTheme="majorEastAsia" w:hAnsiTheme="majorHAnsi" w:cstheme="majorBidi"/>
      <w:b/>
      <w:bCs/>
      <w:color w:val="4F81BD" w:themeColor="accent1"/>
    </w:rPr>
  </w:style>
  <w:style w:type="paragraph" w:styleId="Heading9">
    <w:name w:val="heading 9"/>
    <w:basedOn w:val="Normal"/>
    <w:next w:val="Normal"/>
    <w:link w:val="Heading9Char"/>
    <w:uiPriority w:val="9"/>
    <w:semiHidden/>
    <w:unhideWhenUsed/>
    <w:qFormat/>
    <w:rsid w:val="005E1F8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3C1956"/>
    <w:rPr>
      <w:b/>
      <w:bCs/>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ullet1">
    <w:name w:val="Member View – Bullet 1"/>
    <w:basedOn w:val="MemberViewStandard"/>
    <w:link w:val="MemberViewBullet1Char"/>
    <w:rsid w:val="00301E84"/>
    <w:pPr>
      <w:numPr>
        <w:numId w:val="6"/>
      </w:numPr>
    </w:pPr>
    <w:rPr>
      <w:rFonts w:ascii="Verdana" w:hAnsi="Verdana"/>
    </w:rPr>
  </w:style>
  <w:style w:type="character" w:customStyle="1" w:styleId="MemberViewBullet1Char">
    <w:name w:val="Member View – Bullet 1 Char"/>
    <w:basedOn w:val="MemberViewStandardChar"/>
    <w:link w:val="MemberViewBullet1"/>
    <w:rsid w:val="00301E84"/>
    <w:rPr>
      <w:rFonts w:ascii="Verdana" w:eastAsia="Times New Roman" w:hAnsi="Verdana" w:cs="Times New Roman"/>
      <w:sz w:val="24"/>
      <w:szCs w:val="24"/>
    </w:rPr>
  </w:style>
  <w:style w:type="table" w:customStyle="1" w:styleId="TableGrid1">
    <w:name w:val="Table Grid1"/>
    <w:basedOn w:val="TableNormal"/>
    <w:next w:val="TableGrid"/>
    <w:uiPriority w:val="59"/>
    <w:rsid w:val="002E2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3C1956"/>
    <w:rPr>
      <w:rFonts w:ascii="Verdana" w:hAnsi="Verdana"/>
      <w:b/>
      <w:bCs/>
      <w:color w:val="000000" w:themeColor="text1"/>
      <w:sz w:val="28"/>
      <w:szCs w:val="28"/>
    </w:rPr>
  </w:style>
  <w:style w:type="table" w:customStyle="1" w:styleId="TableGrid12">
    <w:name w:val="Table Grid12"/>
    <w:basedOn w:val="TableNormal"/>
    <w:next w:val="TableGrid"/>
    <w:uiPriority w:val="59"/>
    <w:rsid w:val="00DA3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semiHidden/>
    <w:rsid w:val="004569E3"/>
    <w:pPr>
      <w:keepLines/>
      <w:pBdr>
        <w:top w:val="none" w:sz="0" w:space="0" w:color="auto"/>
        <w:left w:val="none" w:sz="0" w:space="0" w:color="auto"/>
        <w:bottom w:val="none" w:sz="0" w:space="0" w:color="auto"/>
        <w:right w:val="none" w:sz="0" w:space="0" w:color="auto"/>
      </w:pBdr>
      <w:shd w:val="clear" w:color="auto" w:fill="auto"/>
      <w:tabs>
        <w:tab w:val="left" w:pos="1080"/>
      </w:tabs>
      <w:overflowPunct w:val="0"/>
      <w:autoSpaceDE w:val="0"/>
      <w:autoSpaceDN w:val="0"/>
      <w:adjustRightInd w:val="0"/>
      <w:spacing w:before="360" w:after="120" w:line="240" w:lineRule="atLeast"/>
      <w:textAlignment w:val="baseline"/>
    </w:pPr>
    <w:rPr>
      <w:rFonts w:ascii="Garamond" w:eastAsia="Times New Roman" w:hAnsi="Garamond" w:cs="Times New Roman"/>
      <w:caps/>
      <w:sz w:val="18"/>
      <w:szCs w:val="20"/>
    </w:rPr>
  </w:style>
  <w:style w:type="paragraph" w:customStyle="1" w:styleId="TableTextCharCharChar1">
    <w:name w:val="Table Text Char Char Char1"/>
    <w:basedOn w:val="Normal"/>
    <w:link w:val="TableTextCharCharChar1Char"/>
    <w:rsid w:val="004569E3"/>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rsid w:val="004569E3"/>
    <w:rPr>
      <w:rFonts w:ascii="Times New Roman" w:eastAsia="Times New Roman" w:hAnsi="Times New Roman" w:cs="Times New Roman"/>
      <w:sz w:val="24"/>
      <w:szCs w:val="20"/>
    </w:rPr>
  </w:style>
  <w:style w:type="paragraph" w:styleId="MessageHeader">
    <w:name w:val="Message Header"/>
    <w:basedOn w:val="Normal"/>
    <w:link w:val="MessageHeaderChar"/>
    <w:uiPriority w:val="99"/>
    <w:semiHidden/>
    <w:unhideWhenUsed/>
    <w:rsid w:val="004569E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4569E3"/>
    <w:rPr>
      <w:rFonts w:asciiTheme="majorHAnsi" w:eastAsiaTheme="majorEastAsia" w:hAnsiTheme="majorHAnsi" w:cstheme="majorBidi"/>
      <w:sz w:val="24"/>
      <w:szCs w:val="24"/>
      <w:shd w:val="pct20" w:color="auto" w:fill="auto"/>
    </w:rPr>
  </w:style>
  <w:style w:type="paragraph" w:customStyle="1" w:styleId="TableText">
    <w:name w:val="Table Text"/>
    <w:basedOn w:val="Normal"/>
    <w:link w:val="TableTextChar2"/>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2">
    <w:name w:val="Table Text Char2"/>
    <w:link w:val="TableText"/>
    <w:rsid w:val="00C3207D"/>
    <w:rPr>
      <w:rFonts w:ascii="Times New Roman" w:eastAsia="Times New Roman" w:hAnsi="Times New Roman" w:cs="Times New Roman"/>
      <w:sz w:val="24"/>
      <w:szCs w:val="20"/>
    </w:rPr>
  </w:style>
  <w:style w:type="paragraph" w:customStyle="1" w:styleId="TableTextChar">
    <w:name w:val="Table Text Char"/>
    <w:basedOn w:val="Normal"/>
    <w:link w:val="TableTextCharChar1"/>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1">
    <w:name w:val="Table Text Char Char1"/>
    <w:link w:val="TableTextChar"/>
    <w:rsid w:val="00C3207D"/>
    <w:rPr>
      <w:rFonts w:ascii="Times New Roman" w:eastAsia="Times New Roman" w:hAnsi="Times New Roman" w:cs="Times New Roman"/>
      <w:sz w:val="24"/>
      <w:szCs w:val="20"/>
    </w:rPr>
  </w:style>
  <w:style w:type="paragraph" w:customStyle="1" w:styleId="MemberViewBoldUnderline">
    <w:name w:val="Member View Bold Underline"/>
    <w:basedOn w:val="MemberViewStandard"/>
    <w:link w:val="MemberViewBoldUnderlineChar"/>
    <w:rsid w:val="00C578AC"/>
    <w:rPr>
      <w:rFonts w:ascii="Verdana" w:hAnsi="Verdana"/>
      <w:b/>
      <w:u w:val="single"/>
    </w:rPr>
  </w:style>
  <w:style w:type="paragraph" w:customStyle="1" w:styleId="MandatedText-Bold">
    <w:name w:val="Mandated Text - Bold"/>
    <w:basedOn w:val="MemberViewBold"/>
    <w:link w:val="MandatedText-BoldChar"/>
    <w:rsid w:val="00C578AC"/>
    <w:rPr>
      <w:color w:val="008000"/>
    </w:rPr>
  </w:style>
  <w:style w:type="character" w:customStyle="1" w:styleId="MandatedText-BoldChar">
    <w:name w:val="Mandated Text - Bold Char"/>
    <w:basedOn w:val="MemberViewBoldChar"/>
    <w:link w:val="MandatedText-Bold"/>
    <w:rsid w:val="00C578AC"/>
    <w:rPr>
      <w:rFonts w:ascii="Verdana" w:eastAsia="Times New Roman" w:hAnsi="Verdana" w:cs="Times New Roman"/>
      <w:b/>
      <w:color w:val="008000"/>
      <w:sz w:val="24"/>
      <w:szCs w:val="24"/>
    </w:rPr>
  </w:style>
  <w:style w:type="character" w:customStyle="1" w:styleId="MemberViewBoldUnderlineChar">
    <w:name w:val="Member View Bold Underline Char"/>
    <w:basedOn w:val="MemberViewStandardChar"/>
    <w:link w:val="MemberViewBoldUnderline"/>
    <w:rsid w:val="00C578AC"/>
    <w:rPr>
      <w:rFonts w:ascii="Verdana" w:eastAsia="Times New Roman" w:hAnsi="Verdana" w:cs="Times New Roman"/>
      <w:b/>
      <w:sz w:val="24"/>
      <w:szCs w:val="24"/>
      <w:u w:val="single"/>
    </w:rPr>
  </w:style>
  <w:style w:type="paragraph" w:customStyle="1" w:styleId="InstructionalTexts">
    <w:name w:val="Instructional Text #s"/>
    <w:basedOn w:val="Normal"/>
    <w:link w:val="InstructionalTextsChar"/>
    <w:rsid w:val="00580AD9"/>
    <w:rPr>
      <w:rFonts w:eastAsia="Times New Roman" w:cs="Times New Roman"/>
      <w:b/>
      <w:color w:val="FF00FF"/>
      <w:szCs w:val="24"/>
      <w:vertAlign w:val="superscript"/>
    </w:rPr>
  </w:style>
  <w:style w:type="character" w:customStyle="1" w:styleId="InstructionalTextsChar">
    <w:name w:val="Instructional Text #s Char"/>
    <w:basedOn w:val="DefaultParagraphFont"/>
    <w:link w:val="InstructionalTexts"/>
    <w:rsid w:val="00580AD9"/>
    <w:rPr>
      <w:rFonts w:ascii="Verdana" w:eastAsia="Times New Roman" w:hAnsi="Verdana" w:cs="Times New Roman"/>
      <w:b/>
      <w:color w:val="FF00FF"/>
      <w:sz w:val="24"/>
      <w:szCs w:val="24"/>
      <w:vertAlign w:val="superscript"/>
    </w:rPr>
  </w:style>
  <w:style w:type="paragraph" w:customStyle="1" w:styleId="a">
    <w:name w:val=":)"/>
    <w:rsid w:val="00FA4167"/>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MemberViewBoldItalicsUnderline">
    <w:name w:val="Member View Bold Italics Underline"/>
    <w:basedOn w:val="MemberViewStandard"/>
    <w:link w:val="MemberViewBoldItalicsUnderlineChar"/>
    <w:rsid w:val="004867EC"/>
    <w:rPr>
      <w:rFonts w:ascii="Verdana" w:hAnsi="Verdana"/>
      <w:b/>
      <w:i/>
      <w:u w:val="single"/>
    </w:rPr>
  </w:style>
  <w:style w:type="character" w:customStyle="1" w:styleId="MemberViewBoldItalicsUnderlineChar">
    <w:name w:val="Member View Bold Italics Underline Char"/>
    <w:basedOn w:val="MemberViewStandardChar"/>
    <w:link w:val="MemberViewBoldItalicsUnderline"/>
    <w:rsid w:val="004867EC"/>
    <w:rPr>
      <w:rFonts w:ascii="Verdana" w:eastAsia="Times New Roman" w:hAnsi="Verdana" w:cs="Times New Roman"/>
      <w:b/>
      <w:i/>
      <w:sz w:val="24"/>
      <w:szCs w:val="24"/>
      <w:u w:val="single"/>
    </w:rPr>
  </w:style>
  <w:style w:type="character" w:customStyle="1" w:styleId="CDVar">
    <w:name w:val="CD Var"/>
    <w:qFormat/>
    <w:rsid w:val="000A24F2"/>
    <w:rPr>
      <w:rFonts w:ascii="Arial" w:hAnsi="Arial"/>
      <w:color w:val="0000FF"/>
    </w:rPr>
  </w:style>
  <w:style w:type="paragraph" w:customStyle="1" w:styleId="MemberViewBoldItalics">
    <w:name w:val="Member View Bold Italics"/>
    <w:basedOn w:val="MemberViewStandard"/>
    <w:link w:val="MemberViewBoldItalicsChar"/>
    <w:rsid w:val="004358C7"/>
    <w:rPr>
      <w:b/>
      <w:i/>
    </w:rPr>
  </w:style>
  <w:style w:type="character" w:customStyle="1" w:styleId="MemberViewBoldItalicsChar">
    <w:name w:val="Member View Bold Italics Char"/>
    <w:basedOn w:val="MemberViewStandardChar"/>
    <w:link w:val="MemberViewBoldItalics"/>
    <w:rsid w:val="004358C7"/>
    <w:rPr>
      <w:rFonts w:ascii="Times New Roman" w:eastAsia="Times New Roman" w:hAnsi="Times New Roman" w:cs="Times New Roman"/>
      <w:b/>
      <w:i/>
      <w:sz w:val="24"/>
      <w:szCs w:val="24"/>
    </w:rPr>
  </w:style>
  <w:style w:type="character" w:customStyle="1" w:styleId="Style16">
    <w:name w:val="Style16"/>
    <w:rsid w:val="004358C7"/>
    <w:rPr>
      <w:rFonts w:ascii="Times New Roman" w:hAnsi="Times New Roman"/>
      <w:b/>
      <w:bCs/>
      <w:i/>
      <w:iCs/>
      <w:color w:val="auto"/>
      <w:sz w:val="24"/>
    </w:rPr>
  </w:style>
  <w:style w:type="paragraph" w:customStyle="1" w:styleId="MemberViewBullet3">
    <w:name w:val="Member View – Bullet 3"/>
    <w:basedOn w:val="MemberViewStandard"/>
    <w:link w:val="MemberViewBullet3Char"/>
    <w:rsid w:val="004358C7"/>
    <w:pPr>
      <w:numPr>
        <w:numId w:val="12"/>
      </w:numPr>
    </w:pPr>
  </w:style>
  <w:style w:type="paragraph" w:customStyle="1" w:styleId="MandateStrikeThroughMemberView-Bullet3">
    <w:name w:val="Mandate Strike Through Member View - Bullet 3"/>
    <w:basedOn w:val="MemberViewBullet3"/>
    <w:link w:val="MandateStrikeThroughMemberView-Bullet3Char"/>
    <w:rsid w:val="004358C7"/>
    <w:rPr>
      <w:dstrike/>
    </w:rPr>
  </w:style>
  <w:style w:type="character" w:customStyle="1" w:styleId="MandateStrikeThroughMemberView-Bullet3Char">
    <w:name w:val="Mandate Strike Through Member View - Bullet 3 Char"/>
    <w:basedOn w:val="DefaultParagraphFont"/>
    <w:link w:val="MandateStrikeThroughMemberView-Bullet3"/>
    <w:rsid w:val="004358C7"/>
    <w:rPr>
      <w:rFonts w:ascii="Times New Roman" w:eastAsia="Times New Roman" w:hAnsi="Times New Roman" w:cs="Times New Roman"/>
      <w:dstrike/>
      <w:sz w:val="24"/>
      <w:szCs w:val="24"/>
    </w:rPr>
  </w:style>
  <w:style w:type="paragraph" w:customStyle="1" w:styleId="TableTextCharChar">
    <w:name w:val="Table Text Char Char"/>
    <w:basedOn w:val="Normal"/>
    <w:link w:val="TableTextCharCharChar2"/>
    <w:rsid w:val="001111E0"/>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2">
    <w:name w:val="Table Text Char Char Char2"/>
    <w:link w:val="TableTextCharChar"/>
    <w:rsid w:val="001111E0"/>
    <w:rPr>
      <w:rFonts w:ascii="Times New Roman" w:eastAsia="Times New Roman" w:hAnsi="Times New Roman" w:cs="Times New Roman"/>
      <w:sz w:val="24"/>
      <w:szCs w:val="20"/>
    </w:rPr>
  </w:style>
  <w:style w:type="paragraph" w:customStyle="1" w:styleId="MemberViewBullet2">
    <w:name w:val="Member View – Bullet 2"/>
    <w:basedOn w:val="MemberViewStandard"/>
    <w:link w:val="MemberViewBullet2Char"/>
    <w:rsid w:val="00B45175"/>
    <w:pPr>
      <w:numPr>
        <w:numId w:val="16"/>
      </w:numPr>
      <w:tabs>
        <w:tab w:val="clear" w:pos="720"/>
      </w:tabs>
      <w:ind w:left="720"/>
    </w:pPr>
    <w:rPr>
      <w:rFonts w:ascii="Verdana" w:hAnsi="Verdana"/>
    </w:rPr>
  </w:style>
  <w:style w:type="character" w:customStyle="1" w:styleId="MemberViewBullet2Char">
    <w:name w:val="Member View – Bullet 2 Char"/>
    <w:basedOn w:val="MemberViewStandardChar"/>
    <w:link w:val="MemberViewBullet2"/>
    <w:rsid w:val="00B45175"/>
    <w:rPr>
      <w:rFonts w:ascii="Verdana" w:eastAsia="Times New Roman" w:hAnsi="Verdana" w:cs="Times New Roman"/>
      <w:sz w:val="24"/>
      <w:szCs w:val="24"/>
    </w:rPr>
  </w:style>
  <w:style w:type="table" w:customStyle="1" w:styleId="TableGrid2">
    <w:name w:val="Table Grid2"/>
    <w:basedOn w:val="TableNormal"/>
    <w:next w:val="TableGrid"/>
    <w:uiPriority w:val="59"/>
    <w:rsid w:val="008C5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9">
    <w:name w:val="Style9"/>
    <w:rsid w:val="00FC71C9"/>
    <w:rPr>
      <w:rFonts w:ascii="Times New Roman" w:hAnsi="Times New Roman"/>
      <w:b/>
      <w:color w:val="auto"/>
      <w:sz w:val="24"/>
      <w:szCs w:val="24"/>
    </w:rPr>
  </w:style>
  <w:style w:type="paragraph" w:styleId="ListBullet2">
    <w:name w:val="List Bullet 2"/>
    <w:basedOn w:val="Normal"/>
    <w:link w:val="ListBullet2Char"/>
    <w:semiHidden/>
    <w:rsid w:val="004B1CA1"/>
    <w:pPr>
      <w:tabs>
        <w:tab w:val="left" w:pos="360"/>
      </w:tabs>
      <w:overflowPunct w:val="0"/>
      <w:autoSpaceDE w:val="0"/>
      <w:autoSpaceDN w:val="0"/>
      <w:adjustRightInd w:val="0"/>
      <w:spacing w:before="60"/>
      <w:ind w:left="360" w:hanging="360"/>
      <w:textAlignment w:val="baseline"/>
    </w:pPr>
    <w:rPr>
      <w:rFonts w:ascii="Garamond" w:eastAsia="Times New Roman" w:hAnsi="Garamond" w:cs="Times New Roman"/>
      <w:b/>
      <w:color w:val="FF0000"/>
      <w:szCs w:val="20"/>
    </w:rPr>
  </w:style>
  <w:style w:type="character" w:customStyle="1" w:styleId="ListBullet2Char">
    <w:name w:val="List Bullet 2 Char"/>
    <w:link w:val="ListBullet2"/>
    <w:semiHidden/>
    <w:rsid w:val="004B1CA1"/>
    <w:rPr>
      <w:rFonts w:ascii="Garamond" w:eastAsia="Times New Roman" w:hAnsi="Garamond" w:cs="Times New Roman"/>
      <w:b/>
      <w:color w:val="FF0000"/>
      <w:sz w:val="24"/>
      <w:szCs w:val="20"/>
    </w:rPr>
  </w:style>
  <w:style w:type="character" w:customStyle="1" w:styleId="MemberViewBullet3Char">
    <w:name w:val="Member View – Bullet 3 Char"/>
    <w:basedOn w:val="MemberViewStandardChar"/>
    <w:link w:val="MemberViewBullet3"/>
    <w:rsid w:val="00A05A18"/>
    <w:rPr>
      <w:rFonts w:ascii="Times New Roman" w:eastAsia="Times New Roman" w:hAnsi="Times New Roman" w:cs="Times New Roman"/>
      <w:sz w:val="24"/>
      <w:szCs w:val="24"/>
    </w:rPr>
  </w:style>
  <w:style w:type="paragraph" w:customStyle="1" w:styleId="a0">
    <w:name w:val="&lt;=&gt;"/>
    <w:semiHidden/>
    <w:rsid w:val="00B128ED"/>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table" w:customStyle="1" w:styleId="TableGrid7">
    <w:name w:val="Table Grid7"/>
    <w:basedOn w:val="TableNormal"/>
    <w:next w:val="TableGrid"/>
    <w:uiPriority w:val="59"/>
    <w:rsid w:val="00F62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Heading3">
    <w:name w:val="_uhc_Heading 3"/>
    <w:basedOn w:val="Normal"/>
    <w:next w:val="Normal"/>
    <w:link w:val="uhcHeading3Char"/>
    <w:autoRedefine/>
    <w:rsid w:val="00D64A63"/>
    <w:pPr>
      <w:keepNext/>
      <w:spacing w:before="240" w:after="80"/>
    </w:pPr>
    <w:rPr>
      <w:rFonts w:ascii="Arial" w:eastAsia="Times New Roman" w:hAnsi="Arial" w:cs="Arial"/>
      <w:b/>
      <w:bCs/>
      <w:snapToGrid w:val="0"/>
      <w:sz w:val="22"/>
    </w:rPr>
  </w:style>
  <w:style w:type="character" w:customStyle="1" w:styleId="uhcHeading3Char">
    <w:name w:val="_uhc_Heading 3 Char"/>
    <w:link w:val="uhcHeading3"/>
    <w:rsid w:val="00D64A63"/>
    <w:rPr>
      <w:rFonts w:ascii="Arial" w:eastAsia="Times New Roman" w:hAnsi="Arial" w:cs="Arial"/>
      <w:b/>
      <w:bCs/>
      <w:snapToGrid w:val="0"/>
    </w:rPr>
  </w:style>
  <w:style w:type="paragraph" w:customStyle="1" w:styleId="uhcHeading2">
    <w:name w:val="_uhc_Heading 2"/>
    <w:basedOn w:val="Normal"/>
    <w:next w:val="Normal"/>
    <w:link w:val="uhcHeading2Char"/>
    <w:rsid w:val="00D123E1"/>
    <w:pPr>
      <w:keepNext/>
      <w:spacing w:before="240" w:after="80"/>
    </w:pPr>
    <w:rPr>
      <w:rFonts w:ascii="Arial Bold" w:eastAsia="Times New Roman" w:hAnsi="Arial Bold" w:cs="Times New Roman"/>
      <w:b/>
      <w:snapToGrid w:val="0"/>
      <w:sz w:val="28"/>
      <w:szCs w:val="20"/>
    </w:rPr>
  </w:style>
  <w:style w:type="paragraph" w:customStyle="1" w:styleId="uhcTableBullet">
    <w:name w:val="_uhc_Table Bullet"/>
    <w:rsid w:val="00D123E1"/>
    <w:pPr>
      <w:numPr>
        <w:numId w:val="33"/>
      </w:numPr>
      <w:spacing w:before="80" w:after="80" w:line="240" w:lineRule="auto"/>
    </w:pPr>
    <w:rPr>
      <w:rFonts w:ascii="Arial" w:eastAsia="Times New Roman" w:hAnsi="Arial" w:cs="Times New Roman"/>
      <w:szCs w:val="20"/>
    </w:rPr>
  </w:style>
  <w:style w:type="character" w:customStyle="1" w:styleId="uhcHeading2Char">
    <w:name w:val="_uhc_Heading 2 Char"/>
    <w:link w:val="uhcHeading2"/>
    <w:rsid w:val="00D123E1"/>
    <w:rPr>
      <w:rFonts w:ascii="Arial Bold" w:eastAsia="Times New Roman" w:hAnsi="Arial Bold" w:cs="Times New Roman"/>
      <w:b/>
      <w:snapToGrid w:val="0"/>
      <w:sz w:val="28"/>
      <w:szCs w:val="20"/>
    </w:rPr>
  </w:style>
  <w:style w:type="character" w:customStyle="1" w:styleId="CDBold">
    <w:name w:val="CD Bold"/>
    <w:rsid w:val="00F03586"/>
    <w:rPr>
      <w:rFonts w:ascii="Arial" w:hAnsi="Arial"/>
      <w:b/>
      <w:color w:val="000000"/>
    </w:rPr>
  </w:style>
  <w:style w:type="table" w:customStyle="1" w:styleId="TableGrid3">
    <w:name w:val="Table Grid3"/>
    <w:basedOn w:val="TableNormal"/>
    <w:next w:val="TableGrid"/>
    <w:uiPriority w:val="59"/>
    <w:rsid w:val="007A3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
    <w:name w:val="non"/>
    <w:basedOn w:val="DefaultParagraphFont"/>
    <w:rsid w:val="003C01D9"/>
  </w:style>
  <w:style w:type="character" w:customStyle="1" w:styleId="Heading1Char">
    <w:name w:val="Heading 1 Char"/>
    <w:basedOn w:val="DefaultParagraphFont"/>
    <w:link w:val="Heading1"/>
    <w:uiPriority w:val="9"/>
    <w:rsid w:val="00133723"/>
    <w:rPr>
      <w:rFonts w:ascii="Verdana" w:eastAsiaTheme="majorEastAsia" w:hAnsi="Verdana" w:cstheme="majorBidi"/>
      <w:b/>
      <w:bCs/>
      <w:color w:val="FFFFFF" w:themeColor="background1"/>
      <w:sz w:val="28"/>
      <w:szCs w:val="28"/>
    </w:rPr>
  </w:style>
  <w:style w:type="character" w:customStyle="1" w:styleId="Heading2Char">
    <w:name w:val="Heading 2 Char"/>
    <w:basedOn w:val="DefaultParagraphFont"/>
    <w:link w:val="Heading2"/>
    <w:uiPriority w:val="9"/>
    <w:rsid w:val="0013372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33723"/>
    <w:rPr>
      <w:rFonts w:asciiTheme="majorHAnsi" w:eastAsiaTheme="majorEastAsia" w:hAnsiTheme="majorHAnsi" w:cstheme="majorBidi"/>
      <w:b/>
      <w:bCs/>
      <w:color w:val="4F81BD" w:themeColor="accent1"/>
      <w:sz w:val="24"/>
    </w:rPr>
  </w:style>
  <w:style w:type="paragraph" w:customStyle="1" w:styleId="ListBullet1CharCharChar">
    <w:name w:val="List Bullet 1 Char Char Char"/>
    <w:link w:val="ListBullet1CharCharCharChar"/>
    <w:semiHidden/>
    <w:rsid w:val="008B45EB"/>
    <w:pPr>
      <w:numPr>
        <w:numId w:val="39"/>
      </w:numPr>
      <w:spacing w:after="120" w:line="240" w:lineRule="auto"/>
    </w:pPr>
    <w:rPr>
      <w:rFonts w:ascii="Garamond" w:eastAsia="Times New Roman" w:hAnsi="Garamond" w:cs="Times New Roman"/>
      <w:noProof/>
      <w:sz w:val="24"/>
      <w:szCs w:val="20"/>
    </w:rPr>
  </w:style>
  <w:style w:type="character" w:customStyle="1" w:styleId="ListBullet1CharCharCharChar">
    <w:name w:val="List Bullet 1 Char Char Char Char"/>
    <w:link w:val="ListBullet1CharCharChar"/>
    <w:semiHidden/>
    <w:rsid w:val="008B45EB"/>
    <w:rPr>
      <w:rFonts w:ascii="Garamond" w:eastAsia="Times New Roman" w:hAnsi="Garamond" w:cs="Times New Roman"/>
      <w:noProof/>
      <w:sz w:val="24"/>
      <w:szCs w:val="20"/>
    </w:rPr>
  </w:style>
  <w:style w:type="paragraph" w:customStyle="1" w:styleId="ListBullet1CharChar1">
    <w:name w:val="List Bullet 1 Char Char1"/>
    <w:link w:val="ListBullet1CharChar1Char"/>
    <w:rsid w:val="008B45EB"/>
    <w:pPr>
      <w:numPr>
        <w:numId w:val="40"/>
      </w:numPr>
      <w:spacing w:after="120" w:line="240" w:lineRule="auto"/>
    </w:pPr>
    <w:rPr>
      <w:rFonts w:ascii="Garamond" w:eastAsia="Times New Roman" w:hAnsi="Garamond" w:cs="Times New Roman"/>
      <w:sz w:val="24"/>
      <w:szCs w:val="24"/>
    </w:rPr>
  </w:style>
  <w:style w:type="character" w:customStyle="1" w:styleId="ListBullet1CharChar1Char">
    <w:name w:val="List Bullet 1 Char Char1 Char"/>
    <w:link w:val="ListBullet1CharChar1"/>
    <w:rsid w:val="008B45EB"/>
    <w:rPr>
      <w:rFonts w:ascii="Garamond" w:eastAsia="Times New Roman" w:hAnsi="Garamond" w:cs="Times New Roman"/>
      <w:sz w:val="24"/>
      <w:szCs w:val="24"/>
    </w:rPr>
  </w:style>
  <w:style w:type="character" w:customStyle="1" w:styleId="wdColorPinkBoldItalic">
    <w:name w:val="wdColorPink Bold Italic"/>
    <w:rsid w:val="00AE6820"/>
    <w:rPr>
      <w:rFonts w:ascii="Times New Roman" w:hAnsi="Times New Roman" w:cs="Times New Roman"/>
      <w:b/>
      <w:i/>
      <w:iCs/>
      <w:color w:val="FF00FF"/>
      <w:sz w:val="24"/>
      <w:u w:val="single"/>
    </w:rPr>
  </w:style>
  <w:style w:type="character" w:customStyle="1" w:styleId="CDVarBold">
    <w:name w:val="CD Var Bold"/>
    <w:rsid w:val="004D1591"/>
    <w:rPr>
      <w:rFonts w:ascii="Arial" w:hAnsi="Arial"/>
      <w:b/>
      <w:color w:val="0000FF"/>
    </w:rPr>
  </w:style>
  <w:style w:type="character" w:customStyle="1" w:styleId="Style1">
    <w:name w:val="Style1"/>
    <w:rsid w:val="004D1591"/>
    <w:rPr>
      <w:rFonts w:ascii="Times New Roman" w:hAnsi="Times New Roman"/>
      <w:b/>
      <w:bCs/>
      <w:color w:val="FF00FF"/>
      <w:sz w:val="24"/>
      <w:u w:val="single"/>
    </w:rPr>
  </w:style>
  <w:style w:type="paragraph" w:customStyle="1" w:styleId="TableTextChar1">
    <w:name w:val="Table Text Char1"/>
    <w:basedOn w:val="Normal"/>
    <w:link w:val="TableTextChar1Char1"/>
    <w:rsid w:val="00D74DAA"/>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1Char1">
    <w:name w:val="Table Text Char1 Char1"/>
    <w:link w:val="TableTextChar1"/>
    <w:rsid w:val="00D74DAA"/>
    <w:rPr>
      <w:rFonts w:ascii="Times New Roman" w:eastAsia="Times New Roman" w:hAnsi="Times New Roman" w:cs="Times New Roman"/>
      <w:sz w:val="24"/>
      <w:szCs w:val="20"/>
    </w:rPr>
  </w:style>
  <w:style w:type="paragraph" w:customStyle="1" w:styleId="CSRView-Bullet1">
    <w:name w:val="CSR View - Bullet 1"/>
    <w:basedOn w:val="Normal"/>
    <w:rsid w:val="00B306AC"/>
    <w:pPr>
      <w:numPr>
        <w:numId w:val="43"/>
      </w:numPr>
    </w:pPr>
    <w:rPr>
      <w:rFonts w:ascii="Times New Roman" w:eastAsia="Times New Roman" w:hAnsi="Times New Roman" w:cs="Times New Roman"/>
      <w:color w:val="FF0000"/>
      <w:szCs w:val="24"/>
    </w:rPr>
  </w:style>
  <w:style w:type="character" w:customStyle="1" w:styleId="Heading9Char">
    <w:name w:val="Heading 9 Char"/>
    <w:basedOn w:val="DefaultParagraphFont"/>
    <w:link w:val="Heading9"/>
    <w:rsid w:val="005E1F8F"/>
    <w:rPr>
      <w:rFonts w:asciiTheme="majorHAnsi" w:eastAsiaTheme="majorEastAsia" w:hAnsiTheme="majorHAnsi" w:cstheme="majorBidi"/>
      <w:i/>
      <w:iCs/>
      <w:color w:val="404040" w:themeColor="text1" w:themeTint="BF"/>
      <w:sz w:val="20"/>
      <w:szCs w:val="20"/>
    </w:rPr>
  </w:style>
  <w:style w:type="paragraph" w:customStyle="1" w:styleId="iBAAGStandardTextitalics0">
    <w:name w:val="iBAAG Standard Text italics"/>
    <w:basedOn w:val="iBAAGStandardText"/>
    <w:rsid w:val="0051167C"/>
  </w:style>
  <w:style w:type="paragraph" w:styleId="NormalWeb">
    <w:name w:val="Normal (Web)"/>
    <w:basedOn w:val="Normal"/>
    <w:uiPriority w:val="99"/>
    <w:semiHidden/>
    <w:unhideWhenUsed/>
    <w:rsid w:val="009018E6"/>
    <w:pPr>
      <w:spacing w:before="100" w:beforeAutospacing="1" w:after="100" w:afterAutospacing="1"/>
    </w:pPr>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938514">
      <w:bodyDiv w:val="1"/>
      <w:marLeft w:val="0"/>
      <w:marRight w:val="0"/>
      <w:marTop w:val="0"/>
      <w:marBottom w:val="0"/>
      <w:divBdr>
        <w:top w:val="none" w:sz="0" w:space="0" w:color="auto"/>
        <w:left w:val="none" w:sz="0" w:space="0" w:color="auto"/>
        <w:bottom w:val="none" w:sz="0" w:space="0" w:color="auto"/>
        <w:right w:val="none" w:sz="0" w:space="0" w:color="auto"/>
      </w:divBdr>
    </w:div>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242305408">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690648694">
      <w:bodyDiv w:val="1"/>
      <w:marLeft w:val="0"/>
      <w:marRight w:val="0"/>
      <w:marTop w:val="0"/>
      <w:marBottom w:val="0"/>
      <w:divBdr>
        <w:top w:val="none" w:sz="0" w:space="0" w:color="auto"/>
        <w:left w:val="none" w:sz="0" w:space="0" w:color="auto"/>
        <w:bottom w:val="none" w:sz="0" w:space="0" w:color="auto"/>
        <w:right w:val="none" w:sz="0" w:space="0" w:color="auto"/>
      </w:divBdr>
      <w:divsChild>
        <w:div w:id="2138521519">
          <w:marLeft w:val="0"/>
          <w:marRight w:val="0"/>
          <w:marTop w:val="0"/>
          <w:marBottom w:val="0"/>
          <w:divBdr>
            <w:top w:val="none" w:sz="0" w:space="0" w:color="auto"/>
            <w:left w:val="none" w:sz="0" w:space="0" w:color="auto"/>
            <w:bottom w:val="none" w:sz="0" w:space="0" w:color="auto"/>
            <w:right w:val="none" w:sz="0" w:space="0" w:color="auto"/>
          </w:divBdr>
          <w:divsChild>
            <w:div w:id="1309940024">
              <w:marLeft w:val="0"/>
              <w:marRight w:val="0"/>
              <w:marTop w:val="0"/>
              <w:marBottom w:val="0"/>
              <w:divBdr>
                <w:top w:val="none" w:sz="0" w:space="0" w:color="auto"/>
                <w:left w:val="none" w:sz="0" w:space="0" w:color="auto"/>
                <w:bottom w:val="none" w:sz="0" w:space="0" w:color="auto"/>
                <w:right w:val="none" w:sz="0" w:space="0" w:color="auto"/>
              </w:divBdr>
              <w:divsChild>
                <w:div w:id="1792044659">
                  <w:marLeft w:val="0"/>
                  <w:marRight w:val="0"/>
                  <w:marTop w:val="0"/>
                  <w:marBottom w:val="0"/>
                  <w:divBdr>
                    <w:top w:val="none" w:sz="0" w:space="0" w:color="auto"/>
                    <w:left w:val="none" w:sz="0" w:space="0" w:color="auto"/>
                    <w:bottom w:val="none" w:sz="0" w:space="0" w:color="auto"/>
                    <w:right w:val="none" w:sz="0" w:space="0" w:color="auto"/>
                  </w:divBdr>
                  <w:divsChild>
                    <w:div w:id="642927867">
                      <w:marLeft w:val="0"/>
                      <w:marRight w:val="0"/>
                      <w:marTop w:val="0"/>
                      <w:marBottom w:val="0"/>
                      <w:divBdr>
                        <w:top w:val="none" w:sz="0" w:space="0" w:color="auto"/>
                        <w:left w:val="none" w:sz="0" w:space="0" w:color="auto"/>
                        <w:bottom w:val="none" w:sz="0" w:space="0" w:color="auto"/>
                        <w:right w:val="none" w:sz="0" w:space="0" w:color="auto"/>
                      </w:divBdr>
                      <w:divsChild>
                        <w:div w:id="2128575317">
                          <w:marLeft w:val="0"/>
                          <w:marRight w:val="0"/>
                          <w:marTop w:val="0"/>
                          <w:marBottom w:val="0"/>
                          <w:divBdr>
                            <w:top w:val="none" w:sz="0" w:space="0" w:color="auto"/>
                            <w:left w:val="none" w:sz="0" w:space="0" w:color="auto"/>
                            <w:bottom w:val="none" w:sz="0" w:space="0" w:color="auto"/>
                            <w:right w:val="none" w:sz="0" w:space="0" w:color="auto"/>
                          </w:divBdr>
                          <w:divsChild>
                            <w:div w:id="782649759">
                              <w:marLeft w:val="0"/>
                              <w:marRight w:val="0"/>
                              <w:marTop w:val="0"/>
                              <w:marBottom w:val="0"/>
                              <w:divBdr>
                                <w:top w:val="none" w:sz="0" w:space="0" w:color="auto"/>
                                <w:left w:val="none" w:sz="0" w:space="0" w:color="auto"/>
                                <w:bottom w:val="none" w:sz="0" w:space="0" w:color="auto"/>
                                <w:right w:val="none" w:sz="0" w:space="0" w:color="auto"/>
                              </w:divBdr>
                              <w:divsChild>
                                <w:div w:id="685130898">
                                  <w:marLeft w:val="0"/>
                                  <w:marRight w:val="0"/>
                                  <w:marTop w:val="0"/>
                                  <w:marBottom w:val="0"/>
                                  <w:divBdr>
                                    <w:top w:val="none" w:sz="0" w:space="0" w:color="auto"/>
                                    <w:left w:val="none" w:sz="0" w:space="0" w:color="auto"/>
                                    <w:bottom w:val="none" w:sz="0" w:space="0" w:color="auto"/>
                                    <w:right w:val="none" w:sz="0" w:space="0" w:color="auto"/>
                                  </w:divBdr>
                                  <w:divsChild>
                                    <w:div w:id="1912765189">
                                      <w:marLeft w:val="0"/>
                                      <w:marRight w:val="0"/>
                                      <w:marTop w:val="0"/>
                                      <w:marBottom w:val="0"/>
                                      <w:divBdr>
                                        <w:top w:val="none" w:sz="0" w:space="0" w:color="auto"/>
                                        <w:left w:val="none" w:sz="0" w:space="0" w:color="auto"/>
                                        <w:bottom w:val="none" w:sz="0" w:space="0" w:color="auto"/>
                                        <w:right w:val="none" w:sz="0" w:space="0" w:color="auto"/>
                                      </w:divBdr>
                                      <w:divsChild>
                                        <w:div w:id="1122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0006302">
      <w:bodyDiv w:val="1"/>
      <w:marLeft w:val="0"/>
      <w:marRight w:val="0"/>
      <w:marTop w:val="0"/>
      <w:marBottom w:val="0"/>
      <w:divBdr>
        <w:top w:val="none" w:sz="0" w:space="0" w:color="auto"/>
        <w:left w:val="none" w:sz="0" w:space="0" w:color="auto"/>
        <w:bottom w:val="none" w:sz="0" w:space="0" w:color="auto"/>
        <w:right w:val="none" w:sz="0" w:space="0" w:color="auto"/>
      </w:divBdr>
    </w:div>
    <w:div w:id="862792053">
      <w:bodyDiv w:val="1"/>
      <w:marLeft w:val="0"/>
      <w:marRight w:val="0"/>
      <w:marTop w:val="0"/>
      <w:marBottom w:val="0"/>
      <w:divBdr>
        <w:top w:val="none" w:sz="0" w:space="0" w:color="auto"/>
        <w:left w:val="none" w:sz="0" w:space="0" w:color="auto"/>
        <w:bottom w:val="none" w:sz="0" w:space="0" w:color="auto"/>
        <w:right w:val="none" w:sz="0" w:space="0" w:color="auto"/>
      </w:divBdr>
    </w:div>
    <w:div w:id="892697445">
      <w:bodyDiv w:val="1"/>
      <w:marLeft w:val="0"/>
      <w:marRight w:val="0"/>
      <w:marTop w:val="0"/>
      <w:marBottom w:val="0"/>
      <w:divBdr>
        <w:top w:val="none" w:sz="0" w:space="0" w:color="auto"/>
        <w:left w:val="none" w:sz="0" w:space="0" w:color="auto"/>
        <w:bottom w:val="none" w:sz="0" w:space="0" w:color="auto"/>
        <w:right w:val="none" w:sz="0" w:space="0" w:color="auto"/>
      </w:divBdr>
    </w:div>
    <w:div w:id="1030451854">
      <w:bodyDiv w:val="1"/>
      <w:marLeft w:val="0"/>
      <w:marRight w:val="0"/>
      <w:marTop w:val="0"/>
      <w:marBottom w:val="0"/>
      <w:divBdr>
        <w:top w:val="none" w:sz="0" w:space="0" w:color="auto"/>
        <w:left w:val="none" w:sz="0" w:space="0" w:color="auto"/>
        <w:bottom w:val="none" w:sz="0" w:space="0" w:color="auto"/>
        <w:right w:val="none" w:sz="0" w:space="0" w:color="auto"/>
      </w:divBdr>
    </w:div>
    <w:div w:id="1031346630">
      <w:bodyDiv w:val="1"/>
      <w:marLeft w:val="0"/>
      <w:marRight w:val="0"/>
      <w:marTop w:val="0"/>
      <w:marBottom w:val="0"/>
      <w:divBdr>
        <w:top w:val="none" w:sz="0" w:space="0" w:color="auto"/>
        <w:left w:val="none" w:sz="0" w:space="0" w:color="auto"/>
        <w:bottom w:val="none" w:sz="0" w:space="0" w:color="auto"/>
        <w:right w:val="none" w:sz="0" w:space="0" w:color="auto"/>
      </w:divBdr>
    </w:div>
    <w:div w:id="1126898446">
      <w:bodyDiv w:val="1"/>
      <w:marLeft w:val="0"/>
      <w:marRight w:val="0"/>
      <w:marTop w:val="0"/>
      <w:marBottom w:val="0"/>
      <w:divBdr>
        <w:top w:val="none" w:sz="0" w:space="0" w:color="auto"/>
        <w:left w:val="none" w:sz="0" w:space="0" w:color="auto"/>
        <w:bottom w:val="none" w:sz="0" w:space="0" w:color="auto"/>
        <w:right w:val="none" w:sz="0" w:space="0" w:color="auto"/>
      </w:divBdr>
    </w:div>
    <w:div w:id="1139567284">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599868822">
      <w:bodyDiv w:val="1"/>
      <w:marLeft w:val="0"/>
      <w:marRight w:val="0"/>
      <w:marTop w:val="0"/>
      <w:marBottom w:val="0"/>
      <w:divBdr>
        <w:top w:val="none" w:sz="0" w:space="0" w:color="auto"/>
        <w:left w:val="none" w:sz="0" w:space="0" w:color="auto"/>
        <w:bottom w:val="none" w:sz="0" w:space="0" w:color="auto"/>
        <w:right w:val="none" w:sz="0" w:space="0" w:color="auto"/>
      </w:divBdr>
    </w:div>
    <w:div w:id="1632324494">
      <w:bodyDiv w:val="1"/>
      <w:marLeft w:val="0"/>
      <w:marRight w:val="0"/>
      <w:marTop w:val="0"/>
      <w:marBottom w:val="0"/>
      <w:divBdr>
        <w:top w:val="none" w:sz="0" w:space="0" w:color="auto"/>
        <w:left w:val="none" w:sz="0" w:space="0" w:color="auto"/>
        <w:bottom w:val="none" w:sz="0" w:space="0" w:color="auto"/>
        <w:right w:val="none" w:sz="0" w:space="0" w:color="auto"/>
      </w:divBdr>
    </w:div>
    <w:div w:id="1682272994">
      <w:bodyDiv w:val="1"/>
      <w:marLeft w:val="0"/>
      <w:marRight w:val="0"/>
      <w:marTop w:val="0"/>
      <w:marBottom w:val="0"/>
      <w:divBdr>
        <w:top w:val="none" w:sz="0" w:space="0" w:color="auto"/>
        <w:left w:val="none" w:sz="0" w:space="0" w:color="auto"/>
        <w:bottom w:val="none" w:sz="0" w:space="0" w:color="auto"/>
        <w:right w:val="none" w:sz="0" w:space="0" w:color="auto"/>
      </w:divBdr>
    </w:div>
    <w:div w:id="205942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myoptumhealthcomplexmedical.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07" Type="http://schemas.openxmlformats.org/officeDocument/2006/relationships/theme" Target="theme/theme1.xm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s://www.uhcprovider.com/" TargetMode="External"/><Relationship Id="rId66" Type="http://schemas.openxmlformats.org/officeDocument/2006/relationships/hyperlink" Target="http://www.myoptumhealthcomplexmedical.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s://www.uhcprovider.com/" TargetMode="External"/><Relationship Id="rId5" Type="http://schemas.openxmlformats.org/officeDocument/2006/relationships/customXml" Target="../customXml/item5.xml"/><Relationship Id="rId61" Type="http://schemas.openxmlformats.org/officeDocument/2006/relationships/hyperlink" Target="https://www.uhcprovide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s://www.uhcprovide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s://www.uhcprovider.com/" TargetMode="External"/><Relationship Id="rId105" Type="http://schemas.openxmlformats.org/officeDocument/2006/relationships/footer" Target="footer1.xml"/><Relationship Id="rId8" Type="http://schemas.openxmlformats.org/officeDocument/2006/relationships/styles" Target="styles.xml"/><Relationship Id="rId51" Type="http://schemas.openxmlformats.org/officeDocument/2006/relationships/hyperlink" Target="https://www.uhcprovide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glossary.justplainclea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www.myuhc.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www.uhchearing.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fontTable" Target="fontTable.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hyperlink" Target="http://www.uhchearing.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2.xml><?xml version="1.0" encoding="utf-8"?>
<?mso-contentType ?>
<spe:Receivers xmlns:spe="http://schemas.microsoft.com/sharepoint/event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897a53ec-2016-4aee-8be4-ce9632eb08ca" ContentTypeId="0x0101"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2.xml><?xml version="1.0" encoding="utf-8"?>
<ds:datastoreItem xmlns:ds="http://schemas.openxmlformats.org/officeDocument/2006/customXml" ds:itemID="{82259FA0-7431-4B01-BE70-ADA8DCB407E4}">
  <ds:schemaRefs>
    <ds:schemaRef ds:uri="http://schemas.microsoft.com/sharepoint/events"/>
  </ds:schemaRefs>
</ds:datastoreItem>
</file>

<file path=customXml/itemProps3.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4.xml><?xml version="1.0" encoding="utf-8"?>
<ds:datastoreItem xmlns:ds="http://schemas.openxmlformats.org/officeDocument/2006/customXml" ds:itemID="{BF22DE6E-7AA1-4040-AEDB-0D7E72346C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6.xml><?xml version="1.0" encoding="utf-8"?>
<ds:datastoreItem xmlns:ds="http://schemas.openxmlformats.org/officeDocument/2006/customXml" ds:itemID="{DCDAC4C3-36AC-414F-BF06-894F98476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166</TotalTime>
  <Pages>82</Pages>
  <Words>16328</Words>
  <Characters>93070</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109180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sps_service</dc:creator>
  <cp:lastModifiedBy>Kumar, Naveen K</cp:lastModifiedBy>
  <cp:revision>105</cp:revision>
  <dcterms:created xsi:type="dcterms:W3CDTF">2019-11-19T12:29:00Z</dcterms:created>
  <dcterms:modified xsi:type="dcterms:W3CDTF">2020-10-07T08:50:00Z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Order">
    <vt:r8>26600</vt:r8>
  </property>
  <property fmtid="{D5CDD505-2E9C-101B-9397-08002B2CF9AE}" pid="5" name="CWRMItemRecordClassificationTaxHTField0">
    <vt:lpwstr>UNV2020 - Drafts, Work-in-Progress and Working Files|b49f6905-4eb3-44d3-9a49-8bbf46918ee9</vt:lpwstr>
  </property>
</Properties>
</file>