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294229">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E394EBC" w:rsidR="00CC3ABA" w:rsidRPr="00DE556B" w:rsidRDefault="00A4344A" w:rsidP="006A6DDF">
            <w:r w:rsidRPr="00A4344A">
              <w:t>HERMITAGE INFO TECH LLC</w:t>
            </w:r>
          </w:p>
        </w:tc>
      </w:tr>
      <w:tr w:rsidR="00CC3ABA" w:rsidRPr="00DE556B" w14:paraId="5871736D"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7F092F5A" w:rsidR="00CC3ABA" w:rsidRPr="00DE556B" w:rsidRDefault="008B1621" w:rsidP="006A6DDF">
            <w:pPr>
              <w:pStyle w:val="iBAAGStandardText"/>
            </w:pPr>
            <w:r w:rsidRPr="008B1621">
              <w:t>909010</w:t>
            </w:r>
          </w:p>
        </w:tc>
      </w:tr>
      <w:tr w:rsidR="00CC3ABA" w:rsidRPr="00DE556B" w14:paraId="58717370"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24562CE6" w:rsidR="00CC3ABA" w:rsidRPr="00DE556B" w:rsidRDefault="00BE28DF" w:rsidP="006A6DDF">
            <w:pPr>
              <w:pStyle w:val="iBAAGStandardText"/>
            </w:pPr>
            <w:r w:rsidRPr="00BE28DF">
              <w:t>10/01/20</w:t>
            </w:r>
            <w:r w:rsidR="00971FB1">
              <w:t>20</w:t>
            </w:r>
          </w:p>
        </w:tc>
      </w:tr>
      <w:tr w:rsidR="00CC3ABA" w:rsidRPr="00DE556B" w14:paraId="58717373"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773C5206" w:rsidR="00CC3ABA" w:rsidRPr="00DE556B" w:rsidRDefault="006405B2"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4A25C8F4" w:rsidR="00CC3ABA" w:rsidRPr="00DE556B" w:rsidRDefault="00C43C30" w:rsidP="001960A9">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044783" w:rsidRPr="00044783">
              <w:rPr>
                <w:rStyle w:val="iBAAGStandardTextChar"/>
              </w:rPr>
              <w:t>1980A</w:t>
            </w:r>
          </w:p>
        </w:tc>
      </w:tr>
      <w:tr w:rsidR="00CC3ABA" w:rsidRPr="00DE556B" w14:paraId="5871737A"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5E6936D4" w:rsidR="00CC3ABA" w:rsidRPr="00DE556B" w:rsidRDefault="00CC3ABA">
            <w:r w:rsidRPr="00DE556B">
              <w:rPr>
                <w:rStyle w:val="iBAAGStandardTextChar"/>
              </w:rPr>
              <w:t>Key Accounts</w:t>
            </w:r>
            <w:r w:rsidRPr="00DE556B">
              <w:t xml:space="preserve"> </w:t>
            </w:r>
          </w:p>
        </w:tc>
      </w:tr>
      <w:tr w:rsidR="00CC3ABA" w:rsidRPr="00DE556B" w14:paraId="58717380"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35F399D2" w:rsidR="00CC3ABA" w:rsidRPr="00DE556B" w:rsidRDefault="00CC3ABA">
            <w:pPr>
              <w:pStyle w:val="iBAAGStandardText"/>
            </w:pPr>
            <w:r w:rsidRPr="00DE556B">
              <w:t>Fully Insured</w:t>
            </w:r>
            <w:r w:rsidR="003F5ED7" w:rsidRPr="00DE556B">
              <w:rPr>
                <w:rStyle w:val="InstructionalTextChar"/>
              </w:rPr>
              <w:t xml:space="preserve"> </w:t>
            </w:r>
          </w:p>
        </w:tc>
      </w:tr>
      <w:tr w:rsidR="005008C8" w:rsidRPr="00DE556B" w14:paraId="402DDCEC"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E23B9C3" w:rsidR="005008C8" w:rsidRPr="00DE556B" w:rsidRDefault="005008C8" w:rsidP="003F5ED7">
            <w:pPr>
              <w:pStyle w:val="iBAAGStandardText"/>
            </w:pPr>
            <w:r w:rsidRPr="00647BB4">
              <w:t>Policy Year</w:t>
            </w:r>
          </w:p>
        </w:tc>
      </w:tr>
      <w:tr w:rsidR="005008C8" w:rsidRPr="00DE556B" w14:paraId="58717383"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A74D612" w:rsidR="005008C8" w:rsidRPr="00DE556B" w:rsidRDefault="006B65EF">
            <w:r>
              <w:rPr>
                <w:rFonts w:ascii="Arial"/>
              </w:rPr>
              <w:t>New Jersey</w:t>
            </w:r>
            <w:r w:rsidR="005008C8" w:rsidRPr="00DE556B">
              <w:rPr>
                <w:rStyle w:val="InstructionalTextChar"/>
              </w:rPr>
              <w:t xml:space="preserve"> </w:t>
            </w:r>
          </w:p>
        </w:tc>
      </w:tr>
      <w:tr w:rsidR="005008C8" w:rsidRPr="00DE556B" w14:paraId="58717386"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5927E8DF" w:rsidR="005008C8" w:rsidRPr="00DE556B" w:rsidRDefault="005008C8">
            <w:r w:rsidRPr="00DE556B">
              <w:rPr>
                <w:rStyle w:val="iBAAGStandardTextChar"/>
              </w:rPr>
              <w:t>Yes</w:t>
            </w:r>
            <w:r w:rsidRPr="00DE556B">
              <w:t xml:space="preserve"> </w:t>
            </w:r>
          </w:p>
        </w:tc>
      </w:tr>
      <w:tr w:rsidR="005008C8" w:rsidRPr="00DE556B" w14:paraId="58717389"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190539EA" w:rsidR="005008C8" w:rsidRPr="00DE556B" w:rsidRDefault="00971FB1" w:rsidP="006A6DDF">
            <w:r>
              <w:t>Sai Veena</w:t>
            </w:r>
          </w:p>
        </w:tc>
      </w:tr>
      <w:tr w:rsidR="005008C8" w:rsidRPr="00DE556B" w14:paraId="5871738C" w14:textId="77777777" w:rsidTr="0029422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788B8EFC" w:rsidR="005008C8" w:rsidRPr="00DE556B" w:rsidRDefault="00971FB1" w:rsidP="006A6DDF">
            <w:r>
              <w:rPr>
                <w:rFonts w:cs="Verdana"/>
                <w:szCs w:val="24"/>
              </w:rPr>
              <w:t>Renewal/Plan Change</w:t>
            </w:r>
          </w:p>
        </w:tc>
      </w:tr>
      <w:tr w:rsidR="005008C8" w:rsidRPr="00DE556B" w14:paraId="5871738F" w14:textId="77777777" w:rsidTr="00294229">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 xml:space="preserve">Are pre-existing </w:t>
            </w:r>
            <w:r w:rsidRPr="00DE556B">
              <w:lastRenderedPageBreak/>
              <w:t>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lastRenderedPageBreak/>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1960A9">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77777777" w:rsidR="00CC3ABA" w:rsidRPr="00DE556B" w:rsidRDefault="00CC3ABA" w:rsidP="006A6DDF"/>
          <w:p w14:paraId="587173AD" w14:textId="77777777" w:rsidR="00CC3ABA" w:rsidRPr="00DE556B" w:rsidRDefault="00CC3ABA"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4" w:name="Coordination_of_Benefits"/>
            <w:r w:rsidRPr="00FA4F74">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D38CC18"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w:t>
            </w:r>
            <w:r>
              <w:lastRenderedPageBreak/>
              <w:t>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lastRenderedPageBreak/>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8922968" w:rsidR="00CC3ABA" w:rsidRPr="00DE556B" w:rsidRDefault="00F05BB1" w:rsidP="006A6DDF">
            <w:r w:rsidRPr="00DE556B" w:rsidDel="00F05BB1">
              <w:t xml:space="preserve"> </w:t>
            </w:r>
            <w:r w:rsidR="00CC3ABA" w:rsidRPr="00DE556B">
              <w:rPr>
                <w:rStyle w:val="iBAAGStandardTextChar"/>
              </w:rPr>
              <w:t>Yes</w:t>
            </w:r>
            <w:r w:rsidR="00CC3ABA" w:rsidRPr="00DE556B">
              <w:t xml:space="preserve"> </w:t>
            </w:r>
          </w:p>
          <w:p w14:paraId="587173FC" w14:textId="15BB2127" w:rsidR="00CC3ABA" w:rsidRPr="00DE556B" w:rsidRDefault="00F05BB1" w:rsidP="006A6DDF">
            <w:r w:rsidRPr="00DE556B" w:rsidDel="00F05BB1">
              <w:lastRenderedPageBreak/>
              <w:t xml:space="preserve"> </w:t>
            </w:r>
            <w:r w:rsidR="00CC3ABA" w:rsidRPr="00DE556B">
              <w:rPr>
                <w:rStyle w:val="iBAAGStandardTextChar"/>
              </w:rPr>
              <w:t>Coverage guidelines for Expanded Women’s Preventive Care include:</w:t>
            </w:r>
          </w:p>
          <w:p w14:paraId="587173FD" w14:textId="4B944516" w:rsidR="00CC3ABA" w:rsidRPr="00DE556B" w:rsidRDefault="00CC3ABA" w:rsidP="006A6DDF">
            <w:pPr>
              <w:pStyle w:val="iBAAGLevel1Bullets"/>
            </w:pPr>
            <w:r w:rsidRPr="00DE556B">
              <w:t xml:space="preserve">Breast-feeding support, supplies, and counseling.  </w:t>
            </w:r>
          </w:p>
          <w:p w14:paraId="587173FF" w14:textId="398E8671" w:rsidR="00CC3ABA" w:rsidRPr="00DE556B" w:rsidRDefault="00C73EED" w:rsidP="00627F12">
            <w:pPr>
              <w:pStyle w:val="iBAAGLevel1Bullets"/>
            </w:pPr>
            <w:r w:rsidRPr="00DE556B" w:rsidDel="00C73EED">
              <w:t xml:space="preserve"> </w:t>
            </w:r>
            <w:r w:rsidR="00CC3ABA" w:rsidRPr="00DE556B">
              <w:t>Contraception methods and counseling</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8" w14:textId="77777777" w:rsidR="00CC3ABA" w:rsidRPr="00DE556B" w:rsidRDefault="00CC3ABA"/>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lastRenderedPageBreak/>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1960A9">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0F126371" w14:textId="77777777" w:rsidR="002130E5" w:rsidRPr="00DE556B" w:rsidRDefault="002130E5" w:rsidP="00583D07"/>
          <w:p w14:paraId="58717419" w14:textId="69979891" w:rsidR="00CC3ABA" w:rsidRPr="00DE556B" w:rsidRDefault="00CC3ABA" w:rsidP="001960A9">
            <w:pPr>
              <w:pStyle w:val="InstructionalText"/>
            </w:pPr>
          </w:p>
        </w:tc>
        <w:tc>
          <w:tcPr>
            <w:tcW w:w="9990" w:type="dxa"/>
            <w:shd w:val="clear" w:color="auto" w:fill="F2DBDB"/>
          </w:tcPr>
          <w:p w14:paraId="1D484730" w14:textId="1DEEFA1C"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736147AC"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1" w:name="Outlier_Cost_Management_OCM"/>
            <w:r>
              <w:t>Outlier Cost Management (OCM)</w:t>
            </w:r>
            <w:bookmarkEnd w:id="11"/>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4477F5">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lastRenderedPageBreak/>
              <w:t>Plan Information</w:t>
            </w:r>
          </w:p>
        </w:tc>
      </w:tr>
      <w:tr w:rsidR="00CC3ABA" w:rsidRPr="00DE556B" w14:paraId="58717423" w14:textId="77777777" w:rsidTr="004477F5">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4477F5">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4477F5">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4477F5">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4477F5">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 xml:space="preserve">What is an annual </w:t>
            </w:r>
            <w:r w:rsidRPr="00DE556B">
              <w:rPr>
                <w:rStyle w:val="iBAAGStandardTextBoldChar"/>
              </w:rPr>
              <w:lastRenderedPageBreak/>
              <w:t>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690228EC" w:rsidR="005303EE" w:rsidRPr="00DE556B" w:rsidRDefault="005303EE" w:rsidP="000070CB">
            <w:r w:rsidRPr="00DE556B">
              <w:rPr>
                <w:rStyle w:val="iBAAGStandardTextBoldChar"/>
              </w:rPr>
              <w:lastRenderedPageBreak/>
              <w:t>$</w:t>
            </w:r>
            <w:r w:rsidR="002C0E76">
              <w:rPr>
                <w:rStyle w:val="iBAAGStandardTextBoldChar"/>
              </w:rPr>
              <w:t>1,000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864AA1">
              <w:rPr>
                <w:rStyle w:val="iBAAGStandardTextBoldChar"/>
              </w:rPr>
              <w:t>2</w:t>
            </w:r>
            <w:r w:rsidR="00C34FE8">
              <w:rPr>
                <w:rStyle w:val="iBAAGStandardTextBoldChar"/>
              </w:rPr>
              <w:t>,000</w:t>
            </w:r>
            <w:r w:rsidRPr="00DE556B">
              <w:t xml:space="preserve"> </w:t>
            </w:r>
            <w:r w:rsidRPr="00DE556B">
              <w:rPr>
                <w:rStyle w:val="iBAAGStandardTextChar"/>
              </w:rPr>
              <w:t xml:space="preserve">for all </w:t>
            </w:r>
            <w:r w:rsidRPr="00DE556B">
              <w:rPr>
                <w:rStyle w:val="iBAAGStandardTextChar"/>
              </w:rPr>
              <w:lastRenderedPageBreak/>
              <w:t>covered persons in your family.</w:t>
            </w:r>
          </w:p>
          <w:p w14:paraId="2AC2E97D" w14:textId="77777777" w:rsidR="005303EE" w:rsidRPr="00DE556B" w:rsidRDefault="005303EE" w:rsidP="005303EE"/>
          <w:p w14:paraId="02EEA9C7" w14:textId="30A7D23A" w:rsidR="005369D9" w:rsidRDefault="00C34FE8" w:rsidP="001960A9">
            <w:pPr>
              <w:pStyle w:val="InstructionalText"/>
            </w:pPr>
            <w:r w:rsidRPr="00DE556B" w:rsidDel="00C34FE8">
              <w:t xml:space="preserve"> </w:t>
            </w:r>
          </w:p>
          <w:p w14:paraId="24F51DD1" w14:textId="3FF6D568" w:rsidR="005303EE" w:rsidRPr="00DE556B" w:rsidRDefault="005303EE" w:rsidP="00E771D6">
            <w:pPr>
              <w:pStyle w:val="iBAAGStandardText"/>
            </w:pPr>
          </w:p>
        </w:tc>
        <w:tc>
          <w:tcPr>
            <w:tcW w:w="2491" w:type="dxa"/>
            <w:shd w:val="clear" w:color="auto" w:fill="FFFFFF" w:themeFill="background1"/>
          </w:tcPr>
          <w:p w14:paraId="58717462" w14:textId="1C457752" w:rsidR="005303EE" w:rsidRPr="00DE556B" w:rsidRDefault="005303EE" w:rsidP="006A6DDF">
            <w:r w:rsidRPr="00DE556B">
              <w:rPr>
                <w:rStyle w:val="iBAAGStandardTextBoldChar"/>
              </w:rPr>
              <w:lastRenderedPageBreak/>
              <w:t>$</w:t>
            </w:r>
            <w:r w:rsidR="00864AA1">
              <w:rPr>
                <w:rStyle w:val="iBAAGStandardTextBoldChar"/>
              </w:rPr>
              <w:t>1</w:t>
            </w:r>
            <w:r w:rsidR="00C34FE8">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C34FE8">
              <w:rPr>
                <w:rStyle w:val="iBAAGStandardTextBoldChar"/>
              </w:rPr>
              <w:t>2,000</w:t>
            </w:r>
            <w:r w:rsidRPr="00DE556B">
              <w:t xml:space="preserve"> </w:t>
            </w:r>
            <w:r w:rsidRPr="00DE556B">
              <w:rPr>
                <w:rStyle w:val="iBAAGStandardTextChar"/>
              </w:rPr>
              <w:t xml:space="preserve">for all </w:t>
            </w:r>
            <w:r w:rsidRPr="00DE556B">
              <w:rPr>
                <w:rStyle w:val="iBAAGStandardTextChar"/>
              </w:rPr>
              <w:lastRenderedPageBreak/>
              <w:t>covered persons in your family.</w:t>
            </w:r>
          </w:p>
          <w:p w14:paraId="58717463" w14:textId="77777777" w:rsidR="005303EE" w:rsidRPr="00DE556B" w:rsidRDefault="005303EE" w:rsidP="006A6DDF"/>
          <w:p w14:paraId="58717465" w14:textId="77777777" w:rsidR="005369D9" w:rsidRPr="00DE556B" w:rsidRDefault="005369D9" w:rsidP="001960A9">
            <w:pPr>
              <w:pStyle w:val="iBAAGLevel1Bullets"/>
              <w:numPr>
                <w:ilvl w:val="0"/>
                <w:numId w:val="0"/>
              </w:numPr>
              <w:ind w:left="450" w:hanging="360"/>
            </w:pPr>
          </w:p>
        </w:tc>
        <w:tc>
          <w:tcPr>
            <w:tcW w:w="2491" w:type="dxa"/>
            <w:shd w:val="clear" w:color="auto" w:fill="FFFFFF" w:themeFill="background1"/>
          </w:tcPr>
          <w:p w14:paraId="5871746C" w14:textId="4FD6EF9E" w:rsidR="005303EE" w:rsidRPr="00DE556B" w:rsidRDefault="005303EE" w:rsidP="006A6DDF">
            <w:r w:rsidRPr="00DE556B">
              <w:rPr>
                <w:rStyle w:val="iBAAGStandardTextBoldChar"/>
              </w:rPr>
              <w:lastRenderedPageBreak/>
              <w:t>$</w:t>
            </w:r>
            <w:r w:rsidR="00C34FE8">
              <w:rPr>
                <w:rStyle w:val="iBAAGStandardTextBoldChar"/>
              </w:rPr>
              <w:t>2,000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C34FE8">
              <w:rPr>
                <w:rStyle w:val="iBAAGStandardTextBoldChar"/>
              </w:rPr>
              <w:t>4,000</w:t>
            </w:r>
            <w:r w:rsidRPr="00DE556B">
              <w:t xml:space="preserve"> </w:t>
            </w:r>
            <w:r w:rsidRPr="00DE556B">
              <w:rPr>
                <w:rStyle w:val="iBAAGStandardTextChar"/>
              </w:rPr>
              <w:t xml:space="preserve">for all </w:t>
            </w:r>
            <w:r w:rsidRPr="00DE556B">
              <w:rPr>
                <w:rStyle w:val="iBAAGStandardTextChar"/>
              </w:rPr>
              <w:lastRenderedPageBreak/>
              <w:t>covered persons in your family.</w:t>
            </w:r>
          </w:p>
          <w:p w14:paraId="5871746D" w14:textId="77777777" w:rsidR="005303EE" w:rsidRPr="00DE556B" w:rsidRDefault="005303EE" w:rsidP="006A6DDF"/>
          <w:p w14:paraId="58717471" w14:textId="77777777" w:rsidR="005303EE" w:rsidRPr="00DE556B" w:rsidRDefault="005303EE" w:rsidP="001960A9">
            <w:pPr>
              <w:pStyle w:val="iBAAGLevel1Bullets"/>
              <w:numPr>
                <w:ilvl w:val="0"/>
                <w:numId w:val="0"/>
              </w:numPr>
              <w:ind w:left="450" w:hanging="360"/>
            </w:pPr>
          </w:p>
        </w:tc>
        <w:tc>
          <w:tcPr>
            <w:tcW w:w="2521" w:type="dxa"/>
            <w:shd w:val="clear" w:color="auto" w:fill="FFFFFF" w:themeFill="background1"/>
          </w:tcPr>
          <w:p w14:paraId="58717473" w14:textId="3B41120D" w:rsidR="005303EE" w:rsidRPr="00DE556B" w:rsidRDefault="00C34FE8" w:rsidP="006A6DDF">
            <w:pPr>
              <w:rPr>
                <w:rStyle w:val="iBAAGStandardTextChar"/>
              </w:rPr>
            </w:pPr>
            <w:r w:rsidRPr="00DE556B" w:rsidDel="00C34FE8">
              <w:lastRenderedPageBreak/>
              <w:t xml:space="preserve"> </w:t>
            </w:r>
            <w:r w:rsidR="005303EE" w:rsidRPr="00DE556B">
              <w:rPr>
                <w:rStyle w:val="iBAAGStandardTextChar"/>
              </w:rPr>
              <w:t>Your annual deductible will be tracked on a</w:t>
            </w:r>
            <w:r w:rsidR="005303EE" w:rsidRPr="00DE556B">
              <w:t xml:space="preserve"> </w:t>
            </w:r>
            <w:r w:rsidR="005303EE" w:rsidRPr="00DE556B">
              <w:rPr>
                <w:rStyle w:val="iBAAGStandardTextChar"/>
              </w:rPr>
              <w:t>policy</w:t>
            </w:r>
            <w:r w:rsidR="005303EE" w:rsidRPr="00DE556B">
              <w:t xml:space="preserve"> </w:t>
            </w:r>
            <w:r w:rsidR="005303EE" w:rsidRPr="00DE556B">
              <w:rPr>
                <w:rStyle w:val="iBAAGStandardTextChar"/>
              </w:rPr>
              <w:t>year basis.</w:t>
            </w:r>
          </w:p>
          <w:p w14:paraId="58717474" w14:textId="77777777" w:rsidR="005303EE" w:rsidRPr="00DE556B" w:rsidRDefault="005303EE" w:rsidP="006A6DDF"/>
          <w:p w14:paraId="5871747B" w14:textId="586F097D" w:rsidR="005303EE" w:rsidRPr="00DE556B" w:rsidRDefault="00C34FE8" w:rsidP="006A6DDF">
            <w:pPr>
              <w:pStyle w:val="iBAAGStandardText"/>
            </w:pPr>
            <w:r w:rsidRPr="00DE556B" w:rsidDel="00C34FE8">
              <w:t xml:space="preserve"> </w:t>
            </w:r>
            <w:r w:rsidR="005303EE" w:rsidRPr="00DE556B">
              <w:t xml:space="preserve">A policy year begins on the date your plan starts and continues for 12 months. </w:t>
            </w:r>
          </w:p>
          <w:p w14:paraId="5871747C" w14:textId="77777777" w:rsidR="005303EE" w:rsidRPr="00DE556B" w:rsidRDefault="005303EE" w:rsidP="006A6DDF">
            <w:pPr>
              <w:pStyle w:val="iBAAGStandardText"/>
            </w:pPr>
          </w:p>
          <w:p w14:paraId="5871747D" w14:textId="089B5B1B" w:rsidR="005303EE" w:rsidRPr="00DE556B" w:rsidRDefault="005303EE" w:rsidP="006A6DDF">
            <w:pPr>
              <w:pStyle w:val="iBAAGStandardText"/>
            </w:pPr>
            <w:r w:rsidRPr="00DE556B">
              <w:t xml:space="preserve">Your employer plan starts </w:t>
            </w:r>
            <w:r w:rsidR="00C34FE8">
              <w:t>October</w:t>
            </w:r>
            <w:r w:rsidRPr="00DE556B">
              <w:t xml:space="preserve"> 1st and it will end </w:t>
            </w:r>
            <w:proofErr w:type="spellStart"/>
            <w:r w:rsidR="00C34FE8">
              <w:t>september</w:t>
            </w:r>
            <w:proofErr w:type="spellEnd"/>
            <w:r w:rsidRPr="00DE556B">
              <w:t xml:space="preserve"> </w:t>
            </w:r>
            <w:r w:rsidR="00C34FE8">
              <w:t>30th</w:t>
            </w:r>
            <w:r w:rsidRPr="00DE556B">
              <w:t xml:space="preserve"> of the following year. </w:t>
            </w:r>
          </w:p>
          <w:p w14:paraId="5871747E" w14:textId="77777777" w:rsidR="005303EE" w:rsidRPr="00DE556B" w:rsidRDefault="005303EE" w:rsidP="006A6DDF">
            <w:pPr>
              <w:pStyle w:val="iBAAGStandardText"/>
            </w:pPr>
          </w:p>
          <w:p w14:paraId="5871747F" w14:textId="09A21A3F" w:rsidR="005303EE" w:rsidRPr="00DE556B" w:rsidRDefault="005303EE" w:rsidP="006A6DDF">
            <w:pPr>
              <w:pStyle w:val="iBAAGStandardText"/>
            </w:pPr>
            <w:r w:rsidRPr="00DE556B">
              <w:t xml:space="preserve">If you join the plan mid-year, your deductible will continue until </w:t>
            </w:r>
            <w:r w:rsidR="0050585E">
              <w:t>September 30th</w:t>
            </w:r>
            <w:r w:rsidRPr="00DE556B">
              <w:t>.</w:t>
            </w:r>
          </w:p>
          <w:p w14:paraId="58717480" w14:textId="77777777"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 xml:space="preserve">This is the maximum </w:t>
            </w:r>
            <w:r w:rsidRPr="00DE556B">
              <w:rPr>
                <w:rStyle w:val="iBAAGStandardTextChar"/>
              </w:rPr>
              <w:lastRenderedPageBreak/>
              <w:t>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lastRenderedPageBreak/>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lastRenderedPageBreak/>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2219A5B8" w14:textId="77777777" w:rsidR="00937385" w:rsidRPr="00DE556B" w:rsidRDefault="00937385" w:rsidP="00EE4EC4">
            <w:pPr>
              <w:pStyle w:val="iBAAGSituationBoxName"/>
            </w:pPr>
          </w:p>
          <w:p w14:paraId="44AA5419" w14:textId="77777777" w:rsidR="00937385" w:rsidRPr="00DE556B" w:rsidRDefault="00937385" w:rsidP="001960A9">
            <w:pPr>
              <w:pStyle w:val="InstructionalText"/>
            </w:pPr>
          </w:p>
        </w:tc>
        <w:tc>
          <w:tcPr>
            <w:tcW w:w="9990" w:type="dxa"/>
            <w:shd w:val="clear" w:color="auto" w:fill="F2DBDB"/>
          </w:tcPr>
          <w:p w14:paraId="55690E4F" w14:textId="2C65904F"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C05A2C">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C05A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lastRenderedPageBreak/>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lastRenderedPageBreak/>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lastRenderedPageBreak/>
              <w:t>Limits &amp; Exceptions</w:t>
            </w:r>
          </w:p>
        </w:tc>
      </w:tr>
      <w:tr w:rsidR="00056C7A" w:rsidRPr="00DE556B" w14:paraId="3D04783D" w14:textId="77777777" w:rsidTr="00C05A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397EF279" w:rsidR="00056C7A" w:rsidRPr="00DE556B" w:rsidRDefault="00056C7A" w:rsidP="00891877">
            <w:r w:rsidRPr="00DE556B">
              <w:rPr>
                <w:rStyle w:val="iBAAGStandardTextBoldChar"/>
              </w:rPr>
              <w:t>$</w:t>
            </w:r>
            <w:r w:rsidR="00C05A2C">
              <w:rPr>
                <w:rStyle w:val="iBAAGStandardTextBoldChar"/>
              </w:rPr>
              <w:t>1,500</w:t>
            </w:r>
            <w:r w:rsidRPr="00DE556B">
              <w:t xml:space="preserve"> </w:t>
            </w:r>
            <w:r w:rsidRPr="00DE556B">
              <w:rPr>
                <w:rStyle w:val="iBAAGStandardTextChar"/>
              </w:rPr>
              <w:t xml:space="preserve">for each covered person, not to exceed </w:t>
            </w:r>
            <w:r w:rsidRPr="00DE556B">
              <w:rPr>
                <w:rStyle w:val="iBAAGStandardTextBoldChar"/>
              </w:rPr>
              <w:t>$</w:t>
            </w:r>
            <w:r w:rsidR="00864AA1" w:rsidRPr="001960A9">
              <w:rPr>
                <w:rStyle w:val="InstructionalTextChar"/>
                <w:color w:val="auto"/>
              </w:rPr>
              <w:t>3,000</w:t>
            </w:r>
            <w:r w:rsidRPr="00864AA1">
              <w:t xml:space="preserve"> </w:t>
            </w:r>
            <w:r w:rsidRPr="00DE556B">
              <w:rPr>
                <w:rStyle w:val="iBAAGStandardTextChar"/>
              </w:rPr>
              <w:t>for all covered members of your family.</w:t>
            </w:r>
          </w:p>
          <w:p w14:paraId="085C82C2" w14:textId="77777777" w:rsidR="00056C7A" w:rsidRPr="00DE556B" w:rsidRDefault="00056C7A" w:rsidP="00891877"/>
          <w:p w14:paraId="6B51D423" w14:textId="604A1971" w:rsidR="00056C7A" w:rsidRPr="00DE556B" w:rsidRDefault="00E771D6" w:rsidP="00E771D6">
            <w:pPr>
              <w:pStyle w:val="iBAAGStandardText"/>
            </w:pPr>
            <w:r w:rsidRPr="00FA2BB5">
              <w:t xml:space="preserve"> </w:t>
            </w:r>
          </w:p>
        </w:tc>
        <w:tc>
          <w:tcPr>
            <w:tcW w:w="2491" w:type="dxa"/>
          </w:tcPr>
          <w:p w14:paraId="3F1CAEEB" w14:textId="10FA9F6E" w:rsidR="00056C7A" w:rsidRPr="00DE556B" w:rsidRDefault="00056C7A" w:rsidP="00891877">
            <w:r w:rsidRPr="00DE556B">
              <w:rPr>
                <w:rStyle w:val="iBAAGStandardTextBoldChar"/>
              </w:rPr>
              <w:t>$</w:t>
            </w:r>
            <w:r w:rsidR="00864AA1" w:rsidRPr="001960A9">
              <w:rPr>
                <w:rStyle w:val="InstructionalTextChar"/>
                <w:color w:val="auto"/>
              </w:rPr>
              <w:t>1,500</w:t>
            </w:r>
            <w:r w:rsidRPr="00864AA1">
              <w:t xml:space="preserve"> </w:t>
            </w:r>
            <w:r w:rsidRPr="00DE556B">
              <w:rPr>
                <w:rStyle w:val="iBAAGStandardTextChar"/>
              </w:rPr>
              <w:t xml:space="preserve">for each covered person, not to exceed </w:t>
            </w:r>
            <w:r w:rsidRPr="00DE556B">
              <w:rPr>
                <w:rStyle w:val="iBAAGStandardTextBoldChar"/>
              </w:rPr>
              <w:t>$</w:t>
            </w:r>
            <w:r w:rsidR="00943C21">
              <w:rPr>
                <w:rStyle w:val="iBAAGStandardTextBoldChar"/>
              </w:rPr>
              <w:t>3,000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79167EA2" w:rsidR="00E771D6" w:rsidRPr="00DE556B" w:rsidRDefault="00E771D6" w:rsidP="00E771D6">
            <w:r w:rsidRPr="00FA2BB5">
              <w:t xml:space="preserve"> </w:t>
            </w:r>
          </w:p>
        </w:tc>
        <w:tc>
          <w:tcPr>
            <w:tcW w:w="2491" w:type="dxa"/>
          </w:tcPr>
          <w:p w14:paraId="71A006D2" w14:textId="04E94624" w:rsidR="00056C7A" w:rsidRPr="00DE556B" w:rsidRDefault="00056C7A" w:rsidP="00891877">
            <w:r w:rsidRPr="00DE556B">
              <w:rPr>
                <w:rStyle w:val="iBAAGStandardTextBoldChar"/>
              </w:rPr>
              <w:t>$</w:t>
            </w:r>
            <w:r w:rsidR="00943C21">
              <w:rPr>
                <w:rStyle w:val="iBAAGStandardTextBoldChar"/>
              </w:rPr>
              <w:t>5,500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943C21">
              <w:rPr>
                <w:rStyle w:val="iBAAGStandardTextBoldChar"/>
              </w:rPr>
              <w:t>11,000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2C500537" w:rsidR="00056C7A" w:rsidRPr="00DE556B" w:rsidRDefault="003C78F8" w:rsidP="00891877">
            <w:r w:rsidRPr="00DE556B" w:rsidDel="003C78F8">
              <w:t xml:space="preserve"> </w:t>
            </w:r>
            <w:r w:rsidR="00056C7A" w:rsidRPr="00DE556B">
              <w:rPr>
                <w:rStyle w:val="iBAAGStandardTextChar"/>
              </w:rPr>
              <w:t>Your annual out-of-pocket limit will be tracked on a</w:t>
            </w:r>
            <w:r w:rsidR="00056C7A" w:rsidRPr="00DE556B">
              <w:t xml:space="preserve"> </w:t>
            </w:r>
            <w:r w:rsidR="00056C7A" w:rsidRPr="00DE556B">
              <w:rPr>
                <w:rStyle w:val="iBAAGStandardTextChar"/>
              </w:rPr>
              <w:t>policy</w:t>
            </w:r>
            <w:r w:rsidR="00056C7A" w:rsidRPr="00DE556B">
              <w:t xml:space="preserve"> </w:t>
            </w:r>
            <w:r w:rsidR="00056C7A" w:rsidRPr="00DE556B">
              <w:rPr>
                <w:rStyle w:val="iBAAGStandardTextChar"/>
              </w:rPr>
              <w:t>year basis.</w:t>
            </w:r>
          </w:p>
          <w:p w14:paraId="5845B661" w14:textId="77777777" w:rsidR="00056C7A" w:rsidRPr="00DE556B" w:rsidRDefault="00056C7A" w:rsidP="00891877"/>
          <w:p w14:paraId="7D825174" w14:textId="038B04E0" w:rsidR="00056C7A" w:rsidRPr="00DE556B" w:rsidRDefault="003C78F8" w:rsidP="00891877">
            <w:pPr>
              <w:pStyle w:val="iBAAGStandardText"/>
            </w:pPr>
            <w:r w:rsidRPr="00DE556B" w:rsidDel="003C78F8">
              <w:t xml:space="preserve"> </w:t>
            </w:r>
            <w:r w:rsidR="00056C7A" w:rsidRPr="00DE556B">
              <w:t xml:space="preserve">A policy year begins on the date your plan starts and continues for 12 months. </w:t>
            </w:r>
          </w:p>
          <w:p w14:paraId="0B7BC7EE" w14:textId="77777777" w:rsidR="00056C7A" w:rsidRPr="00DE556B" w:rsidRDefault="00056C7A" w:rsidP="00891877">
            <w:pPr>
              <w:pStyle w:val="iBAAGStandardText"/>
            </w:pPr>
          </w:p>
          <w:p w14:paraId="26B1A172" w14:textId="1CDC2272" w:rsidR="00056C7A" w:rsidRPr="00DE556B" w:rsidRDefault="00056C7A" w:rsidP="00891877">
            <w:pPr>
              <w:pStyle w:val="iBAAGStandardText"/>
            </w:pPr>
            <w:r w:rsidRPr="00DE556B">
              <w:t xml:space="preserve">Your employer plan starts </w:t>
            </w:r>
            <w:r w:rsidR="003C78F8">
              <w:t>October</w:t>
            </w:r>
            <w:r w:rsidRPr="00DE556B">
              <w:t xml:space="preserve">1st and it will end </w:t>
            </w:r>
            <w:r w:rsidR="003C78F8">
              <w:t>September</w:t>
            </w:r>
            <w:r w:rsidRPr="00DE556B">
              <w:t xml:space="preserve"> </w:t>
            </w:r>
            <w:r w:rsidR="003C78F8">
              <w:t>30th</w:t>
            </w:r>
            <w:r w:rsidRPr="00DE556B">
              <w:t xml:space="preserve"> of the following year. </w:t>
            </w:r>
          </w:p>
          <w:p w14:paraId="078B5DCC" w14:textId="77777777" w:rsidR="00056C7A" w:rsidRPr="00DE556B" w:rsidRDefault="00056C7A" w:rsidP="00891877"/>
          <w:p w14:paraId="089A0440" w14:textId="34D8E6A9" w:rsidR="00056C7A" w:rsidRPr="00DE556B" w:rsidRDefault="00056C7A" w:rsidP="00891877">
            <w:pPr>
              <w:pStyle w:val="iBAAGStandardText"/>
            </w:pPr>
            <w:r w:rsidRPr="00DE556B">
              <w:t xml:space="preserve">If you join the plan mid-year, your out-of-pocket limit will continue until </w:t>
            </w:r>
            <w:proofErr w:type="spellStart"/>
            <w:r w:rsidR="003C78F8">
              <w:rPr>
                <w:rStyle w:val="iBAAGStandardTextChar"/>
              </w:rPr>
              <w:t>september</w:t>
            </w:r>
            <w:proofErr w:type="spellEnd"/>
            <w:r w:rsidR="003C78F8">
              <w:rPr>
                <w:rStyle w:val="InstructionalTextChar"/>
              </w:rPr>
              <w:t xml:space="preserve"> </w:t>
            </w:r>
            <w:r w:rsidR="003C78F8">
              <w:rPr>
                <w:rStyle w:val="iBAAGStandardTextChar"/>
              </w:rPr>
              <w:t>30th</w:t>
            </w:r>
            <w:r w:rsidRPr="00DE556B">
              <w:rPr>
                <w:rStyle w:val="iBAAGStandardTextChar"/>
              </w:rPr>
              <w:t>.</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 xml:space="preserve">This does </w:t>
            </w:r>
            <w:r w:rsidRPr="00DE556B">
              <w:rPr>
                <w:rStyle w:val="iBAAGStandardTextChar"/>
              </w:rPr>
              <w:lastRenderedPageBreak/>
              <w:t>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lastRenderedPageBreak/>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lastRenderedPageBreak/>
              <w:t xml:space="preserve">You do not have to pay the difference between the allowed amount </w:t>
            </w:r>
            <w:r w:rsidRPr="00DE556B">
              <w:lastRenderedPageBreak/>
              <w:t>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w:t>
            </w:r>
            <w:r w:rsidRPr="00D9614E">
              <w:lastRenderedPageBreak/>
              <w:t xml:space="preserve">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lastRenderedPageBreak/>
              <w:t xml:space="preserve">You do not have to pay the difference between the allowed amount </w:t>
            </w:r>
            <w:r w:rsidRPr="00DE556B">
              <w:lastRenderedPageBreak/>
              <w:t>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lastRenderedPageBreak/>
              <w:t xml:space="preserve">You have to pay the difference between the allowed amount and the amount </w:t>
            </w:r>
            <w:r w:rsidRPr="00DE556B">
              <w:lastRenderedPageBreak/>
              <w:t>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lastRenderedPageBreak/>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lastRenderedPageBreak/>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lastRenderedPageBreak/>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lastRenderedPageBreak/>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4CFAAB5A" w14:textId="77777777" w:rsidR="00474136" w:rsidRPr="00474136" w:rsidRDefault="00474136">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6EB57A70" w:rsidR="00AA5F8D" w:rsidRPr="00833A66" w:rsidRDefault="00AA5F8D" w:rsidP="005008C8">
            <w:pPr>
              <w:pStyle w:val="iBAAGLevel1Bullets"/>
              <w:tabs>
                <w:tab w:val="left" w:pos="720"/>
              </w:tabs>
            </w:pPr>
            <w:r w:rsidRPr="00833A66">
              <w:rPr>
                <w:rStyle w:val="InstructionalTextChar"/>
              </w:rPr>
              <w:t xml:space="preserve"> </w:t>
            </w:r>
            <w:r w:rsidR="00367C89">
              <w:rPr>
                <w:rStyle w:val="iBAAGStandardTextBoldChar"/>
              </w:rPr>
              <w:t>150</w:t>
            </w:r>
            <w:r w:rsidRPr="00833A66">
              <w:rPr>
                <w:rStyle w:val="iBAAGStandardTextBoldChar"/>
              </w:rPr>
              <w:t>%</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0AD820B3"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6A449395" w:rsidR="00162805" w:rsidRPr="00707FF8" w:rsidRDefault="00367C89" w:rsidP="00162805">
            <w:r w:rsidRPr="00707FF8" w:rsidDel="00367C89">
              <w:rPr>
                <w:rStyle w:val="InstructionalTextSuperscriptChar"/>
              </w:rPr>
              <w:t xml:space="preserve"> </w:t>
            </w:r>
            <w:r w:rsidR="00162805" w:rsidRPr="00707FF8">
              <w:rPr>
                <w:rStyle w:val="iBAAGStandardTextChar"/>
              </w:rPr>
              <w:t>No. Facility SSP discounts &amp; Fee negotiations only</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7" w:name="Flexible_Spending_Account_FSA"/>
            <w:r w:rsidRPr="00DE556B">
              <w:t>Flexible Spending Account (FSA)</w:t>
            </w:r>
            <w:bookmarkEnd w:id="27"/>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28"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C513023" w14:textId="346B4C60" w:rsidR="006041ED" w:rsidRPr="00DE556B" w:rsidRDefault="006041ED" w:rsidP="001960A9"/>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8" w:name="CAC_Consumer_Accounts_Card"/>
            <w:r w:rsidRPr="00DE556B">
              <w:t>UnitedHealthcare Consumer Accounts Card (CAC)</w:t>
            </w:r>
            <w:bookmarkEnd w:id="28"/>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tblGrid>
      <w:tr w:rsidR="002D5CBB" w:rsidRPr="00DE556B" w14:paraId="5871759E" w14:textId="77777777" w:rsidTr="0006062E">
        <w:tc>
          <w:tcPr>
            <w:tcW w:w="13507" w:type="dxa"/>
            <w:gridSpan w:val="5"/>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B86AA9" w:rsidRPr="00DE556B" w14:paraId="614363C1" w14:textId="77777777" w:rsidTr="0006062E">
        <w:tblPrEx>
          <w:shd w:val="clear" w:color="auto" w:fill="auto"/>
        </w:tblPrEx>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06062E">
        <w:tblPrEx>
          <w:shd w:val="clear" w:color="auto" w:fill="auto"/>
        </w:tblPrEx>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w:t>
            </w:r>
            <w:r w:rsidRPr="00DE556B">
              <w:lastRenderedPageBreak/>
              <w:t>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06062E">
        <w:tblPrEx>
          <w:shd w:val="clear" w:color="auto" w:fill="auto"/>
        </w:tblPrEx>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lastRenderedPageBreak/>
              <w:t>About Your Benefits</w:t>
            </w:r>
          </w:p>
        </w:tc>
      </w:tr>
      <w:tr w:rsidR="00B86AA9" w:rsidRPr="00DE556B" w14:paraId="7E70F9CC" w14:textId="77777777" w:rsidTr="0006062E">
        <w:tblPrEx>
          <w:shd w:val="clear" w:color="auto" w:fill="auto"/>
        </w:tblPrEx>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06062E">
        <w:tblPrEx>
          <w:shd w:val="clear" w:color="auto" w:fill="auto"/>
        </w:tblPrEx>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 xml:space="preserve">Ambulance Services </w:t>
            </w:r>
            <w:r w:rsidRPr="00DE556B">
              <w:lastRenderedPageBreak/>
              <w:t>(Emergency)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lastRenderedPageBreak/>
              <w:t xml:space="preserve">Ground </w:t>
            </w:r>
            <w:r w:rsidRPr="00DE556B">
              <w:lastRenderedPageBreak/>
              <w:t>Ambulance</w:t>
            </w:r>
          </w:p>
          <w:p w14:paraId="2816032E" w14:textId="77777777" w:rsidR="00420AF7" w:rsidRPr="00420AF7" w:rsidRDefault="00420AF7" w:rsidP="00420AF7">
            <w:pPr>
              <w:rPr>
                <w:rFonts w:eastAsia="Times New Roman" w:cs="Times New Roman"/>
                <w:szCs w:val="24"/>
              </w:rPr>
            </w:pPr>
            <w:r w:rsidRPr="00420AF7">
              <w:rPr>
                <w:rFonts w:eastAsia="Times New Roman" w:cs="Times New Roman"/>
                <w:b/>
                <w:bCs/>
                <w:szCs w:val="24"/>
              </w:rPr>
              <w:t>0%</w:t>
            </w:r>
            <w:r w:rsidRPr="00420AF7">
              <w:rPr>
                <w:rFonts w:eastAsia="Times New Roman" w:cs="Times New Roman"/>
                <w:szCs w:val="24"/>
              </w:rPr>
              <w:t xml:space="preserve"> </w:t>
            </w:r>
            <w:r w:rsidRPr="00420AF7">
              <w:rPr>
                <w:rFonts w:eastAsia="Times New Roman" w:cs="Times New Roman"/>
                <w:color w:val="000000"/>
                <w:szCs w:val="24"/>
              </w:rPr>
              <w:t>co-insurance, after you pay the deductible.</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66AC73B8" w14:textId="77777777" w:rsidR="00420AF7" w:rsidRPr="00420AF7" w:rsidRDefault="00420AF7" w:rsidP="00420AF7">
            <w:pPr>
              <w:rPr>
                <w:rFonts w:eastAsia="Times New Roman" w:cs="Times New Roman"/>
                <w:szCs w:val="24"/>
              </w:rPr>
            </w:pPr>
            <w:r w:rsidRPr="00420AF7">
              <w:rPr>
                <w:rFonts w:eastAsia="Times New Roman" w:cs="Times New Roman"/>
                <w:b/>
                <w:bCs/>
                <w:szCs w:val="24"/>
              </w:rPr>
              <w:t>0%</w:t>
            </w:r>
            <w:r w:rsidRPr="00420AF7">
              <w:rPr>
                <w:rFonts w:eastAsia="Times New Roman" w:cs="Times New Roman"/>
                <w:szCs w:val="24"/>
              </w:rPr>
              <w:t xml:space="preserve"> </w:t>
            </w:r>
            <w:r w:rsidRPr="00420AF7">
              <w:rPr>
                <w:rFonts w:eastAsia="Times New Roman" w:cs="Times New Roman"/>
                <w:color w:val="000000"/>
                <w:szCs w:val="24"/>
              </w:rPr>
              <w:t>co-insurance, after you pay the deductible.</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lastRenderedPageBreak/>
              <w:t xml:space="preserve">Ground </w:t>
            </w:r>
            <w:r w:rsidRPr="00DE556B">
              <w:lastRenderedPageBreak/>
              <w:t>Ambulance</w:t>
            </w:r>
          </w:p>
          <w:p w14:paraId="40C4FCBE" w14:textId="77777777" w:rsidR="00420AF7" w:rsidRPr="00420AF7" w:rsidRDefault="00420AF7" w:rsidP="00420AF7">
            <w:pPr>
              <w:rPr>
                <w:rFonts w:eastAsia="Times New Roman" w:cs="Times New Roman"/>
                <w:szCs w:val="24"/>
              </w:rPr>
            </w:pPr>
            <w:r w:rsidRPr="00420AF7">
              <w:rPr>
                <w:rFonts w:eastAsia="Times New Roman" w:cs="Times New Roman"/>
                <w:b/>
                <w:bCs/>
                <w:szCs w:val="24"/>
              </w:rPr>
              <w:t>0%</w:t>
            </w:r>
            <w:r w:rsidRPr="00420AF7">
              <w:rPr>
                <w:rFonts w:eastAsia="Times New Roman" w:cs="Times New Roman"/>
                <w:szCs w:val="24"/>
              </w:rPr>
              <w:t xml:space="preserve"> </w:t>
            </w:r>
            <w:r w:rsidRPr="00420AF7">
              <w:rPr>
                <w:rFonts w:eastAsia="Times New Roman" w:cs="Times New Roman"/>
                <w:color w:val="000000"/>
                <w:szCs w:val="24"/>
              </w:rPr>
              <w:t>co-insurance, after you pay the deductible.</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0A5DA2F2" w14:textId="77777777" w:rsidR="00420AF7" w:rsidRPr="00420AF7" w:rsidRDefault="00420AF7" w:rsidP="00420AF7">
            <w:pPr>
              <w:rPr>
                <w:rFonts w:eastAsia="Times New Roman" w:cs="Times New Roman"/>
                <w:szCs w:val="24"/>
              </w:rPr>
            </w:pPr>
            <w:r w:rsidRPr="00420AF7">
              <w:rPr>
                <w:rFonts w:eastAsia="Times New Roman" w:cs="Times New Roman"/>
                <w:b/>
                <w:bCs/>
                <w:szCs w:val="24"/>
              </w:rPr>
              <w:t>0%</w:t>
            </w:r>
            <w:r w:rsidRPr="00420AF7">
              <w:rPr>
                <w:rFonts w:eastAsia="Times New Roman" w:cs="Times New Roman"/>
                <w:szCs w:val="24"/>
              </w:rPr>
              <w:t xml:space="preserve"> </w:t>
            </w:r>
            <w:r w:rsidRPr="00420AF7">
              <w:rPr>
                <w:rFonts w:eastAsia="Times New Roman" w:cs="Times New Roman"/>
                <w:color w:val="000000"/>
                <w:szCs w:val="24"/>
              </w:rPr>
              <w:t>co-insurance, after you pay the deductible.</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lastRenderedPageBreak/>
              <w:t xml:space="preserve">Ground </w:t>
            </w:r>
            <w:r w:rsidRPr="00DE556B">
              <w:lastRenderedPageBreak/>
              <w:t>Ambulance</w:t>
            </w:r>
          </w:p>
          <w:p w14:paraId="587175E8" w14:textId="73030787" w:rsidR="00B86AA9" w:rsidRPr="00DE556B" w:rsidRDefault="00AB69DC" w:rsidP="006A6DDF">
            <w:r>
              <w:rPr>
                <w:rStyle w:val="iBAAGStandardTextBoldChar"/>
              </w:rPr>
              <w:t>0%</w:t>
            </w:r>
            <w:r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2445D55D" w:rsidR="00B86AA9" w:rsidRPr="00DE556B" w:rsidRDefault="00AB69DC" w:rsidP="006A6DDF">
            <w:r>
              <w:rPr>
                <w:rStyle w:val="iBAAGStandardTextBoldChar"/>
              </w:rPr>
              <w:t>0%</w:t>
            </w:r>
            <w:r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lastRenderedPageBreak/>
              <w:t>None</w:t>
            </w:r>
          </w:p>
        </w:tc>
      </w:tr>
      <w:tr w:rsidR="00B86AA9" w:rsidRPr="00DE556B" w14:paraId="587175FC"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06062E">
        <w:tblPrEx>
          <w:shd w:val="clear" w:color="auto" w:fill="auto"/>
        </w:tblPrEx>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 xml:space="preserve">What are non-emergency ambulance </w:t>
            </w:r>
            <w:r w:rsidRPr="00DE556B">
              <w:rPr>
                <w:rStyle w:val="iBAAGStandardTextBoldChar"/>
              </w:rPr>
              <w:lastRenderedPageBreak/>
              <w:t>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lastRenderedPageBreak/>
              <w:t>Ground Ambulance</w:t>
            </w:r>
          </w:p>
          <w:p w14:paraId="08136DBF" w14:textId="77777777" w:rsidR="00795298" w:rsidRPr="00795298" w:rsidRDefault="00795298" w:rsidP="00795298">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B30F339" w14:textId="77777777" w:rsidR="007038CF" w:rsidRPr="00DE556B" w:rsidRDefault="007038CF" w:rsidP="00583D07">
            <w:pPr>
              <w:pStyle w:val="iBAAGStandardText"/>
            </w:pP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1BCE386B" w14:textId="77777777" w:rsidR="00795298" w:rsidRPr="00795298" w:rsidRDefault="00795298" w:rsidP="00795298">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lastRenderedPageBreak/>
              <w:t>Ground Ambulance</w:t>
            </w:r>
          </w:p>
          <w:p w14:paraId="4988334B" w14:textId="77777777" w:rsidR="00795298" w:rsidRPr="00795298" w:rsidRDefault="00795298" w:rsidP="00795298">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2FEFA881" w14:textId="3E86F750" w:rsidR="00AF0D40" w:rsidRPr="00F5118E" w:rsidRDefault="00F54472" w:rsidP="00AF0D40">
            <w:pPr>
              <w:pStyle w:val="iBAAGStandardText"/>
              <w:rPr>
                <w:rStyle w:val="MandateStandardTextChar"/>
                <w:color w:val="000000" w:themeColor="text1"/>
              </w:rPr>
            </w:pPr>
            <w:r>
              <w:rPr>
                <w:rStyle w:val="MandateTextBoldChar"/>
                <w:color w:val="000000" w:themeColor="text1"/>
              </w:rPr>
              <w:lastRenderedPageBreak/>
              <w:t>50%</w:t>
            </w:r>
            <w:r w:rsidR="00AF0D40" w:rsidRPr="00F5118E">
              <w:rPr>
                <w:rStyle w:val="MandateStandardTextChar"/>
                <w:color w:val="000000" w:themeColor="text1"/>
              </w:rPr>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684244B6" w14:textId="77777777" w:rsidR="00795298" w:rsidRPr="00795298" w:rsidRDefault="00795298" w:rsidP="00795298">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As soon as possible before transp</w:t>
            </w:r>
            <w:r w:rsidRPr="00DE556B">
              <w:lastRenderedPageBreak/>
              <w:t xml:space="preserve">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19625D29" w14:textId="218193AD"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lastRenderedPageBreak/>
              <w:t>Ground Ambulance</w:t>
            </w:r>
          </w:p>
          <w:p w14:paraId="5871762A" w14:textId="5D6B001F" w:rsidR="00B86AA9" w:rsidRPr="00DE556B" w:rsidRDefault="003733F8" w:rsidP="006A6DDF">
            <w:r>
              <w:rPr>
                <w:rStyle w:val="iBAAGStandardTextBoldChar"/>
              </w:rPr>
              <w:t>3</w:t>
            </w:r>
            <w:r w:rsidR="0006062E">
              <w:rPr>
                <w:rStyle w:val="iBAAGStandardTextBoldChar"/>
              </w:rPr>
              <w:t>0%</w:t>
            </w:r>
            <w:r w:rsidR="0006062E">
              <w:t xml:space="preserve"> </w:t>
            </w:r>
            <w:r w:rsidR="0006062E">
              <w:rPr>
                <w:rStyle w:val="iBAAGStandardTextChar"/>
              </w:rPr>
              <w:t xml:space="preserve">co-insurance, after you pay the </w:t>
            </w:r>
            <w:r w:rsidR="0006062E">
              <w:rPr>
                <w:rStyle w:val="iBAAGStandardTextChar"/>
              </w:rPr>
              <w:lastRenderedPageBreak/>
              <w:t>network deductible.</w:t>
            </w:r>
            <w:r w:rsidR="0006062E" w:rsidRPr="00252CA0" w:rsidDel="0006062E">
              <w:rPr>
                <w:rFonts w:eastAsia="Times New Roman" w:cs="Times New Roman"/>
                <w:b/>
                <w:bCs/>
                <w:szCs w:val="24"/>
              </w:rPr>
              <w:t xml:space="preserve"> </w:t>
            </w:r>
          </w:p>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607D1080" w14:textId="5B2195EF" w:rsidR="00AF0D40" w:rsidRPr="00F5118E" w:rsidRDefault="00F54472" w:rsidP="00AF0D40">
            <w:pPr>
              <w:pStyle w:val="iBAAGStandardText"/>
              <w:rPr>
                <w:rStyle w:val="MandateStandardTextChar"/>
                <w:color w:val="000000" w:themeColor="text1"/>
              </w:rPr>
            </w:pPr>
            <w:r>
              <w:rPr>
                <w:rStyle w:val="MandateTextBoldChar"/>
                <w:color w:val="000000" w:themeColor="text1"/>
              </w:rPr>
              <w:lastRenderedPageBreak/>
              <w:t>50%</w:t>
            </w:r>
            <w:r w:rsidR="00AF0D40" w:rsidRPr="00F5118E">
              <w:rPr>
                <w:rStyle w:val="MandateStandardTextChar"/>
                <w:color w:val="000000" w:themeColor="text1"/>
              </w:rPr>
              <w:t xml:space="preserve"> 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A" w14:textId="6CF07F8C" w:rsidR="00B86AA9" w:rsidRPr="00DE556B" w:rsidRDefault="003733F8" w:rsidP="006A6DDF">
            <w:r>
              <w:rPr>
                <w:rStyle w:val="iBAAGStandardTextBoldChar"/>
              </w:rPr>
              <w:t>3</w:t>
            </w:r>
            <w:r w:rsidR="0006062E">
              <w:rPr>
                <w:rStyle w:val="iBAAGStandardTextBoldChar"/>
              </w:rPr>
              <w:t>0%</w:t>
            </w:r>
            <w:r w:rsidR="0006062E">
              <w:t xml:space="preserve"> </w:t>
            </w:r>
            <w:r w:rsidR="0006062E">
              <w:rPr>
                <w:rStyle w:val="iBAAGStandardTextChar"/>
              </w:rPr>
              <w:t>co-insurance, after you pay the network deductible.</w:t>
            </w:r>
            <w:r w:rsidR="0006062E" w:rsidRPr="00252CA0" w:rsidDel="0006062E">
              <w:rPr>
                <w:rFonts w:eastAsia="Times New Roman" w:cs="Times New Roman"/>
                <w:b/>
                <w:bCs/>
                <w:szCs w:val="24"/>
              </w:rPr>
              <w:t xml:space="preserve"> </w:t>
            </w:r>
          </w:p>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w:t>
            </w:r>
            <w:r w:rsidRPr="00DE556B">
              <w:lastRenderedPageBreak/>
              <w:t xml:space="preserve">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2CCDAC59" w14:textId="3849C31D"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lastRenderedPageBreak/>
              <w:t>None</w:t>
            </w:r>
          </w:p>
        </w:tc>
      </w:tr>
      <w:tr w:rsidR="00B86AA9" w:rsidRPr="00DE556B" w14:paraId="5871764A" w14:textId="77777777" w:rsidTr="0006062E">
        <w:tblPrEx>
          <w:shd w:val="clear" w:color="auto" w:fill="auto"/>
        </w:tblPrEx>
        <w:tc>
          <w:tcPr>
            <w:tcW w:w="13507" w:type="dxa"/>
            <w:gridSpan w:val="5"/>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lastRenderedPageBreak/>
              <w:t>About Your Benefits</w:t>
            </w:r>
          </w:p>
        </w:tc>
      </w:tr>
      <w:tr w:rsidR="00B86AA9" w:rsidRPr="00DE556B" w14:paraId="5871765F" w14:textId="77777777" w:rsidTr="0006062E">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4"/>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06062E">
        <w:tblPrEx>
          <w:shd w:val="clear" w:color="auto" w:fill="auto"/>
        </w:tblPrEx>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 xml:space="preserve">for </w:t>
            </w:r>
            <w:r w:rsidRPr="00DE556B">
              <w:rPr>
                <w:rStyle w:val="iBAAGStandardTextChar"/>
              </w:rPr>
              <w:lastRenderedPageBreak/>
              <w:t>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lastRenderedPageBreak/>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06062E">
        <w:tblPrEx>
          <w:shd w:val="clear" w:color="auto" w:fill="auto"/>
        </w:tblPrEx>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06062E">
        <w:tblPrEx>
          <w:shd w:val="clear" w:color="auto" w:fill="auto"/>
        </w:tblPrEx>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 xml:space="preserve">for </w:t>
            </w:r>
            <w:r w:rsidRPr="00DE556B">
              <w:rPr>
                <w:rStyle w:val="iBAAGStandardTextChar"/>
              </w:rPr>
              <w:lastRenderedPageBreak/>
              <w:t>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02FC0708" w:rsidR="007038CF" w:rsidRPr="00DE556B" w:rsidRDefault="007038CF" w:rsidP="007038CF">
            <w:pPr>
              <w:rPr>
                <w:rStyle w:val="InstructionalTextChar"/>
              </w:rPr>
            </w:pPr>
            <w:r w:rsidRPr="00DE556B">
              <w:rPr>
                <w:rStyle w:val="iBAAGStandardTextBoldChar"/>
              </w:rPr>
              <w:lastRenderedPageBreak/>
              <w:t>No Charge</w:t>
            </w:r>
          </w:p>
          <w:p w14:paraId="44564F6E" w14:textId="19A67668"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584A8395"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 xml:space="preserve">As soon </w:t>
            </w:r>
            <w:r w:rsidRPr="00DE556B">
              <w:lastRenderedPageBreak/>
              <w:t>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591404B5" w14:textId="2281EFB8"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03390C4D" w14:textId="77777777" w:rsidR="00B86AA9" w:rsidRDefault="00B86AA9" w:rsidP="006A6DDF">
            <w:pPr>
              <w:pStyle w:val="iBAAGStandardText"/>
            </w:pP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lastRenderedPageBreak/>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13844CF" w:rsidR="00214D5A" w:rsidRPr="00DE556B" w:rsidRDefault="001935AA" w:rsidP="00583D07">
            <w:pPr>
              <w:pStyle w:val="iBAAGStandardText"/>
            </w:pPr>
            <w:r w:rsidRPr="00DE556B" w:rsidDel="001935AA">
              <w:t xml:space="preserve"> </w:t>
            </w:r>
            <w:r w:rsidR="00214D5A" w:rsidRPr="00DE556B">
              <w:t>Limited to:</w:t>
            </w:r>
          </w:p>
          <w:p w14:paraId="357C5E72" w14:textId="1B4F3AFE" w:rsidR="003C360D" w:rsidRPr="00DE556B" w:rsidRDefault="001935AA" w:rsidP="00583D07">
            <w:pPr>
              <w:pStyle w:val="iBAAGLevel1Bullets"/>
            </w:pPr>
            <w:r w:rsidRPr="00DE556B" w:rsidDel="001935AA">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Pr>
                <w:rStyle w:val="iBAAGStandardTextBoldChar"/>
              </w:rPr>
              <w:t>30</w:t>
            </w:r>
            <w:r w:rsidR="003C360D" w:rsidRPr="00DE556B">
              <w:t xml:space="preserve"> days</w:t>
            </w:r>
            <w:r>
              <w:t xml:space="preserve"> </w:t>
            </w:r>
            <w:r w:rsidR="00214D5A" w:rsidRPr="00DE556B">
              <w:t xml:space="preserve">for the living </w:t>
            </w:r>
            <w:r w:rsidR="003C360D" w:rsidRPr="00DE556B">
              <w:t>expenses</w:t>
            </w:r>
            <w:r w:rsidR="00214D5A" w:rsidRPr="00DE556B">
              <w:t xml:space="preserve"> of the </w:t>
            </w:r>
            <w:r w:rsidR="00246E89" w:rsidRPr="00DE556B">
              <w:t>persons</w:t>
            </w:r>
            <w:r>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06062E">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06062E">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3B95ACC8" w:rsidR="009E6B31" w:rsidRPr="00DE556B" w:rsidRDefault="009E6B31" w:rsidP="007038CF">
            <w:pPr>
              <w:rPr>
                <w:rStyle w:val="InstructionalTextChar"/>
              </w:rPr>
            </w:pPr>
            <w:r w:rsidRPr="00DE556B">
              <w:rPr>
                <w:rStyle w:val="iBAAGStandardTextBoldChar"/>
              </w:rPr>
              <w:t>No Charge</w:t>
            </w:r>
          </w:p>
          <w:p w14:paraId="456CD290" w14:textId="78125AC8"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lastRenderedPageBreak/>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008F06C1" w14:textId="4E534563"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3BDEDCE6" w14:textId="77777777" w:rsidR="009E6B31" w:rsidRDefault="009E6B31" w:rsidP="00BD7601">
            <w:pPr>
              <w:pStyle w:val="iBAAGStandardText"/>
            </w:pPr>
          </w:p>
          <w:p w14:paraId="1C339306" w14:textId="031DA8D8" w:rsidR="009E6B31" w:rsidRPr="00DE556B" w:rsidRDefault="009E6B31" w:rsidP="00BD7601"/>
        </w:tc>
        <w:tc>
          <w:tcPr>
            <w:tcW w:w="2491" w:type="dxa"/>
            <w:tcBorders>
              <w:bottom w:val="single" w:sz="4" w:space="0" w:color="000000" w:themeColor="text1"/>
            </w:tcBorders>
            <w:shd w:val="clear" w:color="auto" w:fill="auto"/>
          </w:tcPr>
          <w:p w14:paraId="111ED330" w14:textId="77777777" w:rsidR="002E30D3" w:rsidRPr="00DE556B" w:rsidRDefault="002E30D3" w:rsidP="002E30D3">
            <w:pPr>
              <w:rPr>
                <w:rStyle w:val="InstructionalTextChar"/>
              </w:rPr>
            </w:pPr>
            <w:r w:rsidRPr="00DE556B">
              <w:rPr>
                <w:rStyle w:val="iBAAGStandardTextBoldChar"/>
              </w:rPr>
              <w:lastRenderedPageBreak/>
              <w:t>No Charge</w:t>
            </w:r>
          </w:p>
          <w:p w14:paraId="5A6FC82F" w14:textId="2345FC2F" w:rsidR="009E6B31" w:rsidRDefault="002E30D3" w:rsidP="009E6B31">
            <w:pPr>
              <w:pStyle w:val="MemberViewStandard"/>
              <w:rPr>
                <w:rStyle w:val="InstructionalTextChar"/>
                <w:rFonts w:cs="Arial"/>
              </w:rPr>
            </w:pPr>
            <w:r w:rsidRPr="00DE556B">
              <w:rPr>
                <w:rStyle w:val="iBAAGStandardTextChar"/>
              </w:rPr>
              <w:t>The annual deductible does not apply.</w:t>
            </w:r>
          </w:p>
          <w:p w14:paraId="060B585F" w14:textId="77777777" w:rsidR="002E30D3" w:rsidRPr="00DE556B" w:rsidRDefault="002E30D3"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 xml:space="preserve">Prior </w:t>
            </w:r>
            <w:r w:rsidRPr="00DE556B">
              <w:rPr>
                <w:rStyle w:val="iBAAGStandardTextBoldChar"/>
              </w:rPr>
              <w:lastRenderedPageBreak/>
              <w:t>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2E966D89" w14:textId="04BFEDED"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23691B8B" w14:textId="77777777" w:rsidR="009E6B31" w:rsidRDefault="009E6B31" w:rsidP="009E6B31">
            <w:pPr>
              <w:pStyle w:val="iBAAGStandardText"/>
              <w:rPr>
                <w:rStyle w:val="InstructionalTextChar"/>
              </w:rPr>
            </w:pPr>
          </w:p>
          <w:p w14:paraId="019C0142" w14:textId="55429E95" w:rsidR="009E6B31" w:rsidRPr="00DE556B" w:rsidRDefault="009E6B31">
            <w:pPr>
              <w:pStyle w:val="iBAAGStandardText"/>
            </w:pPr>
          </w:p>
        </w:tc>
        <w:tc>
          <w:tcPr>
            <w:tcW w:w="2491" w:type="dxa"/>
            <w:tcBorders>
              <w:bottom w:val="single" w:sz="4" w:space="0" w:color="000000" w:themeColor="text1"/>
            </w:tcBorders>
            <w:shd w:val="clear" w:color="auto" w:fill="auto"/>
          </w:tcPr>
          <w:p w14:paraId="58E8FDAB" w14:textId="275BC446" w:rsidR="009E6B31" w:rsidRPr="00DE556B" w:rsidRDefault="009E6B31" w:rsidP="00583D07">
            <w:pPr>
              <w:pStyle w:val="iBAAGStandardText"/>
            </w:pPr>
            <w:r w:rsidRPr="00DE556B">
              <w:lastRenderedPageBreak/>
              <w:t>U.S. Out-of-Network benefits are not covered.</w:t>
            </w:r>
          </w:p>
        </w:tc>
        <w:tc>
          <w:tcPr>
            <w:tcW w:w="2491" w:type="dxa"/>
            <w:tcBorders>
              <w:bottom w:val="single" w:sz="4" w:space="0" w:color="000000" w:themeColor="text1"/>
            </w:tcBorders>
            <w:shd w:val="clear" w:color="auto" w:fill="auto"/>
          </w:tcPr>
          <w:p w14:paraId="2E145AA1" w14:textId="26F91CEB" w:rsidR="00633F4C" w:rsidRPr="00DE556B" w:rsidRDefault="00546B83" w:rsidP="00633F4C">
            <w:pPr>
              <w:rPr>
                <w:rFonts w:cs="Arial"/>
              </w:rPr>
            </w:pPr>
            <w:r w:rsidRPr="00DE556B" w:rsidDel="00546B83">
              <w:rPr>
                <w:b/>
                <w:color w:val="FF00FF"/>
                <w:szCs w:val="24"/>
              </w:rPr>
              <w:t xml:space="preserve"> </w:t>
            </w:r>
            <w:r w:rsidR="00633F4C" w:rsidRPr="00DE556B">
              <w:rPr>
                <w:rFonts w:cs="Arial"/>
              </w:rPr>
              <w:t>Limited to:</w:t>
            </w:r>
          </w:p>
          <w:p w14:paraId="5DE5A00A" w14:textId="17464A99" w:rsidR="00633F4C" w:rsidRPr="00DE556B" w:rsidRDefault="00633F4C" w:rsidP="00633F4C">
            <w:pPr>
              <w:pStyle w:val="iBAAGLevel1Bullets"/>
            </w:pPr>
            <w:r w:rsidRPr="00D018B3">
              <w:rPr>
                <w:rStyle w:val="iBAAGStandardTextChar"/>
              </w:rPr>
              <w:t>immediate</w:t>
            </w:r>
            <w:r w:rsidR="00546B83">
              <w:t xml:space="preserve"> </w:t>
            </w:r>
            <w:r w:rsidRPr="00DE556B">
              <w:t xml:space="preserve">family members </w:t>
            </w:r>
          </w:p>
          <w:p w14:paraId="4D397965" w14:textId="1438856B" w:rsidR="00633F4C" w:rsidRPr="00DE556B" w:rsidRDefault="00633F4C" w:rsidP="00633F4C">
            <w:pPr>
              <w:pStyle w:val="iBAAGLevel1Bullets"/>
              <w:rPr>
                <w:rStyle w:val="iBAAGStandardTextChar"/>
              </w:rPr>
            </w:pPr>
            <w:r w:rsidRPr="00DE556B">
              <w:rPr>
                <w:b/>
              </w:rPr>
              <w:t>$</w:t>
            </w:r>
            <w:r w:rsidR="00546B83">
              <w:rPr>
                <w:b/>
              </w:rPr>
              <w:t>300</w:t>
            </w:r>
            <w:r w:rsidRPr="00DE556B">
              <w:t xml:space="preserve"> per day for </w:t>
            </w:r>
            <w:r w:rsidR="00546B83">
              <w:rPr>
                <w:b/>
              </w:rPr>
              <w:t>30</w:t>
            </w:r>
            <w:r w:rsidRPr="00DE556B">
              <w:rPr>
                <w:b/>
                <w:color w:val="FF00FF"/>
              </w:rPr>
              <w:t xml:space="preserve"> </w:t>
            </w:r>
            <w:r w:rsidRPr="00DE556B">
              <w:t xml:space="preserve"> days</w:t>
            </w:r>
            <w:r w:rsidRPr="00DE556B">
              <w:rPr>
                <w:b/>
                <w:color w:val="FF00FF"/>
              </w:rPr>
              <w:t xml:space="preserve"> </w:t>
            </w:r>
            <w:r w:rsidRPr="00DE556B">
              <w:t xml:space="preserve">for </w:t>
            </w:r>
            <w:r w:rsidRPr="00DE556B">
              <w:lastRenderedPageBreak/>
              <w:t>living expenses while you’re hospitalized</w:t>
            </w:r>
          </w:p>
          <w:p w14:paraId="1FB9701E" w14:textId="77777777" w:rsidR="009E6B31" w:rsidRPr="00DE556B" w:rsidRDefault="009E6B31" w:rsidP="00246E89">
            <w:pPr>
              <w:pStyle w:val="iBAAGTableHeader"/>
            </w:pPr>
          </w:p>
          <w:p w14:paraId="7D5867E7" w14:textId="6F53701C" w:rsidR="00546B83" w:rsidRDefault="00546B83" w:rsidP="00546B83">
            <w:pPr>
              <w:pStyle w:val="iBAAGStandardText"/>
            </w:pPr>
          </w:p>
          <w:p w14:paraId="3CF43277" w14:textId="77777777" w:rsidR="00546B83" w:rsidRPr="00A57859" w:rsidRDefault="00546B83" w:rsidP="001960A9"/>
          <w:p w14:paraId="7616763C" w14:textId="77777777" w:rsidR="00546B83" w:rsidRPr="0006062E" w:rsidRDefault="00546B83" w:rsidP="001960A9"/>
          <w:p w14:paraId="09BB9D91" w14:textId="77777777" w:rsidR="00546B83" w:rsidRPr="0006062E" w:rsidRDefault="00546B83" w:rsidP="001960A9"/>
          <w:p w14:paraId="6F00E3A5" w14:textId="7D9867A3" w:rsidR="00546B83" w:rsidRDefault="00546B83" w:rsidP="00546B83"/>
          <w:p w14:paraId="5ACCDF9C" w14:textId="00AB4635" w:rsidR="00546B83" w:rsidRDefault="00546B83" w:rsidP="00546B83"/>
          <w:p w14:paraId="45B10D43" w14:textId="77777777" w:rsidR="009E6B31" w:rsidRPr="00A57859" w:rsidRDefault="009E6B31" w:rsidP="001960A9"/>
        </w:tc>
      </w:tr>
      <w:tr w:rsidR="00B86AA9" w:rsidRPr="00DE556B" w14:paraId="5871767F"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06062E">
        <w:tblPrEx>
          <w:shd w:val="clear" w:color="auto" w:fill="auto"/>
        </w:tblPrEx>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4B3AE058" w14:textId="77777777" w:rsidR="0063440C" w:rsidRPr="00795298" w:rsidRDefault="0063440C" w:rsidP="0063440C">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4F34D80E" w:rsidR="00B86AA9" w:rsidRDefault="00B86AA9" w:rsidP="006A6DDF">
            <w:r w:rsidRPr="00DE556B">
              <w:rPr>
                <w:rStyle w:val="iBAAGStandardTextBoldChar"/>
              </w:rPr>
              <w:t>$</w:t>
            </w:r>
            <w:r w:rsidR="00781C8E">
              <w:rPr>
                <w:rStyle w:val="iBAAGStandardTextBoldChar"/>
              </w:rPr>
              <w:t>100</w:t>
            </w:r>
            <w:r w:rsidRPr="00DE556B">
              <w:t xml:space="preserve"> </w:t>
            </w:r>
            <w:r w:rsidRPr="00DE556B">
              <w:rPr>
                <w:rStyle w:val="iBAAGStandardTextChar"/>
              </w:rPr>
              <w:t>co-pay per visit</w:t>
            </w:r>
            <w:r w:rsidR="001E3527" w:rsidRPr="00DE556B">
              <w:t>.</w:t>
            </w:r>
          </w:p>
          <w:p w14:paraId="536AACBB" w14:textId="77777777" w:rsidR="002B0DBD" w:rsidRPr="00DE556B" w:rsidRDefault="002B0DBD" w:rsidP="006A6DDF"/>
          <w:p w14:paraId="58717691" w14:textId="062EE454" w:rsidR="00B86AA9" w:rsidRPr="00DE556B" w:rsidRDefault="00B86AA9" w:rsidP="006A6DDF">
            <w:r w:rsidRPr="00DE556B">
              <w:rPr>
                <w:rStyle w:val="iBAAGStandardTextChar"/>
              </w:rPr>
              <w:t>The annual deductible does not apply.</w:t>
            </w:r>
          </w:p>
          <w:p w14:paraId="58717692" w14:textId="49F8A3F6" w:rsidR="00B86AA9" w:rsidRPr="00DE556B" w:rsidRDefault="00B86AA9" w:rsidP="006A6DDF">
            <w:r w:rsidRPr="00DE556B">
              <w:rPr>
                <w:rStyle w:val="iBAAGStandardTextItalicsChar"/>
              </w:rPr>
              <w:t>There is no emergency room co-pay if you are admitted to a hospital directly from the emergency room.</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0DF9155A" w:rsidR="00B86AA9" w:rsidRDefault="002B0DBD" w:rsidP="006A6DDF">
            <w:r w:rsidRPr="00DE556B" w:rsidDel="002B0DBD">
              <w:rPr>
                <w:rStyle w:val="InstructionalTextChar"/>
              </w:rPr>
              <w:t xml:space="preserve"> </w:t>
            </w:r>
            <w:r w:rsidR="00B86AA9" w:rsidRPr="00DE556B">
              <w:rPr>
                <w:rStyle w:val="iBAAGStandardTextBoldChar"/>
              </w:rPr>
              <w:t>$</w:t>
            </w:r>
            <w:r>
              <w:rPr>
                <w:rStyle w:val="iBAAGStandardTextBoldChar"/>
              </w:rPr>
              <w:t>100</w:t>
            </w:r>
            <w:r>
              <w:t xml:space="preserve"> </w:t>
            </w:r>
            <w:r w:rsidR="00B86AA9" w:rsidRPr="00DE556B">
              <w:rPr>
                <w:rStyle w:val="iBAAGStandardTextChar"/>
              </w:rPr>
              <w:t>co-pay per visit</w:t>
            </w:r>
            <w:r w:rsidR="001E3527" w:rsidRPr="00DE556B">
              <w:t>.</w:t>
            </w:r>
          </w:p>
          <w:p w14:paraId="5B93E2A5" w14:textId="77777777" w:rsidR="002B0DBD" w:rsidRPr="00DE556B" w:rsidRDefault="002B0DBD" w:rsidP="006A6DDF"/>
          <w:p w14:paraId="5871769B" w14:textId="5D596735" w:rsidR="00B86AA9" w:rsidRPr="00DE556B" w:rsidRDefault="00B86AA9" w:rsidP="006A6DDF">
            <w:r w:rsidRPr="00DE556B">
              <w:rPr>
                <w:rStyle w:val="iBAAGStandardTextChar"/>
              </w:rPr>
              <w:t>The annual deductible does not apply.</w:t>
            </w:r>
          </w:p>
          <w:p w14:paraId="5871769C" w14:textId="313B9782" w:rsidR="00B86AA9" w:rsidRPr="00DE556B" w:rsidRDefault="00B86AA9" w:rsidP="006A6DDF">
            <w:r w:rsidRPr="00DE556B">
              <w:rPr>
                <w:rStyle w:val="iBAAGStandardTextItalicsChar"/>
              </w:rPr>
              <w:t>There is no emergency room co-pay if you are admitted to a hospital directly from the emergency room.</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06062E">
        <w:tblPrEx>
          <w:shd w:val="clear" w:color="auto" w:fill="auto"/>
        </w:tblPrEx>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55188AF9"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 xml:space="preserve">for </w:t>
            </w:r>
            <w:r w:rsidRPr="00DE556B">
              <w:rPr>
                <w:rStyle w:val="iBAAGStandardTextChar"/>
              </w:rPr>
              <w:lastRenderedPageBreak/>
              <w:t>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152143D2" w14:textId="77777777" w:rsidR="00481264" w:rsidRPr="00795298" w:rsidRDefault="00481264" w:rsidP="00481264">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 xml:space="preserve">co-insurance, after you pay the </w:t>
            </w:r>
            <w:r w:rsidRPr="00795298">
              <w:rPr>
                <w:rFonts w:eastAsia="Times New Roman" w:cs="Times New Roman"/>
                <w:color w:val="000000"/>
                <w:szCs w:val="24"/>
              </w:rPr>
              <w:lastRenderedPageBreak/>
              <w:t>deductible.</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16D1C238" w14:textId="77777777" w:rsidR="008E2B57" w:rsidRPr="00795298" w:rsidRDefault="008E2B57" w:rsidP="008E2B57">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 xml:space="preserve">co-insurance, after you pay the </w:t>
            </w:r>
            <w:r w:rsidRPr="00795298">
              <w:rPr>
                <w:rFonts w:eastAsia="Times New Roman" w:cs="Times New Roman"/>
                <w:color w:val="000000"/>
                <w:szCs w:val="24"/>
              </w:rPr>
              <w:lastRenderedPageBreak/>
              <w:t>deductible.</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6613364B" w:rsidR="00B86AA9" w:rsidRPr="00DE556B" w:rsidRDefault="00AB2A36" w:rsidP="006A6DDF">
            <w:r>
              <w:rPr>
                <w:rStyle w:val="iBAAGStandardTextBoldChar"/>
              </w:rPr>
              <w:lastRenderedPageBreak/>
              <w:t>30%</w:t>
            </w:r>
            <w:r w:rsidRPr="00DE556B">
              <w:t xml:space="preserve"> </w:t>
            </w:r>
            <w:r w:rsidR="00B86AA9" w:rsidRPr="00DE556B">
              <w:rPr>
                <w:rStyle w:val="iBAAGStandardTextChar"/>
              </w:rPr>
              <w:t xml:space="preserve">co-insurance, after </w:t>
            </w:r>
            <w:r w:rsidR="00B86AA9" w:rsidRPr="00DE556B">
              <w:rPr>
                <w:rStyle w:val="iBAAGStandardTextChar"/>
              </w:rPr>
              <w:lastRenderedPageBreak/>
              <w:t>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 xml:space="preserve">As soon as </w:t>
            </w:r>
            <w:r w:rsidRPr="00DE556B">
              <w:lastRenderedPageBreak/>
              <w:t>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0A16BCCE" w:rsidR="00B86AA9" w:rsidRPr="00DE556B" w:rsidRDefault="00F54472"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lastRenderedPageBreak/>
              <w:t>None</w:t>
            </w:r>
          </w:p>
          <w:p w14:paraId="587176D5" w14:textId="4E347C83" w:rsidR="00F35704" w:rsidRPr="00DE556B" w:rsidRDefault="00F35704" w:rsidP="006141D1">
            <w:pPr>
              <w:pStyle w:val="iBAAGStandardText"/>
            </w:pPr>
          </w:p>
        </w:tc>
      </w:tr>
      <w:tr w:rsidR="00B86AA9" w:rsidRPr="00DE556B" w14:paraId="4E13785D" w14:textId="77777777" w:rsidTr="0006062E">
        <w:tblPrEx>
          <w:shd w:val="clear" w:color="auto" w:fill="auto"/>
        </w:tblPrEx>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06062E">
        <w:tblPrEx>
          <w:shd w:val="clear" w:color="auto" w:fill="auto"/>
        </w:tblPrEx>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6D1893E2" w:rsidR="00633F4C" w:rsidRPr="00DE556B" w:rsidRDefault="00633F4C" w:rsidP="00CB1FF9">
            <w:pPr>
              <w:rPr>
                <w:rStyle w:val="InstructionalTextChar"/>
              </w:rPr>
            </w:pPr>
            <w:r w:rsidRPr="00DE556B">
              <w:rPr>
                <w:rStyle w:val="iBAAGStandardTextBoldChar"/>
              </w:rPr>
              <w:lastRenderedPageBreak/>
              <w:t>No Charge</w:t>
            </w:r>
          </w:p>
          <w:p w14:paraId="332A50FE" w14:textId="62EE39EA"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 xml:space="preserve">Is prior authorization </w:t>
            </w:r>
            <w:r w:rsidRPr="00DE556B">
              <w:lastRenderedPageBreak/>
              <w:t>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5CF276EF" w14:textId="074B400B"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0BBDBDDA" w14:textId="77777777" w:rsidR="00633F4C" w:rsidRDefault="00633F4C" w:rsidP="00BD7601">
            <w:pPr>
              <w:pStyle w:val="iBAAGStandardText"/>
            </w:pPr>
          </w:p>
          <w:p w14:paraId="2F013092" w14:textId="77777777" w:rsidR="00633F4C" w:rsidRPr="00DE556B" w:rsidRDefault="00633F4C" w:rsidP="001960A9">
            <w:pPr>
              <w:pStyle w:val="iBAAGStandardText"/>
            </w:pPr>
          </w:p>
        </w:tc>
        <w:tc>
          <w:tcPr>
            <w:tcW w:w="2491" w:type="dxa"/>
            <w:tcBorders>
              <w:bottom w:val="single" w:sz="4" w:space="0" w:color="000000" w:themeColor="text1"/>
            </w:tcBorders>
            <w:shd w:val="clear" w:color="auto" w:fill="auto"/>
          </w:tcPr>
          <w:p w14:paraId="76B8BEBB" w14:textId="77777777" w:rsidR="00B76346" w:rsidRPr="00DE556B" w:rsidRDefault="00B76346" w:rsidP="00B76346">
            <w:pPr>
              <w:rPr>
                <w:rStyle w:val="InstructionalTextChar"/>
              </w:rPr>
            </w:pPr>
            <w:r w:rsidRPr="00DE556B">
              <w:rPr>
                <w:rStyle w:val="iBAAGStandardTextBoldChar"/>
              </w:rPr>
              <w:lastRenderedPageBreak/>
              <w:t>No Charge</w:t>
            </w:r>
          </w:p>
          <w:p w14:paraId="278CBBF3" w14:textId="77777777" w:rsidR="00B76346" w:rsidRDefault="00B76346" w:rsidP="0087759D">
            <w:pPr>
              <w:rPr>
                <w:rStyle w:val="iBAAGStandardTextChar"/>
              </w:rPr>
            </w:pPr>
            <w:r w:rsidRPr="00DE556B">
              <w:rPr>
                <w:rStyle w:val="iBAAGStandardTextChar"/>
              </w:rPr>
              <w:t>The annual deductible does not apply.</w:t>
            </w:r>
          </w:p>
          <w:p w14:paraId="406CA7CF" w14:textId="77777777" w:rsidR="00B76346" w:rsidRDefault="00B76346" w:rsidP="0087759D">
            <w:pPr>
              <w:rPr>
                <w:rStyle w:val="iBAAGStandardTextChar"/>
              </w:rPr>
            </w:pP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lastRenderedPageBreak/>
              <w:t>Yes</w:t>
            </w:r>
          </w:p>
          <w:p w14:paraId="65F2B469" w14:textId="77777777" w:rsidR="00633F4C" w:rsidRPr="00DE556B" w:rsidRDefault="00633F4C" w:rsidP="0087759D">
            <w:r w:rsidRPr="00DE556B">
              <w:tab/>
            </w:r>
          </w:p>
          <w:p w14:paraId="6D476B6D" w14:textId="77777777" w:rsidR="00B76346" w:rsidRDefault="00633F4C" w:rsidP="0087759D">
            <w:pPr>
              <w:rPr>
                <w:rStyle w:val="iBAAGStandardTextBoldChar"/>
              </w:rPr>
            </w:pPr>
            <w:r w:rsidRPr="00DE556B">
              <w:rPr>
                <w:rStyle w:val="iBAAGStandardTextBoldChar"/>
              </w:rPr>
              <w:t xml:space="preserve">Prior </w:t>
            </w:r>
          </w:p>
          <w:p w14:paraId="2B001D5A" w14:textId="67F11A59" w:rsidR="00633F4C" w:rsidRPr="00DE556B" w:rsidRDefault="00633F4C" w:rsidP="0087759D">
            <w:r w:rsidRPr="00DE556B">
              <w:rPr>
                <w:rStyle w:val="iBAAGStandardTextBoldChar"/>
              </w:rPr>
              <w:t>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7B698F7B" w14:textId="1864EE31"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4BD74C7C" w14:textId="77777777" w:rsidR="00633F4C" w:rsidRDefault="00633F4C" w:rsidP="0087759D">
            <w:pPr>
              <w:rPr>
                <w:rStyle w:val="InstructionalTextChar"/>
              </w:rPr>
            </w:pPr>
          </w:p>
          <w:p w14:paraId="5BB11E37" w14:textId="2BE68027" w:rsidR="00633F4C" w:rsidRPr="00DE556B" w:rsidRDefault="00633F4C" w:rsidP="00E95A8C"/>
        </w:tc>
        <w:tc>
          <w:tcPr>
            <w:tcW w:w="2491" w:type="dxa"/>
            <w:tcBorders>
              <w:bottom w:val="single" w:sz="4" w:space="0" w:color="000000" w:themeColor="text1"/>
            </w:tcBorders>
            <w:shd w:val="clear" w:color="auto" w:fill="auto"/>
          </w:tcPr>
          <w:p w14:paraId="34E10144" w14:textId="3BE51378" w:rsidR="00633F4C" w:rsidRPr="00DE556B" w:rsidRDefault="00633F4C" w:rsidP="00E95A8C">
            <w:pPr>
              <w:pStyle w:val="iBAAGStandardText"/>
            </w:pPr>
            <w:r w:rsidRPr="00DE556B">
              <w:rPr>
                <w:rStyle w:val="iBAAGStandardTextChar"/>
              </w:rPr>
              <w:lastRenderedPageBreak/>
              <w:t>U.S. Out-of-Network benefits are not covered.</w:t>
            </w:r>
          </w:p>
        </w:tc>
        <w:tc>
          <w:tcPr>
            <w:tcW w:w="2491" w:type="dxa"/>
            <w:tcBorders>
              <w:bottom w:val="single" w:sz="4" w:space="0" w:color="000000" w:themeColor="text1"/>
            </w:tcBorders>
            <w:shd w:val="clear" w:color="auto" w:fill="auto"/>
          </w:tcPr>
          <w:p w14:paraId="386E5C78" w14:textId="5B2827A0"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6FA6D03" w14:textId="47EDB050" w:rsidR="00633F4C" w:rsidRPr="00DE556B" w:rsidRDefault="00633F4C">
            <w:pPr>
              <w:pStyle w:val="iBAAGStandardText"/>
            </w:pPr>
            <w:bookmarkStart w:id="55" w:name="_DV_M196"/>
            <w:bookmarkEnd w:id="55"/>
          </w:p>
        </w:tc>
      </w:tr>
      <w:tr w:rsidR="00B86AA9" w:rsidRPr="00DE556B" w14:paraId="587176DD"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06062E">
        <w:tblPrEx>
          <w:shd w:val="clear" w:color="auto" w:fill="auto"/>
        </w:tblPrEx>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 xml:space="preserve">For more information about other doctor fees, </w:t>
            </w:r>
            <w:r w:rsidRPr="00DE556B">
              <w:rPr>
                <w:rStyle w:val="iBAAGStandardTextChar"/>
              </w:rPr>
              <w:lastRenderedPageBreak/>
              <w:t>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lastRenderedPageBreak/>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lastRenderedPageBreak/>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lastRenderedPageBreak/>
              <w:t>Lab Testing</w:t>
            </w:r>
          </w:p>
          <w:p w14:paraId="58717704" w14:textId="77777777" w:rsidR="00B86AA9" w:rsidRPr="00DE556B" w:rsidRDefault="00B86AA9" w:rsidP="006A6DDF">
            <w:pPr>
              <w:pStyle w:val="iBAAGStandardText"/>
              <w:rPr>
                <w:rStyle w:val="iBAAGStandardTextBoldChar"/>
              </w:rPr>
            </w:pPr>
          </w:p>
          <w:p w14:paraId="58717705" w14:textId="38913886" w:rsidR="00B86AA9" w:rsidRPr="00DE556B" w:rsidRDefault="00191B94" w:rsidP="006A6DDF">
            <w:r>
              <w:rPr>
                <w:rStyle w:val="iBAAGStandardTextBoldChar"/>
              </w:rPr>
              <w:t>30%</w:t>
            </w:r>
            <w:r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1CDEDBB" w:rsidR="00B86AA9" w:rsidRPr="00DE556B" w:rsidRDefault="00A60676" w:rsidP="006A6DDF">
            <w:r>
              <w:rPr>
                <w:rStyle w:val="iBAAGStandardTextBoldChar"/>
              </w:rPr>
              <w:t>30%</w:t>
            </w:r>
            <w:r w:rsidRPr="00DE556B">
              <w:rPr>
                <w:rStyle w:val="iBAAGStandardTextChar"/>
              </w:rPr>
              <w:t xml:space="preserve"> </w:t>
            </w:r>
            <w:r w:rsidR="00B86AA9" w:rsidRPr="00DE556B">
              <w:rPr>
                <w:rStyle w:val="iBAAGStandardTextChar"/>
              </w:rPr>
              <w:t>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w:t>
            </w:r>
            <w:r>
              <w:lastRenderedPageBreak/>
              <w:t xml:space="preserve">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1425F015" w:rsidR="00B86AA9" w:rsidRPr="00DE556B" w:rsidRDefault="00F54472"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lastRenderedPageBreak/>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06062E">
        <w:tblPrEx>
          <w:shd w:val="clear" w:color="auto" w:fill="auto"/>
        </w:tblPrEx>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 xml:space="preserve">For more information about other doctor fees, </w:t>
            </w:r>
            <w:r w:rsidRPr="00DE556B">
              <w:rPr>
                <w:rStyle w:val="iBAAGStandardTextChar"/>
              </w:rPr>
              <w:lastRenderedPageBreak/>
              <w:t>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0CF87EEE" w14:textId="77777777" w:rsidR="00CD7AD6" w:rsidRPr="00795298" w:rsidRDefault="00CD7AD6" w:rsidP="00CD7AD6">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067A4FBC" w14:textId="77777777" w:rsidR="009A5D46" w:rsidRDefault="009A5D46" w:rsidP="009A5D46">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D5180A4" w14:textId="77777777" w:rsidR="009A5D46" w:rsidRDefault="009A5D46" w:rsidP="009A5D46">
            <w:pPr>
              <w:rPr>
                <w:rFonts w:eastAsia="Times New Roman" w:cs="Times New Roman"/>
                <w:color w:val="000000"/>
                <w:szCs w:val="24"/>
              </w:rPr>
            </w:pPr>
          </w:p>
          <w:p w14:paraId="5AC0E6E6" w14:textId="77777777" w:rsidR="009A5D46" w:rsidRPr="00795298" w:rsidRDefault="009A5D46" w:rsidP="009A5D46">
            <w:pPr>
              <w:rPr>
                <w:rFonts w:eastAsia="Times New Roman" w:cs="Times New Roman"/>
                <w:szCs w:val="24"/>
              </w:rPr>
            </w:pPr>
          </w:p>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16249F3C" w:rsidR="00B86AA9" w:rsidRPr="00DE556B" w:rsidRDefault="0071202E" w:rsidP="006A6DDF">
            <w:bookmarkStart w:id="58" w:name="_DV_C1068"/>
            <w:r>
              <w:rPr>
                <w:rStyle w:val="iBAAGStandardTextBoldChar"/>
              </w:rPr>
              <w:t>30%</w:t>
            </w:r>
            <w:r w:rsidRPr="00DE556B">
              <w:t xml:space="preserve"> </w:t>
            </w:r>
            <w:r w:rsidR="00B86AA9" w:rsidRPr="00DE556B">
              <w:t>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5 business days before schedu</w:t>
            </w:r>
            <w:r w:rsidRPr="00DE556B">
              <w:lastRenderedPageBreak/>
              <w:t xml:space="preserve">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15FD7553" w:rsidR="00B86AA9" w:rsidRPr="00DE556B" w:rsidRDefault="00F54472"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lastRenderedPageBreak/>
              <w:t xml:space="preserve">If the service is provided in a doctor’s office, additional co-pays, deductible and co-insurance may apply.  </w:t>
            </w:r>
          </w:p>
        </w:tc>
      </w:tr>
      <w:tr w:rsidR="00B86AA9" w:rsidRPr="00DE556B" w14:paraId="5871775B"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06062E">
        <w:tblPrEx>
          <w:shd w:val="clear" w:color="auto" w:fill="auto"/>
        </w:tblPrEx>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 xml:space="preserve">Doctor fees in a hospital, skilled nursing </w:t>
            </w:r>
            <w:r w:rsidRPr="00DE556B">
              <w:rPr>
                <w:rStyle w:val="iBAAGStandardTextChar"/>
              </w:rPr>
              <w:lastRenderedPageBreak/>
              <w:t>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4917B3DA" w14:textId="77777777" w:rsidR="009E752A" w:rsidRPr="00795298" w:rsidRDefault="009E752A" w:rsidP="009E752A">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lastRenderedPageBreak/>
              <w:t>No</w:t>
            </w:r>
          </w:p>
        </w:tc>
        <w:tc>
          <w:tcPr>
            <w:tcW w:w="2491" w:type="dxa"/>
            <w:shd w:val="clear" w:color="auto" w:fill="FFFFFF" w:themeFill="background1"/>
          </w:tcPr>
          <w:p w14:paraId="311B506F" w14:textId="77777777" w:rsidR="00837DE5" w:rsidRPr="00795298" w:rsidRDefault="00837DE5" w:rsidP="00837DE5">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lastRenderedPageBreak/>
              <w:t>No</w:t>
            </w:r>
          </w:p>
        </w:tc>
        <w:tc>
          <w:tcPr>
            <w:tcW w:w="2491" w:type="dxa"/>
            <w:shd w:val="clear" w:color="auto" w:fill="FFFFFF" w:themeFill="background1"/>
          </w:tcPr>
          <w:p w14:paraId="58717767" w14:textId="66308B68" w:rsidR="00B86AA9" w:rsidRPr="00DE556B" w:rsidRDefault="00622A4B" w:rsidP="006A6DDF">
            <w:pPr>
              <w:pStyle w:val="iBAAGStandardText"/>
            </w:pPr>
            <w:r>
              <w:rPr>
                <w:rStyle w:val="iBAAGStandardTextBoldChar"/>
              </w:rPr>
              <w:lastRenderedPageBreak/>
              <w:t>30%</w:t>
            </w:r>
            <w:r w:rsidRPr="00DE556B">
              <w:t xml:space="preserve"> </w:t>
            </w:r>
            <w:r w:rsidR="00B86AA9" w:rsidRPr="00DE556B">
              <w:t>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 xml:space="preserve">Is prior authorization </w:t>
            </w:r>
            <w:r w:rsidRPr="00DE556B">
              <w:lastRenderedPageBreak/>
              <w:t>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lastRenderedPageBreak/>
              <w:t>None</w:t>
            </w:r>
          </w:p>
        </w:tc>
      </w:tr>
      <w:tr w:rsidR="005C7B7A" w:rsidRPr="00DE556B" w14:paraId="3EBB4FD9" w14:textId="77777777" w:rsidTr="0006062E">
        <w:tblPrEx>
          <w:shd w:val="clear" w:color="auto" w:fill="auto"/>
        </w:tblPrEx>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06062E">
        <w:tblPrEx>
          <w:shd w:val="clear" w:color="auto" w:fill="auto"/>
        </w:tblPrEx>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 xml:space="preserve">travel arrangements for any traveling companions </w:t>
            </w:r>
            <w:r w:rsidRPr="00DE556B">
              <w:lastRenderedPageBreak/>
              <w:t>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759AD0D3" w:rsidR="002B7568" w:rsidRPr="00DE556B" w:rsidRDefault="002B7568" w:rsidP="00A602A5">
            <w:pPr>
              <w:rPr>
                <w:rStyle w:val="InstructionalTextChar"/>
              </w:rPr>
            </w:pPr>
            <w:r w:rsidRPr="00DE556B">
              <w:rPr>
                <w:rStyle w:val="iBAAGStandardTextBoldChar"/>
              </w:rPr>
              <w:lastRenderedPageBreak/>
              <w:t>No Charge</w:t>
            </w:r>
          </w:p>
          <w:p w14:paraId="65156923" w14:textId="4F4A35BF"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 xml:space="preserve">Getting approval by calling the number listed on your health plan ID card before you </w:t>
            </w:r>
            <w:r w:rsidRPr="00DE556B">
              <w:lastRenderedPageBreak/>
              <w:t>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B4D51AF" w14:textId="7115B8FD"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2A425582" w14:textId="77777777" w:rsidR="002B7568" w:rsidRDefault="002B7568" w:rsidP="00BD7601">
            <w:pPr>
              <w:pStyle w:val="iBAAGStandardText"/>
            </w:pPr>
          </w:p>
          <w:p w14:paraId="66600CD8" w14:textId="77777777" w:rsidR="002B7568" w:rsidRPr="00BD7601" w:rsidRDefault="002B7568" w:rsidP="001960A9">
            <w:pPr>
              <w:pStyle w:val="iBAAGStandardText"/>
            </w:pPr>
          </w:p>
        </w:tc>
        <w:tc>
          <w:tcPr>
            <w:tcW w:w="2491" w:type="dxa"/>
            <w:shd w:val="clear" w:color="auto" w:fill="FFFFFF" w:themeFill="background1"/>
          </w:tcPr>
          <w:p w14:paraId="164401BE" w14:textId="77777777" w:rsidR="008C4B97" w:rsidRPr="00DE556B" w:rsidRDefault="008C4B97" w:rsidP="008C4B97">
            <w:pPr>
              <w:rPr>
                <w:rStyle w:val="InstructionalTextChar"/>
              </w:rPr>
            </w:pPr>
            <w:r w:rsidRPr="00DE556B">
              <w:rPr>
                <w:rStyle w:val="iBAAGStandardTextBoldChar"/>
              </w:rPr>
              <w:lastRenderedPageBreak/>
              <w:t>No Charge</w:t>
            </w:r>
          </w:p>
          <w:p w14:paraId="4A03A0E1" w14:textId="77777777" w:rsidR="008C4B97" w:rsidRPr="00DE556B" w:rsidRDefault="008C4B97" w:rsidP="008C4B97">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 xml:space="preserve">Getting approval by calling the number listed on your health plan ID card before you can get medicine </w:t>
            </w:r>
            <w:r w:rsidRPr="00DE556B">
              <w:lastRenderedPageBreak/>
              <w:t>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0D0301D7" w14:textId="24E9F307"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104978ED" w14:textId="77777777" w:rsidR="002B7568" w:rsidRDefault="002B7568" w:rsidP="0087759D">
            <w:pPr>
              <w:pStyle w:val="iBAAGStandardText"/>
              <w:rPr>
                <w:b/>
              </w:rPr>
            </w:pPr>
          </w:p>
          <w:p w14:paraId="17A7C891" w14:textId="2B1ACA5B"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4BA77D28" w:rsidR="002B7568" w:rsidRDefault="002B7568" w:rsidP="0087759D">
            <w:pPr>
              <w:pStyle w:val="iBAAGStandardText"/>
            </w:pPr>
            <w:r>
              <w:lastRenderedPageBreak/>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06062E">
        <w:tblPrEx>
          <w:shd w:val="clear" w:color="auto" w:fill="auto"/>
        </w:tblPrEx>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proofErr w:type="spellStart"/>
            <w:r w:rsidRPr="00DE556B">
              <w:t>Scopic</w:t>
            </w:r>
            <w:proofErr w:type="spellEnd"/>
            <w:r w:rsidRPr="00DE556B">
              <w:t xml:space="preserve">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w:t>
            </w:r>
            <w:r w:rsidRPr="00DE556B">
              <w:rPr>
                <w:rStyle w:val="iBAAGStandardTextChar"/>
              </w:rPr>
              <w:lastRenderedPageBreak/>
              <w:t xml:space="preserve">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02D8FD30" w14:textId="77777777" w:rsidR="001863CE" w:rsidRPr="00795298" w:rsidRDefault="001863CE" w:rsidP="001863CE">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lastRenderedPageBreak/>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70C74099" w14:textId="77777777" w:rsidR="00143B57" w:rsidRPr="00795298" w:rsidRDefault="00143B57" w:rsidP="00143B57">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lastRenderedPageBreak/>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3A576B46" w:rsidR="00B86AA9" w:rsidRPr="00DE556B" w:rsidRDefault="004B1553" w:rsidP="006A6DDF">
            <w:r>
              <w:rPr>
                <w:rStyle w:val="iBAAGStandardTextBoldChar"/>
              </w:rPr>
              <w:lastRenderedPageBreak/>
              <w:t>30%</w:t>
            </w:r>
            <w:r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lastRenderedPageBreak/>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 xml:space="preserve">Surgery - </w:t>
            </w:r>
            <w:r w:rsidRPr="00DE556B">
              <w:rPr>
                <w:rStyle w:val="iBAAGStandardTextItalicsChar"/>
              </w:rPr>
              <w:lastRenderedPageBreak/>
              <w:t>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06062E">
        <w:tblPrEx>
          <w:shd w:val="clear" w:color="auto" w:fill="auto"/>
        </w:tblPrEx>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w:t>
            </w:r>
            <w:r w:rsidRPr="00DE556B">
              <w:lastRenderedPageBreak/>
              <w:t xml:space="preserve">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6E73C3D2" w14:textId="77777777" w:rsidR="008A30DE" w:rsidRDefault="008A30DE" w:rsidP="008A30DE">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6A2C4A65" w14:textId="77777777" w:rsidR="008A30DE" w:rsidRDefault="008A30DE" w:rsidP="008A30DE">
            <w:pPr>
              <w:rPr>
                <w:rFonts w:eastAsia="Times New Roman" w:cs="Times New Roman"/>
                <w:color w:val="000000"/>
                <w:szCs w:val="24"/>
              </w:rPr>
            </w:pPr>
          </w:p>
          <w:p w14:paraId="402EEF51" w14:textId="77777777" w:rsidR="008A30DE" w:rsidRPr="00795298" w:rsidRDefault="008A30DE" w:rsidP="008A30DE">
            <w:pPr>
              <w:rPr>
                <w:rFonts w:eastAsia="Times New Roman" w:cs="Times New Roman"/>
                <w:szCs w:val="24"/>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71C614D8" w14:textId="77777777" w:rsidR="00A019A6" w:rsidRPr="00795298" w:rsidRDefault="00A019A6" w:rsidP="00A019A6">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4BDC7A4F" w:rsidR="00B86AA9" w:rsidRPr="00DE556B" w:rsidRDefault="00EC6A41" w:rsidP="006A6DDF">
            <w:pPr>
              <w:pStyle w:val="iBAAGStandardText"/>
            </w:pPr>
            <w:r>
              <w:rPr>
                <w:rStyle w:val="iBAAGStandardTextBoldChar"/>
              </w:rPr>
              <w:t>30%</w:t>
            </w:r>
            <w:r w:rsidRPr="00DE556B">
              <w:t xml:space="preserve"> </w:t>
            </w:r>
            <w:r w:rsidR="00B86AA9" w:rsidRPr="00DE556B">
              <w:t>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 xml:space="preserve">Getting approval by calling the number listed on your health plan ID card before you can get medicine </w:t>
            </w:r>
            <w:r w:rsidRPr="00DE556B">
              <w:lastRenderedPageBreak/>
              <w:t>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44D10EC" w:rsidR="00B86AA9" w:rsidRPr="00DE556B" w:rsidRDefault="00F54472"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96F6135" w:rsidR="00B86AA9" w:rsidRPr="000E05CA" w:rsidRDefault="00B86AA9" w:rsidP="00583D07">
            <w:pPr>
              <w:pStyle w:val="iBAAGStandardText"/>
            </w:pPr>
            <w:r w:rsidRPr="000E05CA">
              <w:lastRenderedPageBreak/>
              <w:t>Limited</w:t>
            </w:r>
            <w:r w:rsidR="00E65803" w:rsidRPr="000E05CA">
              <w:t xml:space="preserve"> to</w:t>
            </w:r>
            <w:r w:rsidR="00A30A9D">
              <w:t xml:space="preserve"> </w:t>
            </w:r>
            <w:r w:rsidR="00A30A9D">
              <w:rPr>
                <w:rStyle w:val="iBAAGStandardTextBoldChar"/>
              </w:rPr>
              <w:t>120</w:t>
            </w:r>
            <w:r w:rsidRPr="000E05CA">
              <w:t>days per year</w:t>
            </w:r>
            <w:r w:rsidR="00DF2F6C" w:rsidRPr="000E05CA">
              <w:t>.</w:t>
            </w:r>
          </w:p>
          <w:p w14:paraId="14ED401A" w14:textId="77777777" w:rsidR="000E05CA" w:rsidRDefault="000E05CA" w:rsidP="000E05CA">
            <w:pPr>
              <w:pStyle w:val="iBAAGStandardText"/>
              <w:rPr>
                <w:rStyle w:val="InstructionalTextChar"/>
              </w:rPr>
            </w:pPr>
          </w:p>
          <w:p w14:paraId="3F696011" w14:textId="05C0BDA0" w:rsidR="00E65803" w:rsidRPr="000E05CA" w:rsidRDefault="00E65803" w:rsidP="001960A9"/>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lastRenderedPageBreak/>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06062E">
        <w:tblPrEx>
          <w:shd w:val="clear" w:color="auto" w:fill="auto"/>
        </w:tblPrEx>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w:t>
            </w:r>
            <w:r w:rsidRPr="00DE556B">
              <w:rPr>
                <w:rStyle w:val="iBAAGStandardTextChar"/>
              </w:rPr>
              <w:lastRenderedPageBreak/>
              <w:t>definitions.</w:t>
            </w:r>
          </w:p>
          <w:p w14:paraId="587177F2" w14:textId="77777777" w:rsidR="00B86AA9" w:rsidRPr="00DE556B" w:rsidRDefault="00B86AA9" w:rsidP="006A6DDF"/>
        </w:tc>
        <w:tc>
          <w:tcPr>
            <w:tcW w:w="2491" w:type="dxa"/>
            <w:shd w:val="clear" w:color="auto" w:fill="FFFFFF" w:themeFill="background1"/>
          </w:tcPr>
          <w:p w14:paraId="630461B1" w14:textId="77777777" w:rsidR="007017E6" w:rsidRPr="00795298" w:rsidRDefault="007017E6" w:rsidP="007017E6">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7708A3CD" w14:textId="77777777" w:rsidR="00920AFA" w:rsidRPr="00795298" w:rsidRDefault="00920AFA" w:rsidP="00920AFA">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0CEF3C76" w:rsidR="00B86AA9" w:rsidRPr="00DE556B" w:rsidRDefault="003D7239" w:rsidP="006A6DDF">
            <w:pPr>
              <w:pStyle w:val="iBAAGStandardText"/>
            </w:pPr>
            <w:r>
              <w:rPr>
                <w:rStyle w:val="iBAAGStandardTextBoldChar"/>
              </w:rPr>
              <w:t>30%</w:t>
            </w:r>
            <w:r w:rsidRPr="00DE556B">
              <w:t xml:space="preserve"> </w:t>
            </w:r>
            <w:r w:rsidR="00B86AA9" w:rsidRPr="00DE556B">
              <w:t>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w:t>
            </w:r>
            <w:r w:rsidRPr="00DE556B">
              <w:lastRenderedPageBreak/>
              <w:t>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lastRenderedPageBreak/>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50EF42A6" w:rsidR="00B86AA9" w:rsidRPr="00DE556B" w:rsidRDefault="00F54472"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86AA9" w:rsidRPr="00DE556B" w14:paraId="58717819"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06062E">
        <w:tblPrEx>
          <w:shd w:val="clear" w:color="auto" w:fill="auto"/>
        </w:tblPrEx>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lastRenderedPageBreak/>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0E72FF41" w14:textId="77777777" w:rsidR="0048718D" w:rsidRPr="00795298" w:rsidRDefault="0048718D" w:rsidP="0048718D">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080EBE2E" w14:textId="77777777" w:rsidR="0031238E" w:rsidRPr="00795298" w:rsidRDefault="0031238E" w:rsidP="0031238E">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412EC340" w:rsidR="00B86AA9" w:rsidRPr="00DE556B" w:rsidRDefault="00AF61D9" w:rsidP="006A6DDF">
            <w:pPr>
              <w:pStyle w:val="iBAAGStandardText"/>
            </w:pPr>
            <w:r>
              <w:rPr>
                <w:rStyle w:val="iBAAGStandardTextBoldChar"/>
              </w:rPr>
              <w:t>30%</w:t>
            </w:r>
            <w:r w:rsidRPr="00DE556B">
              <w:t xml:space="preserve"> </w:t>
            </w:r>
            <w:r w:rsidR="00B86AA9" w:rsidRPr="00DE556B">
              <w:t>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w:t>
            </w:r>
            <w:r w:rsidRPr="00DE556B">
              <w:lastRenderedPageBreak/>
              <w:t>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 xml:space="preserve">5 business days before </w:t>
            </w:r>
            <w:r w:rsidRPr="00DE556B">
              <w:lastRenderedPageBreak/>
              <w:t>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3A053D00" w:rsidR="00B86AA9" w:rsidRPr="00DE556B" w:rsidRDefault="00F54472"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86AA9" w:rsidRPr="00DE556B" w14:paraId="5871784D" w14:textId="77777777" w:rsidTr="0006062E">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06062E">
        <w:tblPrEx>
          <w:shd w:val="clear" w:color="auto" w:fill="auto"/>
        </w:tblPrEx>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 xml:space="preserve">Services for an illness, injury or condition </w:t>
            </w:r>
            <w:r w:rsidRPr="00DE556B">
              <w:rPr>
                <w:rStyle w:val="iBAAGStandardTextChar"/>
              </w:rPr>
              <w:lastRenderedPageBreak/>
              <w:t>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23EABDED" w14:textId="77777777" w:rsidR="00276A6C" w:rsidRPr="00795298" w:rsidRDefault="00276A6C" w:rsidP="00276A6C">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 xml:space="preserve">Is prior authorization </w:t>
            </w:r>
            <w:r w:rsidRPr="00DE556B">
              <w:lastRenderedPageBreak/>
              <w:t>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5E5115F6" w:rsidR="00B86AA9" w:rsidRPr="00DE556B" w:rsidRDefault="00B86AA9" w:rsidP="006A6DDF">
            <w:pPr>
              <w:pStyle w:val="iBAAGStandardText"/>
            </w:pPr>
            <w:r w:rsidRPr="00DE556B">
              <w:rPr>
                <w:rStyle w:val="iBAAGStandardTextBoldChar"/>
              </w:rPr>
              <w:lastRenderedPageBreak/>
              <w:t>$</w:t>
            </w:r>
            <w:r w:rsidR="00971368">
              <w:rPr>
                <w:rStyle w:val="iBAAGStandardTextBoldChar"/>
              </w:rPr>
              <w:t>60</w:t>
            </w:r>
            <w:r w:rsidRPr="00DE556B">
              <w:t xml:space="preserve"> co-pay per visit </w:t>
            </w:r>
          </w:p>
          <w:p w14:paraId="5871785B" w14:textId="74B7A10F"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lastRenderedPageBreak/>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053A0544" w:rsidR="00B86AA9" w:rsidRPr="00DE556B" w:rsidRDefault="00E76347" w:rsidP="001960A9">
            <w:pPr>
              <w:pStyle w:val="iBAAGStandardText"/>
              <w:spacing w:line="360" w:lineRule="auto"/>
            </w:pPr>
            <w:r>
              <w:rPr>
                <w:rStyle w:val="iBAAGStandardTextBoldChar"/>
              </w:rPr>
              <w:lastRenderedPageBreak/>
              <w:t>30%</w:t>
            </w:r>
            <w:r w:rsidRPr="00DE556B">
              <w:t xml:space="preserve"> </w:t>
            </w:r>
            <w:r w:rsidR="00B86AA9" w:rsidRPr="00DE556B">
              <w:t>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w:t>
            </w:r>
            <w:r w:rsidRPr="00DE556B">
              <w:lastRenderedPageBreak/>
              <w:t xml:space="preserve">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AF0D40">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AF0D4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AF0D40">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64349F43" w:rsidR="00D36319" w:rsidRPr="00DE556B" w:rsidRDefault="00141267" w:rsidP="006A6DDF">
            <w:pPr>
              <w:pStyle w:val="iBAAGStandardText"/>
            </w:pPr>
            <w:r w:rsidRPr="00A57859">
              <w:rPr>
                <w:rStyle w:val="InstructionalTextChar"/>
                <w:color w:val="000000" w:themeColor="text1"/>
              </w:rPr>
              <w:t>30%</w:t>
            </w:r>
            <w:r w:rsidR="00D36319" w:rsidRPr="00141267">
              <w:t xml:space="preserve"> </w:t>
            </w:r>
            <w:r w:rsidR="00D36319" w:rsidRPr="00DE556B">
              <w:t>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5E312D1A" w:rsidR="00D36319" w:rsidRPr="00DE556B" w:rsidRDefault="00F54472" w:rsidP="006A6DDF">
            <w:pPr>
              <w:pStyle w:val="iBAAGStandardText"/>
            </w:pPr>
            <w:r>
              <w:rPr>
                <w:rStyle w:val="iBAAGStandardTextBoldChar"/>
              </w:rPr>
              <w:t>50%</w:t>
            </w:r>
            <w:r w:rsidR="00D36319" w:rsidRPr="00DE556B">
              <w:t xml:space="preserve"> co-insurance</w:t>
            </w:r>
          </w:p>
          <w:p w14:paraId="587178A1" w14:textId="77777777" w:rsidR="00D36319" w:rsidRPr="00DE556B" w:rsidRDefault="00D36319" w:rsidP="006A6DDF">
            <w:pPr>
              <w:pStyle w:val="iBAAGStandardText"/>
            </w:pP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lastRenderedPageBreak/>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800233" w:rsidRPr="00DE556B" w14:paraId="2156DE18" w14:textId="77777777" w:rsidTr="00AF0D4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3B2525C" w14:textId="77777777" w:rsidR="00800233" w:rsidRPr="00DE556B" w:rsidRDefault="00800233" w:rsidP="00241114">
            <w:pPr>
              <w:pStyle w:val="iBAAGTableHeader"/>
            </w:pPr>
            <w:r w:rsidRPr="00DE556B">
              <w:t>Common Medical Event</w:t>
            </w:r>
          </w:p>
        </w:tc>
        <w:tc>
          <w:tcPr>
            <w:tcW w:w="2491" w:type="dxa"/>
            <w:tcBorders>
              <w:bottom w:val="single" w:sz="4" w:space="0" w:color="000000" w:themeColor="text1"/>
            </w:tcBorders>
            <w:shd w:val="clear" w:color="auto" w:fill="31849B"/>
          </w:tcPr>
          <w:p w14:paraId="6B0E5296" w14:textId="77777777" w:rsidR="00800233" w:rsidRPr="00DE556B" w:rsidRDefault="00800233" w:rsidP="00241114">
            <w:pPr>
              <w:pStyle w:val="iBAAGTableHeader"/>
            </w:pPr>
            <w:r w:rsidRPr="00DE556B">
              <w:t>Your cost if you use</w:t>
            </w:r>
          </w:p>
          <w:p w14:paraId="1F83230E" w14:textId="77777777" w:rsidR="00800233" w:rsidRPr="00DE556B" w:rsidRDefault="00800233" w:rsidP="00241114">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E48C8F" w14:textId="77777777" w:rsidR="00800233" w:rsidRPr="00DE556B" w:rsidRDefault="00800233" w:rsidP="00241114">
            <w:pPr>
              <w:pStyle w:val="iBAAGTableHeader"/>
            </w:pPr>
            <w:r w:rsidRPr="00DE556B">
              <w:t>Your cost if you use</w:t>
            </w:r>
          </w:p>
          <w:p w14:paraId="4EF0ED77" w14:textId="77777777" w:rsidR="00800233" w:rsidRPr="00DE556B" w:rsidRDefault="00800233" w:rsidP="00241114">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BD2CBD2" w14:textId="77777777" w:rsidR="00800233" w:rsidRPr="00DE556B" w:rsidRDefault="00800233" w:rsidP="00241114">
            <w:pPr>
              <w:pStyle w:val="iBAAGTableHeader"/>
            </w:pPr>
            <w:r w:rsidRPr="00DE556B">
              <w:t>Your cost if you use U.S.</w:t>
            </w:r>
          </w:p>
          <w:p w14:paraId="30E1E5BF" w14:textId="77777777" w:rsidR="00800233" w:rsidRPr="00DE556B" w:rsidRDefault="00800233" w:rsidP="00241114">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65379B8A" w14:textId="77777777" w:rsidR="00800233" w:rsidRPr="00DE556B" w:rsidRDefault="00800233" w:rsidP="00241114">
            <w:pPr>
              <w:pStyle w:val="iBAAGTableHeader"/>
            </w:pPr>
            <w:r w:rsidRPr="00DE556B">
              <w:t>Limits &amp; Exceptions</w:t>
            </w:r>
          </w:p>
        </w:tc>
      </w:tr>
      <w:tr w:rsidR="00800233" w:rsidRPr="00DE556B" w14:paraId="749AECBC" w14:textId="77777777" w:rsidTr="00AF0D40">
        <w:tblPrEx>
          <w:shd w:val="clear" w:color="auto" w:fill="auto"/>
        </w:tblPrEx>
        <w:trPr>
          <w:gridAfter w:val="1"/>
          <w:wAfter w:w="26" w:type="dxa"/>
        </w:trPr>
        <w:tc>
          <w:tcPr>
            <w:tcW w:w="3517" w:type="dxa"/>
            <w:shd w:val="clear" w:color="auto" w:fill="FFFFFF" w:themeFill="background1"/>
          </w:tcPr>
          <w:p w14:paraId="63CF6C85" w14:textId="77777777" w:rsidR="00800233" w:rsidRPr="003F3B5E" w:rsidRDefault="00800233" w:rsidP="00800233">
            <w:pPr>
              <w:pStyle w:val="iBAAGSituationBoxName"/>
            </w:pPr>
            <w:bookmarkStart w:id="69" w:name="Donated_Breast_Milk"/>
            <w:r w:rsidRPr="00FA4690">
              <w:t>Donated Breast Milk</w:t>
            </w:r>
            <w:bookmarkEnd w:id="69"/>
          </w:p>
          <w:p w14:paraId="27831311" w14:textId="77777777" w:rsidR="00800233" w:rsidRPr="00F13EDA" w:rsidRDefault="00800233" w:rsidP="00800233">
            <w:pPr>
              <w:pStyle w:val="iBAAGStandardText"/>
            </w:pPr>
          </w:p>
          <w:p w14:paraId="6A7F4A77" w14:textId="77777777" w:rsidR="00800233" w:rsidRPr="004269D0" w:rsidRDefault="00800233" w:rsidP="00800233">
            <w:pPr>
              <w:pStyle w:val="iBAAGStandardText"/>
            </w:pPr>
            <w:r w:rsidRPr="004269D0">
              <w:rPr>
                <w:rStyle w:val="iBAAGStandardTextBoldChar"/>
                <w:b w:val="0"/>
              </w:rPr>
              <w:t>We cover donated breast milk if</w:t>
            </w:r>
            <w:r w:rsidRPr="004269D0">
              <w:t>:</w:t>
            </w:r>
          </w:p>
          <w:p w14:paraId="3058A886" w14:textId="77777777" w:rsidR="00800233" w:rsidRPr="004269D0" w:rsidRDefault="00800233" w:rsidP="00800233">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5445E8BB" w14:textId="77777777" w:rsidR="00800233" w:rsidRPr="004269D0" w:rsidRDefault="00800233" w:rsidP="00800233">
            <w:pPr>
              <w:pStyle w:val="iBAAGLevel1Bullets"/>
            </w:pPr>
            <w:r w:rsidRPr="004269D0">
              <w:t xml:space="preserve">The mother is unable to </w:t>
            </w:r>
            <w:r>
              <w:t xml:space="preserve">breast feed or </w:t>
            </w:r>
            <w:r w:rsidRPr="004269D0">
              <w:t xml:space="preserve">produce enough breast milk </w:t>
            </w:r>
          </w:p>
          <w:p w14:paraId="18FE35C9" w14:textId="77777777" w:rsidR="00800233" w:rsidRDefault="00800233" w:rsidP="00800233"/>
          <w:p w14:paraId="6B62306A" w14:textId="77777777" w:rsidR="00800233" w:rsidRPr="00D97B8B" w:rsidRDefault="00800233" w:rsidP="00800233">
            <w:r>
              <w:t>We also cover</w:t>
            </w:r>
            <w:r w:rsidRPr="00D97B8B">
              <w:t xml:space="preserve"> pasteurized donated breast milk</w:t>
            </w:r>
            <w:r>
              <w:t xml:space="preserve"> if:</w:t>
            </w:r>
            <w:r w:rsidRPr="00D97B8B">
              <w:t xml:space="preserve"> </w:t>
            </w:r>
          </w:p>
          <w:p w14:paraId="30E84EE4" w14:textId="77777777" w:rsidR="00800233" w:rsidRPr="004269D0" w:rsidRDefault="00800233" w:rsidP="00800233">
            <w:pPr>
              <w:pStyle w:val="iBAAGLevel1Bullets"/>
            </w:pPr>
            <w:r w:rsidRPr="00217474">
              <w:t>The child’s body weight is below healthy levels; or</w:t>
            </w:r>
          </w:p>
          <w:p w14:paraId="5B274862" w14:textId="77777777" w:rsidR="00800233" w:rsidRPr="00217474" w:rsidRDefault="00800233" w:rsidP="00800233">
            <w:pPr>
              <w:pStyle w:val="iBAAGLevel1Bullets"/>
            </w:pPr>
            <w:r w:rsidRPr="00217474">
              <w:t>A medical condition  that:</w:t>
            </w:r>
            <w:r w:rsidRPr="004269D0">
              <w:t xml:space="preserve"> </w:t>
            </w:r>
          </w:p>
          <w:p w14:paraId="0D10C35A" w14:textId="77777777" w:rsidR="00800233" w:rsidRPr="00BB7EF5" w:rsidRDefault="00800233" w:rsidP="00800233">
            <w:pPr>
              <w:pStyle w:val="iBAAGLevel2Bullets"/>
            </w:pPr>
            <w:r>
              <w:lastRenderedPageBreak/>
              <w:t>M</w:t>
            </w:r>
            <w:r w:rsidRPr="00BB7EF5">
              <w:t>ay benefit from the use of don</w:t>
            </w:r>
            <w:r>
              <w:t>ated</w:t>
            </w:r>
            <w:r w:rsidRPr="00BB7EF5">
              <w:t xml:space="preserve"> breast m</w:t>
            </w:r>
            <w:r>
              <w:t>ilk; or</w:t>
            </w:r>
          </w:p>
          <w:p w14:paraId="57230ED0" w14:textId="77777777" w:rsidR="00800233" w:rsidRPr="004269D0" w:rsidRDefault="00800233" w:rsidP="00800233">
            <w:pPr>
              <w:pStyle w:val="iBAAGLevel2Bullets"/>
            </w:pPr>
            <w:r>
              <w:t>P</w:t>
            </w:r>
            <w:r w:rsidRPr="004269D0">
              <w:t>laces the child at a high risk for development of necrotizing enterocolitis</w:t>
            </w:r>
          </w:p>
          <w:p w14:paraId="76FC2776" w14:textId="77777777" w:rsidR="00800233" w:rsidRPr="00F13EDA" w:rsidRDefault="00800233" w:rsidP="00800233"/>
          <w:p w14:paraId="4282DB45" w14:textId="77777777" w:rsidR="00800233" w:rsidRDefault="00800233" w:rsidP="00800233">
            <w:pPr>
              <w:pStyle w:val="iBAAGStandardTextBold"/>
            </w:pPr>
            <w:r>
              <w:t xml:space="preserve">Want more information? </w:t>
            </w:r>
          </w:p>
          <w:p w14:paraId="3122B438" w14:textId="77777777" w:rsidR="00800233" w:rsidRDefault="00800233" w:rsidP="00800233">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2CD6B0EB" w14:textId="77777777" w:rsidR="00800233" w:rsidRPr="00DE556B" w:rsidRDefault="00800233" w:rsidP="00241114">
            <w:pPr>
              <w:pStyle w:val="iBAAGStandardText"/>
            </w:pPr>
          </w:p>
        </w:tc>
        <w:tc>
          <w:tcPr>
            <w:tcW w:w="2491" w:type="dxa"/>
            <w:shd w:val="clear" w:color="auto" w:fill="FFFFFF" w:themeFill="background1"/>
          </w:tcPr>
          <w:p w14:paraId="16DB4264" w14:textId="77777777" w:rsidR="00F8673F" w:rsidRDefault="00F8673F" w:rsidP="00F8673F">
            <w:pPr>
              <w:pStyle w:val="iBAAGStandardText"/>
            </w:pPr>
            <w:r w:rsidRPr="007328F7">
              <w:lastRenderedPageBreak/>
              <w:t>The amount you pay is based on the different services you receive.</w:t>
            </w:r>
          </w:p>
          <w:p w14:paraId="748EC29A" w14:textId="77777777" w:rsidR="00F8673F" w:rsidRDefault="00F8673F" w:rsidP="00F8673F">
            <w:pPr>
              <w:pStyle w:val="iBAAGStandardText"/>
            </w:pPr>
          </w:p>
          <w:p w14:paraId="23CC8AB4" w14:textId="77777777" w:rsidR="00F8673F" w:rsidRPr="00C739E6" w:rsidRDefault="00F8673F" w:rsidP="00F8673F">
            <w:pPr>
              <w:pStyle w:val="iBAAGStandardTextBold"/>
            </w:pPr>
            <w:r w:rsidRPr="00C739E6">
              <w:t>Is prior authorization needed?</w:t>
            </w:r>
          </w:p>
          <w:p w14:paraId="78F1DF7F" w14:textId="4B1620C4" w:rsidR="00F8673F" w:rsidRDefault="00F8673F" w:rsidP="00F8673F">
            <w:r w:rsidRPr="007B1598">
              <w:rPr>
                <w:rStyle w:val="iBAAGStandardTextChar"/>
              </w:rPr>
              <w:t>No</w:t>
            </w:r>
          </w:p>
          <w:p w14:paraId="7E56C4CC" w14:textId="63ED04BA" w:rsidR="00800233" w:rsidRPr="00DE556B" w:rsidRDefault="00800233">
            <w:pPr>
              <w:pStyle w:val="iBAAGStandardText"/>
            </w:pPr>
          </w:p>
        </w:tc>
        <w:tc>
          <w:tcPr>
            <w:tcW w:w="2491" w:type="dxa"/>
            <w:shd w:val="clear" w:color="auto" w:fill="FFFFFF" w:themeFill="background1"/>
          </w:tcPr>
          <w:p w14:paraId="77EED496" w14:textId="77777777" w:rsidR="000669A7" w:rsidRDefault="000669A7" w:rsidP="000669A7">
            <w:pPr>
              <w:pStyle w:val="iBAAGStandardText"/>
            </w:pPr>
            <w:r w:rsidRPr="007328F7">
              <w:t>The amount you pay is based on the different services you receive.</w:t>
            </w:r>
          </w:p>
          <w:p w14:paraId="205E799A" w14:textId="77777777" w:rsidR="000669A7" w:rsidRDefault="000669A7" w:rsidP="000669A7">
            <w:pPr>
              <w:pStyle w:val="iBAAGStandardText"/>
            </w:pPr>
          </w:p>
          <w:p w14:paraId="636BCD34" w14:textId="77777777" w:rsidR="000669A7" w:rsidRPr="00C739E6" w:rsidRDefault="000669A7" w:rsidP="000669A7">
            <w:pPr>
              <w:pStyle w:val="iBAAGStandardTextBold"/>
            </w:pPr>
            <w:r w:rsidRPr="00C739E6">
              <w:t>Is prior authorization needed?</w:t>
            </w:r>
          </w:p>
          <w:p w14:paraId="39AC2FF0" w14:textId="77777777" w:rsidR="000669A7" w:rsidRDefault="000669A7" w:rsidP="000669A7">
            <w:r w:rsidRPr="007B1598">
              <w:rPr>
                <w:rStyle w:val="iBAAGStandardTextChar"/>
              </w:rPr>
              <w:t>No</w:t>
            </w:r>
          </w:p>
          <w:p w14:paraId="6FBF137F" w14:textId="77777777" w:rsidR="00800233" w:rsidRPr="00DE556B" w:rsidRDefault="00800233" w:rsidP="00241114">
            <w:pPr>
              <w:pStyle w:val="iBAAGStandardText"/>
            </w:pPr>
          </w:p>
        </w:tc>
        <w:tc>
          <w:tcPr>
            <w:tcW w:w="2491" w:type="dxa"/>
            <w:shd w:val="clear" w:color="auto" w:fill="FFFFFF" w:themeFill="background1"/>
          </w:tcPr>
          <w:p w14:paraId="67FCC6BC" w14:textId="77777777" w:rsidR="00443C41" w:rsidRDefault="00443C41" w:rsidP="00443C41">
            <w:pPr>
              <w:pStyle w:val="iBAAGStandardText"/>
            </w:pPr>
            <w:r w:rsidRPr="007328F7">
              <w:t>The amount you pay is based on the different services you receive.</w:t>
            </w:r>
          </w:p>
          <w:p w14:paraId="6760FA34" w14:textId="77777777" w:rsidR="00443C41" w:rsidRDefault="00443C41" w:rsidP="00443C41">
            <w:pPr>
              <w:pStyle w:val="iBAAGStandardText"/>
            </w:pPr>
          </w:p>
          <w:p w14:paraId="0E6B89EA" w14:textId="77777777" w:rsidR="00443C41" w:rsidRPr="00C739E6" w:rsidRDefault="00443C41" w:rsidP="00443C41">
            <w:pPr>
              <w:pStyle w:val="iBAAGStandardTextBold"/>
            </w:pPr>
            <w:r w:rsidRPr="00C739E6">
              <w:t>Is prior authorization needed?</w:t>
            </w:r>
          </w:p>
          <w:p w14:paraId="4E96947F" w14:textId="77777777" w:rsidR="00443C41" w:rsidRDefault="00443C41" w:rsidP="00443C41">
            <w:pPr>
              <w:pStyle w:val="iBAAGStandardText"/>
            </w:pPr>
            <w:r>
              <w:t>Yes</w:t>
            </w:r>
          </w:p>
          <w:p w14:paraId="01CBB8B6" w14:textId="77777777" w:rsidR="00443C41" w:rsidRDefault="00443C41" w:rsidP="00443C41">
            <w:pPr>
              <w:pStyle w:val="iBAAGStandardText"/>
            </w:pPr>
            <w:r>
              <w:tab/>
            </w:r>
          </w:p>
          <w:p w14:paraId="7F79D928" w14:textId="77777777" w:rsidR="00443C41" w:rsidRDefault="00443C41" w:rsidP="00443C41">
            <w:pPr>
              <w:pStyle w:val="iBAAGStandardTextBold"/>
            </w:pPr>
            <w:r>
              <w:t>Prior authorization is:</w:t>
            </w:r>
          </w:p>
          <w:p w14:paraId="008CD8D6" w14:textId="77777777" w:rsidR="00443C41" w:rsidRDefault="00443C41" w:rsidP="00443C41">
            <w:pPr>
              <w:pStyle w:val="iBAAGStandardText"/>
            </w:pPr>
            <w:r w:rsidRPr="00774B34">
              <w:t xml:space="preserve">Getting </w:t>
            </w:r>
            <w:r w:rsidRPr="00593F2E">
              <w:t>approval</w:t>
            </w:r>
            <w:r>
              <w:t xml:space="preserve"> by calling the number listed on your health plan ID card before you can get medicine or services.</w:t>
            </w:r>
          </w:p>
          <w:p w14:paraId="3667332E" w14:textId="77777777" w:rsidR="00443C41" w:rsidRDefault="00443C41" w:rsidP="00443C41">
            <w:pPr>
              <w:pStyle w:val="iBAAGStandardText"/>
            </w:pPr>
          </w:p>
          <w:p w14:paraId="30233059" w14:textId="77777777" w:rsidR="00443C41" w:rsidRDefault="00443C41" w:rsidP="00443C41">
            <w:pPr>
              <w:pStyle w:val="iBAAGStandardTextBold"/>
            </w:pPr>
            <w:r>
              <w:t xml:space="preserve">When do I need to call? </w:t>
            </w:r>
          </w:p>
          <w:p w14:paraId="510293F5" w14:textId="77777777" w:rsidR="00443C41" w:rsidRDefault="00443C41" w:rsidP="00443C41">
            <w:pPr>
              <w:pStyle w:val="iBAAGLevel1Bullets"/>
              <w:ind w:left="720"/>
            </w:pPr>
            <w:r>
              <w:t xml:space="preserve">5 business days before </w:t>
            </w:r>
            <w:r>
              <w:lastRenderedPageBreak/>
              <w:t>scheduled services</w:t>
            </w:r>
          </w:p>
          <w:p w14:paraId="6AF2FEBC" w14:textId="77777777" w:rsidR="00443C41" w:rsidRDefault="00443C41" w:rsidP="00443C41">
            <w:pPr>
              <w:pStyle w:val="iBAAGLevel1Bullets"/>
              <w:ind w:left="720"/>
            </w:pPr>
            <w:r>
              <w:t xml:space="preserve">As soon as possible for non-scheduled services </w:t>
            </w:r>
          </w:p>
          <w:p w14:paraId="07235F3F" w14:textId="77777777" w:rsidR="00443C41" w:rsidRDefault="00443C41" w:rsidP="00443C41">
            <w:pPr>
              <w:pStyle w:val="iBAAGStandardText"/>
            </w:pPr>
          </w:p>
          <w:p w14:paraId="7309AB8E" w14:textId="77777777" w:rsidR="00443C41" w:rsidRDefault="00443C41" w:rsidP="00443C41">
            <w:pPr>
              <w:pStyle w:val="iBAAGStandardTextBold"/>
            </w:pPr>
            <w:r>
              <w:t xml:space="preserve">If you don’t get prior authorization, you pay: </w:t>
            </w:r>
          </w:p>
          <w:p w14:paraId="50CDCA74" w14:textId="536B9FA3"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6546C5E9" w14:textId="77777777" w:rsidR="00800233" w:rsidRPr="00DE556B" w:rsidRDefault="00800233" w:rsidP="00241114">
            <w:pPr>
              <w:pStyle w:val="iBAAGStandardText"/>
            </w:pPr>
          </w:p>
        </w:tc>
        <w:tc>
          <w:tcPr>
            <w:tcW w:w="2491" w:type="dxa"/>
            <w:shd w:val="clear" w:color="auto" w:fill="FFFFFF" w:themeFill="background1"/>
          </w:tcPr>
          <w:p w14:paraId="46CB8A8E" w14:textId="77777777" w:rsidR="000669A7" w:rsidRDefault="000669A7" w:rsidP="000669A7">
            <w:pPr>
              <w:pStyle w:val="iBAAGStandardText"/>
            </w:pPr>
            <w:r>
              <w:lastRenderedPageBreak/>
              <w:t xml:space="preserve">Limited to children under </w:t>
            </w:r>
            <w:r w:rsidRPr="004269D0">
              <w:rPr>
                <w:rStyle w:val="iBAAGStandardTextBoldChar"/>
              </w:rPr>
              <w:t>6</w:t>
            </w:r>
            <w:r>
              <w:t xml:space="preserve"> months of age.</w:t>
            </w:r>
            <w:r w:rsidRPr="00F13EDA">
              <w:t xml:space="preserve"> </w:t>
            </w:r>
          </w:p>
          <w:p w14:paraId="098F51F7" w14:textId="77777777" w:rsidR="000669A7" w:rsidRDefault="000669A7" w:rsidP="000669A7">
            <w:pPr>
              <w:pStyle w:val="iBAAGStandardText"/>
            </w:pPr>
          </w:p>
          <w:p w14:paraId="52A73B4D" w14:textId="5A48252E" w:rsidR="00800233" w:rsidRPr="00DE556B" w:rsidRDefault="000669A7" w:rsidP="000669A7">
            <w:r>
              <w:t>Pa</w:t>
            </w:r>
            <w:r w:rsidRPr="00FC62B8">
              <w:t xml:space="preserve">steurized donated human breast milk may include human milk fortifiers if indicated by </w:t>
            </w:r>
            <w:r>
              <w:t>your doctor</w:t>
            </w:r>
            <w:r w:rsidRPr="00FC62B8">
              <w:t>.</w:t>
            </w:r>
          </w:p>
        </w:tc>
      </w:tr>
      <w:tr w:rsidR="00A673A1" w:rsidRPr="00DE556B" w14:paraId="587178CA" w14:textId="77777777" w:rsidTr="00AF0D4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AF0D40">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lastRenderedPageBreak/>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 xml:space="preserve">If the mother and the attending doctor agree, </w:t>
            </w:r>
            <w:r w:rsidRPr="00DE556B">
              <w:lastRenderedPageBreak/>
              <w:t>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lastRenderedPageBreak/>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lastRenderedPageBreak/>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lastRenderedPageBreak/>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lastRenderedPageBreak/>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lastRenderedPageBreak/>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lastRenderedPageBreak/>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lastRenderedPageBreak/>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lastRenderedPageBreak/>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lastRenderedPageBreak/>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w:t>
            </w:r>
            <w:r w:rsidRPr="00DE556B">
              <w:lastRenderedPageBreak/>
              <w:t xml:space="preserve">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1C78F5C7" w:rsidR="00D36319" w:rsidRPr="00DE556B" w:rsidRDefault="00F54472"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lastRenderedPageBreak/>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537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4415"/>
        <w:gridCol w:w="2006"/>
        <w:gridCol w:w="2006"/>
        <w:gridCol w:w="2905"/>
        <w:gridCol w:w="4045"/>
      </w:tblGrid>
      <w:tr w:rsidR="00613781" w:rsidRPr="00DE556B" w14:paraId="5871791A" w14:textId="77777777" w:rsidTr="001960A9">
        <w:tc>
          <w:tcPr>
            <w:tcW w:w="15377" w:type="dxa"/>
            <w:gridSpan w:val="5"/>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1960A9">
        <w:tblPrEx>
          <w:shd w:val="clear" w:color="auto" w:fill="auto"/>
        </w:tblPrEx>
        <w:tc>
          <w:tcPr>
            <w:tcW w:w="4415"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006"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905"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1960A9">
        <w:tblPrEx>
          <w:shd w:val="clear" w:color="auto" w:fill="auto"/>
        </w:tblPrEx>
        <w:tc>
          <w:tcPr>
            <w:tcW w:w="4415"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lastRenderedPageBreak/>
              <w:t xml:space="preserve">View the </w:t>
            </w:r>
            <w:hyperlink r:id="rId55" w:history="1">
              <w:r w:rsidRPr="00DE556B">
                <w:rPr>
                  <w:rStyle w:val="Hyperlinks"/>
                </w:rPr>
                <w:t>glossary</w:t>
              </w:r>
            </w:hyperlink>
            <w:r w:rsidRPr="00DE556B">
              <w:t xml:space="preserve"> for definitions.</w:t>
            </w:r>
          </w:p>
        </w:tc>
        <w:tc>
          <w:tcPr>
            <w:tcW w:w="2006" w:type="dxa"/>
            <w:shd w:val="clear" w:color="auto" w:fill="FFFFFF" w:themeFill="background1"/>
          </w:tcPr>
          <w:p w14:paraId="311D4505" w14:textId="174EE805" w:rsidR="008D7B8D" w:rsidRDefault="008B5629" w:rsidP="00B24481">
            <w:r w:rsidRPr="00DE556B">
              <w:lastRenderedPageBreak/>
              <w:t xml:space="preserve">Primary Doctor: </w:t>
            </w:r>
          </w:p>
          <w:p w14:paraId="4927D405" w14:textId="77777777" w:rsidR="008D7B8D" w:rsidRDefault="008D7B8D" w:rsidP="00B24481"/>
          <w:p w14:paraId="493AF4CC" w14:textId="77777777" w:rsidR="00B24481" w:rsidRPr="00795298" w:rsidRDefault="00B24481" w:rsidP="00B24481">
            <w:pPr>
              <w:rPr>
                <w:rFonts w:eastAsia="Times New Roman" w:cs="Times New Roman"/>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447B527" w14:textId="77777777" w:rsidR="008B5629" w:rsidRPr="00DE556B" w:rsidRDefault="008B5629" w:rsidP="008B5629">
            <w:pPr>
              <w:pStyle w:val="iBAAGStandardText"/>
              <w:rPr>
                <w:rStyle w:val="InstructionalTextChar"/>
              </w:rPr>
            </w:pPr>
          </w:p>
          <w:p w14:paraId="6DFD6538" w14:textId="77777777" w:rsidR="008B5629" w:rsidRDefault="008B5629" w:rsidP="008B5629">
            <w:r w:rsidRPr="00DE556B">
              <w:t xml:space="preserve">Specialist: </w:t>
            </w:r>
          </w:p>
          <w:p w14:paraId="70F71A57" w14:textId="77777777" w:rsidR="00A83810" w:rsidRPr="00DE556B" w:rsidRDefault="00A83810" w:rsidP="008B5629"/>
          <w:p w14:paraId="3B47C063" w14:textId="77777777" w:rsidR="00700D44" w:rsidRPr="00795298" w:rsidRDefault="00700D44" w:rsidP="00700D44">
            <w:pPr>
              <w:rPr>
                <w:rFonts w:eastAsia="Times New Roman" w:cs="Times New Roman"/>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006" w:type="dxa"/>
            <w:shd w:val="clear" w:color="auto" w:fill="FFFFFF" w:themeFill="background1"/>
          </w:tcPr>
          <w:p w14:paraId="1E9F0A80" w14:textId="77777777" w:rsidR="005205C6" w:rsidRDefault="008B5629" w:rsidP="0090098E">
            <w:r w:rsidRPr="00DE556B">
              <w:lastRenderedPageBreak/>
              <w:t xml:space="preserve">Primary Doctor: </w:t>
            </w:r>
          </w:p>
          <w:p w14:paraId="1FAC9A1F" w14:textId="77777777" w:rsidR="005205C6" w:rsidRDefault="005205C6" w:rsidP="0090098E"/>
          <w:p w14:paraId="30F72ACD" w14:textId="77777777" w:rsidR="00700D44" w:rsidRPr="00DE556B" w:rsidRDefault="00700D44" w:rsidP="00700D44">
            <w:pPr>
              <w:pStyle w:val="iBAAGStandardText"/>
            </w:pPr>
            <w:r w:rsidRPr="00DE556B">
              <w:rPr>
                <w:rStyle w:val="iBAAGStandardTextBoldChar"/>
              </w:rPr>
              <w:lastRenderedPageBreak/>
              <w:t>$</w:t>
            </w:r>
            <w:r>
              <w:rPr>
                <w:rStyle w:val="iBAAGStandardTextBoldChar"/>
              </w:rPr>
              <w:t>30</w:t>
            </w:r>
            <w:r w:rsidRPr="00DE556B">
              <w:t xml:space="preserve"> co-pay per visit. </w:t>
            </w:r>
          </w:p>
          <w:p w14:paraId="4AAC580D" w14:textId="77777777" w:rsidR="00700D44" w:rsidRDefault="00700D44" w:rsidP="008B5629">
            <w:pPr>
              <w:pStyle w:val="iBAAGStandardText"/>
              <w:rPr>
                <w:rFonts w:eastAsia="Times New Roman" w:cs="Times New Roman"/>
                <w:b/>
                <w:bCs/>
              </w:rPr>
            </w:pPr>
            <w:r w:rsidRPr="00DE556B">
              <w:t>The annual deductible does not apply.</w:t>
            </w:r>
            <w:r w:rsidRPr="00795298" w:rsidDel="00700D44">
              <w:rPr>
                <w:rFonts w:eastAsia="Times New Roman" w:cs="Times New Roman"/>
                <w:b/>
                <w:bCs/>
              </w:rPr>
              <w:t xml:space="preserve"> </w:t>
            </w:r>
          </w:p>
          <w:p w14:paraId="474EDFE7" w14:textId="77777777" w:rsidR="008B5629" w:rsidRPr="00DE556B" w:rsidRDefault="008B5629" w:rsidP="008B5629">
            <w:pPr>
              <w:pStyle w:val="iBAAGStandardText"/>
              <w:rPr>
                <w:rStyle w:val="InstructionalTextChar"/>
              </w:rPr>
            </w:pPr>
          </w:p>
          <w:p w14:paraId="116AC773" w14:textId="05AFB5E2" w:rsidR="008B5629" w:rsidRPr="00DE556B" w:rsidRDefault="008B5629">
            <w:pPr>
              <w:pStyle w:val="iBAAGStandardText"/>
            </w:pPr>
            <w:r w:rsidRPr="00DE556B">
              <w:t xml:space="preserve">Specialist: </w:t>
            </w:r>
          </w:p>
          <w:p w14:paraId="487234A2" w14:textId="7D56E892" w:rsidR="008B5629" w:rsidRPr="00DE556B" w:rsidRDefault="008B5629" w:rsidP="008B5629">
            <w:pPr>
              <w:pStyle w:val="iBAAGStandardText"/>
            </w:pPr>
            <w:r w:rsidRPr="00DE556B">
              <w:rPr>
                <w:rStyle w:val="iBAAGStandardTextBoldChar"/>
              </w:rPr>
              <w:t>$</w:t>
            </w:r>
            <w:r w:rsidR="005205C6">
              <w:rPr>
                <w:rStyle w:val="iBAAGStandardTextBoldChar"/>
              </w:rPr>
              <w:t>30</w:t>
            </w:r>
            <w:r w:rsidRPr="00DE556B">
              <w:t xml:space="preserve">co-pay per visit. </w:t>
            </w:r>
          </w:p>
          <w:p w14:paraId="605A0AFC" w14:textId="4D5E9046"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905" w:type="dxa"/>
            <w:shd w:val="clear" w:color="auto" w:fill="FFFFFF" w:themeFill="background1"/>
          </w:tcPr>
          <w:p w14:paraId="351EE512" w14:textId="756DA5B6" w:rsidR="008B5629" w:rsidRPr="00DE556B" w:rsidRDefault="008B5629" w:rsidP="008B5629">
            <w:pPr>
              <w:pStyle w:val="iBAAGStandardText"/>
            </w:pPr>
            <w:r w:rsidRPr="00DE556B">
              <w:lastRenderedPageBreak/>
              <w:t xml:space="preserve">Primary Doctor: </w:t>
            </w:r>
            <w:r w:rsidR="00A83810">
              <w:rPr>
                <w:rStyle w:val="iBAAGStandardTextBoldChar"/>
              </w:rPr>
              <w:t>30%</w:t>
            </w:r>
            <w:r w:rsidR="00A83810" w:rsidRPr="00DE556B">
              <w:t xml:space="preserve"> </w:t>
            </w:r>
            <w:r w:rsidRPr="00DE556B">
              <w:t xml:space="preserve">co-insurance, after you pay the </w:t>
            </w:r>
            <w:r w:rsidRPr="00DE556B">
              <w:lastRenderedPageBreak/>
              <w:t>deductible.</w:t>
            </w:r>
          </w:p>
          <w:p w14:paraId="7D46A6E5" w14:textId="77777777" w:rsidR="008B5629" w:rsidRPr="00DE556B" w:rsidRDefault="008B5629" w:rsidP="008B5629">
            <w:pPr>
              <w:pStyle w:val="iBAAGStandardText"/>
            </w:pPr>
          </w:p>
          <w:p w14:paraId="1A7DAAB6" w14:textId="332BA05E" w:rsidR="008B5629" w:rsidRPr="00DE556B" w:rsidRDefault="008B5629" w:rsidP="008B5629">
            <w:pPr>
              <w:pStyle w:val="iBAAGStandardText"/>
            </w:pPr>
            <w:r w:rsidRPr="00DE556B">
              <w:t xml:space="preserve">Specialist: </w:t>
            </w:r>
            <w:r w:rsidR="00A83810">
              <w:rPr>
                <w:rStyle w:val="iBAAGStandardTextBoldChar"/>
              </w:rPr>
              <w:t>30%</w:t>
            </w:r>
            <w:r w:rsidR="00A83810" w:rsidRPr="00DE556B">
              <w:t xml:space="preserve"> </w:t>
            </w:r>
            <w:r w:rsidRPr="00DE556B">
              <w:t>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4045" w:type="dxa"/>
            <w:shd w:val="clear" w:color="auto" w:fill="FFFFFF" w:themeFill="background1"/>
          </w:tcPr>
          <w:p w14:paraId="58717937" w14:textId="31374149" w:rsidR="008B5D1C" w:rsidRPr="00DE556B" w:rsidRDefault="001865BE" w:rsidP="006A6DDF">
            <w:pPr>
              <w:pStyle w:val="iBAAGStandardText"/>
            </w:pPr>
            <w:r>
              <w:lastRenderedPageBreak/>
              <w:t xml:space="preserve">If you receive services in addition to allergy injections, additional co-pays, deductible, </w:t>
            </w:r>
            <w:r>
              <w:lastRenderedPageBreak/>
              <w:t>or co-insurance may apply.</w:t>
            </w:r>
          </w:p>
        </w:tc>
      </w:tr>
      <w:tr w:rsidR="00EA5C51" w:rsidRPr="00DE556B" w14:paraId="3DC25C7D" w14:textId="77777777" w:rsidTr="001960A9">
        <w:tblPrEx>
          <w:shd w:val="clear" w:color="auto" w:fill="auto"/>
        </w:tblPrEx>
        <w:tc>
          <w:tcPr>
            <w:tcW w:w="4415" w:type="dxa"/>
            <w:tcBorders>
              <w:bottom w:val="single" w:sz="4" w:space="0" w:color="000000" w:themeColor="text1"/>
            </w:tcBorders>
            <w:shd w:val="clear" w:color="auto" w:fill="31849B"/>
            <w:vAlign w:val="center"/>
          </w:tcPr>
          <w:p w14:paraId="233B6D7A" w14:textId="4AED93E0" w:rsidR="00EA5C51" w:rsidRPr="00DE556B" w:rsidRDefault="00EA5C51" w:rsidP="00EA5C51">
            <w:pPr>
              <w:pStyle w:val="iBAAGTableHeader"/>
            </w:pPr>
            <w:r w:rsidRPr="00DE556B">
              <w:lastRenderedPageBreak/>
              <w:t>Common Medical Event</w:t>
            </w:r>
          </w:p>
        </w:tc>
        <w:tc>
          <w:tcPr>
            <w:tcW w:w="2006"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905"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1960A9">
        <w:tblPrEx>
          <w:shd w:val="clear" w:color="auto" w:fill="auto"/>
        </w:tblPrEx>
        <w:tc>
          <w:tcPr>
            <w:tcW w:w="4415" w:type="dxa"/>
            <w:shd w:val="clear" w:color="auto" w:fill="FFFFFF" w:themeFill="background1"/>
          </w:tcPr>
          <w:p w14:paraId="1274ECCF" w14:textId="22A5466C" w:rsidR="00DF2F6C" w:rsidRDefault="00342962" w:rsidP="001967A9">
            <w:pPr>
              <w:pStyle w:val="iBAAGSituationBoxName"/>
              <w:rPr>
                <w:rStyle w:val="InstructionalTextChar"/>
                <w:b/>
              </w:rPr>
            </w:pPr>
            <w:bookmarkStart w:id="73" w:name="_DV_C993"/>
            <w:r w:rsidDel="00342962">
              <w:t xml:space="preserve"> </w:t>
            </w:r>
            <w:bookmarkStart w:id="74" w:name="_DV_C994"/>
            <w:bookmarkStart w:id="75" w:name="Enhanced_Physical_Exam_Ningen_Doc"/>
            <w:bookmarkStart w:id="76" w:name="Enhanced_Physical_Exam_Ningen_Dock"/>
            <w:bookmarkEnd w:id="73"/>
            <w:r w:rsidR="001572DB" w:rsidRPr="00DE556B">
              <w:t>Enhanced Physical Examination</w:t>
            </w:r>
            <w:r w:rsidR="00DF2F6C">
              <w:rPr>
                <w:rStyle w:val="InstructionalTextChar"/>
                <w:b/>
              </w:rPr>
              <w:t xml:space="preserve">  </w:t>
            </w:r>
          </w:p>
          <w:bookmarkEnd w:id="74"/>
          <w:bookmarkEnd w:id="75"/>
          <w:bookmarkEnd w:id="76"/>
          <w:p w14:paraId="1EEB1C1E" w14:textId="77777777" w:rsidR="001572DB" w:rsidRPr="00DE556B" w:rsidRDefault="001572DB">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006" w:type="dxa"/>
            <w:shd w:val="clear" w:color="auto" w:fill="FFFFFF" w:themeFill="background1"/>
          </w:tcPr>
          <w:p w14:paraId="211C6702" w14:textId="3094A875" w:rsidR="006141D1" w:rsidRPr="006141D1" w:rsidRDefault="00486919" w:rsidP="006141D1">
            <w:pPr>
              <w:pStyle w:val="iBAAGStandardText"/>
              <w:rPr>
                <w:rStyle w:val="InstructionalTextChar"/>
              </w:rPr>
            </w:pPr>
            <w:r w:rsidRPr="006141D1">
              <w:t>International benefits are not covered.</w:t>
            </w:r>
          </w:p>
          <w:p w14:paraId="17B4BFEB" w14:textId="77777777" w:rsidR="00486919" w:rsidRPr="006141D1" w:rsidRDefault="00486919" w:rsidP="001572DB">
            <w:pPr>
              <w:pStyle w:val="iBAAGStandardText"/>
              <w:rPr>
                <w:rStyle w:val="InstructionalTextChar"/>
              </w:rPr>
            </w:pPr>
          </w:p>
          <w:p w14:paraId="54A5DEEC" w14:textId="1FD0FB27" w:rsidR="00486919" w:rsidRPr="006141D1" w:rsidRDefault="00486919" w:rsidP="001960A9">
            <w:pPr>
              <w:pStyle w:val="iBAAGStandardText"/>
            </w:pPr>
          </w:p>
        </w:tc>
        <w:tc>
          <w:tcPr>
            <w:tcW w:w="2006" w:type="dxa"/>
            <w:shd w:val="clear" w:color="auto" w:fill="FFFFFF" w:themeFill="background1"/>
          </w:tcPr>
          <w:p w14:paraId="7EA5EF90" w14:textId="3930AD6C" w:rsidR="006141D1" w:rsidRPr="006141D1" w:rsidRDefault="006141D1" w:rsidP="006141D1">
            <w:pPr>
              <w:pStyle w:val="iBAAGStandardText"/>
            </w:pPr>
            <w:r w:rsidRPr="006141D1">
              <w:t>Network benefits are not covered.</w:t>
            </w:r>
          </w:p>
          <w:p w14:paraId="5C07DD41" w14:textId="77777777" w:rsidR="006141D1" w:rsidRPr="006141D1" w:rsidRDefault="006141D1" w:rsidP="006141D1">
            <w:pPr>
              <w:pStyle w:val="iBAAGStandardText"/>
            </w:pPr>
          </w:p>
          <w:p w14:paraId="7A65D614" w14:textId="2CEF97F9" w:rsidR="001572DB" w:rsidRPr="006141D1" w:rsidRDefault="001572DB">
            <w:pPr>
              <w:pStyle w:val="iBAAGStandardText"/>
            </w:pPr>
          </w:p>
        </w:tc>
        <w:tc>
          <w:tcPr>
            <w:tcW w:w="2905" w:type="dxa"/>
            <w:shd w:val="clear" w:color="auto" w:fill="FFFFFF" w:themeFill="background1"/>
          </w:tcPr>
          <w:p w14:paraId="11B712DC" w14:textId="5BD56374" w:rsidR="006141D1" w:rsidRPr="006141D1" w:rsidRDefault="006141D1" w:rsidP="006141D1">
            <w:pPr>
              <w:pStyle w:val="iBAAGStandardText"/>
            </w:pPr>
            <w:r w:rsidRPr="006141D1">
              <w:t>Out-of-network benefits are not covered.</w:t>
            </w:r>
          </w:p>
          <w:p w14:paraId="2FD2AF02" w14:textId="6C4798A0" w:rsidR="001572DB" w:rsidRPr="006141D1" w:rsidRDefault="001572DB" w:rsidP="001960A9"/>
        </w:tc>
        <w:tc>
          <w:tcPr>
            <w:tcW w:w="4045" w:type="dxa"/>
            <w:shd w:val="clear" w:color="auto" w:fill="FFFFFF" w:themeFill="background1"/>
          </w:tcPr>
          <w:p w14:paraId="2AAC01F0" w14:textId="7ED37647" w:rsidR="006141D1" w:rsidRPr="006141D1" w:rsidRDefault="00DA55DD" w:rsidP="006141D1">
            <w:pPr>
              <w:pStyle w:val="iBAAGStandardText"/>
              <w:rPr>
                <w:rStyle w:val="InstructionalTextChar"/>
              </w:rPr>
            </w:pPr>
            <w:bookmarkStart w:id="77" w:name="_DV_C1026"/>
            <w:r w:rsidRPr="006141D1">
              <w:t>No coverage for enhanced physical examination.</w:t>
            </w:r>
          </w:p>
          <w:p w14:paraId="23D33080" w14:textId="116D903C" w:rsidR="006141D1" w:rsidRPr="006141D1" w:rsidRDefault="006141D1" w:rsidP="006141D1">
            <w:pPr>
              <w:pStyle w:val="iBAAGStandardText"/>
            </w:pPr>
            <w:r w:rsidRPr="006141D1">
              <w:rPr>
                <w:rStyle w:val="InstructionalTextChar"/>
              </w:rPr>
              <w:t xml:space="preserve"> </w:t>
            </w:r>
          </w:p>
          <w:p w14:paraId="2AFD6EA9" w14:textId="48185B6D" w:rsidR="00840181" w:rsidRPr="006141D1" w:rsidRDefault="00DA55DD">
            <w:pPr>
              <w:pStyle w:val="iBAAGStandardText"/>
              <w:rPr>
                <w:rStyle w:val="InstructionalTextChar"/>
                <w:szCs w:val="22"/>
              </w:rPr>
            </w:pPr>
            <w:r w:rsidRPr="006141D1">
              <w:rPr>
                <w:rStyle w:val="InstructionalTextChar"/>
              </w:rPr>
              <w:t xml:space="preserve"> </w:t>
            </w:r>
            <w:bookmarkEnd w:id="77"/>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bl>
    <w:tbl>
      <w:tblPr>
        <w:tblStyle w:val="TableGrid7"/>
        <w:tblW w:w="153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1"/>
        <w:gridCol w:w="2487"/>
        <w:gridCol w:w="2487"/>
        <w:gridCol w:w="2488"/>
        <w:gridCol w:w="4412"/>
      </w:tblGrid>
      <w:tr w:rsidR="00767CDB" w:rsidRPr="00DE556B" w14:paraId="5B569553" w14:textId="77777777" w:rsidTr="001960A9">
        <w:tc>
          <w:tcPr>
            <w:tcW w:w="3511" w:type="dxa"/>
            <w:tcBorders>
              <w:bottom w:val="single" w:sz="4" w:space="0" w:color="000000" w:themeColor="text1"/>
            </w:tcBorders>
            <w:shd w:val="clear" w:color="auto" w:fill="31849B"/>
            <w:vAlign w:val="center"/>
          </w:tcPr>
          <w:p w14:paraId="3CF80D6A" w14:textId="77777777" w:rsidR="00767CDB" w:rsidRPr="00DE556B" w:rsidRDefault="00767CDB" w:rsidP="00BD2B17">
            <w:pPr>
              <w:pStyle w:val="iBAAGTableHeader"/>
            </w:pPr>
            <w:r w:rsidRPr="00DE556B">
              <w:t>Common Medical Event</w:t>
            </w:r>
          </w:p>
        </w:tc>
        <w:tc>
          <w:tcPr>
            <w:tcW w:w="2487" w:type="dxa"/>
            <w:tcBorders>
              <w:bottom w:val="single" w:sz="4" w:space="0" w:color="000000" w:themeColor="text1"/>
            </w:tcBorders>
            <w:shd w:val="clear" w:color="auto" w:fill="31849B"/>
          </w:tcPr>
          <w:p w14:paraId="1327835D" w14:textId="77777777" w:rsidR="00767CDB" w:rsidRPr="00DE556B" w:rsidRDefault="00767CDB" w:rsidP="00BD2B17">
            <w:pPr>
              <w:pStyle w:val="iBAAGTableHeader"/>
            </w:pPr>
            <w:r w:rsidRPr="00DE556B">
              <w:t xml:space="preserve">Your cost if you </w:t>
            </w:r>
            <w:r w:rsidRPr="00DE556B">
              <w:lastRenderedPageBreak/>
              <w:t>use</w:t>
            </w:r>
          </w:p>
          <w:p w14:paraId="6DE730D1" w14:textId="77777777" w:rsidR="00767CDB" w:rsidRPr="00DE556B" w:rsidRDefault="00767CDB" w:rsidP="00BD2B17">
            <w:pPr>
              <w:pStyle w:val="iBAAGTableHeader"/>
            </w:pPr>
            <w:r w:rsidRPr="00DE556B">
              <w:t>International benefits</w:t>
            </w:r>
          </w:p>
        </w:tc>
        <w:tc>
          <w:tcPr>
            <w:tcW w:w="2487" w:type="dxa"/>
            <w:tcBorders>
              <w:bottom w:val="single" w:sz="4" w:space="0" w:color="000000" w:themeColor="text1"/>
            </w:tcBorders>
            <w:shd w:val="clear" w:color="auto" w:fill="31849B"/>
            <w:vAlign w:val="center"/>
          </w:tcPr>
          <w:p w14:paraId="5948BE4E" w14:textId="77777777" w:rsidR="00767CDB" w:rsidRPr="00DE556B" w:rsidRDefault="00767CDB" w:rsidP="00BD2B17">
            <w:pPr>
              <w:pStyle w:val="iBAAGTableHeader"/>
            </w:pPr>
            <w:r w:rsidRPr="00DE556B">
              <w:lastRenderedPageBreak/>
              <w:t xml:space="preserve">Your cost if you </w:t>
            </w:r>
            <w:r w:rsidRPr="00DE556B">
              <w:lastRenderedPageBreak/>
              <w:t>use</w:t>
            </w:r>
          </w:p>
          <w:p w14:paraId="56B9A441" w14:textId="77777777" w:rsidR="00767CDB" w:rsidRPr="00DE556B" w:rsidRDefault="00767CDB" w:rsidP="00BD2B17">
            <w:pPr>
              <w:pStyle w:val="iBAAGTableHeader"/>
            </w:pPr>
            <w:r w:rsidRPr="00DE556B">
              <w:t>U.S. Network benefits</w:t>
            </w:r>
          </w:p>
        </w:tc>
        <w:tc>
          <w:tcPr>
            <w:tcW w:w="2488" w:type="dxa"/>
            <w:tcBorders>
              <w:bottom w:val="single" w:sz="4" w:space="0" w:color="000000" w:themeColor="text1"/>
            </w:tcBorders>
            <w:shd w:val="clear" w:color="auto" w:fill="31849B"/>
            <w:vAlign w:val="center"/>
          </w:tcPr>
          <w:p w14:paraId="2ADF3D5D" w14:textId="77777777" w:rsidR="00767CDB" w:rsidRPr="00DE556B" w:rsidRDefault="00767CDB" w:rsidP="00BD2B17">
            <w:pPr>
              <w:pStyle w:val="iBAAGTableHeader"/>
            </w:pPr>
            <w:r w:rsidRPr="00DE556B">
              <w:lastRenderedPageBreak/>
              <w:t xml:space="preserve">Your cost if you </w:t>
            </w:r>
            <w:r w:rsidRPr="00DE556B">
              <w:lastRenderedPageBreak/>
              <w:t>use U.S.</w:t>
            </w:r>
          </w:p>
          <w:p w14:paraId="5141D3E7" w14:textId="77777777" w:rsidR="00767CDB" w:rsidRPr="00DE556B" w:rsidRDefault="00767CDB" w:rsidP="00BD2B17">
            <w:pPr>
              <w:pStyle w:val="iBAAGTableHeader"/>
            </w:pPr>
            <w:r w:rsidRPr="00DE556B">
              <w:t>Out-of-Network benefits</w:t>
            </w:r>
          </w:p>
        </w:tc>
        <w:tc>
          <w:tcPr>
            <w:tcW w:w="4412" w:type="dxa"/>
            <w:tcBorders>
              <w:bottom w:val="single" w:sz="4" w:space="0" w:color="000000" w:themeColor="text1"/>
            </w:tcBorders>
            <w:shd w:val="clear" w:color="auto" w:fill="31849B"/>
            <w:vAlign w:val="center"/>
          </w:tcPr>
          <w:p w14:paraId="656B2AD2" w14:textId="77777777" w:rsidR="00767CDB" w:rsidRPr="00DE556B" w:rsidRDefault="00767CDB" w:rsidP="00BD2B17">
            <w:pPr>
              <w:pStyle w:val="iBAAGTableHeader"/>
            </w:pPr>
            <w:r w:rsidRPr="00DE556B">
              <w:lastRenderedPageBreak/>
              <w:t>Limits &amp; Exceptions</w:t>
            </w:r>
          </w:p>
        </w:tc>
      </w:tr>
      <w:tr w:rsidR="00767CDB" w:rsidRPr="006141D1" w14:paraId="34BE0240" w14:textId="77777777" w:rsidTr="001960A9">
        <w:tc>
          <w:tcPr>
            <w:tcW w:w="3511" w:type="dxa"/>
            <w:shd w:val="clear" w:color="auto" w:fill="FFFFFF" w:themeFill="background1"/>
          </w:tcPr>
          <w:p w14:paraId="23AB8598" w14:textId="77777777" w:rsidR="00767CDB" w:rsidRDefault="00767CDB" w:rsidP="00BD2B17">
            <w:pPr>
              <w:pStyle w:val="iBAAGSituationBoxName"/>
            </w:pPr>
            <w:r>
              <w:t>Hemophilia Services</w:t>
            </w:r>
          </w:p>
          <w:p w14:paraId="0630D60A" w14:textId="77777777" w:rsidR="00767CDB" w:rsidRDefault="00767CDB" w:rsidP="00BD2B17">
            <w:pPr>
              <w:pStyle w:val="iBAAGStandardText"/>
            </w:pPr>
          </w:p>
          <w:p w14:paraId="1A8FEB7E" w14:textId="77777777" w:rsidR="00767CDB" w:rsidRDefault="00767CDB" w:rsidP="00BD2B17">
            <w:pPr>
              <w:pStyle w:val="iBAAGStandardText"/>
            </w:pPr>
            <w:r>
              <w:t>Coverage is provided for home t</w:t>
            </w:r>
            <w:r w:rsidRPr="00345F56">
              <w:t>reatment of routine bleeding episodes</w:t>
            </w:r>
            <w:r>
              <w:t>.</w:t>
            </w:r>
          </w:p>
          <w:p w14:paraId="1E49FA8C" w14:textId="77777777" w:rsidR="00767CDB" w:rsidRDefault="00767CDB" w:rsidP="00BD2B17">
            <w:pPr>
              <w:pStyle w:val="iBAAGStandardText"/>
            </w:pPr>
          </w:p>
          <w:p w14:paraId="171D8210" w14:textId="77777777" w:rsidR="00767CDB" w:rsidRDefault="00767CDB" w:rsidP="00BD2B17">
            <w:pPr>
              <w:pStyle w:val="iBAAGStandardText"/>
            </w:pPr>
            <w:r>
              <w:t>Benefits include:</w:t>
            </w:r>
          </w:p>
          <w:p w14:paraId="621351F0" w14:textId="77777777" w:rsidR="00767CDB" w:rsidRDefault="00767CDB" w:rsidP="00BD2B17">
            <w:pPr>
              <w:pStyle w:val="iBAAGLevel1Bullets"/>
              <w:ind w:left="720"/>
            </w:pPr>
            <w:r>
              <w:t>Blood products</w:t>
            </w:r>
          </w:p>
          <w:p w14:paraId="1A3B51E3" w14:textId="77777777" w:rsidR="00767CDB" w:rsidRDefault="00767CDB" w:rsidP="00BD2B17">
            <w:pPr>
              <w:pStyle w:val="iBAAGLevel1Bullets"/>
              <w:ind w:left="720"/>
            </w:pPr>
            <w:r>
              <w:t>Blood infusion equipment</w:t>
            </w:r>
          </w:p>
          <w:p w14:paraId="70C121F1" w14:textId="77777777" w:rsidR="00767CDB" w:rsidRDefault="00767CDB" w:rsidP="00BD2B17">
            <w:pPr>
              <w:pStyle w:val="iBAAGStandardText"/>
            </w:pPr>
          </w:p>
          <w:p w14:paraId="3C400865" w14:textId="77777777" w:rsidR="00767CDB" w:rsidRDefault="00767CDB" w:rsidP="00BD2B17">
            <w:pPr>
              <w:pStyle w:val="iBAAGStandardTextBold"/>
            </w:pPr>
            <w:r>
              <w:t xml:space="preserve">Want more information? </w:t>
            </w:r>
          </w:p>
          <w:p w14:paraId="7F8EEF9E" w14:textId="77777777" w:rsidR="00767CDB" w:rsidRDefault="00767CDB" w:rsidP="00BD2B17">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298B73F1" w14:textId="77777777" w:rsidR="00767CDB" w:rsidRPr="00DE556B" w:rsidRDefault="00767CDB" w:rsidP="00BD2B17">
            <w:pPr>
              <w:pStyle w:val="iBAAGStandardText"/>
            </w:pPr>
          </w:p>
        </w:tc>
        <w:tc>
          <w:tcPr>
            <w:tcW w:w="2487" w:type="dxa"/>
            <w:shd w:val="clear" w:color="auto" w:fill="FFFFFF" w:themeFill="background1"/>
          </w:tcPr>
          <w:p w14:paraId="65EB9B9F" w14:textId="77777777" w:rsidR="00767CDB" w:rsidRDefault="00767CDB" w:rsidP="00BD2B17">
            <w:pPr>
              <w:pStyle w:val="iBAAGStandardText"/>
            </w:pPr>
            <w:r>
              <w:rPr>
                <w:rStyle w:val="iBAAGStandardTextBoldChar"/>
              </w:rPr>
              <w:t>0%</w:t>
            </w:r>
            <w:r>
              <w:t xml:space="preserve"> </w:t>
            </w:r>
            <w:r w:rsidRPr="00F13EDA">
              <w:t>co-insurance, after you pay the deductible.</w:t>
            </w:r>
            <w:r>
              <w:t xml:space="preserve"> </w:t>
            </w:r>
          </w:p>
          <w:p w14:paraId="1ABE1003" w14:textId="77777777" w:rsidR="00767CDB" w:rsidRDefault="00767CDB" w:rsidP="00BD2B17">
            <w:pPr>
              <w:pStyle w:val="iBAAGStandardText"/>
            </w:pPr>
          </w:p>
          <w:p w14:paraId="0878F020" w14:textId="77777777" w:rsidR="00767CDB" w:rsidRDefault="00767CDB" w:rsidP="00BD2B17">
            <w:pPr>
              <w:pStyle w:val="iBAAGStandardTextBold"/>
            </w:pPr>
            <w:r>
              <w:t>Is prior authorization needed?</w:t>
            </w:r>
          </w:p>
          <w:p w14:paraId="22A0B579" w14:textId="77777777" w:rsidR="00767CDB" w:rsidRDefault="00767CDB" w:rsidP="00BD2B17">
            <w:pPr>
              <w:pStyle w:val="iBAAGStandardText"/>
            </w:pPr>
            <w:r>
              <w:t>No</w:t>
            </w:r>
          </w:p>
          <w:p w14:paraId="0A5E9F21" w14:textId="77777777" w:rsidR="00767CDB" w:rsidRDefault="00767CDB" w:rsidP="00BD2B17">
            <w:pPr>
              <w:pStyle w:val="iBAAGStandardText"/>
            </w:pPr>
          </w:p>
          <w:p w14:paraId="6B0B62FE" w14:textId="77777777" w:rsidR="00767CDB" w:rsidRPr="006141D1" w:rsidRDefault="00767CDB" w:rsidP="00BD2B17">
            <w:pPr>
              <w:pStyle w:val="iBAAGStandardText"/>
              <w:rPr>
                <w:rStyle w:val="InstructionalTextChar"/>
              </w:rPr>
            </w:pPr>
          </w:p>
          <w:p w14:paraId="2EE19858" w14:textId="77777777" w:rsidR="00767CDB" w:rsidRPr="006141D1" w:rsidRDefault="00767CDB" w:rsidP="00BD2B17"/>
          <w:p w14:paraId="1F9E3B5E" w14:textId="77777777" w:rsidR="00767CDB" w:rsidRPr="006141D1" w:rsidRDefault="00767CDB" w:rsidP="00BD2B17">
            <w:pPr>
              <w:pStyle w:val="iBAAGStandardText"/>
            </w:pPr>
          </w:p>
        </w:tc>
        <w:tc>
          <w:tcPr>
            <w:tcW w:w="2487" w:type="dxa"/>
            <w:shd w:val="clear" w:color="auto" w:fill="FFFFFF" w:themeFill="background1"/>
          </w:tcPr>
          <w:p w14:paraId="14583EFF" w14:textId="77777777" w:rsidR="00767CDB" w:rsidRDefault="00767CDB" w:rsidP="00BD2B17">
            <w:pPr>
              <w:pStyle w:val="iBAAGStandardText"/>
            </w:pPr>
            <w:r>
              <w:rPr>
                <w:rStyle w:val="iBAAGStandardTextBoldChar"/>
              </w:rPr>
              <w:t>0%</w:t>
            </w:r>
            <w:r>
              <w:t xml:space="preserve"> </w:t>
            </w:r>
            <w:r w:rsidRPr="00F13EDA">
              <w:t>co-insurance, after you pay the deductible.</w:t>
            </w:r>
            <w:r>
              <w:t xml:space="preserve"> </w:t>
            </w:r>
          </w:p>
          <w:p w14:paraId="187578CF" w14:textId="77777777" w:rsidR="00767CDB" w:rsidRDefault="00767CDB" w:rsidP="00BD2B17">
            <w:pPr>
              <w:pStyle w:val="iBAAGStandardText"/>
            </w:pPr>
          </w:p>
          <w:p w14:paraId="6DA84B34" w14:textId="77777777" w:rsidR="00767CDB" w:rsidRDefault="00767CDB" w:rsidP="00BD2B17">
            <w:pPr>
              <w:pStyle w:val="iBAAGStandardTextBold"/>
            </w:pPr>
            <w:r>
              <w:t>Is prior authorization needed?</w:t>
            </w:r>
          </w:p>
          <w:p w14:paraId="6C59F7F5" w14:textId="77777777" w:rsidR="00767CDB" w:rsidRDefault="00767CDB" w:rsidP="00BD2B17">
            <w:pPr>
              <w:pStyle w:val="iBAAGStandardText"/>
            </w:pPr>
            <w:r>
              <w:t>No</w:t>
            </w:r>
          </w:p>
          <w:p w14:paraId="528A6BC3" w14:textId="77777777" w:rsidR="00767CDB" w:rsidRDefault="00767CDB" w:rsidP="00BD2B17">
            <w:pPr>
              <w:pStyle w:val="iBAAGStandardText"/>
            </w:pPr>
          </w:p>
          <w:p w14:paraId="2354F820" w14:textId="77777777" w:rsidR="00767CDB" w:rsidRPr="006141D1" w:rsidRDefault="00767CDB" w:rsidP="00BD2B17">
            <w:pPr>
              <w:pStyle w:val="iBAAGStandardText"/>
              <w:rPr>
                <w:rStyle w:val="InstructionalTextChar"/>
              </w:rPr>
            </w:pPr>
          </w:p>
          <w:p w14:paraId="0DBFA6C4" w14:textId="77777777" w:rsidR="00767CDB" w:rsidRPr="006141D1" w:rsidRDefault="00767CDB" w:rsidP="00BD2B17">
            <w:pPr>
              <w:pStyle w:val="iBAAGStandardText"/>
            </w:pPr>
          </w:p>
          <w:p w14:paraId="0C6D5717" w14:textId="77777777" w:rsidR="00767CDB" w:rsidRPr="006141D1" w:rsidRDefault="00767CDB" w:rsidP="00BD2B17">
            <w:pPr>
              <w:pStyle w:val="iBAAGStandardText"/>
            </w:pPr>
          </w:p>
          <w:p w14:paraId="59B2D56F" w14:textId="77777777" w:rsidR="00767CDB" w:rsidRPr="006141D1" w:rsidRDefault="00767CDB" w:rsidP="00BD2B17">
            <w:pPr>
              <w:pStyle w:val="iBAAGStandardText"/>
            </w:pPr>
          </w:p>
        </w:tc>
        <w:tc>
          <w:tcPr>
            <w:tcW w:w="2488" w:type="dxa"/>
            <w:shd w:val="clear" w:color="auto" w:fill="FFFFFF" w:themeFill="background1"/>
          </w:tcPr>
          <w:p w14:paraId="3CB2F97D" w14:textId="77777777" w:rsidR="00767CDB" w:rsidRDefault="00767CDB" w:rsidP="00BD2B17">
            <w:pPr>
              <w:pStyle w:val="iBAAGStandardText"/>
            </w:pPr>
            <w:r>
              <w:rPr>
                <w:rStyle w:val="iBAAGStandardTextBoldChar"/>
              </w:rPr>
              <w:t xml:space="preserve">30% </w:t>
            </w:r>
            <w:r w:rsidRPr="00F13EDA">
              <w:t>co-insurance, after you pay the deductible.</w:t>
            </w:r>
            <w:r>
              <w:t xml:space="preserve"> </w:t>
            </w:r>
          </w:p>
          <w:p w14:paraId="3919F50C" w14:textId="77777777" w:rsidR="00767CDB" w:rsidRDefault="00767CDB" w:rsidP="00BD2B17">
            <w:pPr>
              <w:pStyle w:val="iBAAGStandardText"/>
            </w:pPr>
          </w:p>
          <w:p w14:paraId="33DA8F86" w14:textId="77777777" w:rsidR="00767CDB" w:rsidRPr="00C739E6" w:rsidRDefault="00767CDB" w:rsidP="00BD2B17">
            <w:pPr>
              <w:pStyle w:val="iBAAGStandardTextBold"/>
            </w:pPr>
            <w:r w:rsidRPr="00C739E6">
              <w:t>Is prior authorization needed?</w:t>
            </w:r>
          </w:p>
          <w:p w14:paraId="62C0CA10" w14:textId="77777777" w:rsidR="00767CDB" w:rsidRDefault="00767CDB" w:rsidP="00BD2B17">
            <w:pPr>
              <w:pStyle w:val="iBAAGStandardText"/>
            </w:pPr>
            <w:r>
              <w:t>Yes</w:t>
            </w:r>
          </w:p>
          <w:p w14:paraId="1914C578" w14:textId="77777777" w:rsidR="00767CDB" w:rsidRDefault="00767CDB" w:rsidP="00BD2B17">
            <w:pPr>
              <w:pStyle w:val="iBAAGStandardText"/>
            </w:pPr>
            <w:r>
              <w:tab/>
            </w:r>
          </w:p>
          <w:p w14:paraId="4CE85786" w14:textId="77777777" w:rsidR="00767CDB" w:rsidRDefault="00767CDB" w:rsidP="00BD2B17">
            <w:pPr>
              <w:pStyle w:val="iBAAGStandardTextBold"/>
            </w:pPr>
            <w:r>
              <w:t>Prior authorization is:</w:t>
            </w:r>
          </w:p>
          <w:p w14:paraId="08727BBC" w14:textId="77777777" w:rsidR="00767CDB" w:rsidRDefault="00767CDB" w:rsidP="00BD2B17">
            <w:pPr>
              <w:pStyle w:val="iBAAGStandardText"/>
            </w:pPr>
            <w:r w:rsidRPr="00774B34">
              <w:t xml:space="preserve">Getting </w:t>
            </w:r>
            <w:r w:rsidRPr="00593F2E">
              <w:t>approval</w:t>
            </w:r>
            <w:r>
              <w:t xml:space="preserve"> by calling the number listed on your health plan ID card before you can get medicine or services.</w:t>
            </w:r>
          </w:p>
          <w:p w14:paraId="2B019CC9" w14:textId="77777777" w:rsidR="00767CDB" w:rsidRDefault="00767CDB" w:rsidP="00BD2B17">
            <w:pPr>
              <w:pStyle w:val="iBAAGStandardText"/>
            </w:pPr>
          </w:p>
          <w:p w14:paraId="77E89B6A" w14:textId="77777777" w:rsidR="00767CDB" w:rsidRDefault="00767CDB" w:rsidP="00BD2B17">
            <w:pPr>
              <w:pStyle w:val="iBAAGStandardTextBold"/>
            </w:pPr>
            <w:r>
              <w:t xml:space="preserve">When do I need to call? </w:t>
            </w:r>
          </w:p>
          <w:p w14:paraId="319F2DE4" w14:textId="77777777" w:rsidR="00767CDB" w:rsidRDefault="00767CDB" w:rsidP="00BD2B17">
            <w:pPr>
              <w:pStyle w:val="iBAAGLevel1Bullets"/>
              <w:ind w:left="720"/>
            </w:pPr>
            <w:r>
              <w:t>5 business days before scheduled services</w:t>
            </w:r>
          </w:p>
          <w:p w14:paraId="42B04B63" w14:textId="77777777" w:rsidR="00767CDB" w:rsidRDefault="00767CDB" w:rsidP="00BD2B17">
            <w:pPr>
              <w:pStyle w:val="iBAAGLevel1Bullets"/>
              <w:ind w:left="720"/>
            </w:pPr>
            <w:r>
              <w:t xml:space="preserve">As soon as possible for </w:t>
            </w:r>
            <w:r>
              <w:lastRenderedPageBreak/>
              <w:t xml:space="preserve">non-scheduled services </w:t>
            </w:r>
          </w:p>
          <w:p w14:paraId="0048DA5A" w14:textId="77777777" w:rsidR="00767CDB" w:rsidRDefault="00767CDB" w:rsidP="00BD2B17">
            <w:pPr>
              <w:pStyle w:val="iBAAGStandardText"/>
            </w:pPr>
          </w:p>
          <w:p w14:paraId="05ED69D1" w14:textId="77777777" w:rsidR="00767CDB" w:rsidRDefault="00767CDB" w:rsidP="00BD2B17">
            <w:pPr>
              <w:pStyle w:val="iBAAGStandardTextBold"/>
            </w:pPr>
            <w:r>
              <w:t xml:space="preserve">If you don’t get prior authorization, you pay: </w:t>
            </w:r>
          </w:p>
          <w:p w14:paraId="00013678" w14:textId="77777777" w:rsidR="00767CDB" w:rsidRDefault="00767CDB" w:rsidP="00BD2B17">
            <w:pPr>
              <w:pStyle w:val="iBAAGStandardText"/>
            </w:pPr>
            <w:r>
              <w:rPr>
                <w:rStyle w:val="iBAAGStandardTextBoldChar"/>
              </w:rPr>
              <w:t>50</w:t>
            </w:r>
            <w:r w:rsidRPr="00604ED5">
              <w:rPr>
                <w:rStyle w:val="iBAAGStandardTextBoldChar"/>
              </w:rPr>
              <w:t>%</w:t>
            </w:r>
            <w:r>
              <w:t xml:space="preserve"> co-insurance</w:t>
            </w:r>
          </w:p>
          <w:p w14:paraId="49935CA4" w14:textId="77777777" w:rsidR="00767CDB" w:rsidRPr="006141D1" w:rsidRDefault="00767CDB" w:rsidP="00BD2B17">
            <w:pPr>
              <w:pStyle w:val="iBAAGStandardText"/>
            </w:pPr>
          </w:p>
          <w:p w14:paraId="3555D856" w14:textId="77777777" w:rsidR="00767CDB" w:rsidRPr="006141D1" w:rsidRDefault="00767CDB" w:rsidP="00BD2B17"/>
        </w:tc>
        <w:tc>
          <w:tcPr>
            <w:tcW w:w="4412" w:type="dxa"/>
            <w:shd w:val="clear" w:color="auto" w:fill="FFFFFF" w:themeFill="background1"/>
          </w:tcPr>
          <w:p w14:paraId="39593D40" w14:textId="77777777" w:rsidR="00767CDB" w:rsidRPr="00F825CD" w:rsidRDefault="00767CDB" w:rsidP="00BD2B17">
            <w:pPr>
              <w:pStyle w:val="iBAAGStandardText"/>
            </w:pPr>
            <w:r w:rsidRPr="00F825CD">
              <w:lastRenderedPageBreak/>
              <w:t>None</w:t>
            </w:r>
          </w:p>
          <w:p w14:paraId="2F8F8A35" w14:textId="77777777" w:rsidR="00767CDB" w:rsidRPr="006141D1" w:rsidRDefault="00767CDB" w:rsidP="00BD2B17">
            <w:pPr>
              <w:pStyle w:val="iBAAGStandardText"/>
              <w:rPr>
                <w:rStyle w:val="InstructionalTextChar"/>
              </w:rPr>
            </w:pPr>
          </w:p>
          <w:p w14:paraId="30B5D172" w14:textId="77777777" w:rsidR="00767CDB" w:rsidRPr="006141D1" w:rsidRDefault="00767CDB" w:rsidP="00BD2B17">
            <w:pPr>
              <w:pStyle w:val="iBAAGStandardText"/>
              <w:rPr>
                <w:rStyle w:val="InstructionalTextChar"/>
              </w:rPr>
            </w:pPr>
          </w:p>
          <w:p w14:paraId="4A30D31D" w14:textId="77777777" w:rsidR="00767CDB" w:rsidRPr="006141D1" w:rsidRDefault="00767CDB" w:rsidP="00BD2B17">
            <w:pPr>
              <w:pStyle w:val="iBAAGStandardText"/>
            </w:pPr>
          </w:p>
          <w:p w14:paraId="4E1FCB10" w14:textId="77777777" w:rsidR="00767CDB" w:rsidRPr="006141D1" w:rsidRDefault="00767CDB" w:rsidP="00BD2B17">
            <w:pPr>
              <w:pStyle w:val="iBAAGStandardText"/>
            </w:pPr>
          </w:p>
        </w:tc>
      </w:tr>
    </w:tbl>
    <w:tbl>
      <w:tblPr>
        <w:tblStyle w:val="TableGrid8"/>
        <w:tblW w:w="153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1"/>
        <w:gridCol w:w="2487"/>
        <w:gridCol w:w="2487"/>
        <w:gridCol w:w="2488"/>
        <w:gridCol w:w="4412"/>
      </w:tblGrid>
      <w:tr w:rsidR="00767CDB" w:rsidRPr="00DE556B" w14:paraId="6C12B9E1" w14:textId="77777777" w:rsidTr="001960A9">
        <w:tc>
          <w:tcPr>
            <w:tcW w:w="3511" w:type="dxa"/>
            <w:tcBorders>
              <w:bottom w:val="single" w:sz="4" w:space="0" w:color="000000" w:themeColor="text1"/>
            </w:tcBorders>
            <w:shd w:val="clear" w:color="auto" w:fill="31849B"/>
            <w:vAlign w:val="center"/>
          </w:tcPr>
          <w:p w14:paraId="61E33A85" w14:textId="77777777" w:rsidR="00767CDB" w:rsidRPr="00DE556B" w:rsidRDefault="00767CDB" w:rsidP="00BD2B17">
            <w:pPr>
              <w:pStyle w:val="iBAAGTableHeader"/>
            </w:pPr>
            <w:r w:rsidRPr="00DE556B">
              <w:t>Common Medical Event</w:t>
            </w:r>
          </w:p>
        </w:tc>
        <w:tc>
          <w:tcPr>
            <w:tcW w:w="2487" w:type="dxa"/>
            <w:tcBorders>
              <w:bottom w:val="single" w:sz="4" w:space="0" w:color="000000" w:themeColor="text1"/>
            </w:tcBorders>
            <w:shd w:val="clear" w:color="auto" w:fill="31849B"/>
          </w:tcPr>
          <w:p w14:paraId="6548DC67" w14:textId="77777777" w:rsidR="00767CDB" w:rsidRPr="00DE556B" w:rsidRDefault="00767CDB" w:rsidP="00BD2B17">
            <w:pPr>
              <w:pStyle w:val="iBAAGTableHeader"/>
            </w:pPr>
            <w:r w:rsidRPr="00DE556B">
              <w:t>Your cost if you use</w:t>
            </w:r>
          </w:p>
          <w:p w14:paraId="373C3E53" w14:textId="77777777" w:rsidR="00767CDB" w:rsidRPr="00DE556B" w:rsidRDefault="00767CDB" w:rsidP="00BD2B17">
            <w:pPr>
              <w:pStyle w:val="iBAAGTableHeader"/>
            </w:pPr>
            <w:r w:rsidRPr="00DE556B">
              <w:t>International benefits</w:t>
            </w:r>
          </w:p>
        </w:tc>
        <w:tc>
          <w:tcPr>
            <w:tcW w:w="2487" w:type="dxa"/>
            <w:tcBorders>
              <w:bottom w:val="single" w:sz="4" w:space="0" w:color="000000" w:themeColor="text1"/>
            </w:tcBorders>
            <w:shd w:val="clear" w:color="auto" w:fill="31849B"/>
            <w:vAlign w:val="center"/>
          </w:tcPr>
          <w:p w14:paraId="1D2FC701" w14:textId="77777777" w:rsidR="00767CDB" w:rsidRPr="00DE556B" w:rsidRDefault="00767CDB" w:rsidP="00BD2B17">
            <w:pPr>
              <w:pStyle w:val="iBAAGTableHeader"/>
            </w:pPr>
            <w:r w:rsidRPr="00DE556B">
              <w:t>Your cost if you use</w:t>
            </w:r>
          </w:p>
          <w:p w14:paraId="4CF22477" w14:textId="77777777" w:rsidR="00767CDB" w:rsidRPr="00DE556B" w:rsidRDefault="00767CDB" w:rsidP="00BD2B17">
            <w:pPr>
              <w:pStyle w:val="iBAAGTableHeader"/>
            </w:pPr>
            <w:r w:rsidRPr="00DE556B">
              <w:t>U.S. Network benefits</w:t>
            </w:r>
          </w:p>
        </w:tc>
        <w:tc>
          <w:tcPr>
            <w:tcW w:w="2488" w:type="dxa"/>
            <w:tcBorders>
              <w:bottom w:val="single" w:sz="4" w:space="0" w:color="000000" w:themeColor="text1"/>
            </w:tcBorders>
            <w:shd w:val="clear" w:color="auto" w:fill="31849B"/>
            <w:vAlign w:val="center"/>
          </w:tcPr>
          <w:p w14:paraId="006DBE6E" w14:textId="77777777" w:rsidR="00767CDB" w:rsidRPr="00DE556B" w:rsidRDefault="00767CDB" w:rsidP="00BD2B17">
            <w:pPr>
              <w:pStyle w:val="iBAAGTableHeader"/>
            </w:pPr>
            <w:r w:rsidRPr="00DE556B">
              <w:t>Your cost if you use U.S.</w:t>
            </w:r>
          </w:p>
          <w:p w14:paraId="0D2F233C" w14:textId="77777777" w:rsidR="00767CDB" w:rsidRPr="00DE556B" w:rsidRDefault="00767CDB" w:rsidP="00BD2B17">
            <w:pPr>
              <w:pStyle w:val="iBAAGTableHeader"/>
            </w:pPr>
            <w:r w:rsidRPr="00DE556B">
              <w:t>Out-of-Network benefits</w:t>
            </w:r>
          </w:p>
        </w:tc>
        <w:tc>
          <w:tcPr>
            <w:tcW w:w="4412" w:type="dxa"/>
            <w:tcBorders>
              <w:bottom w:val="single" w:sz="4" w:space="0" w:color="000000" w:themeColor="text1"/>
            </w:tcBorders>
            <w:shd w:val="clear" w:color="auto" w:fill="31849B"/>
            <w:vAlign w:val="center"/>
          </w:tcPr>
          <w:p w14:paraId="64675AC9" w14:textId="77777777" w:rsidR="00767CDB" w:rsidRPr="00DE556B" w:rsidRDefault="00767CDB" w:rsidP="00BD2B17">
            <w:pPr>
              <w:pStyle w:val="iBAAGTableHeader"/>
            </w:pPr>
            <w:r w:rsidRPr="00DE556B">
              <w:t>Limits &amp; Exceptions</w:t>
            </w:r>
          </w:p>
        </w:tc>
      </w:tr>
      <w:tr w:rsidR="00767CDB" w:rsidRPr="006141D1" w14:paraId="0C6800B1" w14:textId="77777777" w:rsidTr="001960A9">
        <w:tc>
          <w:tcPr>
            <w:tcW w:w="3511" w:type="dxa"/>
            <w:shd w:val="clear" w:color="auto" w:fill="FFFFFF" w:themeFill="background1"/>
          </w:tcPr>
          <w:p w14:paraId="2571E1A1" w14:textId="77777777" w:rsidR="00767CDB" w:rsidRPr="003F3B5E" w:rsidRDefault="00767CDB" w:rsidP="00BD2B17">
            <w:pPr>
              <w:pStyle w:val="iBAAGSituationBoxName"/>
            </w:pPr>
            <w:r w:rsidRPr="00840E84">
              <w:t>Medical Foods</w:t>
            </w:r>
          </w:p>
          <w:p w14:paraId="1CE99EC1" w14:textId="77777777" w:rsidR="00767CDB" w:rsidRPr="00F13EDA" w:rsidRDefault="00767CDB" w:rsidP="00BD2B17">
            <w:pPr>
              <w:pStyle w:val="iBAAGStandardText"/>
            </w:pPr>
          </w:p>
          <w:p w14:paraId="497C0D9B" w14:textId="77777777" w:rsidR="00767CDB" w:rsidRPr="00F13EDA" w:rsidRDefault="00767CDB" w:rsidP="00BD2B17">
            <w:pPr>
              <w:pStyle w:val="iBAAGStandardText"/>
            </w:pPr>
            <w:r w:rsidRPr="00F13EDA">
              <w:t>Benefits include:</w:t>
            </w:r>
          </w:p>
          <w:p w14:paraId="3722D5B1" w14:textId="77777777" w:rsidR="00767CDB" w:rsidRPr="00F13EDA" w:rsidRDefault="00767CDB" w:rsidP="00BD2B17">
            <w:pPr>
              <w:pStyle w:val="iBAAGLevel1Bullets"/>
              <w:ind w:left="720"/>
            </w:pPr>
            <w:r w:rsidRPr="00F13EDA">
              <w:t>Formulas</w:t>
            </w:r>
            <w:r>
              <w:t xml:space="preserve"> </w:t>
            </w:r>
          </w:p>
          <w:p w14:paraId="4E6CADBC" w14:textId="77777777" w:rsidR="00767CDB" w:rsidRDefault="00767CDB" w:rsidP="00BD2B17">
            <w:pPr>
              <w:pStyle w:val="iBAAGLevel1Bullets"/>
              <w:ind w:left="720"/>
            </w:pPr>
            <w:r w:rsidRPr="00F13EDA">
              <w:t xml:space="preserve">Special food products </w:t>
            </w:r>
          </w:p>
          <w:p w14:paraId="3A51D53F" w14:textId="77777777" w:rsidR="00767CDB" w:rsidRPr="00F13EDA" w:rsidRDefault="00767CDB" w:rsidP="00BD2B17"/>
          <w:p w14:paraId="706EA474" w14:textId="77777777" w:rsidR="00767CDB" w:rsidRDefault="00767CDB" w:rsidP="00BD2B17">
            <w:pPr>
              <w:pStyle w:val="iBAAGStandardTextBold"/>
            </w:pPr>
            <w:r>
              <w:t xml:space="preserve">Want more information? </w:t>
            </w:r>
          </w:p>
          <w:p w14:paraId="5FA7FCC9" w14:textId="77777777" w:rsidR="00767CDB" w:rsidRDefault="00767CDB" w:rsidP="00BD2B17">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4A999498" w14:textId="77777777" w:rsidR="00767CDB" w:rsidRPr="00DE556B" w:rsidRDefault="00767CDB" w:rsidP="00BD2B17">
            <w:pPr>
              <w:pStyle w:val="iBAAGSituationBoxName"/>
            </w:pPr>
          </w:p>
        </w:tc>
        <w:tc>
          <w:tcPr>
            <w:tcW w:w="2487" w:type="dxa"/>
            <w:shd w:val="clear" w:color="auto" w:fill="FFFFFF" w:themeFill="background1"/>
          </w:tcPr>
          <w:p w14:paraId="00E66271" w14:textId="77777777" w:rsidR="00767CDB" w:rsidRDefault="00767CDB" w:rsidP="00BD2B17">
            <w:pPr>
              <w:pStyle w:val="iBAAGStandardText"/>
            </w:pPr>
            <w:r>
              <w:rPr>
                <w:rStyle w:val="iBAAGStandardTextBoldChar"/>
              </w:rPr>
              <w:t>0%</w:t>
            </w:r>
            <w:r>
              <w:t xml:space="preserve"> </w:t>
            </w:r>
            <w:r w:rsidRPr="00F13EDA">
              <w:t>co-insurance, after you pay the deductible.</w:t>
            </w:r>
            <w:r>
              <w:t xml:space="preserve"> </w:t>
            </w:r>
          </w:p>
          <w:p w14:paraId="215B26A6" w14:textId="77777777" w:rsidR="00767CDB" w:rsidRDefault="00767CDB" w:rsidP="00BD2B17">
            <w:pPr>
              <w:pStyle w:val="iBAAGStandardText"/>
            </w:pPr>
          </w:p>
          <w:p w14:paraId="40E67E7B" w14:textId="77777777" w:rsidR="00767CDB" w:rsidRDefault="00767CDB" w:rsidP="00BD2B17">
            <w:pPr>
              <w:pStyle w:val="iBAAGStandardText"/>
            </w:pPr>
          </w:p>
          <w:p w14:paraId="658F014C" w14:textId="77777777" w:rsidR="00767CDB" w:rsidRDefault="00767CDB" w:rsidP="00BD2B17">
            <w:pPr>
              <w:pStyle w:val="iBAAGStandardTextBold"/>
            </w:pPr>
            <w:r>
              <w:t>Is prior authorization needed?</w:t>
            </w:r>
          </w:p>
          <w:p w14:paraId="3A31A337" w14:textId="77777777" w:rsidR="00767CDB" w:rsidRDefault="00767CDB" w:rsidP="00BD2B17">
            <w:pPr>
              <w:pStyle w:val="iBAAGStandardText"/>
            </w:pPr>
            <w:r>
              <w:t>No</w:t>
            </w:r>
          </w:p>
          <w:p w14:paraId="1D4F5052" w14:textId="77777777" w:rsidR="00767CDB" w:rsidRDefault="00767CDB" w:rsidP="00BD2B17">
            <w:pPr>
              <w:pStyle w:val="iBAAGStandardText"/>
            </w:pPr>
          </w:p>
          <w:p w14:paraId="06C91D61" w14:textId="77777777" w:rsidR="00767CDB" w:rsidRPr="006141D1" w:rsidRDefault="00767CDB" w:rsidP="00BD2B17">
            <w:pPr>
              <w:pStyle w:val="iBAAGStandardText"/>
              <w:rPr>
                <w:rStyle w:val="InstructionalTextChar"/>
              </w:rPr>
            </w:pPr>
          </w:p>
          <w:p w14:paraId="6C78BF91" w14:textId="77777777" w:rsidR="00767CDB" w:rsidRPr="006141D1" w:rsidRDefault="00767CDB" w:rsidP="00BD2B17"/>
          <w:p w14:paraId="6F5A19C1" w14:textId="77777777" w:rsidR="00767CDB" w:rsidRPr="006141D1" w:rsidRDefault="00767CDB" w:rsidP="00BD2B17">
            <w:pPr>
              <w:pStyle w:val="iBAAGStandardText"/>
            </w:pPr>
          </w:p>
        </w:tc>
        <w:tc>
          <w:tcPr>
            <w:tcW w:w="2487" w:type="dxa"/>
            <w:shd w:val="clear" w:color="auto" w:fill="FFFFFF" w:themeFill="background1"/>
          </w:tcPr>
          <w:p w14:paraId="6E9AF985" w14:textId="77777777" w:rsidR="00767CDB" w:rsidRDefault="00767CDB" w:rsidP="00BD2B17">
            <w:pPr>
              <w:pStyle w:val="iBAAGStandardText"/>
            </w:pPr>
            <w:r>
              <w:rPr>
                <w:rStyle w:val="iBAAGStandardTextBoldChar"/>
              </w:rPr>
              <w:t>0%</w:t>
            </w:r>
            <w:r>
              <w:t xml:space="preserve"> </w:t>
            </w:r>
            <w:r w:rsidRPr="00F13EDA">
              <w:t>co-insurance, after you pay the deductible.</w:t>
            </w:r>
            <w:r>
              <w:t xml:space="preserve"> </w:t>
            </w:r>
          </w:p>
          <w:p w14:paraId="4A635F9F" w14:textId="77777777" w:rsidR="00767CDB" w:rsidRDefault="00767CDB" w:rsidP="00BD2B17">
            <w:pPr>
              <w:pStyle w:val="iBAAGStandardText"/>
            </w:pPr>
          </w:p>
          <w:p w14:paraId="61583DC9" w14:textId="77777777" w:rsidR="00767CDB" w:rsidRDefault="00767CDB" w:rsidP="00BD2B17">
            <w:pPr>
              <w:pStyle w:val="iBAAGStandardTextBold"/>
            </w:pPr>
            <w:r>
              <w:t>Is prior authorization needed?</w:t>
            </w:r>
          </w:p>
          <w:p w14:paraId="11473EDC" w14:textId="77777777" w:rsidR="00767CDB" w:rsidRDefault="00767CDB" w:rsidP="00BD2B17">
            <w:pPr>
              <w:pStyle w:val="iBAAGStandardText"/>
            </w:pPr>
            <w:r>
              <w:t>No</w:t>
            </w:r>
          </w:p>
          <w:p w14:paraId="7543348B" w14:textId="77777777" w:rsidR="00767CDB" w:rsidRPr="006141D1" w:rsidRDefault="00767CDB" w:rsidP="00BD2B17">
            <w:pPr>
              <w:pStyle w:val="iBAAGStandardText"/>
            </w:pPr>
          </w:p>
          <w:p w14:paraId="2E43A24C" w14:textId="77777777" w:rsidR="00767CDB" w:rsidRPr="006141D1" w:rsidRDefault="00767CDB" w:rsidP="00BD2B17">
            <w:pPr>
              <w:pStyle w:val="iBAAGStandardText"/>
            </w:pPr>
          </w:p>
          <w:p w14:paraId="73B6035D" w14:textId="77777777" w:rsidR="00767CDB" w:rsidRPr="006141D1" w:rsidRDefault="00767CDB" w:rsidP="00BD2B17">
            <w:pPr>
              <w:pStyle w:val="iBAAGStandardText"/>
            </w:pPr>
          </w:p>
        </w:tc>
        <w:tc>
          <w:tcPr>
            <w:tcW w:w="2488" w:type="dxa"/>
            <w:shd w:val="clear" w:color="auto" w:fill="FFFFFF" w:themeFill="background1"/>
          </w:tcPr>
          <w:p w14:paraId="28AC0B1C" w14:textId="77777777" w:rsidR="00767CDB" w:rsidRDefault="00767CDB" w:rsidP="00BD2B17">
            <w:pPr>
              <w:pStyle w:val="iBAAGStandardText"/>
            </w:pPr>
            <w:r>
              <w:rPr>
                <w:rStyle w:val="iBAAGStandardTextBoldChar"/>
              </w:rPr>
              <w:t>30%</w:t>
            </w:r>
            <w:r>
              <w:t xml:space="preserve"> </w:t>
            </w:r>
            <w:r w:rsidRPr="00F13EDA">
              <w:t>co-insurance, after you pay the deductible.</w:t>
            </w:r>
            <w:r>
              <w:t xml:space="preserve"> </w:t>
            </w:r>
          </w:p>
          <w:p w14:paraId="6B33029E" w14:textId="77777777" w:rsidR="00767CDB" w:rsidRDefault="00767CDB" w:rsidP="00BD2B17">
            <w:pPr>
              <w:pStyle w:val="iBAAGStandardText"/>
            </w:pPr>
          </w:p>
          <w:p w14:paraId="1EF85240" w14:textId="77777777" w:rsidR="00767CDB" w:rsidRDefault="00767CDB" w:rsidP="00BD2B17">
            <w:pPr>
              <w:pStyle w:val="iBAAGStandardTextBold"/>
            </w:pPr>
            <w:r>
              <w:t>Is prior authorization needed?</w:t>
            </w:r>
          </w:p>
          <w:p w14:paraId="377815A0" w14:textId="77777777" w:rsidR="00767CDB" w:rsidRDefault="00767CDB" w:rsidP="00BD2B17">
            <w:pPr>
              <w:pStyle w:val="iBAAGStandardText"/>
            </w:pPr>
            <w:r w:rsidRPr="00C730A9">
              <w:t>Yes</w:t>
            </w:r>
          </w:p>
          <w:p w14:paraId="14E273B1" w14:textId="77777777" w:rsidR="00767CDB" w:rsidRDefault="00767CDB" w:rsidP="00BD2B17">
            <w:pPr>
              <w:pStyle w:val="iBAAGStandardText"/>
            </w:pPr>
          </w:p>
          <w:p w14:paraId="4E7D1B9A" w14:textId="77777777" w:rsidR="00767CDB" w:rsidRDefault="00767CDB" w:rsidP="00BD2B17">
            <w:pPr>
              <w:pStyle w:val="iBAAGStandardTextBold"/>
            </w:pPr>
            <w:r>
              <w:t>Prior authorization is:</w:t>
            </w:r>
          </w:p>
          <w:p w14:paraId="3098B5AB" w14:textId="77777777" w:rsidR="00767CDB" w:rsidRDefault="00767CDB" w:rsidP="00BD2B17">
            <w:pPr>
              <w:pStyle w:val="iBAAGStandardText"/>
            </w:pPr>
            <w:r>
              <w:t xml:space="preserve">Getting approval by calling the number listed on your health plan </w:t>
            </w:r>
            <w:r>
              <w:lastRenderedPageBreak/>
              <w:t>ID card before you can get medicine or services.</w:t>
            </w:r>
          </w:p>
          <w:p w14:paraId="6D7E28FA" w14:textId="77777777" w:rsidR="00767CDB" w:rsidRDefault="00767CDB" w:rsidP="00BD2B17">
            <w:pPr>
              <w:pStyle w:val="iBAAGStandardText"/>
            </w:pPr>
          </w:p>
          <w:p w14:paraId="1BF6E014" w14:textId="77777777" w:rsidR="00767CDB" w:rsidRDefault="00767CDB" w:rsidP="00BD2B17">
            <w:pPr>
              <w:pStyle w:val="iBAAGStandardTextBold"/>
            </w:pPr>
            <w:r>
              <w:t xml:space="preserve">When do I need to call? </w:t>
            </w:r>
          </w:p>
          <w:p w14:paraId="68FF3069" w14:textId="77777777" w:rsidR="00767CDB" w:rsidRDefault="00767CDB" w:rsidP="00BD2B17">
            <w:pPr>
              <w:pStyle w:val="iBAAGLevel1Bullets"/>
              <w:ind w:left="720"/>
            </w:pPr>
            <w:r>
              <w:t>Before you get formulas or specialized food products</w:t>
            </w:r>
          </w:p>
          <w:p w14:paraId="20F1217C" w14:textId="77777777" w:rsidR="00767CDB" w:rsidRDefault="00767CDB" w:rsidP="00BD2B17">
            <w:pPr>
              <w:pStyle w:val="iBAAGStandardText"/>
            </w:pPr>
          </w:p>
          <w:p w14:paraId="5D9E56C1" w14:textId="77777777" w:rsidR="00767CDB" w:rsidRDefault="00767CDB" w:rsidP="00BD2B17">
            <w:pPr>
              <w:pStyle w:val="iBAAGStandardTextBold"/>
            </w:pPr>
            <w:r>
              <w:t>If you don’t get prior authorization, you pay:</w:t>
            </w:r>
          </w:p>
          <w:p w14:paraId="1E73199C" w14:textId="77777777" w:rsidR="00767CDB" w:rsidRDefault="00767CDB" w:rsidP="00BD2B17">
            <w:pPr>
              <w:pStyle w:val="iBAAGStandardText"/>
            </w:pPr>
            <w:r>
              <w:rPr>
                <w:b/>
                <w:color w:val="auto"/>
                <w:szCs w:val="22"/>
              </w:rPr>
              <w:t>50</w:t>
            </w:r>
            <w:r w:rsidRPr="00C730A9">
              <w:rPr>
                <w:b/>
                <w:color w:val="auto"/>
                <w:szCs w:val="22"/>
              </w:rPr>
              <w:t>%</w:t>
            </w:r>
            <w:r>
              <w:t xml:space="preserve"> co-insurance</w:t>
            </w:r>
          </w:p>
          <w:p w14:paraId="40AA33F0" w14:textId="77777777" w:rsidR="00767CDB" w:rsidRPr="006141D1" w:rsidRDefault="00767CDB" w:rsidP="00BD2B17">
            <w:pPr>
              <w:pStyle w:val="iBAAGStandardText"/>
            </w:pPr>
          </w:p>
          <w:p w14:paraId="5C9755DA" w14:textId="77777777" w:rsidR="00767CDB" w:rsidRPr="006141D1" w:rsidRDefault="00767CDB" w:rsidP="00BD2B17">
            <w:pPr>
              <w:pStyle w:val="iBAAGStandardText"/>
            </w:pPr>
          </w:p>
          <w:p w14:paraId="34C579F7" w14:textId="77777777" w:rsidR="00767CDB" w:rsidRPr="006141D1" w:rsidRDefault="00767CDB" w:rsidP="00BD2B17"/>
        </w:tc>
        <w:tc>
          <w:tcPr>
            <w:tcW w:w="4412" w:type="dxa"/>
            <w:shd w:val="clear" w:color="auto" w:fill="FFFFFF" w:themeFill="background1"/>
          </w:tcPr>
          <w:p w14:paraId="16E4D68B" w14:textId="77777777" w:rsidR="00767CDB" w:rsidRDefault="00767CDB" w:rsidP="00BD2B17">
            <w:pPr>
              <w:pStyle w:val="iBAAGStandardText"/>
            </w:pPr>
            <w:r>
              <w:lastRenderedPageBreak/>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640755DB" w14:textId="77777777" w:rsidR="00767CDB" w:rsidRPr="006141D1" w:rsidRDefault="00767CDB" w:rsidP="00BD2B17">
            <w:pPr>
              <w:pStyle w:val="iBAAGStandardText"/>
            </w:pPr>
            <w:r w:rsidRPr="006141D1">
              <w:rPr>
                <w:rStyle w:val="InstructionalTextChar"/>
              </w:rPr>
              <w:t xml:space="preserve"> </w:t>
            </w:r>
          </w:p>
          <w:p w14:paraId="087597B7" w14:textId="77777777" w:rsidR="00767CDB" w:rsidRPr="006141D1" w:rsidRDefault="00767CDB" w:rsidP="00BD2B17">
            <w:pPr>
              <w:pStyle w:val="iBAAGStandardText"/>
              <w:rPr>
                <w:rStyle w:val="InstructionalTextChar"/>
              </w:rPr>
            </w:pPr>
            <w:r w:rsidRPr="006141D1">
              <w:rPr>
                <w:rStyle w:val="InstructionalTextChar"/>
              </w:rPr>
              <w:t xml:space="preserve"> </w:t>
            </w:r>
          </w:p>
          <w:p w14:paraId="224A0333" w14:textId="77777777" w:rsidR="00767CDB" w:rsidRPr="006141D1" w:rsidRDefault="00767CDB" w:rsidP="00BD2B17">
            <w:pPr>
              <w:pStyle w:val="iBAAGStandardText"/>
              <w:rPr>
                <w:rStyle w:val="InstructionalTextChar"/>
              </w:rPr>
            </w:pPr>
          </w:p>
          <w:p w14:paraId="0C698C74" w14:textId="77777777" w:rsidR="00767CDB" w:rsidRPr="006141D1" w:rsidRDefault="00767CDB" w:rsidP="00BD2B17">
            <w:pPr>
              <w:pStyle w:val="iBAAGStandardText"/>
            </w:pPr>
          </w:p>
          <w:p w14:paraId="483DF836" w14:textId="77777777" w:rsidR="00767CDB" w:rsidRPr="006141D1" w:rsidRDefault="00767CDB" w:rsidP="00BD2B17">
            <w:pPr>
              <w:pStyle w:val="iBAAGStandardText"/>
            </w:pPr>
          </w:p>
        </w:tc>
      </w:tr>
    </w:tbl>
    <w:tbl>
      <w:tblPr>
        <w:tblStyle w:val="TableGrid"/>
        <w:tblW w:w="1537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4415"/>
        <w:gridCol w:w="2006"/>
        <w:gridCol w:w="2006"/>
        <w:gridCol w:w="2905"/>
        <w:gridCol w:w="4045"/>
      </w:tblGrid>
      <w:tr w:rsidR="001572DB" w:rsidRPr="00DE556B" w14:paraId="58717959" w14:textId="77777777" w:rsidTr="001960A9">
        <w:tc>
          <w:tcPr>
            <w:tcW w:w="4415"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006"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905"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1960A9">
        <w:tc>
          <w:tcPr>
            <w:tcW w:w="4415" w:type="dxa"/>
            <w:shd w:val="clear" w:color="auto" w:fill="FFFFFF" w:themeFill="background1"/>
          </w:tcPr>
          <w:p w14:paraId="5871795A" w14:textId="77777777" w:rsidR="001572DB" w:rsidRPr="00DE556B" w:rsidRDefault="001572DB" w:rsidP="001967A9">
            <w:pPr>
              <w:pStyle w:val="iBAAGSituationBoxName"/>
            </w:pPr>
            <w:bookmarkStart w:id="78" w:name="Physicians_Office_Services_Sickness_Inju"/>
            <w:r w:rsidRPr="00DE556B">
              <w:t>Physician's Office Services - Sickness and Injury</w:t>
            </w:r>
            <w:bookmarkEnd w:id="78"/>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w:t>
            </w:r>
            <w:r w:rsidRPr="00DE556B">
              <w:lastRenderedPageBreak/>
              <w:t xml:space="preserve">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006" w:type="dxa"/>
            <w:shd w:val="clear" w:color="auto" w:fill="FFFFFF" w:themeFill="background1"/>
          </w:tcPr>
          <w:p w14:paraId="04D5992A" w14:textId="77777777" w:rsidR="009810E3" w:rsidRDefault="001572DB" w:rsidP="009810E3">
            <w:r w:rsidRPr="00DE556B">
              <w:lastRenderedPageBreak/>
              <w:t xml:space="preserve">Primary Doctor: </w:t>
            </w:r>
          </w:p>
          <w:p w14:paraId="68DA748B" w14:textId="77777777" w:rsidR="009810E3" w:rsidRDefault="009810E3" w:rsidP="009810E3"/>
          <w:p w14:paraId="5DC5DE17" w14:textId="11619D41" w:rsidR="009810E3" w:rsidRDefault="009810E3" w:rsidP="009810E3">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 xml:space="preserve">co-insurance, after you pay </w:t>
            </w:r>
            <w:r w:rsidRPr="00795298">
              <w:rPr>
                <w:rFonts w:eastAsia="Times New Roman" w:cs="Times New Roman"/>
                <w:color w:val="000000"/>
                <w:szCs w:val="24"/>
              </w:rPr>
              <w:lastRenderedPageBreak/>
              <w:t>the deductible.</w:t>
            </w:r>
          </w:p>
          <w:p w14:paraId="0AE5EEC0" w14:textId="77777777" w:rsidR="009810E3" w:rsidRDefault="009810E3" w:rsidP="009810E3">
            <w:pPr>
              <w:rPr>
                <w:rFonts w:eastAsia="Times New Roman" w:cs="Times New Roman"/>
                <w:color w:val="000000"/>
                <w:szCs w:val="24"/>
              </w:rPr>
            </w:pPr>
          </w:p>
          <w:p w14:paraId="3204FFC9" w14:textId="77777777" w:rsidR="009810E3" w:rsidRPr="00795298" w:rsidRDefault="009810E3" w:rsidP="009810E3">
            <w:pPr>
              <w:rPr>
                <w:rFonts w:eastAsia="Times New Roman" w:cs="Times New Roman"/>
                <w:szCs w:val="24"/>
              </w:rPr>
            </w:pPr>
          </w:p>
          <w:p w14:paraId="7AA72D53" w14:textId="77777777" w:rsidR="00840181" w:rsidRPr="00DE556B" w:rsidRDefault="001572DB" w:rsidP="00840181">
            <w:r w:rsidRPr="00DE556B">
              <w:t xml:space="preserve">Specialist: </w:t>
            </w:r>
          </w:p>
          <w:p w14:paraId="1C94A963" w14:textId="77777777" w:rsidR="001572DB" w:rsidRPr="00DE556B" w:rsidRDefault="001572DB" w:rsidP="000B67AD">
            <w:pPr>
              <w:pStyle w:val="iBAAGStandardText"/>
            </w:pPr>
          </w:p>
          <w:p w14:paraId="6F33497E" w14:textId="77777777" w:rsidR="00A57859" w:rsidRDefault="00A57859" w:rsidP="00A57859">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006" w:type="dxa"/>
            <w:shd w:val="clear" w:color="auto" w:fill="FFFFFF" w:themeFill="background1"/>
          </w:tcPr>
          <w:p w14:paraId="01518163" w14:textId="70FA5E3A" w:rsidR="00A57859" w:rsidRDefault="001572DB" w:rsidP="00A57859">
            <w:pPr>
              <w:pStyle w:val="iBAAGStandardText"/>
            </w:pPr>
            <w:r w:rsidRPr="00DE556B">
              <w:lastRenderedPageBreak/>
              <w:t>Primary Doctor</w:t>
            </w:r>
            <w:r w:rsidR="00A57859" w:rsidRPr="00DE556B">
              <w:t>:</w:t>
            </w:r>
          </w:p>
          <w:p w14:paraId="7A8C94BC" w14:textId="2EDD59B4" w:rsidR="00A57859" w:rsidRPr="00DE556B" w:rsidRDefault="00A57859" w:rsidP="00A57859">
            <w:pPr>
              <w:pStyle w:val="iBAAGStandardText"/>
            </w:pPr>
            <w:r w:rsidRPr="00DE556B">
              <w:rPr>
                <w:rStyle w:val="iBAAGStandardTextBoldChar"/>
              </w:rPr>
              <w:t>$</w:t>
            </w:r>
            <w:r>
              <w:rPr>
                <w:rStyle w:val="iBAAGStandardTextBoldChar"/>
              </w:rPr>
              <w:t>30</w:t>
            </w:r>
            <w:r w:rsidRPr="00DE556B">
              <w:t xml:space="preserve"> co-pay per visit. </w:t>
            </w:r>
          </w:p>
          <w:p w14:paraId="6AA2FC5C" w14:textId="75756D7C" w:rsidR="00566AFC" w:rsidRDefault="00A57859" w:rsidP="00A57859">
            <w:pPr>
              <w:rPr>
                <w:rFonts w:eastAsia="Times New Roman" w:cs="Times New Roman"/>
                <w:color w:val="000000"/>
                <w:szCs w:val="24"/>
              </w:rPr>
            </w:pPr>
            <w:r w:rsidRPr="00DE556B">
              <w:t xml:space="preserve">The annual deductible </w:t>
            </w:r>
            <w:r w:rsidRPr="00DE556B">
              <w:lastRenderedPageBreak/>
              <w:t>does not apply.</w:t>
            </w:r>
          </w:p>
          <w:p w14:paraId="6BA1B7E5" w14:textId="77777777" w:rsidR="001572DB" w:rsidRPr="00DE556B" w:rsidRDefault="001572DB" w:rsidP="000B67AD">
            <w:pPr>
              <w:pStyle w:val="iBAAGStandardText"/>
              <w:rPr>
                <w:rStyle w:val="InstructionalTextChar"/>
              </w:rPr>
            </w:pPr>
          </w:p>
          <w:p w14:paraId="6BC005FA" w14:textId="5450BEE8" w:rsidR="001572DB" w:rsidRPr="00DE556B" w:rsidRDefault="001572DB">
            <w:pPr>
              <w:pStyle w:val="iBAAGStandardText"/>
            </w:pPr>
            <w:r w:rsidRPr="00DE556B">
              <w:t xml:space="preserve">Specialist: </w:t>
            </w:r>
          </w:p>
          <w:p w14:paraId="40B23A50" w14:textId="77777777" w:rsidR="001572DB" w:rsidRPr="00DE556B" w:rsidRDefault="001572DB" w:rsidP="000B67AD">
            <w:pPr>
              <w:pStyle w:val="iBAAGStandardText"/>
            </w:pPr>
          </w:p>
          <w:p w14:paraId="1073D785" w14:textId="0D0868AC" w:rsidR="001572DB" w:rsidRPr="00DE556B" w:rsidRDefault="001572DB" w:rsidP="000B67AD">
            <w:pPr>
              <w:pStyle w:val="iBAAGStandardText"/>
            </w:pPr>
            <w:r w:rsidRPr="00DE556B">
              <w:rPr>
                <w:rStyle w:val="iBAAGStandardTextBoldChar"/>
              </w:rPr>
              <w:t>$</w:t>
            </w:r>
            <w:r w:rsidR="00433BBF">
              <w:rPr>
                <w:rStyle w:val="iBAAGStandardTextBoldChar"/>
              </w:rPr>
              <w:t>30</w:t>
            </w:r>
            <w:r w:rsidRPr="00DE556B">
              <w:t xml:space="preserve"> co-pay per visit. </w:t>
            </w:r>
          </w:p>
          <w:p w14:paraId="471FD598" w14:textId="35ABB5BD"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905" w:type="dxa"/>
            <w:shd w:val="clear" w:color="auto" w:fill="FFFFFF" w:themeFill="background1"/>
          </w:tcPr>
          <w:p w14:paraId="649CDB31" w14:textId="09513633" w:rsidR="001572DB" w:rsidRPr="00DE556B" w:rsidRDefault="001572DB" w:rsidP="000B67AD">
            <w:pPr>
              <w:pStyle w:val="iBAAGStandardText"/>
            </w:pPr>
            <w:r w:rsidRPr="00DE556B">
              <w:lastRenderedPageBreak/>
              <w:t xml:space="preserve">Primary Doctor: </w:t>
            </w:r>
            <w:r w:rsidR="00815A8C">
              <w:rPr>
                <w:rStyle w:val="iBAAGStandardTextBoldChar"/>
              </w:rPr>
              <w:t>30%</w:t>
            </w:r>
            <w:r w:rsidR="00815A8C" w:rsidRPr="00DE556B">
              <w:t xml:space="preserve"> </w:t>
            </w:r>
            <w:r w:rsidRPr="00DE556B">
              <w:t>co-insurance, after you pay the deductible.</w:t>
            </w:r>
          </w:p>
          <w:p w14:paraId="7091E49A" w14:textId="77777777" w:rsidR="001572DB" w:rsidRPr="00DE556B" w:rsidRDefault="001572DB" w:rsidP="000B67AD">
            <w:pPr>
              <w:pStyle w:val="iBAAGStandardText"/>
            </w:pPr>
          </w:p>
          <w:p w14:paraId="27FBE72D" w14:textId="091C13C4" w:rsidR="001572DB" w:rsidRPr="00DE556B" w:rsidRDefault="001572DB" w:rsidP="000B67AD">
            <w:pPr>
              <w:pStyle w:val="iBAAGStandardText"/>
            </w:pPr>
            <w:r w:rsidRPr="00DE556B">
              <w:t xml:space="preserve">Specialist: </w:t>
            </w:r>
            <w:r w:rsidR="00815A8C">
              <w:rPr>
                <w:rStyle w:val="iBAAGStandardTextBoldChar"/>
              </w:rPr>
              <w:t xml:space="preserve">30% </w:t>
            </w:r>
            <w:r w:rsidRPr="00DE556B">
              <w:t>co-</w:t>
            </w:r>
            <w:r w:rsidRPr="00DE556B">
              <w:lastRenderedPageBreak/>
              <w:t>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4045" w:type="dxa"/>
            <w:shd w:val="clear" w:color="auto" w:fill="FFFFFF" w:themeFill="background1"/>
          </w:tcPr>
          <w:p w14:paraId="5871797B" w14:textId="4C6746D3" w:rsidR="001572DB" w:rsidRPr="00DE556B" w:rsidRDefault="00D273AE" w:rsidP="006A6DDF">
            <w:pPr>
              <w:pStyle w:val="iBAAGStandardText"/>
            </w:pPr>
            <w:r>
              <w:lastRenderedPageBreak/>
              <w:t>For any services provided at your office visit, additional co-pays, deductible or co-insurance may apply.</w:t>
            </w:r>
          </w:p>
        </w:tc>
      </w:tr>
      <w:tr w:rsidR="001572DB" w:rsidRPr="00DE556B" w14:paraId="58717983" w14:textId="77777777" w:rsidTr="001960A9">
        <w:tc>
          <w:tcPr>
            <w:tcW w:w="4415"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006"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905"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1960A9">
        <w:tc>
          <w:tcPr>
            <w:tcW w:w="4415" w:type="dxa"/>
            <w:shd w:val="clear" w:color="auto" w:fill="FFFFFF" w:themeFill="background1"/>
          </w:tcPr>
          <w:p w14:paraId="58717984" w14:textId="77777777" w:rsidR="001572DB" w:rsidRPr="00DE556B" w:rsidRDefault="001572DB" w:rsidP="001967A9">
            <w:pPr>
              <w:pStyle w:val="iBAAGSituationBoxName"/>
            </w:pPr>
            <w:bookmarkStart w:id="79" w:name="Preventive_Care_Services"/>
            <w:r w:rsidRPr="00DE556B">
              <w:t>Preventive Care Services</w:t>
            </w:r>
            <w:bookmarkEnd w:id="79"/>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w:t>
            </w:r>
            <w:r w:rsidRPr="00DE556B">
              <w:lastRenderedPageBreak/>
              <w:t xml:space="preserve">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lastRenderedPageBreak/>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6ED2A18" w:rsidR="001572DB" w:rsidRPr="00B95D56" w:rsidRDefault="001572DB" w:rsidP="001960A9">
            <w:pPr>
              <w:pStyle w:val="iBAAGLevel1Bullets"/>
              <w:ind w:left="720"/>
            </w:pPr>
            <w:r w:rsidRPr="00DE556B">
              <w:t>Mammograms for the screening of breast cancer</w:t>
            </w:r>
            <w:r w:rsidR="00B95D56" w:rsidRPr="001960A9">
              <w:rPr>
                <w:rStyle w:val="MandateStandardTextChar"/>
                <w:color w:val="000000" w:themeColor="text1"/>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lastRenderedPageBreak/>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006" w:type="dxa"/>
            <w:shd w:val="clear" w:color="auto" w:fill="FFFFFF" w:themeFill="background1"/>
          </w:tcPr>
          <w:p w14:paraId="50FDF706" w14:textId="77777777" w:rsidR="001572DB" w:rsidRPr="00DE556B" w:rsidRDefault="001572DB" w:rsidP="000070CB">
            <w:pPr>
              <w:pStyle w:val="iBAAGStandardTextBold"/>
            </w:pPr>
            <w:r w:rsidRPr="00DE556B">
              <w:lastRenderedPageBreak/>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w:t>
            </w:r>
            <w:r w:rsidRPr="00DE556B">
              <w:lastRenderedPageBreak/>
              <w:t>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006" w:type="dxa"/>
            <w:shd w:val="clear" w:color="auto" w:fill="FFFFFF" w:themeFill="background1"/>
          </w:tcPr>
          <w:p w14:paraId="587179BC" w14:textId="2F0988BF" w:rsidR="001572DB" w:rsidRPr="00DE556B" w:rsidRDefault="001572DB" w:rsidP="006A6DDF">
            <w:pPr>
              <w:pStyle w:val="iBAAGStandardTextBold"/>
            </w:pPr>
            <w:r w:rsidRPr="00DE556B">
              <w:lastRenderedPageBreak/>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w:t>
            </w:r>
            <w:r w:rsidRPr="00DE556B">
              <w:lastRenderedPageBreak/>
              <w:t>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bookmarkStart w:id="80" w:name="_GoBack"/>
            <w:bookmarkEnd w:id="80"/>
          </w:p>
        </w:tc>
        <w:tc>
          <w:tcPr>
            <w:tcW w:w="2905" w:type="dxa"/>
            <w:shd w:val="clear" w:color="auto" w:fill="FFFFFF" w:themeFill="background1"/>
          </w:tcPr>
          <w:p w14:paraId="587179CE" w14:textId="77777777" w:rsidR="001572DB" w:rsidRPr="00DE556B" w:rsidRDefault="001572DB" w:rsidP="006A6DDF">
            <w:pPr>
              <w:pStyle w:val="iBAAGStandardTextBold"/>
            </w:pPr>
            <w:r w:rsidRPr="00DE556B">
              <w:lastRenderedPageBreak/>
              <w:t>Office visit</w:t>
            </w:r>
          </w:p>
          <w:p w14:paraId="587179D0" w14:textId="492CD75A" w:rsidR="001572DB" w:rsidRDefault="008E716E" w:rsidP="006A6DDF">
            <w:pPr>
              <w:pStyle w:val="iBAAGStandardText"/>
            </w:pPr>
            <w:r>
              <w:rPr>
                <w:rStyle w:val="iBAAGStandardTextBoldChar"/>
              </w:rPr>
              <w:t>30%</w:t>
            </w:r>
            <w:r w:rsidRPr="00DE556B">
              <w:t xml:space="preserve"> </w:t>
            </w:r>
            <w:r w:rsidR="001572DB" w:rsidRPr="00DE556B">
              <w:t>co-insurance, after you pay the deductible.</w:t>
            </w:r>
          </w:p>
          <w:p w14:paraId="478F67F9" w14:textId="77777777" w:rsidR="009D7026" w:rsidRDefault="009D7026" w:rsidP="006A6DDF">
            <w:pPr>
              <w:pStyle w:val="iBAAGStandardText"/>
            </w:pPr>
          </w:p>
          <w:p w14:paraId="587ABBE6" w14:textId="77777777" w:rsidR="009D7026" w:rsidRPr="001960A9" w:rsidRDefault="009D7026" w:rsidP="009D7026">
            <w:pPr>
              <w:pStyle w:val="MandateStandardText"/>
              <w:rPr>
                <w:color w:val="000000" w:themeColor="text1"/>
              </w:rPr>
            </w:pPr>
            <w:r w:rsidRPr="001960A9">
              <w:rPr>
                <w:color w:val="000000" w:themeColor="text1"/>
              </w:rPr>
              <w:t>The annual deductible does not apply to lead poisoning screenings for children.</w:t>
            </w:r>
          </w:p>
          <w:p w14:paraId="6394A494" w14:textId="77777777" w:rsidR="009D7026" w:rsidRPr="00DE556B" w:rsidRDefault="009D7026" w:rsidP="006A6DDF">
            <w:pPr>
              <w:pStyle w:val="iBAAGStandardText"/>
            </w:pP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584E7D4C" w:rsidR="001572DB" w:rsidRPr="00DE556B" w:rsidRDefault="00DC51E6" w:rsidP="006A6DDF">
            <w:pPr>
              <w:pStyle w:val="iBAAGStandardText"/>
            </w:pPr>
            <w:r>
              <w:rPr>
                <w:rStyle w:val="iBAAGStandardTextBoldChar"/>
              </w:rPr>
              <w:t>30%</w:t>
            </w:r>
            <w:r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4045" w:type="dxa"/>
            <w:shd w:val="clear" w:color="auto" w:fill="FFFFFF" w:themeFill="background1"/>
          </w:tcPr>
          <w:p w14:paraId="587179DE" w14:textId="77777777" w:rsidR="001572DB" w:rsidRPr="00DE556B" w:rsidRDefault="001572DB" w:rsidP="006A6DDF">
            <w:pPr>
              <w:pStyle w:val="iBAAGStandardText"/>
            </w:pPr>
            <w:r w:rsidRPr="00DE556B">
              <w:lastRenderedPageBreak/>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1960A9">
        <w:tc>
          <w:tcPr>
            <w:tcW w:w="4415"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lastRenderedPageBreak/>
              <w:t>Common Medical Event</w:t>
            </w:r>
          </w:p>
        </w:tc>
        <w:tc>
          <w:tcPr>
            <w:tcW w:w="2006"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905"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1960A9">
        <w:tblPrEx>
          <w:shd w:val="clear" w:color="auto" w:fill="DAEEF3"/>
        </w:tblPrEx>
        <w:tc>
          <w:tcPr>
            <w:tcW w:w="4415"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18A3C747"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5E20AB1C"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006" w:type="dxa"/>
            <w:tcBorders>
              <w:bottom w:val="single" w:sz="4" w:space="0" w:color="000000" w:themeColor="text1"/>
            </w:tcBorders>
            <w:shd w:val="clear" w:color="auto" w:fill="auto"/>
          </w:tcPr>
          <w:p w14:paraId="1D8A745E" w14:textId="77777777" w:rsidR="00811F25" w:rsidRDefault="00811F25" w:rsidP="00C73CB8">
            <w:pPr>
              <w:pStyle w:val="iBAAGStandardText"/>
            </w:pPr>
          </w:p>
          <w:p w14:paraId="639EEC46" w14:textId="24F276F0" w:rsidR="00811F25" w:rsidRDefault="00811F25" w:rsidP="00C73CB8">
            <w:r>
              <w:rPr>
                <w:rStyle w:val="MemberViewBoldChar"/>
                <w:rFonts w:eastAsiaTheme="minorHAnsi"/>
              </w:rPr>
              <w:t>No Charge</w:t>
            </w:r>
          </w:p>
          <w:p w14:paraId="62DB271F" w14:textId="04C9891E"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429DF2A7"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1960A9">
            <w:pPr>
              <w:pStyle w:val="iBAAGStandardText"/>
            </w:pPr>
          </w:p>
        </w:tc>
        <w:tc>
          <w:tcPr>
            <w:tcW w:w="2006" w:type="dxa"/>
            <w:tcBorders>
              <w:bottom w:val="single" w:sz="4" w:space="0" w:color="000000" w:themeColor="text1"/>
            </w:tcBorders>
            <w:shd w:val="clear" w:color="auto" w:fill="auto"/>
          </w:tcPr>
          <w:p w14:paraId="6EA06C06" w14:textId="77777777" w:rsidR="001379E6" w:rsidRDefault="001379E6" w:rsidP="001379E6">
            <w:r>
              <w:rPr>
                <w:rStyle w:val="MemberViewBoldChar"/>
                <w:rFonts w:eastAsiaTheme="minorHAnsi"/>
              </w:rPr>
              <w:t>No Charge</w:t>
            </w:r>
          </w:p>
          <w:p w14:paraId="1B5D11AD" w14:textId="77777777" w:rsidR="001379E6" w:rsidRDefault="001379E6" w:rsidP="001379E6">
            <w:pPr>
              <w:rPr>
                <w:rStyle w:val="iBAAGStandardTextChar"/>
              </w:rPr>
            </w:pPr>
            <w:r>
              <w:rPr>
                <w:rStyle w:val="iBAAGStandardTextChar"/>
              </w:rPr>
              <w:t>The annual deductible does not apply.</w:t>
            </w:r>
          </w:p>
          <w:p w14:paraId="41010826" w14:textId="77777777" w:rsidR="001A2A08" w:rsidRDefault="001A2A08" w:rsidP="001379E6"/>
          <w:p w14:paraId="5202B0D3" w14:textId="77777777" w:rsidR="00811F25" w:rsidRDefault="00811F25" w:rsidP="00C73CB8">
            <w:pPr>
              <w:pStyle w:val="iBAAGStandardTextBold"/>
            </w:pPr>
            <w:r>
              <w:t>Is prior authorization needed?</w:t>
            </w:r>
          </w:p>
          <w:p w14:paraId="4C466844" w14:textId="519B3AC5"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1960A9">
            <w:pPr>
              <w:pStyle w:val="iBAAGStandardText"/>
            </w:pPr>
          </w:p>
        </w:tc>
        <w:tc>
          <w:tcPr>
            <w:tcW w:w="2905" w:type="dxa"/>
            <w:tcBorders>
              <w:bottom w:val="single" w:sz="4" w:space="0" w:color="000000" w:themeColor="text1"/>
            </w:tcBorders>
            <w:shd w:val="clear" w:color="auto" w:fill="auto"/>
          </w:tcPr>
          <w:p w14:paraId="61C69AF9" w14:textId="77777777" w:rsidR="00811F25" w:rsidRDefault="00811F25" w:rsidP="00C73CB8">
            <w:pPr>
              <w:pStyle w:val="iBAAGStandardText"/>
            </w:pPr>
          </w:p>
          <w:p w14:paraId="3E58B15F" w14:textId="555C4E15"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4045"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1960A9">
        <w:tc>
          <w:tcPr>
            <w:tcW w:w="4415"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006"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 xml:space="preserve">Your cost if </w:t>
            </w:r>
            <w:r w:rsidRPr="00DE556B">
              <w:lastRenderedPageBreak/>
              <w:t>you use</w:t>
            </w:r>
          </w:p>
          <w:p w14:paraId="07AAD387" w14:textId="07670F41" w:rsidR="00811F25" w:rsidRPr="00DE556B" w:rsidRDefault="00811F25" w:rsidP="000070CB">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lastRenderedPageBreak/>
              <w:t xml:space="preserve">Your cost if </w:t>
            </w:r>
            <w:r w:rsidRPr="00DE556B">
              <w:lastRenderedPageBreak/>
              <w:t>you use</w:t>
            </w:r>
          </w:p>
          <w:p w14:paraId="3F818C01" w14:textId="5E543404" w:rsidR="00811F25" w:rsidRPr="00DE556B" w:rsidRDefault="00811F25" w:rsidP="000070CB">
            <w:pPr>
              <w:pStyle w:val="iBAAGTableHeader"/>
            </w:pPr>
            <w:r w:rsidRPr="00DE556B">
              <w:t>U.S. Network benefits</w:t>
            </w:r>
          </w:p>
        </w:tc>
        <w:tc>
          <w:tcPr>
            <w:tcW w:w="2905"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lastRenderedPageBreak/>
              <w:t xml:space="preserve">Your cost if you use </w:t>
            </w:r>
            <w:r w:rsidRPr="00DE556B">
              <w:lastRenderedPageBreak/>
              <w:t>U.S.</w:t>
            </w:r>
          </w:p>
          <w:p w14:paraId="67E4D169" w14:textId="78565E55" w:rsidR="00811F25" w:rsidRPr="00DE556B" w:rsidRDefault="00811F25" w:rsidP="000070CB">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lastRenderedPageBreak/>
              <w:t>Limits &amp; Exceptions</w:t>
            </w:r>
          </w:p>
        </w:tc>
      </w:tr>
      <w:tr w:rsidR="00811F25" w:rsidRPr="00DE556B" w14:paraId="32C37B55" w14:textId="77777777" w:rsidTr="001960A9">
        <w:tc>
          <w:tcPr>
            <w:tcW w:w="4415"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006" w:type="dxa"/>
            <w:tcBorders>
              <w:bottom w:val="single" w:sz="4" w:space="0" w:color="000000" w:themeColor="text1"/>
            </w:tcBorders>
            <w:shd w:val="clear" w:color="auto" w:fill="auto"/>
          </w:tcPr>
          <w:p w14:paraId="2ADFB7DF" w14:textId="512C6FEB" w:rsidR="00425AE1" w:rsidRDefault="00811F25" w:rsidP="005119C2">
            <w:pPr>
              <w:pStyle w:val="iBAAGStandardText"/>
            </w:pPr>
            <w:r w:rsidRPr="00DE556B">
              <w:t>International benefits are not covered.</w:t>
            </w:r>
          </w:p>
          <w:p w14:paraId="02630909" w14:textId="0AB25700" w:rsidR="00811F25" w:rsidRDefault="00811F25" w:rsidP="005119C2">
            <w:pPr>
              <w:rPr>
                <w:rFonts w:eastAsia="Times New Roman" w:cs="Arial"/>
                <w:b/>
                <w:color w:val="FF00FF"/>
                <w:szCs w:val="24"/>
              </w:rPr>
            </w:pPr>
          </w:p>
          <w:p w14:paraId="0C24DFA4" w14:textId="77777777" w:rsidR="00811F25" w:rsidRPr="00DE556B" w:rsidRDefault="00811F25" w:rsidP="001960A9">
            <w:pPr>
              <w:pStyle w:val="iBAAGStandardText"/>
            </w:pPr>
          </w:p>
        </w:tc>
        <w:tc>
          <w:tcPr>
            <w:tcW w:w="2006" w:type="dxa"/>
            <w:tcBorders>
              <w:bottom w:val="single" w:sz="4" w:space="0" w:color="000000" w:themeColor="text1"/>
            </w:tcBorders>
            <w:shd w:val="clear" w:color="auto" w:fill="auto"/>
          </w:tcPr>
          <w:p w14:paraId="613BC30B" w14:textId="7228A032" w:rsidR="00811F25" w:rsidRDefault="00811F25" w:rsidP="005119C2">
            <w:pPr>
              <w:pStyle w:val="iBAAGStandardText"/>
              <w:rPr>
                <w:rStyle w:val="InstructionalTextChar"/>
              </w:rPr>
            </w:pPr>
            <w:r>
              <w:t>U.S. Network</w:t>
            </w:r>
            <w:r w:rsidRPr="00DE556B">
              <w:t xml:space="preserve"> benefits are not covered.</w:t>
            </w:r>
            <w:r>
              <w:rPr>
                <w:rStyle w:val="InstructionalTextChar"/>
              </w:rPr>
              <w:t xml:space="preserve"> </w:t>
            </w:r>
          </w:p>
          <w:p w14:paraId="417F56DE" w14:textId="77777777" w:rsidR="00811F25" w:rsidRPr="00DE556B" w:rsidRDefault="00811F25" w:rsidP="005119C2">
            <w:pPr>
              <w:pStyle w:val="iBAAGStandardText"/>
            </w:pPr>
          </w:p>
          <w:p w14:paraId="7DA44F12" w14:textId="77777777" w:rsidR="00811F25" w:rsidRPr="00DE556B" w:rsidRDefault="00811F25" w:rsidP="001960A9">
            <w:pPr>
              <w:pStyle w:val="iBAAGStandardText"/>
            </w:pPr>
          </w:p>
        </w:tc>
        <w:tc>
          <w:tcPr>
            <w:tcW w:w="2905" w:type="dxa"/>
            <w:tcBorders>
              <w:bottom w:val="single" w:sz="4" w:space="0" w:color="000000" w:themeColor="text1"/>
            </w:tcBorders>
            <w:shd w:val="clear" w:color="auto" w:fill="auto"/>
          </w:tcPr>
          <w:p w14:paraId="526DED65" w14:textId="417F6881" w:rsidR="00425AE1" w:rsidRDefault="00811F25" w:rsidP="005119C2">
            <w:pPr>
              <w:pStyle w:val="iBAAGStandardText"/>
              <w:rPr>
                <w:rStyle w:val="InstructionalTextChar"/>
              </w:rPr>
            </w:pPr>
            <w:r>
              <w:t>U.S. Out-of-Network</w:t>
            </w:r>
            <w:r w:rsidRPr="00DE556B">
              <w:t xml:space="preserve"> benefits are not covered.</w:t>
            </w:r>
          </w:p>
          <w:p w14:paraId="4B8300D1" w14:textId="77777777" w:rsidR="00811F25" w:rsidRDefault="00811F25" w:rsidP="005119C2">
            <w:pPr>
              <w:pStyle w:val="iBAAGStandardText"/>
              <w:rPr>
                <w:rStyle w:val="MemberViewBoldChar"/>
                <w:rFonts w:eastAsiaTheme="minorHAnsi"/>
              </w:rPr>
            </w:pPr>
          </w:p>
          <w:p w14:paraId="237A6418" w14:textId="77777777" w:rsidR="00811F25" w:rsidRPr="00DE556B" w:rsidRDefault="00811F25" w:rsidP="001960A9">
            <w:pPr>
              <w:pStyle w:val="iBAAGStandardText"/>
            </w:pPr>
          </w:p>
        </w:tc>
        <w:tc>
          <w:tcPr>
            <w:tcW w:w="4045" w:type="dxa"/>
            <w:tcBorders>
              <w:bottom w:val="single" w:sz="4" w:space="0" w:color="000000" w:themeColor="text1"/>
            </w:tcBorders>
            <w:shd w:val="clear" w:color="auto" w:fill="auto"/>
          </w:tcPr>
          <w:p w14:paraId="38833206" w14:textId="7AA7A746" w:rsidR="00811F25" w:rsidRDefault="00811F25" w:rsidP="005119C2">
            <w:pPr>
              <w:pStyle w:val="iBAAGStandardText"/>
              <w:rPr>
                <w:rStyle w:val="InstructionalTextChar"/>
              </w:rPr>
            </w:pPr>
            <w:r w:rsidRPr="00984E4A">
              <w:t>No coverage for vision materials</w:t>
            </w:r>
            <w:r>
              <w:rPr>
                <w:rStyle w:val="InstructionalTextChar"/>
              </w:rPr>
              <w:t xml:space="preserve"> </w:t>
            </w:r>
          </w:p>
          <w:p w14:paraId="02C63000" w14:textId="77777777" w:rsidR="00811F25" w:rsidRDefault="00811F25" w:rsidP="005119C2">
            <w:pPr>
              <w:pStyle w:val="iBAAGStandardText"/>
              <w:rPr>
                <w:rStyle w:val="InstructionalTextChar"/>
              </w:rPr>
            </w:pPr>
          </w:p>
          <w:p w14:paraId="295EBE9E" w14:textId="614C5A6B" w:rsidR="00811F25" w:rsidRPr="00DE556B" w:rsidRDefault="00811F25" w:rsidP="001960A9"/>
        </w:tc>
      </w:tr>
      <w:tr w:rsidR="00811F25" w:rsidRPr="00DE556B" w14:paraId="587179EA" w14:textId="77777777" w:rsidTr="001960A9">
        <w:tc>
          <w:tcPr>
            <w:tcW w:w="4415"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006"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006"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905"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4045"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1960A9">
        <w:tc>
          <w:tcPr>
            <w:tcW w:w="4415" w:type="dxa"/>
            <w:shd w:val="clear" w:color="auto" w:fill="FFFFFF" w:themeFill="background1"/>
          </w:tcPr>
          <w:p w14:paraId="587179EB" w14:textId="77777777" w:rsidR="00811F25" w:rsidRPr="00DE556B" w:rsidRDefault="00811F25" w:rsidP="001967A9">
            <w:pPr>
              <w:pStyle w:val="iBAAGSituationBoxName"/>
            </w:pPr>
            <w:bookmarkStart w:id="83" w:name="Vision_Services"/>
            <w:r w:rsidRPr="00DE556B">
              <w:t>Vision Services</w:t>
            </w:r>
            <w:bookmarkEnd w:id="83"/>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w:t>
            </w:r>
            <w:r w:rsidRPr="00DE556B">
              <w:lastRenderedPageBreak/>
              <w:t xml:space="preserve">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006" w:type="dxa"/>
            <w:shd w:val="clear" w:color="auto" w:fill="FFFFFF" w:themeFill="background1"/>
          </w:tcPr>
          <w:p w14:paraId="1D0770CE" w14:textId="77777777" w:rsidR="00422517" w:rsidRDefault="00422517" w:rsidP="00422517">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lastRenderedPageBreak/>
              <w:t>No</w:t>
            </w:r>
          </w:p>
          <w:p w14:paraId="1896338B" w14:textId="77777777" w:rsidR="00811F25" w:rsidRPr="00DE556B" w:rsidRDefault="00811F25" w:rsidP="006A6DDF">
            <w:pPr>
              <w:pStyle w:val="iBAAGStandardText"/>
              <w:rPr>
                <w:rStyle w:val="InstructionalTextChar"/>
              </w:rPr>
            </w:pPr>
          </w:p>
        </w:tc>
        <w:tc>
          <w:tcPr>
            <w:tcW w:w="2006" w:type="dxa"/>
            <w:shd w:val="clear" w:color="auto" w:fill="FFFFFF" w:themeFill="background1"/>
          </w:tcPr>
          <w:p w14:paraId="587179F9" w14:textId="7C2DCFF8" w:rsidR="00811F25" w:rsidRPr="00DE556B" w:rsidRDefault="00811F25" w:rsidP="006A6DDF">
            <w:pPr>
              <w:pStyle w:val="iBAAGStandardText"/>
            </w:pPr>
            <w:r w:rsidRPr="00DE556B">
              <w:rPr>
                <w:rStyle w:val="iBAAGStandardTextBoldChar"/>
              </w:rPr>
              <w:lastRenderedPageBreak/>
              <w:t>$</w:t>
            </w:r>
            <w:r w:rsidR="00A20D55">
              <w:rPr>
                <w:rStyle w:val="iBAAGStandardTextBoldChar"/>
              </w:rPr>
              <w:t>30</w:t>
            </w:r>
            <w:r w:rsidR="00A20D55">
              <w:t xml:space="preserve"> </w:t>
            </w:r>
            <w:r w:rsidRPr="00DE556B">
              <w:t xml:space="preserve">co-pay per visit </w:t>
            </w:r>
          </w:p>
          <w:p w14:paraId="587179FA" w14:textId="2F893341"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w:t>
            </w:r>
            <w:r w:rsidRPr="00DE556B">
              <w:lastRenderedPageBreak/>
              <w:t>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905" w:type="dxa"/>
            <w:shd w:val="clear" w:color="auto" w:fill="FFFFFF" w:themeFill="background1"/>
          </w:tcPr>
          <w:p w14:paraId="58717A01" w14:textId="7514D138" w:rsidR="00811F25" w:rsidRPr="00DE556B" w:rsidRDefault="002C04DF" w:rsidP="006A6DDF">
            <w:pPr>
              <w:pStyle w:val="iBAAGStandardText"/>
            </w:pPr>
            <w:r>
              <w:rPr>
                <w:rStyle w:val="MemberViewBoldChar"/>
                <w:rFonts w:eastAsiaTheme="minorHAnsi"/>
              </w:rPr>
              <w:lastRenderedPageBreak/>
              <w:t>30%</w:t>
            </w:r>
            <w:r w:rsidRPr="00DE556B">
              <w:t xml:space="preserve"> </w:t>
            </w:r>
            <w:r w:rsidR="00811F25" w:rsidRPr="00DE556B">
              <w:t xml:space="preserve">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4045" w:type="dxa"/>
            <w:shd w:val="clear" w:color="auto" w:fill="FFFFFF" w:themeFill="background1"/>
          </w:tcPr>
          <w:p w14:paraId="58717A09" w14:textId="77777777" w:rsidR="00811F25" w:rsidRPr="00DE556B" w:rsidRDefault="00811F25" w:rsidP="006A6DDF">
            <w:pPr>
              <w:pStyle w:val="iBAAGStandardText"/>
            </w:pPr>
          </w:p>
          <w:p w14:paraId="58717A0A" w14:textId="760B3E52"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w:t>
            </w:r>
            <w:proofErr w:type="gramStart"/>
            <w:r w:rsidRPr="00DE556B">
              <w:t>exam  every</w:t>
            </w:r>
            <w:proofErr w:type="gramEnd"/>
            <w:r w:rsidRPr="00DE556B">
              <w:t xml:space="preserve">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 xml:space="preserve">Implantable lenses </w:t>
            </w:r>
            <w:r w:rsidRPr="00DE556B">
              <w:lastRenderedPageBreak/>
              <w:t xml:space="preserve">used only to correct a refractive error (such as </w:t>
            </w:r>
            <w:proofErr w:type="spellStart"/>
            <w:r w:rsidRPr="00DE556B">
              <w:t>Intacs</w:t>
            </w:r>
            <w:proofErr w:type="spellEnd"/>
            <w:r w:rsidRPr="00DE556B">
              <w:t xml:space="preserve">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E6019A">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E6019A">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E6019A">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4"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4"/>
      <w:tr w:rsidR="002E2691" w:rsidRPr="00DE556B" w14:paraId="58717A2B" w14:textId="77777777" w:rsidTr="00E6019A">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E6019A">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5" w:name="Multiple_Surgical_Procedures"/>
            <w:r w:rsidRPr="00DE556B">
              <w:t>Multiple Surgical Procedures</w:t>
            </w:r>
            <w:bookmarkEnd w:id="85"/>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E6019A">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E6019A">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6" w:name="NonOffice_Based_Lab_and_Diagnostic_Proce"/>
            <w:r w:rsidRPr="00DE556B">
              <w:t>Non-Network Office Based Lab and Diagnostic Processing (NOBLX)</w:t>
            </w:r>
            <w:bookmarkEnd w:id="86"/>
          </w:p>
        </w:tc>
        <w:tc>
          <w:tcPr>
            <w:tcW w:w="9990" w:type="dxa"/>
            <w:gridSpan w:val="2"/>
            <w:shd w:val="clear" w:color="auto" w:fill="F2DBDB"/>
          </w:tcPr>
          <w:p w14:paraId="259D0136" w14:textId="77777777" w:rsidR="002B6E6A" w:rsidRPr="003875AF" w:rsidRDefault="002B6E6A" w:rsidP="002B6E6A">
            <w:pPr>
              <w:rPr>
                <w:color w:val="000000" w:themeColor="text1"/>
                <w:szCs w:val="24"/>
              </w:rPr>
            </w:pPr>
            <w:r w:rsidRPr="003875AF">
              <w:rPr>
                <w:color w:val="000000" w:themeColor="text1"/>
                <w:szCs w:val="24"/>
              </w:rPr>
              <w:t xml:space="preserve">Refer to the NOBLX Job Aid. </w:t>
            </w:r>
          </w:p>
          <w:p w14:paraId="4B1C55B5" w14:textId="51A956B1" w:rsidR="00D273AE" w:rsidRPr="00AF1238" w:rsidRDefault="00D273AE" w:rsidP="00D273AE">
            <w:pPr>
              <w:pStyle w:val="iBAAGLevel1Bullets"/>
              <w:tabs>
                <w:tab w:val="left" w:pos="720"/>
              </w:tabs>
              <w:rPr>
                <w:rStyle w:val="InstructionalTextChar"/>
                <w:b w:val="0"/>
                <w:color w:val="000000" w:themeColor="text1"/>
              </w:rPr>
            </w:pPr>
            <w:r>
              <w:t xml:space="preserve">State: </w:t>
            </w:r>
            <w:r w:rsidR="00E6019A">
              <w:t>NJ</w:t>
            </w:r>
          </w:p>
          <w:p w14:paraId="58717A37" w14:textId="3375144C" w:rsidR="002E2691" w:rsidRPr="00DE556B" w:rsidRDefault="00D273AE" w:rsidP="00D273AE">
            <w:pPr>
              <w:pStyle w:val="iBAAGLevel1Bullets"/>
            </w:pPr>
            <w:r>
              <w:t xml:space="preserve">Product Code: </w:t>
            </w:r>
            <w:r w:rsidR="00E6019A" w:rsidRPr="00DE556B">
              <w:rPr>
                <w:rStyle w:val="iBAAGStandardTextChar"/>
              </w:rPr>
              <w:t>PS1</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C465F2">
        <w:tc>
          <w:tcPr>
            <w:tcW w:w="13507" w:type="dxa"/>
            <w:gridSpan w:val="6"/>
            <w:shd w:val="clear" w:color="auto" w:fill="DAEEF3"/>
          </w:tcPr>
          <w:p w14:paraId="58717A3E" w14:textId="5B7423A3" w:rsidR="002E2691" w:rsidRPr="00DE556B" w:rsidRDefault="002E2691" w:rsidP="006A6DDF">
            <w:pPr>
              <w:pStyle w:val="iBAAGMajorSectionHeader"/>
            </w:pPr>
            <w:bookmarkStart w:id="87" w:name="Family_Planning"/>
            <w:r w:rsidRPr="00DE556B">
              <w:t>Family Planning</w:t>
            </w:r>
            <w:bookmarkEnd w:id="87"/>
          </w:p>
        </w:tc>
      </w:tr>
      <w:tr w:rsidR="00BC1A73" w:rsidRPr="003F3B5E" w14:paraId="0C79F7CB" w14:textId="77777777" w:rsidTr="00C465F2">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C465F2">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8" w:name="Fertility_Solutions"/>
            <w:r>
              <w:rPr>
                <w:b/>
                <w:sz w:val="28"/>
                <w:szCs w:val="28"/>
              </w:rPr>
              <w:t>Fertility Solutions</w:t>
            </w:r>
            <w:bookmarkEnd w:id="88"/>
          </w:p>
        </w:tc>
        <w:tc>
          <w:tcPr>
            <w:tcW w:w="9990" w:type="dxa"/>
            <w:gridSpan w:val="5"/>
            <w:shd w:val="clear" w:color="auto" w:fill="FFFFFF" w:themeFill="background1"/>
          </w:tcPr>
          <w:p w14:paraId="7C78C2C1" w14:textId="77777777" w:rsidR="00BC1A73" w:rsidRPr="003F3B5E" w:rsidRDefault="00BC1A73" w:rsidP="005008C8">
            <w:pPr>
              <w:pStyle w:val="iBAAGStandardText"/>
            </w:pPr>
            <w:r>
              <w:t>Not Applicable</w:t>
            </w:r>
          </w:p>
        </w:tc>
      </w:tr>
      <w:tr w:rsidR="002E2691" w:rsidRPr="00DE556B" w14:paraId="58717A46" w14:textId="77777777" w:rsidTr="00C465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C465F2">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89" w:name="Infertility_Reproductive_Services"/>
            <w:r w:rsidRPr="00DE556B">
              <w:t>Infertility &amp; Reproductive Services</w:t>
            </w:r>
            <w:bookmarkEnd w:id="89"/>
          </w:p>
          <w:p w14:paraId="58717A48" w14:textId="77777777" w:rsidR="002E2691" w:rsidRPr="00DE556B" w:rsidRDefault="002E2691" w:rsidP="006A6DDF"/>
          <w:p w14:paraId="58717A49" w14:textId="77777777" w:rsidR="002E2691"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490774B0" w14:textId="77777777" w:rsidR="00517B55" w:rsidRDefault="00517B55" w:rsidP="006A6DDF">
            <w:pPr>
              <w:rPr>
                <w:rStyle w:val="iBAAGStandardTextChar"/>
              </w:rPr>
            </w:pPr>
          </w:p>
          <w:p w14:paraId="2F47427E" w14:textId="77777777" w:rsidR="00517B55" w:rsidRDefault="00517B55" w:rsidP="00517B55">
            <w:pPr>
              <w:pStyle w:val="iBAAGStandardText"/>
            </w:pPr>
            <w:r>
              <w:t>Services for the treatment of infertility when provided by or under the care of a doctor, includes:</w:t>
            </w:r>
          </w:p>
          <w:p w14:paraId="5BCE9A43" w14:textId="77777777" w:rsidR="00517B55" w:rsidRDefault="00517B55" w:rsidP="00517B55">
            <w:pPr>
              <w:pStyle w:val="iBAAGLevel1Bullets"/>
            </w:pPr>
            <w:r>
              <w:t xml:space="preserve">Ovulation </w:t>
            </w:r>
            <w:r>
              <w:lastRenderedPageBreak/>
              <w:t>induction or controlled ovarian stimulation</w:t>
            </w:r>
          </w:p>
          <w:p w14:paraId="2000E8EA" w14:textId="77777777" w:rsidR="00517B55" w:rsidRDefault="00517B55" w:rsidP="00517B55">
            <w:pPr>
              <w:pStyle w:val="iBAAGLevel1Bullets"/>
            </w:pPr>
            <w:r>
              <w:t xml:space="preserve">Insemination procedures: </w:t>
            </w:r>
          </w:p>
          <w:p w14:paraId="5DF4140D" w14:textId="77777777" w:rsidR="00517B55" w:rsidRDefault="00517B55" w:rsidP="00517B55">
            <w:pPr>
              <w:pStyle w:val="iBAAGLevel1Bullets"/>
            </w:pPr>
            <w:r>
              <w:t xml:space="preserve">Artificial Insemination (AI) </w:t>
            </w:r>
          </w:p>
          <w:p w14:paraId="77B215A7" w14:textId="77777777" w:rsidR="00517B55" w:rsidRDefault="00517B55" w:rsidP="00517B55">
            <w:pPr>
              <w:pStyle w:val="iBAAGLevel1Bullets"/>
            </w:pPr>
            <w:r>
              <w:t>Intra Uterine Insemination (IUI)</w:t>
            </w:r>
          </w:p>
          <w:p w14:paraId="05F5AD32" w14:textId="77777777" w:rsidR="00517B55" w:rsidRDefault="00517B55" w:rsidP="00517B55">
            <w:pPr>
              <w:pStyle w:val="iBAAGLevel1Bullets"/>
            </w:pPr>
            <w:r>
              <w:t>Assisted Reproductive Technologies (ART)</w:t>
            </w:r>
          </w:p>
          <w:p w14:paraId="3D01FEA7" w14:textId="77777777" w:rsidR="00517B55" w:rsidRDefault="00517B55" w:rsidP="00517B55">
            <w:pPr>
              <w:pStyle w:val="iBAAGLevel1Bullets"/>
            </w:pPr>
            <w:r>
              <w:t>Fetal reduction surgery</w:t>
            </w:r>
          </w:p>
          <w:p w14:paraId="10931BF2" w14:textId="77777777" w:rsidR="00517B55" w:rsidRDefault="00517B55" w:rsidP="00517B55">
            <w:pPr>
              <w:pStyle w:val="iBAAGStandardText"/>
            </w:pPr>
          </w:p>
          <w:p w14:paraId="76A3CD21" w14:textId="77777777" w:rsidR="00517B55" w:rsidRDefault="00517B55" w:rsidP="00517B55">
            <w:pPr>
              <w:pStyle w:val="iBAAGStandardText"/>
            </w:pPr>
            <w:r w:rsidRPr="00246DAB">
              <w:rPr>
                <w:rStyle w:val="iBAAGStandardTextBoldChar"/>
              </w:rPr>
              <w:t>How do I qualify to receive infertility benefits?</w:t>
            </w:r>
            <w:r>
              <w:t xml:space="preserve"> To be able to receive benefits, you must:</w:t>
            </w:r>
          </w:p>
          <w:p w14:paraId="0501705D" w14:textId="77777777" w:rsidR="00517B55" w:rsidRDefault="00517B55" w:rsidP="00517B55">
            <w:pPr>
              <w:pStyle w:val="iBAAGLevel1Bullets"/>
            </w:pPr>
            <w:r>
              <w:t>Not have had voluntary sterilization or failed reversal of voluntary sterilization.</w:t>
            </w:r>
          </w:p>
          <w:p w14:paraId="23405F8D" w14:textId="77777777" w:rsidR="00517B55" w:rsidRPr="00A80AFB" w:rsidRDefault="00517B55" w:rsidP="00517B55">
            <w:pPr>
              <w:pStyle w:val="iBAAGLevel1Bullets"/>
            </w:pPr>
            <w:r w:rsidRPr="00A80AFB">
              <w:t xml:space="preserve">Be </w:t>
            </w:r>
            <w:r>
              <w:t xml:space="preserve">under age </w:t>
            </w:r>
            <w:r w:rsidRPr="00C37752">
              <w:rPr>
                <w:rStyle w:val="MandateTextBoldChar"/>
                <w:color w:val="auto"/>
              </w:rPr>
              <w:t xml:space="preserve">45 </w:t>
            </w:r>
            <w:r w:rsidRPr="00C37752">
              <w:rPr>
                <w:rStyle w:val="MandateStandardTextChar"/>
                <w:color w:val="auto"/>
              </w:rPr>
              <w:t xml:space="preserve">for certain </w:t>
            </w:r>
            <w:r w:rsidRPr="00C37752">
              <w:rPr>
                <w:rStyle w:val="MandateStandardTextChar"/>
                <w:color w:val="auto"/>
              </w:rPr>
              <w:lastRenderedPageBreak/>
              <w:t>services</w:t>
            </w:r>
            <w:r w:rsidRPr="00A80AFB">
              <w:t>; and</w:t>
            </w:r>
          </w:p>
          <w:p w14:paraId="779E6DCD" w14:textId="77777777" w:rsidR="00517B55" w:rsidRDefault="00517B55" w:rsidP="00517B55">
            <w:pPr>
              <w:pStyle w:val="iBAAGLevel1Bullets"/>
            </w:pPr>
            <w:r>
              <w:t>You are not able to become pregnant by having regular unprotected intercourse or therapeutic donor insemination after:</w:t>
            </w:r>
          </w:p>
          <w:p w14:paraId="13E7398D" w14:textId="77777777" w:rsidR="00517B55" w:rsidRPr="00A80AFB" w:rsidRDefault="00517B55" w:rsidP="00517B55">
            <w:pPr>
              <w:pStyle w:val="iBAAGLevel2Bullets"/>
            </w:pPr>
            <w:r w:rsidRPr="00A80AFB">
              <w:t>1 year if you are  under age 35</w:t>
            </w:r>
          </w:p>
          <w:p w14:paraId="2897953D" w14:textId="77777777" w:rsidR="00517B55" w:rsidRDefault="00517B55" w:rsidP="00517B55">
            <w:r w:rsidRPr="00A80AFB">
              <w:t>6 months if you are age 35 and over.</w:t>
            </w:r>
          </w:p>
          <w:p w14:paraId="5A4515C8" w14:textId="77777777" w:rsidR="00517B55" w:rsidRPr="00C37752" w:rsidRDefault="00517B55" w:rsidP="00517B55">
            <w:pPr>
              <w:pStyle w:val="MandateLevel2Bullets"/>
              <w:rPr>
                <w:color w:val="auto"/>
              </w:rPr>
            </w:pPr>
            <w:r w:rsidRPr="00C37752">
              <w:rPr>
                <w:color w:val="auto"/>
              </w:rPr>
              <w:t>12 attempts of intrauterine insemination (IUI) if the woman is under age 35, or 6</w:t>
            </w:r>
            <w:r w:rsidRPr="00C37752">
              <w:rPr>
                <w:b/>
                <w:color w:val="auto"/>
              </w:rPr>
              <w:t xml:space="preserve"> </w:t>
            </w:r>
            <w:r w:rsidRPr="00C37752">
              <w:rPr>
                <w:color w:val="auto"/>
              </w:rPr>
              <w:t>attempts if the woman is over age 35.</w:t>
            </w:r>
          </w:p>
          <w:p w14:paraId="3E1463D9" w14:textId="77777777" w:rsidR="00517B55" w:rsidRPr="00DE556B" w:rsidRDefault="00517B55" w:rsidP="006A6DDF">
            <w:pPr>
              <w:rPr>
                <w:rStyle w:val="iBAAGStandardTextChar"/>
              </w:rPr>
            </w:pP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2A1527F6" w:rsidR="002E2691" w:rsidRPr="00DE556B" w:rsidRDefault="007949FC" w:rsidP="00627F12">
            <w:pPr>
              <w:pStyle w:val="iBAAGLevel1Bullets"/>
            </w:pPr>
            <w:r w:rsidRPr="00DE556B" w:rsidDel="007949FC">
              <w:t xml:space="preserve"> </w:t>
            </w:r>
            <w:r w:rsidR="002E2691" w:rsidRPr="00DE556B">
              <w:t>Voluntary sterilization</w:t>
            </w:r>
          </w:p>
          <w:p w14:paraId="58717A4F" w14:textId="2D22F082" w:rsidR="002E2691" w:rsidRPr="00DE556B" w:rsidRDefault="007949FC" w:rsidP="00627F12">
            <w:pPr>
              <w:pStyle w:val="iBAAGLevel1Bullets"/>
            </w:pPr>
            <w:r w:rsidRPr="00DE556B" w:rsidDel="007949FC">
              <w:t xml:space="preserve"> </w:t>
            </w:r>
            <w:r w:rsidR="002E2691" w:rsidRPr="00DE556B">
              <w:t>Contraceptive services</w:t>
            </w:r>
          </w:p>
          <w:p w14:paraId="58717A51" w14:textId="42E6F383" w:rsidR="002E2691" w:rsidRPr="00DE556B" w:rsidRDefault="0099275A" w:rsidP="00627F12">
            <w:pPr>
              <w:pStyle w:val="iBAAGLevel1Bullets"/>
            </w:pPr>
            <w:r w:rsidRPr="00DE556B" w:rsidDel="0099275A">
              <w:t xml:space="preserve"> </w:t>
            </w:r>
            <w:r w:rsidR="002E2691" w:rsidRPr="00DE556B">
              <w:t xml:space="preserve">Health services </w:t>
            </w:r>
            <w:r w:rsidR="002E2691" w:rsidRPr="00DE556B">
              <w:lastRenderedPageBreak/>
              <w:t>and associated expenses for surgical, non-surgical, or drug-induced pregnancy termination.</w:t>
            </w:r>
          </w:p>
          <w:p w14:paraId="58717A52" w14:textId="77777777" w:rsidR="002E2691" w:rsidRPr="00DE556B" w:rsidRDefault="002E2691" w:rsidP="006A6DDF"/>
          <w:p w14:paraId="58717A54" w14:textId="4A1CD2CA" w:rsidR="002E2691" w:rsidRPr="00DE556B" w:rsidRDefault="002E2691" w:rsidP="00BD19A8">
            <w:pPr>
              <w:rPr>
                <w:b/>
                <w:bCs/>
                <w:color w:val="FF00FF"/>
                <w:sz w:val="22"/>
              </w:rPr>
            </w:pPr>
            <w:r w:rsidRPr="00DE556B">
              <w:rPr>
                <w:b/>
                <w:bCs/>
                <w:color w:val="FF00FF"/>
                <w:sz w:val="22"/>
              </w:rPr>
              <w:t xml:space="preserve"> </w:t>
            </w: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lastRenderedPageBreak/>
              <w:t>Diagnosis and treatment of medical condition causing infertility</w:t>
            </w:r>
          </w:p>
          <w:p w14:paraId="58B3009A" w14:textId="6DC439A9" w:rsidR="002E2691" w:rsidRDefault="002E2691" w:rsidP="002E2691">
            <w:pPr>
              <w:pStyle w:val="iBAAGStandardText"/>
            </w:pPr>
            <w:r w:rsidRPr="00DE556B">
              <w:t>The amount you pay is based on where the covered health service is provided</w:t>
            </w:r>
            <w:r w:rsidR="000B67AD" w:rsidRPr="00DE556B">
              <w:t>.</w:t>
            </w:r>
          </w:p>
          <w:p w14:paraId="7D36502B" w14:textId="77777777" w:rsidR="00294C2E" w:rsidRDefault="00294C2E" w:rsidP="002E2691">
            <w:pPr>
              <w:pStyle w:val="iBAAGStandardText"/>
            </w:pPr>
          </w:p>
          <w:p w14:paraId="6AC043F4" w14:textId="77777777" w:rsidR="00294C2E" w:rsidRPr="00246DAB" w:rsidRDefault="00294C2E" w:rsidP="00294C2E">
            <w:r w:rsidRPr="00246DAB">
              <w:rPr>
                <w:rStyle w:val="iBAAGStandardTextBoldChar"/>
              </w:rPr>
              <w:t>Infertility Services</w:t>
            </w:r>
          </w:p>
          <w:p w14:paraId="15C0C93D" w14:textId="77777777" w:rsidR="00294C2E" w:rsidRDefault="00294C2E" w:rsidP="00294C2E">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 xml:space="preserve">co-insurance, after you pay the </w:t>
            </w:r>
            <w:r w:rsidRPr="00795298">
              <w:rPr>
                <w:rFonts w:eastAsia="Times New Roman" w:cs="Times New Roman"/>
                <w:color w:val="000000"/>
                <w:szCs w:val="24"/>
              </w:rPr>
              <w:lastRenderedPageBreak/>
              <w:t>deductible.</w:t>
            </w:r>
          </w:p>
          <w:p w14:paraId="27AE74B6" w14:textId="77777777" w:rsidR="00294C2E" w:rsidRDefault="00294C2E" w:rsidP="002E2691">
            <w:pPr>
              <w:pStyle w:val="iBAAGStandardText"/>
            </w:pPr>
          </w:p>
          <w:p w14:paraId="57489529" w14:textId="77777777" w:rsidR="00A16C47" w:rsidRDefault="00A16C47" w:rsidP="00A16C47">
            <w:pPr>
              <w:pStyle w:val="iBAAGStandardTextBold"/>
            </w:pPr>
            <w:r>
              <w:t>Is prior authorization needed?</w:t>
            </w:r>
          </w:p>
          <w:p w14:paraId="168F2A00" w14:textId="77777777" w:rsidR="00A16C47" w:rsidRDefault="00A16C47" w:rsidP="00A16C47">
            <w:pPr>
              <w:pStyle w:val="iBAAGStandardText"/>
            </w:pPr>
            <w:r>
              <w:t>No</w:t>
            </w:r>
          </w:p>
          <w:p w14:paraId="393F951F" w14:textId="77777777" w:rsidR="00A16C47" w:rsidRPr="00DE556B" w:rsidRDefault="00A16C47" w:rsidP="002E2691">
            <w:pPr>
              <w:pStyle w:val="iBAAGStandardText"/>
            </w:pP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lastRenderedPageBreak/>
              <w:t>Diagnosis and treatment of medical condition causing infertility</w:t>
            </w:r>
          </w:p>
          <w:p w14:paraId="58717A5A" w14:textId="1BE502FB" w:rsidR="002E2691" w:rsidRDefault="002E2691" w:rsidP="006A6DDF">
            <w:pPr>
              <w:pStyle w:val="iBAAGStandardText"/>
            </w:pPr>
            <w:r w:rsidRPr="00DE556B">
              <w:t>The amount you pay is based on where the covered health service is provided</w:t>
            </w:r>
            <w:r w:rsidR="000B67AD" w:rsidRPr="00DE556B">
              <w:t>.</w:t>
            </w:r>
          </w:p>
          <w:p w14:paraId="597748AB" w14:textId="77777777" w:rsidR="00851C28" w:rsidRDefault="00851C28" w:rsidP="006A6DDF">
            <w:pPr>
              <w:pStyle w:val="iBAAGStandardText"/>
            </w:pPr>
          </w:p>
          <w:p w14:paraId="358F44ED" w14:textId="77777777" w:rsidR="00851C28" w:rsidRPr="00246DAB" w:rsidRDefault="00851C28" w:rsidP="00851C28">
            <w:r w:rsidRPr="00246DAB">
              <w:rPr>
                <w:rStyle w:val="iBAAGStandardTextBoldChar"/>
              </w:rPr>
              <w:t>Infertility Services</w:t>
            </w:r>
          </w:p>
          <w:p w14:paraId="54541502" w14:textId="77777777" w:rsidR="00851C28" w:rsidRDefault="00851C28" w:rsidP="00851C28">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 xml:space="preserve">co-insurance, after you pay the </w:t>
            </w:r>
            <w:r w:rsidRPr="00795298">
              <w:rPr>
                <w:rFonts w:eastAsia="Times New Roman" w:cs="Times New Roman"/>
                <w:color w:val="000000"/>
                <w:szCs w:val="24"/>
              </w:rPr>
              <w:lastRenderedPageBreak/>
              <w:t>deductible.</w:t>
            </w:r>
          </w:p>
          <w:p w14:paraId="38B6D08F" w14:textId="77777777" w:rsidR="00851C28" w:rsidRDefault="00851C28" w:rsidP="00851C28">
            <w:pPr>
              <w:pStyle w:val="iBAAGStandardText"/>
            </w:pPr>
          </w:p>
          <w:p w14:paraId="586BC7D4" w14:textId="77777777" w:rsidR="00851C28" w:rsidRDefault="00851C28" w:rsidP="00851C28">
            <w:pPr>
              <w:pStyle w:val="iBAAGStandardTextBold"/>
            </w:pPr>
            <w:r>
              <w:t>Is prior authorization needed?</w:t>
            </w:r>
          </w:p>
          <w:p w14:paraId="39DDED9A" w14:textId="77777777" w:rsidR="00851C28" w:rsidRDefault="00851C28" w:rsidP="00851C28">
            <w:pPr>
              <w:pStyle w:val="iBAAGStandardText"/>
            </w:pPr>
            <w:r>
              <w:t>No</w:t>
            </w:r>
          </w:p>
          <w:p w14:paraId="502BA615" w14:textId="77777777" w:rsidR="00851C28" w:rsidRPr="00DE556B" w:rsidRDefault="00851C28" w:rsidP="006A6DDF">
            <w:pPr>
              <w:pStyle w:val="iBAAGStandardText"/>
            </w:pP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lastRenderedPageBreak/>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67FB7138" w14:textId="77777777" w:rsidR="000D5440" w:rsidRPr="00246DAB" w:rsidRDefault="000D5440" w:rsidP="000D5440">
            <w:r w:rsidRPr="00246DAB">
              <w:rPr>
                <w:rStyle w:val="iBAAGStandardTextBoldChar"/>
              </w:rPr>
              <w:t>Infertility Services</w:t>
            </w:r>
          </w:p>
          <w:p w14:paraId="3433585F" w14:textId="1EE7FE62" w:rsidR="000D5440" w:rsidRDefault="00201B5E" w:rsidP="000D5440">
            <w:pPr>
              <w:pStyle w:val="iBAAGStandardText"/>
            </w:pPr>
            <w:r>
              <w:rPr>
                <w:rStyle w:val="iBAAGStandardTextBoldChar"/>
              </w:rPr>
              <w:t>3</w:t>
            </w:r>
            <w:r w:rsidR="000D5440" w:rsidRPr="00246DAB">
              <w:rPr>
                <w:rStyle w:val="iBAAGStandardTextBoldChar"/>
              </w:rPr>
              <w:t>0%</w:t>
            </w:r>
            <w:r w:rsidR="000D5440">
              <w:t xml:space="preserve"> co-insurance, after you pay the </w:t>
            </w:r>
            <w:r w:rsidR="000D5440">
              <w:lastRenderedPageBreak/>
              <w:t>deductible.</w:t>
            </w:r>
          </w:p>
          <w:p w14:paraId="30D204FC" w14:textId="77777777" w:rsidR="000D5440" w:rsidRDefault="000D5440" w:rsidP="000D5440">
            <w:pPr>
              <w:pStyle w:val="iBAAGStandardText"/>
            </w:pPr>
          </w:p>
          <w:p w14:paraId="04161489" w14:textId="77777777" w:rsidR="000D5440" w:rsidRDefault="000D5440" w:rsidP="000D5440">
            <w:pPr>
              <w:pStyle w:val="iBAAGStandardTextBold"/>
            </w:pPr>
            <w:r>
              <w:t>Is prior authorization needed?</w:t>
            </w:r>
          </w:p>
          <w:p w14:paraId="5E1E8F34" w14:textId="77777777" w:rsidR="000D5440" w:rsidRDefault="000D5440" w:rsidP="000D5440">
            <w:pPr>
              <w:pStyle w:val="iBAAGStandardText"/>
            </w:pPr>
            <w:r>
              <w:t>Yes</w:t>
            </w:r>
          </w:p>
          <w:p w14:paraId="5568AA03" w14:textId="77777777" w:rsidR="000D5440" w:rsidRDefault="000D5440" w:rsidP="000D5440">
            <w:pPr>
              <w:pStyle w:val="iBAAGStandardText"/>
            </w:pPr>
          </w:p>
          <w:p w14:paraId="2B4F130D" w14:textId="77777777" w:rsidR="000D5440" w:rsidRDefault="000D5440" w:rsidP="000D5440">
            <w:pPr>
              <w:pStyle w:val="iBAAGStandardTextBold"/>
            </w:pPr>
            <w:r>
              <w:t>Prior authorization is:</w:t>
            </w:r>
          </w:p>
          <w:p w14:paraId="139AAB06" w14:textId="77777777" w:rsidR="000D5440" w:rsidRDefault="000D5440" w:rsidP="000D5440">
            <w:pPr>
              <w:pStyle w:val="iBAAGStandardText"/>
            </w:pPr>
            <w:r>
              <w:t>Getting approval by calling the number listed on your health plan ID card before you can get medicine or services.</w:t>
            </w:r>
          </w:p>
          <w:p w14:paraId="2F9FBBBB" w14:textId="77777777" w:rsidR="000D5440" w:rsidRDefault="000D5440" w:rsidP="000D5440">
            <w:pPr>
              <w:pStyle w:val="iBAAGStandardText"/>
            </w:pPr>
          </w:p>
          <w:p w14:paraId="1DF1B167" w14:textId="77777777" w:rsidR="000D5440" w:rsidRDefault="000D5440" w:rsidP="000D5440">
            <w:pPr>
              <w:pStyle w:val="iBAAGStandardTextBold"/>
            </w:pPr>
            <w:r>
              <w:t xml:space="preserve">When do I need to call? </w:t>
            </w:r>
          </w:p>
          <w:p w14:paraId="5C2F864C" w14:textId="77777777" w:rsidR="000D5440" w:rsidRDefault="000D5440" w:rsidP="000D5440">
            <w:pPr>
              <w:pStyle w:val="iBAAGLevel1Bullets"/>
            </w:pPr>
            <w:r>
              <w:t xml:space="preserve">As soon as possible </w:t>
            </w:r>
          </w:p>
          <w:p w14:paraId="263FEF32" w14:textId="77777777" w:rsidR="000D5440" w:rsidRDefault="000D5440" w:rsidP="000D5440">
            <w:pPr>
              <w:pStyle w:val="iBAAGStandardText"/>
            </w:pPr>
          </w:p>
          <w:p w14:paraId="7DC825FB" w14:textId="77777777" w:rsidR="000D5440" w:rsidRDefault="000D5440" w:rsidP="000D5440">
            <w:pPr>
              <w:pStyle w:val="iBAAGStandardTextBold"/>
            </w:pPr>
            <w:r>
              <w:t xml:space="preserve">If you don’t get prior authorization, you pay: </w:t>
            </w:r>
          </w:p>
          <w:p w14:paraId="0265FFB4" w14:textId="77777777" w:rsidR="000D5440" w:rsidRDefault="000D5440" w:rsidP="000D5440">
            <w:pPr>
              <w:pStyle w:val="iBAAGStandardText"/>
            </w:pPr>
            <w:r>
              <w:rPr>
                <w:rStyle w:val="iBAAGStandardTextBoldChar"/>
              </w:rPr>
              <w:t>50</w:t>
            </w:r>
            <w:r w:rsidRPr="00246DAB">
              <w:rPr>
                <w:rStyle w:val="iBAAGStandardTextBoldChar"/>
              </w:rPr>
              <w:t>%</w:t>
            </w:r>
            <w:r>
              <w:t xml:space="preserve"> co-insurance</w:t>
            </w:r>
          </w:p>
          <w:p w14:paraId="1E0F5710" w14:textId="77777777" w:rsidR="000D5440" w:rsidRPr="00DE556B" w:rsidRDefault="000D5440" w:rsidP="000D5440">
            <w:pPr>
              <w:pStyle w:val="iBAAGStandardText"/>
            </w:pPr>
          </w:p>
          <w:p w14:paraId="4D8BBCE8" w14:textId="77777777" w:rsidR="000D5440" w:rsidRPr="00DE556B" w:rsidRDefault="000D5440" w:rsidP="000D5440">
            <w:pPr>
              <w:pStyle w:val="iBAAGStandardTextBold"/>
            </w:pPr>
            <w:r w:rsidRPr="00DE556B">
              <w:t xml:space="preserve">Reproductive </w:t>
            </w:r>
            <w:r w:rsidRPr="00DE556B">
              <w:lastRenderedPageBreak/>
              <w:t>Services</w:t>
            </w:r>
          </w:p>
          <w:p w14:paraId="04DAF4B0" w14:textId="77777777" w:rsidR="000D5440" w:rsidRPr="00DE556B" w:rsidRDefault="000D5440" w:rsidP="000D5440">
            <w:pPr>
              <w:pStyle w:val="iBAAGStandardText"/>
            </w:pPr>
            <w:r w:rsidRPr="00DE556B">
              <w:t>The amount you pay is based on where the covered health service is provided.</w:t>
            </w:r>
          </w:p>
          <w:p w14:paraId="77A3F503" w14:textId="77777777" w:rsidR="000D5440" w:rsidRPr="00DE556B" w:rsidRDefault="000D5440" w:rsidP="006A6DDF">
            <w:pPr>
              <w:pStyle w:val="iBAAGStandardText"/>
            </w:pPr>
          </w:p>
          <w:p w14:paraId="58717A64" w14:textId="77777777" w:rsidR="002E2691" w:rsidRPr="00DE556B" w:rsidRDefault="002E2691" w:rsidP="006A6DDF">
            <w:pPr>
              <w:pStyle w:val="iBAAGStandardText"/>
            </w:pPr>
          </w:p>
        </w:tc>
        <w:tc>
          <w:tcPr>
            <w:tcW w:w="2491" w:type="dxa"/>
            <w:shd w:val="clear" w:color="auto" w:fill="FFFFFF" w:themeFill="background1"/>
          </w:tcPr>
          <w:p w14:paraId="06BFADAB" w14:textId="77777777" w:rsidR="00C465F2" w:rsidRDefault="00C465F2" w:rsidP="00C465F2">
            <w:pPr>
              <w:pStyle w:val="iBAAGStandardText"/>
              <w:rPr>
                <w:rStyle w:val="MandateStandardTextChar"/>
                <w:color w:val="auto"/>
              </w:rPr>
            </w:pPr>
          </w:p>
          <w:p w14:paraId="02763298" w14:textId="77777777" w:rsidR="00C465F2" w:rsidRPr="00C37752" w:rsidRDefault="00C465F2" w:rsidP="00C465F2">
            <w:pPr>
              <w:pStyle w:val="iBAAGStandardText"/>
              <w:rPr>
                <w:rStyle w:val="MandateStandardTextChar"/>
                <w:color w:val="auto"/>
              </w:rPr>
            </w:pPr>
            <w:r w:rsidRPr="00C37752">
              <w:rPr>
                <w:rStyle w:val="MandateStandardTextChar"/>
                <w:color w:val="auto"/>
              </w:rPr>
              <w:t xml:space="preserve">Limited to </w:t>
            </w:r>
            <w:r w:rsidRPr="00C37752">
              <w:rPr>
                <w:rStyle w:val="MandateTextBoldChar"/>
                <w:color w:val="auto"/>
              </w:rPr>
              <w:t xml:space="preserve">4 </w:t>
            </w:r>
            <w:r w:rsidRPr="00C37752">
              <w:rPr>
                <w:rStyle w:val="MandateStandardTextChar"/>
                <w:color w:val="auto"/>
              </w:rPr>
              <w:t>completed egg retrievals per lifetime per person</w:t>
            </w:r>
          </w:p>
          <w:p w14:paraId="0B7FB0E9" w14:textId="77777777" w:rsidR="00C465F2" w:rsidRDefault="00C465F2" w:rsidP="00C465F2">
            <w:pPr>
              <w:pStyle w:val="iBAAGStandardText"/>
              <w:rPr>
                <w:rStyle w:val="InstructionalTextChar"/>
              </w:rPr>
            </w:pPr>
          </w:p>
          <w:p w14:paraId="3CB29D42" w14:textId="77777777" w:rsidR="00C465F2" w:rsidRPr="00DE556B" w:rsidRDefault="00C465F2" w:rsidP="00C465F2">
            <w:pPr>
              <w:pStyle w:val="iBAAGStandardText"/>
            </w:pPr>
            <w:r w:rsidRPr="00DE556B">
              <w:t>No coverage for:</w:t>
            </w:r>
          </w:p>
          <w:p w14:paraId="2B47C9CE" w14:textId="77777777" w:rsidR="00C465F2" w:rsidRPr="00DE556B" w:rsidRDefault="00C465F2" w:rsidP="00C465F2">
            <w:pPr>
              <w:pStyle w:val="iBAAGLevel1Bullets"/>
            </w:pPr>
            <w:r w:rsidRPr="00DE556B">
              <w:t xml:space="preserve">Surrogate parenting, donor eggs, donor sperm </w:t>
            </w:r>
            <w:r w:rsidRPr="00DE556B">
              <w:lastRenderedPageBreak/>
              <w:t>and host uterus.</w:t>
            </w:r>
          </w:p>
          <w:p w14:paraId="7C15B069" w14:textId="77777777" w:rsidR="00C465F2" w:rsidRDefault="00C465F2" w:rsidP="00C465F2">
            <w:pPr>
              <w:pStyle w:val="iBAAGLevel1Bullets"/>
            </w:pPr>
            <w:r w:rsidRPr="00DE556B">
              <w:t>The reversal of voluntary sterilization.</w:t>
            </w:r>
          </w:p>
          <w:p w14:paraId="671D9E68" w14:textId="77777777" w:rsidR="00C465F2" w:rsidRPr="00C465F2" w:rsidRDefault="00C465F2" w:rsidP="00C465F2">
            <w:pPr>
              <w:pStyle w:val="iBAAGLevel1Bullets"/>
            </w:pPr>
            <w:r>
              <w:t xml:space="preserve">Cryo-preservation and other forms of preservation of reproductive materials for purpose of elective fertility </w:t>
            </w:r>
            <w:r w:rsidRPr="00C465F2">
              <w:t>preservation.</w:t>
            </w:r>
          </w:p>
          <w:p w14:paraId="7652FC21" w14:textId="77777777" w:rsidR="00C465F2" w:rsidRPr="00C465F2" w:rsidRDefault="00C465F2" w:rsidP="00C465F2">
            <w:pPr>
              <w:pStyle w:val="iBAAGLevel1Bullets"/>
            </w:pPr>
            <w:r w:rsidRPr="00C465F2">
              <w:t>Long-</w:t>
            </w:r>
            <w:r w:rsidRPr="00C465F2">
              <w:lastRenderedPageBreak/>
              <w:t>term storage (greater than a year) of reproductive materials: sperm, eggs, embryos, ovarian tissue, and testicular tissue.</w:t>
            </w:r>
          </w:p>
          <w:p w14:paraId="689F83F5" w14:textId="77777777" w:rsidR="00C465F2" w:rsidRPr="002A6E25" w:rsidRDefault="00C465F2" w:rsidP="00C465F2">
            <w:pPr>
              <w:pStyle w:val="iBAAGLevel1Bullets"/>
              <w:rPr>
                <w:rStyle w:val="InstructionalTextChar"/>
                <w:b w:val="0"/>
              </w:rPr>
            </w:pPr>
            <w:r w:rsidRPr="00C465F2">
              <w:t>Non-medical costs of donor services</w:t>
            </w:r>
            <w:r>
              <w:t>.</w:t>
            </w:r>
          </w:p>
          <w:p w14:paraId="4A964584" w14:textId="77777777" w:rsidR="00C465F2" w:rsidRPr="00DE556B" w:rsidRDefault="00C465F2" w:rsidP="00C465F2">
            <w:pPr>
              <w:pStyle w:val="iBAAGLevel1Bullets"/>
              <w:numPr>
                <w:ilvl w:val="0"/>
                <w:numId w:val="0"/>
              </w:numPr>
              <w:ind w:left="90"/>
            </w:pPr>
          </w:p>
          <w:p w14:paraId="01F5A7EF" w14:textId="77777777" w:rsidR="00C465F2" w:rsidRPr="00DE556B" w:rsidRDefault="00C465F2" w:rsidP="00C465F2">
            <w:pPr>
              <w:pStyle w:val="iBAAGStandardText"/>
            </w:pPr>
          </w:p>
          <w:p w14:paraId="48381A2C" w14:textId="77777777" w:rsidR="00C465F2" w:rsidRPr="00DE556B" w:rsidRDefault="00C465F2" w:rsidP="00C465F2">
            <w:pPr>
              <w:pStyle w:val="iBAAGStandardText"/>
            </w:pPr>
          </w:p>
          <w:p w14:paraId="58717A6F" w14:textId="3EC90B21" w:rsidR="008D1BA6" w:rsidRPr="00DE556B" w:rsidRDefault="008D1BA6" w:rsidP="00DE3AA9">
            <w:pPr>
              <w:pStyle w:val="iBAAGStandardText"/>
            </w:pP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lastRenderedPageBreak/>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0" w:name="Special_Services"/>
            <w:r w:rsidRPr="00DE556B">
              <w:t>Special Services</w:t>
            </w:r>
            <w:bookmarkEnd w:id="90"/>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376"/>
        <w:gridCol w:w="20"/>
        <w:gridCol w:w="2237"/>
        <w:gridCol w:w="171"/>
        <w:gridCol w:w="2407"/>
        <w:gridCol w:w="2407"/>
        <w:gridCol w:w="2407"/>
        <w:gridCol w:w="482"/>
      </w:tblGrid>
      <w:tr w:rsidR="00275C43" w:rsidRPr="00DE556B" w14:paraId="58717AC5" w14:textId="77777777" w:rsidTr="001960A9">
        <w:tc>
          <w:tcPr>
            <w:tcW w:w="349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1960A9">
        <w:tc>
          <w:tcPr>
            <w:tcW w:w="3497" w:type="dxa"/>
            <w:shd w:val="clear" w:color="auto" w:fill="FFFFFF" w:themeFill="background1"/>
          </w:tcPr>
          <w:p w14:paraId="58717AC6" w14:textId="77777777" w:rsidR="00275C43" w:rsidRPr="00DE556B" w:rsidRDefault="00275C43" w:rsidP="001967A9">
            <w:pPr>
              <w:pStyle w:val="iBAAGSituationBoxName"/>
            </w:pPr>
            <w:bookmarkStart w:id="91" w:name="Acupuncture_Services"/>
            <w:r w:rsidRPr="00DE556B">
              <w:t>Acupuncture Services</w:t>
            </w:r>
            <w:bookmarkEnd w:id="91"/>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334" w:type="dxa"/>
            <w:gridSpan w:val="2"/>
            <w:shd w:val="clear" w:color="auto" w:fill="FFFFFF" w:themeFill="background1"/>
          </w:tcPr>
          <w:p w14:paraId="382BC70B" w14:textId="3A4B765F" w:rsidR="00A37F89" w:rsidRDefault="00A37F89" w:rsidP="00A37F89">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7C08DEB1" w14:textId="77777777" w:rsidR="00A37F89" w:rsidRDefault="00A37F89" w:rsidP="00A37F89">
            <w:pPr>
              <w:rPr>
                <w:rFonts w:eastAsia="Times New Roman" w:cs="Times New Roman"/>
                <w:color w:val="000000"/>
                <w:szCs w:val="24"/>
              </w:rPr>
            </w:pPr>
          </w:p>
          <w:p w14:paraId="7B5437BD" w14:textId="77777777" w:rsidR="00A37F89" w:rsidRDefault="00A37F89" w:rsidP="00A37F89">
            <w:pPr>
              <w:rPr>
                <w:rFonts w:eastAsia="Times New Roman" w:cs="Times New Roman"/>
                <w:color w:val="000000"/>
                <w:szCs w:val="24"/>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334" w:type="dxa"/>
            <w:gridSpan w:val="2"/>
            <w:shd w:val="clear" w:color="auto" w:fill="FFFFFF" w:themeFill="background1"/>
          </w:tcPr>
          <w:p w14:paraId="76FC6585" w14:textId="1381F5A4" w:rsidR="00275C43" w:rsidRPr="00DE556B" w:rsidRDefault="00275C43" w:rsidP="002555D3">
            <w:pPr>
              <w:pStyle w:val="iBAAGStandardText"/>
            </w:pPr>
            <w:r w:rsidRPr="00DE556B">
              <w:rPr>
                <w:rStyle w:val="iBAAGStandardTextBoldChar"/>
              </w:rPr>
              <w:t>$</w:t>
            </w:r>
            <w:r w:rsidR="005636DD">
              <w:rPr>
                <w:rStyle w:val="iBAAGStandardTextBoldChar"/>
              </w:rPr>
              <w:t>30</w:t>
            </w:r>
            <w:r w:rsidRPr="00DE556B">
              <w:t xml:space="preserve"> co-pay per visit</w:t>
            </w:r>
            <w:r w:rsidR="000B67AD" w:rsidRPr="00DE556B">
              <w:t>.</w:t>
            </w:r>
          </w:p>
          <w:p w14:paraId="4BCF9E52" w14:textId="6054B5E6"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334" w:type="dxa"/>
            <w:shd w:val="clear" w:color="auto" w:fill="FFFFFF" w:themeFill="background1"/>
          </w:tcPr>
          <w:p w14:paraId="37E8ECAB" w14:textId="3B46FDE7" w:rsidR="00275C43" w:rsidRPr="00DE556B" w:rsidRDefault="00900569" w:rsidP="002555D3">
            <w:pPr>
              <w:pStyle w:val="iBAAGStandardText"/>
            </w:pPr>
            <w:r>
              <w:rPr>
                <w:rStyle w:val="MemberViewBoldChar"/>
                <w:rFonts w:eastAsiaTheme="minorHAnsi"/>
              </w:rPr>
              <w:t>30%</w:t>
            </w:r>
            <w:r w:rsidRPr="00DE556B">
              <w:t xml:space="preserve"> </w:t>
            </w:r>
            <w:r w:rsidR="00275C43" w:rsidRPr="00DE556B">
              <w:t>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991" w:type="dxa"/>
            <w:gridSpan w:val="2"/>
            <w:shd w:val="clear" w:color="auto" w:fill="FFFFFF" w:themeFill="background1"/>
          </w:tcPr>
          <w:p w14:paraId="33C85AF1" w14:textId="64F2E1F3" w:rsidR="00275C43" w:rsidRPr="00DE556B" w:rsidRDefault="00275C43" w:rsidP="006A6DDF">
            <w:pPr>
              <w:pStyle w:val="iBAAGStandardText"/>
            </w:pPr>
          </w:p>
          <w:p w14:paraId="58717AD1" w14:textId="538BF7F7" w:rsidR="00275C43" w:rsidRPr="00DE556B" w:rsidRDefault="00513F57">
            <w:pPr>
              <w:pStyle w:val="iBAAGStandardText"/>
            </w:pPr>
            <w:r w:rsidRPr="00DE556B" w:rsidDel="00513F57">
              <w:t xml:space="preserve"> </w:t>
            </w:r>
            <w:r w:rsidR="00E2378E">
              <w:t xml:space="preserve">Limited to </w:t>
            </w:r>
            <w:r w:rsidR="00E2378E">
              <w:rPr>
                <w:rStyle w:val="iBAAGStandardTextBoldChar"/>
              </w:rPr>
              <w:t>$</w:t>
            </w:r>
            <w:r>
              <w:rPr>
                <w:rStyle w:val="iBAAGStandardTextBoldChar"/>
              </w:rPr>
              <w:t>2,500</w:t>
            </w:r>
            <w:r w:rsidR="00E2378E">
              <w:t xml:space="preserve"> in eligible expenses per year.</w:t>
            </w:r>
          </w:p>
        </w:tc>
      </w:tr>
      <w:tr w:rsidR="00FD4E73" w:rsidRPr="00DE556B" w14:paraId="1B05F988" w14:textId="77777777" w:rsidTr="001960A9">
        <w:tc>
          <w:tcPr>
            <w:tcW w:w="3497" w:type="dxa"/>
            <w:shd w:val="clear" w:color="auto" w:fill="31849B" w:themeFill="accent5" w:themeFillShade="BF"/>
            <w:vAlign w:val="center"/>
          </w:tcPr>
          <w:p w14:paraId="1588C043" w14:textId="328FA046" w:rsidR="00FD4E73" w:rsidRPr="00597204" w:rsidRDefault="00FD4E73" w:rsidP="00A07E12">
            <w:pPr>
              <w:pStyle w:val="iBAAGTableHeader"/>
            </w:pPr>
            <w:r w:rsidRPr="00431191">
              <w:lastRenderedPageBreak/>
              <w:t>Common Medical Event</w:t>
            </w:r>
          </w:p>
        </w:tc>
        <w:tc>
          <w:tcPr>
            <w:tcW w:w="2334"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334"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334"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991"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1960A9">
        <w:tc>
          <w:tcPr>
            <w:tcW w:w="3497" w:type="dxa"/>
            <w:shd w:val="clear" w:color="auto" w:fill="FFFFFF" w:themeFill="background1"/>
          </w:tcPr>
          <w:p w14:paraId="670B9511" w14:textId="7908B94F" w:rsidR="00FD4E73" w:rsidRDefault="00FD4E73" w:rsidP="00A07E12">
            <w:pPr>
              <w:pStyle w:val="iBAAGSituationBoxName"/>
            </w:pPr>
            <w:bookmarkStart w:id="92" w:name="Cellular_Gene_Therapy"/>
            <w:r>
              <w:t>Cellular and Gene Therapy</w:t>
            </w:r>
            <w:bookmarkEnd w:id="92"/>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334" w:type="dxa"/>
            <w:gridSpan w:val="2"/>
            <w:shd w:val="clear" w:color="auto" w:fill="FFFFFF" w:themeFill="background1"/>
          </w:tcPr>
          <w:p w14:paraId="0A56657C" w14:textId="77777777" w:rsidR="00FD4E73" w:rsidRPr="00ED1D97" w:rsidRDefault="00FD4E73" w:rsidP="00FD4E73">
            <w:pPr>
              <w:pStyle w:val="iBAAGStandardText"/>
            </w:pPr>
          </w:p>
          <w:p w14:paraId="2F7FF661" w14:textId="494E4CB2"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5BE133E3"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334"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0E2708E8" w:rsidR="00FD4E73" w:rsidRPr="000D02D9" w:rsidRDefault="00FD4E73" w:rsidP="00FD4E73">
            <w:pPr>
              <w:pStyle w:val="iBAAGStandardTextBold"/>
            </w:pPr>
            <w:r w:rsidRPr="000D02D9">
              <w:t xml:space="preserve">If you don’t get prior </w:t>
            </w:r>
            <w:r w:rsidRPr="000D02D9">
              <w:lastRenderedPageBreak/>
              <w:t xml:space="preserve">authorization, you pay: </w:t>
            </w:r>
          </w:p>
          <w:p w14:paraId="5BD0CDB0" w14:textId="54AE3A8C" w:rsidR="006E3109" w:rsidRDefault="0099152C">
            <w:pPr>
              <w:pStyle w:val="iBAAGStandardText"/>
            </w:pPr>
            <w:r w:rsidRPr="00A07E12">
              <w:t xml:space="preserve">U.S. </w:t>
            </w:r>
            <w:r w:rsidR="00221740" w:rsidRPr="00ED1D97">
              <w:t>Out-of-network benefits will apply</w:t>
            </w:r>
            <w:r w:rsidR="00221740">
              <w:t>.</w:t>
            </w:r>
          </w:p>
          <w:p w14:paraId="7F240BB1" w14:textId="77777777" w:rsidR="006E3109" w:rsidRDefault="006E3109">
            <w:pPr>
              <w:pStyle w:val="iBAAGStandardText"/>
            </w:pPr>
          </w:p>
          <w:p w14:paraId="17F2EB92" w14:textId="381262EB" w:rsidR="00FD4E73" w:rsidRPr="00DE556B" w:rsidRDefault="00FD4E73">
            <w:pPr>
              <w:pStyle w:val="iBAAGStandardText"/>
              <w:rPr>
                <w:rStyle w:val="InstructionalTextChar"/>
                <w:szCs w:val="22"/>
              </w:rPr>
            </w:pPr>
          </w:p>
        </w:tc>
        <w:tc>
          <w:tcPr>
            <w:tcW w:w="2334" w:type="dxa"/>
            <w:shd w:val="clear" w:color="auto" w:fill="FFFFFF" w:themeFill="background1"/>
          </w:tcPr>
          <w:p w14:paraId="05C115BC" w14:textId="77777777" w:rsidR="00FD4E73" w:rsidRPr="00ED1D97" w:rsidRDefault="00FD4E73" w:rsidP="00FD4E73">
            <w:pPr>
              <w:pStyle w:val="iBAAGStandardText"/>
            </w:pPr>
          </w:p>
          <w:p w14:paraId="5B6B7E60" w14:textId="1499C31B"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lastRenderedPageBreak/>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1AAE4667" w:rsidR="00FD4E73" w:rsidRDefault="00F54472"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2991" w:type="dxa"/>
            <w:gridSpan w:val="2"/>
            <w:shd w:val="clear" w:color="auto" w:fill="FFFFFF" w:themeFill="background1"/>
          </w:tcPr>
          <w:p w14:paraId="5F348A6D" w14:textId="77777777" w:rsidR="00FD4E73" w:rsidRDefault="00FD4E73" w:rsidP="00FD4E73">
            <w:pPr>
              <w:pStyle w:val="iBAAGStandardText"/>
            </w:pPr>
            <w:r>
              <w:lastRenderedPageBreak/>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1960A9">
        <w:tc>
          <w:tcPr>
            <w:tcW w:w="349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1960A9">
        <w:tc>
          <w:tcPr>
            <w:tcW w:w="3497" w:type="dxa"/>
            <w:shd w:val="clear" w:color="auto" w:fill="FFFFFF" w:themeFill="background1"/>
          </w:tcPr>
          <w:p w14:paraId="58717B04" w14:textId="77777777" w:rsidR="00FD4E73" w:rsidRPr="00DE556B" w:rsidRDefault="00FD4E73" w:rsidP="001967A9">
            <w:pPr>
              <w:pStyle w:val="iBAAGSituationBoxName"/>
            </w:pPr>
            <w:bookmarkStart w:id="93" w:name="Clinical_Trials"/>
            <w:r w:rsidRPr="00DE556B">
              <w:t>Clinical Trials</w:t>
            </w:r>
            <w:bookmarkEnd w:id="93"/>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 xml:space="preserve">the </w:t>
            </w:r>
            <w:r>
              <w:lastRenderedPageBreak/>
              <w:t>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lastRenderedPageBreak/>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334" w:type="dxa"/>
            <w:gridSpan w:val="2"/>
            <w:shd w:val="clear" w:color="auto" w:fill="FFFFFF" w:themeFill="background1"/>
          </w:tcPr>
          <w:p w14:paraId="7E912615" w14:textId="0E7CABBB" w:rsidR="00FD4E73" w:rsidRPr="00DE556B" w:rsidRDefault="00FD4E73" w:rsidP="00D72A3E">
            <w:pPr>
              <w:pStyle w:val="iBAAGStandardText"/>
            </w:pPr>
            <w:r w:rsidRPr="00DE556B">
              <w:lastRenderedPageBreak/>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334"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 xml:space="preserve">Getting approval by calling the number listed on your health plan ID </w:t>
            </w:r>
            <w:r w:rsidRPr="00DE556B">
              <w:lastRenderedPageBreak/>
              <w:t>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3F72BB5" w14:textId="1B791A8F"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334" w:type="dxa"/>
            <w:shd w:val="clear" w:color="auto" w:fill="FFFFFF" w:themeFill="background1"/>
          </w:tcPr>
          <w:p w14:paraId="58717B26" w14:textId="77777777" w:rsidR="00FD4E73" w:rsidRPr="00DE556B" w:rsidRDefault="00FD4E73" w:rsidP="006A6DDF">
            <w:pPr>
              <w:pStyle w:val="iBAAGStandardText"/>
            </w:pPr>
            <w:r w:rsidRPr="00DE556B">
              <w:lastRenderedPageBreak/>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 xml:space="preserve">Is prior </w:t>
            </w:r>
            <w:r w:rsidRPr="00DE556B">
              <w:lastRenderedPageBreak/>
              <w:t>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681D4A75" w14:textId="69B8D6DC"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991" w:type="dxa"/>
            <w:gridSpan w:val="2"/>
            <w:shd w:val="clear" w:color="auto" w:fill="FFFFFF" w:themeFill="background1"/>
          </w:tcPr>
          <w:p w14:paraId="58717B38" w14:textId="77777777" w:rsidR="00FD4E73" w:rsidRPr="00DE556B" w:rsidRDefault="00FD4E73" w:rsidP="006A6DDF">
            <w:pPr>
              <w:pStyle w:val="iBAAGStandardText"/>
            </w:pPr>
            <w:r w:rsidRPr="00DE556B">
              <w:lastRenderedPageBreak/>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 xml:space="preserve">Cost for non-health services (for example: travel/transportation) required for you to receive </w:t>
            </w:r>
            <w:r w:rsidRPr="00DE556B">
              <w:lastRenderedPageBreak/>
              <w:t>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C708D3">
        <w:tc>
          <w:tcPr>
            <w:tcW w:w="13507" w:type="dxa"/>
            <w:gridSpan w:val="8"/>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lastRenderedPageBreak/>
              <w:t>About Your Benefits</w:t>
            </w:r>
          </w:p>
        </w:tc>
      </w:tr>
      <w:tr w:rsidR="00FD4E73" w:rsidRPr="00DE556B" w14:paraId="58717B54" w14:textId="77777777" w:rsidTr="001960A9">
        <w:tc>
          <w:tcPr>
            <w:tcW w:w="3497" w:type="dxa"/>
            <w:shd w:val="clear" w:color="auto" w:fill="FFFFFF" w:themeFill="background1"/>
          </w:tcPr>
          <w:p w14:paraId="58717B44" w14:textId="77777777" w:rsidR="00FD4E73" w:rsidRPr="00DE556B" w:rsidRDefault="00FD4E73" w:rsidP="001967A9">
            <w:pPr>
              <w:pStyle w:val="iBAAGSituationBoxName"/>
            </w:pPr>
            <w:bookmarkStart w:id="94" w:name="Congenital_Heart_Disease_Resource_Servic"/>
            <w:r w:rsidRPr="00DE556B">
              <w:t>Congenital Heart Disease Resource Services (CHDRS)</w:t>
            </w:r>
            <w:bookmarkEnd w:id="94"/>
          </w:p>
        </w:tc>
        <w:tc>
          <w:tcPr>
            <w:tcW w:w="10010" w:type="dxa"/>
            <w:gridSpan w:val="7"/>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1873AB" w:rsidRPr="00DE556B" w14:paraId="58717B5B" w14:textId="77777777" w:rsidTr="00C708D3">
        <w:tc>
          <w:tcPr>
            <w:tcW w:w="349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334"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1873AB" w:rsidRPr="00DE556B" w14:paraId="58717B95" w14:textId="77777777" w:rsidTr="00C708D3">
        <w:tc>
          <w:tcPr>
            <w:tcW w:w="3497" w:type="dxa"/>
            <w:shd w:val="clear" w:color="auto" w:fill="FFFFFF" w:themeFill="background1"/>
          </w:tcPr>
          <w:p w14:paraId="58717B5C" w14:textId="77777777" w:rsidR="00FD4E73" w:rsidRPr="00DE556B" w:rsidRDefault="00FD4E73" w:rsidP="001967A9">
            <w:pPr>
              <w:pStyle w:val="iBAAGSituationBoxName"/>
            </w:pPr>
            <w:bookmarkStart w:id="95" w:name="Congenital_Heart_Disease_Surgeries"/>
            <w:r w:rsidRPr="00DE556B">
              <w:t>Congenital Heart Disease Surgeries</w:t>
            </w:r>
            <w:bookmarkEnd w:id="95"/>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 xml:space="preserve">Benefits under this </w:t>
            </w:r>
            <w:r w:rsidRPr="00DE556B">
              <w:lastRenderedPageBreak/>
              <w:t>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334" w:type="dxa"/>
            <w:gridSpan w:val="2"/>
            <w:shd w:val="clear" w:color="auto" w:fill="FFFFFF" w:themeFill="background1"/>
          </w:tcPr>
          <w:p w14:paraId="4AA58616" w14:textId="77777777" w:rsidR="00227171" w:rsidRDefault="00227171" w:rsidP="00227171">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547" w:type="dxa"/>
            <w:gridSpan w:val="2"/>
            <w:shd w:val="clear" w:color="auto" w:fill="FFFFFF" w:themeFill="background1"/>
          </w:tcPr>
          <w:p w14:paraId="22831BC5" w14:textId="77777777" w:rsidR="00423D79" w:rsidRDefault="00423D79" w:rsidP="00423D79">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200732E0"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121" w:type="dxa"/>
            <w:shd w:val="clear" w:color="auto" w:fill="FFFFFF" w:themeFill="background1"/>
          </w:tcPr>
          <w:p w14:paraId="58717B81" w14:textId="6C9086AA" w:rsidR="00FD4E73" w:rsidRPr="00DE556B" w:rsidRDefault="004C1885" w:rsidP="006A6DDF">
            <w:pPr>
              <w:pStyle w:val="iBAAGStandardText"/>
            </w:pPr>
            <w:r>
              <w:rPr>
                <w:rStyle w:val="iBAAGStandardTextBoldChar"/>
              </w:rPr>
              <w:t>30%</w:t>
            </w:r>
            <w:r w:rsidRPr="00DE556B">
              <w:t xml:space="preserve"> </w:t>
            </w:r>
            <w:r w:rsidR="00FD4E73" w:rsidRPr="00DE556B">
              <w:t>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7F8B1021" w:rsidR="00FD4E73" w:rsidRPr="00DE556B" w:rsidRDefault="00F54472"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2991" w:type="dxa"/>
            <w:gridSpan w:val="2"/>
            <w:shd w:val="clear" w:color="auto" w:fill="FFFFFF" w:themeFill="background1"/>
          </w:tcPr>
          <w:p w14:paraId="23A694C3" w14:textId="77777777" w:rsidR="00FD4E73" w:rsidRDefault="00FD4E73" w:rsidP="00C43C30">
            <w:pPr>
              <w:pStyle w:val="iBAAGStandardText"/>
            </w:pPr>
          </w:p>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w:t>
            </w:r>
            <w:r w:rsidRPr="00DE556B">
              <w:lastRenderedPageBreak/>
              <w:t>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1873AB" w:rsidRPr="00DE556B" w14:paraId="58717B9C" w14:textId="77777777" w:rsidTr="00C708D3">
        <w:tc>
          <w:tcPr>
            <w:tcW w:w="349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1873AB" w:rsidRPr="00DE556B" w14:paraId="4CAB53BA" w14:textId="77777777" w:rsidTr="00C708D3">
        <w:tc>
          <w:tcPr>
            <w:tcW w:w="349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6" w:name="Culturally_Based_Services"/>
            <w:r w:rsidRPr="00DE556B">
              <w:t xml:space="preserve">Culturally-Based Services </w:t>
            </w:r>
            <w:bookmarkEnd w:id="96"/>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334" w:type="dxa"/>
            <w:gridSpan w:val="2"/>
            <w:tcBorders>
              <w:bottom w:val="single" w:sz="4" w:space="0" w:color="000000" w:themeColor="text1"/>
            </w:tcBorders>
            <w:shd w:val="clear" w:color="auto" w:fill="auto"/>
          </w:tcPr>
          <w:p w14:paraId="7A24693D" w14:textId="77777777" w:rsidR="00182243" w:rsidRDefault="00182243" w:rsidP="00182243">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04B466D9"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pPr>
              <w:pStyle w:val="iBAAGStandardText"/>
            </w:pPr>
          </w:p>
        </w:tc>
        <w:tc>
          <w:tcPr>
            <w:tcW w:w="2547"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121"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991"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1873AB" w:rsidRPr="00DE556B" w14:paraId="1415C18B" w14:textId="77777777" w:rsidTr="00C708D3">
        <w:tc>
          <w:tcPr>
            <w:tcW w:w="349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1873AB" w:rsidRPr="00DE556B" w14:paraId="58717BD8" w14:textId="77777777" w:rsidTr="00C708D3">
        <w:tc>
          <w:tcPr>
            <w:tcW w:w="3497" w:type="dxa"/>
            <w:shd w:val="clear" w:color="auto" w:fill="FFFFFF" w:themeFill="background1"/>
          </w:tcPr>
          <w:p w14:paraId="58717B9D" w14:textId="77777777" w:rsidR="00FD4E73" w:rsidRPr="00DE556B" w:rsidRDefault="00FD4E73" w:rsidP="001967A9">
            <w:pPr>
              <w:pStyle w:val="iBAAGSituationBoxName"/>
            </w:pPr>
            <w:bookmarkStart w:id="97" w:name="Dental_Services_Accident_Only"/>
            <w:r w:rsidRPr="001967A9">
              <w:t xml:space="preserve">Dental Services - </w:t>
            </w:r>
            <w:r w:rsidRPr="001967A9">
              <w:lastRenderedPageBreak/>
              <w:t>Accident Only</w:t>
            </w:r>
            <w:bookmarkEnd w:id="97"/>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w:t>
            </w:r>
            <w:r w:rsidRPr="00DE556B">
              <w:lastRenderedPageBreak/>
              <w:t>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334" w:type="dxa"/>
            <w:gridSpan w:val="2"/>
            <w:shd w:val="clear" w:color="auto" w:fill="FFFFFF" w:themeFill="background1"/>
          </w:tcPr>
          <w:p w14:paraId="0B0702CF" w14:textId="77777777" w:rsidR="00AB7732" w:rsidRDefault="00AB7732" w:rsidP="00AB7732">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w:t>
            </w:r>
            <w:r w:rsidRPr="00795298">
              <w:rPr>
                <w:rFonts w:eastAsia="Times New Roman" w:cs="Times New Roman"/>
                <w:color w:val="000000"/>
                <w:szCs w:val="24"/>
              </w:rPr>
              <w:lastRenderedPageBreak/>
              <w:t>insurance, after you pay the deductible.</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547" w:type="dxa"/>
            <w:gridSpan w:val="2"/>
            <w:shd w:val="clear" w:color="auto" w:fill="FFFFFF" w:themeFill="background1"/>
          </w:tcPr>
          <w:p w14:paraId="4AEFCFD9" w14:textId="77777777" w:rsidR="00342E5A" w:rsidRDefault="00342E5A" w:rsidP="00342E5A">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 xml:space="preserve">co-insurance, </w:t>
            </w:r>
            <w:r w:rsidRPr="00795298">
              <w:rPr>
                <w:rFonts w:eastAsia="Times New Roman" w:cs="Times New Roman"/>
                <w:color w:val="000000"/>
                <w:szCs w:val="24"/>
              </w:rPr>
              <w:lastRenderedPageBreak/>
              <w:t>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121" w:type="dxa"/>
            <w:shd w:val="clear" w:color="auto" w:fill="FFFFFF" w:themeFill="background1"/>
          </w:tcPr>
          <w:p w14:paraId="58717BC3" w14:textId="099708EB" w:rsidR="00FD4E73" w:rsidRPr="00DE556B" w:rsidRDefault="00C6455D" w:rsidP="006A6DDF">
            <w:pPr>
              <w:pStyle w:val="iBAAGStandardText"/>
            </w:pPr>
            <w:r>
              <w:rPr>
                <w:rStyle w:val="iBAAGStandardTextBoldChar"/>
              </w:rPr>
              <w:lastRenderedPageBreak/>
              <w:t>0%</w:t>
            </w:r>
            <w:r w:rsidRPr="00DE556B">
              <w:t xml:space="preserve"> </w:t>
            </w:r>
            <w:r w:rsidR="00FD4E73" w:rsidRPr="00DE556B">
              <w:t xml:space="preserve">co-insurance, </w:t>
            </w:r>
            <w:r w:rsidR="00FD4E73" w:rsidRPr="00DE556B">
              <w:lastRenderedPageBreak/>
              <w:t>after you pay the network deductible</w:t>
            </w: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991" w:type="dxa"/>
            <w:gridSpan w:val="2"/>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lastRenderedPageBreak/>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D326A5" w:rsidRPr="00DE556B" w14:paraId="2EF14C30" w14:textId="77777777" w:rsidTr="00C708D3">
        <w:tc>
          <w:tcPr>
            <w:tcW w:w="3497" w:type="dxa"/>
            <w:tcBorders>
              <w:bottom w:val="single" w:sz="4" w:space="0" w:color="000000" w:themeColor="text1"/>
            </w:tcBorders>
            <w:shd w:val="clear" w:color="auto" w:fill="31849B"/>
            <w:vAlign w:val="center"/>
          </w:tcPr>
          <w:p w14:paraId="24A8F733" w14:textId="77777777" w:rsidR="00340CCB" w:rsidRPr="00DE556B" w:rsidRDefault="00340CCB" w:rsidP="00C37752">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012033E7" w14:textId="77777777" w:rsidR="00340CCB" w:rsidRPr="00DE556B" w:rsidRDefault="00340CCB" w:rsidP="00C37752">
            <w:pPr>
              <w:pStyle w:val="iBAAGTableHeader"/>
            </w:pPr>
            <w:r w:rsidRPr="00DE556B">
              <w:t>Your cost if you use</w:t>
            </w:r>
          </w:p>
          <w:p w14:paraId="4B73C643" w14:textId="77777777" w:rsidR="00340CCB" w:rsidRPr="00DE556B" w:rsidRDefault="00340CCB" w:rsidP="00C37752">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3389CBAA" w14:textId="77777777" w:rsidR="00340CCB" w:rsidRPr="00DE556B" w:rsidRDefault="00340CCB" w:rsidP="00C37752">
            <w:pPr>
              <w:pStyle w:val="iBAAGTableHeader"/>
            </w:pPr>
            <w:r w:rsidRPr="00DE556B">
              <w:t>Your cost if you use</w:t>
            </w:r>
          </w:p>
          <w:p w14:paraId="4856F719" w14:textId="77777777" w:rsidR="00340CCB" w:rsidRPr="00DE556B" w:rsidRDefault="00340CCB" w:rsidP="00C37752">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4B5258B7" w14:textId="77777777" w:rsidR="00340CCB" w:rsidRPr="00DE556B" w:rsidRDefault="00340CCB" w:rsidP="00C37752">
            <w:pPr>
              <w:pStyle w:val="iBAAGTableHeader"/>
            </w:pPr>
            <w:r w:rsidRPr="00DE556B">
              <w:t>Your cost if you use U.S.</w:t>
            </w:r>
          </w:p>
          <w:p w14:paraId="31224E21" w14:textId="77777777" w:rsidR="00340CCB" w:rsidRPr="00DE556B" w:rsidRDefault="00340CCB" w:rsidP="00C37752">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0C1C262D" w14:textId="77777777" w:rsidR="00340CCB" w:rsidRPr="00DE556B" w:rsidRDefault="00340CCB" w:rsidP="00C37752">
            <w:pPr>
              <w:pStyle w:val="iBAAGTableHeader"/>
            </w:pPr>
            <w:r w:rsidRPr="00DE556B">
              <w:t>Limits &amp; Exceptions</w:t>
            </w:r>
          </w:p>
        </w:tc>
      </w:tr>
      <w:tr w:rsidR="00D326A5" w:rsidRPr="00DE556B" w14:paraId="49C1127B" w14:textId="77777777" w:rsidTr="00C708D3">
        <w:tc>
          <w:tcPr>
            <w:tcW w:w="3497" w:type="dxa"/>
            <w:shd w:val="clear" w:color="auto" w:fill="FFFFFF" w:themeFill="background1"/>
          </w:tcPr>
          <w:p w14:paraId="387170EB" w14:textId="77777777" w:rsidR="00340CCB" w:rsidRPr="003F3B5E" w:rsidRDefault="00340CCB" w:rsidP="00340CCB">
            <w:pPr>
              <w:pStyle w:val="iBAAGSituationBoxName"/>
            </w:pPr>
            <w:bookmarkStart w:id="98" w:name="Dental_Anesthesia_Services"/>
            <w:r w:rsidRPr="00B56AA4">
              <w:t>Dental Services</w:t>
            </w:r>
            <w:bookmarkEnd w:id="98"/>
            <w:r>
              <w:t xml:space="preserve"> - </w:t>
            </w:r>
            <w:r>
              <w:lastRenderedPageBreak/>
              <w:t>Other</w:t>
            </w:r>
          </w:p>
          <w:p w14:paraId="7305B61E" w14:textId="77777777" w:rsidR="00340CCB" w:rsidRPr="00F13EDA" w:rsidRDefault="00340CCB" w:rsidP="00340CCB">
            <w:pPr>
              <w:pStyle w:val="iBAAGStandardText"/>
            </w:pPr>
          </w:p>
          <w:p w14:paraId="3D28996E" w14:textId="77777777" w:rsidR="00340CCB" w:rsidRPr="00F13EDA" w:rsidRDefault="00340CCB" w:rsidP="00340CCB">
            <w:pPr>
              <w:pStyle w:val="iBAAGStandardText"/>
            </w:pPr>
            <w:r w:rsidRPr="00F13EDA">
              <w:t>Benefits include:</w:t>
            </w:r>
          </w:p>
          <w:p w14:paraId="5992E69A" w14:textId="77777777" w:rsidR="00340CCB" w:rsidRDefault="00340CCB" w:rsidP="00340CCB">
            <w:pPr>
              <w:pStyle w:val="iBAAGLevel1Bullets"/>
              <w:ind w:left="720"/>
            </w:pPr>
            <w:r>
              <w:t>Surgery</w:t>
            </w:r>
          </w:p>
          <w:p w14:paraId="73A59362" w14:textId="77777777" w:rsidR="00340CCB" w:rsidRPr="00F13EDA" w:rsidRDefault="00340CCB" w:rsidP="00340CCB">
            <w:pPr>
              <w:pStyle w:val="iBAAGLevel1Bullets"/>
              <w:ind w:left="720"/>
            </w:pPr>
            <w:r>
              <w:t>General anesthesia</w:t>
            </w:r>
          </w:p>
          <w:p w14:paraId="321416F4" w14:textId="77777777" w:rsidR="00340CCB" w:rsidRDefault="00340CCB" w:rsidP="00340CCB">
            <w:pPr>
              <w:pStyle w:val="iBAAGLevel1Bullets"/>
              <w:ind w:left="720"/>
            </w:pPr>
            <w:r>
              <w:t>Facility charges</w:t>
            </w:r>
          </w:p>
          <w:p w14:paraId="47C16E53" w14:textId="77777777" w:rsidR="00340CCB" w:rsidRPr="001266A7" w:rsidRDefault="00340CCB" w:rsidP="00340CCB">
            <w:pPr>
              <w:pStyle w:val="iBAAGStandardText"/>
            </w:pPr>
          </w:p>
          <w:p w14:paraId="62B23E44" w14:textId="77777777" w:rsidR="00340CCB" w:rsidRPr="001266A7" w:rsidRDefault="00340CCB" w:rsidP="00340CCB">
            <w:pPr>
              <w:pStyle w:val="iBAAGStandardTextBold"/>
            </w:pPr>
            <w:r w:rsidRPr="001266A7">
              <w:t xml:space="preserve">Want more information? </w:t>
            </w:r>
          </w:p>
          <w:p w14:paraId="6B0BA7EB" w14:textId="77777777" w:rsidR="00340CCB" w:rsidRPr="001266A7" w:rsidRDefault="00340CCB" w:rsidP="00340CCB">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18BEB7A5" w14:textId="77777777" w:rsidR="00340CCB" w:rsidRPr="00DE556B" w:rsidRDefault="00340CCB" w:rsidP="00C37752">
            <w:pPr>
              <w:pStyle w:val="iBAAGStandardText"/>
            </w:pPr>
          </w:p>
        </w:tc>
        <w:tc>
          <w:tcPr>
            <w:tcW w:w="2334" w:type="dxa"/>
            <w:gridSpan w:val="2"/>
            <w:shd w:val="clear" w:color="auto" w:fill="FFFFFF" w:themeFill="background1"/>
          </w:tcPr>
          <w:p w14:paraId="0B07DB1B" w14:textId="77777777" w:rsidR="0034396F" w:rsidRDefault="0034396F" w:rsidP="0034396F">
            <w:pPr>
              <w:pStyle w:val="iBAAGStandardText"/>
            </w:pPr>
            <w:r w:rsidRPr="007328F7">
              <w:lastRenderedPageBreak/>
              <w:t xml:space="preserve">The amount you </w:t>
            </w:r>
            <w:r w:rsidRPr="007328F7">
              <w:lastRenderedPageBreak/>
              <w:t>pay is based on the different services you receive.</w:t>
            </w:r>
          </w:p>
          <w:p w14:paraId="476D442B" w14:textId="77777777" w:rsidR="0034396F" w:rsidRDefault="0034396F" w:rsidP="0034396F">
            <w:pPr>
              <w:pStyle w:val="iBAAGStandardText"/>
            </w:pPr>
          </w:p>
          <w:p w14:paraId="45DD09A6" w14:textId="77777777" w:rsidR="0034396F" w:rsidRPr="00C739E6" w:rsidRDefault="0034396F" w:rsidP="0034396F">
            <w:pPr>
              <w:pStyle w:val="iBAAGStandardTextBold"/>
            </w:pPr>
            <w:r w:rsidRPr="00C739E6">
              <w:t>Is prior authorization needed?</w:t>
            </w:r>
          </w:p>
          <w:p w14:paraId="4BC811F3" w14:textId="77777777" w:rsidR="0034396F" w:rsidRDefault="0034396F" w:rsidP="0034396F">
            <w:r w:rsidRPr="007B1598">
              <w:rPr>
                <w:rStyle w:val="iBAAGStandardTextChar"/>
              </w:rPr>
              <w:t>No</w:t>
            </w:r>
          </w:p>
          <w:p w14:paraId="6AD9C981" w14:textId="1DEF93DA" w:rsidR="00340CCB" w:rsidRPr="00DE556B" w:rsidRDefault="00340CCB" w:rsidP="00C37752">
            <w:pPr>
              <w:pStyle w:val="iBAAGStandardText"/>
              <w:rPr>
                <w:rStyle w:val="iBAAGStandardTextBoldChar"/>
              </w:rPr>
            </w:pPr>
          </w:p>
        </w:tc>
        <w:tc>
          <w:tcPr>
            <w:tcW w:w="2547" w:type="dxa"/>
            <w:gridSpan w:val="2"/>
            <w:shd w:val="clear" w:color="auto" w:fill="FFFFFF" w:themeFill="background1"/>
          </w:tcPr>
          <w:p w14:paraId="496122B7" w14:textId="77777777" w:rsidR="0034396F" w:rsidRDefault="0034396F" w:rsidP="0034396F">
            <w:pPr>
              <w:pStyle w:val="iBAAGStandardText"/>
            </w:pPr>
            <w:r w:rsidRPr="007328F7">
              <w:lastRenderedPageBreak/>
              <w:t xml:space="preserve">The amount you </w:t>
            </w:r>
            <w:r w:rsidRPr="007328F7">
              <w:lastRenderedPageBreak/>
              <w:t>pay is based on the different services you receive.</w:t>
            </w:r>
          </w:p>
          <w:p w14:paraId="2E7D9A67" w14:textId="77777777" w:rsidR="0034396F" w:rsidRDefault="0034396F" w:rsidP="0034396F">
            <w:pPr>
              <w:pStyle w:val="iBAAGStandardText"/>
            </w:pPr>
          </w:p>
          <w:p w14:paraId="239925AE" w14:textId="77777777" w:rsidR="0034396F" w:rsidRPr="00C739E6" w:rsidRDefault="0034396F" w:rsidP="0034396F">
            <w:pPr>
              <w:pStyle w:val="iBAAGStandardTextBold"/>
            </w:pPr>
            <w:r w:rsidRPr="00C739E6">
              <w:t>Is prior authorization needed?</w:t>
            </w:r>
          </w:p>
          <w:p w14:paraId="454749E5" w14:textId="77777777" w:rsidR="0034396F" w:rsidRDefault="0034396F" w:rsidP="0034396F">
            <w:r w:rsidRPr="007B1598">
              <w:rPr>
                <w:rStyle w:val="iBAAGStandardTextChar"/>
              </w:rPr>
              <w:t>No</w:t>
            </w:r>
          </w:p>
          <w:p w14:paraId="450F4659" w14:textId="77777777" w:rsidR="00340CCB" w:rsidRPr="00DE556B" w:rsidRDefault="00340CCB" w:rsidP="00C37752">
            <w:pPr>
              <w:pStyle w:val="iBAAGStandardText"/>
            </w:pPr>
          </w:p>
        </w:tc>
        <w:tc>
          <w:tcPr>
            <w:tcW w:w="2121" w:type="dxa"/>
            <w:shd w:val="clear" w:color="auto" w:fill="FFFFFF" w:themeFill="background1"/>
          </w:tcPr>
          <w:p w14:paraId="44D8C87C" w14:textId="77777777" w:rsidR="00103773" w:rsidRDefault="00103773" w:rsidP="00103773">
            <w:pPr>
              <w:pStyle w:val="iBAAGStandardText"/>
            </w:pPr>
            <w:r w:rsidRPr="007328F7">
              <w:lastRenderedPageBreak/>
              <w:t xml:space="preserve">The amount you </w:t>
            </w:r>
            <w:r w:rsidRPr="007328F7">
              <w:lastRenderedPageBreak/>
              <w:t>pay is based on the different services you receive.</w:t>
            </w:r>
          </w:p>
          <w:p w14:paraId="4B901F94" w14:textId="77777777" w:rsidR="00103773" w:rsidRDefault="00103773" w:rsidP="00103773">
            <w:pPr>
              <w:pStyle w:val="iBAAGStandardText"/>
            </w:pPr>
          </w:p>
          <w:p w14:paraId="73184522" w14:textId="77777777" w:rsidR="00103773" w:rsidRPr="00C739E6" w:rsidRDefault="00103773" w:rsidP="00103773">
            <w:pPr>
              <w:pStyle w:val="iBAAGStandardTextBold"/>
            </w:pPr>
            <w:r w:rsidRPr="00C739E6">
              <w:t>Is prior authorization needed?</w:t>
            </w:r>
          </w:p>
          <w:p w14:paraId="0521176D" w14:textId="77777777" w:rsidR="00103773" w:rsidRDefault="00103773" w:rsidP="00103773">
            <w:pPr>
              <w:pStyle w:val="iBAAGStandardText"/>
            </w:pPr>
            <w:r>
              <w:t>Yes</w:t>
            </w:r>
          </w:p>
          <w:p w14:paraId="618C5DA1" w14:textId="77777777" w:rsidR="00103773" w:rsidRDefault="00103773" w:rsidP="00103773">
            <w:pPr>
              <w:pStyle w:val="iBAAGStandardText"/>
            </w:pPr>
            <w:r>
              <w:tab/>
            </w:r>
          </w:p>
          <w:p w14:paraId="60F0C9B2" w14:textId="77777777" w:rsidR="00103773" w:rsidRDefault="00103773" w:rsidP="00103773">
            <w:pPr>
              <w:pStyle w:val="iBAAGStandardTextBold"/>
            </w:pPr>
            <w:r>
              <w:t>Prior authorization is:</w:t>
            </w:r>
          </w:p>
          <w:p w14:paraId="10769433" w14:textId="77777777" w:rsidR="00103773" w:rsidRDefault="00103773" w:rsidP="00103773">
            <w:pPr>
              <w:pStyle w:val="iBAAGStandardText"/>
            </w:pPr>
            <w:r w:rsidRPr="00774B34">
              <w:t xml:space="preserve">Getting </w:t>
            </w:r>
            <w:r w:rsidRPr="00593F2E">
              <w:t>approval</w:t>
            </w:r>
            <w:r>
              <w:t xml:space="preserve"> by calling the number listed on your health plan ID card before you can get medicine or services.</w:t>
            </w:r>
          </w:p>
          <w:p w14:paraId="30201689" w14:textId="77777777" w:rsidR="00103773" w:rsidRDefault="00103773" w:rsidP="00103773">
            <w:pPr>
              <w:pStyle w:val="iBAAGStandardText"/>
            </w:pPr>
          </w:p>
          <w:p w14:paraId="5A0D4D7A" w14:textId="77777777" w:rsidR="00103773" w:rsidRDefault="00103773" w:rsidP="00103773">
            <w:pPr>
              <w:pStyle w:val="iBAAGStandardTextBold"/>
            </w:pPr>
            <w:r>
              <w:t xml:space="preserve">When do I need to call? </w:t>
            </w:r>
          </w:p>
          <w:p w14:paraId="4B6214A4" w14:textId="77777777" w:rsidR="00103773" w:rsidRDefault="00103773" w:rsidP="00103773">
            <w:pPr>
              <w:pStyle w:val="iBAAGLevel1Bullets"/>
              <w:ind w:left="720"/>
            </w:pPr>
            <w:r>
              <w:t>5 business days before scheduled services</w:t>
            </w:r>
          </w:p>
          <w:p w14:paraId="0CBEB0D2" w14:textId="77777777" w:rsidR="00103773" w:rsidRDefault="00103773" w:rsidP="00103773">
            <w:pPr>
              <w:pStyle w:val="iBAAGLevel1Bullets"/>
              <w:ind w:left="720"/>
            </w:pPr>
            <w:r>
              <w:t xml:space="preserve">As soon as possible for non-scheduled </w:t>
            </w:r>
            <w:r>
              <w:lastRenderedPageBreak/>
              <w:t xml:space="preserve">services </w:t>
            </w:r>
          </w:p>
          <w:p w14:paraId="0A922895" w14:textId="77777777" w:rsidR="00103773" w:rsidRDefault="00103773" w:rsidP="00103773">
            <w:pPr>
              <w:pStyle w:val="iBAAGStandardText"/>
            </w:pPr>
          </w:p>
          <w:p w14:paraId="242B89C3" w14:textId="77777777" w:rsidR="00103773" w:rsidRDefault="00103773" w:rsidP="00103773">
            <w:pPr>
              <w:pStyle w:val="iBAAGStandardTextBold"/>
            </w:pPr>
            <w:r>
              <w:t xml:space="preserve">If you don’t get prior authorization, you pay: </w:t>
            </w:r>
          </w:p>
          <w:p w14:paraId="3550C912" w14:textId="77777777" w:rsidR="00103773" w:rsidRDefault="00103773" w:rsidP="00103773">
            <w:pPr>
              <w:pStyle w:val="iBAAGStandardText"/>
            </w:pPr>
            <w:r>
              <w:rPr>
                <w:rStyle w:val="iBAAGStandardTextBoldChar"/>
              </w:rPr>
              <w:t>50</w:t>
            </w:r>
            <w:r w:rsidRPr="00604ED5">
              <w:rPr>
                <w:rStyle w:val="iBAAGStandardTextBoldChar"/>
              </w:rPr>
              <w:t>%</w:t>
            </w:r>
            <w:r>
              <w:t xml:space="preserve"> co-insurance</w:t>
            </w:r>
          </w:p>
          <w:p w14:paraId="0B4E41B0" w14:textId="77777777" w:rsidR="00340CCB" w:rsidRPr="00DE556B" w:rsidRDefault="00340CCB" w:rsidP="00C37752">
            <w:pPr>
              <w:pStyle w:val="iBAAGStandardText"/>
            </w:pPr>
          </w:p>
        </w:tc>
        <w:tc>
          <w:tcPr>
            <w:tcW w:w="2991" w:type="dxa"/>
            <w:gridSpan w:val="2"/>
            <w:shd w:val="clear" w:color="auto" w:fill="FFFFFF" w:themeFill="background1"/>
          </w:tcPr>
          <w:p w14:paraId="589D4A39" w14:textId="77777777" w:rsidR="001E48FD" w:rsidRPr="00993030" w:rsidRDefault="001E48FD" w:rsidP="001E48FD">
            <w:pPr>
              <w:pStyle w:val="iBAAGStandardText"/>
            </w:pPr>
            <w:r w:rsidRPr="00993030">
              <w:lastRenderedPageBreak/>
              <w:t xml:space="preserve">Benefits </w:t>
            </w:r>
            <w:r>
              <w:t xml:space="preserve">are limited </w:t>
            </w:r>
            <w:r>
              <w:lastRenderedPageBreak/>
              <w:t>to</w:t>
            </w:r>
            <w:r w:rsidRPr="00C9302B">
              <w:t xml:space="preserve"> a </w:t>
            </w:r>
            <w:r>
              <w:t>person</w:t>
            </w:r>
            <w:r w:rsidRPr="00C9302B">
              <w:t xml:space="preserve"> that</w:t>
            </w:r>
            <w:r w:rsidRPr="00993030">
              <w:t>:</w:t>
            </w:r>
          </w:p>
          <w:p w14:paraId="253559F4" w14:textId="77777777" w:rsidR="001E48FD" w:rsidRDefault="001E48FD" w:rsidP="001E48FD">
            <w:pPr>
              <w:pStyle w:val="iBAAGLevel1Bullets"/>
              <w:ind w:left="720"/>
            </w:pPr>
            <w:r w:rsidRPr="001E2BF5">
              <w:t>Is under</w:t>
            </w:r>
            <w:r>
              <w:rPr>
                <w:b/>
              </w:rPr>
              <w:t xml:space="preserve"> 5</w:t>
            </w:r>
            <w:r w:rsidRPr="00993030">
              <w:t xml:space="preserve"> years </w:t>
            </w:r>
            <w:r>
              <w:t>of age</w:t>
            </w:r>
          </w:p>
          <w:p w14:paraId="0AC8B90A" w14:textId="77777777" w:rsidR="001E48FD" w:rsidRPr="00AC3205" w:rsidRDefault="001E48FD" w:rsidP="001E48FD">
            <w:pPr>
              <w:pStyle w:val="iBAAGLevel1Bullets"/>
              <w:ind w:left="720"/>
            </w:pPr>
            <w:r>
              <w:t xml:space="preserve">Is severely disabled </w:t>
            </w:r>
          </w:p>
          <w:p w14:paraId="516F6E7A" w14:textId="77777777" w:rsidR="001E48FD" w:rsidRDefault="001E48FD" w:rsidP="001E48FD">
            <w:pPr>
              <w:pStyle w:val="iBAAGStandardText"/>
            </w:pPr>
          </w:p>
          <w:p w14:paraId="3AEE20DA" w14:textId="77777777" w:rsidR="001E48FD" w:rsidRDefault="001E48FD" w:rsidP="001E48FD">
            <w:pPr>
              <w:pStyle w:val="iBAAGStandardText"/>
            </w:pPr>
            <w:r>
              <w:t>No coverage for d</w:t>
            </w:r>
            <w:r w:rsidRPr="005D3153">
              <w:t>iagnosis and treatment of dental disease</w:t>
            </w:r>
            <w:r>
              <w:t>.</w:t>
            </w:r>
          </w:p>
          <w:p w14:paraId="79298ADC" w14:textId="77777777" w:rsidR="00340CCB" w:rsidRPr="00DE556B" w:rsidRDefault="00340CCB" w:rsidP="00C37752">
            <w:pPr>
              <w:pStyle w:val="iBAAGStandardText"/>
            </w:pPr>
          </w:p>
        </w:tc>
      </w:tr>
      <w:tr w:rsidR="001873AB" w:rsidRPr="00DE556B" w14:paraId="58717BDF" w14:textId="77777777" w:rsidTr="00C708D3">
        <w:tc>
          <w:tcPr>
            <w:tcW w:w="349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1873AB" w:rsidRPr="00DE556B" w14:paraId="58717BF7" w14:textId="77777777" w:rsidTr="00C708D3">
        <w:tc>
          <w:tcPr>
            <w:tcW w:w="3497" w:type="dxa"/>
            <w:shd w:val="clear" w:color="auto" w:fill="FFFFFF" w:themeFill="background1"/>
          </w:tcPr>
          <w:p w14:paraId="58717BE0" w14:textId="77777777" w:rsidR="00FD4E73" w:rsidRPr="00DE556B" w:rsidRDefault="00FD4E73" w:rsidP="001967A9">
            <w:pPr>
              <w:pStyle w:val="iBAAGSituationBoxName"/>
            </w:pPr>
            <w:bookmarkStart w:id="99" w:name="Diabetes_Services"/>
            <w:r w:rsidRPr="00DE556B">
              <w:t>Diabetes Services</w:t>
            </w:r>
            <w:bookmarkEnd w:id="99"/>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lastRenderedPageBreak/>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334" w:type="dxa"/>
            <w:gridSpan w:val="2"/>
            <w:shd w:val="clear" w:color="auto" w:fill="FFFFFF" w:themeFill="background1"/>
          </w:tcPr>
          <w:p w14:paraId="32BF892D" w14:textId="6727582C" w:rsidR="00FD4E73" w:rsidRPr="00DE556B" w:rsidRDefault="00FD4E73" w:rsidP="009201D9">
            <w:pPr>
              <w:pStyle w:val="iBAAGStandardText"/>
            </w:pPr>
            <w:r w:rsidRPr="00DE556B">
              <w:lastRenderedPageBreak/>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547"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121"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991"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1873AB" w:rsidRPr="00DE556B" w14:paraId="58717BFE" w14:textId="77777777" w:rsidTr="00C708D3">
        <w:tc>
          <w:tcPr>
            <w:tcW w:w="349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1873AB" w:rsidRPr="00DE556B" w14:paraId="58717C21" w14:textId="77777777" w:rsidTr="00C708D3">
        <w:tc>
          <w:tcPr>
            <w:tcW w:w="3497" w:type="dxa"/>
            <w:shd w:val="clear" w:color="auto" w:fill="FFFFFF" w:themeFill="background1"/>
          </w:tcPr>
          <w:p w14:paraId="58717BFF" w14:textId="77777777" w:rsidR="00FD4E73" w:rsidRPr="00DE556B" w:rsidRDefault="00FD4E73" w:rsidP="001967A9">
            <w:pPr>
              <w:pStyle w:val="iBAAGSituationBoxName"/>
            </w:pPr>
            <w:bookmarkStart w:id="100" w:name="Diabetes_Supplies"/>
            <w:r w:rsidRPr="00DE556B">
              <w:t>Diabetes Supplies</w:t>
            </w:r>
            <w:bookmarkEnd w:id="100"/>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 xml:space="preserve">Ketone testing </w:t>
            </w:r>
            <w:r w:rsidRPr="00DE556B">
              <w:lastRenderedPageBreak/>
              <w:t>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0E481FC2" w:rsidR="00FD4E73" w:rsidRPr="00DE556B" w:rsidRDefault="00A64C32" w:rsidP="00DB174B">
            <w:pPr>
              <w:pStyle w:val="iBAAGStandardText"/>
            </w:pPr>
            <w:r w:rsidRPr="00DE556B" w:rsidDel="00A64C32">
              <w:t xml:space="preserve"> </w:t>
            </w:r>
            <w:r w:rsidR="00FD4E73"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 xml:space="preserve">Insulin pumps and related pump supplies are covered under your durable medical </w:t>
            </w:r>
            <w:r w:rsidRPr="00DE556B">
              <w:lastRenderedPageBreak/>
              <w:t>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334" w:type="dxa"/>
            <w:gridSpan w:val="2"/>
            <w:shd w:val="clear" w:color="auto" w:fill="FFFFFF" w:themeFill="background1"/>
          </w:tcPr>
          <w:p w14:paraId="496F6D50" w14:textId="1ED98D58" w:rsidR="00FD4E73" w:rsidRPr="00DE556B" w:rsidRDefault="00FD4E73" w:rsidP="009201D9">
            <w:pPr>
              <w:pStyle w:val="iBAAGStandardText"/>
            </w:pPr>
            <w:r w:rsidRPr="00DE556B">
              <w:lastRenderedPageBreak/>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719B6724" w14:textId="77777777" w:rsidR="000F4D37" w:rsidRDefault="000F4D37" w:rsidP="000F4D37">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 xml:space="preserve">Is prior </w:t>
            </w:r>
            <w:r w:rsidRPr="00DE556B">
              <w:lastRenderedPageBreak/>
              <w:t>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547" w:type="dxa"/>
            <w:gridSpan w:val="2"/>
            <w:shd w:val="clear" w:color="auto" w:fill="FFFFFF" w:themeFill="background1"/>
          </w:tcPr>
          <w:p w14:paraId="58717C15" w14:textId="1B101FF8" w:rsidR="00FD4E73" w:rsidRPr="00DE556B" w:rsidRDefault="00FD4E73" w:rsidP="006A6DDF">
            <w:pPr>
              <w:pStyle w:val="iBAAGStandardText"/>
            </w:pPr>
            <w:r w:rsidRPr="00DE556B">
              <w:lastRenderedPageBreak/>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6CDFDA34" w14:textId="77777777" w:rsidR="00AF00DF" w:rsidRDefault="00AF00DF" w:rsidP="00AF00D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lastRenderedPageBreak/>
              <w:t>No</w:t>
            </w:r>
          </w:p>
          <w:p w14:paraId="58717C1A" w14:textId="77777777" w:rsidR="00FD4E73" w:rsidRPr="00DE556B" w:rsidRDefault="00FD4E73" w:rsidP="006A6DDF">
            <w:pPr>
              <w:pStyle w:val="iBAAGStandardText"/>
            </w:pPr>
          </w:p>
        </w:tc>
        <w:tc>
          <w:tcPr>
            <w:tcW w:w="2121" w:type="dxa"/>
            <w:shd w:val="clear" w:color="auto" w:fill="FFFFFF" w:themeFill="background1"/>
          </w:tcPr>
          <w:p w14:paraId="58717C1B" w14:textId="54A72D02" w:rsidR="00FD4E73" w:rsidRPr="00DE556B" w:rsidRDefault="00FD4E73" w:rsidP="006A6DDF">
            <w:pPr>
              <w:pStyle w:val="iBAAGStandardText"/>
            </w:pPr>
            <w:r w:rsidRPr="00DE556B">
              <w:lastRenderedPageBreak/>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47E5E3B6" w14:textId="07D4DEF4" w:rsidR="009209DA" w:rsidRDefault="001A02FB" w:rsidP="009209DA">
            <w:pPr>
              <w:rPr>
                <w:rFonts w:eastAsia="Times New Roman" w:cs="Times New Roman"/>
                <w:color w:val="000000"/>
                <w:szCs w:val="24"/>
              </w:rPr>
            </w:pPr>
            <w:r>
              <w:rPr>
                <w:rFonts w:eastAsia="Times New Roman" w:cs="Times New Roman"/>
                <w:b/>
                <w:bCs/>
                <w:szCs w:val="24"/>
              </w:rPr>
              <w:t>3</w:t>
            </w:r>
            <w:r w:rsidR="009209DA" w:rsidRPr="00795298">
              <w:rPr>
                <w:rFonts w:eastAsia="Times New Roman" w:cs="Times New Roman"/>
                <w:b/>
                <w:bCs/>
                <w:szCs w:val="24"/>
              </w:rPr>
              <w:t>0%</w:t>
            </w:r>
            <w:r w:rsidR="009209DA" w:rsidRPr="00795298">
              <w:rPr>
                <w:rFonts w:eastAsia="Times New Roman" w:cs="Times New Roman"/>
                <w:szCs w:val="24"/>
              </w:rPr>
              <w:t xml:space="preserve"> </w:t>
            </w:r>
            <w:r w:rsidR="009209DA" w:rsidRPr="00795298">
              <w:rPr>
                <w:rFonts w:eastAsia="Times New Roman" w:cs="Times New Roman"/>
                <w:color w:val="000000"/>
                <w:szCs w:val="24"/>
              </w:rPr>
              <w:t>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 xml:space="preserve">Is prior </w:t>
            </w:r>
            <w:r w:rsidRPr="00DE556B">
              <w:lastRenderedPageBreak/>
              <w:t>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w:t>
            </w:r>
            <w:r w:rsidRPr="00DE556B">
              <w:lastRenderedPageBreak/>
              <w:t xml:space="preserve">authorization, you pay: </w:t>
            </w:r>
          </w:p>
          <w:p w14:paraId="1055C758" w14:textId="58B1CB8C"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58717C1F" w14:textId="77777777" w:rsidR="00FD4E73" w:rsidRPr="00DE556B" w:rsidRDefault="00FD4E73" w:rsidP="006A6DDF">
            <w:pPr>
              <w:pStyle w:val="iBAAGStandardText"/>
            </w:pPr>
          </w:p>
        </w:tc>
        <w:tc>
          <w:tcPr>
            <w:tcW w:w="2991" w:type="dxa"/>
            <w:gridSpan w:val="2"/>
            <w:shd w:val="clear" w:color="auto" w:fill="FFFFFF" w:themeFill="background1"/>
          </w:tcPr>
          <w:p w14:paraId="2582FA0A" w14:textId="77777777" w:rsidR="00DD4A4C" w:rsidRPr="001960A9" w:rsidRDefault="00DD4A4C" w:rsidP="00DD4A4C">
            <w:pPr>
              <w:pStyle w:val="MandateStandardText"/>
              <w:rPr>
                <w:color w:val="000000" w:themeColor="text1"/>
              </w:rPr>
            </w:pPr>
            <w:r w:rsidRPr="001960A9">
              <w:rPr>
                <w:color w:val="000000" w:themeColor="text1"/>
              </w:rPr>
              <w:lastRenderedPageBreak/>
              <w:t xml:space="preserve">Insulin pumps are not subject to the limit stated under </w:t>
            </w:r>
            <w:r w:rsidRPr="001960A9">
              <w:rPr>
                <w:rStyle w:val="MandateTextItalicsChar"/>
                <w:color w:val="000000" w:themeColor="text1"/>
              </w:rPr>
              <w:t>Durable Medical Equipment and Supplies</w:t>
            </w:r>
            <w:r w:rsidRPr="001960A9">
              <w:rPr>
                <w:color w:val="000000" w:themeColor="text1"/>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1" w:name="_DV_M67"/>
            <w:bookmarkEnd w:id="101"/>
          </w:p>
        </w:tc>
      </w:tr>
      <w:tr w:rsidR="001873AB" w:rsidRPr="00DE556B" w14:paraId="58717C28" w14:textId="77777777" w:rsidTr="00C708D3">
        <w:tc>
          <w:tcPr>
            <w:tcW w:w="349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1873AB" w:rsidRPr="00DE556B" w14:paraId="58717C5F" w14:textId="77777777" w:rsidTr="00C708D3">
        <w:tc>
          <w:tcPr>
            <w:tcW w:w="3497" w:type="dxa"/>
            <w:shd w:val="clear" w:color="auto" w:fill="FFFFFF" w:themeFill="background1"/>
          </w:tcPr>
          <w:p w14:paraId="58717C29" w14:textId="7700A348" w:rsidR="00FD4E73" w:rsidRPr="00DE556B" w:rsidRDefault="00396322" w:rsidP="001967A9">
            <w:pPr>
              <w:pStyle w:val="iBAAGSituationBoxName"/>
            </w:pPr>
            <w:bookmarkStart w:id="102" w:name="Durable_Medical_Equipment"/>
            <w:r>
              <w:t>Durable Medical Equipment (DME), and Supplies</w:t>
            </w:r>
            <w:bookmarkEnd w:id="102"/>
          </w:p>
          <w:p w14:paraId="58717C2A" w14:textId="77777777" w:rsidR="00FD4E73" w:rsidRPr="00DE556B" w:rsidRDefault="00FD4E73" w:rsidP="006A6DDF">
            <w:pPr>
              <w:pStyle w:val="iBAAGStandardText"/>
            </w:pPr>
          </w:p>
          <w:p w14:paraId="58717C2B" w14:textId="6E84EB7A"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lastRenderedPageBreak/>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334" w:type="dxa"/>
            <w:gridSpan w:val="2"/>
            <w:shd w:val="clear" w:color="auto" w:fill="FFFFFF" w:themeFill="background1"/>
          </w:tcPr>
          <w:p w14:paraId="477649E9" w14:textId="77777777" w:rsidR="00DC4CB3" w:rsidRDefault="00DC4CB3" w:rsidP="00DC4CB3">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16F3C67" w14:textId="77777777" w:rsidR="00CF361F" w:rsidRDefault="00CF361F" w:rsidP="00DC4CB3">
            <w:pPr>
              <w:rPr>
                <w:rFonts w:eastAsia="Times New Roman" w:cs="Times New Roman"/>
                <w:color w:val="000000"/>
                <w:szCs w:val="24"/>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547" w:type="dxa"/>
            <w:gridSpan w:val="2"/>
            <w:shd w:val="clear" w:color="auto" w:fill="FFFFFF" w:themeFill="background1"/>
          </w:tcPr>
          <w:p w14:paraId="2C4B5ED4" w14:textId="77777777" w:rsidR="00A927CF" w:rsidRDefault="00A927CF" w:rsidP="00A927C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121" w:type="dxa"/>
            <w:shd w:val="clear" w:color="auto" w:fill="FFFFFF" w:themeFill="background1"/>
          </w:tcPr>
          <w:p w14:paraId="58717C3F" w14:textId="6AD7F18F" w:rsidR="00FD4E73" w:rsidRPr="00DE556B" w:rsidRDefault="00F9000A" w:rsidP="006A6DDF">
            <w:pPr>
              <w:pStyle w:val="iBAAGStandardText"/>
            </w:pPr>
            <w:r>
              <w:rPr>
                <w:rStyle w:val="iBAAGStandardTextBoldChar"/>
              </w:rPr>
              <w:t>30%</w:t>
            </w:r>
            <w:r w:rsidRPr="00DE556B">
              <w:t xml:space="preserve"> </w:t>
            </w:r>
            <w:r w:rsidR="00FD4E73" w:rsidRPr="00DE556B">
              <w:t>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 xml:space="preserve">Getting approval by calling the number listed on your health plan ID card before you can get medicine or </w:t>
            </w:r>
            <w:r w:rsidRPr="00DE556B">
              <w:lastRenderedPageBreak/>
              <w:t>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6CAECC01" w14:textId="5ADC239B" w:rsidR="00AF0D40" w:rsidRPr="00F5118E" w:rsidRDefault="00F54472" w:rsidP="00AF0D40">
            <w:pPr>
              <w:pStyle w:val="iBAAGStandardText"/>
              <w:rPr>
                <w:rStyle w:val="MandateStandardTextChar"/>
                <w:color w:val="000000" w:themeColor="text1"/>
              </w:rPr>
            </w:pPr>
            <w:r>
              <w:rPr>
                <w:rStyle w:val="MandateTextBoldChar"/>
                <w:color w:val="000000" w:themeColor="text1"/>
              </w:rPr>
              <w:t>50%</w:t>
            </w:r>
            <w:r w:rsidR="00AF0D40" w:rsidRPr="00F5118E">
              <w:rPr>
                <w:rStyle w:val="MandateStandardTextChar"/>
                <w:color w:val="000000" w:themeColor="text1"/>
              </w:rPr>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991" w:type="dxa"/>
            <w:gridSpan w:val="2"/>
            <w:shd w:val="clear" w:color="auto" w:fill="FFFFFF" w:themeFill="background1"/>
          </w:tcPr>
          <w:p w14:paraId="0A9986C3" w14:textId="0C4BAF42" w:rsidR="00FD4E73" w:rsidRDefault="00FD4E73" w:rsidP="00696BCF">
            <w:pPr>
              <w:pStyle w:val="iBAAGStandardText"/>
            </w:pPr>
            <w:r>
              <w:lastRenderedPageBreak/>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FD4E73" w:rsidRPr="00DE556B" w:rsidRDefault="00FD4E73" w:rsidP="006A6DDF">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No coverage for add-</w:t>
            </w:r>
            <w:r w:rsidRPr="00DE556B">
              <w:lastRenderedPageBreak/>
              <w:t xml:space="preserve">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 xml:space="preserve">damage </w:t>
            </w:r>
            <w:r w:rsidRPr="00DE556B">
              <w:lastRenderedPageBreak/>
              <w:t>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D326A5" w:rsidRPr="00DE556B" w14:paraId="4FD442BB" w14:textId="77777777" w:rsidTr="00C708D3">
        <w:tc>
          <w:tcPr>
            <w:tcW w:w="3497" w:type="dxa"/>
            <w:tcBorders>
              <w:bottom w:val="single" w:sz="4" w:space="0" w:color="000000" w:themeColor="text1"/>
            </w:tcBorders>
            <w:shd w:val="clear" w:color="auto" w:fill="31849B"/>
            <w:vAlign w:val="center"/>
          </w:tcPr>
          <w:p w14:paraId="25FB60EF" w14:textId="77777777" w:rsidR="00FE797B" w:rsidRPr="00DE556B" w:rsidRDefault="00FE797B" w:rsidP="00C37752">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37C27E9A" w14:textId="77777777" w:rsidR="00FE797B" w:rsidRPr="00DE556B" w:rsidRDefault="00FE797B" w:rsidP="00C37752">
            <w:pPr>
              <w:pStyle w:val="iBAAGTableHeader"/>
            </w:pPr>
            <w:r w:rsidRPr="00DE556B">
              <w:t>Your cost if you use</w:t>
            </w:r>
          </w:p>
          <w:p w14:paraId="3B7FA240" w14:textId="77777777" w:rsidR="00FE797B" w:rsidRPr="00DE556B" w:rsidRDefault="00FE797B" w:rsidP="00C37752">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2A8055F5" w14:textId="77777777" w:rsidR="00FE797B" w:rsidRPr="00DE556B" w:rsidRDefault="00FE797B" w:rsidP="00C37752">
            <w:pPr>
              <w:pStyle w:val="iBAAGTableHeader"/>
            </w:pPr>
            <w:r w:rsidRPr="00DE556B">
              <w:t>Your cost if you use</w:t>
            </w:r>
          </w:p>
          <w:p w14:paraId="186E5047" w14:textId="77777777" w:rsidR="00FE797B" w:rsidRPr="00DE556B" w:rsidRDefault="00FE797B" w:rsidP="00C37752">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5B0A7714" w14:textId="77777777" w:rsidR="00FE797B" w:rsidRPr="00DE556B" w:rsidRDefault="00FE797B" w:rsidP="00C37752">
            <w:pPr>
              <w:pStyle w:val="iBAAGTableHeader"/>
            </w:pPr>
            <w:r w:rsidRPr="00DE556B">
              <w:t>Your cost if you use U.S.</w:t>
            </w:r>
          </w:p>
          <w:p w14:paraId="3B871873" w14:textId="77777777" w:rsidR="00FE797B" w:rsidRPr="00DE556B" w:rsidRDefault="00FE797B" w:rsidP="00C37752">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48C1D9FB" w14:textId="77777777" w:rsidR="00FE797B" w:rsidRPr="00DE556B" w:rsidRDefault="00FE797B" w:rsidP="00C37752">
            <w:pPr>
              <w:pStyle w:val="iBAAGTableHeader"/>
            </w:pPr>
            <w:r w:rsidRPr="00DE556B">
              <w:t>Limits &amp; Exceptions</w:t>
            </w:r>
          </w:p>
        </w:tc>
      </w:tr>
      <w:tr w:rsidR="00D326A5" w:rsidRPr="00DE556B" w14:paraId="3F8EC22D" w14:textId="77777777" w:rsidTr="00C708D3">
        <w:tc>
          <w:tcPr>
            <w:tcW w:w="3497" w:type="dxa"/>
            <w:shd w:val="clear" w:color="auto" w:fill="FFFFFF" w:themeFill="background1"/>
          </w:tcPr>
          <w:p w14:paraId="25129657" w14:textId="77777777" w:rsidR="00FE797B" w:rsidRPr="003F3B5E" w:rsidRDefault="00FE797B" w:rsidP="00FE797B">
            <w:pPr>
              <w:pStyle w:val="iBAAGSituationBoxName"/>
            </w:pPr>
            <w:bookmarkStart w:id="103" w:name="Early_Intervention_Family_Expenses"/>
            <w:r w:rsidRPr="00B57F27">
              <w:t>Early Intervention Family Expense</w:t>
            </w:r>
            <w:r>
              <w:t>s</w:t>
            </w:r>
            <w:bookmarkEnd w:id="103"/>
          </w:p>
          <w:p w14:paraId="551E5934" w14:textId="77777777" w:rsidR="00FE797B" w:rsidRDefault="00FE797B" w:rsidP="00FE797B">
            <w:pPr>
              <w:pStyle w:val="iBAAGStandardText"/>
            </w:pPr>
          </w:p>
          <w:p w14:paraId="0850F251" w14:textId="77777777" w:rsidR="00FE797B" w:rsidRDefault="00FE797B" w:rsidP="00FE797B">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246CB969" w14:textId="77777777" w:rsidR="00FE797B" w:rsidRDefault="00FE797B" w:rsidP="00FE797B">
            <w:pPr>
              <w:pStyle w:val="iBAAGStandardText"/>
            </w:pPr>
          </w:p>
          <w:p w14:paraId="7A11BC85" w14:textId="77777777" w:rsidR="00FE797B" w:rsidRDefault="00FE797B" w:rsidP="00FE797B">
            <w:pPr>
              <w:pStyle w:val="iBAAGStandardTextBold"/>
            </w:pPr>
            <w:r>
              <w:t xml:space="preserve">Want more information? </w:t>
            </w:r>
          </w:p>
          <w:p w14:paraId="157A302E" w14:textId="77777777" w:rsidR="00FE797B" w:rsidRDefault="00FE797B" w:rsidP="00FE797B">
            <w:pPr>
              <w:pStyle w:val="iBAAGStandardText"/>
            </w:pPr>
            <w:r>
              <w:t xml:space="preserve">View the </w:t>
            </w:r>
            <w:hyperlink r:id="rId79" w:history="1">
              <w:r w:rsidRPr="006A7CE4">
                <w:rPr>
                  <w:rStyle w:val="Hyperlinks"/>
                </w:rPr>
                <w:t>glossary</w:t>
              </w:r>
            </w:hyperlink>
            <w:r>
              <w:t xml:space="preserve"> for definitions.</w:t>
            </w:r>
          </w:p>
          <w:p w14:paraId="50A9DD42" w14:textId="77777777" w:rsidR="00FE797B" w:rsidRPr="00DE556B" w:rsidRDefault="00FE797B" w:rsidP="00C37752">
            <w:pPr>
              <w:pStyle w:val="iBAAGStandardText"/>
            </w:pPr>
          </w:p>
        </w:tc>
        <w:tc>
          <w:tcPr>
            <w:tcW w:w="2334" w:type="dxa"/>
            <w:gridSpan w:val="2"/>
            <w:shd w:val="clear" w:color="auto" w:fill="FFFFFF" w:themeFill="background1"/>
          </w:tcPr>
          <w:p w14:paraId="7DF02C32" w14:textId="77777777" w:rsidR="00FE797B" w:rsidRPr="00DE556B" w:rsidRDefault="00FE797B" w:rsidP="00FE797B">
            <w:pPr>
              <w:pStyle w:val="iBAAGStandardText"/>
              <w:rPr>
                <w:rFonts w:eastAsia="Calibri" w:cs="Arial"/>
                <w:b/>
                <w:color w:val="0000FF"/>
              </w:rPr>
            </w:pPr>
            <w:r w:rsidRPr="00DE556B">
              <w:rPr>
                <w:rFonts w:cs="Arial"/>
              </w:rPr>
              <w:t>International benefits are not covered.</w:t>
            </w:r>
          </w:p>
          <w:p w14:paraId="7F00A282" w14:textId="6FBE9893" w:rsidR="00FE797B" w:rsidRPr="00DE556B" w:rsidRDefault="00FE797B" w:rsidP="00C37752">
            <w:pPr>
              <w:pStyle w:val="iBAAGStandardText"/>
              <w:rPr>
                <w:rStyle w:val="iBAAGStandardTextBoldChar"/>
              </w:rPr>
            </w:pPr>
          </w:p>
        </w:tc>
        <w:tc>
          <w:tcPr>
            <w:tcW w:w="2547" w:type="dxa"/>
            <w:gridSpan w:val="2"/>
            <w:shd w:val="clear" w:color="auto" w:fill="FFFFFF" w:themeFill="background1"/>
          </w:tcPr>
          <w:p w14:paraId="71C3F3B0" w14:textId="4E76C7AE" w:rsidR="00FE797B" w:rsidRPr="003F238F" w:rsidRDefault="00FE797B" w:rsidP="00FE797B">
            <w:pPr>
              <w:pStyle w:val="iBAAGStandardText"/>
            </w:pPr>
            <w:r w:rsidRPr="00B57F27">
              <w:rPr>
                <w:rStyle w:val="iBAAGStandardTextBoldChar"/>
              </w:rPr>
              <w:t>$</w:t>
            </w:r>
            <w:r w:rsidR="005D0183">
              <w:rPr>
                <w:rStyle w:val="iBAAGStandardTextBoldChar"/>
              </w:rPr>
              <w:t>30</w:t>
            </w:r>
            <w:r w:rsidRPr="003F238F">
              <w:t xml:space="preserve"> </w:t>
            </w:r>
            <w:r w:rsidRPr="00B57F27">
              <w:t>co-pay per visit.</w:t>
            </w:r>
          </w:p>
          <w:p w14:paraId="0568A160" w14:textId="3A808F52" w:rsidR="00FE797B" w:rsidRPr="003F238F" w:rsidRDefault="00FE797B" w:rsidP="00FE797B">
            <w:pPr>
              <w:pStyle w:val="iBAAGStandardText"/>
            </w:pPr>
            <w:r w:rsidRPr="00B57F27">
              <w:t>The annual deductible does not apply.</w:t>
            </w:r>
          </w:p>
          <w:p w14:paraId="1A038BDC" w14:textId="77777777" w:rsidR="00FE797B" w:rsidRDefault="00FE797B" w:rsidP="00FE797B">
            <w:pPr>
              <w:pStyle w:val="iBAAGStandardText"/>
            </w:pPr>
          </w:p>
          <w:p w14:paraId="1519424D" w14:textId="77777777" w:rsidR="00FE797B" w:rsidRDefault="00FE797B" w:rsidP="00FE797B">
            <w:pPr>
              <w:pStyle w:val="iBAAGStandardTextBold"/>
            </w:pPr>
            <w:r>
              <w:t>Is prior authorization needed?</w:t>
            </w:r>
          </w:p>
          <w:p w14:paraId="0511537A" w14:textId="77777777" w:rsidR="00FE797B" w:rsidRDefault="00FE797B" w:rsidP="00FE797B">
            <w:pPr>
              <w:pStyle w:val="iBAAGStandardText"/>
            </w:pPr>
            <w:r>
              <w:t>No</w:t>
            </w:r>
          </w:p>
          <w:p w14:paraId="523A9662" w14:textId="77777777" w:rsidR="00FE797B" w:rsidRPr="00DE556B" w:rsidRDefault="00FE797B" w:rsidP="00C37752">
            <w:pPr>
              <w:pStyle w:val="iBAAGStandardText"/>
            </w:pPr>
          </w:p>
        </w:tc>
        <w:tc>
          <w:tcPr>
            <w:tcW w:w="2121" w:type="dxa"/>
            <w:shd w:val="clear" w:color="auto" w:fill="FFFFFF" w:themeFill="background1"/>
          </w:tcPr>
          <w:p w14:paraId="59930EE6" w14:textId="040759E3" w:rsidR="00FE797B" w:rsidRPr="003F238F" w:rsidRDefault="00FE797B" w:rsidP="00FE797B">
            <w:pPr>
              <w:pStyle w:val="iBAAGStandardText"/>
            </w:pPr>
            <w:r w:rsidRPr="00B57F27">
              <w:rPr>
                <w:rStyle w:val="iBAAGStandardTextBoldChar"/>
              </w:rPr>
              <w:t>$</w:t>
            </w:r>
            <w:r w:rsidR="00DD4E4D">
              <w:rPr>
                <w:rStyle w:val="iBAAGStandardTextBoldChar"/>
              </w:rPr>
              <w:t>30</w:t>
            </w:r>
            <w:r w:rsidRPr="003F238F">
              <w:t xml:space="preserve"> </w:t>
            </w:r>
            <w:r w:rsidRPr="00B57F27">
              <w:t>co-pay per visit.</w:t>
            </w:r>
          </w:p>
          <w:p w14:paraId="79AF7793" w14:textId="35FAC523" w:rsidR="00FE797B" w:rsidRPr="003F238F" w:rsidRDefault="00FE797B" w:rsidP="00FE797B">
            <w:pPr>
              <w:pStyle w:val="iBAAGStandardText"/>
            </w:pPr>
            <w:r w:rsidRPr="00B57F27">
              <w:t>The annual deductible does not apply.</w:t>
            </w:r>
          </w:p>
          <w:p w14:paraId="5B8B436D" w14:textId="77777777" w:rsidR="00FE797B" w:rsidRDefault="00FE797B" w:rsidP="00FE797B">
            <w:pPr>
              <w:pStyle w:val="iBAAGStandardText"/>
            </w:pPr>
          </w:p>
          <w:p w14:paraId="08A6A4B6" w14:textId="77777777" w:rsidR="00FE797B" w:rsidRDefault="00FE797B" w:rsidP="00FE797B">
            <w:pPr>
              <w:pStyle w:val="iBAAGStandardTextBold"/>
            </w:pPr>
            <w:r>
              <w:t>Is prior authorization needed?</w:t>
            </w:r>
          </w:p>
          <w:p w14:paraId="7C09941C" w14:textId="77777777" w:rsidR="00FE797B" w:rsidRDefault="00FE797B" w:rsidP="00FE797B">
            <w:pPr>
              <w:pStyle w:val="iBAAGStandardText"/>
            </w:pPr>
            <w:r>
              <w:t>No</w:t>
            </w:r>
          </w:p>
          <w:p w14:paraId="42FE8A96" w14:textId="77777777" w:rsidR="00FE797B" w:rsidRPr="00DE556B" w:rsidRDefault="00FE797B" w:rsidP="00C37752">
            <w:pPr>
              <w:pStyle w:val="iBAAGStandardText"/>
            </w:pPr>
          </w:p>
        </w:tc>
        <w:tc>
          <w:tcPr>
            <w:tcW w:w="2991" w:type="dxa"/>
            <w:gridSpan w:val="2"/>
            <w:shd w:val="clear" w:color="auto" w:fill="FFFFFF" w:themeFill="background1"/>
          </w:tcPr>
          <w:p w14:paraId="56AE4F4F" w14:textId="77777777" w:rsidR="00FE797B" w:rsidRDefault="00FE797B" w:rsidP="00FE797B">
            <w:pPr>
              <w:pStyle w:val="iBAAGStandardText"/>
            </w:pPr>
            <w:r>
              <w:t>The annual deductible, co-insurance or co-pay will apply to the monthly family expense for non-specialist doctor visits.</w:t>
            </w:r>
          </w:p>
          <w:p w14:paraId="782577EA" w14:textId="77777777" w:rsidR="00FE797B" w:rsidRDefault="00FE797B" w:rsidP="00FE797B">
            <w:pPr>
              <w:pStyle w:val="iBAAGStandardText"/>
            </w:pPr>
          </w:p>
          <w:p w14:paraId="507653A1" w14:textId="77777777" w:rsidR="00FE797B" w:rsidRDefault="00FE797B" w:rsidP="00FE797B">
            <w:pPr>
              <w:pStyle w:val="iBAAGStandardText"/>
            </w:pPr>
            <w:r>
              <w:t>To be eligible for reimbursement, you must:</w:t>
            </w:r>
          </w:p>
          <w:p w14:paraId="667318A2" w14:textId="77777777" w:rsidR="00FE797B" w:rsidRDefault="00FE797B" w:rsidP="00FE797B">
            <w:pPr>
              <w:pStyle w:val="iBAAGLevel1Bullets"/>
              <w:ind w:left="720"/>
            </w:pPr>
            <w:r>
              <w:t>Have been diagnosed with autism spectrum disorder or another developmental disability; and</w:t>
            </w:r>
          </w:p>
          <w:p w14:paraId="6884F430" w14:textId="77777777" w:rsidR="00FE797B" w:rsidRDefault="00FE797B" w:rsidP="00FE797B">
            <w:pPr>
              <w:pStyle w:val="iBAAGLevel1Bullets"/>
              <w:ind w:left="720"/>
            </w:pPr>
            <w:r>
              <w:t xml:space="preserve">Have received: </w:t>
            </w:r>
          </w:p>
          <w:p w14:paraId="4F98C082" w14:textId="77777777" w:rsidR="00FE797B" w:rsidRDefault="00FE797B" w:rsidP="00FE797B">
            <w:pPr>
              <w:pStyle w:val="iBAAGLevel2Bullets"/>
            </w:pPr>
            <w:r>
              <w:lastRenderedPageBreak/>
              <w:t>Physical, occupational or speech therapies</w:t>
            </w:r>
          </w:p>
          <w:p w14:paraId="321E2AB9" w14:textId="77777777" w:rsidR="00FE797B" w:rsidRDefault="00FE797B" w:rsidP="00FE797B">
            <w:pPr>
              <w:pStyle w:val="iBAAGLevel2Bullets"/>
            </w:pPr>
            <w:r>
              <w:t>Applied behavior analysis; or</w:t>
            </w:r>
          </w:p>
          <w:p w14:paraId="4A59B979" w14:textId="77777777" w:rsidR="00FE797B" w:rsidRDefault="00FE797B" w:rsidP="00FE797B">
            <w:pPr>
              <w:pStyle w:val="iBAAGLevel2Bullets"/>
            </w:pPr>
            <w:r>
              <w:t>Behavioral services</w:t>
            </w:r>
          </w:p>
          <w:p w14:paraId="4CED1D6D" w14:textId="77777777" w:rsidR="00FE797B" w:rsidRPr="00DE556B" w:rsidRDefault="00FE797B" w:rsidP="00C37752">
            <w:pPr>
              <w:pStyle w:val="iBAAGLevel1Bullets"/>
              <w:numPr>
                <w:ilvl w:val="0"/>
                <w:numId w:val="0"/>
              </w:numPr>
              <w:ind w:left="450"/>
            </w:pPr>
          </w:p>
        </w:tc>
      </w:tr>
      <w:tr w:rsidR="001873AB" w:rsidRPr="00DE556B" w14:paraId="58717C66" w14:textId="77777777" w:rsidTr="00C708D3">
        <w:tc>
          <w:tcPr>
            <w:tcW w:w="349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1873AB" w:rsidRPr="00DE556B" w14:paraId="58717C76" w14:textId="77777777" w:rsidTr="00C708D3">
        <w:tc>
          <w:tcPr>
            <w:tcW w:w="3497" w:type="dxa"/>
            <w:shd w:val="clear" w:color="auto" w:fill="FFFFFF" w:themeFill="background1"/>
          </w:tcPr>
          <w:p w14:paraId="58717C67" w14:textId="77777777" w:rsidR="00FD4E73" w:rsidRPr="00DE556B" w:rsidRDefault="00FD4E73" w:rsidP="001967A9">
            <w:pPr>
              <w:pStyle w:val="iBAAGSituationBoxName"/>
            </w:pPr>
            <w:bookmarkStart w:id="104" w:name="Experimental_Investigational_or_Unprove"/>
            <w:r w:rsidRPr="00DE556B">
              <w:t>Experimental, Investigational or Unproven Services</w:t>
            </w:r>
            <w:bookmarkEnd w:id="104"/>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w:t>
            </w:r>
            <w:r w:rsidRPr="00DE556B">
              <w:lastRenderedPageBreak/>
              <w:t xml:space="preserve">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334"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lastRenderedPageBreak/>
              <w:t>International benefits are not covered.</w:t>
            </w:r>
          </w:p>
          <w:p w14:paraId="24A9155F" w14:textId="77777777" w:rsidR="00FD4E73" w:rsidRPr="00DE556B" w:rsidRDefault="00FD4E73" w:rsidP="006A6DDF">
            <w:pPr>
              <w:pStyle w:val="iBAAGStandardText"/>
              <w:rPr>
                <w:rFonts w:cs="Arial"/>
              </w:rPr>
            </w:pPr>
          </w:p>
        </w:tc>
        <w:tc>
          <w:tcPr>
            <w:tcW w:w="2547"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121"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991" w:type="dxa"/>
            <w:gridSpan w:val="2"/>
            <w:shd w:val="clear" w:color="auto" w:fill="FFFFFF" w:themeFill="background1"/>
          </w:tcPr>
          <w:p w14:paraId="58717C74" w14:textId="4B57FCCC" w:rsidR="00FD4E73" w:rsidRPr="00447ACF" w:rsidRDefault="00FD4E73" w:rsidP="006A6DDF">
            <w:pPr>
              <w:pStyle w:val="iBAAGStandardText"/>
              <w:rPr>
                <w:rFonts w:cs="Arial"/>
                <w:szCs w:val="22"/>
              </w:rPr>
            </w:pPr>
            <w:r w:rsidRPr="00DE556B">
              <w:rPr>
                <w:rFonts w:cs="Arial"/>
                <w:szCs w:val="22"/>
              </w:rPr>
              <w:t>No coverage for experimental, investigational or unproven services</w:t>
            </w:r>
            <w:r w:rsidR="00447ACF" w:rsidRPr="00A57859">
              <w:rPr>
                <w:rStyle w:val="MandateStandardTextChar"/>
                <w:color w:val="000000" w:themeColor="text1"/>
              </w:rPr>
              <w:t xml:space="preserve">, except for the treatment of </w:t>
            </w:r>
            <w:proofErr w:type="spellStart"/>
            <w:r w:rsidR="00447ACF" w:rsidRPr="00A57859">
              <w:rPr>
                <w:rStyle w:val="MandateStandardTextChar"/>
                <w:color w:val="000000" w:themeColor="text1"/>
              </w:rPr>
              <w:t>Wilm’s</w:t>
            </w:r>
            <w:proofErr w:type="spellEnd"/>
            <w:r w:rsidR="00447ACF" w:rsidRPr="00A57859">
              <w:rPr>
                <w:rStyle w:val="MandateStandardTextChar"/>
                <w:color w:val="000000" w:themeColor="text1"/>
              </w:rPr>
              <w:t xml:space="preserve"> tumor as described under </w:t>
            </w:r>
            <w:r w:rsidR="00447ACF" w:rsidRPr="00C708D3">
              <w:rPr>
                <w:rStyle w:val="MandateTextItalicsChar"/>
                <w:color w:val="000000" w:themeColor="text1"/>
              </w:rPr>
              <w:t>Transplantation Services</w:t>
            </w:r>
            <w:r w:rsidRPr="00447ACF">
              <w:rPr>
                <w:rFonts w:cs="Arial"/>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1873AB" w:rsidRPr="00DE556B" w14:paraId="58717C7D" w14:textId="77777777" w:rsidTr="00C708D3">
        <w:tc>
          <w:tcPr>
            <w:tcW w:w="349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1873AB" w:rsidRPr="00DE556B" w14:paraId="58717CA7" w14:textId="77777777" w:rsidTr="00C708D3">
        <w:tc>
          <w:tcPr>
            <w:tcW w:w="3497" w:type="dxa"/>
            <w:shd w:val="clear" w:color="auto" w:fill="FFFFFF" w:themeFill="background1"/>
          </w:tcPr>
          <w:p w14:paraId="1FA0D156" w14:textId="77777777" w:rsidR="00FD4E73" w:rsidRPr="0026681C" w:rsidRDefault="00FD4E73" w:rsidP="00EF4203">
            <w:pPr>
              <w:pStyle w:val="iBAAGStandardText"/>
            </w:pPr>
            <w:bookmarkStart w:id="105" w:name="Gender_Identity_Dysphoria_Services"/>
            <w:r w:rsidRPr="00CB1AFA">
              <w:rPr>
                <w:b/>
                <w:sz w:val="28"/>
                <w:szCs w:val="28"/>
              </w:rPr>
              <w:t>Gender Identity/ Dysphoria Services</w:t>
            </w:r>
            <w:bookmarkEnd w:id="105"/>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334" w:type="dxa"/>
            <w:gridSpan w:val="2"/>
            <w:shd w:val="clear" w:color="auto" w:fill="FFFFFF" w:themeFill="background1"/>
          </w:tcPr>
          <w:p w14:paraId="3019F518" w14:textId="4E8F292E" w:rsidR="00511E7B" w:rsidRPr="00CB1AFA" w:rsidRDefault="00511E7B" w:rsidP="00511E7B">
            <w:pPr>
              <w:pStyle w:val="iBAAGStandardText"/>
            </w:pPr>
            <w:r w:rsidRPr="00CB1AFA">
              <w:lastRenderedPageBreak/>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652B9802"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pPr>
              <w:pStyle w:val="iBAAGStandardText"/>
              <w:rPr>
                <w:rStyle w:val="iBAAGStandardTextBoldChar"/>
                <w:color w:val="auto"/>
                <w:szCs w:val="22"/>
              </w:rPr>
            </w:pPr>
          </w:p>
        </w:tc>
        <w:tc>
          <w:tcPr>
            <w:tcW w:w="2547"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7C356AB0" w:rsidR="00DC5F1F" w:rsidRPr="0026681C" w:rsidRDefault="00F54472"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121" w:type="dxa"/>
            <w:shd w:val="clear" w:color="auto" w:fill="FFFFFF" w:themeFill="background1"/>
          </w:tcPr>
          <w:p w14:paraId="205876B9" w14:textId="77777777" w:rsidR="00FD4E73" w:rsidRPr="00CB1AFA" w:rsidRDefault="00FD4E73" w:rsidP="00EF4203">
            <w:pPr>
              <w:pStyle w:val="iBAAGStandardText"/>
            </w:pPr>
            <w:r w:rsidRPr="00CB1AFA">
              <w:lastRenderedPageBreak/>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 xml:space="preserve">Getting approval by calling the number listed on your health plan ID card before </w:t>
            </w:r>
            <w:r>
              <w:lastRenderedPageBreak/>
              <w:t>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284ACD03" w:rsidR="00511E7B" w:rsidRPr="00DE556B" w:rsidRDefault="00F54472" w:rsidP="00DC5F1F">
            <w:pPr>
              <w:pStyle w:val="iBAAGStandardText"/>
            </w:pPr>
            <w:r>
              <w:rPr>
                <w:rStyle w:val="iBAAGStandardTextBoldChar"/>
              </w:rPr>
              <w:t>50%</w:t>
            </w:r>
            <w:r w:rsidR="00FD4E73">
              <w:t xml:space="preserve"> co-insurance</w:t>
            </w:r>
          </w:p>
        </w:tc>
        <w:tc>
          <w:tcPr>
            <w:tcW w:w="2991" w:type="dxa"/>
            <w:gridSpan w:val="2"/>
            <w:shd w:val="clear" w:color="auto" w:fill="FFFFFF" w:themeFill="background1"/>
          </w:tcPr>
          <w:p w14:paraId="6AAC94BB" w14:textId="77777777" w:rsidR="00FD4E73" w:rsidRDefault="00FD4E73" w:rsidP="00EF4203">
            <w:pPr>
              <w:pStyle w:val="iBAAGStandardText"/>
            </w:pPr>
            <w:r>
              <w:lastRenderedPageBreak/>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1873AB" w:rsidRPr="00DE556B" w14:paraId="523D2B5D" w14:textId="77777777" w:rsidTr="00C708D3">
        <w:tc>
          <w:tcPr>
            <w:tcW w:w="349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1873AB" w:rsidRPr="00DE556B" w14:paraId="4402EF55" w14:textId="77777777" w:rsidTr="00C708D3">
        <w:tc>
          <w:tcPr>
            <w:tcW w:w="349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6" w:name="Habilitative_Services"/>
            <w:r w:rsidRPr="006573AE">
              <w:t>Habilitative  Services</w:t>
            </w:r>
            <w:bookmarkEnd w:id="106"/>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w:t>
            </w:r>
            <w:r>
              <w:lastRenderedPageBreak/>
              <w:t>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 xml:space="preserve">Cognitive therapy when medically necessary after a brain </w:t>
            </w:r>
            <w:r w:rsidRPr="00C16204">
              <w:lastRenderedPageBreak/>
              <w:t>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334"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lastRenderedPageBreak/>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683D9433" w14:textId="77777777" w:rsidR="00CF361F" w:rsidRDefault="00CF361F" w:rsidP="00CF361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547"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lastRenderedPageBreak/>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lastRenderedPageBreak/>
              <w:t>Outpatient</w:t>
            </w:r>
          </w:p>
          <w:p w14:paraId="5DD848A1" w14:textId="77777777" w:rsidR="004C6D64" w:rsidRDefault="004C6D64" w:rsidP="002E7D9A">
            <w:pPr>
              <w:pStyle w:val="iBAAGStandardText"/>
            </w:pPr>
          </w:p>
          <w:p w14:paraId="4D671E95" w14:textId="3B4D13A1" w:rsidR="004C6D64" w:rsidRDefault="004C6D64" w:rsidP="002E7D9A">
            <w:pPr>
              <w:pStyle w:val="iBAAGStandardText"/>
            </w:pPr>
            <w:r w:rsidRPr="00571967">
              <w:rPr>
                <w:rStyle w:val="iBAAGStandardTextBoldChar"/>
              </w:rPr>
              <w:t>$</w:t>
            </w:r>
            <w:r w:rsidR="00205749">
              <w:rPr>
                <w:rStyle w:val="iBAAGStandardTextBoldChar"/>
              </w:rPr>
              <w:t>30</w:t>
            </w:r>
            <w:r>
              <w:t xml:space="preserve"> co-pay per visit.</w:t>
            </w:r>
          </w:p>
          <w:p w14:paraId="080D08A8" w14:textId="40BBC409"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121"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lastRenderedPageBreak/>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As soon as possible for non-sched</w:t>
            </w:r>
            <w:r w:rsidRPr="00DE556B">
              <w:lastRenderedPageBreak/>
              <w:t xml:space="preserve">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7E5C6DEC" w:rsidR="004C6D64" w:rsidRPr="002B4D8E" w:rsidRDefault="00F54472"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716CD1FB" w:rsidR="004C6D64" w:rsidRDefault="00E06662" w:rsidP="002E7D9A">
            <w:pPr>
              <w:pStyle w:val="iBAAGStandardText"/>
            </w:pPr>
            <w:r>
              <w:rPr>
                <w:rStyle w:val="iBAAGStandardTextBoldChar"/>
              </w:rPr>
              <w:t>30%</w:t>
            </w:r>
            <w:r>
              <w:t xml:space="preserve"> </w:t>
            </w:r>
            <w:r w:rsidR="004C6D64">
              <w:t>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991"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lastRenderedPageBreak/>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lastRenderedPageBreak/>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Default="004C6D64" w:rsidP="00A07E12">
            <w:pPr>
              <w:pStyle w:val="iBAAGLevel1Bullets"/>
              <w:rPr>
                <w:rStyle w:val="iBAAGStandardTextChar"/>
              </w:rPr>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w:t>
            </w:r>
            <w:r w:rsidRPr="00A04653">
              <w:rPr>
                <w:rStyle w:val="iBAAGStandardTextChar"/>
              </w:rPr>
              <w:lastRenderedPageBreak/>
              <w:t>tive) treatment.</w:t>
            </w:r>
          </w:p>
          <w:p w14:paraId="3E95D672" w14:textId="77777777" w:rsidR="00A91183" w:rsidRDefault="00A91183" w:rsidP="001960A9">
            <w:pPr>
              <w:pStyle w:val="iBAAGLevel1Bullets"/>
              <w:numPr>
                <w:ilvl w:val="0"/>
                <w:numId w:val="0"/>
              </w:numPr>
              <w:ind w:left="450"/>
              <w:rPr>
                <w:rStyle w:val="iBAAGStandardTextChar"/>
              </w:rPr>
            </w:pPr>
          </w:p>
          <w:p w14:paraId="423B50C5" w14:textId="77777777" w:rsidR="00A91183" w:rsidRPr="001960A9" w:rsidRDefault="00A91183" w:rsidP="00A91183">
            <w:pPr>
              <w:rPr>
                <w:color w:val="000000" w:themeColor="text1"/>
              </w:rPr>
            </w:pPr>
            <w:r w:rsidRPr="001960A9">
              <w:rPr>
                <w:rStyle w:val="MandateStandardTextChar"/>
                <w:color w:val="000000" w:themeColor="text1"/>
              </w:rPr>
              <w:t>Any limits for developmental disabilities are described under</w:t>
            </w:r>
            <w:r w:rsidRPr="001960A9">
              <w:rPr>
                <w:color w:val="000000" w:themeColor="text1"/>
              </w:rPr>
              <w:t xml:space="preserve"> </w:t>
            </w:r>
            <w:r w:rsidRPr="001960A9">
              <w:rPr>
                <w:rStyle w:val="MandateTextItalicsChar"/>
                <w:color w:val="000000" w:themeColor="text1"/>
              </w:rPr>
              <w:t>Rehabilitation and Habilitative Services for Developmental Disabilities</w:t>
            </w:r>
            <w:r w:rsidRPr="001960A9">
              <w:rPr>
                <w:rStyle w:val="MandateStandardTextChar"/>
                <w:color w:val="000000" w:themeColor="text1"/>
              </w:rPr>
              <w:t>.</w:t>
            </w:r>
          </w:p>
          <w:p w14:paraId="789671BA" w14:textId="77777777" w:rsidR="00A91183" w:rsidRDefault="00A91183" w:rsidP="00A91183">
            <w:pPr>
              <w:pStyle w:val="iBAAGStandardText"/>
            </w:pPr>
          </w:p>
          <w:p w14:paraId="08410A78" w14:textId="77777777" w:rsidR="00A91183" w:rsidRPr="00A04653" w:rsidRDefault="00A91183" w:rsidP="001960A9">
            <w:pPr>
              <w:pStyle w:val="iBAAGLevel1Bullets"/>
              <w:numPr>
                <w:ilvl w:val="0"/>
                <w:numId w:val="0"/>
              </w:numPr>
              <w:ind w:left="450" w:hanging="360"/>
            </w:pP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1873AB" w:rsidRPr="00DE556B" w14:paraId="6E9A56FB" w14:textId="77777777" w:rsidTr="00C708D3">
        <w:tc>
          <w:tcPr>
            <w:tcW w:w="349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1873AB" w:rsidRPr="00DE556B" w14:paraId="6333D6AE" w14:textId="77777777" w:rsidTr="00C708D3">
        <w:tc>
          <w:tcPr>
            <w:tcW w:w="3497" w:type="dxa"/>
            <w:shd w:val="clear" w:color="auto" w:fill="FFFFFF" w:themeFill="background1"/>
          </w:tcPr>
          <w:p w14:paraId="3207C416" w14:textId="77777777" w:rsidR="004C6D64" w:rsidRPr="00DE556B" w:rsidRDefault="004C6D64" w:rsidP="001967A9">
            <w:pPr>
              <w:pStyle w:val="iBAAGSituationBoxName"/>
            </w:pPr>
            <w:bookmarkStart w:id="107" w:name="Hearing_Aids"/>
            <w:r w:rsidRPr="00DE556B">
              <w:t>Hearing Aids</w:t>
            </w:r>
            <w:bookmarkEnd w:id="107"/>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6C08177" w:rsidR="004C6D64" w:rsidRPr="00DE556B" w:rsidRDefault="004C6D64" w:rsidP="00D273AE">
            <w:pPr>
              <w:pStyle w:val="iBAAGStandardText"/>
            </w:pPr>
            <w:r w:rsidRPr="00DE556B">
              <w:t xml:space="preserve">Hearing aids are electronic amplifying </w:t>
            </w:r>
            <w:r w:rsidRPr="00DE556B">
              <w:lastRenderedPageBreak/>
              <w:t xml:space="preserve">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4DFCFD19" w:rsidR="004C6D64" w:rsidRPr="00DE556B" w:rsidRDefault="004C6D64" w:rsidP="00D273AE">
            <w:pPr>
              <w:pStyle w:val="iBAAGStandardText"/>
            </w:pPr>
            <w:r w:rsidRPr="00DE556B">
              <w:t>Benefits are provided for the hearing aid</w:t>
            </w:r>
            <w:r w:rsidR="00F2167E" w:rsidRPr="00A57859">
              <w:rPr>
                <w:rStyle w:val="MandateStandardTextChar"/>
                <w:color w:val="000000" w:themeColor="text1"/>
              </w:rPr>
              <w:t>, accessories</w:t>
            </w:r>
            <w:r w:rsidRPr="00DE556B">
              <w:t xml:space="preserve"> and charges for fitting and testing as recommended by a doctor.</w:t>
            </w:r>
          </w:p>
          <w:p w14:paraId="491174F4" w14:textId="77777777" w:rsidR="004C6D64" w:rsidRPr="00DE556B" w:rsidRDefault="004C6D64" w:rsidP="00D273AE">
            <w:pPr>
              <w:pStyle w:val="iBAAGStandardText"/>
            </w:pPr>
          </w:p>
          <w:p w14:paraId="260A522C" w14:textId="77777777" w:rsidR="002B6E6A" w:rsidRDefault="002B6E6A" w:rsidP="002B6E6A">
            <w:pPr>
              <w:pStyle w:val="iBAAGStandardText"/>
            </w:pPr>
            <w:r w:rsidRPr="003875AF">
              <w:rPr>
                <w:color w:val="000000"/>
              </w:rPr>
              <w:t xml:space="preserve">UnitedHealthcare Hearing </w:t>
            </w:r>
            <w:r w:rsidRPr="003875AF">
              <w:t xml:space="preserve">is available to you. For more information about this program, click </w:t>
            </w:r>
            <w:hyperlink r:id="rId83" w:history="1">
              <w:r w:rsidRPr="003875AF">
                <w:rPr>
                  <w:rStyle w:val="Hyperlink"/>
                  <w:b/>
                  <w:bCs/>
                  <w:color w:val="3333FF"/>
                </w:rPr>
                <w:t>here</w:t>
              </w:r>
            </w:hyperlink>
            <w:r w:rsidRPr="003875AF">
              <w:t xml:space="preserve"> or call </w:t>
            </w:r>
            <w:r w:rsidRPr="003875AF">
              <w:rPr>
                <w:rStyle w:val="iBAAGStandardTextBoldChar"/>
              </w:rPr>
              <w:t>1-855-523-9355,</w:t>
            </w:r>
            <w:r w:rsidRPr="003875AF">
              <w:t xml:space="preserve"> TTY users can dial </w:t>
            </w:r>
            <w:r w:rsidRPr="003875AF">
              <w:rPr>
                <w:rStyle w:val="iBAAGStandardTextBoldChar"/>
              </w:rPr>
              <w:t>711</w:t>
            </w:r>
            <w:r w:rsidRPr="003875AF">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334" w:type="dxa"/>
            <w:gridSpan w:val="2"/>
            <w:shd w:val="clear" w:color="auto" w:fill="FFFFFF" w:themeFill="background1"/>
          </w:tcPr>
          <w:p w14:paraId="4031F155" w14:textId="77777777" w:rsidR="007A36BE" w:rsidRDefault="007A36BE" w:rsidP="007A36BE">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lastRenderedPageBreak/>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547" w:type="dxa"/>
            <w:gridSpan w:val="2"/>
            <w:shd w:val="clear" w:color="auto" w:fill="FFFFFF" w:themeFill="background1"/>
          </w:tcPr>
          <w:p w14:paraId="45CC3D2B" w14:textId="2DC634EF" w:rsidR="004E07C5" w:rsidRPr="004E07C5" w:rsidRDefault="004E07C5" w:rsidP="004E07C5">
            <w:pPr>
              <w:pStyle w:val="iBAAGStandardText"/>
            </w:pPr>
            <w:r w:rsidRPr="00A57859">
              <w:rPr>
                <w:rStyle w:val="MandateTextBoldChar"/>
                <w:color w:val="000000" w:themeColor="text1"/>
              </w:rPr>
              <w:lastRenderedPageBreak/>
              <w:t>$30</w:t>
            </w:r>
            <w:r w:rsidRPr="004E07C5">
              <w:t xml:space="preserve"> </w:t>
            </w:r>
            <w:r w:rsidRPr="00A57859">
              <w:rPr>
                <w:rStyle w:val="MandateStandardTextChar"/>
                <w:color w:val="000000" w:themeColor="text1"/>
              </w:rPr>
              <w:t xml:space="preserve">co-pay per hearing aid </w:t>
            </w:r>
          </w:p>
          <w:p w14:paraId="47537D00" w14:textId="7D27BAF7" w:rsidR="004E07C5" w:rsidRPr="00C708D3" w:rsidRDefault="004E07C5" w:rsidP="004E07C5">
            <w:pPr>
              <w:pStyle w:val="iBAAGStandardText"/>
              <w:rPr>
                <w:rStyle w:val="InstructionalTextChar"/>
                <w:color w:val="000000" w:themeColor="text1"/>
              </w:rPr>
            </w:pPr>
            <w:r w:rsidRPr="00A57859">
              <w:rPr>
                <w:rStyle w:val="MandateStandardTextChar"/>
                <w:color w:val="000000" w:themeColor="text1"/>
              </w:rPr>
              <w:t>The annual deductible does not apply.</w:t>
            </w:r>
          </w:p>
          <w:p w14:paraId="68EF55CB" w14:textId="77777777" w:rsidR="004E07C5" w:rsidRDefault="004E07C5" w:rsidP="004E07C5">
            <w:pPr>
              <w:pStyle w:val="iBAAGStandardText"/>
              <w:rPr>
                <w:rStyle w:val="InstructionalTextChar"/>
              </w:rPr>
            </w:pPr>
          </w:p>
          <w:p w14:paraId="40BB430F" w14:textId="77777777" w:rsidR="004E07C5" w:rsidRPr="00DC1B2C" w:rsidRDefault="004E07C5" w:rsidP="004E07C5">
            <w:pPr>
              <w:pStyle w:val="iBAAGStandardText"/>
            </w:pPr>
          </w:p>
          <w:p w14:paraId="44AAAB0A" w14:textId="77777777" w:rsidR="00707EEB" w:rsidRPr="00DE556B" w:rsidRDefault="00707EEB" w:rsidP="00707EEB">
            <w:pPr>
              <w:pStyle w:val="iBAAGStandardTextBold"/>
            </w:pPr>
            <w:r w:rsidRPr="00DE556B">
              <w:t>Is prior authorization needed?</w:t>
            </w:r>
          </w:p>
          <w:p w14:paraId="427BE928" w14:textId="2F046A6E" w:rsidR="004C6D64" w:rsidRPr="00DE556B" w:rsidRDefault="00707EEB" w:rsidP="00D273AE">
            <w:pPr>
              <w:pStyle w:val="iBAAGStandardText"/>
            </w:pPr>
            <w:r w:rsidRPr="00DE556B">
              <w:t>No</w:t>
            </w:r>
            <w:r w:rsidRPr="00DE556B" w:rsidDel="005235FD">
              <w:rPr>
                <w:rStyle w:val="iBAAGStandardTextBoldChar"/>
              </w:rPr>
              <w:t xml:space="preserve"> </w:t>
            </w:r>
          </w:p>
        </w:tc>
        <w:tc>
          <w:tcPr>
            <w:tcW w:w="2121" w:type="dxa"/>
            <w:shd w:val="clear" w:color="auto" w:fill="FFFFFF" w:themeFill="background1"/>
          </w:tcPr>
          <w:p w14:paraId="26AC7D39" w14:textId="0F08A93B" w:rsidR="004C6D64" w:rsidRPr="00DE556B" w:rsidRDefault="009E7688" w:rsidP="00D273AE">
            <w:pPr>
              <w:pStyle w:val="iBAAGStandardText"/>
            </w:pPr>
            <w:r>
              <w:rPr>
                <w:rStyle w:val="iBAAGStandardTextBoldChar"/>
              </w:rPr>
              <w:lastRenderedPageBreak/>
              <w:t>30%</w:t>
            </w:r>
            <w:r w:rsidRPr="00DE556B">
              <w:t xml:space="preserve"> </w:t>
            </w:r>
            <w:r w:rsidR="004C6D64" w:rsidRPr="00DE556B">
              <w:t>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lastRenderedPageBreak/>
              <w:t>Is prior authorization needed?</w:t>
            </w:r>
          </w:p>
          <w:p w14:paraId="75C2CF7B" w14:textId="6DD43208"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2991" w:type="dxa"/>
            <w:gridSpan w:val="2"/>
            <w:shd w:val="clear" w:color="auto" w:fill="FFFFFF" w:themeFill="background1"/>
          </w:tcPr>
          <w:p w14:paraId="0327D82D" w14:textId="77777777" w:rsidR="00922C4B" w:rsidRPr="001960A9" w:rsidRDefault="00922C4B" w:rsidP="00922C4B">
            <w:pPr>
              <w:pStyle w:val="MandateTextBold"/>
              <w:rPr>
                <w:color w:val="000000" w:themeColor="text1"/>
              </w:rPr>
            </w:pPr>
            <w:r w:rsidRPr="001960A9">
              <w:rPr>
                <w:color w:val="000000" w:themeColor="text1"/>
              </w:rPr>
              <w:lastRenderedPageBreak/>
              <w:t>Under age 16</w:t>
            </w:r>
          </w:p>
          <w:p w14:paraId="2A9CF451" w14:textId="77777777" w:rsidR="00922C4B" w:rsidRPr="001960A9" w:rsidRDefault="00922C4B" w:rsidP="00922C4B">
            <w:pPr>
              <w:pStyle w:val="MandateStandardText"/>
              <w:rPr>
                <w:color w:val="000000" w:themeColor="text1"/>
              </w:rPr>
            </w:pPr>
            <w:r w:rsidRPr="001960A9">
              <w:rPr>
                <w:color w:val="000000" w:themeColor="text1"/>
              </w:rPr>
              <w:t xml:space="preserve">Limited to a single purchase per hearing impaired ear every </w:t>
            </w:r>
            <w:r w:rsidRPr="001960A9">
              <w:rPr>
                <w:rStyle w:val="MandateTextBoldChar"/>
                <w:color w:val="000000" w:themeColor="text1"/>
              </w:rPr>
              <w:t>24</w:t>
            </w:r>
            <w:r w:rsidRPr="001960A9">
              <w:rPr>
                <w:color w:val="000000" w:themeColor="text1"/>
              </w:rPr>
              <w:t xml:space="preserve"> months.</w:t>
            </w:r>
          </w:p>
          <w:p w14:paraId="70A61563" w14:textId="77777777" w:rsidR="00922C4B" w:rsidRDefault="00922C4B" w:rsidP="00D273AE">
            <w:pPr>
              <w:pStyle w:val="iBAAGStandardText"/>
            </w:pPr>
          </w:p>
          <w:p w14:paraId="2E8F742C" w14:textId="77777777" w:rsidR="00922C4B" w:rsidRDefault="00922C4B" w:rsidP="00D273AE">
            <w:pPr>
              <w:pStyle w:val="iBAAGStandardText"/>
            </w:pPr>
          </w:p>
          <w:p w14:paraId="5068838A" w14:textId="77777777" w:rsidR="00922C4B" w:rsidRDefault="00922C4B" w:rsidP="00D273AE">
            <w:pPr>
              <w:pStyle w:val="iBAAGStandardText"/>
            </w:pPr>
          </w:p>
          <w:p w14:paraId="3E576DEC" w14:textId="77777777" w:rsidR="009450BC" w:rsidRPr="001960A9" w:rsidRDefault="009450BC" w:rsidP="009450BC">
            <w:pPr>
              <w:pStyle w:val="MandateTextBold"/>
              <w:rPr>
                <w:color w:val="000000" w:themeColor="text1"/>
              </w:rPr>
            </w:pPr>
            <w:r w:rsidRPr="001960A9">
              <w:rPr>
                <w:color w:val="000000" w:themeColor="text1"/>
              </w:rPr>
              <w:t>Over age 16</w:t>
            </w:r>
          </w:p>
          <w:p w14:paraId="4FD1112E" w14:textId="45C0AF93" w:rsidR="009450BC" w:rsidRPr="0026681C" w:rsidRDefault="009450BC" w:rsidP="009450BC">
            <w:pPr>
              <w:pStyle w:val="iBAAGStandardText"/>
            </w:pPr>
            <w:r w:rsidRPr="00A57859">
              <w:rPr>
                <w:rStyle w:val="MandateStandardTextChar"/>
                <w:color w:val="000000" w:themeColor="text1"/>
              </w:rPr>
              <w:t>Limited</w:t>
            </w:r>
            <w:r w:rsidRPr="00C708D3">
              <w:rPr>
                <w:rStyle w:val="MandateStandardTextChar"/>
                <w:color w:val="000000" w:themeColor="text1"/>
              </w:rPr>
              <w:t xml:space="preserve"> to</w:t>
            </w:r>
            <w:r w:rsidRPr="00DC1B2C">
              <w:rPr>
                <w:rStyle w:val="MandateStandardTextChar"/>
              </w:rPr>
              <w:t xml:space="preserve"> </w:t>
            </w:r>
            <w:r w:rsidR="004C6D64" w:rsidRPr="00DE556B">
              <w:rPr>
                <w:rStyle w:val="iBAAGStandardTextBoldChar"/>
              </w:rPr>
              <w:t>$5,000</w:t>
            </w:r>
            <w:r w:rsidR="004C6D64" w:rsidRPr="00DE556B">
              <w:t xml:space="preserve"> per hearing impaired ear every </w:t>
            </w:r>
            <w:r w:rsidRPr="00A57859">
              <w:rPr>
                <w:rStyle w:val="MandateTextBoldChar"/>
                <w:color w:val="000000" w:themeColor="text1"/>
              </w:rPr>
              <w:t>24</w:t>
            </w:r>
            <w:r w:rsidRPr="009450BC">
              <w:t xml:space="preserve"> </w:t>
            </w:r>
            <w:r w:rsidRPr="00A57859">
              <w:rPr>
                <w:rStyle w:val="MandateStandardTextChar"/>
                <w:color w:val="000000" w:themeColor="text1"/>
              </w:rPr>
              <w:t>months. This limit does not apply to accessories, fittings or repairs</w:t>
            </w:r>
            <w:r w:rsidRPr="009450BC">
              <w:t>.</w:t>
            </w:r>
          </w:p>
          <w:p w14:paraId="589D5152" w14:textId="390EF26E" w:rsidR="004C6D64" w:rsidRPr="00DE556B" w:rsidRDefault="004C6D64" w:rsidP="009450BC">
            <w:pPr>
              <w:pStyle w:val="iBAAGStandardText"/>
            </w:pP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Default="004C6D64" w:rsidP="00D273AE">
            <w:pPr>
              <w:pStyle w:val="iBAAGLevel1Bullets"/>
            </w:pPr>
            <w:r w:rsidRPr="00DE556B">
              <w:t xml:space="preserve">Hearing loss cannot be fixed by a wearable hearing </w:t>
            </w:r>
            <w:r w:rsidRPr="00DE556B">
              <w:lastRenderedPageBreak/>
              <w:t>aid.</w:t>
            </w:r>
          </w:p>
          <w:p w14:paraId="5779BB46" w14:textId="77777777" w:rsidR="00CF5472" w:rsidRPr="00DE556B" w:rsidRDefault="00CF5472" w:rsidP="001960A9">
            <w:pPr>
              <w:pStyle w:val="iBAAGLevel1Bullets"/>
              <w:numPr>
                <w:ilvl w:val="0"/>
                <w:numId w:val="0"/>
              </w:numPr>
              <w:ind w:left="450"/>
            </w:pP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0D7744F9" w:rsidR="004C6D64" w:rsidRPr="00DE556B" w:rsidRDefault="00630C67" w:rsidP="00D273AE">
            <w:pPr>
              <w:pStyle w:val="iBAAGStandardText"/>
            </w:pPr>
            <w:r w:rsidRPr="00A57859">
              <w:rPr>
                <w:rStyle w:val="MandateStandardTextChar"/>
                <w:color w:val="000000" w:themeColor="text1"/>
              </w:rPr>
              <w:t>R</w:t>
            </w:r>
            <w:r w:rsidR="004C6D64" w:rsidRPr="00DE556B">
              <w:t xml:space="preserve">eplacements are not covered, except for malfunction. </w:t>
            </w:r>
          </w:p>
          <w:p w14:paraId="36FB568B" w14:textId="77777777" w:rsidR="004C6D64" w:rsidRPr="00DE556B" w:rsidRDefault="004C6D64" w:rsidP="00D273AE">
            <w:pPr>
              <w:pStyle w:val="iBAAGStandardText"/>
            </w:pPr>
          </w:p>
        </w:tc>
      </w:tr>
      <w:tr w:rsidR="001873AB" w:rsidRPr="00DE556B" w14:paraId="58717CAE" w14:textId="77777777" w:rsidTr="00C708D3">
        <w:tc>
          <w:tcPr>
            <w:tcW w:w="349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1873AB" w:rsidRPr="00DE556B" w14:paraId="58717CDB" w14:textId="77777777" w:rsidTr="00C708D3">
        <w:tc>
          <w:tcPr>
            <w:tcW w:w="3497" w:type="dxa"/>
            <w:shd w:val="clear" w:color="auto" w:fill="FFFFFF" w:themeFill="background1"/>
          </w:tcPr>
          <w:p w14:paraId="58717CAF" w14:textId="77777777" w:rsidR="004C6D64" w:rsidRPr="00DE556B" w:rsidRDefault="004C6D64" w:rsidP="001967A9">
            <w:pPr>
              <w:pStyle w:val="iBAAGSituationBoxName"/>
            </w:pPr>
            <w:bookmarkStart w:id="108" w:name="Home_Health_Care"/>
            <w:r w:rsidRPr="00DE556B">
              <w:t>Home Health Care</w:t>
            </w:r>
            <w:bookmarkEnd w:id="108"/>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 xml:space="preserve">Skilled care provided by a </w:t>
            </w:r>
            <w:r w:rsidRPr="00DE556B">
              <w:lastRenderedPageBreak/>
              <w:t>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Default="004C6D64" w:rsidP="006A6DDF">
            <w:pPr>
              <w:pStyle w:val="iBAAGLevel1Bullets"/>
            </w:pPr>
            <w:r w:rsidRPr="00DE556B">
              <w:t>fewer than 8 hours each day for periods of 21 days or less.</w:t>
            </w:r>
          </w:p>
          <w:p w14:paraId="3C364255" w14:textId="77777777" w:rsidR="00033969" w:rsidRDefault="00033969" w:rsidP="001960A9">
            <w:pPr>
              <w:pStyle w:val="iBAAGLevel1Bullets"/>
              <w:numPr>
                <w:ilvl w:val="0"/>
                <w:numId w:val="0"/>
              </w:numPr>
              <w:ind w:left="450"/>
            </w:pPr>
          </w:p>
          <w:p w14:paraId="645120D7" w14:textId="363CC1FF" w:rsidR="0021015E" w:rsidRPr="00A57859" w:rsidRDefault="0021015E" w:rsidP="001960A9">
            <w:pPr>
              <w:pStyle w:val="MandateStandardText"/>
            </w:pPr>
            <w:r w:rsidRPr="001960A9">
              <w:rPr>
                <w:color w:val="000000" w:themeColor="text1"/>
              </w:rPr>
              <w:t xml:space="preserve">Benefits for full-time are available on a short-term basis if needed. </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334" w:type="dxa"/>
            <w:gridSpan w:val="2"/>
            <w:shd w:val="clear" w:color="auto" w:fill="FFFFFF" w:themeFill="background1"/>
          </w:tcPr>
          <w:p w14:paraId="78DD822A" w14:textId="77777777" w:rsidR="00C30231" w:rsidRDefault="00C30231" w:rsidP="00C30231">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547" w:type="dxa"/>
            <w:gridSpan w:val="2"/>
            <w:shd w:val="clear" w:color="auto" w:fill="FFFFFF" w:themeFill="background1"/>
          </w:tcPr>
          <w:p w14:paraId="60DD302B" w14:textId="77777777" w:rsidR="00E251E8" w:rsidRDefault="00E251E8" w:rsidP="00E251E8">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121" w:type="dxa"/>
            <w:shd w:val="clear" w:color="auto" w:fill="FFFFFF" w:themeFill="background1"/>
          </w:tcPr>
          <w:p w14:paraId="58717CC1" w14:textId="61724E3E" w:rsidR="004C6D64" w:rsidRPr="00DE556B" w:rsidRDefault="00DB4ACB" w:rsidP="006A6DDF">
            <w:pPr>
              <w:pStyle w:val="iBAAGStandardText"/>
            </w:pPr>
            <w:r>
              <w:rPr>
                <w:rStyle w:val="iBAAGStandardTextBoldChar"/>
              </w:rPr>
              <w:t>30%</w:t>
            </w:r>
            <w:r w:rsidRPr="00DE556B">
              <w:t xml:space="preserve"> </w:t>
            </w:r>
            <w:r w:rsidR="004C6D64" w:rsidRPr="00DE556B">
              <w:t>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 xml:space="preserve">Prior authorization </w:t>
            </w:r>
            <w:r w:rsidRPr="00DE556B">
              <w:lastRenderedPageBreak/>
              <w:t>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79307F4E" w:rsidR="004C6D64" w:rsidRPr="00DE556B" w:rsidRDefault="00F54472" w:rsidP="006A6DDF">
            <w:pPr>
              <w:pStyle w:val="iBAAGStandardText"/>
            </w:pPr>
            <w:r>
              <w:rPr>
                <w:rStyle w:val="iBAAGStandardTextBoldChar"/>
              </w:rPr>
              <w:t>50%</w:t>
            </w:r>
            <w:r w:rsidR="004C6D64" w:rsidRPr="00DE556B">
              <w:t xml:space="preserve"> co-</w:t>
            </w:r>
            <w:r w:rsidR="004C6D64" w:rsidRPr="00DE556B">
              <w:lastRenderedPageBreak/>
              <w:t>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991" w:type="dxa"/>
            <w:gridSpan w:val="2"/>
            <w:shd w:val="clear" w:color="auto" w:fill="FFFFFF" w:themeFill="background1"/>
          </w:tcPr>
          <w:p w14:paraId="58717CD1" w14:textId="4AAF49DC" w:rsidR="004C6D64" w:rsidRPr="00DE556B" w:rsidRDefault="004C6D64" w:rsidP="006A6DDF">
            <w:pPr>
              <w:pStyle w:val="iBAAGStandardText"/>
            </w:pPr>
            <w:r w:rsidRPr="00DE556B">
              <w:lastRenderedPageBreak/>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lastRenderedPageBreak/>
              <w:t>Personal care attendants.</w:t>
            </w:r>
          </w:p>
          <w:p w14:paraId="58717CDA" w14:textId="77777777" w:rsidR="004C6D64" w:rsidRPr="00DE556B" w:rsidRDefault="004C6D64" w:rsidP="006A6DDF">
            <w:pPr>
              <w:pStyle w:val="iBAAGStandardText"/>
            </w:pPr>
          </w:p>
        </w:tc>
      </w:tr>
      <w:tr w:rsidR="001873AB" w:rsidRPr="00DE556B" w14:paraId="58717CE2" w14:textId="77777777" w:rsidTr="00C708D3">
        <w:tc>
          <w:tcPr>
            <w:tcW w:w="349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547"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121"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1873AB" w:rsidRPr="00DE556B" w14:paraId="58717D06" w14:textId="77777777" w:rsidTr="00C708D3">
        <w:tc>
          <w:tcPr>
            <w:tcW w:w="3497" w:type="dxa"/>
            <w:shd w:val="clear" w:color="auto" w:fill="FFFFFF" w:themeFill="background1"/>
          </w:tcPr>
          <w:p w14:paraId="58717CE3" w14:textId="77777777" w:rsidR="004C6D64" w:rsidRPr="00DE556B" w:rsidRDefault="004C6D64" w:rsidP="001967A9">
            <w:pPr>
              <w:pStyle w:val="iBAAGSituationBoxName"/>
            </w:pPr>
            <w:bookmarkStart w:id="109" w:name="Hospice_Care"/>
            <w:r w:rsidRPr="00DE556B">
              <w:t>Hospice Care</w:t>
            </w:r>
            <w:bookmarkEnd w:id="109"/>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w:t>
            </w:r>
            <w:r w:rsidRPr="00DE556B">
              <w:lastRenderedPageBreak/>
              <w:t xml:space="preserve">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334" w:type="dxa"/>
            <w:gridSpan w:val="2"/>
            <w:shd w:val="clear" w:color="auto" w:fill="FFFFFF" w:themeFill="background1"/>
          </w:tcPr>
          <w:p w14:paraId="27CED024" w14:textId="77777777" w:rsidR="006115AA" w:rsidRDefault="006115AA" w:rsidP="006115AA">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547" w:type="dxa"/>
            <w:gridSpan w:val="2"/>
            <w:shd w:val="clear" w:color="auto" w:fill="FFFFFF" w:themeFill="background1"/>
          </w:tcPr>
          <w:p w14:paraId="4B74EAC8" w14:textId="77777777" w:rsidR="00F717C4" w:rsidRDefault="00F717C4" w:rsidP="00F717C4">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121" w:type="dxa"/>
            <w:shd w:val="clear" w:color="auto" w:fill="FFFFFF" w:themeFill="background1"/>
          </w:tcPr>
          <w:p w14:paraId="58717CF6" w14:textId="3E5F3B45" w:rsidR="004C6D64" w:rsidRPr="00DE556B" w:rsidRDefault="00160025" w:rsidP="006A6DDF">
            <w:pPr>
              <w:pStyle w:val="iBAAGStandardText"/>
            </w:pPr>
            <w:r>
              <w:rPr>
                <w:rStyle w:val="iBAAGStandardTextBoldChar"/>
              </w:rPr>
              <w:t>30%</w:t>
            </w:r>
            <w:r w:rsidRPr="00DE556B">
              <w:t xml:space="preserve"> </w:t>
            </w:r>
            <w:r w:rsidR="004C6D64" w:rsidRPr="00DE556B">
              <w:t>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lastRenderedPageBreak/>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66719C4F" w:rsidR="004C6D64" w:rsidRPr="00DE556B" w:rsidRDefault="00F54472"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2991" w:type="dxa"/>
            <w:gridSpan w:val="2"/>
            <w:shd w:val="clear" w:color="auto" w:fill="FFFFFF" w:themeFill="background1"/>
          </w:tcPr>
          <w:p w14:paraId="58717D05" w14:textId="77777777" w:rsidR="004C6D64" w:rsidRPr="00DE556B" w:rsidRDefault="004C6D64" w:rsidP="006A6DDF">
            <w:pPr>
              <w:pStyle w:val="iBAAGStandardText"/>
            </w:pPr>
            <w:r w:rsidRPr="00DE556B">
              <w:lastRenderedPageBreak/>
              <w:t>None</w:t>
            </w:r>
          </w:p>
        </w:tc>
      </w:tr>
      <w:tr w:rsidR="004C6D64" w:rsidRPr="00DE556B" w14:paraId="58717D08" w14:textId="77777777" w:rsidTr="00C708D3">
        <w:tc>
          <w:tcPr>
            <w:tcW w:w="13507" w:type="dxa"/>
            <w:gridSpan w:val="8"/>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1960A9">
        <w:tc>
          <w:tcPr>
            <w:tcW w:w="3497" w:type="dxa"/>
            <w:shd w:val="clear" w:color="auto" w:fill="FFFFFF" w:themeFill="background1"/>
          </w:tcPr>
          <w:p w14:paraId="58A4FF56" w14:textId="77777777" w:rsidR="004C6D64" w:rsidRDefault="004C6D64" w:rsidP="001967A9">
            <w:pPr>
              <w:pStyle w:val="iBAAGSituationBoxName"/>
            </w:pPr>
            <w:bookmarkStart w:id="110" w:name="Kidney_Resource_Services_KRS_CKS"/>
            <w:r w:rsidRPr="00DE556B">
              <w:t>Kidney Disease Programs</w:t>
            </w:r>
            <w:bookmarkEnd w:id="110"/>
          </w:p>
          <w:p w14:paraId="58717D09" w14:textId="30AD03A0" w:rsidR="005D1B9C" w:rsidRPr="00DE556B" w:rsidRDefault="005D1B9C" w:rsidP="001967A9">
            <w:pPr>
              <w:pStyle w:val="iBAAGSituationBoxName"/>
            </w:pPr>
          </w:p>
        </w:tc>
        <w:tc>
          <w:tcPr>
            <w:tcW w:w="10010" w:type="dxa"/>
            <w:gridSpan w:val="7"/>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1960A9">
        <w:tc>
          <w:tcPr>
            <w:tcW w:w="349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1960A9">
        <w:tc>
          <w:tcPr>
            <w:tcW w:w="3497" w:type="dxa"/>
            <w:shd w:val="clear" w:color="auto" w:fill="FFFFFF" w:themeFill="background1"/>
          </w:tcPr>
          <w:p w14:paraId="58717D1C" w14:textId="77777777" w:rsidR="004C6D64" w:rsidRPr="00DE556B" w:rsidRDefault="004C6D64" w:rsidP="001967A9">
            <w:pPr>
              <w:pStyle w:val="iBAAGSituationBoxName"/>
            </w:pPr>
            <w:bookmarkStart w:id="111" w:name="Ostomy_Supplies"/>
            <w:r w:rsidRPr="00DE556B">
              <w:lastRenderedPageBreak/>
              <w:t>Ostomy Supplies</w:t>
            </w:r>
            <w:bookmarkEnd w:id="111"/>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334" w:type="dxa"/>
            <w:gridSpan w:val="2"/>
            <w:shd w:val="clear" w:color="auto" w:fill="FFFFFF" w:themeFill="background1"/>
          </w:tcPr>
          <w:p w14:paraId="4BCEEF00" w14:textId="77777777" w:rsidR="00A574E1" w:rsidRDefault="00A574E1" w:rsidP="00A574E1">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CB3AC17" w14:textId="77777777" w:rsidR="00A574E1" w:rsidRDefault="00A574E1" w:rsidP="00A574E1">
            <w:pPr>
              <w:rPr>
                <w:rFonts w:eastAsia="Times New Roman" w:cs="Times New Roman"/>
                <w:color w:val="000000"/>
                <w:szCs w:val="24"/>
              </w:rPr>
            </w:pPr>
          </w:p>
          <w:p w14:paraId="73DDC711" w14:textId="77777777" w:rsidR="00A574E1" w:rsidRDefault="00A574E1" w:rsidP="00A574E1">
            <w:pPr>
              <w:rPr>
                <w:rFonts w:eastAsia="Times New Roman" w:cs="Times New Roman"/>
                <w:color w:val="000000"/>
                <w:szCs w:val="24"/>
              </w:rPr>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334" w:type="dxa"/>
            <w:gridSpan w:val="2"/>
            <w:shd w:val="clear" w:color="auto" w:fill="FFFFFF" w:themeFill="background1"/>
          </w:tcPr>
          <w:p w14:paraId="21CEEF47" w14:textId="77777777" w:rsidR="002202B0" w:rsidRDefault="002202B0" w:rsidP="002202B0">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ABE4505" w14:textId="77777777" w:rsidR="002202B0" w:rsidRDefault="002202B0" w:rsidP="002202B0">
            <w:pPr>
              <w:rPr>
                <w:rFonts w:eastAsia="Times New Roman" w:cs="Times New Roman"/>
                <w:color w:val="000000"/>
                <w:szCs w:val="24"/>
              </w:rPr>
            </w:pPr>
          </w:p>
          <w:p w14:paraId="106A9C92" w14:textId="77777777" w:rsidR="002202B0" w:rsidRDefault="002202B0" w:rsidP="002202B0">
            <w:pPr>
              <w:rPr>
                <w:rFonts w:eastAsia="Times New Roman" w:cs="Times New Roman"/>
                <w:color w:val="000000"/>
                <w:szCs w:val="24"/>
              </w:rPr>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334" w:type="dxa"/>
            <w:shd w:val="clear" w:color="auto" w:fill="FFFFFF" w:themeFill="background1"/>
          </w:tcPr>
          <w:p w14:paraId="58717D29" w14:textId="6D670F94" w:rsidR="004C6D64" w:rsidRPr="00DE556B" w:rsidRDefault="00C068DB" w:rsidP="006A6DDF">
            <w:pPr>
              <w:pStyle w:val="iBAAGStandardText"/>
            </w:pPr>
            <w:r>
              <w:rPr>
                <w:rStyle w:val="iBAAGStandardTextBoldChar"/>
              </w:rPr>
              <w:t>30%</w:t>
            </w:r>
            <w:r w:rsidRPr="00DE556B">
              <w:t xml:space="preserve"> </w:t>
            </w:r>
            <w:r w:rsidR="004C6D64" w:rsidRPr="00DE556B">
              <w:t>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991" w:type="dxa"/>
            <w:gridSpan w:val="2"/>
            <w:shd w:val="clear" w:color="auto" w:fill="FFFFFF" w:themeFill="background1"/>
          </w:tcPr>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1960A9">
        <w:tc>
          <w:tcPr>
            <w:tcW w:w="349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1960A9">
        <w:tc>
          <w:tcPr>
            <w:tcW w:w="3497" w:type="dxa"/>
            <w:shd w:val="clear" w:color="auto" w:fill="FFFFFF" w:themeFill="background1"/>
          </w:tcPr>
          <w:p w14:paraId="58717D41" w14:textId="77777777" w:rsidR="004C6D64" w:rsidRPr="00DE556B" w:rsidRDefault="004C6D64" w:rsidP="001967A9">
            <w:pPr>
              <w:pStyle w:val="iBAAGSituationBoxName"/>
            </w:pPr>
            <w:bookmarkStart w:id="112" w:name="Pharmaceutical_Products_Outpatient"/>
            <w:r w:rsidRPr="00DE556B">
              <w:t>Pharmaceutical Products – Outpatient</w:t>
            </w:r>
            <w:bookmarkEnd w:id="112"/>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w:t>
            </w:r>
            <w:r w:rsidRPr="00DE556B">
              <w:lastRenderedPageBreak/>
              <w:t>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334" w:type="dxa"/>
            <w:gridSpan w:val="2"/>
            <w:shd w:val="clear" w:color="auto" w:fill="FFFFFF" w:themeFill="background1"/>
          </w:tcPr>
          <w:p w14:paraId="21493F98" w14:textId="77777777" w:rsidR="008E3868" w:rsidRDefault="008E3868" w:rsidP="008E3868">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2197D78" w14:textId="77777777" w:rsidR="008E3868" w:rsidRDefault="008E3868" w:rsidP="008E3868">
            <w:pPr>
              <w:rPr>
                <w:rFonts w:eastAsia="Times New Roman" w:cs="Times New Roman"/>
                <w:color w:val="000000"/>
                <w:szCs w:val="24"/>
              </w:rPr>
            </w:pPr>
          </w:p>
          <w:p w14:paraId="76EF1080" w14:textId="77777777" w:rsidR="008E3868" w:rsidRDefault="008E3868" w:rsidP="008E3868">
            <w:pPr>
              <w:rPr>
                <w:rFonts w:eastAsia="Times New Roman" w:cs="Times New Roman"/>
                <w:color w:val="000000"/>
                <w:szCs w:val="24"/>
              </w:rPr>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lastRenderedPageBreak/>
              <w:t>No</w:t>
            </w:r>
          </w:p>
          <w:p w14:paraId="31050ACB" w14:textId="6FD12627" w:rsidR="004C6D64" w:rsidRPr="00DE556B" w:rsidRDefault="004C6D64" w:rsidP="00A80C3A">
            <w:pPr>
              <w:pStyle w:val="iBAAGStandardText"/>
              <w:rPr>
                <w:rStyle w:val="iBAAGStandardTextBoldChar"/>
                <w:szCs w:val="22"/>
              </w:rPr>
            </w:pPr>
          </w:p>
        </w:tc>
        <w:tc>
          <w:tcPr>
            <w:tcW w:w="2334" w:type="dxa"/>
            <w:gridSpan w:val="2"/>
            <w:shd w:val="clear" w:color="auto" w:fill="FFFFFF" w:themeFill="background1"/>
          </w:tcPr>
          <w:p w14:paraId="702BD2F4" w14:textId="77777777" w:rsidR="00BF2B1C" w:rsidRDefault="00BF2B1C" w:rsidP="00BF2B1C">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334" w:type="dxa"/>
            <w:shd w:val="clear" w:color="auto" w:fill="FFFFFF" w:themeFill="background1"/>
          </w:tcPr>
          <w:p w14:paraId="58717D53" w14:textId="7AC90F91" w:rsidR="004C6D64" w:rsidRPr="00DE556B" w:rsidRDefault="00051586" w:rsidP="006A6DDF">
            <w:pPr>
              <w:pStyle w:val="iBAAGStandardText"/>
            </w:pPr>
            <w:r>
              <w:rPr>
                <w:rStyle w:val="iBAAGStandardTextBoldChar"/>
              </w:rPr>
              <w:lastRenderedPageBreak/>
              <w:t>30%</w:t>
            </w:r>
            <w:r w:rsidRPr="00DE556B">
              <w:t xml:space="preserve"> </w:t>
            </w:r>
            <w:r w:rsidR="004C6D64" w:rsidRPr="00DE556B">
              <w:t>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4A3E993E" w14:textId="77777777" w:rsidR="008D5BF6" w:rsidRPr="00DE556B" w:rsidRDefault="008D5BF6" w:rsidP="008D5BF6">
            <w:pPr>
              <w:pStyle w:val="iBAAGStandardText"/>
            </w:pPr>
            <w:r w:rsidRPr="00DE556B">
              <w:t>No</w:t>
            </w:r>
          </w:p>
          <w:p w14:paraId="58717D61" w14:textId="77777777" w:rsidR="004C6D64" w:rsidRPr="00DE556B" w:rsidRDefault="004C6D64" w:rsidP="006A6DDF">
            <w:pPr>
              <w:pStyle w:val="iBAAGStandardText"/>
            </w:pPr>
          </w:p>
        </w:tc>
        <w:tc>
          <w:tcPr>
            <w:tcW w:w="2991" w:type="dxa"/>
            <w:gridSpan w:val="2"/>
            <w:shd w:val="clear" w:color="auto" w:fill="FFFFFF" w:themeFill="background1"/>
          </w:tcPr>
          <w:p w14:paraId="58717D62" w14:textId="77777777" w:rsidR="004C6D64" w:rsidRPr="00DE556B" w:rsidRDefault="004C6D64" w:rsidP="006A6DDF">
            <w:pPr>
              <w:pStyle w:val="iBAAGStandardText"/>
            </w:pPr>
            <w:r w:rsidRPr="00DE556B">
              <w:lastRenderedPageBreak/>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1960A9">
        <w:tc>
          <w:tcPr>
            <w:tcW w:w="349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1960A9">
        <w:tc>
          <w:tcPr>
            <w:tcW w:w="349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3" w:name="Private_Duty_Nursing"/>
            <w:r w:rsidRPr="00DE556B">
              <w:t>Private Duty Nursing</w:t>
            </w:r>
            <w:bookmarkEnd w:id="113"/>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lastRenderedPageBreak/>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334" w:type="dxa"/>
            <w:gridSpan w:val="2"/>
            <w:tcBorders>
              <w:bottom w:val="single" w:sz="4" w:space="0" w:color="000000" w:themeColor="text1"/>
            </w:tcBorders>
            <w:shd w:val="clear" w:color="auto" w:fill="auto"/>
          </w:tcPr>
          <w:p w14:paraId="6D8E2666" w14:textId="3E0C3E9F" w:rsidR="004C6D64" w:rsidRPr="006141D1" w:rsidRDefault="004C6D64" w:rsidP="006066FF">
            <w:pPr>
              <w:pStyle w:val="iBAAGStandardText"/>
              <w:rPr>
                <w:rStyle w:val="InstructionalTextChar"/>
              </w:rPr>
            </w:pPr>
            <w:r w:rsidRPr="006141D1">
              <w:lastRenderedPageBreak/>
              <w:t>International benefits are not covered.</w:t>
            </w:r>
          </w:p>
          <w:p w14:paraId="1A56C4BE" w14:textId="77777777" w:rsidR="004C6D64" w:rsidRPr="006141D1" w:rsidRDefault="004C6D64" w:rsidP="006066FF">
            <w:pPr>
              <w:pStyle w:val="iBAAGStandardText"/>
            </w:pPr>
          </w:p>
          <w:p w14:paraId="73106C69" w14:textId="77777777" w:rsidR="004C6D64" w:rsidRPr="006141D1" w:rsidRDefault="004C6D64" w:rsidP="001960A9"/>
        </w:tc>
        <w:tc>
          <w:tcPr>
            <w:tcW w:w="2334" w:type="dxa"/>
            <w:gridSpan w:val="2"/>
            <w:tcBorders>
              <w:bottom w:val="single" w:sz="4" w:space="0" w:color="000000" w:themeColor="text1"/>
            </w:tcBorders>
            <w:shd w:val="clear" w:color="auto" w:fill="auto"/>
          </w:tcPr>
          <w:p w14:paraId="61A35141" w14:textId="5CFC69DA" w:rsidR="004C6D64" w:rsidRPr="006141D1" w:rsidRDefault="004C6D64" w:rsidP="006141D1">
            <w:pPr>
              <w:pStyle w:val="iBAAGStandardText"/>
            </w:pPr>
            <w:r w:rsidRPr="006141D1">
              <w:t>U.S. network benefits are not covered.</w:t>
            </w:r>
          </w:p>
          <w:p w14:paraId="7BC1255D" w14:textId="77777777" w:rsidR="004C6D64" w:rsidRPr="006141D1" w:rsidRDefault="004C6D64" w:rsidP="006141D1">
            <w:pPr>
              <w:pStyle w:val="iBAAGStandardText"/>
            </w:pPr>
          </w:p>
          <w:p w14:paraId="6CDC3D5E" w14:textId="77777777" w:rsidR="004C6D64" w:rsidRPr="006141D1" w:rsidRDefault="004C6D64" w:rsidP="006141D1">
            <w:pPr>
              <w:pStyle w:val="iBAAGStandardText"/>
            </w:pPr>
          </w:p>
          <w:p w14:paraId="581BF906" w14:textId="77777777" w:rsidR="004C6D64" w:rsidRPr="006141D1" w:rsidRDefault="004C6D64" w:rsidP="001960A9"/>
        </w:tc>
        <w:tc>
          <w:tcPr>
            <w:tcW w:w="2334" w:type="dxa"/>
            <w:tcBorders>
              <w:bottom w:val="single" w:sz="4" w:space="0" w:color="000000" w:themeColor="text1"/>
            </w:tcBorders>
            <w:shd w:val="clear" w:color="auto" w:fill="auto"/>
          </w:tcPr>
          <w:p w14:paraId="61FE37D9" w14:textId="0D8D0615"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1960A9"/>
        </w:tc>
        <w:tc>
          <w:tcPr>
            <w:tcW w:w="2991" w:type="dxa"/>
            <w:gridSpan w:val="2"/>
            <w:tcBorders>
              <w:bottom w:val="single" w:sz="4" w:space="0" w:color="000000" w:themeColor="text1"/>
            </w:tcBorders>
            <w:shd w:val="clear" w:color="auto" w:fill="auto"/>
          </w:tcPr>
          <w:p w14:paraId="600B1AE2" w14:textId="14E663A4" w:rsidR="004C6D64" w:rsidRPr="006141D1" w:rsidRDefault="004C6D64" w:rsidP="006141D1">
            <w:pPr>
              <w:pStyle w:val="iBAAGStandardText"/>
            </w:pPr>
            <w:r w:rsidRPr="006141D1">
              <w:t xml:space="preserve">No coverage for private duty nursing. </w:t>
            </w:r>
          </w:p>
          <w:p w14:paraId="501612A6" w14:textId="77777777" w:rsidR="004C6D64" w:rsidRPr="006141D1" w:rsidRDefault="004C6D64" w:rsidP="001960A9"/>
        </w:tc>
      </w:tr>
      <w:tr w:rsidR="004C6D64" w:rsidRPr="00DE556B" w14:paraId="58717D6B" w14:textId="77777777" w:rsidTr="001960A9">
        <w:tc>
          <w:tcPr>
            <w:tcW w:w="349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1960A9">
        <w:tc>
          <w:tcPr>
            <w:tcW w:w="3497" w:type="dxa"/>
            <w:shd w:val="clear" w:color="auto" w:fill="FFFFFF" w:themeFill="background1"/>
          </w:tcPr>
          <w:p w14:paraId="13CBC691" w14:textId="77777777" w:rsidR="00912967" w:rsidRPr="00912967" w:rsidRDefault="004C6D64" w:rsidP="00912967">
            <w:pPr>
              <w:pStyle w:val="iBAAGSituationBoxName"/>
            </w:pPr>
            <w:bookmarkStart w:id="114" w:name="Prosthetic_Devices"/>
            <w:r w:rsidRPr="00DE556B">
              <w:t>Prosthetics</w:t>
            </w:r>
            <w:bookmarkEnd w:id="114"/>
            <w:r w:rsidRPr="00DE556B">
              <w:t xml:space="preserve"> </w:t>
            </w:r>
            <w:r w:rsidR="00912967" w:rsidRPr="00A57859">
              <w:rPr>
                <w:rStyle w:val="MandateSituationBoxNameChar"/>
                <w:b/>
                <w:color w:val="000000" w:themeColor="text1"/>
              </w:rPr>
              <w:t xml:space="preserve">and Orthotics </w:t>
            </w:r>
          </w:p>
          <w:p w14:paraId="58717D6C" w14:textId="77777777" w:rsidR="004C6D64" w:rsidRPr="00DE556B" w:rsidRDefault="004C6D64" w:rsidP="001967A9">
            <w:pPr>
              <w:pStyle w:val="iBAAGSituationBoxName"/>
            </w:pP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4FC80FB9" w:rsidR="004C6D64" w:rsidRPr="00DE556B" w:rsidRDefault="004C6D64" w:rsidP="006A6DDF">
            <w:pPr>
              <w:pStyle w:val="iBAAGStandardText"/>
            </w:pPr>
            <w:r w:rsidRPr="00DE556B">
              <w:t>The prosthetic</w:t>
            </w:r>
            <w:r w:rsidR="00962B31" w:rsidRPr="00E80312">
              <w:rPr>
                <w:rStyle w:val="MandateStandardTextChar"/>
              </w:rPr>
              <w:t xml:space="preserve"> </w:t>
            </w:r>
            <w:r w:rsidR="00962B31" w:rsidRPr="00A57859">
              <w:rPr>
                <w:rStyle w:val="MandateStandardTextChar"/>
                <w:color w:val="000000" w:themeColor="text1"/>
              </w:rPr>
              <w:t>or orthotic</w:t>
            </w:r>
            <w:r w:rsidRPr="00962B31">
              <w:t xml:space="preserve"> </w:t>
            </w:r>
            <w:r w:rsidRPr="00DE556B">
              <w:t xml:space="preserve">device must be ordered </w:t>
            </w:r>
            <w:r w:rsidRPr="00DE556B">
              <w:lastRenderedPageBreak/>
              <w:t>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334" w:type="dxa"/>
            <w:gridSpan w:val="2"/>
            <w:shd w:val="clear" w:color="auto" w:fill="FFFFFF" w:themeFill="background1"/>
          </w:tcPr>
          <w:p w14:paraId="3E3A5E71" w14:textId="77777777" w:rsidR="008C2BEA" w:rsidRDefault="008C2BEA" w:rsidP="008C2BEA">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334" w:type="dxa"/>
            <w:gridSpan w:val="2"/>
            <w:shd w:val="clear" w:color="auto" w:fill="FFFFFF" w:themeFill="background1"/>
          </w:tcPr>
          <w:p w14:paraId="0524375E" w14:textId="77777777" w:rsidR="00C708D3" w:rsidRPr="006B34EE" w:rsidRDefault="00C708D3" w:rsidP="00C708D3">
            <w:pPr>
              <w:pStyle w:val="iBAAGStandardText"/>
              <w:rPr>
                <w:rStyle w:val="iBAAGStandardTextChar"/>
              </w:rPr>
            </w:pPr>
            <w:r>
              <w:rPr>
                <w:rStyle w:val="iBAAGStandardTextBoldChar"/>
              </w:rPr>
              <w:t xml:space="preserve">$30 </w:t>
            </w:r>
            <w:r w:rsidRPr="006B34EE">
              <w:rPr>
                <w:rStyle w:val="iBAAGStandardTextChar"/>
              </w:rPr>
              <w:t>co-pay per item.</w:t>
            </w:r>
          </w:p>
          <w:p w14:paraId="1F0B367F" w14:textId="718CC43F" w:rsidR="0022718B" w:rsidRDefault="00C708D3" w:rsidP="0022718B">
            <w:pPr>
              <w:pStyle w:val="iBAAGStandardText"/>
            </w:pPr>
            <w:r w:rsidRPr="006B34EE">
              <w:rPr>
                <w:rStyle w:val="iBAAGStandardTextChar"/>
              </w:rPr>
              <w:t xml:space="preserve">The annual deductible does not </w:t>
            </w:r>
            <w:proofErr w:type="gramStart"/>
            <w:r w:rsidRPr="006B34EE">
              <w:rPr>
                <w:rStyle w:val="iBAAGStandardTextChar"/>
              </w:rPr>
              <w:t>apply</w:t>
            </w:r>
            <w:r w:rsidRPr="00D62F06">
              <w:rPr>
                <w:rStyle w:val="iBAAGStandardTextBoldChar"/>
              </w:rPr>
              <w:t>.</w:t>
            </w:r>
            <w:r w:rsidR="0022718B">
              <w:t>.</w:t>
            </w:r>
            <w:proofErr w:type="gramEnd"/>
          </w:p>
          <w:p w14:paraId="0C365B0A" w14:textId="77777777" w:rsidR="0022718B" w:rsidRDefault="0022718B" w:rsidP="0022718B">
            <w:pPr>
              <w:pStyle w:val="iBAAGStandardText"/>
            </w:pPr>
          </w:p>
          <w:p w14:paraId="1C4F4B41" w14:textId="77777777" w:rsidR="0022718B" w:rsidRPr="00DE556B" w:rsidRDefault="0022718B" w:rsidP="0022718B">
            <w:pPr>
              <w:pStyle w:val="iBAAGStandardTextBold"/>
            </w:pPr>
            <w:r w:rsidRPr="00DE556B">
              <w:t>Is prior authorization needed?</w:t>
            </w:r>
          </w:p>
          <w:p w14:paraId="58717D7F" w14:textId="0509F296" w:rsidR="004C6D64" w:rsidRPr="00DE556B" w:rsidRDefault="0022718B" w:rsidP="00134965">
            <w:r w:rsidRPr="00DE556B">
              <w:t>No</w:t>
            </w:r>
            <w:r w:rsidRPr="00DE556B" w:rsidDel="005235FD">
              <w:rPr>
                <w:rStyle w:val="iBAAGStandardTextBoldChar"/>
              </w:rPr>
              <w:t xml:space="preserve"> </w:t>
            </w:r>
          </w:p>
        </w:tc>
        <w:tc>
          <w:tcPr>
            <w:tcW w:w="2334" w:type="dxa"/>
            <w:shd w:val="clear" w:color="auto" w:fill="FFFFFF" w:themeFill="background1"/>
          </w:tcPr>
          <w:p w14:paraId="58717D80" w14:textId="0BFD814D" w:rsidR="004C6D64" w:rsidRPr="00DE556B" w:rsidRDefault="00C025D7" w:rsidP="006A6DDF">
            <w:r>
              <w:rPr>
                <w:rStyle w:val="iBAAGStandardTextBoldChar"/>
              </w:rPr>
              <w:t>30%</w:t>
            </w:r>
            <w:r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1BE4AC54" w14:textId="77777777" w:rsidR="001F5C89" w:rsidRPr="001960A9" w:rsidRDefault="001F5C89" w:rsidP="001F5C89">
            <w:pPr>
              <w:pStyle w:val="MandateStandardText"/>
              <w:rPr>
                <w:color w:val="000000" w:themeColor="text1"/>
              </w:rPr>
            </w:pPr>
            <w:r w:rsidRPr="001960A9">
              <w:rPr>
                <w:color w:val="000000" w:themeColor="text1"/>
              </w:rPr>
              <w:t>No</w:t>
            </w:r>
          </w:p>
          <w:p w14:paraId="58717D84" w14:textId="77777777" w:rsidR="004C6D64" w:rsidRPr="00DE556B" w:rsidRDefault="004C6D64" w:rsidP="006A6DDF">
            <w:pPr>
              <w:pStyle w:val="iBAAGStandardText"/>
            </w:pPr>
          </w:p>
          <w:p w14:paraId="2B16B0A5" w14:textId="67DA62B2" w:rsidR="00AF0D40" w:rsidRPr="00F5118E" w:rsidRDefault="00AF0D40" w:rsidP="00AF0D40">
            <w:pPr>
              <w:pStyle w:val="iBAAGStandardText"/>
              <w:rPr>
                <w:rStyle w:val="MandateStandardTextChar"/>
                <w:color w:val="000000" w:themeColor="text1"/>
              </w:rPr>
            </w:pPr>
          </w:p>
          <w:p w14:paraId="58717D8D" w14:textId="77777777" w:rsidR="004C6D64" w:rsidRPr="00DE556B" w:rsidRDefault="004C6D64" w:rsidP="006A6DDF"/>
        </w:tc>
        <w:tc>
          <w:tcPr>
            <w:tcW w:w="2991" w:type="dxa"/>
            <w:gridSpan w:val="2"/>
            <w:shd w:val="clear" w:color="auto" w:fill="FFFFFF" w:themeFill="background1"/>
          </w:tcPr>
          <w:p w14:paraId="58717D8E" w14:textId="66CEB247" w:rsidR="004C6D64" w:rsidRPr="00DE556B" w:rsidRDefault="004C6D64" w:rsidP="006A6DDF">
            <w:pPr>
              <w:pStyle w:val="iBAAGStandardText"/>
            </w:pPr>
            <w:r w:rsidRPr="00DE556B">
              <w:t>We cover the most appropriate prosthetic</w:t>
            </w:r>
            <w:r w:rsidR="00C31D4E" w:rsidRPr="00E80312">
              <w:rPr>
                <w:rStyle w:val="MandateStandardTextChar"/>
              </w:rPr>
              <w:t xml:space="preserve"> </w:t>
            </w:r>
            <w:r w:rsidR="00C31D4E" w:rsidRPr="00A57859">
              <w:rPr>
                <w:rStyle w:val="MandateStandardTextChar"/>
                <w:color w:val="000000" w:themeColor="text1"/>
              </w:rPr>
              <w:t>or orthotic</w:t>
            </w:r>
            <w:r w:rsidRPr="00C31D4E">
              <w:t xml:space="preserve"> </w:t>
            </w:r>
            <w:r w:rsidRPr="00DE556B">
              <w:t>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 xml:space="preserve">Replacement of prosthetic devices due to misuse or to replace </w:t>
            </w:r>
            <w:r w:rsidRPr="00DE556B">
              <w:lastRenderedPageBreak/>
              <w:t>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1960A9">
        <w:tc>
          <w:tcPr>
            <w:tcW w:w="349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1960A9">
        <w:tc>
          <w:tcPr>
            <w:tcW w:w="3497" w:type="dxa"/>
            <w:shd w:val="clear" w:color="auto" w:fill="FFFFFF" w:themeFill="background1"/>
          </w:tcPr>
          <w:p w14:paraId="58717D9D" w14:textId="77777777" w:rsidR="004C6D64" w:rsidRPr="00DE556B" w:rsidRDefault="004C6D64" w:rsidP="001967A9">
            <w:pPr>
              <w:pStyle w:val="iBAAGSituationBoxName"/>
            </w:pPr>
            <w:bookmarkStart w:id="115" w:name="Reconstructive_Procedures"/>
            <w:r w:rsidRPr="00DE556B">
              <w:t>Reconstructive Procedures</w:t>
            </w:r>
            <w:bookmarkEnd w:id="115"/>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334" w:type="dxa"/>
            <w:gridSpan w:val="2"/>
            <w:shd w:val="clear" w:color="auto" w:fill="FFFFFF" w:themeFill="background1"/>
          </w:tcPr>
          <w:p w14:paraId="4413AE5F" w14:textId="0E3597C0" w:rsidR="004C6D64" w:rsidRPr="00DE556B" w:rsidRDefault="004C6D64" w:rsidP="00476C56">
            <w:pPr>
              <w:pStyle w:val="iBAAGStandardText"/>
            </w:pPr>
            <w:r w:rsidRPr="00DE556B">
              <w:lastRenderedPageBreak/>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334"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334"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lastRenderedPageBreak/>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 xml:space="preserve">As soon as possible for a non-scheduled </w:t>
            </w:r>
            <w:r w:rsidRPr="00DE556B">
              <w:lastRenderedPageBreak/>
              <w:t>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262FD6F1" w:rsidR="004C6D64" w:rsidRPr="00DE556B" w:rsidRDefault="00F54472"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2991" w:type="dxa"/>
            <w:gridSpan w:val="2"/>
            <w:shd w:val="clear" w:color="auto" w:fill="FFFFFF" w:themeFill="background1"/>
          </w:tcPr>
          <w:p w14:paraId="58717DBD" w14:textId="34876CBF" w:rsidR="004C6D64" w:rsidRPr="00DE556B" w:rsidRDefault="004C6D64" w:rsidP="006A6DDF">
            <w:pPr>
              <w:pStyle w:val="iBAAGStandardText"/>
            </w:pPr>
            <w:r w:rsidRPr="00DE556B">
              <w:lastRenderedPageBreak/>
              <w:t>No coverage for cosmetic procedures</w:t>
            </w:r>
            <w:r w:rsidR="004654FC" w:rsidRPr="00A57859">
              <w:rPr>
                <w:rStyle w:val="MandateStandardTextChar"/>
                <w:color w:val="000000" w:themeColor="text1"/>
              </w:rPr>
              <w:t>, except for newborns diagnosed with congenital defects or birth abnorm</w:t>
            </w:r>
            <w:r w:rsidR="004654FC" w:rsidRPr="00C708D3">
              <w:rPr>
                <w:rStyle w:val="MandateStandardTextChar"/>
                <w:color w:val="000000" w:themeColor="text1"/>
              </w:rPr>
              <w:t>alities</w:t>
            </w:r>
            <w:r w:rsidR="004654FC" w:rsidRPr="004654FC">
              <w:t>.</w:t>
            </w:r>
          </w:p>
        </w:tc>
      </w:tr>
      <w:tr w:rsidR="004C6D64" w:rsidRPr="00DE556B" w14:paraId="58717DC5" w14:textId="77777777" w:rsidTr="001960A9">
        <w:tc>
          <w:tcPr>
            <w:tcW w:w="349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1960A9">
        <w:tc>
          <w:tcPr>
            <w:tcW w:w="3497" w:type="dxa"/>
            <w:shd w:val="clear" w:color="auto" w:fill="FFFFFF" w:themeFill="background1"/>
          </w:tcPr>
          <w:p w14:paraId="58717DC6" w14:textId="0298B1A7" w:rsidR="004C6D64" w:rsidRPr="00DE556B" w:rsidRDefault="001C1512" w:rsidP="001967A9">
            <w:pPr>
              <w:pStyle w:val="iBAAGSituationBoxName"/>
            </w:pPr>
            <w:bookmarkStart w:id="116" w:name="Rehabilitation_Services"/>
            <w:bookmarkStart w:id="117" w:name="Rehabilitation_and_Habilitative_Services"/>
            <w:r>
              <w:t>Rehabilitation</w:t>
            </w:r>
            <w:bookmarkEnd w:id="116"/>
            <w:r>
              <w:t xml:space="preserve"> and Chiropractic Services - Outpatient Therapy</w:t>
            </w:r>
            <w:bookmarkEnd w:id="117"/>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are chiropractic </w:t>
            </w:r>
            <w:r>
              <w:rPr>
                <w:rStyle w:val="iBAAGStandardTextBoldChar"/>
              </w:rPr>
              <w:lastRenderedPageBreak/>
              <w:t>(manipulative)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 xml:space="preserve">Cognitive therapy when medically necessary after a brain injury or </w:t>
            </w:r>
            <w:r>
              <w:lastRenderedPageBreak/>
              <w:t>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334" w:type="dxa"/>
            <w:gridSpan w:val="2"/>
            <w:shd w:val="clear" w:color="auto" w:fill="FFFFFF" w:themeFill="background1"/>
          </w:tcPr>
          <w:p w14:paraId="55E16839" w14:textId="77777777" w:rsidR="00FF3567" w:rsidRDefault="00FF3567" w:rsidP="00FF3567">
            <w:pPr>
              <w:rPr>
                <w:rFonts w:eastAsia="Times New Roman" w:cs="Times New Roman"/>
                <w:color w:val="000000"/>
                <w:szCs w:val="24"/>
              </w:rPr>
            </w:pPr>
            <w:r w:rsidRPr="00795298">
              <w:rPr>
                <w:rFonts w:eastAsia="Times New Roman" w:cs="Times New Roman"/>
                <w:b/>
                <w:bCs/>
                <w:szCs w:val="24"/>
              </w:rPr>
              <w:lastRenderedPageBreak/>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64CB65D3" w14:textId="77777777" w:rsidR="009E5CD8" w:rsidRDefault="009E5CD8" w:rsidP="00FF3567">
            <w:pPr>
              <w:rPr>
                <w:rFonts w:eastAsia="Times New Roman" w:cs="Times New Roman"/>
                <w:color w:val="000000"/>
                <w:szCs w:val="24"/>
              </w:rPr>
            </w:pPr>
          </w:p>
          <w:p w14:paraId="6A0E3D92" w14:textId="77777777" w:rsidR="009E5CD8" w:rsidRDefault="009E5CD8" w:rsidP="00FF3567">
            <w:pPr>
              <w:rPr>
                <w:rFonts w:eastAsia="Times New Roman" w:cs="Times New Roman"/>
                <w:color w:val="000000"/>
                <w:szCs w:val="24"/>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334" w:type="dxa"/>
            <w:gridSpan w:val="2"/>
            <w:shd w:val="clear" w:color="auto" w:fill="FFFFFF" w:themeFill="background1"/>
          </w:tcPr>
          <w:p w14:paraId="58717DDF" w14:textId="77777777" w:rsidR="004C6D64" w:rsidRPr="00DE556B" w:rsidRDefault="004C6D64" w:rsidP="006A6DDF">
            <w:pPr>
              <w:pStyle w:val="iBAAGStandardText"/>
            </w:pPr>
          </w:p>
          <w:p w14:paraId="58717DE0" w14:textId="799F5CDF" w:rsidR="004C6D64" w:rsidRPr="00DE556B" w:rsidRDefault="004C6D64" w:rsidP="006A6DDF">
            <w:pPr>
              <w:pStyle w:val="iBAAGStandardText"/>
            </w:pPr>
            <w:r w:rsidRPr="00DE556B">
              <w:rPr>
                <w:rStyle w:val="iBAAGStandardTextBoldChar"/>
              </w:rPr>
              <w:t>$</w:t>
            </w:r>
            <w:r w:rsidR="00E40598">
              <w:rPr>
                <w:rStyle w:val="iBAAGStandardTextBoldChar"/>
              </w:rPr>
              <w:t>30</w:t>
            </w:r>
            <w:r w:rsidRPr="00DE556B">
              <w:t xml:space="preserve"> co-pay per visit.</w:t>
            </w:r>
          </w:p>
          <w:p w14:paraId="58717DE1" w14:textId="62E5F5AB"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334" w:type="dxa"/>
            <w:shd w:val="clear" w:color="auto" w:fill="FFFFFF" w:themeFill="background1"/>
          </w:tcPr>
          <w:p w14:paraId="58717DE7" w14:textId="66679756" w:rsidR="004C6D64" w:rsidRPr="00DE556B" w:rsidRDefault="001C2739" w:rsidP="006A6DDF">
            <w:pPr>
              <w:pStyle w:val="iBAAGStandardText"/>
            </w:pPr>
            <w:r>
              <w:rPr>
                <w:rStyle w:val="iBAAGStandardTextBoldChar"/>
              </w:rPr>
              <w:t>30%</w:t>
            </w:r>
            <w:r w:rsidR="004C6D64" w:rsidRPr="00DE556B">
              <w:t>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8" w14:textId="77777777" w:rsidR="004C6D64" w:rsidRPr="00DE556B" w:rsidRDefault="004C6D64" w:rsidP="006A6DDF">
            <w:pPr>
              <w:pStyle w:val="iBAAGStandardText"/>
            </w:pPr>
          </w:p>
        </w:tc>
        <w:tc>
          <w:tcPr>
            <w:tcW w:w="2991"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w:t>
            </w:r>
            <w:r w:rsidRPr="00571967">
              <w:lastRenderedPageBreak/>
              <w:t>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7E78C98B" w14:textId="12F84BF0" w:rsidR="003A631B" w:rsidRDefault="003A631B">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5A85E790" w14:textId="77777777" w:rsidR="00DD6A0E" w:rsidRDefault="00DD6A0E" w:rsidP="001960A9">
            <w:pPr>
              <w:pStyle w:val="iBAAGLevel1Bullets"/>
              <w:numPr>
                <w:ilvl w:val="0"/>
                <w:numId w:val="0"/>
              </w:numPr>
              <w:ind w:left="450"/>
            </w:pPr>
          </w:p>
          <w:p w14:paraId="5E9DF069" w14:textId="77777777" w:rsidR="00DD6A0E" w:rsidRPr="001960A9" w:rsidRDefault="00DD6A0E" w:rsidP="00DD6A0E">
            <w:pPr>
              <w:rPr>
                <w:color w:val="000000" w:themeColor="text1"/>
              </w:rPr>
            </w:pPr>
            <w:r w:rsidRPr="001960A9">
              <w:rPr>
                <w:rStyle w:val="MandateStandardTextChar"/>
                <w:color w:val="000000" w:themeColor="text1"/>
              </w:rPr>
              <w:t>Any limits for developmental disabilities are described under</w:t>
            </w:r>
            <w:r w:rsidRPr="001960A9">
              <w:rPr>
                <w:color w:val="000000" w:themeColor="text1"/>
              </w:rPr>
              <w:t xml:space="preserve"> </w:t>
            </w:r>
            <w:r w:rsidRPr="001960A9">
              <w:rPr>
                <w:rStyle w:val="MandateTextItalicsChar"/>
                <w:color w:val="000000" w:themeColor="text1"/>
              </w:rPr>
              <w:t>Rehabilitation and Habilitative Services for Developmental Disabilities</w:t>
            </w:r>
            <w:r w:rsidRPr="001960A9">
              <w:rPr>
                <w:rStyle w:val="MandateStandardTextChar"/>
                <w:color w:val="000000" w:themeColor="text1"/>
              </w:rPr>
              <w:t>.</w:t>
            </w:r>
          </w:p>
          <w:p w14:paraId="5E11740D" w14:textId="77777777" w:rsidR="00DD6A0E" w:rsidRPr="00571967" w:rsidRDefault="00DD6A0E" w:rsidP="001960A9">
            <w:pPr>
              <w:pStyle w:val="iBAAGLevel1Bullets"/>
              <w:numPr>
                <w:ilvl w:val="0"/>
                <w:numId w:val="0"/>
              </w:numPr>
              <w:ind w:left="450"/>
            </w:pP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w:t>
            </w:r>
            <w:r>
              <w:lastRenderedPageBreak/>
              <w:t xml:space="preserve">office, additional co-pays, deductible or co-insurance may apply.  </w:t>
            </w:r>
          </w:p>
          <w:p w14:paraId="58717E04" w14:textId="77777777" w:rsidR="004C6D64" w:rsidRPr="00DE556B" w:rsidRDefault="004C6D64" w:rsidP="006A6DDF">
            <w:pPr>
              <w:pStyle w:val="iBAAGStandardText"/>
            </w:pPr>
          </w:p>
        </w:tc>
      </w:tr>
      <w:tr w:rsidR="00D326A5" w:rsidRPr="00DE556B" w14:paraId="7515D708" w14:textId="77777777" w:rsidTr="00C708D3">
        <w:tc>
          <w:tcPr>
            <w:tcW w:w="3497" w:type="dxa"/>
            <w:tcBorders>
              <w:bottom w:val="single" w:sz="4" w:space="0" w:color="000000" w:themeColor="text1"/>
            </w:tcBorders>
            <w:shd w:val="clear" w:color="auto" w:fill="31849B"/>
            <w:vAlign w:val="center"/>
          </w:tcPr>
          <w:p w14:paraId="652F7662" w14:textId="77777777" w:rsidR="002A490A" w:rsidRPr="00DE556B" w:rsidRDefault="002A490A" w:rsidP="00C37752">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68DD6A36" w14:textId="77777777" w:rsidR="002A490A" w:rsidRPr="00DE556B" w:rsidRDefault="002A490A" w:rsidP="00C37752">
            <w:pPr>
              <w:pStyle w:val="iBAAGTableHeader"/>
            </w:pPr>
            <w:r w:rsidRPr="00DE556B">
              <w:t>Your cost if you use</w:t>
            </w:r>
          </w:p>
          <w:p w14:paraId="114086F1" w14:textId="77777777" w:rsidR="002A490A" w:rsidRPr="00DE556B" w:rsidRDefault="002A490A" w:rsidP="00C37752">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73857F8C" w14:textId="77777777" w:rsidR="002A490A" w:rsidRPr="00DE556B" w:rsidRDefault="002A490A" w:rsidP="00C37752">
            <w:pPr>
              <w:pStyle w:val="iBAAGTableHeader"/>
            </w:pPr>
            <w:r w:rsidRPr="00DE556B">
              <w:t>Your cost if you use</w:t>
            </w:r>
          </w:p>
          <w:p w14:paraId="637B204F" w14:textId="77777777" w:rsidR="002A490A" w:rsidRPr="00DE556B" w:rsidRDefault="002A490A" w:rsidP="00C37752">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059359AF" w14:textId="77777777" w:rsidR="002A490A" w:rsidRPr="00DE556B" w:rsidRDefault="002A490A" w:rsidP="00C37752">
            <w:pPr>
              <w:pStyle w:val="iBAAGTableHeader"/>
            </w:pPr>
            <w:r w:rsidRPr="00DE556B">
              <w:t>Your cost if you use U.S.</w:t>
            </w:r>
          </w:p>
          <w:p w14:paraId="00E44008" w14:textId="77777777" w:rsidR="002A490A" w:rsidRPr="00DE556B" w:rsidRDefault="002A490A" w:rsidP="00C37752">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4F7921E3" w14:textId="77777777" w:rsidR="002A490A" w:rsidRPr="00DE556B" w:rsidRDefault="002A490A" w:rsidP="00C37752">
            <w:pPr>
              <w:pStyle w:val="iBAAGTableHeader"/>
            </w:pPr>
            <w:r w:rsidRPr="00DE556B">
              <w:t>Limits &amp; Exceptions</w:t>
            </w:r>
          </w:p>
        </w:tc>
      </w:tr>
      <w:tr w:rsidR="00D326A5" w:rsidRPr="00DE556B" w14:paraId="6C4936D2" w14:textId="77777777" w:rsidTr="00C708D3">
        <w:tc>
          <w:tcPr>
            <w:tcW w:w="3497" w:type="dxa"/>
            <w:shd w:val="clear" w:color="auto" w:fill="FFFFFF" w:themeFill="background1"/>
          </w:tcPr>
          <w:p w14:paraId="23CA96F4" w14:textId="77777777" w:rsidR="002A490A" w:rsidRPr="003F3B5E" w:rsidRDefault="002A490A" w:rsidP="002A490A">
            <w:pPr>
              <w:pStyle w:val="iBAAGSituationBoxName"/>
            </w:pPr>
            <w:bookmarkStart w:id="118" w:name="Rehabilitation_Services_Developmental"/>
            <w:r>
              <w:t>Rehabilitation and Habilitative Services for Developmental Disabilities</w:t>
            </w:r>
            <w:bookmarkEnd w:id="118"/>
          </w:p>
          <w:p w14:paraId="2E0DD9F2" w14:textId="77777777" w:rsidR="002A490A" w:rsidRPr="00F13EDA" w:rsidRDefault="002A490A" w:rsidP="002A490A">
            <w:pPr>
              <w:pStyle w:val="iBAAGStandardText"/>
            </w:pPr>
          </w:p>
          <w:p w14:paraId="646EE171" w14:textId="77777777" w:rsidR="002A490A" w:rsidRDefault="002A490A" w:rsidP="002A490A">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CCBA5AA" w14:textId="77777777" w:rsidR="002A490A" w:rsidRDefault="002A490A" w:rsidP="002A490A">
            <w:pPr>
              <w:pStyle w:val="iBAAGStandardText"/>
            </w:pPr>
          </w:p>
          <w:p w14:paraId="7B9F16AA" w14:textId="77777777" w:rsidR="002A490A" w:rsidRDefault="002A490A" w:rsidP="002A490A">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21356288" w14:textId="77777777" w:rsidR="002A490A" w:rsidRDefault="002A490A" w:rsidP="002A490A">
            <w:pPr>
              <w:pStyle w:val="iBAAGStandardText"/>
            </w:pPr>
          </w:p>
          <w:p w14:paraId="1811CF1B" w14:textId="77777777" w:rsidR="002A490A" w:rsidRDefault="002A490A" w:rsidP="002A490A">
            <w:pPr>
              <w:pStyle w:val="iBAAGStandardText"/>
            </w:pPr>
            <w:r>
              <w:t>We cover:</w:t>
            </w:r>
          </w:p>
          <w:p w14:paraId="7E42EE29" w14:textId="77777777" w:rsidR="002A490A" w:rsidRDefault="002A490A" w:rsidP="002A490A">
            <w:pPr>
              <w:pStyle w:val="iBAAGLevel1Bullets"/>
              <w:ind w:left="720"/>
            </w:pPr>
            <w:r>
              <w:t>Physical therapy</w:t>
            </w:r>
          </w:p>
          <w:p w14:paraId="68B7934D" w14:textId="77777777" w:rsidR="002A490A" w:rsidRDefault="002A490A" w:rsidP="002A490A">
            <w:pPr>
              <w:pStyle w:val="iBAAGLevel1Bullets"/>
              <w:ind w:left="720"/>
            </w:pPr>
            <w:r>
              <w:t>Occupational therapy</w:t>
            </w:r>
          </w:p>
          <w:p w14:paraId="659AED47" w14:textId="77777777" w:rsidR="002A490A" w:rsidRDefault="002A490A" w:rsidP="002A490A">
            <w:pPr>
              <w:pStyle w:val="iBAAGLevel1Bullets"/>
              <w:ind w:left="720"/>
            </w:pPr>
            <w:r>
              <w:t>Speech therapy</w:t>
            </w:r>
          </w:p>
          <w:p w14:paraId="038DA3C0" w14:textId="77777777" w:rsidR="002A490A" w:rsidRDefault="002A490A" w:rsidP="002A490A">
            <w:pPr>
              <w:pStyle w:val="iBAAGStandardText"/>
            </w:pPr>
          </w:p>
          <w:p w14:paraId="6BCF9FE4" w14:textId="77777777" w:rsidR="002A490A" w:rsidRDefault="002A490A" w:rsidP="002A490A">
            <w:pPr>
              <w:pStyle w:val="iBAAGStandardText"/>
            </w:pPr>
            <w:r>
              <w:t xml:space="preserve">Services must be given by a doctor or a licensed therapist. </w:t>
            </w:r>
          </w:p>
          <w:p w14:paraId="1735CEF0" w14:textId="77777777" w:rsidR="002A490A" w:rsidRDefault="002A490A" w:rsidP="002A490A">
            <w:pPr>
              <w:pStyle w:val="iBAAGStandardText"/>
            </w:pPr>
          </w:p>
          <w:p w14:paraId="06509041" w14:textId="77777777" w:rsidR="002A490A" w:rsidRDefault="002A490A" w:rsidP="002A490A">
            <w:pPr>
              <w:pStyle w:val="iBAAGStandardTextBold"/>
            </w:pPr>
            <w:r>
              <w:t xml:space="preserve">Want more information? </w:t>
            </w:r>
          </w:p>
          <w:p w14:paraId="5BBAB087" w14:textId="77777777" w:rsidR="002A490A" w:rsidRDefault="002A490A" w:rsidP="002A490A">
            <w:pPr>
              <w:pStyle w:val="iBAAGStandardText"/>
            </w:pPr>
            <w:r>
              <w:t xml:space="preserve">View the </w:t>
            </w:r>
            <w:hyperlink r:id="rId93" w:history="1">
              <w:r w:rsidRPr="00571967">
                <w:rPr>
                  <w:rStyle w:val="Hyperlinks"/>
                </w:rPr>
                <w:t>glossary</w:t>
              </w:r>
            </w:hyperlink>
            <w:r>
              <w:t xml:space="preserve"> for definitions.</w:t>
            </w:r>
          </w:p>
          <w:p w14:paraId="1AEBD0CD" w14:textId="77777777" w:rsidR="002A490A" w:rsidRPr="00DE556B" w:rsidRDefault="002A490A" w:rsidP="00C37752">
            <w:pPr>
              <w:pStyle w:val="iBAAGStandardText"/>
            </w:pPr>
          </w:p>
        </w:tc>
        <w:tc>
          <w:tcPr>
            <w:tcW w:w="2334" w:type="dxa"/>
            <w:gridSpan w:val="2"/>
            <w:shd w:val="clear" w:color="auto" w:fill="FFFFFF" w:themeFill="background1"/>
          </w:tcPr>
          <w:p w14:paraId="2F22E773" w14:textId="77777777" w:rsidR="00D326A5" w:rsidRPr="001950BF" w:rsidRDefault="00D326A5" w:rsidP="00D326A5">
            <w:pPr>
              <w:pStyle w:val="iBAAGStandardTextBold"/>
            </w:pPr>
            <w:r w:rsidRPr="001950BF">
              <w:lastRenderedPageBreak/>
              <w:t>Inpatient:</w:t>
            </w:r>
          </w:p>
          <w:p w14:paraId="6915F932" w14:textId="643DD3E2" w:rsidR="00D326A5" w:rsidRPr="003F238F" w:rsidRDefault="00D326A5" w:rsidP="00D326A5">
            <w:pPr>
              <w:pStyle w:val="iBAAGStandardText"/>
            </w:pPr>
            <w:r>
              <w:rPr>
                <w:rStyle w:val="iBAAGStandardTextBoldChar"/>
              </w:rPr>
              <w:t>0%</w:t>
            </w:r>
            <w:r w:rsidRPr="003F238F">
              <w:t xml:space="preserve"> </w:t>
            </w:r>
            <w:r w:rsidRPr="001950BF">
              <w:t>co-insurance, after you pay the deductible.</w:t>
            </w:r>
          </w:p>
          <w:p w14:paraId="7D36BBC0" w14:textId="77777777" w:rsidR="00D326A5" w:rsidRDefault="00D326A5" w:rsidP="00D326A5">
            <w:pPr>
              <w:pStyle w:val="iBAAGStandardText"/>
            </w:pPr>
          </w:p>
          <w:p w14:paraId="23EAA1AB" w14:textId="77777777" w:rsidR="00D326A5" w:rsidRPr="003F238F" w:rsidRDefault="00D326A5" w:rsidP="00D326A5">
            <w:pPr>
              <w:pStyle w:val="iBAAGStandardTextBold"/>
            </w:pPr>
            <w:r w:rsidRPr="003F238F">
              <w:t>Is prior authorization needed?</w:t>
            </w:r>
          </w:p>
          <w:p w14:paraId="7B48DA2F" w14:textId="66FB9D0E" w:rsidR="00D326A5" w:rsidRDefault="00D326A5" w:rsidP="00D326A5">
            <w:pPr>
              <w:pStyle w:val="iBAAGStandardText"/>
            </w:pPr>
            <w:r>
              <w:t>No</w:t>
            </w:r>
          </w:p>
          <w:p w14:paraId="72D4FEA6" w14:textId="77777777" w:rsidR="00D326A5" w:rsidRDefault="00D326A5" w:rsidP="00D326A5">
            <w:pPr>
              <w:pStyle w:val="iBAAGStandardText"/>
            </w:pPr>
          </w:p>
          <w:p w14:paraId="68344FA6" w14:textId="77777777" w:rsidR="00D326A5" w:rsidRDefault="00D326A5" w:rsidP="00D326A5">
            <w:pPr>
              <w:pStyle w:val="iBAAGStandardTextBold"/>
            </w:pPr>
          </w:p>
          <w:p w14:paraId="703A2AC6" w14:textId="77777777" w:rsidR="00D326A5" w:rsidRPr="001950BF" w:rsidRDefault="00D326A5" w:rsidP="00D326A5">
            <w:pPr>
              <w:pStyle w:val="iBAAGStandardTextBold"/>
            </w:pPr>
            <w:r>
              <w:t>Out</w:t>
            </w:r>
            <w:r w:rsidRPr="001950BF">
              <w:t>patient:</w:t>
            </w:r>
          </w:p>
          <w:p w14:paraId="75DE4709" w14:textId="77777777" w:rsidR="00D326A5" w:rsidRPr="003F238F" w:rsidRDefault="00D326A5" w:rsidP="00D326A5">
            <w:pPr>
              <w:pStyle w:val="iBAAGStandardText"/>
            </w:pPr>
            <w:r>
              <w:rPr>
                <w:rStyle w:val="iBAAGStandardTextBoldChar"/>
              </w:rPr>
              <w:t>0%</w:t>
            </w:r>
            <w:r w:rsidRPr="003F238F">
              <w:t xml:space="preserve"> </w:t>
            </w:r>
            <w:r w:rsidRPr="001950BF">
              <w:t xml:space="preserve">co-insurance, after you pay the </w:t>
            </w:r>
            <w:r w:rsidRPr="001950BF">
              <w:lastRenderedPageBreak/>
              <w:t>deductible.</w:t>
            </w:r>
          </w:p>
          <w:p w14:paraId="2ED54F35" w14:textId="77777777" w:rsidR="00D326A5" w:rsidRDefault="00D326A5" w:rsidP="00D326A5">
            <w:pPr>
              <w:pStyle w:val="iBAAGStandardText"/>
              <w:rPr>
                <w:rStyle w:val="InstructionalTextChar"/>
              </w:rPr>
            </w:pPr>
            <w:r>
              <w:rPr>
                <w:rStyle w:val="InstructionalTextChar"/>
              </w:rPr>
              <w:t xml:space="preserve"> </w:t>
            </w:r>
          </w:p>
          <w:p w14:paraId="1BF14D51" w14:textId="77777777" w:rsidR="00D326A5" w:rsidRPr="0055440A" w:rsidRDefault="00D326A5" w:rsidP="00D326A5"/>
          <w:p w14:paraId="132FD201" w14:textId="77777777" w:rsidR="00D326A5" w:rsidRPr="003F238F" w:rsidRDefault="00D326A5" w:rsidP="00D326A5">
            <w:pPr>
              <w:pStyle w:val="iBAAGStandardTextBold"/>
            </w:pPr>
            <w:r w:rsidRPr="003F238F">
              <w:t>Is prior authorization needed?</w:t>
            </w:r>
          </w:p>
          <w:p w14:paraId="2C981EF8" w14:textId="489857A9" w:rsidR="00D326A5" w:rsidRDefault="00D326A5" w:rsidP="00D326A5">
            <w:pPr>
              <w:pStyle w:val="iBAAGStandardText"/>
            </w:pPr>
            <w:r>
              <w:t>No</w:t>
            </w:r>
          </w:p>
          <w:p w14:paraId="1902FC6A" w14:textId="22828B31" w:rsidR="00D326A5" w:rsidRPr="003F238F" w:rsidRDefault="00D326A5" w:rsidP="00D326A5">
            <w:pPr>
              <w:pStyle w:val="iBAAGStandardText"/>
            </w:pPr>
          </w:p>
          <w:p w14:paraId="476FCD8E" w14:textId="2C9A1BA2" w:rsidR="002A490A" w:rsidRPr="00DE556B" w:rsidRDefault="002A490A" w:rsidP="00C37752">
            <w:pPr>
              <w:pStyle w:val="iBAAGStandardText"/>
              <w:rPr>
                <w:rStyle w:val="InstructionalTextChar"/>
              </w:rPr>
            </w:pPr>
          </w:p>
        </w:tc>
        <w:tc>
          <w:tcPr>
            <w:tcW w:w="2334" w:type="dxa"/>
            <w:gridSpan w:val="2"/>
            <w:shd w:val="clear" w:color="auto" w:fill="FFFFFF" w:themeFill="background1"/>
          </w:tcPr>
          <w:p w14:paraId="2A071221" w14:textId="77777777" w:rsidR="002A490A" w:rsidRPr="001950BF" w:rsidRDefault="002A490A" w:rsidP="002A490A">
            <w:pPr>
              <w:pStyle w:val="iBAAGStandardTextBold"/>
            </w:pPr>
            <w:r w:rsidRPr="001950BF">
              <w:lastRenderedPageBreak/>
              <w:t>Inpatient:</w:t>
            </w:r>
          </w:p>
          <w:p w14:paraId="15F50753" w14:textId="77777777" w:rsidR="00785163" w:rsidRDefault="00785163" w:rsidP="00785163">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7426AD20" w14:textId="77777777" w:rsidR="00785163" w:rsidRDefault="00785163" w:rsidP="00785163">
            <w:pPr>
              <w:rPr>
                <w:rFonts w:eastAsia="Times New Roman" w:cs="Times New Roman"/>
                <w:color w:val="000000"/>
                <w:szCs w:val="24"/>
              </w:rPr>
            </w:pPr>
          </w:p>
          <w:p w14:paraId="0ACCAAC0" w14:textId="77777777" w:rsidR="00785163" w:rsidRDefault="00785163" w:rsidP="00785163">
            <w:pPr>
              <w:rPr>
                <w:rFonts w:eastAsia="Times New Roman" w:cs="Times New Roman"/>
                <w:color w:val="000000"/>
                <w:szCs w:val="24"/>
              </w:rPr>
            </w:pPr>
          </w:p>
          <w:p w14:paraId="72859E34" w14:textId="77777777" w:rsidR="002A490A" w:rsidRPr="003F238F" w:rsidRDefault="002A490A" w:rsidP="002A490A">
            <w:pPr>
              <w:pStyle w:val="iBAAGStandardTextBold"/>
            </w:pPr>
            <w:r w:rsidRPr="003F238F">
              <w:t>Is prior authorization needed?</w:t>
            </w:r>
          </w:p>
          <w:p w14:paraId="0B13384A" w14:textId="6CF9BF26" w:rsidR="002A490A" w:rsidRDefault="002A490A" w:rsidP="002A490A">
            <w:pPr>
              <w:pStyle w:val="iBAAGStandardText"/>
            </w:pPr>
            <w:r>
              <w:t>No</w:t>
            </w:r>
          </w:p>
          <w:p w14:paraId="6CEC27C5" w14:textId="77777777" w:rsidR="002A490A" w:rsidRDefault="002A490A" w:rsidP="002A490A">
            <w:pPr>
              <w:pStyle w:val="iBAAGStandardText"/>
            </w:pPr>
          </w:p>
          <w:p w14:paraId="3ABE93EC" w14:textId="77777777" w:rsidR="002A490A" w:rsidRPr="001950BF" w:rsidRDefault="002A490A" w:rsidP="002A490A">
            <w:pPr>
              <w:pStyle w:val="iBAAGStandardTextBold"/>
            </w:pPr>
            <w:r>
              <w:t>Out</w:t>
            </w:r>
            <w:r w:rsidRPr="001950BF">
              <w:t>patient:</w:t>
            </w:r>
          </w:p>
          <w:p w14:paraId="67C9B2F3" w14:textId="2BAA94FB" w:rsidR="001873AB" w:rsidRPr="003F238F" w:rsidRDefault="001873AB" w:rsidP="001873AB">
            <w:pPr>
              <w:pStyle w:val="iBAAGStandardText"/>
            </w:pPr>
            <w:r w:rsidRPr="00793C8B">
              <w:rPr>
                <w:rStyle w:val="iBAAGStandardTextBoldChar"/>
              </w:rPr>
              <w:t>$</w:t>
            </w:r>
            <w:r>
              <w:rPr>
                <w:rStyle w:val="iBAAGStandardTextBoldChar"/>
              </w:rPr>
              <w:t>2</w:t>
            </w:r>
            <w:r w:rsidRPr="00793C8B">
              <w:rPr>
                <w:rStyle w:val="iBAAGStandardTextBoldChar"/>
              </w:rPr>
              <w:t>0</w:t>
            </w:r>
            <w:r w:rsidRPr="003F238F">
              <w:t xml:space="preserve"> </w:t>
            </w:r>
            <w:r w:rsidRPr="00793C8B">
              <w:t xml:space="preserve">co-pay per </w:t>
            </w:r>
            <w:r>
              <w:t>visit</w:t>
            </w:r>
            <w:r w:rsidRPr="00793C8B">
              <w:t>.</w:t>
            </w:r>
          </w:p>
          <w:p w14:paraId="3FE2FBAE" w14:textId="1EEDF607" w:rsidR="001873AB" w:rsidRPr="003F238F" w:rsidRDefault="001873AB" w:rsidP="001873AB">
            <w:pPr>
              <w:pStyle w:val="iBAAGStandardText"/>
            </w:pPr>
            <w:r w:rsidRPr="00793C8B">
              <w:t xml:space="preserve">The annual deductible does not </w:t>
            </w:r>
            <w:r w:rsidRPr="00793C8B">
              <w:lastRenderedPageBreak/>
              <w:t>apply.</w:t>
            </w:r>
          </w:p>
          <w:p w14:paraId="074587D5" w14:textId="77777777" w:rsidR="00875A40" w:rsidRDefault="00875A40" w:rsidP="00875A40">
            <w:pPr>
              <w:rPr>
                <w:rFonts w:eastAsia="Times New Roman" w:cs="Times New Roman"/>
                <w:color w:val="000000"/>
                <w:szCs w:val="24"/>
              </w:rPr>
            </w:pPr>
          </w:p>
          <w:p w14:paraId="1178BD0A" w14:textId="77777777" w:rsidR="00875A40" w:rsidRDefault="00875A40" w:rsidP="00875A40">
            <w:pPr>
              <w:rPr>
                <w:rFonts w:eastAsia="Times New Roman" w:cs="Times New Roman"/>
                <w:color w:val="000000"/>
                <w:szCs w:val="24"/>
              </w:rPr>
            </w:pPr>
          </w:p>
          <w:p w14:paraId="13C45C03" w14:textId="1AEAF0CE" w:rsidR="002A490A" w:rsidRPr="003F238F" w:rsidRDefault="002A490A" w:rsidP="00875A40">
            <w:pPr>
              <w:pStyle w:val="iBAAGStandardTextBold"/>
            </w:pPr>
            <w:r w:rsidRPr="003F238F">
              <w:t>Is prior authorization needed?</w:t>
            </w:r>
          </w:p>
          <w:p w14:paraId="6F0A9E8D" w14:textId="1EDCF491" w:rsidR="002A490A" w:rsidRDefault="002A490A" w:rsidP="002A490A">
            <w:pPr>
              <w:pStyle w:val="iBAAGStandardText"/>
            </w:pPr>
            <w:r>
              <w:t>No</w:t>
            </w:r>
          </w:p>
          <w:p w14:paraId="4F877FA9" w14:textId="7AAA5A42" w:rsidR="002A490A" w:rsidRPr="00DE556B" w:rsidRDefault="002A490A">
            <w:pPr>
              <w:pStyle w:val="iBAAGStandardText"/>
            </w:pPr>
          </w:p>
        </w:tc>
        <w:tc>
          <w:tcPr>
            <w:tcW w:w="2334" w:type="dxa"/>
            <w:shd w:val="clear" w:color="auto" w:fill="FFFFFF" w:themeFill="background1"/>
          </w:tcPr>
          <w:p w14:paraId="1A959B00" w14:textId="77777777" w:rsidR="002A490A" w:rsidRPr="001950BF" w:rsidRDefault="002A490A" w:rsidP="002A490A">
            <w:pPr>
              <w:pStyle w:val="iBAAGStandardTextBold"/>
            </w:pPr>
            <w:r w:rsidRPr="001950BF">
              <w:lastRenderedPageBreak/>
              <w:t>Inpatient:</w:t>
            </w:r>
          </w:p>
          <w:p w14:paraId="7868064B" w14:textId="418C7632" w:rsidR="002A490A" w:rsidRPr="003F238F" w:rsidRDefault="001873AB" w:rsidP="002A490A">
            <w:pPr>
              <w:pStyle w:val="iBAAGStandardText"/>
            </w:pPr>
            <w:r>
              <w:rPr>
                <w:rStyle w:val="iBAAGStandardTextBoldChar"/>
              </w:rPr>
              <w:t>30%</w:t>
            </w:r>
            <w:r w:rsidR="002A490A" w:rsidRPr="003F238F">
              <w:t xml:space="preserve"> </w:t>
            </w:r>
            <w:r w:rsidR="002A490A" w:rsidRPr="001950BF">
              <w:t>co-insurance, after you pay the deductible.</w:t>
            </w:r>
          </w:p>
          <w:p w14:paraId="5C5FA929" w14:textId="77777777" w:rsidR="002A490A" w:rsidRDefault="002A490A" w:rsidP="002A490A">
            <w:pPr>
              <w:pStyle w:val="iBAAGStandardTextBold"/>
            </w:pPr>
          </w:p>
          <w:p w14:paraId="5CE97231" w14:textId="77777777" w:rsidR="002A490A" w:rsidRPr="003F238F" w:rsidRDefault="002A490A" w:rsidP="002A490A">
            <w:pPr>
              <w:pStyle w:val="iBAAGStandardTextBold"/>
            </w:pPr>
            <w:r w:rsidRPr="003F238F">
              <w:t>Is prior authorization needed?</w:t>
            </w:r>
          </w:p>
          <w:p w14:paraId="02CEBC03" w14:textId="77777777" w:rsidR="002A490A" w:rsidRPr="003F238F" w:rsidRDefault="002A490A" w:rsidP="002A490A">
            <w:pPr>
              <w:pStyle w:val="iBAAGStandardText"/>
            </w:pPr>
            <w:r w:rsidRPr="003F238F">
              <w:t>Yes</w:t>
            </w:r>
          </w:p>
          <w:p w14:paraId="500F7C61" w14:textId="77777777" w:rsidR="002A490A" w:rsidRDefault="002A490A" w:rsidP="002A490A">
            <w:pPr>
              <w:pStyle w:val="iBAAGStandardTextBold"/>
            </w:pPr>
          </w:p>
          <w:p w14:paraId="7D238568" w14:textId="77777777" w:rsidR="002A490A" w:rsidRPr="003F238F" w:rsidRDefault="002A490A" w:rsidP="002A490A">
            <w:pPr>
              <w:pStyle w:val="iBAAGStandardTextBold"/>
            </w:pPr>
            <w:r w:rsidRPr="003F238F">
              <w:t>Prior authorization is:</w:t>
            </w:r>
          </w:p>
          <w:p w14:paraId="56C1D466" w14:textId="77777777" w:rsidR="002A490A" w:rsidRPr="003F238F" w:rsidRDefault="002A490A" w:rsidP="002A490A">
            <w:pPr>
              <w:pStyle w:val="iBAAGStandardText"/>
            </w:pPr>
            <w:r w:rsidRPr="00466217">
              <w:t>Getting approval</w:t>
            </w:r>
            <w:r w:rsidRPr="003F238F">
              <w:t xml:space="preserve"> by calling the </w:t>
            </w:r>
            <w:r w:rsidRPr="003F238F">
              <w:lastRenderedPageBreak/>
              <w:t>number listed on your health plan ID card before you can get medicine or services.</w:t>
            </w:r>
          </w:p>
          <w:p w14:paraId="64FE435D" w14:textId="77777777" w:rsidR="002A490A" w:rsidRPr="003F238F" w:rsidRDefault="002A490A" w:rsidP="002A490A">
            <w:pPr>
              <w:pStyle w:val="iBAAGStandardText"/>
            </w:pPr>
          </w:p>
          <w:p w14:paraId="096B3FB9" w14:textId="77777777" w:rsidR="002A490A" w:rsidRPr="003F238F" w:rsidRDefault="002A490A" w:rsidP="002A490A">
            <w:pPr>
              <w:pStyle w:val="iBAAGStandardTextBold"/>
            </w:pPr>
            <w:r w:rsidRPr="003F238F">
              <w:t xml:space="preserve">When do I need to call? </w:t>
            </w:r>
          </w:p>
          <w:p w14:paraId="72785620" w14:textId="77777777" w:rsidR="002A490A" w:rsidRPr="002B4D8E" w:rsidRDefault="002A490A" w:rsidP="002A490A">
            <w:pPr>
              <w:pStyle w:val="iBAAGLevel1Bullets"/>
              <w:ind w:left="720"/>
            </w:pPr>
            <w:r w:rsidRPr="002B4D8E">
              <w:t>5 business days before a scheduled admission</w:t>
            </w:r>
          </w:p>
          <w:p w14:paraId="0D8CF321" w14:textId="77777777" w:rsidR="002A490A" w:rsidRPr="002B4D8E" w:rsidRDefault="002A490A" w:rsidP="002A490A">
            <w:pPr>
              <w:pStyle w:val="iBAAGLevel1Bullets"/>
              <w:ind w:left="720"/>
            </w:pPr>
            <w:r w:rsidRPr="002B4D8E">
              <w:t>As soon as possible for non-scheduled admission (including emergency)</w:t>
            </w:r>
          </w:p>
          <w:p w14:paraId="7357E2DF" w14:textId="77777777" w:rsidR="002A490A" w:rsidRPr="003F238F" w:rsidRDefault="002A490A" w:rsidP="002A490A">
            <w:pPr>
              <w:pStyle w:val="iBAAGStandardText"/>
            </w:pPr>
          </w:p>
          <w:p w14:paraId="0DA77376" w14:textId="77777777" w:rsidR="002A490A" w:rsidRPr="003F238F" w:rsidRDefault="002A490A" w:rsidP="002A490A">
            <w:pPr>
              <w:pStyle w:val="iBAAGStandardTextBold"/>
            </w:pPr>
            <w:r w:rsidRPr="003F238F">
              <w:t xml:space="preserve">If you don’t get prior authorization, you pay: </w:t>
            </w:r>
          </w:p>
          <w:p w14:paraId="6C051F73" w14:textId="29580335" w:rsidR="002A490A" w:rsidRPr="003F238F" w:rsidRDefault="00CA7014" w:rsidP="002A490A">
            <w:pPr>
              <w:pStyle w:val="iBAAGStandardText"/>
            </w:pPr>
            <w:r>
              <w:rPr>
                <w:rStyle w:val="iBAAGStandardTextBoldChar"/>
              </w:rPr>
              <w:t>50</w:t>
            </w:r>
            <w:r w:rsidR="002A490A" w:rsidRPr="00D92E8C">
              <w:rPr>
                <w:rStyle w:val="iBAAGStandardTextBoldChar"/>
              </w:rPr>
              <w:t xml:space="preserve">% </w:t>
            </w:r>
            <w:r w:rsidR="002A490A" w:rsidRPr="003F238F">
              <w:t>co-insurance</w:t>
            </w:r>
          </w:p>
          <w:p w14:paraId="1B9477B7" w14:textId="77777777" w:rsidR="002A490A" w:rsidRDefault="002A490A" w:rsidP="002A490A">
            <w:pPr>
              <w:pStyle w:val="iBAAGStandardText"/>
            </w:pPr>
          </w:p>
          <w:p w14:paraId="29C1618D" w14:textId="77777777" w:rsidR="002A490A" w:rsidRPr="001950BF" w:rsidRDefault="002A490A" w:rsidP="002A490A">
            <w:pPr>
              <w:pStyle w:val="iBAAGStandardTextBold"/>
            </w:pPr>
            <w:r>
              <w:t>Out</w:t>
            </w:r>
            <w:r w:rsidRPr="001950BF">
              <w:t>patient:</w:t>
            </w:r>
          </w:p>
          <w:p w14:paraId="7AC82F4B" w14:textId="4EDE69BE" w:rsidR="002A490A" w:rsidRPr="003F238F" w:rsidRDefault="001873AB" w:rsidP="002A490A">
            <w:pPr>
              <w:pStyle w:val="iBAAGStandardText"/>
            </w:pPr>
            <w:r>
              <w:rPr>
                <w:rStyle w:val="iBAAGStandardTextBoldChar"/>
              </w:rPr>
              <w:t>30%</w:t>
            </w:r>
            <w:r w:rsidR="002A490A" w:rsidRPr="003F238F">
              <w:t xml:space="preserve"> </w:t>
            </w:r>
            <w:r w:rsidR="002A490A" w:rsidRPr="001950BF">
              <w:t xml:space="preserve">co-insurance, after you pay the </w:t>
            </w:r>
            <w:r w:rsidR="002A490A" w:rsidRPr="001950BF">
              <w:lastRenderedPageBreak/>
              <w:t>deductible.</w:t>
            </w:r>
          </w:p>
          <w:p w14:paraId="4C2DFC4E" w14:textId="77777777" w:rsidR="002A490A" w:rsidRDefault="002A490A" w:rsidP="002A490A">
            <w:pPr>
              <w:pStyle w:val="iBAAGStandardText"/>
            </w:pPr>
          </w:p>
          <w:p w14:paraId="1B350C23" w14:textId="77777777" w:rsidR="002A490A" w:rsidRPr="003F238F" w:rsidRDefault="002A490A" w:rsidP="002A490A">
            <w:pPr>
              <w:pStyle w:val="iBAAGStandardTextBold"/>
            </w:pPr>
            <w:r w:rsidRPr="003F238F">
              <w:t>Is prior authorization needed?</w:t>
            </w:r>
          </w:p>
          <w:p w14:paraId="5D1F5F59" w14:textId="77777777" w:rsidR="002A490A" w:rsidRPr="003F238F" w:rsidRDefault="002A490A" w:rsidP="002A490A">
            <w:pPr>
              <w:pStyle w:val="iBAAGStandardText"/>
            </w:pPr>
            <w:r w:rsidRPr="003F238F">
              <w:t>Yes</w:t>
            </w:r>
          </w:p>
          <w:p w14:paraId="1799C1DC" w14:textId="77777777" w:rsidR="002A490A" w:rsidRPr="003F238F" w:rsidRDefault="002A490A" w:rsidP="002A490A">
            <w:pPr>
              <w:pStyle w:val="iBAAGStandardText"/>
            </w:pPr>
            <w:r w:rsidRPr="003F238F">
              <w:tab/>
            </w:r>
          </w:p>
          <w:p w14:paraId="00AED750" w14:textId="77777777" w:rsidR="002A490A" w:rsidRPr="003F238F" w:rsidRDefault="002A490A" w:rsidP="002A490A">
            <w:pPr>
              <w:pStyle w:val="iBAAGStandardTextBold"/>
            </w:pPr>
            <w:r w:rsidRPr="003F238F">
              <w:t>Prior authorization is:</w:t>
            </w:r>
          </w:p>
          <w:p w14:paraId="4E86C8FD" w14:textId="77777777" w:rsidR="002A490A" w:rsidRPr="003F238F" w:rsidRDefault="002A490A" w:rsidP="002A490A">
            <w:pPr>
              <w:pStyle w:val="iBAAGStandardText"/>
            </w:pPr>
            <w:r w:rsidRPr="00466217">
              <w:t>Getting approval</w:t>
            </w:r>
            <w:r w:rsidRPr="003F238F">
              <w:t xml:space="preserve"> by calling the number listed on your health plan ID card before you can get medicine or services.</w:t>
            </w:r>
          </w:p>
          <w:p w14:paraId="23D98334" w14:textId="77777777" w:rsidR="002A490A" w:rsidRPr="003F238F" w:rsidRDefault="002A490A" w:rsidP="002A490A">
            <w:pPr>
              <w:pStyle w:val="iBAAGStandardText"/>
            </w:pPr>
          </w:p>
          <w:p w14:paraId="6A8B3968" w14:textId="77777777" w:rsidR="002A490A" w:rsidRDefault="002A490A" w:rsidP="002A490A">
            <w:pPr>
              <w:pStyle w:val="iBAAGStandardTextBold"/>
            </w:pPr>
            <w:r>
              <w:t xml:space="preserve">When do I need to call? </w:t>
            </w:r>
          </w:p>
          <w:p w14:paraId="7A262A9C" w14:textId="77777777" w:rsidR="002A490A" w:rsidRDefault="002A490A" w:rsidP="002A490A">
            <w:pPr>
              <w:pStyle w:val="iBAAGLevel1Bullets"/>
              <w:ind w:left="720"/>
            </w:pPr>
            <w:r>
              <w:t>5 business days before receiving:</w:t>
            </w:r>
          </w:p>
          <w:p w14:paraId="253DAF17" w14:textId="77777777" w:rsidR="002A490A" w:rsidRDefault="002A490A" w:rsidP="002A490A">
            <w:pPr>
              <w:pStyle w:val="iBAAGLevel2Bullets"/>
            </w:pPr>
            <w:r>
              <w:t>Physical therapy</w:t>
            </w:r>
          </w:p>
          <w:p w14:paraId="4A72C81E" w14:textId="77777777" w:rsidR="002A490A" w:rsidRDefault="002A490A" w:rsidP="002A490A">
            <w:pPr>
              <w:pStyle w:val="iBAAGLevel2Bullets"/>
            </w:pPr>
            <w:r>
              <w:t>Occupational therapy</w:t>
            </w:r>
          </w:p>
          <w:p w14:paraId="3073FAAB" w14:textId="77777777" w:rsidR="002A490A" w:rsidRDefault="002A490A" w:rsidP="002A490A">
            <w:pPr>
              <w:pStyle w:val="iBAAGLevel2Bullets"/>
            </w:pPr>
            <w:r>
              <w:t>Speech therapy</w:t>
            </w:r>
          </w:p>
          <w:p w14:paraId="6C644ECE" w14:textId="77777777" w:rsidR="002A490A" w:rsidRPr="003F238F" w:rsidRDefault="002A490A" w:rsidP="002A490A">
            <w:pPr>
              <w:pStyle w:val="iBAAGStandardText"/>
            </w:pPr>
          </w:p>
          <w:p w14:paraId="5F302920" w14:textId="77777777" w:rsidR="002A490A" w:rsidRPr="003F238F" w:rsidRDefault="002A490A" w:rsidP="002A490A">
            <w:pPr>
              <w:pStyle w:val="iBAAGStandardTextBold"/>
            </w:pPr>
            <w:r w:rsidRPr="003F238F">
              <w:t xml:space="preserve">If you don’t get </w:t>
            </w:r>
            <w:r w:rsidRPr="003F238F">
              <w:lastRenderedPageBreak/>
              <w:t xml:space="preserve">prior authorization, you pay: </w:t>
            </w:r>
          </w:p>
          <w:p w14:paraId="55A686DE" w14:textId="34650C27" w:rsidR="002A490A" w:rsidRPr="003F238F" w:rsidRDefault="00CA7014" w:rsidP="002A490A">
            <w:pPr>
              <w:pStyle w:val="iBAAGStandardText"/>
            </w:pPr>
            <w:r>
              <w:rPr>
                <w:rStyle w:val="iBAAGStandardTextBoldChar"/>
              </w:rPr>
              <w:t>50</w:t>
            </w:r>
            <w:r w:rsidR="002A490A" w:rsidRPr="00D92E8C">
              <w:rPr>
                <w:rStyle w:val="iBAAGStandardTextBoldChar"/>
              </w:rPr>
              <w:t xml:space="preserve">% </w:t>
            </w:r>
            <w:r w:rsidR="002A490A" w:rsidRPr="003F238F">
              <w:t>co-insurance</w:t>
            </w:r>
          </w:p>
          <w:p w14:paraId="60D2C2D3" w14:textId="77777777" w:rsidR="002A490A" w:rsidRPr="00DE556B" w:rsidRDefault="002A490A" w:rsidP="00C37752">
            <w:pPr>
              <w:pStyle w:val="iBAAGStandardText"/>
            </w:pPr>
          </w:p>
        </w:tc>
        <w:tc>
          <w:tcPr>
            <w:tcW w:w="2991" w:type="dxa"/>
            <w:gridSpan w:val="2"/>
            <w:shd w:val="clear" w:color="auto" w:fill="FFFFFF" w:themeFill="background1"/>
          </w:tcPr>
          <w:p w14:paraId="710B0329" w14:textId="77777777" w:rsidR="0088214F" w:rsidRPr="00A7748F" w:rsidRDefault="0088214F" w:rsidP="0088214F">
            <w:pPr>
              <w:pStyle w:val="iBAAGStandardText"/>
            </w:pPr>
            <w:r>
              <w:lastRenderedPageBreak/>
              <w:t>The l</w:t>
            </w:r>
            <w:r w:rsidRPr="00514341">
              <w:t>imits</w:t>
            </w:r>
            <w:r w:rsidRPr="00304673">
              <w:t xml:space="preserve"> </w:t>
            </w:r>
            <w:r>
              <w:t xml:space="preserve">below </w:t>
            </w:r>
            <w:r w:rsidRPr="00304673">
              <w:t>do not apply to the treatment of</w:t>
            </w:r>
          </w:p>
          <w:p w14:paraId="4E851FB3" w14:textId="77777777" w:rsidR="0088214F" w:rsidRPr="00304673" w:rsidRDefault="0088214F" w:rsidP="0088214F">
            <w:pPr>
              <w:pStyle w:val="iBAAGStandardText"/>
            </w:pPr>
            <w:r>
              <w:t>a</w:t>
            </w:r>
            <w:r w:rsidRPr="00304673">
              <w:t xml:space="preserve">utism </w:t>
            </w:r>
            <w:r>
              <w:t>s</w:t>
            </w:r>
            <w:r w:rsidRPr="00304673">
              <w:t xml:space="preserve">pectrum </w:t>
            </w:r>
            <w:r>
              <w:t>d</w:t>
            </w:r>
            <w:r w:rsidRPr="00304673">
              <w:t>isorder.</w:t>
            </w:r>
          </w:p>
          <w:p w14:paraId="641DEDC4" w14:textId="77777777" w:rsidR="0088214F" w:rsidRPr="00A7748F" w:rsidRDefault="0088214F" w:rsidP="0088214F">
            <w:pPr>
              <w:pStyle w:val="iBAAGStandardText"/>
            </w:pPr>
          </w:p>
          <w:p w14:paraId="6B376CF0" w14:textId="77777777" w:rsidR="0088214F" w:rsidRPr="001950BF" w:rsidRDefault="0088214F" w:rsidP="0088214F">
            <w:pPr>
              <w:pStyle w:val="iBAAGStandardTextBold"/>
            </w:pPr>
            <w:r w:rsidRPr="001950BF">
              <w:t>Inpatient:</w:t>
            </w:r>
          </w:p>
          <w:p w14:paraId="485B333D" w14:textId="77777777" w:rsidR="0088214F" w:rsidRDefault="0088214F" w:rsidP="0088214F">
            <w:pPr>
              <w:pStyle w:val="iBAAGStandardText"/>
            </w:pPr>
            <w:r w:rsidRPr="003A731B">
              <w:t xml:space="preserve">Limited to </w:t>
            </w:r>
            <w:r>
              <w:rPr>
                <w:rStyle w:val="iBAAGStandardTextBoldChar"/>
              </w:rPr>
              <w:t>12</w:t>
            </w:r>
            <w:r w:rsidRPr="003A731B">
              <w:rPr>
                <w:rStyle w:val="iBAAGStandardTextBoldChar"/>
              </w:rPr>
              <w:t>0</w:t>
            </w:r>
            <w:r>
              <w:rPr>
                <w:rStyle w:val="InstructionalTextChar"/>
              </w:rPr>
              <w:t xml:space="preserve"> </w:t>
            </w:r>
            <w:r w:rsidRPr="003A731B">
              <w:t>days per year.</w:t>
            </w:r>
          </w:p>
          <w:p w14:paraId="6DC99555" w14:textId="77777777" w:rsidR="0088214F" w:rsidRDefault="0088214F" w:rsidP="0088214F">
            <w:pPr>
              <w:pStyle w:val="iBAAGStandardText"/>
            </w:pPr>
          </w:p>
          <w:p w14:paraId="6972C67A" w14:textId="77777777" w:rsidR="0088214F" w:rsidRDefault="0088214F" w:rsidP="0088214F">
            <w:pPr>
              <w:pStyle w:val="MandateStandardText"/>
              <w:rPr>
                <w:rStyle w:val="InstructionalTextChar"/>
              </w:rPr>
            </w:pPr>
          </w:p>
          <w:p w14:paraId="73352609" w14:textId="77777777" w:rsidR="0088214F" w:rsidRPr="001950BF" w:rsidRDefault="0088214F" w:rsidP="0088214F">
            <w:pPr>
              <w:pStyle w:val="iBAAGStandardTextBold"/>
            </w:pPr>
            <w:r>
              <w:t>Out</w:t>
            </w:r>
            <w:r w:rsidRPr="001950BF">
              <w:t>patient:</w:t>
            </w:r>
          </w:p>
          <w:p w14:paraId="590120CD" w14:textId="77777777" w:rsidR="0088214F" w:rsidRDefault="0088214F" w:rsidP="0088214F">
            <w:pPr>
              <w:pStyle w:val="iBAAGStandardText"/>
            </w:pPr>
          </w:p>
          <w:p w14:paraId="1B544A4B" w14:textId="77777777" w:rsidR="0088214F" w:rsidRPr="00571967" w:rsidRDefault="0088214F" w:rsidP="0088214F">
            <w:pPr>
              <w:pStyle w:val="iBAAGStandardText"/>
            </w:pPr>
            <w:r w:rsidRPr="00571967">
              <w:t xml:space="preserve">Limits per year: </w:t>
            </w:r>
          </w:p>
          <w:p w14:paraId="0BB2CF5B" w14:textId="77777777" w:rsidR="0088214F" w:rsidRPr="00571967" w:rsidRDefault="0088214F" w:rsidP="0088214F">
            <w:pPr>
              <w:pStyle w:val="iBAAGLevel1Bullets"/>
              <w:ind w:left="720"/>
            </w:pPr>
            <w:r>
              <w:rPr>
                <w:rStyle w:val="InstructionalTextChar"/>
              </w:rPr>
              <w:t xml:space="preserve"> </w:t>
            </w:r>
            <w:r>
              <w:rPr>
                <w:rStyle w:val="iBAAGStandardTextBoldChar"/>
              </w:rPr>
              <w:t>2</w:t>
            </w:r>
            <w:r w:rsidRPr="003A731B">
              <w:rPr>
                <w:rStyle w:val="iBAAGStandardTextBoldChar"/>
              </w:rPr>
              <w:t>0</w:t>
            </w:r>
            <w:r>
              <w:t xml:space="preserve"> </w:t>
            </w:r>
            <w:r w:rsidRPr="00571967">
              <w:t xml:space="preserve">visits of physical </w:t>
            </w:r>
            <w:r w:rsidRPr="00571967">
              <w:lastRenderedPageBreak/>
              <w:t>therapy.</w:t>
            </w:r>
          </w:p>
          <w:p w14:paraId="65C97AB2" w14:textId="77777777" w:rsidR="0088214F" w:rsidRPr="00571967" w:rsidRDefault="0088214F" w:rsidP="0088214F">
            <w:pPr>
              <w:pStyle w:val="iBAAGLevel1Bullets"/>
              <w:ind w:left="720"/>
            </w:pPr>
            <w:r>
              <w:rPr>
                <w:rStyle w:val="iBAAGStandardTextBoldChar"/>
              </w:rPr>
              <w:t>2</w:t>
            </w:r>
            <w:r w:rsidRPr="003A731B">
              <w:rPr>
                <w:rStyle w:val="iBAAGStandardTextBoldChar"/>
              </w:rPr>
              <w:t>0</w:t>
            </w:r>
            <w:r>
              <w:t xml:space="preserve"> </w:t>
            </w:r>
            <w:r w:rsidRPr="00571967">
              <w:t>visits of occupational therapy.</w:t>
            </w:r>
          </w:p>
          <w:p w14:paraId="7D74F80B" w14:textId="77777777" w:rsidR="0088214F" w:rsidRDefault="0088214F" w:rsidP="0088214F">
            <w:pPr>
              <w:pStyle w:val="iBAAGLevel1Bullets"/>
              <w:ind w:left="720"/>
            </w:pPr>
            <w:r>
              <w:rPr>
                <w:rStyle w:val="iBAAGStandardTextBoldChar"/>
              </w:rPr>
              <w:t>2</w:t>
            </w:r>
            <w:r w:rsidRPr="003A731B">
              <w:rPr>
                <w:rStyle w:val="iBAAGStandardTextBoldChar"/>
              </w:rPr>
              <w:t>0</w:t>
            </w:r>
            <w:r>
              <w:t xml:space="preserve"> </w:t>
            </w:r>
            <w:r w:rsidRPr="00571967">
              <w:t>visits of speech therapy.</w:t>
            </w:r>
          </w:p>
          <w:p w14:paraId="22D54F20" w14:textId="77777777" w:rsidR="002A490A" w:rsidRPr="00DE556B" w:rsidRDefault="002A490A" w:rsidP="00C37752">
            <w:pPr>
              <w:pStyle w:val="iBAAGStandardText"/>
            </w:pPr>
          </w:p>
        </w:tc>
      </w:tr>
      <w:tr w:rsidR="004C6D64" w:rsidRPr="00DE556B" w14:paraId="58717E0C" w14:textId="77777777" w:rsidTr="001960A9">
        <w:tc>
          <w:tcPr>
            <w:tcW w:w="349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1960A9">
        <w:tc>
          <w:tcPr>
            <w:tcW w:w="3497" w:type="dxa"/>
            <w:shd w:val="clear" w:color="auto" w:fill="FFFFFF" w:themeFill="background1"/>
          </w:tcPr>
          <w:p w14:paraId="58717E0D" w14:textId="77777777" w:rsidR="004C6D64" w:rsidRPr="00DE556B" w:rsidRDefault="004C6D64" w:rsidP="001967A9">
            <w:pPr>
              <w:pStyle w:val="iBAAGSituationBoxName"/>
            </w:pPr>
            <w:bookmarkStart w:id="119" w:name="Smoking_Cessation"/>
            <w:r w:rsidRPr="00DE556B">
              <w:t>Smoking Cessation</w:t>
            </w:r>
            <w:bookmarkEnd w:id="119"/>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334"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334"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334"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991"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1960A9">
        <w:tc>
          <w:tcPr>
            <w:tcW w:w="349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1960A9">
        <w:tc>
          <w:tcPr>
            <w:tcW w:w="3497" w:type="dxa"/>
            <w:shd w:val="clear" w:color="auto" w:fill="FFFFFF" w:themeFill="background1"/>
          </w:tcPr>
          <w:p w14:paraId="58717E20" w14:textId="77777777" w:rsidR="004C6D64" w:rsidRPr="00DE556B" w:rsidRDefault="004C6D64" w:rsidP="001967A9">
            <w:pPr>
              <w:pStyle w:val="iBAAGSituationBoxName"/>
            </w:pPr>
            <w:bookmarkStart w:id="120" w:name="Temporomandibular_Joint_Services"/>
            <w:r w:rsidRPr="00DE556B">
              <w:lastRenderedPageBreak/>
              <w:t>Temporomandibular Joint (TMJ) Services</w:t>
            </w:r>
            <w:bookmarkEnd w:id="120"/>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18F5A6A7" w:rsidR="004C6D64" w:rsidRDefault="000F37A9" w:rsidP="00AB5453">
            <w:pPr>
              <w:pStyle w:val="iBAAGStandardText"/>
            </w:pPr>
            <w:r w:rsidDel="000F37A9">
              <w:t xml:space="preserve"> </w:t>
            </w:r>
            <w:r w:rsidR="004C6D64">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23072691"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w:t>
            </w:r>
            <w:r w:rsidRPr="00DE556B">
              <w:lastRenderedPageBreak/>
              <w:t xml:space="preserve">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334" w:type="dxa"/>
            <w:gridSpan w:val="2"/>
            <w:shd w:val="clear" w:color="auto" w:fill="FFFFFF" w:themeFill="background1"/>
          </w:tcPr>
          <w:p w14:paraId="34E6384E" w14:textId="45AC2427" w:rsidR="004C6D64" w:rsidRDefault="004C6D64" w:rsidP="00AB5453">
            <w:pPr>
              <w:pStyle w:val="iBAAGStandardText"/>
              <w:rPr>
                <w:rStyle w:val="InstructionalTextChar"/>
              </w:rPr>
            </w:pPr>
          </w:p>
          <w:p w14:paraId="7F0ACC38" w14:textId="6F638238"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57878D9C"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334"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334"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 xml:space="preserve">5 business days before a </w:t>
            </w:r>
            <w:r>
              <w:lastRenderedPageBreak/>
              <w:t>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06508FD6" w:rsidR="004C6D64" w:rsidRDefault="00F54472"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2991" w:type="dxa"/>
            <w:gridSpan w:val="2"/>
            <w:shd w:val="clear" w:color="auto" w:fill="FFFFFF" w:themeFill="background1"/>
          </w:tcPr>
          <w:p w14:paraId="057BC1A5" w14:textId="77777777" w:rsidR="004C6D64" w:rsidRPr="00B826CB" w:rsidRDefault="004C6D64" w:rsidP="000F62AC">
            <w:pPr>
              <w:pStyle w:val="iBAAGStandardText"/>
            </w:pPr>
          </w:p>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1960A9">
        <w:tc>
          <w:tcPr>
            <w:tcW w:w="349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334"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C708D3">
        <w:trPr>
          <w:gridAfter w:val="1"/>
          <w:wAfter w:w="26" w:type="dxa"/>
        </w:trPr>
        <w:tc>
          <w:tcPr>
            <w:tcW w:w="3517" w:type="dxa"/>
            <w:gridSpan w:val="2"/>
            <w:shd w:val="clear" w:color="auto" w:fill="FFFFFF" w:themeFill="background1"/>
          </w:tcPr>
          <w:p w14:paraId="58717E39" w14:textId="77777777" w:rsidR="004C6D64" w:rsidRPr="00DE556B" w:rsidRDefault="004C6D64" w:rsidP="001967A9">
            <w:pPr>
              <w:pStyle w:val="iBAAGSituationBoxName"/>
            </w:pPr>
            <w:bookmarkStart w:id="121" w:name="Transplantation_Services"/>
            <w:r w:rsidRPr="00DE556B">
              <w:t>Transplantation Services</w:t>
            </w:r>
            <w:bookmarkEnd w:id="121"/>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w:t>
            </w:r>
            <w:r w:rsidRPr="00DE556B">
              <w:lastRenderedPageBreak/>
              <w:t xml:space="preserve">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21903112"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gridSpan w:val="2"/>
            <w:shd w:val="clear" w:color="auto" w:fill="FFFFFF" w:themeFill="background1"/>
          </w:tcPr>
          <w:p w14:paraId="069AD538" w14:textId="0A0DC8B2" w:rsidR="004C6D64" w:rsidRPr="00DE556B" w:rsidRDefault="004C6D64" w:rsidP="0056638B">
            <w:pPr>
              <w:pStyle w:val="iBAAGStandardText"/>
            </w:pPr>
            <w:r w:rsidRPr="00DE556B">
              <w:lastRenderedPageBreak/>
              <w:t xml:space="preserve">The amount you pay is based on where the covered health service is </w:t>
            </w:r>
            <w:r w:rsidRPr="00DE556B">
              <w:lastRenderedPageBreak/>
              <w:t>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 xml:space="preserve">As soon as the possibility of transplant arises and before your </w:t>
            </w:r>
            <w:r w:rsidRPr="00DE556B">
              <w:lastRenderedPageBreak/>
              <w:t>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33B751D9" w:rsidR="004C6D64" w:rsidRPr="00DE556B" w:rsidRDefault="00F54472"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491" w:type="dxa"/>
            <w:shd w:val="clear" w:color="auto" w:fill="FFFFFF" w:themeFill="background1"/>
          </w:tcPr>
          <w:p w14:paraId="58717E50" w14:textId="4DD91A6C" w:rsidR="004C6D64" w:rsidRPr="00DE556B" w:rsidRDefault="004C6D64" w:rsidP="006A6DDF">
            <w:pPr>
              <w:pStyle w:val="iBAAGStandardText"/>
            </w:pPr>
            <w:r w:rsidRPr="00DE556B">
              <w:lastRenderedPageBreak/>
              <w:t xml:space="preserve">The amount you pay is based on where the covered health service is </w:t>
            </w:r>
            <w:r w:rsidRPr="00DE556B">
              <w:lastRenderedPageBreak/>
              <w:t>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 xml:space="preserve">As soon as the possibility of transplant arises and before your </w:t>
            </w:r>
            <w:r w:rsidRPr="00DE556B">
              <w:lastRenderedPageBreak/>
              <w:t>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658B4389"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shd w:val="clear" w:color="auto" w:fill="FFFFFF" w:themeFill="background1"/>
          </w:tcPr>
          <w:p w14:paraId="77144479" w14:textId="77777777" w:rsidR="004C6D64" w:rsidRPr="00ED1D97" w:rsidRDefault="004C6D64" w:rsidP="006C66CD">
            <w:pPr>
              <w:pStyle w:val="iBAAGStandardText"/>
            </w:pPr>
          </w:p>
          <w:p w14:paraId="5F93BB8F" w14:textId="67047697" w:rsidR="004C6D64" w:rsidRPr="00ED1D97" w:rsidRDefault="004C6D64" w:rsidP="006C66CD">
            <w:pPr>
              <w:pStyle w:val="iBAAGStandardText"/>
            </w:pPr>
            <w:r w:rsidRPr="00ED1D97">
              <w:t xml:space="preserve">The amount you pay is based on where the covered health </w:t>
            </w:r>
            <w:r w:rsidRPr="00ED1D97">
              <w:lastRenderedPageBreak/>
              <w:t>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 xml:space="preserve">As soon as the possibility of transplant arises and before </w:t>
            </w:r>
            <w:r w:rsidRPr="00ED1D97">
              <w:lastRenderedPageBreak/>
              <w:t>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76D60784" w:rsidR="004C6D64" w:rsidRPr="00ED1D97" w:rsidRDefault="00F54472"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2491" w:type="dxa"/>
            <w:shd w:val="clear" w:color="auto" w:fill="FFFFFF" w:themeFill="background1"/>
          </w:tcPr>
          <w:p w14:paraId="58717E74" w14:textId="1AEAA91D" w:rsidR="004C6D64" w:rsidRPr="00DE556B" w:rsidRDefault="004C6D64" w:rsidP="006A6DDF">
            <w:pPr>
              <w:pStyle w:val="iBAAGStandardText"/>
            </w:pPr>
            <w:r>
              <w:lastRenderedPageBreak/>
              <w:t>For network benefits, t</w:t>
            </w:r>
            <w:r w:rsidRPr="00DE556B">
              <w:t xml:space="preserve">ransplantation services must be done at a </w:t>
            </w:r>
            <w:r w:rsidRPr="00DE556B">
              <w:lastRenderedPageBreak/>
              <w:t xml:space="preserve">designated facility except for </w:t>
            </w:r>
            <w:proofErr w:type="spellStart"/>
            <w:r w:rsidRPr="00DE556B">
              <w:t>cornea</w:t>
            </w:r>
            <w:proofErr w:type="spellEnd"/>
            <w:r w:rsidRPr="00DE556B">
              <w:t xml:space="preserve">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2F59D08F" w14:textId="77777777" w:rsidR="002E7A99" w:rsidRPr="00ED1D97" w:rsidRDefault="004C6D64" w:rsidP="002E7A99">
            <w:pPr>
              <w:pStyle w:val="iBAAGLevel1Bullets"/>
              <w:ind w:left="720"/>
            </w:pPr>
            <w:r w:rsidRPr="00DE556B">
              <w:t>experimental, investigational or unproven transplants</w:t>
            </w:r>
            <w:r w:rsidR="002E7A99" w:rsidRPr="001960A9">
              <w:rPr>
                <w:rStyle w:val="MandateStandardTextChar"/>
                <w:color w:val="000000" w:themeColor="text1"/>
              </w:rPr>
              <w:t xml:space="preserve">, except for the treatment of </w:t>
            </w:r>
            <w:proofErr w:type="spellStart"/>
            <w:r w:rsidR="002E7A99" w:rsidRPr="001960A9">
              <w:rPr>
                <w:rStyle w:val="MandateStandardTextChar"/>
                <w:color w:val="000000" w:themeColor="text1"/>
              </w:rPr>
              <w:t>Wilm’s</w:t>
            </w:r>
            <w:proofErr w:type="spellEnd"/>
            <w:r w:rsidR="002E7A99" w:rsidRPr="001960A9">
              <w:rPr>
                <w:rStyle w:val="MandateStandardTextChar"/>
                <w:color w:val="000000" w:themeColor="text1"/>
              </w:rPr>
              <w:t xml:space="preserve"> tumor</w:t>
            </w:r>
          </w:p>
          <w:p w14:paraId="58717E79" w14:textId="77777777" w:rsidR="004C6D64" w:rsidRPr="00DE556B" w:rsidRDefault="004C6D64" w:rsidP="001960A9">
            <w:pPr>
              <w:pStyle w:val="iBAAGLevel1Bullets"/>
              <w:numPr>
                <w:ilvl w:val="0"/>
                <w:numId w:val="0"/>
              </w:numPr>
              <w:ind w:left="450"/>
            </w:pP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C6D64" w:rsidRPr="00DE556B" w14:paraId="58717E85" w14:textId="77777777" w:rsidTr="001960A9">
        <w:tc>
          <w:tcPr>
            <w:tcW w:w="349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lastRenderedPageBreak/>
              <w:t>Common Medical Event</w:t>
            </w:r>
          </w:p>
        </w:tc>
        <w:tc>
          <w:tcPr>
            <w:tcW w:w="2334"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334"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334"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991"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1960A9">
        <w:tc>
          <w:tcPr>
            <w:tcW w:w="3497" w:type="dxa"/>
            <w:shd w:val="clear" w:color="auto" w:fill="FFFFFF" w:themeFill="background1"/>
          </w:tcPr>
          <w:p w14:paraId="58717E86" w14:textId="77777777" w:rsidR="004C6D64" w:rsidRPr="00DE556B" w:rsidRDefault="004C6D64" w:rsidP="001967A9">
            <w:pPr>
              <w:pStyle w:val="iBAAGSituationBoxName"/>
            </w:pPr>
            <w:bookmarkStart w:id="122" w:name="Wigs"/>
            <w:r w:rsidRPr="00DE556B">
              <w:t>Wigs</w:t>
            </w:r>
            <w:bookmarkEnd w:id="122"/>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7"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334" w:type="dxa"/>
            <w:gridSpan w:val="2"/>
            <w:shd w:val="clear" w:color="auto" w:fill="FFFFFF" w:themeFill="background1"/>
          </w:tcPr>
          <w:p w14:paraId="1D471B96" w14:textId="77777777" w:rsidR="009E5CD8" w:rsidRDefault="009E5CD8" w:rsidP="009E5CD8">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0AA51F63" w14:textId="5269309E" w:rsidR="004C6D64" w:rsidRPr="00DE556B" w:rsidRDefault="004C6D64" w:rsidP="0056638B">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334" w:type="dxa"/>
            <w:gridSpan w:val="2"/>
            <w:shd w:val="clear" w:color="auto" w:fill="FFFFFF" w:themeFill="background1"/>
          </w:tcPr>
          <w:p w14:paraId="25DC3937" w14:textId="77777777" w:rsidR="00775AA1" w:rsidRDefault="00775AA1" w:rsidP="00775AA1">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334" w:type="dxa"/>
            <w:shd w:val="clear" w:color="auto" w:fill="FFFFFF" w:themeFill="background1"/>
          </w:tcPr>
          <w:p w14:paraId="7F3B3A0E" w14:textId="540C0E8E" w:rsidR="004C6D64" w:rsidRPr="00DE556B" w:rsidRDefault="008D6DC5" w:rsidP="00A42D5A">
            <w:pPr>
              <w:pStyle w:val="iBAAGStandardText"/>
            </w:pPr>
            <w:r>
              <w:rPr>
                <w:rStyle w:val="iBAAGStandardTextBoldChar"/>
              </w:rPr>
              <w:t>30%</w:t>
            </w:r>
            <w:r w:rsidRPr="00DE556B">
              <w:t xml:space="preserve"> </w:t>
            </w:r>
            <w:r w:rsidR="004C6D64" w:rsidRPr="00DE556B">
              <w:t>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991"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3" w:name="Diabetes_Services_Quick_Tip"/>
            <w:r w:rsidRPr="00DE556B">
              <w:t>Diabetes Services Quick Tip</w:t>
            </w:r>
            <w:bookmarkEnd w:id="123"/>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4" w:name="Mechanical_Circulatory_Support_Devices"/>
            <w:r w:rsidRPr="00565364">
              <w:t xml:space="preserve">Mechanical Circulatory Support Devices (MCSD) / Ventricular Assist </w:t>
            </w:r>
            <w:r w:rsidRPr="00565364">
              <w:lastRenderedPageBreak/>
              <w:t>Devices (VAD)</w:t>
            </w:r>
            <w:bookmarkEnd w:id="124"/>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lastRenderedPageBreak/>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w:t>
            </w:r>
            <w:r w:rsidRPr="005D4F6B">
              <w:lastRenderedPageBreak/>
              <w:t xml:space="preserve">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lastRenderedPageBreak/>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5" w:name="Pharmaceutical_Products_Quick_Tip"/>
            <w:r w:rsidRPr="00DE556B">
              <w:t>Pharmaceutical Products – Outpatient Quick Tip</w:t>
            </w:r>
            <w:bookmarkEnd w:id="125"/>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8" w:history="1">
        <w:hyperlink r:id="rId99"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6" w:name="Prescription_Drugs_section"/>
            <w:r w:rsidRPr="00DE556B">
              <w:rPr>
                <w:rFonts w:cs="Arial"/>
                <w:color w:val="0000FF"/>
              </w:rPr>
              <w:t>Prescription Drugs</w:t>
            </w:r>
            <w:bookmarkEnd w:id="126"/>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7" w:name="Pharmacy_Benefit_Manager_PBM"/>
            <w:r w:rsidRPr="00DE556B">
              <w:t>Pharmacy Benefit Manager (PBM)</w:t>
            </w:r>
            <w:bookmarkEnd w:id="127"/>
          </w:p>
          <w:p w14:paraId="58717EB1" w14:textId="77777777" w:rsidR="00692162" w:rsidRPr="00DE556B" w:rsidRDefault="00692162" w:rsidP="00EE4EC4">
            <w:pPr>
              <w:pStyle w:val="iBAAGSituationBoxName"/>
            </w:pPr>
          </w:p>
          <w:p w14:paraId="58717EB2" w14:textId="6D974E47"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28" w:name="Outpatient_Prescription_Drugs"/>
            <w:r w:rsidRPr="00DE556B">
              <w:t>Outpatient Prescription Drugs</w:t>
            </w:r>
            <w:bookmarkEnd w:id="128"/>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 xml:space="preserve">What are outpatient </w:t>
            </w:r>
            <w:r w:rsidRPr="00DE556B">
              <w:rPr>
                <w:rStyle w:val="iBAAGStandardTextBoldChar"/>
              </w:rPr>
              <w:lastRenderedPageBreak/>
              <w:t>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0"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7CD3BE6A" w:rsidR="00AD54E4" w:rsidRPr="00DE556B" w:rsidRDefault="00AD54E4" w:rsidP="00896FD5">
            <w:pPr>
              <w:rPr>
                <w:rFonts w:eastAsia="Times New Roman" w:cs="Times New Roman"/>
                <w:szCs w:val="24"/>
              </w:rPr>
            </w:pPr>
            <w:r w:rsidRPr="00DE556B">
              <w:rPr>
                <w:rFonts w:eastAsia="Times New Roman" w:cs="Arial"/>
                <w:b/>
                <w:szCs w:val="24"/>
              </w:rPr>
              <w:lastRenderedPageBreak/>
              <w:t>No Charge</w:t>
            </w:r>
          </w:p>
          <w:p w14:paraId="1343BB0F" w14:textId="623CE2B7"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lastRenderedPageBreak/>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lastRenderedPageBreak/>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9" w:name="Specialty_Pharmacy_Program_Quick_Tip"/>
            <w:r w:rsidRPr="00DE556B">
              <w:rPr>
                <w:b/>
                <w:sz w:val="28"/>
                <w:szCs w:val="28"/>
              </w:rPr>
              <w:t>Specialty Pharmacy Quick Tip</w:t>
            </w:r>
            <w:bookmarkEnd w:id="129"/>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1" w:history="1">
        <w:hyperlink r:id="rId102"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0" w:name="Other_Benefits_Section"/>
            <w:r w:rsidRPr="00DE556B">
              <w:rPr>
                <w:rFonts w:cs="Arial"/>
                <w:color w:val="0000FF"/>
              </w:rPr>
              <w:t>Other Benefits</w:t>
            </w:r>
            <w:bookmarkEnd w:id="130"/>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lastRenderedPageBreak/>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3183B">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3183B">
        <w:tc>
          <w:tcPr>
            <w:tcW w:w="3517" w:type="dxa"/>
            <w:shd w:val="clear" w:color="auto" w:fill="FFFFFF" w:themeFill="background1"/>
          </w:tcPr>
          <w:p w14:paraId="58717FD7" w14:textId="6B11D369" w:rsidR="00BB75DA" w:rsidRPr="00DE556B" w:rsidRDefault="00BB75DA" w:rsidP="001967A9">
            <w:pPr>
              <w:pStyle w:val="iBAAGSituationBoxName"/>
            </w:pPr>
            <w:bookmarkStart w:id="131" w:name="Dental_Vendor"/>
            <w:r w:rsidRPr="00DE556B">
              <w:t>Dental Vendor</w:t>
            </w:r>
            <w:bookmarkEnd w:id="131"/>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63183B">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3183B">
        <w:tc>
          <w:tcPr>
            <w:tcW w:w="3517" w:type="dxa"/>
            <w:shd w:val="clear" w:color="auto" w:fill="FFFFFF" w:themeFill="background1"/>
          </w:tcPr>
          <w:p w14:paraId="58717FE5" w14:textId="77777777" w:rsidR="00692162" w:rsidRPr="00DE556B" w:rsidRDefault="00692162" w:rsidP="001967A9">
            <w:pPr>
              <w:pStyle w:val="iBAAGSituationBoxName"/>
            </w:pPr>
            <w:bookmarkStart w:id="132" w:name="Dependent_Coverage"/>
            <w:r w:rsidRPr="00DE556B">
              <w:t>Dependent Coverage</w:t>
            </w:r>
            <w:bookmarkEnd w:id="132"/>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1D620E3C" w:rsidR="00692162" w:rsidRPr="00DE556B" w:rsidRDefault="00692162" w:rsidP="006A6DDF">
            <w:pPr>
              <w:pStyle w:val="iBAAGLevel1Bullets"/>
            </w:pPr>
            <w:r w:rsidRPr="00DE556B">
              <w:t>A dependent child is covered until the last day of the month</w:t>
            </w:r>
            <w:r w:rsidR="004D1161">
              <w:t xml:space="preserve"> </w:t>
            </w:r>
            <w:r w:rsidRPr="00DE556B">
              <w:t>following the</w:t>
            </w:r>
            <w:r w:rsidR="004D1161">
              <w:t xml:space="preserve"> </w:t>
            </w:r>
            <w:r w:rsidRPr="00DE556B">
              <w:t xml:space="preserve">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15F5ED15" w:rsidR="00692162" w:rsidRPr="00DE556B" w:rsidRDefault="00692162" w:rsidP="006A6DDF">
            <w:pPr>
              <w:pStyle w:val="iBAAGLevel1Bullets"/>
            </w:pPr>
            <w:r w:rsidRPr="00DE556B">
              <w:t>A legal spouse</w:t>
            </w:r>
            <w:r w:rsidR="0063183B" w:rsidRPr="00816530">
              <w:rPr>
                <w:rStyle w:val="MandateStandardTextChar"/>
              </w:rPr>
              <w:t xml:space="preserve"> </w:t>
            </w:r>
            <w:r w:rsidR="0063183B" w:rsidRPr="00A57859">
              <w:rPr>
                <w:rStyle w:val="MandateStandardTextChar"/>
                <w:color w:val="000000" w:themeColor="text1"/>
              </w:rPr>
              <w:t>or civil union partner</w:t>
            </w:r>
          </w:p>
          <w:p w14:paraId="58717FEF" w14:textId="174D9F6F" w:rsidR="00692162" w:rsidRPr="00DE556B" w:rsidRDefault="00692162" w:rsidP="006A6DDF">
            <w:pPr>
              <w:pStyle w:val="iBAAGLevel1Bullets"/>
            </w:pPr>
            <w:r w:rsidRPr="00DE556B">
              <w:t>A domestic partner of the same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3183B">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3183B">
        <w:tc>
          <w:tcPr>
            <w:tcW w:w="3517" w:type="dxa"/>
            <w:shd w:val="clear" w:color="auto" w:fill="FFFFFF" w:themeFill="background1"/>
          </w:tcPr>
          <w:p w14:paraId="58717FF6" w14:textId="77777777" w:rsidR="00692162" w:rsidRPr="00DE556B" w:rsidRDefault="00692162" w:rsidP="001967A9">
            <w:pPr>
              <w:pStyle w:val="iBAAGSituationBoxName"/>
            </w:pPr>
            <w:bookmarkStart w:id="133" w:name="Exclusions"/>
            <w:r w:rsidRPr="00DE47EC">
              <w:t>Exclusions</w:t>
            </w:r>
            <w:bookmarkEnd w:id="133"/>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 xml:space="preserve">It is the only available treatment for </w:t>
            </w:r>
            <w:r w:rsidRPr="00DE556B">
              <w:lastRenderedPageBreak/>
              <w:t>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lastRenderedPageBreak/>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32130A3" w:rsidR="00D0617E" w:rsidRPr="005A1D83" w:rsidRDefault="00DE1EB2" w:rsidP="00D0617E">
            <w:pPr>
              <w:pStyle w:val="iBAAGStandardText"/>
              <w:rPr>
                <w:rStyle w:val="iBAAGStandardTextItalicsChar"/>
              </w:rPr>
            </w:pPr>
            <w:r w:rsidRPr="00DE7575" w:rsidDel="00DE1EB2">
              <w:lastRenderedPageBreak/>
              <w:t xml:space="preserve"> </w:t>
            </w:r>
            <w:r w:rsidR="00D0617E" w:rsidRPr="000C4D86">
              <w:t xml:space="preserve">These exclusions do not apply to services described </w:t>
            </w:r>
            <w:r w:rsidR="00B029D9" w:rsidRPr="000C4D86">
              <w:t xml:space="preserve">outside the U.S. </w:t>
            </w:r>
            <w:r w:rsidR="002B7568">
              <w:t xml:space="preserve">as described </w:t>
            </w:r>
            <w:r w:rsidR="00D0617E" w:rsidRPr="000C4D86">
              <w:t>under</w:t>
            </w:r>
            <w:r w:rsidR="00D0617E" w:rsidRPr="000C4D86">
              <w:rPr>
                <w:color w:val="FF0000"/>
              </w:rPr>
              <w:t xml:space="preserve"> </w:t>
            </w:r>
            <w:r w:rsidR="00D0617E"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9AB52F0" w:rsidR="00692162" w:rsidRPr="00DE556B" w:rsidRDefault="00692162" w:rsidP="006A6DDF">
            <w:pPr>
              <w:pStyle w:val="iBAAGLevel1Bullets"/>
            </w:pPr>
            <w:r w:rsidRPr="00DE556B">
              <w:t>Orthotic appliances that straighten or re-shape a body part</w:t>
            </w:r>
            <w:r w:rsidR="000B2FE7" w:rsidRPr="00A57859">
              <w:rPr>
                <w:rStyle w:val="MandateStandardTextChar"/>
                <w:color w:val="000000" w:themeColor="text1"/>
              </w:rPr>
              <w:t xml:space="preserve">, except as described under </w:t>
            </w:r>
            <w:r w:rsidR="000B2FE7" w:rsidRPr="0006062E">
              <w:rPr>
                <w:rStyle w:val="MandateTextItalicsChar"/>
                <w:color w:val="000000" w:themeColor="text1"/>
              </w:rPr>
              <w:t>Prosthetics and Orthotics</w:t>
            </w:r>
            <w:r w:rsidRPr="000B2FE7">
              <w:t xml:space="preserve">. </w:t>
            </w:r>
            <w:r w:rsidRPr="00DE556B">
              <w:t>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55DAF23C" w:rsidR="00692162" w:rsidRPr="00DA1F05" w:rsidRDefault="00692162" w:rsidP="006A6DDF">
            <w:pPr>
              <w:pStyle w:val="iBAAGLevel1Bullets"/>
            </w:pPr>
            <w:r w:rsidRPr="00DE556B">
              <w:t>Over-the-counter drugs and treatments</w:t>
            </w:r>
            <w:r w:rsidR="00DA1F05" w:rsidRPr="00A57859">
              <w:rPr>
                <w:rStyle w:val="MandateStandardTextChar"/>
                <w:color w:val="000000" w:themeColor="text1"/>
              </w:rPr>
              <w:t xml:space="preserve">, except as described under </w:t>
            </w:r>
            <w:r w:rsidR="00DA1F05" w:rsidRPr="0006062E">
              <w:rPr>
                <w:rStyle w:val="MandateTextItalicsChar"/>
                <w:color w:val="000000" w:themeColor="text1"/>
              </w:rPr>
              <w:t>Diabetes Supplies</w:t>
            </w:r>
            <w:r w:rsidRPr="00DA1F05">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w:t>
            </w:r>
            <w:r w:rsidRPr="00DE556B">
              <w:lastRenderedPageBreak/>
              <w:t xml:space="preserve">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5726113D" w:rsidR="00E863A0" w:rsidRPr="00743B9D"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w:t>
            </w:r>
            <w:r w:rsidR="00743B9D">
              <w:rPr>
                <w:i/>
              </w:rPr>
              <w:t xml:space="preserve"> </w:t>
            </w:r>
            <w:r w:rsidR="00743B9D" w:rsidRPr="00A57859">
              <w:rPr>
                <w:rStyle w:val="MandateStandardTextChar"/>
                <w:color w:val="000000" w:themeColor="text1"/>
              </w:rPr>
              <w:t>and Orthotic</w:t>
            </w:r>
            <w:r w:rsidRPr="00743B9D">
              <w:rPr>
                <w:i/>
              </w:rPr>
              <w:t xml:space="preserve"> Devices</w:t>
            </w:r>
            <w:r w:rsidRPr="00743B9D">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A11B455" w14:textId="05195B48" w:rsidR="00C16204" w:rsidRPr="00127FE0" w:rsidRDefault="00C16204" w:rsidP="00A07E12">
            <w:pPr>
              <w:pStyle w:val="iBAAGLevel1Bullets"/>
            </w:pPr>
            <w:r w:rsidRPr="00C16204">
              <w:t>Food of any kind, enteral formula, infant formula and donor breast milk</w:t>
            </w:r>
            <w:r w:rsidR="00127FE0" w:rsidRPr="00A57859">
              <w:rPr>
                <w:rStyle w:val="MandateStandardTextChar"/>
                <w:color w:val="000000" w:themeColor="text1"/>
              </w:rPr>
              <w:t xml:space="preserve">, except as described under </w:t>
            </w:r>
            <w:r w:rsidR="00127FE0" w:rsidRPr="009B464C">
              <w:rPr>
                <w:rStyle w:val="MandateTextItalicsChar"/>
                <w:color w:val="000000" w:themeColor="text1"/>
              </w:rPr>
              <w:t>Medical Foods</w:t>
            </w:r>
            <w:r w:rsidR="00CE1856">
              <w:rPr>
                <w:rStyle w:val="MandateTextItalicsChar"/>
                <w:color w:val="000000" w:themeColor="text1"/>
              </w:rPr>
              <w:t xml:space="preserve"> </w:t>
            </w:r>
            <w:r w:rsidR="00CE1856" w:rsidRPr="00A57859">
              <w:rPr>
                <w:rStyle w:val="MandateStandardTextChar"/>
                <w:color w:val="000000" w:themeColor="text1"/>
              </w:rPr>
              <w:t>and</w:t>
            </w:r>
            <w:r w:rsidR="00CE1856" w:rsidRPr="009B464C">
              <w:rPr>
                <w:rStyle w:val="MandateTextItalicsChar"/>
                <w:color w:val="000000" w:themeColor="text1"/>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lastRenderedPageBreak/>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lastRenderedPageBreak/>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lastRenderedPageBreak/>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33221171"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1960A9">
            <w:pPr>
              <w:pStyle w:val="iBAAGLevel1Bullets"/>
              <w:numPr>
                <w:ilvl w:val="0"/>
                <w:numId w:val="0"/>
              </w:numPr>
              <w:ind w:left="450" w:hanging="360"/>
            </w:pPr>
          </w:p>
        </w:tc>
      </w:tr>
      <w:tr w:rsidR="0069193E" w:rsidRPr="00DE556B" w14:paraId="58718085" w14:textId="77777777" w:rsidTr="0063183B">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lastRenderedPageBreak/>
              <w:t>About Your Benefits</w:t>
            </w:r>
          </w:p>
        </w:tc>
      </w:tr>
      <w:tr w:rsidR="0069193E" w:rsidRPr="00DE556B" w14:paraId="58718099" w14:textId="77777777" w:rsidTr="0063183B">
        <w:tc>
          <w:tcPr>
            <w:tcW w:w="3517" w:type="dxa"/>
            <w:shd w:val="clear" w:color="auto" w:fill="FFFFFF" w:themeFill="background1"/>
          </w:tcPr>
          <w:p w14:paraId="58718088" w14:textId="54716407" w:rsidR="0069193E" w:rsidRPr="00DE556B" w:rsidRDefault="0069193E" w:rsidP="001967A9">
            <w:pPr>
              <w:pStyle w:val="iBAAGSituationBoxName"/>
            </w:pPr>
            <w:bookmarkStart w:id="134" w:name="Health_Reimbursement_Account_HRA"/>
            <w:r w:rsidRPr="00DE556B">
              <w:t>Health Reimbursement Account (HRA)</w:t>
            </w:r>
            <w:bookmarkEnd w:id="134"/>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63183B">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3183B">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5" w:name="Health_Savings_Account_HSA"/>
            <w:r w:rsidRPr="00DE556B">
              <w:t xml:space="preserve">Health Savings </w:t>
            </w:r>
            <w:r w:rsidRPr="00DE556B">
              <w:lastRenderedPageBreak/>
              <w:t>Account (HSA)</w:t>
            </w:r>
            <w:bookmarkEnd w:id="135"/>
          </w:p>
        </w:tc>
        <w:tc>
          <w:tcPr>
            <w:tcW w:w="9990" w:type="dxa"/>
            <w:shd w:val="clear" w:color="auto" w:fill="FFFFFF" w:themeFill="background1"/>
          </w:tcPr>
          <w:p w14:paraId="12C67649" w14:textId="77777777" w:rsidR="0059657E" w:rsidRPr="00DE556B" w:rsidRDefault="0059657E" w:rsidP="0059657E">
            <w:pPr>
              <w:pStyle w:val="iBAAGStandardText"/>
            </w:pPr>
            <w:r w:rsidRPr="00DE556B">
              <w:lastRenderedPageBreak/>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63183B">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lastRenderedPageBreak/>
              <w:t>About Your Benefits</w:t>
            </w:r>
          </w:p>
        </w:tc>
      </w:tr>
      <w:tr w:rsidR="00BB75DA" w:rsidRPr="00DE556B" w14:paraId="587180C3" w14:textId="77777777" w:rsidTr="0063183B">
        <w:tc>
          <w:tcPr>
            <w:tcW w:w="3517" w:type="dxa"/>
            <w:shd w:val="clear" w:color="auto" w:fill="FFFFFF" w:themeFill="background1"/>
          </w:tcPr>
          <w:p w14:paraId="5B8A5961" w14:textId="77777777" w:rsidR="00BB75DA" w:rsidRDefault="00BB75DA" w:rsidP="001967A9">
            <w:pPr>
              <w:pStyle w:val="iBAAGSituationBoxName"/>
            </w:pPr>
            <w:bookmarkStart w:id="136" w:name="Health_Wellness"/>
            <w:r w:rsidRPr="00DE556B">
              <w:t>Health &amp; Wellness</w:t>
            </w:r>
            <w:bookmarkEnd w:id="136"/>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5362F10B" w14:textId="77777777" w:rsidR="00E40DAA" w:rsidRPr="00173D7B" w:rsidRDefault="00E40DAA" w:rsidP="00E40DAA"/>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3183B">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2B6E6A" w:rsidRPr="00DE556B" w14:paraId="587180DD" w14:textId="77777777" w:rsidTr="0063183B">
        <w:tc>
          <w:tcPr>
            <w:tcW w:w="3517" w:type="dxa"/>
            <w:shd w:val="clear" w:color="auto" w:fill="FFFFFF" w:themeFill="background1"/>
          </w:tcPr>
          <w:p w14:paraId="02EA9A70" w14:textId="77777777" w:rsidR="002B6E6A" w:rsidRDefault="002B6E6A" w:rsidP="002B6E6A">
            <w:pPr>
              <w:rPr>
                <w:b/>
                <w:bCs/>
                <w:iCs/>
                <w:color w:val="000000"/>
                <w:sz w:val="28"/>
                <w:szCs w:val="28"/>
              </w:rPr>
            </w:pPr>
            <w:bookmarkStart w:id="137"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0B880633" w:rsidR="002B6E6A" w:rsidRPr="00DE556B" w:rsidRDefault="002B6E6A" w:rsidP="002B6E6A">
            <w:pPr>
              <w:pStyle w:val="iBAAGSituationBoxName"/>
            </w:pPr>
            <w:r>
              <w:rPr>
                <w:bCs/>
                <w:iCs/>
                <w:color w:val="000000"/>
              </w:rPr>
              <w:t>Program</w:t>
            </w:r>
            <w:bookmarkEnd w:id="137"/>
          </w:p>
        </w:tc>
        <w:tc>
          <w:tcPr>
            <w:tcW w:w="9990" w:type="dxa"/>
            <w:shd w:val="clear" w:color="auto" w:fill="FFFFFF" w:themeFill="background1"/>
          </w:tcPr>
          <w:p w14:paraId="0E3AB206" w14:textId="77777777" w:rsidR="002B6E6A" w:rsidRPr="00FA5B53" w:rsidRDefault="002B6E6A" w:rsidP="002B6E6A">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7CCC39D6" w14:textId="77777777" w:rsidR="002B6E6A" w:rsidRPr="00FA5B53" w:rsidRDefault="002B6E6A" w:rsidP="002B6E6A">
            <w:pPr>
              <w:rPr>
                <w:color w:val="000000"/>
                <w:szCs w:val="24"/>
              </w:rPr>
            </w:pPr>
          </w:p>
          <w:p w14:paraId="41D3C6A5" w14:textId="77777777" w:rsidR="002B6E6A" w:rsidRPr="00FA5B53" w:rsidRDefault="002B6E6A" w:rsidP="002B6E6A">
            <w:pPr>
              <w:rPr>
                <w:color w:val="000000"/>
                <w:szCs w:val="24"/>
              </w:rPr>
            </w:pPr>
            <w:r w:rsidRPr="00FA5B53">
              <w:rPr>
                <w:color w:val="000000"/>
                <w:szCs w:val="24"/>
              </w:rPr>
              <w:t>Benefits of this program:</w:t>
            </w:r>
          </w:p>
          <w:p w14:paraId="7478842D" w14:textId="77777777" w:rsidR="002B6E6A" w:rsidRPr="00FA5B53" w:rsidRDefault="002B6E6A" w:rsidP="002B6E6A">
            <w:pPr>
              <w:pStyle w:val="ListParagraph"/>
              <w:numPr>
                <w:ilvl w:val="0"/>
                <w:numId w:val="40"/>
              </w:numPr>
              <w:rPr>
                <w:color w:val="000000"/>
              </w:rPr>
            </w:pPr>
            <w:r w:rsidRPr="00FA5B53">
              <w:rPr>
                <w:color w:val="000000"/>
              </w:rPr>
              <w:t>There is no cost to use this program</w:t>
            </w:r>
          </w:p>
          <w:p w14:paraId="4E73A330" w14:textId="77777777" w:rsidR="002B6E6A" w:rsidRDefault="002B6E6A" w:rsidP="002B6E6A">
            <w:pPr>
              <w:pStyle w:val="iBAAGLevel1Bullets"/>
              <w:numPr>
                <w:ilvl w:val="0"/>
                <w:numId w:val="40"/>
              </w:numPr>
            </w:pPr>
            <w:r>
              <w:t xml:space="preserve">Access to more than </w:t>
            </w:r>
            <w:r w:rsidRPr="00FA5B53">
              <w:rPr>
                <w:b/>
              </w:rPr>
              <w:t>5,000</w:t>
            </w:r>
            <w:r>
              <w:t xml:space="preserve"> providers nationwide</w:t>
            </w:r>
          </w:p>
          <w:p w14:paraId="4548578E" w14:textId="77777777" w:rsidR="002B6E6A" w:rsidRDefault="002B6E6A" w:rsidP="002B6E6A">
            <w:pPr>
              <w:pStyle w:val="iBAAGLevel1Bullets"/>
              <w:numPr>
                <w:ilvl w:val="0"/>
                <w:numId w:val="40"/>
              </w:numPr>
            </w:pPr>
            <w:r>
              <w:t>You can get high quality hearing aids for a fraction of the cost</w:t>
            </w:r>
          </w:p>
          <w:p w14:paraId="0353CABE" w14:textId="77777777" w:rsidR="002B6E6A" w:rsidRPr="00FA5B53" w:rsidRDefault="002B6E6A" w:rsidP="002B6E6A">
            <w:pPr>
              <w:pStyle w:val="ListParagraph"/>
              <w:numPr>
                <w:ilvl w:val="0"/>
                <w:numId w:val="40"/>
              </w:numPr>
              <w:rPr>
                <w:dstrike/>
                <w:color w:val="000000"/>
              </w:rPr>
            </w:pPr>
            <w:r w:rsidRPr="00FA5B53">
              <w:rPr>
                <w:color w:val="000000"/>
              </w:rPr>
              <w:t>Your hearing aid is programmed specifically for you</w:t>
            </w:r>
            <w:r w:rsidRPr="00FA5B53">
              <w:rPr>
                <w:dstrike/>
                <w:color w:val="000000"/>
              </w:rPr>
              <w:t xml:space="preserve"> </w:t>
            </w:r>
          </w:p>
          <w:p w14:paraId="40957A92" w14:textId="77777777" w:rsidR="002B6E6A" w:rsidRPr="00FA5B53" w:rsidRDefault="002B6E6A" w:rsidP="002B6E6A">
            <w:pPr>
              <w:pStyle w:val="ListParagraph"/>
              <w:numPr>
                <w:ilvl w:val="0"/>
                <w:numId w:val="40"/>
              </w:numPr>
              <w:rPr>
                <w:color w:val="000000"/>
              </w:rPr>
            </w:pPr>
            <w:r w:rsidRPr="00FA5B53">
              <w:rPr>
                <w:color w:val="000000"/>
              </w:rPr>
              <w:t>We take care of the claim submission process for you</w:t>
            </w:r>
          </w:p>
          <w:p w14:paraId="418BF893" w14:textId="77777777" w:rsidR="002B6E6A" w:rsidRPr="00FA5B53" w:rsidRDefault="002B6E6A" w:rsidP="002B6E6A">
            <w:pPr>
              <w:rPr>
                <w:color w:val="000000"/>
                <w:szCs w:val="24"/>
              </w:rPr>
            </w:pPr>
          </w:p>
          <w:p w14:paraId="31CBFF76" w14:textId="77777777" w:rsidR="002B6E6A" w:rsidRDefault="002B6E6A" w:rsidP="002B6E6A">
            <w:pPr>
              <w:pStyle w:val="iBAAGStandardText"/>
            </w:pPr>
            <w:r>
              <w:t xml:space="preserve">For more information about this program and how to order, click </w:t>
            </w:r>
            <w:hyperlink r:id="rId10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2B6E6A" w:rsidRPr="00DE556B" w:rsidRDefault="002B6E6A" w:rsidP="002B6E6A">
            <w:pPr>
              <w:pStyle w:val="iBAAGStandardText"/>
            </w:pPr>
          </w:p>
        </w:tc>
      </w:tr>
      <w:tr w:rsidR="0087759D" w:rsidRPr="00DE556B" w14:paraId="2412C50D" w14:textId="77777777" w:rsidTr="0063183B">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63183B">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38" w:name="Kidney_Donor"/>
            <w:r w:rsidRPr="00004889">
              <w:lastRenderedPageBreak/>
              <w:t>Kidney Donor Travel Assistance Program</w:t>
            </w:r>
          </w:p>
          <w:bookmarkEnd w:id="138"/>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2B51341C" w:rsidR="0087759D" w:rsidRPr="006842D5" w:rsidRDefault="0087759D" w:rsidP="0087759D">
            <w:pPr>
              <w:pStyle w:val="iBAAGStandardText"/>
              <w:numPr>
                <w:ilvl w:val="0"/>
                <w:numId w:val="38"/>
              </w:numPr>
            </w:pPr>
            <w:r w:rsidRPr="006842D5">
              <w:t xml:space="preserve">Contact Optum Bank for pre-paid travel card questions </w:t>
            </w:r>
            <w:r w:rsidRPr="002B6E6A">
              <w:t xml:space="preserve">at </w:t>
            </w:r>
            <w:r w:rsidR="002B6E6A" w:rsidRPr="003875AF">
              <w:rPr>
                <w:b/>
              </w:rPr>
              <w:t>1-877-370-5329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633206">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633206">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633206">
            <w:pPr>
              <w:pStyle w:val="iBAAGSituationBoxName"/>
            </w:pPr>
            <w:bookmarkStart w:id="139" w:name="Optum_MyWellbeing"/>
            <w:r>
              <w:t>Optum My Wellbeing</w:t>
            </w:r>
          </w:p>
          <w:bookmarkEnd w:id="139"/>
          <w:p w14:paraId="5D25090A" w14:textId="77777777" w:rsidR="00FD12CC" w:rsidRDefault="00FD12CC" w:rsidP="00633206">
            <w:pPr>
              <w:pStyle w:val="iBAAGSituationBoxName"/>
            </w:pPr>
          </w:p>
          <w:p w14:paraId="70D8B074" w14:textId="77777777" w:rsidR="00FD12CC" w:rsidRPr="00DE556B" w:rsidRDefault="00FD12CC" w:rsidP="00633206">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633206">
            <w:pPr>
              <w:pStyle w:val="iBAAGStandardText"/>
            </w:pPr>
            <w:r>
              <w:t xml:space="preserve">For more information about this program or to register, click </w:t>
            </w:r>
            <w:hyperlink r:id="rId106" w:history="1">
              <w:r w:rsidRPr="002C47F0">
                <w:rPr>
                  <w:rStyle w:val="Hyperlinks"/>
                </w:rPr>
                <w:t>here</w:t>
              </w:r>
            </w:hyperlink>
            <w:r>
              <w:t xml:space="preserve"> or call </w:t>
            </w:r>
          </w:p>
          <w:p w14:paraId="583294C9" w14:textId="77777777" w:rsidR="00FD12CC" w:rsidRPr="00BC1E15" w:rsidRDefault="00FD12CC" w:rsidP="00633206">
            <w:pPr>
              <w:pStyle w:val="iBAAGStandardText"/>
            </w:pPr>
            <w:r w:rsidRPr="00BC1E15">
              <w:t xml:space="preserve">toll-free at the number on your health plan ID card. </w:t>
            </w:r>
          </w:p>
          <w:p w14:paraId="2782CC5F" w14:textId="6434657C" w:rsidR="00FD12CC" w:rsidRPr="00DE556B" w:rsidRDefault="00FD12CC" w:rsidP="00633206">
            <w:pPr>
              <w:pStyle w:val="iBAAGStandardText"/>
            </w:pPr>
            <w:r w:rsidRPr="00BC1E15">
              <w:t>Optum My</w:t>
            </w:r>
            <w:r>
              <w:t xml:space="preserve"> </w:t>
            </w:r>
            <w:r w:rsidRPr="00BC1E15">
              <w:t xml:space="preserve">Wellbeing access code: </w:t>
            </w:r>
            <w:proofErr w:type="spellStart"/>
            <w:r w:rsidRPr="009B5F3D">
              <w:rPr>
                <w:b/>
              </w:rPr>
              <w:t>uhcglobal</w:t>
            </w:r>
            <w:proofErr w:type="spellEnd"/>
            <w:r>
              <w:rPr>
                <w:rStyle w:val="InstructionalTextChar"/>
              </w:rPr>
              <w:t xml:space="preserve"> </w:t>
            </w:r>
          </w:p>
          <w:p w14:paraId="5FE71AD2" w14:textId="77777777" w:rsidR="00FD12CC" w:rsidRDefault="00FD12CC" w:rsidP="00633206">
            <w:pPr>
              <w:pStyle w:val="InstructionalText"/>
            </w:pPr>
          </w:p>
          <w:p w14:paraId="384E764F" w14:textId="77777777" w:rsidR="00FD12CC" w:rsidRPr="00DE556B" w:rsidRDefault="00FD12CC" w:rsidP="001960A9"/>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0" w:name="Orthopedic_Health_Support"/>
            <w:r w:rsidRPr="00BE774E">
              <w:t>Orthopedic Health Support</w:t>
            </w:r>
            <w:bookmarkEnd w:id="140"/>
          </w:p>
        </w:tc>
        <w:tc>
          <w:tcPr>
            <w:tcW w:w="9990" w:type="dxa"/>
            <w:shd w:val="clear" w:color="auto" w:fill="FFFFFF" w:themeFill="background1"/>
          </w:tcPr>
          <w:p w14:paraId="67119575" w14:textId="77777777" w:rsidR="00A23889" w:rsidRPr="00173D7B" w:rsidRDefault="00A23889" w:rsidP="00A23889"/>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1" w:name="Life_Dissability_Vendor"/>
            <w:r w:rsidRPr="00DE556B">
              <w:rPr>
                <w:sz w:val="28"/>
                <w:szCs w:val="28"/>
              </w:rPr>
              <w:t>Life and Disability Vendor</w:t>
            </w:r>
            <w:bookmarkEnd w:id="141"/>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lastRenderedPageBreak/>
              <w:t>Not Applicable</w:t>
            </w:r>
          </w:p>
          <w:p w14:paraId="4A9081E0" w14:textId="77777777" w:rsidR="00C83CAD" w:rsidRDefault="00C83CAD" w:rsidP="00C83CAD">
            <w:pPr>
              <w:pStyle w:val="iBAAGStandardText"/>
            </w:pP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2" w:name="Retiree_Reimbursement_Account_RRA"/>
            <w:r w:rsidRPr="00DE556B">
              <w:t>Retiree Reimbursement Account (RRA)</w:t>
            </w:r>
            <w:bookmarkEnd w:id="142"/>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3" w:name="SimplyEngaged_Wellness_Incentive_Program"/>
            <w:proofErr w:type="spellStart"/>
            <w:r w:rsidRPr="00295D8E">
              <w:t>SimplyEngaged</w:t>
            </w:r>
            <w:proofErr w:type="spellEnd"/>
            <w:r w:rsidRPr="00295D8E">
              <w:t xml:space="preserve"> Wellness Incentive Program</w:t>
            </w:r>
            <w:bookmarkEnd w:id="143"/>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11357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113576">
        <w:tc>
          <w:tcPr>
            <w:tcW w:w="3517" w:type="dxa"/>
            <w:shd w:val="clear" w:color="auto" w:fill="FFFFFF" w:themeFill="background1"/>
          </w:tcPr>
          <w:p w14:paraId="7AA7AF16" w14:textId="77777777" w:rsidR="000F62AC" w:rsidRDefault="000F62AC" w:rsidP="001967A9">
            <w:pPr>
              <w:pStyle w:val="iBAAGSituationBoxName"/>
            </w:pPr>
            <w:bookmarkStart w:id="144"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4"/>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1960A9">
            <w:pPr>
              <w:pStyle w:val="iBAAGLevel1Bullets"/>
              <w:numPr>
                <w:ilvl w:val="0"/>
                <w:numId w:val="0"/>
              </w:numPr>
              <w:ind w:left="450" w:hanging="36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113576">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lastRenderedPageBreak/>
              <w:t>About Your Benefits</w:t>
            </w:r>
          </w:p>
        </w:tc>
      </w:tr>
      <w:tr w:rsidR="0069193E" w:rsidRPr="00DE556B" w14:paraId="58718144" w14:textId="77777777" w:rsidTr="00113576">
        <w:tc>
          <w:tcPr>
            <w:tcW w:w="3517" w:type="dxa"/>
            <w:shd w:val="clear" w:color="auto" w:fill="FFFFFF" w:themeFill="background1"/>
          </w:tcPr>
          <w:p w14:paraId="58718136" w14:textId="77777777" w:rsidR="0069193E" w:rsidRPr="00DE556B" w:rsidRDefault="0069193E" w:rsidP="001967A9">
            <w:pPr>
              <w:pStyle w:val="iBAAGSituationBoxName"/>
            </w:pPr>
            <w:bookmarkStart w:id="145" w:name="Vision_Vendor"/>
            <w:r w:rsidRPr="00DE556B">
              <w:t>Vision Vendor</w:t>
            </w:r>
            <w:bookmarkEnd w:id="145"/>
          </w:p>
          <w:p w14:paraId="58718137" w14:textId="77777777" w:rsidR="0069193E" w:rsidRPr="00DE556B" w:rsidRDefault="0069193E" w:rsidP="006A6DDF">
            <w:pPr>
              <w:pStyle w:val="iBAAGStandardText"/>
            </w:pPr>
          </w:p>
          <w:p w14:paraId="58718138" w14:textId="4D83161B"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E61457">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E61457">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E61457">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6" w:name="Defense_Based_Act_Vendor"/>
            <w:r w:rsidRPr="00DE556B">
              <w:t>Defense Based Act (DBA) Vendor</w:t>
            </w:r>
            <w:bookmarkEnd w:id="146"/>
          </w:p>
          <w:p w14:paraId="70ED95A9" w14:textId="77777777" w:rsidR="000C144B" w:rsidRPr="00DE556B" w:rsidRDefault="000C144B" w:rsidP="000C144B">
            <w:pPr>
              <w:pStyle w:val="iBAAGStandardText"/>
            </w:pPr>
          </w:p>
          <w:p w14:paraId="38F2E66C" w14:textId="5DE220D8" w:rsidR="000C144B" w:rsidRPr="00DE556B" w:rsidRDefault="000C144B">
            <w:pPr>
              <w:pStyle w:val="InstructionalText"/>
            </w:pPr>
          </w:p>
        </w:tc>
        <w:tc>
          <w:tcPr>
            <w:tcW w:w="9990" w:type="dxa"/>
            <w:shd w:val="clear" w:color="auto" w:fill="F2DBDB"/>
          </w:tcPr>
          <w:p w14:paraId="4B3E1A70" w14:textId="77777777" w:rsidR="00B97E12" w:rsidRPr="00DE556B" w:rsidRDefault="00B97E12" w:rsidP="00B97E12"/>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E61457">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E61457">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7" w:name="Evacuation_Vendor"/>
            <w:r w:rsidRPr="00DE556B">
              <w:t>Evacuation Vendor</w:t>
            </w:r>
            <w:r w:rsidR="006115E4" w:rsidRPr="006115E4">
              <w:t>/Assistance Services</w:t>
            </w:r>
          </w:p>
          <w:bookmarkEnd w:id="147"/>
          <w:p w14:paraId="785A40C2" w14:textId="77777777" w:rsidR="000C144B" w:rsidRPr="00DE556B" w:rsidRDefault="000C144B" w:rsidP="00EE4EC4">
            <w:pPr>
              <w:pStyle w:val="iBAAGSituationBoxName"/>
            </w:pPr>
          </w:p>
          <w:p w14:paraId="4A667E0C" w14:textId="77777777" w:rsidR="009F1898" w:rsidRPr="00DE556B" w:rsidRDefault="009F1898" w:rsidP="001960A9">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411BA4EE" w14:textId="5EC34229" w:rsidR="006115E4" w:rsidRDefault="006115E4" w:rsidP="008744CE">
            <w:pPr>
              <w:pStyle w:val="iBAAGStandardText"/>
            </w:pPr>
            <w:r>
              <w:t xml:space="preserve">Global Assistance Program: No </w:t>
            </w:r>
          </w:p>
          <w:p w14:paraId="58FE6754" w14:textId="262397C5" w:rsidR="006E1AAD" w:rsidRPr="00DE556B" w:rsidRDefault="006E1AAD">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7" w:history="1">
        <w:hyperlink r:id="rId108"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8" w:name="Mental_Health_Section"/>
            <w:r w:rsidRPr="00DE556B">
              <w:rPr>
                <w:rFonts w:cs="Arial"/>
                <w:color w:val="0000FF"/>
              </w:rPr>
              <w:t>Mental Health</w:t>
            </w:r>
            <w:bookmarkEnd w:id="148"/>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49" w:name="Mental_Health_Vendor"/>
            <w:r w:rsidRPr="00DE556B">
              <w:lastRenderedPageBreak/>
              <w:t>Mental Health Vendor</w:t>
            </w:r>
            <w:bookmarkEnd w:id="149"/>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0" w:name="_DV_M575"/>
      <w:bookmarkEnd w:id="150"/>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EC084B">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EC084B">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 xml:space="preserve">Mental health care services for autism spectrum disorder (including intensive </w:t>
            </w:r>
            <w:r w:rsidRPr="00F641DB">
              <w:lastRenderedPageBreak/>
              <w:t>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9"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Default="002E7D9A" w:rsidP="002E7D9A">
            <w:pPr>
              <w:rPr>
                <w:rStyle w:val="iBAAGStandardTextChar"/>
                <w:b/>
              </w:rPr>
            </w:pPr>
            <w:r w:rsidRPr="00562ED8">
              <w:rPr>
                <w:rStyle w:val="iBAAGStandardTextChar"/>
                <w:b/>
              </w:rPr>
              <w:lastRenderedPageBreak/>
              <w:t>Inpatient:</w:t>
            </w:r>
          </w:p>
          <w:p w14:paraId="714E41EA" w14:textId="77777777" w:rsidR="004176F8" w:rsidRDefault="004176F8" w:rsidP="002E7D9A">
            <w:pPr>
              <w:rPr>
                <w:rStyle w:val="iBAAGStandardTextChar"/>
                <w:b/>
              </w:rPr>
            </w:pPr>
          </w:p>
          <w:p w14:paraId="6243B0E8" w14:textId="77777777" w:rsidR="004176F8" w:rsidRPr="00F641DB" w:rsidRDefault="004176F8" w:rsidP="002E7D9A">
            <w:pPr>
              <w:rPr>
                <w:b/>
              </w:rPr>
            </w:pPr>
          </w:p>
          <w:p w14:paraId="740E3567" w14:textId="77777777" w:rsidR="0066425F" w:rsidRDefault="0066425F" w:rsidP="0066425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CF8BC18" w14:textId="77777777" w:rsidR="002E7D9A" w:rsidRPr="00F641DB" w:rsidRDefault="002E7D9A" w:rsidP="002E7D9A">
            <w:pPr>
              <w:pStyle w:val="InstructionalText"/>
            </w:pPr>
          </w:p>
          <w:p w14:paraId="7D54B69D" w14:textId="77777777" w:rsidR="002E7D9A" w:rsidRDefault="002E7D9A" w:rsidP="002E7D9A">
            <w:pPr>
              <w:rPr>
                <w:rStyle w:val="iBAAGStandardTextChar"/>
                <w:b/>
              </w:rPr>
            </w:pPr>
            <w:r w:rsidRPr="00F641DB">
              <w:rPr>
                <w:rStyle w:val="iBAAGStandardTextChar"/>
                <w:b/>
              </w:rPr>
              <w:t>Outpatient:</w:t>
            </w:r>
          </w:p>
          <w:p w14:paraId="51D1416A" w14:textId="77777777" w:rsidR="004176F8" w:rsidRDefault="004176F8" w:rsidP="002E7D9A">
            <w:pPr>
              <w:rPr>
                <w:rStyle w:val="iBAAGStandardTextChar"/>
                <w:b/>
              </w:rPr>
            </w:pPr>
          </w:p>
          <w:p w14:paraId="63C7567F" w14:textId="77777777" w:rsidR="004176F8" w:rsidRPr="00F641DB" w:rsidRDefault="004176F8" w:rsidP="002E7D9A">
            <w:pPr>
              <w:rPr>
                <w:b/>
              </w:rPr>
            </w:pPr>
          </w:p>
          <w:p w14:paraId="126C0A30" w14:textId="77777777" w:rsidR="001A6C64" w:rsidRDefault="001A6C64" w:rsidP="001A6C64">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62B4565C" w14:textId="77777777" w:rsidR="002E7D9A" w:rsidRPr="00F641DB" w:rsidRDefault="002E7D9A" w:rsidP="002E7D9A">
            <w:pPr>
              <w:pStyle w:val="iBAAGStandardText"/>
            </w:pPr>
          </w:p>
          <w:p w14:paraId="3B61FDA9" w14:textId="77777777" w:rsidR="002E7D9A" w:rsidRDefault="002E7D9A" w:rsidP="002E7D9A">
            <w:pPr>
              <w:pStyle w:val="iBAAGStandardText"/>
              <w:rPr>
                <w:rStyle w:val="iBAAGStandardTextBoldChar"/>
              </w:rPr>
            </w:pPr>
            <w:r w:rsidRPr="00562ED8">
              <w:rPr>
                <w:rStyle w:val="iBAAGStandardTextBoldChar"/>
              </w:rPr>
              <w:t xml:space="preserve">Partial hospitalization/ Intensive </w:t>
            </w:r>
            <w:r w:rsidRPr="00562ED8">
              <w:rPr>
                <w:rStyle w:val="iBAAGStandardTextBoldChar"/>
              </w:rPr>
              <w:lastRenderedPageBreak/>
              <w:t>outpatient treatment:</w:t>
            </w:r>
          </w:p>
          <w:p w14:paraId="52643443" w14:textId="77777777" w:rsidR="004176F8" w:rsidRDefault="004176F8" w:rsidP="002E7D9A">
            <w:pPr>
              <w:pStyle w:val="iBAAGStandardText"/>
              <w:rPr>
                <w:rStyle w:val="iBAAGStandardTextBoldChar"/>
              </w:rPr>
            </w:pPr>
          </w:p>
          <w:p w14:paraId="6935D8F6" w14:textId="77777777" w:rsidR="004176F8" w:rsidRPr="00562ED8" w:rsidRDefault="004176F8" w:rsidP="002E7D9A">
            <w:pPr>
              <w:pStyle w:val="iBAAGStandardText"/>
              <w:rPr>
                <w:rStyle w:val="iBAAGStandardTextBoldChar"/>
              </w:rPr>
            </w:pPr>
          </w:p>
          <w:p w14:paraId="77E8A6D9" w14:textId="77777777" w:rsidR="00F21EC7" w:rsidRDefault="00F21EC7" w:rsidP="00F21EC7">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Default="002E7D9A" w:rsidP="002E7D9A">
            <w:pPr>
              <w:rPr>
                <w:rStyle w:val="iBAAGStandardTextChar"/>
                <w:b/>
              </w:rPr>
            </w:pPr>
            <w:r w:rsidRPr="00562ED8">
              <w:rPr>
                <w:rStyle w:val="iBAAGStandardTextChar"/>
                <w:b/>
              </w:rPr>
              <w:lastRenderedPageBreak/>
              <w:t>Inpatient:</w:t>
            </w:r>
          </w:p>
          <w:p w14:paraId="2A155915" w14:textId="77777777" w:rsidR="00A674F3" w:rsidRDefault="00A674F3" w:rsidP="002E7D9A">
            <w:pPr>
              <w:rPr>
                <w:rStyle w:val="iBAAGStandardTextChar"/>
                <w:b/>
              </w:rPr>
            </w:pPr>
          </w:p>
          <w:p w14:paraId="10075200" w14:textId="77777777" w:rsidR="00A674F3" w:rsidRPr="00F641DB" w:rsidRDefault="00A674F3" w:rsidP="002E7D9A">
            <w:pPr>
              <w:rPr>
                <w:b/>
              </w:rPr>
            </w:pPr>
          </w:p>
          <w:p w14:paraId="56DAB093" w14:textId="77777777" w:rsidR="00A674F3" w:rsidRDefault="00A674F3" w:rsidP="00A674F3">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EB4CB66" w14:textId="77777777" w:rsidR="00A674F3" w:rsidRDefault="00A674F3" w:rsidP="00A674F3">
            <w:pPr>
              <w:rPr>
                <w:rFonts w:eastAsia="Times New Roman" w:cs="Times New Roman"/>
                <w:color w:val="000000"/>
                <w:szCs w:val="24"/>
              </w:rPr>
            </w:pPr>
          </w:p>
          <w:p w14:paraId="18EBD349" w14:textId="77777777" w:rsidR="00A674F3" w:rsidRDefault="00A674F3" w:rsidP="00A674F3">
            <w:pPr>
              <w:rPr>
                <w:rFonts w:eastAsia="Times New Roman" w:cs="Times New Roman"/>
                <w:color w:val="000000"/>
                <w:szCs w:val="24"/>
              </w:rPr>
            </w:pPr>
          </w:p>
          <w:p w14:paraId="1F6EF479" w14:textId="77777777" w:rsidR="002E7D9A" w:rsidRDefault="002E7D9A" w:rsidP="002E7D9A">
            <w:pPr>
              <w:rPr>
                <w:rStyle w:val="iBAAGStandardTextChar"/>
                <w:b/>
              </w:rPr>
            </w:pPr>
            <w:r w:rsidRPr="00F641DB">
              <w:rPr>
                <w:rStyle w:val="iBAAGStandardTextChar"/>
                <w:b/>
              </w:rPr>
              <w:t>Outpatient:</w:t>
            </w:r>
          </w:p>
          <w:p w14:paraId="18143CC4" w14:textId="77777777" w:rsidR="00A674F3" w:rsidRDefault="00A674F3" w:rsidP="002E7D9A">
            <w:pPr>
              <w:rPr>
                <w:rStyle w:val="iBAAGStandardTextChar"/>
                <w:b/>
              </w:rPr>
            </w:pPr>
          </w:p>
          <w:p w14:paraId="5B6BF874" w14:textId="77777777" w:rsidR="00A674F3" w:rsidRPr="00F641DB" w:rsidRDefault="00A674F3" w:rsidP="002E7D9A">
            <w:pPr>
              <w:rPr>
                <w:b/>
              </w:rPr>
            </w:pPr>
          </w:p>
          <w:p w14:paraId="7BA118A4" w14:textId="77777777" w:rsidR="00496534" w:rsidRPr="00E42FBC" w:rsidRDefault="00496534" w:rsidP="00496534">
            <w:pPr>
              <w:pStyle w:val="iBAAGStandardText"/>
            </w:pPr>
            <w:r w:rsidRPr="00E42FBC">
              <w:rPr>
                <w:rStyle w:val="iBAAGStandardTextBoldChar"/>
              </w:rPr>
              <w:t>$</w:t>
            </w:r>
            <w:r>
              <w:rPr>
                <w:rStyle w:val="iBAAGStandardTextBoldChar"/>
              </w:rPr>
              <w:t>30</w:t>
            </w:r>
            <w:r>
              <w:t xml:space="preserve"> co-pay per visit.</w:t>
            </w:r>
          </w:p>
          <w:p w14:paraId="6E3B3586" w14:textId="77777777" w:rsidR="00496534" w:rsidRPr="00E42FBC" w:rsidRDefault="00496534" w:rsidP="00496534">
            <w:pPr>
              <w:pStyle w:val="iBAAGStandardText"/>
            </w:pPr>
            <w:r w:rsidRPr="00E42FBC">
              <w:rPr>
                <w:rStyle w:val="InstructionalTextChar"/>
              </w:rPr>
              <w:t xml:space="preserve"> </w:t>
            </w:r>
            <w:r w:rsidRPr="00E42FBC">
              <w:t>The annual deductible does not apply.</w:t>
            </w:r>
          </w:p>
          <w:p w14:paraId="58275E65" w14:textId="77777777" w:rsidR="00A674F3" w:rsidRDefault="00A674F3" w:rsidP="00A674F3">
            <w:pPr>
              <w:rPr>
                <w:rFonts w:eastAsia="Times New Roman" w:cs="Times New Roman"/>
                <w:color w:val="000000"/>
                <w:szCs w:val="24"/>
              </w:rPr>
            </w:pPr>
          </w:p>
          <w:p w14:paraId="795D23E0" w14:textId="77777777" w:rsidR="00A674F3" w:rsidRDefault="00A674F3" w:rsidP="00A674F3">
            <w:pPr>
              <w:rPr>
                <w:rFonts w:eastAsia="Times New Roman" w:cs="Times New Roman"/>
                <w:color w:val="000000"/>
                <w:szCs w:val="24"/>
              </w:rPr>
            </w:pPr>
          </w:p>
          <w:p w14:paraId="0ECBE6DD"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11CA7F2E" w14:textId="77777777" w:rsidR="00A674F3" w:rsidRDefault="00A674F3" w:rsidP="002E7D9A">
            <w:pPr>
              <w:pStyle w:val="iBAAGStandardText"/>
              <w:rPr>
                <w:rStyle w:val="iBAAGStandardTextBoldChar"/>
              </w:rPr>
            </w:pPr>
          </w:p>
          <w:p w14:paraId="207DC96D" w14:textId="77777777" w:rsidR="00A674F3" w:rsidRPr="00562ED8" w:rsidRDefault="00A674F3" w:rsidP="002E7D9A">
            <w:pPr>
              <w:pStyle w:val="iBAAGStandardText"/>
              <w:rPr>
                <w:rStyle w:val="iBAAGStandardTextBoldChar"/>
              </w:rPr>
            </w:pPr>
          </w:p>
          <w:p w14:paraId="7CA2EF7D" w14:textId="77777777" w:rsidR="00A674F3" w:rsidRDefault="00A674F3" w:rsidP="00A674F3">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14A5198A" w14:textId="77777777" w:rsidR="00A674F3" w:rsidRDefault="00A674F3" w:rsidP="002E7D9A">
            <w:pPr>
              <w:pStyle w:val="iBAAGStandardText"/>
              <w:rPr>
                <w:rStyle w:val="InstructionalTextChar"/>
              </w:rPr>
            </w:pPr>
          </w:p>
          <w:p w14:paraId="1CD18CCA" w14:textId="77777777" w:rsidR="00A674F3" w:rsidRDefault="00A674F3" w:rsidP="002E7D9A">
            <w:pPr>
              <w:pStyle w:val="iBAAGStandardText"/>
              <w:rPr>
                <w:rStyle w:val="InstructionalTextChar"/>
              </w:rPr>
            </w:pPr>
          </w:p>
          <w:p w14:paraId="2F38882A" w14:textId="77777777" w:rsidR="002E7D9A" w:rsidRPr="00F641DB" w:rsidRDefault="002E7D9A" w:rsidP="002E7D9A">
            <w:pPr>
              <w:pStyle w:val="iBAAGStandardText"/>
            </w:pPr>
          </w:p>
          <w:p w14:paraId="26CC7D70" w14:textId="77777777" w:rsidR="002E7D9A" w:rsidRDefault="002E7D9A" w:rsidP="002E7D9A">
            <w:pPr>
              <w:pStyle w:val="iBAAGStandardTextBold"/>
            </w:pPr>
            <w:r w:rsidRPr="00F641DB">
              <w:t>Is prior authorization needed?</w:t>
            </w:r>
          </w:p>
          <w:p w14:paraId="6DAE4F21" w14:textId="77777777" w:rsidR="00D016BD" w:rsidRDefault="00D016BD" w:rsidP="001960A9">
            <w:pPr>
              <w:pStyle w:val="iBAAGStandardText"/>
            </w:pPr>
          </w:p>
          <w:p w14:paraId="5513CFD4" w14:textId="77777777" w:rsidR="00D016BD" w:rsidRPr="001960A9" w:rsidRDefault="00D016BD" w:rsidP="00D016BD">
            <w:pPr>
              <w:rPr>
                <w:rStyle w:val="MandateTextBoldChar"/>
                <w:color w:val="000000" w:themeColor="text1"/>
              </w:rPr>
            </w:pPr>
            <w:r w:rsidRPr="001960A9">
              <w:rPr>
                <w:rStyle w:val="MandateTextBoldChar"/>
                <w:color w:val="000000" w:themeColor="text1"/>
              </w:rPr>
              <w:t>Substance-Related and Addictive Disorder Services</w:t>
            </w:r>
          </w:p>
          <w:p w14:paraId="7418E243" w14:textId="77777777" w:rsidR="00D016BD" w:rsidRDefault="00D016BD" w:rsidP="00D016BD">
            <w:pPr>
              <w:rPr>
                <w:rStyle w:val="MandateStandardTextChar"/>
                <w:color w:val="000000" w:themeColor="text1"/>
              </w:rPr>
            </w:pPr>
            <w:r w:rsidRPr="001960A9">
              <w:rPr>
                <w:rStyle w:val="MandateStandardTextChar"/>
                <w:color w:val="000000" w:themeColor="text1"/>
              </w:rPr>
              <w:t xml:space="preserve">The first </w:t>
            </w:r>
            <w:r w:rsidRPr="001960A9">
              <w:rPr>
                <w:rStyle w:val="MandateTextBoldChar"/>
                <w:color w:val="000000" w:themeColor="text1"/>
              </w:rPr>
              <w:t>180</w:t>
            </w:r>
            <w:r w:rsidRPr="001960A9">
              <w:rPr>
                <w:rStyle w:val="MandateStandardTextChar"/>
                <w:color w:val="000000" w:themeColor="text1"/>
              </w:rPr>
              <w:t xml:space="preserve"> days of treatment authorization is not needed.</w:t>
            </w:r>
          </w:p>
          <w:p w14:paraId="01A47387" w14:textId="77777777" w:rsidR="0041693F" w:rsidRDefault="0041693F" w:rsidP="00D016BD">
            <w:pPr>
              <w:rPr>
                <w:rStyle w:val="MandateStandardTextChar"/>
                <w:color w:val="000000" w:themeColor="text1"/>
              </w:rPr>
            </w:pPr>
          </w:p>
          <w:p w14:paraId="1CF0BED0" w14:textId="5AD4F0F4" w:rsidR="0041693F" w:rsidRDefault="0041693F" w:rsidP="00D016BD">
            <w:pPr>
              <w:rPr>
                <w:rStyle w:val="MandateStandardTextChar"/>
                <w:color w:val="000000" w:themeColor="text1"/>
              </w:rPr>
            </w:pPr>
            <w:r w:rsidRPr="001960A9">
              <w:rPr>
                <w:rStyle w:val="MandateStandardTextChar"/>
                <w:color w:val="000000" w:themeColor="text1"/>
              </w:rPr>
              <w:t xml:space="preserve">Beginning on the </w:t>
            </w:r>
            <w:r w:rsidRPr="001960A9">
              <w:rPr>
                <w:rStyle w:val="MandateTextBoldChar"/>
                <w:color w:val="000000" w:themeColor="text1"/>
              </w:rPr>
              <w:t>181st</w:t>
            </w:r>
            <w:r w:rsidRPr="001960A9">
              <w:rPr>
                <w:rStyle w:val="MandateStandardTextChar"/>
                <w:color w:val="000000" w:themeColor="text1"/>
              </w:rPr>
              <w:t xml:space="preserve"> day of treatment your provider may need </w:t>
            </w:r>
            <w:r w:rsidRPr="001960A9">
              <w:rPr>
                <w:rStyle w:val="MandateStandardTextChar"/>
                <w:color w:val="000000" w:themeColor="text1"/>
              </w:rPr>
              <w:lastRenderedPageBreak/>
              <w:t>authorization.</w:t>
            </w:r>
          </w:p>
          <w:p w14:paraId="355547AB" w14:textId="77777777" w:rsidR="00EC084B" w:rsidRDefault="00EC084B" w:rsidP="00D016BD">
            <w:pPr>
              <w:rPr>
                <w:rStyle w:val="MandateStandardTextChar"/>
                <w:color w:val="000000" w:themeColor="text1"/>
              </w:rPr>
            </w:pPr>
          </w:p>
          <w:p w14:paraId="23AB347A" w14:textId="77777777" w:rsidR="00EC084B" w:rsidRPr="001960A9" w:rsidRDefault="00EC084B" w:rsidP="00D016BD">
            <w:pPr>
              <w:rPr>
                <w:rStyle w:val="MandateStandardTextChar"/>
                <w:color w:val="000000" w:themeColor="text1"/>
              </w:rPr>
            </w:pPr>
          </w:p>
          <w:p w14:paraId="6BF1C667" w14:textId="77777777" w:rsidR="00EC084B" w:rsidRPr="001960A9" w:rsidRDefault="00EC084B" w:rsidP="00EC084B">
            <w:pPr>
              <w:pStyle w:val="MandateTextBold"/>
              <w:rPr>
                <w:color w:val="000000" w:themeColor="text1"/>
              </w:rPr>
            </w:pPr>
            <w:r w:rsidRPr="001960A9">
              <w:rPr>
                <w:color w:val="000000" w:themeColor="text1"/>
              </w:rPr>
              <w:t>Mental Health</w:t>
            </w:r>
          </w:p>
          <w:p w14:paraId="531E8652" w14:textId="77777777" w:rsidR="00D016BD" w:rsidRPr="00A57859" w:rsidRDefault="00D016BD" w:rsidP="001960A9">
            <w:pPr>
              <w:pStyle w:val="iBAAGStandardText"/>
            </w:pP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w:t>
            </w:r>
            <w:r w:rsidRPr="00EF5362">
              <w:lastRenderedPageBreak/>
              <w:t xml:space="preserve">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w:t>
            </w:r>
            <w:r w:rsidRPr="00EF5362">
              <w:lastRenderedPageBreak/>
              <w:t>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lastRenderedPageBreak/>
              <w:t>Inpatient:</w:t>
            </w:r>
          </w:p>
          <w:p w14:paraId="0B00FC50" w14:textId="64E17406" w:rsidR="002E7D9A" w:rsidRPr="00F641DB" w:rsidRDefault="006369DE" w:rsidP="002E7D9A">
            <w:pPr>
              <w:pStyle w:val="iBAAGStandardText"/>
            </w:pPr>
            <w:r>
              <w:rPr>
                <w:rStyle w:val="iBAAGStandardTextBoldChar"/>
              </w:rPr>
              <w:t>30%</w:t>
            </w:r>
            <w:r w:rsidRPr="00F641DB">
              <w:t xml:space="preserve"> </w:t>
            </w:r>
            <w:r w:rsidR="002E7D9A" w:rsidRPr="00F641DB">
              <w:t>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74D96E41" w14:textId="77777777" w:rsidR="002E7D9A" w:rsidRPr="00F641DB" w:rsidRDefault="002E7D9A" w:rsidP="002E7D9A">
            <w:pPr>
              <w:pStyle w:val="iBAAGStandardText"/>
            </w:pPr>
          </w:p>
          <w:p w14:paraId="2E3C5816" w14:textId="77777777" w:rsidR="00EE5D2C" w:rsidRPr="00F641DB" w:rsidRDefault="00EE5D2C" w:rsidP="00EE5D2C">
            <w:pPr>
              <w:pStyle w:val="iBAAGStandardText"/>
            </w:pPr>
            <w:r>
              <w:rPr>
                <w:rStyle w:val="iBAAGStandardTextBoldChar"/>
              </w:rPr>
              <w:t>30%</w:t>
            </w:r>
            <w:r w:rsidRPr="00F641DB">
              <w:t xml:space="preserve"> co-insurance, after you pay the deductible.</w:t>
            </w:r>
          </w:p>
          <w:p w14:paraId="0296A950" w14:textId="6E1EBF80" w:rsidR="002E7D9A" w:rsidRPr="00F641DB" w:rsidRDefault="00EE5D2C" w:rsidP="002E7D9A">
            <w:pPr>
              <w:pStyle w:val="iBAAGStandardText"/>
            </w:pPr>
            <w:r w:rsidRPr="00F641DB" w:rsidDel="00E70642">
              <w:rPr>
                <w:rStyle w:val="InstructionalTextChar"/>
              </w:rPr>
              <w:t xml:space="preserve"> </w:t>
            </w:r>
          </w:p>
          <w:p w14:paraId="68EA269F" w14:textId="77777777" w:rsidR="002E7D9A" w:rsidRPr="00562ED8" w:rsidRDefault="002E7D9A" w:rsidP="002E7D9A">
            <w:pPr>
              <w:pStyle w:val="iBAAGStandardText"/>
              <w:rPr>
                <w:rStyle w:val="iBAAGStandardTextBoldChar"/>
              </w:rPr>
            </w:pPr>
            <w:r w:rsidRPr="00562ED8">
              <w:rPr>
                <w:rStyle w:val="iBAAGStandardTextBoldChar"/>
              </w:rPr>
              <w:t xml:space="preserve">Partial hospitalization/ Intensive outpatient </w:t>
            </w:r>
            <w:r w:rsidRPr="00562ED8">
              <w:rPr>
                <w:rStyle w:val="iBAAGStandardTextBoldChar"/>
              </w:rPr>
              <w:lastRenderedPageBreak/>
              <w:t>treatment:</w:t>
            </w:r>
          </w:p>
          <w:p w14:paraId="6FBB5DD2" w14:textId="77777777" w:rsidR="002E7D9A" w:rsidRPr="00F641DB" w:rsidRDefault="002E7D9A" w:rsidP="002E7D9A">
            <w:pPr>
              <w:pStyle w:val="iBAAGStandardText"/>
            </w:pPr>
          </w:p>
          <w:p w14:paraId="020B36EF" w14:textId="6FEDA589" w:rsidR="002E7D9A" w:rsidRPr="00F641DB" w:rsidRDefault="0055332C" w:rsidP="002E7D9A">
            <w:pPr>
              <w:pStyle w:val="iBAAGStandardText"/>
            </w:pPr>
            <w:r>
              <w:rPr>
                <w:rStyle w:val="iBAAGStandardTextBoldChar"/>
              </w:rPr>
              <w:t>30%</w:t>
            </w:r>
            <w:r w:rsidRPr="00F641DB">
              <w:t xml:space="preserve"> </w:t>
            </w:r>
            <w:r w:rsidR="002E7D9A" w:rsidRPr="00F641DB">
              <w:t>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 xml:space="preserve">5 business days before a </w:t>
            </w:r>
            <w:r w:rsidRPr="00A04653">
              <w:lastRenderedPageBreak/>
              <w:t>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w:t>
            </w:r>
            <w:r w:rsidRPr="00EF5362">
              <w:lastRenderedPageBreak/>
              <w:t>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55F5CB17" w:rsidR="002E7D9A" w:rsidRPr="00F641DB" w:rsidRDefault="00F54472"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lastRenderedPageBreak/>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Educational service</w:t>
            </w:r>
            <w:r w:rsidRPr="00C87BF2">
              <w:lastRenderedPageBreak/>
              <w:t xml:space="preserv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 xml:space="preserve">Any treatments or other specialized </w:t>
            </w:r>
            <w:r w:rsidRPr="00C87BF2">
              <w:lastRenderedPageBreak/>
              <w:t>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1" w:name="IEAP"/>
            <w:r w:rsidRPr="00370409">
              <w:t>International Employee Assistant Program (IEAP)</w:t>
            </w:r>
          </w:p>
          <w:bookmarkEnd w:id="151"/>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0ECCF0FB" w:rsidR="006115E4" w:rsidRPr="00370409" w:rsidRDefault="008D75FE" w:rsidP="00543338">
            <w:r w:rsidDel="008D75FE">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lastRenderedPageBreak/>
        <w:t xml:space="preserve">Providers, this summary is for members, to review the terms of your participation agreement, please visit </w:t>
      </w:r>
      <w:hyperlink r:id="rId110" w:history="1">
        <w:hyperlink r:id="rId111"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2" w:name="Substance_Use_Section"/>
            <w:r w:rsidRPr="00DE556B">
              <w:rPr>
                <w:rFonts w:cs="Arial"/>
                <w:color w:val="0000FF"/>
              </w:rPr>
              <w:t>Substance Use</w:t>
            </w:r>
            <w:bookmarkEnd w:id="152"/>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3" w:name="Substance_Use_Vendor"/>
            <w:r w:rsidRPr="00DE556B">
              <w:t>Substance Use Vendor</w:t>
            </w:r>
            <w:bookmarkEnd w:id="153"/>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9773CA">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9773CA">
        <w:tc>
          <w:tcPr>
            <w:tcW w:w="3517" w:type="dxa"/>
          </w:tcPr>
          <w:p w14:paraId="7099B436" w14:textId="77777777" w:rsidR="002E7D9A" w:rsidRPr="00F641DB" w:rsidRDefault="002E7D9A" w:rsidP="001967A9">
            <w:pPr>
              <w:pStyle w:val="iBAAGSituationBoxName"/>
            </w:pPr>
            <w:bookmarkStart w:id="154" w:name="Substance_Use"/>
            <w:r w:rsidRPr="00F641DB">
              <w:t xml:space="preserve">Mental Health, </w:t>
            </w:r>
            <w:r w:rsidRPr="006B6EB4">
              <w:t xml:space="preserve"> Substance-Related and Addictive Disorder</w:t>
            </w:r>
            <w:r>
              <w:t xml:space="preserve"> </w:t>
            </w:r>
            <w:r w:rsidRPr="00F641DB">
              <w:t>Services</w:t>
            </w:r>
            <w:bookmarkEnd w:id="154"/>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lastRenderedPageBreak/>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lastRenderedPageBreak/>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2"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Default="002E7D9A" w:rsidP="002E7D9A">
            <w:pPr>
              <w:rPr>
                <w:rStyle w:val="iBAAGStandardTextChar"/>
                <w:b/>
              </w:rPr>
            </w:pPr>
            <w:r w:rsidRPr="00562ED8">
              <w:rPr>
                <w:rStyle w:val="iBAAGStandardTextChar"/>
                <w:b/>
              </w:rPr>
              <w:lastRenderedPageBreak/>
              <w:t>Inpatient:</w:t>
            </w:r>
          </w:p>
          <w:p w14:paraId="7AFCFCF8" w14:textId="77777777" w:rsidR="00EF644F" w:rsidRDefault="00EF644F" w:rsidP="002E7D9A">
            <w:pPr>
              <w:rPr>
                <w:rStyle w:val="iBAAGStandardTextChar"/>
                <w:b/>
              </w:rPr>
            </w:pPr>
          </w:p>
          <w:p w14:paraId="5681AB0E" w14:textId="77777777" w:rsidR="00EF644F" w:rsidRPr="00F641DB" w:rsidRDefault="00EF644F" w:rsidP="002E7D9A">
            <w:pPr>
              <w:rPr>
                <w:b/>
              </w:rPr>
            </w:pPr>
          </w:p>
          <w:p w14:paraId="7A8D3F5C" w14:textId="77777777" w:rsidR="00814CC4" w:rsidRDefault="00814CC4" w:rsidP="00814CC4">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0EBD3888" w14:textId="77777777" w:rsidR="002E7D9A" w:rsidRPr="00F641DB" w:rsidRDefault="002E7D9A" w:rsidP="002E7D9A">
            <w:pPr>
              <w:pStyle w:val="InstructionalText"/>
            </w:pPr>
          </w:p>
          <w:p w14:paraId="0C2E6205" w14:textId="77777777" w:rsidR="002E7D9A" w:rsidRDefault="002E7D9A" w:rsidP="002E7D9A">
            <w:pPr>
              <w:rPr>
                <w:rStyle w:val="iBAAGStandardTextChar"/>
                <w:b/>
              </w:rPr>
            </w:pPr>
            <w:r w:rsidRPr="00F641DB">
              <w:rPr>
                <w:rStyle w:val="iBAAGStandardTextChar"/>
                <w:b/>
              </w:rPr>
              <w:t>Outpatient:</w:t>
            </w:r>
          </w:p>
          <w:p w14:paraId="58F8B1C7" w14:textId="77777777" w:rsidR="005242CF" w:rsidRPr="00F641DB" w:rsidRDefault="005242CF" w:rsidP="002E7D9A">
            <w:pPr>
              <w:rPr>
                <w:b/>
              </w:rPr>
            </w:pPr>
          </w:p>
          <w:p w14:paraId="608B3EE5" w14:textId="77777777" w:rsidR="005242CF" w:rsidRDefault="005242CF" w:rsidP="005242C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C77E818" w14:textId="77777777" w:rsidR="002E7D9A" w:rsidRPr="00F641DB" w:rsidRDefault="002E7D9A" w:rsidP="002E7D9A">
            <w:pPr>
              <w:pStyle w:val="iBAAGStandardText"/>
            </w:pPr>
          </w:p>
          <w:p w14:paraId="2F0FC5E0" w14:textId="77777777" w:rsidR="002E7D9A" w:rsidRDefault="002E7D9A" w:rsidP="002E7D9A">
            <w:pPr>
              <w:pStyle w:val="iBAAGStandardText"/>
              <w:rPr>
                <w:rStyle w:val="iBAAGStandardTextBoldChar"/>
              </w:rPr>
            </w:pPr>
            <w:r w:rsidRPr="00562ED8">
              <w:rPr>
                <w:rStyle w:val="iBAAGStandardTextBoldChar"/>
              </w:rPr>
              <w:lastRenderedPageBreak/>
              <w:t>Partial hospitalization/ Intensive outpatient treatment:</w:t>
            </w:r>
          </w:p>
          <w:p w14:paraId="69FA4E6A" w14:textId="77777777" w:rsidR="005242CF" w:rsidRDefault="005242CF" w:rsidP="002E7D9A">
            <w:pPr>
              <w:pStyle w:val="iBAAGStandardText"/>
              <w:rPr>
                <w:rStyle w:val="iBAAGStandardTextBoldChar"/>
              </w:rPr>
            </w:pPr>
          </w:p>
          <w:p w14:paraId="429F3171" w14:textId="77777777" w:rsidR="005242CF" w:rsidRPr="00562ED8" w:rsidRDefault="005242CF" w:rsidP="002E7D9A">
            <w:pPr>
              <w:pStyle w:val="iBAAGStandardText"/>
              <w:rPr>
                <w:rStyle w:val="iBAAGStandardTextBoldChar"/>
              </w:rPr>
            </w:pPr>
          </w:p>
          <w:p w14:paraId="1EEFA0D8" w14:textId="77777777" w:rsidR="005242CF" w:rsidRDefault="005242CF" w:rsidP="005242C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70389C55" w14:textId="77777777" w:rsidR="005242CF" w:rsidRDefault="005242CF" w:rsidP="005242CF">
            <w:pPr>
              <w:rPr>
                <w:rFonts w:eastAsia="Times New Roman" w:cs="Times New Roman"/>
                <w:color w:val="000000"/>
                <w:szCs w:val="24"/>
              </w:rPr>
            </w:pPr>
          </w:p>
          <w:p w14:paraId="46D25261" w14:textId="77777777" w:rsidR="005242CF" w:rsidRDefault="005242CF" w:rsidP="005242CF">
            <w:pPr>
              <w:rPr>
                <w:rFonts w:eastAsia="Times New Roman" w:cs="Times New Roman"/>
                <w:color w:val="000000"/>
                <w:szCs w:val="24"/>
              </w:rPr>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Default="002E7D9A" w:rsidP="002E7D9A">
            <w:pPr>
              <w:rPr>
                <w:rStyle w:val="iBAAGStandardTextChar"/>
                <w:b/>
              </w:rPr>
            </w:pPr>
            <w:r w:rsidRPr="00562ED8">
              <w:rPr>
                <w:rStyle w:val="iBAAGStandardTextChar"/>
                <w:b/>
              </w:rPr>
              <w:lastRenderedPageBreak/>
              <w:t>Inpatient:</w:t>
            </w:r>
          </w:p>
          <w:p w14:paraId="72691415" w14:textId="77777777" w:rsidR="008E1158" w:rsidRDefault="008E1158" w:rsidP="002E7D9A">
            <w:pPr>
              <w:rPr>
                <w:rStyle w:val="iBAAGStandardTextChar"/>
                <w:b/>
              </w:rPr>
            </w:pPr>
          </w:p>
          <w:p w14:paraId="4434584C" w14:textId="77777777" w:rsidR="008E1158" w:rsidRPr="00F641DB" w:rsidRDefault="008E1158" w:rsidP="002E7D9A">
            <w:pPr>
              <w:rPr>
                <w:b/>
              </w:rPr>
            </w:pPr>
          </w:p>
          <w:p w14:paraId="2C707C9B" w14:textId="77777777" w:rsidR="008E1158" w:rsidRDefault="008E1158" w:rsidP="008E1158">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7BE54A01" w14:textId="77777777" w:rsidR="002E7D9A" w:rsidRPr="00F641DB" w:rsidRDefault="002E7D9A" w:rsidP="002E7D9A">
            <w:pPr>
              <w:pStyle w:val="InstructionalText"/>
            </w:pPr>
          </w:p>
          <w:p w14:paraId="2655099E" w14:textId="77777777" w:rsidR="002E7D9A" w:rsidRDefault="002E7D9A" w:rsidP="002E7D9A">
            <w:pPr>
              <w:rPr>
                <w:rStyle w:val="iBAAGStandardTextChar"/>
                <w:b/>
              </w:rPr>
            </w:pPr>
            <w:r w:rsidRPr="00F641DB">
              <w:rPr>
                <w:rStyle w:val="iBAAGStandardTextChar"/>
                <w:b/>
              </w:rPr>
              <w:t>Outpatient:</w:t>
            </w:r>
          </w:p>
          <w:p w14:paraId="58C51261" w14:textId="77777777" w:rsidR="008E1158" w:rsidRDefault="008E1158" w:rsidP="002E7D9A">
            <w:pPr>
              <w:rPr>
                <w:rStyle w:val="iBAAGStandardTextChar"/>
                <w:b/>
              </w:rPr>
            </w:pPr>
          </w:p>
          <w:p w14:paraId="1B5EF253" w14:textId="77777777" w:rsidR="008E1158" w:rsidRPr="00F641DB" w:rsidRDefault="008E1158" w:rsidP="002E7D9A">
            <w:pPr>
              <w:rPr>
                <w:b/>
              </w:rPr>
            </w:pPr>
          </w:p>
          <w:p w14:paraId="645B5AE3" w14:textId="77777777" w:rsidR="008E1158" w:rsidRPr="00E42FBC" w:rsidRDefault="008E1158" w:rsidP="008E1158">
            <w:pPr>
              <w:pStyle w:val="iBAAGStandardText"/>
            </w:pPr>
            <w:r w:rsidRPr="00E42FBC">
              <w:rPr>
                <w:rStyle w:val="iBAAGStandardTextBoldChar"/>
              </w:rPr>
              <w:t>$</w:t>
            </w:r>
            <w:r>
              <w:rPr>
                <w:rStyle w:val="iBAAGStandardTextBoldChar"/>
              </w:rPr>
              <w:t>30</w:t>
            </w:r>
            <w:r>
              <w:t xml:space="preserve"> co-pay per visit.</w:t>
            </w:r>
          </w:p>
          <w:p w14:paraId="1FBAB52C" w14:textId="77777777" w:rsidR="008E1158" w:rsidRPr="00E42FBC" w:rsidRDefault="008E1158" w:rsidP="008E1158">
            <w:pPr>
              <w:pStyle w:val="iBAAGStandardText"/>
            </w:pPr>
            <w:r w:rsidRPr="00E42FBC">
              <w:rPr>
                <w:rStyle w:val="InstructionalTextChar"/>
              </w:rPr>
              <w:t xml:space="preserve"> </w:t>
            </w:r>
            <w:r w:rsidRPr="00E42FBC">
              <w:t xml:space="preserve">The annual </w:t>
            </w:r>
            <w:r w:rsidRPr="00E42FBC">
              <w:lastRenderedPageBreak/>
              <w:t>deductible does not apply.</w:t>
            </w:r>
          </w:p>
          <w:p w14:paraId="45946F6B" w14:textId="77777777" w:rsidR="002E7D9A" w:rsidRPr="00F641DB" w:rsidRDefault="002E7D9A" w:rsidP="002E7D9A">
            <w:pPr>
              <w:pStyle w:val="iBAAGStandardText"/>
            </w:pPr>
          </w:p>
          <w:p w14:paraId="6A832F1D" w14:textId="77777777"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07D800AB" w14:textId="77777777" w:rsidR="0029331F" w:rsidRDefault="0029331F" w:rsidP="002E7D9A">
            <w:pPr>
              <w:pStyle w:val="iBAAGStandardText"/>
              <w:rPr>
                <w:rStyle w:val="iBAAGStandardTextBoldChar"/>
              </w:rPr>
            </w:pPr>
          </w:p>
          <w:p w14:paraId="049E5CD1" w14:textId="77777777" w:rsidR="0029331F" w:rsidRPr="00562ED8" w:rsidRDefault="0029331F" w:rsidP="002E7D9A">
            <w:pPr>
              <w:pStyle w:val="iBAAGStandardText"/>
              <w:rPr>
                <w:rStyle w:val="iBAAGStandardTextBoldChar"/>
              </w:rPr>
            </w:pPr>
          </w:p>
          <w:p w14:paraId="6565A782" w14:textId="77777777" w:rsidR="0029331F" w:rsidRDefault="0029331F" w:rsidP="0029331F">
            <w:pPr>
              <w:rPr>
                <w:rFonts w:eastAsia="Times New Roman" w:cs="Times New Roman"/>
                <w:color w:val="000000"/>
                <w:szCs w:val="24"/>
              </w:rPr>
            </w:pPr>
            <w:r w:rsidRPr="00795298">
              <w:rPr>
                <w:rFonts w:eastAsia="Times New Roman" w:cs="Times New Roman"/>
                <w:b/>
                <w:bCs/>
                <w:szCs w:val="24"/>
              </w:rPr>
              <w:t>0%</w:t>
            </w:r>
            <w:r w:rsidRPr="00795298">
              <w:rPr>
                <w:rFonts w:eastAsia="Times New Roman" w:cs="Times New Roman"/>
                <w:szCs w:val="24"/>
              </w:rPr>
              <w:t xml:space="preserve"> </w:t>
            </w:r>
            <w:r w:rsidRPr="00795298">
              <w:rPr>
                <w:rFonts w:eastAsia="Times New Roman" w:cs="Times New Roman"/>
                <w:color w:val="000000"/>
                <w:szCs w:val="24"/>
              </w:rPr>
              <w:t>co-insurance, after you pay the deductible.</w:t>
            </w:r>
          </w:p>
          <w:p w14:paraId="4EB3196D" w14:textId="77777777" w:rsidR="002E7D9A" w:rsidRPr="00F641DB" w:rsidRDefault="002E7D9A" w:rsidP="002E7D9A">
            <w:pPr>
              <w:pStyle w:val="iBAAGStandardText"/>
            </w:pPr>
          </w:p>
          <w:p w14:paraId="47E34E1A" w14:textId="77777777" w:rsidR="002E7D9A" w:rsidRDefault="002E7D9A" w:rsidP="002E7D9A">
            <w:pPr>
              <w:pStyle w:val="iBAAGStandardTextBold"/>
            </w:pPr>
            <w:r w:rsidRPr="00F641DB">
              <w:t>Is prior authorization needed?</w:t>
            </w:r>
          </w:p>
          <w:p w14:paraId="2C44D182" w14:textId="77777777" w:rsidR="002A2C64" w:rsidRPr="00A57859" w:rsidRDefault="002A2C64" w:rsidP="001960A9">
            <w:pPr>
              <w:pStyle w:val="iBAAGStandardText"/>
            </w:pPr>
          </w:p>
          <w:p w14:paraId="0F23B3C4" w14:textId="77777777" w:rsidR="002A2C64" w:rsidRPr="001960A9" w:rsidRDefault="002A2C64" w:rsidP="002A2C64">
            <w:pPr>
              <w:rPr>
                <w:rStyle w:val="MandateTextBoldChar"/>
                <w:color w:val="auto"/>
              </w:rPr>
            </w:pPr>
            <w:r w:rsidRPr="001960A9">
              <w:rPr>
                <w:rStyle w:val="MandateTextBoldChar"/>
                <w:color w:val="auto"/>
              </w:rPr>
              <w:t>Substance-Related and Addictive Disorder Services</w:t>
            </w:r>
          </w:p>
          <w:p w14:paraId="67B41841" w14:textId="77777777" w:rsidR="002A2C64" w:rsidRPr="001960A9" w:rsidRDefault="002A2C64" w:rsidP="002A2C64">
            <w:pPr>
              <w:rPr>
                <w:rStyle w:val="MandateStandardTextChar"/>
                <w:color w:val="auto"/>
              </w:rPr>
            </w:pPr>
            <w:r w:rsidRPr="001960A9">
              <w:rPr>
                <w:rStyle w:val="MandateStandardTextChar"/>
                <w:color w:val="auto"/>
              </w:rPr>
              <w:t xml:space="preserve">The first </w:t>
            </w:r>
            <w:r w:rsidRPr="001960A9">
              <w:rPr>
                <w:rStyle w:val="MandateTextBoldChar"/>
                <w:color w:val="auto"/>
              </w:rPr>
              <w:t>180</w:t>
            </w:r>
            <w:r w:rsidRPr="001960A9">
              <w:rPr>
                <w:rStyle w:val="MandateStandardTextChar"/>
                <w:color w:val="auto"/>
              </w:rPr>
              <w:t xml:space="preserve"> days of treatment authorization is not needed.</w:t>
            </w:r>
          </w:p>
          <w:p w14:paraId="56063A5B" w14:textId="77777777" w:rsidR="002A2C64" w:rsidRPr="001960A9" w:rsidRDefault="002A2C64" w:rsidP="001960A9">
            <w:pPr>
              <w:pStyle w:val="iBAAGStandardText"/>
            </w:pPr>
          </w:p>
          <w:p w14:paraId="18CA5092" w14:textId="2481B826" w:rsidR="002A2C64" w:rsidRPr="00A57859" w:rsidRDefault="002A2C64" w:rsidP="001960A9">
            <w:pPr>
              <w:pStyle w:val="iBAAGStandardText"/>
            </w:pPr>
            <w:r w:rsidRPr="001960A9">
              <w:rPr>
                <w:rStyle w:val="MandateStandardTextChar"/>
                <w:color w:val="auto"/>
              </w:rPr>
              <w:t xml:space="preserve">Beginning on the </w:t>
            </w:r>
            <w:r w:rsidRPr="001960A9">
              <w:rPr>
                <w:rStyle w:val="MandateTextBoldChar"/>
                <w:color w:val="auto"/>
              </w:rPr>
              <w:t>181st</w:t>
            </w:r>
            <w:r w:rsidRPr="001960A9">
              <w:rPr>
                <w:rStyle w:val="MandateStandardTextChar"/>
                <w:color w:val="auto"/>
              </w:rPr>
              <w:t xml:space="preserve"> day of treatment your provider may need </w:t>
            </w:r>
            <w:r w:rsidRPr="001960A9">
              <w:rPr>
                <w:rStyle w:val="MandateStandardTextChar"/>
                <w:color w:val="auto"/>
              </w:rPr>
              <w:lastRenderedPageBreak/>
              <w:t>authorization.</w:t>
            </w:r>
          </w:p>
          <w:p w14:paraId="4CEBB3B7" w14:textId="77777777" w:rsidR="002A2C64" w:rsidRDefault="002A2C64" w:rsidP="001960A9">
            <w:pPr>
              <w:pStyle w:val="iBAAGStandardText"/>
            </w:pPr>
          </w:p>
          <w:p w14:paraId="5D3C64AB" w14:textId="15E43695" w:rsidR="009773CA" w:rsidRPr="009773CA" w:rsidRDefault="009773CA" w:rsidP="001960A9">
            <w:pPr>
              <w:pStyle w:val="MandateTextBold"/>
            </w:pPr>
            <w:r w:rsidRPr="009773CA">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Partial hospitalization</w:t>
            </w:r>
            <w:r w:rsidRPr="00EF5362">
              <w:lastRenderedPageBreak/>
              <w:t xml:space="preserve">/day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w:t>
            </w:r>
            <w:r w:rsidRPr="00EF5362">
              <w:lastRenderedPageBreak/>
              <w:t>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lastRenderedPageBreak/>
              <w:t>Inpatient:</w:t>
            </w:r>
          </w:p>
          <w:p w14:paraId="41875570" w14:textId="60F166D6" w:rsidR="002E7D9A" w:rsidRPr="00F641DB" w:rsidRDefault="00DB183C" w:rsidP="002E7D9A">
            <w:pPr>
              <w:pStyle w:val="iBAAGStandardText"/>
            </w:pPr>
            <w:r>
              <w:rPr>
                <w:rStyle w:val="iBAAGStandardTextBoldChar"/>
              </w:rPr>
              <w:t>30%</w:t>
            </w:r>
            <w:r w:rsidRPr="00F641DB">
              <w:t xml:space="preserve"> </w:t>
            </w:r>
            <w:r w:rsidR="002E7D9A" w:rsidRPr="00F641DB">
              <w:t>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3A544FA" w14:textId="77777777" w:rsidR="002E7D9A" w:rsidRPr="00F641DB" w:rsidRDefault="002E7D9A" w:rsidP="002E7D9A">
            <w:pPr>
              <w:pStyle w:val="iBAAGStandardText"/>
            </w:pPr>
          </w:p>
          <w:p w14:paraId="7653E94F" w14:textId="0619F768" w:rsidR="002E7D9A" w:rsidRPr="00F641DB" w:rsidRDefault="00872890" w:rsidP="002E7D9A">
            <w:pPr>
              <w:pStyle w:val="iBAAGStandardText"/>
            </w:pPr>
            <w:r>
              <w:rPr>
                <w:rStyle w:val="iBAAGStandardTextBoldChar"/>
              </w:rPr>
              <w:t xml:space="preserve">30% </w:t>
            </w:r>
            <w:r w:rsidR="002E7D9A" w:rsidRPr="00F641DB">
              <w:t>co-insurance</w:t>
            </w:r>
          </w:p>
          <w:p w14:paraId="0C2A6846" w14:textId="652512D4" w:rsidR="002E7D9A" w:rsidRPr="00F641DB" w:rsidRDefault="002E7D9A" w:rsidP="002E7D9A">
            <w:pPr>
              <w:pStyle w:val="iBAAGStandardText"/>
            </w:pPr>
            <w:r w:rsidRPr="00F641DB">
              <w:t>,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 xml:space="preserve">Partial </w:t>
            </w:r>
            <w:r w:rsidRPr="00562ED8">
              <w:rPr>
                <w:rStyle w:val="iBAAGStandardTextBoldChar"/>
              </w:rPr>
              <w:lastRenderedPageBreak/>
              <w:t>hospitalization/ Intensive outpatient treatment:</w:t>
            </w:r>
          </w:p>
          <w:p w14:paraId="24D16C52" w14:textId="77777777" w:rsidR="002E7D9A" w:rsidRPr="00F641DB" w:rsidRDefault="002E7D9A" w:rsidP="002E7D9A">
            <w:pPr>
              <w:pStyle w:val="iBAAGStandardText"/>
            </w:pPr>
          </w:p>
          <w:p w14:paraId="11354688" w14:textId="54E551A2" w:rsidR="002E7D9A" w:rsidRPr="00F641DB" w:rsidRDefault="00135048" w:rsidP="002E7D9A">
            <w:pPr>
              <w:pStyle w:val="iBAAGStandardText"/>
            </w:pPr>
            <w:r w:rsidRPr="00A57859">
              <w:rPr>
                <w:rStyle w:val="InstructionalTextChar"/>
                <w:color w:val="000000" w:themeColor="text1"/>
              </w:rPr>
              <w:t>30%</w:t>
            </w:r>
            <w:r w:rsidR="002E7D9A"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w:t>
            </w:r>
            <w:r w:rsidRPr="00A04653">
              <w:lastRenderedPageBreak/>
              <w:t>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w:t>
            </w:r>
            <w:r w:rsidRPr="00EF5362">
              <w:lastRenderedPageBreak/>
              <w:t>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 xml:space="preserve">Intensive behavioral therapy including Applied behavioral </w:t>
            </w:r>
            <w:r w:rsidRPr="00EF5362">
              <w:lastRenderedPageBreak/>
              <w:t>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19A354C6" w:rsidR="002E7D9A" w:rsidRPr="00F641DB" w:rsidRDefault="00F54472"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lastRenderedPageBreak/>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w:t>
            </w:r>
            <w:r w:rsidRPr="00C87BF2">
              <w:lastRenderedPageBreak/>
              <w:t>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w:t>
            </w:r>
            <w:r w:rsidRPr="00C87BF2">
              <w:lastRenderedPageBreak/>
              <w:t>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B50122">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B50122">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B50122">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16B58D4D" w:rsidR="006115E4" w:rsidRPr="00370409" w:rsidRDefault="0005580B" w:rsidP="00543338">
            <w:r w:rsidDel="0005580B">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tc>
      </w:tr>
      <w:tr w:rsidR="00B50122" w:rsidRPr="006E2BEA" w14:paraId="17E39049" w14:textId="77777777" w:rsidTr="00B50122">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8E442CD" w14:textId="77777777" w:rsidR="00B50122" w:rsidRPr="006E2BEA" w:rsidRDefault="00B50122" w:rsidP="00A4470A">
            <w:pPr>
              <w:pStyle w:val="iBAAGTableHeader"/>
            </w:pPr>
            <w:r w:rsidRPr="00DE556B">
              <w:t>Plan Information</w:t>
            </w:r>
          </w:p>
        </w:tc>
      </w:tr>
      <w:tr w:rsidR="00B50122" w:rsidRPr="00E33AAB" w14:paraId="03D38444" w14:textId="77777777" w:rsidTr="00A4470A">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608FBC8" w14:textId="77777777" w:rsidR="00B50122" w:rsidRPr="006E2BEA" w:rsidRDefault="00B50122" w:rsidP="00A4470A">
            <w:pPr>
              <w:pStyle w:val="iBAAGSituationBoxName"/>
            </w:pPr>
            <w:bookmarkStart w:id="155" w:name="Substance_Related_Addictive_Requirements"/>
            <w:r w:rsidRPr="006B6EB4">
              <w:t>Substance-Related and Addictive Disorder</w:t>
            </w:r>
            <w:r>
              <w:t xml:space="preserve"> </w:t>
            </w:r>
            <w:r w:rsidRPr="00F641DB">
              <w:t>Services</w:t>
            </w:r>
            <w:r>
              <w:t xml:space="preserve"> Requirements</w:t>
            </w:r>
            <w:bookmarkEnd w:id="15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B00A69" w14:textId="77777777" w:rsidR="00B50122" w:rsidRDefault="00B50122" w:rsidP="00A4470A">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398C476B" w14:textId="77777777" w:rsidR="00B50122" w:rsidRDefault="00B50122" w:rsidP="00A4470A">
            <w:pPr>
              <w:pStyle w:val="iBAAGStandardText"/>
            </w:pPr>
          </w:p>
          <w:p w14:paraId="559CB594" w14:textId="77777777" w:rsidR="00B50122" w:rsidRDefault="00B50122" w:rsidP="00B50122">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77EEC335" w14:textId="77777777" w:rsidR="00B50122" w:rsidRDefault="00B50122" w:rsidP="00B50122">
            <w:pPr>
              <w:pStyle w:val="iBAAGLevel1Bullets"/>
              <w:tabs>
                <w:tab w:val="left" w:pos="720"/>
              </w:tabs>
              <w:ind w:left="720"/>
            </w:pPr>
            <w:r>
              <w:t xml:space="preserve">Prior Authorization is not required for the first </w:t>
            </w:r>
            <w:r>
              <w:rPr>
                <w:rStyle w:val="iBAAGStandardTextBoldChar"/>
              </w:rPr>
              <w:t>180</w:t>
            </w:r>
            <w:r>
              <w:t xml:space="preserve"> days of inpatient </w:t>
            </w:r>
            <w:r>
              <w:lastRenderedPageBreak/>
              <w:t>and/or outpatient treatment during each year but may be required for inpatient treatment for the balance of the year;</w:t>
            </w:r>
          </w:p>
          <w:p w14:paraId="1DC3BD4B" w14:textId="77777777" w:rsidR="00B50122" w:rsidRDefault="00B50122" w:rsidP="00B50122">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7941B571" w14:textId="77777777" w:rsidR="00B50122" w:rsidRDefault="00B50122" w:rsidP="00B50122">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68DAB007" w14:textId="77777777" w:rsidR="00B50122" w:rsidRDefault="00B50122" w:rsidP="00B50122">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289FDFAD" w14:textId="77777777" w:rsidR="00B50122" w:rsidRDefault="00B50122" w:rsidP="00B50122">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1854AF3D" w14:textId="77777777" w:rsidR="00B50122" w:rsidRPr="00E33AAB" w:rsidRDefault="00B50122" w:rsidP="00A4470A"/>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79A5D" w14:textId="77777777" w:rsidR="00DF276B" w:rsidRDefault="00DF276B" w:rsidP="00924EC5">
      <w:r>
        <w:separator/>
      </w:r>
    </w:p>
  </w:endnote>
  <w:endnote w:type="continuationSeparator" w:id="0">
    <w:p w14:paraId="79480363" w14:textId="77777777" w:rsidR="00DF276B" w:rsidRDefault="00DF276B"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D9A493" w14:textId="77777777" w:rsidR="00DF276B" w:rsidRDefault="00DF276B" w:rsidP="00924EC5">
      <w:r>
        <w:separator/>
      </w:r>
    </w:p>
  </w:footnote>
  <w:footnote w:type="continuationSeparator" w:id="0">
    <w:p w14:paraId="19CC4745" w14:textId="77777777" w:rsidR="00DF276B" w:rsidRDefault="00DF276B"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7F185098"/>
    <w:lvl w:ilvl="0" w:tplc="3C26D53A">
      <w:start w:val="1"/>
      <w:numFmt w:val="bullet"/>
      <w:pStyle w:val="iBAAGLevel1Bullets"/>
      <w:lvlText w:val=""/>
      <w:lvlJc w:val="left"/>
      <w:pPr>
        <w:ind w:left="1379" w:hanging="360"/>
      </w:pPr>
      <w:rPr>
        <w:rFonts w:ascii="Symbol" w:hAnsi="Symbol" w:hint="default"/>
        <w:color w:val="000000" w:themeColor="text1"/>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17"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3"/>
  </w:num>
  <w:num w:numId="4">
    <w:abstractNumId w:val="5"/>
  </w:num>
  <w:num w:numId="5">
    <w:abstractNumId w:val="25"/>
  </w:num>
  <w:num w:numId="6">
    <w:abstractNumId w:val="17"/>
  </w:num>
  <w:num w:numId="7">
    <w:abstractNumId w:val="13"/>
  </w:num>
  <w:num w:numId="8">
    <w:abstractNumId w:val="8"/>
  </w:num>
  <w:num w:numId="9">
    <w:abstractNumId w:val="19"/>
  </w:num>
  <w:num w:numId="10">
    <w:abstractNumId w:val="22"/>
  </w:num>
  <w:num w:numId="11">
    <w:abstractNumId w:val="7"/>
  </w:num>
  <w:num w:numId="12">
    <w:abstractNumId w:val="36"/>
  </w:num>
  <w:num w:numId="13">
    <w:abstractNumId w:val="23"/>
  </w:num>
  <w:num w:numId="14">
    <w:abstractNumId w:val="2"/>
  </w:num>
  <w:num w:numId="15">
    <w:abstractNumId w:val="1"/>
  </w:num>
  <w:num w:numId="16">
    <w:abstractNumId w:val="30"/>
  </w:num>
  <w:num w:numId="17">
    <w:abstractNumId w:val="32"/>
  </w:num>
  <w:num w:numId="18">
    <w:abstractNumId w:val="28"/>
  </w:num>
  <w:num w:numId="19">
    <w:abstractNumId w:val="14"/>
  </w:num>
  <w:num w:numId="20">
    <w:abstractNumId w:val="11"/>
  </w:num>
  <w:num w:numId="21">
    <w:abstractNumId w:val="31"/>
  </w:num>
  <w:num w:numId="22">
    <w:abstractNumId w:val="27"/>
  </w:num>
  <w:num w:numId="23">
    <w:abstractNumId w:val="18"/>
  </w:num>
  <w:num w:numId="24">
    <w:abstractNumId w:val="33"/>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6"/>
  </w:num>
  <w:num w:numId="30">
    <w:abstractNumId w:val="20"/>
  </w:num>
  <w:num w:numId="31">
    <w:abstractNumId w:val="21"/>
  </w:num>
  <w:num w:numId="32">
    <w:abstractNumId w:val="34"/>
  </w:num>
  <w:num w:numId="33">
    <w:abstractNumId w:val="35"/>
  </w:num>
  <w:num w:numId="34">
    <w:abstractNumId w:val="9"/>
  </w:num>
  <w:num w:numId="35">
    <w:abstractNumId w:val="16"/>
  </w:num>
  <w:num w:numId="36">
    <w:abstractNumId w:val="15"/>
  </w:num>
  <w:num w:numId="37">
    <w:abstractNumId w:val="12"/>
  </w:num>
  <w:num w:numId="38">
    <w:abstractNumId w:val="29"/>
  </w:num>
  <w:num w:numId="39">
    <w:abstractNumId w:val="10"/>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339A"/>
    <w:rsid w:val="000041FE"/>
    <w:rsid w:val="00004AF5"/>
    <w:rsid w:val="000070CB"/>
    <w:rsid w:val="00023F47"/>
    <w:rsid w:val="0002452F"/>
    <w:rsid w:val="00025342"/>
    <w:rsid w:val="00025D3B"/>
    <w:rsid w:val="00031F25"/>
    <w:rsid w:val="0003297F"/>
    <w:rsid w:val="00033969"/>
    <w:rsid w:val="00034352"/>
    <w:rsid w:val="00034B94"/>
    <w:rsid w:val="000355AF"/>
    <w:rsid w:val="00035FB9"/>
    <w:rsid w:val="000360C4"/>
    <w:rsid w:val="000425DD"/>
    <w:rsid w:val="00042EA6"/>
    <w:rsid w:val="00044783"/>
    <w:rsid w:val="00044D40"/>
    <w:rsid w:val="000502D2"/>
    <w:rsid w:val="00051586"/>
    <w:rsid w:val="0005580B"/>
    <w:rsid w:val="00056C7A"/>
    <w:rsid w:val="00056E8C"/>
    <w:rsid w:val="000575A8"/>
    <w:rsid w:val="000578CF"/>
    <w:rsid w:val="000602CF"/>
    <w:rsid w:val="0006062E"/>
    <w:rsid w:val="000669A7"/>
    <w:rsid w:val="00066E68"/>
    <w:rsid w:val="00085396"/>
    <w:rsid w:val="00085914"/>
    <w:rsid w:val="00091433"/>
    <w:rsid w:val="00091B44"/>
    <w:rsid w:val="00096FAB"/>
    <w:rsid w:val="000A2C00"/>
    <w:rsid w:val="000A4C54"/>
    <w:rsid w:val="000A5E96"/>
    <w:rsid w:val="000A6E4E"/>
    <w:rsid w:val="000A7B25"/>
    <w:rsid w:val="000B2FE7"/>
    <w:rsid w:val="000B67AD"/>
    <w:rsid w:val="000C144B"/>
    <w:rsid w:val="000C3EBE"/>
    <w:rsid w:val="000C49E5"/>
    <w:rsid w:val="000C4D86"/>
    <w:rsid w:val="000C5427"/>
    <w:rsid w:val="000D48B0"/>
    <w:rsid w:val="000D4E52"/>
    <w:rsid w:val="000D4FC4"/>
    <w:rsid w:val="000D520F"/>
    <w:rsid w:val="000D5440"/>
    <w:rsid w:val="000D6452"/>
    <w:rsid w:val="000E05CA"/>
    <w:rsid w:val="000E0647"/>
    <w:rsid w:val="000E510E"/>
    <w:rsid w:val="000E7D7B"/>
    <w:rsid w:val="000F37A9"/>
    <w:rsid w:val="000F4D37"/>
    <w:rsid w:val="000F5121"/>
    <w:rsid w:val="000F5B90"/>
    <w:rsid w:val="000F62AC"/>
    <w:rsid w:val="000F72CE"/>
    <w:rsid w:val="0010083E"/>
    <w:rsid w:val="0010274C"/>
    <w:rsid w:val="00103773"/>
    <w:rsid w:val="0010449A"/>
    <w:rsid w:val="001059DA"/>
    <w:rsid w:val="00110CD9"/>
    <w:rsid w:val="0011191A"/>
    <w:rsid w:val="00113576"/>
    <w:rsid w:val="001154B8"/>
    <w:rsid w:val="00116F43"/>
    <w:rsid w:val="001216DD"/>
    <w:rsid w:val="001224CA"/>
    <w:rsid w:val="0012560D"/>
    <w:rsid w:val="00127FE0"/>
    <w:rsid w:val="001329C8"/>
    <w:rsid w:val="00133F91"/>
    <w:rsid w:val="00134965"/>
    <w:rsid w:val="00135048"/>
    <w:rsid w:val="00135DA1"/>
    <w:rsid w:val="001379E6"/>
    <w:rsid w:val="00140127"/>
    <w:rsid w:val="00141267"/>
    <w:rsid w:val="00143B57"/>
    <w:rsid w:val="00147C7D"/>
    <w:rsid w:val="001572DB"/>
    <w:rsid w:val="00160025"/>
    <w:rsid w:val="00160936"/>
    <w:rsid w:val="00162805"/>
    <w:rsid w:val="00166E24"/>
    <w:rsid w:val="00176CCE"/>
    <w:rsid w:val="00180388"/>
    <w:rsid w:val="00181F57"/>
    <w:rsid w:val="00182243"/>
    <w:rsid w:val="00183262"/>
    <w:rsid w:val="001850FF"/>
    <w:rsid w:val="00185CD5"/>
    <w:rsid w:val="001863CE"/>
    <w:rsid w:val="001865BE"/>
    <w:rsid w:val="001873AB"/>
    <w:rsid w:val="00191B94"/>
    <w:rsid w:val="00192ED7"/>
    <w:rsid w:val="001935AA"/>
    <w:rsid w:val="00195ADC"/>
    <w:rsid w:val="001960A9"/>
    <w:rsid w:val="001967A9"/>
    <w:rsid w:val="00197F44"/>
    <w:rsid w:val="001A02FB"/>
    <w:rsid w:val="001A0544"/>
    <w:rsid w:val="001A2A08"/>
    <w:rsid w:val="001A5108"/>
    <w:rsid w:val="001A5490"/>
    <w:rsid w:val="001A693C"/>
    <w:rsid w:val="001A6C64"/>
    <w:rsid w:val="001B183E"/>
    <w:rsid w:val="001B2FC0"/>
    <w:rsid w:val="001B6B27"/>
    <w:rsid w:val="001C12F6"/>
    <w:rsid w:val="001C1512"/>
    <w:rsid w:val="001C1B93"/>
    <w:rsid w:val="001C2144"/>
    <w:rsid w:val="001C2739"/>
    <w:rsid w:val="001C4F42"/>
    <w:rsid w:val="001D1E42"/>
    <w:rsid w:val="001D33ED"/>
    <w:rsid w:val="001D6D48"/>
    <w:rsid w:val="001D7008"/>
    <w:rsid w:val="001D783B"/>
    <w:rsid w:val="001E3527"/>
    <w:rsid w:val="001E48FD"/>
    <w:rsid w:val="001E68A4"/>
    <w:rsid w:val="001E7F76"/>
    <w:rsid w:val="001F2CF8"/>
    <w:rsid w:val="001F4BE6"/>
    <w:rsid w:val="001F5603"/>
    <w:rsid w:val="001F5C89"/>
    <w:rsid w:val="002000E3"/>
    <w:rsid w:val="00201B5E"/>
    <w:rsid w:val="00203C45"/>
    <w:rsid w:val="002047C6"/>
    <w:rsid w:val="00205749"/>
    <w:rsid w:val="0021015E"/>
    <w:rsid w:val="002109F6"/>
    <w:rsid w:val="00212CDA"/>
    <w:rsid w:val="002130E5"/>
    <w:rsid w:val="00214BEC"/>
    <w:rsid w:val="00214D5A"/>
    <w:rsid w:val="002201E6"/>
    <w:rsid w:val="002202B0"/>
    <w:rsid w:val="00221740"/>
    <w:rsid w:val="002224A7"/>
    <w:rsid w:val="002228F1"/>
    <w:rsid w:val="0022375E"/>
    <w:rsid w:val="00227171"/>
    <w:rsid w:val="0022718B"/>
    <w:rsid w:val="00231458"/>
    <w:rsid w:val="002368EA"/>
    <w:rsid w:val="002404F0"/>
    <w:rsid w:val="002406C7"/>
    <w:rsid w:val="00241114"/>
    <w:rsid w:val="00241F64"/>
    <w:rsid w:val="00246E89"/>
    <w:rsid w:val="00252CA0"/>
    <w:rsid w:val="0025471D"/>
    <w:rsid w:val="00255586"/>
    <w:rsid w:val="002555D3"/>
    <w:rsid w:val="00260900"/>
    <w:rsid w:val="0026468D"/>
    <w:rsid w:val="00264EA1"/>
    <w:rsid w:val="0026628C"/>
    <w:rsid w:val="00266DD8"/>
    <w:rsid w:val="002741C4"/>
    <w:rsid w:val="00274CAD"/>
    <w:rsid w:val="00275C43"/>
    <w:rsid w:val="00276A6C"/>
    <w:rsid w:val="00276AC2"/>
    <w:rsid w:val="002775A0"/>
    <w:rsid w:val="00280D4E"/>
    <w:rsid w:val="0028255F"/>
    <w:rsid w:val="00284547"/>
    <w:rsid w:val="0028468B"/>
    <w:rsid w:val="00287507"/>
    <w:rsid w:val="00292AB1"/>
    <w:rsid w:val="0029331F"/>
    <w:rsid w:val="00294229"/>
    <w:rsid w:val="00294C2E"/>
    <w:rsid w:val="002969D9"/>
    <w:rsid w:val="00297822"/>
    <w:rsid w:val="002A0E17"/>
    <w:rsid w:val="002A2C64"/>
    <w:rsid w:val="002A490A"/>
    <w:rsid w:val="002A6DD0"/>
    <w:rsid w:val="002A7098"/>
    <w:rsid w:val="002B0DBD"/>
    <w:rsid w:val="002B299F"/>
    <w:rsid w:val="002B5367"/>
    <w:rsid w:val="002B6B9E"/>
    <w:rsid w:val="002B6E6A"/>
    <w:rsid w:val="002B7568"/>
    <w:rsid w:val="002C04DF"/>
    <w:rsid w:val="002C0E76"/>
    <w:rsid w:val="002C5CF9"/>
    <w:rsid w:val="002C6989"/>
    <w:rsid w:val="002D0442"/>
    <w:rsid w:val="002D1263"/>
    <w:rsid w:val="002D5173"/>
    <w:rsid w:val="002D5CBB"/>
    <w:rsid w:val="002D667B"/>
    <w:rsid w:val="002D76EF"/>
    <w:rsid w:val="002E2691"/>
    <w:rsid w:val="002E2788"/>
    <w:rsid w:val="002E30D3"/>
    <w:rsid w:val="002E65AA"/>
    <w:rsid w:val="002E6DB7"/>
    <w:rsid w:val="002E718A"/>
    <w:rsid w:val="002E7A99"/>
    <w:rsid w:val="002E7D9A"/>
    <w:rsid w:val="002F00DE"/>
    <w:rsid w:val="002F4755"/>
    <w:rsid w:val="002F7855"/>
    <w:rsid w:val="002F79E1"/>
    <w:rsid w:val="003041BB"/>
    <w:rsid w:val="0031238E"/>
    <w:rsid w:val="0031436D"/>
    <w:rsid w:val="00322DE3"/>
    <w:rsid w:val="00325713"/>
    <w:rsid w:val="00333BFD"/>
    <w:rsid w:val="003364EA"/>
    <w:rsid w:val="00340B24"/>
    <w:rsid w:val="00340CCB"/>
    <w:rsid w:val="0034127E"/>
    <w:rsid w:val="00342962"/>
    <w:rsid w:val="00342A76"/>
    <w:rsid w:val="00342E5A"/>
    <w:rsid w:val="0034396F"/>
    <w:rsid w:val="00343D71"/>
    <w:rsid w:val="00345DC3"/>
    <w:rsid w:val="003548CB"/>
    <w:rsid w:val="00354EC2"/>
    <w:rsid w:val="00357B5B"/>
    <w:rsid w:val="00363575"/>
    <w:rsid w:val="00367C89"/>
    <w:rsid w:val="003733F8"/>
    <w:rsid w:val="003751AF"/>
    <w:rsid w:val="003756D4"/>
    <w:rsid w:val="00375730"/>
    <w:rsid w:val="00376F54"/>
    <w:rsid w:val="00377DC4"/>
    <w:rsid w:val="003827E1"/>
    <w:rsid w:val="00382FE5"/>
    <w:rsid w:val="0038527A"/>
    <w:rsid w:val="003875AF"/>
    <w:rsid w:val="00387825"/>
    <w:rsid w:val="00393901"/>
    <w:rsid w:val="00396322"/>
    <w:rsid w:val="003976CE"/>
    <w:rsid w:val="003A06C3"/>
    <w:rsid w:val="003A24AF"/>
    <w:rsid w:val="003A4337"/>
    <w:rsid w:val="003A631B"/>
    <w:rsid w:val="003B14B6"/>
    <w:rsid w:val="003B3520"/>
    <w:rsid w:val="003B4B0F"/>
    <w:rsid w:val="003B65FA"/>
    <w:rsid w:val="003C0B46"/>
    <w:rsid w:val="003C360D"/>
    <w:rsid w:val="003C504D"/>
    <w:rsid w:val="003C78F8"/>
    <w:rsid w:val="003D0F7D"/>
    <w:rsid w:val="003D5B0D"/>
    <w:rsid w:val="003D5F51"/>
    <w:rsid w:val="003D7239"/>
    <w:rsid w:val="003E0A6D"/>
    <w:rsid w:val="003E16EC"/>
    <w:rsid w:val="003E2625"/>
    <w:rsid w:val="003E4C9A"/>
    <w:rsid w:val="003E72A3"/>
    <w:rsid w:val="003F5ED7"/>
    <w:rsid w:val="00400BF5"/>
    <w:rsid w:val="00407361"/>
    <w:rsid w:val="0040791C"/>
    <w:rsid w:val="004115E4"/>
    <w:rsid w:val="00414619"/>
    <w:rsid w:val="0041693F"/>
    <w:rsid w:val="00417190"/>
    <w:rsid w:val="004176F8"/>
    <w:rsid w:val="00417ACC"/>
    <w:rsid w:val="00420AF7"/>
    <w:rsid w:val="0042143C"/>
    <w:rsid w:val="00422517"/>
    <w:rsid w:val="00423C7D"/>
    <w:rsid w:val="00423D79"/>
    <w:rsid w:val="00425AE1"/>
    <w:rsid w:val="00425CEA"/>
    <w:rsid w:val="00430ED5"/>
    <w:rsid w:val="00431191"/>
    <w:rsid w:val="00432FC8"/>
    <w:rsid w:val="00433BBF"/>
    <w:rsid w:val="00435223"/>
    <w:rsid w:val="00435638"/>
    <w:rsid w:val="0043731E"/>
    <w:rsid w:val="004421F5"/>
    <w:rsid w:val="00442B69"/>
    <w:rsid w:val="00442BFA"/>
    <w:rsid w:val="00442C90"/>
    <w:rsid w:val="00443C41"/>
    <w:rsid w:val="0044425E"/>
    <w:rsid w:val="00446480"/>
    <w:rsid w:val="00447598"/>
    <w:rsid w:val="004477F5"/>
    <w:rsid w:val="00447ACF"/>
    <w:rsid w:val="00450E6F"/>
    <w:rsid w:val="004514C7"/>
    <w:rsid w:val="00453C1C"/>
    <w:rsid w:val="004654FC"/>
    <w:rsid w:val="00467C19"/>
    <w:rsid w:val="004737C1"/>
    <w:rsid w:val="00474136"/>
    <w:rsid w:val="00476C56"/>
    <w:rsid w:val="00476FF4"/>
    <w:rsid w:val="00481264"/>
    <w:rsid w:val="004833A8"/>
    <w:rsid w:val="004852B6"/>
    <w:rsid w:val="00485E44"/>
    <w:rsid w:val="00486919"/>
    <w:rsid w:val="0048718D"/>
    <w:rsid w:val="00487AD1"/>
    <w:rsid w:val="00487CD2"/>
    <w:rsid w:val="004919EA"/>
    <w:rsid w:val="00491D1C"/>
    <w:rsid w:val="004962BA"/>
    <w:rsid w:val="00496534"/>
    <w:rsid w:val="004A1DA8"/>
    <w:rsid w:val="004A5395"/>
    <w:rsid w:val="004A7F66"/>
    <w:rsid w:val="004B0134"/>
    <w:rsid w:val="004B02D7"/>
    <w:rsid w:val="004B043D"/>
    <w:rsid w:val="004B0F5B"/>
    <w:rsid w:val="004B1553"/>
    <w:rsid w:val="004B5637"/>
    <w:rsid w:val="004B6DB6"/>
    <w:rsid w:val="004B7094"/>
    <w:rsid w:val="004B75FF"/>
    <w:rsid w:val="004B78F1"/>
    <w:rsid w:val="004C0CB9"/>
    <w:rsid w:val="004C0D8B"/>
    <w:rsid w:val="004C1885"/>
    <w:rsid w:val="004C2D4B"/>
    <w:rsid w:val="004C51B1"/>
    <w:rsid w:val="004C5A30"/>
    <w:rsid w:val="004C6D64"/>
    <w:rsid w:val="004D1161"/>
    <w:rsid w:val="004D37C1"/>
    <w:rsid w:val="004D3D00"/>
    <w:rsid w:val="004D7FF6"/>
    <w:rsid w:val="004E07C5"/>
    <w:rsid w:val="004E161A"/>
    <w:rsid w:val="004E29F6"/>
    <w:rsid w:val="004F19B6"/>
    <w:rsid w:val="004F36AC"/>
    <w:rsid w:val="004F5D93"/>
    <w:rsid w:val="005008C8"/>
    <w:rsid w:val="00501244"/>
    <w:rsid w:val="0050585E"/>
    <w:rsid w:val="00505D49"/>
    <w:rsid w:val="00507A3A"/>
    <w:rsid w:val="005119C2"/>
    <w:rsid w:val="00511E7B"/>
    <w:rsid w:val="00512CAA"/>
    <w:rsid w:val="00513F57"/>
    <w:rsid w:val="0051723E"/>
    <w:rsid w:val="00517B55"/>
    <w:rsid w:val="005205C6"/>
    <w:rsid w:val="00521BB8"/>
    <w:rsid w:val="005235FD"/>
    <w:rsid w:val="005242CF"/>
    <w:rsid w:val="00524FB9"/>
    <w:rsid w:val="005266EF"/>
    <w:rsid w:val="0052694B"/>
    <w:rsid w:val="005303EE"/>
    <w:rsid w:val="0053044B"/>
    <w:rsid w:val="00530CA7"/>
    <w:rsid w:val="0053581F"/>
    <w:rsid w:val="005365CD"/>
    <w:rsid w:val="005369D9"/>
    <w:rsid w:val="00543338"/>
    <w:rsid w:val="00543D3D"/>
    <w:rsid w:val="00544BAB"/>
    <w:rsid w:val="00544D60"/>
    <w:rsid w:val="00546B83"/>
    <w:rsid w:val="005476D7"/>
    <w:rsid w:val="0055332C"/>
    <w:rsid w:val="00560A33"/>
    <w:rsid w:val="00560EC6"/>
    <w:rsid w:val="005636DD"/>
    <w:rsid w:val="00564920"/>
    <w:rsid w:val="0056638B"/>
    <w:rsid w:val="00566AFC"/>
    <w:rsid w:val="00567168"/>
    <w:rsid w:val="00571713"/>
    <w:rsid w:val="00571A01"/>
    <w:rsid w:val="00572D14"/>
    <w:rsid w:val="00574CDF"/>
    <w:rsid w:val="005752EF"/>
    <w:rsid w:val="00583D07"/>
    <w:rsid w:val="00586112"/>
    <w:rsid w:val="005904FA"/>
    <w:rsid w:val="0059657E"/>
    <w:rsid w:val="00597204"/>
    <w:rsid w:val="005A236A"/>
    <w:rsid w:val="005A5295"/>
    <w:rsid w:val="005C1771"/>
    <w:rsid w:val="005C1B75"/>
    <w:rsid w:val="005C226C"/>
    <w:rsid w:val="005C3FD6"/>
    <w:rsid w:val="005C47DE"/>
    <w:rsid w:val="005C620E"/>
    <w:rsid w:val="005C7B7A"/>
    <w:rsid w:val="005D0183"/>
    <w:rsid w:val="005D1B9C"/>
    <w:rsid w:val="005D2762"/>
    <w:rsid w:val="005D60A0"/>
    <w:rsid w:val="005D655E"/>
    <w:rsid w:val="005E0606"/>
    <w:rsid w:val="005E1D88"/>
    <w:rsid w:val="005E7508"/>
    <w:rsid w:val="005F1CE9"/>
    <w:rsid w:val="005F266C"/>
    <w:rsid w:val="005F3EB0"/>
    <w:rsid w:val="006041ED"/>
    <w:rsid w:val="00605C33"/>
    <w:rsid w:val="006066FF"/>
    <w:rsid w:val="00607F38"/>
    <w:rsid w:val="006111B5"/>
    <w:rsid w:val="006115AA"/>
    <w:rsid w:val="006115E4"/>
    <w:rsid w:val="00613781"/>
    <w:rsid w:val="006141D1"/>
    <w:rsid w:val="0061495D"/>
    <w:rsid w:val="006152E6"/>
    <w:rsid w:val="00615B20"/>
    <w:rsid w:val="00616E80"/>
    <w:rsid w:val="006173B7"/>
    <w:rsid w:val="00620A11"/>
    <w:rsid w:val="0062199B"/>
    <w:rsid w:val="006226DF"/>
    <w:rsid w:val="00622A4B"/>
    <w:rsid w:val="00624331"/>
    <w:rsid w:val="00624473"/>
    <w:rsid w:val="006244E7"/>
    <w:rsid w:val="00625DFF"/>
    <w:rsid w:val="00627F12"/>
    <w:rsid w:val="00630C67"/>
    <w:rsid w:val="0063183B"/>
    <w:rsid w:val="00633206"/>
    <w:rsid w:val="00633F4C"/>
    <w:rsid w:val="0063440C"/>
    <w:rsid w:val="0063612B"/>
    <w:rsid w:val="006369DE"/>
    <w:rsid w:val="00636C7A"/>
    <w:rsid w:val="00637D26"/>
    <w:rsid w:val="006405B2"/>
    <w:rsid w:val="006464CD"/>
    <w:rsid w:val="006474E9"/>
    <w:rsid w:val="006573AE"/>
    <w:rsid w:val="0066036A"/>
    <w:rsid w:val="006605E2"/>
    <w:rsid w:val="00660C50"/>
    <w:rsid w:val="0066360F"/>
    <w:rsid w:val="0066425F"/>
    <w:rsid w:val="00665045"/>
    <w:rsid w:val="00666BC8"/>
    <w:rsid w:val="00676437"/>
    <w:rsid w:val="0068198D"/>
    <w:rsid w:val="006819BB"/>
    <w:rsid w:val="00681FAA"/>
    <w:rsid w:val="00685B1A"/>
    <w:rsid w:val="006870AB"/>
    <w:rsid w:val="006875A7"/>
    <w:rsid w:val="0069193E"/>
    <w:rsid w:val="00692162"/>
    <w:rsid w:val="0069250D"/>
    <w:rsid w:val="00695D85"/>
    <w:rsid w:val="00696BCF"/>
    <w:rsid w:val="00697499"/>
    <w:rsid w:val="006A1CF4"/>
    <w:rsid w:val="006A35C3"/>
    <w:rsid w:val="006A3A59"/>
    <w:rsid w:val="006A3CAA"/>
    <w:rsid w:val="006A5A32"/>
    <w:rsid w:val="006A6BEE"/>
    <w:rsid w:val="006A6DDF"/>
    <w:rsid w:val="006A751C"/>
    <w:rsid w:val="006B1DA2"/>
    <w:rsid w:val="006B640A"/>
    <w:rsid w:val="006B65EF"/>
    <w:rsid w:val="006C66CD"/>
    <w:rsid w:val="006E1AAD"/>
    <w:rsid w:val="006E3109"/>
    <w:rsid w:val="006E461D"/>
    <w:rsid w:val="006E5D56"/>
    <w:rsid w:val="006F0AAF"/>
    <w:rsid w:val="006F0B39"/>
    <w:rsid w:val="006F1045"/>
    <w:rsid w:val="006F40ED"/>
    <w:rsid w:val="006F52D1"/>
    <w:rsid w:val="00700D44"/>
    <w:rsid w:val="007017E6"/>
    <w:rsid w:val="00703865"/>
    <w:rsid w:val="007038CF"/>
    <w:rsid w:val="00706207"/>
    <w:rsid w:val="00707D2F"/>
    <w:rsid w:val="00707EEB"/>
    <w:rsid w:val="0071202E"/>
    <w:rsid w:val="007121FD"/>
    <w:rsid w:val="007146AE"/>
    <w:rsid w:val="00716C7B"/>
    <w:rsid w:val="00723A12"/>
    <w:rsid w:val="00724F0B"/>
    <w:rsid w:val="00726196"/>
    <w:rsid w:val="00727221"/>
    <w:rsid w:val="00727764"/>
    <w:rsid w:val="00730056"/>
    <w:rsid w:val="007313B3"/>
    <w:rsid w:val="007319C6"/>
    <w:rsid w:val="00733F71"/>
    <w:rsid w:val="00734DDF"/>
    <w:rsid w:val="00734E64"/>
    <w:rsid w:val="00735293"/>
    <w:rsid w:val="00735F6A"/>
    <w:rsid w:val="0073609F"/>
    <w:rsid w:val="00737766"/>
    <w:rsid w:val="00743896"/>
    <w:rsid w:val="00743B9D"/>
    <w:rsid w:val="00752FE3"/>
    <w:rsid w:val="00757878"/>
    <w:rsid w:val="00757964"/>
    <w:rsid w:val="00757FE2"/>
    <w:rsid w:val="00760CC3"/>
    <w:rsid w:val="00762FDB"/>
    <w:rsid w:val="007641F4"/>
    <w:rsid w:val="00765E08"/>
    <w:rsid w:val="00767B44"/>
    <w:rsid w:val="00767B66"/>
    <w:rsid w:val="00767CDB"/>
    <w:rsid w:val="0077021C"/>
    <w:rsid w:val="00772CF2"/>
    <w:rsid w:val="00775AA1"/>
    <w:rsid w:val="00775E07"/>
    <w:rsid w:val="0078020D"/>
    <w:rsid w:val="007812D1"/>
    <w:rsid w:val="00781B76"/>
    <w:rsid w:val="00781C8E"/>
    <w:rsid w:val="00782129"/>
    <w:rsid w:val="007833AA"/>
    <w:rsid w:val="00784CFB"/>
    <w:rsid w:val="00785163"/>
    <w:rsid w:val="00786680"/>
    <w:rsid w:val="007928E5"/>
    <w:rsid w:val="00793388"/>
    <w:rsid w:val="00793FD2"/>
    <w:rsid w:val="007949FC"/>
    <w:rsid w:val="00795298"/>
    <w:rsid w:val="007961E8"/>
    <w:rsid w:val="007A1AE6"/>
    <w:rsid w:val="007A36BE"/>
    <w:rsid w:val="007A7771"/>
    <w:rsid w:val="007A79A3"/>
    <w:rsid w:val="007B2204"/>
    <w:rsid w:val="007B76A8"/>
    <w:rsid w:val="007C38C6"/>
    <w:rsid w:val="007C4B26"/>
    <w:rsid w:val="007C4B75"/>
    <w:rsid w:val="007C4E77"/>
    <w:rsid w:val="007D433C"/>
    <w:rsid w:val="007E1552"/>
    <w:rsid w:val="007E2852"/>
    <w:rsid w:val="007F06C1"/>
    <w:rsid w:val="007F6781"/>
    <w:rsid w:val="007F6A6D"/>
    <w:rsid w:val="007F7DD0"/>
    <w:rsid w:val="00800233"/>
    <w:rsid w:val="008041C2"/>
    <w:rsid w:val="00811F25"/>
    <w:rsid w:val="00814CC4"/>
    <w:rsid w:val="00815A8C"/>
    <w:rsid w:val="0082047E"/>
    <w:rsid w:val="008303EB"/>
    <w:rsid w:val="0083391C"/>
    <w:rsid w:val="008374E4"/>
    <w:rsid w:val="00837DE5"/>
    <w:rsid w:val="00840181"/>
    <w:rsid w:val="00845511"/>
    <w:rsid w:val="00846633"/>
    <w:rsid w:val="00851C28"/>
    <w:rsid w:val="00852949"/>
    <w:rsid w:val="00857DB8"/>
    <w:rsid w:val="008605DF"/>
    <w:rsid w:val="00860ECE"/>
    <w:rsid w:val="00860FD1"/>
    <w:rsid w:val="008619E5"/>
    <w:rsid w:val="00864436"/>
    <w:rsid w:val="00864AA1"/>
    <w:rsid w:val="00867D9F"/>
    <w:rsid w:val="008702EC"/>
    <w:rsid w:val="00872890"/>
    <w:rsid w:val="00872D82"/>
    <w:rsid w:val="008744CE"/>
    <w:rsid w:val="00875A40"/>
    <w:rsid w:val="008767C5"/>
    <w:rsid w:val="0087759D"/>
    <w:rsid w:val="0088013D"/>
    <w:rsid w:val="00880F73"/>
    <w:rsid w:val="0088214F"/>
    <w:rsid w:val="00891877"/>
    <w:rsid w:val="00891BFA"/>
    <w:rsid w:val="00891D26"/>
    <w:rsid w:val="00896FD5"/>
    <w:rsid w:val="008A2505"/>
    <w:rsid w:val="008A30DE"/>
    <w:rsid w:val="008A31D2"/>
    <w:rsid w:val="008A3FAB"/>
    <w:rsid w:val="008A40D3"/>
    <w:rsid w:val="008A55A1"/>
    <w:rsid w:val="008B01E0"/>
    <w:rsid w:val="008B1621"/>
    <w:rsid w:val="008B3F01"/>
    <w:rsid w:val="008B5629"/>
    <w:rsid w:val="008B5D1C"/>
    <w:rsid w:val="008B7327"/>
    <w:rsid w:val="008C0B8A"/>
    <w:rsid w:val="008C2BEA"/>
    <w:rsid w:val="008C3747"/>
    <w:rsid w:val="008C45D5"/>
    <w:rsid w:val="008C4B97"/>
    <w:rsid w:val="008C5A66"/>
    <w:rsid w:val="008D1BA6"/>
    <w:rsid w:val="008D2F67"/>
    <w:rsid w:val="008D58F9"/>
    <w:rsid w:val="008D5BF6"/>
    <w:rsid w:val="008D6DC5"/>
    <w:rsid w:val="008D75FE"/>
    <w:rsid w:val="008D7B6E"/>
    <w:rsid w:val="008D7B8D"/>
    <w:rsid w:val="008E0EF7"/>
    <w:rsid w:val="008E1158"/>
    <w:rsid w:val="008E2B57"/>
    <w:rsid w:val="008E3868"/>
    <w:rsid w:val="008E4D06"/>
    <w:rsid w:val="008E716E"/>
    <w:rsid w:val="008F0821"/>
    <w:rsid w:val="008F30C1"/>
    <w:rsid w:val="008F6299"/>
    <w:rsid w:val="008F6D2B"/>
    <w:rsid w:val="008F73DD"/>
    <w:rsid w:val="00900569"/>
    <w:rsid w:val="0090098E"/>
    <w:rsid w:val="00901BE9"/>
    <w:rsid w:val="00905528"/>
    <w:rsid w:val="00905578"/>
    <w:rsid w:val="00912967"/>
    <w:rsid w:val="009130A5"/>
    <w:rsid w:val="009201D9"/>
    <w:rsid w:val="009209DA"/>
    <w:rsid w:val="00920AFA"/>
    <w:rsid w:val="00922B61"/>
    <w:rsid w:val="00922C4B"/>
    <w:rsid w:val="00924BF6"/>
    <w:rsid w:val="00924EC5"/>
    <w:rsid w:val="00927B5E"/>
    <w:rsid w:val="00932AFA"/>
    <w:rsid w:val="009342AD"/>
    <w:rsid w:val="00937385"/>
    <w:rsid w:val="00942107"/>
    <w:rsid w:val="00943C21"/>
    <w:rsid w:val="009450BC"/>
    <w:rsid w:val="00953CEA"/>
    <w:rsid w:val="00954560"/>
    <w:rsid w:val="009546A7"/>
    <w:rsid w:val="009612A9"/>
    <w:rsid w:val="00962B31"/>
    <w:rsid w:val="00962D8A"/>
    <w:rsid w:val="00971368"/>
    <w:rsid w:val="00971E1B"/>
    <w:rsid w:val="00971FB1"/>
    <w:rsid w:val="00972852"/>
    <w:rsid w:val="0097604B"/>
    <w:rsid w:val="009773CA"/>
    <w:rsid w:val="009810E3"/>
    <w:rsid w:val="009837E6"/>
    <w:rsid w:val="00984E4A"/>
    <w:rsid w:val="00987560"/>
    <w:rsid w:val="009875B7"/>
    <w:rsid w:val="0099152C"/>
    <w:rsid w:val="0099275A"/>
    <w:rsid w:val="00995086"/>
    <w:rsid w:val="009A0EB4"/>
    <w:rsid w:val="009A1258"/>
    <w:rsid w:val="009A3567"/>
    <w:rsid w:val="009A5D46"/>
    <w:rsid w:val="009B03E6"/>
    <w:rsid w:val="009B464C"/>
    <w:rsid w:val="009B48D2"/>
    <w:rsid w:val="009B63D6"/>
    <w:rsid w:val="009C55D1"/>
    <w:rsid w:val="009C660A"/>
    <w:rsid w:val="009C7EC1"/>
    <w:rsid w:val="009D1338"/>
    <w:rsid w:val="009D162D"/>
    <w:rsid w:val="009D2C14"/>
    <w:rsid w:val="009D5936"/>
    <w:rsid w:val="009D7026"/>
    <w:rsid w:val="009E0136"/>
    <w:rsid w:val="009E0E9B"/>
    <w:rsid w:val="009E27DF"/>
    <w:rsid w:val="009E2A02"/>
    <w:rsid w:val="009E4626"/>
    <w:rsid w:val="009E5CD8"/>
    <w:rsid w:val="009E6161"/>
    <w:rsid w:val="009E6590"/>
    <w:rsid w:val="009E6A77"/>
    <w:rsid w:val="009E6B31"/>
    <w:rsid w:val="009E752A"/>
    <w:rsid w:val="009E7688"/>
    <w:rsid w:val="009F1898"/>
    <w:rsid w:val="009F5274"/>
    <w:rsid w:val="009F6109"/>
    <w:rsid w:val="009F6573"/>
    <w:rsid w:val="009F6E52"/>
    <w:rsid w:val="00A00C3B"/>
    <w:rsid w:val="00A01209"/>
    <w:rsid w:val="00A01803"/>
    <w:rsid w:val="00A019A6"/>
    <w:rsid w:val="00A0353B"/>
    <w:rsid w:val="00A0590F"/>
    <w:rsid w:val="00A06315"/>
    <w:rsid w:val="00A065FB"/>
    <w:rsid w:val="00A070AC"/>
    <w:rsid w:val="00A078D1"/>
    <w:rsid w:val="00A07E12"/>
    <w:rsid w:val="00A102A1"/>
    <w:rsid w:val="00A10951"/>
    <w:rsid w:val="00A119DB"/>
    <w:rsid w:val="00A1322C"/>
    <w:rsid w:val="00A15E34"/>
    <w:rsid w:val="00A16145"/>
    <w:rsid w:val="00A16C47"/>
    <w:rsid w:val="00A206E5"/>
    <w:rsid w:val="00A20D55"/>
    <w:rsid w:val="00A23889"/>
    <w:rsid w:val="00A23E46"/>
    <w:rsid w:val="00A30A9D"/>
    <w:rsid w:val="00A3256F"/>
    <w:rsid w:val="00A36D5D"/>
    <w:rsid w:val="00A37F89"/>
    <w:rsid w:val="00A41B54"/>
    <w:rsid w:val="00A42D5A"/>
    <w:rsid w:val="00A4344A"/>
    <w:rsid w:val="00A478C4"/>
    <w:rsid w:val="00A53583"/>
    <w:rsid w:val="00A574E1"/>
    <w:rsid w:val="00A57859"/>
    <w:rsid w:val="00A602A5"/>
    <w:rsid w:val="00A60676"/>
    <w:rsid w:val="00A62C3A"/>
    <w:rsid w:val="00A64C32"/>
    <w:rsid w:val="00A65E61"/>
    <w:rsid w:val="00A66CFD"/>
    <w:rsid w:val="00A673A1"/>
    <w:rsid w:val="00A674F3"/>
    <w:rsid w:val="00A757C1"/>
    <w:rsid w:val="00A76B34"/>
    <w:rsid w:val="00A77749"/>
    <w:rsid w:val="00A80C3A"/>
    <w:rsid w:val="00A83810"/>
    <w:rsid w:val="00A91183"/>
    <w:rsid w:val="00A927CF"/>
    <w:rsid w:val="00AA035A"/>
    <w:rsid w:val="00AA33D1"/>
    <w:rsid w:val="00AA3E65"/>
    <w:rsid w:val="00AA4F00"/>
    <w:rsid w:val="00AA5F8D"/>
    <w:rsid w:val="00AB2A36"/>
    <w:rsid w:val="00AB2CF3"/>
    <w:rsid w:val="00AB5453"/>
    <w:rsid w:val="00AB5E05"/>
    <w:rsid w:val="00AB69DC"/>
    <w:rsid w:val="00AB7732"/>
    <w:rsid w:val="00AC235D"/>
    <w:rsid w:val="00AD0DE4"/>
    <w:rsid w:val="00AD1127"/>
    <w:rsid w:val="00AD4259"/>
    <w:rsid w:val="00AD4413"/>
    <w:rsid w:val="00AD54E4"/>
    <w:rsid w:val="00AD6114"/>
    <w:rsid w:val="00AE0A0E"/>
    <w:rsid w:val="00AE707D"/>
    <w:rsid w:val="00AF00DF"/>
    <w:rsid w:val="00AF0D40"/>
    <w:rsid w:val="00AF3309"/>
    <w:rsid w:val="00AF41AA"/>
    <w:rsid w:val="00AF61D9"/>
    <w:rsid w:val="00B02874"/>
    <w:rsid w:val="00B029D9"/>
    <w:rsid w:val="00B036E5"/>
    <w:rsid w:val="00B05A08"/>
    <w:rsid w:val="00B06E13"/>
    <w:rsid w:val="00B076BA"/>
    <w:rsid w:val="00B11F9E"/>
    <w:rsid w:val="00B12DA9"/>
    <w:rsid w:val="00B1396B"/>
    <w:rsid w:val="00B166FA"/>
    <w:rsid w:val="00B21DF1"/>
    <w:rsid w:val="00B2253D"/>
    <w:rsid w:val="00B24481"/>
    <w:rsid w:val="00B31FAC"/>
    <w:rsid w:val="00B32405"/>
    <w:rsid w:val="00B410CA"/>
    <w:rsid w:val="00B50122"/>
    <w:rsid w:val="00B5582C"/>
    <w:rsid w:val="00B577EB"/>
    <w:rsid w:val="00B6027D"/>
    <w:rsid w:val="00B61C37"/>
    <w:rsid w:val="00B7266C"/>
    <w:rsid w:val="00B76346"/>
    <w:rsid w:val="00B7657A"/>
    <w:rsid w:val="00B86AA9"/>
    <w:rsid w:val="00B90B44"/>
    <w:rsid w:val="00B90D96"/>
    <w:rsid w:val="00B92FEE"/>
    <w:rsid w:val="00B93A3B"/>
    <w:rsid w:val="00B94B04"/>
    <w:rsid w:val="00B95D56"/>
    <w:rsid w:val="00B97E12"/>
    <w:rsid w:val="00BA107B"/>
    <w:rsid w:val="00BB07F0"/>
    <w:rsid w:val="00BB17C0"/>
    <w:rsid w:val="00BB2E40"/>
    <w:rsid w:val="00BB55E4"/>
    <w:rsid w:val="00BB75DA"/>
    <w:rsid w:val="00BC03FB"/>
    <w:rsid w:val="00BC1A73"/>
    <w:rsid w:val="00BC4551"/>
    <w:rsid w:val="00BD16DC"/>
    <w:rsid w:val="00BD19A8"/>
    <w:rsid w:val="00BD1B8E"/>
    <w:rsid w:val="00BD7601"/>
    <w:rsid w:val="00BE28DF"/>
    <w:rsid w:val="00BE5676"/>
    <w:rsid w:val="00BE7090"/>
    <w:rsid w:val="00BF17E4"/>
    <w:rsid w:val="00BF2B1C"/>
    <w:rsid w:val="00BF31AA"/>
    <w:rsid w:val="00BF3844"/>
    <w:rsid w:val="00C025D7"/>
    <w:rsid w:val="00C02BC9"/>
    <w:rsid w:val="00C04466"/>
    <w:rsid w:val="00C0478E"/>
    <w:rsid w:val="00C058D1"/>
    <w:rsid w:val="00C05A2C"/>
    <w:rsid w:val="00C063E5"/>
    <w:rsid w:val="00C068DB"/>
    <w:rsid w:val="00C10491"/>
    <w:rsid w:val="00C12A43"/>
    <w:rsid w:val="00C12A68"/>
    <w:rsid w:val="00C13806"/>
    <w:rsid w:val="00C1538B"/>
    <w:rsid w:val="00C1551B"/>
    <w:rsid w:val="00C16204"/>
    <w:rsid w:val="00C17E97"/>
    <w:rsid w:val="00C20221"/>
    <w:rsid w:val="00C207E6"/>
    <w:rsid w:val="00C24F90"/>
    <w:rsid w:val="00C25538"/>
    <w:rsid w:val="00C30231"/>
    <w:rsid w:val="00C31D4E"/>
    <w:rsid w:val="00C331BD"/>
    <w:rsid w:val="00C34FE8"/>
    <w:rsid w:val="00C35B95"/>
    <w:rsid w:val="00C36070"/>
    <w:rsid w:val="00C36CAD"/>
    <w:rsid w:val="00C42699"/>
    <w:rsid w:val="00C43036"/>
    <w:rsid w:val="00C43C30"/>
    <w:rsid w:val="00C465F2"/>
    <w:rsid w:val="00C52650"/>
    <w:rsid w:val="00C53576"/>
    <w:rsid w:val="00C555E0"/>
    <w:rsid w:val="00C559CC"/>
    <w:rsid w:val="00C6455D"/>
    <w:rsid w:val="00C67002"/>
    <w:rsid w:val="00C708D3"/>
    <w:rsid w:val="00C73CB8"/>
    <w:rsid w:val="00C73EED"/>
    <w:rsid w:val="00C77752"/>
    <w:rsid w:val="00C83CAD"/>
    <w:rsid w:val="00C847BC"/>
    <w:rsid w:val="00C84DAD"/>
    <w:rsid w:val="00C86ACA"/>
    <w:rsid w:val="00C87BF2"/>
    <w:rsid w:val="00C91D9A"/>
    <w:rsid w:val="00C93AF2"/>
    <w:rsid w:val="00C948A1"/>
    <w:rsid w:val="00CA488D"/>
    <w:rsid w:val="00CA7014"/>
    <w:rsid w:val="00CA770E"/>
    <w:rsid w:val="00CB0071"/>
    <w:rsid w:val="00CB1FF9"/>
    <w:rsid w:val="00CB2340"/>
    <w:rsid w:val="00CB38DB"/>
    <w:rsid w:val="00CB72F1"/>
    <w:rsid w:val="00CC0A84"/>
    <w:rsid w:val="00CC3ABA"/>
    <w:rsid w:val="00CC4436"/>
    <w:rsid w:val="00CC49D5"/>
    <w:rsid w:val="00CC7FB7"/>
    <w:rsid w:val="00CD2A9C"/>
    <w:rsid w:val="00CD3FC5"/>
    <w:rsid w:val="00CD4CB6"/>
    <w:rsid w:val="00CD56D0"/>
    <w:rsid w:val="00CD7AD6"/>
    <w:rsid w:val="00CE071B"/>
    <w:rsid w:val="00CE08B2"/>
    <w:rsid w:val="00CE1856"/>
    <w:rsid w:val="00CE2F77"/>
    <w:rsid w:val="00CE494D"/>
    <w:rsid w:val="00CE6EEA"/>
    <w:rsid w:val="00CF015B"/>
    <w:rsid w:val="00CF0DE3"/>
    <w:rsid w:val="00CF361F"/>
    <w:rsid w:val="00CF5472"/>
    <w:rsid w:val="00D016BD"/>
    <w:rsid w:val="00D02F56"/>
    <w:rsid w:val="00D0617E"/>
    <w:rsid w:val="00D07786"/>
    <w:rsid w:val="00D07F37"/>
    <w:rsid w:val="00D11A3F"/>
    <w:rsid w:val="00D140D7"/>
    <w:rsid w:val="00D15C42"/>
    <w:rsid w:val="00D16433"/>
    <w:rsid w:val="00D17A20"/>
    <w:rsid w:val="00D17CD0"/>
    <w:rsid w:val="00D216FF"/>
    <w:rsid w:val="00D22459"/>
    <w:rsid w:val="00D23C32"/>
    <w:rsid w:val="00D273AE"/>
    <w:rsid w:val="00D31DF2"/>
    <w:rsid w:val="00D326A5"/>
    <w:rsid w:val="00D33A2C"/>
    <w:rsid w:val="00D36319"/>
    <w:rsid w:val="00D4121E"/>
    <w:rsid w:val="00D45742"/>
    <w:rsid w:val="00D46B91"/>
    <w:rsid w:val="00D479DC"/>
    <w:rsid w:val="00D47BAC"/>
    <w:rsid w:val="00D500FE"/>
    <w:rsid w:val="00D524C4"/>
    <w:rsid w:val="00D541D0"/>
    <w:rsid w:val="00D553B3"/>
    <w:rsid w:val="00D57982"/>
    <w:rsid w:val="00D61676"/>
    <w:rsid w:val="00D619C3"/>
    <w:rsid w:val="00D63C0C"/>
    <w:rsid w:val="00D63E57"/>
    <w:rsid w:val="00D6457C"/>
    <w:rsid w:val="00D65BDD"/>
    <w:rsid w:val="00D6662C"/>
    <w:rsid w:val="00D672E3"/>
    <w:rsid w:val="00D72A3E"/>
    <w:rsid w:val="00D74368"/>
    <w:rsid w:val="00D74C5A"/>
    <w:rsid w:val="00D81086"/>
    <w:rsid w:val="00D83BC3"/>
    <w:rsid w:val="00D83C48"/>
    <w:rsid w:val="00D87E86"/>
    <w:rsid w:val="00D915FB"/>
    <w:rsid w:val="00D95052"/>
    <w:rsid w:val="00D95242"/>
    <w:rsid w:val="00D96982"/>
    <w:rsid w:val="00D971E9"/>
    <w:rsid w:val="00DA1F05"/>
    <w:rsid w:val="00DA4325"/>
    <w:rsid w:val="00DA55DD"/>
    <w:rsid w:val="00DA5620"/>
    <w:rsid w:val="00DB0EC6"/>
    <w:rsid w:val="00DB174B"/>
    <w:rsid w:val="00DB183C"/>
    <w:rsid w:val="00DB3293"/>
    <w:rsid w:val="00DB361E"/>
    <w:rsid w:val="00DB429F"/>
    <w:rsid w:val="00DB4ACB"/>
    <w:rsid w:val="00DC1902"/>
    <w:rsid w:val="00DC2942"/>
    <w:rsid w:val="00DC3200"/>
    <w:rsid w:val="00DC4CB3"/>
    <w:rsid w:val="00DC51E6"/>
    <w:rsid w:val="00DC5F1F"/>
    <w:rsid w:val="00DC78F5"/>
    <w:rsid w:val="00DD0011"/>
    <w:rsid w:val="00DD4A4C"/>
    <w:rsid w:val="00DD4E4D"/>
    <w:rsid w:val="00DD6A0E"/>
    <w:rsid w:val="00DD749D"/>
    <w:rsid w:val="00DE0BC5"/>
    <w:rsid w:val="00DE1EB2"/>
    <w:rsid w:val="00DE3AA9"/>
    <w:rsid w:val="00DE43CB"/>
    <w:rsid w:val="00DE47EC"/>
    <w:rsid w:val="00DE4952"/>
    <w:rsid w:val="00DE556B"/>
    <w:rsid w:val="00DE6251"/>
    <w:rsid w:val="00DE7575"/>
    <w:rsid w:val="00DE7D5E"/>
    <w:rsid w:val="00DF1394"/>
    <w:rsid w:val="00DF15C7"/>
    <w:rsid w:val="00DF276B"/>
    <w:rsid w:val="00DF2F6C"/>
    <w:rsid w:val="00DF49F3"/>
    <w:rsid w:val="00DF75D4"/>
    <w:rsid w:val="00E02C19"/>
    <w:rsid w:val="00E06662"/>
    <w:rsid w:val="00E06F93"/>
    <w:rsid w:val="00E07322"/>
    <w:rsid w:val="00E0799F"/>
    <w:rsid w:val="00E2140F"/>
    <w:rsid w:val="00E22857"/>
    <w:rsid w:val="00E2378E"/>
    <w:rsid w:val="00E251E8"/>
    <w:rsid w:val="00E316AD"/>
    <w:rsid w:val="00E322A8"/>
    <w:rsid w:val="00E3262F"/>
    <w:rsid w:val="00E37202"/>
    <w:rsid w:val="00E37663"/>
    <w:rsid w:val="00E40598"/>
    <w:rsid w:val="00E40DAA"/>
    <w:rsid w:val="00E41AD9"/>
    <w:rsid w:val="00E4533C"/>
    <w:rsid w:val="00E54B53"/>
    <w:rsid w:val="00E6019A"/>
    <w:rsid w:val="00E61457"/>
    <w:rsid w:val="00E64FAE"/>
    <w:rsid w:val="00E6504A"/>
    <w:rsid w:val="00E65803"/>
    <w:rsid w:val="00E65E09"/>
    <w:rsid w:val="00E668AE"/>
    <w:rsid w:val="00E70642"/>
    <w:rsid w:val="00E730C0"/>
    <w:rsid w:val="00E741B0"/>
    <w:rsid w:val="00E76347"/>
    <w:rsid w:val="00E771D6"/>
    <w:rsid w:val="00E854E4"/>
    <w:rsid w:val="00E863A0"/>
    <w:rsid w:val="00E86A91"/>
    <w:rsid w:val="00E86FDD"/>
    <w:rsid w:val="00E90959"/>
    <w:rsid w:val="00E91DD7"/>
    <w:rsid w:val="00E95861"/>
    <w:rsid w:val="00E95A8C"/>
    <w:rsid w:val="00EA32BC"/>
    <w:rsid w:val="00EA376C"/>
    <w:rsid w:val="00EA4826"/>
    <w:rsid w:val="00EA574A"/>
    <w:rsid w:val="00EA5C51"/>
    <w:rsid w:val="00EA7017"/>
    <w:rsid w:val="00EB0558"/>
    <w:rsid w:val="00EB225E"/>
    <w:rsid w:val="00EB6A63"/>
    <w:rsid w:val="00EB6E8C"/>
    <w:rsid w:val="00EC084B"/>
    <w:rsid w:val="00EC0A57"/>
    <w:rsid w:val="00EC2566"/>
    <w:rsid w:val="00EC46A0"/>
    <w:rsid w:val="00EC5DBB"/>
    <w:rsid w:val="00EC63DC"/>
    <w:rsid w:val="00EC6A41"/>
    <w:rsid w:val="00EC6CE2"/>
    <w:rsid w:val="00ED0A8F"/>
    <w:rsid w:val="00ED2E28"/>
    <w:rsid w:val="00ED462F"/>
    <w:rsid w:val="00ED5AC4"/>
    <w:rsid w:val="00ED69B9"/>
    <w:rsid w:val="00ED6E00"/>
    <w:rsid w:val="00EE1F2C"/>
    <w:rsid w:val="00EE2D5A"/>
    <w:rsid w:val="00EE4EC4"/>
    <w:rsid w:val="00EE5D2C"/>
    <w:rsid w:val="00EE781A"/>
    <w:rsid w:val="00EF27E2"/>
    <w:rsid w:val="00EF4203"/>
    <w:rsid w:val="00EF43F7"/>
    <w:rsid w:val="00EF59FD"/>
    <w:rsid w:val="00EF63C0"/>
    <w:rsid w:val="00EF644F"/>
    <w:rsid w:val="00EF72DC"/>
    <w:rsid w:val="00F04164"/>
    <w:rsid w:val="00F041F2"/>
    <w:rsid w:val="00F05BB1"/>
    <w:rsid w:val="00F05E50"/>
    <w:rsid w:val="00F07A5C"/>
    <w:rsid w:val="00F122BE"/>
    <w:rsid w:val="00F1290F"/>
    <w:rsid w:val="00F12981"/>
    <w:rsid w:val="00F151EA"/>
    <w:rsid w:val="00F2167E"/>
    <w:rsid w:val="00F21EC7"/>
    <w:rsid w:val="00F24AA6"/>
    <w:rsid w:val="00F26248"/>
    <w:rsid w:val="00F35704"/>
    <w:rsid w:val="00F405D4"/>
    <w:rsid w:val="00F413C2"/>
    <w:rsid w:val="00F43A75"/>
    <w:rsid w:val="00F50560"/>
    <w:rsid w:val="00F51AAA"/>
    <w:rsid w:val="00F54472"/>
    <w:rsid w:val="00F61319"/>
    <w:rsid w:val="00F66733"/>
    <w:rsid w:val="00F67F1D"/>
    <w:rsid w:val="00F70C06"/>
    <w:rsid w:val="00F70CFC"/>
    <w:rsid w:val="00F717C4"/>
    <w:rsid w:val="00F7378C"/>
    <w:rsid w:val="00F76DDE"/>
    <w:rsid w:val="00F80539"/>
    <w:rsid w:val="00F81471"/>
    <w:rsid w:val="00F82925"/>
    <w:rsid w:val="00F83163"/>
    <w:rsid w:val="00F8673F"/>
    <w:rsid w:val="00F9000A"/>
    <w:rsid w:val="00F90E19"/>
    <w:rsid w:val="00F92760"/>
    <w:rsid w:val="00F927B1"/>
    <w:rsid w:val="00F93E5A"/>
    <w:rsid w:val="00FA03E0"/>
    <w:rsid w:val="00FA2C6E"/>
    <w:rsid w:val="00FA4F74"/>
    <w:rsid w:val="00FB1295"/>
    <w:rsid w:val="00FB2061"/>
    <w:rsid w:val="00FB72EB"/>
    <w:rsid w:val="00FC2B9A"/>
    <w:rsid w:val="00FD12CC"/>
    <w:rsid w:val="00FD2F6B"/>
    <w:rsid w:val="00FD4517"/>
    <w:rsid w:val="00FD4E73"/>
    <w:rsid w:val="00FE053D"/>
    <w:rsid w:val="00FE767E"/>
    <w:rsid w:val="00FE797B"/>
    <w:rsid w:val="00FF2F68"/>
    <w:rsid w:val="00FF3567"/>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3034AD62-A980-459B-8768-852041E0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13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767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767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110" Type="http://schemas.openxmlformats.org/officeDocument/2006/relationships/hyperlink" Target="http://www.unitedhealthcareonline.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www.uhchearing.com" TargetMode="External"/><Relationship Id="rId113"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nitedhealthcareonline.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mywellbeingsolution.com" TargetMode="External"/><Relationship Id="rId114"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3.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0C677C37-922D-44CF-A2F1-E9FB6B6C6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4</TotalTime>
  <Pages>130</Pages>
  <Words>19275</Words>
  <Characters>109870</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Veena, Parvathapuram S</cp:lastModifiedBy>
  <cp:revision>6</cp:revision>
  <dcterms:created xsi:type="dcterms:W3CDTF">2020-01-24T17:52:00Z</dcterms:created>
  <dcterms:modified xsi:type="dcterms:W3CDTF">2020-09-25T19:04:00Z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