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1F146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6547F14F" w:rsidR="00CC3ABA" w:rsidRPr="00DE556B" w:rsidRDefault="001F146A" w:rsidP="006A6DDF">
            <w:r w:rsidRPr="001F146A">
              <w:t>Rigas Technologies Inc</w:t>
            </w:r>
          </w:p>
        </w:tc>
      </w:tr>
      <w:tr w:rsidR="00CC3ABA" w:rsidRPr="00DE556B" w14:paraId="5871736D"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11FA8C48" w:rsidR="00CC3ABA" w:rsidRPr="00DE556B" w:rsidRDefault="001F146A" w:rsidP="006A6DDF">
            <w:pPr>
              <w:pStyle w:val="iBAAGStandardText"/>
            </w:pPr>
            <w:r w:rsidRPr="001F146A">
              <w:t>919130</w:t>
            </w:r>
          </w:p>
        </w:tc>
      </w:tr>
      <w:tr w:rsidR="00CC3ABA" w:rsidRPr="00DE556B" w14:paraId="58717370"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3E4719C" w:rsidR="00CC3ABA" w:rsidRPr="00DE556B" w:rsidRDefault="001F146A" w:rsidP="006A6DDF">
            <w:pPr>
              <w:pStyle w:val="iBAAGStandardText"/>
            </w:pPr>
            <w:r w:rsidRPr="001F146A">
              <w:t>10/01/2020</w:t>
            </w:r>
          </w:p>
        </w:tc>
      </w:tr>
      <w:tr w:rsidR="00CC3ABA" w:rsidRPr="00DE556B" w14:paraId="58717373"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7DE74423" w:rsidR="00CC3ABA" w:rsidRPr="00DE556B" w:rsidRDefault="001F146A"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4E65BF8F" w:rsidR="00CC3ABA" w:rsidRPr="00DE556B" w:rsidRDefault="00C43C30" w:rsidP="002D7792">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1F146A" w:rsidRPr="001F146A">
              <w:rPr>
                <w:rStyle w:val="iBAAGStandardTextChar"/>
              </w:rPr>
              <w:t>1979A</w:t>
            </w:r>
            <w:r w:rsidR="00CC3ABA" w:rsidRPr="00DE556B">
              <w:t xml:space="preserve"> </w:t>
            </w:r>
          </w:p>
        </w:tc>
      </w:tr>
      <w:tr w:rsidR="00CC3ABA" w:rsidRPr="00DE556B" w14:paraId="5871737A"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3AFD6E52"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2C146260"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73F4F4C4" w:rsidR="005008C8" w:rsidRPr="00DE556B" w:rsidRDefault="005008C8" w:rsidP="003F5ED7">
            <w:pPr>
              <w:pStyle w:val="iBAAGStandardText"/>
            </w:pPr>
            <w:r w:rsidRPr="00647BB4">
              <w:t>Policy Year</w:t>
            </w:r>
          </w:p>
        </w:tc>
      </w:tr>
      <w:tr w:rsidR="005008C8" w:rsidRPr="00DE556B" w14:paraId="58717383"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05987FF1" w:rsidR="005008C8" w:rsidRPr="00DE556B" w:rsidRDefault="001F146A" w:rsidP="003F5ED7">
            <w:r w:rsidRPr="001F146A">
              <w:rPr>
                <w:rStyle w:val="iBAAGStandardTextChar"/>
              </w:rPr>
              <w:t>New Jersey</w:t>
            </w:r>
          </w:p>
        </w:tc>
      </w:tr>
      <w:tr w:rsidR="005008C8" w:rsidRPr="00DE556B" w14:paraId="58717386"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2E768A0"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42EEF7E6" w:rsidR="005008C8" w:rsidRPr="00DE556B" w:rsidRDefault="001F146A" w:rsidP="006A6DDF">
            <w:r>
              <w:t>Kurre, Rajesh Babu</w:t>
            </w:r>
          </w:p>
        </w:tc>
      </w:tr>
      <w:tr w:rsidR="005008C8" w:rsidRPr="00DE556B" w14:paraId="5871738C" w14:textId="77777777" w:rsidTr="001F146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1A935E1" w:rsidR="005008C8" w:rsidRPr="00DE556B" w:rsidRDefault="001F146A" w:rsidP="006A6DDF">
            <w:r>
              <w:t>Renewal/ Plan Change (New Plan Add)</w:t>
            </w:r>
          </w:p>
        </w:tc>
      </w:tr>
      <w:tr w:rsidR="005008C8" w:rsidRPr="00DE556B" w14:paraId="5871738F" w14:textId="77777777" w:rsidTr="001F146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2D7792">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77777777" w:rsidR="00CC3ABA" w:rsidRPr="00DE556B" w:rsidRDefault="00CC3ABA"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5FFFC0D9" w:rsidR="00D273AE" w:rsidRDefault="00D273AE" w:rsidP="00D273AE">
            <w:pPr>
              <w:pStyle w:val="iBAAGStandardText"/>
            </w:pPr>
            <w:r>
              <w:t>We will: Pay and Pursue with</w:t>
            </w:r>
            <w:r w:rsidR="00B36DE8">
              <w:t xml:space="preserve"> no</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73BBFD46"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0F963B65"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62789CEC"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4828EE4A"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2D7792">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58717419" w14:textId="69979891" w:rsidR="00CC3ABA" w:rsidRPr="00DE556B" w:rsidRDefault="00CC3ABA" w:rsidP="002D7792">
            <w:pPr>
              <w:pStyle w:val="InstructionalText"/>
            </w:pPr>
          </w:p>
        </w:tc>
        <w:tc>
          <w:tcPr>
            <w:tcW w:w="9990" w:type="dxa"/>
            <w:shd w:val="clear" w:color="auto" w:fill="F2DBDB"/>
          </w:tcPr>
          <w:p w14:paraId="1D484730" w14:textId="55B5FB72"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03C5EC31"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263892E8" w14:textId="77777777" w:rsidR="00BC1A73" w:rsidRDefault="00BC1A73" w:rsidP="001967A9">
            <w:pPr>
              <w:pStyle w:val="iBAAGSituationBoxName"/>
            </w:pPr>
            <w:bookmarkStart w:id="11" w:name="Outlier_Cost_Management_OCM"/>
            <w:r>
              <w:t>Outlier Cost Management (OCM)</w:t>
            </w:r>
            <w:bookmarkEnd w:id="11"/>
          </w:p>
          <w:p w14:paraId="3A11976C" w14:textId="17D6CB0E" w:rsidR="002C08C0" w:rsidRPr="00C160CD" w:rsidRDefault="002C08C0"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2C08C0">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2C08C0">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2C08C0">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2C08C0">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2C08C0">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2C08C0">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475"/>
        <w:gridCol w:w="2518"/>
        <w:gridCol w:w="2464"/>
        <w:gridCol w:w="2464"/>
        <w:gridCol w:w="2587"/>
      </w:tblGrid>
      <w:tr w:rsidR="008605DF" w:rsidRPr="00DE556B" w14:paraId="58717441" w14:textId="77777777" w:rsidTr="002C08C0">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2C08C0">
        <w:tblPrEx>
          <w:shd w:val="clear" w:color="auto" w:fill="auto"/>
        </w:tblPrEx>
        <w:tc>
          <w:tcPr>
            <w:tcW w:w="3365"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615"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2C08C0">
        <w:tblPrEx>
          <w:shd w:val="clear" w:color="auto" w:fill="auto"/>
        </w:tblPrEx>
        <w:tc>
          <w:tcPr>
            <w:tcW w:w="3365"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A4456CD" w14:textId="68BEB0CC" w:rsidR="005303EE" w:rsidRPr="00DE556B" w:rsidRDefault="005303EE" w:rsidP="000070CB">
            <w:r w:rsidRPr="00DE556B">
              <w:rPr>
                <w:rStyle w:val="iBAAGStandardTextBoldChar"/>
              </w:rPr>
              <w:t>$</w:t>
            </w:r>
            <w:r w:rsidR="002C08C0">
              <w:rPr>
                <w:rStyle w:val="iBAAGStandardTextBoldChar"/>
              </w:rPr>
              <w:t>2</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2C08C0">
              <w:rPr>
                <w:rStyle w:val="iBAAGStandardTextBoldChar"/>
              </w:rPr>
              <w:t>4</w:t>
            </w:r>
            <w:r w:rsidRPr="00DE556B">
              <w:rPr>
                <w:rStyle w:val="iBAAGStandardTextBoldChar"/>
              </w:rPr>
              <w:t>,000</w:t>
            </w:r>
            <w:r w:rsidRPr="00DE556B">
              <w:t xml:space="preserve"> </w:t>
            </w:r>
            <w:r w:rsidRPr="00DE556B">
              <w:rPr>
                <w:rStyle w:val="iBAAGStandardTextChar"/>
              </w:rPr>
              <w:t>for all covered persons in your family.</w:t>
            </w:r>
          </w:p>
          <w:p w14:paraId="2AC2E97D" w14:textId="77777777" w:rsidR="005303EE" w:rsidRPr="00DE556B" w:rsidRDefault="005303EE" w:rsidP="005303EE"/>
          <w:p w14:paraId="24F51DD1" w14:textId="3FF6D568" w:rsidR="005303EE" w:rsidRPr="00DE556B" w:rsidRDefault="005303EE" w:rsidP="002D7792">
            <w:pPr>
              <w:pStyle w:val="iBAAGLevel1Bullets"/>
              <w:numPr>
                <w:ilvl w:val="0"/>
                <w:numId w:val="0"/>
              </w:numPr>
              <w:ind w:left="450"/>
            </w:pPr>
          </w:p>
        </w:tc>
        <w:tc>
          <w:tcPr>
            <w:tcW w:w="2491" w:type="dxa"/>
            <w:shd w:val="clear" w:color="auto" w:fill="FFFFFF" w:themeFill="background1"/>
          </w:tcPr>
          <w:p w14:paraId="58717462" w14:textId="40AD0B4D" w:rsidR="005303EE" w:rsidRPr="00DE556B" w:rsidRDefault="005303EE" w:rsidP="006A6DDF">
            <w:r w:rsidRPr="00DE556B">
              <w:rPr>
                <w:rStyle w:val="iBAAGStandardTextBoldChar"/>
              </w:rPr>
              <w:t>$</w:t>
            </w:r>
            <w:r w:rsidR="002C08C0">
              <w:rPr>
                <w:rStyle w:val="iBAAGStandardTextBoldChar"/>
              </w:rPr>
              <w:t>2</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2C08C0">
              <w:rPr>
                <w:rStyle w:val="iBAAGStandardTextBoldChar"/>
              </w:rPr>
              <w:t>4</w:t>
            </w:r>
            <w:r w:rsidRPr="00DE556B">
              <w:rPr>
                <w:rStyle w:val="iBAAGStandardTextBoldChar"/>
              </w:rPr>
              <w:t>,000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58717465" w14:textId="77777777" w:rsidR="005369D9" w:rsidRPr="00DE556B" w:rsidRDefault="005369D9" w:rsidP="002D7792">
            <w:pPr>
              <w:pStyle w:val="iBAAGLevel1Bullets"/>
              <w:numPr>
                <w:ilvl w:val="0"/>
                <w:numId w:val="0"/>
              </w:numPr>
              <w:ind w:left="450"/>
            </w:pPr>
          </w:p>
        </w:tc>
        <w:tc>
          <w:tcPr>
            <w:tcW w:w="2491" w:type="dxa"/>
            <w:shd w:val="clear" w:color="auto" w:fill="FFFFFF" w:themeFill="background1"/>
          </w:tcPr>
          <w:p w14:paraId="5871746C" w14:textId="57338C8A" w:rsidR="005303EE" w:rsidRPr="00DE556B" w:rsidRDefault="005303EE" w:rsidP="006A6DDF">
            <w:r w:rsidRPr="00DE556B">
              <w:rPr>
                <w:rStyle w:val="iBAAGStandardTextBoldChar"/>
              </w:rPr>
              <w:t>$</w:t>
            </w:r>
            <w:r w:rsidR="002C08C0">
              <w:rPr>
                <w:rStyle w:val="iBAAGStandardTextBoldChar"/>
              </w:rPr>
              <w:t>4</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2C08C0">
              <w:rPr>
                <w:rStyle w:val="iBAAGStandardTextBoldChar"/>
              </w:rPr>
              <w:t>8</w:t>
            </w:r>
            <w:r w:rsidRPr="00DE556B">
              <w:rPr>
                <w:rStyle w:val="iBAAGStandardTextBoldChar"/>
              </w:rPr>
              <w:t>,000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2D7792">
            <w:pPr>
              <w:pStyle w:val="iBAAGLevel1Bullets"/>
              <w:numPr>
                <w:ilvl w:val="0"/>
                <w:numId w:val="0"/>
              </w:numPr>
              <w:ind w:left="450"/>
            </w:pPr>
          </w:p>
        </w:tc>
        <w:tc>
          <w:tcPr>
            <w:tcW w:w="2615" w:type="dxa"/>
            <w:shd w:val="clear" w:color="auto" w:fill="FFFFFF" w:themeFill="background1"/>
          </w:tcPr>
          <w:p w14:paraId="58717473" w14:textId="00BF9A32"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policy</w:t>
            </w:r>
            <w:r w:rsidRPr="00DE556B">
              <w:t xml:space="preserve"> </w:t>
            </w:r>
            <w:r w:rsidRPr="00DE556B">
              <w:rPr>
                <w:rStyle w:val="iBAAGStandardTextChar"/>
              </w:rPr>
              <w:t>year basis.</w:t>
            </w:r>
          </w:p>
          <w:p w14:paraId="58717474" w14:textId="77777777" w:rsidR="005303EE" w:rsidRPr="00DE556B" w:rsidRDefault="005303EE" w:rsidP="006A6DDF"/>
          <w:p w14:paraId="5871747B" w14:textId="74BB4A3A" w:rsidR="005303EE" w:rsidRPr="00DE556B" w:rsidRDefault="005303EE" w:rsidP="006A6DDF">
            <w:pPr>
              <w:pStyle w:val="iBAAGStandardText"/>
            </w:pPr>
            <w:r w:rsidRPr="00DE556B">
              <w:t xml:space="preserve">A policy year begins on the date your plan starts and continues for 12 months. </w:t>
            </w:r>
          </w:p>
          <w:p w14:paraId="5871747C" w14:textId="77777777" w:rsidR="005303EE" w:rsidRPr="00DE556B" w:rsidRDefault="005303EE" w:rsidP="006A6DDF">
            <w:pPr>
              <w:pStyle w:val="iBAAGStandardText"/>
            </w:pPr>
          </w:p>
          <w:p w14:paraId="5871747D" w14:textId="51D087BE" w:rsidR="005303EE" w:rsidRPr="00DE556B" w:rsidRDefault="005303EE" w:rsidP="006A6DDF">
            <w:pPr>
              <w:pStyle w:val="iBAAGStandardText"/>
            </w:pPr>
            <w:r w:rsidRPr="00DE556B">
              <w:t xml:space="preserve">Your employer plan starts </w:t>
            </w:r>
            <w:r w:rsidR="002C08C0">
              <w:t>October</w:t>
            </w:r>
            <w:r w:rsidRPr="00DE556B">
              <w:t xml:space="preserve"> 1st and it will end </w:t>
            </w:r>
            <w:r w:rsidR="002C08C0">
              <w:t>September</w:t>
            </w:r>
            <w:r w:rsidRPr="00DE556B">
              <w:t xml:space="preserve"> 3</w:t>
            </w:r>
            <w:r w:rsidR="002C08C0">
              <w:t>0th</w:t>
            </w:r>
            <w:r w:rsidRPr="00DE556B">
              <w:t xml:space="preserve"> of the following year. </w:t>
            </w:r>
          </w:p>
          <w:p w14:paraId="5871747E" w14:textId="77777777" w:rsidR="005303EE" w:rsidRPr="00DE556B" w:rsidRDefault="005303EE" w:rsidP="006A6DDF">
            <w:pPr>
              <w:pStyle w:val="iBAAGStandardText"/>
            </w:pPr>
          </w:p>
          <w:p w14:paraId="5871747F" w14:textId="337F14FD" w:rsidR="005303EE" w:rsidRPr="00DE556B" w:rsidRDefault="005303EE" w:rsidP="006A6DDF">
            <w:pPr>
              <w:pStyle w:val="iBAAGStandardText"/>
            </w:pPr>
            <w:r w:rsidRPr="00DE556B">
              <w:t xml:space="preserve">If you join the plan mid-year, your deductible will continue until </w:t>
            </w:r>
            <w:r w:rsidR="002C08C0">
              <w:t>September</w:t>
            </w:r>
            <w:r w:rsidR="002C08C0" w:rsidRPr="00DE556B">
              <w:t xml:space="preserve"> 3</w:t>
            </w:r>
            <w:r w:rsidR="002C08C0">
              <w:t>0th</w:t>
            </w:r>
            <w:r w:rsidRPr="00DE556B">
              <w:t>.</w:t>
            </w:r>
          </w:p>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2219A5B8" w14:textId="77777777" w:rsidR="00937385" w:rsidRPr="00DE556B" w:rsidRDefault="00937385" w:rsidP="00EE4EC4">
            <w:pPr>
              <w:pStyle w:val="iBAAGSituationBoxName"/>
            </w:pPr>
          </w:p>
          <w:p w14:paraId="44AA5419" w14:textId="77777777" w:rsidR="00937385" w:rsidRPr="00DE556B" w:rsidRDefault="00937385" w:rsidP="002D7792">
            <w:pPr>
              <w:pStyle w:val="InstructionalText"/>
            </w:pPr>
          </w:p>
        </w:tc>
        <w:tc>
          <w:tcPr>
            <w:tcW w:w="9990" w:type="dxa"/>
            <w:shd w:val="clear" w:color="auto" w:fill="F2DBDB"/>
          </w:tcPr>
          <w:p w14:paraId="55690E4F" w14:textId="2143D745"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707A91">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707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707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144C85E9" w:rsidR="00056C7A" w:rsidRPr="00DE556B" w:rsidRDefault="00056C7A" w:rsidP="00891877">
            <w:r w:rsidRPr="00DE556B">
              <w:rPr>
                <w:rStyle w:val="iBAAGStandardTextBoldChar"/>
              </w:rPr>
              <w:t>$5,000</w:t>
            </w:r>
            <w:r w:rsidRPr="00DE556B">
              <w:t xml:space="preserve"> </w:t>
            </w:r>
            <w:r w:rsidRPr="00DE556B">
              <w:rPr>
                <w:rStyle w:val="iBAAGStandardTextChar"/>
              </w:rPr>
              <w:t xml:space="preserve">for each covered person, not to exceed </w:t>
            </w:r>
            <w:r w:rsidRPr="00DE556B">
              <w:rPr>
                <w:rStyle w:val="iBAAGStandardTextBoldChar"/>
              </w:rPr>
              <w:t>$</w:t>
            </w:r>
            <w:r w:rsidR="00707A91">
              <w:rPr>
                <w:rStyle w:val="iBAAGStandardTextBoldChar"/>
              </w:rPr>
              <w:t>10</w:t>
            </w:r>
            <w:r w:rsidRPr="00DE556B">
              <w:rPr>
                <w:rStyle w:val="iBAAGStandardTextBoldChar"/>
              </w:rPr>
              <w:t>,000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2A718A38" w:rsidR="00056C7A" w:rsidRPr="00DE556B" w:rsidRDefault="00E771D6" w:rsidP="00E771D6">
            <w:pPr>
              <w:pStyle w:val="iBAAGStandardText"/>
            </w:pPr>
            <w:r w:rsidRPr="00FA2BB5">
              <w:t xml:space="preserve"> </w:t>
            </w:r>
          </w:p>
        </w:tc>
        <w:tc>
          <w:tcPr>
            <w:tcW w:w="2491" w:type="dxa"/>
          </w:tcPr>
          <w:p w14:paraId="3F1CAEEB" w14:textId="25501E2E" w:rsidR="00056C7A" w:rsidRPr="00DE556B" w:rsidRDefault="00056C7A" w:rsidP="00891877">
            <w:r w:rsidRPr="00DE556B">
              <w:rPr>
                <w:rStyle w:val="iBAAGStandardTextBoldChar"/>
              </w:rPr>
              <w:t>$5,000</w:t>
            </w:r>
            <w:r w:rsidRPr="00DE556B">
              <w:t xml:space="preserve"> </w:t>
            </w:r>
            <w:r w:rsidRPr="00DE556B">
              <w:rPr>
                <w:rStyle w:val="iBAAGStandardTextChar"/>
              </w:rPr>
              <w:t xml:space="preserve">for each covered person, not to exceed </w:t>
            </w:r>
            <w:r w:rsidRPr="00DE556B">
              <w:rPr>
                <w:rStyle w:val="iBAAGStandardTextBoldChar"/>
              </w:rPr>
              <w:t>$</w:t>
            </w:r>
            <w:r w:rsidR="00707A91">
              <w:rPr>
                <w:rStyle w:val="iBAAGStandardTextBoldChar"/>
              </w:rPr>
              <w:t>10</w:t>
            </w:r>
            <w:r w:rsidRPr="00DE556B">
              <w:rPr>
                <w:rStyle w:val="iBAAGStandardTextBoldChar"/>
              </w:rPr>
              <w:t>,000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36709CE6" w:rsidR="00E771D6" w:rsidRPr="00DE556B" w:rsidRDefault="00E771D6" w:rsidP="00E771D6">
            <w:r w:rsidRPr="00FA2BB5">
              <w:t xml:space="preserve"> </w:t>
            </w:r>
          </w:p>
        </w:tc>
        <w:tc>
          <w:tcPr>
            <w:tcW w:w="2491" w:type="dxa"/>
          </w:tcPr>
          <w:p w14:paraId="71A006D2" w14:textId="173E9337" w:rsidR="00056C7A" w:rsidRPr="00DE556B" w:rsidRDefault="00056C7A" w:rsidP="00891877">
            <w:r w:rsidRPr="00DE556B">
              <w:rPr>
                <w:rStyle w:val="iBAAGStandardTextBoldChar"/>
              </w:rPr>
              <w:t>$</w:t>
            </w:r>
            <w:r w:rsidR="00707A91">
              <w:rPr>
                <w:rStyle w:val="iBAAGStandardTextBoldChar"/>
              </w:rPr>
              <w:t>10</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707A91">
              <w:rPr>
                <w:rStyle w:val="iBAAGStandardTextBoldChar"/>
              </w:rPr>
              <w:t>20</w:t>
            </w:r>
            <w:r w:rsidRPr="00DE556B">
              <w:rPr>
                <w:rStyle w:val="iBAAGStandardTextBoldChar"/>
              </w:rPr>
              <w:t>,000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rsidP="002D7792"/>
        </w:tc>
        <w:tc>
          <w:tcPr>
            <w:tcW w:w="2520" w:type="dxa"/>
          </w:tcPr>
          <w:p w14:paraId="4BF02EF1" w14:textId="69464501"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policy</w:t>
            </w:r>
            <w:r w:rsidRPr="00DE556B">
              <w:t xml:space="preserve"> </w:t>
            </w:r>
            <w:r w:rsidRPr="00DE556B">
              <w:rPr>
                <w:rStyle w:val="iBAAGStandardTextChar"/>
              </w:rPr>
              <w:t>year basis.</w:t>
            </w:r>
          </w:p>
          <w:p w14:paraId="5845B661" w14:textId="77777777" w:rsidR="00056C7A" w:rsidRPr="00DE556B" w:rsidRDefault="00056C7A" w:rsidP="00891877"/>
          <w:p w14:paraId="7D825174" w14:textId="45E3A1DF" w:rsidR="00056C7A" w:rsidRPr="00DE556B" w:rsidRDefault="00056C7A" w:rsidP="00891877">
            <w:pPr>
              <w:pStyle w:val="iBAAGStandardText"/>
            </w:pPr>
            <w:r w:rsidRPr="00DE556B">
              <w:t xml:space="preserve">A policy year begins on the date your plan starts and continues for 12 months. </w:t>
            </w:r>
          </w:p>
          <w:p w14:paraId="0B7BC7EE" w14:textId="77777777" w:rsidR="00056C7A" w:rsidRPr="00DE556B" w:rsidRDefault="00056C7A" w:rsidP="00891877">
            <w:pPr>
              <w:pStyle w:val="iBAAGStandardText"/>
            </w:pPr>
          </w:p>
          <w:p w14:paraId="26B1A172" w14:textId="1DC9BE54" w:rsidR="00056C7A" w:rsidRPr="00DE556B" w:rsidRDefault="00056C7A" w:rsidP="00891877">
            <w:pPr>
              <w:pStyle w:val="iBAAGStandardText"/>
            </w:pPr>
            <w:r w:rsidRPr="00DE556B">
              <w:t xml:space="preserve">Your employer plan starts </w:t>
            </w:r>
            <w:r w:rsidR="00707A91">
              <w:t>October</w:t>
            </w:r>
            <w:r w:rsidRPr="00DE556B">
              <w:t xml:space="preserve"> 1st and it will end </w:t>
            </w:r>
            <w:r w:rsidR="00707A91">
              <w:t>September</w:t>
            </w:r>
            <w:r w:rsidR="00707A91" w:rsidRPr="00DE556B">
              <w:t xml:space="preserve"> 3</w:t>
            </w:r>
            <w:r w:rsidR="00707A91">
              <w:t>0th</w:t>
            </w:r>
            <w:r w:rsidRPr="00DE556B">
              <w:t xml:space="preserve"> of the following year. </w:t>
            </w:r>
          </w:p>
          <w:p w14:paraId="078B5DCC" w14:textId="77777777" w:rsidR="00056C7A" w:rsidRPr="00DE556B" w:rsidRDefault="00056C7A" w:rsidP="00891877"/>
          <w:p w14:paraId="089A0440" w14:textId="47229B16" w:rsidR="00056C7A" w:rsidRPr="00DE556B" w:rsidRDefault="00056C7A" w:rsidP="00891877">
            <w:pPr>
              <w:pStyle w:val="iBAAGStandardText"/>
            </w:pPr>
            <w:r w:rsidRPr="00DE556B">
              <w:t xml:space="preserve">If you join the plan mid-year, your out-of-pocket limit will continue until </w:t>
            </w:r>
            <w:r w:rsidR="00707A91">
              <w:t>September</w:t>
            </w:r>
            <w:r w:rsidR="00707A91" w:rsidRPr="00DE556B">
              <w:t xml:space="preserve"> 3</w:t>
            </w:r>
            <w:r w:rsidR="00707A91">
              <w:t>0th</w:t>
            </w:r>
            <w:r w:rsidRPr="00DE556B">
              <w:rPr>
                <w:rStyle w:val="iBAAGStandardTextChar"/>
              </w:rPr>
              <w:t>.</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339AB78B"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3CD878C0"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6DBDD483"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rsidP="002D7792"/>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6B4821F8"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7"/>
          </w:p>
          <w:p w14:paraId="4C525AED" w14:textId="4893DB12" w:rsidR="00156364" w:rsidRPr="00DE556B" w:rsidRDefault="00156364"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rsidP="002D7792">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2F292EB2" w14:textId="77777777" w:rsidR="006041ED" w:rsidRDefault="006041ED" w:rsidP="001967A9">
            <w:pPr>
              <w:pStyle w:val="iBAAGSituationBoxName"/>
            </w:pPr>
            <w:bookmarkStart w:id="28" w:name="CAC_Consumer_Accounts_Card"/>
            <w:r w:rsidRPr="00DE556B">
              <w:t>UnitedHealthcare Consumer Accounts Card (CAC)</w:t>
            </w:r>
            <w:bookmarkEnd w:id="28"/>
          </w:p>
          <w:p w14:paraId="5FFFA1F3" w14:textId="00A0AD68" w:rsidR="00156364" w:rsidRPr="00DE556B" w:rsidRDefault="00156364"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632780">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1B130E" w:rsidRPr="00DE556B" w14:paraId="614363C1"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1B130E" w:rsidRPr="00DE556B" w14:paraId="457C9267"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632780">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1B130E" w:rsidRPr="00DE556B" w14:paraId="587175CF"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1B130E" w:rsidRPr="00DE556B" w14:paraId="587175F5" w14:textId="77777777" w:rsidTr="00632780">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1624AD0A" w14:textId="2A751E5F" w:rsidR="00543D3D" w:rsidRPr="00DE556B" w:rsidRDefault="00EA0AF8" w:rsidP="007038CF">
            <w:pPr>
              <w:rPr>
                <w:rFonts w:eastAsia="Times New Roman" w:cs="Arial"/>
                <w:b/>
                <w:color w:val="FF00FF"/>
                <w:szCs w:val="24"/>
              </w:rPr>
            </w:pPr>
            <w:r>
              <w:rPr>
                <w:rStyle w:val="iBAAGStandardTextBoldChar"/>
              </w:rPr>
              <w:t>0%</w:t>
            </w:r>
            <w:r w:rsidR="00B86AA9" w:rsidRPr="00DE556B">
              <w:t xml:space="preserve"> </w:t>
            </w:r>
            <w:r w:rsidR="00B86AA9" w:rsidRPr="00DE556B">
              <w:rPr>
                <w:rStyle w:val="iBAAGStandardTextChar"/>
              </w:rPr>
              <w:t>co-insurance, after you pay the deductible</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028FDE93" w14:textId="77777777" w:rsidR="00FC728C" w:rsidRPr="00DE556B" w:rsidRDefault="00FC728C" w:rsidP="00FC728C">
            <w:pPr>
              <w:rPr>
                <w:rFonts w:eastAsia="Times New Roman" w:cs="Arial"/>
                <w:b/>
                <w:color w:val="FF00FF"/>
                <w:szCs w:val="24"/>
              </w:rPr>
            </w:pPr>
            <w:r>
              <w:rPr>
                <w:rStyle w:val="iBAAGStandardTextBoldChar"/>
              </w:rPr>
              <w:t>0%</w:t>
            </w:r>
            <w:r w:rsidRPr="00DE556B">
              <w:t xml:space="preserve"> </w:t>
            </w:r>
            <w:r w:rsidRPr="00DE556B">
              <w:rPr>
                <w:rStyle w:val="iBAAGStandardTextChar"/>
              </w:rPr>
              <w:t>co-insurance, after you pay the deductible</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C" w14:textId="6F85F58B" w:rsidR="00B86AA9" w:rsidRPr="00DE556B" w:rsidRDefault="00EA0AF8" w:rsidP="006A6DD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3" w14:textId="390FB2C8" w:rsidR="00B86AA9" w:rsidRPr="00DE556B" w:rsidRDefault="00EA0AF8" w:rsidP="006A6DD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2A4A6B57" w:rsidR="00B86AA9" w:rsidRPr="00DE556B" w:rsidRDefault="00EA0AF8" w:rsidP="006A6DDF">
            <w:r>
              <w:rPr>
                <w:rStyle w:val="iBAAGStandardTextBoldChar"/>
              </w:rPr>
              <w:t>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0404AEE4" w:rsidR="00B86AA9" w:rsidRPr="00DE556B" w:rsidRDefault="00EA0AF8" w:rsidP="006A6DDF">
            <w:r>
              <w:rPr>
                <w:rStyle w:val="iBAAGStandardTextBoldChar"/>
              </w:rPr>
              <w:t>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1B130E" w:rsidRPr="00DE556B" w14:paraId="587175FC"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1B130E" w:rsidRPr="00DE556B" w14:paraId="58717648" w14:textId="77777777" w:rsidTr="00632780">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4D2DBE9B" w14:textId="77777777" w:rsidR="00FC728C" w:rsidRPr="00DE556B" w:rsidRDefault="00FC728C" w:rsidP="00FC728C">
            <w:pPr>
              <w:rPr>
                <w:rFonts w:eastAsia="Times New Roman" w:cs="Arial"/>
                <w:b/>
                <w:color w:val="FF00FF"/>
                <w:szCs w:val="24"/>
              </w:rPr>
            </w:pPr>
            <w:r>
              <w:rPr>
                <w:rStyle w:val="iBAAGStandardTextBoldChar"/>
              </w:rPr>
              <w:t>0%</w:t>
            </w:r>
            <w:r w:rsidRPr="00DE556B">
              <w:t xml:space="preserve"> </w:t>
            </w:r>
            <w:r w:rsidRPr="00DE556B">
              <w:rPr>
                <w:rStyle w:val="iBAAGStandardTextChar"/>
              </w:rPr>
              <w:t>co-insurance, after you pay the deductible</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4DAD6FCC" w14:textId="77777777" w:rsidR="00FC728C" w:rsidRPr="00DE556B" w:rsidRDefault="00FC728C" w:rsidP="00FC728C">
            <w:pPr>
              <w:rPr>
                <w:rFonts w:eastAsia="Times New Roman" w:cs="Arial"/>
                <w:b/>
                <w:color w:val="FF00FF"/>
                <w:szCs w:val="24"/>
              </w:rPr>
            </w:pPr>
            <w:r>
              <w:rPr>
                <w:rStyle w:val="iBAAGStandardTextBoldChar"/>
              </w:rPr>
              <w:t>0%</w:t>
            </w:r>
            <w:r w:rsidRPr="00DE556B">
              <w:t xml:space="preserve"> </w:t>
            </w:r>
            <w:r w:rsidRPr="00DE556B">
              <w:rPr>
                <w:rStyle w:val="iBAAGStandardTextChar"/>
              </w:rPr>
              <w:t>co-insurance, after you pay the deductible</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B" w14:textId="0E1F4D6B" w:rsidR="00B86AA9" w:rsidRPr="00DE556B" w:rsidRDefault="00EA0AF8" w:rsidP="006A6DD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3A5C69A2"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B" w14:textId="5B7056CC" w:rsidR="00B86AA9" w:rsidRPr="00DE556B" w:rsidRDefault="00EA0AF8" w:rsidP="006A6DDF">
            <w:r>
              <w:rPr>
                <w:rStyle w:val="iBAAGStandardTextBoldChar"/>
              </w:rPr>
              <w:t>0%</w:t>
            </w:r>
            <w:r w:rsidR="00B86AA9" w:rsidRPr="00DE556B">
              <w:t xml:space="preserve"> </w:t>
            </w:r>
            <w:r w:rsidR="00B86AA9" w:rsidRPr="00DE556B">
              <w:rPr>
                <w:rStyle w:val="iBAAGStandardTextChar"/>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24D1E4C1"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598A7B97" w:rsidR="00B86AA9" w:rsidRPr="00DE556B" w:rsidRDefault="00EA0AF8"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2D8BFC23"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150D05A9" w:rsidR="00025342" w:rsidRPr="00DE556B" w:rsidRDefault="00EA0AF8"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2D0972F4"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632780">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632780">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1B130E" w:rsidRPr="00DE556B" w14:paraId="58717666"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B130E" w:rsidRPr="00DE556B" w14:paraId="58717678" w14:textId="77777777" w:rsidTr="00632780">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1B130E" w:rsidRPr="00DE556B" w14:paraId="6B2643F0" w14:textId="77777777" w:rsidTr="00632780">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B130E" w:rsidRPr="00DE556B" w14:paraId="2BEC9C48" w14:textId="77777777" w:rsidTr="00632780">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1A4E50D9" w:rsidR="007038CF" w:rsidRPr="00DE556B" w:rsidRDefault="007038CF" w:rsidP="007038CF">
            <w:pPr>
              <w:rPr>
                <w:rStyle w:val="InstructionalTextChar"/>
              </w:rPr>
            </w:pPr>
            <w:r w:rsidRPr="00DE556B">
              <w:rPr>
                <w:rStyle w:val="iBAAGStandardTextBoldChar"/>
              </w:rPr>
              <w:t>No Charge</w:t>
            </w:r>
          </w:p>
          <w:p w14:paraId="44564F6E" w14:textId="4980435D" w:rsidR="007038CF" w:rsidRPr="00DE556B" w:rsidRDefault="007038CF" w:rsidP="007038CF">
            <w:r w:rsidRPr="00DE556B">
              <w:rPr>
                <w:rStyle w:val="iBAAGStandardTextChar"/>
              </w:rPr>
              <w:t>The annual deductible does not apply.</w:t>
            </w:r>
          </w:p>
          <w:p w14:paraId="20F752EC" w14:textId="395942AE"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2103B66E"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1C16D3FA" w14:textId="5E12E819" w:rsidR="00BD7601" w:rsidRPr="00DE556B" w:rsidRDefault="00BD7601" w:rsidP="002D7792">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44D58A7F" w:rsidR="00214D5A" w:rsidRPr="00DE556B" w:rsidRDefault="00214D5A" w:rsidP="00583D07">
            <w:pPr>
              <w:pStyle w:val="iBAAGStandardText"/>
            </w:pPr>
            <w:r w:rsidRPr="00DE556B">
              <w:t>Limited to:</w:t>
            </w:r>
          </w:p>
          <w:p w14:paraId="357C5E72" w14:textId="7425B487" w:rsidR="003C360D" w:rsidRPr="00DE556B" w:rsidRDefault="003C360D" w:rsidP="00583D07">
            <w:pPr>
              <w:pStyle w:val="iBAAGLevel1Bullets"/>
            </w:pPr>
            <w:r w:rsidRPr="00DE556B">
              <w:rPr>
                <w:rStyle w:val="iBAAGStandardTextBoldChar"/>
              </w:rPr>
              <w:t>$</w:t>
            </w:r>
            <w:r w:rsidR="00FC728C">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FC728C">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1B130E" w:rsidRPr="00DE556B" w14:paraId="78CDB8C9" w14:textId="77777777" w:rsidTr="00632780">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1B130E" w:rsidRPr="00DE556B" w14:paraId="43970BF8" w14:textId="77777777" w:rsidTr="00632780">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38AE0288" w:rsidR="009E6B31" w:rsidRPr="00DE556B" w:rsidRDefault="009E6B31" w:rsidP="007038CF">
            <w:pPr>
              <w:rPr>
                <w:rStyle w:val="InstructionalTextChar"/>
              </w:rPr>
            </w:pPr>
            <w:r w:rsidRPr="00DE556B">
              <w:rPr>
                <w:rStyle w:val="iBAAGStandardTextBoldChar"/>
              </w:rPr>
              <w:t>No Charge</w:t>
            </w:r>
          </w:p>
          <w:p w14:paraId="456CD290" w14:textId="06A3E597"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0B430511"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1C339306" w14:textId="0BDF52EC" w:rsidR="009E6B31" w:rsidRPr="00DE556B" w:rsidRDefault="009E6B31" w:rsidP="002D7792">
            <w:pPr>
              <w:pStyle w:val="InstructionalText"/>
            </w:pPr>
            <w:r w:rsidRPr="00DE556B">
              <w:t xml:space="preserve"> </w:t>
            </w:r>
          </w:p>
        </w:tc>
        <w:tc>
          <w:tcPr>
            <w:tcW w:w="2491" w:type="dxa"/>
            <w:tcBorders>
              <w:bottom w:val="single" w:sz="4" w:space="0" w:color="000000" w:themeColor="text1"/>
            </w:tcBorders>
            <w:shd w:val="clear" w:color="auto" w:fill="auto"/>
          </w:tcPr>
          <w:p w14:paraId="3FDC2CF3" w14:textId="77777777" w:rsidR="00FC728C" w:rsidRPr="00DE556B" w:rsidRDefault="00FC728C" w:rsidP="00FC728C">
            <w:pPr>
              <w:rPr>
                <w:rStyle w:val="InstructionalTextChar"/>
              </w:rPr>
            </w:pPr>
            <w:r w:rsidRPr="00DE556B">
              <w:rPr>
                <w:rStyle w:val="iBAAGStandardTextBoldChar"/>
              </w:rPr>
              <w:t>No Charge</w:t>
            </w:r>
          </w:p>
          <w:p w14:paraId="7CB53207" w14:textId="77777777" w:rsidR="00FC728C" w:rsidRPr="00DE556B" w:rsidRDefault="00FC728C" w:rsidP="00FC728C">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7DFDC608"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019C0142" w14:textId="55429E95" w:rsidR="009E6B31" w:rsidRPr="00DE556B" w:rsidRDefault="009E6B31" w:rsidP="002D7792">
            <w:pPr>
              <w:pStyle w:val="iBAAGStandardText"/>
            </w:pPr>
          </w:p>
        </w:tc>
        <w:tc>
          <w:tcPr>
            <w:tcW w:w="2491" w:type="dxa"/>
            <w:tcBorders>
              <w:bottom w:val="single" w:sz="4" w:space="0" w:color="000000" w:themeColor="text1"/>
            </w:tcBorders>
            <w:shd w:val="clear" w:color="auto" w:fill="auto"/>
          </w:tcPr>
          <w:p w14:paraId="58E8FDAB" w14:textId="0AB8565C"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0EA398E7" w:rsidR="00633F4C" w:rsidRPr="00DE556B" w:rsidRDefault="00633F4C" w:rsidP="00633F4C">
            <w:pPr>
              <w:rPr>
                <w:rFonts w:cs="Arial"/>
              </w:rPr>
            </w:pPr>
            <w:r w:rsidRPr="00DE556B">
              <w:rPr>
                <w:rFonts w:cs="Arial"/>
              </w:rPr>
              <w:t>Limited to:</w:t>
            </w:r>
          </w:p>
          <w:p w14:paraId="5DE5A00A" w14:textId="2F4D35BE"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3D8F2004" w:rsidR="00633F4C" w:rsidRPr="00DE556B" w:rsidRDefault="00633F4C" w:rsidP="00633F4C">
            <w:pPr>
              <w:pStyle w:val="iBAAGLevel1Bullets"/>
              <w:rPr>
                <w:rStyle w:val="iBAAGStandardTextChar"/>
              </w:rPr>
            </w:pPr>
            <w:r w:rsidRPr="00DE556B">
              <w:rPr>
                <w:b/>
              </w:rPr>
              <w:t>$</w:t>
            </w:r>
            <w:r w:rsidR="00FC728C">
              <w:rPr>
                <w:b/>
              </w:rPr>
              <w:t>3</w:t>
            </w:r>
            <w:r w:rsidRPr="00DE556B">
              <w:rPr>
                <w:b/>
              </w:rPr>
              <w:t>00</w:t>
            </w:r>
            <w:r w:rsidRPr="00DE556B">
              <w:t xml:space="preserve"> per day for </w:t>
            </w:r>
            <w:r w:rsidR="00FC728C">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1FC612FD"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1B130E" w:rsidRPr="00DE556B" w14:paraId="5871767F"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1B130E" w:rsidRPr="00DE556B" w14:paraId="587176A3" w14:textId="77777777" w:rsidTr="00632780">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0CD33194"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1D21C10D"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7E954183" w:rsidR="00B86AA9" w:rsidRPr="00DE556B" w:rsidRDefault="00B86AA9" w:rsidP="006A6DDF">
            <w:r w:rsidRPr="00DE556B">
              <w:rPr>
                <w:rStyle w:val="iBAAGStandardTextBoldChar"/>
              </w:rPr>
              <w:t>$</w:t>
            </w:r>
            <w:r w:rsidR="003C4E9B">
              <w:rPr>
                <w:rStyle w:val="iBAAGStandardTextBoldChar"/>
              </w:rPr>
              <w:t>1</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1" w14:textId="5EB75EE9" w:rsidR="00B86AA9" w:rsidRPr="00DE556B" w:rsidRDefault="00B86AA9" w:rsidP="006A6DDF">
            <w:r w:rsidRPr="00DE556B">
              <w:rPr>
                <w:rStyle w:val="iBAAGStandardTextChar"/>
              </w:rPr>
              <w:t>The annual deductible does not apply.</w:t>
            </w:r>
          </w:p>
          <w:p w14:paraId="58717692" w14:textId="3BC0E850"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2298C44B" w:rsidR="00B86AA9" w:rsidRPr="00DE556B" w:rsidRDefault="00B86AA9" w:rsidP="006A6DDF">
            <w:r w:rsidRPr="00DE556B">
              <w:rPr>
                <w:rStyle w:val="iBAAGStandardTextBoldChar"/>
              </w:rPr>
              <w:t>$</w:t>
            </w:r>
            <w:r w:rsidR="003C4E9B">
              <w:rPr>
                <w:rStyle w:val="iBAAGStandardTextBoldChar"/>
              </w:rPr>
              <w:t>1</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B" w14:textId="33D508B1" w:rsidR="00B86AA9" w:rsidRPr="00DE556B" w:rsidRDefault="00B86AA9" w:rsidP="006A6DDF">
            <w:r w:rsidRPr="00DE556B">
              <w:rPr>
                <w:rStyle w:val="iBAAGStandardTextChar"/>
              </w:rPr>
              <w:t>The annual deductible does not apply.</w:t>
            </w:r>
          </w:p>
          <w:p w14:paraId="5871769C" w14:textId="0EBB4752"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1B130E" w:rsidRPr="00DE556B" w14:paraId="587176AA"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1B130E" w:rsidRPr="00DE556B" w14:paraId="587176D6" w14:textId="77777777" w:rsidTr="00632780">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19CE2E4F"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1F77D9C3" w14:textId="53E9CAE8" w:rsidR="001B130E" w:rsidRPr="00DE556B" w:rsidRDefault="001B130E" w:rsidP="001B130E">
            <w:r>
              <w:rPr>
                <w:rStyle w:val="iBAAGStandardTextBoldChar"/>
              </w:rPr>
              <w:t>0%</w:t>
            </w:r>
            <w:r w:rsidRPr="00DE556B">
              <w:t xml:space="preserve"> </w:t>
            </w:r>
            <w:r w:rsidRPr="00DE556B">
              <w:rPr>
                <w:rStyle w:val="iBAAGStandardTextChar"/>
              </w:rPr>
              <w:t>co-insurance, after you pay the deductible</w:t>
            </w:r>
            <w:r w:rsidRPr="00DE556B">
              <w:t xml:space="preserve"> </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1866D316" w14:textId="77777777" w:rsidR="001B130E" w:rsidRPr="00DE556B" w:rsidRDefault="001B130E" w:rsidP="001B130E">
            <w:r>
              <w:rPr>
                <w:rStyle w:val="iBAAGStandardTextBoldChar"/>
              </w:rPr>
              <w:t>0%</w:t>
            </w:r>
            <w:r w:rsidRPr="00DE556B">
              <w:t xml:space="preserve"> </w:t>
            </w:r>
            <w:r w:rsidRPr="00DE556B">
              <w:rPr>
                <w:rStyle w:val="iBAAGStandardTextChar"/>
              </w:rPr>
              <w:t>co-insurance, after you pay the deductible</w:t>
            </w:r>
            <w:r w:rsidRPr="00DE556B">
              <w:t xml:space="preserve"> </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648B2F7B" w:rsidR="00B86AA9" w:rsidRPr="00DE556B" w:rsidRDefault="00EA0AF8"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4AA9784B" w:rsidR="00B86AA9" w:rsidRPr="00DE556B" w:rsidRDefault="00EA0AF8"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1B130E" w:rsidRPr="00DE556B" w14:paraId="4E13785D"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1B130E" w:rsidRPr="00DE556B" w14:paraId="4034E7BA"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4DF82D19" w:rsidR="00633F4C" w:rsidRPr="00DE556B" w:rsidRDefault="00633F4C" w:rsidP="00CB1FF9">
            <w:pPr>
              <w:rPr>
                <w:rStyle w:val="InstructionalTextChar"/>
              </w:rPr>
            </w:pPr>
            <w:r w:rsidRPr="00DE556B">
              <w:rPr>
                <w:rStyle w:val="iBAAGStandardTextBoldChar"/>
              </w:rPr>
              <w:t>No Charge</w:t>
            </w:r>
          </w:p>
          <w:p w14:paraId="332A50FE" w14:textId="44E70314" w:rsidR="00633F4C" w:rsidRPr="00DE556B" w:rsidRDefault="00633F4C" w:rsidP="00CB1FF9">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20C29186"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2F013092" w14:textId="77777777" w:rsidR="00633F4C" w:rsidRPr="00DE556B" w:rsidRDefault="00633F4C" w:rsidP="002D7792">
            <w:pPr>
              <w:pStyle w:val="iBAAGStandardText"/>
            </w:pPr>
          </w:p>
        </w:tc>
        <w:tc>
          <w:tcPr>
            <w:tcW w:w="2491" w:type="dxa"/>
            <w:tcBorders>
              <w:bottom w:val="single" w:sz="4" w:space="0" w:color="000000" w:themeColor="text1"/>
            </w:tcBorders>
            <w:shd w:val="clear" w:color="auto" w:fill="auto"/>
          </w:tcPr>
          <w:p w14:paraId="6BA5DB12" w14:textId="77777777" w:rsidR="001B130E" w:rsidRPr="00DE556B" w:rsidRDefault="001B130E" w:rsidP="001B130E">
            <w:pPr>
              <w:rPr>
                <w:rStyle w:val="InstructionalTextChar"/>
              </w:rPr>
            </w:pPr>
            <w:r w:rsidRPr="00DE556B">
              <w:rPr>
                <w:rStyle w:val="iBAAGStandardTextBoldChar"/>
              </w:rPr>
              <w:t>No Charge</w:t>
            </w:r>
          </w:p>
          <w:p w14:paraId="54D244AA" w14:textId="77777777" w:rsidR="001B130E" w:rsidRPr="00DE556B" w:rsidRDefault="001B130E" w:rsidP="001B130E">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6856F829"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BB11E37" w14:textId="04D4AF48" w:rsidR="00633F4C" w:rsidRPr="00DE556B" w:rsidRDefault="00633F4C" w:rsidP="00E95A8C"/>
        </w:tc>
        <w:tc>
          <w:tcPr>
            <w:tcW w:w="2491" w:type="dxa"/>
            <w:tcBorders>
              <w:bottom w:val="single" w:sz="4" w:space="0" w:color="000000" w:themeColor="text1"/>
            </w:tcBorders>
            <w:shd w:val="clear" w:color="auto" w:fill="auto"/>
          </w:tcPr>
          <w:p w14:paraId="34E10144" w14:textId="6CB36D77"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2A15036C"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5821D6D" w14:textId="77777777" w:rsidR="00633F4C" w:rsidRPr="00DE556B" w:rsidRDefault="00633F4C" w:rsidP="007F06C1">
            <w:pPr>
              <w:pStyle w:val="iBAAGStandardText"/>
            </w:pPr>
            <w:bookmarkStart w:id="55" w:name="_DV_M196"/>
            <w:bookmarkEnd w:id="55"/>
          </w:p>
          <w:p w14:paraId="36FA6D03" w14:textId="47EDB050" w:rsidR="00633F4C" w:rsidRPr="00DE556B" w:rsidRDefault="00633F4C" w:rsidP="007F06C1">
            <w:pPr>
              <w:pStyle w:val="iBAAGStandardText"/>
            </w:pPr>
          </w:p>
        </w:tc>
      </w:tr>
      <w:tr w:rsidR="001B130E" w:rsidRPr="00DE556B" w14:paraId="587176DD"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1B130E" w:rsidRPr="00DE556B" w14:paraId="5871771C" w14:textId="77777777" w:rsidTr="00632780">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7E41275C" w:rsidR="00B86AA9" w:rsidRPr="00DE556B" w:rsidRDefault="00EA0AF8"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248FFFF1" w:rsidR="00B86AA9" w:rsidRPr="00DE556B" w:rsidRDefault="00EA0AF8"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435A7C6B" w:rsidR="00B86AA9" w:rsidRPr="00DE556B" w:rsidRDefault="00EA0AF8"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1B130E" w:rsidRPr="00DE556B" w14:paraId="58717723"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1B130E" w:rsidRPr="00DE556B" w14:paraId="58717754" w14:textId="77777777" w:rsidTr="00632780">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59A6EF17" w14:textId="742F293B" w:rsidR="001B130E" w:rsidRPr="00DE556B" w:rsidRDefault="001B130E" w:rsidP="001B130E">
            <w:r>
              <w:rPr>
                <w:rStyle w:val="iBAAGStandardTextBoldChar"/>
              </w:rPr>
              <w:t>0%</w:t>
            </w:r>
            <w:r w:rsidRPr="00DE556B">
              <w:t xml:space="preserve"> 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2AB4ED9C" w14:textId="7A0C3F94" w:rsidR="001B130E" w:rsidRPr="00DE556B" w:rsidRDefault="001B130E" w:rsidP="001B130E">
            <w:r>
              <w:rPr>
                <w:rStyle w:val="iBAAGStandardTextBoldChar"/>
              </w:rPr>
              <w:t>0%</w:t>
            </w:r>
            <w:r w:rsidRPr="00DE556B">
              <w:t xml:space="preserve"> co-insurance, after you pay the deductible</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04CA9351" w:rsidR="00B86AA9" w:rsidRPr="00DE556B" w:rsidRDefault="00EA0AF8" w:rsidP="006A6DDF">
            <w:bookmarkStart w:id="58"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192F28F6" w:rsidR="00B86AA9" w:rsidRPr="00DE556B" w:rsidRDefault="00EA0AF8"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1B130E" w:rsidRPr="00DE556B" w14:paraId="5871775B"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B130E" w:rsidRPr="00DE556B" w14:paraId="5871776D" w14:textId="77777777" w:rsidTr="00632780">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093E17F4" w14:textId="2E29A869" w:rsidR="001B130E" w:rsidRPr="00DE556B" w:rsidRDefault="001B130E" w:rsidP="001B130E">
            <w:r>
              <w:rPr>
                <w:rStyle w:val="iBAAGStandardTextBoldChar"/>
              </w:rPr>
              <w:t>0%</w:t>
            </w:r>
            <w:r w:rsidRPr="00DE556B">
              <w:t xml:space="preserve"> 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66B19D7F" w:rsidR="00B86AA9" w:rsidRPr="00DE556B" w:rsidRDefault="00EA0AF8" w:rsidP="006A6DDF">
            <w:pPr>
              <w:pStyle w:val="iBAAGStandardText"/>
            </w:pPr>
            <w:r>
              <w:rPr>
                <w:rStyle w:val="iBAAGStandardTextBoldChar"/>
              </w:rPr>
              <w:t>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46F40161" w:rsidR="00B86AA9" w:rsidRPr="00DE556B" w:rsidRDefault="00EA0AF8"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1B130E" w:rsidRPr="00DE556B" w14:paraId="3EBB4FD9" w14:textId="77777777" w:rsidTr="00632780">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1B130E" w:rsidRPr="00DE556B" w14:paraId="3C26F8E0" w14:textId="77777777" w:rsidTr="00632780">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1E964A79" w:rsidR="002B7568" w:rsidRPr="00DE556B" w:rsidRDefault="002B7568" w:rsidP="00A602A5">
            <w:pPr>
              <w:rPr>
                <w:rStyle w:val="InstructionalTextChar"/>
              </w:rPr>
            </w:pPr>
            <w:r w:rsidRPr="00DE556B">
              <w:rPr>
                <w:rStyle w:val="iBAAGStandardTextBoldChar"/>
              </w:rPr>
              <w:t>No Charge</w:t>
            </w:r>
          </w:p>
          <w:p w14:paraId="65156923" w14:textId="06B3CF1D" w:rsidR="002B7568" w:rsidRPr="00DE556B" w:rsidRDefault="002B7568" w:rsidP="00A602A5">
            <w:r w:rsidRPr="00DE556B">
              <w:rPr>
                <w:rStyle w:val="iBAAGStandardTextChar"/>
              </w:rPr>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24E3222F"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66600CD8" w14:textId="77777777" w:rsidR="002B7568" w:rsidRPr="00BD7601" w:rsidRDefault="002B7568" w:rsidP="002D7792">
            <w:pPr>
              <w:pStyle w:val="iBAAGStandardText"/>
            </w:pPr>
          </w:p>
        </w:tc>
        <w:tc>
          <w:tcPr>
            <w:tcW w:w="2491" w:type="dxa"/>
            <w:shd w:val="clear" w:color="auto" w:fill="FFFFFF" w:themeFill="background1"/>
          </w:tcPr>
          <w:p w14:paraId="66749C86" w14:textId="77777777" w:rsidR="001B130E" w:rsidRPr="00DE556B" w:rsidRDefault="001B130E" w:rsidP="001B130E">
            <w:pPr>
              <w:rPr>
                <w:rStyle w:val="InstructionalTextChar"/>
              </w:rPr>
            </w:pPr>
            <w:r w:rsidRPr="00DE556B">
              <w:rPr>
                <w:rStyle w:val="iBAAGStandardTextBoldChar"/>
              </w:rPr>
              <w:t>No Charge</w:t>
            </w:r>
          </w:p>
          <w:p w14:paraId="22A5B545" w14:textId="77777777" w:rsidR="001B130E" w:rsidRPr="00DE556B" w:rsidRDefault="001B130E" w:rsidP="001B130E">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4345FD5F"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17A7C891" w14:textId="7D442048"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4444F5BE"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1B130E" w:rsidRPr="00DE556B" w14:paraId="58717774"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B130E" w:rsidRPr="00DE556B" w14:paraId="587177A7" w14:textId="77777777" w:rsidTr="00632780">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D96DE0D" w14:textId="77777777" w:rsidR="001B130E" w:rsidRPr="00DE556B" w:rsidRDefault="001B130E" w:rsidP="001B130E">
            <w:r>
              <w:rPr>
                <w:rStyle w:val="iBAAGStandardTextBoldChar"/>
              </w:rPr>
              <w:t>0%</w:t>
            </w:r>
            <w:r w:rsidRPr="00DE556B">
              <w:t xml:space="preserve"> </w:t>
            </w:r>
            <w:r w:rsidRPr="00DE556B">
              <w:rPr>
                <w:rStyle w:val="iBAAGStandardTextChar"/>
              </w:rPr>
              <w:t>co-insurance, after you pay the deductible.</w:t>
            </w:r>
            <w:r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6035FCED" w:rsidR="00B86AA9" w:rsidRPr="00DE556B" w:rsidRDefault="00EA0AF8" w:rsidP="006A6DDF">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1234F9E6" w:rsidR="00B86AA9" w:rsidRPr="00DE556B" w:rsidRDefault="00EA0AF8"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1B130E" w:rsidRPr="00DE556B" w14:paraId="587177AE"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1B130E" w:rsidRPr="00DE556B" w14:paraId="587177DD" w14:textId="77777777" w:rsidTr="00632780">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0D688141" w14:textId="77777777" w:rsidR="001B130E" w:rsidRPr="00DE556B" w:rsidRDefault="001B130E" w:rsidP="001B130E">
            <w:r>
              <w:rPr>
                <w:rStyle w:val="iBAAGStandardTextBoldChar"/>
              </w:rPr>
              <w:t>0%</w:t>
            </w:r>
            <w:r w:rsidRPr="00DE556B">
              <w:t xml:space="preserve"> </w:t>
            </w:r>
            <w:r w:rsidRPr="00DE556B">
              <w:rPr>
                <w:rStyle w:val="iBAAGStandardTextChar"/>
              </w:rPr>
              <w:t>co-insurance, after you pay the deductible.</w:t>
            </w:r>
            <w:r w:rsidRPr="00DE556B">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136AA739" w14:textId="77777777" w:rsidR="001B130E" w:rsidRPr="00DE556B" w:rsidRDefault="001B130E" w:rsidP="001B130E">
            <w:r>
              <w:rPr>
                <w:rStyle w:val="iBAAGStandardTextBoldChar"/>
              </w:rPr>
              <w:t>0%</w:t>
            </w:r>
            <w:r w:rsidRPr="00DE556B">
              <w:t xml:space="preserve"> </w:t>
            </w:r>
            <w:r w:rsidRPr="00DE556B">
              <w:rPr>
                <w:rStyle w:val="iBAAGStandardTextChar"/>
              </w:rPr>
              <w:t>co-insurance, after you pay the deductible.</w:t>
            </w:r>
            <w:r w:rsidRPr="00DE556B">
              <w:t xml:space="preserve"> </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035D42AE" w:rsidR="00B86AA9" w:rsidRPr="00DE556B" w:rsidRDefault="00EA0AF8"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2BD3C061" w:rsidR="00B86AA9" w:rsidRPr="00DE556B" w:rsidRDefault="00EA0AF8"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1F4A5972" w:rsidR="00B86AA9" w:rsidRPr="000E05CA" w:rsidRDefault="00B86AA9" w:rsidP="00583D07">
            <w:pPr>
              <w:pStyle w:val="iBAAGStandardText"/>
            </w:pPr>
            <w:r w:rsidRPr="000E05CA">
              <w:t>Limited</w:t>
            </w:r>
            <w:r w:rsidR="00E65803" w:rsidRPr="000E05CA">
              <w:t xml:space="preserve"> to</w:t>
            </w:r>
            <w:r w:rsidR="001B130E">
              <w:t xml:space="preserve"> </w:t>
            </w:r>
            <w:r w:rsidR="001B130E">
              <w:rPr>
                <w:rStyle w:val="iBAAGStandardTextBoldChar"/>
              </w:rPr>
              <w:t>12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1B130E" w:rsidRPr="00DE556B" w14:paraId="587177E4"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1B130E" w:rsidRPr="00DE556B" w14:paraId="58717812" w14:textId="77777777" w:rsidTr="00632780">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22D18737" w:rsidR="00840181" w:rsidRPr="00DE556B" w:rsidRDefault="00840181" w:rsidP="00840181">
            <w:pPr>
              <w:rPr>
                <w:rStyle w:val="InstructionalTextChar"/>
              </w:rPr>
            </w:pPr>
            <w:r w:rsidRPr="00DE556B">
              <w:rPr>
                <w:rStyle w:val="iBAAGStandardTextBoldChar"/>
              </w:rPr>
              <w:t>No Charge</w:t>
            </w:r>
          </w:p>
          <w:p w14:paraId="1F608D3D" w14:textId="5B3D1DDF" w:rsidR="00840181" w:rsidRPr="00DE556B" w:rsidRDefault="00840181" w:rsidP="00840181">
            <w:r w:rsidRPr="00DE556B">
              <w:rPr>
                <w:rStyle w:val="iBAAGStandardTextChar"/>
              </w:rPr>
              <w:t>The annual deductible does not apply.</w:t>
            </w:r>
          </w:p>
          <w:p w14:paraId="00E5D8EE" w14:textId="652C95D4" w:rsidR="00B06E13" w:rsidRPr="00DE556B" w:rsidRDefault="00840181" w:rsidP="000E510E">
            <w:pPr>
              <w:rPr>
                <w:rStyle w:val="iBAAGStandardTextBoldChar"/>
              </w:rPr>
            </w:pPr>
            <w:r w:rsidRPr="00DE556B">
              <w:rPr>
                <w:rStyle w:val="InstructionalTextChar"/>
              </w:rPr>
              <w:t xml:space="preserve"> </w:t>
            </w: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CD00926" w14:textId="77777777" w:rsidR="001B130E" w:rsidRPr="00DE556B" w:rsidRDefault="001B130E" w:rsidP="001B130E">
            <w:r>
              <w:rPr>
                <w:rStyle w:val="iBAAGStandardTextBoldChar"/>
              </w:rPr>
              <w:t>0%</w:t>
            </w:r>
            <w:r w:rsidRPr="00DE556B">
              <w:t xml:space="preserve"> </w:t>
            </w:r>
            <w:r w:rsidRPr="00DE556B">
              <w:rPr>
                <w:rStyle w:val="iBAAGStandardTextChar"/>
              </w:rPr>
              <w:t>co-insurance, after you pay the deductible.</w:t>
            </w:r>
            <w:r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31E26755" w:rsidR="00B86AA9" w:rsidRPr="00DE556B" w:rsidRDefault="00EA0AF8"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55A2E7B8" w:rsidR="00B86AA9" w:rsidRPr="00DE556B" w:rsidRDefault="00EA0AF8"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1B130E" w:rsidRPr="00DE556B" w14:paraId="58717819"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1B130E" w:rsidRPr="00DE556B" w14:paraId="58717846" w14:textId="77777777" w:rsidTr="00632780">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318471CE" w14:textId="77777777" w:rsidR="001B130E" w:rsidRPr="00DE556B" w:rsidRDefault="001B130E" w:rsidP="001B130E">
            <w:r>
              <w:rPr>
                <w:rStyle w:val="iBAAGStandardTextBoldChar"/>
              </w:rPr>
              <w:t>0%</w:t>
            </w:r>
            <w:r w:rsidRPr="00DE556B">
              <w:t xml:space="preserve"> </w:t>
            </w:r>
            <w:r w:rsidRPr="00DE556B">
              <w:rPr>
                <w:rStyle w:val="iBAAGStandardTextChar"/>
              </w:rPr>
              <w:t>co-insurance, after you pay the deductible.</w:t>
            </w:r>
            <w:r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0C8C28A3" w:rsidR="00B86AA9" w:rsidRPr="00DE556B" w:rsidRDefault="00EA0AF8" w:rsidP="006A6DDF">
            <w:pPr>
              <w:pStyle w:val="iBAAGStandardText"/>
            </w:pPr>
            <w:r>
              <w:rPr>
                <w:rStyle w:val="iBAAGStandardTextBoldChar"/>
              </w:rPr>
              <w:t>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77FFB25A" w:rsidR="00B86AA9" w:rsidRPr="00DE556B" w:rsidRDefault="00EA0AF8"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276A2F4B" w:rsidR="00B86AA9" w:rsidRPr="00DE556B" w:rsidRDefault="00EA0AF8"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1B130E" w:rsidRPr="00DE556B" w14:paraId="5871784D" w14:textId="77777777" w:rsidTr="0063278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1B130E" w:rsidRPr="00DE556B" w14:paraId="5871786A" w14:textId="77777777" w:rsidTr="00632780">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2FA508D1" w:rsidR="00840181" w:rsidRPr="00DE556B" w:rsidRDefault="00840181" w:rsidP="00840181">
            <w:pPr>
              <w:rPr>
                <w:rStyle w:val="InstructionalTextChar"/>
              </w:rPr>
            </w:pPr>
            <w:r w:rsidRPr="00DE556B">
              <w:rPr>
                <w:rStyle w:val="iBAAGStandardTextBoldChar"/>
              </w:rPr>
              <w:t>No Charge</w:t>
            </w:r>
          </w:p>
          <w:p w14:paraId="62A62DED" w14:textId="69501915" w:rsidR="00840181" w:rsidRPr="00DE556B" w:rsidRDefault="00840181" w:rsidP="00840181">
            <w:r w:rsidRPr="00DE556B">
              <w:rPr>
                <w:rStyle w:val="iBAAGStandardTextChar"/>
              </w:rPr>
              <w:t>The annual deductible does not apply.</w:t>
            </w:r>
          </w:p>
          <w:p w14:paraId="6EA910A5" w14:textId="31ADC634" w:rsidR="008702EC" w:rsidRPr="00DE556B" w:rsidRDefault="00840181" w:rsidP="00B61C37">
            <w:pPr>
              <w:pStyle w:val="iBAAGStandardText"/>
              <w:rPr>
                <w:rStyle w:val="iBAAGStandardTextChar"/>
              </w:rPr>
            </w:pPr>
            <w:r w:rsidRPr="00DE556B">
              <w:rPr>
                <w:rStyle w:val="InstructionalTextChar"/>
              </w:rPr>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7D84C1C6" w:rsidR="00B86AA9" w:rsidRPr="00DE556B" w:rsidRDefault="00B86AA9" w:rsidP="006A6DDF">
            <w:pPr>
              <w:pStyle w:val="iBAAGStandardText"/>
            </w:pPr>
            <w:r w:rsidRPr="00DE556B">
              <w:rPr>
                <w:rStyle w:val="iBAAGStandardTextBoldChar"/>
              </w:rPr>
              <w:t>$</w:t>
            </w:r>
            <w:r w:rsidR="001B130E">
              <w:rPr>
                <w:rStyle w:val="iBAAGStandardTextBoldChar"/>
              </w:rPr>
              <w:t>10</w:t>
            </w:r>
            <w:r w:rsidRPr="00DE556B">
              <w:rPr>
                <w:rStyle w:val="iBAAGStandardTextBoldChar"/>
              </w:rPr>
              <w:t>0</w:t>
            </w:r>
            <w:r w:rsidRPr="00DE556B">
              <w:t xml:space="preserve"> co-pay per visit </w:t>
            </w:r>
          </w:p>
          <w:p w14:paraId="5871785B" w14:textId="5A6BF635"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7AD13DB2" w:rsidR="00B86AA9" w:rsidRPr="00DE556B" w:rsidRDefault="00EA0AF8"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1008A4">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1008A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1008A4">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047562B9" w:rsidR="00D36319" w:rsidRPr="00DE556B" w:rsidRDefault="00EA0AF8" w:rsidP="006A6DDF">
            <w:pPr>
              <w:pStyle w:val="iBAAGStandardText"/>
            </w:pPr>
            <w:r>
              <w:rPr>
                <w:rStyle w:val="iBAAGStandardTextBoldChar"/>
              </w:rPr>
              <w:t>50%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0093CBAA" w:rsidR="00D36319" w:rsidRPr="00DE556B" w:rsidRDefault="00EA0AF8" w:rsidP="006A6DDF">
            <w:pPr>
              <w:pStyle w:val="iBAAGStandardText"/>
            </w:pPr>
            <w:r>
              <w:rPr>
                <w:rStyle w:val="iBAAGStandardTextBoldChar"/>
              </w:rPr>
              <w:t>50%</w:t>
            </w:r>
            <w:r w:rsidR="00D36319" w:rsidRPr="00DE556B">
              <w:t xml:space="preserve"> co-insurance</w:t>
            </w:r>
          </w:p>
          <w:p w14:paraId="587178A3" w14:textId="77777777" w:rsidR="00D36319" w:rsidRPr="00DE556B" w:rsidRDefault="00D36319" w:rsidP="002D7792">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1008A4" w:rsidRPr="00DE556B" w14:paraId="026A3ACB" w14:textId="77777777" w:rsidTr="00A86D0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08683CB" w14:textId="77777777" w:rsidR="001008A4" w:rsidRPr="00DE556B" w:rsidRDefault="001008A4" w:rsidP="00A86D08">
            <w:pPr>
              <w:pStyle w:val="iBAAGTableHeader"/>
            </w:pPr>
            <w:r w:rsidRPr="00DE556B">
              <w:t>Common Medical Event</w:t>
            </w:r>
          </w:p>
        </w:tc>
        <w:tc>
          <w:tcPr>
            <w:tcW w:w="2491" w:type="dxa"/>
            <w:tcBorders>
              <w:bottom w:val="single" w:sz="4" w:space="0" w:color="000000" w:themeColor="text1"/>
            </w:tcBorders>
            <w:shd w:val="clear" w:color="auto" w:fill="31849B"/>
          </w:tcPr>
          <w:p w14:paraId="037ADF70" w14:textId="77777777" w:rsidR="001008A4" w:rsidRPr="00DE556B" w:rsidRDefault="001008A4" w:rsidP="00A86D08">
            <w:pPr>
              <w:pStyle w:val="iBAAGTableHeader"/>
            </w:pPr>
            <w:r w:rsidRPr="00DE556B">
              <w:t>Your cost if you use</w:t>
            </w:r>
          </w:p>
          <w:p w14:paraId="1BDA7341" w14:textId="77777777" w:rsidR="001008A4" w:rsidRPr="00DE556B" w:rsidRDefault="001008A4" w:rsidP="00A86D0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684347F" w14:textId="77777777" w:rsidR="001008A4" w:rsidRPr="00DE556B" w:rsidRDefault="001008A4" w:rsidP="00A86D08">
            <w:pPr>
              <w:pStyle w:val="iBAAGTableHeader"/>
            </w:pPr>
            <w:r w:rsidRPr="00DE556B">
              <w:t>Your cost if you use</w:t>
            </w:r>
          </w:p>
          <w:p w14:paraId="38DEA23C" w14:textId="77777777" w:rsidR="001008A4" w:rsidRPr="00DE556B" w:rsidRDefault="001008A4" w:rsidP="00A86D0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002B72E" w14:textId="77777777" w:rsidR="001008A4" w:rsidRPr="00DE556B" w:rsidRDefault="001008A4" w:rsidP="00A86D08">
            <w:pPr>
              <w:pStyle w:val="iBAAGTableHeader"/>
            </w:pPr>
            <w:r w:rsidRPr="00DE556B">
              <w:t>Your cost if you use U.S.</w:t>
            </w:r>
          </w:p>
          <w:p w14:paraId="133A4252" w14:textId="77777777" w:rsidR="001008A4" w:rsidRPr="00DE556B" w:rsidRDefault="001008A4" w:rsidP="00A86D0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0EF8C4" w14:textId="77777777" w:rsidR="001008A4" w:rsidRPr="00DE556B" w:rsidRDefault="001008A4" w:rsidP="00A86D08">
            <w:pPr>
              <w:pStyle w:val="iBAAGTableHeader"/>
            </w:pPr>
            <w:r w:rsidRPr="00DE556B">
              <w:t>Limits &amp; Exceptions</w:t>
            </w:r>
          </w:p>
        </w:tc>
      </w:tr>
      <w:tr w:rsidR="001008A4" w:rsidRPr="00DE556B" w14:paraId="71A97E81" w14:textId="77777777" w:rsidTr="001008A4">
        <w:tblPrEx>
          <w:shd w:val="clear" w:color="auto" w:fill="auto"/>
        </w:tblPrEx>
        <w:trPr>
          <w:gridAfter w:val="1"/>
          <w:wAfter w:w="26" w:type="dxa"/>
        </w:trPr>
        <w:tc>
          <w:tcPr>
            <w:tcW w:w="3517" w:type="dxa"/>
            <w:shd w:val="clear" w:color="auto" w:fill="FFFFFF" w:themeFill="background1"/>
          </w:tcPr>
          <w:p w14:paraId="446C638C" w14:textId="77777777" w:rsidR="001008A4" w:rsidRPr="003F3B5E" w:rsidRDefault="001008A4" w:rsidP="001008A4">
            <w:pPr>
              <w:pStyle w:val="iBAAGSituationBoxName"/>
            </w:pPr>
            <w:bookmarkStart w:id="69" w:name="Donated_Breast_Milk"/>
            <w:r w:rsidRPr="00FA4690">
              <w:t>Donated Breast Milk</w:t>
            </w:r>
            <w:bookmarkEnd w:id="69"/>
          </w:p>
          <w:p w14:paraId="0D33C209" w14:textId="77777777" w:rsidR="001008A4" w:rsidRPr="00F13EDA" w:rsidRDefault="001008A4" w:rsidP="001008A4">
            <w:pPr>
              <w:pStyle w:val="iBAAGStandardText"/>
            </w:pPr>
          </w:p>
          <w:p w14:paraId="15A79463" w14:textId="77777777" w:rsidR="001008A4" w:rsidRPr="004269D0" w:rsidRDefault="001008A4" w:rsidP="001008A4">
            <w:pPr>
              <w:pStyle w:val="iBAAGStandardText"/>
            </w:pPr>
            <w:r w:rsidRPr="004269D0">
              <w:rPr>
                <w:rStyle w:val="iBAAGStandardTextBoldChar"/>
                <w:b w:val="0"/>
              </w:rPr>
              <w:t>We cover donated breast milk if</w:t>
            </w:r>
            <w:r w:rsidRPr="004269D0">
              <w:t>:</w:t>
            </w:r>
          </w:p>
          <w:p w14:paraId="58F44785" w14:textId="77777777" w:rsidR="001008A4" w:rsidRPr="004269D0" w:rsidRDefault="001008A4" w:rsidP="001008A4">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2E68A3F1" w14:textId="77777777" w:rsidR="001008A4" w:rsidRPr="004269D0" w:rsidRDefault="001008A4" w:rsidP="001008A4">
            <w:pPr>
              <w:pStyle w:val="iBAAGLevel1Bullets"/>
            </w:pPr>
            <w:r w:rsidRPr="004269D0">
              <w:t xml:space="preserve">The mother is unable to </w:t>
            </w:r>
            <w:r>
              <w:t xml:space="preserve">breast feed or </w:t>
            </w:r>
            <w:r w:rsidRPr="004269D0">
              <w:t xml:space="preserve">produce enough breast milk </w:t>
            </w:r>
          </w:p>
          <w:p w14:paraId="7F661A3B" w14:textId="77777777" w:rsidR="001008A4" w:rsidRDefault="001008A4" w:rsidP="001008A4"/>
          <w:p w14:paraId="0B0946CB" w14:textId="77777777" w:rsidR="001008A4" w:rsidRPr="00D97B8B" w:rsidRDefault="001008A4" w:rsidP="001008A4">
            <w:r>
              <w:t>We also cover</w:t>
            </w:r>
            <w:r w:rsidRPr="00D97B8B">
              <w:t xml:space="preserve"> pasteurized donated breast milk</w:t>
            </w:r>
            <w:r>
              <w:t xml:space="preserve"> if:</w:t>
            </w:r>
            <w:r w:rsidRPr="00D97B8B">
              <w:t xml:space="preserve"> </w:t>
            </w:r>
          </w:p>
          <w:p w14:paraId="7DED88DF" w14:textId="77777777" w:rsidR="001008A4" w:rsidRPr="004269D0" w:rsidRDefault="001008A4" w:rsidP="001008A4">
            <w:pPr>
              <w:pStyle w:val="iBAAGLevel1Bullets"/>
            </w:pPr>
            <w:r w:rsidRPr="00217474">
              <w:t>The child’s body weight is below healthy levels; or</w:t>
            </w:r>
          </w:p>
          <w:p w14:paraId="1CA8DCE2" w14:textId="77777777" w:rsidR="001008A4" w:rsidRPr="00217474" w:rsidRDefault="001008A4" w:rsidP="001008A4">
            <w:pPr>
              <w:pStyle w:val="iBAAGLevel1Bullets"/>
            </w:pPr>
            <w:r w:rsidRPr="00217474">
              <w:t>A medical condition  that:</w:t>
            </w:r>
            <w:r w:rsidRPr="004269D0">
              <w:t xml:space="preserve"> </w:t>
            </w:r>
          </w:p>
          <w:p w14:paraId="152E85F9" w14:textId="77777777" w:rsidR="001008A4" w:rsidRPr="00BB7EF5" w:rsidRDefault="001008A4" w:rsidP="001008A4">
            <w:pPr>
              <w:pStyle w:val="iBAAGLevel2Bullets"/>
            </w:pPr>
            <w:r>
              <w:t>M</w:t>
            </w:r>
            <w:r w:rsidRPr="00BB7EF5">
              <w:t>ay benefit from the use of don</w:t>
            </w:r>
            <w:r>
              <w:t>ated</w:t>
            </w:r>
            <w:r w:rsidRPr="00BB7EF5">
              <w:t xml:space="preserve"> breast m</w:t>
            </w:r>
            <w:r>
              <w:t>ilk; or</w:t>
            </w:r>
          </w:p>
          <w:p w14:paraId="34D659F4" w14:textId="77777777" w:rsidR="001008A4" w:rsidRPr="004269D0" w:rsidRDefault="001008A4" w:rsidP="001008A4">
            <w:pPr>
              <w:pStyle w:val="iBAAGLevel2Bullets"/>
            </w:pPr>
            <w:r>
              <w:t>P</w:t>
            </w:r>
            <w:r w:rsidRPr="004269D0">
              <w:t>laces the child at a high risk for development of necrotizing enterocolitis</w:t>
            </w:r>
          </w:p>
          <w:p w14:paraId="1E45BDD5" w14:textId="77777777" w:rsidR="001008A4" w:rsidRPr="00F13EDA" w:rsidRDefault="001008A4" w:rsidP="001008A4"/>
          <w:p w14:paraId="74906633" w14:textId="77777777" w:rsidR="001008A4" w:rsidRDefault="001008A4" w:rsidP="001008A4">
            <w:pPr>
              <w:pStyle w:val="iBAAGStandardTextBold"/>
            </w:pPr>
            <w:r>
              <w:t xml:space="preserve">Want more information? </w:t>
            </w:r>
          </w:p>
          <w:p w14:paraId="62AD99DA" w14:textId="77777777" w:rsidR="001008A4" w:rsidRDefault="001008A4" w:rsidP="001008A4">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0633C817" w14:textId="77777777" w:rsidR="001008A4" w:rsidRPr="00DE556B" w:rsidRDefault="001008A4" w:rsidP="001967A9">
            <w:pPr>
              <w:pStyle w:val="iBAAGSituationBoxName"/>
            </w:pPr>
          </w:p>
        </w:tc>
        <w:tc>
          <w:tcPr>
            <w:tcW w:w="2491" w:type="dxa"/>
            <w:shd w:val="clear" w:color="auto" w:fill="FFFFFF" w:themeFill="background1"/>
          </w:tcPr>
          <w:p w14:paraId="31616E81" w14:textId="77777777" w:rsidR="001008A4" w:rsidRDefault="001008A4" w:rsidP="001008A4">
            <w:pPr>
              <w:pStyle w:val="iBAAGStandardText"/>
            </w:pPr>
            <w:r w:rsidRPr="007328F7">
              <w:t>The amount you pay is based on the different services you receive.</w:t>
            </w:r>
          </w:p>
          <w:p w14:paraId="01D92AB3" w14:textId="77777777" w:rsidR="001008A4" w:rsidRDefault="001008A4" w:rsidP="001008A4">
            <w:pPr>
              <w:pStyle w:val="iBAAGStandardText"/>
            </w:pPr>
          </w:p>
          <w:p w14:paraId="0347D4B8" w14:textId="77777777" w:rsidR="001008A4" w:rsidRPr="00C739E6" w:rsidRDefault="001008A4" w:rsidP="001008A4">
            <w:pPr>
              <w:pStyle w:val="iBAAGStandardTextBold"/>
            </w:pPr>
            <w:r w:rsidRPr="00C739E6">
              <w:t>Is prior authorization needed?</w:t>
            </w:r>
          </w:p>
          <w:p w14:paraId="75B85974" w14:textId="4DC15F7D" w:rsidR="001008A4" w:rsidRDefault="001008A4" w:rsidP="001008A4">
            <w:r w:rsidRPr="007B1598">
              <w:rPr>
                <w:rStyle w:val="iBAAGStandardTextChar"/>
              </w:rPr>
              <w:t>No</w:t>
            </w:r>
          </w:p>
          <w:p w14:paraId="0B8FD075" w14:textId="77777777" w:rsidR="001008A4" w:rsidRPr="00DE556B" w:rsidDel="001B130E" w:rsidRDefault="001008A4" w:rsidP="002D7792">
            <w:pPr>
              <w:pStyle w:val="iBAAGStandardText"/>
            </w:pPr>
          </w:p>
        </w:tc>
        <w:tc>
          <w:tcPr>
            <w:tcW w:w="2491" w:type="dxa"/>
            <w:shd w:val="clear" w:color="auto" w:fill="FFFFFF" w:themeFill="background1"/>
          </w:tcPr>
          <w:p w14:paraId="7D3654EC" w14:textId="77777777" w:rsidR="001008A4" w:rsidRDefault="001008A4" w:rsidP="001008A4">
            <w:pPr>
              <w:pStyle w:val="iBAAGStandardText"/>
            </w:pPr>
            <w:r w:rsidRPr="007328F7">
              <w:t>The amount you pay is based on the different services you receive.</w:t>
            </w:r>
          </w:p>
          <w:p w14:paraId="2864D799" w14:textId="77777777" w:rsidR="001008A4" w:rsidRDefault="001008A4" w:rsidP="001008A4">
            <w:pPr>
              <w:pStyle w:val="iBAAGStandardText"/>
            </w:pPr>
          </w:p>
          <w:p w14:paraId="3FAFD7C8" w14:textId="77777777" w:rsidR="001008A4" w:rsidRPr="00C739E6" w:rsidRDefault="001008A4" w:rsidP="001008A4">
            <w:pPr>
              <w:pStyle w:val="iBAAGStandardTextBold"/>
            </w:pPr>
            <w:r w:rsidRPr="00C739E6">
              <w:t>Is prior authorization needed?</w:t>
            </w:r>
          </w:p>
          <w:p w14:paraId="57F5ED45" w14:textId="66977A02" w:rsidR="001008A4" w:rsidRDefault="001008A4" w:rsidP="001008A4">
            <w:r w:rsidRPr="007B1598">
              <w:rPr>
                <w:rStyle w:val="iBAAGStandardTextChar"/>
              </w:rPr>
              <w:t>No</w:t>
            </w:r>
          </w:p>
          <w:p w14:paraId="273CD187" w14:textId="77777777" w:rsidR="001008A4" w:rsidRPr="00DE556B" w:rsidDel="001B130E" w:rsidRDefault="001008A4" w:rsidP="002D7792">
            <w:pPr>
              <w:pStyle w:val="iBAAGStandardText"/>
            </w:pPr>
          </w:p>
        </w:tc>
        <w:tc>
          <w:tcPr>
            <w:tcW w:w="2491" w:type="dxa"/>
            <w:shd w:val="clear" w:color="auto" w:fill="FFFFFF" w:themeFill="background1"/>
          </w:tcPr>
          <w:p w14:paraId="51D6059D" w14:textId="77777777" w:rsidR="001008A4" w:rsidRDefault="001008A4" w:rsidP="001008A4">
            <w:pPr>
              <w:pStyle w:val="iBAAGStandardText"/>
            </w:pPr>
            <w:r w:rsidRPr="007328F7">
              <w:t>The amount you pay is based on the different services you receive.</w:t>
            </w:r>
          </w:p>
          <w:p w14:paraId="1AA235FF" w14:textId="77777777" w:rsidR="001008A4" w:rsidRDefault="001008A4" w:rsidP="001008A4">
            <w:pPr>
              <w:pStyle w:val="iBAAGStandardText"/>
            </w:pPr>
          </w:p>
          <w:p w14:paraId="5BFE48EF" w14:textId="77777777" w:rsidR="001008A4" w:rsidRPr="00C739E6" w:rsidRDefault="001008A4" w:rsidP="001008A4">
            <w:pPr>
              <w:pStyle w:val="iBAAGStandardTextBold"/>
            </w:pPr>
            <w:r w:rsidRPr="00C739E6">
              <w:t>Is prior authorization needed?</w:t>
            </w:r>
          </w:p>
          <w:p w14:paraId="4540D5BC" w14:textId="77777777" w:rsidR="001008A4" w:rsidRDefault="001008A4" w:rsidP="001008A4">
            <w:pPr>
              <w:pStyle w:val="iBAAGStandardText"/>
            </w:pPr>
            <w:r>
              <w:t>Yes</w:t>
            </w:r>
          </w:p>
          <w:p w14:paraId="63547020" w14:textId="77777777" w:rsidR="001008A4" w:rsidRDefault="001008A4" w:rsidP="001008A4">
            <w:pPr>
              <w:pStyle w:val="iBAAGStandardText"/>
            </w:pPr>
            <w:r>
              <w:tab/>
            </w:r>
          </w:p>
          <w:p w14:paraId="395E6BDE" w14:textId="77777777" w:rsidR="001008A4" w:rsidRDefault="001008A4" w:rsidP="001008A4">
            <w:pPr>
              <w:pStyle w:val="iBAAGStandardTextBold"/>
            </w:pPr>
            <w:r>
              <w:t>Prior authorization is:</w:t>
            </w:r>
          </w:p>
          <w:p w14:paraId="765D013B" w14:textId="77777777" w:rsidR="001008A4" w:rsidRDefault="001008A4" w:rsidP="001008A4">
            <w:pPr>
              <w:pStyle w:val="iBAAGStandardText"/>
            </w:pPr>
            <w:r w:rsidRPr="00774B34">
              <w:t xml:space="preserve">Getting </w:t>
            </w:r>
            <w:r w:rsidRPr="00593F2E">
              <w:t>approval</w:t>
            </w:r>
            <w:r>
              <w:t xml:space="preserve"> by calling the number listed on your health plan ID card before you can get medicine or services.</w:t>
            </w:r>
          </w:p>
          <w:p w14:paraId="69052F9D" w14:textId="77777777" w:rsidR="001008A4" w:rsidRDefault="001008A4" w:rsidP="001008A4">
            <w:pPr>
              <w:pStyle w:val="iBAAGStandardText"/>
            </w:pPr>
          </w:p>
          <w:p w14:paraId="07008B8E" w14:textId="77777777" w:rsidR="001008A4" w:rsidRDefault="001008A4" w:rsidP="001008A4">
            <w:pPr>
              <w:pStyle w:val="iBAAGStandardTextBold"/>
            </w:pPr>
            <w:r>
              <w:t xml:space="preserve">When do I need to call? </w:t>
            </w:r>
          </w:p>
          <w:p w14:paraId="3AF6812E" w14:textId="77777777" w:rsidR="001008A4" w:rsidRDefault="001008A4" w:rsidP="001008A4">
            <w:pPr>
              <w:pStyle w:val="iBAAGLevel1Bullets"/>
              <w:ind w:left="720"/>
            </w:pPr>
            <w:r>
              <w:t>5 business days before scheduled services</w:t>
            </w:r>
          </w:p>
          <w:p w14:paraId="1DC69D33" w14:textId="77777777" w:rsidR="001008A4" w:rsidRDefault="001008A4" w:rsidP="001008A4">
            <w:pPr>
              <w:pStyle w:val="iBAAGLevel1Bullets"/>
              <w:ind w:left="720"/>
            </w:pPr>
            <w:r>
              <w:t xml:space="preserve">As soon as possible for non-scheduled services </w:t>
            </w:r>
          </w:p>
          <w:p w14:paraId="67897F0C" w14:textId="77777777" w:rsidR="001008A4" w:rsidRDefault="001008A4" w:rsidP="001008A4">
            <w:pPr>
              <w:pStyle w:val="iBAAGStandardText"/>
            </w:pPr>
          </w:p>
          <w:p w14:paraId="20DBE12D" w14:textId="77777777" w:rsidR="001008A4" w:rsidRDefault="001008A4" w:rsidP="001008A4">
            <w:pPr>
              <w:pStyle w:val="iBAAGStandardTextBold"/>
            </w:pPr>
            <w:r>
              <w:t xml:space="preserve">If you don’t get prior authorization, you pay: </w:t>
            </w:r>
          </w:p>
          <w:p w14:paraId="2E5A51D1" w14:textId="2A8E44AE" w:rsidR="001008A4" w:rsidRDefault="001008A4" w:rsidP="001008A4">
            <w:pPr>
              <w:pStyle w:val="iBAAGStandardText"/>
            </w:pPr>
            <w:r>
              <w:rPr>
                <w:rStyle w:val="iBAAGStandardTextBoldChar"/>
              </w:rPr>
              <w:t>50</w:t>
            </w:r>
            <w:r w:rsidRPr="00604ED5">
              <w:rPr>
                <w:rStyle w:val="iBAAGStandardTextBoldChar"/>
              </w:rPr>
              <w:t>%</w:t>
            </w:r>
            <w:r>
              <w:t xml:space="preserve"> co-insurance</w:t>
            </w:r>
          </w:p>
          <w:p w14:paraId="633EE449" w14:textId="77777777" w:rsidR="001008A4" w:rsidRPr="00DE556B" w:rsidDel="001B130E" w:rsidRDefault="001008A4" w:rsidP="006A6DDF">
            <w:pPr>
              <w:pStyle w:val="iBAAGStandardText"/>
            </w:pPr>
          </w:p>
        </w:tc>
        <w:tc>
          <w:tcPr>
            <w:tcW w:w="2491" w:type="dxa"/>
            <w:shd w:val="clear" w:color="auto" w:fill="FFFFFF" w:themeFill="background1"/>
          </w:tcPr>
          <w:p w14:paraId="772692FB" w14:textId="77777777" w:rsidR="001008A4" w:rsidRDefault="001008A4" w:rsidP="001008A4">
            <w:pPr>
              <w:pStyle w:val="iBAAGStandardText"/>
            </w:pPr>
            <w:r>
              <w:t xml:space="preserve">Limited to children under </w:t>
            </w:r>
            <w:r w:rsidRPr="004269D0">
              <w:rPr>
                <w:rStyle w:val="iBAAGStandardTextBoldChar"/>
              </w:rPr>
              <w:t>6</w:t>
            </w:r>
            <w:r>
              <w:t xml:space="preserve"> months of age.</w:t>
            </w:r>
            <w:r w:rsidRPr="00F13EDA">
              <w:t xml:space="preserve"> </w:t>
            </w:r>
          </w:p>
          <w:p w14:paraId="1DE194CE" w14:textId="77777777" w:rsidR="001008A4" w:rsidRDefault="001008A4" w:rsidP="001008A4">
            <w:pPr>
              <w:pStyle w:val="iBAAGStandardText"/>
            </w:pPr>
          </w:p>
          <w:p w14:paraId="7EC89FDB" w14:textId="721672C8" w:rsidR="001008A4" w:rsidRPr="00DE556B" w:rsidRDefault="001008A4" w:rsidP="001008A4">
            <w:pPr>
              <w:pStyle w:val="iBAAGStandardText"/>
            </w:pPr>
            <w:r>
              <w:t>Pa</w:t>
            </w:r>
            <w:r w:rsidRPr="00FC62B8">
              <w:t xml:space="preserve">steurized donated human breast milk may include human milk fortifiers if indicated by </w:t>
            </w:r>
            <w:r>
              <w:t>your doctor</w:t>
            </w:r>
            <w:r w:rsidRPr="00FC62B8">
              <w:t>.</w:t>
            </w:r>
          </w:p>
        </w:tc>
      </w:tr>
      <w:tr w:rsidR="00A673A1" w:rsidRPr="00DE556B" w14:paraId="587178CA" w14:textId="77777777" w:rsidTr="001008A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1008A4">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0C97401E" w:rsidR="00D36319" w:rsidRPr="00DE556B" w:rsidRDefault="00EA0AF8"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885E33">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885E33">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76E66DA9" w14:textId="4E14B886" w:rsidR="001B130E" w:rsidRDefault="008B5629" w:rsidP="008B5629">
            <w:pPr>
              <w:rPr>
                <w:rFonts w:eastAsia="Times New Roman" w:cs="Arial"/>
                <w:b/>
                <w:color w:val="FF00FF"/>
                <w:szCs w:val="24"/>
              </w:rPr>
            </w:pPr>
            <w:r w:rsidRPr="00DE556B">
              <w:t xml:space="preserve">Primary Doctor: </w:t>
            </w:r>
          </w:p>
          <w:p w14:paraId="160D8A1C" w14:textId="2D9637C6"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20780D92" w14:textId="0BF7D61B"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2447B527" w14:textId="3F877CFB" w:rsidR="008B5629" w:rsidRPr="00DE556B" w:rsidRDefault="008B5629" w:rsidP="008B5629">
            <w:pPr>
              <w:pStyle w:val="iBAAGStandardText"/>
              <w:rPr>
                <w:rStyle w:val="InstructionalTextChar"/>
              </w:rPr>
            </w:pPr>
            <w:r w:rsidRPr="00DE556B">
              <w:rPr>
                <w:rStyle w:val="InstructionalTextChar"/>
              </w:rPr>
              <w:t xml:space="preserve"> </w:t>
            </w:r>
          </w:p>
          <w:p w14:paraId="6DFD6538" w14:textId="77777777" w:rsidR="008B5629" w:rsidRPr="00DE556B" w:rsidRDefault="008B5629" w:rsidP="008B5629">
            <w:r w:rsidRPr="00DE556B">
              <w:t xml:space="preserve">Specialist: </w:t>
            </w:r>
          </w:p>
          <w:p w14:paraId="2D20FD32" w14:textId="4BD27E87"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654CD69C"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BA7F69D" w14:textId="6E1C0EA3" w:rsidR="00ED2E28" w:rsidRPr="00DE556B" w:rsidRDefault="008B5629" w:rsidP="002D7792">
            <w:pPr>
              <w:pStyle w:val="iBAAGStandardText"/>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312BDA02" w14:textId="76B8AA99" w:rsidR="001B130E" w:rsidRDefault="008B5629" w:rsidP="001B130E">
            <w:pPr>
              <w:pStyle w:val="iBAAGStandardText"/>
              <w:rPr>
                <w:rStyle w:val="InstructionalTextChar"/>
              </w:rPr>
            </w:pPr>
            <w:r w:rsidRPr="00DE556B">
              <w:t xml:space="preserve">Primary Doctor: </w:t>
            </w:r>
          </w:p>
          <w:p w14:paraId="1191304A" w14:textId="4DB47B70" w:rsidR="008B5629" w:rsidRPr="00DE556B" w:rsidRDefault="008B5629" w:rsidP="002D7792">
            <w:pPr>
              <w:pStyle w:val="iBAAGStandardText"/>
            </w:pPr>
            <w:r w:rsidRPr="00DE556B">
              <w:rPr>
                <w:rStyle w:val="iBAAGStandardTextBoldChar"/>
              </w:rPr>
              <w:t>$</w:t>
            </w:r>
            <w:r w:rsidR="001B130E">
              <w:rPr>
                <w:rStyle w:val="iBAAGStandardTextBoldChar"/>
              </w:rPr>
              <w:t>30</w:t>
            </w:r>
            <w:r w:rsidRPr="00DE556B">
              <w:t xml:space="preserve"> co-pay per visit. </w:t>
            </w:r>
          </w:p>
          <w:p w14:paraId="09F64201" w14:textId="6074A539"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2ADC1557" w14:textId="2CC11963" w:rsidR="001B130E" w:rsidRDefault="008B5629" w:rsidP="001B130E">
            <w:pPr>
              <w:pStyle w:val="iBAAGStandardText"/>
              <w:rPr>
                <w:rStyle w:val="InstructionalTextChar"/>
              </w:rPr>
            </w:pPr>
            <w:r w:rsidRPr="00DE556B">
              <w:t xml:space="preserve">Specialist: </w:t>
            </w:r>
          </w:p>
          <w:p w14:paraId="487234A2" w14:textId="0432132E" w:rsidR="008B5629" w:rsidRPr="00DE556B" w:rsidRDefault="008B5629" w:rsidP="002D7792">
            <w:pPr>
              <w:pStyle w:val="iBAAGStandardText"/>
            </w:pPr>
            <w:r w:rsidRPr="00DE556B">
              <w:rPr>
                <w:rStyle w:val="iBAAGStandardTextBoldChar"/>
              </w:rPr>
              <w:t>$</w:t>
            </w:r>
            <w:r w:rsidR="001B130E">
              <w:rPr>
                <w:rStyle w:val="iBAAGStandardTextBoldChar"/>
              </w:rPr>
              <w:t>6</w:t>
            </w:r>
            <w:r w:rsidRPr="00DE556B">
              <w:rPr>
                <w:rStyle w:val="iBAAGStandardTextBoldChar"/>
              </w:rPr>
              <w:t>0</w:t>
            </w:r>
            <w:r w:rsidRPr="00DE556B">
              <w:t xml:space="preserve"> co-pay per visit. </w:t>
            </w:r>
          </w:p>
          <w:p w14:paraId="605A0AFC" w14:textId="4A48240A"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1C63020F" w14:textId="77777777" w:rsidR="001B130E" w:rsidRDefault="008B5629" w:rsidP="008B5629">
            <w:pPr>
              <w:pStyle w:val="iBAAGStandardText"/>
            </w:pPr>
            <w:r w:rsidRPr="00DE556B">
              <w:t xml:space="preserve">Primary Doctor: </w:t>
            </w:r>
          </w:p>
          <w:p w14:paraId="351EE512" w14:textId="709B22F2" w:rsidR="008B5629" w:rsidRPr="00DE556B" w:rsidRDefault="00EA0AF8" w:rsidP="008B5629">
            <w:pPr>
              <w:pStyle w:val="iBAAGStandardText"/>
            </w:pPr>
            <w:r>
              <w:rPr>
                <w:rStyle w:val="iBAAGStandardTextBoldChar"/>
              </w:rPr>
              <w:t>50%</w:t>
            </w:r>
            <w:r w:rsidR="008B5629" w:rsidRPr="00DE556B">
              <w:t xml:space="preserve"> co-insurance, after you pay the deductible.</w:t>
            </w:r>
          </w:p>
          <w:p w14:paraId="7D46A6E5" w14:textId="77777777" w:rsidR="008B5629" w:rsidRPr="00DE556B" w:rsidRDefault="008B5629" w:rsidP="008B5629">
            <w:pPr>
              <w:pStyle w:val="iBAAGStandardText"/>
            </w:pPr>
          </w:p>
          <w:p w14:paraId="0CAEB900" w14:textId="77777777" w:rsidR="001B130E" w:rsidRDefault="008B5629" w:rsidP="008B5629">
            <w:pPr>
              <w:pStyle w:val="iBAAGStandardText"/>
            </w:pPr>
            <w:r w:rsidRPr="00DE556B">
              <w:t xml:space="preserve">Specialist: </w:t>
            </w:r>
          </w:p>
          <w:p w14:paraId="1A7DAAB6" w14:textId="0A988D69" w:rsidR="008B5629" w:rsidRPr="00DE556B" w:rsidRDefault="00EA0AF8"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885E33">
        <w:tblPrEx>
          <w:shd w:val="clear" w:color="auto" w:fill="auto"/>
        </w:tblPrEx>
        <w:trPr>
          <w:gridAfter w:val="1"/>
          <w:wAfter w:w="26" w:type="dxa"/>
        </w:trPr>
        <w:tc>
          <w:tcPr>
            <w:tcW w:w="3517" w:type="dxa"/>
            <w:shd w:val="clear" w:color="auto" w:fill="FFFFFF" w:themeFill="background1"/>
          </w:tcPr>
          <w:p w14:paraId="1274ECCF" w14:textId="3EF15860" w:rsidR="00DF2F6C" w:rsidRDefault="001572DB" w:rsidP="001967A9">
            <w:pPr>
              <w:pStyle w:val="iBAAGSituationBoxName"/>
              <w:rPr>
                <w:rStyle w:val="InstructionalTextChar"/>
                <w:b/>
              </w:rPr>
            </w:pPr>
            <w:bookmarkStart w:id="73" w:name="_DV_C994"/>
            <w:bookmarkStart w:id="74" w:name="Enhanced_Physical_Exam_Ningen_Doc"/>
            <w:bookmarkStart w:id="75" w:name="Enhanced_Physical_Exam_Ningen_Dock"/>
            <w:r w:rsidRPr="00DE556B">
              <w:t>Enhanced Physical Examination</w:t>
            </w:r>
            <w:r w:rsidR="00DF2F6C">
              <w:rPr>
                <w:rStyle w:val="InstructionalTextChar"/>
                <w:b/>
              </w:rPr>
              <w:t xml:space="preserve">  </w:t>
            </w:r>
          </w:p>
          <w:bookmarkEnd w:id="73"/>
          <w:bookmarkEnd w:id="74"/>
          <w:bookmarkEnd w:id="75"/>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2CD05337"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54A5DEEC" w14:textId="1FD0FB27" w:rsidR="00486919" w:rsidRPr="006141D1" w:rsidRDefault="00486919" w:rsidP="002D7792">
            <w:pPr>
              <w:pStyle w:val="iBAAGStandardText"/>
            </w:pPr>
          </w:p>
        </w:tc>
        <w:tc>
          <w:tcPr>
            <w:tcW w:w="2491" w:type="dxa"/>
            <w:shd w:val="clear" w:color="auto" w:fill="FFFFFF" w:themeFill="background1"/>
          </w:tcPr>
          <w:p w14:paraId="7EA5EF90" w14:textId="2AB8D63C" w:rsidR="006141D1" w:rsidRPr="006141D1" w:rsidRDefault="006141D1" w:rsidP="006141D1">
            <w:pPr>
              <w:pStyle w:val="iBAAGStandardText"/>
            </w:pPr>
            <w:r w:rsidRPr="006141D1">
              <w:t>Network benefits are not covered.</w:t>
            </w:r>
          </w:p>
          <w:p w14:paraId="7A65D614" w14:textId="2CEF97F9" w:rsidR="001572DB" w:rsidRPr="006141D1" w:rsidRDefault="001572DB" w:rsidP="002D7792">
            <w:pPr>
              <w:pStyle w:val="iBAAGStandardText"/>
            </w:pPr>
          </w:p>
        </w:tc>
        <w:tc>
          <w:tcPr>
            <w:tcW w:w="2491" w:type="dxa"/>
            <w:shd w:val="clear" w:color="auto" w:fill="FFFFFF" w:themeFill="background1"/>
          </w:tcPr>
          <w:p w14:paraId="11B712DC" w14:textId="6F905C2C" w:rsidR="006141D1" w:rsidRPr="006141D1" w:rsidRDefault="006141D1" w:rsidP="006141D1">
            <w:pPr>
              <w:pStyle w:val="iBAAGStandardText"/>
            </w:pPr>
            <w:r w:rsidRPr="006141D1">
              <w:t>Out-of-network benefits are not covered.</w:t>
            </w:r>
          </w:p>
          <w:p w14:paraId="2FD2AF02" w14:textId="6C4798A0" w:rsidR="001572DB" w:rsidRPr="006141D1" w:rsidRDefault="001572DB" w:rsidP="002D7792"/>
        </w:tc>
        <w:tc>
          <w:tcPr>
            <w:tcW w:w="2491" w:type="dxa"/>
            <w:shd w:val="clear" w:color="auto" w:fill="FFFFFF" w:themeFill="background1"/>
          </w:tcPr>
          <w:p w14:paraId="2AAC01F0" w14:textId="31F91C79" w:rsidR="006141D1" w:rsidRPr="006141D1" w:rsidRDefault="00DA55DD" w:rsidP="006141D1">
            <w:pPr>
              <w:pStyle w:val="iBAAGStandardText"/>
              <w:rPr>
                <w:rStyle w:val="InstructionalTextChar"/>
              </w:rPr>
            </w:pPr>
            <w:bookmarkStart w:id="76" w:name="_DV_C1026"/>
            <w:r w:rsidRPr="006141D1">
              <w:t>No coverage for enhanced physical examination.</w:t>
            </w:r>
            <w:r w:rsidR="006141D1" w:rsidRPr="006141D1">
              <w:t xml:space="preserve"> </w:t>
            </w:r>
          </w:p>
          <w:p w14:paraId="2AFD6EA9" w14:textId="135DD31D" w:rsidR="00840181" w:rsidRPr="006141D1" w:rsidRDefault="006141D1" w:rsidP="002D7792">
            <w:pPr>
              <w:pStyle w:val="iBAAGStandardText"/>
              <w:rPr>
                <w:rStyle w:val="InstructionalTextChar"/>
              </w:rPr>
            </w:pPr>
            <w:r w:rsidRPr="006141D1">
              <w:rPr>
                <w:rStyle w:val="InstructionalTextChar"/>
              </w:rPr>
              <w:t xml:space="preserve"> </w:t>
            </w:r>
            <w:bookmarkEnd w:id="76"/>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AF452D" w:rsidRPr="00DE556B" w14:paraId="5F49C0BD"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EA78F45" w14:textId="77777777" w:rsidR="00AF452D" w:rsidRPr="00DE556B" w:rsidRDefault="00AF452D" w:rsidP="00A86D08">
            <w:pPr>
              <w:pStyle w:val="iBAAGTableHeader"/>
            </w:pPr>
            <w:r w:rsidRPr="00DE556B">
              <w:t>Common Medical Event</w:t>
            </w:r>
          </w:p>
        </w:tc>
        <w:tc>
          <w:tcPr>
            <w:tcW w:w="2491" w:type="dxa"/>
            <w:tcBorders>
              <w:bottom w:val="single" w:sz="4" w:space="0" w:color="000000" w:themeColor="text1"/>
            </w:tcBorders>
            <w:shd w:val="clear" w:color="auto" w:fill="31849B"/>
          </w:tcPr>
          <w:p w14:paraId="4D2FF2AD" w14:textId="77777777" w:rsidR="00AF452D" w:rsidRPr="00DE556B" w:rsidRDefault="00AF452D" w:rsidP="00A86D08">
            <w:pPr>
              <w:pStyle w:val="iBAAGTableHeader"/>
            </w:pPr>
            <w:r w:rsidRPr="00DE556B">
              <w:t>Your cost if you use</w:t>
            </w:r>
          </w:p>
          <w:p w14:paraId="437DC1EC" w14:textId="77777777" w:rsidR="00AF452D" w:rsidRPr="00DE556B" w:rsidRDefault="00AF452D" w:rsidP="00A86D0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A8543DD" w14:textId="77777777" w:rsidR="00AF452D" w:rsidRPr="00DE556B" w:rsidRDefault="00AF452D" w:rsidP="00A86D08">
            <w:pPr>
              <w:pStyle w:val="iBAAGTableHeader"/>
            </w:pPr>
            <w:r w:rsidRPr="00DE556B">
              <w:t>Your cost if you use</w:t>
            </w:r>
          </w:p>
          <w:p w14:paraId="758959E9" w14:textId="77777777" w:rsidR="00AF452D" w:rsidRPr="00DE556B" w:rsidRDefault="00AF452D" w:rsidP="00A86D0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14B3DAD" w14:textId="77777777" w:rsidR="00AF452D" w:rsidRPr="00DE556B" w:rsidRDefault="00AF452D" w:rsidP="00A86D08">
            <w:pPr>
              <w:pStyle w:val="iBAAGTableHeader"/>
            </w:pPr>
            <w:r w:rsidRPr="00DE556B">
              <w:t>Your cost if you use U.S.</w:t>
            </w:r>
          </w:p>
          <w:p w14:paraId="2E89DD68" w14:textId="77777777" w:rsidR="00AF452D" w:rsidRPr="00DE556B" w:rsidRDefault="00AF452D" w:rsidP="00A86D0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79FFA429" w14:textId="77777777" w:rsidR="00AF452D" w:rsidRPr="00DE556B" w:rsidRDefault="00AF452D" w:rsidP="00A86D08">
            <w:pPr>
              <w:pStyle w:val="iBAAGTableHeader"/>
            </w:pPr>
            <w:r w:rsidRPr="00DE556B">
              <w:t>Limits &amp; Exceptions</w:t>
            </w:r>
          </w:p>
        </w:tc>
      </w:tr>
      <w:tr w:rsidR="00AF452D" w:rsidRPr="00DE556B" w14:paraId="414D1F2C" w14:textId="77777777" w:rsidTr="00885E33">
        <w:tblPrEx>
          <w:shd w:val="clear" w:color="auto" w:fill="auto"/>
        </w:tblPrEx>
        <w:trPr>
          <w:gridAfter w:val="1"/>
          <w:wAfter w:w="26" w:type="dxa"/>
        </w:trPr>
        <w:tc>
          <w:tcPr>
            <w:tcW w:w="3517" w:type="dxa"/>
            <w:shd w:val="clear" w:color="auto" w:fill="FFFFFF" w:themeFill="background1"/>
          </w:tcPr>
          <w:p w14:paraId="732DFE33" w14:textId="77777777" w:rsidR="00AF452D" w:rsidRDefault="00AF452D" w:rsidP="00AF452D">
            <w:pPr>
              <w:pStyle w:val="iBAAGSituationBoxName"/>
            </w:pPr>
            <w:bookmarkStart w:id="77" w:name="Hemophilia_Services"/>
            <w:r>
              <w:t>Hemophilia Services</w:t>
            </w:r>
            <w:bookmarkEnd w:id="77"/>
          </w:p>
          <w:p w14:paraId="467DE124" w14:textId="77777777" w:rsidR="00AF452D" w:rsidRDefault="00AF452D" w:rsidP="00AF452D">
            <w:pPr>
              <w:pStyle w:val="iBAAGStandardText"/>
            </w:pPr>
          </w:p>
          <w:p w14:paraId="6632EA3B" w14:textId="77777777" w:rsidR="00AF452D" w:rsidRDefault="00AF452D" w:rsidP="00AF452D">
            <w:pPr>
              <w:pStyle w:val="iBAAGStandardText"/>
            </w:pPr>
            <w:r>
              <w:t>Coverage is provided for home t</w:t>
            </w:r>
            <w:r w:rsidRPr="00345F56">
              <w:t>reatment of routine bleeding episodes</w:t>
            </w:r>
            <w:r>
              <w:t>.</w:t>
            </w:r>
          </w:p>
          <w:p w14:paraId="4A50D690" w14:textId="77777777" w:rsidR="00AF452D" w:rsidRDefault="00AF452D" w:rsidP="00AF452D">
            <w:pPr>
              <w:pStyle w:val="iBAAGStandardText"/>
            </w:pPr>
          </w:p>
          <w:p w14:paraId="1A443931" w14:textId="77777777" w:rsidR="00AF452D" w:rsidRDefault="00AF452D" w:rsidP="00AF452D">
            <w:pPr>
              <w:pStyle w:val="iBAAGStandardText"/>
            </w:pPr>
            <w:r>
              <w:t>Benefits include:</w:t>
            </w:r>
          </w:p>
          <w:p w14:paraId="4652CF56" w14:textId="77777777" w:rsidR="00AF452D" w:rsidRDefault="00AF452D" w:rsidP="00AF452D">
            <w:pPr>
              <w:pStyle w:val="iBAAGLevel1Bullets"/>
              <w:ind w:left="720"/>
            </w:pPr>
            <w:r>
              <w:t>Blood products</w:t>
            </w:r>
          </w:p>
          <w:p w14:paraId="71E8FB78" w14:textId="77777777" w:rsidR="00AF452D" w:rsidRDefault="00AF452D" w:rsidP="00AF452D">
            <w:pPr>
              <w:pStyle w:val="iBAAGLevel1Bullets"/>
              <w:ind w:left="720"/>
            </w:pPr>
            <w:r>
              <w:t>Blood infusion equipment</w:t>
            </w:r>
          </w:p>
          <w:p w14:paraId="120413A5" w14:textId="77777777" w:rsidR="00AF452D" w:rsidRDefault="00AF452D" w:rsidP="00AF452D">
            <w:pPr>
              <w:pStyle w:val="iBAAGStandardText"/>
            </w:pPr>
          </w:p>
          <w:p w14:paraId="41726DE5" w14:textId="77777777" w:rsidR="00AF452D" w:rsidRDefault="00AF452D" w:rsidP="00AF452D">
            <w:pPr>
              <w:pStyle w:val="iBAAGStandardTextBold"/>
            </w:pPr>
            <w:r>
              <w:t xml:space="preserve">Want more information? </w:t>
            </w:r>
          </w:p>
          <w:p w14:paraId="5DEEB292" w14:textId="77777777" w:rsidR="00AF452D" w:rsidRDefault="00AF452D" w:rsidP="00AF452D">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492512B4" w14:textId="77777777" w:rsidR="00AF452D" w:rsidDel="001B130E" w:rsidRDefault="00AF452D" w:rsidP="001967A9">
            <w:pPr>
              <w:pStyle w:val="iBAAGSituationBoxName"/>
            </w:pPr>
          </w:p>
        </w:tc>
        <w:tc>
          <w:tcPr>
            <w:tcW w:w="2491" w:type="dxa"/>
            <w:shd w:val="clear" w:color="auto" w:fill="FFFFFF" w:themeFill="background1"/>
          </w:tcPr>
          <w:p w14:paraId="423931C0" w14:textId="5A82FC4B" w:rsidR="00AF452D" w:rsidRDefault="00AF452D" w:rsidP="00AF452D">
            <w:pPr>
              <w:pStyle w:val="iBAAGStandardText"/>
            </w:pPr>
            <w:r>
              <w:rPr>
                <w:rStyle w:val="iBAAGStandardTextBoldChar"/>
              </w:rPr>
              <w:t>0%</w:t>
            </w:r>
            <w:r>
              <w:t xml:space="preserve"> </w:t>
            </w:r>
            <w:r w:rsidRPr="00F13EDA">
              <w:t>co-insurance, after you pay the deductible.</w:t>
            </w:r>
            <w:r>
              <w:t xml:space="preserve"> </w:t>
            </w:r>
          </w:p>
          <w:p w14:paraId="6C69C01D" w14:textId="77777777" w:rsidR="00AF452D" w:rsidRDefault="00AF452D" w:rsidP="00AF452D">
            <w:pPr>
              <w:pStyle w:val="iBAAGStandardText"/>
            </w:pPr>
          </w:p>
          <w:p w14:paraId="2FFC094E" w14:textId="77777777" w:rsidR="00AF452D" w:rsidRDefault="00AF452D" w:rsidP="00AF452D">
            <w:pPr>
              <w:pStyle w:val="iBAAGStandardTextBold"/>
            </w:pPr>
            <w:r>
              <w:t>Is prior authorization needed?</w:t>
            </w:r>
          </w:p>
          <w:p w14:paraId="72FDB70C" w14:textId="784B0B2E" w:rsidR="00AF452D" w:rsidRDefault="00AF452D" w:rsidP="00AF452D">
            <w:pPr>
              <w:pStyle w:val="iBAAGStandardText"/>
            </w:pPr>
            <w:r>
              <w:t>No</w:t>
            </w:r>
          </w:p>
          <w:p w14:paraId="2E4B6C72" w14:textId="77777777" w:rsidR="00AF452D" w:rsidRPr="006141D1" w:rsidDel="001B130E" w:rsidRDefault="00AF452D" w:rsidP="002D7792">
            <w:pPr>
              <w:pStyle w:val="iBAAGStandardText"/>
              <w:rPr>
                <w:rStyle w:val="InstructionalTextChar"/>
              </w:rPr>
            </w:pPr>
          </w:p>
        </w:tc>
        <w:tc>
          <w:tcPr>
            <w:tcW w:w="2491" w:type="dxa"/>
            <w:shd w:val="clear" w:color="auto" w:fill="FFFFFF" w:themeFill="background1"/>
          </w:tcPr>
          <w:p w14:paraId="18791C02" w14:textId="77777777" w:rsidR="00AF452D" w:rsidRDefault="00AF452D" w:rsidP="00AF452D">
            <w:pPr>
              <w:pStyle w:val="iBAAGStandardText"/>
            </w:pPr>
            <w:r>
              <w:rPr>
                <w:rStyle w:val="iBAAGStandardTextBoldChar"/>
              </w:rPr>
              <w:t>0%</w:t>
            </w:r>
            <w:r>
              <w:t xml:space="preserve"> </w:t>
            </w:r>
            <w:r w:rsidRPr="00F13EDA">
              <w:t>co-insurance, after you pay the deductible.</w:t>
            </w:r>
            <w:r>
              <w:t xml:space="preserve"> </w:t>
            </w:r>
          </w:p>
          <w:p w14:paraId="0F45C797" w14:textId="77777777" w:rsidR="00AF452D" w:rsidRDefault="00AF452D" w:rsidP="00AF452D">
            <w:pPr>
              <w:pStyle w:val="iBAAGStandardText"/>
            </w:pPr>
          </w:p>
          <w:p w14:paraId="0306B344" w14:textId="77777777" w:rsidR="00AF452D" w:rsidRDefault="00AF452D" w:rsidP="00AF452D">
            <w:pPr>
              <w:pStyle w:val="iBAAGStandardTextBold"/>
            </w:pPr>
            <w:r>
              <w:t>Is prior authorization needed?</w:t>
            </w:r>
          </w:p>
          <w:p w14:paraId="3317EF27" w14:textId="5BDC14CD" w:rsidR="00AF452D" w:rsidRDefault="00AF452D" w:rsidP="00AF452D">
            <w:pPr>
              <w:pStyle w:val="iBAAGStandardText"/>
            </w:pPr>
            <w:r>
              <w:t>No</w:t>
            </w:r>
          </w:p>
          <w:p w14:paraId="1E8C0EDC" w14:textId="77777777" w:rsidR="00AF452D" w:rsidRPr="006141D1" w:rsidDel="001B130E" w:rsidRDefault="00AF452D" w:rsidP="002D7792">
            <w:pPr>
              <w:pStyle w:val="iBAAGStandardText"/>
              <w:rPr>
                <w:rStyle w:val="InstructionalTextChar"/>
              </w:rPr>
            </w:pPr>
          </w:p>
        </w:tc>
        <w:tc>
          <w:tcPr>
            <w:tcW w:w="2491" w:type="dxa"/>
            <w:shd w:val="clear" w:color="auto" w:fill="FFFFFF" w:themeFill="background1"/>
          </w:tcPr>
          <w:p w14:paraId="7C8FC52F" w14:textId="328CA9D7" w:rsidR="00AF452D" w:rsidRDefault="00AF452D" w:rsidP="00AF452D">
            <w:pPr>
              <w:pStyle w:val="iBAAGStandardText"/>
            </w:pPr>
            <w:r>
              <w:rPr>
                <w:rStyle w:val="iBAAGStandardTextBoldChar"/>
              </w:rPr>
              <w:t>5</w:t>
            </w:r>
            <w:r>
              <w:rPr>
                <w:rStyle w:val="iBAAGStandardTextBoldChar"/>
              </w:rPr>
              <w:t>0%</w:t>
            </w:r>
            <w:r>
              <w:t xml:space="preserve"> </w:t>
            </w:r>
            <w:r w:rsidRPr="00F13EDA">
              <w:t>co-insurance, after you pay the deductible.</w:t>
            </w:r>
            <w:r>
              <w:t xml:space="preserve"> </w:t>
            </w:r>
          </w:p>
          <w:p w14:paraId="11BD1FD1" w14:textId="77777777" w:rsidR="00AF452D" w:rsidRDefault="00AF452D" w:rsidP="00AF452D">
            <w:pPr>
              <w:pStyle w:val="iBAAGStandardText"/>
            </w:pPr>
          </w:p>
          <w:p w14:paraId="1F7A42A2" w14:textId="77777777" w:rsidR="00AF452D" w:rsidRPr="00C739E6" w:rsidRDefault="00AF452D" w:rsidP="00AF452D">
            <w:pPr>
              <w:pStyle w:val="iBAAGStandardTextBold"/>
            </w:pPr>
            <w:r w:rsidRPr="00C739E6">
              <w:t>Is prior authorization needed?</w:t>
            </w:r>
          </w:p>
          <w:p w14:paraId="305B130D" w14:textId="77777777" w:rsidR="00AF452D" w:rsidRDefault="00AF452D" w:rsidP="00AF452D">
            <w:pPr>
              <w:pStyle w:val="iBAAGStandardText"/>
            </w:pPr>
            <w:r>
              <w:t>Yes</w:t>
            </w:r>
          </w:p>
          <w:p w14:paraId="30F6972A" w14:textId="77777777" w:rsidR="00AF452D" w:rsidRDefault="00AF452D" w:rsidP="00AF452D">
            <w:pPr>
              <w:pStyle w:val="iBAAGStandardText"/>
            </w:pPr>
            <w:r>
              <w:tab/>
            </w:r>
          </w:p>
          <w:p w14:paraId="7F11FDFF" w14:textId="77777777" w:rsidR="00AF452D" w:rsidRDefault="00AF452D" w:rsidP="00AF452D">
            <w:pPr>
              <w:pStyle w:val="iBAAGStandardTextBold"/>
            </w:pPr>
            <w:r>
              <w:t>Prior authorization is:</w:t>
            </w:r>
          </w:p>
          <w:p w14:paraId="704A145F" w14:textId="77777777" w:rsidR="00AF452D" w:rsidRDefault="00AF452D" w:rsidP="00AF452D">
            <w:pPr>
              <w:pStyle w:val="iBAAGStandardText"/>
            </w:pPr>
            <w:r w:rsidRPr="00774B34">
              <w:t xml:space="preserve">Getting </w:t>
            </w:r>
            <w:r w:rsidRPr="00593F2E">
              <w:t>approval</w:t>
            </w:r>
            <w:r>
              <w:t xml:space="preserve"> by calling the number listed on your health plan ID card before you can get medicine or services.</w:t>
            </w:r>
          </w:p>
          <w:p w14:paraId="64FC80B6" w14:textId="77777777" w:rsidR="00AF452D" w:rsidRDefault="00AF452D" w:rsidP="00AF452D">
            <w:pPr>
              <w:pStyle w:val="iBAAGStandardText"/>
            </w:pPr>
          </w:p>
          <w:p w14:paraId="45E2BE3A" w14:textId="77777777" w:rsidR="00AF452D" w:rsidRDefault="00AF452D" w:rsidP="00AF452D">
            <w:pPr>
              <w:pStyle w:val="iBAAGStandardTextBold"/>
            </w:pPr>
            <w:r>
              <w:t xml:space="preserve">When do I need to call? </w:t>
            </w:r>
          </w:p>
          <w:p w14:paraId="26A8976E" w14:textId="77777777" w:rsidR="00AF452D" w:rsidRDefault="00AF452D" w:rsidP="00AF452D">
            <w:pPr>
              <w:pStyle w:val="iBAAGLevel1Bullets"/>
              <w:ind w:left="720"/>
            </w:pPr>
            <w:r>
              <w:t>5 business days before scheduled services</w:t>
            </w:r>
          </w:p>
          <w:p w14:paraId="2CC62111" w14:textId="77777777" w:rsidR="00AF452D" w:rsidRDefault="00AF452D" w:rsidP="00AF452D">
            <w:pPr>
              <w:pStyle w:val="iBAAGLevel1Bullets"/>
              <w:ind w:left="720"/>
            </w:pPr>
            <w:r>
              <w:t xml:space="preserve">As soon as possible for non-scheduled services </w:t>
            </w:r>
          </w:p>
          <w:p w14:paraId="47EF554E" w14:textId="77777777" w:rsidR="00AF452D" w:rsidRDefault="00AF452D" w:rsidP="00AF452D">
            <w:pPr>
              <w:pStyle w:val="iBAAGStandardText"/>
            </w:pPr>
          </w:p>
          <w:p w14:paraId="43A859CB" w14:textId="77777777" w:rsidR="00AF452D" w:rsidRDefault="00AF452D" w:rsidP="00AF452D">
            <w:pPr>
              <w:pStyle w:val="iBAAGStandardTextBold"/>
            </w:pPr>
            <w:r>
              <w:t xml:space="preserve">If you don’t get prior authorization, you pay: </w:t>
            </w:r>
          </w:p>
          <w:p w14:paraId="2C898D06" w14:textId="247D75B1" w:rsidR="00AF452D" w:rsidRDefault="00AF452D" w:rsidP="00AF452D">
            <w:pPr>
              <w:pStyle w:val="iBAAGStandardText"/>
            </w:pPr>
            <w:r>
              <w:rPr>
                <w:rStyle w:val="iBAAGStandardTextBoldChar"/>
              </w:rPr>
              <w:t>50</w:t>
            </w:r>
            <w:r w:rsidRPr="00604ED5">
              <w:rPr>
                <w:rStyle w:val="iBAAGStandardTextBoldChar"/>
              </w:rPr>
              <w:t>%</w:t>
            </w:r>
            <w:r>
              <w:t xml:space="preserve"> co-insurance</w:t>
            </w:r>
          </w:p>
          <w:p w14:paraId="7E22BF4C" w14:textId="77777777" w:rsidR="00AF452D" w:rsidRPr="006141D1" w:rsidDel="001B130E" w:rsidRDefault="00AF452D" w:rsidP="006141D1">
            <w:pPr>
              <w:pStyle w:val="iBAAGStandardText"/>
              <w:rPr>
                <w:rStyle w:val="InstructionalTextChar"/>
              </w:rPr>
            </w:pPr>
          </w:p>
        </w:tc>
        <w:tc>
          <w:tcPr>
            <w:tcW w:w="2491" w:type="dxa"/>
            <w:shd w:val="clear" w:color="auto" w:fill="FFFFFF" w:themeFill="background1"/>
          </w:tcPr>
          <w:p w14:paraId="57E5975F" w14:textId="77777777" w:rsidR="00AF452D" w:rsidRDefault="00AF452D" w:rsidP="00AF452D">
            <w:pPr>
              <w:pStyle w:val="iBAAGStandardText"/>
            </w:pPr>
            <w:r>
              <w:t>None</w:t>
            </w:r>
          </w:p>
          <w:p w14:paraId="1611BB5A" w14:textId="77777777" w:rsidR="00AF452D" w:rsidRPr="006141D1" w:rsidDel="001B130E" w:rsidRDefault="00AF452D" w:rsidP="006141D1">
            <w:pPr>
              <w:pStyle w:val="iBAAGStandardText"/>
              <w:rPr>
                <w:rStyle w:val="InstructionalTextChar"/>
              </w:rPr>
            </w:pPr>
          </w:p>
        </w:tc>
      </w:tr>
      <w:tr w:rsidR="00885E33" w:rsidRPr="00DE556B" w14:paraId="7AF84830"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A51D91" w14:textId="77777777" w:rsidR="00885E33" w:rsidRPr="00DE556B" w:rsidRDefault="00885E33" w:rsidP="00A86D08">
            <w:pPr>
              <w:pStyle w:val="iBAAGTableHeader"/>
            </w:pPr>
            <w:r w:rsidRPr="00DE556B">
              <w:t>Common Medical Event</w:t>
            </w:r>
          </w:p>
        </w:tc>
        <w:tc>
          <w:tcPr>
            <w:tcW w:w="2491" w:type="dxa"/>
            <w:tcBorders>
              <w:bottom w:val="single" w:sz="4" w:space="0" w:color="000000" w:themeColor="text1"/>
            </w:tcBorders>
            <w:shd w:val="clear" w:color="auto" w:fill="31849B"/>
          </w:tcPr>
          <w:p w14:paraId="516C34D1" w14:textId="77777777" w:rsidR="00885E33" w:rsidRPr="00DE556B" w:rsidRDefault="00885E33" w:rsidP="00A86D08">
            <w:pPr>
              <w:pStyle w:val="iBAAGTableHeader"/>
            </w:pPr>
            <w:r w:rsidRPr="00DE556B">
              <w:t>Your cost if you use</w:t>
            </w:r>
          </w:p>
          <w:p w14:paraId="3F331A68" w14:textId="77777777" w:rsidR="00885E33" w:rsidRPr="00DE556B" w:rsidRDefault="00885E33" w:rsidP="00A86D0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688D183" w14:textId="77777777" w:rsidR="00885E33" w:rsidRPr="00DE556B" w:rsidRDefault="00885E33" w:rsidP="00A86D08">
            <w:pPr>
              <w:pStyle w:val="iBAAGTableHeader"/>
            </w:pPr>
            <w:r w:rsidRPr="00DE556B">
              <w:t>Your cost if you use</w:t>
            </w:r>
          </w:p>
          <w:p w14:paraId="69DA5E3D" w14:textId="77777777" w:rsidR="00885E33" w:rsidRPr="00DE556B" w:rsidRDefault="00885E33" w:rsidP="00A86D0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95E2738" w14:textId="77777777" w:rsidR="00885E33" w:rsidRPr="00DE556B" w:rsidRDefault="00885E33" w:rsidP="00A86D08">
            <w:pPr>
              <w:pStyle w:val="iBAAGTableHeader"/>
            </w:pPr>
            <w:r w:rsidRPr="00DE556B">
              <w:t>Your cost if you use U.S.</w:t>
            </w:r>
          </w:p>
          <w:p w14:paraId="2C13801D" w14:textId="77777777" w:rsidR="00885E33" w:rsidRPr="00DE556B" w:rsidRDefault="00885E33" w:rsidP="00A86D0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3269A40" w14:textId="77777777" w:rsidR="00885E33" w:rsidRPr="00DE556B" w:rsidRDefault="00885E33" w:rsidP="00A86D08">
            <w:pPr>
              <w:pStyle w:val="iBAAGTableHeader"/>
            </w:pPr>
            <w:r w:rsidRPr="00DE556B">
              <w:t>Limits &amp; Exceptions</w:t>
            </w:r>
          </w:p>
        </w:tc>
      </w:tr>
      <w:tr w:rsidR="00885E33" w:rsidRPr="00DE556B" w14:paraId="19B4D286" w14:textId="77777777" w:rsidTr="00885E33">
        <w:tblPrEx>
          <w:shd w:val="clear" w:color="auto" w:fill="auto"/>
        </w:tblPrEx>
        <w:trPr>
          <w:gridAfter w:val="1"/>
          <w:wAfter w:w="26" w:type="dxa"/>
        </w:trPr>
        <w:tc>
          <w:tcPr>
            <w:tcW w:w="3517" w:type="dxa"/>
            <w:shd w:val="clear" w:color="auto" w:fill="FFFFFF" w:themeFill="background1"/>
          </w:tcPr>
          <w:p w14:paraId="27B8B607" w14:textId="77777777" w:rsidR="00885E33" w:rsidRPr="003F3B5E" w:rsidRDefault="00885E33" w:rsidP="00885E33">
            <w:pPr>
              <w:pStyle w:val="iBAAGSituationBoxName"/>
            </w:pPr>
            <w:bookmarkStart w:id="78" w:name="Medical_Foods"/>
            <w:r>
              <w:t>Medical Foods</w:t>
            </w:r>
            <w:bookmarkEnd w:id="78"/>
          </w:p>
          <w:p w14:paraId="742BE103" w14:textId="77777777" w:rsidR="00885E33" w:rsidRPr="00F13EDA" w:rsidRDefault="00885E33" w:rsidP="00885E33">
            <w:pPr>
              <w:pStyle w:val="iBAAGStandardText"/>
            </w:pPr>
          </w:p>
          <w:p w14:paraId="52643250" w14:textId="77777777" w:rsidR="00885E33" w:rsidRPr="00F13EDA" w:rsidRDefault="00885E33" w:rsidP="00885E33">
            <w:pPr>
              <w:pStyle w:val="iBAAGStandardText"/>
            </w:pPr>
            <w:r w:rsidRPr="00F13EDA">
              <w:t>Benefits include:</w:t>
            </w:r>
          </w:p>
          <w:p w14:paraId="68EB1B93" w14:textId="77777777" w:rsidR="00885E33" w:rsidRPr="00F13EDA" w:rsidRDefault="00885E33" w:rsidP="00885E33">
            <w:pPr>
              <w:pStyle w:val="iBAAGLevel1Bullets"/>
              <w:ind w:left="720"/>
            </w:pPr>
            <w:r w:rsidRPr="00F13EDA">
              <w:t>Formulas</w:t>
            </w:r>
            <w:r>
              <w:t xml:space="preserve"> </w:t>
            </w:r>
          </w:p>
          <w:p w14:paraId="1E8DC18D" w14:textId="77777777" w:rsidR="00885E33" w:rsidRDefault="00885E33" w:rsidP="00885E33">
            <w:pPr>
              <w:pStyle w:val="iBAAGLevel1Bullets"/>
              <w:ind w:left="720"/>
            </w:pPr>
            <w:r w:rsidRPr="00F13EDA">
              <w:t xml:space="preserve">Special food products </w:t>
            </w:r>
          </w:p>
          <w:p w14:paraId="3F470E52" w14:textId="77777777" w:rsidR="00885E33" w:rsidRPr="00F13EDA" w:rsidRDefault="00885E33" w:rsidP="00885E33"/>
          <w:p w14:paraId="23FD404C" w14:textId="77777777" w:rsidR="00885E33" w:rsidRDefault="00885E33" w:rsidP="00885E33">
            <w:pPr>
              <w:pStyle w:val="iBAAGStandardTextBold"/>
            </w:pPr>
            <w:r>
              <w:t xml:space="preserve">Want more information? </w:t>
            </w:r>
          </w:p>
          <w:p w14:paraId="45987BA6" w14:textId="77777777" w:rsidR="00885E33" w:rsidRDefault="00885E33" w:rsidP="00885E33">
            <w:pPr>
              <w:pStyle w:val="iBAAGStandardText"/>
            </w:pPr>
            <w:r w:rsidRPr="00F13EDA">
              <w:t>View the</w:t>
            </w:r>
            <w:r>
              <w:t xml:space="preserve"> </w:t>
            </w:r>
            <w:hyperlink r:id="rId58" w:history="1">
              <w:r w:rsidRPr="001266A7">
                <w:rPr>
                  <w:rStyle w:val="Hyperlinks"/>
                </w:rPr>
                <w:t>glossary</w:t>
              </w:r>
            </w:hyperlink>
            <w:r>
              <w:t xml:space="preserve"> </w:t>
            </w:r>
            <w:r w:rsidRPr="00F13EDA">
              <w:t>for definitions.</w:t>
            </w:r>
          </w:p>
          <w:p w14:paraId="6E41E401" w14:textId="77777777" w:rsidR="00885E33" w:rsidRDefault="00885E33" w:rsidP="00AF452D">
            <w:pPr>
              <w:pStyle w:val="iBAAGSituationBoxName"/>
            </w:pPr>
          </w:p>
        </w:tc>
        <w:tc>
          <w:tcPr>
            <w:tcW w:w="2491" w:type="dxa"/>
            <w:shd w:val="clear" w:color="auto" w:fill="FFFFFF" w:themeFill="background1"/>
          </w:tcPr>
          <w:p w14:paraId="2D10B831" w14:textId="7C11C7A3" w:rsidR="00885E33" w:rsidRDefault="00885E33" w:rsidP="00885E33">
            <w:pPr>
              <w:pStyle w:val="iBAAGStandardText"/>
            </w:pPr>
            <w:r>
              <w:rPr>
                <w:rStyle w:val="iBAAGStandardTextBoldChar"/>
              </w:rPr>
              <w:t>0%</w:t>
            </w:r>
            <w:r>
              <w:t xml:space="preserve"> </w:t>
            </w:r>
            <w:r w:rsidRPr="00F13EDA">
              <w:t>co-insurance, after you pay the deductible.</w:t>
            </w:r>
            <w:r>
              <w:t xml:space="preserve"> </w:t>
            </w:r>
          </w:p>
          <w:p w14:paraId="733B046D" w14:textId="77777777" w:rsidR="00885E33" w:rsidRDefault="00885E33" w:rsidP="00885E33">
            <w:pPr>
              <w:pStyle w:val="iBAAGStandardText"/>
            </w:pPr>
          </w:p>
          <w:p w14:paraId="3A25CFCB" w14:textId="77777777" w:rsidR="00885E33" w:rsidRDefault="00885E33" w:rsidP="00885E33">
            <w:pPr>
              <w:pStyle w:val="iBAAGStandardTextBold"/>
            </w:pPr>
            <w:r>
              <w:t>Is prior authorization needed?</w:t>
            </w:r>
          </w:p>
          <w:p w14:paraId="57A184DF" w14:textId="787EAF75" w:rsidR="00885E33" w:rsidRDefault="00885E33" w:rsidP="00885E33">
            <w:pPr>
              <w:pStyle w:val="iBAAGStandardText"/>
            </w:pPr>
            <w:r>
              <w:t>No</w:t>
            </w:r>
          </w:p>
          <w:p w14:paraId="70D4E37C" w14:textId="77777777" w:rsidR="00885E33" w:rsidRDefault="00885E33" w:rsidP="002D7792">
            <w:pPr>
              <w:pStyle w:val="iBAAGStandardText"/>
              <w:rPr>
                <w:rStyle w:val="iBAAGStandardTextBoldChar"/>
              </w:rPr>
            </w:pPr>
          </w:p>
        </w:tc>
        <w:tc>
          <w:tcPr>
            <w:tcW w:w="2491" w:type="dxa"/>
            <w:shd w:val="clear" w:color="auto" w:fill="FFFFFF" w:themeFill="background1"/>
          </w:tcPr>
          <w:p w14:paraId="56DE1673" w14:textId="77777777" w:rsidR="00885E33" w:rsidRDefault="00885E33" w:rsidP="00885E33">
            <w:pPr>
              <w:pStyle w:val="iBAAGStandardText"/>
            </w:pPr>
            <w:r>
              <w:rPr>
                <w:rStyle w:val="iBAAGStandardTextBoldChar"/>
              </w:rPr>
              <w:t>0%</w:t>
            </w:r>
            <w:r>
              <w:t xml:space="preserve"> </w:t>
            </w:r>
            <w:r w:rsidRPr="00F13EDA">
              <w:t>co-insurance, after you pay the deductible.</w:t>
            </w:r>
            <w:r>
              <w:t xml:space="preserve"> </w:t>
            </w:r>
          </w:p>
          <w:p w14:paraId="0409EC7D" w14:textId="77777777" w:rsidR="00885E33" w:rsidRDefault="00885E33" w:rsidP="00885E33">
            <w:pPr>
              <w:pStyle w:val="iBAAGStandardText"/>
            </w:pPr>
          </w:p>
          <w:p w14:paraId="0BC234EE" w14:textId="77777777" w:rsidR="00885E33" w:rsidRDefault="00885E33" w:rsidP="00885E33">
            <w:pPr>
              <w:pStyle w:val="iBAAGStandardTextBold"/>
            </w:pPr>
            <w:r>
              <w:t>Is prior authorization needed?</w:t>
            </w:r>
          </w:p>
          <w:p w14:paraId="347546CF" w14:textId="53CC7B0F" w:rsidR="00885E33" w:rsidRDefault="00885E33" w:rsidP="00885E33">
            <w:pPr>
              <w:pStyle w:val="iBAAGStandardText"/>
            </w:pPr>
            <w:r>
              <w:t>No</w:t>
            </w:r>
          </w:p>
          <w:p w14:paraId="32280642" w14:textId="77777777" w:rsidR="00885E33" w:rsidRDefault="00885E33" w:rsidP="002D7792">
            <w:pPr>
              <w:pStyle w:val="iBAAGStandardText"/>
              <w:rPr>
                <w:rStyle w:val="iBAAGStandardTextBoldChar"/>
              </w:rPr>
            </w:pPr>
          </w:p>
        </w:tc>
        <w:tc>
          <w:tcPr>
            <w:tcW w:w="2491" w:type="dxa"/>
            <w:shd w:val="clear" w:color="auto" w:fill="FFFFFF" w:themeFill="background1"/>
          </w:tcPr>
          <w:p w14:paraId="715F6A39" w14:textId="747B032B" w:rsidR="00885E33" w:rsidRDefault="00885E33" w:rsidP="00885E33">
            <w:pPr>
              <w:pStyle w:val="iBAAGStandardText"/>
            </w:pPr>
            <w:r>
              <w:rPr>
                <w:rStyle w:val="iBAAGStandardTextBoldChar"/>
              </w:rPr>
              <w:t>5</w:t>
            </w:r>
            <w:r>
              <w:rPr>
                <w:rStyle w:val="iBAAGStandardTextBoldChar"/>
              </w:rPr>
              <w:t>0%</w:t>
            </w:r>
            <w:r>
              <w:t xml:space="preserve"> </w:t>
            </w:r>
            <w:r w:rsidRPr="00F13EDA">
              <w:t>co-insurance, after you pay the deductible.</w:t>
            </w:r>
            <w:r>
              <w:t xml:space="preserve"> </w:t>
            </w:r>
          </w:p>
          <w:p w14:paraId="4AEBD5C7" w14:textId="77777777" w:rsidR="00885E33" w:rsidRDefault="00885E33" w:rsidP="00885E33">
            <w:pPr>
              <w:pStyle w:val="iBAAGStandardText"/>
            </w:pPr>
          </w:p>
          <w:p w14:paraId="547509AF" w14:textId="77777777" w:rsidR="00885E33" w:rsidRDefault="00885E33" w:rsidP="00885E33">
            <w:pPr>
              <w:pStyle w:val="iBAAGStandardTextBold"/>
            </w:pPr>
            <w:r>
              <w:t>Is prior authorization needed?</w:t>
            </w:r>
          </w:p>
          <w:p w14:paraId="290168F9" w14:textId="77777777" w:rsidR="00885E33" w:rsidRDefault="00885E33" w:rsidP="00885E33">
            <w:pPr>
              <w:pStyle w:val="iBAAGStandardText"/>
            </w:pPr>
            <w:r w:rsidRPr="00C730A9">
              <w:t>Yes</w:t>
            </w:r>
          </w:p>
          <w:p w14:paraId="3624EF99" w14:textId="77777777" w:rsidR="00885E33" w:rsidRDefault="00885E33" w:rsidP="00885E33">
            <w:pPr>
              <w:pStyle w:val="iBAAGStandardText"/>
            </w:pPr>
          </w:p>
          <w:p w14:paraId="4208A3F0" w14:textId="77777777" w:rsidR="00885E33" w:rsidRDefault="00885E33" w:rsidP="00885E33">
            <w:pPr>
              <w:pStyle w:val="iBAAGStandardTextBold"/>
            </w:pPr>
            <w:r>
              <w:t>Prior authorization is:</w:t>
            </w:r>
          </w:p>
          <w:p w14:paraId="6086027B" w14:textId="77777777" w:rsidR="00885E33" w:rsidRDefault="00885E33" w:rsidP="00885E33">
            <w:pPr>
              <w:pStyle w:val="iBAAGStandardText"/>
            </w:pPr>
            <w:r>
              <w:t>Getting approval by calling the number listed on your health plan ID card before you can get medicine or services.</w:t>
            </w:r>
          </w:p>
          <w:p w14:paraId="101A0FCA" w14:textId="77777777" w:rsidR="00885E33" w:rsidRDefault="00885E33" w:rsidP="00885E33">
            <w:pPr>
              <w:pStyle w:val="iBAAGStandardText"/>
            </w:pPr>
          </w:p>
          <w:p w14:paraId="52DC6976" w14:textId="77777777" w:rsidR="00885E33" w:rsidRDefault="00885E33" w:rsidP="00885E33">
            <w:pPr>
              <w:pStyle w:val="iBAAGStandardTextBold"/>
            </w:pPr>
            <w:r>
              <w:t xml:space="preserve">When do I need to call? </w:t>
            </w:r>
          </w:p>
          <w:p w14:paraId="6CC6ACBB" w14:textId="77777777" w:rsidR="00885E33" w:rsidRDefault="00885E33" w:rsidP="00885E33">
            <w:pPr>
              <w:pStyle w:val="iBAAGLevel1Bullets"/>
              <w:ind w:left="720"/>
            </w:pPr>
            <w:r>
              <w:t>Before you get formulas or specialized food products</w:t>
            </w:r>
          </w:p>
          <w:p w14:paraId="1CDD6C1C" w14:textId="77777777" w:rsidR="00885E33" w:rsidRDefault="00885E33" w:rsidP="00885E33">
            <w:pPr>
              <w:pStyle w:val="iBAAGStandardText"/>
            </w:pPr>
          </w:p>
          <w:p w14:paraId="7589307B" w14:textId="77777777" w:rsidR="00885E33" w:rsidRDefault="00885E33" w:rsidP="00885E33">
            <w:pPr>
              <w:pStyle w:val="iBAAGStandardTextBold"/>
            </w:pPr>
            <w:r>
              <w:t>If you don’t get prior authorization, you pay:</w:t>
            </w:r>
          </w:p>
          <w:p w14:paraId="2B15D55F" w14:textId="6C29D9D5" w:rsidR="00885E33" w:rsidRDefault="00885E33" w:rsidP="00885E33">
            <w:pPr>
              <w:pStyle w:val="iBAAGStandardText"/>
            </w:pPr>
            <w:r>
              <w:rPr>
                <w:b/>
                <w:color w:val="auto"/>
                <w:szCs w:val="22"/>
              </w:rPr>
              <w:t>50</w:t>
            </w:r>
            <w:r w:rsidRPr="00C730A9">
              <w:rPr>
                <w:b/>
                <w:color w:val="auto"/>
                <w:szCs w:val="22"/>
              </w:rPr>
              <w:t>%</w:t>
            </w:r>
            <w:r>
              <w:t xml:space="preserve"> co-insurance</w:t>
            </w:r>
          </w:p>
          <w:p w14:paraId="4484CF58" w14:textId="77777777" w:rsidR="00885E33" w:rsidRDefault="00885E33" w:rsidP="00AF452D">
            <w:pPr>
              <w:pStyle w:val="iBAAGStandardText"/>
              <w:rPr>
                <w:rStyle w:val="iBAAGStandardTextBoldChar"/>
              </w:rPr>
            </w:pPr>
          </w:p>
        </w:tc>
        <w:tc>
          <w:tcPr>
            <w:tcW w:w="2491" w:type="dxa"/>
            <w:shd w:val="clear" w:color="auto" w:fill="FFFFFF" w:themeFill="background1"/>
          </w:tcPr>
          <w:p w14:paraId="65F782E6" w14:textId="77777777" w:rsidR="00885E33" w:rsidRDefault="00885E33" w:rsidP="00885E33">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361333BE" w14:textId="77777777" w:rsidR="00885E33" w:rsidRDefault="00885E33" w:rsidP="00AF452D">
            <w:pPr>
              <w:pStyle w:val="iBAAGStandardText"/>
            </w:pPr>
          </w:p>
        </w:tc>
      </w:tr>
      <w:tr w:rsidR="001572DB" w:rsidRPr="00DE556B" w14:paraId="58717959"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885E33">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79" w:name="Physicians_Office_Services_Sickness_Inju"/>
            <w:r w:rsidRPr="00DE556B">
              <w:t>Physician's Office Services - Sickness and Injury</w:t>
            </w:r>
            <w:bookmarkEnd w:id="79"/>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4A085B19" w14:textId="77777777" w:rsidR="001B130E" w:rsidRDefault="001572DB" w:rsidP="00840181">
            <w:pPr>
              <w:rPr>
                <w:rFonts w:eastAsia="Times New Roman" w:cs="Arial"/>
                <w:b/>
                <w:color w:val="FF00FF"/>
                <w:szCs w:val="24"/>
              </w:rPr>
            </w:pPr>
            <w:r w:rsidRPr="00DE556B">
              <w:t xml:space="preserve">Primary Doctor: </w:t>
            </w:r>
          </w:p>
          <w:p w14:paraId="7A4B5BE3" w14:textId="55CB704E"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810FE04" w14:textId="78A039F2"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211585AC" w14:textId="18F2E9D6" w:rsidR="001572DB" w:rsidRPr="00DE556B" w:rsidRDefault="00840181" w:rsidP="000B67AD">
            <w:pPr>
              <w:pStyle w:val="iBAAGStandardText"/>
              <w:rPr>
                <w:rStyle w:val="InstructionalTextChar"/>
              </w:rPr>
            </w:pPr>
            <w:r w:rsidRPr="00DE556B">
              <w:rPr>
                <w:rStyle w:val="InstructionalTextChar"/>
              </w:rPr>
              <w:t xml:space="preserve"> </w:t>
            </w:r>
          </w:p>
          <w:p w14:paraId="7AA72D53" w14:textId="77777777" w:rsidR="00840181" w:rsidRPr="00DE556B" w:rsidRDefault="001572DB" w:rsidP="00840181">
            <w:r w:rsidRPr="00DE556B">
              <w:t xml:space="preserve">Specialist: </w:t>
            </w:r>
          </w:p>
          <w:p w14:paraId="6B4461F0" w14:textId="3A018711"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505771C4" w14:textId="11198646" w:rsidR="00486919" w:rsidRPr="00DE556B" w:rsidRDefault="00840181" w:rsidP="002D7792">
            <w:pPr>
              <w:rPr>
                <w:rStyle w:val="InstructionalTextChar"/>
              </w:rPr>
            </w:pPr>
            <w:r w:rsidRPr="00DE556B">
              <w:rPr>
                <w:rFonts w:eastAsia="Times New Roman" w:cs="Arial"/>
                <w:szCs w:val="24"/>
              </w:rPr>
              <w:t>The annual deductible does not apply.</w:t>
            </w: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2CDF2A39" w14:textId="6EB10973" w:rsidR="001B130E" w:rsidRDefault="001572DB" w:rsidP="001B130E">
            <w:pPr>
              <w:pStyle w:val="iBAAGStandardText"/>
              <w:rPr>
                <w:rStyle w:val="InstructionalTextChar"/>
              </w:rPr>
            </w:pPr>
            <w:r w:rsidRPr="00DE556B">
              <w:t xml:space="preserve">Primary Doctor: </w:t>
            </w:r>
          </w:p>
          <w:p w14:paraId="4D86BF36" w14:textId="468916C8" w:rsidR="001572DB" w:rsidRPr="00DE556B" w:rsidRDefault="001572DB" w:rsidP="002D7792">
            <w:pPr>
              <w:pStyle w:val="iBAAGStandardText"/>
            </w:pPr>
            <w:r w:rsidRPr="00DE556B">
              <w:rPr>
                <w:rStyle w:val="iBAAGStandardTextBoldChar"/>
              </w:rPr>
              <w:t>$</w:t>
            </w:r>
            <w:r w:rsidR="001B130E">
              <w:rPr>
                <w:rStyle w:val="iBAAGStandardTextBoldChar"/>
              </w:rPr>
              <w:t>30</w:t>
            </w:r>
            <w:r w:rsidRPr="00DE556B">
              <w:t xml:space="preserve"> co-pay per visit. </w:t>
            </w:r>
          </w:p>
          <w:p w14:paraId="45626AA3" w14:textId="52F7499F"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59ABF958" w14:textId="33CAB8C7" w:rsidR="001B130E" w:rsidRDefault="001572DB" w:rsidP="001B130E">
            <w:pPr>
              <w:pStyle w:val="iBAAGStandardText"/>
              <w:rPr>
                <w:rStyle w:val="InstructionalTextChar"/>
              </w:rPr>
            </w:pPr>
            <w:r w:rsidRPr="00DE556B">
              <w:t xml:space="preserve">Specialist: </w:t>
            </w:r>
          </w:p>
          <w:p w14:paraId="1073D785" w14:textId="3764CE17" w:rsidR="001572DB" w:rsidRPr="00DE556B" w:rsidRDefault="001572DB" w:rsidP="002D7792">
            <w:pPr>
              <w:pStyle w:val="iBAAGStandardText"/>
            </w:pPr>
            <w:r w:rsidRPr="00DE556B">
              <w:rPr>
                <w:rStyle w:val="iBAAGStandardTextBoldChar"/>
              </w:rPr>
              <w:t>$</w:t>
            </w:r>
            <w:r w:rsidR="001B130E">
              <w:rPr>
                <w:rStyle w:val="iBAAGStandardTextBoldChar"/>
              </w:rPr>
              <w:t>6</w:t>
            </w:r>
            <w:r w:rsidRPr="00DE556B">
              <w:rPr>
                <w:rStyle w:val="iBAAGStandardTextBoldChar"/>
              </w:rPr>
              <w:t>0</w:t>
            </w:r>
            <w:r w:rsidRPr="00DE556B">
              <w:t xml:space="preserve"> co-pay per visit. </w:t>
            </w:r>
          </w:p>
          <w:p w14:paraId="471FD598" w14:textId="1580A9CC"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15D9C2B1" w14:textId="77777777" w:rsidR="001B130E" w:rsidRDefault="001572DB" w:rsidP="000B67AD">
            <w:pPr>
              <w:pStyle w:val="iBAAGStandardText"/>
            </w:pPr>
            <w:r w:rsidRPr="00DE556B">
              <w:t xml:space="preserve">Primary Doctor: </w:t>
            </w:r>
          </w:p>
          <w:p w14:paraId="649CDB31" w14:textId="03FEB348" w:rsidR="001572DB" w:rsidRPr="00DE556B" w:rsidRDefault="00EA0AF8" w:rsidP="000B67AD">
            <w:pPr>
              <w:pStyle w:val="iBAAGStandardText"/>
            </w:pPr>
            <w:r>
              <w:rPr>
                <w:rStyle w:val="iBAAGStandardTextBoldChar"/>
              </w:rPr>
              <w:t>50%</w:t>
            </w:r>
            <w:r w:rsidR="001572DB" w:rsidRPr="00DE556B">
              <w:t xml:space="preserve"> co-insurance, after you pay the deductible.</w:t>
            </w:r>
          </w:p>
          <w:p w14:paraId="7091E49A" w14:textId="77777777" w:rsidR="001572DB" w:rsidRPr="00DE556B" w:rsidRDefault="001572DB" w:rsidP="000B67AD">
            <w:pPr>
              <w:pStyle w:val="iBAAGStandardText"/>
            </w:pPr>
          </w:p>
          <w:p w14:paraId="73B2265F" w14:textId="77777777" w:rsidR="001B130E" w:rsidRDefault="001572DB" w:rsidP="000B67AD">
            <w:pPr>
              <w:pStyle w:val="iBAAGStandardText"/>
            </w:pPr>
            <w:r w:rsidRPr="00DE556B">
              <w:t xml:space="preserve">Specialist: </w:t>
            </w:r>
          </w:p>
          <w:p w14:paraId="27FBE72D" w14:textId="5D307F29" w:rsidR="001572DB" w:rsidRPr="00DE556B" w:rsidRDefault="00EA0AF8" w:rsidP="000B67AD">
            <w:pPr>
              <w:pStyle w:val="iBAAGStandardText"/>
            </w:pPr>
            <w:r>
              <w:rPr>
                <w:rStyle w:val="iBAAGStandardTextBoldChar"/>
              </w:rPr>
              <w:t>50%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885E33">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0" w:name="Preventive_Care_Services"/>
            <w:r w:rsidRPr="00DE556B">
              <w:t>Preventive Care Services</w:t>
            </w:r>
            <w:bookmarkEnd w:id="80"/>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464F9B7D" w:rsidR="001572DB" w:rsidRPr="00DE556B" w:rsidRDefault="001572DB" w:rsidP="006A6DDF">
            <w:pPr>
              <w:pStyle w:val="iBAAGLevel1Bullets"/>
            </w:pPr>
            <w:r w:rsidRPr="00DE556B">
              <w:t>Mammograms for the screening of breast cancer</w:t>
            </w:r>
            <w:r w:rsidR="00906B90" w:rsidRPr="002D7792">
              <w:rPr>
                <w:rStyle w:val="MandateStandardTextChar"/>
                <w:color w:val="auto"/>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288B35F7" w:rsidR="001572DB" w:rsidRPr="00DE556B" w:rsidRDefault="00EA0AF8" w:rsidP="006A6DDF">
            <w:pPr>
              <w:pStyle w:val="iBAAGStandardText"/>
            </w:pPr>
            <w:r>
              <w:rPr>
                <w:rStyle w:val="iBAAGStandardTextBoldChar"/>
              </w:rPr>
              <w:t>50%</w:t>
            </w:r>
            <w:r w:rsidR="001572DB" w:rsidRPr="00DE556B">
              <w:t xml:space="preserve"> co-insurance, after you pay the deductible.</w:t>
            </w:r>
          </w:p>
          <w:p w14:paraId="3934FBFD" w14:textId="77777777" w:rsidR="00906B90" w:rsidRPr="002D7792" w:rsidRDefault="00906B90" w:rsidP="00906B90">
            <w:pPr>
              <w:pStyle w:val="MandateStandardText"/>
              <w:rPr>
                <w:rStyle w:val="InstructionalTextChar"/>
                <w:color w:val="auto"/>
              </w:rPr>
            </w:pPr>
          </w:p>
          <w:p w14:paraId="40B3E257" w14:textId="77777777" w:rsidR="00906B90" w:rsidRPr="002D7792" w:rsidRDefault="00906B90" w:rsidP="00906B90">
            <w:pPr>
              <w:pStyle w:val="MandateStandardText"/>
              <w:rPr>
                <w:color w:val="auto"/>
              </w:rPr>
            </w:pPr>
            <w:r w:rsidRPr="002D7792">
              <w:rPr>
                <w:color w:val="auto"/>
              </w:rPr>
              <w:t>The annual deductible does not apply to lead poisoning screenings for children.</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7FA2180C" w:rsidR="001572DB" w:rsidRPr="00DE556B" w:rsidRDefault="00EA0AF8"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885E33">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1" w:name="Virtual_Visit"/>
            <w:r w:rsidRPr="00295D8E">
              <w:t>Virtual Visit</w:t>
            </w:r>
            <w:bookmarkEnd w:id="81"/>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67A382AE"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06D93AD6"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2E769054" w:rsidR="00811F25" w:rsidRDefault="00811F25" w:rsidP="00C73CB8">
            <w:r>
              <w:rPr>
                <w:rStyle w:val="MemberViewBoldChar"/>
                <w:rFonts w:eastAsiaTheme="minorHAnsi"/>
              </w:rPr>
              <w:t>No Charge</w:t>
            </w:r>
          </w:p>
          <w:p w14:paraId="62DB271F" w14:textId="158B9F9D"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28770D3F" w:rsidR="00811F25" w:rsidRDefault="00811F25" w:rsidP="00C73CB8">
            <w:pPr>
              <w:pStyle w:val="iBAAGStandardText"/>
            </w:pPr>
            <w:r>
              <w:t>No</w:t>
            </w:r>
          </w:p>
          <w:p w14:paraId="65E1B98B" w14:textId="77777777" w:rsidR="00811F25" w:rsidRPr="00C73CB8" w:rsidRDefault="00811F25" w:rsidP="002D7792">
            <w:pPr>
              <w:pStyle w:val="iBAAGStandardText"/>
            </w:pPr>
          </w:p>
        </w:tc>
        <w:tc>
          <w:tcPr>
            <w:tcW w:w="2491" w:type="dxa"/>
            <w:tcBorders>
              <w:bottom w:val="single" w:sz="4" w:space="0" w:color="000000" w:themeColor="text1"/>
            </w:tcBorders>
            <w:shd w:val="clear" w:color="auto" w:fill="auto"/>
          </w:tcPr>
          <w:p w14:paraId="583D4641" w14:textId="4DB1A4D5" w:rsidR="00811F25" w:rsidRDefault="00811F25" w:rsidP="00C73CB8">
            <w:r>
              <w:rPr>
                <w:rStyle w:val="MemberViewBoldChar"/>
                <w:rFonts w:eastAsiaTheme="minorHAnsi"/>
              </w:rPr>
              <w:t>No Charge</w:t>
            </w:r>
          </w:p>
          <w:p w14:paraId="41BD000F" w14:textId="330D5446"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2166D38E" w:rsidR="00811F25" w:rsidRDefault="00811F25" w:rsidP="00C73CB8">
            <w:pPr>
              <w:pStyle w:val="iBAAGStandardText"/>
            </w:pPr>
            <w:r>
              <w:t>No</w:t>
            </w:r>
          </w:p>
          <w:p w14:paraId="1F97E3B6" w14:textId="77777777" w:rsidR="00811F25" w:rsidRPr="00C73CB8" w:rsidRDefault="00811F25" w:rsidP="002D7792">
            <w:pPr>
              <w:pStyle w:val="iBAAGStandardText"/>
            </w:pPr>
          </w:p>
        </w:tc>
        <w:tc>
          <w:tcPr>
            <w:tcW w:w="2491" w:type="dxa"/>
            <w:tcBorders>
              <w:bottom w:val="single" w:sz="4" w:space="0" w:color="000000" w:themeColor="text1"/>
            </w:tcBorders>
            <w:shd w:val="clear" w:color="auto" w:fill="auto"/>
          </w:tcPr>
          <w:p w14:paraId="3E58B15F" w14:textId="0CBC7BE4"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2" w:name="Vision_Materials"/>
            <w:r w:rsidRPr="00DE556B">
              <w:t xml:space="preserve">Vision </w:t>
            </w:r>
            <w:r>
              <w:t>Materials</w:t>
            </w:r>
          </w:p>
          <w:bookmarkEnd w:id="82"/>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443BEB54" w14:textId="77777777" w:rsidR="00633C5B" w:rsidRDefault="00633C5B" w:rsidP="00633C5B">
            <w:r>
              <w:rPr>
                <w:rStyle w:val="MemberViewBoldChar"/>
                <w:rFonts w:eastAsiaTheme="minorHAnsi"/>
              </w:rPr>
              <w:t>No Charge</w:t>
            </w:r>
          </w:p>
          <w:p w14:paraId="49BFD63F" w14:textId="77777777" w:rsidR="00633C5B" w:rsidRDefault="00633C5B" w:rsidP="00633C5B">
            <w:r>
              <w:rPr>
                <w:rStyle w:val="iBAAGStandardTextChar"/>
              </w:rPr>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2F431C5" w14:textId="77777777" w:rsidR="00633C5B" w:rsidRDefault="00633C5B" w:rsidP="00633C5B">
            <w:r>
              <w:rPr>
                <w:rStyle w:val="MemberViewBoldChar"/>
                <w:rFonts w:eastAsiaTheme="minorHAnsi"/>
              </w:rPr>
              <w:t>No Charge</w:t>
            </w:r>
          </w:p>
          <w:p w14:paraId="3D261734" w14:textId="77777777" w:rsidR="00633C5B" w:rsidRDefault="00633C5B" w:rsidP="00633C5B">
            <w:r>
              <w:rPr>
                <w:rStyle w:val="iBAAGStandardTextChar"/>
              </w:rPr>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F4EF7C6" w14:textId="77777777" w:rsidR="00633C5B" w:rsidRDefault="00633C5B" w:rsidP="00633C5B">
            <w:r>
              <w:rPr>
                <w:rStyle w:val="MemberViewBoldChar"/>
                <w:rFonts w:eastAsiaTheme="minorHAnsi"/>
              </w:rPr>
              <w:t>No Charge</w:t>
            </w:r>
          </w:p>
          <w:p w14:paraId="33843921" w14:textId="77777777" w:rsidR="00633C5B" w:rsidRDefault="00633C5B" w:rsidP="00633C5B">
            <w:r>
              <w:rPr>
                <w:rStyle w:val="iBAAGStandardTextChar"/>
              </w:rPr>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7864E8DC"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633C5B">
              <w:rPr>
                <w:rStyle w:val="iBAAGStandardTextBoldChar"/>
              </w:rPr>
              <w:t>2</w:t>
            </w:r>
            <w:r w:rsidRPr="000425DD">
              <w:rPr>
                <w:rStyle w:val="iBAAGStandardTextBoldChar"/>
              </w:rPr>
              <w:t>00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52462B98" w:rsidR="00811F25" w:rsidRDefault="00811F25" w:rsidP="00984E4A">
            <w:pPr>
              <w:rPr>
                <w:rStyle w:val="InstructionalTextChar"/>
              </w:rPr>
            </w:pPr>
            <w:bookmarkStart w:id="83"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83"/>
            <w:r>
              <w:t>.</w:t>
            </w:r>
          </w:p>
          <w:p w14:paraId="295EBE9E" w14:textId="614C5A6B" w:rsidR="00811F25" w:rsidRPr="00DE556B" w:rsidRDefault="00811F25" w:rsidP="008303EB">
            <w:pPr>
              <w:pStyle w:val="iBAAGTableHeader"/>
              <w:jc w:val="left"/>
            </w:pPr>
          </w:p>
        </w:tc>
      </w:tr>
      <w:tr w:rsidR="00811F25" w:rsidRPr="00DE556B" w14:paraId="587179EA" w14:textId="77777777" w:rsidTr="00885E3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885E33">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4" w:name="Vision_Services"/>
            <w:r w:rsidRPr="00DE556B">
              <w:t>Vision Services</w:t>
            </w:r>
            <w:bookmarkEnd w:id="84"/>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26F14AC" w14:textId="77777777" w:rsidR="00480D5A" w:rsidRDefault="00480D5A" w:rsidP="00480D5A">
            <w:r>
              <w:rPr>
                <w:rStyle w:val="MemberViewBoldChar"/>
                <w:rFonts w:eastAsiaTheme="minorHAnsi"/>
              </w:rPr>
              <w:t>No Charge</w:t>
            </w:r>
          </w:p>
          <w:p w14:paraId="6A78E299" w14:textId="77777777" w:rsidR="00480D5A" w:rsidRDefault="00480D5A" w:rsidP="00480D5A">
            <w:r>
              <w:rPr>
                <w:rStyle w:val="iBAAGStandardTextChar"/>
              </w:rPr>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1434288C" w:rsidR="00811F25" w:rsidRPr="00DE556B" w:rsidRDefault="00811F25" w:rsidP="006A6DDF">
            <w:pPr>
              <w:pStyle w:val="iBAAGStandardText"/>
            </w:pPr>
            <w:r w:rsidRPr="00DE556B">
              <w:rPr>
                <w:rStyle w:val="iBAAGStandardTextBoldChar"/>
              </w:rPr>
              <w:t>$</w:t>
            </w:r>
            <w:r w:rsidR="00480D5A">
              <w:rPr>
                <w:rStyle w:val="iBAAGStandardTextBoldChar"/>
              </w:rPr>
              <w:t>3</w:t>
            </w:r>
            <w:r w:rsidRPr="00DE556B">
              <w:rPr>
                <w:rStyle w:val="iBAAGStandardTextBoldChar"/>
              </w:rPr>
              <w:t>0</w:t>
            </w:r>
            <w:r w:rsidRPr="00DE556B">
              <w:t xml:space="preserve"> co-pay per visit </w:t>
            </w:r>
          </w:p>
          <w:p w14:paraId="587179FA" w14:textId="2EA4FBE5"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0A6054F0" w:rsidR="00811F25" w:rsidRPr="00DE556B" w:rsidRDefault="00EA0AF8"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24436AAC"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5"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5"/>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6" w:name="Multiple_Surgical_Procedures"/>
            <w:r w:rsidRPr="00DE556B">
              <w:t>Multiple Surgical Procedures</w:t>
            </w:r>
            <w:bookmarkEnd w:id="86"/>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7" w:name="NonOffice_Based_Lab_and_Diagnostic_Proce"/>
            <w:r w:rsidRPr="00DE556B">
              <w:t>Non-Network Office Based Lab and Diagnostic Processing (NOBLX)</w:t>
            </w:r>
            <w:bookmarkEnd w:id="87"/>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0D5DBDCA" w:rsidR="00D273AE" w:rsidRPr="00AF1238" w:rsidRDefault="00D273AE" w:rsidP="00D273AE">
            <w:pPr>
              <w:pStyle w:val="iBAAGLevel1Bullets"/>
              <w:tabs>
                <w:tab w:val="left" w:pos="720"/>
              </w:tabs>
              <w:rPr>
                <w:rStyle w:val="InstructionalTextChar"/>
                <w:b w:val="0"/>
                <w:color w:val="000000" w:themeColor="text1"/>
              </w:rPr>
            </w:pPr>
            <w:r>
              <w:t xml:space="preserve">State: </w:t>
            </w:r>
            <w:r w:rsidR="007B5DEA">
              <w:t>NJ</w:t>
            </w:r>
          </w:p>
          <w:p w14:paraId="58717A37" w14:textId="78E4534D" w:rsidR="002E2691" w:rsidRPr="00DE556B" w:rsidRDefault="00D273AE" w:rsidP="00D273AE">
            <w:pPr>
              <w:pStyle w:val="iBAAGLevel1Bullets"/>
            </w:pPr>
            <w:r>
              <w:t xml:space="preserve">Product Code: </w:t>
            </w:r>
            <w:r w:rsidR="007B5DEA">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086973">
        <w:tc>
          <w:tcPr>
            <w:tcW w:w="13507" w:type="dxa"/>
            <w:gridSpan w:val="6"/>
            <w:shd w:val="clear" w:color="auto" w:fill="DAEEF3"/>
          </w:tcPr>
          <w:p w14:paraId="58717A3E" w14:textId="5B7423A3" w:rsidR="002E2691" w:rsidRPr="00DE556B" w:rsidRDefault="002E2691" w:rsidP="006A6DDF">
            <w:pPr>
              <w:pStyle w:val="iBAAGMajorSectionHeader"/>
            </w:pPr>
            <w:bookmarkStart w:id="88" w:name="Family_Planning"/>
            <w:r w:rsidRPr="00DE556B">
              <w:t>Family Planning</w:t>
            </w:r>
            <w:bookmarkEnd w:id="88"/>
          </w:p>
        </w:tc>
      </w:tr>
      <w:tr w:rsidR="00BC1A73" w:rsidRPr="003F3B5E" w14:paraId="0C79F7CB" w14:textId="77777777" w:rsidTr="00086973">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086973">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9" w:name="Fertility_Solutions"/>
            <w:r>
              <w:rPr>
                <w:b/>
                <w:sz w:val="28"/>
                <w:szCs w:val="28"/>
              </w:rPr>
              <w:t>Fertility Solutions</w:t>
            </w:r>
            <w:bookmarkEnd w:id="89"/>
          </w:p>
        </w:tc>
        <w:tc>
          <w:tcPr>
            <w:tcW w:w="9990" w:type="dxa"/>
            <w:gridSpan w:val="5"/>
            <w:shd w:val="clear" w:color="auto" w:fill="FFFFFF" w:themeFill="background1"/>
          </w:tcPr>
          <w:p w14:paraId="11B09EB8" w14:textId="77777777" w:rsidR="00BC1A73" w:rsidRDefault="00BC1A73" w:rsidP="005008C8">
            <w:pPr>
              <w:pStyle w:val="iBAAGStandardText"/>
            </w:pPr>
            <w:r>
              <w:t>Not Applicable</w:t>
            </w:r>
          </w:p>
          <w:p w14:paraId="20FFCE78" w14:textId="77777777" w:rsidR="00F24EA8" w:rsidRDefault="00F24EA8" w:rsidP="005008C8">
            <w:pPr>
              <w:pStyle w:val="iBAAGStandardText"/>
            </w:pPr>
          </w:p>
          <w:p w14:paraId="7C78C2C1" w14:textId="3FC5C412" w:rsidR="00F24EA8" w:rsidRPr="003F3B5E" w:rsidRDefault="00F24EA8" w:rsidP="005008C8">
            <w:pPr>
              <w:pStyle w:val="iBAAGStandardText"/>
            </w:pPr>
          </w:p>
        </w:tc>
      </w:tr>
      <w:tr w:rsidR="002E2691" w:rsidRPr="00DE556B" w14:paraId="58717A46" w14:textId="77777777" w:rsidTr="0008697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086973">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0" w:name="Infertility_Reproductive_Services"/>
            <w:r w:rsidRPr="00DE556B">
              <w:t>Infertility &amp; Reproductive Services</w:t>
            </w:r>
            <w:bookmarkEnd w:id="9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6832C9B" w:rsidR="002E2691" w:rsidRDefault="002E2691" w:rsidP="006A6DDF"/>
          <w:p w14:paraId="1033F334" w14:textId="77777777" w:rsidR="00F24EA8" w:rsidRDefault="00F24EA8" w:rsidP="00F24EA8">
            <w:pPr>
              <w:pStyle w:val="iBAAGStandardText"/>
            </w:pPr>
            <w:r>
              <w:t>Services for the treatment of infertility when provided by or under the care of a doctor, includes:</w:t>
            </w:r>
          </w:p>
          <w:p w14:paraId="3405DC5F" w14:textId="77777777" w:rsidR="00F24EA8" w:rsidRDefault="00F24EA8" w:rsidP="00F24EA8">
            <w:pPr>
              <w:pStyle w:val="iBAAGLevel1Bullets"/>
            </w:pPr>
            <w:r>
              <w:t>Ovulation induction or controlled ovarian stimulation</w:t>
            </w:r>
          </w:p>
          <w:p w14:paraId="5FE3F11E" w14:textId="77777777" w:rsidR="00F24EA8" w:rsidRDefault="00F24EA8" w:rsidP="00F24EA8">
            <w:pPr>
              <w:pStyle w:val="iBAAGLevel1Bullets"/>
            </w:pPr>
            <w:r>
              <w:t xml:space="preserve">Insemination procedures: </w:t>
            </w:r>
          </w:p>
          <w:p w14:paraId="46A5E61D" w14:textId="77777777" w:rsidR="00F24EA8" w:rsidRDefault="00F24EA8" w:rsidP="00F24EA8">
            <w:pPr>
              <w:pStyle w:val="iBAAGLevel1Bullets"/>
            </w:pPr>
            <w:r>
              <w:t xml:space="preserve">Artificial Insemination (AI) </w:t>
            </w:r>
          </w:p>
          <w:p w14:paraId="6579B4AF" w14:textId="77777777" w:rsidR="00F24EA8" w:rsidRDefault="00F24EA8" w:rsidP="00F24EA8">
            <w:pPr>
              <w:pStyle w:val="iBAAGLevel1Bullets"/>
            </w:pPr>
            <w:r>
              <w:t>Intra Uterine Insemination (IUI)</w:t>
            </w:r>
          </w:p>
          <w:p w14:paraId="091588BA" w14:textId="77777777" w:rsidR="00F24EA8" w:rsidRDefault="00F24EA8" w:rsidP="00F24EA8">
            <w:pPr>
              <w:pStyle w:val="iBAAGLevel1Bullets"/>
            </w:pPr>
            <w:r>
              <w:t>Assisted Reproductive Technologies (ART)</w:t>
            </w:r>
          </w:p>
          <w:p w14:paraId="1A2AF14F" w14:textId="77777777" w:rsidR="00F24EA8" w:rsidRDefault="00F24EA8" w:rsidP="00F24EA8">
            <w:pPr>
              <w:pStyle w:val="iBAAGLevel1Bullets"/>
            </w:pPr>
            <w:r>
              <w:t>Fetal reduction surgery</w:t>
            </w:r>
          </w:p>
          <w:p w14:paraId="7C781DD7" w14:textId="77777777" w:rsidR="00F24EA8" w:rsidRDefault="00F24EA8" w:rsidP="00F24EA8">
            <w:pPr>
              <w:pStyle w:val="iBAAGStandardText"/>
            </w:pPr>
          </w:p>
          <w:p w14:paraId="271DBF83" w14:textId="77777777" w:rsidR="00F24EA8" w:rsidRDefault="00F24EA8" w:rsidP="00F24EA8">
            <w:pPr>
              <w:pStyle w:val="iBAAGStandardText"/>
            </w:pPr>
            <w:r w:rsidRPr="00246DAB">
              <w:rPr>
                <w:rStyle w:val="iBAAGStandardTextBoldChar"/>
              </w:rPr>
              <w:t>How do I qualify to receive infertility benefits?</w:t>
            </w:r>
            <w:r>
              <w:t xml:space="preserve"> To be able to receive benefits, you must:</w:t>
            </w:r>
          </w:p>
          <w:p w14:paraId="3B48C88D" w14:textId="77777777" w:rsidR="00F24EA8" w:rsidRDefault="00F24EA8" w:rsidP="00F24EA8">
            <w:pPr>
              <w:pStyle w:val="iBAAGLevel1Bullets"/>
            </w:pPr>
            <w:r>
              <w:t>Not have had voluntary sterilization or failed reversal of voluntary sterilization.</w:t>
            </w:r>
          </w:p>
          <w:p w14:paraId="72429965" w14:textId="324AA797" w:rsidR="00F24EA8" w:rsidRPr="00A80AFB" w:rsidRDefault="00F24EA8" w:rsidP="00F24EA8">
            <w:pPr>
              <w:pStyle w:val="iBAAGLevel1Bullets"/>
            </w:pPr>
            <w:r w:rsidRPr="00A80AFB">
              <w:t>Be under age</w:t>
            </w:r>
            <w:r w:rsidRPr="002D7792">
              <w:rPr>
                <w:color w:val="auto"/>
              </w:rPr>
              <w:t xml:space="preserve"> </w:t>
            </w:r>
            <w:r w:rsidR="0089301D" w:rsidRPr="002D7792">
              <w:rPr>
                <w:rStyle w:val="MandateTextBoldChar"/>
                <w:color w:val="auto"/>
              </w:rPr>
              <w:t xml:space="preserve">45 </w:t>
            </w:r>
            <w:r w:rsidR="0089301D" w:rsidRPr="002D7792">
              <w:rPr>
                <w:rStyle w:val="MandateStandardTextChar"/>
                <w:color w:val="auto"/>
              </w:rPr>
              <w:t>for certain services</w:t>
            </w:r>
            <w:r w:rsidRPr="00A80AFB">
              <w:t>; and</w:t>
            </w:r>
          </w:p>
          <w:p w14:paraId="00039F2C" w14:textId="77777777" w:rsidR="00F24EA8" w:rsidRDefault="00F24EA8" w:rsidP="00F24EA8">
            <w:pPr>
              <w:pStyle w:val="iBAAGLevel1Bullets"/>
            </w:pPr>
            <w:r>
              <w:t>You are not able to become pregnant by having regular unprotected intercourse or therapeutic donor insemination after:</w:t>
            </w:r>
          </w:p>
          <w:p w14:paraId="25FE089E" w14:textId="77777777" w:rsidR="00F24EA8" w:rsidRPr="00A80AFB" w:rsidRDefault="00F24EA8" w:rsidP="00F24EA8">
            <w:pPr>
              <w:pStyle w:val="iBAAGLevel2Bullets"/>
            </w:pPr>
            <w:r w:rsidRPr="00A80AFB">
              <w:t>1 year if you are  under age 35</w:t>
            </w:r>
          </w:p>
          <w:p w14:paraId="1D9D60A1" w14:textId="77777777" w:rsidR="00F24EA8" w:rsidRDefault="00F24EA8" w:rsidP="00F24EA8">
            <w:pPr>
              <w:pStyle w:val="iBAAGLevel2Bullets"/>
            </w:pPr>
            <w:r w:rsidRPr="00A80AFB">
              <w:t>6 months if you are age 35 and over.</w:t>
            </w:r>
          </w:p>
          <w:p w14:paraId="273FE265" w14:textId="77777777" w:rsidR="0089301D" w:rsidRPr="002D7792" w:rsidRDefault="0089301D" w:rsidP="0089301D">
            <w:pPr>
              <w:pStyle w:val="MandateLevel2Bullets"/>
              <w:rPr>
                <w:color w:val="auto"/>
              </w:rPr>
            </w:pPr>
            <w:r w:rsidRPr="002D7792">
              <w:rPr>
                <w:color w:val="auto"/>
              </w:rPr>
              <w:t>12 attempts of intrauterine insemination (IUI) if the woman is under age 35, or 6</w:t>
            </w:r>
            <w:r w:rsidRPr="002D7792">
              <w:rPr>
                <w:b/>
                <w:color w:val="auto"/>
              </w:rPr>
              <w:t xml:space="preserve"> </w:t>
            </w:r>
            <w:r w:rsidRPr="002D7792">
              <w:rPr>
                <w:color w:val="auto"/>
              </w:rPr>
              <w:t>attempts if the woman is over age 35.</w:t>
            </w:r>
          </w:p>
          <w:p w14:paraId="21533564" w14:textId="77777777" w:rsidR="00F24EA8" w:rsidRPr="00DE556B" w:rsidRDefault="00F24EA8" w:rsidP="006A6DDF"/>
          <w:p w14:paraId="58717A4B" w14:textId="77777777" w:rsidR="002E2691" w:rsidRPr="00DE556B" w:rsidRDefault="002E2691" w:rsidP="006A6DDF">
            <w:pPr>
              <w:pStyle w:val="iBAAGStandardTextBold"/>
            </w:pPr>
            <w:r w:rsidRPr="00DE556B">
              <w:t>What are covered reproductive services?</w:t>
            </w:r>
          </w:p>
          <w:p w14:paraId="58717A4D" w14:textId="773BDA62" w:rsidR="002E2691" w:rsidRPr="00DE556B" w:rsidRDefault="002E2691" w:rsidP="00627F12">
            <w:pPr>
              <w:pStyle w:val="iBAAGLevel1Bullets"/>
            </w:pPr>
            <w:r w:rsidRPr="00DE556B">
              <w:t xml:space="preserve">Voluntary sterilization </w:t>
            </w:r>
          </w:p>
          <w:p w14:paraId="58717A4F" w14:textId="1BDD99C1" w:rsidR="002E2691" w:rsidRPr="00DE556B" w:rsidRDefault="002E2691" w:rsidP="00627F12">
            <w:pPr>
              <w:pStyle w:val="iBAAGLevel1Bullets"/>
            </w:pPr>
            <w:r w:rsidRPr="00DE556B">
              <w:t>Contraceptive services</w:t>
            </w:r>
          </w:p>
          <w:p w14:paraId="58717A51" w14:textId="1EE3FB66"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4D1447CB"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6E67421A" w:rsidR="002E2691" w:rsidRDefault="002E2691" w:rsidP="002E2691">
            <w:pPr>
              <w:pStyle w:val="iBAAGStandardText"/>
            </w:pPr>
          </w:p>
          <w:p w14:paraId="195908F8" w14:textId="77777777" w:rsidR="00F24EA8" w:rsidRPr="00246DAB" w:rsidRDefault="00F24EA8" w:rsidP="00F24EA8">
            <w:r w:rsidRPr="00246DAB">
              <w:rPr>
                <w:rStyle w:val="iBAAGStandardTextBoldChar"/>
              </w:rPr>
              <w:t>Infertility Services</w:t>
            </w:r>
          </w:p>
          <w:p w14:paraId="07B9E0EC" w14:textId="5BB657B5" w:rsidR="00F24EA8" w:rsidRDefault="00F24EA8" w:rsidP="00F24EA8">
            <w:pPr>
              <w:pStyle w:val="iBAAGStandardText"/>
            </w:pPr>
            <w:r w:rsidRPr="00246DAB">
              <w:rPr>
                <w:rStyle w:val="iBAAGStandardTextBoldChar"/>
              </w:rPr>
              <w:t>0%</w:t>
            </w:r>
            <w:r>
              <w:t xml:space="preserve"> co-insurance, after you pay the deductible.</w:t>
            </w:r>
          </w:p>
          <w:p w14:paraId="09E0709A" w14:textId="77777777" w:rsidR="00F24EA8" w:rsidRDefault="00F24EA8" w:rsidP="00F24EA8">
            <w:pPr>
              <w:pStyle w:val="iBAAGStandardText"/>
            </w:pPr>
          </w:p>
          <w:p w14:paraId="024C8177" w14:textId="77777777" w:rsidR="00F24EA8" w:rsidRDefault="00F24EA8" w:rsidP="00F24EA8">
            <w:pPr>
              <w:pStyle w:val="iBAAGStandardTextBold"/>
            </w:pPr>
            <w:r>
              <w:t>Is prior authorization needed?</w:t>
            </w:r>
          </w:p>
          <w:p w14:paraId="4C0F7614" w14:textId="1B772E74" w:rsidR="00F24EA8" w:rsidRDefault="00F24EA8" w:rsidP="00F24EA8">
            <w:pPr>
              <w:pStyle w:val="iBAAGStandardText"/>
            </w:pPr>
            <w:r>
              <w:t>No</w:t>
            </w:r>
          </w:p>
          <w:p w14:paraId="0A5FD41D" w14:textId="77777777" w:rsidR="00F24EA8" w:rsidRPr="00DE556B" w:rsidRDefault="00F24EA8"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3E321CCD" w:rsidR="002E2691" w:rsidRDefault="002E2691" w:rsidP="006A6DDF">
            <w:pPr>
              <w:pStyle w:val="iBAAGStandardText"/>
            </w:pPr>
          </w:p>
          <w:p w14:paraId="2A7D0AA6" w14:textId="77777777" w:rsidR="00F24EA8" w:rsidRPr="00246DAB" w:rsidRDefault="00F24EA8" w:rsidP="00F24EA8">
            <w:r w:rsidRPr="00246DAB">
              <w:rPr>
                <w:rStyle w:val="iBAAGStandardTextBoldChar"/>
              </w:rPr>
              <w:t>Infertility Services</w:t>
            </w:r>
          </w:p>
          <w:p w14:paraId="08D3F7C7" w14:textId="77777777" w:rsidR="00F24EA8" w:rsidRDefault="00F24EA8" w:rsidP="00F24EA8">
            <w:pPr>
              <w:pStyle w:val="iBAAGStandardText"/>
            </w:pPr>
            <w:r w:rsidRPr="00246DAB">
              <w:rPr>
                <w:rStyle w:val="iBAAGStandardTextBoldChar"/>
              </w:rPr>
              <w:t>0%</w:t>
            </w:r>
            <w:r>
              <w:t xml:space="preserve"> co-insurance, after you pay the deductible.</w:t>
            </w:r>
          </w:p>
          <w:p w14:paraId="46D55201" w14:textId="77777777" w:rsidR="00F24EA8" w:rsidRDefault="00F24EA8" w:rsidP="00F24EA8">
            <w:pPr>
              <w:pStyle w:val="iBAAGStandardText"/>
            </w:pPr>
          </w:p>
          <w:p w14:paraId="00B7B97F" w14:textId="77777777" w:rsidR="00F24EA8" w:rsidRDefault="00F24EA8" w:rsidP="00F24EA8">
            <w:pPr>
              <w:pStyle w:val="iBAAGStandardTextBold"/>
            </w:pPr>
            <w:r>
              <w:t>Is prior authorization needed?</w:t>
            </w:r>
          </w:p>
          <w:p w14:paraId="2353FB67" w14:textId="77777777" w:rsidR="00F24EA8" w:rsidRDefault="00F24EA8" w:rsidP="00F24EA8">
            <w:pPr>
              <w:pStyle w:val="iBAAGStandardText"/>
            </w:pPr>
            <w:r>
              <w:t>No</w:t>
            </w:r>
          </w:p>
          <w:p w14:paraId="2387C428" w14:textId="77777777" w:rsidR="00F24EA8" w:rsidRPr="00DE556B" w:rsidRDefault="00F24EA8"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291EFCE7" w:rsidR="002E2691" w:rsidRDefault="002E2691" w:rsidP="006A6DDF">
            <w:pPr>
              <w:pStyle w:val="iBAAGStandardText"/>
            </w:pPr>
          </w:p>
          <w:p w14:paraId="317DFD2A" w14:textId="77777777" w:rsidR="00F24EA8" w:rsidRPr="00246DAB" w:rsidRDefault="00F24EA8" w:rsidP="00F24EA8">
            <w:r w:rsidRPr="00246DAB">
              <w:rPr>
                <w:rStyle w:val="iBAAGStandardTextBoldChar"/>
              </w:rPr>
              <w:t>Infertility Services</w:t>
            </w:r>
          </w:p>
          <w:p w14:paraId="2DCBB38C" w14:textId="1BA68ADE" w:rsidR="00F24EA8" w:rsidRDefault="00F24EA8" w:rsidP="00F24EA8">
            <w:pPr>
              <w:pStyle w:val="iBAAGStandardText"/>
            </w:pPr>
            <w:r>
              <w:rPr>
                <w:rStyle w:val="iBAAGStandardTextBoldChar"/>
              </w:rPr>
              <w:t>5</w:t>
            </w:r>
            <w:r w:rsidRPr="00246DAB">
              <w:rPr>
                <w:rStyle w:val="iBAAGStandardTextBoldChar"/>
              </w:rPr>
              <w:t>0%</w:t>
            </w:r>
            <w:r>
              <w:t xml:space="preserve"> co-insurance, after you pay the deductible.</w:t>
            </w:r>
          </w:p>
          <w:p w14:paraId="7AB3BC9A" w14:textId="77777777" w:rsidR="00F24EA8" w:rsidRDefault="00F24EA8" w:rsidP="00F24EA8">
            <w:pPr>
              <w:pStyle w:val="iBAAGStandardText"/>
            </w:pPr>
          </w:p>
          <w:p w14:paraId="5C57495E" w14:textId="77777777" w:rsidR="00F24EA8" w:rsidRDefault="00F24EA8" w:rsidP="00F24EA8">
            <w:pPr>
              <w:pStyle w:val="iBAAGStandardTextBold"/>
            </w:pPr>
            <w:r>
              <w:t>Is prior authorization needed?</w:t>
            </w:r>
          </w:p>
          <w:p w14:paraId="7FA133B6" w14:textId="77777777" w:rsidR="00F24EA8" w:rsidRDefault="00F24EA8" w:rsidP="00F24EA8">
            <w:pPr>
              <w:pStyle w:val="iBAAGStandardText"/>
            </w:pPr>
            <w:r>
              <w:t>Yes</w:t>
            </w:r>
          </w:p>
          <w:p w14:paraId="6649C41A" w14:textId="77777777" w:rsidR="00F24EA8" w:rsidRDefault="00F24EA8" w:rsidP="00F24EA8">
            <w:pPr>
              <w:pStyle w:val="iBAAGStandardText"/>
            </w:pPr>
          </w:p>
          <w:p w14:paraId="36F5045E" w14:textId="77777777" w:rsidR="00F24EA8" w:rsidRDefault="00F24EA8" w:rsidP="00F24EA8">
            <w:pPr>
              <w:pStyle w:val="iBAAGStandardTextBold"/>
            </w:pPr>
            <w:r>
              <w:t>Prior authorization is:</w:t>
            </w:r>
          </w:p>
          <w:p w14:paraId="70B56BB4" w14:textId="77777777" w:rsidR="00F24EA8" w:rsidRDefault="00F24EA8" w:rsidP="00F24EA8">
            <w:pPr>
              <w:pStyle w:val="iBAAGStandardText"/>
            </w:pPr>
            <w:r>
              <w:t>Getting approval by calling the number listed on your health plan ID card before you can get medicine or services.</w:t>
            </w:r>
          </w:p>
          <w:p w14:paraId="7AF1C542" w14:textId="77777777" w:rsidR="00F24EA8" w:rsidRDefault="00F24EA8" w:rsidP="00F24EA8">
            <w:pPr>
              <w:pStyle w:val="iBAAGStandardText"/>
            </w:pPr>
          </w:p>
          <w:p w14:paraId="28297255" w14:textId="77777777" w:rsidR="00F24EA8" w:rsidRDefault="00F24EA8" w:rsidP="00F24EA8">
            <w:pPr>
              <w:pStyle w:val="iBAAGStandardTextBold"/>
            </w:pPr>
            <w:r>
              <w:t xml:space="preserve">When do I need to call? </w:t>
            </w:r>
          </w:p>
          <w:p w14:paraId="5913FC5F" w14:textId="77777777" w:rsidR="00F24EA8" w:rsidRDefault="00F24EA8" w:rsidP="00F24EA8">
            <w:pPr>
              <w:pStyle w:val="iBAAGLevel1Bullets"/>
            </w:pPr>
            <w:r>
              <w:t xml:space="preserve">As soon as possible </w:t>
            </w:r>
          </w:p>
          <w:p w14:paraId="6EC5AC04" w14:textId="77777777" w:rsidR="00F24EA8" w:rsidRDefault="00F24EA8" w:rsidP="00F24EA8">
            <w:pPr>
              <w:pStyle w:val="iBAAGStandardText"/>
            </w:pPr>
          </w:p>
          <w:p w14:paraId="3064F7AF" w14:textId="77777777" w:rsidR="00F24EA8" w:rsidRDefault="00F24EA8" w:rsidP="00F24EA8">
            <w:pPr>
              <w:pStyle w:val="iBAAGStandardTextBold"/>
            </w:pPr>
            <w:r>
              <w:t xml:space="preserve">If you don’t get prior authorization, you pay: </w:t>
            </w:r>
          </w:p>
          <w:p w14:paraId="2C7ED383" w14:textId="4133C0DF" w:rsidR="00F24EA8" w:rsidRDefault="00F24EA8" w:rsidP="00F24EA8">
            <w:pPr>
              <w:pStyle w:val="iBAAGStandardText"/>
            </w:pPr>
            <w:r>
              <w:rPr>
                <w:rStyle w:val="iBAAGStandardTextBoldChar"/>
              </w:rPr>
              <w:t>50</w:t>
            </w:r>
            <w:r w:rsidRPr="00246DAB">
              <w:rPr>
                <w:rStyle w:val="iBAAGStandardTextBoldChar"/>
              </w:rPr>
              <w:t>%</w:t>
            </w:r>
            <w:r>
              <w:t xml:space="preserve"> co-insurance</w:t>
            </w:r>
          </w:p>
          <w:p w14:paraId="24D8F00E" w14:textId="77777777" w:rsidR="00F24EA8" w:rsidRPr="00DE556B" w:rsidRDefault="00F24EA8"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1EEA8C16" w14:textId="7FA05546" w:rsidR="00086973" w:rsidRPr="002D7792" w:rsidRDefault="00086973" w:rsidP="001D6D48">
            <w:pPr>
              <w:pStyle w:val="iBAAGStandardText"/>
              <w:rPr>
                <w:rStyle w:val="InstructionalTextChar"/>
                <w:color w:val="auto"/>
              </w:rPr>
            </w:pPr>
            <w:r w:rsidRPr="002D7792">
              <w:rPr>
                <w:rStyle w:val="MandateStandardTextChar"/>
                <w:color w:val="auto"/>
              </w:rPr>
              <w:t xml:space="preserve">Limited to </w:t>
            </w:r>
            <w:r w:rsidRPr="002D7792">
              <w:rPr>
                <w:rStyle w:val="MandateTextBoldChar"/>
                <w:color w:val="auto"/>
              </w:rPr>
              <w:t xml:space="preserve">4 </w:t>
            </w:r>
            <w:r w:rsidRPr="002D7792">
              <w:rPr>
                <w:rStyle w:val="MandateStandardTextChar"/>
                <w:color w:val="auto"/>
              </w:rPr>
              <w:t>completed egg retrievals per lifetime per person.</w:t>
            </w:r>
            <w:r w:rsidRPr="002D7792" w:rsidDel="00F24EA8">
              <w:rPr>
                <w:rStyle w:val="InstructionalTextChar"/>
                <w:color w:val="auto"/>
              </w:rPr>
              <w:t xml:space="preserve"> </w:t>
            </w:r>
          </w:p>
          <w:p w14:paraId="357FC2EB" w14:textId="77777777" w:rsidR="00086973" w:rsidRPr="00145372" w:rsidRDefault="00086973" w:rsidP="001D6D48">
            <w:pPr>
              <w:pStyle w:val="iBAAGStandardText"/>
            </w:pPr>
          </w:p>
          <w:p w14:paraId="58717A65" w14:textId="77777777" w:rsidR="002E2691" w:rsidRPr="00DE556B" w:rsidRDefault="002E2691" w:rsidP="006A6DDF">
            <w:pPr>
              <w:pStyle w:val="iBAAGStandardText"/>
            </w:pPr>
            <w:r w:rsidRPr="00DE556B">
              <w:t>No coverage for:</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271E09AF" w14:textId="443D9CE2" w:rsidR="00F24EA8" w:rsidRDefault="00F24EA8" w:rsidP="00F24EA8">
            <w:pPr>
              <w:pStyle w:val="iBAAGLevel1Bullets"/>
            </w:pPr>
            <w:r>
              <w:t>Cryo-preservation and other forms of preservation of reproductive materials for purpose of elective fertility preservation.</w:t>
            </w:r>
          </w:p>
          <w:p w14:paraId="46665378" w14:textId="77777777" w:rsidR="00F24EA8" w:rsidRDefault="00F24EA8" w:rsidP="00F24EA8">
            <w:pPr>
              <w:pStyle w:val="iBAAGLevel1Bullets"/>
            </w:pPr>
            <w:r>
              <w:t>Long-term storage (greater than a year) of reproductive materials: sperm, eggs, embryos, ovarian tissue, and testicular tissue.</w:t>
            </w:r>
          </w:p>
          <w:p w14:paraId="5E9CF4B7" w14:textId="0AB86751" w:rsidR="00F24EA8" w:rsidRPr="002D7792" w:rsidRDefault="00F24EA8" w:rsidP="00F24EA8">
            <w:pPr>
              <w:pStyle w:val="iBAAGLevel1Bullets"/>
              <w:rPr>
                <w:rStyle w:val="InstructionalTextChar"/>
                <w:b w:val="0"/>
                <w:color w:val="auto"/>
              </w:rPr>
            </w:pPr>
            <w:r w:rsidRPr="002D7792">
              <w:rPr>
                <w:color w:val="auto"/>
              </w:rPr>
              <w:t>Non-medical costs of donor services.</w:t>
            </w: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1" w:name="Special_Services"/>
            <w:r w:rsidRPr="00DE556B">
              <w:t>Special Services</w:t>
            </w:r>
            <w:bookmarkEnd w:id="9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76"/>
      </w:tblGrid>
      <w:tr w:rsidR="00632780" w:rsidRPr="00DE556B" w14:paraId="58717AC5" w14:textId="77777777" w:rsidTr="000358A2">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632780" w:rsidRPr="00DE556B" w14:paraId="58717AD2" w14:textId="77777777" w:rsidTr="000358A2">
        <w:tc>
          <w:tcPr>
            <w:tcW w:w="3445" w:type="dxa"/>
            <w:shd w:val="clear" w:color="auto" w:fill="FFFFFF" w:themeFill="background1"/>
          </w:tcPr>
          <w:p w14:paraId="58717AC6" w14:textId="77777777" w:rsidR="00275C43" w:rsidRPr="00DE556B" w:rsidRDefault="00275C43" w:rsidP="001967A9">
            <w:pPr>
              <w:pStyle w:val="iBAAGSituationBoxName"/>
            </w:pPr>
            <w:bookmarkStart w:id="92" w:name="Acupuncture_Services"/>
            <w:r w:rsidRPr="00DE556B">
              <w:t>Acupuncture Services</w:t>
            </w:r>
            <w:bookmarkEnd w:id="9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1240C0BB"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592E8CBD"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3CA00126" w:rsidR="00275C43" w:rsidRPr="00DE556B" w:rsidRDefault="00275C43" w:rsidP="002555D3">
            <w:pPr>
              <w:pStyle w:val="iBAAGStandardText"/>
            </w:pPr>
            <w:r w:rsidRPr="00DE556B">
              <w:rPr>
                <w:rStyle w:val="iBAAGStandardTextBoldChar"/>
              </w:rPr>
              <w:t>$</w:t>
            </w:r>
            <w:r w:rsidR="00A00BEB">
              <w:rPr>
                <w:rStyle w:val="iBAAGStandardTextBoldChar"/>
              </w:rPr>
              <w:t>3</w:t>
            </w:r>
            <w:r w:rsidRPr="00DE556B">
              <w:rPr>
                <w:rStyle w:val="iBAAGStandardTextBoldChar"/>
              </w:rPr>
              <w:t>0</w:t>
            </w:r>
            <w:r w:rsidRPr="00DE556B">
              <w:t xml:space="preserve"> co-pay per visit</w:t>
            </w:r>
            <w:r w:rsidR="000B67AD" w:rsidRPr="00DE556B">
              <w:t>.</w:t>
            </w:r>
          </w:p>
          <w:p w14:paraId="4BCF9E52" w14:textId="7167771D"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29517E3C" w:rsidR="00275C43" w:rsidRPr="00DE556B" w:rsidRDefault="00EA0AF8"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58717AD1" w14:textId="47F49A8D" w:rsidR="00275C43" w:rsidRPr="00DE556B" w:rsidRDefault="00E2378E" w:rsidP="00E2378E">
            <w:pPr>
              <w:pStyle w:val="iBAAGStandardText"/>
            </w:pPr>
            <w:r>
              <w:t xml:space="preserve">Limited to </w:t>
            </w:r>
            <w:r>
              <w:rPr>
                <w:rStyle w:val="iBAAGStandardTextBoldChar"/>
              </w:rPr>
              <w:t>$</w:t>
            </w:r>
            <w:r w:rsidR="00A00BEB">
              <w:rPr>
                <w:rStyle w:val="iBAAGStandardTextBoldChar"/>
              </w:rPr>
              <w:t>2</w:t>
            </w:r>
            <w:r>
              <w:rPr>
                <w:rStyle w:val="iBAAGStandardTextBoldChar"/>
              </w:rPr>
              <w:t>,</w:t>
            </w:r>
            <w:r w:rsidR="00A00BEB">
              <w:rPr>
                <w:rStyle w:val="iBAAGStandardTextBoldChar"/>
              </w:rPr>
              <w:t>500</w:t>
            </w:r>
            <w:r>
              <w:t xml:space="preserve"> in eligible expenses per year.</w:t>
            </w:r>
          </w:p>
        </w:tc>
      </w:tr>
      <w:tr w:rsidR="00632780" w:rsidRPr="00DE556B" w14:paraId="1B05F988" w14:textId="77777777" w:rsidTr="000358A2">
        <w:tc>
          <w:tcPr>
            <w:tcW w:w="3445"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252"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252"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252"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3293"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632780" w:rsidRPr="00DE556B" w14:paraId="79CB9FA3" w14:textId="77777777" w:rsidTr="000358A2">
        <w:tc>
          <w:tcPr>
            <w:tcW w:w="3445" w:type="dxa"/>
            <w:shd w:val="clear" w:color="auto" w:fill="FFFFFF" w:themeFill="background1"/>
          </w:tcPr>
          <w:p w14:paraId="670B9511" w14:textId="7908B94F" w:rsidR="00FD4E73" w:rsidRDefault="00FD4E73" w:rsidP="00A07E12">
            <w:pPr>
              <w:pStyle w:val="iBAAGSituationBoxName"/>
            </w:pPr>
            <w:bookmarkStart w:id="93" w:name="Cellular_Gene_Therapy"/>
            <w:r>
              <w:t>Cellular and Gene Therapy</w:t>
            </w:r>
            <w:bookmarkEnd w:id="93"/>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9"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252" w:type="dxa"/>
            <w:gridSpan w:val="2"/>
            <w:shd w:val="clear" w:color="auto" w:fill="FFFFFF" w:themeFill="background1"/>
          </w:tcPr>
          <w:p w14:paraId="2F7FF661" w14:textId="2925FD3D"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3170C61B"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252"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3EEC6412"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252" w:type="dxa"/>
            <w:gridSpan w:val="2"/>
            <w:shd w:val="clear" w:color="auto" w:fill="FFFFFF" w:themeFill="background1"/>
          </w:tcPr>
          <w:p w14:paraId="5B6B7E60" w14:textId="1017C7A6"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36DFFD51" w:rsidR="00FD4E73" w:rsidRDefault="00EA0AF8" w:rsidP="00FD4E73">
            <w:pPr>
              <w:pStyle w:val="iBAAGStandardText"/>
            </w:pPr>
            <w:r>
              <w:rPr>
                <w:rStyle w:val="iBAAGStandardTextBoldChar"/>
              </w:rPr>
              <w:t>50%</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3293"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632780" w:rsidRPr="00DE556B" w14:paraId="58717B03" w14:textId="77777777" w:rsidTr="000358A2">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632780" w:rsidRPr="00DE556B" w14:paraId="58717B41" w14:textId="77777777" w:rsidTr="000358A2">
        <w:tc>
          <w:tcPr>
            <w:tcW w:w="3445" w:type="dxa"/>
            <w:shd w:val="clear" w:color="auto" w:fill="FFFFFF" w:themeFill="background1"/>
          </w:tcPr>
          <w:p w14:paraId="58717B04" w14:textId="77777777" w:rsidR="00FD4E73" w:rsidRPr="00DE556B" w:rsidRDefault="00FD4E73" w:rsidP="001967A9">
            <w:pPr>
              <w:pStyle w:val="iBAAGSituationBoxName"/>
            </w:pPr>
            <w:bookmarkStart w:id="94" w:name="Clinical_Trials"/>
            <w:r w:rsidRPr="00DE556B">
              <w:t>Clinical Trials</w:t>
            </w:r>
            <w:bookmarkEnd w:id="94"/>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157A2584"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6E7AD23F"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0358A2">
        <w:tc>
          <w:tcPr>
            <w:tcW w:w="13507" w:type="dxa"/>
            <w:gridSpan w:val="9"/>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111267" w:rsidRPr="00DE556B" w14:paraId="58717B54" w14:textId="77777777" w:rsidTr="000358A2">
        <w:tc>
          <w:tcPr>
            <w:tcW w:w="3445" w:type="dxa"/>
            <w:shd w:val="clear" w:color="auto" w:fill="FFFFFF" w:themeFill="background1"/>
          </w:tcPr>
          <w:p w14:paraId="58717B44" w14:textId="77777777" w:rsidR="00FD4E73" w:rsidRPr="00DE556B" w:rsidRDefault="00FD4E73" w:rsidP="001967A9">
            <w:pPr>
              <w:pStyle w:val="iBAAGSituationBoxName"/>
            </w:pPr>
            <w:bookmarkStart w:id="95" w:name="Congenital_Heart_Disease_Resource_Servic"/>
            <w:r w:rsidRPr="00DE556B">
              <w:t>Congenital Heart Disease Resource Services (CHDRS)</w:t>
            </w:r>
            <w:bookmarkEnd w:id="95"/>
          </w:p>
        </w:tc>
        <w:tc>
          <w:tcPr>
            <w:tcW w:w="10062" w:type="dxa"/>
            <w:gridSpan w:val="8"/>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1"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632780" w:rsidRPr="00DE556B" w14:paraId="58717B5B" w14:textId="77777777" w:rsidTr="000358A2">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632780" w:rsidRPr="00DE556B" w14:paraId="58717B95" w14:textId="77777777" w:rsidTr="000358A2">
        <w:tc>
          <w:tcPr>
            <w:tcW w:w="3445" w:type="dxa"/>
            <w:shd w:val="clear" w:color="auto" w:fill="FFFFFF" w:themeFill="background1"/>
          </w:tcPr>
          <w:p w14:paraId="58717B5C" w14:textId="77777777" w:rsidR="00FD4E73" w:rsidRPr="00DE556B" w:rsidRDefault="00FD4E73" w:rsidP="001967A9">
            <w:pPr>
              <w:pStyle w:val="iBAAGSituationBoxName"/>
            </w:pPr>
            <w:bookmarkStart w:id="96" w:name="Congenital_Heart_Disease_Surgeries"/>
            <w:r w:rsidRPr="00DE556B">
              <w:t>Congenital Heart Disease Surgeries</w:t>
            </w:r>
            <w:bookmarkEnd w:id="96"/>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4E0F245C" w14:textId="7D9C6948" w:rsidR="00FD4E73" w:rsidRPr="00DE556B" w:rsidRDefault="00EA0AF8" w:rsidP="00D46B91">
            <w:pPr>
              <w:pStyle w:val="iBAAGStandardText"/>
              <w:rPr>
                <w:b/>
                <w:color w:val="FF00FF"/>
              </w:rPr>
            </w:pPr>
            <w:r>
              <w:rPr>
                <w:rStyle w:val="iBAAGStandardTextBoldChar"/>
              </w:rPr>
              <w:t>0%</w:t>
            </w:r>
            <w:r w:rsidR="00FD4E73" w:rsidRPr="00DE556B">
              <w:t xml:space="preserve"> co-insurance, after you pay the deductible </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7D8BB4B8" w14:textId="77777777" w:rsidR="00A00BEB" w:rsidRPr="00DE556B" w:rsidRDefault="00A00BEB" w:rsidP="00A00BEB">
            <w:pPr>
              <w:pStyle w:val="iBAAGStandardText"/>
              <w:rPr>
                <w:b/>
                <w:color w:val="FF00FF"/>
              </w:rPr>
            </w:pPr>
            <w:r>
              <w:rPr>
                <w:rStyle w:val="iBAAGStandardTextBoldChar"/>
              </w:rPr>
              <w:t>0%</w:t>
            </w:r>
            <w:r w:rsidRPr="00DE556B">
              <w:t xml:space="preserve"> co-insurance, after you pay the deductible </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184F81B3" w:rsidR="00FD4E73" w:rsidRPr="00DE556B" w:rsidRDefault="00FD4E73" w:rsidP="006A6DDF">
            <w:pPr>
              <w:pStyle w:val="iBAAGStandardText"/>
            </w:pPr>
            <w:r w:rsidRPr="00DE556B">
              <w:t>No</w:t>
            </w:r>
          </w:p>
          <w:p w14:paraId="58717B80" w14:textId="77777777" w:rsidR="00FD4E73" w:rsidRPr="00DE556B" w:rsidRDefault="00FD4E73" w:rsidP="002D7792">
            <w:pPr>
              <w:pStyle w:val="iBAAGStandardText"/>
            </w:pPr>
          </w:p>
        </w:tc>
        <w:tc>
          <w:tcPr>
            <w:tcW w:w="2252" w:type="dxa"/>
            <w:gridSpan w:val="2"/>
            <w:shd w:val="clear" w:color="auto" w:fill="FFFFFF" w:themeFill="background1"/>
          </w:tcPr>
          <w:p w14:paraId="58717B81" w14:textId="486EBBE6" w:rsidR="00FD4E73" w:rsidRPr="00DE556B" w:rsidRDefault="00EA0AF8"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5B2B4813" w:rsidR="00FD4E73" w:rsidRPr="00DE556B" w:rsidRDefault="00EA0AF8"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632780" w:rsidRPr="00DE556B" w14:paraId="58717B9C" w14:textId="77777777" w:rsidTr="000358A2">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632780" w:rsidRPr="00DE556B" w14:paraId="4CAB53BA" w14:textId="77777777" w:rsidTr="000358A2">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7" w:name="Culturally_Based_Services"/>
            <w:r w:rsidRPr="00DE556B">
              <w:t xml:space="preserve">Culturally-Based Services </w:t>
            </w:r>
            <w:bookmarkEnd w:id="97"/>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1F0046ED" w14:textId="77777777" w:rsidR="00A00BEB" w:rsidRPr="00DE556B" w:rsidRDefault="00A00BEB" w:rsidP="00A00BEB">
            <w:pPr>
              <w:pStyle w:val="iBAAGStandardText"/>
              <w:rPr>
                <w:b/>
                <w:color w:val="FF00FF"/>
              </w:rPr>
            </w:pPr>
            <w:r>
              <w:rPr>
                <w:rStyle w:val="iBAAGStandardTextBoldChar"/>
              </w:rPr>
              <w:t>0%</w:t>
            </w:r>
            <w:r w:rsidRPr="00DE556B">
              <w:t xml:space="preserve"> co-insurance, after you pay the deductible </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67A3F9F8"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rsidP="002D7792">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632780" w:rsidRPr="00DE556B" w14:paraId="1415C18B" w14:textId="77777777" w:rsidTr="000358A2">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632780" w:rsidRPr="00DE556B" w14:paraId="58717BD8" w14:textId="77777777" w:rsidTr="000358A2">
        <w:tc>
          <w:tcPr>
            <w:tcW w:w="3445" w:type="dxa"/>
            <w:shd w:val="clear" w:color="auto" w:fill="FFFFFF" w:themeFill="background1"/>
          </w:tcPr>
          <w:p w14:paraId="58717B9D" w14:textId="77777777" w:rsidR="00FD4E73" w:rsidRPr="00DE556B" w:rsidRDefault="00FD4E73" w:rsidP="001967A9">
            <w:pPr>
              <w:pStyle w:val="iBAAGSituationBoxName"/>
            </w:pPr>
            <w:bookmarkStart w:id="98" w:name="Dental_Services_Accident_Only"/>
            <w:r w:rsidRPr="001967A9">
              <w:t>Dental Services - Accident Only</w:t>
            </w:r>
            <w:bookmarkEnd w:id="98"/>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5EB7D474" w14:textId="77777777" w:rsidR="00A00BEB" w:rsidRPr="00DE556B" w:rsidRDefault="00A00BEB" w:rsidP="00A00BEB">
            <w:pPr>
              <w:pStyle w:val="iBAAGStandardText"/>
              <w:rPr>
                <w:b/>
                <w:color w:val="FF00FF"/>
              </w:rPr>
            </w:pPr>
            <w:r>
              <w:rPr>
                <w:rStyle w:val="iBAAGStandardTextBoldChar"/>
              </w:rPr>
              <w:t>0%</w:t>
            </w:r>
            <w:r w:rsidRPr="00DE556B">
              <w:t xml:space="preserve"> co-insurance, after you pay the deductible </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BB3" w14:textId="6D8FD742" w:rsidR="00FD4E73" w:rsidRPr="00DE556B" w:rsidRDefault="00EA0AF8" w:rsidP="006A6DDF">
            <w:pPr>
              <w:pStyle w:val="iBAAGStandardText"/>
            </w:pPr>
            <w:r>
              <w:rPr>
                <w:rStyle w:val="iBAAGStandardTextBoldChar"/>
              </w:rPr>
              <w:t>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2" w:type="dxa"/>
            <w:gridSpan w:val="2"/>
            <w:shd w:val="clear" w:color="auto" w:fill="FFFFFF" w:themeFill="background1"/>
          </w:tcPr>
          <w:p w14:paraId="58717BC3" w14:textId="4241EA59" w:rsidR="00FD4E73" w:rsidRPr="00DE556B" w:rsidRDefault="00EA0AF8" w:rsidP="006A6DDF">
            <w:pPr>
              <w:pStyle w:val="iBAAGStandardText"/>
            </w:pPr>
            <w:r>
              <w:rPr>
                <w:rStyle w:val="iBAAGStandardTextBoldChar"/>
              </w:rPr>
              <w:t>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D72BB4" w:rsidRPr="00DE556B" w14:paraId="15FC9FE5" w14:textId="77777777" w:rsidTr="000358A2">
        <w:tc>
          <w:tcPr>
            <w:tcW w:w="3445" w:type="dxa"/>
            <w:tcBorders>
              <w:bottom w:val="single" w:sz="4" w:space="0" w:color="000000" w:themeColor="text1"/>
            </w:tcBorders>
            <w:shd w:val="clear" w:color="auto" w:fill="31849B"/>
            <w:vAlign w:val="center"/>
          </w:tcPr>
          <w:p w14:paraId="268C29B7" w14:textId="77777777" w:rsidR="00D72BB4" w:rsidRPr="00DE556B" w:rsidRDefault="00D72BB4" w:rsidP="00A86D08">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A290E52" w14:textId="77777777" w:rsidR="00D72BB4" w:rsidRPr="00DE556B" w:rsidRDefault="00D72BB4" w:rsidP="00A86D08">
            <w:pPr>
              <w:pStyle w:val="iBAAGTableHeader"/>
            </w:pPr>
            <w:r w:rsidRPr="00DE556B">
              <w:t>Your cost if you use</w:t>
            </w:r>
          </w:p>
          <w:p w14:paraId="44174C83" w14:textId="77777777" w:rsidR="00D72BB4" w:rsidRPr="00DE556B" w:rsidRDefault="00D72BB4" w:rsidP="00A86D08">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CDF0692" w14:textId="77777777" w:rsidR="00D72BB4" w:rsidRPr="00DE556B" w:rsidRDefault="00D72BB4" w:rsidP="00A86D08">
            <w:pPr>
              <w:pStyle w:val="iBAAGTableHeader"/>
            </w:pPr>
            <w:r w:rsidRPr="00DE556B">
              <w:t>Your cost if you use</w:t>
            </w:r>
          </w:p>
          <w:p w14:paraId="230BE5BC" w14:textId="77777777" w:rsidR="00D72BB4" w:rsidRPr="00DE556B" w:rsidRDefault="00D72BB4" w:rsidP="00A86D08">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A7916D8" w14:textId="77777777" w:rsidR="00D72BB4" w:rsidRPr="00DE556B" w:rsidRDefault="00D72BB4" w:rsidP="00A86D08">
            <w:pPr>
              <w:pStyle w:val="iBAAGTableHeader"/>
            </w:pPr>
            <w:r w:rsidRPr="00DE556B">
              <w:t>Your cost if you use U.S.</w:t>
            </w:r>
          </w:p>
          <w:p w14:paraId="326E2321" w14:textId="77777777" w:rsidR="00D72BB4" w:rsidRPr="00DE556B" w:rsidRDefault="00D72BB4" w:rsidP="00A86D08">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4646677A" w14:textId="77777777" w:rsidR="00D72BB4" w:rsidRPr="00DE556B" w:rsidRDefault="00D72BB4" w:rsidP="00A86D08">
            <w:pPr>
              <w:pStyle w:val="iBAAGTableHeader"/>
            </w:pPr>
            <w:r w:rsidRPr="00DE556B">
              <w:t>Limits &amp; Exceptions</w:t>
            </w:r>
          </w:p>
        </w:tc>
      </w:tr>
      <w:tr w:rsidR="00D72BB4" w:rsidRPr="00DE556B" w14:paraId="448928B9" w14:textId="77777777" w:rsidTr="000358A2">
        <w:tc>
          <w:tcPr>
            <w:tcW w:w="3445" w:type="dxa"/>
            <w:shd w:val="clear" w:color="auto" w:fill="FFFFFF" w:themeFill="background1"/>
          </w:tcPr>
          <w:p w14:paraId="5F1D1CA9" w14:textId="77777777" w:rsidR="00D72BB4" w:rsidRPr="003F3B5E" w:rsidRDefault="00D72BB4" w:rsidP="00D72BB4">
            <w:pPr>
              <w:pStyle w:val="iBAAGSituationBoxName"/>
            </w:pPr>
            <w:bookmarkStart w:id="99" w:name="Dental_Anesthesia_Services"/>
            <w:r w:rsidRPr="00B56AA4">
              <w:t>Dental Services</w:t>
            </w:r>
            <w:bookmarkEnd w:id="99"/>
            <w:r>
              <w:t xml:space="preserve"> - Other</w:t>
            </w:r>
          </w:p>
          <w:p w14:paraId="7AE1721B" w14:textId="77777777" w:rsidR="00D72BB4" w:rsidRPr="00F13EDA" w:rsidRDefault="00D72BB4" w:rsidP="00D72BB4">
            <w:pPr>
              <w:pStyle w:val="iBAAGStandardText"/>
            </w:pPr>
          </w:p>
          <w:p w14:paraId="35E37989" w14:textId="77777777" w:rsidR="00D72BB4" w:rsidRPr="00F13EDA" w:rsidRDefault="00D72BB4" w:rsidP="00D72BB4">
            <w:pPr>
              <w:pStyle w:val="iBAAGStandardText"/>
            </w:pPr>
            <w:r w:rsidRPr="00F13EDA">
              <w:t>Benefits include:</w:t>
            </w:r>
          </w:p>
          <w:p w14:paraId="72BA3CD5" w14:textId="77777777" w:rsidR="00D72BB4" w:rsidRDefault="00D72BB4" w:rsidP="00D72BB4">
            <w:pPr>
              <w:pStyle w:val="iBAAGLevel1Bullets"/>
              <w:ind w:left="720"/>
            </w:pPr>
            <w:r>
              <w:t>Surgery</w:t>
            </w:r>
          </w:p>
          <w:p w14:paraId="6DBC9CD4" w14:textId="77777777" w:rsidR="00D72BB4" w:rsidRPr="00F13EDA" w:rsidRDefault="00D72BB4" w:rsidP="00D72BB4">
            <w:pPr>
              <w:pStyle w:val="iBAAGLevel1Bullets"/>
              <w:ind w:left="720"/>
            </w:pPr>
            <w:r>
              <w:t>General anesthesia</w:t>
            </w:r>
          </w:p>
          <w:p w14:paraId="77D96F1E" w14:textId="77777777" w:rsidR="00D72BB4" w:rsidRDefault="00D72BB4" w:rsidP="00D72BB4">
            <w:pPr>
              <w:pStyle w:val="iBAAGLevel1Bullets"/>
              <w:ind w:left="720"/>
            </w:pPr>
            <w:r>
              <w:t>Facility charges</w:t>
            </w:r>
          </w:p>
          <w:p w14:paraId="6B88C6B6" w14:textId="77777777" w:rsidR="00D72BB4" w:rsidRPr="001266A7" w:rsidRDefault="00D72BB4" w:rsidP="00D72BB4">
            <w:pPr>
              <w:pStyle w:val="iBAAGStandardText"/>
            </w:pPr>
          </w:p>
          <w:p w14:paraId="793C14D9" w14:textId="77777777" w:rsidR="00D72BB4" w:rsidRPr="001266A7" w:rsidRDefault="00D72BB4" w:rsidP="00D72BB4">
            <w:pPr>
              <w:pStyle w:val="iBAAGStandardTextBold"/>
            </w:pPr>
            <w:r w:rsidRPr="001266A7">
              <w:t xml:space="preserve">Want more information? </w:t>
            </w:r>
          </w:p>
          <w:p w14:paraId="10F8B5DB" w14:textId="77777777" w:rsidR="00D72BB4" w:rsidRPr="001266A7" w:rsidRDefault="00D72BB4" w:rsidP="00D72BB4">
            <w:pPr>
              <w:pStyle w:val="iBAAGStandardText"/>
            </w:pPr>
            <w:r w:rsidRPr="001266A7">
              <w:t xml:space="preserve">View the </w:t>
            </w:r>
            <w:hyperlink r:id="rId75" w:history="1">
              <w:r w:rsidRPr="001266A7">
                <w:rPr>
                  <w:rStyle w:val="Hyperlinks"/>
                </w:rPr>
                <w:t>glossary</w:t>
              </w:r>
            </w:hyperlink>
            <w:r w:rsidRPr="001266A7">
              <w:t xml:space="preserve"> for definitions.</w:t>
            </w:r>
          </w:p>
          <w:p w14:paraId="0FE0730C" w14:textId="77777777" w:rsidR="00D72BB4" w:rsidRPr="001967A9" w:rsidRDefault="00D72BB4" w:rsidP="001967A9">
            <w:pPr>
              <w:pStyle w:val="iBAAGSituationBoxName"/>
            </w:pPr>
          </w:p>
        </w:tc>
        <w:tc>
          <w:tcPr>
            <w:tcW w:w="2252" w:type="dxa"/>
            <w:gridSpan w:val="2"/>
            <w:shd w:val="clear" w:color="auto" w:fill="FFFFFF" w:themeFill="background1"/>
          </w:tcPr>
          <w:p w14:paraId="082B57FE" w14:textId="77777777" w:rsidR="00D72BB4" w:rsidRDefault="00D72BB4" w:rsidP="00D72BB4">
            <w:pPr>
              <w:pStyle w:val="iBAAGStandardText"/>
            </w:pPr>
            <w:r w:rsidRPr="007328F7">
              <w:t>The amount you pay is based on the different services you receive.</w:t>
            </w:r>
          </w:p>
          <w:p w14:paraId="01DB736F" w14:textId="77777777" w:rsidR="00D72BB4" w:rsidRDefault="00D72BB4" w:rsidP="00D72BB4">
            <w:pPr>
              <w:pStyle w:val="iBAAGStandardText"/>
            </w:pPr>
          </w:p>
          <w:p w14:paraId="5AE819BA" w14:textId="77777777" w:rsidR="00D72BB4" w:rsidRPr="00C739E6" w:rsidRDefault="00D72BB4" w:rsidP="00D72BB4">
            <w:pPr>
              <w:pStyle w:val="iBAAGStandardTextBold"/>
            </w:pPr>
            <w:r w:rsidRPr="00C739E6">
              <w:t>Is prior authorization needed?</w:t>
            </w:r>
          </w:p>
          <w:p w14:paraId="152FDB74" w14:textId="6F7823AC" w:rsidR="00D72BB4" w:rsidRDefault="00D72BB4" w:rsidP="00D72BB4">
            <w:r w:rsidRPr="007B1598">
              <w:rPr>
                <w:rStyle w:val="iBAAGStandardTextChar"/>
              </w:rPr>
              <w:t>No</w:t>
            </w:r>
          </w:p>
          <w:p w14:paraId="30AA3FCB" w14:textId="77777777" w:rsidR="00D72BB4" w:rsidRDefault="00D72BB4" w:rsidP="002D7792">
            <w:pPr>
              <w:pStyle w:val="iBAAGStandardText"/>
              <w:rPr>
                <w:rStyle w:val="iBAAGStandardTextBoldChar"/>
              </w:rPr>
            </w:pPr>
          </w:p>
        </w:tc>
        <w:tc>
          <w:tcPr>
            <w:tcW w:w="2252" w:type="dxa"/>
            <w:gridSpan w:val="2"/>
            <w:shd w:val="clear" w:color="auto" w:fill="FFFFFF" w:themeFill="background1"/>
          </w:tcPr>
          <w:p w14:paraId="331E088C" w14:textId="77777777" w:rsidR="00D72BB4" w:rsidRDefault="00D72BB4" w:rsidP="00D72BB4">
            <w:pPr>
              <w:pStyle w:val="iBAAGStandardText"/>
            </w:pPr>
            <w:r w:rsidRPr="007328F7">
              <w:t>The amount you pay is based on the different services you receive.</w:t>
            </w:r>
          </w:p>
          <w:p w14:paraId="223AA4E0" w14:textId="77777777" w:rsidR="00D72BB4" w:rsidRDefault="00D72BB4" w:rsidP="00D72BB4">
            <w:pPr>
              <w:pStyle w:val="iBAAGStandardText"/>
            </w:pPr>
          </w:p>
          <w:p w14:paraId="3ED3D9D3" w14:textId="77777777" w:rsidR="00D72BB4" w:rsidRPr="00C739E6" w:rsidRDefault="00D72BB4" w:rsidP="00D72BB4">
            <w:pPr>
              <w:pStyle w:val="iBAAGStandardTextBold"/>
            </w:pPr>
            <w:r w:rsidRPr="00C739E6">
              <w:t>Is prior authorization needed?</w:t>
            </w:r>
          </w:p>
          <w:p w14:paraId="0E5E1D93" w14:textId="3769CA8D" w:rsidR="00D72BB4" w:rsidRPr="00DE556B" w:rsidDel="00EA0AF8" w:rsidRDefault="00D72BB4" w:rsidP="002D7792">
            <w:pPr>
              <w:rPr>
                <w:rStyle w:val="iBAAGStandardTextBoldChar"/>
              </w:rPr>
            </w:pPr>
            <w:r w:rsidRPr="007B1598">
              <w:rPr>
                <w:rStyle w:val="iBAAGStandardTextChar"/>
              </w:rPr>
              <w:t>No</w:t>
            </w:r>
            <w:r w:rsidRPr="00DE556B" w:rsidDel="00EA0AF8">
              <w:rPr>
                <w:rStyle w:val="iBAAGStandardTextBoldChar"/>
              </w:rPr>
              <w:t xml:space="preserve"> </w:t>
            </w:r>
          </w:p>
        </w:tc>
        <w:tc>
          <w:tcPr>
            <w:tcW w:w="2252" w:type="dxa"/>
            <w:gridSpan w:val="2"/>
            <w:shd w:val="clear" w:color="auto" w:fill="FFFFFF" w:themeFill="background1"/>
          </w:tcPr>
          <w:p w14:paraId="74867029" w14:textId="77777777" w:rsidR="00D72BB4" w:rsidRDefault="00D72BB4" w:rsidP="00D72BB4">
            <w:pPr>
              <w:pStyle w:val="iBAAGStandardText"/>
            </w:pPr>
            <w:r w:rsidRPr="007328F7">
              <w:t>The amount you pay is based on the different services you receive.</w:t>
            </w:r>
          </w:p>
          <w:p w14:paraId="6489CBA7" w14:textId="77777777" w:rsidR="00D72BB4" w:rsidRDefault="00D72BB4" w:rsidP="00D72BB4">
            <w:pPr>
              <w:pStyle w:val="iBAAGStandardText"/>
            </w:pPr>
          </w:p>
          <w:p w14:paraId="1556C220" w14:textId="77777777" w:rsidR="00D72BB4" w:rsidRPr="00C739E6" w:rsidRDefault="00D72BB4" w:rsidP="00D72BB4">
            <w:pPr>
              <w:pStyle w:val="iBAAGStandardTextBold"/>
            </w:pPr>
            <w:r w:rsidRPr="00C739E6">
              <w:t>Is prior authorization needed?</w:t>
            </w:r>
          </w:p>
          <w:p w14:paraId="3C621427" w14:textId="77777777" w:rsidR="00D72BB4" w:rsidRDefault="00D72BB4" w:rsidP="00D72BB4">
            <w:pPr>
              <w:pStyle w:val="iBAAGStandardText"/>
            </w:pPr>
            <w:r>
              <w:t>Yes</w:t>
            </w:r>
          </w:p>
          <w:p w14:paraId="19ABDD6F" w14:textId="77777777" w:rsidR="00D72BB4" w:rsidRDefault="00D72BB4" w:rsidP="00D72BB4">
            <w:pPr>
              <w:pStyle w:val="iBAAGStandardText"/>
            </w:pPr>
            <w:r>
              <w:tab/>
            </w:r>
          </w:p>
          <w:p w14:paraId="715AA6D1" w14:textId="77777777" w:rsidR="00D72BB4" w:rsidRDefault="00D72BB4" w:rsidP="00D72BB4">
            <w:pPr>
              <w:pStyle w:val="iBAAGStandardTextBold"/>
            </w:pPr>
            <w:r>
              <w:t>Prior authorization is:</w:t>
            </w:r>
          </w:p>
          <w:p w14:paraId="3DBE824F" w14:textId="77777777" w:rsidR="00D72BB4" w:rsidRDefault="00D72BB4" w:rsidP="00D72BB4">
            <w:pPr>
              <w:pStyle w:val="iBAAGStandardText"/>
            </w:pPr>
            <w:r w:rsidRPr="00774B34">
              <w:t xml:space="preserve">Getting </w:t>
            </w:r>
            <w:r w:rsidRPr="00593F2E">
              <w:t>approval</w:t>
            </w:r>
            <w:r>
              <w:t xml:space="preserve"> by calling the number listed on your health plan ID card before you can get medicine or services.</w:t>
            </w:r>
          </w:p>
          <w:p w14:paraId="5099D735" w14:textId="77777777" w:rsidR="00D72BB4" w:rsidRDefault="00D72BB4" w:rsidP="00D72BB4">
            <w:pPr>
              <w:pStyle w:val="iBAAGStandardText"/>
            </w:pPr>
          </w:p>
          <w:p w14:paraId="38E1E32C" w14:textId="77777777" w:rsidR="00D72BB4" w:rsidRDefault="00D72BB4" w:rsidP="00D72BB4">
            <w:pPr>
              <w:pStyle w:val="iBAAGStandardTextBold"/>
            </w:pPr>
            <w:r>
              <w:t xml:space="preserve">When do I need to call? </w:t>
            </w:r>
          </w:p>
          <w:p w14:paraId="4CD4DD6F" w14:textId="77777777" w:rsidR="00D72BB4" w:rsidRDefault="00D72BB4" w:rsidP="00D72BB4">
            <w:pPr>
              <w:pStyle w:val="iBAAGLevel1Bullets"/>
              <w:ind w:left="720"/>
            </w:pPr>
            <w:r>
              <w:t>5 business days before scheduled services</w:t>
            </w:r>
          </w:p>
          <w:p w14:paraId="1D3FCBFC" w14:textId="77777777" w:rsidR="00D72BB4" w:rsidRDefault="00D72BB4" w:rsidP="00D72BB4">
            <w:pPr>
              <w:pStyle w:val="iBAAGLevel1Bullets"/>
              <w:ind w:left="720"/>
            </w:pPr>
            <w:r>
              <w:t xml:space="preserve">As soon as possible for non-scheduled services </w:t>
            </w:r>
          </w:p>
          <w:p w14:paraId="33814229" w14:textId="77777777" w:rsidR="00D72BB4" w:rsidRDefault="00D72BB4" w:rsidP="00D72BB4">
            <w:pPr>
              <w:pStyle w:val="iBAAGStandardText"/>
            </w:pPr>
          </w:p>
          <w:p w14:paraId="00D400E8" w14:textId="77777777" w:rsidR="00D72BB4" w:rsidRDefault="00D72BB4" w:rsidP="00D72BB4">
            <w:pPr>
              <w:pStyle w:val="iBAAGStandardTextBold"/>
            </w:pPr>
            <w:r>
              <w:t xml:space="preserve">If you don’t get prior authorization, you pay: </w:t>
            </w:r>
          </w:p>
          <w:p w14:paraId="603367DF" w14:textId="1D8653BC" w:rsidR="00D72BB4" w:rsidRDefault="00D72BB4" w:rsidP="00D72BB4">
            <w:pPr>
              <w:pStyle w:val="iBAAGStandardText"/>
            </w:pPr>
            <w:r>
              <w:rPr>
                <w:rStyle w:val="iBAAGStandardTextBoldChar"/>
              </w:rPr>
              <w:t>50</w:t>
            </w:r>
            <w:r w:rsidRPr="00604ED5">
              <w:rPr>
                <w:rStyle w:val="iBAAGStandardTextBoldChar"/>
              </w:rPr>
              <w:t>%</w:t>
            </w:r>
            <w:r>
              <w:t xml:space="preserve"> co-insurance</w:t>
            </w:r>
          </w:p>
          <w:p w14:paraId="4BA1472D" w14:textId="77777777" w:rsidR="00D72BB4" w:rsidRPr="00DE556B" w:rsidDel="00EA0AF8" w:rsidRDefault="00D72BB4" w:rsidP="006A6DDF">
            <w:pPr>
              <w:pStyle w:val="iBAAGStandardText"/>
              <w:rPr>
                <w:rStyle w:val="iBAAGStandardTextBoldChar"/>
              </w:rPr>
            </w:pPr>
          </w:p>
        </w:tc>
        <w:tc>
          <w:tcPr>
            <w:tcW w:w="3293" w:type="dxa"/>
            <w:gridSpan w:val="2"/>
            <w:shd w:val="clear" w:color="auto" w:fill="FFFFFF" w:themeFill="background1"/>
          </w:tcPr>
          <w:p w14:paraId="132EBAEF" w14:textId="77777777" w:rsidR="00D72BB4" w:rsidRPr="00993030" w:rsidRDefault="00D72BB4" w:rsidP="00D72BB4">
            <w:pPr>
              <w:pStyle w:val="iBAAGStandardText"/>
            </w:pPr>
            <w:r w:rsidRPr="00993030">
              <w:t xml:space="preserve">Benefits </w:t>
            </w:r>
            <w:r>
              <w:t>are limited to</w:t>
            </w:r>
            <w:r w:rsidRPr="00C9302B">
              <w:t xml:space="preserve"> a </w:t>
            </w:r>
            <w:r>
              <w:t>person</w:t>
            </w:r>
            <w:r w:rsidRPr="00C9302B">
              <w:t xml:space="preserve"> that</w:t>
            </w:r>
            <w:r w:rsidRPr="00993030">
              <w:t>:</w:t>
            </w:r>
          </w:p>
          <w:p w14:paraId="02C629C9" w14:textId="77777777" w:rsidR="00D72BB4" w:rsidRDefault="00D72BB4" w:rsidP="00D72BB4">
            <w:pPr>
              <w:pStyle w:val="iBAAGLevel1Bullets"/>
              <w:ind w:left="720"/>
            </w:pPr>
            <w:r w:rsidRPr="001E2BF5">
              <w:t>Is under</w:t>
            </w:r>
            <w:r>
              <w:rPr>
                <w:b/>
              </w:rPr>
              <w:t xml:space="preserve"> 5</w:t>
            </w:r>
            <w:r w:rsidRPr="00993030">
              <w:t xml:space="preserve"> years </w:t>
            </w:r>
            <w:r>
              <w:t>of age</w:t>
            </w:r>
          </w:p>
          <w:p w14:paraId="073DB806" w14:textId="77777777" w:rsidR="00D72BB4" w:rsidRPr="00AC3205" w:rsidRDefault="00D72BB4" w:rsidP="00D72BB4">
            <w:pPr>
              <w:pStyle w:val="iBAAGLevel1Bullets"/>
              <w:ind w:left="720"/>
            </w:pPr>
            <w:r>
              <w:t xml:space="preserve">Is severely disabled </w:t>
            </w:r>
          </w:p>
          <w:p w14:paraId="65C973E7" w14:textId="77777777" w:rsidR="00D72BB4" w:rsidRDefault="00D72BB4" w:rsidP="00D72BB4">
            <w:pPr>
              <w:pStyle w:val="iBAAGStandardText"/>
            </w:pPr>
          </w:p>
          <w:p w14:paraId="7C705ED0" w14:textId="77777777" w:rsidR="00D72BB4" w:rsidRDefault="00D72BB4" w:rsidP="00D72BB4">
            <w:pPr>
              <w:pStyle w:val="iBAAGStandardText"/>
            </w:pPr>
            <w:r>
              <w:t>No coverage for d</w:t>
            </w:r>
            <w:r w:rsidRPr="005D3153">
              <w:t>iagnosis and treatment of dental disease</w:t>
            </w:r>
            <w:r>
              <w:t>.</w:t>
            </w:r>
          </w:p>
          <w:p w14:paraId="05345AB9" w14:textId="77777777" w:rsidR="00D72BB4" w:rsidRPr="00DE556B" w:rsidDel="00A00BEB" w:rsidRDefault="00D72BB4" w:rsidP="006A6DDF">
            <w:pPr>
              <w:pStyle w:val="iBAAGStandardText"/>
            </w:pPr>
          </w:p>
        </w:tc>
      </w:tr>
      <w:tr w:rsidR="00632780" w:rsidRPr="00DE556B" w14:paraId="58717BDF" w14:textId="77777777" w:rsidTr="000358A2">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632780" w:rsidRPr="00DE556B" w14:paraId="58717BF7" w14:textId="77777777" w:rsidTr="000358A2">
        <w:tc>
          <w:tcPr>
            <w:tcW w:w="3445" w:type="dxa"/>
            <w:shd w:val="clear" w:color="auto" w:fill="FFFFFF" w:themeFill="background1"/>
          </w:tcPr>
          <w:p w14:paraId="58717BE0" w14:textId="77777777" w:rsidR="00FD4E73" w:rsidRPr="00DE556B" w:rsidRDefault="00FD4E73" w:rsidP="001967A9">
            <w:pPr>
              <w:pStyle w:val="iBAAGSituationBoxName"/>
            </w:pPr>
            <w:bookmarkStart w:id="100" w:name="Diabetes_Services"/>
            <w:r w:rsidRPr="00DE556B">
              <w:t>Diabetes Services</w:t>
            </w:r>
            <w:bookmarkEnd w:id="100"/>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632780" w:rsidRPr="00DE556B" w14:paraId="58717BFE" w14:textId="77777777" w:rsidTr="000358A2">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632780" w:rsidRPr="00DE556B" w14:paraId="58717C21" w14:textId="77777777" w:rsidTr="000358A2">
        <w:tc>
          <w:tcPr>
            <w:tcW w:w="3445" w:type="dxa"/>
            <w:shd w:val="clear" w:color="auto" w:fill="FFFFFF" w:themeFill="background1"/>
          </w:tcPr>
          <w:p w14:paraId="58717BFF" w14:textId="77777777" w:rsidR="00FD4E73" w:rsidRPr="00DE556B" w:rsidRDefault="00FD4E73" w:rsidP="001967A9">
            <w:pPr>
              <w:pStyle w:val="iBAAGSituationBoxName"/>
            </w:pPr>
            <w:bookmarkStart w:id="101" w:name="Diabetes_Supplies"/>
            <w:r w:rsidRPr="00DE556B">
              <w:t>Diabetes Supplies</w:t>
            </w:r>
            <w:bookmarkEnd w:id="101"/>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326BBD4D"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32E2D30F" w14:textId="77777777" w:rsidR="000833C8" w:rsidRPr="00DE556B" w:rsidRDefault="000833C8" w:rsidP="000833C8">
            <w:pPr>
              <w:pStyle w:val="iBAAGStandardText"/>
              <w:rPr>
                <w:b/>
                <w:color w:val="FF00FF"/>
              </w:rPr>
            </w:pPr>
            <w:r>
              <w:rPr>
                <w:rStyle w:val="iBAAGStandardTextBoldChar"/>
              </w:rPr>
              <w:t>0%</w:t>
            </w:r>
            <w:r w:rsidRPr="00DE556B">
              <w:t xml:space="preserve"> co-insurance, after you pay the deductible </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064219F5" w14:textId="77777777" w:rsidR="000833C8" w:rsidRPr="00DE556B" w:rsidRDefault="000833C8" w:rsidP="000833C8">
            <w:pPr>
              <w:pStyle w:val="iBAAGStandardText"/>
              <w:rPr>
                <w:b/>
                <w:color w:val="FF00FF"/>
              </w:rPr>
            </w:pPr>
            <w:r>
              <w:rPr>
                <w:rStyle w:val="iBAAGStandardTextBoldChar"/>
              </w:rPr>
              <w:t>0%</w:t>
            </w:r>
            <w:r w:rsidRPr="00DE556B">
              <w:t xml:space="preserve"> co-insurance, after you pay the deductible </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74C24BFB" w:rsidR="00FD4E73" w:rsidRPr="00DE556B" w:rsidRDefault="00EA0AF8"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6B9F80D9"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296AC537" w14:textId="77777777" w:rsidR="00EA37A2" w:rsidRPr="002D7792" w:rsidRDefault="00EA37A2" w:rsidP="00EA37A2">
            <w:pPr>
              <w:pStyle w:val="MandateStandardText"/>
              <w:rPr>
                <w:color w:val="auto"/>
              </w:rPr>
            </w:pPr>
            <w:r w:rsidRPr="002D7792">
              <w:rPr>
                <w:color w:val="auto"/>
              </w:rPr>
              <w:t xml:space="preserve">Insulin pumps are not subject to the limit stated under </w:t>
            </w:r>
            <w:r w:rsidRPr="002D7792">
              <w:rPr>
                <w:rStyle w:val="MandateTextItalicsChar"/>
                <w:color w:val="auto"/>
              </w:rPr>
              <w:t>Durable Medical Equipment and Supplies</w:t>
            </w:r>
            <w:r w:rsidRPr="002D7792">
              <w:rPr>
                <w:color w:val="auto"/>
              </w:rPr>
              <w:t>.</w:t>
            </w:r>
          </w:p>
          <w:p w14:paraId="58717C20" w14:textId="1082F1F5" w:rsidR="00FD4E73" w:rsidRPr="00DE556B" w:rsidRDefault="00FD4E73" w:rsidP="0063612B">
            <w:bookmarkStart w:id="102" w:name="_DV_M67"/>
            <w:bookmarkEnd w:id="102"/>
          </w:p>
        </w:tc>
      </w:tr>
      <w:tr w:rsidR="00632780" w:rsidRPr="00DE556B" w14:paraId="58717C28" w14:textId="77777777" w:rsidTr="000358A2">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632780" w:rsidRPr="00DE556B" w14:paraId="58717C5F" w14:textId="77777777" w:rsidTr="000358A2">
        <w:tc>
          <w:tcPr>
            <w:tcW w:w="3445" w:type="dxa"/>
            <w:shd w:val="clear" w:color="auto" w:fill="FFFFFF" w:themeFill="background1"/>
          </w:tcPr>
          <w:p w14:paraId="58717C29" w14:textId="326E2BBA" w:rsidR="00FD4E73" w:rsidRPr="00DE556B" w:rsidRDefault="00396322" w:rsidP="001967A9">
            <w:pPr>
              <w:pStyle w:val="iBAAGSituationBoxName"/>
            </w:pPr>
            <w:bookmarkStart w:id="103" w:name="Durable_Medical_Equipment"/>
            <w:r>
              <w:t>Durable Medical Equipment (DME) and Supplies</w:t>
            </w:r>
            <w:bookmarkEnd w:id="103"/>
          </w:p>
          <w:p w14:paraId="58717C2A" w14:textId="77777777" w:rsidR="00FD4E73" w:rsidRPr="00DE556B" w:rsidRDefault="00FD4E73" w:rsidP="006A6DDF">
            <w:pPr>
              <w:pStyle w:val="iBAAGStandardText"/>
            </w:pPr>
          </w:p>
          <w:p w14:paraId="58717C2B" w14:textId="5CB15D73"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10F4FB5A" w14:textId="77777777" w:rsidR="000833C8" w:rsidRPr="00DE556B" w:rsidRDefault="000833C8" w:rsidP="000833C8">
            <w:pPr>
              <w:pStyle w:val="iBAAGStandardText"/>
              <w:rPr>
                <w:b/>
                <w:color w:val="FF00FF"/>
              </w:rPr>
            </w:pPr>
            <w:r>
              <w:rPr>
                <w:rStyle w:val="iBAAGStandardTextBoldChar"/>
              </w:rPr>
              <w:t>0%</w:t>
            </w:r>
            <w:r w:rsidRPr="00DE556B">
              <w:t xml:space="preserve"> co-insurance, after you pay the deductible </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C37" w14:textId="21E386EF" w:rsidR="00FD4E73" w:rsidRPr="00DE556B" w:rsidRDefault="00EA0AF8" w:rsidP="006A6DDF">
            <w:pPr>
              <w:pStyle w:val="iBAAGStandardText"/>
            </w:pPr>
            <w:r>
              <w:rPr>
                <w:rStyle w:val="iBAAGStandardTextBoldChar"/>
              </w:rPr>
              <w:t>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30BC554B" w:rsidR="00FD4E73" w:rsidRPr="00DE556B" w:rsidRDefault="00EA0AF8"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77C29B0F" w14:textId="77777777" w:rsidR="00632780" w:rsidRPr="00950487" w:rsidRDefault="00632780" w:rsidP="00632780">
            <w:pPr>
              <w:pStyle w:val="iBAAGStandardText"/>
              <w:rPr>
                <w:rStyle w:val="MandateStandardTextChar"/>
                <w:color w:val="auto"/>
              </w:rPr>
            </w:pPr>
            <w:r w:rsidRPr="00950487">
              <w:rPr>
                <w:rStyle w:val="MandateTextBoldChar"/>
                <w:color w:val="auto"/>
              </w:rPr>
              <w:t>50%</w:t>
            </w:r>
            <w:r w:rsidRPr="00950487">
              <w:rPr>
                <w:rStyle w:val="MandateStandardTextChar"/>
                <w:color w:val="auto"/>
              </w:rPr>
              <w:t xml:space="preserve"> 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0A9986C3" w14:textId="66D3ADCB"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A57598" w:rsidRPr="00DE556B" w14:paraId="51647EE1" w14:textId="77777777" w:rsidTr="000358A2">
        <w:tc>
          <w:tcPr>
            <w:tcW w:w="3445" w:type="dxa"/>
            <w:tcBorders>
              <w:bottom w:val="single" w:sz="4" w:space="0" w:color="000000" w:themeColor="text1"/>
            </w:tcBorders>
            <w:shd w:val="clear" w:color="auto" w:fill="31849B"/>
            <w:vAlign w:val="center"/>
          </w:tcPr>
          <w:p w14:paraId="2FA70CFA" w14:textId="77777777" w:rsidR="00A57598" w:rsidRPr="00DE556B" w:rsidRDefault="00A57598" w:rsidP="00A86D08">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6A9A159" w14:textId="77777777" w:rsidR="00A57598" w:rsidRPr="00DE556B" w:rsidRDefault="00A57598" w:rsidP="00A86D08">
            <w:pPr>
              <w:pStyle w:val="iBAAGTableHeader"/>
            </w:pPr>
            <w:r w:rsidRPr="00DE556B">
              <w:t>Your cost if you use</w:t>
            </w:r>
          </w:p>
          <w:p w14:paraId="249F9499" w14:textId="77777777" w:rsidR="00A57598" w:rsidRPr="00DE556B" w:rsidRDefault="00A57598" w:rsidP="00A86D08">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9146D14" w14:textId="77777777" w:rsidR="00A57598" w:rsidRPr="00DE556B" w:rsidRDefault="00A57598" w:rsidP="00A86D08">
            <w:pPr>
              <w:pStyle w:val="iBAAGTableHeader"/>
            </w:pPr>
            <w:r w:rsidRPr="00DE556B">
              <w:t>Your cost if you use</w:t>
            </w:r>
          </w:p>
          <w:p w14:paraId="3FA95449" w14:textId="77777777" w:rsidR="00A57598" w:rsidRPr="00DE556B" w:rsidRDefault="00A57598" w:rsidP="00A86D08">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E133AF3" w14:textId="77777777" w:rsidR="00A57598" w:rsidRPr="00DE556B" w:rsidRDefault="00A57598" w:rsidP="00A86D08">
            <w:pPr>
              <w:pStyle w:val="iBAAGTableHeader"/>
            </w:pPr>
            <w:r w:rsidRPr="00DE556B">
              <w:t>Your cost if you use U.S.</w:t>
            </w:r>
          </w:p>
          <w:p w14:paraId="22C97297" w14:textId="77777777" w:rsidR="00A57598" w:rsidRPr="00DE556B" w:rsidRDefault="00A57598" w:rsidP="00A86D08">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253DDD6E" w14:textId="77777777" w:rsidR="00A57598" w:rsidRPr="00DE556B" w:rsidRDefault="00A57598" w:rsidP="00A86D08">
            <w:pPr>
              <w:pStyle w:val="iBAAGTableHeader"/>
            </w:pPr>
            <w:r w:rsidRPr="00DE556B">
              <w:t>Limits &amp; Exceptions</w:t>
            </w:r>
          </w:p>
        </w:tc>
      </w:tr>
      <w:tr w:rsidR="00A57598" w:rsidRPr="00DE556B" w14:paraId="3786EC2D" w14:textId="77777777" w:rsidTr="000358A2">
        <w:tc>
          <w:tcPr>
            <w:tcW w:w="3445" w:type="dxa"/>
            <w:shd w:val="clear" w:color="auto" w:fill="FFFFFF" w:themeFill="background1"/>
          </w:tcPr>
          <w:p w14:paraId="1846B119" w14:textId="77777777" w:rsidR="00A57598" w:rsidRPr="003F3B5E" w:rsidRDefault="00A57598" w:rsidP="00A57598">
            <w:pPr>
              <w:pStyle w:val="iBAAGSituationBoxName"/>
            </w:pPr>
            <w:bookmarkStart w:id="104" w:name="Early_Intervention_Family_Expenses"/>
            <w:r w:rsidRPr="00B57F27">
              <w:t>Early Intervention Family Expense</w:t>
            </w:r>
            <w:r>
              <w:t>s</w:t>
            </w:r>
            <w:bookmarkEnd w:id="104"/>
          </w:p>
          <w:p w14:paraId="6B04DC07" w14:textId="77777777" w:rsidR="00A57598" w:rsidRDefault="00A57598" w:rsidP="00A57598">
            <w:pPr>
              <w:pStyle w:val="iBAAGStandardText"/>
            </w:pPr>
          </w:p>
          <w:p w14:paraId="3479F17A" w14:textId="77777777" w:rsidR="00A57598" w:rsidRDefault="00A57598" w:rsidP="00A57598">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4531B5C1" w14:textId="77777777" w:rsidR="00A57598" w:rsidRDefault="00A57598" w:rsidP="00A57598">
            <w:pPr>
              <w:pStyle w:val="iBAAGStandardText"/>
            </w:pPr>
          </w:p>
          <w:p w14:paraId="1F167E30" w14:textId="77777777" w:rsidR="00A57598" w:rsidRDefault="00A57598" w:rsidP="00A57598">
            <w:pPr>
              <w:pStyle w:val="iBAAGStandardTextBold"/>
            </w:pPr>
            <w:r>
              <w:t xml:space="preserve">Want more information? </w:t>
            </w:r>
          </w:p>
          <w:p w14:paraId="3CF3BF72" w14:textId="77777777" w:rsidR="00A57598" w:rsidRDefault="00A57598" w:rsidP="00A57598">
            <w:pPr>
              <w:pStyle w:val="iBAAGStandardText"/>
            </w:pPr>
            <w:r>
              <w:t xml:space="preserve">View the </w:t>
            </w:r>
            <w:hyperlink r:id="rId79" w:history="1">
              <w:r w:rsidRPr="006A7CE4">
                <w:rPr>
                  <w:rStyle w:val="Hyperlinks"/>
                </w:rPr>
                <w:t>glossary</w:t>
              </w:r>
            </w:hyperlink>
            <w:r>
              <w:t xml:space="preserve"> for definitions.</w:t>
            </w:r>
          </w:p>
          <w:p w14:paraId="64FE440D" w14:textId="77777777" w:rsidR="00A57598" w:rsidRDefault="00A57598" w:rsidP="001967A9">
            <w:pPr>
              <w:pStyle w:val="iBAAGSituationBoxName"/>
            </w:pPr>
          </w:p>
        </w:tc>
        <w:tc>
          <w:tcPr>
            <w:tcW w:w="2252" w:type="dxa"/>
            <w:gridSpan w:val="2"/>
            <w:shd w:val="clear" w:color="auto" w:fill="FFFFFF" w:themeFill="background1"/>
          </w:tcPr>
          <w:p w14:paraId="1B6528CE" w14:textId="77777777" w:rsidR="00A57598" w:rsidRPr="00DE556B" w:rsidRDefault="00A57598" w:rsidP="00A57598">
            <w:pPr>
              <w:pStyle w:val="iBAAGStandardText"/>
              <w:rPr>
                <w:rFonts w:eastAsia="Calibri" w:cs="Arial"/>
                <w:b/>
                <w:color w:val="0000FF"/>
              </w:rPr>
            </w:pPr>
            <w:r w:rsidRPr="00DE556B">
              <w:rPr>
                <w:rFonts w:cs="Arial"/>
              </w:rPr>
              <w:t>International benefits are not covered.</w:t>
            </w:r>
          </w:p>
          <w:p w14:paraId="0985A2A9" w14:textId="77777777" w:rsidR="00A57598" w:rsidRDefault="00A57598" w:rsidP="000833C8">
            <w:pPr>
              <w:pStyle w:val="iBAAGStandardText"/>
              <w:rPr>
                <w:rStyle w:val="iBAAGStandardTextBoldChar"/>
              </w:rPr>
            </w:pPr>
          </w:p>
        </w:tc>
        <w:tc>
          <w:tcPr>
            <w:tcW w:w="2252" w:type="dxa"/>
            <w:gridSpan w:val="2"/>
            <w:shd w:val="clear" w:color="auto" w:fill="FFFFFF" w:themeFill="background1"/>
          </w:tcPr>
          <w:p w14:paraId="7A38C61F" w14:textId="5751FCD1" w:rsidR="00A57598" w:rsidRPr="003F238F" w:rsidRDefault="00A57598" w:rsidP="00A57598">
            <w:pPr>
              <w:pStyle w:val="iBAAGStandardText"/>
            </w:pPr>
            <w:r w:rsidRPr="00B57F27">
              <w:rPr>
                <w:rStyle w:val="iBAAGStandardTextBoldChar"/>
              </w:rPr>
              <w:t>$</w:t>
            </w:r>
            <w:r>
              <w:rPr>
                <w:rStyle w:val="iBAAGStandardTextBoldChar"/>
              </w:rPr>
              <w:t>30</w:t>
            </w:r>
            <w:r w:rsidRPr="003F238F">
              <w:t xml:space="preserve"> </w:t>
            </w:r>
            <w:r w:rsidRPr="00B57F27">
              <w:t>co-pay per visit.</w:t>
            </w:r>
          </w:p>
          <w:p w14:paraId="6F159FC0" w14:textId="68009FF9" w:rsidR="00A57598" w:rsidRPr="003F238F" w:rsidRDefault="00A57598" w:rsidP="00A57598">
            <w:pPr>
              <w:pStyle w:val="iBAAGStandardText"/>
            </w:pPr>
            <w:r w:rsidRPr="00B57F27">
              <w:t>The annual deductible does not apply.</w:t>
            </w:r>
          </w:p>
          <w:p w14:paraId="2B9E78C5" w14:textId="77777777" w:rsidR="00A57598" w:rsidRDefault="00A57598" w:rsidP="00A57598">
            <w:pPr>
              <w:pStyle w:val="iBAAGStandardText"/>
            </w:pPr>
          </w:p>
          <w:p w14:paraId="798BE652" w14:textId="77777777" w:rsidR="00A57598" w:rsidRDefault="00A57598" w:rsidP="00A57598">
            <w:pPr>
              <w:pStyle w:val="iBAAGStandardTextBold"/>
            </w:pPr>
            <w:r>
              <w:t>Is prior authorization needed?</w:t>
            </w:r>
          </w:p>
          <w:p w14:paraId="070FBFF1" w14:textId="77777777" w:rsidR="00A57598" w:rsidRDefault="00A57598" w:rsidP="00A57598">
            <w:pPr>
              <w:pStyle w:val="iBAAGStandardText"/>
            </w:pPr>
            <w:r>
              <w:t>No</w:t>
            </w:r>
          </w:p>
          <w:p w14:paraId="66BDD69A" w14:textId="77777777" w:rsidR="00A57598" w:rsidRPr="00DE556B" w:rsidDel="00EA0AF8" w:rsidRDefault="00A57598" w:rsidP="006A6DDF">
            <w:pPr>
              <w:pStyle w:val="iBAAGStandardText"/>
              <w:rPr>
                <w:rStyle w:val="iBAAGStandardTextBoldChar"/>
              </w:rPr>
            </w:pPr>
          </w:p>
        </w:tc>
        <w:tc>
          <w:tcPr>
            <w:tcW w:w="2252" w:type="dxa"/>
            <w:gridSpan w:val="2"/>
            <w:shd w:val="clear" w:color="auto" w:fill="FFFFFF" w:themeFill="background1"/>
          </w:tcPr>
          <w:p w14:paraId="4D62149A" w14:textId="77777777" w:rsidR="00A57598" w:rsidRPr="003F238F" w:rsidRDefault="00A57598" w:rsidP="00A57598">
            <w:pPr>
              <w:pStyle w:val="iBAAGStandardText"/>
            </w:pPr>
            <w:r w:rsidRPr="00B57F27">
              <w:rPr>
                <w:rStyle w:val="iBAAGStandardTextBoldChar"/>
              </w:rPr>
              <w:t>$</w:t>
            </w:r>
            <w:r>
              <w:rPr>
                <w:rStyle w:val="iBAAGStandardTextBoldChar"/>
              </w:rPr>
              <w:t>30</w:t>
            </w:r>
            <w:r w:rsidRPr="003F238F">
              <w:t xml:space="preserve"> </w:t>
            </w:r>
            <w:r w:rsidRPr="00B57F27">
              <w:t>co-pay per visit.</w:t>
            </w:r>
          </w:p>
          <w:p w14:paraId="46BD38FA" w14:textId="77777777" w:rsidR="00A57598" w:rsidRPr="003F238F" w:rsidRDefault="00A57598" w:rsidP="00A57598">
            <w:pPr>
              <w:pStyle w:val="iBAAGStandardText"/>
            </w:pPr>
            <w:r w:rsidRPr="00B57F27">
              <w:t>The annual deductible does not apply.</w:t>
            </w:r>
          </w:p>
          <w:p w14:paraId="1633AA84" w14:textId="77777777" w:rsidR="00A57598" w:rsidRDefault="00A57598" w:rsidP="00A57598">
            <w:pPr>
              <w:pStyle w:val="iBAAGStandardText"/>
            </w:pPr>
          </w:p>
          <w:p w14:paraId="57213ABB" w14:textId="77777777" w:rsidR="00A57598" w:rsidRDefault="00A57598" w:rsidP="00A57598">
            <w:pPr>
              <w:pStyle w:val="iBAAGStandardTextBold"/>
            </w:pPr>
            <w:r>
              <w:t>Is prior authorization needed?</w:t>
            </w:r>
          </w:p>
          <w:p w14:paraId="30D6FB4A" w14:textId="77777777" w:rsidR="00A57598" w:rsidRDefault="00A57598" w:rsidP="00A57598">
            <w:pPr>
              <w:pStyle w:val="iBAAGStandardText"/>
            </w:pPr>
            <w:r>
              <w:t>No</w:t>
            </w:r>
          </w:p>
          <w:p w14:paraId="1BDECE67" w14:textId="77777777" w:rsidR="00A57598" w:rsidRPr="00DE556B" w:rsidDel="00EA0AF8" w:rsidRDefault="00A57598" w:rsidP="006A6DDF">
            <w:pPr>
              <w:pStyle w:val="iBAAGStandardText"/>
              <w:rPr>
                <w:rStyle w:val="iBAAGStandardTextBoldChar"/>
              </w:rPr>
            </w:pPr>
          </w:p>
        </w:tc>
        <w:tc>
          <w:tcPr>
            <w:tcW w:w="3293" w:type="dxa"/>
            <w:gridSpan w:val="2"/>
            <w:shd w:val="clear" w:color="auto" w:fill="FFFFFF" w:themeFill="background1"/>
          </w:tcPr>
          <w:p w14:paraId="73FF4889" w14:textId="77777777" w:rsidR="00A57598" w:rsidRDefault="00A57598" w:rsidP="00A57598">
            <w:pPr>
              <w:pStyle w:val="iBAAGStandardText"/>
            </w:pPr>
            <w:r>
              <w:t>The annual deductible, co-insurance or co-pay will apply to the monthly family expense for non-specialist doctor visits.</w:t>
            </w:r>
          </w:p>
          <w:p w14:paraId="238E95AD" w14:textId="77777777" w:rsidR="00A57598" w:rsidRDefault="00A57598" w:rsidP="00A57598">
            <w:pPr>
              <w:pStyle w:val="iBAAGStandardText"/>
            </w:pPr>
          </w:p>
          <w:p w14:paraId="3010D0E9" w14:textId="77777777" w:rsidR="00A57598" w:rsidRDefault="00A57598" w:rsidP="00A57598">
            <w:pPr>
              <w:pStyle w:val="iBAAGStandardText"/>
            </w:pPr>
            <w:r>
              <w:t>To be eligible for reimbursement, you must:</w:t>
            </w:r>
          </w:p>
          <w:p w14:paraId="102B43ED" w14:textId="77777777" w:rsidR="00A57598" w:rsidRDefault="00A57598" w:rsidP="00A57598">
            <w:pPr>
              <w:pStyle w:val="iBAAGLevel1Bullets"/>
              <w:ind w:left="720"/>
            </w:pPr>
            <w:r>
              <w:t>Have been diagnosed with autism spectrum disorder or another developmental disability; and</w:t>
            </w:r>
          </w:p>
          <w:p w14:paraId="66D9A74C" w14:textId="77777777" w:rsidR="00A57598" w:rsidRDefault="00A57598" w:rsidP="00A57598">
            <w:pPr>
              <w:pStyle w:val="iBAAGLevel1Bullets"/>
              <w:ind w:left="720"/>
            </w:pPr>
            <w:r>
              <w:t xml:space="preserve">Have received: </w:t>
            </w:r>
          </w:p>
          <w:p w14:paraId="46F40466" w14:textId="77777777" w:rsidR="00A57598" w:rsidRDefault="00A57598" w:rsidP="00A57598">
            <w:pPr>
              <w:pStyle w:val="iBAAGLevel2Bullets"/>
            </w:pPr>
            <w:r>
              <w:t>Physical, occupational or speech therapies</w:t>
            </w:r>
          </w:p>
          <w:p w14:paraId="1A598537" w14:textId="77777777" w:rsidR="00A57598" w:rsidRDefault="00A57598" w:rsidP="00A57598">
            <w:pPr>
              <w:pStyle w:val="iBAAGLevel2Bullets"/>
            </w:pPr>
            <w:r>
              <w:t>Applied behavior analysis; or</w:t>
            </w:r>
          </w:p>
          <w:p w14:paraId="77583F62" w14:textId="77777777" w:rsidR="00A57598" w:rsidRDefault="00A57598" w:rsidP="00A57598">
            <w:pPr>
              <w:pStyle w:val="iBAAGLevel2Bullets"/>
            </w:pPr>
            <w:r>
              <w:t>Behavioral services</w:t>
            </w:r>
          </w:p>
          <w:p w14:paraId="4DA113F1" w14:textId="77777777" w:rsidR="00A57598" w:rsidRDefault="00A57598" w:rsidP="00696BCF">
            <w:pPr>
              <w:pStyle w:val="iBAAGStandardText"/>
            </w:pPr>
          </w:p>
        </w:tc>
      </w:tr>
      <w:tr w:rsidR="00632780" w:rsidRPr="00DE556B" w14:paraId="58717C66" w14:textId="77777777" w:rsidTr="000358A2">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632780" w:rsidRPr="00DE556B" w14:paraId="58717C76" w14:textId="77777777" w:rsidTr="000358A2">
        <w:tc>
          <w:tcPr>
            <w:tcW w:w="3445" w:type="dxa"/>
            <w:shd w:val="clear" w:color="auto" w:fill="FFFFFF" w:themeFill="background1"/>
          </w:tcPr>
          <w:p w14:paraId="58717C67" w14:textId="77777777" w:rsidR="00FD4E73" w:rsidRPr="00DE556B" w:rsidRDefault="00FD4E73" w:rsidP="001967A9">
            <w:pPr>
              <w:pStyle w:val="iBAAGSituationBoxName"/>
            </w:pPr>
            <w:bookmarkStart w:id="105" w:name="Experimental_Investigational_or_Unprove"/>
            <w:r w:rsidRPr="00DE556B">
              <w:t>Experimental, Investigational or Unproven Services</w:t>
            </w:r>
            <w:bookmarkEnd w:id="105"/>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74E72F28"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4B0FD7" w:rsidRPr="002D7792">
              <w:rPr>
                <w:rStyle w:val="MandateStandardTextChar"/>
                <w:color w:val="auto"/>
              </w:rPr>
              <w:t xml:space="preserve">, except for the treatment of Wilm’s tumor as described under </w:t>
            </w:r>
            <w:r w:rsidR="004B0FD7" w:rsidRPr="002D7792">
              <w:rPr>
                <w:rStyle w:val="MandateTextItalicsChar"/>
                <w:color w:val="auto"/>
              </w:rPr>
              <w:t>Transplantation Services</w:t>
            </w:r>
            <w:r w:rsidRPr="00DE556B">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632780" w:rsidRPr="00DE556B" w14:paraId="58717C7D" w14:textId="77777777" w:rsidTr="000358A2">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632780" w:rsidRPr="00DE556B" w14:paraId="58717CA7" w14:textId="77777777" w:rsidTr="000358A2">
        <w:tc>
          <w:tcPr>
            <w:tcW w:w="3445" w:type="dxa"/>
            <w:shd w:val="clear" w:color="auto" w:fill="FFFFFF" w:themeFill="background1"/>
          </w:tcPr>
          <w:p w14:paraId="1FA0D156" w14:textId="77777777" w:rsidR="00FD4E73" w:rsidRPr="0026681C" w:rsidRDefault="00FD4E73" w:rsidP="00EF4203">
            <w:pPr>
              <w:pStyle w:val="iBAAGStandardText"/>
            </w:pPr>
            <w:bookmarkStart w:id="106" w:name="Gender_Identity_Dysphoria_Services"/>
            <w:r w:rsidRPr="00CB1AFA">
              <w:rPr>
                <w:b/>
                <w:sz w:val="28"/>
                <w:szCs w:val="28"/>
              </w:rPr>
              <w:t>Gender Identity/ Dysphoria Services</w:t>
            </w:r>
            <w:bookmarkEnd w:id="106"/>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1"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2013A0D3"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2C0D8576"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rsidP="002D7792">
            <w:pPr>
              <w:pStyle w:val="iBAAGStandardText"/>
              <w:rPr>
                <w:rStyle w:val="iBAAGStandardTextBoldChar"/>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701C476A" w:rsidR="00DC5F1F" w:rsidRPr="0026681C" w:rsidRDefault="00EA0AF8"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07ECA552" w:rsidR="00511E7B" w:rsidRPr="00DE556B" w:rsidRDefault="00EA0AF8" w:rsidP="00DC5F1F">
            <w:pPr>
              <w:pStyle w:val="iBAAGStandardText"/>
            </w:pPr>
            <w:r>
              <w:rPr>
                <w:rStyle w:val="iBAAGStandardTextBoldChar"/>
              </w:rPr>
              <w:t>50%</w:t>
            </w:r>
            <w:r w:rsidR="00FD4E73">
              <w:t xml:space="preserve"> co-insurance</w:t>
            </w: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632780" w:rsidRPr="00DE556B" w14:paraId="523D2B5D" w14:textId="77777777" w:rsidTr="000358A2">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632780" w:rsidRPr="00DE556B" w14:paraId="4402EF55" w14:textId="77777777" w:rsidTr="000358A2">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7" w:name="Habilitative_Services"/>
            <w:r w:rsidRPr="00F875F5">
              <w:t>Habilitati</w:t>
            </w:r>
            <w:r w:rsidRPr="00274D00">
              <w:t>ve  Services</w:t>
            </w:r>
            <w:bookmarkEnd w:id="107"/>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2"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4881AB5C" w14:textId="77777777" w:rsidR="000833C8" w:rsidRPr="00DE556B" w:rsidRDefault="000833C8" w:rsidP="000833C8">
            <w:pPr>
              <w:rPr>
                <w:rFonts w:eastAsia="Times New Roman" w:cs="Times New Roman"/>
                <w:szCs w:val="24"/>
              </w:rPr>
            </w:pPr>
            <w:r w:rsidRPr="00DE556B">
              <w:rPr>
                <w:rFonts w:eastAsia="Times New Roman" w:cs="Arial"/>
                <w:b/>
                <w:szCs w:val="24"/>
              </w:rPr>
              <w:t>No Charge</w:t>
            </w:r>
          </w:p>
          <w:p w14:paraId="3197B42D" w14:textId="77777777" w:rsidR="000833C8" w:rsidRPr="00DE556B" w:rsidRDefault="000833C8" w:rsidP="000833C8">
            <w:pPr>
              <w:rPr>
                <w:rFonts w:eastAsia="Times New Roman" w:cs="Times New Roman"/>
                <w:szCs w:val="24"/>
              </w:rPr>
            </w:pPr>
            <w:r w:rsidRPr="00DE556B">
              <w:rPr>
                <w:rFonts w:eastAsia="Times New Roman" w:cs="Arial"/>
                <w:szCs w:val="24"/>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3EF132BE" w:rsidR="004C6D64" w:rsidRDefault="004C6D64" w:rsidP="002E7D9A">
            <w:pPr>
              <w:pStyle w:val="iBAAGStandardText"/>
            </w:pPr>
            <w:r w:rsidRPr="00571967">
              <w:rPr>
                <w:rStyle w:val="iBAAGStandardTextBoldChar"/>
              </w:rPr>
              <w:t>$</w:t>
            </w:r>
            <w:r w:rsidR="000833C8">
              <w:rPr>
                <w:rStyle w:val="iBAAGStandardTextBoldChar"/>
              </w:rPr>
              <w:t>3</w:t>
            </w:r>
            <w:r w:rsidRPr="00571967">
              <w:rPr>
                <w:rStyle w:val="iBAAGStandardTextBoldChar"/>
              </w:rPr>
              <w:t>0</w:t>
            </w:r>
            <w:r>
              <w:t xml:space="preserve"> co-pay per visit.</w:t>
            </w:r>
          </w:p>
          <w:p w14:paraId="080D08A8" w14:textId="042D2008"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523279F1" w:rsidR="004C6D64" w:rsidRPr="002B4D8E" w:rsidRDefault="00EA0AF8"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757D04BD" w:rsidR="004C6D64" w:rsidRDefault="00EA0AF8"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0FFB6818" w14:textId="77777777" w:rsidR="004B0FD7" w:rsidRPr="002D7792" w:rsidRDefault="004B0FD7" w:rsidP="004B0FD7">
            <w:pPr>
              <w:pStyle w:val="iBAAGStandardText"/>
              <w:rPr>
                <w:color w:val="auto"/>
              </w:rPr>
            </w:pPr>
          </w:p>
          <w:p w14:paraId="3AD516F8" w14:textId="77777777" w:rsidR="004B0FD7" w:rsidRPr="002D7792" w:rsidRDefault="004B0FD7" w:rsidP="004B0FD7">
            <w:r w:rsidRPr="002D7792">
              <w:rPr>
                <w:rStyle w:val="MandateStandardTextChar"/>
                <w:color w:val="auto"/>
              </w:rPr>
              <w:t>Any limits for developmental disabilities are described under</w:t>
            </w:r>
            <w:r w:rsidRPr="002D7792">
              <w:t xml:space="preserve"> </w:t>
            </w:r>
            <w:r w:rsidRPr="002D7792">
              <w:rPr>
                <w:rStyle w:val="MandateTextItalicsChar"/>
                <w:color w:val="auto"/>
              </w:rPr>
              <w:t>Rehabilitation and Habilitative Services for Developmental Disabilities</w:t>
            </w:r>
            <w:r w:rsidRPr="002D7792">
              <w:rPr>
                <w:rStyle w:val="MandateStandardTextChar"/>
                <w:color w:val="auto"/>
              </w:rPr>
              <w: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632780" w:rsidRPr="00DE556B" w14:paraId="6E9A56FB" w14:textId="77777777" w:rsidTr="000358A2">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632780" w:rsidRPr="00DE556B" w14:paraId="6333D6AE" w14:textId="77777777" w:rsidTr="000358A2">
        <w:tc>
          <w:tcPr>
            <w:tcW w:w="3445" w:type="dxa"/>
            <w:shd w:val="clear" w:color="auto" w:fill="FFFFFF" w:themeFill="background1"/>
          </w:tcPr>
          <w:p w14:paraId="3207C416" w14:textId="77777777" w:rsidR="004C6D64" w:rsidRPr="00DE556B" w:rsidRDefault="004C6D64" w:rsidP="001967A9">
            <w:pPr>
              <w:pStyle w:val="iBAAGSituationBoxName"/>
            </w:pPr>
            <w:bookmarkStart w:id="108" w:name="Hearing_Aids"/>
            <w:r w:rsidRPr="00DE556B">
              <w:t>Hearing Aids</w:t>
            </w:r>
            <w:bookmarkEnd w:id="108"/>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217069EF"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36212E92" w:rsidR="004C6D64" w:rsidRPr="00DE556B" w:rsidRDefault="004C6D64" w:rsidP="00D273AE">
            <w:pPr>
              <w:pStyle w:val="iBAAGStandardText"/>
            </w:pPr>
            <w:r w:rsidRPr="00DE556B">
              <w:t>Benefits are provided for the hearing aid</w:t>
            </w:r>
            <w:r w:rsidR="000833C8" w:rsidRPr="002D7792">
              <w:rPr>
                <w:rStyle w:val="MandateStandardTextChar"/>
                <w:color w:val="auto"/>
              </w:rPr>
              <w:t>, accessories</w:t>
            </w:r>
            <w:r w:rsidRPr="002D7792">
              <w:rPr>
                <w:color w:val="auto"/>
              </w:rPr>
              <w:t xml:space="preserve"> </w:t>
            </w:r>
            <w:r w:rsidRPr="00DE556B">
              <w:t>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3"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3051B413" w14:textId="709CAB52" w:rsidR="004C6D64" w:rsidRPr="00DE556B" w:rsidRDefault="004C6D64" w:rsidP="00D273AE">
            <w:pPr>
              <w:rPr>
                <w:rFonts w:eastAsia="Times New Roman" w:cs="Times New Roman"/>
                <w:szCs w:val="24"/>
              </w:rPr>
            </w:pPr>
            <w:r w:rsidRPr="00DE556B">
              <w:rPr>
                <w:rFonts w:eastAsia="Times New Roman" w:cs="Arial"/>
                <w:b/>
                <w:szCs w:val="24"/>
              </w:rPr>
              <w:t>No Charge</w:t>
            </w:r>
          </w:p>
          <w:p w14:paraId="4A914FD1" w14:textId="0280F6C3" w:rsidR="004C6D64" w:rsidRPr="00DE556B" w:rsidRDefault="004C6D64" w:rsidP="002D7792">
            <w:r w:rsidRPr="00DE556B">
              <w:rPr>
                <w:rFonts w:eastAsia="Times New Roman" w:cs="Arial"/>
                <w:szCs w:val="24"/>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334F13EB" w14:textId="5D822093" w:rsidR="000833C8" w:rsidRPr="002D7792" w:rsidRDefault="000833C8" w:rsidP="000833C8">
            <w:pPr>
              <w:pStyle w:val="iBAAGStandardText"/>
              <w:rPr>
                <w:color w:val="auto"/>
              </w:rPr>
            </w:pPr>
            <w:r w:rsidRPr="002D7792">
              <w:rPr>
                <w:rStyle w:val="MandateTextBoldChar"/>
                <w:color w:val="auto"/>
              </w:rPr>
              <w:t>$30</w:t>
            </w:r>
            <w:r w:rsidRPr="002D7792">
              <w:rPr>
                <w:color w:val="auto"/>
              </w:rPr>
              <w:t xml:space="preserve"> </w:t>
            </w:r>
            <w:r w:rsidRPr="002D7792">
              <w:rPr>
                <w:rStyle w:val="MandateStandardTextChar"/>
                <w:color w:val="auto"/>
              </w:rPr>
              <w:t xml:space="preserve">co-pay per hearing aid. </w:t>
            </w:r>
          </w:p>
          <w:p w14:paraId="7BBBF0A4" w14:textId="708F3545" w:rsidR="000833C8" w:rsidRPr="002D7792" w:rsidRDefault="000833C8" w:rsidP="000833C8">
            <w:pPr>
              <w:pStyle w:val="iBAAGStandardText"/>
              <w:rPr>
                <w:color w:val="auto"/>
              </w:rPr>
            </w:pPr>
            <w:r w:rsidRPr="002D7792">
              <w:rPr>
                <w:rStyle w:val="MandateStandardTextChar"/>
                <w:color w:val="auto"/>
              </w:rPr>
              <w:t>The annual deductible does not apply.</w:t>
            </w:r>
          </w:p>
          <w:p w14:paraId="4D4BB773" w14:textId="77777777" w:rsidR="004C6D64" w:rsidRPr="002D7792" w:rsidRDefault="004C6D64" w:rsidP="00D273AE">
            <w:pPr>
              <w:pStyle w:val="iBAAGStandardText"/>
              <w:rPr>
                <w:color w:val="auto"/>
              </w:rPr>
            </w:pPr>
          </w:p>
          <w:p w14:paraId="6CC9A645" w14:textId="082B7D92" w:rsidR="004C6D64" w:rsidRPr="002D7792" w:rsidRDefault="004C6D64" w:rsidP="00D273AE">
            <w:pPr>
              <w:pStyle w:val="iBAAGStandardTextBold"/>
            </w:pPr>
            <w:r w:rsidRPr="002D7792">
              <w:t>Is prior authorization needed?</w:t>
            </w:r>
          </w:p>
          <w:p w14:paraId="0EFC89B3" w14:textId="77777777" w:rsidR="004C6D64" w:rsidRPr="002D7792" w:rsidRDefault="004C6D64" w:rsidP="00D273AE">
            <w:pPr>
              <w:pStyle w:val="iBAAGStandardText"/>
              <w:rPr>
                <w:color w:val="auto"/>
              </w:rPr>
            </w:pPr>
            <w:r w:rsidRPr="002D7792">
              <w:rPr>
                <w:color w:val="auto"/>
              </w:rPr>
              <w:t>No</w:t>
            </w:r>
          </w:p>
          <w:p w14:paraId="093B4969" w14:textId="77777777" w:rsidR="004C6D64" w:rsidRPr="002D7792" w:rsidRDefault="004C6D64" w:rsidP="00D273AE">
            <w:pPr>
              <w:pStyle w:val="iBAAGStandardText"/>
              <w:rPr>
                <w:color w:val="auto"/>
              </w:rPr>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564C34C6" w:rsidR="004C6D64" w:rsidRPr="00DE556B" w:rsidRDefault="00EA0AF8"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19851CE3"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2D7792">
            <w:pPr>
              <w:pStyle w:val="iBAAGStandardText"/>
            </w:pPr>
          </w:p>
        </w:tc>
        <w:tc>
          <w:tcPr>
            <w:tcW w:w="3293" w:type="dxa"/>
            <w:gridSpan w:val="2"/>
            <w:shd w:val="clear" w:color="auto" w:fill="FFFFFF" w:themeFill="background1"/>
          </w:tcPr>
          <w:p w14:paraId="5E7C6295" w14:textId="77777777" w:rsidR="000833C8" w:rsidRPr="002D7792" w:rsidRDefault="000833C8" w:rsidP="000833C8">
            <w:pPr>
              <w:pStyle w:val="MandateTextBold"/>
              <w:rPr>
                <w:color w:val="auto"/>
              </w:rPr>
            </w:pPr>
            <w:r w:rsidRPr="002D7792">
              <w:rPr>
                <w:color w:val="auto"/>
              </w:rPr>
              <w:t>Under age 16</w:t>
            </w:r>
          </w:p>
          <w:p w14:paraId="64DEE99C" w14:textId="77777777" w:rsidR="000833C8" w:rsidRPr="002D7792" w:rsidRDefault="000833C8" w:rsidP="000833C8">
            <w:pPr>
              <w:pStyle w:val="MandateStandardText"/>
              <w:rPr>
                <w:color w:val="auto"/>
              </w:rPr>
            </w:pPr>
            <w:r w:rsidRPr="002D7792">
              <w:rPr>
                <w:color w:val="auto"/>
              </w:rPr>
              <w:t xml:space="preserve">Limited to a single purchase per hearing impaired ear every </w:t>
            </w:r>
            <w:r w:rsidRPr="002D7792">
              <w:rPr>
                <w:rStyle w:val="MandateTextBoldChar"/>
                <w:color w:val="auto"/>
              </w:rPr>
              <w:t>24</w:t>
            </w:r>
            <w:r w:rsidRPr="002D7792">
              <w:rPr>
                <w:color w:val="auto"/>
              </w:rPr>
              <w:t xml:space="preserve"> months.</w:t>
            </w:r>
          </w:p>
          <w:p w14:paraId="56B4ECB2" w14:textId="77777777" w:rsidR="000833C8" w:rsidRPr="002D7792" w:rsidRDefault="000833C8" w:rsidP="000833C8">
            <w:pPr>
              <w:pStyle w:val="MandateTextBold"/>
              <w:rPr>
                <w:color w:val="auto"/>
              </w:rPr>
            </w:pPr>
          </w:p>
          <w:p w14:paraId="75E95F7F" w14:textId="77777777" w:rsidR="000833C8" w:rsidRPr="002D7792" w:rsidRDefault="000833C8" w:rsidP="000833C8">
            <w:pPr>
              <w:pStyle w:val="MandateTextBold"/>
              <w:rPr>
                <w:color w:val="auto"/>
              </w:rPr>
            </w:pPr>
            <w:r w:rsidRPr="002D7792">
              <w:rPr>
                <w:color w:val="auto"/>
              </w:rPr>
              <w:t>Over age 16</w:t>
            </w:r>
          </w:p>
          <w:p w14:paraId="589D5152" w14:textId="7C7E9066"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hearing impaired ear every</w:t>
            </w:r>
            <w:r w:rsidRPr="002D7792">
              <w:rPr>
                <w:color w:val="auto"/>
              </w:rPr>
              <w:t xml:space="preserve"> </w:t>
            </w:r>
            <w:r w:rsidR="0009125B" w:rsidRPr="002D7792">
              <w:rPr>
                <w:rStyle w:val="MandateTextBoldChar"/>
                <w:color w:val="auto"/>
              </w:rPr>
              <w:t>24</w:t>
            </w:r>
            <w:r w:rsidR="0009125B" w:rsidRPr="002D7792">
              <w:rPr>
                <w:color w:val="auto"/>
              </w:rPr>
              <w:t xml:space="preserve"> </w:t>
            </w:r>
            <w:r w:rsidR="0009125B" w:rsidRPr="002D7792">
              <w:rPr>
                <w:rStyle w:val="MandateStandardTextChar"/>
                <w:color w:val="auto"/>
              </w:rPr>
              <w:t>months. This limit does not apply to accessories, fittings or repairs</w:t>
            </w:r>
            <w:r w:rsidRPr="00DE556B">
              <w:t xml:space="preserve">.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1E768F98" w:rsidR="004C6D64" w:rsidRPr="00DE556B" w:rsidRDefault="004C6D64" w:rsidP="00D273AE">
            <w:pPr>
              <w:pStyle w:val="iBAAGStandardText"/>
            </w:pPr>
            <w:r w:rsidRPr="00DE556B">
              <w:t xml:space="preserve">Replacements are not covered, except for malfunction. </w:t>
            </w:r>
          </w:p>
          <w:p w14:paraId="36FB568B" w14:textId="77777777" w:rsidR="004C6D64" w:rsidRPr="00DE556B" w:rsidRDefault="004C6D64" w:rsidP="00D273AE">
            <w:pPr>
              <w:pStyle w:val="iBAAGStandardText"/>
            </w:pPr>
          </w:p>
        </w:tc>
      </w:tr>
      <w:tr w:rsidR="00632780" w:rsidRPr="00DE556B" w14:paraId="58717CAE" w14:textId="77777777" w:rsidTr="000358A2">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632780" w:rsidRPr="00DE556B" w14:paraId="58717CDB" w14:textId="77777777" w:rsidTr="000358A2">
        <w:tc>
          <w:tcPr>
            <w:tcW w:w="3445" w:type="dxa"/>
            <w:shd w:val="clear" w:color="auto" w:fill="FFFFFF" w:themeFill="background1"/>
          </w:tcPr>
          <w:p w14:paraId="58717CAF" w14:textId="77777777" w:rsidR="004C6D64" w:rsidRPr="00DE556B" w:rsidRDefault="004C6D64" w:rsidP="001967A9">
            <w:pPr>
              <w:pStyle w:val="iBAAGSituationBoxName"/>
            </w:pPr>
            <w:bookmarkStart w:id="109" w:name="Home_Health_Care"/>
            <w:r w:rsidRPr="00DE556B">
              <w:t>Home Health Care</w:t>
            </w:r>
            <w:bookmarkEnd w:id="109"/>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2230573B" w14:textId="77777777" w:rsidR="00111267" w:rsidRPr="002D7792" w:rsidRDefault="00111267" w:rsidP="00111267">
            <w:pPr>
              <w:pStyle w:val="iBAAGStandardText"/>
              <w:rPr>
                <w:color w:val="auto"/>
              </w:rPr>
            </w:pPr>
          </w:p>
          <w:p w14:paraId="338F338C" w14:textId="77777777" w:rsidR="00111267" w:rsidRPr="002D7792" w:rsidRDefault="00111267" w:rsidP="00111267">
            <w:pPr>
              <w:pStyle w:val="MandateStandardText"/>
              <w:rPr>
                <w:color w:val="auto"/>
              </w:rPr>
            </w:pPr>
            <w:r w:rsidRPr="002D7792">
              <w:rPr>
                <w:color w:val="auto"/>
              </w:rPr>
              <w:t xml:space="preserve">Benefits for full-time are available on a short-term basis if needed. </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466CE8B2" w14:textId="77777777" w:rsidR="00774201" w:rsidRPr="00DE556B" w:rsidRDefault="00774201" w:rsidP="00774201">
            <w:pPr>
              <w:pStyle w:val="iBAAGStandardText"/>
            </w:pPr>
            <w:r>
              <w:rPr>
                <w:rStyle w:val="iBAAGStandardTextBoldChar"/>
              </w:rPr>
              <w:t>0%</w:t>
            </w:r>
            <w:r w:rsidRPr="00DE556B">
              <w:t xml:space="preserve"> co-insurance, after you pay the deductible.</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58717CBB" w14:textId="4DEEC903" w:rsidR="004C6D64" w:rsidRPr="00DE556B" w:rsidRDefault="00EA0AF8" w:rsidP="006A6DDF">
            <w:pPr>
              <w:pStyle w:val="iBAAGStandardText"/>
            </w:pPr>
            <w:r>
              <w:rPr>
                <w:rStyle w:val="iBAAGStandardTextBoldChar"/>
              </w:rPr>
              <w:t>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5CA2560C" w:rsidR="004C6D64" w:rsidRPr="00DE556B" w:rsidRDefault="00EA0AF8"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5ACC0205" w:rsidR="004C6D64" w:rsidRPr="00DE556B" w:rsidRDefault="00EA0AF8"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632780" w:rsidRPr="00DE556B" w14:paraId="58717CE2" w14:textId="77777777" w:rsidTr="000358A2">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632780" w:rsidRPr="00DE556B" w14:paraId="58717D06" w14:textId="77777777" w:rsidTr="000358A2">
        <w:tc>
          <w:tcPr>
            <w:tcW w:w="3445" w:type="dxa"/>
            <w:shd w:val="clear" w:color="auto" w:fill="FFFFFF" w:themeFill="background1"/>
          </w:tcPr>
          <w:p w14:paraId="58717CE3" w14:textId="77777777" w:rsidR="004C6D64" w:rsidRPr="00DE556B" w:rsidRDefault="004C6D64" w:rsidP="001967A9">
            <w:pPr>
              <w:pStyle w:val="iBAAGSituationBoxName"/>
            </w:pPr>
            <w:bookmarkStart w:id="110" w:name="Hospice_Care"/>
            <w:r w:rsidRPr="00DE556B">
              <w:t>Hospice Care</w:t>
            </w:r>
            <w:bookmarkEnd w:id="110"/>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2692A895" w14:textId="77777777" w:rsidR="00774201" w:rsidRPr="00DE556B" w:rsidRDefault="00774201" w:rsidP="00774201">
            <w:pPr>
              <w:pStyle w:val="iBAAGStandardText"/>
            </w:pPr>
            <w:r>
              <w:rPr>
                <w:rStyle w:val="iBAAGStandardTextBoldChar"/>
              </w:rPr>
              <w:t>0%</w:t>
            </w:r>
            <w:r w:rsidRPr="00DE556B">
              <w:t xml:space="preserve"> co-insurance, after you pay the deductible.</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8717CF0" w14:textId="7DB76BB3" w:rsidR="004C6D64" w:rsidRPr="00DE556B" w:rsidRDefault="00EA0AF8" w:rsidP="006A6DDF">
            <w:pPr>
              <w:pStyle w:val="iBAAGStandardText"/>
            </w:pPr>
            <w:r>
              <w:rPr>
                <w:rStyle w:val="iBAAGStandardTextBoldChar"/>
              </w:rPr>
              <w:t>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00ABB0F6" w:rsidR="004C6D64" w:rsidRPr="00DE556B" w:rsidRDefault="00EA0AF8"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55B07574" w:rsidR="004C6D64" w:rsidRPr="00DE556B" w:rsidRDefault="00EA0AF8"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0358A2">
        <w:tc>
          <w:tcPr>
            <w:tcW w:w="13507" w:type="dxa"/>
            <w:gridSpan w:val="9"/>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111267" w:rsidRPr="00DE556B" w14:paraId="58717D14" w14:textId="77777777" w:rsidTr="000358A2">
        <w:tc>
          <w:tcPr>
            <w:tcW w:w="3445" w:type="dxa"/>
            <w:shd w:val="clear" w:color="auto" w:fill="FFFFFF" w:themeFill="background1"/>
          </w:tcPr>
          <w:p w14:paraId="58A4FF56" w14:textId="5B279A25" w:rsidR="004C6D64" w:rsidRDefault="004C6D64" w:rsidP="001967A9">
            <w:pPr>
              <w:pStyle w:val="iBAAGSituationBoxName"/>
            </w:pPr>
            <w:bookmarkStart w:id="111" w:name="Kidney_Resource_Services_KRS_CKS"/>
            <w:r w:rsidRPr="00DE556B">
              <w:t>Kidney Disease Programs</w:t>
            </w:r>
            <w:bookmarkEnd w:id="111"/>
          </w:p>
          <w:p w14:paraId="58717D09" w14:textId="30AD03A0" w:rsidR="005D1B9C" w:rsidRPr="00DE556B" w:rsidRDefault="005D1B9C" w:rsidP="001967A9">
            <w:pPr>
              <w:pStyle w:val="iBAAGSituationBoxName"/>
            </w:pPr>
          </w:p>
        </w:tc>
        <w:tc>
          <w:tcPr>
            <w:tcW w:w="10062" w:type="dxa"/>
            <w:gridSpan w:val="8"/>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632780" w:rsidRPr="00DE556B" w14:paraId="58717D1B" w14:textId="77777777" w:rsidTr="000358A2">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632780" w:rsidRPr="00DE556B" w14:paraId="58717D3B" w14:textId="77777777" w:rsidTr="000358A2">
        <w:tc>
          <w:tcPr>
            <w:tcW w:w="3445" w:type="dxa"/>
            <w:shd w:val="clear" w:color="auto" w:fill="FFFFFF" w:themeFill="background1"/>
          </w:tcPr>
          <w:p w14:paraId="58717D1C" w14:textId="77777777" w:rsidR="004C6D64" w:rsidRPr="00DE556B" w:rsidRDefault="004C6D64" w:rsidP="001967A9">
            <w:pPr>
              <w:pStyle w:val="iBAAGSituationBoxName"/>
            </w:pPr>
            <w:bookmarkStart w:id="112" w:name="Ostomy_Supplies"/>
            <w:r w:rsidRPr="00DE556B">
              <w:t>Ostomy Supplies</w:t>
            </w:r>
            <w:bookmarkEnd w:id="112"/>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44A2D461" w14:textId="77777777" w:rsidR="00774201" w:rsidRPr="00DE556B" w:rsidRDefault="00774201" w:rsidP="00774201">
            <w:pPr>
              <w:pStyle w:val="iBAAGStandardText"/>
            </w:pPr>
            <w:r>
              <w:rPr>
                <w:rStyle w:val="iBAAGStandardTextBoldChar"/>
              </w:rPr>
              <w:t>0%</w:t>
            </w:r>
            <w:r w:rsidRPr="00DE556B">
              <w:t xml:space="preserve"> co-insurance, after you pay the deductible.</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58717D25" w14:textId="188502E2" w:rsidR="004C6D64" w:rsidRPr="00DE556B" w:rsidRDefault="00EA0AF8" w:rsidP="006A6DDF">
            <w:pPr>
              <w:pStyle w:val="iBAAGStandardText"/>
            </w:pPr>
            <w:r>
              <w:rPr>
                <w:rStyle w:val="iBAAGStandardTextBoldChar"/>
              </w:rPr>
              <w:t>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41CC5EC2" w:rsidR="004C6D64" w:rsidRPr="00DE556B" w:rsidRDefault="00EA0AF8"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632780" w:rsidRPr="00DE556B" w14:paraId="58717D40" w14:textId="77777777" w:rsidTr="000358A2">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632780" w:rsidRPr="00DE556B" w14:paraId="58717D64" w14:textId="77777777" w:rsidTr="000358A2">
        <w:tc>
          <w:tcPr>
            <w:tcW w:w="3445" w:type="dxa"/>
            <w:shd w:val="clear" w:color="auto" w:fill="FFFFFF" w:themeFill="background1"/>
          </w:tcPr>
          <w:p w14:paraId="58717D41" w14:textId="77777777" w:rsidR="004C6D64" w:rsidRPr="00DE556B" w:rsidRDefault="004C6D64" w:rsidP="001967A9">
            <w:pPr>
              <w:pStyle w:val="iBAAGSituationBoxName"/>
            </w:pPr>
            <w:bookmarkStart w:id="113" w:name="Pharmaceutical_Products_Outpatient"/>
            <w:r w:rsidRPr="00DE556B">
              <w:t>Pharmaceutical Products – Outpatient</w:t>
            </w:r>
            <w:bookmarkEnd w:id="113"/>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3C2A3AA0" w14:textId="77777777" w:rsidR="00774201" w:rsidRPr="00DE556B" w:rsidRDefault="00774201" w:rsidP="00774201">
            <w:pPr>
              <w:pStyle w:val="iBAAGStandardText"/>
            </w:pPr>
            <w:r>
              <w:rPr>
                <w:rStyle w:val="iBAAGStandardTextBoldChar"/>
              </w:rPr>
              <w:t>0%</w:t>
            </w:r>
            <w:r w:rsidRPr="00DE556B">
              <w:t xml:space="preserve"> co-insurance, after you pay the deductible.</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58717D4D" w14:textId="4B5E445B" w:rsidR="004C6D64" w:rsidRPr="00DE556B" w:rsidRDefault="00EA0AF8" w:rsidP="006A6DDF">
            <w:pPr>
              <w:pStyle w:val="iBAAGStandardText"/>
            </w:pPr>
            <w:r>
              <w:rPr>
                <w:rStyle w:val="iBAAGStandardTextBoldChar"/>
              </w:rPr>
              <w:t>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7A713F6E" w:rsidR="004C6D64" w:rsidRPr="00DE556B" w:rsidRDefault="00EA0AF8"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5DD1EE03" w:rsidR="004C6D64" w:rsidRPr="00DE556B" w:rsidRDefault="00774201" w:rsidP="006A6DDF">
            <w:pPr>
              <w:pStyle w:val="iBAAGStandardText"/>
            </w:pPr>
            <w:r>
              <w:t>No</w:t>
            </w:r>
          </w:p>
          <w:p w14:paraId="58717D61" w14:textId="77777777" w:rsidR="004C6D64" w:rsidRPr="00DE556B" w:rsidRDefault="004C6D64" w:rsidP="006A6DDF">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632780" w:rsidRPr="00DE556B" w14:paraId="2DAE5380" w14:textId="77777777" w:rsidTr="000358A2">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632780" w:rsidRPr="00DE556B" w14:paraId="33F301B5" w14:textId="77777777" w:rsidTr="000358A2">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4" w:name="Private_Duty_Nursing"/>
            <w:r w:rsidRPr="00DE556B">
              <w:t>Private Duty Nursing</w:t>
            </w:r>
            <w:bookmarkEnd w:id="114"/>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6D8E2666" w14:textId="7EE2177B"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2D7792"/>
        </w:tc>
        <w:tc>
          <w:tcPr>
            <w:tcW w:w="2252" w:type="dxa"/>
            <w:gridSpan w:val="2"/>
            <w:tcBorders>
              <w:bottom w:val="single" w:sz="4" w:space="0" w:color="000000" w:themeColor="text1"/>
            </w:tcBorders>
            <w:shd w:val="clear" w:color="auto" w:fill="auto"/>
          </w:tcPr>
          <w:p w14:paraId="61A35141" w14:textId="48D921D3" w:rsidR="004C6D64" w:rsidRPr="006141D1" w:rsidRDefault="004C6D64" w:rsidP="006141D1">
            <w:pPr>
              <w:pStyle w:val="iBAAGStandardText"/>
            </w:pPr>
            <w:r w:rsidRPr="006141D1">
              <w:t>U.S. network benefits are not covered.</w:t>
            </w:r>
          </w:p>
          <w:p w14:paraId="581BF906" w14:textId="77777777" w:rsidR="004C6D64" w:rsidRPr="006141D1" w:rsidRDefault="004C6D64" w:rsidP="002D7792"/>
        </w:tc>
        <w:tc>
          <w:tcPr>
            <w:tcW w:w="2252" w:type="dxa"/>
            <w:gridSpan w:val="2"/>
            <w:tcBorders>
              <w:bottom w:val="single" w:sz="4" w:space="0" w:color="000000" w:themeColor="text1"/>
            </w:tcBorders>
            <w:shd w:val="clear" w:color="auto" w:fill="auto"/>
          </w:tcPr>
          <w:p w14:paraId="61FE37D9" w14:textId="39C51026"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2D7792"/>
        </w:tc>
        <w:tc>
          <w:tcPr>
            <w:tcW w:w="3293" w:type="dxa"/>
            <w:gridSpan w:val="2"/>
            <w:tcBorders>
              <w:bottom w:val="single" w:sz="4" w:space="0" w:color="000000" w:themeColor="text1"/>
            </w:tcBorders>
            <w:shd w:val="clear" w:color="auto" w:fill="auto"/>
          </w:tcPr>
          <w:p w14:paraId="600B1AE2" w14:textId="7935421E"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632780" w:rsidRPr="00DE556B" w14:paraId="58717D6B" w14:textId="77777777" w:rsidTr="000358A2">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632780" w:rsidRPr="00DE556B" w14:paraId="58717D95" w14:textId="77777777" w:rsidTr="000358A2">
        <w:tc>
          <w:tcPr>
            <w:tcW w:w="3445" w:type="dxa"/>
            <w:shd w:val="clear" w:color="auto" w:fill="FFFFFF" w:themeFill="background1"/>
          </w:tcPr>
          <w:p w14:paraId="58717D6C" w14:textId="5A1A932A" w:rsidR="004C6D64" w:rsidRPr="00DE556B" w:rsidRDefault="004C6D64" w:rsidP="001967A9">
            <w:pPr>
              <w:pStyle w:val="iBAAGSituationBoxName"/>
            </w:pPr>
            <w:bookmarkStart w:id="115" w:name="Prosthetic_Devices"/>
            <w:r w:rsidRPr="00DE556B">
              <w:t>Prosthetics</w:t>
            </w:r>
            <w:bookmarkEnd w:id="115"/>
            <w:r w:rsidRPr="00DE556B">
              <w:t xml:space="preserve"> </w:t>
            </w:r>
            <w:r w:rsidR="00111267" w:rsidRPr="002D7792">
              <w:rPr>
                <w:rStyle w:val="MandateSituationBoxNameChar"/>
                <w:b/>
                <w:color w:val="auto"/>
              </w:rPr>
              <w:t>and Orthotics</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4C5C654" w:rsidR="004C6D64" w:rsidRPr="00DE556B" w:rsidRDefault="004C6D64" w:rsidP="006A6DDF">
            <w:pPr>
              <w:pStyle w:val="iBAAGStandardText"/>
            </w:pPr>
            <w:r w:rsidRPr="00DE556B">
              <w:t>The prosthetic</w:t>
            </w:r>
            <w:r w:rsidRPr="002D7792">
              <w:rPr>
                <w:color w:val="auto"/>
              </w:rPr>
              <w:t xml:space="preserve"> </w:t>
            </w:r>
            <w:r w:rsidR="00111267" w:rsidRPr="002D7792">
              <w:rPr>
                <w:rStyle w:val="MandateStandardTextChar"/>
                <w:color w:val="auto"/>
              </w:rPr>
              <w:t>or orthotic</w:t>
            </w:r>
            <w:r w:rsidR="00111267" w:rsidRPr="002D7792">
              <w:rPr>
                <w:color w:val="auto"/>
              </w:rPr>
              <w:t xml:space="preserve"> </w:t>
            </w:r>
            <w:r w:rsidRPr="00DE556B">
              <w:t>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2" w:type="dxa"/>
            <w:gridSpan w:val="2"/>
            <w:shd w:val="clear" w:color="auto" w:fill="FFFFFF" w:themeFill="background1"/>
          </w:tcPr>
          <w:p w14:paraId="4C95B8EB" w14:textId="5772225E" w:rsidR="004C6D64" w:rsidRPr="00DE556B" w:rsidRDefault="004C6D64" w:rsidP="00DE556B">
            <w:pPr>
              <w:rPr>
                <w:rFonts w:eastAsia="Times New Roman" w:cs="Times New Roman"/>
                <w:szCs w:val="24"/>
              </w:rPr>
            </w:pPr>
            <w:r w:rsidRPr="00DE556B">
              <w:rPr>
                <w:rFonts w:eastAsia="Times New Roman" w:cs="Arial"/>
                <w:b/>
                <w:szCs w:val="24"/>
              </w:rPr>
              <w:t>No Charge</w:t>
            </w:r>
          </w:p>
          <w:p w14:paraId="26E3E0D2" w14:textId="509D4BA3"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252" w:type="dxa"/>
            <w:gridSpan w:val="2"/>
            <w:shd w:val="clear" w:color="auto" w:fill="FFFFFF" w:themeFill="background1"/>
          </w:tcPr>
          <w:p w14:paraId="29A00536" w14:textId="5B73FD9D" w:rsidR="00480411" w:rsidRPr="002D7792" w:rsidRDefault="00480411" w:rsidP="00480411">
            <w:pPr>
              <w:pStyle w:val="iBAAGStandardText"/>
              <w:rPr>
                <w:color w:val="auto"/>
              </w:rPr>
            </w:pPr>
            <w:r w:rsidRPr="002D7792">
              <w:rPr>
                <w:rStyle w:val="MandateTextBoldChar"/>
                <w:color w:val="auto"/>
              </w:rPr>
              <w:t>$30</w:t>
            </w:r>
            <w:r w:rsidRPr="002D7792">
              <w:rPr>
                <w:color w:val="auto"/>
              </w:rPr>
              <w:t xml:space="preserve"> </w:t>
            </w:r>
            <w:r w:rsidRPr="002D7792">
              <w:rPr>
                <w:rStyle w:val="MandateStandardTextChar"/>
                <w:color w:val="auto"/>
              </w:rPr>
              <w:t>co-pay per item.</w:t>
            </w:r>
          </w:p>
          <w:p w14:paraId="7AF4C3A7" w14:textId="0F385DF6" w:rsidR="00480411" w:rsidRPr="002D7792" w:rsidRDefault="00480411" w:rsidP="00480411">
            <w:pPr>
              <w:pStyle w:val="iBAAGStandardText"/>
              <w:rPr>
                <w:color w:val="auto"/>
              </w:rPr>
            </w:pPr>
            <w:r w:rsidRPr="002D7792">
              <w:rPr>
                <w:rStyle w:val="MandateStandardTextChar"/>
                <w:color w:val="auto"/>
              </w:rPr>
              <w:t>The annual deductible does not apply.</w:t>
            </w:r>
          </w:p>
          <w:p w14:paraId="58717D7B" w14:textId="77777777" w:rsidR="004C6D64" w:rsidRPr="002D7792" w:rsidRDefault="004C6D64" w:rsidP="006A6DDF">
            <w:pPr>
              <w:pStyle w:val="iBAAGStandardText"/>
              <w:rPr>
                <w:color w:val="auto"/>
              </w:rPr>
            </w:pPr>
          </w:p>
          <w:p w14:paraId="58717D7C" w14:textId="77777777" w:rsidR="004C6D64" w:rsidRPr="002D7792" w:rsidRDefault="004C6D64" w:rsidP="006A6DDF">
            <w:pPr>
              <w:pStyle w:val="iBAAGStandardTextBold"/>
            </w:pPr>
            <w:r w:rsidRPr="002D7792">
              <w:t>Is prior authorization needed?</w:t>
            </w:r>
          </w:p>
          <w:p w14:paraId="58717D7D" w14:textId="77777777" w:rsidR="004C6D64" w:rsidRPr="002D7792" w:rsidRDefault="004C6D64" w:rsidP="006A6DDF">
            <w:pPr>
              <w:pStyle w:val="iBAAGStandardText"/>
              <w:rPr>
                <w:color w:val="auto"/>
              </w:rPr>
            </w:pPr>
            <w:r w:rsidRPr="002D7792">
              <w:rPr>
                <w:color w:val="auto"/>
              </w:rPr>
              <w:t>No</w:t>
            </w:r>
          </w:p>
          <w:p w14:paraId="58717D7E" w14:textId="77777777" w:rsidR="004C6D64" w:rsidRPr="002D7792" w:rsidRDefault="004C6D64" w:rsidP="006A6DDF">
            <w:pPr>
              <w:pStyle w:val="iBAAGStandardText"/>
              <w:rPr>
                <w:color w:val="auto"/>
              </w:rPr>
            </w:pPr>
          </w:p>
          <w:p w14:paraId="58717D7F" w14:textId="77777777" w:rsidR="004C6D64" w:rsidRPr="00DE556B" w:rsidRDefault="004C6D64" w:rsidP="00134965"/>
        </w:tc>
        <w:tc>
          <w:tcPr>
            <w:tcW w:w="2252" w:type="dxa"/>
            <w:gridSpan w:val="2"/>
            <w:shd w:val="clear" w:color="auto" w:fill="FFFFFF" w:themeFill="background1"/>
          </w:tcPr>
          <w:p w14:paraId="58717D80" w14:textId="01955110" w:rsidR="004C6D64" w:rsidRPr="00DE556B" w:rsidRDefault="00EA0AF8" w:rsidP="006A6DDF">
            <w:r>
              <w:rPr>
                <w:rStyle w:val="iBAAGStandardTextBoldChar"/>
              </w:rPr>
              <w:t>50%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C" w14:textId="7DA74514" w:rsidR="004C6D64" w:rsidRPr="00DE556B" w:rsidRDefault="00647673" w:rsidP="006A6DDF">
            <w:r>
              <w:rPr>
                <w:rStyle w:val="iBAAGStandardTextChar"/>
              </w:rPr>
              <w:t>No</w:t>
            </w:r>
          </w:p>
          <w:p w14:paraId="58717D8D" w14:textId="77777777" w:rsidR="004C6D64" w:rsidRPr="00DE556B" w:rsidRDefault="004C6D64" w:rsidP="006A6DDF"/>
        </w:tc>
        <w:tc>
          <w:tcPr>
            <w:tcW w:w="3293" w:type="dxa"/>
            <w:gridSpan w:val="2"/>
            <w:shd w:val="clear" w:color="auto" w:fill="FFFFFF" w:themeFill="background1"/>
          </w:tcPr>
          <w:p w14:paraId="58717D8E" w14:textId="3A83DCF9" w:rsidR="004C6D64" w:rsidRPr="00DE556B" w:rsidRDefault="004C6D64" w:rsidP="006A6DDF">
            <w:pPr>
              <w:pStyle w:val="iBAAGStandardText"/>
            </w:pPr>
            <w:r w:rsidRPr="00DE556B">
              <w:t xml:space="preserve">We cover the most appropriate prosthetic </w:t>
            </w:r>
            <w:r w:rsidR="00111267" w:rsidRPr="00A86D08">
              <w:rPr>
                <w:rStyle w:val="MandateStandardTextChar"/>
                <w:color w:val="auto"/>
              </w:rPr>
              <w:t>or orthotic</w:t>
            </w:r>
            <w:r w:rsidR="00111267" w:rsidRPr="00A86D08">
              <w:rPr>
                <w:color w:val="auto"/>
              </w:rPr>
              <w:t xml:space="preserve"> </w:t>
            </w:r>
            <w:r w:rsidRPr="00DE556B">
              <w:t>device that meets your minimum medical need. If you choose a different one you are responsible for the difference in cost.</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632780" w:rsidRPr="00DE556B" w14:paraId="58717D9C" w14:textId="77777777" w:rsidTr="000358A2">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632780" w:rsidRPr="00DE556B" w14:paraId="58717DBE" w14:textId="77777777" w:rsidTr="000358A2">
        <w:tc>
          <w:tcPr>
            <w:tcW w:w="3445" w:type="dxa"/>
            <w:shd w:val="clear" w:color="auto" w:fill="FFFFFF" w:themeFill="background1"/>
          </w:tcPr>
          <w:p w14:paraId="58717D9D" w14:textId="77777777" w:rsidR="004C6D64" w:rsidRPr="00DE556B" w:rsidRDefault="004C6D64" w:rsidP="001967A9">
            <w:pPr>
              <w:pStyle w:val="iBAAGSituationBoxName"/>
            </w:pPr>
            <w:bookmarkStart w:id="116" w:name="Reconstructive_Procedures"/>
            <w:r w:rsidRPr="00DE556B">
              <w:t>Reconstructive Procedures</w:t>
            </w:r>
            <w:bookmarkEnd w:id="116"/>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17FE685A" w:rsidR="004C6D64" w:rsidRPr="00DE556B" w:rsidRDefault="00EA0AF8"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17AF8C80" w:rsidR="004C6D64" w:rsidRPr="00DE556B" w:rsidRDefault="004C6D64" w:rsidP="006A6DDF">
            <w:pPr>
              <w:pStyle w:val="iBAAGStandardText"/>
            </w:pPr>
            <w:r w:rsidRPr="00DE556B">
              <w:t>No coverage for cosmetic procedures</w:t>
            </w:r>
            <w:r w:rsidR="00111267" w:rsidRPr="002D7792">
              <w:rPr>
                <w:rStyle w:val="MandateStandardTextChar"/>
                <w:color w:val="auto"/>
              </w:rPr>
              <w:t>, except for newborns diagnosed with congenital defects or birth abnormalities</w:t>
            </w:r>
            <w:r w:rsidRPr="00DE556B">
              <w:t xml:space="preserve">. </w:t>
            </w:r>
          </w:p>
        </w:tc>
      </w:tr>
      <w:tr w:rsidR="00632780" w:rsidRPr="00DE556B" w14:paraId="58717DC5" w14:textId="77777777" w:rsidTr="000358A2">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632780" w:rsidRPr="00DE556B" w14:paraId="58717E05" w14:textId="77777777" w:rsidTr="000358A2">
        <w:tc>
          <w:tcPr>
            <w:tcW w:w="3445" w:type="dxa"/>
            <w:shd w:val="clear" w:color="auto" w:fill="FFFFFF" w:themeFill="background1"/>
          </w:tcPr>
          <w:p w14:paraId="58717DC6" w14:textId="0298B1A7" w:rsidR="004C6D64" w:rsidRPr="00DE556B" w:rsidRDefault="001C1512" w:rsidP="001967A9">
            <w:pPr>
              <w:pStyle w:val="iBAAGSituationBoxName"/>
            </w:pPr>
            <w:bookmarkStart w:id="117" w:name="Rehabilitation_Services"/>
            <w:bookmarkStart w:id="118" w:name="Rehabilitation_and_Habilitative_Services"/>
            <w:r>
              <w:t>Rehabilitation</w:t>
            </w:r>
            <w:bookmarkEnd w:id="117"/>
            <w:r>
              <w:t xml:space="preserve"> and Chiropractic Services - Outpatient Therapy</w:t>
            </w:r>
            <w:bookmarkEnd w:id="118"/>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7E9C3474" w14:textId="6B3232D1"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7FD46D83"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58717DE0" w14:textId="72E3A3A4" w:rsidR="004C6D64" w:rsidRPr="00DE556B" w:rsidRDefault="004C6D64" w:rsidP="006A6DDF">
            <w:pPr>
              <w:pStyle w:val="iBAAGStandardText"/>
            </w:pPr>
            <w:r w:rsidRPr="00DE556B">
              <w:rPr>
                <w:rStyle w:val="iBAAGStandardTextBoldChar"/>
              </w:rPr>
              <w:t>$</w:t>
            </w:r>
            <w:r w:rsidR="00E958A4">
              <w:rPr>
                <w:rStyle w:val="iBAAGStandardTextBoldChar"/>
              </w:rPr>
              <w:t>3</w:t>
            </w:r>
            <w:r w:rsidRPr="00DE556B">
              <w:rPr>
                <w:rStyle w:val="iBAAGStandardTextBoldChar"/>
              </w:rPr>
              <w:t>0</w:t>
            </w:r>
            <w:r w:rsidRPr="00DE556B">
              <w:t xml:space="preserve"> co-pay per visit.</w:t>
            </w:r>
          </w:p>
          <w:p w14:paraId="58717DE1" w14:textId="4499DE6D"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5DF6E03A" w:rsidR="004C6D64" w:rsidRPr="00DE556B" w:rsidRDefault="00EA0AF8"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438AE581" w14:textId="77777777" w:rsidR="00E958A4" w:rsidRPr="00A04653" w:rsidRDefault="00E958A4" w:rsidP="00E958A4">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163B923F" w14:textId="77777777" w:rsidR="00111267" w:rsidRPr="002D7792" w:rsidRDefault="00E958A4" w:rsidP="00111267">
            <w:pPr>
              <w:pStyle w:val="iBAAGStandardText"/>
              <w:rPr>
                <w:color w:val="auto"/>
              </w:rPr>
            </w:pPr>
            <w:r w:rsidDel="00E958A4">
              <w:rPr>
                <w:rStyle w:val="InstructionalTextChar"/>
              </w:rPr>
              <w:t xml:space="preserve"> </w:t>
            </w:r>
          </w:p>
          <w:p w14:paraId="06663170" w14:textId="77777777" w:rsidR="00111267" w:rsidRPr="002D7792" w:rsidRDefault="00111267" w:rsidP="00111267">
            <w:r w:rsidRPr="002D7792">
              <w:rPr>
                <w:rStyle w:val="MandateStandardTextChar"/>
                <w:color w:val="auto"/>
              </w:rPr>
              <w:t>Any limits for developmental disabilities are described under</w:t>
            </w:r>
            <w:r w:rsidRPr="002D7792">
              <w:t xml:space="preserve"> </w:t>
            </w:r>
            <w:r w:rsidRPr="002D7792">
              <w:rPr>
                <w:rStyle w:val="MandateTextItalicsChar"/>
                <w:color w:val="auto"/>
              </w:rPr>
              <w:t>Rehabilitation and Habilitative Services for Developmental Disabilities</w:t>
            </w:r>
            <w:r w:rsidRPr="002D7792">
              <w:rPr>
                <w:rStyle w:val="MandateStandardTextChar"/>
                <w:color w:val="auto"/>
              </w:rPr>
              <w:t>.</w:t>
            </w:r>
          </w:p>
          <w:p w14:paraId="423628B2" w14:textId="1BDE8486" w:rsidR="004C6D64" w:rsidRDefault="00111267" w:rsidP="006A6DDF">
            <w:pPr>
              <w:pStyle w:val="iBAAGStandardText"/>
            </w:pPr>
            <w:r w:rsidRPr="002D7792" w:rsidDel="00E958A4">
              <w:rPr>
                <w:rStyle w:val="InstructionalTextChar"/>
                <w:color w:val="auto"/>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84F3C" w:rsidRPr="00DE556B" w14:paraId="61248739" w14:textId="77777777" w:rsidTr="000358A2">
        <w:tc>
          <w:tcPr>
            <w:tcW w:w="3445" w:type="dxa"/>
            <w:tcBorders>
              <w:bottom w:val="single" w:sz="4" w:space="0" w:color="000000" w:themeColor="text1"/>
            </w:tcBorders>
            <w:shd w:val="clear" w:color="auto" w:fill="31849B"/>
            <w:vAlign w:val="center"/>
          </w:tcPr>
          <w:p w14:paraId="302C9B1F" w14:textId="77777777" w:rsidR="00484F3C" w:rsidRPr="00DE556B" w:rsidRDefault="00484F3C" w:rsidP="00A86D08">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A47BDD8" w14:textId="77777777" w:rsidR="00484F3C" w:rsidRPr="00DE556B" w:rsidRDefault="00484F3C" w:rsidP="00A86D08">
            <w:pPr>
              <w:pStyle w:val="iBAAGTableHeader"/>
            </w:pPr>
            <w:r w:rsidRPr="00DE556B">
              <w:t>Your cost if you use</w:t>
            </w:r>
          </w:p>
          <w:p w14:paraId="6D4AC92E" w14:textId="77777777" w:rsidR="00484F3C" w:rsidRPr="00DE556B" w:rsidRDefault="00484F3C" w:rsidP="00A86D08">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914CF03" w14:textId="77777777" w:rsidR="00484F3C" w:rsidRPr="00DE556B" w:rsidRDefault="00484F3C" w:rsidP="00A86D08">
            <w:pPr>
              <w:pStyle w:val="iBAAGTableHeader"/>
            </w:pPr>
            <w:r w:rsidRPr="00DE556B">
              <w:t>Your cost if you use</w:t>
            </w:r>
          </w:p>
          <w:p w14:paraId="5E56961B" w14:textId="77777777" w:rsidR="00484F3C" w:rsidRPr="00DE556B" w:rsidRDefault="00484F3C" w:rsidP="00A86D08">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AC978DA" w14:textId="77777777" w:rsidR="00484F3C" w:rsidRPr="00DE556B" w:rsidRDefault="00484F3C" w:rsidP="00A86D08">
            <w:pPr>
              <w:pStyle w:val="iBAAGTableHeader"/>
            </w:pPr>
            <w:r w:rsidRPr="00DE556B">
              <w:t>Your cost if you use U.S.</w:t>
            </w:r>
          </w:p>
          <w:p w14:paraId="5E2E2460" w14:textId="77777777" w:rsidR="00484F3C" w:rsidRPr="00DE556B" w:rsidRDefault="00484F3C" w:rsidP="00A86D08">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2B366745" w14:textId="77777777" w:rsidR="00484F3C" w:rsidRPr="00DE556B" w:rsidRDefault="00484F3C" w:rsidP="00A86D08">
            <w:pPr>
              <w:pStyle w:val="iBAAGTableHeader"/>
            </w:pPr>
            <w:r w:rsidRPr="00DE556B">
              <w:t>Limits &amp; Exceptions</w:t>
            </w:r>
          </w:p>
        </w:tc>
      </w:tr>
      <w:tr w:rsidR="00484F3C" w:rsidRPr="00DE556B" w14:paraId="08B0084B" w14:textId="77777777" w:rsidTr="000358A2">
        <w:tc>
          <w:tcPr>
            <w:tcW w:w="3445" w:type="dxa"/>
            <w:shd w:val="clear" w:color="auto" w:fill="FFFFFF" w:themeFill="background1"/>
          </w:tcPr>
          <w:p w14:paraId="24E132AC" w14:textId="77777777" w:rsidR="00484F3C" w:rsidRPr="003F3B5E" w:rsidRDefault="00484F3C" w:rsidP="00484F3C">
            <w:pPr>
              <w:pStyle w:val="iBAAGSituationBoxName"/>
            </w:pPr>
            <w:bookmarkStart w:id="119" w:name="Rehabilitation_Services_Developmental"/>
            <w:r>
              <w:t>Rehabilitation and Habilitative Services for Developmental Disabilities</w:t>
            </w:r>
            <w:bookmarkEnd w:id="119"/>
          </w:p>
          <w:p w14:paraId="6E61C261" w14:textId="77777777" w:rsidR="00484F3C" w:rsidRPr="00F13EDA" w:rsidRDefault="00484F3C" w:rsidP="00484F3C">
            <w:pPr>
              <w:pStyle w:val="iBAAGStandardText"/>
            </w:pPr>
          </w:p>
          <w:p w14:paraId="376AF189" w14:textId="77777777" w:rsidR="00484F3C" w:rsidRDefault="00484F3C" w:rsidP="00484F3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1CC0D6A2" w14:textId="77777777" w:rsidR="00484F3C" w:rsidRDefault="00484F3C" w:rsidP="00484F3C">
            <w:pPr>
              <w:pStyle w:val="iBAAGStandardText"/>
            </w:pPr>
          </w:p>
          <w:p w14:paraId="2CF6D1BB" w14:textId="77777777" w:rsidR="00484F3C" w:rsidRDefault="00484F3C" w:rsidP="00484F3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3D8B459" w14:textId="77777777" w:rsidR="00484F3C" w:rsidRDefault="00484F3C" w:rsidP="00484F3C">
            <w:pPr>
              <w:pStyle w:val="iBAAGStandardText"/>
            </w:pPr>
          </w:p>
          <w:p w14:paraId="7B8B83C2" w14:textId="77777777" w:rsidR="00484F3C" w:rsidRDefault="00484F3C" w:rsidP="00484F3C">
            <w:pPr>
              <w:pStyle w:val="iBAAGStandardText"/>
            </w:pPr>
            <w:r>
              <w:t>We cover:</w:t>
            </w:r>
          </w:p>
          <w:p w14:paraId="324AA9FB" w14:textId="77777777" w:rsidR="00484F3C" w:rsidRDefault="00484F3C" w:rsidP="00484F3C">
            <w:pPr>
              <w:pStyle w:val="iBAAGLevel1Bullets"/>
              <w:ind w:left="720"/>
            </w:pPr>
            <w:r>
              <w:t>Physical therapy</w:t>
            </w:r>
          </w:p>
          <w:p w14:paraId="7567C970" w14:textId="77777777" w:rsidR="00484F3C" w:rsidRDefault="00484F3C" w:rsidP="00484F3C">
            <w:pPr>
              <w:pStyle w:val="iBAAGLevel1Bullets"/>
              <w:ind w:left="720"/>
            </w:pPr>
            <w:r>
              <w:t>Occupational therapy</w:t>
            </w:r>
          </w:p>
          <w:p w14:paraId="29A7C3ED" w14:textId="77777777" w:rsidR="00484F3C" w:rsidRDefault="00484F3C" w:rsidP="00484F3C">
            <w:pPr>
              <w:pStyle w:val="iBAAGLevel1Bullets"/>
              <w:ind w:left="720"/>
            </w:pPr>
            <w:r>
              <w:t>Speech therapy</w:t>
            </w:r>
          </w:p>
          <w:p w14:paraId="241426DA" w14:textId="77777777" w:rsidR="00484F3C" w:rsidRDefault="00484F3C" w:rsidP="00484F3C">
            <w:pPr>
              <w:pStyle w:val="iBAAGStandardText"/>
            </w:pPr>
          </w:p>
          <w:p w14:paraId="3423452C" w14:textId="77777777" w:rsidR="00484F3C" w:rsidRDefault="00484F3C" w:rsidP="00484F3C">
            <w:pPr>
              <w:pStyle w:val="iBAAGStandardText"/>
            </w:pPr>
            <w:r>
              <w:t xml:space="preserve">Services must be given by a doctor or a licensed therapist. </w:t>
            </w:r>
          </w:p>
          <w:p w14:paraId="482189DE" w14:textId="77777777" w:rsidR="00484F3C" w:rsidRDefault="00484F3C" w:rsidP="00484F3C">
            <w:pPr>
              <w:pStyle w:val="iBAAGStandardText"/>
            </w:pPr>
          </w:p>
          <w:p w14:paraId="49B2DE2B" w14:textId="77777777" w:rsidR="00484F3C" w:rsidRDefault="00484F3C" w:rsidP="00484F3C">
            <w:pPr>
              <w:pStyle w:val="iBAAGStandardTextBold"/>
            </w:pPr>
            <w:r>
              <w:t xml:space="preserve">Want more information? </w:t>
            </w:r>
          </w:p>
          <w:p w14:paraId="6E01ED43" w14:textId="77777777" w:rsidR="00484F3C" w:rsidRDefault="00484F3C" w:rsidP="00484F3C">
            <w:pPr>
              <w:pStyle w:val="iBAAGStandardText"/>
            </w:pPr>
            <w:r>
              <w:t xml:space="preserve">View the </w:t>
            </w:r>
            <w:hyperlink r:id="rId93" w:history="1">
              <w:r w:rsidRPr="00571967">
                <w:rPr>
                  <w:rStyle w:val="Hyperlinks"/>
                </w:rPr>
                <w:t>glossary</w:t>
              </w:r>
            </w:hyperlink>
            <w:r>
              <w:t xml:space="preserve"> for definitions.</w:t>
            </w:r>
          </w:p>
          <w:p w14:paraId="247F2F7B" w14:textId="77777777" w:rsidR="00484F3C" w:rsidRDefault="00484F3C" w:rsidP="001967A9">
            <w:pPr>
              <w:pStyle w:val="iBAAGSituationBoxName"/>
            </w:pPr>
          </w:p>
        </w:tc>
        <w:tc>
          <w:tcPr>
            <w:tcW w:w="2252" w:type="dxa"/>
            <w:gridSpan w:val="2"/>
            <w:shd w:val="clear" w:color="auto" w:fill="FFFFFF" w:themeFill="background1"/>
          </w:tcPr>
          <w:p w14:paraId="5378E739" w14:textId="77777777" w:rsidR="00484F3C" w:rsidRPr="001950BF" w:rsidRDefault="00484F3C" w:rsidP="00484F3C">
            <w:pPr>
              <w:pStyle w:val="iBAAGStandardTextBold"/>
            </w:pPr>
            <w:r w:rsidRPr="001950BF">
              <w:t>Inpatient:</w:t>
            </w:r>
          </w:p>
          <w:p w14:paraId="604B6546" w14:textId="3E298698" w:rsidR="00484F3C" w:rsidRPr="003F238F" w:rsidRDefault="00484F3C" w:rsidP="00484F3C">
            <w:pPr>
              <w:pStyle w:val="iBAAGStandardText"/>
            </w:pPr>
            <w:r>
              <w:rPr>
                <w:rStyle w:val="iBAAGStandardTextBoldChar"/>
              </w:rPr>
              <w:t>0%</w:t>
            </w:r>
            <w:r w:rsidRPr="003F238F">
              <w:t xml:space="preserve"> </w:t>
            </w:r>
            <w:r w:rsidRPr="001950BF">
              <w:t>co-insurance, after you pay the deductible.</w:t>
            </w:r>
          </w:p>
          <w:p w14:paraId="3D711CB6" w14:textId="77777777" w:rsidR="00484F3C" w:rsidRDefault="00484F3C" w:rsidP="00484F3C">
            <w:pPr>
              <w:pStyle w:val="iBAAGStandardTextBold"/>
            </w:pPr>
          </w:p>
          <w:p w14:paraId="376757CC" w14:textId="77777777" w:rsidR="00484F3C" w:rsidRPr="003F238F" w:rsidRDefault="00484F3C" w:rsidP="00484F3C">
            <w:pPr>
              <w:pStyle w:val="iBAAGStandardTextBold"/>
            </w:pPr>
            <w:r w:rsidRPr="003F238F">
              <w:t>Is prior authorization needed?</w:t>
            </w:r>
          </w:p>
          <w:p w14:paraId="129FF33F" w14:textId="74E6C9AE" w:rsidR="00484F3C" w:rsidRDefault="00484F3C" w:rsidP="00484F3C">
            <w:pPr>
              <w:pStyle w:val="iBAAGStandardText"/>
            </w:pPr>
            <w:r>
              <w:t>No</w:t>
            </w:r>
          </w:p>
          <w:p w14:paraId="0E586360" w14:textId="77777777" w:rsidR="00484F3C" w:rsidRDefault="00484F3C" w:rsidP="00484F3C">
            <w:pPr>
              <w:pStyle w:val="iBAAGStandardText"/>
            </w:pPr>
          </w:p>
          <w:p w14:paraId="6FE909FA" w14:textId="77777777" w:rsidR="00484F3C" w:rsidRPr="001950BF" w:rsidRDefault="00484F3C" w:rsidP="00484F3C">
            <w:pPr>
              <w:pStyle w:val="iBAAGStandardTextBold"/>
            </w:pPr>
            <w:r>
              <w:t>Out</w:t>
            </w:r>
            <w:r w:rsidRPr="001950BF">
              <w:t>patient:</w:t>
            </w:r>
          </w:p>
          <w:p w14:paraId="7A89CEFB" w14:textId="77777777" w:rsidR="000358A2" w:rsidRPr="003F238F" w:rsidRDefault="000358A2" w:rsidP="000358A2">
            <w:pPr>
              <w:pStyle w:val="iBAAGStandardText"/>
            </w:pPr>
            <w:r>
              <w:rPr>
                <w:rStyle w:val="iBAAGStandardTextBoldChar"/>
              </w:rPr>
              <w:t>0%</w:t>
            </w:r>
            <w:r w:rsidRPr="003F238F">
              <w:t xml:space="preserve"> </w:t>
            </w:r>
            <w:r w:rsidRPr="001950BF">
              <w:t>co-insurance, after you pay the deductible.</w:t>
            </w:r>
          </w:p>
          <w:p w14:paraId="4D69B26B" w14:textId="77777777" w:rsidR="00484F3C" w:rsidRPr="0055440A" w:rsidRDefault="00484F3C" w:rsidP="00484F3C"/>
          <w:p w14:paraId="6AEE81FE" w14:textId="77777777" w:rsidR="00484F3C" w:rsidRPr="003F238F" w:rsidRDefault="00484F3C" w:rsidP="00484F3C">
            <w:pPr>
              <w:pStyle w:val="iBAAGStandardTextBold"/>
            </w:pPr>
            <w:r w:rsidRPr="003F238F">
              <w:t>Is prior authorization needed?</w:t>
            </w:r>
          </w:p>
          <w:p w14:paraId="5AFDE648" w14:textId="222FD014" w:rsidR="00484F3C" w:rsidRDefault="00484F3C" w:rsidP="00484F3C">
            <w:pPr>
              <w:pStyle w:val="iBAAGStandardText"/>
            </w:pPr>
            <w:r>
              <w:t>No</w:t>
            </w:r>
          </w:p>
          <w:p w14:paraId="3E4D44D2" w14:textId="77777777" w:rsidR="00484F3C" w:rsidRPr="00DE556B" w:rsidDel="00E958A4" w:rsidRDefault="00484F3C" w:rsidP="002D7792">
            <w:pPr>
              <w:pStyle w:val="iBAAGStandardText"/>
              <w:rPr>
                <w:rFonts w:eastAsia="Times New Roman" w:cs="Arial"/>
                <w:b/>
                <w:color w:val="FF00FF"/>
              </w:rPr>
            </w:pPr>
          </w:p>
        </w:tc>
        <w:tc>
          <w:tcPr>
            <w:tcW w:w="2252" w:type="dxa"/>
            <w:gridSpan w:val="2"/>
            <w:shd w:val="clear" w:color="auto" w:fill="FFFFFF" w:themeFill="background1"/>
          </w:tcPr>
          <w:p w14:paraId="75F52A1D" w14:textId="77777777" w:rsidR="00484F3C" w:rsidRPr="001950BF" w:rsidRDefault="00484F3C" w:rsidP="00484F3C">
            <w:pPr>
              <w:pStyle w:val="iBAAGStandardTextBold"/>
            </w:pPr>
            <w:r w:rsidRPr="001950BF">
              <w:t>Inpatient:</w:t>
            </w:r>
          </w:p>
          <w:p w14:paraId="5342E498" w14:textId="77777777" w:rsidR="00484F3C" w:rsidRPr="003F238F" w:rsidRDefault="00484F3C" w:rsidP="00484F3C">
            <w:pPr>
              <w:pStyle w:val="iBAAGStandardText"/>
            </w:pPr>
            <w:r>
              <w:rPr>
                <w:rStyle w:val="iBAAGStandardTextBoldChar"/>
              </w:rPr>
              <w:t>0%</w:t>
            </w:r>
            <w:r w:rsidRPr="003F238F">
              <w:t xml:space="preserve"> </w:t>
            </w:r>
            <w:r w:rsidRPr="001950BF">
              <w:t>co-insurance, after you pay the deductible.</w:t>
            </w:r>
          </w:p>
          <w:p w14:paraId="63F45CFC" w14:textId="77777777" w:rsidR="00484F3C" w:rsidRDefault="00484F3C" w:rsidP="00484F3C">
            <w:pPr>
              <w:pStyle w:val="iBAAGStandardTextBold"/>
            </w:pPr>
          </w:p>
          <w:p w14:paraId="30A00DCA" w14:textId="77777777" w:rsidR="00484F3C" w:rsidRPr="003F238F" w:rsidRDefault="00484F3C" w:rsidP="00484F3C">
            <w:pPr>
              <w:pStyle w:val="iBAAGStandardTextBold"/>
            </w:pPr>
            <w:r w:rsidRPr="003F238F">
              <w:t>Is prior authorization needed?</w:t>
            </w:r>
          </w:p>
          <w:p w14:paraId="073DCD10" w14:textId="67B68C75" w:rsidR="00484F3C" w:rsidRDefault="00484F3C" w:rsidP="00484F3C">
            <w:pPr>
              <w:pStyle w:val="iBAAGStandardText"/>
            </w:pPr>
            <w:r>
              <w:t>No</w:t>
            </w:r>
          </w:p>
          <w:p w14:paraId="44E400AA" w14:textId="77777777" w:rsidR="00484F3C" w:rsidRDefault="00484F3C" w:rsidP="00484F3C">
            <w:pPr>
              <w:pStyle w:val="iBAAGStandardText"/>
            </w:pPr>
          </w:p>
          <w:p w14:paraId="79FA431C" w14:textId="77777777" w:rsidR="00484F3C" w:rsidRPr="001950BF" w:rsidRDefault="00484F3C" w:rsidP="00484F3C">
            <w:pPr>
              <w:pStyle w:val="iBAAGStandardTextBold"/>
            </w:pPr>
            <w:r>
              <w:t>Out</w:t>
            </w:r>
            <w:r w:rsidRPr="001950BF">
              <w:t>patient:</w:t>
            </w:r>
          </w:p>
          <w:p w14:paraId="27AD352D" w14:textId="72996A81" w:rsidR="00484F3C" w:rsidRPr="003F238F" w:rsidRDefault="00484F3C" w:rsidP="00484F3C">
            <w:pPr>
              <w:pStyle w:val="iBAAGStandardText"/>
            </w:pPr>
            <w:r>
              <w:rPr>
                <w:rStyle w:val="iBAAGStandardTextBoldChar"/>
              </w:rPr>
              <w:t>$</w:t>
            </w:r>
            <w:r w:rsidR="000358A2">
              <w:rPr>
                <w:rStyle w:val="iBAAGStandardTextBoldChar"/>
              </w:rPr>
              <w:t>3</w:t>
            </w:r>
            <w:r w:rsidRPr="0071753F">
              <w:rPr>
                <w:rStyle w:val="iBAAGStandardTextBoldChar"/>
              </w:rPr>
              <w:t>0</w:t>
            </w:r>
            <w:r w:rsidRPr="0071753F">
              <w:t xml:space="preserve"> copay per visit</w:t>
            </w:r>
            <w:r w:rsidRPr="001950BF">
              <w:t>.</w:t>
            </w:r>
          </w:p>
          <w:p w14:paraId="3ADDC0C3" w14:textId="143F8EA7" w:rsidR="00484F3C" w:rsidRDefault="00484F3C" w:rsidP="00484F3C">
            <w:pPr>
              <w:rPr>
                <w:rStyle w:val="InstructionalTextChar"/>
              </w:rPr>
            </w:pPr>
            <w:r w:rsidRPr="001950BF">
              <w:t>The annual deductible does not apply.</w:t>
            </w:r>
          </w:p>
          <w:p w14:paraId="3F02AC98" w14:textId="77777777" w:rsidR="00484F3C" w:rsidRPr="0055440A" w:rsidRDefault="00484F3C" w:rsidP="00484F3C"/>
          <w:p w14:paraId="64A412F1" w14:textId="77777777" w:rsidR="00484F3C" w:rsidRPr="003F238F" w:rsidRDefault="00484F3C" w:rsidP="00484F3C">
            <w:pPr>
              <w:pStyle w:val="iBAAGStandardTextBold"/>
            </w:pPr>
            <w:r w:rsidRPr="003F238F">
              <w:t>Is prior authorization needed?</w:t>
            </w:r>
          </w:p>
          <w:p w14:paraId="05778B95" w14:textId="45FDF071" w:rsidR="00484F3C" w:rsidRDefault="00484F3C" w:rsidP="00484F3C">
            <w:pPr>
              <w:pStyle w:val="iBAAGStandardText"/>
            </w:pPr>
            <w:r>
              <w:t>No</w:t>
            </w:r>
          </w:p>
          <w:p w14:paraId="3555FC8A" w14:textId="77777777" w:rsidR="00484F3C" w:rsidRPr="00DE556B" w:rsidDel="00E958A4" w:rsidRDefault="00484F3C" w:rsidP="002D7792">
            <w:pPr>
              <w:pStyle w:val="iBAAGStandardText"/>
              <w:rPr>
                <w:rStyle w:val="InstructionalTextChar"/>
              </w:rPr>
            </w:pPr>
          </w:p>
        </w:tc>
        <w:tc>
          <w:tcPr>
            <w:tcW w:w="2252" w:type="dxa"/>
            <w:gridSpan w:val="2"/>
            <w:shd w:val="clear" w:color="auto" w:fill="FFFFFF" w:themeFill="background1"/>
          </w:tcPr>
          <w:p w14:paraId="704E1ED3" w14:textId="77777777" w:rsidR="00484F3C" w:rsidRPr="001950BF" w:rsidRDefault="00484F3C" w:rsidP="00484F3C">
            <w:pPr>
              <w:pStyle w:val="iBAAGStandardTextBold"/>
            </w:pPr>
            <w:r w:rsidRPr="001950BF">
              <w:t>Inpatient:</w:t>
            </w:r>
          </w:p>
          <w:p w14:paraId="431470B1" w14:textId="0234062E" w:rsidR="00484F3C" w:rsidRPr="003F238F" w:rsidRDefault="00484F3C" w:rsidP="00484F3C">
            <w:pPr>
              <w:pStyle w:val="iBAAGStandardText"/>
            </w:pPr>
            <w:r>
              <w:rPr>
                <w:rStyle w:val="iBAAGStandardTextBoldChar"/>
              </w:rPr>
              <w:t>5</w:t>
            </w:r>
            <w:r>
              <w:rPr>
                <w:rStyle w:val="iBAAGStandardTextBoldChar"/>
              </w:rPr>
              <w:t>0%</w:t>
            </w:r>
            <w:r w:rsidRPr="003F238F">
              <w:t xml:space="preserve"> </w:t>
            </w:r>
            <w:r w:rsidRPr="001950BF">
              <w:t>co-insurance, after you pay the deductible.</w:t>
            </w:r>
          </w:p>
          <w:p w14:paraId="39CAEE1E" w14:textId="77777777" w:rsidR="00484F3C" w:rsidRDefault="00484F3C" w:rsidP="00484F3C">
            <w:pPr>
              <w:pStyle w:val="iBAAGStandardTextBold"/>
            </w:pPr>
          </w:p>
          <w:p w14:paraId="391DD4F5" w14:textId="77777777" w:rsidR="00484F3C" w:rsidRPr="003F238F" w:rsidRDefault="00484F3C" w:rsidP="00484F3C">
            <w:pPr>
              <w:pStyle w:val="iBAAGStandardTextBold"/>
            </w:pPr>
            <w:r w:rsidRPr="003F238F">
              <w:t>Is prior authorization needed?</w:t>
            </w:r>
          </w:p>
          <w:p w14:paraId="487F8F99" w14:textId="77777777" w:rsidR="00484F3C" w:rsidRPr="003F238F" w:rsidRDefault="00484F3C" w:rsidP="00484F3C">
            <w:pPr>
              <w:pStyle w:val="iBAAGStandardText"/>
            </w:pPr>
            <w:r w:rsidRPr="003F238F">
              <w:t>Yes</w:t>
            </w:r>
          </w:p>
          <w:p w14:paraId="60B4BD31" w14:textId="77777777" w:rsidR="00484F3C" w:rsidRDefault="00484F3C" w:rsidP="00484F3C">
            <w:pPr>
              <w:pStyle w:val="iBAAGStandardTextBold"/>
            </w:pPr>
          </w:p>
          <w:p w14:paraId="10CAEE20" w14:textId="77777777" w:rsidR="00484F3C" w:rsidRPr="003F238F" w:rsidRDefault="00484F3C" w:rsidP="00484F3C">
            <w:pPr>
              <w:pStyle w:val="iBAAGStandardTextBold"/>
            </w:pPr>
            <w:r w:rsidRPr="003F238F">
              <w:t>Prior authorization is:</w:t>
            </w:r>
          </w:p>
          <w:p w14:paraId="541DF5A0" w14:textId="77777777" w:rsidR="00484F3C" w:rsidRPr="003F238F" w:rsidRDefault="00484F3C" w:rsidP="00484F3C">
            <w:pPr>
              <w:pStyle w:val="iBAAGStandardText"/>
            </w:pPr>
            <w:r w:rsidRPr="00466217">
              <w:t>Getting approval</w:t>
            </w:r>
            <w:r w:rsidRPr="003F238F">
              <w:t xml:space="preserve"> by calling the number listed on your health plan ID card before you can get medicine or services.</w:t>
            </w:r>
          </w:p>
          <w:p w14:paraId="1C64D737" w14:textId="77777777" w:rsidR="00484F3C" w:rsidRPr="003F238F" w:rsidRDefault="00484F3C" w:rsidP="00484F3C">
            <w:pPr>
              <w:pStyle w:val="iBAAGStandardText"/>
            </w:pPr>
          </w:p>
          <w:p w14:paraId="63A11585" w14:textId="77777777" w:rsidR="00484F3C" w:rsidRPr="003F238F" w:rsidRDefault="00484F3C" w:rsidP="00484F3C">
            <w:pPr>
              <w:pStyle w:val="iBAAGStandardTextBold"/>
            </w:pPr>
            <w:r w:rsidRPr="003F238F">
              <w:t xml:space="preserve">When do I need to call? </w:t>
            </w:r>
          </w:p>
          <w:p w14:paraId="35C38687" w14:textId="77777777" w:rsidR="00484F3C" w:rsidRPr="002B4D8E" w:rsidRDefault="00484F3C" w:rsidP="00484F3C">
            <w:pPr>
              <w:pStyle w:val="iBAAGLevel1Bullets"/>
              <w:ind w:left="720"/>
            </w:pPr>
            <w:r w:rsidRPr="002B4D8E">
              <w:t>5 business days before a scheduled admission</w:t>
            </w:r>
          </w:p>
          <w:p w14:paraId="290CC282" w14:textId="77777777" w:rsidR="00484F3C" w:rsidRPr="002B4D8E" w:rsidRDefault="00484F3C" w:rsidP="00484F3C">
            <w:pPr>
              <w:pStyle w:val="iBAAGLevel1Bullets"/>
              <w:ind w:left="720"/>
            </w:pPr>
            <w:r w:rsidRPr="002B4D8E">
              <w:t>As soon as possible for non-scheduled admission (including emergency)</w:t>
            </w:r>
          </w:p>
          <w:p w14:paraId="698ECA6B" w14:textId="77777777" w:rsidR="00484F3C" w:rsidRPr="003F238F" w:rsidRDefault="00484F3C" w:rsidP="00484F3C">
            <w:pPr>
              <w:pStyle w:val="iBAAGStandardText"/>
            </w:pPr>
          </w:p>
          <w:p w14:paraId="25F858DE" w14:textId="77777777" w:rsidR="00484F3C" w:rsidRPr="003F238F" w:rsidRDefault="00484F3C" w:rsidP="00484F3C">
            <w:pPr>
              <w:pStyle w:val="iBAAGStandardTextBold"/>
            </w:pPr>
            <w:r w:rsidRPr="003F238F">
              <w:t xml:space="preserve">If you don’t get prior authorization, you pay: </w:t>
            </w:r>
          </w:p>
          <w:p w14:paraId="43760900" w14:textId="294C2C68" w:rsidR="00484F3C" w:rsidRPr="003F238F" w:rsidRDefault="00484F3C" w:rsidP="00484F3C">
            <w:pPr>
              <w:pStyle w:val="iBAAGStandardText"/>
            </w:pPr>
            <w:r>
              <w:rPr>
                <w:rStyle w:val="iBAAGStandardTextBoldChar"/>
              </w:rPr>
              <w:t>50</w:t>
            </w:r>
            <w:r w:rsidRPr="00D92E8C">
              <w:rPr>
                <w:rStyle w:val="iBAAGStandardTextBoldChar"/>
              </w:rPr>
              <w:t xml:space="preserve">% </w:t>
            </w:r>
            <w:r w:rsidRPr="003F238F">
              <w:t>co-insurance</w:t>
            </w:r>
          </w:p>
          <w:p w14:paraId="2244225D" w14:textId="77777777" w:rsidR="00484F3C" w:rsidRDefault="00484F3C" w:rsidP="00484F3C">
            <w:pPr>
              <w:pStyle w:val="iBAAGStandardText"/>
            </w:pPr>
          </w:p>
          <w:p w14:paraId="2AE709B3" w14:textId="77777777" w:rsidR="00484F3C" w:rsidRPr="001950BF" w:rsidRDefault="00484F3C" w:rsidP="00484F3C">
            <w:pPr>
              <w:pStyle w:val="iBAAGStandardTextBold"/>
            </w:pPr>
            <w:r>
              <w:t>Out</w:t>
            </w:r>
            <w:r w:rsidRPr="001950BF">
              <w:t>patient:</w:t>
            </w:r>
          </w:p>
          <w:p w14:paraId="3A4408E7" w14:textId="687A4308" w:rsidR="000358A2" w:rsidRPr="003F238F" w:rsidRDefault="000358A2" w:rsidP="000358A2">
            <w:pPr>
              <w:pStyle w:val="iBAAGStandardText"/>
            </w:pPr>
            <w:r>
              <w:rPr>
                <w:rStyle w:val="iBAAGStandardTextBoldChar"/>
              </w:rPr>
              <w:t>50</w:t>
            </w:r>
            <w:r>
              <w:rPr>
                <w:rStyle w:val="iBAAGStandardTextBoldChar"/>
              </w:rPr>
              <w:t>%</w:t>
            </w:r>
            <w:r w:rsidRPr="003F238F">
              <w:t xml:space="preserve"> </w:t>
            </w:r>
            <w:r w:rsidRPr="001950BF">
              <w:t>co-insurance, after you pay the deductible.</w:t>
            </w:r>
          </w:p>
          <w:p w14:paraId="284187A5" w14:textId="77777777" w:rsidR="00484F3C" w:rsidRDefault="00484F3C" w:rsidP="00484F3C">
            <w:pPr>
              <w:pStyle w:val="iBAAGStandardText"/>
            </w:pPr>
          </w:p>
          <w:p w14:paraId="74FD8E85" w14:textId="77777777" w:rsidR="00484F3C" w:rsidRPr="003F238F" w:rsidRDefault="00484F3C" w:rsidP="00484F3C">
            <w:pPr>
              <w:pStyle w:val="iBAAGStandardTextBold"/>
            </w:pPr>
            <w:r w:rsidRPr="003F238F">
              <w:t>Is prior authorization needed?</w:t>
            </w:r>
          </w:p>
          <w:p w14:paraId="3E516C64" w14:textId="77777777" w:rsidR="00484F3C" w:rsidRPr="003F238F" w:rsidRDefault="00484F3C" w:rsidP="00484F3C">
            <w:pPr>
              <w:pStyle w:val="iBAAGStandardText"/>
            </w:pPr>
            <w:r w:rsidRPr="003F238F">
              <w:t>Yes</w:t>
            </w:r>
          </w:p>
          <w:p w14:paraId="54B81DB5" w14:textId="77777777" w:rsidR="00484F3C" w:rsidRPr="003F238F" w:rsidRDefault="00484F3C" w:rsidP="00484F3C">
            <w:pPr>
              <w:pStyle w:val="iBAAGStandardText"/>
            </w:pPr>
            <w:r w:rsidRPr="003F238F">
              <w:tab/>
            </w:r>
          </w:p>
          <w:p w14:paraId="36587961" w14:textId="77777777" w:rsidR="00484F3C" w:rsidRPr="003F238F" w:rsidRDefault="00484F3C" w:rsidP="00484F3C">
            <w:pPr>
              <w:pStyle w:val="iBAAGStandardTextBold"/>
            </w:pPr>
            <w:r w:rsidRPr="003F238F">
              <w:t>Prior authorization is:</w:t>
            </w:r>
          </w:p>
          <w:p w14:paraId="7B3542CB" w14:textId="77777777" w:rsidR="00484F3C" w:rsidRPr="003F238F" w:rsidRDefault="00484F3C" w:rsidP="00484F3C">
            <w:pPr>
              <w:pStyle w:val="iBAAGStandardText"/>
            </w:pPr>
            <w:r w:rsidRPr="00466217">
              <w:t>Getting approval</w:t>
            </w:r>
            <w:r w:rsidRPr="003F238F">
              <w:t xml:space="preserve"> by calling the number listed on your health plan ID card before you can get medicine or services.</w:t>
            </w:r>
          </w:p>
          <w:p w14:paraId="45506DAB" w14:textId="77777777" w:rsidR="00484F3C" w:rsidRPr="003F238F" w:rsidRDefault="00484F3C" w:rsidP="00484F3C">
            <w:pPr>
              <w:pStyle w:val="iBAAGStandardText"/>
            </w:pPr>
          </w:p>
          <w:p w14:paraId="398BFFC7" w14:textId="77777777" w:rsidR="00484F3C" w:rsidRDefault="00484F3C" w:rsidP="00484F3C">
            <w:pPr>
              <w:pStyle w:val="iBAAGStandardTextBold"/>
            </w:pPr>
            <w:r>
              <w:t xml:space="preserve">When do I need to call? </w:t>
            </w:r>
          </w:p>
          <w:p w14:paraId="4AE05A25" w14:textId="77777777" w:rsidR="00484F3C" w:rsidRDefault="00484F3C" w:rsidP="00484F3C">
            <w:pPr>
              <w:pStyle w:val="iBAAGLevel1Bullets"/>
              <w:ind w:left="720"/>
            </w:pPr>
            <w:r>
              <w:t>5 business days before receiving:</w:t>
            </w:r>
          </w:p>
          <w:p w14:paraId="1BEF2A04" w14:textId="77777777" w:rsidR="00484F3C" w:rsidRDefault="00484F3C" w:rsidP="00484F3C">
            <w:pPr>
              <w:pStyle w:val="iBAAGLevel2Bullets"/>
            </w:pPr>
            <w:r>
              <w:t>Physical therapy</w:t>
            </w:r>
          </w:p>
          <w:p w14:paraId="412B967F" w14:textId="77777777" w:rsidR="00484F3C" w:rsidRDefault="00484F3C" w:rsidP="00484F3C">
            <w:pPr>
              <w:pStyle w:val="iBAAGLevel2Bullets"/>
            </w:pPr>
            <w:r>
              <w:t>Occupational therapy</w:t>
            </w:r>
          </w:p>
          <w:p w14:paraId="40396512" w14:textId="77777777" w:rsidR="00484F3C" w:rsidRDefault="00484F3C" w:rsidP="00484F3C">
            <w:pPr>
              <w:pStyle w:val="iBAAGLevel2Bullets"/>
            </w:pPr>
            <w:r>
              <w:t>Speech therapy</w:t>
            </w:r>
          </w:p>
          <w:p w14:paraId="74E742B2" w14:textId="77777777" w:rsidR="00484F3C" w:rsidRPr="003F238F" w:rsidRDefault="00484F3C" w:rsidP="00484F3C">
            <w:pPr>
              <w:pStyle w:val="iBAAGStandardText"/>
            </w:pPr>
          </w:p>
          <w:p w14:paraId="66F69ABA" w14:textId="77777777" w:rsidR="00484F3C" w:rsidRPr="003F238F" w:rsidRDefault="00484F3C" w:rsidP="00484F3C">
            <w:pPr>
              <w:pStyle w:val="iBAAGStandardTextBold"/>
            </w:pPr>
            <w:r w:rsidRPr="003F238F">
              <w:t xml:space="preserve">If you don’t get prior authorization, you pay: </w:t>
            </w:r>
          </w:p>
          <w:p w14:paraId="1D9AB959" w14:textId="0C033DE9" w:rsidR="00484F3C" w:rsidRPr="003F238F" w:rsidRDefault="000358A2" w:rsidP="00484F3C">
            <w:pPr>
              <w:pStyle w:val="iBAAGStandardText"/>
            </w:pPr>
            <w:r>
              <w:rPr>
                <w:rStyle w:val="iBAAGStandardTextBoldChar"/>
              </w:rPr>
              <w:t>50</w:t>
            </w:r>
            <w:r w:rsidR="00484F3C" w:rsidRPr="00D92E8C">
              <w:rPr>
                <w:rStyle w:val="iBAAGStandardTextBoldChar"/>
              </w:rPr>
              <w:t xml:space="preserve">% </w:t>
            </w:r>
            <w:r w:rsidR="00484F3C" w:rsidRPr="003F238F">
              <w:t>co-insurance</w:t>
            </w:r>
          </w:p>
          <w:p w14:paraId="3EC60237" w14:textId="77777777" w:rsidR="00484F3C" w:rsidRPr="00DE556B" w:rsidDel="00EA0AF8" w:rsidRDefault="00484F3C" w:rsidP="006A6DDF">
            <w:pPr>
              <w:pStyle w:val="iBAAGStandardText"/>
              <w:rPr>
                <w:rStyle w:val="iBAAGStandardTextBoldChar"/>
              </w:rPr>
            </w:pPr>
          </w:p>
        </w:tc>
        <w:tc>
          <w:tcPr>
            <w:tcW w:w="3293" w:type="dxa"/>
            <w:gridSpan w:val="2"/>
            <w:shd w:val="clear" w:color="auto" w:fill="FFFFFF" w:themeFill="background1"/>
          </w:tcPr>
          <w:p w14:paraId="0D63A559" w14:textId="27D93FFB" w:rsidR="00484F3C" w:rsidRPr="00A7748F" w:rsidRDefault="00484F3C" w:rsidP="00484F3C">
            <w:pPr>
              <w:pStyle w:val="iBAAGStandardText"/>
            </w:pPr>
            <w:r>
              <w:t>The l</w:t>
            </w:r>
            <w:r w:rsidRPr="00514341">
              <w:t>imits</w:t>
            </w:r>
            <w:r w:rsidRPr="00304673">
              <w:t xml:space="preserve"> </w:t>
            </w:r>
            <w:r>
              <w:t xml:space="preserve">below </w:t>
            </w:r>
            <w:r w:rsidRPr="00304673">
              <w:t>do not apply to the treatment of</w:t>
            </w:r>
          </w:p>
          <w:p w14:paraId="42CB0034" w14:textId="1A75D9F3" w:rsidR="00484F3C" w:rsidRPr="00304673" w:rsidRDefault="00484F3C" w:rsidP="00484F3C">
            <w:pPr>
              <w:pStyle w:val="iBAAGStandardText"/>
            </w:pPr>
            <w:r>
              <w:t>a</w:t>
            </w:r>
            <w:r w:rsidRPr="00304673">
              <w:t xml:space="preserve">utism </w:t>
            </w:r>
            <w:r>
              <w:t>s</w:t>
            </w:r>
            <w:r w:rsidRPr="00304673">
              <w:t xml:space="preserve">pectrum </w:t>
            </w:r>
            <w:r>
              <w:t>d</w:t>
            </w:r>
            <w:r w:rsidRPr="00304673">
              <w:t>isorder.</w:t>
            </w:r>
          </w:p>
          <w:p w14:paraId="00D39F90" w14:textId="77777777" w:rsidR="00484F3C" w:rsidRPr="00A7748F" w:rsidRDefault="00484F3C" w:rsidP="00484F3C">
            <w:pPr>
              <w:pStyle w:val="iBAAGStandardText"/>
            </w:pPr>
          </w:p>
          <w:p w14:paraId="519D1487" w14:textId="77777777" w:rsidR="00484F3C" w:rsidRPr="001950BF" w:rsidRDefault="00484F3C" w:rsidP="00484F3C">
            <w:pPr>
              <w:pStyle w:val="iBAAGStandardTextBold"/>
            </w:pPr>
            <w:r w:rsidRPr="001950BF">
              <w:t>Inpatient:</w:t>
            </w:r>
          </w:p>
          <w:p w14:paraId="1229683F" w14:textId="2554B15F" w:rsidR="00484F3C" w:rsidRDefault="00484F3C" w:rsidP="00484F3C">
            <w:pPr>
              <w:pStyle w:val="iBAAGStandardText"/>
            </w:pPr>
            <w:r w:rsidRPr="003A731B">
              <w:t xml:space="preserve">Limited to </w:t>
            </w:r>
            <w:r w:rsidR="00A7646B">
              <w:rPr>
                <w:rStyle w:val="iBAAGStandardTextBoldChar"/>
              </w:rPr>
              <w:t>12</w:t>
            </w:r>
            <w:r w:rsidRPr="003A731B">
              <w:rPr>
                <w:rStyle w:val="iBAAGStandardTextBoldChar"/>
              </w:rPr>
              <w:t>0</w:t>
            </w:r>
            <w:r>
              <w:t xml:space="preserve"> </w:t>
            </w:r>
            <w:r w:rsidRPr="003A731B">
              <w:t>days per year.</w:t>
            </w:r>
          </w:p>
          <w:p w14:paraId="2CD2FF8E" w14:textId="77777777" w:rsidR="00484F3C" w:rsidRDefault="00484F3C" w:rsidP="00484F3C">
            <w:pPr>
              <w:pStyle w:val="MandateStandardText"/>
              <w:rPr>
                <w:rStyle w:val="InstructionalTextChar"/>
              </w:rPr>
            </w:pPr>
          </w:p>
          <w:p w14:paraId="35A2C088" w14:textId="77777777" w:rsidR="00484F3C" w:rsidRPr="001950BF" w:rsidRDefault="00484F3C" w:rsidP="00484F3C">
            <w:pPr>
              <w:pStyle w:val="iBAAGStandardTextBold"/>
            </w:pPr>
            <w:r>
              <w:t>Out</w:t>
            </w:r>
            <w:r w:rsidRPr="001950BF">
              <w:t>patient:</w:t>
            </w:r>
          </w:p>
          <w:p w14:paraId="6226EF2F" w14:textId="48A5EED2" w:rsidR="00484F3C" w:rsidRPr="00571967" w:rsidRDefault="00484F3C" w:rsidP="00484F3C">
            <w:pPr>
              <w:pStyle w:val="iBAAGStandardText"/>
            </w:pPr>
            <w:r w:rsidRPr="00571967">
              <w:t xml:space="preserve">Limits per year: </w:t>
            </w:r>
          </w:p>
          <w:p w14:paraId="0AB2C780" w14:textId="28F8E875" w:rsidR="00484F3C" w:rsidRPr="00571967" w:rsidRDefault="00A7646B" w:rsidP="00484F3C">
            <w:pPr>
              <w:pStyle w:val="iBAAGLevel1Bullets"/>
              <w:ind w:left="720"/>
            </w:pPr>
            <w:r>
              <w:rPr>
                <w:rStyle w:val="iBAAGStandardTextBoldChar"/>
              </w:rPr>
              <w:t>2</w:t>
            </w:r>
            <w:r w:rsidR="00484F3C" w:rsidRPr="003A731B">
              <w:rPr>
                <w:rStyle w:val="iBAAGStandardTextBoldChar"/>
              </w:rPr>
              <w:t>0</w:t>
            </w:r>
            <w:r w:rsidR="00484F3C">
              <w:t xml:space="preserve"> </w:t>
            </w:r>
            <w:r w:rsidR="00484F3C" w:rsidRPr="00571967">
              <w:t>visits of physical therapy.</w:t>
            </w:r>
          </w:p>
          <w:p w14:paraId="079C42C9" w14:textId="63273538" w:rsidR="00484F3C" w:rsidRPr="00571967" w:rsidRDefault="00A7646B" w:rsidP="00484F3C">
            <w:pPr>
              <w:pStyle w:val="iBAAGLevel1Bullets"/>
              <w:ind w:left="720"/>
            </w:pPr>
            <w:r>
              <w:rPr>
                <w:rStyle w:val="iBAAGStandardTextBoldChar"/>
              </w:rPr>
              <w:t>20</w:t>
            </w:r>
            <w:r w:rsidR="00484F3C">
              <w:t xml:space="preserve"> </w:t>
            </w:r>
            <w:r w:rsidR="00484F3C" w:rsidRPr="00571967">
              <w:t>visits of occupational therapy.</w:t>
            </w:r>
          </w:p>
          <w:p w14:paraId="10BABEDD" w14:textId="12F6BABB" w:rsidR="00484F3C" w:rsidRDefault="00A7646B" w:rsidP="00484F3C">
            <w:pPr>
              <w:pStyle w:val="iBAAGLevel1Bullets"/>
              <w:ind w:left="720"/>
            </w:pPr>
            <w:r>
              <w:rPr>
                <w:rStyle w:val="iBAAGStandardTextBoldChar"/>
              </w:rPr>
              <w:t>2</w:t>
            </w:r>
            <w:r w:rsidR="00484F3C" w:rsidRPr="003A731B">
              <w:rPr>
                <w:rStyle w:val="iBAAGStandardTextBoldChar"/>
              </w:rPr>
              <w:t>0</w:t>
            </w:r>
            <w:r w:rsidR="00484F3C">
              <w:t xml:space="preserve"> </w:t>
            </w:r>
            <w:r w:rsidR="00484F3C" w:rsidRPr="00571967">
              <w:t>visits of speech therapy.</w:t>
            </w:r>
          </w:p>
          <w:p w14:paraId="72233E39" w14:textId="77777777" w:rsidR="00484F3C" w:rsidRDefault="00484F3C" w:rsidP="00484F3C">
            <w:pPr>
              <w:pStyle w:val="MandateStandardText"/>
            </w:pPr>
          </w:p>
          <w:p w14:paraId="4D16F99B" w14:textId="004CA666" w:rsidR="00484F3C" w:rsidRDefault="00484F3C" w:rsidP="00484F3C">
            <w:pPr>
              <w:pStyle w:val="MandateStandardText"/>
              <w:rPr>
                <w:rStyle w:val="InstructionalTextChar"/>
              </w:rPr>
            </w:pPr>
          </w:p>
          <w:p w14:paraId="0572948A" w14:textId="77777777" w:rsidR="00484F3C" w:rsidRDefault="00484F3C" w:rsidP="00484F3C">
            <w:pPr>
              <w:pStyle w:val="MandateStandardText"/>
            </w:pPr>
          </w:p>
          <w:p w14:paraId="4D4FC7C7" w14:textId="77777777" w:rsidR="00484F3C" w:rsidRPr="00571967" w:rsidRDefault="00484F3C" w:rsidP="001B183E">
            <w:pPr>
              <w:pStyle w:val="iBAAGStandardText"/>
            </w:pPr>
          </w:p>
        </w:tc>
      </w:tr>
      <w:tr w:rsidR="00632780" w:rsidRPr="00DE556B" w14:paraId="58717E0C" w14:textId="77777777" w:rsidTr="000358A2">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632780" w:rsidRPr="00DE556B" w14:paraId="58717E18" w14:textId="77777777" w:rsidTr="000358A2">
        <w:tc>
          <w:tcPr>
            <w:tcW w:w="3445" w:type="dxa"/>
            <w:shd w:val="clear" w:color="auto" w:fill="FFFFFF" w:themeFill="background1"/>
          </w:tcPr>
          <w:p w14:paraId="58717E0D" w14:textId="77777777" w:rsidR="004C6D64" w:rsidRPr="00DE556B" w:rsidRDefault="004C6D64" w:rsidP="001967A9">
            <w:pPr>
              <w:pStyle w:val="iBAAGSituationBoxName"/>
            </w:pPr>
            <w:bookmarkStart w:id="120" w:name="Smoking_Cessation"/>
            <w:r w:rsidRPr="00DE556B">
              <w:t>Smoking Cessation</w:t>
            </w:r>
            <w:bookmarkEnd w:id="120"/>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632780" w:rsidRPr="00DE556B" w14:paraId="58717E1F" w14:textId="77777777" w:rsidTr="000358A2">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632780" w:rsidRPr="00DE556B" w14:paraId="58717E31" w14:textId="77777777" w:rsidTr="000358A2">
        <w:tc>
          <w:tcPr>
            <w:tcW w:w="3445" w:type="dxa"/>
            <w:shd w:val="clear" w:color="auto" w:fill="FFFFFF" w:themeFill="background1"/>
          </w:tcPr>
          <w:p w14:paraId="58717E20" w14:textId="77777777" w:rsidR="004C6D64" w:rsidRPr="00DE556B" w:rsidRDefault="004C6D64" w:rsidP="001967A9">
            <w:pPr>
              <w:pStyle w:val="iBAAGSituationBoxName"/>
            </w:pPr>
            <w:bookmarkStart w:id="121" w:name="Temporomandibular_Joint_Services"/>
            <w:r w:rsidRPr="00DE556B">
              <w:t>Temporomandibular Joint (TMJ) Services</w:t>
            </w:r>
            <w:bookmarkEnd w:id="121"/>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2A4AEFB2"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17DA45F3"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12FD0710"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10049D53"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1C142896" w:rsidR="004C6D64" w:rsidRDefault="00EA0AF8"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632780" w:rsidRPr="00DE556B" w14:paraId="58717E38" w14:textId="77777777" w:rsidTr="000358A2">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632780" w:rsidRPr="00DE556B" w14:paraId="58717E7E" w14:textId="77777777" w:rsidTr="000358A2">
        <w:tc>
          <w:tcPr>
            <w:tcW w:w="3445" w:type="dxa"/>
            <w:shd w:val="clear" w:color="auto" w:fill="FFFFFF" w:themeFill="background1"/>
          </w:tcPr>
          <w:p w14:paraId="58717E39" w14:textId="77777777" w:rsidR="004C6D64" w:rsidRPr="00DE556B" w:rsidRDefault="004C6D64" w:rsidP="001967A9">
            <w:pPr>
              <w:pStyle w:val="iBAAGSituationBoxName"/>
            </w:pPr>
            <w:bookmarkStart w:id="122" w:name="Transplantation_Services"/>
            <w:r w:rsidRPr="00DE556B">
              <w:t>Transplantation Services</w:t>
            </w:r>
            <w:bookmarkEnd w:id="122"/>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2EADC273"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5B09752A" w:rsidR="004C6D64" w:rsidRPr="00DE556B" w:rsidRDefault="00EA0AF8"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616D4582"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2" w:type="dxa"/>
            <w:gridSpan w:val="2"/>
            <w:shd w:val="clear" w:color="auto" w:fill="FFFFFF" w:themeFill="background1"/>
          </w:tcPr>
          <w:p w14:paraId="5F93BB8F" w14:textId="30707404"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0743F233" w:rsidR="004C6D64" w:rsidRPr="00ED1D97" w:rsidRDefault="00EA0AF8" w:rsidP="006C66CD">
            <w:pPr>
              <w:pStyle w:val="iBAAGStandardText"/>
            </w:pPr>
            <w:r>
              <w:rPr>
                <w:rStyle w:val="iBAAGStandardTextBoldChar"/>
              </w:rPr>
              <w:t>50%</w:t>
            </w:r>
            <w:r w:rsidR="004C6D64" w:rsidRPr="00ED1D97">
              <w:t xml:space="preserve"> co-insurance</w:t>
            </w:r>
          </w:p>
          <w:p w14:paraId="58717E73" w14:textId="77777777" w:rsidR="004C6D64" w:rsidRPr="00DE556B" w:rsidRDefault="004C6D64">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0C97E445" w:rsidR="004C6D64" w:rsidRPr="00DE556B" w:rsidRDefault="004C6D64" w:rsidP="006A6DDF">
            <w:pPr>
              <w:pStyle w:val="iBAAGLevel1Bullets"/>
            </w:pPr>
            <w:r w:rsidRPr="00DE556B">
              <w:t>experimental, investigational or unproven transplants</w:t>
            </w:r>
            <w:r w:rsidR="00111267" w:rsidRPr="002D7792">
              <w:rPr>
                <w:rStyle w:val="MandateStandardTextChar"/>
                <w:color w:val="auto"/>
              </w:rPr>
              <w:t>, except for the treatment of Wilm’s tumor</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87175B" w:rsidRPr="00DE556B" w14:paraId="534E6CDE" w14:textId="77777777" w:rsidTr="000358A2">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87175B" w:rsidRPr="00DE556B" w14:paraId="1A6A3615" w14:textId="77777777" w:rsidTr="000358A2">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23" w:name="Unirary_Catheters"/>
            <w:r w:rsidRPr="002D33B2">
              <w:t>Urinary Catheters</w:t>
            </w:r>
          </w:p>
          <w:bookmarkEnd w:id="123"/>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7"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6C25FC8A"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rsidP="002D7792">
            <w:pPr>
              <w:pStyle w:val="iBAAGStandardText"/>
              <w:rPr>
                <w:rStyle w:val="iBAAGStandardTextBoldChar"/>
              </w:rPr>
            </w:pPr>
          </w:p>
        </w:tc>
        <w:tc>
          <w:tcPr>
            <w:tcW w:w="2257" w:type="dxa"/>
            <w:gridSpan w:val="2"/>
            <w:shd w:val="clear" w:color="auto" w:fill="FFFFFF" w:themeFill="background1"/>
          </w:tcPr>
          <w:p w14:paraId="4F7B0DF9" w14:textId="35CCD13F" w:rsidR="00497192" w:rsidRPr="002D33B2" w:rsidRDefault="00497192" w:rsidP="00BE0F1F">
            <w:pPr>
              <w:pStyle w:val="iBAAGStandardText"/>
            </w:pPr>
            <w:r w:rsidRPr="002D33B2">
              <w:t>Network benefits are not covered.</w:t>
            </w:r>
          </w:p>
          <w:p w14:paraId="1E817B72" w14:textId="77777777" w:rsidR="00497192" w:rsidRPr="00DE556B" w:rsidRDefault="00497192" w:rsidP="002D7792">
            <w:pPr>
              <w:pStyle w:val="iBAAGStandardText"/>
            </w:pPr>
          </w:p>
        </w:tc>
        <w:tc>
          <w:tcPr>
            <w:tcW w:w="2266" w:type="dxa"/>
            <w:gridSpan w:val="2"/>
            <w:shd w:val="clear" w:color="auto" w:fill="FFFFFF" w:themeFill="background1"/>
          </w:tcPr>
          <w:p w14:paraId="68697856" w14:textId="4B7CD433" w:rsidR="00497192" w:rsidRPr="002D33B2" w:rsidRDefault="00497192" w:rsidP="00BE0F1F">
            <w:pPr>
              <w:pStyle w:val="iBAAGStandardText"/>
            </w:pPr>
            <w:r w:rsidRPr="002D33B2">
              <w:t>Out-of-network benefits are not covered.</w:t>
            </w:r>
          </w:p>
          <w:p w14:paraId="34DA3B49" w14:textId="77777777" w:rsidR="00497192" w:rsidRPr="00DE556B" w:rsidRDefault="00497192" w:rsidP="002D7792">
            <w:pPr>
              <w:pStyle w:val="iBAAGStandardText"/>
            </w:pPr>
          </w:p>
        </w:tc>
        <w:tc>
          <w:tcPr>
            <w:tcW w:w="3276" w:type="dxa"/>
            <w:shd w:val="clear" w:color="auto" w:fill="FFFFFF" w:themeFill="background1"/>
          </w:tcPr>
          <w:p w14:paraId="33211DB6" w14:textId="54824914"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187D9FD1" w14:textId="77777777" w:rsidR="00497192" w:rsidRDefault="00497192" w:rsidP="00BE0F1F">
            <w:pPr>
              <w:pStyle w:val="InstructionalText"/>
              <w:rPr>
                <w:rFonts w:eastAsia="Times New Roman" w:cs="Arial"/>
                <w:szCs w:val="24"/>
              </w:rPr>
            </w:pPr>
          </w:p>
          <w:p w14:paraId="5961DD0E" w14:textId="32E642A8" w:rsidR="00497192" w:rsidRPr="00DE556B" w:rsidRDefault="00497192" w:rsidP="002D7792">
            <w:pPr>
              <w:pStyle w:val="iBAAGLevel2Bullets"/>
              <w:numPr>
                <w:ilvl w:val="0"/>
                <w:numId w:val="0"/>
              </w:numPr>
              <w:ind w:left="810"/>
            </w:pPr>
          </w:p>
        </w:tc>
      </w:tr>
      <w:tr w:rsidR="00632780" w:rsidRPr="00DE556B" w14:paraId="58717E85" w14:textId="77777777" w:rsidTr="000358A2">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632780" w:rsidRPr="00DE556B" w14:paraId="58717E92" w14:textId="77777777" w:rsidTr="000358A2">
        <w:tc>
          <w:tcPr>
            <w:tcW w:w="3445" w:type="dxa"/>
            <w:shd w:val="clear" w:color="auto" w:fill="FFFFFF" w:themeFill="background1"/>
          </w:tcPr>
          <w:p w14:paraId="58717E86" w14:textId="77777777" w:rsidR="004C6D64" w:rsidRPr="00DE556B" w:rsidRDefault="004C6D64" w:rsidP="001967A9">
            <w:pPr>
              <w:pStyle w:val="iBAAGSituationBoxName"/>
            </w:pPr>
            <w:bookmarkStart w:id="124" w:name="Wigs"/>
            <w:r w:rsidRPr="00DE556B">
              <w:t>Wigs</w:t>
            </w:r>
            <w:bookmarkEnd w:id="124"/>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8"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2BA44407" w14:textId="77777777" w:rsidR="0087175B" w:rsidRPr="00DE556B" w:rsidRDefault="0087175B" w:rsidP="0087175B">
            <w:pPr>
              <w:pStyle w:val="iBAAGStandardText"/>
              <w:rPr>
                <w:rFonts w:eastAsia="Times New Roman" w:cs="Times New Roman"/>
              </w:rPr>
            </w:pPr>
            <w:r>
              <w:rPr>
                <w:rStyle w:val="iBAAGStandardTextBoldChar"/>
              </w:rPr>
              <w:t>0%</w:t>
            </w:r>
            <w:r w:rsidRPr="00DE556B">
              <w:t xml:space="preserve"> co-insurance, after you pay the deductible</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4EBBC6A7" w14:textId="7AA00DD6" w:rsidR="004C6D64" w:rsidRPr="00DE556B" w:rsidRDefault="00EA0AF8" w:rsidP="00A42D5A">
            <w:pPr>
              <w:pStyle w:val="iBAAGStandardText"/>
              <w:rPr>
                <w:rFonts w:eastAsia="Times New Roman" w:cs="Times New Roman"/>
              </w:rPr>
            </w:pPr>
            <w:r>
              <w:rPr>
                <w:rStyle w:val="iBAAGStandardTextBoldChar"/>
              </w:rPr>
              <w:t>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693FBB5B" w:rsidR="004C6D64" w:rsidRPr="00DE556B" w:rsidRDefault="00EA0AF8"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5" w:name="Diabetes_Services_Quick_Tip"/>
            <w:r w:rsidRPr="00DE556B">
              <w:t>Diabetes Services Quick Tip</w:t>
            </w:r>
            <w:bookmarkEnd w:id="125"/>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6" w:name="Mechanical_Circulatory_Support_Devices"/>
            <w:r w:rsidRPr="00565364">
              <w:t>Mechanical Circulatory Support Devices (MCSD) / Ventricular Assist Devices (VAD)</w:t>
            </w:r>
            <w:bookmarkEnd w:id="126"/>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7" w:name="Pharmaceutical_Products_Quick_Tip"/>
            <w:r w:rsidRPr="00DE556B">
              <w:t>Pharmaceutical Products – Outpatient Quick Tip</w:t>
            </w:r>
            <w:bookmarkEnd w:id="127"/>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9" w:history="1">
        <w:hyperlink r:id="rId100"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8" w:name="Prescription_Drugs_section"/>
            <w:r w:rsidRPr="00DE556B">
              <w:rPr>
                <w:rFonts w:cs="Arial"/>
                <w:color w:val="0000FF"/>
              </w:rPr>
              <w:t>Prescription Drugs</w:t>
            </w:r>
            <w:bookmarkEnd w:id="128"/>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9" w:name="Pharmacy_Benefit_Manager_PBM"/>
            <w:r w:rsidRPr="00DE556B">
              <w:t>Pharmacy Benefit Manager (PBM)</w:t>
            </w:r>
            <w:bookmarkEnd w:id="129"/>
          </w:p>
          <w:p w14:paraId="58717EB1" w14:textId="77777777" w:rsidR="00692162" w:rsidRPr="00DE556B" w:rsidRDefault="00692162" w:rsidP="00EE4EC4">
            <w:pPr>
              <w:pStyle w:val="iBAAGSituationBoxName"/>
            </w:pPr>
          </w:p>
          <w:p w14:paraId="58717EB2" w14:textId="4D03928F"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rsidP="002D7792">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0" w:name="Outpatient_Prescription_Drugs"/>
            <w:r w:rsidRPr="00DE556B">
              <w:t>Outpatient Prescription Drugs</w:t>
            </w:r>
            <w:bookmarkEnd w:id="130"/>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1"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5D44B94A"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30854558"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1" w:name="Specialty_Pharmacy_Program_Quick_Tip"/>
            <w:r w:rsidRPr="00DE556B">
              <w:rPr>
                <w:b/>
                <w:sz w:val="28"/>
                <w:szCs w:val="28"/>
              </w:rPr>
              <w:t>Specialty Pharmacy Quick Tip</w:t>
            </w:r>
            <w:bookmarkEnd w:id="131"/>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2" w:name="Other_Benefits_Section"/>
            <w:r w:rsidRPr="00DE556B">
              <w:rPr>
                <w:rFonts w:cs="Arial"/>
                <w:color w:val="0000FF"/>
              </w:rPr>
              <w:t>Other Benefits</w:t>
            </w:r>
            <w:bookmarkEnd w:id="132"/>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A064F5">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A064F5">
        <w:tc>
          <w:tcPr>
            <w:tcW w:w="3517" w:type="dxa"/>
            <w:shd w:val="clear" w:color="auto" w:fill="FFFFFF" w:themeFill="background1"/>
          </w:tcPr>
          <w:p w14:paraId="58717FD7" w14:textId="6B11D369" w:rsidR="00BB75DA" w:rsidRPr="00DE556B" w:rsidRDefault="00BB75DA" w:rsidP="001967A9">
            <w:pPr>
              <w:pStyle w:val="iBAAGSituationBoxName"/>
            </w:pPr>
            <w:bookmarkStart w:id="133" w:name="Dental_Vendor"/>
            <w:r w:rsidRPr="00DE556B">
              <w:t>Dental Vendor</w:t>
            </w:r>
            <w:bookmarkEnd w:id="133"/>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44B73B26" w14:textId="77777777" w:rsidR="00BB75DA" w:rsidRDefault="00BB75DA" w:rsidP="006A6DDF">
            <w:pPr>
              <w:pStyle w:val="iBAAGStandardText"/>
            </w:pPr>
          </w:p>
          <w:p w14:paraId="58717FE1" w14:textId="10D133A7" w:rsidR="0087175B" w:rsidRPr="00DE556B" w:rsidRDefault="0087175B" w:rsidP="006A6DDF">
            <w:pPr>
              <w:pStyle w:val="iBAAGStandardText"/>
            </w:pPr>
          </w:p>
        </w:tc>
      </w:tr>
      <w:tr w:rsidR="00692162" w:rsidRPr="00DE556B" w14:paraId="58717FE4" w14:textId="77777777" w:rsidTr="00A064F5">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A064F5">
        <w:tc>
          <w:tcPr>
            <w:tcW w:w="3517" w:type="dxa"/>
            <w:shd w:val="clear" w:color="auto" w:fill="FFFFFF" w:themeFill="background1"/>
          </w:tcPr>
          <w:p w14:paraId="58717FE5" w14:textId="77777777" w:rsidR="00692162" w:rsidRPr="00DE556B" w:rsidRDefault="00692162" w:rsidP="001967A9">
            <w:pPr>
              <w:pStyle w:val="iBAAGSituationBoxName"/>
            </w:pPr>
            <w:bookmarkStart w:id="134" w:name="Dependent_Coverage"/>
            <w:r w:rsidRPr="00DE556B">
              <w:t>Dependent Coverage</w:t>
            </w:r>
            <w:bookmarkEnd w:id="134"/>
          </w:p>
          <w:p w14:paraId="58717FE6"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4"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5E72220A"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4AAE6FC1" w:rsidR="00692162" w:rsidRPr="00DE556B" w:rsidRDefault="00692162" w:rsidP="006A6DDF">
            <w:pPr>
              <w:pStyle w:val="iBAAGLevel1Bullets"/>
            </w:pPr>
            <w:r w:rsidRPr="00DE556B">
              <w:t>A legal spouse</w:t>
            </w:r>
            <w:r w:rsidR="00111267" w:rsidRPr="00816530">
              <w:rPr>
                <w:rStyle w:val="MandateStandardTextChar"/>
              </w:rPr>
              <w:t xml:space="preserve"> </w:t>
            </w:r>
            <w:r w:rsidR="00111267" w:rsidRPr="002D7792">
              <w:rPr>
                <w:rStyle w:val="MandateStandardTextChar"/>
                <w:color w:val="auto"/>
              </w:rPr>
              <w:t>or civil union partner</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A064F5">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A064F5">
        <w:tc>
          <w:tcPr>
            <w:tcW w:w="3517" w:type="dxa"/>
            <w:shd w:val="clear" w:color="auto" w:fill="FFFFFF" w:themeFill="background1"/>
          </w:tcPr>
          <w:p w14:paraId="58717FF6" w14:textId="77777777" w:rsidR="00692162" w:rsidRPr="00DE556B" w:rsidRDefault="00692162" w:rsidP="001967A9">
            <w:pPr>
              <w:pStyle w:val="iBAAGSituationBoxName"/>
            </w:pPr>
            <w:bookmarkStart w:id="135" w:name="Exclusions"/>
            <w:r w:rsidRPr="00DE47EC">
              <w:t>Exclusions</w:t>
            </w:r>
            <w:bookmarkEnd w:id="135"/>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5"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22866A4A"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293F773D" w:rsidR="00692162" w:rsidRPr="00DE556B" w:rsidRDefault="00692162" w:rsidP="006A6DDF">
            <w:pPr>
              <w:pStyle w:val="iBAAGLevel1Bullets"/>
            </w:pPr>
            <w:r w:rsidRPr="00DE556B">
              <w:t>Orthotic appliances that straighten or re-shape a body part</w:t>
            </w:r>
            <w:r w:rsidR="0061425F" w:rsidRPr="002D7792">
              <w:rPr>
                <w:rStyle w:val="MandateStandardTextChar"/>
                <w:color w:val="auto"/>
              </w:rPr>
              <w:t xml:space="preserve">, except as described under </w:t>
            </w:r>
            <w:r w:rsidR="0061425F" w:rsidRPr="002D7792">
              <w:rPr>
                <w:rStyle w:val="MandateTextItalicsChar"/>
                <w:color w:val="auto"/>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431E57F9" w:rsidR="00692162" w:rsidRPr="00DE556B" w:rsidRDefault="00692162" w:rsidP="006A6DDF">
            <w:pPr>
              <w:pStyle w:val="iBAAGLevel1Bullets"/>
            </w:pPr>
            <w:r w:rsidRPr="00DE556B">
              <w:t>Over-the-counter drugs and treatments</w:t>
            </w:r>
            <w:r w:rsidR="0061425F" w:rsidRPr="002D7792">
              <w:rPr>
                <w:rStyle w:val="MandateStandardTextChar"/>
                <w:color w:val="auto"/>
              </w:rPr>
              <w:t xml:space="preserve">, except as described under </w:t>
            </w:r>
            <w:r w:rsidR="0061425F" w:rsidRPr="002D7792">
              <w:rPr>
                <w:rStyle w:val="MandateTextItalicsChar"/>
                <w:color w:val="auto"/>
              </w:rPr>
              <w:t>Diabetes Supplies</w:t>
            </w:r>
            <w:r w:rsidRPr="00DE556B">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025F070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w:t>
            </w:r>
            <w:r w:rsidRPr="002D7792">
              <w:rPr>
                <w:i/>
                <w:color w:val="auto"/>
              </w:rPr>
              <w:t xml:space="preserve"> </w:t>
            </w:r>
            <w:r w:rsidR="0061425F" w:rsidRPr="002D7792">
              <w:rPr>
                <w:rStyle w:val="MandateStandardTextChar"/>
                <w:color w:val="auto"/>
              </w:rPr>
              <w:t>and Orthotic</w:t>
            </w:r>
            <w:r w:rsidR="0061425F" w:rsidRPr="002D7792">
              <w:rPr>
                <w:i/>
                <w:color w:val="auto"/>
              </w:rPr>
              <w:t xml:space="preserve"> </w:t>
            </w:r>
            <w:r>
              <w:rPr>
                <w:i/>
              </w:rPr>
              <w:t>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4BF7C111" w:rsidR="00C16204" w:rsidRPr="00C16204" w:rsidRDefault="00C16204" w:rsidP="00A07E12">
            <w:pPr>
              <w:pStyle w:val="iBAAGLevel1Bullets"/>
            </w:pPr>
            <w:r w:rsidRPr="00C16204">
              <w:t>Food of any kind, enteral formula, infant formula and donor breast milk</w:t>
            </w:r>
            <w:r w:rsidR="00A064F5" w:rsidRPr="002D7792">
              <w:rPr>
                <w:rStyle w:val="MandateStandardTextChar"/>
                <w:color w:val="auto"/>
              </w:rPr>
              <w:t xml:space="preserve">, except as described under </w:t>
            </w:r>
            <w:r w:rsidR="00A064F5" w:rsidRPr="002D7792">
              <w:rPr>
                <w:rStyle w:val="MandateTextItalicsChar"/>
                <w:color w:val="auto"/>
              </w:rPr>
              <w:t>Medical Foods</w:t>
            </w:r>
            <w:r w:rsidR="00A064F5" w:rsidRPr="002D7792">
              <w:rPr>
                <w:rStyle w:val="MandateStandardTextChar"/>
                <w:color w:val="auto"/>
              </w:rPr>
              <w:t xml:space="preserve"> and</w:t>
            </w:r>
            <w:r w:rsidR="00A064F5" w:rsidRPr="002D7792">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5E3ED887"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2D7792">
            <w:pPr>
              <w:pStyle w:val="iBAAGLevel1Bullets"/>
              <w:numPr>
                <w:ilvl w:val="0"/>
                <w:numId w:val="0"/>
              </w:numPr>
              <w:ind w:left="450"/>
            </w:pPr>
          </w:p>
        </w:tc>
      </w:tr>
      <w:tr w:rsidR="0069193E" w:rsidRPr="00DE556B" w14:paraId="58718085" w14:textId="77777777" w:rsidTr="00A064F5">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A064F5">
        <w:tc>
          <w:tcPr>
            <w:tcW w:w="3517" w:type="dxa"/>
            <w:shd w:val="clear" w:color="auto" w:fill="FFFFFF" w:themeFill="background1"/>
          </w:tcPr>
          <w:p w14:paraId="58718088" w14:textId="54716407" w:rsidR="0069193E" w:rsidRPr="00DE556B" w:rsidRDefault="0069193E" w:rsidP="001967A9">
            <w:pPr>
              <w:pStyle w:val="iBAAGSituationBoxName"/>
            </w:pPr>
            <w:bookmarkStart w:id="136" w:name="Health_Reimbursement_Account_HRA"/>
            <w:r w:rsidRPr="00DE556B">
              <w:t>Health Reimbursement Account (HRA)</w:t>
            </w:r>
            <w:bookmarkEnd w:id="136"/>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07102A0E" w14:textId="77777777" w:rsidR="002E65AA" w:rsidRDefault="002E65AA" w:rsidP="002E65AA">
            <w:pPr>
              <w:pStyle w:val="iBAAGStandardText"/>
            </w:pPr>
          </w:p>
          <w:p w14:paraId="58718098" w14:textId="5CF6E731" w:rsidR="0087175B" w:rsidRPr="00DE556B" w:rsidRDefault="0087175B" w:rsidP="002E65AA">
            <w:pPr>
              <w:pStyle w:val="iBAAGStandardText"/>
            </w:pPr>
          </w:p>
        </w:tc>
      </w:tr>
      <w:tr w:rsidR="0069193E" w:rsidRPr="00DE556B" w14:paraId="5871809B" w14:textId="77777777" w:rsidTr="00A064F5">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A064F5">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7" w:name="Health_Savings_Account_HSA"/>
            <w:r w:rsidRPr="00DE556B">
              <w:t>Health Savings Account (HSA)</w:t>
            </w:r>
            <w:bookmarkEnd w:id="137"/>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2D7792">
            <w:pPr>
              <w:pStyle w:val="iBAAGStandardText"/>
            </w:pPr>
          </w:p>
        </w:tc>
      </w:tr>
      <w:tr w:rsidR="0069193E" w:rsidRPr="00DE556B" w14:paraId="587180B1" w14:textId="77777777" w:rsidTr="00A064F5">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A064F5">
        <w:tc>
          <w:tcPr>
            <w:tcW w:w="3517" w:type="dxa"/>
            <w:shd w:val="clear" w:color="auto" w:fill="FFFFFF" w:themeFill="background1"/>
          </w:tcPr>
          <w:p w14:paraId="5B8A5961" w14:textId="77777777" w:rsidR="00BB75DA" w:rsidRDefault="00BB75DA" w:rsidP="001967A9">
            <w:pPr>
              <w:pStyle w:val="iBAAGSituationBoxName"/>
            </w:pPr>
            <w:bookmarkStart w:id="138" w:name="Health_Wellness"/>
            <w:r w:rsidRPr="00DE556B">
              <w:t>Health &amp; Wellness</w:t>
            </w:r>
            <w:bookmarkEnd w:id="138"/>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A064F5">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A064F5">
        <w:tc>
          <w:tcPr>
            <w:tcW w:w="3517" w:type="dxa"/>
            <w:shd w:val="clear" w:color="auto" w:fill="FFFFFF" w:themeFill="background1"/>
          </w:tcPr>
          <w:p w14:paraId="587180C6" w14:textId="10DB5723" w:rsidR="00CA7A02" w:rsidRPr="00DE556B" w:rsidRDefault="00CA7A02" w:rsidP="001967A9">
            <w:pPr>
              <w:pStyle w:val="iBAAGSituationBoxName"/>
            </w:pPr>
            <w:bookmarkStart w:id="139" w:name="UnitedHealthcare_Hearing_Program"/>
            <w:bookmarkStart w:id="140"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39"/>
            <w:bookmarkEnd w:id="140"/>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6"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A064F5">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A064F5">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1" w:name="Kidney_Donor"/>
            <w:r w:rsidRPr="00004889">
              <w:t>Kidney Donor Travel Assistance Program</w:t>
            </w:r>
          </w:p>
          <w:bookmarkEnd w:id="141"/>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42" w:name="Optum_MyWellbeing"/>
            <w:r>
              <w:t>Optum My Wellbeing</w:t>
            </w:r>
          </w:p>
          <w:bookmarkEnd w:id="142"/>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7"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1F96B28C"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5FE71AD2" w14:textId="77777777" w:rsidR="00FD12CC" w:rsidRDefault="00FD12CC" w:rsidP="00BE0F1F">
            <w:pPr>
              <w:pStyle w:val="InstructionalText"/>
            </w:pPr>
          </w:p>
          <w:p w14:paraId="2F23C951" w14:textId="77777777" w:rsidR="0087175B" w:rsidRDefault="0087175B" w:rsidP="00BE0F1F">
            <w:pPr>
              <w:pStyle w:val="InstructionalText"/>
            </w:pPr>
          </w:p>
          <w:p w14:paraId="384E764F" w14:textId="77777777" w:rsidR="00FD12CC" w:rsidRPr="00DE556B" w:rsidRDefault="00FD12CC" w:rsidP="002D7792"/>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6BE62BCD" w14:textId="77777777" w:rsidR="00A23889" w:rsidRDefault="00A23889" w:rsidP="001967A9">
            <w:pPr>
              <w:pStyle w:val="iBAAGSituationBoxName"/>
            </w:pPr>
            <w:bookmarkStart w:id="143" w:name="Orthopedic_Health_Support"/>
            <w:r w:rsidRPr="00BE774E">
              <w:t>Orthopedic Health Support</w:t>
            </w:r>
            <w:bookmarkEnd w:id="143"/>
          </w:p>
          <w:p w14:paraId="37D2890A" w14:textId="560A803B" w:rsidR="0087175B" w:rsidRPr="00BE774E" w:rsidRDefault="0087175B"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4" w:name="Life_Dissability_Vendor"/>
            <w:r w:rsidRPr="00DE556B">
              <w:rPr>
                <w:sz w:val="28"/>
                <w:szCs w:val="28"/>
              </w:rPr>
              <w:t>Life and Disability Vendor</w:t>
            </w:r>
            <w:bookmarkEnd w:id="144"/>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2D7792">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6CC06FA3" w14:textId="77777777" w:rsidR="0069193E" w:rsidRDefault="0069193E" w:rsidP="001967A9">
            <w:pPr>
              <w:pStyle w:val="iBAAGSituationBoxName"/>
            </w:pPr>
            <w:bookmarkStart w:id="145" w:name="Retiree_Reimbursement_Account_RRA"/>
            <w:r w:rsidRPr="00DE556B">
              <w:t>Retiree Reimbursement Account (RRA)</w:t>
            </w:r>
            <w:bookmarkEnd w:id="145"/>
          </w:p>
          <w:p w14:paraId="587180F7" w14:textId="76EC9296" w:rsidR="0087175B" w:rsidRPr="00DE556B" w:rsidRDefault="0087175B" w:rsidP="001967A9">
            <w:pPr>
              <w:pStyle w:val="iBAAGSituationBoxName"/>
            </w:pPr>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2D7792">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6" w:name="SimplyEngaged_Wellness_Incentive_Program"/>
            <w:r w:rsidRPr="00295D8E">
              <w:t>SimplyEngaged Wellness Incentive Program</w:t>
            </w:r>
            <w:bookmarkEnd w:id="146"/>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7" w:name="UnitedHealthcare_Motion"/>
            <w:r>
              <w:t xml:space="preserve">UnitedHealthcare Motion </w:t>
            </w:r>
          </w:p>
          <w:p w14:paraId="0DF4DC80" w14:textId="77777777" w:rsidR="000F62AC" w:rsidRPr="00F82070" w:rsidRDefault="000F62AC" w:rsidP="000F62AC">
            <w:pPr>
              <w:pStyle w:val="iBAAGStandardText"/>
            </w:pPr>
          </w:p>
          <w:p w14:paraId="6866FD33"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7"/>
          </w:p>
          <w:p w14:paraId="17B5CF3B" w14:textId="0002042E" w:rsidR="0087175B" w:rsidRPr="003F3B5E" w:rsidRDefault="0087175B"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2D7792">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8" w:name="Vision_Vendor"/>
            <w:r w:rsidRPr="00DE556B">
              <w:t>Vision Vendor</w:t>
            </w:r>
            <w:bookmarkEnd w:id="148"/>
          </w:p>
          <w:p w14:paraId="58718137" w14:textId="77777777" w:rsidR="0069193E" w:rsidRPr="00DE556B" w:rsidRDefault="0069193E" w:rsidP="006A6DDF">
            <w:pPr>
              <w:pStyle w:val="iBAAGStandardText"/>
            </w:pPr>
          </w:p>
          <w:p w14:paraId="58718138" w14:textId="3F34C0BF"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9" w:name="Defense_Based_Act_Vendor"/>
            <w:r w:rsidRPr="00DE556B">
              <w:t>Defense Based Act (DBA) Vendor</w:t>
            </w:r>
            <w:bookmarkEnd w:id="149"/>
          </w:p>
          <w:p w14:paraId="38F2E66C" w14:textId="5DE220D8" w:rsidR="000C144B" w:rsidRPr="00DE556B" w:rsidRDefault="000C144B" w:rsidP="002D7792">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0" w:name="Evacuation_Vendor"/>
            <w:r w:rsidRPr="00DE556B">
              <w:t>Evacuation Vendor</w:t>
            </w:r>
            <w:r w:rsidR="006115E4" w:rsidRPr="006115E4">
              <w:t>/Assistance Services</w:t>
            </w:r>
          </w:p>
          <w:bookmarkEnd w:id="150"/>
          <w:p w14:paraId="4A667E0C" w14:textId="77777777" w:rsidR="009F1898" w:rsidRPr="00DE556B" w:rsidRDefault="009F1898" w:rsidP="002D7792">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13BCC9ED" w:rsidR="006115E4" w:rsidRDefault="006115E4" w:rsidP="008744CE">
            <w:pPr>
              <w:pStyle w:val="iBAAGStandardText"/>
            </w:pPr>
            <w:r>
              <w:t xml:space="preserve">Global Assistance Program: No </w:t>
            </w:r>
          </w:p>
          <w:p w14:paraId="58FE6754" w14:textId="262397C5" w:rsidR="006E1AAD" w:rsidRPr="00DE556B" w:rsidRDefault="006E1AAD" w:rsidP="002D7792">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8" w:history="1">
        <w:hyperlink r:id="rId109"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1" w:name="Mental_Health_Section"/>
            <w:r w:rsidRPr="00DE556B">
              <w:rPr>
                <w:rFonts w:cs="Arial"/>
                <w:color w:val="0000FF"/>
              </w:rPr>
              <w:t>Mental Health</w:t>
            </w:r>
            <w:bookmarkEnd w:id="151"/>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2" w:name="Mental_Health_Vendor"/>
            <w:r w:rsidRPr="00DE556B">
              <w:t>Mental Health Vendor</w:t>
            </w:r>
            <w:bookmarkEnd w:id="152"/>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3" w:name="_DV_M575"/>
      <w:bookmarkEnd w:id="153"/>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A0090F">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A0090F">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0"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1EFE33A" w14:textId="747C1F2D" w:rsidR="002E7D9A" w:rsidRPr="00F641DB" w:rsidRDefault="00EA0AF8" w:rsidP="002E7D9A">
            <w:pPr>
              <w:pStyle w:val="iBAAGStandardText"/>
            </w:pPr>
            <w:r>
              <w:rPr>
                <w:rStyle w:val="iBAAGStandardTextBoldChar"/>
              </w:rPr>
              <w:t>0%</w:t>
            </w:r>
            <w:r w:rsidR="002E7D9A" w:rsidRPr="00EC3BE9">
              <w:t xml:space="preserve"> co-insurance</w:t>
            </w:r>
            <w:r w:rsidR="002E7D9A" w:rsidRPr="00D40224">
              <w:t>, after you pay the deductible</w:t>
            </w:r>
            <w:r w:rsidR="002E7D9A" w:rsidRPr="00F641DB">
              <w:t>.</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1AD38832" w14:textId="1523FA36" w:rsidR="00F86029" w:rsidRPr="002D7792" w:rsidRDefault="00F86029" w:rsidP="002E7D9A">
            <w:pPr>
              <w:rPr>
                <w:b/>
                <w:bCs/>
              </w:rPr>
            </w:pPr>
            <w:r w:rsidRPr="002D7792">
              <w:rPr>
                <w:b/>
                <w:bCs/>
              </w:rPr>
              <w:t xml:space="preserve">No Charge </w:t>
            </w:r>
          </w:p>
          <w:p w14:paraId="0332F26D" w14:textId="6B6C0C88" w:rsidR="00F86029" w:rsidRPr="00F641DB" w:rsidRDefault="00F86029" w:rsidP="002E7D9A">
            <w:r w:rsidRPr="00F641DB">
              <w:t>The annual deductible does not apply.</w:t>
            </w:r>
            <w:r w:rsidRPr="00F641DB" w:rsidDel="00F86029">
              <w:rPr>
                <w:rStyle w:val="InstructionalTextChar"/>
              </w:rPr>
              <w:t xml:space="preserve"> </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2DE3F07" w14:textId="77777777" w:rsidR="00F86029" w:rsidRPr="00F641DB" w:rsidRDefault="00F86029" w:rsidP="00F86029">
            <w:pPr>
              <w:pStyle w:val="iBAAGStandardText"/>
            </w:pPr>
            <w:r>
              <w:rPr>
                <w:rStyle w:val="iBAAGStandardTextBoldChar"/>
              </w:rPr>
              <w:t>0%</w:t>
            </w:r>
            <w:r w:rsidRPr="00EC3BE9">
              <w:t xml:space="preserve"> co-insurance</w:t>
            </w:r>
            <w:r w:rsidRPr="00D40224">
              <w:t>, after you pay the deductible</w:t>
            </w:r>
            <w:r w:rsidRPr="00F641DB">
              <w:t>.</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72D8F44" w14:textId="77777777" w:rsidR="00F86029" w:rsidRPr="00F641DB" w:rsidRDefault="00F86029" w:rsidP="00F86029">
            <w:pPr>
              <w:pStyle w:val="iBAAGStandardText"/>
            </w:pPr>
            <w:r>
              <w:rPr>
                <w:rStyle w:val="iBAAGStandardTextBoldChar"/>
              </w:rPr>
              <w:t>0%</w:t>
            </w:r>
            <w:r w:rsidRPr="00EC3BE9">
              <w:t xml:space="preserve"> co-insurance</w:t>
            </w:r>
            <w:r w:rsidRPr="00D40224">
              <w:t>, after you pay the deductible</w:t>
            </w:r>
            <w:r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707F9592" w:rsidR="002E7D9A" w:rsidRPr="00F641DB" w:rsidRDefault="002E7D9A" w:rsidP="002E7D9A">
            <w:r w:rsidRPr="00F641DB">
              <w:rPr>
                <w:rStyle w:val="iBAAGStandardTextBoldChar"/>
              </w:rPr>
              <w:t>$</w:t>
            </w:r>
            <w:r w:rsidR="00FD0913">
              <w:rPr>
                <w:rStyle w:val="iBAAGStandardTextBoldChar"/>
              </w:rPr>
              <w:t>3</w:t>
            </w:r>
            <w:r w:rsidRPr="00F641DB">
              <w:rPr>
                <w:rStyle w:val="iBAAGStandardTextBoldChar"/>
              </w:rPr>
              <w:t>0</w:t>
            </w:r>
            <w:r w:rsidRPr="00F641DB">
              <w:t xml:space="preserve"> co-pay per visit.</w:t>
            </w:r>
          </w:p>
          <w:p w14:paraId="3212D0BE" w14:textId="4FEB292B" w:rsidR="002E7D9A" w:rsidRPr="00F641DB" w:rsidRDefault="002E7D9A" w:rsidP="002E7D9A">
            <w:r w:rsidRPr="00F641DB">
              <w:t>The annual deductible does not apply.</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034E65D" w14:textId="77777777" w:rsidR="00FD0913" w:rsidRPr="00F641DB" w:rsidRDefault="00FD0913" w:rsidP="00FD0913">
            <w:pPr>
              <w:pStyle w:val="iBAAGStandardText"/>
            </w:pPr>
            <w:r>
              <w:rPr>
                <w:rStyle w:val="iBAAGStandardTextBoldChar"/>
              </w:rPr>
              <w:t>0%</w:t>
            </w:r>
            <w:r w:rsidRPr="00EC3BE9">
              <w:t xml:space="preserve"> co-insurance</w:t>
            </w:r>
            <w:r w:rsidRPr="00D40224">
              <w:t>, after you pay the deductible</w:t>
            </w:r>
            <w:r w:rsidRPr="00F641DB">
              <w:t>.</w:t>
            </w:r>
          </w:p>
          <w:p w14:paraId="2F38882A" w14:textId="77777777" w:rsidR="002E7D9A" w:rsidRPr="00F641DB" w:rsidRDefault="002E7D9A" w:rsidP="002E7D9A">
            <w:pPr>
              <w:pStyle w:val="iBAAGStandardText"/>
            </w:pPr>
          </w:p>
          <w:p w14:paraId="26CC7D70" w14:textId="77777777" w:rsidR="002E7D9A" w:rsidRPr="002D7792" w:rsidRDefault="002E7D9A" w:rsidP="002E7D9A">
            <w:pPr>
              <w:pStyle w:val="iBAAGStandardTextBold"/>
            </w:pPr>
            <w:r w:rsidRPr="00F641DB">
              <w:t>Is prior authorization needed?</w:t>
            </w:r>
          </w:p>
          <w:p w14:paraId="469BCF37" w14:textId="77777777" w:rsidR="00A0090F" w:rsidRPr="002D7792" w:rsidRDefault="00A0090F" w:rsidP="00A0090F">
            <w:pPr>
              <w:rPr>
                <w:rStyle w:val="MandateTextBoldChar"/>
                <w:color w:val="auto"/>
              </w:rPr>
            </w:pPr>
            <w:r w:rsidRPr="002D7792">
              <w:rPr>
                <w:rStyle w:val="MandateTextBoldChar"/>
                <w:color w:val="auto"/>
              </w:rPr>
              <w:t>Substance-Related and Addictive Disorder Services</w:t>
            </w:r>
          </w:p>
          <w:p w14:paraId="626955D5" w14:textId="77777777" w:rsidR="00A0090F" w:rsidRPr="002D7792" w:rsidRDefault="00A0090F" w:rsidP="00A0090F">
            <w:pPr>
              <w:rPr>
                <w:rStyle w:val="MandateStandardTextChar"/>
                <w:color w:val="auto"/>
              </w:rPr>
            </w:pPr>
            <w:r w:rsidRPr="002D7792">
              <w:rPr>
                <w:rStyle w:val="MandateStandardTextChar"/>
                <w:color w:val="auto"/>
              </w:rPr>
              <w:t xml:space="preserve">The first </w:t>
            </w:r>
            <w:r w:rsidRPr="002D7792">
              <w:rPr>
                <w:rStyle w:val="MandateTextBoldChar"/>
                <w:color w:val="auto"/>
              </w:rPr>
              <w:t>180</w:t>
            </w:r>
            <w:r w:rsidRPr="002D7792">
              <w:rPr>
                <w:rStyle w:val="MandateStandardTextChar"/>
                <w:color w:val="auto"/>
              </w:rPr>
              <w:t xml:space="preserve"> days of treatment authorization is not needed.</w:t>
            </w:r>
          </w:p>
          <w:p w14:paraId="7E0EB8F2" w14:textId="77777777" w:rsidR="00A0090F" w:rsidRPr="002D7792" w:rsidRDefault="00A0090F" w:rsidP="00A0090F"/>
          <w:p w14:paraId="15DA23B0" w14:textId="77777777" w:rsidR="00A0090F" w:rsidRPr="002D7792" w:rsidRDefault="00A0090F" w:rsidP="00A0090F">
            <w:pPr>
              <w:pStyle w:val="iBAAGStandardText"/>
              <w:rPr>
                <w:color w:val="auto"/>
              </w:rPr>
            </w:pPr>
            <w:r w:rsidRPr="002D7792">
              <w:rPr>
                <w:rStyle w:val="MandateStandardTextChar"/>
                <w:color w:val="auto"/>
              </w:rPr>
              <w:t xml:space="preserve">Beginning on the </w:t>
            </w:r>
            <w:r w:rsidRPr="002D7792">
              <w:rPr>
                <w:rStyle w:val="MandateTextBoldChar"/>
                <w:color w:val="auto"/>
              </w:rPr>
              <w:t>181st</w:t>
            </w:r>
            <w:r w:rsidRPr="002D7792">
              <w:rPr>
                <w:rStyle w:val="MandateStandardTextChar"/>
                <w:color w:val="auto"/>
              </w:rPr>
              <w:t xml:space="preserve"> day of treatment your provider may need authorization.</w:t>
            </w:r>
          </w:p>
          <w:p w14:paraId="6C97CF82" w14:textId="77777777" w:rsidR="00A0090F" w:rsidRPr="002D7792" w:rsidRDefault="00A0090F" w:rsidP="00A0090F"/>
          <w:p w14:paraId="17008D63" w14:textId="77777777" w:rsidR="00A0090F" w:rsidRPr="002D7792" w:rsidRDefault="00A0090F" w:rsidP="00A0090F">
            <w:pPr>
              <w:pStyle w:val="MandateTextBold"/>
              <w:rPr>
                <w:color w:val="auto"/>
              </w:rPr>
            </w:pPr>
            <w:r w:rsidRPr="002D7792">
              <w:rPr>
                <w:color w:val="auto"/>
              </w:rPr>
              <w:t>Mental Health</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1A86D3BC" w:rsidR="002E7D9A" w:rsidRPr="00F641DB" w:rsidRDefault="00EA0AF8"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05FC1AA5" w14:textId="77777777" w:rsidR="00FD0913" w:rsidRPr="00F641DB" w:rsidRDefault="00FD0913" w:rsidP="00FD0913">
            <w:pPr>
              <w:pStyle w:val="iBAAGStandardText"/>
            </w:pPr>
            <w:r>
              <w:rPr>
                <w:rStyle w:val="iBAAGStandardTextBoldChar"/>
              </w:rPr>
              <w:t>50%</w:t>
            </w:r>
            <w:r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8FF9ED4" w14:textId="77777777" w:rsidR="00FD0913" w:rsidRPr="00F641DB" w:rsidRDefault="00FD0913" w:rsidP="00FD0913">
            <w:pPr>
              <w:pStyle w:val="iBAAGStandardText"/>
            </w:pPr>
            <w:r>
              <w:rPr>
                <w:rStyle w:val="iBAAGStandardTextBoldChar"/>
              </w:rPr>
              <w:t>50%</w:t>
            </w:r>
            <w:r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1D74C848" w:rsidR="002E7D9A" w:rsidRPr="00F641DB" w:rsidRDefault="00EA0AF8"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4" w:name="IEAP"/>
            <w:r w:rsidRPr="00370409">
              <w:t>International Employee Assistant Program (IEAP)</w:t>
            </w:r>
          </w:p>
          <w:bookmarkEnd w:id="154"/>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3651ED05"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1" w:history="1">
        <w:hyperlink r:id="rId112"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5" w:name="Substance_Use_Section"/>
            <w:r w:rsidRPr="00DE556B">
              <w:rPr>
                <w:rFonts w:cs="Arial"/>
                <w:color w:val="0000FF"/>
              </w:rPr>
              <w:t>Substance Use</w:t>
            </w:r>
            <w:bookmarkEnd w:id="155"/>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6" w:name="Substance_Use_Vendor"/>
            <w:r w:rsidRPr="00DE556B">
              <w:t>Substance Use Vendor</w:t>
            </w:r>
            <w:bookmarkEnd w:id="156"/>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F32A3C">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F32A3C">
        <w:tc>
          <w:tcPr>
            <w:tcW w:w="3517" w:type="dxa"/>
          </w:tcPr>
          <w:p w14:paraId="7099B436" w14:textId="77777777" w:rsidR="002E7D9A" w:rsidRPr="00F641DB" w:rsidRDefault="002E7D9A" w:rsidP="001967A9">
            <w:pPr>
              <w:pStyle w:val="iBAAGSituationBoxName"/>
            </w:pPr>
            <w:bookmarkStart w:id="157" w:name="Substance_Use"/>
            <w:r w:rsidRPr="00F641DB">
              <w:t xml:space="preserve">Mental Health, </w:t>
            </w:r>
            <w:r w:rsidRPr="006B6EB4">
              <w:t xml:space="preserve"> Substance-Related and Addictive Disorder</w:t>
            </w:r>
            <w:r>
              <w:t xml:space="preserve"> </w:t>
            </w:r>
            <w:r w:rsidRPr="00F641DB">
              <w:t>Services</w:t>
            </w:r>
            <w:bookmarkEnd w:id="157"/>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3"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504AF265" w14:textId="77777777" w:rsidR="009818D2" w:rsidRPr="00F641DB" w:rsidRDefault="009818D2" w:rsidP="009818D2">
            <w:pPr>
              <w:pStyle w:val="iBAAGStandardText"/>
            </w:pPr>
            <w:r>
              <w:rPr>
                <w:rStyle w:val="iBAAGStandardTextBoldChar"/>
              </w:rPr>
              <w:t>0%</w:t>
            </w:r>
            <w:r w:rsidRPr="00EC3BE9">
              <w:t xml:space="preserve"> co-insurance</w:t>
            </w:r>
            <w:r w:rsidRPr="00D40224">
              <w:t>, after you pay the deductible</w:t>
            </w:r>
            <w:r w:rsidRPr="00F641DB">
              <w:t>.</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2DEA079A" w14:textId="4704D204" w:rsidR="009818D2" w:rsidRPr="00F641DB" w:rsidRDefault="0098488F" w:rsidP="009818D2">
            <w:pPr>
              <w:pStyle w:val="iBAAGStandardText"/>
            </w:pPr>
            <w:r>
              <w:rPr>
                <w:rStyle w:val="iBAAGStandardTextBoldChar"/>
              </w:rPr>
              <w:t>No Charge</w:t>
            </w:r>
            <w:r w:rsidR="009818D2" w:rsidRPr="00EC3BE9">
              <w:t xml:space="preserve"> </w:t>
            </w:r>
          </w:p>
          <w:p w14:paraId="623CF2B6" w14:textId="77777777" w:rsidR="0098488F" w:rsidRPr="00F641DB" w:rsidRDefault="0098488F" w:rsidP="0098488F">
            <w:r w:rsidRPr="00F641DB">
              <w:t>The annual deductible does not apply.</w:t>
            </w:r>
          </w:p>
          <w:p w14:paraId="4C77E818" w14:textId="78629EC9" w:rsidR="002E7D9A" w:rsidRPr="00F641DB" w:rsidRDefault="0098488F" w:rsidP="002E7D9A">
            <w:pPr>
              <w:pStyle w:val="iBAAGStandardText"/>
            </w:pPr>
            <w:r w:rsidRPr="00F641DB" w:rsidDel="009818D2">
              <w:rPr>
                <w:rStyle w:val="InstructionalTextChar"/>
              </w:rPr>
              <w:t xml:space="preserve"> </w:t>
            </w: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48E72DF" w14:textId="77777777" w:rsidR="009818D2" w:rsidRPr="00F641DB" w:rsidRDefault="009818D2" w:rsidP="009818D2">
            <w:pPr>
              <w:pStyle w:val="iBAAGStandardText"/>
            </w:pPr>
            <w:r>
              <w:rPr>
                <w:rStyle w:val="iBAAGStandardTextBoldChar"/>
              </w:rPr>
              <w:t>0%</w:t>
            </w:r>
            <w:r w:rsidRPr="00EC3BE9">
              <w:t xml:space="preserve"> co-insurance</w:t>
            </w:r>
            <w:r w:rsidRPr="00D40224">
              <w:t>, after you pay the deductible</w:t>
            </w:r>
            <w:r w:rsidRPr="00F641DB">
              <w:t>.</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44B09394" w14:textId="77777777" w:rsidR="009818D2" w:rsidRPr="00F641DB" w:rsidRDefault="009818D2" w:rsidP="009818D2">
            <w:pPr>
              <w:pStyle w:val="iBAAGStandardText"/>
            </w:pPr>
            <w:r>
              <w:rPr>
                <w:rStyle w:val="iBAAGStandardTextBoldChar"/>
              </w:rPr>
              <w:t>0%</w:t>
            </w:r>
            <w:r w:rsidRPr="00EC3BE9">
              <w:t xml:space="preserve"> co-insurance</w:t>
            </w:r>
            <w:r w:rsidRPr="00D40224">
              <w:t>, after you pay the deductible</w:t>
            </w:r>
            <w:r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2FA881D2" w:rsidR="002E7D9A" w:rsidRPr="00F641DB" w:rsidRDefault="002E7D9A" w:rsidP="002E7D9A">
            <w:r w:rsidRPr="00F641DB">
              <w:rPr>
                <w:rStyle w:val="iBAAGStandardTextBoldChar"/>
              </w:rPr>
              <w:t>$</w:t>
            </w:r>
            <w:r w:rsidR="009818D2">
              <w:rPr>
                <w:rStyle w:val="iBAAGStandardTextBoldChar"/>
              </w:rPr>
              <w:t>3</w:t>
            </w:r>
            <w:r w:rsidRPr="00F641DB">
              <w:rPr>
                <w:rStyle w:val="iBAAGStandardTextBoldChar"/>
              </w:rPr>
              <w:t>0</w:t>
            </w:r>
            <w:r w:rsidRPr="00F641DB">
              <w:t xml:space="preserve"> co-pay per visit.</w:t>
            </w:r>
          </w:p>
          <w:p w14:paraId="76F6FE0F" w14:textId="1F4F3D42" w:rsidR="002E7D9A" w:rsidRPr="00F641DB" w:rsidRDefault="002E7D9A" w:rsidP="002E7D9A">
            <w:r w:rsidRPr="00F641DB">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4EAEF1C" w14:textId="77777777" w:rsidR="009818D2" w:rsidRPr="00F641DB" w:rsidRDefault="009818D2" w:rsidP="009818D2">
            <w:pPr>
              <w:pStyle w:val="iBAAGStandardText"/>
            </w:pPr>
            <w:r>
              <w:rPr>
                <w:rStyle w:val="iBAAGStandardTextBoldChar"/>
              </w:rPr>
              <w:t>0%</w:t>
            </w:r>
            <w:r w:rsidRPr="00EC3BE9">
              <w:t xml:space="preserve"> co-insurance</w:t>
            </w:r>
            <w:r w:rsidRPr="00D40224">
              <w:t>, after you pay the deductible</w:t>
            </w:r>
            <w:r w:rsidRPr="00F641DB">
              <w:t>.</w:t>
            </w:r>
          </w:p>
          <w:p w14:paraId="4EB3196D" w14:textId="77777777" w:rsidR="002E7D9A" w:rsidRPr="00F641DB" w:rsidRDefault="002E7D9A" w:rsidP="002E7D9A">
            <w:pPr>
              <w:pStyle w:val="iBAAGStandardText"/>
            </w:pPr>
          </w:p>
          <w:p w14:paraId="47E34E1A" w14:textId="77777777" w:rsidR="002E7D9A" w:rsidRPr="002D7792" w:rsidRDefault="002E7D9A" w:rsidP="002E7D9A">
            <w:pPr>
              <w:pStyle w:val="iBAAGStandardTextBold"/>
            </w:pPr>
            <w:r w:rsidRPr="00F641DB">
              <w:t>Is prior authorization needed?</w:t>
            </w:r>
          </w:p>
          <w:p w14:paraId="0D10B1AD" w14:textId="77777777" w:rsidR="00F32A3C" w:rsidRPr="002D7792" w:rsidRDefault="00F32A3C" w:rsidP="00F32A3C">
            <w:pPr>
              <w:rPr>
                <w:rStyle w:val="MandateTextBoldChar"/>
                <w:color w:val="auto"/>
              </w:rPr>
            </w:pPr>
            <w:r w:rsidRPr="002D7792">
              <w:rPr>
                <w:rStyle w:val="MandateTextBoldChar"/>
                <w:color w:val="auto"/>
              </w:rPr>
              <w:t>Substance-Related and Addictive Disorder Services</w:t>
            </w:r>
          </w:p>
          <w:p w14:paraId="547CFEC8" w14:textId="77777777" w:rsidR="00F32A3C" w:rsidRPr="002D7792" w:rsidRDefault="00F32A3C" w:rsidP="00F32A3C">
            <w:pPr>
              <w:rPr>
                <w:rStyle w:val="MandateStandardTextChar"/>
                <w:color w:val="auto"/>
              </w:rPr>
            </w:pPr>
            <w:r w:rsidRPr="002D7792">
              <w:rPr>
                <w:rStyle w:val="MandateStandardTextChar"/>
                <w:color w:val="auto"/>
              </w:rPr>
              <w:t xml:space="preserve">The first </w:t>
            </w:r>
            <w:r w:rsidRPr="002D7792">
              <w:rPr>
                <w:rStyle w:val="MandateTextBoldChar"/>
                <w:color w:val="auto"/>
              </w:rPr>
              <w:t>180</w:t>
            </w:r>
            <w:r w:rsidRPr="002D7792">
              <w:rPr>
                <w:rStyle w:val="MandateStandardTextChar"/>
                <w:color w:val="auto"/>
              </w:rPr>
              <w:t xml:space="preserve"> days of treatment authorization is not needed.</w:t>
            </w:r>
          </w:p>
          <w:p w14:paraId="5A471CB1" w14:textId="77777777" w:rsidR="00F32A3C" w:rsidRPr="002D7792" w:rsidRDefault="00F32A3C" w:rsidP="00F32A3C"/>
          <w:p w14:paraId="75248A90" w14:textId="77777777" w:rsidR="00F32A3C" w:rsidRPr="002D7792" w:rsidRDefault="00F32A3C" w:rsidP="00F32A3C">
            <w:pPr>
              <w:pStyle w:val="iBAAGStandardText"/>
              <w:rPr>
                <w:color w:val="auto"/>
              </w:rPr>
            </w:pPr>
            <w:r w:rsidRPr="002D7792">
              <w:rPr>
                <w:rStyle w:val="MandateStandardTextChar"/>
                <w:color w:val="auto"/>
              </w:rPr>
              <w:t xml:space="preserve">Beginning on the </w:t>
            </w:r>
            <w:r w:rsidRPr="002D7792">
              <w:rPr>
                <w:rStyle w:val="MandateTextBoldChar"/>
                <w:color w:val="auto"/>
              </w:rPr>
              <w:t>181st</w:t>
            </w:r>
            <w:r w:rsidRPr="002D7792">
              <w:rPr>
                <w:rStyle w:val="MandateStandardTextChar"/>
                <w:color w:val="auto"/>
              </w:rPr>
              <w:t xml:space="preserve"> day of treatment your provider may need authorization.</w:t>
            </w:r>
          </w:p>
          <w:p w14:paraId="15E4B578" w14:textId="77777777" w:rsidR="00F32A3C" w:rsidRPr="002D7792" w:rsidRDefault="00F32A3C" w:rsidP="00F32A3C"/>
          <w:p w14:paraId="02127984" w14:textId="77777777" w:rsidR="00F32A3C" w:rsidRPr="002D7792" w:rsidRDefault="00F32A3C" w:rsidP="00F32A3C">
            <w:pPr>
              <w:pStyle w:val="MandateTextBold"/>
              <w:rPr>
                <w:color w:val="auto"/>
              </w:rPr>
            </w:pPr>
            <w:r w:rsidRPr="002D7792">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001DB199" w:rsidR="002E7D9A" w:rsidRPr="00F641DB" w:rsidRDefault="00EA0AF8"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562A157F" w14:textId="77777777" w:rsidR="009818D2" w:rsidRPr="00F641DB" w:rsidRDefault="009818D2" w:rsidP="009818D2">
            <w:pPr>
              <w:pStyle w:val="iBAAGStandardText"/>
            </w:pPr>
            <w:r>
              <w:rPr>
                <w:rStyle w:val="iBAAGStandardTextBoldChar"/>
              </w:rPr>
              <w:t>50%</w:t>
            </w:r>
            <w:r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01188FF" w14:textId="77777777" w:rsidR="009818D2" w:rsidRPr="00F641DB" w:rsidRDefault="009818D2" w:rsidP="009818D2">
            <w:pPr>
              <w:pStyle w:val="iBAAGStandardText"/>
            </w:pPr>
            <w:r>
              <w:rPr>
                <w:rStyle w:val="iBAAGStandardTextBoldChar"/>
              </w:rPr>
              <w:t>50%</w:t>
            </w:r>
            <w:r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68B0C089" w:rsidR="002E7D9A" w:rsidRPr="00F641DB" w:rsidRDefault="00EA0AF8"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D628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D628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4FB957B0"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rsidP="002D7792"/>
        </w:tc>
      </w:tr>
      <w:tr w:rsidR="00D628B1" w:rsidRPr="006E2BEA" w14:paraId="79346F3D" w14:textId="77777777" w:rsidTr="00D628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7815F5E" w14:textId="77777777" w:rsidR="00D628B1" w:rsidRPr="006E2BEA" w:rsidRDefault="00D628B1" w:rsidP="00A86D08">
            <w:pPr>
              <w:pStyle w:val="iBAAGTableHeader"/>
            </w:pPr>
            <w:r w:rsidRPr="00DE556B">
              <w:t>Plan Information</w:t>
            </w:r>
          </w:p>
        </w:tc>
      </w:tr>
      <w:tr w:rsidR="00D628B1" w:rsidRPr="006E2BEA" w14:paraId="6AF0EB57" w14:textId="77777777" w:rsidTr="00D628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4F64D1D" w14:textId="7D64781A" w:rsidR="00D628B1" w:rsidRPr="00370409" w:rsidRDefault="00D628B1" w:rsidP="00D628B1">
            <w:pPr>
              <w:pStyle w:val="iBAAGSituationBoxName"/>
            </w:pPr>
            <w:bookmarkStart w:id="158" w:name="Substance_Related_Addictive_Requirements"/>
            <w:r w:rsidRPr="006B6EB4">
              <w:t>Substance-Related and Addictive Disorder</w:t>
            </w:r>
            <w:r>
              <w:t xml:space="preserve"> </w:t>
            </w:r>
            <w:r w:rsidRPr="00F641DB">
              <w:t>Services</w:t>
            </w:r>
            <w:r>
              <w:t xml:space="preserve"> </w:t>
            </w:r>
            <w:bookmarkStart w:id="159" w:name="_GoBack"/>
            <w:bookmarkEnd w:id="159"/>
            <w:r>
              <w:t>Requirements</w:t>
            </w:r>
            <w:bookmarkEnd w:id="15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26079AE" w14:textId="77777777" w:rsidR="00D628B1" w:rsidRDefault="00D628B1" w:rsidP="00D628B1">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1A28C1FC" w14:textId="77777777" w:rsidR="00D628B1" w:rsidRDefault="00D628B1" w:rsidP="00D628B1">
            <w:pPr>
              <w:pStyle w:val="iBAAGStandardText"/>
            </w:pPr>
          </w:p>
          <w:p w14:paraId="28A695BF" w14:textId="77777777" w:rsidR="00D628B1" w:rsidRDefault="00D628B1" w:rsidP="00D628B1">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19CB98E1" w14:textId="77777777" w:rsidR="00D628B1" w:rsidRDefault="00D628B1" w:rsidP="00D628B1">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32B4B712" w14:textId="77777777" w:rsidR="00D628B1" w:rsidRDefault="00D628B1" w:rsidP="00D628B1">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59E00461" w14:textId="77777777" w:rsidR="00D628B1" w:rsidRDefault="00D628B1" w:rsidP="00D628B1">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0214EB16" w14:textId="77777777" w:rsidR="00D628B1" w:rsidRDefault="00D628B1" w:rsidP="00D628B1">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778B6968" w14:textId="77777777" w:rsidR="00D628B1" w:rsidRDefault="00D628B1" w:rsidP="00D628B1">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37F91D97" w14:textId="77777777" w:rsidR="00D628B1" w:rsidRPr="00370409" w:rsidRDefault="00D628B1" w:rsidP="00D628B1">
            <w:pPr>
              <w:rPr>
                <w:rStyle w:val="iBAAGStandardTextChar"/>
              </w:rPr>
            </w:pPr>
          </w:p>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2CDD4F" w14:textId="77777777" w:rsidR="000444F6" w:rsidRDefault="000444F6" w:rsidP="00924EC5">
      <w:r>
        <w:separator/>
      </w:r>
    </w:p>
  </w:endnote>
  <w:endnote w:type="continuationSeparator" w:id="0">
    <w:p w14:paraId="72C7EC69" w14:textId="77777777" w:rsidR="000444F6" w:rsidRDefault="000444F6"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A9182" w14:textId="77777777" w:rsidR="000444F6" w:rsidRDefault="000444F6" w:rsidP="00924EC5">
      <w:r>
        <w:separator/>
      </w:r>
    </w:p>
  </w:footnote>
  <w:footnote w:type="continuationSeparator" w:id="0">
    <w:p w14:paraId="54396274" w14:textId="77777777" w:rsidR="000444F6" w:rsidRDefault="000444F6"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1F58"/>
    <w:rsid w:val="00023F47"/>
    <w:rsid w:val="00025342"/>
    <w:rsid w:val="00025D3B"/>
    <w:rsid w:val="00027A26"/>
    <w:rsid w:val="0003297F"/>
    <w:rsid w:val="00034352"/>
    <w:rsid w:val="00034B94"/>
    <w:rsid w:val="000358A2"/>
    <w:rsid w:val="00035FB9"/>
    <w:rsid w:val="000360C4"/>
    <w:rsid w:val="000425DD"/>
    <w:rsid w:val="00042EA6"/>
    <w:rsid w:val="000444F6"/>
    <w:rsid w:val="000446FF"/>
    <w:rsid w:val="00044D40"/>
    <w:rsid w:val="000502D2"/>
    <w:rsid w:val="00056C7A"/>
    <w:rsid w:val="00056E8C"/>
    <w:rsid w:val="000575A8"/>
    <w:rsid w:val="000602CF"/>
    <w:rsid w:val="00060E0C"/>
    <w:rsid w:val="0006465C"/>
    <w:rsid w:val="000653DD"/>
    <w:rsid w:val="00066E68"/>
    <w:rsid w:val="00067EAB"/>
    <w:rsid w:val="000823B5"/>
    <w:rsid w:val="000833C8"/>
    <w:rsid w:val="00084971"/>
    <w:rsid w:val="00085914"/>
    <w:rsid w:val="00086973"/>
    <w:rsid w:val="00090DD0"/>
    <w:rsid w:val="00090FE5"/>
    <w:rsid w:val="0009125B"/>
    <w:rsid w:val="00091433"/>
    <w:rsid w:val="00096FAB"/>
    <w:rsid w:val="000A0FD1"/>
    <w:rsid w:val="000A1F8A"/>
    <w:rsid w:val="000A2C00"/>
    <w:rsid w:val="000A493C"/>
    <w:rsid w:val="000A4C54"/>
    <w:rsid w:val="000A5E96"/>
    <w:rsid w:val="000A6E4E"/>
    <w:rsid w:val="000A7B0D"/>
    <w:rsid w:val="000B26CB"/>
    <w:rsid w:val="000B46D6"/>
    <w:rsid w:val="000B55B8"/>
    <w:rsid w:val="000B67AD"/>
    <w:rsid w:val="000C144B"/>
    <w:rsid w:val="000C4D86"/>
    <w:rsid w:val="000C5427"/>
    <w:rsid w:val="000D4E52"/>
    <w:rsid w:val="000D4FC4"/>
    <w:rsid w:val="000D520F"/>
    <w:rsid w:val="000E05CA"/>
    <w:rsid w:val="000E4120"/>
    <w:rsid w:val="000E510E"/>
    <w:rsid w:val="000E7D7B"/>
    <w:rsid w:val="000F5121"/>
    <w:rsid w:val="000F5B90"/>
    <w:rsid w:val="000F62AC"/>
    <w:rsid w:val="0010083E"/>
    <w:rsid w:val="001008A4"/>
    <w:rsid w:val="0010449A"/>
    <w:rsid w:val="001059DA"/>
    <w:rsid w:val="00110CD9"/>
    <w:rsid w:val="00111267"/>
    <w:rsid w:val="0011191A"/>
    <w:rsid w:val="001154B8"/>
    <w:rsid w:val="00116C7C"/>
    <w:rsid w:val="00116F43"/>
    <w:rsid w:val="001224CA"/>
    <w:rsid w:val="0012560D"/>
    <w:rsid w:val="00126FC9"/>
    <w:rsid w:val="00134965"/>
    <w:rsid w:val="00135DA1"/>
    <w:rsid w:val="00140127"/>
    <w:rsid w:val="00147C7D"/>
    <w:rsid w:val="001507C0"/>
    <w:rsid w:val="00156364"/>
    <w:rsid w:val="001572DB"/>
    <w:rsid w:val="00160936"/>
    <w:rsid w:val="00162805"/>
    <w:rsid w:val="00166E24"/>
    <w:rsid w:val="00180388"/>
    <w:rsid w:val="00181F57"/>
    <w:rsid w:val="00183262"/>
    <w:rsid w:val="00185CD5"/>
    <w:rsid w:val="001865BE"/>
    <w:rsid w:val="001967A9"/>
    <w:rsid w:val="00197F44"/>
    <w:rsid w:val="001A0544"/>
    <w:rsid w:val="001A5108"/>
    <w:rsid w:val="001A5490"/>
    <w:rsid w:val="001A693C"/>
    <w:rsid w:val="001B130E"/>
    <w:rsid w:val="001B183E"/>
    <w:rsid w:val="001B6B27"/>
    <w:rsid w:val="001C1512"/>
    <w:rsid w:val="001C1B93"/>
    <w:rsid w:val="001C4F42"/>
    <w:rsid w:val="001D1E42"/>
    <w:rsid w:val="001D6D48"/>
    <w:rsid w:val="001D783B"/>
    <w:rsid w:val="001E3527"/>
    <w:rsid w:val="001E68A4"/>
    <w:rsid w:val="001E7F76"/>
    <w:rsid w:val="001F146A"/>
    <w:rsid w:val="001F2CF8"/>
    <w:rsid w:val="001F4BE6"/>
    <w:rsid w:val="002000E3"/>
    <w:rsid w:val="00203C45"/>
    <w:rsid w:val="002047C6"/>
    <w:rsid w:val="002109F6"/>
    <w:rsid w:val="002130E5"/>
    <w:rsid w:val="00214BEC"/>
    <w:rsid w:val="00214D5A"/>
    <w:rsid w:val="002171B7"/>
    <w:rsid w:val="00221740"/>
    <w:rsid w:val="0022375E"/>
    <w:rsid w:val="00231458"/>
    <w:rsid w:val="002326CE"/>
    <w:rsid w:val="00235BC2"/>
    <w:rsid w:val="002404F0"/>
    <w:rsid w:val="002406C7"/>
    <w:rsid w:val="00241F64"/>
    <w:rsid w:val="00246A9E"/>
    <w:rsid w:val="00246E89"/>
    <w:rsid w:val="00255586"/>
    <w:rsid w:val="002555D3"/>
    <w:rsid w:val="002559CE"/>
    <w:rsid w:val="00260900"/>
    <w:rsid w:val="00264EA1"/>
    <w:rsid w:val="0026628C"/>
    <w:rsid w:val="00266DD8"/>
    <w:rsid w:val="00275C43"/>
    <w:rsid w:val="00276AC2"/>
    <w:rsid w:val="00280D4E"/>
    <w:rsid w:val="0028468B"/>
    <w:rsid w:val="00287507"/>
    <w:rsid w:val="00292AB1"/>
    <w:rsid w:val="002969D9"/>
    <w:rsid w:val="00297822"/>
    <w:rsid w:val="002A0E17"/>
    <w:rsid w:val="002A6DD0"/>
    <w:rsid w:val="002A7098"/>
    <w:rsid w:val="002B299F"/>
    <w:rsid w:val="002B7568"/>
    <w:rsid w:val="002B7FE9"/>
    <w:rsid w:val="002C08C0"/>
    <w:rsid w:val="002C5CF9"/>
    <w:rsid w:val="002C6989"/>
    <w:rsid w:val="002D0442"/>
    <w:rsid w:val="002D0FBD"/>
    <w:rsid w:val="002D1263"/>
    <w:rsid w:val="002D5CBB"/>
    <w:rsid w:val="002D7792"/>
    <w:rsid w:val="002E2691"/>
    <w:rsid w:val="002E2788"/>
    <w:rsid w:val="002E65AA"/>
    <w:rsid w:val="002E6DB7"/>
    <w:rsid w:val="002E718A"/>
    <w:rsid w:val="002E7D9A"/>
    <w:rsid w:val="002F00DE"/>
    <w:rsid w:val="003041BB"/>
    <w:rsid w:val="0031436D"/>
    <w:rsid w:val="00325713"/>
    <w:rsid w:val="00325871"/>
    <w:rsid w:val="00327314"/>
    <w:rsid w:val="00337DBC"/>
    <w:rsid w:val="0034127E"/>
    <w:rsid w:val="00342A76"/>
    <w:rsid w:val="00344925"/>
    <w:rsid w:val="003548CB"/>
    <w:rsid w:val="00354EC2"/>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4E9B"/>
    <w:rsid w:val="003C504D"/>
    <w:rsid w:val="003D5B0D"/>
    <w:rsid w:val="003D5F51"/>
    <w:rsid w:val="003E2625"/>
    <w:rsid w:val="003E2A6F"/>
    <w:rsid w:val="003E4C9A"/>
    <w:rsid w:val="003E72A3"/>
    <w:rsid w:val="003F5ED7"/>
    <w:rsid w:val="00400BF5"/>
    <w:rsid w:val="00407361"/>
    <w:rsid w:val="004115E4"/>
    <w:rsid w:val="00417ACC"/>
    <w:rsid w:val="0042143C"/>
    <w:rsid w:val="00422C44"/>
    <w:rsid w:val="00423C7D"/>
    <w:rsid w:val="00425CEA"/>
    <w:rsid w:val="00430ED5"/>
    <w:rsid w:val="00431191"/>
    <w:rsid w:val="00432FC8"/>
    <w:rsid w:val="00435638"/>
    <w:rsid w:val="00441030"/>
    <w:rsid w:val="004421F5"/>
    <w:rsid w:val="00442B69"/>
    <w:rsid w:val="00450E6F"/>
    <w:rsid w:val="00455C6D"/>
    <w:rsid w:val="004737C1"/>
    <w:rsid w:val="00476C56"/>
    <w:rsid w:val="00476FF4"/>
    <w:rsid w:val="00480411"/>
    <w:rsid w:val="00480D5A"/>
    <w:rsid w:val="004833A8"/>
    <w:rsid w:val="00484F3C"/>
    <w:rsid w:val="00486919"/>
    <w:rsid w:val="00487AD1"/>
    <w:rsid w:val="00490DD7"/>
    <w:rsid w:val="004919EA"/>
    <w:rsid w:val="004962BA"/>
    <w:rsid w:val="00497192"/>
    <w:rsid w:val="004A1DA8"/>
    <w:rsid w:val="004A5395"/>
    <w:rsid w:val="004B02D7"/>
    <w:rsid w:val="004B043D"/>
    <w:rsid w:val="004B0F5B"/>
    <w:rsid w:val="004B0FD7"/>
    <w:rsid w:val="004B3CC8"/>
    <w:rsid w:val="004B6DB6"/>
    <w:rsid w:val="004B7094"/>
    <w:rsid w:val="004B75FF"/>
    <w:rsid w:val="004B78F1"/>
    <w:rsid w:val="004C0D8B"/>
    <w:rsid w:val="004C1A62"/>
    <w:rsid w:val="004C32AB"/>
    <w:rsid w:val="004C5A30"/>
    <w:rsid w:val="004C6D64"/>
    <w:rsid w:val="004D3D00"/>
    <w:rsid w:val="004D76B8"/>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60158"/>
    <w:rsid w:val="00560EC6"/>
    <w:rsid w:val="0056638B"/>
    <w:rsid w:val="00567168"/>
    <w:rsid w:val="00571713"/>
    <w:rsid w:val="00572D14"/>
    <w:rsid w:val="00574CDF"/>
    <w:rsid w:val="005752EF"/>
    <w:rsid w:val="00583D07"/>
    <w:rsid w:val="00586112"/>
    <w:rsid w:val="005904FA"/>
    <w:rsid w:val="0059657E"/>
    <w:rsid w:val="00597204"/>
    <w:rsid w:val="005A236A"/>
    <w:rsid w:val="005A5295"/>
    <w:rsid w:val="005C1B75"/>
    <w:rsid w:val="005C226C"/>
    <w:rsid w:val="005C3FD6"/>
    <w:rsid w:val="005C50CD"/>
    <w:rsid w:val="005C7B7A"/>
    <w:rsid w:val="005D1B9C"/>
    <w:rsid w:val="005D60A0"/>
    <w:rsid w:val="005D655E"/>
    <w:rsid w:val="005E0606"/>
    <w:rsid w:val="005E7508"/>
    <w:rsid w:val="005F06B2"/>
    <w:rsid w:val="005F1CE9"/>
    <w:rsid w:val="005F3EB0"/>
    <w:rsid w:val="006041ED"/>
    <w:rsid w:val="00605C33"/>
    <w:rsid w:val="006066FF"/>
    <w:rsid w:val="00606FBC"/>
    <w:rsid w:val="006111B5"/>
    <w:rsid w:val="006115E4"/>
    <w:rsid w:val="00613781"/>
    <w:rsid w:val="006141D1"/>
    <w:rsid w:val="0061425F"/>
    <w:rsid w:val="0061454B"/>
    <w:rsid w:val="0061495D"/>
    <w:rsid w:val="006152E6"/>
    <w:rsid w:val="006173B7"/>
    <w:rsid w:val="00620A11"/>
    <w:rsid w:val="0062199B"/>
    <w:rsid w:val="006226DF"/>
    <w:rsid w:val="00624331"/>
    <w:rsid w:val="00624473"/>
    <w:rsid w:val="006244E7"/>
    <w:rsid w:val="00625DFF"/>
    <w:rsid w:val="00627F12"/>
    <w:rsid w:val="00632780"/>
    <w:rsid w:val="00633C5B"/>
    <w:rsid w:val="00633F4C"/>
    <w:rsid w:val="0063612B"/>
    <w:rsid w:val="00636C7A"/>
    <w:rsid w:val="006431CF"/>
    <w:rsid w:val="00647673"/>
    <w:rsid w:val="006476B0"/>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E1AAD"/>
    <w:rsid w:val="006E1ECD"/>
    <w:rsid w:val="006E2646"/>
    <w:rsid w:val="006E461D"/>
    <w:rsid w:val="006E5D56"/>
    <w:rsid w:val="006F40ED"/>
    <w:rsid w:val="006F52D1"/>
    <w:rsid w:val="0070354A"/>
    <w:rsid w:val="00703865"/>
    <w:rsid w:val="007038CF"/>
    <w:rsid w:val="00706207"/>
    <w:rsid w:val="00707A91"/>
    <w:rsid w:val="007121FD"/>
    <w:rsid w:val="007146AE"/>
    <w:rsid w:val="00716C7B"/>
    <w:rsid w:val="00723A12"/>
    <w:rsid w:val="00730056"/>
    <w:rsid w:val="007319C6"/>
    <w:rsid w:val="00733F71"/>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4201"/>
    <w:rsid w:val="00775E07"/>
    <w:rsid w:val="0078020D"/>
    <w:rsid w:val="007812D1"/>
    <w:rsid w:val="00781B76"/>
    <w:rsid w:val="007833AA"/>
    <w:rsid w:val="00784CFB"/>
    <w:rsid w:val="00786680"/>
    <w:rsid w:val="00790B0A"/>
    <w:rsid w:val="007928E5"/>
    <w:rsid w:val="00793388"/>
    <w:rsid w:val="00793FD2"/>
    <w:rsid w:val="007961E8"/>
    <w:rsid w:val="007A03F7"/>
    <w:rsid w:val="007A2FF0"/>
    <w:rsid w:val="007A79A3"/>
    <w:rsid w:val="007B2204"/>
    <w:rsid w:val="007B5DEA"/>
    <w:rsid w:val="007B5E84"/>
    <w:rsid w:val="007B76A8"/>
    <w:rsid w:val="007C4B26"/>
    <w:rsid w:val="007D433C"/>
    <w:rsid w:val="007E1552"/>
    <w:rsid w:val="007E2852"/>
    <w:rsid w:val="007F06C1"/>
    <w:rsid w:val="007F6781"/>
    <w:rsid w:val="007F6A6D"/>
    <w:rsid w:val="007F7DD0"/>
    <w:rsid w:val="008041C2"/>
    <w:rsid w:val="00811F25"/>
    <w:rsid w:val="008303EB"/>
    <w:rsid w:val="00840181"/>
    <w:rsid w:val="00845511"/>
    <w:rsid w:val="008605DF"/>
    <w:rsid w:val="00860FD1"/>
    <w:rsid w:val="008619E5"/>
    <w:rsid w:val="00867D9F"/>
    <w:rsid w:val="008702EC"/>
    <w:rsid w:val="0087175B"/>
    <w:rsid w:val="00872D82"/>
    <w:rsid w:val="008744CE"/>
    <w:rsid w:val="0087759D"/>
    <w:rsid w:val="0088013D"/>
    <w:rsid w:val="00880F73"/>
    <w:rsid w:val="00885E33"/>
    <w:rsid w:val="00891877"/>
    <w:rsid w:val="00891BFA"/>
    <w:rsid w:val="00891D26"/>
    <w:rsid w:val="0089301D"/>
    <w:rsid w:val="00896FD5"/>
    <w:rsid w:val="008A2505"/>
    <w:rsid w:val="008A31D2"/>
    <w:rsid w:val="008B01E0"/>
    <w:rsid w:val="008B3F01"/>
    <w:rsid w:val="008B5629"/>
    <w:rsid w:val="008B5D1C"/>
    <w:rsid w:val="008C0B8A"/>
    <w:rsid w:val="008C3747"/>
    <w:rsid w:val="008C45D5"/>
    <w:rsid w:val="008C5A66"/>
    <w:rsid w:val="008D1BA6"/>
    <w:rsid w:val="008D58F9"/>
    <w:rsid w:val="008E0EF7"/>
    <w:rsid w:val="008E268E"/>
    <w:rsid w:val="008F30C1"/>
    <w:rsid w:val="008F3EBA"/>
    <w:rsid w:val="008F6D2B"/>
    <w:rsid w:val="008F73DD"/>
    <w:rsid w:val="00901BE9"/>
    <w:rsid w:val="009029AD"/>
    <w:rsid w:val="00905528"/>
    <w:rsid w:val="00905578"/>
    <w:rsid w:val="00906B90"/>
    <w:rsid w:val="00907624"/>
    <w:rsid w:val="009130A5"/>
    <w:rsid w:val="009201D9"/>
    <w:rsid w:val="00924BF6"/>
    <w:rsid w:val="00924EC5"/>
    <w:rsid w:val="00932AFA"/>
    <w:rsid w:val="009342AD"/>
    <w:rsid w:val="00937385"/>
    <w:rsid w:val="00942107"/>
    <w:rsid w:val="00953CEA"/>
    <w:rsid w:val="00954560"/>
    <w:rsid w:val="009546A7"/>
    <w:rsid w:val="00961913"/>
    <w:rsid w:val="00962D8A"/>
    <w:rsid w:val="0097500A"/>
    <w:rsid w:val="0097604B"/>
    <w:rsid w:val="0098090F"/>
    <w:rsid w:val="009818D2"/>
    <w:rsid w:val="0098488F"/>
    <w:rsid w:val="00984E4A"/>
    <w:rsid w:val="00987560"/>
    <w:rsid w:val="0099152C"/>
    <w:rsid w:val="0099263F"/>
    <w:rsid w:val="009A0EB4"/>
    <w:rsid w:val="009A1258"/>
    <w:rsid w:val="009A3567"/>
    <w:rsid w:val="009A6028"/>
    <w:rsid w:val="009B03E6"/>
    <w:rsid w:val="009B48D2"/>
    <w:rsid w:val="009B63D6"/>
    <w:rsid w:val="009C37AC"/>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090F"/>
    <w:rsid w:val="00A00BEB"/>
    <w:rsid w:val="00A01803"/>
    <w:rsid w:val="00A0590F"/>
    <w:rsid w:val="00A064F5"/>
    <w:rsid w:val="00A07E12"/>
    <w:rsid w:val="00A102A1"/>
    <w:rsid w:val="00A119DB"/>
    <w:rsid w:val="00A15E34"/>
    <w:rsid w:val="00A16145"/>
    <w:rsid w:val="00A206E5"/>
    <w:rsid w:val="00A23889"/>
    <w:rsid w:val="00A23E46"/>
    <w:rsid w:val="00A3256F"/>
    <w:rsid w:val="00A41B54"/>
    <w:rsid w:val="00A42D5A"/>
    <w:rsid w:val="00A53583"/>
    <w:rsid w:val="00A57598"/>
    <w:rsid w:val="00A602A5"/>
    <w:rsid w:val="00A61412"/>
    <w:rsid w:val="00A62C3A"/>
    <w:rsid w:val="00A66CFD"/>
    <w:rsid w:val="00A673A1"/>
    <w:rsid w:val="00A757C1"/>
    <w:rsid w:val="00A7646B"/>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D66B9"/>
    <w:rsid w:val="00AE0A0E"/>
    <w:rsid w:val="00AE6D40"/>
    <w:rsid w:val="00AE707D"/>
    <w:rsid w:val="00AF3309"/>
    <w:rsid w:val="00AF452D"/>
    <w:rsid w:val="00B029D9"/>
    <w:rsid w:val="00B036E5"/>
    <w:rsid w:val="00B05A08"/>
    <w:rsid w:val="00B06E13"/>
    <w:rsid w:val="00B11F9E"/>
    <w:rsid w:val="00B12DA9"/>
    <w:rsid w:val="00B1396B"/>
    <w:rsid w:val="00B166FA"/>
    <w:rsid w:val="00B21DF1"/>
    <w:rsid w:val="00B2253D"/>
    <w:rsid w:val="00B225AC"/>
    <w:rsid w:val="00B31FAC"/>
    <w:rsid w:val="00B32405"/>
    <w:rsid w:val="00B36DE8"/>
    <w:rsid w:val="00B459C7"/>
    <w:rsid w:val="00B509C6"/>
    <w:rsid w:val="00B5582C"/>
    <w:rsid w:val="00B577EB"/>
    <w:rsid w:val="00B61C37"/>
    <w:rsid w:val="00B71E3B"/>
    <w:rsid w:val="00B7266C"/>
    <w:rsid w:val="00B85CAC"/>
    <w:rsid w:val="00B86AA9"/>
    <w:rsid w:val="00B90A25"/>
    <w:rsid w:val="00B90B44"/>
    <w:rsid w:val="00B90D96"/>
    <w:rsid w:val="00B93A3B"/>
    <w:rsid w:val="00B94B04"/>
    <w:rsid w:val="00B96C38"/>
    <w:rsid w:val="00B97E12"/>
    <w:rsid w:val="00BA107B"/>
    <w:rsid w:val="00BB07F0"/>
    <w:rsid w:val="00BB1078"/>
    <w:rsid w:val="00BB17C0"/>
    <w:rsid w:val="00BB2E40"/>
    <w:rsid w:val="00BB405E"/>
    <w:rsid w:val="00BB55E4"/>
    <w:rsid w:val="00BB75DA"/>
    <w:rsid w:val="00BC03FB"/>
    <w:rsid w:val="00BC1A73"/>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6576"/>
    <w:rsid w:val="00C331BD"/>
    <w:rsid w:val="00C36070"/>
    <w:rsid w:val="00C36CAD"/>
    <w:rsid w:val="00C43036"/>
    <w:rsid w:val="00C43C30"/>
    <w:rsid w:val="00C51DE4"/>
    <w:rsid w:val="00C555E0"/>
    <w:rsid w:val="00C67002"/>
    <w:rsid w:val="00C67171"/>
    <w:rsid w:val="00C73CB8"/>
    <w:rsid w:val="00C83CAD"/>
    <w:rsid w:val="00C84DAD"/>
    <w:rsid w:val="00C87BF2"/>
    <w:rsid w:val="00C91D9A"/>
    <w:rsid w:val="00CA17F4"/>
    <w:rsid w:val="00CA488D"/>
    <w:rsid w:val="00CA770E"/>
    <w:rsid w:val="00CA7A02"/>
    <w:rsid w:val="00CB0071"/>
    <w:rsid w:val="00CB1FF9"/>
    <w:rsid w:val="00CB2340"/>
    <w:rsid w:val="00CC3ABA"/>
    <w:rsid w:val="00CC4436"/>
    <w:rsid w:val="00CC7FB7"/>
    <w:rsid w:val="00CD3FC5"/>
    <w:rsid w:val="00CD4CB6"/>
    <w:rsid w:val="00CE071B"/>
    <w:rsid w:val="00CE2F77"/>
    <w:rsid w:val="00CE6EEA"/>
    <w:rsid w:val="00CF0DE3"/>
    <w:rsid w:val="00D016AC"/>
    <w:rsid w:val="00D02F56"/>
    <w:rsid w:val="00D0617E"/>
    <w:rsid w:val="00D07786"/>
    <w:rsid w:val="00D07F37"/>
    <w:rsid w:val="00D11A3F"/>
    <w:rsid w:val="00D140D7"/>
    <w:rsid w:val="00D16433"/>
    <w:rsid w:val="00D16A43"/>
    <w:rsid w:val="00D216FF"/>
    <w:rsid w:val="00D22459"/>
    <w:rsid w:val="00D23C32"/>
    <w:rsid w:val="00D273AE"/>
    <w:rsid w:val="00D36319"/>
    <w:rsid w:val="00D45742"/>
    <w:rsid w:val="00D46B91"/>
    <w:rsid w:val="00D479DC"/>
    <w:rsid w:val="00D47BAC"/>
    <w:rsid w:val="00D500FE"/>
    <w:rsid w:val="00D524C4"/>
    <w:rsid w:val="00D57982"/>
    <w:rsid w:val="00D60AAE"/>
    <w:rsid w:val="00D61676"/>
    <w:rsid w:val="00D619C3"/>
    <w:rsid w:val="00D628B1"/>
    <w:rsid w:val="00D63C0C"/>
    <w:rsid w:val="00D6457C"/>
    <w:rsid w:val="00D6662C"/>
    <w:rsid w:val="00D672E3"/>
    <w:rsid w:val="00D72A3E"/>
    <w:rsid w:val="00D72BB4"/>
    <w:rsid w:val="00D74368"/>
    <w:rsid w:val="00D81086"/>
    <w:rsid w:val="00D83BC3"/>
    <w:rsid w:val="00D83C48"/>
    <w:rsid w:val="00D87E86"/>
    <w:rsid w:val="00D915FB"/>
    <w:rsid w:val="00D946C7"/>
    <w:rsid w:val="00D95052"/>
    <w:rsid w:val="00D95242"/>
    <w:rsid w:val="00DA55DD"/>
    <w:rsid w:val="00DA5620"/>
    <w:rsid w:val="00DB174B"/>
    <w:rsid w:val="00DC1902"/>
    <w:rsid w:val="00DC2942"/>
    <w:rsid w:val="00DC5F1F"/>
    <w:rsid w:val="00DC78F5"/>
    <w:rsid w:val="00DD62FC"/>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11452"/>
    <w:rsid w:val="00E2140F"/>
    <w:rsid w:val="00E22857"/>
    <w:rsid w:val="00E2378E"/>
    <w:rsid w:val="00E316AD"/>
    <w:rsid w:val="00E322A8"/>
    <w:rsid w:val="00E32477"/>
    <w:rsid w:val="00E3262F"/>
    <w:rsid w:val="00E37202"/>
    <w:rsid w:val="00E37663"/>
    <w:rsid w:val="00E40DAA"/>
    <w:rsid w:val="00E4533C"/>
    <w:rsid w:val="00E54B53"/>
    <w:rsid w:val="00E64FAE"/>
    <w:rsid w:val="00E65803"/>
    <w:rsid w:val="00E65E09"/>
    <w:rsid w:val="00E730C0"/>
    <w:rsid w:val="00E741B0"/>
    <w:rsid w:val="00E771D6"/>
    <w:rsid w:val="00E854E4"/>
    <w:rsid w:val="00E863A0"/>
    <w:rsid w:val="00E87D76"/>
    <w:rsid w:val="00E91DD7"/>
    <w:rsid w:val="00E95861"/>
    <w:rsid w:val="00E958A4"/>
    <w:rsid w:val="00E95A8C"/>
    <w:rsid w:val="00EA0AF8"/>
    <w:rsid w:val="00EA32BC"/>
    <w:rsid w:val="00EA376C"/>
    <w:rsid w:val="00EA37A2"/>
    <w:rsid w:val="00EA4826"/>
    <w:rsid w:val="00EA574A"/>
    <w:rsid w:val="00EA5C51"/>
    <w:rsid w:val="00EA7017"/>
    <w:rsid w:val="00EB0558"/>
    <w:rsid w:val="00EB225E"/>
    <w:rsid w:val="00EB6E8C"/>
    <w:rsid w:val="00EC0A57"/>
    <w:rsid w:val="00EC2566"/>
    <w:rsid w:val="00EC5DBB"/>
    <w:rsid w:val="00EC63DC"/>
    <w:rsid w:val="00EC730D"/>
    <w:rsid w:val="00ED0A8F"/>
    <w:rsid w:val="00ED1326"/>
    <w:rsid w:val="00ED2E28"/>
    <w:rsid w:val="00ED45C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7A5C"/>
    <w:rsid w:val="00F12981"/>
    <w:rsid w:val="00F24AA6"/>
    <w:rsid w:val="00F24EA8"/>
    <w:rsid w:val="00F32A3C"/>
    <w:rsid w:val="00F35704"/>
    <w:rsid w:val="00F405D4"/>
    <w:rsid w:val="00F413C2"/>
    <w:rsid w:val="00F42D15"/>
    <w:rsid w:val="00F42DD8"/>
    <w:rsid w:val="00F4691D"/>
    <w:rsid w:val="00F50560"/>
    <w:rsid w:val="00F523DC"/>
    <w:rsid w:val="00F61319"/>
    <w:rsid w:val="00F67F1D"/>
    <w:rsid w:val="00F70CFC"/>
    <w:rsid w:val="00F76DDE"/>
    <w:rsid w:val="00F80539"/>
    <w:rsid w:val="00F82925"/>
    <w:rsid w:val="00F86029"/>
    <w:rsid w:val="00F90E19"/>
    <w:rsid w:val="00F927B1"/>
    <w:rsid w:val="00FB1295"/>
    <w:rsid w:val="00FB72EB"/>
    <w:rsid w:val="00FC2B9A"/>
    <w:rsid w:val="00FC728C"/>
    <w:rsid w:val="00FD0913"/>
    <w:rsid w:val="00FD12CC"/>
    <w:rsid w:val="00FD2F6B"/>
    <w:rsid w:val="00FD3C3C"/>
    <w:rsid w:val="00FD4517"/>
    <w:rsid w:val="00FD4E73"/>
    <w:rsid w:val="00FE053D"/>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615596527">
      <w:bodyDiv w:val="1"/>
      <w:marLeft w:val="0"/>
      <w:marRight w:val="0"/>
      <w:marTop w:val="0"/>
      <w:marBottom w:val="0"/>
      <w:divBdr>
        <w:top w:val="none" w:sz="0" w:space="0" w:color="auto"/>
        <w:left w:val="none" w:sz="0" w:space="0" w:color="auto"/>
        <w:bottom w:val="none" w:sz="0" w:space="0" w:color="auto"/>
        <w:right w:val="none" w:sz="0" w:space="0" w:color="auto"/>
      </w:divBdr>
      <w:divsChild>
        <w:div w:id="1806658695">
          <w:marLeft w:val="0"/>
          <w:marRight w:val="0"/>
          <w:marTop w:val="0"/>
          <w:marBottom w:val="0"/>
          <w:divBdr>
            <w:top w:val="none" w:sz="0" w:space="0" w:color="auto"/>
            <w:left w:val="none" w:sz="0" w:space="0" w:color="auto"/>
            <w:bottom w:val="none" w:sz="0" w:space="0" w:color="auto"/>
            <w:right w:val="none" w:sz="0" w:space="0" w:color="auto"/>
          </w:divBdr>
          <w:divsChild>
            <w:div w:id="2091542992">
              <w:marLeft w:val="0"/>
              <w:marRight w:val="0"/>
              <w:marTop w:val="0"/>
              <w:marBottom w:val="0"/>
              <w:divBdr>
                <w:top w:val="none" w:sz="0" w:space="0" w:color="auto"/>
                <w:left w:val="none" w:sz="0" w:space="0" w:color="auto"/>
                <w:bottom w:val="none" w:sz="0" w:space="0" w:color="auto"/>
                <w:right w:val="none" w:sz="0" w:space="0" w:color="auto"/>
              </w:divBdr>
              <w:divsChild>
                <w:div w:id="132989299">
                  <w:marLeft w:val="0"/>
                  <w:marRight w:val="0"/>
                  <w:marTop w:val="0"/>
                  <w:marBottom w:val="0"/>
                  <w:divBdr>
                    <w:top w:val="none" w:sz="0" w:space="0" w:color="auto"/>
                    <w:left w:val="none" w:sz="0" w:space="0" w:color="auto"/>
                    <w:bottom w:val="none" w:sz="0" w:space="0" w:color="auto"/>
                    <w:right w:val="none" w:sz="0" w:space="0" w:color="auto"/>
                  </w:divBdr>
                  <w:divsChild>
                    <w:div w:id="1692026815">
                      <w:marLeft w:val="0"/>
                      <w:marRight w:val="0"/>
                      <w:marTop w:val="0"/>
                      <w:marBottom w:val="0"/>
                      <w:divBdr>
                        <w:top w:val="none" w:sz="0" w:space="0" w:color="auto"/>
                        <w:left w:val="none" w:sz="0" w:space="0" w:color="auto"/>
                        <w:bottom w:val="none" w:sz="0" w:space="0" w:color="auto"/>
                        <w:right w:val="none" w:sz="0" w:space="0" w:color="auto"/>
                      </w:divBdr>
                      <w:divsChild>
                        <w:div w:id="1009330979">
                          <w:marLeft w:val="150"/>
                          <w:marRight w:val="150"/>
                          <w:marTop w:val="0"/>
                          <w:marBottom w:val="0"/>
                          <w:divBdr>
                            <w:top w:val="none" w:sz="0" w:space="0" w:color="auto"/>
                            <w:left w:val="none" w:sz="0" w:space="0" w:color="auto"/>
                            <w:bottom w:val="none" w:sz="0" w:space="0" w:color="auto"/>
                            <w:right w:val="none" w:sz="0" w:space="0" w:color="auto"/>
                          </w:divBdr>
                          <w:divsChild>
                            <w:div w:id="1790511543">
                              <w:marLeft w:val="150"/>
                              <w:marRight w:val="150"/>
                              <w:marTop w:val="0"/>
                              <w:marBottom w:val="0"/>
                              <w:divBdr>
                                <w:top w:val="none" w:sz="0" w:space="0" w:color="auto"/>
                                <w:left w:val="none" w:sz="0" w:space="0" w:color="auto"/>
                                <w:bottom w:val="none" w:sz="0" w:space="0" w:color="auto"/>
                                <w:right w:val="none" w:sz="0" w:space="0" w:color="auto"/>
                              </w:divBdr>
                              <w:divsChild>
                                <w:div w:id="1724670195">
                                  <w:marLeft w:val="0"/>
                                  <w:marRight w:val="0"/>
                                  <w:marTop w:val="0"/>
                                  <w:marBottom w:val="0"/>
                                  <w:divBdr>
                                    <w:top w:val="none" w:sz="0" w:space="0" w:color="auto"/>
                                    <w:left w:val="none" w:sz="0" w:space="0" w:color="auto"/>
                                    <w:bottom w:val="none" w:sz="0" w:space="0" w:color="auto"/>
                                    <w:right w:val="none" w:sz="0" w:space="0" w:color="auto"/>
                                  </w:divBdr>
                                  <w:divsChild>
                                    <w:div w:id="1213734563">
                                      <w:marLeft w:val="0"/>
                                      <w:marRight w:val="0"/>
                                      <w:marTop w:val="0"/>
                                      <w:marBottom w:val="0"/>
                                      <w:divBdr>
                                        <w:top w:val="none" w:sz="0" w:space="0" w:color="auto"/>
                                        <w:left w:val="none" w:sz="0" w:space="0" w:color="auto"/>
                                        <w:bottom w:val="none" w:sz="0" w:space="0" w:color="auto"/>
                                        <w:right w:val="none" w:sz="0" w:space="0" w:color="auto"/>
                                      </w:divBdr>
                                      <w:divsChild>
                                        <w:div w:id="10448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367870857">
      <w:bodyDiv w:val="1"/>
      <w:marLeft w:val="0"/>
      <w:marRight w:val="0"/>
      <w:marTop w:val="0"/>
      <w:marBottom w:val="0"/>
      <w:divBdr>
        <w:top w:val="none" w:sz="0" w:space="0" w:color="auto"/>
        <w:left w:val="none" w:sz="0" w:space="0" w:color="auto"/>
        <w:bottom w:val="none" w:sz="0" w:space="0" w:color="auto"/>
        <w:right w:val="none" w:sz="0" w:space="0" w:color="auto"/>
      </w:divBdr>
      <w:divsChild>
        <w:div w:id="831139095">
          <w:marLeft w:val="0"/>
          <w:marRight w:val="0"/>
          <w:marTop w:val="0"/>
          <w:marBottom w:val="0"/>
          <w:divBdr>
            <w:top w:val="none" w:sz="0" w:space="0" w:color="auto"/>
            <w:left w:val="none" w:sz="0" w:space="0" w:color="auto"/>
            <w:bottom w:val="none" w:sz="0" w:space="0" w:color="auto"/>
            <w:right w:val="none" w:sz="0" w:space="0" w:color="auto"/>
          </w:divBdr>
          <w:divsChild>
            <w:div w:id="243030691">
              <w:marLeft w:val="0"/>
              <w:marRight w:val="0"/>
              <w:marTop w:val="0"/>
              <w:marBottom w:val="0"/>
              <w:divBdr>
                <w:top w:val="none" w:sz="0" w:space="0" w:color="auto"/>
                <w:left w:val="none" w:sz="0" w:space="0" w:color="auto"/>
                <w:bottom w:val="none" w:sz="0" w:space="0" w:color="auto"/>
                <w:right w:val="none" w:sz="0" w:space="0" w:color="auto"/>
              </w:divBdr>
              <w:divsChild>
                <w:div w:id="1724062375">
                  <w:marLeft w:val="0"/>
                  <w:marRight w:val="0"/>
                  <w:marTop w:val="0"/>
                  <w:marBottom w:val="0"/>
                  <w:divBdr>
                    <w:top w:val="none" w:sz="0" w:space="0" w:color="auto"/>
                    <w:left w:val="none" w:sz="0" w:space="0" w:color="auto"/>
                    <w:bottom w:val="none" w:sz="0" w:space="0" w:color="auto"/>
                    <w:right w:val="none" w:sz="0" w:space="0" w:color="auto"/>
                  </w:divBdr>
                  <w:divsChild>
                    <w:div w:id="737551672">
                      <w:marLeft w:val="0"/>
                      <w:marRight w:val="0"/>
                      <w:marTop w:val="0"/>
                      <w:marBottom w:val="0"/>
                      <w:divBdr>
                        <w:top w:val="none" w:sz="0" w:space="0" w:color="auto"/>
                        <w:left w:val="none" w:sz="0" w:space="0" w:color="auto"/>
                        <w:bottom w:val="none" w:sz="0" w:space="0" w:color="auto"/>
                        <w:right w:val="none" w:sz="0" w:space="0" w:color="auto"/>
                      </w:divBdr>
                      <w:divsChild>
                        <w:div w:id="287594386">
                          <w:marLeft w:val="150"/>
                          <w:marRight w:val="150"/>
                          <w:marTop w:val="0"/>
                          <w:marBottom w:val="0"/>
                          <w:divBdr>
                            <w:top w:val="none" w:sz="0" w:space="0" w:color="auto"/>
                            <w:left w:val="none" w:sz="0" w:space="0" w:color="auto"/>
                            <w:bottom w:val="none" w:sz="0" w:space="0" w:color="auto"/>
                            <w:right w:val="none" w:sz="0" w:space="0" w:color="auto"/>
                          </w:divBdr>
                          <w:divsChild>
                            <w:div w:id="2108228735">
                              <w:marLeft w:val="150"/>
                              <w:marRight w:val="150"/>
                              <w:marTop w:val="0"/>
                              <w:marBottom w:val="0"/>
                              <w:divBdr>
                                <w:top w:val="none" w:sz="0" w:space="0" w:color="auto"/>
                                <w:left w:val="none" w:sz="0" w:space="0" w:color="auto"/>
                                <w:bottom w:val="none" w:sz="0" w:space="0" w:color="auto"/>
                                <w:right w:val="none" w:sz="0" w:space="0" w:color="auto"/>
                              </w:divBdr>
                              <w:divsChild>
                                <w:div w:id="1360084332">
                                  <w:marLeft w:val="0"/>
                                  <w:marRight w:val="0"/>
                                  <w:marTop w:val="0"/>
                                  <w:marBottom w:val="0"/>
                                  <w:divBdr>
                                    <w:top w:val="none" w:sz="0" w:space="0" w:color="auto"/>
                                    <w:left w:val="none" w:sz="0" w:space="0" w:color="auto"/>
                                    <w:bottom w:val="none" w:sz="0" w:space="0" w:color="auto"/>
                                    <w:right w:val="none" w:sz="0" w:space="0" w:color="auto"/>
                                  </w:divBdr>
                                  <w:divsChild>
                                    <w:div w:id="2094352331">
                                      <w:marLeft w:val="0"/>
                                      <w:marRight w:val="0"/>
                                      <w:marTop w:val="0"/>
                                      <w:marBottom w:val="0"/>
                                      <w:divBdr>
                                        <w:top w:val="none" w:sz="0" w:space="0" w:color="auto"/>
                                        <w:left w:val="none" w:sz="0" w:space="0" w:color="auto"/>
                                        <w:bottom w:val="none" w:sz="0" w:space="0" w:color="auto"/>
                                        <w:right w:val="none" w:sz="0" w:space="0" w:color="auto"/>
                                      </w:divBdr>
                                      <w:divsChild>
                                        <w:div w:id="31610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6" Type="http://schemas.openxmlformats.org/officeDocument/2006/relationships/hyperlink" Target="http://glossary.justplainclear.com/" TargetMode="External"/><Relationship Id="rId107" Type="http://schemas.openxmlformats.org/officeDocument/2006/relationships/hyperlink" Target="http://www.mywellbeingsolution.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unitedhealthcareonline.com/" TargetMode="External"/><Relationship Id="rId110" Type="http://schemas.openxmlformats.org/officeDocument/2006/relationships/hyperlink" Target="http://glossary.justplainclear.com/" TargetMode="External"/><Relationship Id="rId115"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hyperlink" Target="http://glossary.justplainclear.com/" TargetMode="External"/><Relationship Id="rId113" Type="http://schemas.openxmlformats.org/officeDocument/2006/relationships/hyperlink" Target="http://glossary.justplainclea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s://www.uhcprovider.com/" TargetMode="External"/><Relationship Id="rId108" Type="http://schemas.openxmlformats.org/officeDocument/2006/relationships/hyperlink" Target="http://www.unitedhealthcareonline.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www.uhchearing.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hchearing.com" TargetMode="External"/><Relationship Id="rId114"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www.unitedhealthcareonline.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6.xml><?xml version="1.0" encoding="utf-8"?>
<ds:datastoreItem xmlns:ds="http://schemas.openxmlformats.org/officeDocument/2006/customXml" ds:itemID="{F4E7E7A6-BBFE-4045-B841-A2D83AD99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19358</Words>
  <Characters>110345</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2020-10-06T23:10:00Z</dcterms:created>
  <dcterms:modified xsi:type="dcterms:W3CDTF">2020-10-06T23:10:00Z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