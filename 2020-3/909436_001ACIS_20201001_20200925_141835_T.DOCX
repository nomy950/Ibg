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bookmarkStart w:id="0" w:name="_GoBack"/>
      <w:bookmarkEnd w:id="0"/>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D8632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290FB4A" w:rsidR="00CC3ABA" w:rsidRPr="00DE556B" w:rsidRDefault="00814869" w:rsidP="006A6DDF">
            <w:r w:rsidRPr="00A95D31">
              <w:t>HERMITAGE INFO TECH LLC</w:t>
            </w:r>
          </w:p>
        </w:tc>
      </w:tr>
      <w:tr w:rsidR="00CC3ABA" w:rsidRPr="00DE556B" w14:paraId="5871736D"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22022BB" w:rsidR="00CC3ABA" w:rsidRPr="00DE556B" w:rsidRDefault="00814869" w:rsidP="006A6DDF">
            <w:pPr>
              <w:pStyle w:val="iBAAGStandardText"/>
            </w:pPr>
            <w:r w:rsidRPr="00814869">
              <w:t>909436</w:t>
            </w:r>
          </w:p>
        </w:tc>
      </w:tr>
      <w:tr w:rsidR="00CC3ABA" w:rsidRPr="00DE556B" w14:paraId="58717370"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0324682" w:rsidR="00CC3ABA" w:rsidRPr="00DE556B" w:rsidRDefault="00E42803" w:rsidP="006A6DDF">
            <w:pPr>
              <w:pStyle w:val="iBAAGStandardText"/>
            </w:pPr>
            <w:r w:rsidRPr="00E42803">
              <w:t>10/</w:t>
            </w:r>
            <w:r>
              <w:t>0</w:t>
            </w:r>
            <w:r w:rsidRPr="00E42803">
              <w:t>1/20</w:t>
            </w:r>
            <w:r w:rsidR="00617A43">
              <w:t>20</w:t>
            </w:r>
          </w:p>
        </w:tc>
      </w:tr>
      <w:tr w:rsidR="00CC3ABA" w:rsidRPr="00DE556B" w14:paraId="58717373"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66A980C" w:rsidR="00CC3ABA" w:rsidRPr="00DE556B" w:rsidRDefault="0095128A"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1BA5102" w:rsidR="00CC3ABA" w:rsidRPr="00DE556B" w:rsidRDefault="00C43C30" w:rsidP="00CA57F6">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E42803">
              <w:rPr>
                <w:rFonts w:ascii="Arial"/>
              </w:rPr>
              <w:t>1980A</w:t>
            </w:r>
            <w:r w:rsidR="00CC3ABA" w:rsidRPr="00DE556B">
              <w:t xml:space="preserve"> </w:t>
            </w:r>
          </w:p>
        </w:tc>
      </w:tr>
      <w:tr w:rsidR="00CC3ABA" w:rsidRPr="00DE556B" w14:paraId="5871737A"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066DC0E" w:rsidR="00CC3ABA" w:rsidRPr="00DE556B" w:rsidRDefault="00CC3ABA" w:rsidP="00967F9B">
            <w:r w:rsidRPr="00DE556B">
              <w:rPr>
                <w:rStyle w:val="iBAAGStandardTextChar"/>
              </w:rPr>
              <w:t>Key Accounts</w:t>
            </w:r>
            <w:r w:rsidRPr="00DE556B">
              <w:t xml:space="preserve"> </w:t>
            </w:r>
          </w:p>
        </w:tc>
      </w:tr>
      <w:tr w:rsidR="00CC3ABA" w:rsidRPr="00DE556B" w14:paraId="58717380"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01BDE21D" w:rsidR="00CC3ABA" w:rsidRPr="00DE556B" w:rsidRDefault="00CC3ABA" w:rsidP="00967F9B">
            <w:pPr>
              <w:pStyle w:val="iBAAGStandardText"/>
            </w:pPr>
            <w:r w:rsidRPr="00DE556B">
              <w:t>Fully Insured</w:t>
            </w:r>
            <w:r w:rsidR="003F5ED7" w:rsidRPr="00DE556B">
              <w:rPr>
                <w:rStyle w:val="InstructionalTextChar"/>
              </w:rPr>
              <w:t xml:space="preserve"> </w:t>
            </w:r>
          </w:p>
        </w:tc>
      </w:tr>
      <w:tr w:rsidR="005008C8" w:rsidRPr="00DE556B" w14:paraId="402DDCEC"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0BFE4489" w:rsidR="005008C8" w:rsidRPr="00DE556B" w:rsidRDefault="005008C8" w:rsidP="003F5ED7">
            <w:pPr>
              <w:pStyle w:val="iBAAGStandardText"/>
            </w:pPr>
            <w:r w:rsidRPr="00647BB4">
              <w:t>Policy Year</w:t>
            </w:r>
          </w:p>
        </w:tc>
      </w:tr>
      <w:tr w:rsidR="005008C8" w:rsidRPr="00DE556B" w14:paraId="58717383"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6A5B0697" w:rsidR="005008C8" w:rsidRPr="00DE556B" w:rsidRDefault="00FE5803" w:rsidP="00865343">
            <w:r w:rsidRPr="004C5131">
              <w:rPr>
                <w:rStyle w:val="iBAAGStandardTextChar"/>
              </w:rPr>
              <w:t>New Jersey</w:t>
            </w:r>
            <w:r w:rsidR="005008C8" w:rsidRPr="00DE556B">
              <w:rPr>
                <w:rStyle w:val="InstructionalTextChar"/>
              </w:rPr>
              <w:t xml:space="preserve"> </w:t>
            </w:r>
          </w:p>
        </w:tc>
      </w:tr>
      <w:tr w:rsidR="005008C8" w:rsidRPr="00DE556B" w14:paraId="58717386"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EF4DA44" w:rsidR="005008C8" w:rsidRPr="00DE556B" w:rsidRDefault="005008C8" w:rsidP="00967F9B">
            <w:r w:rsidRPr="00DE556B">
              <w:rPr>
                <w:rStyle w:val="iBAAGStandardTextChar"/>
              </w:rPr>
              <w:t>Yes</w:t>
            </w:r>
            <w:r w:rsidRPr="00DE556B">
              <w:t xml:space="preserve"> </w:t>
            </w:r>
          </w:p>
        </w:tc>
      </w:tr>
      <w:tr w:rsidR="005008C8" w:rsidRPr="00DE556B" w14:paraId="58717389"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3C7D98C" w:rsidR="005008C8" w:rsidRPr="00DE556B" w:rsidRDefault="00617A43" w:rsidP="006A6DDF">
            <w:r>
              <w:t>Sai Veena</w:t>
            </w:r>
          </w:p>
        </w:tc>
      </w:tr>
      <w:tr w:rsidR="005008C8" w:rsidRPr="00DE556B" w14:paraId="5871738C" w14:textId="77777777" w:rsidTr="00D8632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4F18E0E" w:rsidR="005008C8" w:rsidRPr="00DE556B" w:rsidRDefault="00617A43" w:rsidP="006A6DDF">
            <w:r>
              <w:rPr>
                <w:rFonts w:cs="Verdana"/>
                <w:szCs w:val="24"/>
              </w:rPr>
              <w:t>Renewal/Plan change</w:t>
            </w:r>
          </w:p>
        </w:tc>
      </w:tr>
      <w:tr w:rsidR="005008C8" w:rsidRPr="00DE556B" w14:paraId="5871738F" w14:textId="77777777" w:rsidTr="00D8632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4717DC38"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29FC8D71"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 xml:space="preserve">Are pre-existing </w:t>
            </w:r>
            <w:r w:rsidRPr="00DE556B">
              <w:lastRenderedPageBreak/>
              <w:t>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lastRenderedPageBreak/>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CA57F6">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E" w14:textId="7917A89B" w:rsidR="00CC3ABA" w:rsidRPr="00DE556B" w:rsidRDefault="00CC3ABA" w:rsidP="006A6DDF">
            <w:pPr>
              <w:pStyle w:val="InstructionalText"/>
            </w:pPr>
          </w:p>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533D85">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567741CE"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w:t>
            </w:r>
            <w:r>
              <w:lastRenderedPageBreak/>
              <w:t>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3508B2CD" w:rsidR="00CC3ABA" w:rsidRPr="00DE556B" w:rsidRDefault="0033438D" w:rsidP="006A6DDF">
            <w:r w:rsidRPr="00DE556B" w:rsidDel="0033438D">
              <w:t xml:space="preserve"> </w:t>
            </w:r>
            <w:r w:rsidR="00CC3ABA" w:rsidRPr="00DE556B">
              <w:rPr>
                <w:rStyle w:val="iBAAGStandardTextChar"/>
              </w:rPr>
              <w:t>Yes</w:t>
            </w:r>
            <w:r w:rsidR="00CC3ABA" w:rsidRPr="00DE556B">
              <w:t xml:space="preserve"> </w:t>
            </w:r>
          </w:p>
          <w:p w14:paraId="587173FA" w14:textId="77777777" w:rsidR="00CC3ABA" w:rsidRPr="00DE556B" w:rsidRDefault="00CC3ABA" w:rsidP="006A6DDF"/>
          <w:p w14:paraId="587173FC" w14:textId="41B5A3D9" w:rsidR="00CC3ABA" w:rsidRPr="00DE556B" w:rsidRDefault="0033438D" w:rsidP="006A6DDF">
            <w:r w:rsidRPr="00DE556B" w:rsidDel="0033438D">
              <w:t xml:space="preserve"> </w:t>
            </w:r>
            <w:r w:rsidR="00CC3ABA" w:rsidRPr="00DE556B">
              <w:rPr>
                <w:rStyle w:val="iBAAGStandardTextChar"/>
              </w:rPr>
              <w:t>Coverage guidelines for Expanded Women’s Preventive Care include:</w:t>
            </w:r>
          </w:p>
          <w:p w14:paraId="587173FD" w14:textId="0D02C947" w:rsidR="00CC3ABA" w:rsidRPr="00DE556B" w:rsidRDefault="00CC3ABA" w:rsidP="006A6DDF">
            <w:pPr>
              <w:pStyle w:val="iBAAGLevel1Bullets"/>
            </w:pPr>
            <w:r w:rsidRPr="00DE556B">
              <w:t xml:space="preserve">Breast-feeding support, supplies, and counseling.  </w:t>
            </w:r>
          </w:p>
          <w:p w14:paraId="587173FF" w14:textId="5744344F" w:rsidR="00CC3ABA" w:rsidRPr="00DE556B" w:rsidRDefault="0033438D" w:rsidP="00627F12">
            <w:pPr>
              <w:pStyle w:val="iBAAGLevel1Bullets"/>
            </w:pPr>
            <w:r w:rsidRPr="00DE556B" w:rsidDel="0033438D">
              <w:t xml:space="preserve"> </w:t>
            </w:r>
            <w:r w:rsidR="00CC3ABA"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6" w14:textId="77777777" w:rsidR="00CC3ABA" w:rsidRPr="00DE556B" w:rsidRDefault="00CC3ABA" w:rsidP="006A6DDF"/>
          <w:p w14:paraId="58717408" w14:textId="77777777" w:rsidR="00CC3ABA" w:rsidRPr="00DE556B" w:rsidRDefault="00CC3ABA"/>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lastRenderedPageBreak/>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CA57F6">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CA57F6">
            <w:pPr>
              <w:pStyle w:val="InstructionalText"/>
            </w:pPr>
          </w:p>
        </w:tc>
        <w:tc>
          <w:tcPr>
            <w:tcW w:w="9990" w:type="dxa"/>
            <w:shd w:val="clear" w:color="auto" w:fill="F2DBDB"/>
          </w:tcPr>
          <w:p w14:paraId="1D484730" w14:textId="4C46C336"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2AE68F1C"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lastRenderedPageBreak/>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865343">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865343">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865343">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865343">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865343">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865343">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FF70BD">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4A62A09C" w:rsidR="005303EE" w:rsidRPr="00DE556B" w:rsidRDefault="00316F73" w:rsidP="000070CB">
            <w:r w:rsidRPr="00DE556B" w:rsidDel="00316F73">
              <w:lastRenderedPageBreak/>
              <w:t xml:space="preserve"> </w:t>
            </w:r>
            <w:r w:rsidR="005303EE" w:rsidRPr="00DE556B">
              <w:rPr>
                <w:rStyle w:val="iBAAGStandardTextBoldChar"/>
              </w:rPr>
              <w:t>$</w:t>
            </w:r>
            <w:r>
              <w:rPr>
                <w:rStyle w:val="iBAAGStandardTextBoldChar"/>
              </w:rPr>
              <w:t>1,000</w:t>
            </w:r>
            <w:r w:rsidR="005303EE" w:rsidRPr="00DE556B">
              <w:t xml:space="preserve"> </w:t>
            </w:r>
            <w:r w:rsidR="005303EE" w:rsidRPr="00DE556B">
              <w:rPr>
                <w:rStyle w:val="iBAAGStandardTextChar"/>
              </w:rPr>
              <w:t xml:space="preserve">for each covered person, </w:t>
            </w:r>
            <w:r w:rsidR="005303EE" w:rsidRPr="00DE556B">
              <w:rPr>
                <w:rStyle w:val="iBAAGStandardTextChar"/>
              </w:rPr>
              <w:lastRenderedPageBreak/>
              <w:t>not to exceed</w:t>
            </w:r>
            <w:r w:rsidR="005303EE" w:rsidRPr="00DE556B">
              <w:t xml:space="preserve"> </w:t>
            </w:r>
            <w:r w:rsidR="005303EE" w:rsidRPr="00DE556B">
              <w:rPr>
                <w:rStyle w:val="iBAAGStandardTextBoldChar"/>
              </w:rPr>
              <w:t>$</w:t>
            </w:r>
            <w:r>
              <w:rPr>
                <w:rStyle w:val="iBAAGStandardTextBoldChar"/>
              </w:rPr>
              <w:t>2,000</w:t>
            </w:r>
            <w:r w:rsidR="005303EE" w:rsidRPr="00DE556B">
              <w:t xml:space="preserve"> </w:t>
            </w:r>
            <w:r w:rsidR="005303EE" w:rsidRPr="00DE556B">
              <w:rPr>
                <w:rStyle w:val="iBAAGStandardTextChar"/>
              </w:rPr>
              <w:t>for all covered persons in your family.</w:t>
            </w:r>
          </w:p>
          <w:p w14:paraId="2AC2E97D" w14:textId="77777777" w:rsidR="005303EE" w:rsidRPr="00DE556B" w:rsidRDefault="005303EE" w:rsidP="005303EE"/>
          <w:p w14:paraId="19C446F9" w14:textId="77777777" w:rsidR="005303EE" w:rsidRPr="00DE556B" w:rsidRDefault="005303EE" w:rsidP="005303EE"/>
          <w:p w14:paraId="24F51DD1" w14:textId="3FF6D568" w:rsidR="005303EE" w:rsidRPr="00DE556B" w:rsidRDefault="005303EE" w:rsidP="00CA57F6">
            <w:pPr>
              <w:pStyle w:val="iBAAGLevel1Bullets"/>
              <w:numPr>
                <w:ilvl w:val="0"/>
                <w:numId w:val="0"/>
              </w:numPr>
              <w:ind w:left="450" w:hanging="360"/>
            </w:pPr>
          </w:p>
        </w:tc>
        <w:tc>
          <w:tcPr>
            <w:tcW w:w="2491" w:type="dxa"/>
            <w:shd w:val="clear" w:color="auto" w:fill="FFFFFF" w:themeFill="background1"/>
          </w:tcPr>
          <w:p w14:paraId="58717462" w14:textId="264D535D" w:rsidR="005303EE" w:rsidRPr="00DE556B" w:rsidRDefault="005303EE" w:rsidP="006A6DDF">
            <w:r w:rsidRPr="00DE556B">
              <w:rPr>
                <w:rStyle w:val="iBAAGStandardTextBoldChar"/>
              </w:rPr>
              <w:lastRenderedPageBreak/>
              <w:t>$</w:t>
            </w:r>
            <w:r w:rsidR="0038398A">
              <w:rPr>
                <w:rStyle w:val="iBAAGStandardTextBoldChar"/>
              </w:rPr>
              <w:t>1,000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sidR="0038398A">
              <w:rPr>
                <w:rStyle w:val="iBAAGStandardTextBoldChar"/>
              </w:rPr>
              <w:t>2,000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CA57F6">
            <w:pPr>
              <w:pStyle w:val="iBAAGLevel1Bullets"/>
              <w:numPr>
                <w:ilvl w:val="0"/>
                <w:numId w:val="0"/>
              </w:numPr>
              <w:ind w:left="450" w:hanging="360"/>
            </w:pPr>
          </w:p>
        </w:tc>
        <w:tc>
          <w:tcPr>
            <w:tcW w:w="2491" w:type="dxa"/>
            <w:shd w:val="clear" w:color="auto" w:fill="FFFFFF" w:themeFill="background1"/>
          </w:tcPr>
          <w:p w14:paraId="5871746C" w14:textId="09849E7D" w:rsidR="005303EE" w:rsidRPr="00DE556B" w:rsidRDefault="00E54428" w:rsidP="006A6DDF">
            <w:r w:rsidRPr="00DE556B" w:rsidDel="002757FB">
              <w:lastRenderedPageBreak/>
              <w:t xml:space="preserve"> </w:t>
            </w:r>
            <w:r w:rsidR="005303EE" w:rsidRPr="00DE556B">
              <w:rPr>
                <w:rStyle w:val="iBAAGStandardTextBoldChar"/>
              </w:rPr>
              <w:t>$</w:t>
            </w:r>
            <w:r w:rsidR="002757FB">
              <w:rPr>
                <w:rStyle w:val="iBAAGStandardTextBoldChar"/>
              </w:rPr>
              <w:t>2,000</w:t>
            </w:r>
            <w:r w:rsidR="005303EE" w:rsidRPr="00DE556B">
              <w:t xml:space="preserve"> </w:t>
            </w:r>
            <w:r w:rsidR="005303EE" w:rsidRPr="00DE556B">
              <w:rPr>
                <w:rStyle w:val="iBAAGStandardTextChar"/>
              </w:rPr>
              <w:t xml:space="preserve">for each covered person, </w:t>
            </w:r>
            <w:r w:rsidR="005303EE" w:rsidRPr="00DE556B">
              <w:rPr>
                <w:rStyle w:val="iBAAGStandardTextChar"/>
              </w:rPr>
              <w:lastRenderedPageBreak/>
              <w:t>not to exceed</w:t>
            </w:r>
            <w:r w:rsidR="005303EE" w:rsidRPr="00DE556B">
              <w:t xml:space="preserve"> </w:t>
            </w:r>
            <w:r w:rsidR="005303EE" w:rsidRPr="00DE556B">
              <w:rPr>
                <w:rStyle w:val="iBAAGStandardTextBoldChar"/>
              </w:rPr>
              <w:t>$</w:t>
            </w:r>
            <w:r w:rsidR="002757FB">
              <w:rPr>
                <w:rStyle w:val="iBAAGStandardTextBoldChar"/>
              </w:rPr>
              <w:t>4,000</w:t>
            </w:r>
            <w:r w:rsidR="005303EE" w:rsidRPr="00DE556B">
              <w:t xml:space="preserve"> </w:t>
            </w:r>
            <w:r w:rsidR="005303EE"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CA57F6">
            <w:pPr>
              <w:pStyle w:val="iBAAGLevel1Bullets"/>
              <w:numPr>
                <w:ilvl w:val="0"/>
                <w:numId w:val="0"/>
              </w:numPr>
              <w:ind w:left="450" w:hanging="360"/>
            </w:pPr>
          </w:p>
        </w:tc>
        <w:tc>
          <w:tcPr>
            <w:tcW w:w="2521" w:type="dxa"/>
            <w:shd w:val="clear" w:color="auto" w:fill="FFFFFF" w:themeFill="background1"/>
          </w:tcPr>
          <w:p w14:paraId="58717473" w14:textId="632C50F3" w:rsidR="005303EE" w:rsidRPr="00DE556B" w:rsidRDefault="00EC7873" w:rsidP="006A6DDF">
            <w:pPr>
              <w:rPr>
                <w:rStyle w:val="iBAAGStandardTextChar"/>
              </w:rPr>
            </w:pPr>
            <w:r w:rsidRPr="00DE556B" w:rsidDel="00EC7873">
              <w:lastRenderedPageBreak/>
              <w:t xml:space="preserve"> </w:t>
            </w:r>
            <w:r w:rsidR="005303EE" w:rsidRPr="00DE556B">
              <w:rPr>
                <w:rStyle w:val="iBAAGStandardTextChar"/>
              </w:rPr>
              <w:t xml:space="preserve">Your annual deductible will be </w:t>
            </w:r>
            <w:r w:rsidR="005303EE" w:rsidRPr="00DE556B">
              <w:rPr>
                <w:rStyle w:val="iBAAGStandardTextChar"/>
              </w:rPr>
              <w:lastRenderedPageBreak/>
              <w:t>tracked on a</w:t>
            </w:r>
            <w:r w:rsidR="005303EE" w:rsidRPr="00DE556B">
              <w:t xml:space="preserve"> </w:t>
            </w:r>
            <w:r w:rsidR="005303EE" w:rsidRPr="00DE556B">
              <w:rPr>
                <w:rStyle w:val="iBAAGStandardTextChar"/>
              </w:rPr>
              <w:t>policy</w:t>
            </w:r>
            <w:r w:rsidR="005303EE" w:rsidRPr="00DE556B">
              <w:t xml:space="preserve"> </w:t>
            </w:r>
            <w:r w:rsidR="005303EE" w:rsidRPr="00DE556B">
              <w:rPr>
                <w:rStyle w:val="iBAAGStandardTextChar"/>
              </w:rPr>
              <w:t>year basis.</w:t>
            </w:r>
          </w:p>
          <w:p w14:paraId="58717474" w14:textId="77777777" w:rsidR="005303EE" w:rsidRPr="00DE556B" w:rsidRDefault="005303EE" w:rsidP="006A6DDF"/>
          <w:p w14:paraId="5871747B" w14:textId="428A5A39" w:rsidR="005303EE" w:rsidRPr="00DE556B" w:rsidRDefault="00EC7873" w:rsidP="006A6DDF">
            <w:pPr>
              <w:pStyle w:val="iBAAGStandardText"/>
            </w:pPr>
            <w:r w:rsidRPr="00DE556B" w:rsidDel="00EC7873">
              <w:t xml:space="preserve">  </w:t>
            </w:r>
            <w:r w:rsidR="005303EE" w:rsidRPr="00DE556B">
              <w:t xml:space="preserve">A policy year begins on the date your plan starts and continues for 12 months. </w:t>
            </w:r>
          </w:p>
          <w:p w14:paraId="5871747C" w14:textId="77777777" w:rsidR="005303EE" w:rsidRPr="00DE556B" w:rsidRDefault="005303EE" w:rsidP="006A6DDF">
            <w:pPr>
              <w:pStyle w:val="iBAAGStandardText"/>
            </w:pPr>
          </w:p>
          <w:p w14:paraId="5871747D" w14:textId="2217424D" w:rsidR="005303EE" w:rsidRPr="00DE556B" w:rsidRDefault="005303EE" w:rsidP="006A6DDF">
            <w:pPr>
              <w:pStyle w:val="iBAAGStandardText"/>
            </w:pPr>
            <w:r w:rsidRPr="00DE556B">
              <w:t xml:space="preserve">Your employer plan starts </w:t>
            </w:r>
            <w:r w:rsidR="00EC7873">
              <w:t>October</w:t>
            </w:r>
            <w:r w:rsidRPr="00DE556B">
              <w:t xml:space="preserve"> 1st and it will end </w:t>
            </w:r>
            <w:r w:rsidR="00EC7873">
              <w:t>September</w:t>
            </w:r>
            <w:r w:rsidRPr="00DE556B">
              <w:t xml:space="preserve"> 3</w:t>
            </w:r>
            <w:r w:rsidR="00EC7873">
              <w:t>0</w:t>
            </w:r>
            <w:r w:rsidR="00F10A57">
              <w:t>th</w:t>
            </w:r>
            <w:r w:rsidRPr="00DE556B">
              <w:t xml:space="preserve"> of the following year. </w:t>
            </w:r>
          </w:p>
          <w:p w14:paraId="5871747E" w14:textId="77777777" w:rsidR="005303EE" w:rsidRPr="00DE556B" w:rsidRDefault="005303EE" w:rsidP="006A6DDF">
            <w:pPr>
              <w:pStyle w:val="iBAAGStandardText"/>
            </w:pPr>
          </w:p>
          <w:p w14:paraId="5871747F" w14:textId="0C1561C0" w:rsidR="005303EE" w:rsidRPr="00DE556B" w:rsidRDefault="005303EE" w:rsidP="006A6DDF">
            <w:pPr>
              <w:pStyle w:val="iBAAGStandardText"/>
            </w:pPr>
            <w:r w:rsidRPr="00DE556B">
              <w:t xml:space="preserve">If you join the plan mid-year, your deductible will continue until </w:t>
            </w:r>
            <w:r w:rsidR="00EC7873">
              <w:t>September</w:t>
            </w:r>
            <w:r w:rsidRPr="00DE556B">
              <w:t xml:space="preserve"> 3</w:t>
            </w:r>
            <w:r w:rsidR="00EC7873">
              <w:t>0</w:t>
            </w:r>
            <w:r w:rsidR="00F10A57">
              <w:t>th</w:t>
            </w:r>
            <w:r w:rsidRPr="00DE556B">
              <w:t>.</w:t>
            </w: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 xml:space="preserve">This is </w:t>
            </w:r>
            <w:r w:rsidRPr="00DE556B">
              <w:rPr>
                <w:rStyle w:val="iBAAGStandardTextChar"/>
              </w:rPr>
              <w:lastRenderedPageBreak/>
              <w:t>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lastRenderedPageBreak/>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605475">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CA57F6">
            <w:pPr>
              <w:pStyle w:val="InstructionalText"/>
            </w:pPr>
          </w:p>
        </w:tc>
        <w:tc>
          <w:tcPr>
            <w:tcW w:w="9990" w:type="dxa"/>
            <w:shd w:val="clear" w:color="auto" w:fill="F2DBDB"/>
          </w:tcPr>
          <w:p w14:paraId="55690E4F" w14:textId="6EADC2F3"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F014EF">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F014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F014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605475">
              <w:t>Out-of-Pocket Limit</w:t>
            </w:r>
            <w:r w:rsidRPr="00DE556B">
              <w:t xml:space="preserve">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5A8F7493" w:rsidR="00056C7A" w:rsidRPr="00DE556B" w:rsidRDefault="00056C7A" w:rsidP="00891877">
            <w:r w:rsidRPr="00DE556B">
              <w:rPr>
                <w:rStyle w:val="iBAAGStandardTextBoldChar"/>
              </w:rPr>
              <w:t>$</w:t>
            </w:r>
            <w:r w:rsidR="00F014EF">
              <w:rPr>
                <w:rStyle w:val="iBAAGStandardTextBoldChar"/>
              </w:rPr>
              <w:t>1,500</w:t>
            </w:r>
            <w:r w:rsidRPr="00DE556B">
              <w:t xml:space="preserve"> </w:t>
            </w:r>
            <w:r w:rsidRPr="00DE556B">
              <w:rPr>
                <w:rStyle w:val="iBAAGStandardTextChar"/>
              </w:rPr>
              <w:t xml:space="preserve">for each covered person, not to exceed </w:t>
            </w:r>
            <w:r w:rsidRPr="00DE556B">
              <w:rPr>
                <w:rStyle w:val="iBAAGStandardTextBoldChar"/>
              </w:rPr>
              <w:t>$</w:t>
            </w:r>
            <w:r w:rsidR="00F014EF">
              <w:rPr>
                <w:rStyle w:val="iBAAGStandardTextBoldChar"/>
              </w:rPr>
              <w:t>3,000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148CB5C2" w:rsidR="00056C7A" w:rsidRPr="00DE556B" w:rsidRDefault="00E771D6" w:rsidP="00E771D6">
            <w:pPr>
              <w:pStyle w:val="iBAAGStandardText"/>
            </w:pPr>
            <w:r w:rsidRPr="00FA2BB5">
              <w:t xml:space="preserve">  </w:t>
            </w:r>
          </w:p>
        </w:tc>
        <w:tc>
          <w:tcPr>
            <w:tcW w:w="2491" w:type="dxa"/>
          </w:tcPr>
          <w:p w14:paraId="3F1CAEEB" w14:textId="070CAE46" w:rsidR="00056C7A" w:rsidRPr="00DE556B" w:rsidRDefault="00211B03" w:rsidP="00891877">
            <w:r w:rsidRPr="00DE556B" w:rsidDel="00211B03">
              <w:t xml:space="preserve"> </w:t>
            </w:r>
            <w:r w:rsidR="00056C7A" w:rsidRPr="00DE556B">
              <w:rPr>
                <w:rStyle w:val="iBAAGStandardTextBoldChar"/>
              </w:rPr>
              <w:t>$</w:t>
            </w:r>
            <w:r>
              <w:rPr>
                <w:rStyle w:val="iBAAGStandardTextBoldChar"/>
              </w:rPr>
              <w:t>1,500</w:t>
            </w:r>
            <w:r w:rsidR="00056C7A" w:rsidRPr="00DE556B">
              <w:t xml:space="preserve"> </w:t>
            </w:r>
            <w:r w:rsidR="00056C7A" w:rsidRPr="00DE556B">
              <w:rPr>
                <w:rStyle w:val="iBAAGStandardTextChar"/>
              </w:rPr>
              <w:t xml:space="preserve">for each covered person, not to exceed </w:t>
            </w:r>
            <w:r w:rsidR="00056C7A" w:rsidRPr="00DE556B">
              <w:rPr>
                <w:rStyle w:val="iBAAGStandardTextBoldChar"/>
              </w:rPr>
              <w:t>$</w:t>
            </w:r>
            <w:r>
              <w:rPr>
                <w:rStyle w:val="iBAAGStandardTextBoldChar"/>
              </w:rPr>
              <w:t>3,000</w:t>
            </w:r>
            <w:r w:rsidR="00056C7A" w:rsidRPr="00DE556B">
              <w:t xml:space="preserve"> </w:t>
            </w:r>
            <w:r w:rsidR="00056C7A" w:rsidRPr="00DE556B">
              <w:rPr>
                <w:rStyle w:val="iBAAGStandardTextChar"/>
              </w:rPr>
              <w:t>for all covered members of your family.</w:t>
            </w:r>
          </w:p>
          <w:p w14:paraId="4A6F4D94" w14:textId="77777777" w:rsidR="00056C7A" w:rsidRPr="00DE556B" w:rsidRDefault="00056C7A" w:rsidP="00891877"/>
          <w:p w14:paraId="0BD470E5" w14:textId="37827683" w:rsidR="00E771D6" w:rsidRPr="00DE556B" w:rsidRDefault="00E771D6" w:rsidP="00E771D6">
            <w:r w:rsidRPr="00FA2BB5">
              <w:t xml:space="preserve"> </w:t>
            </w:r>
            <w:bookmarkStart w:id="22" w:name="united"/>
            <w:bookmarkEnd w:id="22"/>
          </w:p>
        </w:tc>
        <w:tc>
          <w:tcPr>
            <w:tcW w:w="2491" w:type="dxa"/>
          </w:tcPr>
          <w:p w14:paraId="71A006D2" w14:textId="4D894F89" w:rsidR="00056C7A" w:rsidRPr="00DE556B" w:rsidRDefault="00056C7A" w:rsidP="00891877">
            <w:r w:rsidRPr="00DE556B">
              <w:rPr>
                <w:rStyle w:val="iBAAGStandardTextBoldChar"/>
              </w:rPr>
              <w:t>$</w:t>
            </w:r>
            <w:r w:rsidR="006B681D">
              <w:rPr>
                <w:rStyle w:val="iBAAGStandardTextBoldChar"/>
              </w:rPr>
              <w:t>5,500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6B681D">
              <w:rPr>
                <w:rStyle w:val="iBAAGStandardTextBoldChar"/>
              </w:rPr>
              <w:t>11,000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10208A6A" w:rsidR="00056C7A" w:rsidRPr="00DE556B" w:rsidRDefault="006B681D" w:rsidP="00891877">
            <w:r w:rsidRPr="00DE556B" w:rsidDel="006B681D">
              <w:t xml:space="preserve"> </w:t>
            </w:r>
            <w:r w:rsidR="00056C7A" w:rsidRPr="00DE556B">
              <w:rPr>
                <w:rStyle w:val="iBAAGStandardTextChar"/>
              </w:rPr>
              <w:t>Your annual out-of-pocket limit will be tracked on a</w:t>
            </w:r>
            <w:r w:rsidR="00056C7A" w:rsidRPr="00DE556B">
              <w:t xml:space="preserve"> </w:t>
            </w:r>
            <w:r w:rsidR="00056C7A" w:rsidRPr="00DE556B">
              <w:rPr>
                <w:rStyle w:val="iBAAGStandardTextChar"/>
              </w:rPr>
              <w:t>policy</w:t>
            </w:r>
            <w:r w:rsidR="00056C7A" w:rsidRPr="00DE556B">
              <w:t xml:space="preserve"> </w:t>
            </w:r>
            <w:r w:rsidR="00056C7A" w:rsidRPr="00DE556B">
              <w:rPr>
                <w:rStyle w:val="iBAAGStandardTextChar"/>
              </w:rPr>
              <w:t>year basis.</w:t>
            </w:r>
          </w:p>
          <w:p w14:paraId="5845B661" w14:textId="77777777" w:rsidR="00056C7A" w:rsidRPr="00DE556B" w:rsidRDefault="00056C7A" w:rsidP="00891877"/>
          <w:p w14:paraId="7D825174" w14:textId="63845393" w:rsidR="00056C7A" w:rsidRPr="00DE556B" w:rsidRDefault="006B681D" w:rsidP="00891877">
            <w:pPr>
              <w:pStyle w:val="iBAAGStandardText"/>
            </w:pPr>
            <w:r w:rsidRPr="00DE556B" w:rsidDel="006B681D">
              <w:t xml:space="preserve">  </w:t>
            </w:r>
            <w:r w:rsidR="00056C7A"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2D1577BE" w:rsidR="00056C7A" w:rsidRPr="00DE556B" w:rsidRDefault="00056C7A" w:rsidP="00891877">
            <w:pPr>
              <w:pStyle w:val="iBAAGStandardText"/>
            </w:pPr>
            <w:r w:rsidRPr="00DE556B">
              <w:t xml:space="preserve">Your employer plan starts </w:t>
            </w:r>
            <w:r w:rsidR="006B681D">
              <w:t>October</w:t>
            </w:r>
            <w:r w:rsidRPr="00DE556B">
              <w:t xml:space="preserve"> 1st and it will end </w:t>
            </w:r>
            <w:r w:rsidR="0039182C">
              <w:t>September</w:t>
            </w:r>
            <w:r w:rsidRPr="00DE556B">
              <w:t xml:space="preserve"> 3</w:t>
            </w:r>
            <w:r w:rsidR="0039182C">
              <w:t>0th</w:t>
            </w:r>
            <w:r w:rsidR="0039182C">
              <w:rPr>
                <w:rStyle w:val="InstructionalTextChar"/>
              </w:rPr>
              <w:t xml:space="preserve"> </w:t>
            </w:r>
            <w:r w:rsidRPr="00DE556B">
              <w:t xml:space="preserve">of the following year. </w:t>
            </w:r>
          </w:p>
          <w:p w14:paraId="078B5DCC" w14:textId="77777777" w:rsidR="00056C7A" w:rsidRPr="00DE556B" w:rsidRDefault="00056C7A" w:rsidP="00891877"/>
          <w:p w14:paraId="089A0440" w14:textId="335BB947" w:rsidR="00056C7A" w:rsidRPr="00DE556B" w:rsidRDefault="00056C7A" w:rsidP="00891877">
            <w:pPr>
              <w:pStyle w:val="iBAAGStandardText"/>
            </w:pPr>
            <w:r w:rsidRPr="00DE556B">
              <w:t xml:space="preserve">If you join the plan mid-year, your out-of-pocket limit will continue until </w:t>
            </w:r>
            <w:r w:rsidR="0039182C">
              <w:rPr>
                <w:rStyle w:val="iBAAGStandardTextChar"/>
              </w:rPr>
              <w:t>September</w:t>
            </w:r>
            <w:r w:rsidRPr="00DE556B">
              <w:t xml:space="preserve"> </w:t>
            </w:r>
            <w:r w:rsidRPr="00DE556B">
              <w:rPr>
                <w:rStyle w:val="iBAAGStandardTextChar"/>
              </w:rPr>
              <w:t>3</w:t>
            </w:r>
            <w:r w:rsidR="0039182C">
              <w:rPr>
                <w:rStyle w:val="iBAAGStandardTextChar"/>
              </w:rPr>
              <w:t>0th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 xml:space="preserve">What is not included in the </w:t>
            </w:r>
            <w:r w:rsidRPr="00DE556B">
              <w:rPr>
                <w:rStyle w:val="iBAAGStandardTextBoldChar"/>
              </w:rPr>
              <w:lastRenderedPageBreak/>
              <w:t>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3" w:name="Coinsurance_Section"/>
            <w:r w:rsidRPr="00DE556B">
              <w:t>Coinsurance</w:t>
            </w:r>
            <w:bookmarkEnd w:id="23"/>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4"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4"/>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lastRenderedPageBreak/>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lastRenderedPageBreak/>
              <w:t xml:space="preserve">You do not have to pay the difference </w:t>
            </w:r>
            <w:r w:rsidRPr="00DE556B">
              <w:lastRenderedPageBreak/>
              <w:t>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lastRenderedPageBreak/>
              <w:t xml:space="preserve">You do not have to pay the difference </w:t>
            </w:r>
            <w:r w:rsidRPr="00DE556B">
              <w:lastRenderedPageBreak/>
              <w:t>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 xml:space="preserve">You have to pay the difference between the </w:t>
            </w:r>
            <w:r w:rsidRPr="00DE556B">
              <w:lastRenderedPageBreak/>
              <w:t>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lastRenderedPageBreak/>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5" w:name="Coinsurance"/>
            <w:r w:rsidRPr="00DE556B">
              <w:t>Co-insurance</w:t>
            </w:r>
            <w:bookmarkEnd w:id="25"/>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lastRenderedPageBreak/>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lastRenderedPageBreak/>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w:t>
            </w:r>
            <w:r w:rsidRPr="00DE556B">
              <w:lastRenderedPageBreak/>
              <w:t xml:space="preserve">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lastRenderedPageBreak/>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6" w:name="Copayment"/>
            <w:r w:rsidRPr="00DE556B">
              <w:t>Co-payment</w:t>
            </w:r>
            <w:bookmarkEnd w:id="26"/>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7" w:name="Out_of_Network_Reimbursement_Programs"/>
            <w:r w:rsidRPr="00DE556B">
              <w:t xml:space="preserve">Out-of-Network </w:t>
            </w:r>
            <w:r w:rsidRPr="00DE556B">
              <w:lastRenderedPageBreak/>
              <w:t>Reimbursement</w:t>
            </w:r>
            <w:r>
              <w:t xml:space="preserve"> Programs</w:t>
            </w:r>
            <w:bookmarkEnd w:id="27"/>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lastRenderedPageBreak/>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lastRenderedPageBreak/>
              <w:t>Maximum Non-Network Reimbursement Program (MNRP)</w:t>
            </w:r>
          </w:p>
          <w:p w14:paraId="61F30EBE" w14:textId="7410568A" w:rsidR="00AA5F8D" w:rsidRPr="00833A66" w:rsidRDefault="00AA5F8D" w:rsidP="005008C8">
            <w:pPr>
              <w:pStyle w:val="iBAAGLevel1Bullets"/>
              <w:tabs>
                <w:tab w:val="left" w:pos="720"/>
              </w:tabs>
            </w:pPr>
            <w:r w:rsidRPr="00833A66">
              <w:rPr>
                <w:rStyle w:val="InstructionalTextChar"/>
              </w:rPr>
              <w:t xml:space="preserve"> </w:t>
            </w:r>
            <w:r w:rsidR="006A0B86">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562DFBF3" w:rsidR="00162805" w:rsidRPr="00707FF8" w:rsidRDefault="006A0B86" w:rsidP="00162805">
            <w:r w:rsidRPr="00707FF8" w:rsidDel="006A0B86">
              <w:rPr>
                <w:rStyle w:val="InstructionalTextSuperscriptChar"/>
              </w:rPr>
              <w:t xml:space="preserve"> </w:t>
            </w:r>
            <w:r w:rsidR="00162805" w:rsidRPr="00707FF8">
              <w:rPr>
                <w:rStyle w:val="iBAAGStandardTextChar"/>
              </w:rPr>
              <w:t>No. Facility SSP discounts &amp; Fee negotiations only</w:t>
            </w:r>
            <w:r w:rsidR="00162805"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8" w:name="Flexible_Spending_Account"/>
            <w:r w:rsidRPr="00DE556B">
              <w:t>Flexible Spending Account</w:t>
            </w:r>
            <w:bookmarkEnd w:id="28"/>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9" w:name="Flexible_Spending_Account_FSA"/>
            <w:r w:rsidRPr="00DE556B">
              <w:t xml:space="preserve">Flexible Spending </w:t>
            </w:r>
            <w:r w:rsidRPr="00DE556B">
              <w:lastRenderedPageBreak/>
              <w:t>Account (FSA)</w:t>
            </w:r>
            <w:bookmarkEnd w:id="29"/>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28"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lastRenderedPageBreak/>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4C352588" w14:textId="77777777" w:rsidR="006041ED" w:rsidRPr="00DE556B" w:rsidRDefault="006041ED" w:rsidP="0000339A">
            <w:pPr>
              <w:pStyle w:val="iBAAGStandardText"/>
            </w:pPr>
          </w:p>
          <w:p w14:paraId="44000093" w14:textId="77777777" w:rsidR="006041ED" w:rsidRPr="00DE556B" w:rsidRDefault="006041ED" w:rsidP="0000339A">
            <w:pPr>
              <w:pStyle w:val="InstructionalText"/>
            </w:pPr>
          </w:p>
          <w:p w14:paraId="1C513023" w14:textId="346B4C60" w:rsidR="006041ED" w:rsidRPr="00DE556B" w:rsidRDefault="006041ED" w:rsidP="00CA57F6"/>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lastRenderedPageBreak/>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30" w:name="CAC_Consumer_Accounts_Card"/>
            <w:r w:rsidRPr="00DE556B">
              <w:t>UnitedHealthcare Consumer Accounts Card (CAC)</w:t>
            </w:r>
            <w:bookmarkEnd w:id="30"/>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B86A7D">
        <w:tc>
          <w:tcPr>
            <w:tcW w:w="13507" w:type="dxa"/>
            <w:gridSpan w:val="6"/>
            <w:shd w:val="clear" w:color="auto" w:fill="DAEEF3"/>
          </w:tcPr>
          <w:p w14:paraId="5871759D" w14:textId="1224E263" w:rsidR="002D5CBB" w:rsidRPr="00DE556B" w:rsidRDefault="002D5CBB" w:rsidP="006A6DDF">
            <w:pPr>
              <w:pStyle w:val="iBAAGMajorSectionHeader"/>
            </w:pPr>
            <w:bookmarkStart w:id="31" w:name="Hospital_Services_Section"/>
            <w:r w:rsidRPr="00DE556B">
              <w:t>Hospital Services</w:t>
            </w:r>
            <w:bookmarkEnd w:id="31"/>
          </w:p>
        </w:tc>
      </w:tr>
      <w:tr w:rsidR="00B86AA9" w:rsidRPr="00DE556B" w14:paraId="614363C1"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2" w:name="Accessing_Benefits"/>
            <w:r w:rsidRPr="00DE556B">
              <w:t>Accessing Benefits</w:t>
            </w:r>
            <w:bookmarkEnd w:id="32"/>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3" w:name="_DV_M11"/>
            <w:bookmarkStart w:id="34" w:name="_DV_M12"/>
            <w:bookmarkEnd w:id="33"/>
            <w:bookmarkEnd w:id="34"/>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5" w:name="_DV_M13"/>
            <w:bookmarkEnd w:id="35"/>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6" w:name="_DV_M14"/>
            <w:bookmarkStart w:id="37" w:name="_DV_M15"/>
            <w:bookmarkStart w:id="38" w:name="_DV_M16"/>
            <w:bookmarkStart w:id="39" w:name="_DV_M17"/>
            <w:bookmarkStart w:id="40" w:name="_DV_M18"/>
            <w:bookmarkStart w:id="41" w:name="_DV_M20"/>
            <w:bookmarkStart w:id="42" w:name="_DV_M22"/>
            <w:bookmarkStart w:id="43" w:name="_DV_M23"/>
            <w:bookmarkStart w:id="44" w:name="_DV_M24"/>
            <w:bookmarkStart w:id="45" w:name="_DV_M25"/>
            <w:bookmarkStart w:id="46" w:name="_DV_M26"/>
            <w:bookmarkStart w:id="47" w:name="_DV_M27"/>
            <w:bookmarkEnd w:id="36"/>
            <w:bookmarkEnd w:id="37"/>
            <w:bookmarkEnd w:id="38"/>
            <w:bookmarkEnd w:id="39"/>
            <w:bookmarkEnd w:id="40"/>
            <w:bookmarkEnd w:id="41"/>
            <w:bookmarkEnd w:id="42"/>
            <w:bookmarkEnd w:id="43"/>
            <w:bookmarkEnd w:id="44"/>
            <w:bookmarkEnd w:id="45"/>
            <w:bookmarkEnd w:id="46"/>
            <w:bookmarkEnd w:id="47"/>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86A7D">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lastRenderedPageBreak/>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B86A7D">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8" w:name="Ambulance_Services_Emergency"/>
            <w:r w:rsidRPr="00DE556B">
              <w:t>Ambulance Services (Emergency)</w:t>
            </w:r>
            <w:bookmarkEnd w:id="48"/>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lastRenderedPageBreak/>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lastRenderedPageBreak/>
              <w:t>Ground Ambulance</w:t>
            </w:r>
          </w:p>
          <w:p w14:paraId="1624AD0A" w14:textId="3F72F08A" w:rsidR="00543D3D" w:rsidRPr="00DE556B" w:rsidRDefault="00FC4246" w:rsidP="007038CF">
            <w:pPr>
              <w:rPr>
                <w:rFonts w:eastAsia="Times New Roman" w:cs="Arial"/>
                <w:b/>
                <w:color w:val="FF00FF"/>
                <w:szCs w:val="24"/>
              </w:rPr>
            </w:pPr>
            <w:r w:rsidRPr="00DE556B" w:rsidDel="00FC4246">
              <w:rPr>
                <w:rFonts w:eastAsia="Times New Roman" w:cs="Arial"/>
                <w:b/>
                <w:color w:val="FF00FF"/>
                <w:szCs w:val="24"/>
              </w:rPr>
              <w:t xml:space="preserve"> </w:t>
            </w:r>
            <w:r w:rsidR="005F1232">
              <w:rPr>
                <w:rStyle w:val="iBAAGStandardTextBoldChar"/>
              </w:rPr>
              <w:t>0%</w:t>
            </w:r>
            <w:r w:rsidR="00B86AA9" w:rsidRPr="00DE556B">
              <w:t xml:space="preserve"> </w:t>
            </w:r>
            <w:r w:rsidR="00B86AA9" w:rsidRPr="00DE556B">
              <w:rPr>
                <w:rStyle w:val="iBAAGStandardTextChar"/>
              </w:rPr>
              <w:t>co-insurance</w:t>
            </w:r>
            <w:r w:rsidR="00B86AA9" w:rsidRPr="00DE556B">
              <w:t xml:space="preserve"> </w:t>
            </w:r>
            <w:r w:rsidR="00B86AA9" w:rsidRPr="00DE556B">
              <w:rPr>
                <w:rStyle w:val="iBAAGStandardTextChar"/>
              </w:rPr>
              <w:t>, after you pay the deductible</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lastRenderedPageBreak/>
              <w:t>Air Ambulance</w:t>
            </w:r>
          </w:p>
          <w:p w14:paraId="39A1D5CB" w14:textId="00121B80" w:rsidR="00772CF2" w:rsidRPr="00DE556B" w:rsidRDefault="005F1232" w:rsidP="00772CF2">
            <w:pPr>
              <w:rPr>
                <w:rFonts w:eastAsia="Times New Roman" w:cs="Arial"/>
                <w:b/>
                <w:color w:val="FF00FF"/>
                <w:szCs w:val="24"/>
              </w:rPr>
            </w:pPr>
            <w:r>
              <w:rPr>
                <w:rStyle w:val="iBAAGStandardTextBoldChar"/>
              </w:rPr>
              <w:t>0%</w:t>
            </w:r>
            <w:r w:rsidR="00772CF2" w:rsidRPr="00DE556B">
              <w:t xml:space="preserve"> </w:t>
            </w:r>
            <w:r w:rsidR="00772CF2" w:rsidRPr="00DE556B">
              <w:rPr>
                <w:rStyle w:val="iBAAGStandardTextChar"/>
              </w:rPr>
              <w:t>co-insurance</w:t>
            </w:r>
            <w:r w:rsidR="00772CF2" w:rsidRPr="00DE556B">
              <w:t xml:space="preserve"> </w:t>
            </w:r>
            <w:r w:rsidR="00772CF2" w:rsidRPr="00DE556B">
              <w:rPr>
                <w:rStyle w:val="iBAAGStandardTextChar"/>
              </w:rPr>
              <w:t>, after you pay the deductible</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lastRenderedPageBreak/>
              <w:t>Ground Ambulance</w:t>
            </w:r>
          </w:p>
          <w:p w14:paraId="587175DB" w14:textId="5FCBC5E4"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lastRenderedPageBreak/>
              <w:t>Air Ambulance</w:t>
            </w:r>
          </w:p>
          <w:p w14:paraId="587175E2" w14:textId="2773ADF2"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lastRenderedPageBreak/>
              <w:t>Ground Ambulance</w:t>
            </w:r>
          </w:p>
          <w:p w14:paraId="587175E8" w14:textId="1BE4E8E5"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lastRenderedPageBreak/>
              <w:t>Air Ambulance</w:t>
            </w:r>
          </w:p>
          <w:p w14:paraId="587175EF" w14:textId="37C753B6"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lastRenderedPageBreak/>
              <w:t>None</w:t>
            </w:r>
          </w:p>
        </w:tc>
      </w:tr>
      <w:tr w:rsidR="00B86AA9" w:rsidRPr="00DE556B" w14:paraId="587175FC"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B86A7D">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9"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9"/>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 xml:space="preserve">To a hospital that </w:t>
            </w:r>
            <w:r w:rsidRPr="00DE556B">
              <w:lastRenderedPageBreak/>
              <w:t>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lastRenderedPageBreak/>
              <w:t>Ground Ambulance</w:t>
            </w:r>
          </w:p>
          <w:p w14:paraId="0A1C8638" w14:textId="4207E7DF" w:rsidR="00772CF2" w:rsidRPr="00DE556B" w:rsidRDefault="005F1232" w:rsidP="00772CF2">
            <w:pPr>
              <w:rPr>
                <w:rFonts w:eastAsia="Times New Roman" w:cs="Arial"/>
                <w:b/>
                <w:color w:val="FF00FF"/>
                <w:szCs w:val="24"/>
              </w:rPr>
            </w:pPr>
            <w:r>
              <w:rPr>
                <w:rStyle w:val="iBAAGStandardTextBoldChar"/>
              </w:rPr>
              <w:t>0%</w:t>
            </w:r>
            <w:r w:rsidR="00772CF2" w:rsidRPr="00DE556B">
              <w:t xml:space="preserve"> </w:t>
            </w:r>
            <w:r w:rsidR="00772CF2" w:rsidRPr="00DE556B">
              <w:rPr>
                <w:rStyle w:val="iBAAGStandardTextChar"/>
              </w:rPr>
              <w:t>co-insurance</w:t>
            </w:r>
            <w:r w:rsidR="00772CF2" w:rsidRPr="00DE556B">
              <w:t xml:space="preserve"> </w:t>
            </w:r>
            <w:r w:rsidR="00772CF2" w:rsidRPr="00DE556B">
              <w:rPr>
                <w:rStyle w:val="iBAAGStandardTextChar"/>
              </w:rPr>
              <w:t>, after you pay the deductible</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7BB789DE" w14:textId="77777777" w:rsidR="007038CF" w:rsidRPr="00DE556B" w:rsidRDefault="007038CF" w:rsidP="007038CF">
            <w:pPr>
              <w:rPr>
                <w:rFonts w:eastAsia="Times New Roman" w:cs="Arial"/>
                <w:b/>
                <w:color w:val="FF00FF"/>
                <w:szCs w:val="24"/>
              </w:rPr>
            </w:pPr>
          </w:p>
          <w:p w14:paraId="6435AA61" w14:textId="49814752" w:rsidR="00772CF2" w:rsidRPr="00DE556B" w:rsidRDefault="005F1232" w:rsidP="007038CF">
            <w:pPr>
              <w:rPr>
                <w:rFonts w:eastAsia="Times New Roman" w:cs="Arial"/>
                <w:b/>
                <w:color w:val="FF00FF"/>
                <w:szCs w:val="24"/>
              </w:rPr>
            </w:pPr>
            <w:r>
              <w:rPr>
                <w:rStyle w:val="iBAAGStandardTextBoldChar"/>
              </w:rPr>
              <w:t>0%</w:t>
            </w:r>
            <w:r w:rsidR="00772CF2" w:rsidRPr="00DE556B">
              <w:t xml:space="preserve"> </w:t>
            </w:r>
            <w:r w:rsidR="00772CF2" w:rsidRPr="00DE556B">
              <w:rPr>
                <w:rStyle w:val="iBAAGStandardTextChar"/>
              </w:rPr>
              <w:t>co-insurance</w:t>
            </w:r>
            <w:r w:rsidR="00772CF2" w:rsidRPr="00DE556B">
              <w:t xml:space="preserve"> </w:t>
            </w:r>
            <w:r w:rsidR="00772CF2" w:rsidRPr="00DE556B">
              <w:rPr>
                <w:rStyle w:val="iBAAGStandardTextChar"/>
              </w:rPr>
              <w:t xml:space="preserve">, after you pay the </w:t>
            </w:r>
            <w:r w:rsidR="00772CF2" w:rsidRPr="00DE556B">
              <w:rPr>
                <w:rStyle w:val="iBAAGStandardTextChar"/>
              </w:rPr>
              <w:lastRenderedPageBreak/>
              <w:t>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lastRenderedPageBreak/>
              <w:t>Ground Ambulance</w:t>
            </w:r>
          </w:p>
          <w:p w14:paraId="5871760A" w14:textId="2852DE23"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15CA280C" w14:textId="77777777" w:rsidR="00B86A7D" w:rsidRPr="00F641DB" w:rsidRDefault="00B86A7D" w:rsidP="00B86A7D">
            <w:pPr>
              <w:pStyle w:val="iBAAGStandardText"/>
            </w:pPr>
            <w:r>
              <w:rPr>
                <w:rStyle w:val="iBAAGStandardTextBoldChar"/>
              </w:rPr>
              <w:t>50%</w:t>
            </w:r>
            <w:r w:rsidRPr="00F641DB">
              <w:rPr>
                <w:rStyle w:val="iBAAGStandardTextBoldChar"/>
              </w:rPr>
              <w:t xml:space="preserve"> </w:t>
            </w:r>
            <w:r w:rsidRPr="00F641DB">
              <w:t>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155E4BC0"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lastRenderedPageBreak/>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71D793AF"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626" w14:textId="5D8CB5FA" w:rsidR="00B86AA9" w:rsidRPr="00DE556B" w:rsidRDefault="00B86AA9" w:rsidP="006A6DDF">
            <w:pPr>
              <w:pStyle w:val="iBAAGStandardText"/>
            </w:pP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lastRenderedPageBreak/>
              <w:t>Ground Ambulance</w:t>
            </w:r>
          </w:p>
          <w:p w14:paraId="329AB807" w14:textId="53B7431B" w:rsidR="00BB17C0" w:rsidRDefault="00826CCA" w:rsidP="00BB17C0">
            <w:r>
              <w:rPr>
                <w:rStyle w:val="iBAAGStandardTextBoldChar"/>
              </w:rPr>
              <w:t>3</w:t>
            </w:r>
            <w:r w:rsidR="005F1232">
              <w:rPr>
                <w:rStyle w:val="iBAAGStandardTextBoldChar"/>
              </w:rPr>
              <w:t>0%</w:t>
            </w:r>
            <w:r w:rsidR="00BB17C0">
              <w:t xml:space="preserve"> </w:t>
            </w:r>
            <w:r w:rsidR="00BB17C0">
              <w:rPr>
                <w:rStyle w:val="iBAAGStandardTextChar"/>
              </w:rPr>
              <w:t>co-insurance, after you pay the network deductible.</w:t>
            </w:r>
          </w:p>
          <w:p w14:paraId="7492B098" w14:textId="77777777" w:rsidR="00BB17C0" w:rsidRDefault="00BB17C0" w:rsidP="00BB17C0">
            <w:pPr>
              <w:pStyle w:val="iBAAGStandardText"/>
            </w:pP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lastRenderedPageBreak/>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7D31B782"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635" w14:textId="6055FEE2" w:rsidR="00B86AA9" w:rsidRPr="00DE556B" w:rsidRDefault="00B86AA9" w:rsidP="006A6DDF">
            <w:pPr>
              <w:pStyle w:val="iBAAGStandardText"/>
            </w:pP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19C7A4EC" w14:textId="60285BDE" w:rsidR="00025342" w:rsidRDefault="00800CEC" w:rsidP="00025342">
            <w:r>
              <w:rPr>
                <w:rStyle w:val="iBAAGStandardTextBoldChar"/>
              </w:rPr>
              <w:t>3</w:t>
            </w:r>
            <w:r w:rsidR="005F1232">
              <w:rPr>
                <w:rStyle w:val="iBAAGStandardTextBoldChar"/>
              </w:rPr>
              <w:t>0%</w:t>
            </w:r>
            <w:r w:rsidR="00025342">
              <w:t xml:space="preserve"> </w:t>
            </w:r>
            <w:r w:rsidR="00025342">
              <w:rPr>
                <w:rStyle w:val="iBAAGStandardTextChar"/>
              </w:rPr>
              <w:t>co-insurance, after you pay the network deductible.</w:t>
            </w:r>
          </w:p>
          <w:p w14:paraId="1B0EC1C3" w14:textId="77777777" w:rsidR="00025342" w:rsidRDefault="00025342" w:rsidP="00025342">
            <w:pPr>
              <w:pStyle w:val="iBAAGStandardText"/>
            </w:pP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 xml:space="preserve">Is prior authorization </w:t>
            </w:r>
            <w:r w:rsidRPr="00DE556B">
              <w:lastRenderedPageBreak/>
              <w:t>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0E2709F"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645" w14:textId="15125E42" w:rsidR="00B86AA9" w:rsidRPr="00DE556B" w:rsidRDefault="00B86AA9" w:rsidP="006A6DDF">
            <w:pPr>
              <w:pStyle w:val="iBAAGStandardText"/>
            </w:pP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lastRenderedPageBreak/>
              <w:t>None</w:t>
            </w:r>
          </w:p>
        </w:tc>
      </w:tr>
      <w:tr w:rsidR="00B86AA9" w:rsidRPr="00DE556B" w14:paraId="5871764A" w14:textId="77777777" w:rsidTr="00B86A7D">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lastRenderedPageBreak/>
              <w:t>About Your Benefits</w:t>
            </w:r>
          </w:p>
        </w:tc>
      </w:tr>
      <w:tr w:rsidR="00B86AA9" w:rsidRPr="00DE556B" w14:paraId="5871765F" w14:textId="77777777" w:rsidTr="00B86A7D">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50" w:name="Bariatric_Resource_Services_BRS"/>
            <w:r w:rsidRPr="00DE556B">
              <w:t>Bariatric Resource Services (BRS)</w:t>
            </w:r>
            <w:bookmarkEnd w:id="50"/>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w:t>
            </w:r>
            <w:r w:rsidRPr="00DE556B">
              <w:rPr>
                <w:rFonts w:cs="Arial"/>
                <w:b/>
                <w:color w:val="FFFFFF" w:themeColor="background1"/>
                <w:szCs w:val="26"/>
              </w:rPr>
              <w:lastRenderedPageBreak/>
              <w:t>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Your cost if you </w:t>
            </w:r>
            <w:r w:rsidRPr="00DE556B">
              <w:rPr>
                <w:rFonts w:cs="Arial"/>
                <w:b/>
                <w:color w:val="FFFFFF" w:themeColor="background1"/>
                <w:szCs w:val="26"/>
              </w:rPr>
              <w:lastRenderedPageBreak/>
              <w:t>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Your cost if you </w:t>
            </w:r>
            <w:r w:rsidRPr="00DE556B">
              <w:rPr>
                <w:rFonts w:cs="Arial"/>
                <w:b/>
                <w:color w:val="FFFFFF" w:themeColor="background1"/>
                <w:szCs w:val="26"/>
              </w:rPr>
              <w:lastRenderedPageBreak/>
              <w:t>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Limits &amp; </w:t>
            </w:r>
            <w:r w:rsidRPr="00DE556B">
              <w:rPr>
                <w:rFonts w:cs="Arial"/>
                <w:b/>
                <w:color w:val="FFFFFF" w:themeColor="background1"/>
                <w:szCs w:val="26"/>
              </w:rPr>
              <w:lastRenderedPageBreak/>
              <w:t>Exceptions</w:t>
            </w:r>
          </w:p>
        </w:tc>
      </w:tr>
      <w:tr w:rsidR="00B86AA9" w:rsidRPr="00DE556B" w14:paraId="58717678" w14:textId="77777777" w:rsidTr="00B86A7D">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1" w:name="Bariatric_Obesity_Surgery"/>
            <w:r w:rsidRPr="00DE556B">
              <w:lastRenderedPageBreak/>
              <w:t>Bariatric (Obesity) Surgery</w:t>
            </w:r>
            <w:bookmarkEnd w:id="51"/>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B86A7D">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B86A7D">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2" w:name="Emergency_Evacuation"/>
            <w:r w:rsidRPr="00DE556B">
              <w:t>Emergency Evacuation</w:t>
            </w:r>
          </w:p>
          <w:bookmarkEnd w:id="52"/>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is capable of providing the required </w:t>
            </w:r>
            <w:r w:rsidRPr="00DE556B">
              <w:rPr>
                <w:rFonts w:ascii="Verdana" w:hAnsi="Verdana"/>
              </w:rPr>
              <w:lastRenderedPageBreak/>
              <w:t>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098EDCD1" w:rsidR="007038CF" w:rsidRPr="00DE556B" w:rsidRDefault="007038CF" w:rsidP="007038CF">
            <w:pPr>
              <w:rPr>
                <w:rStyle w:val="InstructionalTextChar"/>
              </w:rPr>
            </w:pPr>
            <w:r w:rsidRPr="00DE556B">
              <w:rPr>
                <w:rStyle w:val="iBAAGStandardTextBoldChar"/>
              </w:rPr>
              <w:lastRenderedPageBreak/>
              <w:t>No Charge</w:t>
            </w:r>
          </w:p>
          <w:p w14:paraId="44564F6E" w14:textId="48B9F11A"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1F9B3E67" w:rsidR="00B86AA9" w:rsidRPr="00DE556B" w:rsidRDefault="00B86AA9" w:rsidP="000070CB"/>
          <w:p w14:paraId="2B1828DC" w14:textId="77777777" w:rsidR="00B86AA9" w:rsidRPr="00DE556B" w:rsidRDefault="00B86AA9" w:rsidP="00183262">
            <w:pPr>
              <w:pStyle w:val="iBAAGStandardTextBold"/>
            </w:pPr>
            <w:r w:rsidRPr="00DE556B">
              <w:t xml:space="preserve">Is prior authorization </w:t>
            </w:r>
            <w:r w:rsidRPr="00DE556B">
              <w:lastRenderedPageBreak/>
              <w:t>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29145DCE"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792E2DCA" w14:textId="21B5A706" w:rsidR="000C0E99" w:rsidRDefault="000C0E99">
            <w:pPr>
              <w:pStyle w:val="iBAAGStandardText"/>
              <w:rPr>
                <w:rFonts w:cs="Arial"/>
              </w:rPr>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lastRenderedPageBreak/>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7CA882FD" w:rsidR="00214D5A" w:rsidRPr="00DE556B" w:rsidRDefault="008755D8" w:rsidP="00583D07">
            <w:pPr>
              <w:pStyle w:val="iBAAGStandardText"/>
            </w:pPr>
            <w:r w:rsidRPr="00DE556B" w:rsidDel="008755D8">
              <w:t xml:space="preserve"> </w:t>
            </w:r>
            <w:r w:rsidR="00214D5A" w:rsidRPr="00DE556B">
              <w:t>Limited to:</w:t>
            </w:r>
          </w:p>
          <w:p w14:paraId="357C5E72" w14:textId="42194D03" w:rsidR="003C360D" w:rsidRPr="00DE556B" w:rsidRDefault="008755D8" w:rsidP="00583D07">
            <w:pPr>
              <w:pStyle w:val="iBAAGLevel1Bullets"/>
            </w:pPr>
            <w:r w:rsidRPr="00DE556B" w:rsidDel="008755D8">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B86A7D">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lastRenderedPageBreak/>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 xml:space="preserve">International </w:t>
            </w:r>
            <w:r w:rsidRPr="00DE556B">
              <w:lastRenderedPageBreak/>
              <w:t>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lastRenderedPageBreak/>
              <w:t>Your cost if you use</w:t>
            </w:r>
          </w:p>
          <w:p w14:paraId="0E3235F2" w14:textId="76E05DEC" w:rsidR="00B86AA9" w:rsidRPr="00DE556B" w:rsidRDefault="00B86AA9" w:rsidP="00F12981">
            <w:pPr>
              <w:pStyle w:val="iBAAGTableHeader"/>
            </w:pPr>
            <w:r w:rsidRPr="00DE556B">
              <w:t xml:space="preserve">U.S. Network </w:t>
            </w:r>
            <w:r w:rsidRPr="00DE556B">
              <w:lastRenderedPageBreak/>
              <w:t>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lastRenderedPageBreak/>
              <w:t xml:space="preserve">Your cost if you use U.S. </w:t>
            </w:r>
          </w:p>
          <w:p w14:paraId="374C4940" w14:textId="36569D26" w:rsidR="00B86AA9" w:rsidRPr="00DE556B" w:rsidRDefault="00B86AA9" w:rsidP="00EF63C0">
            <w:pPr>
              <w:pStyle w:val="iBAAGTableHeader"/>
            </w:pPr>
            <w:r w:rsidRPr="00DE556B">
              <w:t xml:space="preserve">Out-of-Network </w:t>
            </w:r>
            <w:r w:rsidRPr="00DE556B">
              <w:lastRenderedPageBreak/>
              <w:t>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lastRenderedPageBreak/>
              <w:t>Limits &amp; Exceptions</w:t>
            </w:r>
          </w:p>
        </w:tc>
      </w:tr>
      <w:tr w:rsidR="009E6B31" w:rsidRPr="00DE556B" w14:paraId="43970BF8" w14:textId="77777777" w:rsidTr="00B86A7D">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3" w:name="Emergency_Family_Reunion"/>
            <w:r w:rsidRPr="00DE556B">
              <w:rPr>
                <w:rFonts w:cs="Arial"/>
                <w:b/>
                <w:sz w:val="28"/>
              </w:rPr>
              <w:t>Emergency Family Reunion</w:t>
            </w:r>
            <w:bookmarkEnd w:id="53"/>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6C576BE9" w:rsidR="009E6B31" w:rsidRPr="00DE556B" w:rsidRDefault="009E6B31" w:rsidP="007038CF">
            <w:pPr>
              <w:rPr>
                <w:rStyle w:val="InstructionalTextChar"/>
              </w:rPr>
            </w:pPr>
            <w:r w:rsidRPr="00DE556B">
              <w:rPr>
                <w:rStyle w:val="iBAAGStandardTextBoldChar"/>
              </w:rPr>
              <w:t>No Charge</w:t>
            </w:r>
          </w:p>
          <w:p w14:paraId="456CD290" w14:textId="70D3B8C3"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 xml:space="preserve">If you don’t get </w:t>
            </w:r>
            <w:r w:rsidRPr="00DE556B">
              <w:rPr>
                <w:rStyle w:val="iBAAGStandardTextBoldChar"/>
              </w:rPr>
              <w:lastRenderedPageBreak/>
              <w:t>prior authorization, you pay</w:t>
            </w:r>
            <w:r w:rsidRPr="00DE556B">
              <w:t xml:space="preserve">: </w:t>
            </w:r>
          </w:p>
          <w:p w14:paraId="242119F8"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40028616" w14:textId="0E6943DA" w:rsidR="009E6B31" w:rsidRPr="00DE556B" w:rsidRDefault="009E6B31" w:rsidP="00BD7601">
            <w:pPr>
              <w:pStyle w:val="iBAAGStandardText"/>
              <w:rPr>
                <w:rStyle w:val="InstructionalTextChar"/>
              </w:rPr>
            </w:pPr>
          </w:p>
          <w:p w14:paraId="3BDEDCE6" w14:textId="77777777" w:rsidR="009E6B31" w:rsidRDefault="009E6B31" w:rsidP="00BD7601">
            <w:pPr>
              <w:pStyle w:val="iBAAGStandardText"/>
            </w:pPr>
          </w:p>
          <w:p w14:paraId="1C339306" w14:textId="76FCAC3A" w:rsidR="009E6B31" w:rsidRPr="00DE556B" w:rsidRDefault="009E6B31" w:rsidP="00BD7601"/>
        </w:tc>
        <w:tc>
          <w:tcPr>
            <w:tcW w:w="2491" w:type="dxa"/>
            <w:tcBorders>
              <w:bottom w:val="single" w:sz="4" w:space="0" w:color="000000" w:themeColor="text1"/>
            </w:tcBorders>
            <w:shd w:val="clear" w:color="auto" w:fill="auto"/>
          </w:tcPr>
          <w:p w14:paraId="13BB5DC4" w14:textId="77777777" w:rsidR="007D04AF" w:rsidRPr="00DE556B" w:rsidRDefault="007D04AF" w:rsidP="007D04AF">
            <w:pPr>
              <w:rPr>
                <w:rStyle w:val="InstructionalTextChar"/>
              </w:rPr>
            </w:pPr>
            <w:r w:rsidRPr="00DE556B">
              <w:rPr>
                <w:rStyle w:val="iBAAGStandardTextBoldChar"/>
              </w:rPr>
              <w:lastRenderedPageBreak/>
              <w:t>No Charge</w:t>
            </w:r>
          </w:p>
          <w:p w14:paraId="1608EF76" w14:textId="77777777" w:rsidR="007D04AF" w:rsidRPr="00DE556B" w:rsidRDefault="007D04AF" w:rsidP="007D04AF">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 xml:space="preserve">If you don’t get prior </w:t>
            </w:r>
            <w:r w:rsidRPr="00DE556B">
              <w:rPr>
                <w:rStyle w:val="iBAAGStandardTextBoldChar"/>
              </w:rPr>
              <w:lastRenderedPageBreak/>
              <w:t>authorization, you pay</w:t>
            </w:r>
            <w:r w:rsidRPr="00DE556B">
              <w:t xml:space="preserve">: </w:t>
            </w:r>
          </w:p>
          <w:p w14:paraId="5B84AE69"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6234ECB1" w14:textId="5C64A441" w:rsidR="009E6B31" w:rsidRPr="00DE556B" w:rsidRDefault="009E6B31" w:rsidP="009E6B31">
            <w:pPr>
              <w:pStyle w:val="iBAAGStandardText"/>
              <w:rPr>
                <w:rStyle w:val="InstructionalTextChar"/>
              </w:rPr>
            </w:pPr>
          </w:p>
          <w:p w14:paraId="23691B8B" w14:textId="77777777" w:rsidR="009E6B31" w:rsidRDefault="009E6B31" w:rsidP="009E6B31">
            <w:pPr>
              <w:pStyle w:val="iBAAGStandardText"/>
              <w:rPr>
                <w:rStyle w:val="InstructionalTextChar"/>
              </w:rPr>
            </w:pP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2FCFC5B0" w:rsidR="009E6B31" w:rsidRPr="00DE556B" w:rsidRDefault="007D04AF" w:rsidP="00CA57F6">
            <w:r w:rsidRPr="00DE556B" w:rsidDel="007D04AF">
              <w:rPr>
                <w:rStyle w:val="InstructionalTextChar"/>
              </w:rPr>
              <w:lastRenderedPageBreak/>
              <w:t xml:space="preserve"> </w:t>
            </w:r>
            <w:r w:rsidR="009E6B31" w:rsidRPr="00DE556B">
              <w:t>U.S. Out-of-Network benefits are not covered.</w:t>
            </w:r>
          </w:p>
        </w:tc>
        <w:tc>
          <w:tcPr>
            <w:tcW w:w="2491" w:type="dxa"/>
            <w:tcBorders>
              <w:bottom w:val="single" w:sz="4" w:space="0" w:color="000000" w:themeColor="text1"/>
            </w:tcBorders>
            <w:shd w:val="clear" w:color="auto" w:fill="auto"/>
          </w:tcPr>
          <w:p w14:paraId="2E145AA1" w14:textId="659B352B" w:rsidR="00633F4C" w:rsidRPr="00DE556B" w:rsidRDefault="00185C66" w:rsidP="00633F4C">
            <w:pPr>
              <w:rPr>
                <w:rFonts w:cs="Arial"/>
              </w:rPr>
            </w:pPr>
            <w:r w:rsidRPr="00DE556B" w:rsidDel="00185C66">
              <w:rPr>
                <w:b/>
                <w:color w:val="FF00FF"/>
                <w:szCs w:val="24"/>
              </w:rPr>
              <w:t xml:space="preserve"> </w:t>
            </w:r>
            <w:r w:rsidR="00633F4C" w:rsidRPr="00DE556B">
              <w:rPr>
                <w:rFonts w:cs="Arial"/>
              </w:rPr>
              <w:t>Limited to:</w:t>
            </w:r>
          </w:p>
          <w:p w14:paraId="5DE5A00A" w14:textId="3B8FFF5E"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6EC25F2A" w:rsidR="00633F4C" w:rsidRPr="00DE556B" w:rsidRDefault="00633F4C" w:rsidP="00633F4C">
            <w:pPr>
              <w:pStyle w:val="iBAAGLevel1Bullets"/>
              <w:rPr>
                <w:rStyle w:val="iBAAGStandardTextChar"/>
              </w:rPr>
            </w:pPr>
            <w:r w:rsidRPr="00DE556B">
              <w:rPr>
                <w:b/>
              </w:rPr>
              <w:t>$</w:t>
            </w:r>
            <w:r w:rsidR="00185C66">
              <w:rPr>
                <w:b/>
              </w:rPr>
              <w:t>300</w:t>
            </w:r>
            <w:r w:rsidRPr="00DE556B">
              <w:t xml:space="preserve"> per day for </w:t>
            </w:r>
            <w:r w:rsidR="00185C66">
              <w:rPr>
                <w:b/>
              </w:rPr>
              <w:t>30</w:t>
            </w:r>
            <w:r w:rsidRPr="00DE556B">
              <w:rPr>
                <w:b/>
                <w:color w:val="FF00FF"/>
              </w:rPr>
              <w:t xml:space="preserve"> </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CA57F6">
            <w:pPr>
              <w:pStyle w:val="iBAAGStandardText"/>
            </w:pPr>
          </w:p>
        </w:tc>
      </w:tr>
      <w:tr w:rsidR="00B86AA9" w:rsidRPr="00DE556B" w14:paraId="5871767F"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B86A7D">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4" w:name="Emergency_Health_Services_Outpatient"/>
            <w:r w:rsidRPr="00DE556B">
              <w:t>Emergency Health Services – Outpatient</w:t>
            </w:r>
            <w:bookmarkEnd w:id="54"/>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EA7D845" w14:textId="2ED54A83" w:rsidR="00B86AA9" w:rsidRPr="00DE556B" w:rsidRDefault="002E5195" w:rsidP="007038CF">
            <w:r w:rsidRPr="00DE556B" w:rsidDel="002E5195">
              <w:rPr>
                <w:rFonts w:eastAsia="Times New Roman" w:cs="Times New Roman"/>
                <w:szCs w:val="24"/>
              </w:rPr>
              <w:lastRenderedPageBreak/>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t>.</w:t>
            </w:r>
          </w:p>
          <w:p w14:paraId="7E554AA9" w14:textId="77777777" w:rsidR="00B86AA9" w:rsidRPr="00DE556B" w:rsidRDefault="00B86AA9" w:rsidP="000070CB"/>
          <w:p w14:paraId="12A277C1" w14:textId="19439BE7" w:rsidR="00B86AA9" w:rsidRPr="00DE556B" w:rsidRDefault="00B86AA9" w:rsidP="001C4F42"/>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7D47EE91" w:rsidR="00B86AA9" w:rsidRPr="00DE556B" w:rsidRDefault="002072F1" w:rsidP="006A6DDF">
            <w:r w:rsidRPr="00DE556B" w:rsidDel="002072F1">
              <w:t xml:space="preserve"> </w:t>
            </w:r>
            <w:r w:rsidR="00B86AA9" w:rsidRPr="00DE556B">
              <w:rPr>
                <w:rStyle w:val="iBAAGStandardTextBoldChar"/>
              </w:rPr>
              <w:t>$</w:t>
            </w:r>
            <w:r>
              <w:rPr>
                <w:rStyle w:val="iBAAGStandardTextBoldChar"/>
              </w:rPr>
              <w:t>100</w:t>
            </w:r>
            <w:r w:rsidR="00B86AA9" w:rsidRPr="00DE556B">
              <w:t xml:space="preserve"> </w:t>
            </w:r>
            <w:r w:rsidR="00B86AA9" w:rsidRPr="00DE556B">
              <w:rPr>
                <w:rStyle w:val="iBAAGStandardTextChar"/>
              </w:rPr>
              <w:t xml:space="preserve">co-pay per </w:t>
            </w:r>
            <w:proofErr w:type="spellStart"/>
            <w:r w:rsidR="00B86AA9" w:rsidRPr="00DE556B">
              <w:rPr>
                <w:rStyle w:val="iBAAGStandardTextChar"/>
              </w:rPr>
              <w:t>visit</w:t>
            </w:r>
            <w:r w:rsidR="001E3527" w:rsidRPr="00DE556B">
              <w:t>.</w:t>
            </w:r>
            <w:r w:rsidR="00B86AA9" w:rsidRPr="00DE556B">
              <w:rPr>
                <w:rStyle w:val="iBAAGStandardTextChar"/>
              </w:rPr>
              <w:t>The</w:t>
            </w:r>
            <w:proofErr w:type="spellEnd"/>
            <w:r w:rsidR="00B86AA9" w:rsidRPr="00DE556B">
              <w:rPr>
                <w:rStyle w:val="iBAAGStandardTextChar"/>
              </w:rPr>
              <w:t xml:space="preserve"> annual deductible does not apply.</w:t>
            </w:r>
          </w:p>
          <w:p w14:paraId="58717692" w14:textId="4B981C46"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23E13719" w:rsidR="00B86AA9" w:rsidRPr="00DE556B" w:rsidRDefault="00B86AA9" w:rsidP="006A6DDF">
            <w:r w:rsidRPr="00DE556B">
              <w:rPr>
                <w:rStyle w:val="iBAAGStandardTextBoldChar"/>
              </w:rPr>
              <w:t>$</w:t>
            </w:r>
            <w:r w:rsidR="00F71C1E">
              <w:rPr>
                <w:rStyle w:val="iBAAGStandardTextBoldChar"/>
              </w:rPr>
              <w:t>100</w:t>
            </w:r>
            <w:r w:rsidRPr="00DE556B">
              <w:t xml:space="preserve"> </w:t>
            </w:r>
            <w:r w:rsidRPr="00DE556B">
              <w:rPr>
                <w:rStyle w:val="iBAAGStandardTextChar"/>
              </w:rPr>
              <w:t xml:space="preserve">co-pay per </w:t>
            </w:r>
            <w:proofErr w:type="spellStart"/>
            <w:r w:rsidRPr="00DE556B">
              <w:rPr>
                <w:rStyle w:val="iBAAGStandardTextChar"/>
              </w:rPr>
              <w:t>visit</w:t>
            </w:r>
            <w:r w:rsidR="001E3527" w:rsidRPr="00DE556B">
              <w:t>.</w:t>
            </w:r>
            <w:r w:rsidRPr="00DE556B">
              <w:rPr>
                <w:rStyle w:val="iBAAGStandardTextChar"/>
              </w:rPr>
              <w:t>The</w:t>
            </w:r>
            <w:proofErr w:type="spellEnd"/>
            <w:r w:rsidRPr="00DE556B">
              <w:rPr>
                <w:rStyle w:val="iBAAGStandardTextChar"/>
              </w:rPr>
              <w:t xml:space="preserve"> annual deductible does not apply.</w:t>
            </w:r>
          </w:p>
          <w:p w14:paraId="5871769C" w14:textId="120B89A9"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B86A7D">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5" w:name="Hospital_Inpatient"/>
            <w:r w:rsidRPr="00DE556B">
              <w:t>Hospital - Inpatient Stay</w:t>
            </w:r>
            <w:bookmarkEnd w:id="55"/>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661ABD4C" w:rsidR="00B86AA9" w:rsidRPr="00DE556B" w:rsidRDefault="00B86AA9" w:rsidP="006A6DDF">
            <w:pPr>
              <w:pStyle w:val="iBAAGLevel1Bullets"/>
            </w:pPr>
            <w:r w:rsidRPr="00DE556B">
              <w:t xml:space="preserve">Room and board in a </w:t>
            </w:r>
            <w:r w:rsidR="00F67F1D" w:rsidRPr="002E14A1">
              <w:rPr>
                <w:rStyle w:val="InstructionalTextChar"/>
              </w:rPr>
              <w:t xml:space="preserve"> </w:t>
            </w:r>
            <w:r w:rsidRPr="00DE556B">
              <w:t>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 xml:space="preserve">for </w:t>
            </w:r>
            <w:r w:rsidRPr="00DE556B">
              <w:rPr>
                <w:rStyle w:val="iBAAGStandardTextItalicsChar"/>
              </w:rPr>
              <w:lastRenderedPageBreak/>
              <w:t>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51B236" w14:textId="3C2CC694" w:rsidR="00B86AA9" w:rsidRPr="00DE556B" w:rsidRDefault="005F1232" w:rsidP="00CB1FF9">
            <w:pPr>
              <w:rPr>
                <w:b/>
                <w:color w:val="FF00FF"/>
              </w:rPr>
            </w:pPr>
            <w:r>
              <w:rPr>
                <w:rStyle w:val="iBAAGStandardTextBoldChar"/>
              </w:rPr>
              <w:lastRenderedPageBreak/>
              <w:t>0%</w:t>
            </w:r>
            <w:r w:rsidR="00B86AA9" w:rsidRPr="00DE556B">
              <w:t xml:space="preserve"> </w:t>
            </w:r>
            <w:r w:rsidR="00B86AA9" w:rsidRPr="00DE556B">
              <w:rPr>
                <w:rStyle w:val="iBAAGStandardTextChar"/>
              </w:rPr>
              <w:t>co-insurance, after you pay the deductible</w:t>
            </w:r>
            <w:r w:rsidR="001E3527" w:rsidRPr="00DE556B">
              <w:t>.</w:t>
            </w:r>
          </w:p>
          <w:p w14:paraId="70B4DF24" w14:textId="77777777" w:rsidR="00B86AA9" w:rsidRPr="00DE556B" w:rsidRDefault="00B86AA9" w:rsidP="000070CB"/>
          <w:p w14:paraId="527B3ABC" w14:textId="02AA5630" w:rsidR="00D81086" w:rsidRPr="00DE556B" w:rsidRDefault="00D81086" w:rsidP="001C4F42">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0CB5AA13"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1E3527" w:rsidRPr="00DE556B">
              <w:t>.</w:t>
            </w:r>
          </w:p>
          <w:p w14:paraId="587176BB" w14:textId="77777777" w:rsidR="00B86AA9" w:rsidRPr="00DE556B" w:rsidRDefault="00B86AA9" w:rsidP="006A6DDF"/>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09508EC6" w:rsidR="00B86AA9" w:rsidRPr="00DE556B" w:rsidRDefault="005F1232" w:rsidP="006A6DDF">
            <w:r>
              <w:rPr>
                <w:rStyle w:val="iBAAGStandardTextBoldChar"/>
              </w:rPr>
              <w:t>30%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lastRenderedPageBreak/>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184CC62F"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6D3" w14:textId="7E65ABD0" w:rsidR="00B86AA9" w:rsidRPr="00DE556B" w:rsidRDefault="00B86AA9" w:rsidP="006A6DDF"/>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lastRenderedPageBreak/>
              <w:t>None</w:t>
            </w:r>
          </w:p>
          <w:p w14:paraId="587176D5" w14:textId="4E347C83" w:rsidR="00F35704" w:rsidRPr="00DE556B" w:rsidRDefault="00F35704" w:rsidP="006141D1">
            <w:pPr>
              <w:pStyle w:val="iBAAGStandardText"/>
            </w:pPr>
          </w:p>
        </w:tc>
      </w:tr>
      <w:tr w:rsidR="00B86AA9" w:rsidRPr="00DE556B" w14:paraId="4E13785D"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6" w:name="Medical_Repatriation"/>
            <w:r w:rsidRPr="00DE556B">
              <w:t>Medical Repatriation</w:t>
            </w:r>
          </w:p>
          <w:bookmarkEnd w:id="56"/>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 xml:space="preserve">medical services and </w:t>
            </w:r>
            <w:r w:rsidRPr="00DE556B">
              <w:lastRenderedPageBreak/>
              <w:t>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6968216F" w:rsidR="00633F4C" w:rsidRPr="00DE556B" w:rsidRDefault="00633F4C" w:rsidP="00CB1FF9">
            <w:pPr>
              <w:rPr>
                <w:rStyle w:val="InstructionalTextChar"/>
              </w:rPr>
            </w:pPr>
            <w:r w:rsidRPr="00DE556B">
              <w:rPr>
                <w:rStyle w:val="iBAAGStandardTextBoldChar"/>
              </w:rPr>
              <w:lastRenderedPageBreak/>
              <w:t>No Charge</w:t>
            </w:r>
          </w:p>
          <w:p w14:paraId="332A50FE" w14:textId="5AD780E1"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 xml:space="preserve">Getting approval </w:t>
            </w:r>
            <w:r w:rsidRPr="00DE556B">
              <w:lastRenderedPageBreak/>
              <w:t>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5763310A"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7EC2A195" w14:textId="186F3799" w:rsidR="00633F4C" w:rsidRPr="00DE556B" w:rsidRDefault="00633F4C" w:rsidP="00BD7601">
            <w:pPr>
              <w:pStyle w:val="iBAAGStandardText"/>
              <w:rPr>
                <w:rStyle w:val="InstructionalTextChar"/>
              </w:rPr>
            </w:pPr>
          </w:p>
          <w:p w14:paraId="0BBDBDDA" w14:textId="77777777" w:rsidR="00633F4C" w:rsidRDefault="00633F4C" w:rsidP="00BD7601">
            <w:pPr>
              <w:pStyle w:val="iBAAGStandardText"/>
            </w:pPr>
          </w:p>
          <w:p w14:paraId="2F013092" w14:textId="77777777" w:rsidR="00633F4C" w:rsidRPr="00DE556B" w:rsidRDefault="00633F4C" w:rsidP="00CA57F6">
            <w:pPr>
              <w:pStyle w:val="iBAAGStandardText"/>
            </w:pPr>
          </w:p>
        </w:tc>
        <w:tc>
          <w:tcPr>
            <w:tcW w:w="2491" w:type="dxa"/>
            <w:tcBorders>
              <w:bottom w:val="single" w:sz="4" w:space="0" w:color="000000" w:themeColor="text1"/>
            </w:tcBorders>
            <w:shd w:val="clear" w:color="auto" w:fill="auto"/>
          </w:tcPr>
          <w:p w14:paraId="34563A75" w14:textId="77777777" w:rsidR="00035156" w:rsidRPr="00DE556B" w:rsidRDefault="00035156" w:rsidP="00035156">
            <w:pPr>
              <w:rPr>
                <w:rStyle w:val="InstructionalTextChar"/>
              </w:rPr>
            </w:pPr>
            <w:r w:rsidRPr="00DE556B">
              <w:rPr>
                <w:rStyle w:val="iBAAGStandardTextBoldChar"/>
              </w:rPr>
              <w:lastRenderedPageBreak/>
              <w:t>No Charge</w:t>
            </w:r>
          </w:p>
          <w:p w14:paraId="6B0D63EE" w14:textId="77777777" w:rsidR="00035156" w:rsidRPr="00DE556B" w:rsidRDefault="00035156" w:rsidP="00035156">
            <w:r w:rsidRPr="00DE556B">
              <w:rPr>
                <w:rStyle w:val="iBAAGStandardTextChar"/>
              </w:rPr>
              <w:t>The annual deductible does not apply.</w:t>
            </w:r>
          </w:p>
          <w:p w14:paraId="0C1C0174" w14:textId="2E8657C9" w:rsidR="00633F4C" w:rsidRPr="00DE556B" w:rsidRDefault="00C1541A" w:rsidP="00CA57F6">
            <w:pPr>
              <w:tabs>
                <w:tab w:val="left" w:pos="1590"/>
              </w:tabs>
            </w:pPr>
            <w:r>
              <w:tab/>
            </w:r>
          </w:p>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 xml:space="preserve">Getting approval </w:t>
            </w:r>
            <w:r w:rsidRPr="00DE556B">
              <w:lastRenderedPageBreak/>
              <w:t>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7C064EAC"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1DFB46C9" w14:textId="36675748" w:rsidR="00633F4C" w:rsidRPr="00DE556B" w:rsidRDefault="00633F4C" w:rsidP="0087759D">
            <w:pPr>
              <w:pStyle w:val="iBAAGStandardText"/>
              <w:rPr>
                <w:rStyle w:val="InstructionalTextChar"/>
              </w:rPr>
            </w:pPr>
          </w:p>
          <w:p w14:paraId="4BD74C7C" w14:textId="77777777" w:rsidR="00633F4C" w:rsidRDefault="00633F4C" w:rsidP="0087759D">
            <w:pPr>
              <w:rPr>
                <w:rStyle w:val="InstructionalTextChar"/>
              </w:rPr>
            </w:pPr>
          </w:p>
          <w:p w14:paraId="5BB11E37" w14:textId="13E920D8" w:rsidR="00633F4C" w:rsidRPr="00DE556B" w:rsidRDefault="00633F4C" w:rsidP="00E95A8C"/>
        </w:tc>
        <w:tc>
          <w:tcPr>
            <w:tcW w:w="2491" w:type="dxa"/>
            <w:tcBorders>
              <w:bottom w:val="single" w:sz="4" w:space="0" w:color="000000" w:themeColor="text1"/>
            </w:tcBorders>
            <w:shd w:val="clear" w:color="auto" w:fill="auto"/>
          </w:tcPr>
          <w:p w14:paraId="34E10144" w14:textId="6AB44BE3" w:rsidR="00633F4C" w:rsidRPr="00DE556B" w:rsidRDefault="006F0012">
            <w:pPr>
              <w:pStyle w:val="iBAAGStandardText"/>
            </w:pPr>
            <w:r w:rsidRPr="00DE556B" w:rsidDel="006F0012">
              <w:rPr>
                <w:rStyle w:val="InstructionalTextChar"/>
              </w:rPr>
              <w:lastRenderedPageBreak/>
              <w:t xml:space="preserve"> </w:t>
            </w:r>
            <w:r w:rsidR="00633F4C"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4A2EB1EB"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5821D6D" w14:textId="77777777" w:rsidR="00633F4C" w:rsidRPr="00DE556B" w:rsidRDefault="00633F4C" w:rsidP="007F06C1">
            <w:pPr>
              <w:pStyle w:val="iBAAGStandardText"/>
            </w:pPr>
            <w:bookmarkStart w:id="57" w:name="_DV_M196"/>
            <w:bookmarkEnd w:id="57"/>
          </w:p>
          <w:p w14:paraId="36FA6D03" w14:textId="47EDB050" w:rsidR="00633F4C" w:rsidRPr="00DE556B" w:rsidRDefault="00633F4C" w:rsidP="007F06C1">
            <w:pPr>
              <w:pStyle w:val="iBAAGStandardText"/>
            </w:pPr>
          </w:p>
        </w:tc>
      </w:tr>
      <w:tr w:rsidR="00B86AA9" w:rsidRPr="00DE556B" w14:paraId="587176DD"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B86A7D">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8" w:name="Lab_XRay_and_Diagnostics_Outpatient"/>
            <w:r w:rsidRPr="00DE556B">
              <w:t>Minor Diagnostic Lab, X-Ray and Other Testing - Outpatient</w:t>
            </w:r>
            <w:bookmarkEnd w:id="58"/>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lastRenderedPageBreak/>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 xml:space="preserve">For information about </w:t>
            </w:r>
            <w:r w:rsidRPr="00DE556B">
              <w:rPr>
                <w:rStyle w:val="iBAAGStandardTextChar"/>
              </w:rPr>
              <w:lastRenderedPageBreak/>
              <w:t>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lastRenderedPageBreak/>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 xml:space="preserve">The annual deductible does </w:t>
            </w:r>
            <w:r w:rsidRPr="00DE556B">
              <w:lastRenderedPageBreak/>
              <w:t>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lastRenderedPageBreak/>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 xml:space="preserve">The annual deductible does </w:t>
            </w:r>
            <w:r w:rsidRPr="00DE556B">
              <w:lastRenderedPageBreak/>
              <w:t>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lastRenderedPageBreak/>
              <w:t>Lab Testing</w:t>
            </w:r>
          </w:p>
          <w:p w14:paraId="58717704" w14:textId="77777777" w:rsidR="00B86AA9" w:rsidRPr="00DE556B" w:rsidRDefault="00B86AA9" w:rsidP="006A6DDF">
            <w:pPr>
              <w:pStyle w:val="iBAAGStandardText"/>
              <w:rPr>
                <w:rStyle w:val="iBAAGStandardTextBoldChar"/>
              </w:rPr>
            </w:pPr>
          </w:p>
          <w:p w14:paraId="58717705" w14:textId="6910FB67" w:rsidR="00B86AA9" w:rsidRPr="00DE556B" w:rsidRDefault="005F1232" w:rsidP="006A6DDF">
            <w:r>
              <w:rPr>
                <w:rStyle w:val="iBAAGStandardTextBoldChar"/>
              </w:rPr>
              <w:t>30%</w:t>
            </w:r>
            <w:r w:rsidR="00B86AA9" w:rsidRPr="00DE556B">
              <w:t xml:space="preserve"> </w:t>
            </w:r>
            <w:r w:rsidR="00B86AA9" w:rsidRPr="00DE556B">
              <w:rPr>
                <w:rStyle w:val="iBAAGStandardTextChar"/>
              </w:rPr>
              <w:t xml:space="preserve">co-insurance, after you pay the </w:t>
            </w:r>
            <w:r w:rsidR="00B86AA9" w:rsidRPr="00DE556B">
              <w:rPr>
                <w:rStyle w:val="iBAAGStandardTextChar"/>
              </w:rPr>
              <w:lastRenderedPageBreak/>
              <w:t>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B8989A4" w:rsidR="00B86AA9" w:rsidRPr="00DE556B" w:rsidRDefault="005F1232" w:rsidP="006A6DDF">
            <w:r>
              <w:rPr>
                <w:rStyle w:val="iBAAGStandardTextBoldChar"/>
              </w:rPr>
              <w:t>30%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 xml:space="preserve">Getting approval by calling the number listed on your health plan </w:t>
            </w:r>
            <w:r w:rsidRPr="00DE556B">
              <w:lastRenderedPageBreak/>
              <w:t>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2FFC5D2D"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719" w14:textId="695ED401" w:rsidR="00B86AA9" w:rsidRPr="00DE556B" w:rsidRDefault="00B86AA9" w:rsidP="006A6DDF"/>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lastRenderedPageBreak/>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lastRenderedPageBreak/>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B86A7D">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9" w:name="Lab_Xray_Diagnostics_Major_CT_PET_MRI"/>
            <w:r w:rsidRPr="00DE556B">
              <w:t>Major Diagnostic Lab, X-Ray and Other Testing - Outpatient</w:t>
            </w:r>
            <w:bookmarkEnd w:id="59"/>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lastRenderedPageBreak/>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97B0E04" w14:textId="7A34D532" w:rsidR="00B86AA9" w:rsidRPr="00DE556B" w:rsidRDefault="005F1232" w:rsidP="00A602A5">
            <w:r>
              <w:rPr>
                <w:rStyle w:val="iBAAGStandardTextBoldChar"/>
              </w:rPr>
              <w:lastRenderedPageBreak/>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642749F6"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C" w14:textId="77777777" w:rsidR="00B86AA9" w:rsidRPr="00DE556B" w:rsidRDefault="00B86AA9" w:rsidP="006A6DDF"/>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1545FCFE" w:rsidR="00B86AA9" w:rsidRPr="00DE556B" w:rsidRDefault="005F1232" w:rsidP="006A6DDF">
            <w:bookmarkStart w:id="60" w:name="_DV_C1068"/>
            <w:r>
              <w:rPr>
                <w:rStyle w:val="iBAAGStandardTextBoldChar"/>
              </w:rPr>
              <w:lastRenderedPageBreak/>
              <w:t>30%</w:t>
            </w:r>
            <w:r w:rsidR="00B86AA9" w:rsidRPr="00DE556B">
              <w:t xml:space="preserve"> co-insurance, after you pay the deductible</w:t>
            </w:r>
          </w:p>
          <w:p w14:paraId="58717745" w14:textId="77777777" w:rsidR="00B86AA9" w:rsidRPr="00DE556B" w:rsidRDefault="00B86AA9" w:rsidP="006A6DDF"/>
          <w:bookmarkEnd w:id="60"/>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lastRenderedPageBreak/>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1CCFF878"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751" w14:textId="3EC60564" w:rsidR="00B86AA9" w:rsidRPr="00DE556B" w:rsidRDefault="00B86AA9" w:rsidP="006A6DDF"/>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lastRenderedPageBreak/>
              <w:t xml:space="preserve">If the service is provided in a doctor’s office, additional co-pays, deductible and co-insurance may apply.  </w:t>
            </w:r>
          </w:p>
        </w:tc>
      </w:tr>
      <w:tr w:rsidR="00B86AA9" w:rsidRPr="00DE556B" w14:paraId="5871775B"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B86A7D">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1" w:name="Physician_Fees_for_Surgical_and_Medical"/>
            <w:r w:rsidRPr="00DE556B">
              <w:t>Physician Fees for Surgical and Medical Services</w:t>
            </w:r>
            <w:bookmarkEnd w:id="61"/>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0BC48DC0" w14:textId="5FEE71CC" w:rsidR="00B86AA9" w:rsidRPr="00DE556B" w:rsidRDefault="00BF6182" w:rsidP="00A602A5">
            <w:r w:rsidRPr="00DE556B" w:rsidDel="00BF6182">
              <w:rPr>
                <w:rStyle w:val="InstructionalTextChar"/>
              </w:rPr>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2AE3D3D0" w:rsidR="00B86AA9" w:rsidRPr="00DE556B" w:rsidRDefault="005F1232" w:rsidP="006A6DDF">
            <w:pPr>
              <w:pStyle w:val="iBAAGStandardText"/>
            </w:pPr>
            <w:r>
              <w:rPr>
                <w:rStyle w:val="iBAAGStandardTextBoldChar"/>
              </w:rPr>
              <w:t>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0141A3B7" w:rsidR="00B86AA9" w:rsidRPr="00DE556B" w:rsidRDefault="005F1232"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B86A7D">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B86A7D">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2" w:name="Repatriation_of_Remains"/>
            <w:r w:rsidRPr="00DE556B">
              <w:t xml:space="preserve">Repatriation of Remains </w:t>
            </w:r>
          </w:p>
          <w:bookmarkEnd w:id="62"/>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7A9DF96D" w:rsidR="002B7568" w:rsidRPr="00DE556B" w:rsidRDefault="002B7568" w:rsidP="00A602A5">
            <w:pPr>
              <w:rPr>
                <w:rStyle w:val="InstructionalTextChar"/>
              </w:rPr>
            </w:pPr>
            <w:r w:rsidRPr="00DE556B">
              <w:rPr>
                <w:rStyle w:val="iBAAGStandardTextBoldChar"/>
              </w:rPr>
              <w:lastRenderedPageBreak/>
              <w:t>No Charge</w:t>
            </w:r>
          </w:p>
          <w:p w14:paraId="65156923" w14:textId="1976C58F"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3A1AD94" w14:textId="77777777" w:rsidR="002B7568" w:rsidRPr="00DE556B" w:rsidRDefault="002B7568" w:rsidP="005C7B7A">
            <w:pPr>
              <w:pStyle w:val="iBAAGStandardText"/>
            </w:pPr>
          </w:p>
          <w:p w14:paraId="72515827" w14:textId="77777777" w:rsidR="002B7568" w:rsidRPr="00DE556B" w:rsidRDefault="002B7568" w:rsidP="00891877">
            <w:pPr>
              <w:pStyle w:val="iBAAGStandardTextBold"/>
            </w:pPr>
            <w:r w:rsidRPr="00DE556B">
              <w:t xml:space="preserve">Is prior </w:t>
            </w:r>
            <w:r w:rsidRPr="00DE556B">
              <w:lastRenderedPageBreak/>
              <w:t>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23BF3ED"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700927A2" w14:textId="48FEF560" w:rsidR="002B7568" w:rsidRPr="00DE556B" w:rsidRDefault="002B7568" w:rsidP="00BD7601">
            <w:pPr>
              <w:pStyle w:val="iBAAGStandardText"/>
              <w:rPr>
                <w:rStyle w:val="InstructionalTextChar"/>
              </w:rPr>
            </w:pPr>
          </w:p>
          <w:p w14:paraId="2A425582" w14:textId="77777777" w:rsidR="002B7568" w:rsidRDefault="002B7568" w:rsidP="00BD7601">
            <w:pPr>
              <w:pStyle w:val="iBAAGStandardText"/>
            </w:pPr>
          </w:p>
          <w:p w14:paraId="66600CD8" w14:textId="77777777" w:rsidR="002B7568" w:rsidRPr="00BD7601" w:rsidRDefault="002B7568" w:rsidP="00CA57F6">
            <w:pPr>
              <w:pStyle w:val="iBAAGStandardText"/>
            </w:pPr>
          </w:p>
        </w:tc>
        <w:tc>
          <w:tcPr>
            <w:tcW w:w="2491" w:type="dxa"/>
            <w:shd w:val="clear" w:color="auto" w:fill="FFFFFF" w:themeFill="background1"/>
          </w:tcPr>
          <w:p w14:paraId="34F9D5AC" w14:textId="77777777" w:rsidR="009A0543" w:rsidRPr="00DE556B" w:rsidRDefault="009A0543" w:rsidP="009A0543">
            <w:pPr>
              <w:rPr>
                <w:rStyle w:val="InstructionalTextChar"/>
              </w:rPr>
            </w:pPr>
            <w:r w:rsidRPr="00DE556B">
              <w:rPr>
                <w:rStyle w:val="iBAAGStandardTextBoldChar"/>
              </w:rPr>
              <w:lastRenderedPageBreak/>
              <w:t>No Charge</w:t>
            </w:r>
          </w:p>
          <w:p w14:paraId="6F870178" w14:textId="77777777" w:rsidR="009A0543" w:rsidRPr="00DE556B" w:rsidRDefault="009A0543" w:rsidP="009A0543">
            <w:r w:rsidRPr="00DE556B">
              <w:rPr>
                <w:rStyle w:val="iBAAGStandardTextChar"/>
              </w:rPr>
              <w:t>The annual deductible does not apply.</w:t>
            </w:r>
          </w:p>
          <w:p w14:paraId="4989FC6B" w14:textId="1C19A635" w:rsidR="002B7568" w:rsidRPr="00DE556B" w:rsidRDefault="009A0543">
            <w:pPr>
              <w:rPr>
                <w:rFonts w:eastAsia="Times New Roman" w:cs="Times New Roman"/>
                <w:szCs w:val="24"/>
              </w:rPr>
            </w:pPr>
            <w:r w:rsidDel="009A0543">
              <w:rPr>
                <w:rStyle w:val="InstructionalTextChar"/>
              </w:rPr>
              <w:t xml:space="preserve"> </w:t>
            </w:r>
            <w:r w:rsidR="002B7568" w:rsidRPr="00DE556B">
              <w:rPr>
                <w:rFonts w:eastAsia="Times New Roman" w:cs="Arial"/>
                <w:b/>
                <w:color w:val="FF00FF"/>
                <w:szCs w:val="24"/>
              </w:rPr>
              <w:t xml:space="preserve"> </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 xml:space="preserve">Is prior </w:t>
            </w:r>
            <w:r w:rsidRPr="00DE556B">
              <w:lastRenderedPageBreak/>
              <w:t>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6DC0D233"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22D63F5C" w14:textId="5D4FAEFB" w:rsidR="002B7568" w:rsidRPr="00DE556B" w:rsidRDefault="002B7568" w:rsidP="0087759D">
            <w:pPr>
              <w:pStyle w:val="iBAAGStandardText"/>
              <w:rPr>
                <w:rStyle w:val="InstructionalTextChar"/>
              </w:rPr>
            </w:pPr>
          </w:p>
          <w:p w14:paraId="104978ED" w14:textId="77777777" w:rsidR="002B7568" w:rsidRDefault="002B7568" w:rsidP="0087759D">
            <w:pPr>
              <w:pStyle w:val="iBAAGStandardText"/>
              <w:rPr>
                <w:b/>
              </w:rPr>
            </w:pPr>
          </w:p>
          <w:p w14:paraId="17A7C891" w14:textId="23D6C2E7"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0055DCE1" w:rsidR="002B7568" w:rsidRDefault="009E4661" w:rsidP="0087759D">
            <w:pPr>
              <w:pStyle w:val="iBAAGStandardText"/>
            </w:pPr>
            <w:r w:rsidRPr="00DE556B" w:rsidDel="009E4661">
              <w:lastRenderedPageBreak/>
              <w:t xml:space="preserve"> </w:t>
            </w:r>
            <w:r w:rsidR="002B7568">
              <w:t xml:space="preserve">U.S. </w:t>
            </w:r>
            <w:r w:rsidR="002B7568" w:rsidRPr="00DE556B">
              <w:t>Out-of-Network</w:t>
            </w:r>
            <w:r w:rsidR="002B7568"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w:t>
            </w:r>
            <w:r w:rsidRPr="00DE556B">
              <w:rPr>
                <w:rFonts w:cs="Arial"/>
                <w:b/>
                <w:color w:val="FFFFFF" w:themeColor="background1"/>
                <w:szCs w:val="26"/>
              </w:rPr>
              <w:lastRenderedPageBreak/>
              <w:t>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Your cost if you </w:t>
            </w:r>
            <w:r w:rsidRPr="00DE556B">
              <w:rPr>
                <w:rFonts w:cs="Arial"/>
                <w:b/>
                <w:color w:val="FFFFFF" w:themeColor="background1"/>
                <w:szCs w:val="26"/>
              </w:rPr>
              <w:lastRenderedPageBreak/>
              <w:t>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Your cost if you </w:t>
            </w:r>
            <w:r w:rsidRPr="00DE556B">
              <w:rPr>
                <w:rFonts w:cs="Arial"/>
                <w:b/>
                <w:color w:val="FFFFFF" w:themeColor="background1"/>
                <w:szCs w:val="26"/>
              </w:rPr>
              <w:lastRenderedPageBreak/>
              <w:t>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 xml:space="preserve">Limits &amp; </w:t>
            </w:r>
            <w:r w:rsidRPr="00DE556B">
              <w:rPr>
                <w:rFonts w:cs="Arial"/>
                <w:b/>
                <w:color w:val="FFFFFF" w:themeColor="background1"/>
                <w:szCs w:val="26"/>
              </w:rPr>
              <w:lastRenderedPageBreak/>
              <w:t>Exceptions</w:t>
            </w:r>
          </w:p>
        </w:tc>
      </w:tr>
      <w:tr w:rsidR="00B86AA9" w:rsidRPr="00DE556B" w14:paraId="587177A7" w14:textId="77777777" w:rsidTr="00B86A7D">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3" w:name="Scopic_Procedures_Outpatient_Diagnosti"/>
            <w:proofErr w:type="spellStart"/>
            <w:r w:rsidRPr="00DE556B">
              <w:lastRenderedPageBreak/>
              <w:t>Scopic</w:t>
            </w:r>
            <w:proofErr w:type="spellEnd"/>
            <w:r w:rsidRPr="00DE556B">
              <w:t xml:space="preserve"> Procedures - Outpatient Diagnostic and Therapeutic</w:t>
            </w:r>
            <w:bookmarkEnd w:id="63"/>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 xml:space="preserve">For more information </w:t>
            </w:r>
            <w:r w:rsidRPr="00DE556B">
              <w:rPr>
                <w:rStyle w:val="iBAAGStandardTextChar"/>
              </w:rPr>
              <w:lastRenderedPageBreak/>
              <w:t>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40FCCD1B" w14:textId="12C16862" w:rsidR="00B86AA9" w:rsidRPr="00DE556B" w:rsidRDefault="00985D70" w:rsidP="00A602A5">
            <w:pPr>
              <w:rPr>
                <w:b/>
                <w:color w:val="FF00FF"/>
              </w:rPr>
            </w:pPr>
            <w:r w:rsidRPr="00DE556B" w:rsidDel="00985D70">
              <w:rPr>
                <w:rStyle w:val="InstructionalTextChar"/>
              </w:rPr>
              <w:lastRenderedPageBreak/>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2F7A1257" w:rsidR="00B86AA9" w:rsidRPr="00DE556B" w:rsidRDefault="005F1232" w:rsidP="006A6DDF">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791E56E3" w:rsidR="00B86AA9" w:rsidRPr="00DE556B" w:rsidRDefault="005F1232" w:rsidP="006A6DDF">
            <w:r>
              <w:rPr>
                <w:rStyle w:val="iBAAGStandardTextBoldChar"/>
              </w:rPr>
              <w:t>30%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B86A7D">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4" w:name="Skilled_Nursing_Facility_Inpatient_Rehab"/>
            <w:r w:rsidRPr="00DE556B">
              <w:t>Skilled Nursing Facility/Inpatient Rehabilitation Facility Services</w:t>
            </w:r>
            <w:bookmarkEnd w:id="64"/>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w:t>
            </w:r>
            <w:r w:rsidRPr="00DE556B">
              <w:rPr>
                <w:rStyle w:val="iBAAGStandardTextChar"/>
              </w:rPr>
              <w:lastRenderedPageBreak/>
              <w:t>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7912051" w14:textId="73F05247" w:rsidR="00B86AA9" w:rsidRPr="00DE556B" w:rsidRDefault="00554880" w:rsidP="00840181">
            <w:r w:rsidRPr="00DE556B" w:rsidDel="00554880">
              <w:rPr>
                <w:rStyle w:val="InstructionalTextChar"/>
              </w:rPr>
              <w:lastRenderedPageBreak/>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7E83C15D" w:rsidR="00B86AA9" w:rsidRPr="00DE556B" w:rsidRDefault="005F1232" w:rsidP="006A6DDF">
            <w:pPr>
              <w:pStyle w:val="iBAAGStandardText"/>
            </w:pPr>
            <w:r>
              <w:rPr>
                <w:rStyle w:val="iBAAGStandardTextBoldChar"/>
              </w:rPr>
              <w:t>0%</w:t>
            </w:r>
            <w:r w:rsidR="00B86AA9" w:rsidRPr="00DE556B">
              <w:t xml:space="preserve"> co-insurance, after you pay the deductible</w:t>
            </w:r>
            <w:r w:rsidR="00D47BAC" w:rsidRPr="00DE556B">
              <w:rPr>
                <w:rStyle w:val="iBAAGStandardTextChar"/>
              </w:rPr>
              <w:t>.</w:t>
            </w:r>
          </w:p>
          <w:p w14:paraId="587177BC" w14:textId="77777777" w:rsidR="00B86AA9" w:rsidRPr="00DE556B" w:rsidRDefault="00B86AA9" w:rsidP="006A6DDF"/>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6681ECBD" w:rsidR="00B86AA9" w:rsidRPr="00DE556B" w:rsidRDefault="005F1232"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 xml:space="preserve">Prior </w:t>
            </w:r>
            <w:r w:rsidRPr="00DE556B">
              <w:lastRenderedPageBreak/>
              <w:t>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1D25FF7E"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7D1" w14:textId="153695FF" w:rsidR="00B86AA9" w:rsidRPr="00DE556B" w:rsidRDefault="00B86AA9" w:rsidP="006A6DDF">
            <w:pPr>
              <w:pStyle w:val="iBAAGStandardText"/>
            </w:pP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716FF8D2" w:rsidR="00B86AA9" w:rsidRPr="000E05CA" w:rsidRDefault="00B86AA9" w:rsidP="00583D07">
            <w:pPr>
              <w:pStyle w:val="iBAAGStandardText"/>
            </w:pPr>
            <w:r w:rsidRPr="000E05CA">
              <w:lastRenderedPageBreak/>
              <w:t>Limited</w:t>
            </w:r>
            <w:r w:rsidR="00E65803" w:rsidRPr="000E05CA">
              <w:t xml:space="preserve"> to</w:t>
            </w:r>
            <w:r w:rsidR="00554880">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1A6572FE" w:rsidR="00B86AA9" w:rsidRPr="000E05CA" w:rsidRDefault="00554880">
            <w:pPr>
              <w:pStyle w:val="iBAAGStandardText"/>
            </w:pPr>
            <w:r w:rsidDel="00554880">
              <w:rPr>
                <w:rStyle w:val="InstructionalTextChar"/>
              </w:rPr>
              <w:t xml:space="preserve"> </w:t>
            </w:r>
            <w:r w:rsidR="00B86AA9"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w:t>
            </w:r>
            <w:r w:rsidRPr="000E05CA">
              <w:lastRenderedPageBreak/>
              <w:t xml:space="preserve">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B86A7D">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5" w:name="Surgery_Outpatient"/>
            <w:r w:rsidRPr="00DE556B">
              <w:lastRenderedPageBreak/>
              <w:t>Surgery – Outpatient</w:t>
            </w:r>
            <w:bookmarkEnd w:id="65"/>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19ECE21E" w14:textId="642EC908" w:rsidR="00B86AA9" w:rsidRPr="00DE556B" w:rsidRDefault="00792A5C" w:rsidP="00840181">
            <w:r w:rsidRPr="00DE556B" w:rsidDel="00792A5C">
              <w:rPr>
                <w:rStyle w:val="InstructionalTextChar"/>
              </w:rPr>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A390990" w14:textId="77777777" w:rsidR="00B86AA9" w:rsidRPr="00DE556B" w:rsidRDefault="00B86AA9" w:rsidP="000E510E">
            <w:pPr>
              <w:rPr>
                <w:rStyle w:val="iBAAGStandardTextBoldChar"/>
              </w:rPr>
            </w:pP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2C634608" w:rsidR="00B86AA9" w:rsidRPr="00DE556B" w:rsidRDefault="005F1232" w:rsidP="006A6DDF">
            <w:pPr>
              <w:pStyle w:val="iBAAGStandardText"/>
            </w:pPr>
            <w:r>
              <w:rPr>
                <w:rStyle w:val="iBAAGStandardTextBoldChar"/>
              </w:rPr>
              <w:t>0%</w:t>
            </w:r>
            <w:r w:rsidR="00B86AA9" w:rsidRPr="00DE556B">
              <w:t xml:space="preserve"> co-insurance, after you pay the deductible</w:t>
            </w:r>
            <w:r w:rsidR="00D47BAC" w:rsidRPr="00DE556B">
              <w:rPr>
                <w:rStyle w:val="iBAAGStandardTextChar"/>
              </w:rPr>
              <w:t>.</w:t>
            </w:r>
            <w:r w:rsidR="00B86AA9" w:rsidRPr="00DE556B">
              <w:t xml:space="preserve"> </w:t>
            </w:r>
          </w:p>
          <w:p w14:paraId="587177F5" w14:textId="77777777" w:rsidR="00B86AA9" w:rsidRPr="00DE556B" w:rsidRDefault="00B86AA9" w:rsidP="006A6DDF">
            <w:pPr>
              <w:pStyle w:val="iBAAGStandardText"/>
            </w:pP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390C51BC" w:rsidR="00B86AA9" w:rsidRPr="00DE556B" w:rsidRDefault="005F1232"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 xml:space="preserve">Getting approval by calling the number listed on your health plan ID card before you can get medicine </w:t>
            </w:r>
            <w:r w:rsidRPr="00DE556B">
              <w:lastRenderedPageBreak/>
              <w:t>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41630A4E"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80F" w14:textId="5D87633A" w:rsidR="00B86AA9" w:rsidRPr="00DE556B" w:rsidRDefault="00B86AA9" w:rsidP="006A6DDF">
            <w:pPr>
              <w:pStyle w:val="iBAAGStandardText"/>
            </w:pP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86AA9" w:rsidRPr="00DE556B" w14:paraId="58717819"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B86A7D">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6" w:name="Therapeutic_Treatments_Outpatient"/>
            <w:r w:rsidRPr="00DE556B">
              <w:t>Therapeutic Treatments – Outpatient</w:t>
            </w:r>
            <w:bookmarkEnd w:id="66"/>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 xml:space="preserve">Intravenous </w:t>
            </w:r>
            <w:r w:rsidRPr="00DE556B">
              <w:lastRenderedPageBreak/>
              <w:t>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D5B700" w14:textId="49E9F460" w:rsidR="00B86AA9" w:rsidRPr="00DE556B" w:rsidRDefault="00355B84" w:rsidP="00840181">
            <w:r w:rsidRPr="00DE556B" w:rsidDel="00355B84">
              <w:rPr>
                <w:rStyle w:val="InstructionalTextChar"/>
              </w:rPr>
              <w:lastRenderedPageBreak/>
              <w:t xml:space="preserve"> </w:t>
            </w:r>
            <w:r w:rsidR="005F1232">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lastRenderedPageBreak/>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1FAB511A" w:rsidR="00B86AA9" w:rsidRPr="00DE556B" w:rsidRDefault="005F1232" w:rsidP="006A6DDF">
            <w:pPr>
              <w:pStyle w:val="iBAAGStandardText"/>
            </w:pPr>
            <w:r>
              <w:rPr>
                <w:rStyle w:val="iBAAGStandardTextBoldChar"/>
              </w:rPr>
              <w:lastRenderedPageBreak/>
              <w:t>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lastRenderedPageBreak/>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0A532266" w:rsidR="00B86AA9" w:rsidRPr="00DE556B" w:rsidRDefault="005F1232" w:rsidP="006A6DDF">
            <w:pPr>
              <w:pStyle w:val="iBAAGStandardText"/>
            </w:pPr>
            <w:r>
              <w:rPr>
                <w:rStyle w:val="iBAAGStandardTextBoldChar"/>
              </w:rPr>
              <w:lastRenderedPageBreak/>
              <w:t>30%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 xml:space="preserve">Is prior authorization </w:t>
            </w:r>
            <w:r w:rsidRPr="00DE556B">
              <w:lastRenderedPageBreak/>
              <w:t>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lastRenderedPageBreak/>
              <w:t xml:space="preserve">If you don’t get prior authorization, you pay: </w:t>
            </w:r>
          </w:p>
          <w:p w14:paraId="6A59B78F"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843" w14:textId="73FC9D9F" w:rsidR="00B86AA9" w:rsidRPr="00DE556B" w:rsidRDefault="00B86AA9" w:rsidP="006A6DDF">
            <w:pPr>
              <w:pStyle w:val="iBAAGStandardText"/>
            </w:pP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86AA9" w:rsidRPr="00DE556B" w14:paraId="5871784D" w14:textId="77777777" w:rsidTr="00B86A7D">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B86A7D">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7" w:name="Urgent_Care_Center_Services"/>
            <w:r w:rsidRPr="00DE556B">
              <w:t>Urgent Care Center Services</w:t>
            </w:r>
            <w:bookmarkEnd w:id="67"/>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7B2A3D28" w14:textId="63CE9110" w:rsidR="00D47BAC" w:rsidRPr="00DE556B" w:rsidRDefault="005F1232" w:rsidP="00840181">
            <w:pPr>
              <w:pStyle w:val="iBAAGStandardText"/>
            </w:pPr>
            <w:r>
              <w:rPr>
                <w:rStyle w:val="iBAAGStandardTextBoldChar"/>
              </w:rPr>
              <w:t>0%</w:t>
            </w:r>
            <w:r w:rsidR="00B86AA9" w:rsidRPr="00DE556B">
              <w:t xml:space="preserve"> </w:t>
            </w:r>
            <w:r w:rsidR="00B86AA9" w:rsidRPr="00DE556B">
              <w:rPr>
                <w:rStyle w:val="iBAAGStandardTextChar"/>
              </w:rPr>
              <w:t>co-insurance</w:t>
            </w:r>
            <w:r w:rsidR="00D47BAC" w:rsidRPr="00DE556B">
              <w:t>, after you pay the deductible</w:t>
            </w:r>
            <w:r w:rsidR="00D47BAC" w:rsidRPr="00DE556B">
              <w:rPr>
                <w:rStyle w:val="iBAAGStandardTextChar"/>
              </w:rPr>
              <w:t>.</w:t>
            </w:r>
            <w:r w:rsidR="00D47BAC" w:rsidRPr="00DE556B">
              <w:t xml:space="preserve"> </w:t>
            </w:r>
          </w:p>
          <w:p w14:paraId="4A3C0586" w14:textId="77777777" w:rsidR="008702EC" w:rsidRPr="00DE556B" w:rsidRDefault="008702EC" w:rsidP="000E510E">
            <w:pPr>
              <w:rPr>
                <w:rStyle w:val="iBAAGStandardTextChar"/>
              </w:rPr>
            </w:pPr>
          </w:p>
          <w:p w14:paraId="6EA910A5" w14:textId="37D349BD"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14EBFC05" w:rsidR="00B86AA9" w:rsidRPr="00DE556B" w:rsidRDefault="001E6FAD" w:rsidP="006A6DDF">
            <w:pPr>
              <w:pStyle w:val="iBAAGStandardText"/>
            </w:pPr>
            <w:r w:rsidRPr="00DE556B" w:rsidDel="001E6FAD">
              <w:t xml:space="preserve"> </w:t>
            </w:r>
            <w:r w:rsidR="00B86AA9" w:rsidRPr="00DE556B">
              <w:rPr>
                <w:rStyle w:val="iBAAGStandardTextBoldChar"/>
              </w:rPr>
              <w:t>$</w:t>
            </w:r>
            <w:r>
              <w:rPr>
                <w:rStyle w:val="iBAAGStandardTextBoldChar"/>
              </w:rPr>
              <w:t>60</w:t>
            </w:r>
            <w:r w:rsidR="00B86AA9" w:rsidRPr="00DE556B">
              <w:t xml:space="preserve"> co-pay per visit </w:t>
            </w:r>
          </w:p>
          <w:p w14:paraId="5871785B" w14:textId="1C7802D9"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4311EDF6" w:rsidR="00B86AA9" w:rsidRPr="00DE556B" w:rsidRDefault="005F1232" w:rsidP="006A6DDF">
            <w:pPr>
              <w:pStyle w:val="iBAAGStandardText"/>
            </w:pPr>
            <w:r>
              <w:rPr>
                <w:rStyle w:val="iBAAGStandardTextBoldChar"/>
              </w:rPr>
              <w:t>30%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8" w:name="Genetic_Testing1"/>
            <w:r w:rsidRPr="00DE556B">
              <w:rPr>
                <w:b/>
                <w:sz w:val="28"/>
                <w:szCs w:val="32"/>
              </w:rPr>
              <w:t>Genetic Testing</w:t>
            </w:r>
            <w:bookmarkEnd w:id="6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A277A5">
        <w:tc>
          <w:tcPr>
            <w:tcW w:w="13507" w:type="dxa"/>
            <w:gridSpan w:val="6"/>
            <w:shd w:val="clear" w:color="auto" w:fill="DAEEF3"/>
          </w:tcPr>
          <w:p w14:paraId="58717879" w14:textId="1E24CBDC" w:rsidR="00D36319" w:rsidRPr="00DE556B" w:rsidRDefault="00D36319" w:rsidP="006A6DDF">
            <w:pPr>
              <w:pStyle w:val="iBAAGMajorSectionHeader"/>
            </w:pPr>
            <w:bookmarkStart w:id="69" w:name="Maternity_Care_Section"/>
            <w:r w:rsidRPr="00DE556B">
              <w:t>Maternity Care</w:t>
            </w:r>
            <w:bookmarkEnd w:id="69"/>
          </w:p>
        </w:tc>
      </w:tr>
      <w:tr w:rsidR="00A673A1" w:rsidRPr="00DE556B" w14:paraId="58717881" w14:textId="77777777" w:rsidTr="00A277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A277A5">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70" w:name="Breast_Pumps"/>
            <w:r w:rsidRPr="00DE556B">
              <w:t>Breast Pumps</w:t>
            </w:r>
            <w:bookmarkEnd w:id="70"/>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w:t>
            </w:r>
            <w:r w:rsidRPr="00DE556B">
              <w:lastRenderedPageBreak/>
              <w:t xml:space="preserve">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lastRenderedPageBreak/>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lastRenderedPageBreak/>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lastRenderedPageBreak/>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lastRenderedPageBreak/>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1FDFA392" w:rsidR="00D36319" w:rsidRPr="00DE556B" w:rsidRDefault="008E7E72" w:rsidP="006A6DDF">
            <w:pPr>
              <w:pStyle w:val="iBAAGStandardText"/>
            </w:pPr>
            <w:r w:rsidRPr="00DE556B" w:rsidDel="008E7E72">
              <w:lastRenderedPageBreak/>
              <w:t xml:space="preserve"> </w:t>
            </w:r>
            <w:r w:rsidR="005F1232">
              <w:rPr>
                <w:rStyle w:val="iBAAGStandardTextBoldChar"/>
              </w:rPr>
              <w:t>30%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lastRenderedPageBreak/>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69832A73"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8A0" w14:textId="3809F1A2" w:rsidR="00D36319" w:rsidRPr="00DE556B" w:rsidRDefault="00D36319" w:rsidP="006A6DDF">
            <w:pPr>
              <w:pStyle w:val="iBAAGStandardText"/>
            </w:pP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lastRenderedPageBreak/>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865343" w:rsidRPr="00DE556B" w14:paraId="7550180F" w14:textId="77777777" w:rsidTr="00A277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1292A7" w14:textId="77777777" w:rsidR="00865343" w:rsidRPr="00DE556B" w:rsidRDefault="00865343" w:rsidP="00F04688">
            <w:pPr>
              <w:pStyle w:val="iBAAGTableHeader"/>
            </w:pPr>
            <w:r w:rsidRPr="00DE556B">
              <w:t>Common Medical Event</w:t>
            </w:r>
          </w:p>
        </w:tc>
        <w:tc>
          <w:tcPr>
            <w:tcW w:w="2491" w:type="dxa"/>
            <w:tcBorders>
              <w:bottom w:val="single" w:sz="4" w:space="0" w:color="000000" w:themeColor="text1"/>
            </w:tcBorders>
            <w:shd w:val="clear" w:color="auto" w:fill="31849B"/>
          </w:tcPr>
          <w:p w14:paraId="2690CD49" w14:textId="77777777" w:rsidR="00865343" w:rsidRPr="00DE556B" w:rsidRDefault="00865343" w:rsidP="00F04688">
            <w:pPr>
              <w:pStyle w:val="iBAAGTableHeader"/>
            </w:pPr>
            <w:r w:rsidRPr="00DE556B">
              <w:t>Your cost if you use</w:t>
            </w:r>
          </w:p>
          <w:p w14:paraId="1C204157" w14:textId="77777777" w:rsidR="00865343" w:rsidRPr="00DE556B" w:rsidRDefault="00865343" w:rsidP="00F04688">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C775597" w14:textId="77777777" w:rsidR="00865343" w:rsidRPr="00DE556B" w:rsidRDefault="00865343" w:rsidP="00F04688">
            <w:pPr>
              <w:pStyle w:val="iBAAGTableHeader"/>
            </w:pPr>
            <w:r w:rsidRPr="00DE556B">
              <w:t>Your cost if you use</w:t>
            </w:r>
          </w:p>
          <w:p w14:paraId="291B3110" w14:textId="77777777" w:rsidR="00865343" w:rsidRPr="00DE556B" w:rsidRDefault="00865343" w:rsidP="00F04688">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335F6ED" w14:textId="77777777" w:rsidR="00865343" w:rsidRPr="00DE556B" w:rsidRDefault="00865343" w:rsidP="00F04688">
            <w:pPr>
              <w:pStyle w:val="iBAAGTableHeader"/>
            </w:pPr>
            <w:r w:rsidRPr="00DE556B">
              <w:t>Your cost if you use U.S.</w:t>
            </w:r>
          </w:p>
          <w:p w14:paraId="184E99D9" w14:textId="77777777" w:rsidR="00865343" w:rsidRPr="00DE556B" w:rsidRDefault="00865343" w:rsidP="00F04688">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A70D2B5" w14:textId="77777777" w:rsidR="00865343" w:rsidRPr="00DE556B" w:rsidRDefault="00865343" w:rsidP="00F04688">
            <w:pPr>
              <w:pStyle w:val="iBAAGTableHeader"/>
            </w:pPr>
            <w:r w:rsidRPr="00DE556B">
              <w:t>Limits &amp; Exceptions</w:t>
            </w:r>
          </w:p>
        </w:tc>
      </w:tr>
      <w:tr w:rsidR="00865343" w:rsidRPr="00DE556B" w14:paraId="006EA418" w14:textId="77777777" w:rsidTr="00A277A5">
        <w:tblPrEx>
          <w:shd w:val="clear" w:color="auto" w:fill="auto"/>
        </w:tblPrEx>
        <w:trPr>
          <w:gridAfter w:val="1"/>
          <w:wAfter w:w="26" w:type="dxa"/>
        </w:trPr>
        <w:tc>
          <w:tcPr>
            <w:tcW w:w="3517" w:type="dxa"/>
            <w:shd w:val="clear" w:color="auto" w:fill="FFFFFF" w:themeFill="background1"/>
          </w:tcPr>
          <w:p w14:paraId="1CB7DB08" w14:textId="77777777" w:rsidR="00865343" w:rsidRPr="003F3B5E" w:rsidRDefault="00865343" w:rsidP="00F04688">
            <w:pPr>
              <w:pStyle w:val="iBAAGSituationBoxName"/>
            </w:pPr>
            <w:bookmarkStart w:id="71" w:name="Donated_Breast_Milk"/>
            <w:r w:rsidRPr="00FA4690">
              <w:t>Donated Breast Milk</w:t>
            </w:r>
            <w:bookmarkEnd w:id="71"/>
          </w:p>
          <w:p w14:paraId="545A84D1" w14:textId="77777777" w:rsidR="00865343" w:rsidRPr="00F13EDA" w:rsidRDefault="00865343" w:rsidP="00F04688">
            <w:pPr>
              <w:pStyle w:val="iBAAGStandardText"/>
            </w:pPr>
          </w:p>
          <w:p w14:paraId="2FA627A2" w14:textId="77777777" w:rsidR="00865343" w:rsidRPr="004269D0" w:rsidRDefault="00865343" w:rsidP="00F04688">
            <w:pPr>
              <w:pStyle w:val="iBAAGStandardText"/>
            </w:pPr>
            <w:r w:rsidRPr="004269D0">
              <w:rPr>
                <w:rStyle w:val="iBAAGStandardTextBoldChar"/>
                <w:b w:val="0"/>
              </w:rPr>
              <w:t>We cover donated breast milk if</w:t>
            </w:r>
            <w:r w:rsidRPr="004269D0">
              <w:t>:</w:t>
            </w:r>
          </w:p>
          <w:p w14:paraId="144B464C" w14:textId="77777777" w:rsidR="00865343" w:rsidRPr="004269D0" w:rsidRDefault="00865343" w:rsidP="00F04688">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w:t>
            </w:r>
            <w:r>
              <w:lastRenderedPageBreak/>
              <w:t>mother</w:t>
            </w:r>
          </w:p>
          <w:p w14:paraId="26D4A049" w14:textId="77777777" w:rsidR="00865343" w:rsidRPr="004269D0" w:rsidRDefault="00865343" w:rsidP="00F04688">
            <w:pPr>
              <w:pStyle w:val="iBAAGLevel1Bullets"/>
            </w:pPr>
            <w:r w:rsidRPr="004269D0">
              <w:t xml:space="preserve">The mother is unable to </w:t>
            </w:r>
            <w:r>
              <w:t xml:space="preserve">breast feed or </w:t>
            </w:r>
            <w:r w:rsidRPr="004269D0">
              <w:t xml:space="preserve">produce enough breast milk </w:t>
            </w:r>
          </w:p>
          <w:p w14:paraId="4615DFB8" w14:textId="77777777" w:rsidR="00865343" w:rsidRDefault="00865343" w:rsidP="00F04688"/>
          <w:p w14:paraId="50346F75" w14:textId="77777777" w:rsidR="00865343" w:rsidRPr="00D97B8B" w:rsidRDefault="00865343" w:rsidP="00F04688">
            <w:r>
              <w:t>We also cover</w:t>
            </w:r>
            <w:r w:rsidRPr="00D97B8B">
              <w:t xml:space="preserve"> pasteurized donated breast milk</w:t>
            </w:r>
            <w:r>
              <w:t xml:space="preserve"> if:</w:t>
            </w:r>
            <w:r w:rsidRPr="00D97B8B">
              <w:t xml:space="preserve"> </w:t>
            </w:r>
          </w:p>
          <w:p w14:paraId="06A4BEA3" w14:textId="77777777" w:rsidR="00865343" w:rsidRPr="004269D0" w:rsidRDefault="00865343" w:rsidP="00F04688">
            <w:pPr>
              <w:pStyle w:val="iBAAGLevel1Bullets"/>
            </w:pPr>
            <w:r w:rsidRPr="00217474">
              <w:t>The child’s body weight is below healthy levels; or</w:t>
            </w:r>
          </w:p>
          <w:p w14:paraId="7932329A" w14:textId="77777777" w:rsidR="00865343" w:rsidRPr="00217474" w:rsidRDefault="00865343" w:rsidP="00F04688">
            <w:pPr>
              <w:pStyle w:val="iBAAGLevel1Bullets"/>
            </w:pPr>
            <w:r w:rsidRPr="00217474">
              <w:t>A medical condition  that:</w:t>
            </w:r>
            <w:r w:rsidRPr="004269D0">
              <w:t xml:space="preserve"> </w:t>
            </w:r>
          </w:p>
          <w:p w14:paraId="15CC316A" w14:textId="77777777" w:rsidR="00865343" w:rsidRPr="00BB7EF5" w:rsidRDefault="00865343" w:rsidP="00F04688">
            <w:pPr>
              <w:pStyle w:val="iBAAGLevel2Bullets"/>
            </w:pPr>
            <w:r>
              <w:t>M</w:t>
            </w:r>
            <w:r w:rsidRPr="00BB7EF5">
              <w:t>ay benefit from the use of don</w:t>
            </w:r>
            <w:r>
              <w:t>ated</w:t>
            </w:r>
            <w:r w:rsidRPr="00BB7EF5">
              <w:t xml:space="preserve"> breast m</w:t>
            </w:r>
            <w:r>
              <w:t>ilk; or</w:t>
            </w:r>
          </w:p>
          <w:p w14:paraId="55905F89" w14:textId="77777777" w:rsidR="00865343" w:rsidRPr="004269D0" w:rsidRDefault="00865343" w:rsidP="00F04688">
            <w:pPr>
              <w:pStyle w:val="iBAAGLevel2Bullets"/>
            </w:pPr>
            <w:r>
              <w:t>P</w:t>
            </w:r>
            <w:r w:rsidRPr="004269D0">
              <w:t>laces the child at a high risk for development of necrotizing enterocolitis</w:t>
            </w:r>
          </w:p>
          <w:p w14:paraId="1EADF52C" w14:textId="77777777" w:rsidR="00865343" w:rsidRPr="00F13EDA" w:rsidRDefault="00865343" w:rsidP="00F04688"/>
          <w:p w14:paraId="12A349C4" w14:textId="77777777" w:rsidR="00865343" w:rsidRDefault="00865343" w:rsidP="00F04688">
            <w:pPr>
              <w:pStyle w:val="iBAAGStandardTextBold"/>
            </w:pPr>
            <w:r>
              <w:t xml:space="preserve">Want more information? </w:t>
            </w:r>
          </w:p>
          <w:p w14:paraId="1D51A132" w14:textId="77777777" w:rsidR="00865343" w:rsidRDefault="00865343" w:rsidP="00F04688">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5FA1CF75" w14:textId="77777777" w:rsidR="00865343" w:rsidRPr="00DE556B" w:rsidRDefault="00865343" w:rsidP="00F04688">
            <w:pPr>
              <w:pStyle w:val="iBAAGStandardText"/>
            </w:pPr>
          </w:p>
        </w:tc>
        <w:tc>
          <w:tcPr>
            <w:tcW w:w="2491" w:type="dxa"/>
            <w:shd w:val="clear" w:color="auto" w:fill="FFFFFF" w:themeFill="background1"/>
          </w:tcPr>
          <w:p w14:paraId="5DA0A29B" w14:textId="77777777" w:rsidR="00865343" w:rsidRDefault="00865343" w:rsidP="00F04688">
            <w:pPr>
              <w:pStyle w:val="iBAAGStandardText"/>
            </w:pPr>
            <w:r w:rsidRPr="007328F7">
              <w:lastRenderedPageBreak/>
              <w:t>The amount you pay is based on the different services you receive.</w:t>
            </w:r>
          </w:p>
          <w:p w14:paraId="768AEBBF" w14:textId="77777777" w:rsidR="00865343" w:rsidRDefault="00865343" w:rsidP="00F04688">
            <w:pPr>
              <w:pStyle w:val="iBAAGStandardText"/>
            </w:pPr>
          </w:p>
          <w:p w14:paraId="4A82FD9D" w14:textId="77777777" w:rsidR="00865343" w:rsidRPr="00C739E6" w:rsidRDefault="00865343" w:rsidP="00F04688">
            <w:pPr>
              <w:pStyle w:val="iBAAGStandardTextBold"/>
            </w:pPr>
            <w:r w:rsidRPr="00C739E6">
              <w:t xml:space="preserve">Is prior </w:t>
            </w:r>
            <w:r w:rsidRPr="00C739E6">
              <w:lastRenderedPageBreak/>
              <w:t>authorization needed?</w:t>
            </w:r>
          </w:p>
          <w:p w14:paraId="1E485A5C" w14:textId="77777777" w:rsidR="00865343" w:rsidRDefault="00865343" w:rsidP="00F04688">
            <w:r w:rsidRPr="007B1598">
              <w:rPr>
                <w:rStyle w:val="iBAAGStandardTextChar"/>
              </w:rPr>
              <w:t>No</w:t>
            </w:r>
          </w:p>
          <w:p w14:paraId="58BF4B98" w14:textId="77777777" w:rsidR="00865343" w:rsidRPr="00DE556B" w:rsidRDefault="00865343" w:rsidP="00F04688">
            <w:pPr>
              <w:pStyle w:val="iBAAGStandardText"/>
            </w:pPr>
          </w:p>
        </w:tc>
        <w:tc>
          <w:tcPr>
            <w:tcW w:w="2491" w:type="dxa"/>
            <w:shd w:val="clear" w:color="auto" w:fill="FFFFFF" w:themeFill="background1"/>
          </w:tcPr>
          <w:p w14:paraId="3DC3EDB2" w14:textId="77777777" w:rsidR="00865343" w:rsidRDefault="00865343" w:rsidP="00F04688">
            <w:pPr>
              <w:pStyle w:val="iBAAGStandardText"/>
            </w:pPr>
            <w:r w:rsidRPr="007328F7">
              <w:lastRenderedPageBreak/>
              <w:t>The amount you pay is based on the different services you receive.</w:t>
            </w:r>
          </w:p>
          <w:p w14:paraId="20829996" w14:textId="77777777" w:rsidR="00865343" w:rsidRDefault="00865343" w:rsidP="00F04688">
            <w:pPr>
              <w:pStyle w:val="iBAAGStandardText"/>
            </w:pPr>
          </w:p>
          <w:p w14:paraId="4D4AD3C0" w14:textId="77777777" w:rsidR="00865343" w:rsidRPr="00C739E6" w:rsidRDefault="00865343" w:rsidP="00F04688">
            <w:pPr>
              <w:pStyle w:val="iBAAGStandardTextBold"/>
            </w:pPr>
            <w:r w:rsidRPr="00C739E6">
              <w:t xml:space="preserve">Is prior </w:t>
            </w:r>
            <w:r w:rsidRPr="00C739E6">
              <w:lastRenderedPageBreak/>
              <w:t>authorization needed?</w:t>
            </w:r>
          </w:p>
          <w:p w14:paraId="4AAA58CC" w14:textId="77777777" w:rsidR="00865343" w:rsidRDefault="00865343" w:rsidP="00F04688">
            <w:r w:rsidRPr="007B1598">
              <w:rPr>
                <w:rStyle w:val="iBAAGStandardTextChar"/>
              </w:rPr>
              <w:t>No</w:t>
            </w:r>
          </w:p>
          <w:p w14:paraId="041D611B" w14:textId="77777777" w:rsidR="00865343" w:rsidRPr="00DE556B" w:rsidRDefault="00865343" w:rsidP="00F04688">
            <w:pPr>
              <w:pStyle w:val="iBAAGStandardText"/>
            </w:pPr>
          </w:p>
        </w:tc>
        <w:tc>
          <w:tcPr>
            <w:tcW w:w="2491" w:type="dxa"/>
            <w:shd w:val="clear" w:color="auto" w:fill="FFFFFF" w:themeFill="background1"/>
          </w:tcPr>
          <w:p w14:paraId="7622F7DC" w14:textId="77777777" w:rsidR="00865343" w:rsidRDefault="00865343" w:rsidP="00F04688">
            <w:pPr>
              <w:pStyle w:val="iBAAGStandardText"/>
            </w:pPr>
            <w:r w:rsidRPr="007328F7">
              <w:lastRenderedPageBreak/>
              <w:t>The amount you pay is based on the different services you receive.</w:t>
            </w:r>
          </w:p>
          <w:p w14:paraId="368BB5D3" w14:textId="77777777" w:rsidR="00865343" w:rsidRDefault="00865343" w:rsidP="00F04688">
            <w:pPr>
              <w:pStyle w:val="iBAAGStandardText"/>
            </w:pPr>
          </w:p>
          <w:p w14:paraId="28CB1FB8" w14:textId="77777777" w:rsidR="00865343" w:rsidRPr="00C739E6" w:rsidRDefault="00865343" w:rsidP="00F04688">
            <w:pPr>
              <w:pStyle w:val="iBAAGStandardTextBold"/>
            </w:pPr>
            <w:r w:rsidRPr="00C739E6">
              <w:t xml:space="preserve">Is prior </w:t>
            </w:r>
            <w:r w:rsidRPr="00C739E6">
              <w:lastRenderedPageBreak/>
              <w:t>authorization needed?</w:t>
            </w:r>
          </w:p>
          <w:p w14:paraId="138C94F0" w14:textId="77777777" w:rsidR="00865343" w:rsidRDefault="00865343" w:rsidP="00F04688">
            <w:pPr>
              <w:pStyle w:val="iBAAGStandardText"/>
            </w:pPr>
            <w:r>
              <w:t>Yes</w:t>
            </w:r>
          </w:p>
          <w:p w14:paraId="133A6C6B" w14:textId="77777777" w:rsidR="00865343" w:rsidRDefault="00865343" w:rsidP="00F04688">
            <w:pPr>
              <w:pStyle w:val="iBAAGStandardText"/>
            </w:pPr>
            <w:r>
              <w:tab/>
            </w:r>
          </w:p>
          <w:p w14:paraId="435E054F" w14:textId="77777777" w:rsidR="00865343" w:rsidRDefault="00865343" w:rsidP="00F04688">
            <w:pPr>
              <w:pStyle w:val="iBAAGStandardTextBold"/>
            </w:pPr>
            <w:r>
              <w:t>Prior authorization is:</w:t>
            </w:r>
          </w:p>
          <w:p w14:paraId="08FE89A2" w14:textId="77777777" w:rsidR="00865343" w:rsidRDefault="00865343" w:rsidP="00F04688">
            <w:pPr>
              <w:pStyle w:val="iBAAGStandardText"/>
            </w:pPr>
            <w:r w:rsidRPr="00774B34">
              <w:t xml:space="preserve">Getting </w:t>
            </w:r>
            <w:r w:rsidRPr="00593F2E">
              <w:t>approval</w:t>
            </w:r>
            <w:r>
              <w:t xml:space="preserve"> by calling the number listed on your health plan ID card before you can get medicine or services.</w:t>
            </w:r>
          </w:p>
          <w:p w14:paraId="27F2CED7" w14:textId="77777777" w:rsidR="00865343" w:rsidRDefault="00865343" w:rsidP="00F04688">
            <w:pPr>
              <w:pStyle w:val="iBAAGStandardText"/>
            </w:pPr>
          </w:p>
          <w:p w14:paraId="28F5D06B" w14:textId="77777777" w:rsidR="00865343" w:rsidRDefault="00865343" w:rsidP="00F04688">
            <w:pPr>
              <w:pStyle w:val="iBAAGStandardTextBold"/>
            </w:pPr>
            <w:r>
              <w:t xml:space="preserve">When do I need to call? </w:t>
            </w:r>
          </w:p>
          <w:p w14:paraId="79496931" w14:textId="77777777" w:rsidR="00865343" w:rsidRDefault="00865343" w:rsidP="00F04688">
            <w:pPr>
              <w:pStyle w:val="iBAAGLevel1Bullets"/>
              <w:ind w:left="720"/>
            </w:pPr>
            <w:r>
              <w:t>5 business days before scheduled services</w:t>
            </w:r>
          </w:p>
          <w:p w14:paraId="10557237" w14:textId="77777777" w:rsidR="00865343" w:rsidRDefault="00865343" w:rsidP="00F04688">
            <w:pPr>
              <w:pStyle w:val="iBAAGLevel1Bullets"/>
              <w:ind w:left="720"/>
            </w:pPr>
            <w:r>
              <w:t xml:space="preserve">As soon as possible for non-scheduled services </w:t>
            </w:r>
          </w:p>
          <w:p w14:paraId="390B73BC" w14:textId="77777777" w:rsidR="00865343" w:rsidRDefault="00865343" w:rsidP="00F04688">
            <w:pPr>
              <w:pStyle w:val="iBAAGStandardText"/>
            </w:pPr>
          </w:p>
          <w:p w14:paraId="0763BF47" w14:textId="77777777" w:rsidR="00865343" w:rsidRDefault="00865343" w:rsidP="00F04688">
            <w:pPr>
              <w:pStyle w:val="iBAAGStandardTextBold"/>
            </w:pPr>
            <w:r>
              <w:t xml:space="preserve">If you don’t get prior authorization, you pay: </w:t>
            </w:r>
          </w:p>
          <w:p w14:paraId="18ADC151" w14:textId="77777777" w:rsidR="00865343" w:rsidRPr="00F5118E" w:rsidRDefault="00865343" w:rsidP="00F04688">
            <w:pPr>
              <w:pStyle w:val="iBAAGStandardText"/>
              <w:rPr>
                <w:rStyle w:val="MandateStandardTextChar"/>
                <w:color w:val="000000" w:themeColor="text1"/>
              </w:rPr>
            </w:pPr>
            <w:r>
              <w:rPr>
                <w:rStyle w:val="MandateTextBoldChar"/>
                <w:color w:val="000000" w:themeColor="text1"/>
              </w:rPr>
              <w:t>50%</w:t>
            </w:r>
            <w:r w:rsidRPr="00F5118E">
              <w:rPr>
                <w:rStyle w:val="MandateStandardTextChar"/>
                <w:color w:val="000000" w:themeColor="text1"/>
              </w:rPr>
              <w:t xml:space="preserve"> co-insurance</w:t>
            </w:r>
          </w:p>
          <w:p w14:paraId="5CDDEE95" w14:textId="77777777" w:rsidR="00865343" w:rsidRPr="00DE556B" w:rsidRDefault="00865343" w:rsidP="00F04688">
            <w:pPr>
              <w:pStyle w:val="iBAAGStandardText"/>
            </w:pPr>
          </w:p>
        </w:tc>
        <w:tc>
          <w:tcPr>
            <w:tcW w:w="2491" w:type="dxa"/>
            <w:shd w:val="clear" w:color="auto" w:fill="FFFFFF" w:themeFill="background1"/>
          </w:tcPr>
          <w:p w14:paraId="49169FC6" w14:textId="77777777" w:rsidR="00865343" w:rsidRDefault="00865343" w:rsidP="00F04688">
            <w:pPr>
              <w:pStyle w:val="iBAAGStandardText"/>
            </w:pPr>
            <w:r>
              <w:lastRenderedPageBreak/>
              <w:t xml:space="preserve">Limited to children under </w:t>
            </w:r>
            <w:r w:rsidRPr="004269D0">
              <w:rPr>
                <w:rStyle w:val="iBAAGStandardTextBoldChar"/>
              </w:rPr>
              <w:t>6</w:t>
            </w:r>
            <w:r>
              <w:t xml:space="preserve"> months of age.</w:t>
            </w:r>
            <w:r w:rsidRPr="00F13EDA">
              <w:t xml:space="preserve"> </w:t>
            </w:r>
          </w:p>
          <w:p w14:paraId="03FC3A03" w14:textId="77777777" w:rsidR="00865343" w:rsidRDefault="00865343" w:rsidP="00F04688">
            <w:pPr>
              <w:pStyle w:val="iBAAGStandardText"/>
            </w:pPr>
          </w:p>
          <w:p w14:paraId="7E4A38B6" w14:textId="77777777" w:rsidR="00865343" w:rsidRPr="00DE556B" w:rsidRDefault="00865343" w:rsidP="00F04688">
            <w:r>
              <w:t>Pa</w:t>
            </w:r>
            <w:r w:rsidRPr="00FC62B8">
              <w:t xml:space="preserve">steurized donated human breast milk may </w:t>
            </w:r>
            <w:r w:rsidRPr="00FC62B8">
              <w:lastRenderedPageBreak/>
              <w:t xml:space="preserve">include human milk fortifiers if indicated by </w:t>
            </w:r>
            <w:r>
              <w:t>your doctor</w:t>
            </w:r>
            <w:r w:rsidRPr="00FC62B8">
              <w:t>.</w:t>
            </w:r>
          </w:p>
        </w:tc>
      </w:tr>
      <w:tr w:rsidR="00A673A1" w:rsidRPr="00DE556B" w14:paraId="587178CA" w14:textId="77777777" w:rsidTr="00A277A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A277A5">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2" w:name="Pregnancy_Maternity_Services"/>
            <w:r w:rsidRPr="00DE556B">
              <w:t>Pregnancy - Maternity Services</w:t>
            </w:r>
            <w:bookmarkEnd w:id="72"/>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lastRenderedPageBreak/>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lastRenderedPageBreak/>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lastRenderedPageBreak/>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lastRenderedPageBreak/>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lastRenderedPageBreak/>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lastRenderedPageBreak/>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081FCD08"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903" w14:textId="2BF9D811" w:rsidR="00D36319" w:rsidRPr="00DE556B" w:rsidRDefault="00D36319" w:rsidP="006A6DDF">
            <w:pPr>
              <w:pStyle w:val="iBAAGStandardText"/>
            </w:pP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lastRenderedPageBreak/>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5"/>
        <w:gridCol w:w="2490"/>
        <w:gridCol w:w="2490"/>
        <w:gridCol w:w="2490"/>
        <w:gridCol w:w="2496"/>
        <w:gridCol w:w="26"/>
      </w:tblGrid>
      <w:tr w:rsidR="00613781" w:rsidRPr="00DE556B" w14:paraId="5871791A" w14:textId="77777777" w:rsidTr="005414AF">
        <w:tc>
          <w:tcPr>
            <w:tcW w:w="13507" w:type="dxa"/>
            <w:gridSpan w:val="6"/>
            <w:shd w:val="clear" w:color="auto" w:fill="DAEEF3"/>
          </w:tcPr>
          <w:p w14:paraId="58717919" w14:textId="1BC0F9A2" w:rsidR="00613781" w:rsidRPr="00DE556B" w:rsidRDefault="00613781" w:rsidP="006A6DDF">
            <w:pPr>
              <w:pStyle w:val="iBAAGMajorSectionHeader"/>
            </w:pPr>
            <w:bookmarkStart w:id="73" w:name="Physician_Services_Section"/>
            <w:r w:rsidRPr="00DE556B">
              <w:t>Physician Services</w:t>
            </w:r>
            <w:bookmarkEnd w:id="73"/>
          </w:p>
        </w:tc>
      </w:tr>
      <w:tr w:rsidR="00613781" w:rsidRPr="00DE556B" w14:paraId="58717921" w14:textId="77777777" w:rsidTr="005414AF">
        <w:tblPrEx>
          <w:shd w:val="clear" w:color="auto" w:fill="auto"/>
        </w:tblPrEx>
        <w:trPr>
          <w:gridAfter w:val="1"/>
          <w:wAfter w:w="26" w:type="dxa"/>
        </w:trPr>
        <w:tc>
          <w:tcPr>
            <w:tcW w:w="3515"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0"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5414AF">
        <w:tblPrEx>
          <w:shd w:val="clear" w:color="auto" w:fill="auto"/>
        </w:tblPrEx>
        <w:trPr>
          <w:gridAfter w:val="1"/>
          <w:wAfter w:w="26" w:type="dxa"/>
        </w:trPr>
        <w:tc>
          <w:tcPr>
            <w:tcW w:w="3515" w:type="dxa"/>
            <w:shd w:val="clear" w:color="auto" w:fill="FFFFFF" w:themeFill="background1"/>
          </w:tcPr>
          <w:p w14:paraId="58717922" w14:textId="77777777" w:rsidR="008B5D1C" w:rsidRPr="00DE556B" w:rsidRDefault="008B5D1C" w:rsidP="001967A9">
            <w:pPr>
              <w:pStyle w:val="iBAAGSituationBoxName"/>
            </w:pPr>
            <w:bookmarkStart w:id="74" w:name="Allergy_Injections"/>
            <w:r w:rsidRPr="00DE556B">
              <w:t>Allergy Injections</w:t>
            </w:r>
            <w:bookmarkEnd w:id="74"/>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0" w:type="dxa"/>
            <w:shd w:val="clear" w:color="auto" w:fill="FFFFFF" w:themeFill="background1"/>
          </w:tcPr>
          <w:p w14:paraId="20780D92" w14:textId="2DC79E61" w:rsidR="008B5629" w:rsidRPr="00DE556B" w:rsidRDefault="008B5629">
            <w:pPr>
              <w:rPr>
                <w:rFonts w:eastAsia="Times New Roman" w:cs="Times New Roman"/>
                <w:szCs w:val="24"/>
              </w:rPr>
            </w:pPr>
            <w:r w:rsidRPr="00DE556B">
              <w:t xml:space="preserve">Primary Doctor: </w:t>
            </w:r>
          </w:p>
          <w:p w14:paraId="6C4CC992" w14:textId="0DC2BBE0" w:rsidR="008B5629" w:rsidRPr="00DE556B" w:rsidRDefault="008B5629" w:rsidP="008B5629">
            <w:pPr>
              <w:pStyle w:val="iBAAGStandardText"/>
            </w:pPr>
            <w:r w:rsidRPr="00DE556B">
              <w:rPr>
                <w:rStyle w:val="InstructionalTextChar"/>
              </w:rPr>
              <w:t xml:space="preserve"> </w:t>
            </w:r>
            <w:r w:rsidR="005F1232">
              <w:rPr>
                <w:rStyle w:val="iBAAGStandardTextBoldChar"/>
              </w:rPr>
              <w:t>0%</w:t>
            </w:r>
            <w:r w:rsidRPr="00DE556B">
              <w:t xml:space="preserve"> co-insurance, after you pay the deductible. </w:t>
            </w:r>
          </w:p>
          <w:p w14:paraId="50C8CD72" w14:textId="77777777" w:rsidR="008B5629" w:rsidRPr="00DE556B" w:rsidRDefault="008B5629" w:rsidP="008B5629">
            <w:pPr>
              <w:pStyle w:val="iBAAGStandardText"/>
            </w:pPr>
          </w:p>
          <w:p w14:paraId="6DFD6538" w14:textId="77777777" w:rsidR="008B5629" w:rsidRPr="00DE556B" w:rsidRDefault="008B5629" w:rsidP="008B5629">
            <w:r w:rsidRPr="00DE556B">
              <w:t xml:space="preserve">Specialist: </w:t>
            </w:r>
          </w:p>
          <w:p w14:paraId="332A3570" w14:textId="056E3B35" w:rsidR="008B5629" w:rsidRPr="00DE556B" w:rsidRDefault="00C30B10" w:rsidP="008B5629">
            <w:pPr>
              <w:pStyle w:val="iBAAGStandardText"/>
            </w:pPr>
            <w:r w:rsidRPr="00DE556B" w:rsidDel="00C30B10">
              <w:rPr>
                <w:rStyle w:val="InstructionalTextChar"/>
              </w:rPr>
              <w:t xml:space="preserve"> </w:t>
            </w:r>
            <w:r w:rsidR="005F1232">
              <w:rPr>
                <w:rStyle w:val="iBAAGStandardTextBoldChar"/>
              </w:rPr>
              <w:t>0%</w:t>
            </w:r>
            <w:r w:rsidR="008B5629" w:rsidRPr="00DE556B">
              <w:t xml:space="preserve"> co-insurance, after you pay the deductible.</w:t>
            </w:r>
          </w:p>
          <w:p w14:paraId="3824DE06" w14:textId="77777777" w:rsidR="008B5629" w:rsidRPr="00DE556B" w:rsidRDefault="008B5629" w:rsidP="008B5629">
            <w:pPr>
              <w:pStyle w:val="iBAAGStandardText"/>
            </w:pP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0" w:type="dxa"/>
            <w:shd w:val="clear" w:color="auto" w:fill="FFFFFF" w:themeFill="background1"/>
          </w:tcPr>
          <w:p w14:paraId="09F64201" w14:textId="162DDE76" w:rsidR="008B5629" w:rsidRPr="00DE556B" w:rsidRDefault="008B5629" w:rsidP="008B5629">
            <w:pPr>
              <w:pStyle w:val="iBAAGStandardText"/>
            </w:pPr>
            <w:r w:rsidRPr="00DE556B">
              <w:t xml:space="preserve">Primary Doctor: </w:t>
            </w:r>
            <w:r w:rsidR="00C30B10" w:rsidRPr="00DE556B" w:rsidDel="00C30B10">
              <w:t xml:space="preserve"> </w:t>
            </w:r>
            <w:r w:rsidRPr="00DE556B">
              <w:rPr>
                <w:rStyle w:val="iBAAGStandardTextBoldChar"/>
              </w:rPr>
              <w:t>$</w:t>
            </w:r>
            <w:r w:rsidR="00C30B10">
              <w:rPr>
                <w:rStyle w:val="iBAAGStandardTextBoldChar"/>
              </w:rPr>
              <w:t>30</w:t>
            </w:r>
            <w:r w:rsidRPr="00DE556B">
              <w:t xml:space="preserve"> co-pay per visit. The annual deductible does not apply.</w:t>
            </w:r>
          </w:p>
          <w:p w14:paraId="474EDFE7" w14:textId="77777777" w:rsidR="008B5629" w:rsidRPr="00DE556B" w:rsidRDefault="008B5629" w:rsidP="008B5629">
            <w:pPr>
              <w:pStyle w:val="iBAAGStandardText"/>
              <w:rPr>
                <w:rStyle w:val="InstructionalTextChar"/>
              </w:rPr>
            </w:pPr>
          </w:p>
          <w:p w14:paraId="116AC773" w14:textId="7656CCFD" w:rsidR="008B5629" w:rsidRPr="00DE556B" w:rsidRDefault="008B5629" w:rsidP="008B5629">
            <w:pPr>
              <w:pStyle w:val="iBAAGStandardText"/>
            </w:pPr>
            <w:r w:rsidRPr="00DE556B">
              <w:t xml:space="preserve">Specialist: </w:t>
            </w:r>
          </w:p>
          <w:p w14:paraId="605A0AFC" w14:textId="5DA6891E" w:rsidR="008B5629" w:rsidRPr="00DE556B" w:rsidRDefault="008B5629" w:rsidP="008B5629">
            <w:pPr>
              <w:pStyle w:val="iBAAGStandardText"/>
            </w:pPr>
            <w:r w:rsidRPr="00DE556B">
              <w:rPr>
                <w:rStyle w:val="iBAAGStandardTextBoldChar"/>
              </w:rPr>
              <w:t>$</w:t>
            </w:r>
            <w:r w:rsidR="00C30B10">
              <w:rPr>
                <w:rStyle w:val="iBAAGStandardTextBoldChar"/>
              </w:rPr>
              <w:t>30</w:t>
            </w:r>
            <w:r w:rsidRPr="00DE556B">
              <w:t xml:space="preserve"> co-pay per visit. 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0" w:type="dxa"/>
            <w:shd w:val="clear" w:color="auto" w:fill="FFFFFF" w:themeFill="background1"/>
          </w:tcPr>
          <w:p w14:paraId="351EE512" w14:textId="5BF8BE57" w:rsidR="008B5629" w:rsidRPr="00DE556B" w:rsidRDefault="008B5629" w:rsidP="008B5629">
            <w:pPr>
              <w:pStyle w:val="iBAAGStandardText"/>
            </w:pPr>
            <w:r w:rsidRPr="00DE556B">
              <w:t xml:space="preserve">Primary Doctor: </w:t>
            </w:r>
            <w:r w:rsidR="005F1232">
              <w:rPr>
                <w:rStyle w:val="iBAAGStandardTextBoldChar"/>
              </w:rPr>
              <w:t>30%</w:t>
            </w:r>
            <w:r w:rsidRPr="00DE556B">
              <w:t xml:space="preserve"> co-insurance, after you pay the deductible.</w:t>
            </w:r>
          </w:p>
          <w:p w14:paraId="7D46A6E5" w14:textId="77777777" w:rsidR="008B5629" w:rsidRPr="00DE556B" w:rsidRDefault="008B5629" w:rsidP="008B5629">
            <w:pPr>
              <w:pStyle w:val="iBAAGStandardText"/>
            </w:pPr>
          </w:p>
          <w:p w14:paraId="1A7DAAB6" w14:textId="70AAE685" w:rsidR="008B5629" w:rsidRPr="00DE556B" w:rsidRDefault="008B5629" w:rsidP="008B5629">
            <w:pPr>
              <w:pStyle w:val="iBAAGStandardText"/>
            </w:pPr>
            <w:r w:rsidRPr="00DE556B">
              <w:t xml:space="preserve">Specialist: </w:t>
            </w:r>
            <w:r w:rsidR="005F1232">
              <w:rPr>
                <w:rStyle w:val="iBAAGStandardTextBoldChar"/>
              </w:rPr>
              <w:t>30%</w:t>
            </w:r>
            <w:r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6"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5414AF">
        <w:tblPrEx>
          <w:shd w:val="clear" w:color="auto" w:fill="auto"/>
        </w:tblPrEx>
        <w:trPr>
          <w:gridAfter w:val="1"/>
          <w:wAfter w:w="26" w:type="dxa"/>
        </w:trPr>
        <w:tc>
          <w:tcPr>
            <w:tcW w:w="3515"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0"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5414AF">
        <w:tblPrEx>
          <w:shd w:val="clear" w:color="auto" w:fill="auto"/>
        </w:tblPrEx>
        <w:trPr>
          <w:gridAfter w:val="1"/>
          <w:wAfter w:w="26" w:type="dxa"/>
        </w:trPr>
        <w:tc>
          <w:tcPr>
            <w:tcW w:w="3515" w:type="dxa"/>
            <w:shd w:val="clear" w:color="auto" w:fill="FFFFFF" w:themeFill="background1"/>
          </w:tcPr>
          <w:p w14:paraId="1274ECCF" w14:textId="70E205B9" w:rsidR="00DF2F6C" w:rsidRDefault="00772DC4" w:rsidP="001967A9">
            <w:pPr>
              <w:pStyle w:val="iBAAGSituationBoxName"/>
              <w:rPr>
                <w:rStyle w:val="InstructionalTextChar"/>
                <w:b/>
              </w:rPr>
            </w:pPr>
            <w:bookmarkStart w:id="75" w:name="_DV_C993"/>
            <w:r w:rsidDel="00772DC4">
              <w:t xml:space="preserve"> </w:t>
            </w:r>
            <w:bookmarkStart w:id="76" w:name="_DV_C994"/>
            <w:bookmarkStart w:id="77" w:name="Enhanced_Physical_Exam_Ningen_Doc"/>
            <w:bookmarkStart w:id="78" w:name="Enhanced_Physical_Exam_Ningen_Dock"/>
            <w:bookmarkEnd w:id="75"/>
            <w:r w:rsidR="001572DB" w:rsidRPr="00DE556B">
              <w:t>Enhanced Physical Examination</w:t>
            </w:r>
            <w:r w:rsidR="00DF2F6C">
              <w:rPr>
                <w:rStyle w:val="InstructionalTextChar"/>
                <w:b/>
              </w:rPr>
              <w:t xml:space="preserve"> </w:t>
            </w:r>
          </w:p>
          <w:bookmarkEnd w:id="76"/>
          <w:bookmarkEnd w:id="77"/>
          <w:bookmarkEnd w:id="78"/>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0" w:type="dxa"/>
            <w:shd w:val="clear" w:color="auto" w:fill="FFFFFF" w:themeFill="background1"/>
          </w:tcPr>
          <w:p w14:paraId="211C6702" w14:textId="4D3E3E8A"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17B4BFEB" w14:textId="77777777" w:rsidR="00486919" w:rsidRPr="006141D1" w:rsidRDefault="00486919" w:rsidP="001572DB">
            <w:pPr>
              <w:pStyle w:val="iBAAGStandardText"/>
              <w:rPr>
                <w:rStyle w:val="InstructionalTextChar"/>
              </w:rPr>
            </w:pPr>
          </w:p>
          <w:p w14:paraId="54A5DEEC" w14:textId="1FD0FB27" w:rsidR="00486919" w:rsidRPr="006141D1" w:rsidRDefault="00486919" w:rsidP="00CA57F6">
            <w:pPr>
              <w:pStyle w:val="iBAAGStandardText"/>
            </w:pPr>
          </w:p>
        </w:tc>
        <w:tc>
          <w:tcPr>
            <w:tcW w:w="2490" w:type="dxa"/>
            <w:shd w:val="clear" w:color="auto" w:fill="FFFFFF" w:themeFill="background1"/>
          </w:tcPr>
          <w:p w14:paraId="7EA5EF90" w14:textId="58E4D987" w:rsidR="006141D1" w:rsidRPr="006141D1" w:rsidRDefault="006141D1" w:rsidP="006141D1">
            <w:pPr>
              <w:pStyle w:val="iBAAGStandardText"/>
            </w:pPr>
            <w:r w:rsidRPr="006141D1">
              <w:t>Network benefits are not covered.</w:t>
            </w:r>
          </w:p>
          <w:p w14:paraId="5C07DD41" w14:textId="77777777" w:rsidR="006141D1" w:rsidRPr="006141D1" w:rsidRDefault="006141D1" w:rsidP="006141D1">
            <w:pPr>
              <w:pStyle w:val="iBAAGStandardText"/>
            </w:pPr>
          </w:p>
          <w:p w14:paraId="76B7C739" w14:textId="1607801D" w:rsidR="006141D1" w:rsidRPr="006141D1" w:rsidRDefault="006141D1" w:rsidP="006141D1">
            <w:pPr>
              <w:pStyle w:val="iBAAGStandardText"/>
            </w:pPr>
          </w:p>
          <w:p w14:paraId="7A65D614" w14:textId="2CEF97F9" w:rsidR="001572DB" w:rsidRPr="006141D1" w:rsidRDefault="001572DB" w:rsidP="00486919">
            <w:pPr>
              <w:pStyle w:val="iBAAGStandardText"/>
            </w:pPr>
          </w:p>
        </w:tc>
        <w:tc>
          <w:tcPr>
            <w:tcW w:w="2490" w:type="dxa"/>
            <w:shd w:val="clear" w:color="auto" w:fill="FFFFFF" w:themeFill="background1"/>
          </w:tcPr>
          <w:p w14:paraId="11B712DC" w14:textId="50D11993" w:rsidR="006141D1" w:rsidRPr="006141D1" w:rsidRDefault="006141D1" w:rsidP="006141D1">
            <w:pPr>
              <w:pStyle w:val="iBAAGStandardText"/>
            </w:pPr>
            <w:r w:rsidRPr="006141D1">
              <w:t>Out-of-network benefits are not covered.</w:t>
            </w:r>
          </w:p>
          <w:p w14:paraId="43FC3A9F" w14:textId="77777777" w:rsidR="006141D1" w:rsidRPr="006141D1" w:rsidRDefault="006141D1" w:rsidP="006141D1">
            <w:pPr>
              <w:pStyle w:val="iBAAGStandardText"/>
            </w:pPr>
          </w:p>
          <w:p w14:paraId="49DC46BF" w14:textId="57E779E0" w:rsidR="006141D1" w:rsidRPr="006141D1" w:rsidRDefault="006141D1" w:rsidP="006141D1">
            <w:pPr>
              <w:pStyle w:val="iBAAGStandardText"/>
            </w:pPr>
          </w:p>
          <w:p w14:paraId="2292F517" w14:textId="77777777" w:rsidR="006141D1" w:rsidRPr="006141D1" w:rsidRDefault="006141D1" w:rsidP="006141D1">
            <w:r w:rsidRPr="006141D1">
              <w:t xml:space="preserve"> </w:t>
            </w:r>
          </w:p>
          <w:p w14:paraId="470A712F" w14:textId="258FA636" w:rsidR="006141D1" w:rsidRPr="006141D1" w:rsidRDefault="006141D1" w:rsidP="00A07E12"/>
          <w:p w14:paraId="2FD2AF02" w14:textId="6C4798A0" w:rsidR="001572DB" w:rsidRPr="006141D1" w:rsidRDefault="001572DB" w:rsidP="00486919">
            <w:pPr>
              <w:pStyle w:val="iBAAGStandardText"/>
            </w:pPr>
          </w:p>
        </w:tc>
        <w:tc>
          <w:tcPr>
            <w:tcW w:w="2496" w:type="dxa"/>
            <w:shd w:val="clear" w:color="auto" w:fill="FFFFFF" w:themeFill="background1"/>
          </w:tcPr>
          <w:p w14:paraId="2AAC01F0" w14:textId="6DD536DA" w:rsidR="006141D1" w:rsidRPr="006141D1" w:rsidRDefault="00DA55DD" w:rsidP="006141D1">
            <w:pPr>
              <w:pStyle w:val="iBAAGStandardText"/>
              <w:rPr>
                <w:rStyle w:val="InstructionalTextChar"/>
              </w:rPr>
            </w:pPr>
            <w:bookmarkStart w:id="79" w:name="_DV_C1026"/>
            <w:r w:rsidRPr="006141D1">
              <w:t>No coverage for enhanced physical examination.</w:t>
            </w:r>
            <w:r w:rsidR="006141D1" w:rsidRPr="006141D1">
              <w:t xml:space="preserve"> </w:t>
            </w:r>
          </w:p>
          <w:p w14:paraId="4090AF3A" w14:textId="4595376C" w:rsidR="001572DB" w:rsidRPr="006141D1" w:rsidRDefault="006141D1">
            <w:pPr>
              <w:pStyle w:val="iBAAGStandardText"/>
            </w:pPr>
            <w:r w:rsidRPr="006141D1">
              <w:rPr>
                <w:rStyle w:val="InstructionalTextChar"/>
              </w:rPr>
              <w:t xml:space="preserve"> </w:t>
            </w:r>
            <w:bookmarkEnd w:id="79"/>
          </w:p>
        </w:tc>
      </w:tr>
    </w:tbl>
    <w:tbl>
      <w:tblPr>
        <w:tblStyle w:val="TableGrid7"/>
        <w:tblW w:w="134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1"/>
        <w:gridCol w:w="2487"/>
        <w:gridCol w:w="2487"/>
        <w:gridCol w:w="2488"/>
        <w:gridCol w:w="2508"/>
      </w:tblGrid>
      <w:tr w:rsidR="005414AF" w:rsidRPr="00DE556B" w14:paraId="184859E6" w14:textId="77777777" w:rsidTr="00EF1BF5">
        <w:tc>
          <w:tcPr>
            <w:tcW w:w="3511" w:type="dxa"/>
            <w:tcBorders>
              <w:bottom w:val="single" w:sz="4" w:space="0" w:color="000000" w:themeColor="text1"/>
            </w:tcBorders>
            <w:shd w:val="clear" w:color="auto" w:fill="31849B"/>
            <w:vAlign w:val="center"/>
          </w:tcPr>
          <w:p w14:paraId="550BF3E4" w14:textId="77777777" w:rsidR="005414AF" w:rsidRPr="00DE556B" w:rsidRDefault="005414AF" w:rsidP="00C34A6E">
            <w:pPr>
              <w:pStyle w:val="iBAAGTableHeader"/>
            </w:pPr>
            <w:r w:rsidRPr="00DE556B">
              <w:t>Common Medical Event</w:t>
            </w:r>
          </w:p>
        </w:tc>
        <w:tc>
          <w:tcPr>
            <w:tcW w:w="2487" w:type="dxa"/>
            <w:tcBorders>
              <w:bottom w:val="single" w:sz="4" w:space="0" w:color="000000" w:themeColor="text1"/>
            </w:tcBorders>
            <w:shd w:val="clear" w:color="auto" w:fill="31849B"/>
          </w:tcPr>
          <w:p w14:paraId="46985303" w14:textId="77777777" w:rsidR="005414AF" w:rsidRPr="00DE556B" w:rsidRDefault="005414AF" w:rsidP="00C34A6E">
            <w:pPr>
              <w:pStyle w:val="iBAAGTableHeader"/>
            </w:pPr>
            <w:r w:rsidRPr="00DE556B">
              <w:t>Your cost if you use</w:t>
            </w:r>
          </w:p>
          <w:p w14:paraId="5CB5641E" w14:textId="77777777" w:rsidR="005414AF" w:rsidRPr="00DE556B" w:rsidRDefault="005414AF" w:rsidP="00C34A6E">
            <w:pPr>
              <w:pStyle w:val="iBAAGTableHeader"/>
            </w:pPr>
            <w:r w:rsidRPr="00DE556B">
              <w:t>International benefits</w:t>
            </w:r>
          </w:p>
        </w:tc>
        <w:tc>
          <w:tcPr>
            <w:tcW w:w="2487" w:type="dxa"/>
            <w:tcBorders>
              <w:bottom w:val="single" w:sz="4" w:space="0" w:color="000000" w:themeColor="text1"/>
            </w:tcBorders>
            <w:shd w:val="clear" w:color="auto" w:fill="31849B"/>
            <w:vAlign w:val="center"/>
          </w:tcPr>
          <w:p w14:paraId="35CEBE6C" w14:textId="77777777" w:rsidR="005414AF" w:rsidRPr="00DE556B" w:rsidRDefault="005414AF" w:rsidP="00C34A6E">
            <w:pPr>
              <w:pStyle w:val="iBAAGTableHeader"/>
            </w:pPr>
            <w:r w:rsidRPr="00DE556B">
              <w:t>Your cost if you use</w:t>
            </w:r>
          </w:p>
          <w:p w14:paraId="576C01CF" w14:textId="77777777" w:rsidR="005414AF" w:rsidRPr="00DE556B" w:rsidRDefault="005414AF" w:rsidP="00C34A6E">
            <w:pPr>
              <w:pStyle w:val="iBAAGTableHeader"/>
            </w:pPr>
            <w:r w:rsidRPr="00DE556B">
              <w:t>U.S. Network benefits</w:t>
            </w:r>
          </w:p>
        </w:tc>
        <w:tc>
          <w:tcPr>
            <w:tcW w:w="2488" w:type="dxa"/>
            <w:tcBorders>
              <w:bottom w:val="single" w:sz="4" w:space="0" w:color="000000" w:themeColor="text1"/>
            </w:tcBorders>
            <w:shd w:val="clear" w:color="auto" w:fill="31849B"/>
            <w:vAlign w:val="center"/>
          </w:tcPr>
          <w:p w14:paraId="658E5477" w14:textId="77777777" w:rsidR="005414AF" w:rsidRPr="00DE556B" w:rsidRDefault="005414AF" w:rsidP="00C34A6E">
            <w:pPr>
              <w:pStyle w:val="iBAAGTableHeader"/>
            </w:pPr>
            <w:r w:rsidRPr="00DE556B">
              <w:t>Your cost if you use U.S.</w:t>
            </w:r>
          </w:p>
          <w:p w14:paraId="204B3326" w14:textId="77777777" w:rsidR="005414AF" w:rsidRPr="00DE556B" w:rsidRDefault="005414AF" w:rsidP="00C34A6E">
            <w:pPr>
              <w:pStyle w:val="iBAAGTableHeader"/>
            </w:pPr>
            <w:r w:rsidRPr="00DE556B">
              <w:t>Out-of-Network benefits</w:t>
            </w:r>
          </w:p>
        </w:tc>
        <w:tc>
          <w:tcPr>
            <w:tcW w:w="2508" w:type="dxa"/>
            <w:tcBorders>
              <w:bottom w:val="single" w:sz="4" w:space="0" w:color="000000" w:themeColor="text1"/>
            </w:tcBorders>
            <w:shd w:val="clear" w:color="auto" w:fill="31849B"/>
            <w:vAlign w:val="center"/>
          </w:tcPr>
          <w:p w14:paraId="7FF5EB14" w14:textId="77777777" w:rsidR="005414AF" w:rsidRPr="00DE556B" w:rsidRDefault="005414AF" w:rsidP="00C34A6E">
            <w:pPr>
              <w:pStyle w:val="iBAAGTableHeader"/>
            </w:pPr>
            <w:r w:rsidRPr="00DE556B">
              <w:t>Limits &amp; Exceptions</w:t>
            </w:r>
          </w:p>
        </w:tc>
      </w:tr>
      <w:tr w:rsidR="005414AF" w:rsidRPr="006141D1" w14:paraId="3B8F685D" w14:textId="77777777" w:rsidTr="00EF1BF5">
        <w:tc>
          <w:tcPr>
            <w:tcW w:w="3511" w:type="dxa"/>
            <w:shd w:val="clear" w:color="auto" w:fill="FFFFFF" w:themeFill="background1"/>
          </w:tcPr>
          <w:p w14:paraId="2AAD9B4E" w14:textId="77777777" w:rsidR="005414AF" w:rsidRDefault="005414AF" w:rsidP="00C34A6E">
            <w:pPr>
              <w:pStyle w:val="iBAAGSituationBoxName"/>
            </w:pPr>
            <w:bookmarkStart w:id="80" w:name="Hemophilia_Services"/>
            <w:r>
              <w:t>Hemophilia Services</w:t>
            </w:r>
            <w:bookmarkEnd w:id="80"/>
          </w:p>
          <w:p w14:paraId="612BD580" w14:textId="77777777" w:rsidR="005414AF" w:rsidRDefault="005414AF" w:rsidP="00C34A6E">
            <w:pPr>
              <w:pStyle w:val="iBAAGStandardText"/>
            </w:pPr>
          </w:p>
          <w:p w14:paraId="69AA8B5B" w14:textId="77777777" w:rsidR="005414AF" w:rsidRDefault="005414AF" w:rsidP="00C34A6E">
            <w:pPr>
              <w:pStyle w:val="iBAAGStandardText"/>
            </w:pPr>
            <w:r>
              <w:t>Coverage is provided for home t</w:t>
            </w:r>
            <w:r w:rsidRPr="00345F56">
              <w:t>reatment of routine bleeding episodes</w:t>
            </w:r>
            <w:r>
              <w:t>.</w:t>
            </w:r>
          </w:p>
          <w:p w14:paraId="4EB10590" w14:textId="77777777" w:rsidR="005414AF" w:rsidRDefault="005414AF" w:rsidP="00C34A6E">
            <w:pPr>
              <w:pStyle w:val="iBAAGStandardText"/>
            </w:pPr>
          </w:p>
          <w:p w14:paraId="782F478A" w14:textId="77777777" w:rsidR="005414AF" w:rsidRDefault="005414AF" w:rsidP="00C34A6E">
            <w:pPr>
              <w:pStyle w:val="iBAAGStandardText"/>
            </w:pPr>
            <w:r>
              <w:t>Benefits include:</w:t>
            </w:r>
          </w:p>
          <w:p w14:paraId="48D87E5B" w14:textId="77777777" w:rsidR="005414AF" w:rsidRDefault="005414AF" w:rsidP="00C34A6E">
            <w:pPr>
              <w:pStyle w:val="iBAAGLevel1Bullets"/>
              <w:ind w:left="720"/>
            </w:pPr>
            <w:r>
              <w:t>Blood products</w:t>
            </w:r>
          </w:p>
          <w:p w14:paraId="34744166" w14:textId="77777777" w:rsidR="005414AF" w:rsidRDefault="005414AF" w:rsidP="00C34A6E">
            <w:pPr>
              <w:pStyle w:val="iBAAGLevel1Bullets"/>
              <w:ind w:left="720"/>
            </w:pPr>
            <w:r>
              <w:t>Blood infusion equipment</w:t>
            </w:r>
          </w:p>
          <w:p w14:paraId="6AFDC5D0" w14:textId="77777777" w:rsidR="005414AF" w:rsidRDefault="005414AF" w:rsidP="00C34A6E">
            <w:pPr>
              <w:pStyle w:val="iBAAGStandardText"/>
            </w:pPr>
          </w:p>
          <w:p w14:paraId="249A9BA6" w14:textId="77777777" w:rsidR="005414AF" w:rsidRDefault="005414AF" w:rsidP="00C34A6E">
            <w:pPr>
              <w:pStyle w:val="iBAAGStandardTextBold"/>
            </w:pPr>
            <w:r>
              <w:t xml:space="preserve">Want more information? </w:t>
            </w:r>
          </w:p>
          <w:p w14:paraId="5A51F61C" w14:textId="77777777" w:rsidR="005414AF" w:rsidRDefault="005414AF" w:rsidP="00C34A6E">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155B82F7" w14:textId="77777777" w:rsidR="005414AF" w:rsidRPr="00DE556B" w:rsidRDefault="005414AF" w:rsidP="00C34A6E">
            <w:pPr>
              <w:pStyle w:val="iBAAGStandardText"/>
            </w:pPr>
          </w:p>
        </w:tc>
        <w:tc>
          <w:tcPr>
            <w:tcW w:w="2487" w:type="dxa"/>
            <w:shd w:val="clear" w:color="auto" w:fill="FFFFFF" w:themeFill="background1"/>
          </w:tcPr>
          <w:p w14:paraId="6876BED8" w14:textId="77777777" w:rsidR="007A16AF" w:rsidRDefault="007A16AF" w:rsidP="007A16AF">
            <w:pPr>
              <w:pStyle w:val="iBAAGStandardText"/>
            </w:pPr>
            <w:r>
              <w:rPr>
                <w:rStyle w:val="iBAAGStandardTextBoldChar"/>
              </w:rPr>
              <w:t>0%</w:t>
            </w:r>
            <w:r>
              <w:t xml:space="preserve"> </w:t>
            </w:r>
            <w:r w:rsidRPr="00F13EDA">
              <w:t>co-insurance, after you pay the deductible.</w:t>
            </w:r>
            <w:r>
              <w:t xml:space="preserve"> </w:t>
            </w:r>
          </w:p>
          <w:p w14:paraId="7A85F954" w14:textId="77777777" w:rsidR="005414AF" w:rsidRDefault="005414AF" w:rsidP="00C34A6E">
            <w:pPr>
              <w:pStyle w:val="iBAAGStandardText"/>
            </w:pPr>
          </w:p>
          <w:p w14:paraId="00BAF5C5" w14:textId="77777777" w:rsidR="005414AF" w:rsidRDefault="005414AF" w:rsidP="00C34A6E">
            <w:pPr>
              <w:pStyle w:val="iBAAGStandardTextBold"/>
            </w:pPr>
            <w:r>
              <w:t>Is prior authorization needed?</w:t>
            </w:r>
          </w:p>
          <w:p w14:paraId="1F73298F" w14:textId="77777777" w:rsidR="005414AF" w:rsidRDefault="005414AF" w:rsidP="00C34A6E">
            <w:pPr>
              <w:pStyle w:val="iBAAGStandardText"/>
            </w:pPr>
            <w:r>
              <w:t>No</w:t>
            </w:r>
          </w:p>
          <w:p w14:paraId="200E2620" w14:textId="77777777" w:rsidR="005414AF" w:rsidRDefault="005414AF" w:rsidP="00C34A6E">
            <w:pPr>
              <w:pStyle w:val="iBAAGStandardText"/>
            </w:pPr>
          </w:p>
          <w:p w14:paraId="59D94A11" w14:textId="77777777" w:rsidR="005414AF" w:rsidRPr="006141D1" w:rsidRDefault="005414AF" w:rsidP="00C34A6E">
            <w:pPr>
              <w:pStyle w:val="iBAAGStandardText"/>
              <w:rPr>
                <w:rStyle w:val="InstructionalTextChar"/>
              </w:rPr>
            </w:pPr>
          </w:p>
          <w:p w14:paraId="7FFB455A" w14:textId="77777777" w:rsidR="005414AF" w:rsidRPr="006141D1" w:rsidRDefault="005414AF" w:rsidP="00C34A6E"/>
          <w:p w14:paraId="65A087AD" w14:textId="77777777" w:rsidR="005414AF" w:rsidRPr="006141D1" w:rsidRDefault="005414AF" w:rsidP="00C34A6E">
            <w:pPr>
              <w:pStyle w:val="iBAAGStandardText"/>
            </w:pPr>
          </w:p>
        </w:tc>
        <w:tc>
          <w:tcPr>
            <w:tcW w:w="2487" w:type="dxa"/>
            <w:shd w:val="clear" w:color="auto" w:fill="FFFFFF" w:themeFill="background1"/>
          </w:tcPr>
          <w:p w14:paraId="5A81ECF6" w14:textId="77777777" w:rsidR="005414AF" w:rsidRDefault="005414AF" w:rsidP="00C34A6E">
            <w:pPr>
              <w:pStyle w:val="iBAAGStandardText"/>
            </w:pPr>
            <w:r>
              <w:rPr>
                <w:rStyle w:val="iBAAGStandardTextBoldChar"/>
              </w:rPr>
              <w:t>0%</w:t>
            </w:r>
            <w:r>
              <w:t xml:space="preserve"> </w:t>
            </w:r>
            <w:r w:rsidRPr="00F13EDA">
              <w:t>co-insurance, after you pay the deductible.</w:t>
            </w:r>
            <w:r>
              <w:t xml:space="preserve"> </w:t>
            </w:r>
          </w:p>
          <w:p w14:paraId="456C6F89" w14:textId="77777777" w:rsidR="005414AF" w:rsidRDefault="005414AF" w:rsidP="00C34A6E">
            <w:pPr>
              <w:pStyle w:val="iBAAGStandardText"/>
            </w:pPr>
          </w:p>
          <w:p w14:paraId="6BFFB043" w14:textId="77777777" w:rsidR="005414AF" w:rsidRDefault="005414AF" w:rsidP="00C34A6E">
            <w:pPr>
              <w:pStyle w:val="iBAAGStandardTextBold"/>
            </w:pPr>
            <w:r>
              <w:t>Is prior authorization needed?</w:t>
            </w:r>
          </w:p>
          <w:p w14:paraId="4B19DDD8" w14:textId="77777777" w:rsidR="005414AF" w:rsidRDefault="005414AF" w:rsidP="00C34A6E">
            <w:pPr>
              <w:pStyle w:val="iBAAGStandardText"/>
            </w:pPr>
            <w:r>
              <w:t>No</w:t>
            </w:r>
          </w:p>
          <w:p w14:paraId="3A6089B3" w14:textId="77777777" w:rsidR="005414AF" w:rsidRDefault="005414AF" w:rsidP="00C34A6E">
            <w:pPr>
              <w:pStyle w:val="iBAAGStandardText"/>
            </w:pPr>
          </w:p>
          <w:p w14:paraId="248F76E3" w14:textId="77777777" w:rsidR="005414AF" w:rsidRPr="006141D1" w:rsidRDefault="005414AF" w:rsidP="00C34A6E">
            <w:pPr>
              <w:pStyle w:val="iBAAGStandardText"/>
              <w:rPr>
                <w:rStyle w:val="InstructionalTextChar"/>
              </w:rPr>
            </w:pPr>
          </w:p>
          <w:p w14:paraId="2ED0BAA8" w14:textId="77777777" w:rsidR="005414AF" w:rsidRPr="006141D1" w:rsidRDefault="005414AF" w:rsidP="00C34A6E">
            <w:pPr>
              <w:pStyle w:val="iBAAGStandardText"/>
            </w:pPr>
          </w:p>
          <w:p w14:paraId="189590DB" w14:textId="77777777" w:rsidR="005414AF" w:rsidRPr="006141D1" w:rsidRDefault="005414AF" w:rsidP="00C34A6E">
            <w:pPr>
              <w:pStyle w:val="iBAAGStandardText"/>
            </w:pPr>
          </w:p>
          <w:p w14:paraId="3CE2E286" w14:textId="77777777" w:rsidR="005414AF" w:rsidRPr="006141D1" w:rsidRDefault="005414AF" w:rsidP="00C34A6E">
            <w:pPr>
              <w:pStyle w:val="iBAAGStandardText"/>
            </w:pPr>
          </w:p>
        </w:tc>
        <w:tc>
          <w:tcPr>
            <w:tcW w:w="2488" w:type="dxa"/>
            <w:shd w:val="clear" w:color="auto" w:fill="FFFFFF" w:themeFill="background1"/>
          </w:tcPr>
          <w:p w14:paraId="6718F4A9" w14:textId="46FBCDF3" w:rsidR="005414AF" w:rsidRDefault="00B86A7D" w:rsidP="00C34A6E">
            <w:pPr>
              <w:pStyle w:val="iBAAGStandardText"/>
            </w:pPr>
            <w:r>
              <w:rPr>
                <w:rStyle w:val="iBAAGStandardTextBoldChar"/>
              </w:rPr>
              <w:t>3</w:t>
            </w:r>
            <w:r w:rsidR="005414AF">
              <w:rPr>
                <w:rStyle w:val="iBAAGStandardTextBoldChar"/>
              </w:rPr>
              <w:t xml:space="preserve">0% </w:t>
            </w:r>
            <w:r w:rsidR="005414AF" w:rsidRPr="00F13EDA">
              <w:t>co-insurance, after you pay the deductible.</w:t>
            </w:r>
            <w:r w:rsidR="005414AF">
              <w:t xml:space="preserve"> </w:t>
            </w:r>
          </w:p>
          <w:p w14:paraId="436EEA42" w14:textId="77777777" w:rsidR="005414AF" w:rsidRDefault="005414AF" w:rsidP="00C34A6E">
            <w:pPr>
              <w:pStyle w:val="iBAAGStandardText"/>
            </w:pPr>
          </w:p>
          <w:p w14:paraId="111DD147" w14:textId="77777777" w:rsidR="005414AF" w:rsidRPr="00C739E6" w:rsidRDefault="005414AF" w:rsidP="00C34A6E">
            <w:pPr>
              <w:pStyle w:val="iBAAGStandardTextBold"/>
            </w:pPr>
            <w:r w:rsidRPr="00C739E6">
              <w:t>Is prior authorization needed?</w:t>
            </w:r>
          </w:p>
          <w:p w14:paraId="3FF24877" w14:textId="77777777" w:rsidR="005414AF" w:rsidRDefault="005414AF" w:rsidP="00C34A6E">
            <w:pPr>
              <w:pStyle w:val="iBAAGStandardText"/>
            </w:pPr>
            <w:r>
              <w:t>Yes</w:t>
            </w:r>
          </w:p>
          <w:p w14:paraId="4CD2D57F" w14:textId="77777777" w:rsidR="005414AF" w:rsidRDefault="005414AF" w:rsidP="00C34A6E">
            <w:pPr>
              <w:pStyle w:val="iBAAGStandardText"/>
            </w:pPr>
            <w:r>
              <w:tab/>
            </w:r>
          </w:p>
          <w:p w14:paraId="4F5541ED" w14:textId="77777777" w:rsidR="005414AF" w:rsidRDefault="005414AF" w:rsidP="00C34A6E">
            <w:pPr>
              <w:pStyle w:val="iBAAGStandardTextBold"/>
            </w:pPr>
            <w:r>
              <w:t>Prior authorization is:</w:t>
            </w:r>
          </w:p>
          <w:p w14:paraId="14CF044E" w14:textId="77777777" w:rsidR="005414AF" w:rsidRDefault="005414AF" w:rsidP="00C34A6E">
            <w:pPr>
              <w:pStyle w:val="iBAAGStandardText"/>
            </w:pPr>
            <w:r w:rsidRPr="00774B34">
              <w:t xml:space="preserve">Getting </w:t>
            </w:r>
            <w:r w:rsidRPr="00593F2E">
              <w:t>approval</w:t>
            </w:r>
            <w:r>
              <w:t xml:space="preserve"> by calling the number listed on your health plan ID card before you can get medicine or services.</w:t>
            </w:r>
          </w:p>
          <w:p w14:paraId="64E4EAB1" w14:textId="77777777" w:rsidR="005414AF" w:rsidRDefault="005414AF" w:rsidP="00C34A6E">
            <w:pPr>
              <w:pStyle w:val="iBAAGStandardText"/>
            </w:pPr>
          </w:p>
          <w:p w14:paraId="3D0C77A5" w14:textId="77777777" w:rsidR="005414AF" w:rsidRDefault="005414AF" w:rsidP="00C34A6E">
            <w:pPr>
              <w:pStyle w:val="iBAAGStandardTextBold"/>
            </w:pPr>
            <w:r>
              <w:t xml:space="preserve">When do I need to call? </w:t>
            </w:r>
          </w:p>
          <w:p w14:paraId="2256CBA3" w14:textId="77777777" w:rsidR="005414AF" w:rsidRDefault="005414AF" w:rsidP="00C34A6E">
            <w:pPr>
              <w:pStyle w:val="iBAAGLevel1Bullets"/>
              <w:ind w:left="720"/>
            </w:pPr>
            <w:r>
              <w:t>5 business days before scheduled services</w:t>
            </w:r>
          </w:p>
          <w:p w14:paraId="76CEE5C2" w14:textId="77777777" w:rsidR="005414AF" w:rsidRDefault="005414AF" w:rsidP="00C34A6E">
            <w:pPr>
              <w:pStyle w:val="iBAAGLevel1Bullets"/>
              <w:ind w:left="720"/>
            </w:pPr>
            <w:r>
              <w:t xml:space="preserve">As soon as possible for non-scheduled services </w:t>
            </w:r>
          </w:p>
          <w:p w14:paraId="7A51307E" w14:textId="77777777" w:rsidR="005414AF" w:rsidRDefault="005414AF" w:rsidP="00C34A6E">
            <w:pPr>
              <w:pStyle w:val="iBAAGStandardText"/>
            </w:pPr>
          </w:p>
          <w:p w14:paraId="17BE5D11" w14:textId="77777777" w:rsidR="005414AF" w:rsidRDefault="005414AF" w:rsidP="00C34A6E">
            <w:pPr>
              <w:pStyle w:val="iBAAGStandardTextBold"/>
            </w:pPr>
            <w:r>
              <w:t xml:space="preserve">If you don’t get prior authorization, you pay: </w:t>
            </w:r>
          </w:p>
          <w:p w14:paraId="7D05226C" w14:textId="77777777" w:rsidR="005414AF" w:rsidRDefault="005414AF" w:rsidP="00C34A6E">
            <w:pPr>
              <w:pStyle w:val="iBAAGStandardText"/>
            </w:pPr>
            <w:r>
              <w:rPr>
                <w:rStyle w:val="iBAAGStandardTextBoldChar"/>
              </w:rPr>
              <w:t>50</w:t>
            </w:r>
            <w:r w:rsidRPr="00604ED5">
              <w:rPr>
                <w:rStyle w:val="iBAAGStandardTextBoldChar"/>
              </w:rPr>
              <w:t>%</w:t>
            </w:r>
            <w:r>
              <w:t xml:space="preserve"> co-insurance</w:t>
            </w:r>
          </w:p>
          <w:p w14:paraId="490693DA" w14:textId="77777777" w:rsidR="005414AF" w:rsidRPr="006141D1" w:rsidRDefault="005414AF" w:rsidP="00C34A6E">
            <w:pPr>
              <w:pStyle w:val="iBAAGStandardText"/>
            </w:pPr>
          </w:p>
          <w:p w14:paraId="1C62ED89" w14:textId="77777777" w:rsidR="005414AF" w:rsidRPr="006141D1" w:rsidRDefault="005414AF" w:rsidP="00C34A6E"/>
        </w:tc>
        <w:tc>
          <w:tcPr>
            <w:tcW w:w="2508" w:type="dxa"/>
            <w:shd w:val="clear" w:color="auto" w:fill="FFFFFF" w:themeFill="background1"/>
          </w:tcPr>
          <w:p w14:paraId="1A3F645C" w14:textId="77777777" w:rsidR="005414AF" w:rsidRPr="00F825CD" w:rsidRDefault="005414AF" w:rsidP="00C34A6E">
            <w:pPr>
              <w:pStyle w:val="iBAAGStandardText"/>
            </w:pPr>
            <w:r w:rsidRPr="00F825CD">
              <w:t>None</w:t>
            </w:r>
          </w:p>
          <w:p w14:paraId="0CF9CAC2" w14:textId="77777777" w:rsidR="005414AF" w:rsidRPr="006141D1" w:rsidRDefault="005414AF" w:rsidP="00C34A6E">
            <w:pPr>
              <w:pStyle w:val="iBAAGStandardText"/>
              <w:rPr>
                <w:rStyle w:val="InstructionalTextChar"/>
              </w:rPr>
            </w:pPr>
          </w:p>
          <w:p w14:paraId="65E423D4" w14:textId="77777777" w:rsidR="005414AF" w:rsidRPr="006141D1" w:rsidRDefault="005414AF" w:rsidP="00C34A6E">
            <w:pPr>
              <w:pStyle w:val="iBAAGStandardText"/>
              <w:rPr>
                <w:rStyle w:val="InstructionalTextChar"/>
              </w:rPr>
            </w:pPr>
          </w:p>
          <w:p w14:paraId="7C3F746C" w14:textId="77777777" w:rsidR="005414AF" w:rsidRPr="006141D1" w:rsidRDefault="005414AF" w:rsidP="00C34A6E">
            <w:pPr>
              <w:pStyle w:val="iBAAGStandardText"/>
            </w:pPr>
          </w:p>
          <w:p w14:paraId="29624F78" w14:textId="77777777" w:rsidR="005414AF" w:rsidRPr="006141D1" w:rsidRDefault="005414AF" w:rsidP="00C34A6E">
            <w:pPr>
              <w:pStyle w:val="iBAAGStandardText"/>
            </w:pPr>
          </w:p>
        </w:tc>
      </w:tr>
    </w:tbl>
    <w:tbl>
      <w:tblPr>
        <w:tblStyle w:val="TableGrid8"/>
        <w:tblW w:w="134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1"/>
        <w:gridCol w:w="2487"/>
        <w:gridCol w:w="2487"/>
        <w:gridCol w:w="2488"/>
        <w:gridCol w:w="2508"/>
      </w:tblGrid>
      <w:tr w:rsidR="005414AF" w:rsidRPr="00DE556B" w14:paraId="4F01CE64" w14:textId="77777777" w:rsidTr="00EF1BF5">
        <w:tc>
          <w:tcPr>
            <w:tcW w:w="3511" w:type="dxa"/>
            <w:tcBorders>
              <w:bottom w:val="single" w:sz="4" w:space="0" w:color="000000" w:themeColor="text1"/>
            </w:tcBorders>
            <w:shd w:val="clear" w:color="auto" w:fill="31849B"/>
            <w:vAlign w:val="center"/>
          </w:tcPr>
          <w:p w14:paraId="4E20D626" w14:textId="77777777" w:rsidR="005414AF" w:rsidRPr="00DE556B" w:rsidRDefault="005414AF" w:rsidP="00C34A6E">
            <w:pPr>
              <w:pStyle w:val="iBAAGTableHeader"/>
            </w:pPr>
            <w:r w:rsidRPr="00DE556B">
              <w:t>Common Medical Event</w:t>
            </w:r>
          </w:p>
        </w:tc>
        <w:tc>
          <w:tcPr>
            <w:tcW w:w="2487" w:type="dxa"/>
            <w:tcBorders>
              <w:bottom w:val="single" w:sz="4" w:space="0" w:color="000000" w:themeColor="text1"/>
            </w:tcBorders>
            <w:shd w:val="clear" w:color="auto" w:fill="31849B"/>
          </w:tcPr>
          <w:p w14:paraId="5CC4484B" w14:textId="77777777" w:rsidR="005414AF" w:rsidRPr="00DE556B" w:rsidRDefault="005414AF" w:rsidP="00C34A6E">
            <w:pPr>
              <w:pStyle w:val="iBAAGTableHeader"/>
            </w:pPr>
            <w:r w:rsidRPr="00DE556B">
              <w:t>Your cost if you use</w:t>
            </w:r>
          </w:p>
          <w:p w14:paraId="71165E67" w14:textId="77777777" w:rsidR="005414AF" w:rsidRPr="00DE556B" w:rsidRDefault="005414AF" w:rsidP="00C34A6E">
            <w:pPr>
              <w:pStyle w:val="iBAAGTableHeader"/>
            </w:pPr>
            <w:r w:rsidRPr="00DE556B">
              <w:t>International benefits</w:t>
            </w:r>
          </w:p>
        </w:tc>
        <w:tc>
          <w:tcPr>
            <w:tcW w:w="2487" w:type="dxa"/>
            <w:tcBorders>
              <w:bottom w:val="single" w:sz="4" w:space="0" w:color="000000" w:themeColor="text1"/>
            </w:tcBorders>
            <w:shd w:val="clear" w:color="auto" w:fill="31849B"/>
            <w:vAlign w:val="center"/>
          </w:tcPr>
          <w:p w14:paraId="02308A9C" w14:textId="77777777" w:rsidR="005414AF" w:rsidRPr="00DE556B" w:rsidRDefault="005414AF" w:rsidP="00C34A6E">
            <w:pPr>
              <w:pStyle w:val="iBAAGTableHeader"/>
            </w:pPr>
            <w:r w:rsidRPr="00DE556B">
              <w:t>Your cost if you use</w:t>
            </w:r>
          </w:p>
          <w:p w14:paraId="1B423972" w14:textId="77777777" w:rsidR="005414AF" w:rsidRPr="00DE556B" w:rsidRDefault="005414AF" w:rsidP="00C34A6E">
            <w:pPr>
              <w:pStyle w:val="iBAAGTableHeader"/>
            </w:pPr>
            <w:r w:rsidRPr="00DE556B">
              <w:t>U.S. Network benefits</w:t>
            </w:r>
          </w:p>
        </w:tc>
        <w:tc>
          <w:tcPr>
            <w:tcW w:w="2488" w:type="dxa"/>
            <w:tcBorders>
              <w:bottom w:val="single" w:sz="4" w:space="0" w:color="000000" w:themeColor="text1"/>
            </w:tcBorders>
            <w:shd w:val="clear" w:color="auto" w:fill="31849B"/>
            <w:vAlign w:val="center"/>
          </w:tcPr>
          <w:p w14:paraId="56A29BCA" w14:textId="77777777" w:rsidR="005414AF" w:rsidRPr="00DE556B" w:rsidRDefault="005414AF" w:rsidP="00C34A6E">
            <w:pPr>
              <w:pStyle w:val="iBAAGTableHeader"/>
            </w:pPr>
            <w:r w:rsidRPr="00DE556B">
              <w:t>Your cost if you use U.S.</w:t>
            </w:r>
          </w:p>
          <w:p w14:paraId="373F68E7" w14:textId="77777777" w:rsidR="005414AF" w:rsidRPr="00DE556B" w:rsidRDefault="005414AF" w:rsidP="00C34A6E">
            <w:pPr>
              <w:pStyle w:val="iBAAGTableHeader"/>
            </w:pPr>
            <w:r w:rsidRPr="00DE556B">
              <w:t>Out-of-Network benefits</w:t>
            </w:r>
          </w:p>
        </w:tc>
        <w:tc>
          <w:tcPr>
            <w:tcW w:w="2508" w:type="dxa"/>
            <w:tcBorders>
              <w:bottom w:val="single" w:sz="4" w:space="0" w:color="000000" w:themeColor="text1"/>
            </w:tcBorders>
            <w:shd w:val="clear" w:color="auto" w:fill="31849B"/>
            <w:vAlign w:val="center"/>
          </w:tcPr>
          <w:p w14:paraId="16A83B90" w14:textId="77777777" w:rsidR="005414AF" w:rsidRPr="00DE556B" w:rsidRDefault="005414AF" w:rsidP="00C34A6E">
            <w:pPr>
              <w:pStyle w:val="iBAAGTableHeader"/>
            </w:pPr>
            <w:r w:rsidRPr="00DE556B">
              <w:t>Limits &amp; Exceptions</w:t>
            </w:r>
          </w:p>
        </w:tc>
      </w:tr>
      <w:tr w:rsidR="005414AF" w:rsidRPr="006141D1" w14:paraId="0F9DFEA8" w14:textId="77777777" w:rsidTr="00EF1BF5">
        <w:tc>
          <w:tcPr>
            <w:tcW w:w="3511" w:type="dxa"/>
            <w:shd w:val="clear" w:color="auto" w:fill="FFFFFF" w:themeFill="background1"/>
          </w:tcPr>
          <w:p w14:paraId="1357AC52" w14:textId="77777777" w:rsidR="005414AF" w:rsidRPr="003F3B5E" w:rsidRDefault="005414AF" w:rsidP="00C34A6E">
            <w:pPr>
              <w:pStyle w:val="iBAAGSituationBoxName"/>
            </w:pPr>
            <w:bookmarkStart w:id="81" w:name="Medical_Foods"/>
            <w:r w:rsidRPr="00840E84">
              <w:t>Medical Foods</w:t>
            </w:r>
            <w:bookmarkEnd w:id="81"/>
          </w:p>
          <w:p w14:paraId="257A7F09" w14:textId="77777777" w:rsidR="005414AF" w:rsidRPr="00F13EDA" w:rsidRDefault="005414AF" w:rsidP="00C34A6E">
            <w:pPr>
              <w:pStyle w:val="iBAAGStandardText"/>
            </w:pPr>
          </w:p>
          <w:p w14:paraId="67684D6A" w14:textId="77777777" w:rsidR="005414AF" w:rsidRPr="00F13EDA" w:rsidRDefault="005414AF" w:rsidP="00C34A6E">
            <w:pPr>
              <w:pStyle w:val="iBAAGStandardText"/>
            </w:pPr>
            <w:r w:rsidRPr="00F13EDA">
              <w:t>Benefits include:</w:t>
            </w:r>
          </w:p>
          <w:p w14:paraId="276ED0D9" w14:textId="77777777" w:rsidR="005414AF" w:rsidRPr="00F13EDA" w:rsidRDefault="005414AF" w:rsidP="00C34A6E">
            <w:pPr>
              <w:pStyle w:val="iBAAGLevel1Bullets"/>
              <w:ind w:left="720"/>
            </w:pPr>
            <w:r w:rsidRPr="00F13EDA">
              <w:t>Formulas</w:t>
            </w:r>
            <w:r>
              <w:t xml:space="preserve"> </w:t>
            </w:r>
          </w:p>
          <w:p w14:paraId="614ED98A" w14:textId="77777777" w:rsidR="005414AF" w:rsidRDefault="005414AF" w:rsidP="00C34A6E">
            <w:pPr>
              <w:pStyle w:val="iBAAGLevel1Bullets"/>
              <w:ind w:left="720"/>
            </w:pPr>
            <w:r w:rsidRPr="00F13EDA">
              <w:t xml:space="preserve">Special food products </w:t>
            </w:r>
          </w:p>
          <w:p w14:paraId="28FC72A1" w14:textId="77777777" w:rsidR="005414AF" w:rsidRPr="00F13EDA" w:rsidRDefault="005414AF" w:rsidP="00C34A6E"/>
          <w:p w14:paraId="77C648C0" w14:textId="77777777" w:rsidR="005414AF" w:rsidRDefault="005414AF" w:rsidP="00C34A6E">
            <w:pPr>
              <w:pStyle w:val="iBAAGStandardTextBold"/>
            </w:pPr>
            <w:r>
              <w:t xml:space="preserve">Want more information? </w:t>
            </w:r>
          </w:p>
          <w:p w14:paraId="0CE1EBC8" w14:textId="77777777" w:rsidR="005414AF" w:rsidRDefault="005414AF" w:rsidP="00C34A6E">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521F1F36" w14:textId="77777777" w:rsidR="005414AF" w:rsidRPr="00DE556B" w:rsidRDefault="005414AF" w:rsidP="00C34A6E">
            <w:pPr>
              <w:pStyle w:val="iBAAGSituationBoxName"/>
            </w:pPr>
          </w:p>
        </w:tc>
        <w:tc>
          <w:tcPr>
            <w:tcW w:w="2487" w:type="dxa"/>
            <w:shd w:val="clear" w:color="auto" w:fill="FFFFFF" w:themeFill="background1"/>
          </w:tcPr>
          <w:p w14:paraId="15AEA207" w14:textId="77777777" w:rsidR="005414AF" w:rsidRDefault="005414AF" w:rsidP="005414AF">
            <w:pPr>
              <w:pStyle w:val="iBAAGStandardText"/>
            </w:pPr>
            <w:r>
              <w:rPr>
                <w:rStyle w:val="iBAAGStandardTextBoldChar"/>
              </w:rPr>
              <w:t>0%</w:t>
            </w:r>
            <w:r>
              <w:t xml:space="preserve"> </w:t>
            </w:r>
            <w:r w:rsidRPr="00F13EDA">
              <w:t>co-insurance, after you pay the deductible.</w:t>
            </w:r>
            <w:r>
              <w:t xml:space="preserve"> </w:t>
            </w:r>
          </w:p>
          <w:p w14:paraId="6A64F99A" w14:textId="77777777" w:rsidR="005414AF" w:rsidRDefault="005414AF" w:rsidP="00C34A6E">
            <w:pPr>
              <w:pStyle w:val="iBAAGStandardText"/>
            </w:pPr>
          </w:p>
          <w:p w14:paraId="3EC88A59" w14:textId="77777777" w:rsidR="005414AF" w:rsidRDefault="005414AF" w:rsidP="00C34A6E">
            <w:pPr>
              <w:pStyle w:val="iBAAGStandardText"/>
            </w:pPr>
          </w:p>
          <w:p w14:paraId="2E704669" w14:textId="77777777" w:rsidR="005414AF" w:rsidRDefault="005414AF" w:rsidP="00C34A6E">
            <w:pPr>
              <w:pStyle w:val="iBAAGStandardTextBold"/>
            </w:pPr>
            <w:r>
              <w:t>Is prior authorization needed?</w:t>
            </w:r>
          </w:p>
          <w:p w14:paraId="2449E7F6" w14:textId="77777777" w:rsidR="005414AF" w:rsidRDefault="005414AF" w:rsidP="00C34A6E">
            <w:pPr>
              <w:pStyle w:val="iBAAGStandardText"/>
            </w:pPr>
            <w:r>
              <w:t>No</w:t>
            </w:r>
          </w:p>
          <w:p w14:paraId="42549C96" w14:textId="77777777" w:rsidR="005414AF" w:rsidRDefault="005414AF" w:rsidP="00C34A6E">
            <w:pPr>
              <w:pStyle w:val="iBAAGStandardText"/>
            </w:pPr>
          </w:p>
          <w:p w14:paraId="430806A0" w14:textId="77777777" w:rsidR="005414AF" w:rsidRPr="006141D1" w:rsidRDefault="005414AF" w:rsidP="00C34A6E">
            <w:pPr>
              <w:pStyle w:val="iBAAGStandardText"/>
              <w:rPr>
                <w:rStyle w:val="InstructionalTextChar"/>
              </w:rPr>
            </w:pPr>
          </w:p>
          <w:p w14:paraId="25F303B0" w14:textId="77777777" w:rsidR="005414AF" w:rsidRPr="006141D1" w:rsidRDefault="005414AF" w:rsidP="00C34A6E"/>
          <w:p w14:paraId="76E14F6D" w14:textId="77777777" w:rsidR="005414AF" w:rsidRPr="006141D1" w:rsidRDefault="005414AF" w:rsidP="00C34A6E">
            <w:pPr>
              <w:pStyle w:val="iBAAGStandardText"/>
            </w:pPr>
          </w:p>
        </w:tc>
        <w:tc>
          <w:tcPr>
            <w:tcW w:w="2487" w:type="dxa"/>
            <w:shd w:val="clear" w:color="auto" w:fill="FFFFFF" w:themeFill="background1"/>
          </w:tcPr>
          <w:p w14:paraId="3CB0F64B" w14:textId="77777777" w:rsidR="005414AF" w:rsidRDefault="005414AF" w:rsidP="00C34A6E">
            <w:pPr>
              <w:pStyle w:val="iBAAGStandardText"/>
            </w:pPr>
            <w:r>
              <w:rPr>
                <w:rStyle w:val="iBAAGStandardTextBoldChar"/>
              </w:rPr>
              <w:t>0%</w:t>
            </w:r>
            <w:r>
              <w:t xml:space="preserve"> </w:t>
            </w:r>
            <w:r w:rsidRPr="00F13EDA">
              <w:t>co-insurance, after you pay the deductible.</w:t>
            </w:r>
            <w:r>
              <w:t xml:space="preserve"> </w:t>
            </w:r>
          </w:p>
          <w:p w14:paraId="6BE57216" w14:textId="77777777" w:rsidR="005414AF" w:rsidRDefault="005414AF" w:rsidP="00C34A6E">
            <w:pPr>
              <w:pStyle w:val="iBAAGStandardText"/>
            </w:pPr>
          </w:p>
          <w:p w14:paraId="5C56A3D6" w14:textId="77777777" w:rsidR="005414AF" w:rsidRDefault="005414AF" w:rsidP="00C34A6E">
            <w:pPr>
              <w:pStyle w:val="iBAAGStandardTextBold"/>
            </w:pPr>
            <w:r>
              <w:t>Is prior authorization needed?</w:t>
            </w:r>
          </w:p>
          <w:p w14:paraId="02D82DAD" w14:textId="77777777" w:rsidR="005414AF" w:rsidRDefault="005414AF" w:rsidP="00C34A6E">
            <w:pPr>
              <w:pStyle w:val="iBAAGStandardText"/>
            </w:pPr>
            <w:r>
              <w:t>No</w:t>
            </w:r>
          </w:p>
          <w:p w14:paraId="3A5CECA9" w14:textId="77777777" w:rsidR="005414AF" w:rsidRPr="006141D1" w:rsidRDefault="005414AF" w:rsidP="00C34A6E">
            <w:pPr>
              <w:pStyle w:val="iBAAGStandardText"/>
            </w:pPr>
          </w:p>
          <w:p w14:paraId="19EFECAF" w14:textId="77777777" w:rsidR="005414AF" w:rsidRPr="006141D1" w:rsidRDefault="005414AF" w:rsidP="00C34A6E">
            <w:pPr>
              <w:pStyle w:val="iBAAGStandardText"/>
            </w:pPr>
          </w:p>
          <w:p w14:paraId="2457C586" w14:textId="77777777" w:rsidR="005414AF" w:rsidRPr="006141D1" w:rsidRDefault="005414AF" w:rsidP="00C34A6E">
            <w:pPr>
              <w:pStyle w:val="iBAAGStandardText"/>
            </w:pPr>
          </w:p>
        </w:tc>
        <w:tc>
          <w:tcPr>
            <w:tcW w:w="2488" w:type="dxa"/>
            <w:shd w:val="clear" w:color="auto" w:fill="FFFFFF" w:themeFill="background1"/>
          </w:tcPr>
          <w:p w14:paraId="56417840" w14:textId="728340A1" w:rsidR="005414AF" w:rsidRDefault="000C5B6F" w:rsidP="00C34A6E">
            <w:pPr>
              <w:pStyle w:val="iBAAGStandardText"/>
            </w:pPr>
            <w:r>
              <w:rPr>
                <w:rStyle w:val="iBAAGStandardTextBoldChar"/>
              </w:rPr>
              <w:t>3</w:t>
            </w:r>
            <w:r w:rsidR="005414AF">
              <w:rPr>
                <w:rStyle w:val="iBAAGStandardTextBoldChar"/>
              </w:rPr>
              <w:t>0%</w:t>
            </w:r>
            <w:r w:rsidR="005414AF">
              <w:t xml:space="preserve"> </w:t>
            </w:r>
            <w:r w:rsidR="005414AF" w:rsidRPr="00F13EDA">
              <w:t>co-insurance, after you pay the deductible.</w:t>
            </w:r>
            <w:r w:rsidR="005414AF">
              <w:t xml:space="preserve"> </w:t>
            </w:r>
          </w:p>
          <w:p w14:paraId="28AF0F89" w14:textId="77777777" w:rsidR="005414AF" w:rsidRDefault="005414AF" w:rsidP="00C34A6E">
            <w:pPr>
              <w:pStyle w:val="iBAAGStandardText"/>
            </w:pPr>
          </w:p>
          <w:p w14:paraId="5EF3BDE7" w14:textId="77777777" w:rsidR="005414AF" w:rsidRDefault="005414AF" w:rsidP="00C34A6E">
            <w:pPr>
              <w:pStyle w:val="iBAAGStandardTextBold"/>
            </w:pPr>
            <w:r>
              <w:t>Is prior authorization needed?</w:t>
            </w:r>
          </w:p>
          <w:p w14:paraId="47C93D88" w14:textId="77777777" w:rsidR="005414AF" w:rsidRDefault="005414AF" w:rsidP="00C34A6E">
            <w:pPr>
              <w:pStyle w:val="iBAAGStandardText"/>
            </w:pPr>
            <w:r w:rsidRPr="00C730A9">
              <w:t>Yes</w:t>
            </w:r>
          </w:p>
          <w:p w14:paraId="0E4A527E" w14:textId="77777777" w:rsidR="005414AF" w:rsidRDefault="005414AF" w:rsidP="00C34A6E">
            <w:pPr>
              <w:pStyle w:val="iBAAGStandardText"/>
            </w:pPr>
          </w:p>
          <w:p w14:paraId="544B5535" w14:textId="77777777" w:rsidR="005414AF" w:rsidRDefault="005414AF" w:rsidP="00C34A6E">
            <w:pPr>
              <w:pStyle w:val="iBAAGStandardTextBold"/>
            </w:pPr>
            <w:r>
              <w:t>Prior authorization is:</w:t>
            </w:r>
          </w:p>
          <w:p w14:paraId="6910BD40" w14:textId="77777777" w:rsidR="005414AF" w:rsidRDefault="005414AF" w:rsidP="00C34A6E">
            <w:pPr>
              <w:pStyle w:val="iBAAGStandardText"/>
            </w:pPr>
            <w:r>
              <w:t>Getting approval by calling the number listed on your health plan ID card before you can get medicine or services.</w:t>
            </w:r>
          </w:p>
          <w:p w14:paraId="423928C6" w14:textId="77777777" w:rsidR="005414AF" w:rsidRDefault="005414AF" w:rsidP="00C34A6E">
            <w:pPr>
              <w:pStyle w:val="iBAAGStandardText"/>
            </w:pPr>
          </w:p>
          <w:p w14:paraId="25DE1CAE" w14:textId="77777777" w:rsidR="005414AF" w:rsidRDefault="005414AF" w:rsidP="00C34A6E">
            <w:pPr>
              <w:pStyle w:val="iBAAGStandardTextBold"/>
            </w:pPr>
            <w:r>
              <w:t xml:space="preserve">When do I need to call? </w:t>
            </w:r>
          </w:p>
          <w:p w14:paraId="54FF1680" w14:textId="77777777" w:rsidR="005414AF" w:rsidRDefault="005414AF" w:rsidP="00C34A6E">
            <w:pPr>
              <w:pStyle w:val="iBAAGLevel1Bullets"/>
              <w:ind w:left="720"/>
            </w:pPr>
            <w:r>
              <w:t>Before you get formulas or specialized food products</w:t>
            </w:r>
          </w:p>
          <w:p w14:paraId="590F1DCA" w14:textId="77777777" w:rsidR="005414AF" w:rsidRDefault="005414AF" w:rsidP="00C34A6E">
            <w:pPr>
              <w:pStyle w:val="iBAAGStandardText"/>
            </w:pPr>
          </w:p>
          <w:p w14:paraId="33F6C0CD" w14:textId="77777777" w:rsidR="005414AF" w:rsidRDefault="005414AF" w:rsidP="00C34A6E">
            <w:pPr>
              <w:pStyle w:val="iBAAGStandardTextBold"/>
            </w:pPr>
            <w:r>
              <w:t>If you don’t get prior authorization, you pay:</w:t>
            </w:r>
          </w:p>
          <w:p w14:paraId="1C4F39F6" w14:textId="77777777" w:rsidR="005414AF" w:rsidRDefault="005414AF" w:rsidP="00C34A6E">
            <w:pPr>
              <w:pStyle w:val="iBAAGStandardText"/>
            </w:pPr>
            <w:r>
              <w:rPr>
                <w:b/>
                <w:color w:val="auto"/>
                <w:szCs w:val="22"/>
              </w:rPr>
              <w:t>50</w:t>
            </w:r>
            <w:r w:rsidRPr="00C730A9">
              <w:rPr>
                <w:b/>
                <w:color w:val="auto"/>
                <w:szCs w:val="22"/>
              </w:rPr>
              <w:t>%</w:t>
            </w:r>
            <w:r>
              <w:t xml:space="preserve"> co-insurance</w:t>
            </w:r>
          </w:p>
          <w:p w14:paraId="266F62C4" w14:textId="77777777" w:rsidR="005414AF" w:rsidRPr="006141D1" w:rsidRDefault="005414AF" w:rsidP="00C34A6E">
            <w:pPr>
              <w:pStyle w:val="iBAAGStandardText"/>
            </w:pPr>
          </w:p>
          <w:p w14:paraId="1A2CCF39" w14:textId="77777777" w:rsidR="005414AF" w:rsidRPr="006141D1" w:rsidRDefault="005414AF" w:rsidP="00C34A6E">
            <w:pPr>
              <w:pStyle w:val="iBAAGStandardText"/>
            </w:pPr>
          </w:p>
          <w:p w14:paraId="44168543" w14:textId="77777777" w:rsidR="005414AF" w:rsidRPr="006141D1" w:rsidRDefault="005414AF" w:rsidP="00C34A6E"/>
        </w:tc>
        <w:tc>
          <w:tcPr>
            <w:tcW w:w="2508" w:type="dxa"/>
            <w:shd w:val="clear" w:color="auto" w:fill="FFFFFF" w:themeFill="background1"/>
          </w:tcPr>
          <w:p w14:paraId="2F034717" w14:textId="77777777" w:rsidR="005414AF" w:rsidRDefault="005414AF" w:rsidP="00C34A6E">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2BCAF87A" w14:textId="77777777" w:rsidR="005414AF" w:rsidRPr="006141D1" w:rsidRDefault="005414AF" w:rsidP="00C34A6E">
            <w:pPr>
              <w:pStyle w:val="iBAAGStandardText"/>
            </w:pPr>
            <w:r w:rsidRPr="006141D1">
              <w:rPr>
                <w:rStyle w:val="InstructionalTextChar"/>
              </w:rPr>
              <w:t xml:space="preserve"> </w:t>
            </w:r>
          </w:p>
          <w:p w14:paraId="24AB1FDD" w14:textId="77777777" w:rsidR="005414AF" w:rsidRPr="006141D1" w:rsidRDefault="005414AF" w:rsidP="00C34A6E">
            <w:pPr>
              <w:pStyle w:val="iBAAGStandardText"/>
              <w:rPr>
                <w:rStyle w:val="InstructionalTextChar"/>
              </w:rPr>
            </w:pPr>
            <w:r w:rsidRPr="006141D1">
              <w:rPr>
                <w:rStyle w:val="InstructionalTextChar"/>
              </w:rPr>
              <w:t xml:space="preserve"> </w:t>
            </w:r>
          </w:p>
          <w:p w14:paraId="53F215F5" w14:textId="77777777" w:rsidR="005414AF" w:rsidRPr="006141D1" w:rsidRDefault="005414AF" w:rsidP="00C34A6E">
            <w:pPr>
              <w:pStyle w:val="iBAAGStandardText"/>
              <w:rPr>
                <w:rStyle w:val="InstructionalTextChar"/>
              </w:rPr>
            </w:pPr>
          </w:p>
          <w:p w14:paraId="09414C72" w14:textId="77777777" w:rsidR="005414AF" w:rsidRPr="006141D1" w:rsidRDefault="005414AF" w:rsidP="00C34A6E">
            <w:pPr>
              <w:pStyle w:val="iBAAGStandardText"/>
            </w:pPr>
          </w:p>
          <w:p w14:paraId="291E6F3B" w14:textId="77777777" w:rsidR="005414AF" w:rsidRPr="006141D1" w:rsidRDefault="005414AF" w:rsidP="00C34A6E">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1"/>
        <w:gridCol w:w="2495"/>
        <w:gridCol w:w="2495"/>
        <w:gridCol w:w="2495"/>
        <w:gridCol w:w="2501"/>
      </w:tblGrid>
      <w:tr w:rsidR="001572DB" w:rsidRPr="00DE556B" w14:paraId="58717959" w14:textId="77777777" w:rsidTr="005414AF">
        <w:tc>
          <w:tcPr>
            <w:tcW w:w="3515"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5414AF">
        <w:tc>
          <w:tcPr>
            <w:tcW w:w="3515" w:type="dxa"/>
            <w:shd w:val="clear" w:color="auto" w:fill="FFFFFF" w:themeFill="background1"/>
          </w:tcPr>
          <w:p w14:paraId="5871795A" w14:textId="77777777" w:rsidR="001572DB" w:rsidRPr="00DE556B" w:rsidRDefault="001572DB" w:rsidP="001967A9">
            <w:pPr>
              <w:pStyle w:val="iBAAGSituationBoxName"/>
            </w:pPr>
            <w:bookmarkStart w:id="82" w:name="Physicians_Office_Services_Sickness_Inju"/>
            <w:r w:rsidRPr="00DE556B">
              <w:t>Physician's Office Services - Sickness and Injury</w:t>
            </w:r>
            <w:bookmarkEnd w:id="82"/>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7CDC005A" w14:textId="77777777" w:rsidR="00865343" w:rsidRPr="00DE556B" w:rsidRDefault="00865343" w:rsidP="006A6DDF">
            <w:pPr>
              <w:pStyle w:val="iBAAGStandardText"/>
            </w:pPr>
          </w:p>
          <w:p w14:paraId="58717962" w14:textId="77777777" w:rsidR="001572DB" w:rsidRPr="00DE556B" w:rsidRDefault="001572DB" w:rsidP="006A6DDF">
            <w:pPr>
              <w:pStyle w:val="iBAAGStandardText"/>
            </w:pPr>
          </w:p>
        </w:tc>
        <w:tc>
          <w:tcPr>
            <w:tcW w:w="2490" w:type="dxa"/>
            <w:shd w:val="clear" w:color="auto" w:fill="FFFFFF" w:themeFill="background1"/>
          </w:tcPr>
          <w:p w14:paraId="3810FE04" w14:textId="5A8901EA" w:rsidR="00840181" w:rsidRPr="00DE556B" w:rsidRDefault="001572DB">
            <w:pPr>
              <w:rPr>
                <w:rFonts w:eastAsia="Times New Roman" w:cs="Times New Roman"/>
                <w:szCs w:val="24"/>
              </w:rPr>
            </w:pPr>
            <w:r w:rsidRPr="00DE556B">
              <w:t xml:space="preserve">Primary Doctor: </w:t>
            </w:r>
          </w:p>
          <w:p w14:paraId="74A08D55" w14:textId="36EFABCE" w:rsidR="001572DB" w:rsidRPr="00DE556B" w:rsidRDefault="00840181" w:rsidP="00840181">
            <w:pPr>
              <w:pStyle w:val="iBAAGStandardText"/>
            </w:pPr>
            <w:r w:rsidRPr="00DE556B">
              <w:rPr>
                <w:rStyle w:val="InstructionalTextChar"/>
              </w:rPr>
              <w:t xml:space="preserve"> </w:t>
            </w:r>
            <w:r w:rsidR="005F1232">
              <w:rPr>
                <w:rStyle w:val="iBAAGStandardTextBoldChar"/>
              </w:rPr>
              <w:t>0%</w:t>
            </w:r>
            <w:r w:rsidR="001572DB" w:rsidRPr="00DE556B">
              <w:t xml:space="preserve"> co-insurance, after you pay the deductible. </w:t>
            </w:r>
          </w:p>
          <w:p w14:paraId="0FDC3531" w14:textId="77777777" w:rsidR="001572DB" w:rsidRPr="00DE556B" w:rsidRDefault="001572DB" w:rsidP="000B67AD">
            <w:pPr>
              <w:pStyle w:val="iBAAGStandardText"/>
            </w:pPr>
          </w:p>
          <w:p w14:paraId="7AA72D53" w14:textId="77777777" w:rsidR="00840181" w:rsidRPr="00DE556B" w:rsidRDefault="001572DB" w:rsidP="00840181">
            <w:r w:rsidRPr="00DE556B">
              <w:t xml:space="preserve">Specialist: </w:t>
            </w:r>
          </w:p>
          <w:p w14:paraId="3FEBBED5" w14:textId="5EC40BB7" w:rsidR="001572DB" w:rsidRPr="00DE556B" w:rsidRDefault="005F00F7" w:rsidP="00840181">
            <w:pPr>
              <w:pStyle w:val="iBAAGStandardText"/>
            </w:pPr>
            <w:r w:rsidRPr="00DE556B" w:rsidDel="005F00F7">
              <w:rPr>
                <w:rStyle w:val="InstructionalTextChar"/>
              </w:rPr>
              <w:t xml:space="preserve"> </w:t>
            </w:r>
            <w:r w:rsidR="005F1232">
              <w:rPr>
                <w:rStyle w:val="iBAAGStandardTextBoldChar"/>
              </w:rPr>
              <w:t>0%</w:t>
            </w:r>
            <w:r w:rsidR="001572DB" w:rsidRPr="00DE556B">
              <w:t xml:space="preserve"> co-insurance, after you pay the deductible.</w:t>
            </w:r>
          </w:p>
          <w:p w14:paraId="1C94A963" w14:textId="77777777" w:rsidR="001572DB" w:rsidRPr="00DE556B" w:rsidRDefault="001572DB" w:rsidP="000B67AD">
            <w:pPr>
              <w:pStyle w:val="iBAAGStandardText"/>
            </w:pP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0" w:type="dxa"/>
            <w:shd w:val="clear" w:color="auto" w:fill="FFFFFF" w:themeFill="background1"/>
          </w:tcPr>
          <w:p w14:paraId="2F5BBC7C" w14:textId="4E354B93" w:rsidR="001572DB" w:rsidRPr="00DE556B" w:rsidRDefault="001572DB">
            <w:pPr>
              <w:pStyle w:val="iBAAGStandardText"/>
            </w:pPr>
            <w:r w:rsidRPr="00DE556B">
              <w:t xml:space="preserve">Primary Doctor: </w:t>
            </w:r>
          </w:p>
          <w:p w14:paraId="45626AA3" w14:textId="42A9CB20" w:rsidR="001572DB" w:rsidRPr="00DE556B" w:rsidRDefault="005F00F7" w:rsidP="000B67AD">
            <w:pPr>
              <w:pStyle w:val="iBAAGStandardText"/>
            </w:pPr>
            <w:r w:rsidRPr="00DE556B" w:rsidDel="005F00F7">
              <w:t xml:space="preserve"> </w:t>
            </w:r>
            <w:r w:rsidR="001572DB" w:rsidRPr="00DE556B">
              <w:rPr>
                <w:rStyle w:val="iBAAGStandardTextBoldChar"/>
              </w:rPr>
              <w:t>$</w:t>
            </w:r>
            <w:r>
              <w:rPr>
                <w:rStyle w:val="iBAAGStandardTextBoldChar"/>
              </w:rPr>
              <w:t>30</w:t>
            </w:r>
            <w:r w:rsidR="001572DB" w:rsidRPr="00DE556B">
              <w:t xml:space="preserve"> co-pay per visit. The annual deductible does not apply.</w:t>
            </w:r>
          </w:p>
          <w:p w14:paraId="6BA1B7E5" w14:textId="77777777" w:rsidR="001572DB" w:rsidRPr="00DE556B" w:rsidRDefault="001572DB" w:rsidP="000B67AD">
            <w:pPr>
              <w:pStyle w:val="iBAAGStandardText"/>
              <w:rPr>
                <w:rStyle w:val="InstructionalTextChar"/>
              </w:rPr>
            </w:pPr>
          </w:p>
          <w:p w14:paraId="6BC005FA" w14:textId="01473E3B" w:rsidR="001572DB" w:rsidRPr="00DE556B" w:rsidRDefault="001572DB">
            <w:pPr>
              <w:pStyle w:val="iBAAGStandardText"/>
            </w:pPr>
            <w:r w:rsidRPr="00DE556B">
              <w:t xml:space="preserve">Specialist: </w:t>
            </w:r>
          </w:p>
          <w:p w14:paraId="471FD598" w14:textId="1EA1BD10" w:rsidR="001572DB" w:rsidRPr="00DE556B" w:rsidRDefault="005F00F7" w:rsidP="000B67AD">
            <w:pPr>
              <w:pStyle w:val="iBAAGStandardText"/>
            </w:pPr>
            <w:r w:rsidRPr="00DE556B" w:rsidDel="005F00F7">
              <w:t xml:space="preserve"> </w:t>
            </w:r>
            <w:r w:rsidR="001572DB" w:rsidRPr="00DE556B">
              <w:rPr>
                <w:rStyle w:val="iBAAGStandardTextBoldChar"/>
              </w:rPr>
              <w:t>$</w:t>
            </w:r>
            <w:r>
              <w:rPr>
                <w:rStyle w:val="iBAAGStandardTextBoldChar"/>
              </w:rPr>
              <w:t>30</w:t>
            </w:r>
            <w:r w:rsidR="001572DB" w:rsidRPr="00DE556B">
              <w:t xml:space="preserve"> co-pay per visit. 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0" w:type="dxa"/>
            <w:shd w:val="clear" w:color="auto" w:fill="FFFFFF" w:themeFill="background1"/>
          </w:tcPr>
          <w:p w14:paraId="649CDB31" w14:textId="3DDEC822" w:rsidR="001572DB" w:rsidRPr="00DE556B" w:rsidRDefault="001572DB" w:rsidP="000B67AD">
            <w:pPr>
              <w:pStyle w:val="iBAAGStandardText"/>
            </w:pPr>
            <w:r w:rsidRPr="00DE556B">
              <w:t xml:space="preserve">Primary Doctor: </w:t>
            </w:r>
            <w:r w:rsidR="005F1232">
              <w:rPr>
                <w:rStyle w:val="iBAAGStandardTextBoldChar"/>
              </w:rPr>
              <w:t>30%</w:t>
            </w:r>
            <w:r w:rsidRPr="00DE556B">
              <w:t xml:space="preserve"> co-insurance, after you pay the deductible.</w:t>
            </w:r>
          </w:p>
          <w:p w14:paraId="7091E49A" w14:textId="77777777" w:rsidR="001572DB" w:rsidRPr="00DE556B" w:rsidRDefault="001572DB" w:rsidP="000B67AD">
            <w:pPr>
              <w:pStyle w:val="iBAAGStandardText"/>
            </w:pPr>
          </w:p>
          <w:p w14:paraId="27FBE72D" w14:textId="26B0A3F8" w:rsidR="001572DB" w:rsidRPr="00DE556B" w:rsidRDefault="001572DB" w:rsidP="000B67AD">
            <w:pPr>
              <w:pStyle w:val="iBAAGStandardText"/>
            </w:pPr>
            <w:r w:rsidRPr="00DE556B">
              <w:t xml:space="preserve">Specialist: </w:t>
            </w:r>
            <w:r w:rsidR="005F1232">
              <w:rPr>
                <w:rStyle w:val="iBAAGStandardTextBoldChar"/>
              </w:rPr>
              <w:t>30%</w:t>
            </w:r>
            <w:r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6"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5414AF">
        <w:tc>
          <w:tcPr>
            <w:tcW w:w="3515"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5414AF">
        <w:tc>
          <w:tcPr>
            <w:tcW w:w="3515" w:type="dxa"/>
            <w:shd w:val="clear" w:color="auto" w:fill="FFFFFF" w:themeFill="background1"/>
          </w:tcPr>
          <w:p w14:paraId="58717984" w14:textId="77777777" w:rsidR="001572DB" w:rsidRPr="00DE556B" w:rsidRDefault="001572DB" w:rsidP="001967A9">
            <w:pPr>
              <w:pStyle w:val="iBAAGSituationBoxName"/>
            </w:pPr>
            <w:bookmarkStart w:id="83" w:name="Preventive_Care_Services"/>
            <w:r w:rsidRPr="00DE556B">
              <w:t>Preventive Care Services</w:t>
            </w:r>
            <w:bookmarkEnd w:id="83"/>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43F85B0E" w:rsidR="001572DB" w:rsidRPr="00DE556B" w:rsidRDefault="001572DB" w:rsidP="006A6DDF">
            <w:pPr>
              <w:pStyle w:val="iBAAGLevel1Bullets"/>
            </w:pPr>
            <w:r w:rsidRPr="00DE556B">
              <w:t>Mammograms for the screening of breast cancer</w:t>
            </w:r>
            <w:r w:rsidR="003A2E74" w:rsidRPr="000A4573">
              <w:rPr>
                <w:rStyle w:val="MandateStandardTextChar"/>
                <w:color w:val="000000" w:themeColor="text1"/>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0"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0"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0"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618F3A8E" w:rsidR="001572DB" w:rsidRPr="00DE556B" w:rsidRDefault="005F1232" w:rsidP="006A6DDF">
            <w:pPr>
              <w:pStyle w:val="iBAAGStandardText"/>
            </w:pPr>
            <w:r>
              <w:rPr>
                <w:rStyle w:val="iBAAGStandardTextBoldChar"/>
              </w:rPr>
              <w:t>30%</w:t>
            </w:r>
            <w:r w:rsidR="001572DB" w:rsidRPr="00DE556B">
              <w:t xml:space="preserve"> co-insurance, after you pay the deductible.</w:t>
            </w:r>
          </w:p>
          <w:p w14:paraId="587179D1" w14:textId="77777777" w:rsidR="001572DB" w:rsidRDefault="001572DB" w:rsidP="006A6DDF">
            <w:pPr>
              <w:pStyle w:val="iBAAGStandardText"/>
            </w:pPr>
          </w:p>
          <w:p w14:paraId="4C87F01C" w14:textId="77777777" w:rsidR="00865343" w:rsidRPr="000A4573" w:rsidRDefault="00865343" w:rsidP="00865343">
            <w:pPr>
              <w:pStyle w:val="MandateStandardText"/>
              <w:rPr>
                <w:color w:val="000000" w:themeColor="text1"/>
              </w:rPr>
            </w:pPr>
            <w:r w:rsidRPr="000A4573">
              <w:rPr>
                <w:color w:val="000000" w:themeColor="text1"/>
              </w:rPr>
              <w:t>The annual deductible does not apply to lead poisoning screenings for children.</w:t>
            </w:r>
          </w:p>
          <w:p w14:paraId="2994D3F6" w14:textId="77777777" w:rsidR="00865343" w:rsidRDefault="00865343" w:rsidP="006A6DDF">
            <w:pPr>
              <w:pStyle w:val="iBAAGStandardText"/>
            </w:pPr>
          </w:p>
          <w:p w14:paraId="4D944781" w14:textId="77777777" w:rsidR="00865343" w:rsidRPr="00DE556B" w:rsidRDefault="00865343"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4EC65524" w:rsidR="001572DB" w:rsidRPr="00DE556B" w:rsidRDefault="005F1232" w:rsidP="006A6DDF">
            <w:pPr>
              <w:pStyle w:val="iBAAGStandardText"/>
            </w:pPr>
            <w:r>
              <w:rPr>
                <w:rStyle w:val="iBAAGStandardTextBoldChar"/>
              </w:rPr>
              <w:t>30%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6"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5414AF">
        <w:tc>
          <w:tcPr>
            <w:tcW w:w="3515"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5414AF">
        <w:tblPrEx>
          <w:shd w:val="clear" w:color="auto" w:fill="DAEEF3"/>
        </w:tblPrEx>
        <w:tc>
          <w:tcPr>
            <w:tcW w:w="3515"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4" w:name="Virtual_Visit"/>
            <w:r w:rsidRPr="00295D8E">
              <w:t>Virtual Visit</w:t>
            </w:r>
            <w:bookmarkEnd w:id="84"/>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5A838941"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03355FFA"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0" w:type="dxa"/>
            <w:tcBorders>
              <w:bottom w:val="single" w:sz="4" w:space="0" w:color="000000" w:themeColor="text1"/>
            </w:tcBorders>
            <w:shd w:val="clear" w:color="auto" w:fill="auto"/>
          </w:tcPr>
          <w:p w14:paraId="639EEC46" w14:textId="629EF546" w:rsidR="00811F25" w:rsidRDefault="007914FF" w:rsidP="00C73CB8">
            <w:r w:rsidDel="007914FF">
              <w:t xml:space="preserve"> </w:t>
            </w:r>
            <w:r w:rsidR="00811F25">
              <w:rPr>
                <w:rStyle w:val="MemberViewBoldChar"/>
                <w:rFonts w:eastAsiaTheme="minorHAnsi"/>
              </w:rPr>
              <w:t>No Charge</w:t>
            </w:r>
          </w:p>
          <w:p w14:paraId="62DB271F" w14:textId="07347AD0"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03584520"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CA57F6">
            <w:pPr>
              <w:pStyle w:val="iBAAGStandardText"/>
            </w:pPr>
          </w:p>
        </w:tc>
        <w:tc>
          <w:tcPr>
            <w:tcW w:w="2490" w:type="dxa"/>
            <w:tcBorders>
              <w:bottom w:val="single" w:sz="4" w:space="0" w:color="000000" w:themeColor="text1"/>
            </w:tcBorders>
            <w:shd w:val="clear" w:color="auto" w:fill="auto"/>
          </w:tcPr>
          <w:p w14:paraId="583D4641" w14:textId="31537740" w:rsidR="00811F25" w:rsidRDefault="007914FF" w:rsidP="00C73CB8">
            <w:r w:rsidDel="007914FF">
              <w:t xml:space="preserve"> </w:t>
            </w:r>
            <w:r w:rsidR="00811F25">
              <w:rPr>
                <w:rStyle w:val="MemberViewBoldChar"/>
                <w:rFonts w:eastAsiaTheme="minorHAnsi"/>
              </w:rPr>
              <w:t>No Charge</w:t>
            </w:r>
          </w:p>
          <w:p w14:paraId="41BD000F" w14:textId="6A12AB6A"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946E130"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CA57F6">
            <w:pPr>
              <w:pStyle w:val="iBAAGStandardText"/>
            </w:pPr>
          </w:p>
        </w:tc>
        <w:tc>
          <w:tcPr>
            <w:tcW w:w="2490" w:type="dxa"/>
            <w:tcBorders>
              <w:bottom w:val="single" w:sz="4" w:space="0" w:color="000000" w:themeColor="text1"/>
            </w:tcBorders>
            <w:shd w:val="clear" w:color="auto" w:fill="auto"/>
          </w:tcPr>
          <w:p w14:paraId="3E58B15F" w14:textId="3C2E4325" w:rsidR="00EB6E8C" w:rsidRDefault="007914FF" w:rsidP="00EB6E8C">
            <w:pPr>
              <w:pStyle w:val="iBAAGStandardText"/>
            </w:pPr>
            <w:r w:rsidDel="007914FF">
              <w:t xml:space="preserve"> </w:t>
            </w:r>
            <w:r w:rsidR="00EB6E8C">
              <w:t xml:space="preserve">U.S. </w:t>
            </w:r>
            <w:r w:rsidR="00AE707D">
              <w:t>Out-of-Network</w:t>
            </w:r>
            <w:r w:rsidR="00EB6E8C" w:rsidRPr="00DE556B">
              <w:t xml:space="preserve"> benefits are not covered.</w:t>
            </w:r>
          </w:p>
          <w:p w14:paraId="21078B45" w14:textId="77777777" w:rsidR="00811F25" w:rsidRPr="00C73CB8" w:rsidRDefault="00811F25" w:rsidP="00A07E12"/>
        </w:tc>
        <w:tc>
          <w:tcPr>
            <w:tcW w:w="2496"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5414AF">
        <w:tc>
          <w:tcPr>
            <w:tcW w:w="3515"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414AF">
        <w:tc>
          <w:tcPr>
            <w:tcW w:w="3515"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5" w:name="Vision_Materials"/>
            <w:r w:rsidRPr="00DE556B">
              <w:t xml:space="preserve">Vision </w:t>
            </w:r>
            <w:r>
              <w:t>Materials</w:t>
            </w:r>
          </w:p>
          <w:bookmarkEnd w:id="85"/>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0" w:type="dxa"/>
            <w:tcBorders>
              <w:bottom w:val="single" w:sz="4" w:space="0" w:color="000000" w:themeColor="text1"/>
            </w:tcBorders>
            <w:shd w:val="clear" w:color="auto" w:fill="auto"/>
          </w:tcPr>
          <w:p w14:paraId="200769FF" w14:textId="6C676D85" w:rsidR="00811F25" w:rsidRPr="00DE556B" w:rsidRDefault="00811F25" w:rsidP="005119C2">
            <w:pPr>
              <w:pStyle w:val="iBAAGStandardText"/>
            </w:pPr>
            <w:r w:rsidRPr="00DE556B">
              <w:t>International benefits are not covered.</w:t>
            </w:r>
            <w:r>
              <w:rPr>
                <w:rStyle w:val="InstructionalTextChar"/>
              </w:rPr>
              <w:t xml:space="preserve"> </w:t>
            </w:r>
          </w:p>
          <w:p w14:paraId="02630909" w14:textId="77777777" w:rsidR="00811F25" w:rsidRDefault="00811F25" w:rsidP="005119C2">
            <w:pPr>
              <w:rPr>
                <w:rFonts w:eastAsia="Times New Roman" w:cs="Arial"/>
                <w:b/>
                <w:color w:val="FF00FF"/>
                <w:szCs w:val="24"/>
              </w:rPr>
            </w:pPr>
            <w:r w:rsidRPr="00DE556B">
              <w:rPr>
                <w:rFonts w:eastAsia="Times New Roman" w:cs="Arial"/>
                <w:b/>
                <w:color w:val="FF00FF"/>
                <w:szCs w:val="24"/>
              </w:rPr>
              <w:t xml:space="preserve"> </w:t>
            </w:r>
          </w:p>
          <w:p w14:paraId="0C24DFA4" w14:textId="77777777" w:rsidR="00811F25" w:rsidRPr="00DE556B" w:rsidRDefault="00811F25" w:rsidP="00CA57F6">
            <w:pPr>
              <w:pStyle w:val="iBAAGStandardText"/>
            </w:pPr>
          </w:p>
        </w:tc>
        <w:tc>
          <w:tcPr>
            <w:tcW w:w="2490" w:type="dxa"/>
            <w:tcBorders>
              <w:bottom w:val="single" w:sz="4" w:space="0" w:color="000000" w:themeColor="text1"/>
            </w:tcBorders>
            <w:shd w:val="clear" w:color="auto" w:fill="auto"/>
          </w:tcPr>
          <w:p w14:paraId="417F56DE" w14:textId="3BE443DF" w:rsidR="00811F25" w:rsidRPr="00DE556B" w:rsidRDefault="00811F25" w:rsidP="005119C2">
            <w:pPr>
              <w:pStyle w:val="iBAAGStandardText"/>
            </w:pPr>
            <w:r>
              <w:t>U.S. Network</w:t>
            </w:r>
            <w:r w:rsidRPr="00DE556B">
              <w:t xml:space="preserve"> benefits are not covered.</w:t>
            </w:r>
            <w:r>
              <w:rPr>
                <w:rStyle w:val="InstructionalTextChar"/>
              </w:rPr>
              <w:t xml:space="preserve"> </w:t>
            </w:r>
          </w:p>
          <w:p w14:paraId="3AF1EFB5" w14:textId="77777777" w:rsidR="00811F25" w:rsidRPr="00DE556B" w:rsidRDefault="00811F25" w:rsidP="005119C2">
            <w:pPr>
              <w:pStyle w:val="iBAAGStandardText"/>
            </w:pPr>
          </w:p>
          <w:p w14:paraId="7DA44F12" w14:textId="77777777" w:rsidR="00811F25" w:rsidRPr="00DE556B" w:rsidRDefault="00811F25" w:rsidP="00CA57F6">
            <w:pPr>
              <w:pStyle w:val="iBAAGStandardText"/>
            </w:pPr>
          </w:p>
        </w:tc>
        <w:tc>
          <w:tcPr>
            <w:tcW w:w="2490" w:type="dxa"/>
            <w:tcBorders>
              <w:bottom w:val="single" w:sz="4" w:space="0" w:color="000000" w:themeColor="text1"/>
            </w:tcBorders>
            <w:shd w:val="clear" w:color="auto" w:fill="auto"/>
          </w:tcPr>
          <w:p w14:paraId="6CEC97A8" w14:textId="32C1208A" w:rsidR="00811F25" w:rsidRDefault="00811F25" w:rsidP="005119C2">
            <w:pPr>
              <w:pStyle w:val="iBAAGStandardText"/>
              <w:rPr>
                <w:rStyle w:val="InstructionalTextChar"/>
              </w:rPr>
            </w:pPr>
            <w:r>
              <w:t>U.S. Out-of-Network</w:t>
            </w:r>
            <w:r w:rsidRPr="00DE556B">
              <w:t xml:space="preserve"> benefits are not covered.</w:t>
            </w:r>
          </w:p>
          <w:p w14:paraId="5F215B0E" w14:textId="0F2EDEE5" w:rsidR="00811F25" w:rsidRPr="00DE556B" w:rsidRDefault="00811F25">
            <w:pPr>
              <w:pStyle w:val="iBAAGStandardText"/>
            </w:pPr>
          </w:p>
          <w:p w14:paraId="237A6418" w14:textId="77777777" w:rsidR="00811F25" w:rsidRPr="00DE556B" w:rsidRDefault="00811F25" w:rsidP="00CA57F6">
            <w:pPr>
              <w:pStyle w:val="iBAAGStandardText"/>
            </w:pPr>
          </w:p>
        </w:tc>
        <w:tc>
          <w:tcPr>
            <w:tcW w:w="2496" w:type="dxa"/>
            <w:tcBorders>
              <w:bottom w:val="single" w:sz="4" w:space="0" w:color="000000" w:themeColor="text1"/>
            </w:tcBorders>
            <w:shd w:val="clear" w:color="auto" w:fill="auto"/>
          </w:tcPr>
          <w:p w14:paraId="38833206" w14:textId="4DFD6DCF" w:rsidR="00811F25" w:rsidRDefault="00811F25" w:rsidP="005119C2">
            <w:pPr>
              <w:pStyle w:val="iBAAGStandardText"/>
              <w:rPr>
                <w:rStyle w:val="InstructionalTextChar"/>
              </w:rPr>
            </w:pPr>
            <w:r w:rsidRPr="00984E4A">
              <w:t>No coverage for vision materials</w:t>
            </w:r>
            <w:r>
              <w:rPr>
                <w:rStyle w:val="InstructionalTextChar"/>
              </w:rPr>
              <w:t xml:space="preserve"> </w:t>
            </w:r>
          </w:p>
          <w:p w14:paraId="02C63000" w14:textId="77777777" w:rsidR="00811F25" w:rsidRDefault="00811F25" w:rsidP="005119C2">
            <w:pPr>
              <w:pStyle w:val="iBAAGStandardText"/>
              <w:rPr>
                <w:rStyle w:val="InstructionalTextChar"/>
              </w:rPr>
            </w:pPr>
          </w:p>
          <w:p w14:paraId="295EBE9E" w14:textId="614C5A6B" w:rsidR="00811F25" w:rsidRPr="00DE556B" w:rsidRDefault="00811F25" w:rsidP="00CA57F6"/>
        </w:tc>
      </w:tr>
      <w:tr w:rsidR="00811F25" w:rsidRPr="00DE556B" w14:paraId="587179EA" w14:textId="77777777" w:rsidTr="005414AF">
        <w:tc>
          <w:tcPr>
            <w:tcW w:w="3515"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0"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0"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0"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6"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5414AF">
        <w:tc>
          <w:tcPr>
            <w:tcW w:w="3515" w:type="dxa"/>
            <w:shd w:val="clear" w:color="auto" w:fill="FFFFFF" w:themeFill="background1"/>
          </w:tcPr>
          <w:p w14:paraId="587179EB" w14:textId="77777777" w:rsidR="00811F25" w:rsidRPr="00DE556B" w:rsidRDefault="00811F25" w:rsidP="001967A9">
            <w:pPr>
              <w:pStyle w:val="iBAAGSituationBoxName"/>
            </w:pPr>
            <w:bookmarkStart w:id="86" w:name="Vision_Services"/>
            <w:r w:rsidRPr="00B54DE1">
              <w:t>Vision Services</w:t>
            </w:r>
            <w:bookmarkEnd w:id="86"/>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0" w:type="dxa"/>
            <w:shd w:val="clear" w:color="auto" w:fill="FFFFFF" w:themeFill="background1"/>
          </w:tcPr>
          <w:p w14:paraId="001E5643" w14:textId="64566D93" w:rsidR="00811F25" w:rsidRPr="00DE556B" w:rsidRDefault="00013C86" w:rsidP="00B61C37">
            <w:pPr>
              <w:pStyle w:val="iBAAGStandardText"/>
              <w:rPr>
                <w:b/>
                <w:color w:val="FF00FF"/>
              </w:rPr>
            </w:pPr>
            <w:r w:rsidRPr="00DE556B" w:rsidDel="00013C86">
              <w:rPr>
                <w:rStyle w:val="InstructionalTextChar"/>
              </w:rPr>
              <w:t xml:space="preserve"> </w:t>
            </w:r>
            <w:r w:rsidR="005F1232">
              <w:rPr>
                <w:rStyle w:val="iBAAGStandardTextBoldChar"/>
              </w:rPr>
              <w:t>0%</w:t>
            </w:r>
            <w:r w:rsidR="00811F25" w:rsidRPr="00DE556B">
              <w:t xml:space="preserve"> co-insurance, after you pay the deductible. </w:t>
            </w:r>
          </w:p>
          <w:p w14:paraId="247B280F" w14:textId="4284A18F" w:rsidR="00811F25" w:rsidRPr="00DE556B" w:rsidRDefault="00811F25" w:rsidP="00476FF4">
            <w:pPr>
              <w:pStyle w:val="iBAAGStandardText"/>
              <w:rPr>
                <w:rStyle w:val="InstructionalTextChar"/>
              </w:rPr>
            </w:pPr>
          </w:p>
          <w:p w14:paraId="7005A034" w14:textId="65F8889D"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0" w:type="dxa"/>
            <w:shd w:val="clear" w:color="auto" w:fill="FFFFFF" w:themeFill="background1"/>
          </w:tcPr>
          <w:p w14:paraId="587179FA" w14:textId="1CEBCE75" w:rsidR="00811F25" w:rsidRPr="00DE556B" w:rsidRDefault="001D4760" w:rsidP="006A6DDF">
            <w:pPr>
              <w:pStyle w:val="iBAAGStandardText"/>
            </w:pPr>
            <w:r w:rsidRPr="00DE556B" w:rsidDel="001D4760">
              <w:t xml:space="preserve"> </w:t>
            </w:r>
            <w:r w:rsidR="00811F25" w:rsidRPr="00DE556B">
              <w:rPr>
                <w:rStyle w:val="iBAAGStandardTextBoldChar"/>
              </w:rPr>
              <w:t>$</w:t>
            </w:r>
            <w:r w:rsidR="00013C86">
              <w:rPr>
                <w:rStyle w:val="iBAAGStandardTextBoldChar"/>
              </w:rPr>
              <w:t>30</w:t>
            </w:r>
            <w:r w:rsidR="00811F25" w:rsidRPr="00DE556B">
              <w:t xml:space="preserve"> co-pay per </w:t>
            </w:r>
            <w:r w:rsidR="00811F25" w:rsidRPr="00013C86">
              <w:t xml:space="preserve">visit </w:t>
            </w:r>
            <w:r w:rsidR="00013C86" w:rsidRPr="00857549">
              <w:rPr>
                <w:rStyle w:val="InstructionalTextChar"/>
                <w:color w:val="000000" w:themeColor="text1"/>
              </w:rPr>
              <w:t>.</w:t>
            </w:r>
            <w:r w:rsidR="00811F25" w:rsidRPr="00013C86">
              <w:t xml:space="preserve">The </w:t>
            </w:r>
            <w:r w:rsidR="00811F25" w:rsidRPr="00DE556B">
              <w:t>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0" w:type="dxa"/>
            <w:shd w:val="clear" w:color="auto" w:fill="FFFFFF" w:themeFill="background1"/>
          </w:tcPr>
          <w:p w14:paraId="58717A01" w14:textId="1D5C2E61" w:rsidR="00811F25" w:rsidRPr="00DE556B" w:rsidRDefault="005F1232" w:rsidP="006A6DDF">
            <w:pPr>
              <w:pStyle w:val="iBAAGStandardText"/>
            </w:pPr>
            <w:r>
              <w:rPr>
                <w:rStyle w:val="MemberViewBoldChar"/>
                <w:rFonts w:eastAsiaTheme="minorHAnsi"/>
              </w:rPr>
              <w:t>30%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6" w:type="dxa"/>
            <w:shd w:val="clear" w:color="auto" w:fill="FFFFFF" w:themeFill="background1"/>
          </w:tcPr>
          <w:p w14:paraId="58717A0A" w14:textId="113222F9" w:rsidR="00811F25" w:rsidRPr="00DE556B" w:rsidRDefault="00335BDF" w:rsidP="006A6DDF">
            <w:pPr>
              <w:pStyle w:val="iBAAGStandardText"/>
            </w:pPr>
            <w:r w:rsidRPr="00DE556B" w:rsidDel="00335BDF">
              <w:t xml:space="preserve"> </w:t>
            </w:r>
            <w:r w:rsidR="00811F25" w:rsidRPr="00DE556B">
              <w:t xml:space="preserve">Limited to </w:t>
            </w:r>
            <w:r w:rsidR="00811F25" w:rsidRPr="00DE556B">
              <w:rPr>
                <w:rStyle w:val="iBAAGStandardTextBoldChar"/>
              </w:rPr>
              <w:t>1</w:t>
            </w:r>
            <w:r w:rsidR="00811F25" w:rsidRPr="00DE556B">
              <w:t xml:space="preserve"> exam every </w:t>
            </w:r>
            <w:r>
              <w:rPr>
                <w:rStyle w:val="iBAAGStandardTextBoldChar"/>
              </w:rPr>
              <w:t>12</w:t>
            </w:r>
            <w:r w:rsidR="00811F25"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7"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7"/>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8" w:name="Multiple_Surgical_Procedures"/>
            <w:r w:rsidRPr="00DE556B">
              <w:t>Multiple Surgical Procedures</w:t>
            </w:r>
            <w:bookmarkEnd w:id="88"/>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9" w:name="NonOffice_Based_Lab_and_Diagnostic_Proce"/>
            <w:r w:rsidRPr="00DE556B">
              <w:t>Non-Network Office Based Lab and Diagnostic Processing (NOBLX)</w:t>
            </w:r>
            <w:bookmarkEnd w:id="89"/>
          </w:p>
        </w:tc>
        <w:tc>
          <w:tcPr>
            <w:tcW w:w="9990" w:type="dxa"/>
            <w:gridSpan w:val="2"/>
            <w:shd w:val="clear" w:color="auto" w:fill="F2DBDB"/>
          </w:tcPr>
          <w:p w14:paraId="21E4671F" w14:textId="77777777" w:rsidR="00202253" w:rsidRPr="0074798F" w:rsidRDefault="00202253" w:rsidP="00202253">
            <w:pPr>
              <w:rPr>
                <w:color w:val="000000" w:themeColor="text1"/>
                <w:szCs w:val="24"/>
              </w:rPr>
            </w:pPr>
            <w:r w:rsidRPr="0074798F">
              <w:rPr>
                <w:color w:val="000000" w:themeColor="text1"/>
                <w:szCs w:val="24"/>
              </w:rPr>
              <w:t xml:space="preserve">Refer to the NOBLX Job Aid. </w:t>
            </w:r>
          </w:p>
          <w:p w14:paraId="4B1C55B5" w14:textId="7D40D2A3" w:rsidR="00D273AE" w:rsidRPr="00AF1238" w:rsidRDefault="00D273AE" w:rsidP="00D273AE">
            <w:pPr>
              <w:pStyle w:val="iBAAGLevel1Bullets"/>
              <w:tabs>
                <w:tab w:val="left" w:pos="720"/>
              </w:tabs>
              <w:rPr>
                <w:rStyle w:val="InstructionalTextChar"/>
                <w:b w:val="0"/>
                <w:color w:val="000000" w:themeColor="text1"/>
              </w:rPr>
            </w:pPr>
            <w:r>
              <w:t xml:space="preserve">State: </w:t>
            </w:r>
            <w:r w:rsidR="00E40535">
              <w:t>NJ</w:t>
            </w:r>
          </w:p>
          <w:p w14:paraId="58717A37" w14:textId="7165FC0A" w:rsidR="002E2691" w:rsidRPr="00DE556B" w:rsidRDefault="00D273AE">
            <w:pPr>
              <w:pStyle w:val="iBAAGLevel1Bullets"/>
            </w:pPr>
            <w:r>
              <w:t xml:space="preserve">Product Code: </w:t>
            </w:r>
            <w:r w:rsidR="00E40535">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6B542A">
        <w:tc>
          <w:tcPr>
            <w:tcW w:w="13507" w:type="dxa"/>
            <w:gridSpan w:val="6"/>
            <w:shd w:val="clear" w:color="auto" w:fill="DAEEF3"/>
          </w:tcPr>
          <w:p w14:paraId="58717A3E" w14:textId="5B7423A3" w:rsidR="002E2691" w:rsidRPr="00DE556B" w:rsidRDefault="002E2691" w:rsidP="006A6DDF">
            <w:pPr>
              <w:pStyle w:val="iBAAGMajorSectionHeader"/>
            </w:pPr>
            <w:bookmarkStart w:id="90" w:name="Family_Planning"/>
            <w:r w:rsidRPr="00DE556B">
              <w:t>Family Planning</w:t>
            </w:r>
            <w:bookmarkEnd w:id="90"/>
          </w:p>
        </w:tc>
      </w:tr>
      <w:tr w:rsidR="00BC1A73" w:rsidRPr="003F3B5E" w14:paraId="0C79F7CB" w14:textId="77777777" w:rsidTr="006B542A">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6B542A">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1" w:name="Fertility_Solutions"/>
            <w:r>
              <w:rPr>
                <w:b/>
                <w:sz w:val="28"/>
                <w:szCs w:val="28"/>
              </w:rPr>
              <w:t>Fertility Solutions</w:t>
            </w:r>
            <w:bookmarkEnd w:id="91"/>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6B542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6B542A">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2" w:name="Infertility_Reproductive_Services"/>
            <w:r w:rsidRPr="00557006">
              <w:t>Infertility &amp; Reproductive Services</w:t>
            </w:r>
            <w:bookmarkEnd w:id="92"/>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Default="002E2691" w:rsidP="006A6DDF"/>
          <w:p w14:paraId="2002499D" w14:textId="77777777" w:rsidR="00BF2A1B" w:rsidRDefault="00BF2A1B" w:rsidP="00BF2A1B">
            <w:pPr>
              <w:pStyle w:val="iBAAGStandardText"/>
            </w:pPr>
            <w:r>
              <w:t>Services for the treatment of infertility when provided by or under the care of a doctor, includes:</w:t>
            </w:r>
          </w:p>
          <w:p w14:paraId="12CEC38F" w14:textId="77777777" w:rsidR="00BF2A1B" w:rsidRDefault="00BF2A1B" w:rsidP="00BF2A1B">
            <w:pPr>
              <w:pStyle w:val="iBAAGLevel1Bullets"/>
            </w:pPr>
            <w:r>
              <w:t>Ovulation induction or controlled ovarian stimulation</w:t>
            </w:r>
          </w:p>
          <w:p w14:paraId="21310F48" w14:textId="77777777" w:rsidR="00BF2A1B" w:rsidRDefault="00BF2A1B" w:rsidP="00BF2A1B">
            <w:pPr>
              <w:pStyle w:val="iBAAGLevel1Bullets"/>
            </w:pPr>
            <w:r>
              <w:t xml:space="preserve">Insemination procedures: </w:t>
            </w:r>
          </w:p>
          <w:p w14:paraId="7223F7D3" w14:textId="77777777" w:rsidR="00BF2A1B" w:rsidRDefault="00BF2A1B" w:rsidP="00BF2A1B">
            <w:pPr>
              <w:pStyle w:val="iBAAGLevel1Bullets"/>
            </w:pPr>
            <w:r>
              <w:t xml:space="preserve">Artificial Insemination (AI) </w:t>
            </w:r>
          </w:p>
          <w:p w14:paraId="68E73C1B" w14:textId="77777777" w:rsidR="00BF2A1B" w:rsidRDefault="00BF2A1B" w:rsidP="00BF2A1B">
            <w:pPr>
              <w:pStyle w:val="iBAAGLevel1Bullets"/>
            </w:pPr>
            <w:r>
              <w:t>Intra Uterine Insemination (IUI)</w:t>
            </w:r>
          </w:p>
          <w:p w14:paraId="09F9CBBA" w14:textId="77777777" w:rsidR="00BF2A1B" w:rsidRDefault="00BF2A1B" w:rsidP="00BF2A1B">
            <w:pPr>
              <w:pStyle w:val="iBAAGLevel1Bullets"/>
            </w:pPr>
            <w:r>
              <w:t>Assisted Reproductive Technologies (ART)</w:t>
            </w:r>
          </w:p>
          <w:p w14:paraId="4F0951F8" w14:textId="77777777" w:rsidR="00BF2A1B" w:rsidRDefault="00BF2A1B" w:rsidP="00BF2A1B">
            <w:pPr>
              <w:pStyle w:val="iBAAGLevel1Bullets"/>
            </w:pPr>
            <w:r>
              <w:t>Fetal reduction surgery</w:t>
            </w:r>
          </w:p>
          <w:p w14:paraId="339A8829" w14:textId="77777777" w:rsidR="00BF2A1B" w:rsidRDefault="00BF2A1B" w:rsidP="00BF2A1B">
            <w:pPr>
              <w:pStyle w:val="iBAAGStandardText"/>
            </w:pPr>
          </w:p>
          <w:p w14:paraId="4A666A68" w14:textId="77777777" w:rsidR="00BF2A1B" w:rsidRDefault="00BF2A1B" w:rsidP="00BF2A1B">
            <w:pPr>
              <w:pStyle w:val="iBAAGStandardText"/>
            </w:pPr>
            <w:r w:rsidRPr="00246DAB">
              <w:rPr>
                <w:rStyle w:val="iBAAGStandardTextBoldChar"/>
              </w:rPr>
              <w:t>How do I qualify to receive infertility benefits?</w:t>
            </w:r>
            <w:r>
              <w:t xml:space="preserve"> To be able to receive benefits, you must:</w:t>
            </w:r>
          </w:p>
          <w:p w14:paraId="560CE5A1" w14:textId="77777777" w:rsidR="00BF2A1B" w:rsidRPr="003B3E98" w:rsidRDefault="00BF2A1B" w:rsidP="00BF2A1B">
            <w:pPr>
              <w:pStyle w:val="iBAAGLevel1Bullets"/>
            </w:pPr>
            <w:r w:rsidRPr="004C4321">
              <w:t>Not have had voluntary sterilization or failed reversal of voluntary sterilization.</w:t>
            </w:r>
          </w:p>
          <w:p w14:paraId="47D24720" w14:textId="77777777" w:rsidR="00BF2A1B" w:rsidRPr="00B16860" w:rsidRDefault="00BF2A1B" w:rsidP="00BF2A1B">
            <w:pPr>
              <w:pStyle w:val="iBAAGLevel1Bullets"/>
            </w:pPr>
            <w:r w:rsidRPr="00936929">
              <w:t xml:space="preserve">Be under age </w:t>
            </w:r>
            <w:r w:rsidRPr="00A277A5">
              <w:rPr>
                <w:rStyle w:val="MandateTextBoldChar"/>
                <w:color w:val="auto"/>
              </w:rPr>
              <w:t xml:space="preserve">45 </w:t>
            </w:r>
            <w:r w:rsidRPr="00A277A5">
              <w:rPr>
                <w:rStyle w:val="MandateStandardTextChar"/>
                <w:color w:val="auto"/>
              </w:rPr>
              <w:t>for certain services</w:t>
            </w:r>
            <w:r w:rsidRPr="00B16860">
              <w:t>; and</w:t>
            </w:r>
          </w:p>
          <w:p w14:paraId="68FF7735" w14:textId="77777777" w:rsidR="00BF2A1B" w:rsidRDefault="00BF2A1B" w:rsidP="00BF2A1B">
            <w:pPr>
              <w:pStyle w:val="iBAAGLevel1Bullets"/>
            </w:pPr>
            <w:r w:rsidRPr="00B16860">
              <w:t>You are not able to become pregnant</w:t>
            </w:r>
            <w:r>
              <w:t xml:space="preserve"> by having regular unprotected intercourse or therapeutic donor insemination after:</w:t>
            </w:r>
          </w:p>
          <w:p w14:paraId="2B8D0B44" w14:textId="77777777" w:rsidR="00BF2A1B" w:rsidRPr="00A80AFB" w:rsidRDefault="00BF2A1B" w:rsidP="00BF2A1B">
            <w:pPr>
              <w:pStyle w:val="iBAAGLevel2Bullets"/>
            </w:pPr>
            <w:r w:rsidRPr="00A80AFB">
              <w:t>1 year if you are  under age 35</w:t>
            </w:r>
          </w:p>
          <w:p w14:paraId="5CF5EF77" w14:textId="77777777" w:rsidR="00BF2A1B" w:rsidRDefault="00BF2A1B" w:rsidP="00BF2A1B">
            <w:r w:rsidRPr="00A80AFB">
              <w:t>6 months if you are age 35 and over.</w:t>
            </w:r>
          </w:p>
          <w:p w14:paraId="62399A66" w14:textId="77777777" w:rsidR="00BF2A1B" w:rsidRPr="00C37752" w:rsidRDefault="00BF2A1B" w:rsidP="00BF2A1B">
            <w:pPr>
              <w:pStyle w:val="MandateLevel2Bullets"/>
              <w:rPr>
                <w:color w:val="auto"/>
              </w:rPr>
            </w:pPr>
            <w:r w:rsidRPr="00C37752">
              <w:rPr>
                <w:color w:val="auto"/>
              </w:rPr>
              <w:t>12 attempts of intrauterine insemination (IUI) if the woman is under age 35, or 6</w:t>
            </w:r>
            <w:r w:rsidRPr="00C37752">
              <w:rPr>
                <w:b/>
                <w:color w:val="auto"/>
              </w:rPr>
              <w:t xml:space="preserve"> </w:t>
            </w:r>
            <w:r w:rsidRPr="00C37752">
              <w:rPr>
                <w:color w:val="auto"/>
              </w:rPr>
              <w:t>attempts if the woman is over age 35.</w:t>
            </w:r>
          </w:p>
          <w:p w14:paraId="3134FFF8" w14:textId="77777777" w:rsidR="00BF2A1B" w:rsidRPr="00DE556B" w:rsidRDefault="00BF2A1B" w:rsidP="006A6DDF"/>
          <w:p w14:paraId="58717A4B" w14:textId="77777777" w:rsidR="002E2691" w:rsidRPr="00DE556B" w:rsidRDefault="002E2691" w:rsidP="006A6DDF">
            <w:pPr>
              <w:pStyle w:val="iBAAGStandardTextBold"/>
            </w:pPr>
            <w:r w:rsidRPr="00DE556B">
              <w:t>What are covered reproductive services?</w:t>
            </w:r>
          </w:p>
          <w:p w14:paraId="58717A4D" w14:textId="36D9725A" w:rsidR="002E2691" w:rsidRPr="00DE556B" w:rsidRDefault="00E976CE" w:rsidP="00627F12">
            <w:pPr>
              <w:pStyle w:val="iBAAGLevel1Bullets"/>
            </w:pPr>
            <w:r w:rsidRPr="00DE556B" w:rsidDel="00E976CE">
              <w:t xml:space="preserve"> </w:t>
            </w:r>
            <w:r w:rsidR="002E2691" w:rsidRPr="00DE556B">
              <w:t xml:space="preserve">Voluntary sterilization </w:t>
            </w:r>
          </w:p>
          <w:p w14:paraId="58717A4F" w14:textId="21172470" w:rsidR="002E2691" w:rsidRPr="00DE556B" w:rsidRDefault="00E976CE" w:rsidP="00627F12">
            <w:pPr>
              <w:pStyle w:val="iBAAGLevel1Bullets"/>
            </w:pPr>
            <w:r w:rsidRPr="00DE556B" w:rsidDel="00E976CE">
              <w:t xml:space="preserve"> </w:t>
            </w:r>
            <w:r w:rsidR="002E2691" w:rsidRPr="00DE556B">
              <w:t>Contraceptive services</w:t>
            </w:r>
          </w:p>
          <w:p w14:paraId="58717A51" w14:textId="6DBDC297" w:rsidR="002E2691" w:rsidRPr="00DE556B" w:rsidRDefault="00E976CE" w:rsidP="00627F12">
            <w:pPr>
              <w:pStyle w:val="iBAAGLevel1Bullets"/>
            </w:pPr>
            <w:r w:rsidRPr="00DE556B" w:rsidDel="00E976CE">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075E3C44" w:rsidR="002E2691" w:rsidRPr="00DE556B" w:rsidRDefault="002E2691" w:rsidP="00BD19A8">
            <w:pPr>
              <w:rPr>
                <w:b/>
                <w:bCs/>
                <w:color w:val="FF00FF"/>
                <w:sz w:val="22"/>
              </w:rPr>
            </w:pPr>
            <w:r w:rsidRPr="00DE556B">
              <w:rPr>
                <w:b/>
                <w:bCs/>
                <w:color w:val="FF00FF"/>
                <w:sz w:val="22"/>
              </w:rPr>
              <w:t xml:space="preserve"> </w:t>
            </w: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Default="002E2691" w:rsidP="002E2691">
            <w:pPr>
              <w:pStyle w:val="iBAAGStandardText"/>
            </w:pPr>
          </w:p>
          <w:p w14:paraId="628CEDC9" w14:textId="77777777" w:rsidR="00CC4A60" w:rsidRPr="00246DAB" w:rsidRDefault="00CC4A60" w:rsidP="00CC4A60">
            <w:r w:rsidRPr="00246DAB">
              <w:rPr>
                <w:rStyle w:val="iBAAGStandardTextBoldChar"/>
              </w:rPr>
              <w:t>Infertility Services</w:t>
            </w:r>
          </w:p>
          <w:p w14:paraId="538B2E2E" w14:textId="77777777" w:rsidR="00CC4A60" w:rsidRDefault="00CC4A60" w:rsidP="00CC4A60">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D7785B6" w14:textId="77777777" w:rsidR="00CC4A60" w:rsidRDefault="00CC4A60" w:rsidP="00CC4A60">
            <w:pPr>
              <w:pStyle w:val="iBAAGStandardText"/>
            </w:pPr>
          </w:p>
          <w:p w14:paraId="0D515948" w14:textId="77777777" w:rsidR="00CC4A60" w:rsidRDefault="00CC4A60" w:rsidP="00CC4A60">
            <w:pPr>
              <w:pStyle w:val="iBAAGStandardTextBold"/>
            </w:pPr>
            <w:r>
              <w:t>Is prior authorization needed?</w:t>
            </w:r>
          </w:p>
          <w:p w14:paraId="04DAE18C" w14:textId="77777777" w:rsidR="00CC4A60" w:rsidRDefault="00CC4A60" w:rsidP="00CC4A60">
            <w:pPr>
              <w:pStyle w:val="iBAAGStandardText"/>
            </w:pPr>
            <w:r>
              <w:t>No</w:t>
            </w:r>
          </w:p>
          <w:p w14:paraId="61465738" w14:textId="77777777" w:rsidR="00CC4A60" w:rsidRPr="00DE556B" w:rsidRDefault="00CC4A60"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Default="002E2691" w:rsidP="006A6DDF">
            <w:pPr>
              <w:pStyle w:val="iBAAGStandardText"/>
            </w:pPr>
          </w:p>
          <w:p w14:paraId="0A66545B" w14:textId="77777777" w:rsidR="00D23F30" w:rsidRPr="00246DAB" w:rsidRDefault="00D23F30" w:rsidP="00D23F30">
            <w:r w:rsidRPr="00246DAB">
              <w:rPr>
                <w:rStyle w:val="iBAAGStandardTextBoldChar"/>
              </w:rPr>
              <w:t>Infertility Services</w:t>
            </w:r>
          </w:p>
          <w:p w14:paraId="12BECE19" w14:textId="77777777" w:rsidR="00D23F30" w:rsidRDefault="00D23F30" w:rsidP="00D23F30">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3CF560E9" w14:textId="77777777" w:rsidR="00D23F30" w:rsidRDefault="00D23F30" w:rsidP="00D23F30">
            <w:pPr>
              <w:pStyle w:val="iBAAGStandardText"/>
            </w:pPr>
          </w:p>
          <w:p w14:paraId="2C939D97" w14:textId="77777777" w:rsidR="00D23F30" w:rsidRDefault="00D23F30" w:rsidP="00D23F30">
            <w:pPr>
              <w:pStyle w:val="iBAAGStandardTextBold"/>
            </w:pPr>
            <w:r>
              <w:t>Is prior authorization needed?</w:t>
            </w:r>
          </w:p>
          <w:p w14:paraId="3611869E" w14:textId="77777777" w:rsidR="00D23F30" w:rsidRDefault="00D23F30" w:rsidP="00D23F30">
            <w:pPr>
              <w:pStyle w:val="iBAAGStandardText"/>
            </w:pPr>
            <w:r>
              <w:t>No</w:t>
            </w:r>
          </w:p>
          <w:p w14:paraId="7E07C039" w14:textId="77777777" w:rsidR="00D23F30" w:rsidRDefault="00D23F30"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379B349" w:rsidR="006B542A" w:rsidRDefault="006B542A" w:rsidP="006A6DDF">
            <w:pPr>
              <w:pStyle w:val="iBAAGStandardText"/>
            </w:pPr>
          </w:p>
          <w:p w14:paraId="603D14B4" w14:textId="77777777" w:rsidR="006B542A" w:rsidRPr="004C4321" w:rsidRDefault="006B542A" w:rsidP="00CA57F6"/>
          <w:p w14:paraId="765B7B4F" w14:textId="77777777" w:rsidR="006B542A" w:rsidRPr="003B3E98" w:rsidRDefault="006B542A" w:rsidP="00CA57F6"/>
          <w:p w14:paraId="5DCA159D" w14:textId="77777777" w:rsidR="006B542A" w:rsidRPr="00936929" w:rsidRDefault="006B542A" w:rsidP="00CA57F6"/>
          <w:p w14:paraId="1EDFDD33" w14:textId="2CAC17D4" w:rsidR="006B542A" w:rsidRDefault="006B542A" w:rsidP="006B542A"/>
          <w:p w14:paraId="611AFA27" w14:textId="77777777" w:rsidR="002E2691" w:rsidRPr="004C4321" w:rsidRDefault="002E2691" w:rsidP="00CA57F6">
            <w:pPr>
              <w:jc w:val="center"/>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18D8B54A" w14:textId="77777777" w:rsidR="002E2691" w:rsidRDefault="002E2691" w:rsidP="006A6DDF">
            <w:pPr>
              <w:pStyle w:val="iBAAGStandardText"/>
            </w:pPr>
          </w:p>
          <w:p w14:paraId="4CAFA954" w14:textId="77777777" w:rsidR="006B542A" w:rsidRPr="00246DAB" w:rsidRDefault="006B542A" w:rsidP="006B542A">
            <w:r w:rsidRPr="00246DAB">
              <w:rPr>
                <w:rStyle w:val="iBAAGStandardTextBoldChar"/>
              </w:rPr>
              <w:t>Infertility Services</w:t>
            </w:r>
          </w:p>
          <w:p w14:paraId="09FFE65E" w14:textId="77777777" w:rsidR="006B542A" w:rsidRDefault="006B542A" w:rsidP="006B542A">
            <w:pPr>
              <w:pStyle w:val="iBAAGStandardText"/>
            </w:pPr>
            <w:r>
              <w:rPr>
                <w:rStyle w:val="iBAAGStandardTextBoldChar"/>
              </w:rPr>
              <w:t>3</w:t>
            </w:r>
            <w:r w:rsidRPr="00246DAB">
              <w:rPr>
                <w:rStyle w:val="iBAAGStandardTextBoldChar"/>
              </w:rPr>
              <w:t>0%</w:t>
            </w:r>
            <w:r>
              <w:t xml:space="preserve"> co-insurance, after you pay the deductible.</w:t>
            </w:r>
          </w:p>
          <w:p w14:paraId="39355860" w14:textId="77777777" w:rsidR="006B542A" w:rsidRDefault="006B542A" w:rsidP="006B542A">
            <w:pPr>
              <w:pStyle w:val="iBAAGStandardText"/>
            </w:pPr>
          </w:p>
          <w:p w14:paraId="4E8C2581" w14:textId="77777777" w:rsidR="006B542A" w:rsidRDefault="006B542A" w:rsidP="006B542A">
            <w:pPr>
              <w:pStyle w:val="iBAAGStandardTextBold"/>
            </w:pPr>
            <w:r>
              <w:t>Is prior authorization needed?</w:t>
            </w:r>
          </w:p>
          <w:p w14:paraId="71879C67" w14:textId="77777777" w:rsidR="006B542A" w:rsidRDefault="006B542A" w:rsidP="006B542A">
            <w:pPr>
              <w:pStyle w:val="iBAAGStandardText"/>
            </w:pPr>
            <w:r>
              <w:t>Yes</w:t>
            </w:r>
          </w:p>
          <w:p w14:paraId="7A8813C0" w14:textId="77777777" w:rsidR="006B542A" w:rsidRDefault="006B542A" w:rsidP="006B542A">
            <w:pPr>
              <w:pStyle w:val="iBAAGStandardText"/>
            </w:pPr>
          </w:p>
          <w:p w14:paraId="516AA229" w14:textId="77777777" w:rsidR="006B542A" w:rsidRDefault="006B542A" w:rsidP="006B542A">
            <w:pPr>
              <w:pStyle w:val="iBAAGStandardTextBold"/>
            </w:pPr>
            <w:r>
              <w:t>Prior authorization is:</w:t>
            </w:r>
          </w:p>
          <w:p w14:paraId="02DBF104" w14:textId="77777777" w:rsidR="006B542A" w:rsidRDefault="006B542A" w:rsidP="006B542A">
            <w:pPr>
              <w:pStyle w:val="iBAAGStandardText"/>
            </w:pPr>
            <w:r>
              <w:t>Getting approval by calling the number listed on your health plan ID card before you can get medicine or services.</w:t>
            </w:r>
          </w:p>
          <w:p w14:paraId="4AB9CC11" w14:textId="77777777" w:rsidR="006B542A" w:rsidRDefault="006B542A" w:rsidP="006B542A">
            <w:pPr>
              <w:pStyle w:val="iBAAGStandardText"/>
            </w:pPr>
          </w:p>
          <w:p w14:paraId="54D6890F" w14:textId="77777777" w:rsidR="006B542A" w:rsidRDefault="006B542A" w:rsidP="006B542A">
            <w:pPr>
              <w:pStyle w:val="iBAAGStandardTextBold"/>
            </w:pPr>
            <w:r>
              <w:t xml:space="preserve">When do I need to call? </w:t>
            </w:r>
          </w:p>
          <w:p w14:paraId="4554EFF9" w14:textId="77777777" w:rsidR="006B542A" w:rsidRDefault="006B542A" w:rsidP="006B542A">
            <w:pPr>
              <w:pStyle w:val="iBAAGLevel1Bullets"/>
            </w:pPr>
            <w:r>
              <w:t xml:space="preserve">As soon as possible </w:t>
            </w:r>
          </w:p>
          <w:p w14:paraId="6686F008" w14:textId="77777777" w:rsidR="006B542A" w:rsidRDefault="006B542A" w:rsidP="006B542A">
            <w:pPr>
              <w:pStyle w:val="iBAAGStandardText"/>
            </w:pPr>
          </w:p>
          <w:p w14:paraId="61B3552C" w14:textId="77777777" w:rsidR="006B542A" w:rsidRDefault="006B542A" w:rsidP="006B542A">
            <w:pPr>
              <w:pStyle w:val="iBAAGStandardTextBold"/>
            </w:pPr>
            <w:r>
              <w:t xml:space="preserve">If you don’t get prior authorization, you pay: </w:t>
            </w:r>
          </w:p>
          <w:p w14:paraId="37D752E6" w14:textId="77777777" w:rsidR="006B542A" w:rsidRDefault="006B542A" w:rsidP="006B542A">
            <w:pPr>
              <w:pStyle w:val="iBAAGStandardText"/>
            </w:pPr>
            <w:r>
              <w:rPr>
                <w:rStyle w:val="iBAAGStandardTextBoldChar"/>
              </w:rPr>
              <w:t>50</w:t>
            </w:r>
            <w:r w:rsidRPr="00246DAB">
              <w:rPr>
                <w:rStyle w:val="iBAAGStandardTextBoldChar"/>
              </w:rPr>
              <w:t>%</w:t>
            </w:r>
            <w:r>
              <w:t xml:space="preserve"> co-insurance</w:t>
            </w:r>
          </w:p>
          <w:p w14:paraId="5A941A32" w14:textId="77777777" w:rsidR="006B542A" w:rsidRPr="00DE556B" w:rsidRDefault="006B542A" w:rsidP="006B542A">
            <w:pPr>
              <w:pStyle w:val="iBAAGStandardText"/>
            </w:pPr>
          </w:p>
          <w:p w14:paraId="7EBDC56E" w14:textId="77777777" w:rsidR="006B542A" w:rsidRPr="00DE556B" w:rsidRDefault="006B542A" w:rsidP="006B542A">
            <w:pPr>
              <w:pStyle w:val="iBAAGStandardTextBold"/>
            </w:pPr>
            <w:r w:rsidRPr="00DE556B">
              <w:t>Reproductive Services</w:t>
            </w:r>
          </w:p>
          <w:p w14:paraId="514C01EC" w14:textId="77777777" w:rsidR="006B542A" w:rsidRPr="00DE556B" w:rsidRDefault="006B542A" w:rsidP="006B542A">
            <w:pPr>
              <w:pStyle w:val="iBAAGStandardText"/>
            </w:pPr>
            <w:r w:rsidRPr="00DE556B">
              <w:t>The amount you pay is based on where the covered health service is provided.</w:t>
            </w:r>
          </w:p>
          <w:p w14:paraId="58717A64" w14:textId="77777777" w:rsidR="006B542A" w:rsidRPr="00DE556B" w:rsidRDefault="006B542A" w:rsidP="006A6DDF">
            <w:pPr>
              <w:pStyle w:val="iBAAGStandardText"/>
            </w:pPr>
          </w:p>
        </w:tc>
        <w:tc>
          <w:tcPr>
            <w:tcW w:w="2491" w:type="dxa"/>
            <w:shd w:val="clear" w:color="auto" w:fill="FFFFFF" w:themeFill="background1"/>
          </w:tcPr>
          <w:p w14:paraId="5F3B652A" w14:textId="77777777" w:rsidR="001D6D48" w:rsidRPr="00BB7128" w:rsidRDefault="001D6D48" w:rsidP="001D6D48">
            <w:pPr>
              <w:pStyle w:val="iBAAGStandardText"/>
            </w:pPr>
          </w:p>
          <w:p w14:paraId="5806763F" w14:textId="77777777" w:rsidR="006B542A" w:rsidRPr="00C37752" w:rsidRDefault="006B542A" w:rsidP="006B542A">
            <w:pPr>
              <w:pStyle w:val="iBAAGStandardText"/>
              <w:rPr>
                <w:rStyle w:val="MandateStandardTextChar"/>
                <w:color w:val="auto"/>
              </w:rPr>
            </w:pPr>
            <w:r w:rsidRPr="00C37752">
              <w:rPr>
                <w:rStyle w:val="MandateStandardTextChar"/>
                <w:color w:val="auto"/>
              </w:rPr>
              <w:t xml:space="preserve">Limited to </w:t>
            </w:r>
            <w:r w:rsidRPr="00C37752">
              <w:rPr>
                <w:rStyle w:val="MandateTextBoldChar"/>
                <w:color w:val="auto"/>
              </w:rPr>
              <w:t xml:space="preserve">4 </w:t>
            </w:r>
            <w:r w:rsidRPr="00C37752">
              <w:rPr>
                <w:rStyle w:val="MandateStandardTextChar"/>
                <w:color w:val="auto"/>
              </w:rPr>
              <w:t>completed egg retrievals per lifetime per person</w:t>
            </w:r>
          </w:p>
          <w:p w14:paraId="0AF33D8F" w14:textId="77777777" w:rsidR="006B542A" w:rsidRDefault="006B542A" w:rsidP="006B542A">
            <w:pPr>
              <w:pStyle w:val="iBAAGStandardText"/>
              <w:rPr>
                <w:rStyle w:val="InstructionalTextChar"/>
              </w:rPr>
            </w:pPr>
          </w:p>
          <w:p w14:paraId="308D554A" w14:textId="77777777" w:rsidR="006B542A" w:rsidRPr="00DE556B" w:rsidRDefault="006B542A" w:rsidP="006B542A">
            <w:pPr>
              <w:pStyle w:val="iBAAGStandardText"/>
            </w:pPr>
            <w:r w:rsidRPr="00DE556B">
              <w:t>No coverage for:</w:t>
            </w:r>
          </w:p>
          <w:p w14:paraId="390DD685" w14:textId="77777777" w:rsidR="006B542A" w:rsidRPr="00DE556B" w:rsidRDefault="006B542A" w:rsidP="006B542A">
            <w:pPr>
              <w:pStyle w:val="iBAAGLevel1Bullets"/>
            </w:pPr>
            <w:r w:rsidRPr="00DE556B">
              <w:t>Surrogate parenting, donor eggs, donor sperm and host uterus.</w:t>
            </w:r>
          </w:p>
          <w:p w14:paraId="62EB6F9A" w14:textId="77777777" w:rsidR="006B542A" w:rsidRDefault="006B542A" w:rsidP="006B542A">
            <w:pPr>
              <w:pStyle w:val="iBAAGLevel1Bullets"/>
            </w:pPr>
            <w:r w:rsidRPr="00DE556B">
              <w:t>The reversal of voluntary sterilization.</w:t>
            </w:r>
          </w:p>
          <w:p w14:paraId="7D254520" w14:textId="77777777" w:rsidR="006B542A" w:rsidRPr="00C465F2" w:rsidRDefault="006B542A" w:rsidP="006B542A">
            <w:pPr>
              <w:pStyle w:val="iBAAGLevel1Bullets"/>
            </w:pPr>
            <w:r>
              <w:t xml:space="preserve">Cryo-preservation and other forms of preservation of reproductive materials for purpose of elective fertility </w:t>
            </w:r>
            <w:r w:rsidRPr="00C465F2">
              <w:t>preservation.</w:t>
            </w:r>
          </w:p>
          <w:p w14:paraId="19D9E931" w14:textId="77777777" w:rsidR="006B542A" w:rsidRPr="00C465F2" w:rsidRDefault="006B542A" w:rsidP="006B542A">
            <w:pPr>
              <w:pStyle w:val="iBAAGLevel1Bullets"/>
            </w:pPr>
            <w:r w:rsidRPr="00C465F2">
              <w:t>Long-term storage (greater than a year) of reproductive materials: sperm, eggs, embryos, ovarian tissue, and testicular tissue.</w:t>
            </w:r>
          </w:p>
          <w:p w14:paraId="57D3CD59" w14:textId="77777777" w:rsidR="006B542A" w:rsidRPr="002A6E25" w:rsidRDefault="006B542A" w:rsidP="006B542A">
            <w:pPr>
              <w:pStyle w:val="iBAAGLevel1Bullets"/>
              <w:rPr>
                <w:rStyle w:val="InstructionalTextChar"/>
                <w:b w:val="0"/>
              </w:rPr>
            </w:pPr>
            <w:r w:rsidRPr="00C465F2">
              <w:t>Non-medical costs of donor services</w:t>
            </w:r>
            <w:r>
              <w:t>.</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3" w:name="Special_Services"/>
            <w:r w:rsidRPr="00DE556B">
              <w:t>Special Services</w:t>
            </w:r>
            <w:bookmarkEnd w:id="93"/>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2491"/>
        <w:gridCol w:w="2491"/>
        <w:gridCol w:w="2491"/>
        <w:gridCol w:w="2491"/>
        <w:gridCol w:w="26"/>
      </w:tblGrid>
      <w:tr w:rsidR="00275C43" w:rsidRPr="00DE556B" w14:paraId="58717AC5" w14:textId="77777777" w:rsidTr="00B953C4">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B953C4">
        <w:trPr>
          <w:gridAfter w:val="1"/>
          <w:wAfter w:w="26" w:type="dxa"/>
        </w:trPr>
        <w:tc>
          <w:tcPr>
            <w:tcW w:w="3517" w:type="dxa"/>
            <w:shd w:val="clear" w:color="auto" w:fill="FFFFFF" w:themeFill="background1"/>
          </w:tcPr>
          <w:p w14:paraId="58717AC6" w14:textId="77777777" w:rsidR="00275C43" w:rsidRPr="00DE556B" w:rsidRDefault="00275C43" w:rsidP="001967A9">
            <w:pPr>
              <w:pStyle w:val="iBAAGSituationBoxName"/>
            </w:pPr>
            <w:bookmarkStart w:id="94" w:name="Acupuncture_Services"/>
            <w:r w:rsidRPr="00DE556B">
              <w:t>Acupuncture Services</w:t>
            </w:r>
            <w:bookmarkEnd w:id="94"/>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shd w:val="clear" w:color="auto" w:fill="FFFFFF" w:themeFill="background1"/>
          </w:tcPr>
          <w:p w14:paraId="19871B94" w14:textId="5DA60A20" w:rsidR="00354EC2" w:rsidRPr="00DE556B" w:rsidRDefault="00DE1376" w:rsidP="0078020D">
            <w:pPr>
              <w:pStyle w:val="iBAAGStandardText"/>
            </w:pPr>
            <w:r w:rsidRPr="00DE556B" w:rsidDel="00DE1376">
              <w:rPr>
                <w:rStyle w:val="InstructionalTextChar"/>
              </w:rPr>
              <w:t xml:space="preserve"> </w:t>
            </w:r>
            <w:r w:rsidR="005F1232">
              <w:rPr>
                <w:rStyle w:val="iBAAGStandardTextBoldChar"/>
              </w:rPr>
              <w:t>0%</w:t>
            </w:r>
            <w:r w:rsidR="00275C43" w:rsidRPr="00DE556B">
              <w:t xml:space="preserve"> co-insurance</w:t>
            </w:r>
            <w:r w:rsidR="00D72A3E" w:rsidRPr="00DE556B">
              <w:t xml:space="preserve">. </w:t>
            </w:r>
            <w:r w:rsidR="00354EC2" w:rsidRPr="00DE556B">
              <w:t>, after you pay the deductible</w:t>
            </w:r>
            <w:r w:rsidR="000B67AD" w:rsidRPr="00DE556B">
              <w:t>.</w:t>
            </w:r>
            <w:r w:rsidR="00354EC2" w:rsidRPr="00DE556B">
              <w:t xml:space="preserve"> </w:t>
            </w:r>
          </w:p>
          <w:p w14:paraId="71533D51" w14:textId="404105C5" w:rsidR="00275C43" w:rsidRPr="00DE556B" w:rsidRDefault="00275C43" w:rsidP="00D72A3E">
            <w:pPr>
              <w:pStyle w:val="iBAAGStandardText"/>
            </w:pP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shd w:val="clear" w:color="auto" w:fill="FFFFFF" w:themeFill="background1"/>
          </w:tcPr>
          <w:p w14:paraId="4BCF9E52" w14:textId="73A2B8A8" w:rsidR="00275C43" w:rsidRPr="00DE556B" w:rsidRDefault="00DE1376" w:rsidP="002555D3">
            <w:pPr>
              <w:pStyle w:val="iBAAGStandardText"/>
            </w:pPr>
            <w:r w:rsidRPr="00DE556B" w:rsidDel="00DE1376">
              <w:t xml:space="preserve"> </w:t>
            </w:r>
            <w:r w:rsidR="00275C43" w:rsidRPr="00DE556B">
              <w:rPr>
                <w:rStyle w:val="iBAAGStandardTextBoldChar"/>
              </w:rPr>
              <w:t>$</w:t>
            </w:r>
            <w:r>
              <w:rPr>
                <w:rStyle w:val="iBAAGStandardTextBoldChar"/>
              </w:rPr>
              <w:t>30</w:t>
            </w:r>
            <w:r w:rsidR="00275C43" w:rsidRPr="00DE556B">
              <w:t xml:space="preserve"> co-pay per </w:t>
            </w:r>
            <w:proofErr w:type="spellStart"/>
            <w:r w:rsidR="00275C43" w:rsidRPr="00DE556B">
              <w:t>visit</w:t>
            </w:r>
            <w:r w:rsidR="000B67AD" w:rsidRPr="00DE556B">
              <w:t>.</w:t>
            </w:r>
            <w:r w:rsidR="00275C43" w:rsidRPr="00DE556B">
              <w:t>The</w:t>
            </w:r>
            <w:proofErr w:type="spellEnd"/>
            <w:r w:rsidR="00275C43" w:rsidRPr="00DE556B">
              <w:t xml:space="preserv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shd w:val="clear" w:color="auto" w:fill="FFFFFF" w:themeFill="background1"/>
          </w:tcPr>
          <w:p w14:paraId="37E8ECAB" w14:textId="4492F07B" w:rsidR="00275C43" w:rsidRPr="00DE556B" w:rsidRDefault="005F1232" w:rsidP="002555D3">
            <w:pPr>
              <w:pStyle w:val="iBAAGStandardText"/>
            </w:pPr>
            <w:r>
              <w:rPr>
                <w:rStyle w:val="MemberViewBoldChar"/>
                <w:rFonts w:eastAsiaTheme="minorHAnsi"/>
              </w:rPr>
              <w:t>30%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shd w:val="clear" w:color="auto" w:fill="FFFFFF" w:themeFill="background1"/>
          </w:tcPr>
          <w:p w14:paraId="58717AD1" w14:textId="0E8CC184" w:rsidR="00275C43" w:rsidRPr="00DE556B" w:rsidRDefault="00DE1376">
            <w:pPr>
              <w:pStyle w:val="iBAAGStandardText"/>
            </w:pPr>
            <w:r w:rsidDel="00DE1376">
              <w:t xml:space="preserve"> </w:t>
            </w:r>
            <w:r w:rsidR="00E2378E">
              <w:t xml:space="preserve">Limited to </w:t>
            </w:r>
            <w:r w:rsidR="00E2378E">
              <w:rPr>
                <w:rStyle w:val="iBAAGStandardTextBoldChar"/>
              </w:rPr>
              <w:t>$</w:t>
            </w:r>
            <w:r w:rsidR="00B54DE1">
              <w:rPr>
                <w:rStyle w:val="iBAAGStandardTextBoldChar"/>
              </w:rPr>
              <w:t>2,5</w:t>
            </w:r>
            <w:r>
              <w:rPr>
                <w:rStyle w:val="iBAAGStandardTextBoldChar"/>
              </w:rPr>
              <w:t>00</w:t>
            </w:r>
            <w:r w:rsidR="00E2378E">
              <w:t xml:space="preserve"> in eligible expenses per year.</w:t>
            </w:r>
          </w:p>
        </w:tc>
      </w:tr>
      <w:tr w:rsidR="00FD4E73" w:rsidRPr="00DE556B" w14:paraId="1B05F988" w14:textId="77777777" w:rsidTr="00B953C4">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B953C4">
        <w:trPr>
          <w:gridAfter w:val="1"/>
          <w:wAfter w:w="26" w:type="dxa"/>
        </w:trPr>
        <w:tc>
          <w:tcPr>
            <w:tcW w:w="3517" w:type="dxa"/>
            <w:shd w:val="clear" w:color="auto" w:fill="FFFFFF" w:themeFill="background1"/>
          </w:tcPr>
          <w:p w14:paraId="670B9511" w14:textId="7908B94F" w:rsidR="00FD4E73" w:rsidRDefault="00FD4E73" w:rsidP="00A07E12">
            <w:pPr>
              <w:pStyle w:val="iBAAGSituationBoxName"/>
            </w:pPr>
            <w:bookmarkStart w:id="95" w:name="Cellular_Gene_Therapy"/>
            <w:r>
              <w:t>Cellular and Gene Therapy</w:t>
            </w:r>
            <w:bookmarkEnd w:id="95"/>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shd w:val="clear" w:color="auto" w:fill="FFFFFF" w:themeFill="background1"/>
          </w:tcPr>
          <w:p w14:paraId="2F7FF661" w14:textId="65E88B05"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52A35BB"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20AA072B" w:rsidR="00221740" w:rsidRPr="00ED1D97" w:rsidRDefault="00612375" w:rsidP="00221740">
            <w:pPr>
              <w:pStyle w:val="iBAAGStandardText"/>
            </w:pPr>
            <w:r w:rsidDel="00612375">
              <w:rPr>
                <w:rStyle w:val="InstructionalTextChar"/>
              </w:rPr>
              <w:t xml:space="preserve"> </w:t>
            </w:r>
            <w:r w:rsidR="0099152C"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shd w:val="clear" w:color="auto" w:fill="FFFFFF" w:themeFill="background1"/>
          </w:tcPr>
          <w:p w14:paraId="5B6B7E60" w14:textId="2C4BEDDA"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3B555DD8"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1E600067" w14:textId="232C77E6" w:rsidR="00FD4E73" w:rsidRDefault="00FD4E73" w:rsidP="00FD4E73">
            <w:pPr>
              <w:pStyle w:val="iBAAGStandardText"/>
            </w:pPr>
          </w:p>
          <w:p w14:paraId="5D441036" w14:textId="77777777" w:rsidR="00FD4E73" w:rsidRPr="00DE556B" w:rsidRDefault="00FD4E73" w:rsidP="002555D3">
            <w:pPr>
              <w:pStyle w:val="iBAAGStandardText"/>
              <w:rPr>
                <w:rStyle w:val="MemberViewBoldChar"/>
                <w:rFonts w:eastAsiaTheme="minorHAnsi"/>
              </w:rPr>
            </w:pPr>
          </w:p>
        </w:tc>
        <w:tc>
          <w:tcPr>
            <w:tcW w:w="249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B953C4">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B953C4">
        <w:trPr>
          <w:gridAfter w:val="1"/>
          <w:wAfter w:w="26" w:type="dxa"/>
        </w:trPr>
        <w:tc>
          <w:tcPr>
            <w:tcW w:w="3517" w:type="dxa"/>
            <w:shd w:val="clear" w:color="auto" w:fill="FFFFFF" w:themeFill="background1"/>
          </w:tcPr>
          <w:p w14:paraId="58717B04" w14:textId="77777777" w:rsidR="00FD4E73" w:rsidRPr="00DE556B" w:rsidRDefault="00FD4E73" w:rsidP="001967A9">
            <w:pPr>
              <w:pStyle w:val="iBAAGSituationBoxName"/>
            </w:pPr>
            <w:bookmarkStart w:id="96" w:name="Clinical_Trials"/>
            <w:r w:rsidRPr="00DE556B">
              <w:t>Clinical Trials</w:t>
            </w:r>
            <w:bookmarkEnd w:id="96"/>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364186B9"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B22" w14:textId="7C00753D" w:rsidR="00FD4E73" w:rsidRPr="00DE556B" w:rsidRDefault="00FD4E73" w:rsidP="006A6DDF">
            <w:pPr>
              <w:pStyle w:val="iBAAGStandardText"/>
            </w:pP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735FCB1F"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B34" w14:textId="389E9853" w:rsidR="00FD4E73" w:rsidRPr="00DE556B" w:rsidRDefault="00FD4E73" w:rsidP="006A6DDF">
            <w:pPr>
              <w:pStyle w:val="iBAAGStandardText"/>
            </w:pP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B953C4">
        <w:tc>
          <w:tcPr>
            <w:tcW w:w="13507" w:type="dxa"/>
            <w:gridSpan w:val="6"/>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B953C4">
        <w:tc>
          <w:tcPr>
            <w:tcW w:w="3517" w:type="dxa"/>
            <w:shd w:val="clear" w:color="auto" w:fill="FFFFFF" w:themeFill="background1"/>
          </w:tcPr>
          <w:p w14:paraId="58717B44" w14:textId="77777777" w:rsidR="00FD4E73" w:rsidRPr="00DE556B" w:rsidRDefault="00FD4E73" w:rsidP="001967A9">
            <w:pPr>
              <w:pStyle w:val="iBAAGSituationBoxName"/>
            </w:pPr>
            <w:bookmarkStart w:id="97" w:name="Congenital_Heart_Disease_Resource_Servic"/>
            <w:r w:rsidRPr="00DE556B">
              <w:t xml:space="preserve">Congenital Heart </w:t>
            </w:r>
            <w:r w:rsidRPr="00F32B46">
              <w:t>Disease Resource Services (CHDRS)</w:t>
            </w:r>
            <w:bookmarkEnd w:id="97"/>
          </w:p>
        </w:tc>
        <w:tc>
          <w:tcPr>
            <w:tcW w:w="9990" w:type="dxa"/>
            <w:gridSpan w:val="5"/>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B953C4">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B953C4">
        <w:trPr>
          <w:gridAfter w:val="1"/>
          <w:wAfter w:w="26" w:type="dxa"/>
        </w:trPr>
        <w:tc>
          <w:tcPr>
            <w:tcW w:w="3517" w:type="dxa"/>
            <w:shd w:val="clear" w:color="auto" w:fill="FFFFFF" w:themeFill="background1"/>
          </w:tcPr>
          <w:p w14:paraId="58717B5C" w14:textId="77777777" w:rsidR="00FD4E73" w:rsidRPr="00DE556B" w:rsidRDefault="00FD4E73" w:rsidP="001967A9">
            <w:pPr>
              <w:pStyle w:val="iBAAGSituationBoxName"/>
            </w:pPr>
            <w:bookmarkStart w:id="98" w:name="Congenital_Heart_Disease_Surgeries"/>
            <w:r w:rsidRPr="00DE556B">
              <w:t>Congenital Heart Disease Surgeries</w:t>
            </w:r>
            <w:bookmarkEnd w:id="98"/>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shd w:val="clear" w:color="auto" w:fill="FFFFFF" w:themeFill="background1"/>
          </w:tcPr>
          <w:p w14:paraId="35F2AA86" w14:textId="73940F33" w:rsidR="00FD4E73" w:rsidRPr="00DE556B" w:rsidRDefault="00D177B8" w:rsidP="000D520F">
            <w:pPr>
              <w:pStyle w:val="iBAAGStandardText"/>
            </w:pPr>
            <w:r w:rsidRPr="00DE556B" w:rsidDel="00D177B8">
              <w:rPr>
                <w:rStyle w:val="InstructionalTextChar"/>
              </w:rPr>
              <w:t xml:space="preserve"> </w:t>
            </w:r>
            <w:r w:rsidR="005F1232">
              <w:rPr>
                <w:rStyle w:val="iBAAGStandardTextBoldChar"/>
              </w:rPr>
              <w:t>0%</w:t>
            </w:r>
            <w:r w:rsidR="00FD4E73" w:rsidRPr="00DE556B">
              <w:t xml:space="preserve"> co-insurance, after you pay the </w:t>
            </w:r>
            <w:proofErr w:type="gramStart"/>
            <w:r w:rsidR="00FD4E73" w:rsidRPr="00DE556B">
              <w:t xml:space="preserve">deductible </w:t>
            </w:r>
            <w:r w:rsidR="00FD4E73" w:rsidRPr="00DE556B">
              <w:rPr>
                <w:rStyle w:val="iBAAGStandardTextChar"/>
              </w:rPr>
              <w:t>.</w:t>
            </w:r>
            <w:proofErr w:type="gramEnd"/>
          </w:p>
          <w:p w14:paraId="3984ACFF" w14:textId="77777777" w:rsidR="00FD4E73" w:rsidRPr="00DE556B" w:rsidRDefault="00FD4E73" w:rsidP="000D520F">
            <w:pPr>
              <w:pStyle w:val="iBAAGStandardText"/>
            </w:pPr>
          </w:p>
          <w:p w14:paraId="05DBBC4F" w14:textId="77777777" w:rsidR="00FD4E73" w:rsidRPr="00DE556B" w:rsidRDefault="00FD4E73" w:rsidP="00B12DA9">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shd w:val="clear" w:color="auto" w:fill="FFFFFF" w:themeFill="background1"/>
          </w:tcPr>
          <w:p w14:paraId="58717B6C" w14:textId="1316C935" w:rsidR="00FD4E73" w:rsidRPr="00DE556B" w:rsidRDefault="005F1232" w:rsidP="006A6DDF">
            <w:pPr>
              <w:pStyle w:val="iBAAGStandardText"/>
            </w:pPr>
            <w:r>
              <w:rPr>
                <w:rStyle w:val="iBAAGStandardTextBoldChar"/>
              </w:rPr>
              <w:t>0%</w:t>
            </w:r>
            <w:r w:rsidR="00FD4E73" w:rsidRPr="00DE556B">
              <w:t xml:space="preserve"> co-insurance, after you pay the </w:t>
            </w:r>
            <w:proofErr w:type="gramStart"/>
            <w:r w:rsidR="00FD4E73" w:rsidRPr="00DE556B">
              <w:t>deductible .</w:t>
            </w:r>
            <w:proofErr w:type="gramEnd"/>
          </w:p>
          <w:p w14:paraId="58717B6D" w14:textId="77777777" w:rsidR="00FD4E73" w:rsidRPr="00DE556B" w:rsidRDefault="00FD4E73" w:rsidP="006A6DDF">
            <w:pPr>
              <w:pStyle w:val="iBAAGStandardText"/>
            </w:pP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7EBB16A2" w:rsidR="00FD4E73" w:rsidRPr="00DE556B" w:rsidRDefault="00FD4E73" w:rsidP="006A6DDF">
            <w:pPr>
              <w:pStyle w:val="iBAAGStandardText"/>
            </w:pPr>
            <w:r w:rsidRPr="00DE556B">
              <w:t>No</w:t>
            </w:r>
          </w:p>
          <w:p w14:paraId="58717B7A" w14:textId="77777777" w:rsidR="00FD4E73" w:rsidRPr="00DE556B" w:rsidRDefault="00FD4E73" w:rsidP="006A6DDF">
            <w:pPr>
              <w:pStyle w:val="iBAAGStandardText"/>
            </w:pPr>
          </w:p>
          <w:p w14:paraId="58717B80" w14:textId="77777777" w:rsidR="00FD4E73" w:rsidRPr="00DE556B" w:rsidRDefault="00FD4E73">
            <w:pPr>
              <w:pStyle w:val="iBAAGStandardText"/>
            </w:pPr>
          </w:p>
        </w:tc>
        <w:tc>
          <w:tcPr>
            <w:tcW w:w="2491" w:type="dxa"/>
            <w:shd w:val="clear" w:color="auto" w:fill="FFFFFF" w:themeFill="background1"/>
          </w:tcPr>
          <w:p w14:paraId="58717B81" w14:textId="16221817" w:rsidR="00FD4E73" w:rsidRPr="00DE556B" w:rsidRDefault="005F1232" w:rsidP="006A6DDF">
            <w:pPr>
              <w:pStyle w:val="iBAAGStandardText"/>
            </w:pPr>
            <w:r>
              <w:rPr>
                <w:rStyle w:val="iBAAGStandardTextBoldChar"/>
              </w:rPr>
              <w:t>30%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4EE8386C"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B8D" w14:textId="4ABA1DE7" w:rsidR="00FD4E73" w:rsidRPr="00DE556B" w:rsidRDefault="00FD4E73" w:rsidP="006A6DDF">
            <w:pPr>
              <w:pStyle w:val="iBAAGStandardText"/>
            </w:pPr>
          </w:p>
          <w:p w14:paraId="58717B8E" w14:textId="77777777" w:rsidR="00FD4E73" w:rsidRPr="00DE556B" w:rsidRDefault="00FD4E73" w:rsidP="006A6DDF">
            <w:pPr>
              <w:pStyle w:val="iBAAGStandardText"/>
            </w:pPr>
          </w:p>
        </w:tc>
        <w:tc>
          <w:tcPr>
            <w:tcW w:w="2491" w:type="dxa"/>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B953C4">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B953C4">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9" w:name="Culturally_Based_Services"/>
            <w:r w:rsidRPr="00DE556B">
              <w:t xml:space="preserve">Culturally-Based Services </w:t>
            </w:r>
            <w:bookmarkEnd w:id="99"/>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tcBorders>
              <w:bottom w:val="single" w:sz="4" w:space="0" w:color="000000" w:themeColor="text1"/>
            </w:tcBorders>
            <w:shd w:val="clear" w:color="auto" w:fill="auto"/>
          </w:tcPr>
          <w:p w14:paraId="10922CC0" w14:textId="2A609689" w:rsidR="00FD4E73" w:rsidRPr="00DE556B" w:rsidRDefault="005F1232" w:rsidP="00D46B91">
            <w:pPr>
              <w:pStyle w:val="iBAAGStandardText"/>
              <w:rPr>
                <w:b/>
                <w:color w:val="FF00FF"/>
              </w:rPr>
            </w:pPr>
            <w:r>
              <w:rPr>
                <w:rStyle w:val="iBAAGStandardTextBoldChar"/>
              </w:rPr>
              <w:t>0%</w:t>
            </w:r>
            <w:r w:rsidR="00FD4E73" w:rsidRPr="00DE556B">
              <w:t xml:space="preserve"> 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2646AA25" w:rsidR="00FD4E73" w:rsidRPr="00DE556B" w:rsidRDefault="00FD4E73" w:rsidP="00CA57F6">
            <w:r w:rsidRPr="00DE556B">
              <w:rPr>
                <w:sz w:val="22"/>
              </w:rPr>
              <w:t>No</w:t>
            </w:r>
          </w:p>
        </w:tc>
        <w:tc>
          <w:tcPr>
            <w:tcW w:w="2491"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B953C4">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B953C4">
        <w:trPr>
          <w:gridAfter w:val="1"/>
          <w:wAfter w:w="26" w:type="dxa"/>
        </w:trPr>
        <w:tc>
          <w:tcPr>
            <w:tcW w:w="3517" w:type="dxa"/>
            <w:shd w:val="clear" w:color="auto" w:fill="FFFFFF" w:themeFill="background1"/>
          </w:tcPr>
          <w:p w14:paraId="58717B9D" w14:textId="77777777" w:rsidR="00FD4E73" w:rsidRPr="00DE556B" w:rsidRDefault="00FD4E73" w:rsidP="001967A9">
            <w:pPr>
              <w:pStyle w:val="iBAAGSituationBoxName"/>
            </w:pPr>
            <w:bookmarkStart w:id="100" w:name="Dental_Services_Accident_Only"/>
            <w:r w:rsidRPr="001967A9">
              <w:t>Dental Services - Accident Only</w:t>
            </w:r>
            <w:bookmarkEnd w:id="100"/>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781ED6F6" w14:textId="77777777" w:rsidR="00B3163A" w:rsidRPr="00DE556B" w:rsidRDefault="00B3163A" w:rsidP="006A6DDF">
            <w:pPr>
              <w:pStyle w:val="iBAAGStandardText"/>
            </w:pPr>
          </w:p>
          <w:p w14:paraId="58717BB2" w14:textId="77777777" w:rsidR="00FD4E73" w:rsidRPr="00DE556B" w:rsidRDefault="00FD4E73" w:rsidP="006A6DDF">
            <w:pPr>
              <w:pStyle w:val="iBAAGStandardText"/>
            </w:pPr>
          </w:p>
        </w:tc>
        <w:tc>
          <w:tcPr>
            <w:tcW w:w="2491" w:type="dxa"/>
            <w:shd w:val="clear" w:color="auto" w:fill="FFFFFF" w:themeFill="background1"/>
          </w:tcPr>
          <w:p w14:paraId="2FA021CE" w14:textId="62E3CA34" w:rsidR="00FD4E73" w:rsidRPr="00DE556B" w:rsidRDefault="00C500AB" w:rsidP="00276AC2">
            <w:pPr>
              <w:pStyle w:val="iBAAGStandardText"/>
            </w:pPr>
            <w:r w:rsidRPr="00DE556B" w:rsidDel="00C500AB">
              <w:rPr>
                <w:rStyle w:val="InstructionalTextChar"/>
              </w:rPr>
              <w:t xml:space="preserve"> </w:t>
            </w:r>
            <w:r w:rsidR="005F1232">
              <w:rPr>
                <w:rStyle w:val="iBAAGStandardTextBoldChar"/>
              </w:rPr>
              <w:t>0%</w:t>
            </w:r>
            <w:r w:rsidR="00FD4E73" w:rsidRPr="00DE556B">
              <w:t xml:space="preserve"> co-insurance, after you pay the </w:t>
            </w:r>
            <w:proofErr w:type="gramStart"/>
            <w:r w:rsidR="00FD4E73" w:rsidRPr="00DE556B">
              <w:t xml:space="preserve">deductible </w:t>
            </w:r>
            <w:r w:rsidR="00FD4E73" w:rsidRPr="00DE556B">
              <w:rPr>
                <w:rStyle w:val="iBAAGStandardTextChar"/>
              </w:rPr>
              <w:t>.</w:t>
            </w:r>
            <w:proofErr w:type="gramEnd"/>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BB3" w14:textId="57D12081" w:rsidR="00FD4E73" w:rsidRPr="00DE556B" w:rsidRDefault="005F1232" w:rsidP="006A6DDF">
            <w:pPr>
              <w:pStyle w:val="iBAAGStandardText"/>
            </w:pPr>
            <w:r>
              <w:rPr>
                <w:rStyle w:val="iBAAGStandardTextBoldChar"/>
              </w:rPr>
              <w:t>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shd w:val="clear" w:color="auto" w:fill="FFFFFF" w:themeFill="background1"/>
          </w:tcPr>
          <w:p w14:paraId="58717BC3" w14:textId="0CD8D91F" w:rsidR="00FD4E73" w:rsidRPr="00DE556B" w:rsidRDefault="005F1232" w:rsidP="006A6DDF">
            <w:pPr>
              <w:pStyle w:val="iBAAGStandardText"/>
            </w:pPr>
            <w:r>
              <w:rPr>
                <w:rStyle w:val="iBAAGStandardTextBoldChar"/>
              </w:rPr>
              <w:t>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bl>
    <w:tbl>
      <w:tblPr>
        <w:tblStyle w:val="TableGrid4"/>
        <w:tblW w:w="136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36"/>
        <w:gridCol w:w="2096"/>
        <w:gridCol w:w="2096"/>
        <w:gridCol w:w="3036"/>
        <w:gridCol w:w="2946"/>
      </w:tblGrid>
      <w:tr w:rsidR="00B3163A" w:rsidRPr="00DE556B" w14:paraId="01FF4985" w14:textId="77777777" w:rsidTr="00B3163A">
        <w:tc>
          <w:tcPr>
            <w:tcW w:w="3436" w:type="dxa"/>
            <w:tcBorders>
              <w:bottom w:val="single" w:sz="4" w:space="0" w:color="000000" w:themeColor="text1"/>
            </w:tcBorders>
            <w:shd w:val="clear" w:color="auto" w:fill="31849B"/>
            <w:vAlign w:val="center"/>
          </w:tcPr>
          <w:p w14:paraId="52298311" w14:textId="77777777" w:rsidR="00B3163A" w:rsidRPr="00DE556B" w:rsidRDefault="00B3163A" w:rsidP="00F04688">
            <w:pPr>
              <w:pStyle w:val="iBAAGTableHeader"/>
            </w:pPr>
            <w:r w:rsidRPr="00DE556B">
              <w:t>Common Medical Event</w:t>
            </w:r>
          </w:p>
        </w:tc>
        <w:tc>
          <w:tcPr>
            <w:tcW w:w="2096" w:type="dxa"/>
            <w:tcBorders>
              <w:bottom w:val="single" w:sz="4" w:space="0" w:color="000000" w:themeColor="text1"/>
            </w:tcBorders>
            <w:shd w:val="clear" w:color="auto" w:fill="31849B"/>
          </w:tcPr>
          <w:p w14:paraId="1D96178B" w14:textId="77777777" w:rsidR="00B3163A" w:rsidRPr="00DE556B" w:rsidRDefault="00B3163A" w:rsidP="00F04688">
            <w:pPr>
              <w:pStyle w:val="iBAAGTableHeader"/>
            </w:pPr>
            <w:r w:rsidRPr="00DE556B">
              <w:t>Your cost if you use</w:t>
            </w:r>
          </w:p>
          <w:p w14:paraId="2211E659" w14:textId="77777777" w:rsidR="00B3163A" w:rsidRPr="00DE556B" w:rsidRDefault="00B3163A" w:rsidP="00F04688">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23BE9650" w14:textId="77777777" w:rsidR="00B3163A" w:rsidRPr="00DE556B" w:rsidRDefault="00B3163A" w:rsidP="00F04688">
            <w:pPr>
              <w:pStyle w:val="iBAAGTableHeader"/>
            </w:pPr>
            <w:r w:rsidRPr="00DE556B">
              <w:t>Your cost if you use</w:t>
            </w:r>
          </w:p>
          <w:p w14:paraId="61993475" w14:textId="77777777" w:rsidR="00B3163A" w:rsidRPr="00DE556B" w:rsidRDefault="00B3163A" w:rsidP="00F04688">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4D7E4B96" w14:textId="77777777" w:rsidR="00B3163A" w:rsidRPr="00DE556B" w:rsidRDefault="00B3163A" w:rsidP="00F04688">
            <w:pPr>
              <w:pStyle w:val="iBAAGTableHeader"/>
            </w:pPr>
            <w:r w:rsidRPr="00DE556B">
              <w:t>Your cost if you use U.S.</w:t>
            </w:r>
          </w:p>
          <w:p w14:paraId="0126A698" w14:textId="77777777" w:rsidR="00B3163A" w:rsidRPr="00DE556B" w:rsidRDefault="00B3163A" w:rsidP="00F04688">
            <w:pPr>
              <w:pStyle w:val="iBAAGTableHeader"/>
            </w:pPr>
            <w:r w:rsidRPr="00DE556B">
              <w:t>Out-of-Network benefits</w:t>
            </w:r>
          </w:p>
        </w:tc>
        <w:tc>
          <w:tcPr>
            <w:tcW w:w="2946" w:type="dxa"/>
            <w:tcBorders>
              <w:bottom w:val="single" w:sz="4" w:space="0" w:color="000000" w:themeColor="text1"/>
            </w:tcBorders>
            <w:shd w:val="clear" w:color="auto" w:fill="31849B"/>
            <w:vAlign w:val="center"/>
          </w:tcPr>
          <w:p w14:paraId="42D1B450" w14:textId="77777777" w:rsidR="00B3163A" w:rsidRPr="00DE556B" w:rsidRDefault="00B3163A" w:rsidP="00F04688">
            <w:pPr>
              <w:pStyle w:val="iBAAGTableHeader"/>
            </w:pPr>
            <w:r w:rsidRPr="00DE556B">
              <w:t>Limits &amp; Exceptions</w:t>
            </w:r>
          </w:p>
        </w:tc>
      </w:tr>
      <w:tr w:rsidR="00B3163A" w:rsidRPr="00DE556B" w14:paraId="72136F6A" w14:textId="77777777" w:rsidTr="00B3163A">
        <w:tc>
          <w:tcPr>
            <w:tcW w:w="3436" w:type="dxa"/>
            <w:shd w:val="clear" w:color="auto" w:fill="FFFFFF" w:themeFill="background1"/>
          </w:tcPr>
          <w:p w14:paraId="39B413D6" w14:textId="77777777" w:rsidR="00B3163A" w:rsidRPr="003F3B5E" w:rsidRDefault="00B3163A" w:rsidP="00F04688">
            <w:pPr>
              <w:pStyle w:val="iBAAGSituationBoxName"/>
            </w:pPr>
            <w:bookmarkStart w:id="101" w:name="Dental_Anesthesia_Services"/>
            <w:r w:rsidRPr="00B56AA4">
              <w:t>Dental Services</w:t>
            </w:r>
            <w:bookmarkEnd w:id="101"/>
            <w:r>
              <w:t xml:space="preserve"> - Other</w:t>
            </w:r>
          </w:p>
          <w:p w14:paraId="4C69CC24" w14:textId="77777777" w:rsidR="00B3163A" w:rsidRPr="00F13EDA" w:rsidRDefault="00B3163A" w:rsidP="00F04688">
            <w:pPr>
              <w:pStyle w:val="iBAAGStandardText"/>
            </w:pPr>
          </w:p>
          <w:p w14:paraId="11C951EE" w14:textId="77777777" w:rsidR="00B3163A" w:rsidRPr="00F13EDA" w:rsidRDefault="00B3163A" w:rsidP="00F04688">
            <w:pPr>
              <w:pStyle w:val="iBAAGStandardText"/>
            </w:pPr>
            <w:r w:rsidRPr="00F13EDA">
              <w:t>Benefits include:</w:t>
            </w:r>
          </w:p>
          <w:p w14:paraId="7358CA8F" w14:textId="77777777" w:rsidR="00B3163A" w:rsidRDefault="00B3163A" w:rsidP="00F04688">
            <w:pPr>
              <w:pStyle w:val="iBAAGLevel1Bullets"/>
              <w:ind w:left="720"/>
            </w:pPr>
            <w:r>
              <w:t>Surgery</w:t>
            </w:r>
          </w:p>
          <w:p w14:paraId="305FCB82" w14:textId="77777777" w:rsidR="00B3163A" w:rsidRPr="00F13EDA" w:rsidRDefault="00B3163A" w:rsidP="00F04688">
            <w:pPr>
              <w:pStyle w:val="iBAAGLevel1Bullets"/>
              <w:ind w:left="720"/>
            </w:pPr>
            <w:r>
              <w:t>General anesthesia</w:t>
            </w:r>
          </w:p>
          <w:p w14:paraId="660F01EE" w14:textId="77777777" w:rsidR="00B3163A" w:rsidRDefault="00B3163A" w:rsidP="00F04688">
            <w:pPr>
              <w:pStyle w:val="iBAAGLevel1Bullets"/>
              <w:ind w:left="720"/>
            </w:pPr>
            <w:r>
              <w:t>Facility charges</w:t>
            </w:r>
          </w:p>
          <w:p w14:paraId="68CA0124" w14:textId="77777777" w:rsidR="00B3163A" w:rsidRPr="001266A7" w:rsidRDefault="00B3163A" w:rsidP="00F04688">
            <w:pPr>
              <w:pStyle w:val="iBAAGStandardText"/>
            </w:pPr>
          </w:p>
          <w:p w14:paraId="289AC1AF" w14:textId="77777777" w:rsidR="00B3163A" w:rsidRPr="001266A7" w:rsidRDefault="00B3163A" w:rsidP="00F04688">
            <w:pPr>
              <w:pStyle w:val="iBAAGStandardTextBold"/>
            </w:pPr>
            <w:r w:rsidRPr="001266A7">
              <w:t xml:space="preserve">Want more information? </w:t>
            </w:r>
          </w:p>
          <w:p w14:paraId="540516DD" w14:textId="77777777" w:rsidR="00B3163A" w:rsidRPr="001266A7" w:rsidRDefault="00B3163A" w:rsidP="00F04688">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624AF047" w14:textId="77777777" w:rsidR="00B3163A" w:rsidRPr="00DE556B" w:rsidRDefault="00B3163A" w:rsidP="00F04688">
            <w:pPr>
              <w:pStyle w:val="iBAAGStandardText"/>
            </w:pPr>
          </w:p>
        </w:tc>
        <w:tc>
          <w:tcPr>
            <w:tcW w:w="2096" w:type="dxa"/>
            <w:shd w:val="clear" w:color="auto" w:fill="FFFFFF" w:themeFill="background1"/>
          </w:tcPr>
          <w:p w14:paraId="6FF0C562" w14:textId="77777777" w:rsidR="00B3163A" w:rsidRDefault="00B3163A" w:rsidP="00F04688">
            <w:pPr>
              <w:pStyle w:val="iBAAGStandardText"/>
            </w:pPr>
            <w:r w:rsidRPr="007328F7">
              <w:t>The amount you pay is based on the different services you receive.</w:t>
            </w:r>
          </w:p>
          <w:p w14:paraId="02D12888" w14:textId="77777777" w:rsidR="00B3163A" w:rsidRDefault="00B3163A" w:rsidP="00F04688">
            <w:pPr>
              <w:pStyle w:val="iBAAGStandardText"/>
            </w:pPr>
          </w:p>
          <w:p w14:paraId="2D0C9A7C" w14:textId="77777777" w:rsidR="00B3163A" w:rsidRPr="00C739E6" w:rsidRDefault="00B3163A" w:rsidP="00F04688">
            <w:pPr>
              <w:pStyle w:val="iBAAGStandardTextBold"/>
            </w:pPr>
            <w:r w:rsidRPr="00C739E6">
              <w:t>Is prior authorization needed?</w:t>
            </w:r>
          </w:p>
          <w:p w14:paraId="578F5FEA" w14:textId="77777777" w:rsidR="00B3163A" w:rsidRDefault="00B3163A" w:rsidP="00F04688">
            <w:r w:rsidRPr="007B1598">
              <w:rPr>
                <w:rStyle w:val="iBAAGStandardTextChar"/>
              </w:rPr>
              <w:t>No</w:t>
            </w:r>
          </w:p>
          <w:p w14:paraId="325F6ED2" w14:textId="77777777" w:rsidR="00B3163A" w:rsidRPr="00DE556B" w:rsidRDefault="00B3163A" w:rsidP="00F04688">
            <w:pPr>
              <w:pStyle w:val="iBAAGStandardText"/>
              <w:rPr>
                <w:rStyle w:val="iBAAGStandardTextBoldChar"/>
              </w:rPr>
            </w:pPr>
          </w:p>
        </w:tc>
        <w:tc>
          <w:tcPr>
            <w:tcW w:w="2096" w:type="dxa"/>
            <w:shd w:val="clear" w:color="auto" w:fill="FFFFFF" w:themeFill="background1"/>
          </w:tcPr>
          <w:p w14:paraId="122B4DD3" w14:textId="77777777" w:rsidR="00B3163A" w:rsidRDefault="00B3163A" w:rsidP="00F04688">
            <w:pPr>
              <w:pStyle w:val="iBAAGStandardText"/>
            </w:pPr>
            <w:r w:rsidRPr="007328F7">
              <w:t>The amount you pay is based on the different services you receive.</w:t>
            </w:r>
          </w:p>
          <w:p w14:paraId="225561D5" w14:textId="77777777" w:rsidR="00B3163A" w:rsidRDefault="00B3163A" w:rsidP="00F04688">
            <w:pPr>
              <w:pStyle w:val="iBAAGStandardText"/>
            </w:pPr>
          </w:p>
          <w:p w14:paraId="4096FB7A" w14:textId="77777777" w:rsidR="00B3163A" w:rsidRPr="00C739E6" w:rsidRDefault="00B3163A" w:rsidP="00F04688">
            <w:pPr>
              <w:pStyle w:val="iBAAGStandardTextBold"/>
            </w:pPr>
            <w:r w:rsidRPr="00C739E6">
              <w:t>Is prior authorization needed?</w:t>
            </w:r>
          </w:p>
          <w:p w14:paraId="7B3A3BA7" w14:textId="77777777" w:rsidR="00B3163A" w:rsidRDefault="00B3163A" w:rsidP="00F04688">
            <w:r w:rsidRPr="007B1598">
              <w:rPr>
                <w:rStyle w:val="iBAAGStandardTextChar"/>
              </w:rPr>
              <w:t>No</w:t>
            </w:r>
          </w:p>
          <w:p w14:paraId="040F68B0" w14:textId="77777777" w:rsidR="00B3163A" w:rsidRPr="00DE556B" w:rsidRDefault="00B3163A" w:rsidP="00F04688">
            <w:pPr>
              <w:pStyle w:val="iBAAGStandardText"/>
            </w:pPr>
          </w:p>
        </w:tc>
        <w:tc>
          <w:tcPr>
            <w:tcW w:w="3036" w:type="dxa"/>
            <w:shd w:val="clear" w:color="auto" w:fill="FFFFFF" w:themeFill="background1"/>
          </w:tcPr>
          <w:p w14:paraId="5E2FD485" w14:textId="77777777" w:rsidR="00B3163A" w:rsidRDefault="00B3163A" w:rsidP="00F04688">
            <w:pPr>
              <w:pStyle w:val="iBAAGStandardText"/>
            </w:pPr>
            <w:r w:rsidRPr="007328F7">
              <w:t>The amount you pay is based on the different services you receive.</w:t>
            </w:r>
          </w:p>
          <w:p w14:paraId="6BF8CF13" w14:textId="77777777" w:rsidR="00B3163A" w:rsidRDefault="00B3163A" w:rsidP="00F04688">
            <w:pPr>
              <w:pStyle w:val="iBAAGStandardText"/>
            </w:pPr>
          </w:p>
          <w:p w14:paraId="432D0729" w14:textId="77777777" w:rsidR="00B3163A" w:rsidRPr="00C739E6" w:rsidRDefault="00B3163A" w:rsidP="00F04688">
            <w:pPr>
              <w:pStyle w:val="iBAAGStandardTextBold"/>
            </w:pPr>
            <w:r w:rsidRPr="00C739E6">
              <w:t>Is prior authorization needed?</w:t>
            </w:r>
          </w:p>
          <w:p w14:paraId="31788218" w14:textId="77777777" w:rsidR="00B3163A" w:rsidRDefault="00B3163A" w:rsidP="00F04688">
            <w:pPr>
              <w:pStyle w:val="iBAAGStandardText"/>
            </w:pPr>
            <w:r>
              <w:t>Yes</w:t>
            </w:r>
          </w:p>
          <w:p w14:paraId="77239028" w14:textId="77777777" w:rsidR="00B3163A" w:rsidRDefault="00B3163A" w:rsidP="00F04688">
            <w:pPr>
              <w:pStyle w:val="iBAAGStandardText"/>
            </w:pPr>
            <w:r>
              <w:tab/>
            </w:r>
          </w:p>
          <w:p w14:paraId="2A5E4CA3" w14:textId="77777777" w:rsidR="00B3163A" w:rsidRDefault="00B3163A" w:rsidP="00F04688">
            <w:pPr>
              <w:pStyle w:val="iBAAGStandardTextBold"/>
            </w:pPr>
            <w:r>
              <w:t>Prior authorization is:</w:t>
            </w:r>
          </w:p>
          <w:p w14:paraId="7EAED7A9" w14:textId="77777777" w:rsidR="00B3163A" w:rsidRDefault="00B3163A" w:rsidP="00F04688">
            <w:pPr>
              <w:pStyle w:val="iBAAGStandardText"/>
            </w:pPr>
            <w:r w:rsidRPr="00774B34">
              <w:t xml:space="preserve">Getting </w:t>
            </w:r>
            <w:r w:rsidRPr="00593F2E">
              <w:t>approval</w:t>
            </w:r>
            <w:r>
              <w:t xml:space="preserve"> by calling the number listed on your health plan ID card before you can get medicine or services.</w:t>
            </w:r>
          </w:p>
          <w:p w14:paraId="1494756B" w14:textId="77777777" w:rsidR="00B3163A" w:rsidRDefault="00B3163A" w:rsidP="00F04688">
            <w:pPr>
              <w:pStyle w:val="iBAAGStandardText"/>
            </w:pPr>
          </w:p>
          <w:p w14:paraId="1E6949A3" w14:textId="77777777" w:rsidR="00B3163A" w:rsidRDefault="00B3163A" w:rsidP="00F04688">
            <w:pPr>
              <w:pStyle w:val="iBAAGStandardTextBold"/>
            </w:pPr>
            <w:r>
              <w:t xml:space="preserve">When do I need to call? </w:t>
            </w:r>
          </w:p>
          <w:p w14:paraId="483ABBCB" w14:textId="77777777" w:rsidR="00B3163A" w:rsidRDefault="00B3163A" w:rsidP="00F04688">
            <w:pPr>
              <w:pStyle w:val="iBAAGLevel1Bullets"/>
              <w:ind w:left="720"/>
            </w:pPr>
            <w:r>
              <w:t>5 business days before scheduled services</w:t>
            </w:r>
          </w:p>
          <w:p w14:paraId="104342D3" w14:textId="77777777" w:rsidR="00B3163A" w:rsidRDefault="00B3163A" w:rsidP="00F04688">
            <w:pPr>
              <w:pStyle w:val="iBAAGLevel1Bullets"/>
              <w:ind w:left="720"/>
            </w:pPr>
            <w:r>
              <w:t xml:space="preserve">As soon as possible for non-scheduled services </w:t>
            </w:r>
          </w:p>
          <w:p w14:paraId="7F675797" w14:textId="77777777" w:rsidR="00B3163A" w:rsidRDefault="00B3163A" w:rsidP="00F04688">
            <w:pPr>
              <w:pStyle w:val="iBAAGStandardText"/>
            </w:pPr>
          </w:p>
          <w:p w14:paraId="3A982BE0" w14:textId="77777777" w:rsidR="00B3163A" w:rsidRDefault="00B3163A" w:rsidP="00F04688">
            <w:pPr>
              <w:pStyle w:val="iBAAGStandardTextBold"/>
            </w:pPr>
            <w:r>
              <w:t xml:space="preserve">If you don’t get prior authorization, you pay: </w:t>
            </w:r>
          </w:p>
          <w:p w14:paraId="7AD7F921" w14:textId="77777777" w:rsidR="00B3163A" w:rsidRDefault="00B3163A" w:rsidP="00F04688">
            <w:pPr>
              <w:pStyle w:val="iBAAGStandardText"/>
            </w:pPr>
            <w:r>
              <w:rPr>
                <w:rStyle w:val="iBAAGStandardTextBoldChar"/>
              </w:rPr>
              <w:t>50</w:t>
            </w:r>
            <w:r w:rsidRPr="00604ED5">
              <w:rPr>
                <w:rStyle w:val="iBAAGStandardTextBoldChar"/>
              </w:rPr>
              <w:t>%</w:t>
            </w:r>
            <w:r>
              <w:t xml:space="preserve"> co-insurance</w:t>
            </w:r>
          </w:p>
          <w:p w14:paraId="4A7D4F23" w14:textId="77777777" w:rsidR="00B3163A" w:rsidRPr="00DE556B" w:rsidRDefault="00B3163A" w:rsidP="00F04688">
            <w:pPr>
              <w:pStyle w:val="iBAAGStandardText"/>
            </w:pPr>
          </w:p>
        </w:tc>
        <w:tc>
          <w:tcPr>
            <w:tcW w:w="2946" w:type="dxa"/>
            <w:shd w:val="clear" w:color="auto" w:fill="FFFFFF" w:themeFill="background1"/>
          </w:tcPr>
          <w:p w14:paraId="4451DE23" w14:textId="77777777" w:rsidR="00B3163A" w:rsidRPr="00993030" w:rsidRDefault="00B3163A" w:rsidP="00F04688">
            <w:pPr>
              <w:pStyle w:val="iBAAGStandardText"/>
            </w:pPr>
            <w:r w:rsidRPr="00993030">
              <w:t xml:space="preserve">Benefits </w:t>
            </w:r>
            <w:r>
              <w:t>are limited to</w:t>
            </w:r>
            <w:r w:rsidRPr="00C9302B">
              <w:t xml:space="preserve"> a </w:t>
            </w:r>
            <w:r>
              <w:t>person</w:t>
            </w:r>
            <w:r w:rsidRPr="00C9302B">
              <w:t xml:space="preserve"> that</w:t>
            </w:r>
            <w:r w:rsidRPr="00993030">
              <w:t>:</w:t>
            </w:r>
          </w:p>
          <w:p w14:paraId="13C3B830" w14:textId="77777777" w:rsidR="00B3163A" w:rsidRDefault="00B3163A" w:rsidP="00F04688">
            <w:pPr>
              <w:pStyle w:val="iBAAGLevel1Bullets"/>
              <w:ind w:left="720"/>
            </w:pPr>
            <w:r w:rsidRPr="001E2BF5">
              <w:t>Is under</w:t>
            </w:r>
            <w:r>
              <w:rPr>
                <w:b/>
              </w:rPr>
              <w:t xml:space="preserve"> 5</w:t>
            </w:r>
            <w:r w:rsidRPr="00993030">
              <w:t xml:space="preserve"> years </w:t>
            </w:r>
            <w:r>
              <w:t>of age</w:t>
            </w:r>
          </w:p>
          <w:p w14:paraId="567DCA40" w14:textId="77777777" w:rsidR="00B3163A" w:rsidRPr="00AC3205" w:rsidRDefault="00B3163A" w:rsidP="00F04688">
            <w:pPr>
              <w:pStyle w:val="iBAAGLevel1Bullets"/>
              <w:ind w:left="720"/>
            </w:pPr>
            <w:r>
              <w:t xml:space="preserve">Is severely disabled </w:t>
            </w:r>
          </w:p>
          <w:p w14:paraId="32C4D7A9" w14:textId="77777777" w:rsidR="00B3163A" w:rsidRDefault="00B3163A" w:rsidP="00F04688">
            <w:pPr>
              <w:pStyle w:val="iBAAGStandardText"/>
            </w:pPr>
          </w:p>
          <w:p w14:paraId="44924323" w14:textId="77777777" w:rsidR="00B3163A" w:rsidRDefault="00B3163A" w:rsidP="00F04688">
            <w:pPr>
              <w:pStyle w:val="iBAAGStandardText"/>
            </w:pPr>
            <w:r>
              <w:t>No coverage for d</w:t>
            </w:r>
            <w:r w:rsidRPr="005D3153">
              <w:t>iagnosis and treatment of dental disease</w:t>
            </w:r>
            <w:r>
              <w:t>.</w:t>
            </w:r>
          </w:p>
          <w:p w14:paraId="3A268043" w14:textId="77777777" w:rsidR="00B3163A" w:rsidRPr="00DE556B" w:rsidRDefault="00B3163A" w:rsidP="00F04688">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FD4E73" w:rsidRPr="00DE556B" w14:paraId="58717BDF" w14:textId="77777777" w:rsidTr="00B953C4">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B953C4">
        <w:tc>
          <w:tcPr>
            <w:tcW w:w="3517" w:type="dxa"/>
            <w:shd w:val="clear" w:color="auto" w:fill="FFFFFF" w:themeFill="background1"/>
          </w:tcPr>
          <w:p w14:paraId="58717BE0" w14:textId="77777777" w:rsidR="00FD4E73" w:rsidRPr="00DE556B" w:rsidRDefault="00FD4E73" w:rsidP="001967A9">
            <w:pPr>
              <w:pStyle w:val="iBAAGSituationBoxName"/>
            </w:pPr>
            <w:bookmarkStart w:id="102" w:name="Diabetes_Services"/>
            <w:r w:rsidRPr="00DE556B">
              <w:t>Diabetes Services</w:t>
            </w:r>
            <w:bookmarkEnd w:id="102"/>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B953C4">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B953C4">
        <w:tc>
          <w:tcPr>
            <w:tcW w:w="3517" w:type="dxa"/>
            <w:shd w:val="clear" w:color="auto" w:fill="FFFFFF" w:themeFill="background1"/>
          </w:tcPr>
          <w:p w14:paraId="58717BFF" w14:textId="77777777" w:rsidR="00FD4E73" w:rsidRPr="00DE556B" w:rsidRDefault="00FD4E73" w:rsidP="001967A9">
            <w:pPr>
              <w:pStyle w:val="iBAAGSituationBoxName"/>
            </w:pPr>
            <w:bookmarkStart w:id="103" w:name="Diabetes_Supplies"/>
            <w:r w:rsidRPr="00DE556B">
              <w:t>Diabetes Supplies</w:t>
            </w:r>
            <w:bookmarkEnd w:id="103"/>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50818EF9" w:rsidR="00FD4E73" w:rsidRPr="00DE556B" w:rsidRDefault="00FC6342" w:rsidP="00DB174B">
            <w:pPr>
              <w:pStyle w:val="iBAAGStandardText"/>
            </w:pPr>
            <w:r w:rsidRPr="00DE556B" w:rsidDel="00FC6342">
              <w:t xml:space="preserve"> </w:t>
            </w:r>
            <w:r w:rsidR="00FD4E73"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31FB2926" w14:textId="77777777" w:rsidR="00FD4E73" w:rsidRPr="00DE556B" w:rsidRDefault="00FD4E73" w:rsidP="00A206E5">
            <w:pPr>
              <w:pStyle w:val="iBAAGStandardText"/>
              <w:rPr>
                <w:rStyle w:val="InstructionalTextChar"/>
              </w:rPr>
            </w:pPr>
          </w:p>
          <w:p w14:paraId="6B377E16" w14:textId="2B95AB43" w:rsidR="00FD4E73" w:rsidRPr="00DE556B" w:rsidRDefault="005F1232" w:rsidP="00A206E5">
            <w:pPr>
              <w:pStyle w:val="iBAAGStandardText"/>
            </w:pPr>
            <w:r>
              <w:rPr>
                <w:rStyle w:val="iBAAGStandardTextBoldChar"/>
              </w:rPr>
              <w:t>0%</w:t>
            </w:r>
            <w:r w:rsidR="00FD4E73" w:rsidRPr="00DE556B">
              <w:t xml:space="preserve"> co-insurance, after you pay the deductible. </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6EAED49B" w:rsidR="00FD4E73" w:rsidRPr="00DE556B" w:rsidRDefault="005B14BD" w:rsidP="006A6DDF">
            <w:pPr>
              <w:pStyle w:val="iBAAGStandardText"/>
            </w:pPr>
            <w:r w:rsidRPr="00DE556B" w:rsidDel="005B14BD">
              <w:rPr>
                <w:rStyle w:val="InstructionalTextChar"/>
              </w:rPr>
              <w:t xml:space="preserve"> </w:t>
            </w:r>
            <w:r w:rsidR="005F1232">
              <w:rPr>
                <w:rStyle w:val="iBAAGStandardTextBoldChar"/>
              </w:rPr>
              <w:t>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5EBED8FB" w:rsidR="00FD4E73" w:rsidRPr="00DE556B" w:rsidRDefault="00517DFF" w:rsidP="00574CDF">
            <w:pPr>
              <w:pStyle w:val="iBAAGStandardText"/>
            </w:pPr>
            <w:r w:rsidRPr="00DE556B" w:rsidDel="00517DFF">
              <w:rPr>
                <w:rStyle w:val="InstructionalTextChar"/>
              </w:rPr>
              <w:t xml:space="preserve"> </w:t>
            </w:r>
            <w:r w:rsidR="005F1232">
              <w:rPr>
                <w:rStyle w:val="iBAAGStandardTextBoldChar"/>
              </w:rPr>
              <w:t>30%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51D069C6"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305E0C49" w14:textId="5A96FD7C" w:rsidR="00FD4E73" w:rsidRPr="00DE556B" w:rsidRDefault="00FD4E73" w:rsidP="00280D4E">
            <w:pPr>
              <w:pStyle w:val="iBAAGStandardText"/>
            </w:pPr>
          </w:p>
          <w:p w14:paraId="58717C1F" w14:textId="77777777" w:rsidR="00FD4E73" w:rsidRPr="00DE556B" w:rsidRDefault="00FD4E73" w:rsidP="006A6DDF">
            <w:pPr>
              <w:pStyle w:val="iBAAGStandardText"/>
            </w:pPr>
          </w:p>
        </w:tc>
        <w:tc>
          <w:tcPr>
            <w:tcW w:w="2491" w:type="dxa"/>
            <w:shd w:val="clear" w:color="auto" w:fill="FFFFFF" w:themeFill="background1"/>
          </w:tcPr>
          <w:p w14:paraId="2A399FB4" w14:textId="77777777" w:rsidR="00B3163A" w:rsidRPr="000A4573" w:rsidRDefault="00B3163A" w:rsidP="00B3163A">
            <w:pPr>
              <w:pStyle w:val="MandateStandardText"/>
              <w:rPr>
                <w:color w:val="000000" w:themeColor="text1"/>
              </w:rPr>
            </w:pPr>
            <w:r w:rsidRPr="000A4573">
              <w:rPr>
                <w:color w:val="000000" w:themeColor="text1"/>
              </w:rPr>
              <w:t xml:space="preserve">Insulin pumps are not subject to the limit stated under </w:t>
            </w:r>
            <w:r w:rsidRPr="000A4573">
              <w:rPr>
                <w:rStyle w:val="MandateTextItalicsChar"/>
                <w:color w:val="000000" w:themeColor="text1"/>
              </w:rPr>
              <w:t>Durable Medical Equipment and Supplies</w:t>
            </w:r>
            <w:r w:rsidRPr="000A4573">
              <w:rPr>
                <w:color w:val="000000" w:themeColor="text1"/>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4" w:name="_DV_M67"/>
            <w:bookmarkEnd w:id="104"/>
          </w:p>
        </w:tc>
      </w:tr>
      <w:tr w:rsidR="00FD4E73" w:rsidRPr="00DE556B" w14:paraId="58717C28" w14:textId="77777777" w:rsidTr="00B953C4">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B953C4">
        <w:tc>
          <w:tcPr>
            <w:tcW w:w="3517" w:type="dxa"/>
            <w:shd w:val="clear" w:color="auto" w:fill="FFFFFF" w:themeFill="background1"/>
          </w:tcPr>
          <w:p w14:paraId="58717C29" w14:textId="7B5D7B7B" w:rsidR="00FD4E73" w:rsidRPr="00DE556B" w:rsidRDefault="00396322" w:rsidP="001967A9">
            <w:pPr>
              <w:pStyle w:val="iBAAGSituationBoxName"/>
            </w:pPr>
            <w:bookmarkStart w:id="105" w:name="Durable_Medical_Equipment"/>
            <w:r>
              <w:t>Durable Medical Equipment (DME), and Supplies</w:t>
            </w:r>
            <w:bookmarkEnd w:id="105"/>
          </w:p>
          <w:p w14:paraId="58717C2A" w14:textId="77777777" w:rsidR="00FD4E73" w:rsidRPr="00DE556B" w:rsidRDefault="00FD4E73" w:rsidP="006A6DDF">
            <w:pPr>
              <w:pStyle w:val="iBAAGStandardText"/>
            </w:pPr>
          </w:p>
          <w:p w14:paraId="58717C2B" w14:textId="4C570E00"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shd w:val="clear" w:color="auto" w:fill="FFFFFF" w:themeFill="background1"/>
          </w:tcPr>
          <w:p w14:paraId="61E9C8E1" w14:textId="1EEF3078" w:rsidR="00FD4E73" w:rsidRPr="00DE556B" w:rsidRDefault="008943D1" w:rsidP="00C1538B">
            <w:pPr>
              <w:pStyle w:val="iBAAGStandardText"/>
              <w:rPr>
                <w:b/>
                <w:color w:val="FF00FF"/>
              </w:rPr>
            </w:pPr>
            <w:r w:rsidRPr="00DE556B" w:rsidDel="008943D1">
              <w:rPr>
                <w:rStyle w:val="InstructionalTextChar"/>
              </w:rPr>
              <w:t xml:space="preserve"> </w:t>
            </w:r>
            <w:r w:rsidR="005F1232">
              <w:rPr>
                <w:rStyle w:val="iBAAGStandardTextBoldChar"/>
              </w:rPr>
              <w:t>0%</w:t>
            </w:r>
            <w:r w:rsidR="00FD4E73" w:rsidRPr="00DE556B">
              <w:t xml:space="preserve"> co-insurance, after you pay the deductible.</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shd w:val="clear" w:color="auto" w:fill="FFFFFF" w:themeFill="background1"/>
          </w:tcPr>
          <w:p w14:paraId="58717C37" w14:textId="70313BA7" w:rsidR="00FD4E73" w:rsidRPr="00DE556B" w:rsidRDefault="005F1232" w:rsidP="006A6DDF">
            <w:pPr>
              <w:pStyle w:val="iBAAGStandardText"/>
            </w:pPr>
            <w:r>
              <w:rPr>
                <w:rStyle w:val="iBAAGStandardTextBoldChar"/>
              </w:rPr>
              <w:t>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shd w:val="clear" w:color="auto" w:fill="FFFFFF" w:themeFill="background1"/>
          </w:tcPr>
          <w:p w14:paraId="58717C3F" w14:textId="2BCA5701" w:rsidR="00FD4E73" w:rsidRPr="00DE556B" w:rsidRDefault="005F1232" w:rsidP="006A6DDF">
            <w:pPr>
              <w:pStyle w:val="iBAAGStandardText"/>
            </w:pPr>
            <w:r>
              <w:rPr>
                <w:rStyle w:val="iBAAGStandardTextBoldChar"/>
              </w:rPr>
              <w:t>30%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3C79229B" w14:textId="77777777" w:rsidR="00B953C4" w:rsidRPr="00F44AFF" w:rsidRDefault="00B953C4" w:rsidP="00B953C4">
            <w:pPr>
              <w:pStyle w:val="iBAAGStandardText"/>
              <w:rPr>
                <w:rStyle w:val="MandateStandardTextChar"/>
                <w:color w:val="000000" w:themeColor="text1"/>
              </w:rPr>
            </w:pPr>
            <w:r w:rsidRPr="00F44AFF">
              <w:rPr>
                <w:rStyle w:val="MandateTextBoldChar"/>
                <w:color w:val="000000" w:themeColor="text1"/>
              </w:rPr>
              <w:t>50%</w:t>
            </w:r>
            <w:r w:rsidRPr="00F44AFF">
              <w:rPr>
                <w:rStyle w:val="MandateStandardTextChar"/>
                <w:color w:val="000000" w:themeColor="text1"/>
              </w:rPr>
              <w:t xml:space="preserve"> co-insurance</w:t>
            </w:r>
          </w:p>
          <w:p w14:paraId="58717C4B" w14:textId="0C787E95" w:rsidR="00FD4E73" w:rsidRPr="00DE556B" w:rsidRDefault="00FD4E73" w:rsidP="006A6DDF">
            <w:pPr>
              <w:pStyle w:val="iBAAGStandardText"/>
            </w:pP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shd w:val="clear" w:color="auto" w:fill="FFFFFF" w:themeFill="background1"/>
          </w:tcPr>
          <w:p w14:paraId="0A9986C3" w14:textId="6DD5CA77"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bl>
    <w:tbl>
      <w:tblPr>
        <w:tblStyle w:val="TableGrid5"/>
        <w:tblW w:w="136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36"/>
        <w:gridCol w:w="2096"/>
        <w:gridCol w:w="2096"/>
        <w:gridCol w:w="3036"/>
        <w:gridCol w:w="2946"/>
      </w:tblGrid>
      <w:tr w:rsidR="00B3163A" w:rsidRPr="00DE556B" w14:paraId="7FF0FEC9" w14:textId="77777777" w:rsidTr="00B3163A">
        <w:tc>
          <w:tcPr>
            <w:tcW w:w="3436" w:type="dxa"/>
            <w:tcBorders>
              <w:bottom w:val="single" w:sz="4" w:space="0" w:color="000000" w:themeColor="text1"/>
            </w:tcBorders>
            <w:shd w:val="clear" w:color="auto" w:fill="31849B"/>
            <w:vAlign w:val="center"/>
          </w:tcPr>
          <w:p w14:paraId="1C85DA1B" w14:textId="77777777" w:rsidR="00B3163A" w:rsidRPr="00DE556B" w:rsidRDefault="00B3163A" w:rsidP="00F04688">
            <w:pPr>
              <w:pStyle w:val="iBAAGTableHeader"/>
            </w:pPr>
            <w:r w:rsidRPr="00DE556B">
              <w:t>Common Medical Event</w:t>
            </w:r>
          </w:p>
        </w:tc>
        <w:tc>
          <w:tcPr>
            <w:tcW w:w="2096" w:type="dxa"/>
            <w:tcBorders>
              <w:bottom w:val="single" w:sz="4" w:space="0" w:color="000000" w:themeColor="text1"/>
            </w:tcBorders>
            <w:shd w:val="clear" w:color="auto" w:fill="31849B"/>
          </w:tcPr>
          <w:p w14:paraId="560D0C2F" w14:textId="77777777" w:rsidR="00B3163A" w:rsidRPr="00DE556B" w:rsidRDefault="00B3163A" w:rsidP="00F04688">
            <w:pPr>
              <w:pStyle w:val="iBAAGTableHeader"/>
            </w:pPr>
            <w:r w:rsidRPr="00DE556B">
              <w:t>Your cost if you use</w:t>
            </w:r>
          </w:p>
          <w:p w14:paraId="4D9940C3" w14:textId="77777777" w:rsidR="00B3163A" w:rsidRPr="00DE556B" w:rsidRDefault="00B3163A" w:rsidP="00F04688">
            <w:pPr>
              <w:pStyle w:val="iBAAGTableHeader"/>
            </w:pPr>
            <w:r w:rsidRPr="00DE556B">
              <w:t>International benefits</w:t>
            </w:r>
          </w:p>
        </w:tc>
        <w:tc>
          <w:tcPr>
            <w:tcW w:w="2096" w:type="dxa"/>
            <w:tcBorders>
              <w:bottom w:val="single" w:sz="4" w:space="0" w:color="000000" w:themeColor="text1"/>
            </w:tcBorders>
            <w:shd w:val="clear" w:color="auto" w:fill="31849B"/>
            <w:vAlign w:val="center"/>
          </w:tcPr>
          <w:p w14:paraId="0B5662F1" w14:textId="77777777" w:rsidR="00B3163A" w:rsidRPr="00DE556B" w:rsidRDefault="00B3163A" w:rsidP="00F04688">
            <w:pPr>
              <w:pStyle w:val="iBAAGTableHeader"/>
            </w:pPr>
            <w:r w:rsidRPr="00DE556B">
              <w:t>Your cost if you use</w:t>
            </w:r>
          </w:p>
          <w:p w14:paraId="0C1E72D3" w14:textId="77777777" w:rsidR="00B3163A" w:rsidRPr="00DE556B" w:rsidRDefault="00B3163A" w:rsidP="00F04688">
            <w:pPr>
              <w:pStyle w:val="iBAAGTableHeader"/>
            </w:pPr>
            <w:r w:rsidRPr="00DE556B">
              <w:t>U.S. Network benefits</w:t>
            </w:r>
          </w:p>
        </w:tc>
        <w:tc>
          <w:tcPr>
            <w:tcW w:w="3036" w:type="dxa"/>
            <w:tcBorders>
              <w:bottom w:val="single" w:sz="4" w:space="0" w:color="000000" w:themeColor="text1"/>
            </w:tcBorders>
            <w:shd w:val="clear" w:color="auto" w:fill="31849B"/>
            <w:vAlign w:val="center"/>
          </w:tcPr>
          <w:p w14:paraId="0727AFC5" w14:textId="77777777" w:rsidR="00B3163A" w:rsidRPr="00DE556B" w:rsidRDefault="00B3163A" w:rsidP="00F04688">
            <w:pPr>
              <w:pStyle w:val="iBAAGTableHeader"/>
            </w:pPr>
            <w:r w:rsidRPr="00DE556B">
              <w:t>Your cost if you use U.S.</w:t>
            </w:r>
          </w:p>
          <w:p w14:paraId="188EC500" w14:textId="77777777" w:rsidR="00B3163A" w:rsidRPr="00DE556B" w:rsidRDefault="00B3163A" w:rsidP="00F04688">
            <w:pPr>
              <w:pStyle w:val="iBAAGTableHeader"/>
            </w:pPr>
            <w:r w:rsidRPr="00DE556B">
              <w:t>Out-of-Network benefits</w:t>
            </w:r>
          </w:p>
        </w:tc>
        <w:tc>
          <w:tcPr>
            <w:tcW w:w="2946" w:type="dxa"/>
            <w:tcBorders>
              <w:bottom w:val="single" w:sz="4" w:space="0" w:color="000000" w:themeColor="text1"/>
            </w:tcBorders>
            <w:shd w:val="clear" w:color="auto" w:fill="31849B"/>
            <w:vAlign w:val="center"/>
          </w:tcPr>
          <w:p w14:paraId="38285FD3" w14:textId="77777777" w:rsidR="00B3163A" w:rsidRPr="00DE556B" w:rsidRDefault="00B3163A" w:rsidP="00F04688">
            <w:pPr>
              <w:pStyle w:val="iBAAGTableHeader"/>
            </w:pPr>
            <w:r w:rsidRPr="00DE556B">
              <w:t>Limits &amp; Exceptions</w:t>
            </w:r>
          </w:p>
        </w:tc>
      </w:tr>
      <w:tr w:rsidR="00B3163A" w:rsidRPr="00DE556B" w14:paraId="0492F6B2" w14:textId="77777777" w:rsidTr="00B3163A">
        <w:tc>
          <w:tcPr>
            <w:tcW w:w="3436" w:type="dxa"/>
            <w:shd w:val="clear" w:color="auto" w:fill="FFFFFF" w:themeFill="background1"/>
          </w:tcPr>
          <w:p w14:paraId="5B6B5CC1" w14:textId="77777777" w:rsidR="00B3163A" w:rsidRPr="003F3B5E" w:rsidRDefault="00B3163A" w:rsidP="00F04688">
            <w:pPr>
              <w:pStyle w:val="iBAAGSituationBoxName"/>
            </w:pPr>
            <w:bookmarkStart w:id="106" w:name="Early_Intervention_Family_Expenses"/>
            <w:r w:rsidRPr="00B57F27">
              <w:t>Early Intervention Family Expense</w:t>
            </w:r>
            <w:r>
              <w:t>s</w:t>
            </w:r>
            <w:bookmarkEnd w:id="106"/>
          </w:p>
          <w:p w14:paraId="40D23C25" w14:textId="77777777" w:rsidR="00B3163A" w:rsidRDefault="00B3163A" w:rsidP="00F04688">
            <w:pPr>
              <w:pStyle w:val="iBAAGStandardText"/>
            </w:pPr>
          </w:p>
          <w:p w14:paraId="5C5A1DB9" w14:textId="77777777" w:rsidR="00B3163A" w:rsidRDefault="00B3163A" w:rsidP="00F04688">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08332A96" w14:textId="77777777" w:rsidR="00B3163A" w:rsidRDefault="00B3163A" w:rsidP="00F04688">
            <w:pPr>
              <w:pStyle w:val="iBAAGStandardText"/>
            </w:pPr>
          </w:p>
          <w:p w14:paraId="2DF570F2" w14:textId="77777777" w:rsidR="00B3163A" w:rsidRDefault="00B3163A" w:rsidP="00F04688">
            <w:pPr>
              <w:pStyle w:val="iBAAGStandardTextBold"/>
            </w:pPr>
            <w:r>
              <w:t xml:space="preserve">Want more information? </w:t>
            </w:r>
          </w:p>
          <w:p w14:paraId="3BFAAD16" w14:textId="77777777" w:rsidR="00B3163A" w:rsidRDefault="00B3163A" w:rsidP="00F04688">
            <w:pPr>
              <w:pStyle w:val="iBAAGStandardText"/>
            </w:pPr>
            <w:r>
              <w:t xml:space="preserve">View the </w:t>
            </w:r>
            <w:hyperlink r:id="rId79" w:history="1">
              <w:r w:rsidRPr="006A7CE4">
                <w:rPr>
                  <w:rStyle w:val="Hyperlinks"/>
                </w:rPr>
                <w:t>glossary</w:t>
              </w:r>
            </w:hyperlink>
            <w:r>
              <w:t xml:space="preserve"> for definitions.</w:t>
            </w:r>
          </w:p>
          <w:p w14:paraId="1ACEEF2C" w14:textId="77777777" w:rsidR="00B3163A" w:rsidRPr="00DE556B" w:rsidRDefault="00B3163A" w:rsidP="00F04688">
            <w:pPr>
              <w:pStyle w:val="iBAAGStandardText"/>
            </w:pPr>
          </w:p>
        </w:tc>
        <w:tc>
          <w:tcPr>
            <w:tcW w:w="2096" w:type="dxa"/>
            <w:shd w:val="clear" w:color="auto" w:fill="FFFFFF" w:themeFill="background1"/>
          </w:tcPr>
          <w:p w14:paraId="0FBA3E15" w14:textId="77777777" w:rsidR="00B3163A" w:rsidRPr="00DE556B" w:rsidRDefault="00B3163A" w:rsidP="00F04688">
            <w:pPr>
              <w:pStyle w:val="iBAAGStandardText"/>
              <w:rPr>
                <w:rFonts w:eastAsia="Calibri" w:cs="Arial"/>
                <w:b/>
                <w:color w:val="0000FF"/>
              </w:rPr>
            </w:pPr>
            <w:r w:rsidRPr="00DE556B">
              <w:rPr>
                <w:rFonts w:cs="Arial"/>
              </w:rPr>
              <w:t>International benefits are not covered.</w:t>
            </w:r>
          </w:p>
          <w:p w14:paraId="76EC6FF6" w14:textId="77777777" w:rsidR="00B3163A" w:rsidRPr="00DE556B" w:rsidRDefault="00B3163A" w:rsidP="00F04688">
            <w:pPr>
              <w:pStyle w:val="iBAAGStandardText"/>
              <w:rPr>
                <w:rStyle w:val="iBAAGStandardTextBoldChar"/>
              </w:rPr>
            </w:pPr>
          </w:p>
        </w:tc>
        <w:tc>
          <w:tcPr>
            <w:tcW w:w="2096" w:type="dxa"/>
            <w:shd w:val="clear" w:color="auto" w:fill="FFFFFF" w:themeFill="background1"/>
          </w:tcPr>
          <w:p w14:paraId="67902361" w14:textId="77777777" w:rsidR="00B3163A" w:rsidRPr="003F238F" w:rsidRDefault="00B3163A" w:rsidP="00F04688">
            <w:pPr>
              <w:pStyle w:val="iBAAGStandardText"/>
            </w:pPr>
            <w:r w:rsidRPr="00B57F27">
              <w:rPr>
                <w:rStyle w:val="iBAAGStandardTextBoldChar"/>
              </w:rPr>
              <w:t>$</w:t>
            </w:r>
            <w:r>
              <w:rPr>
                <w:rStyle w:val="iBAAGStandardTextBoldChar"/>
              </w:rPr>
              <w:t>30</w:t>
            </w:r>
            <w:r w:rsidRPr="003F238F">
              <w:t xml:space="preserve"> </w:t>
            </w:r>
            <w:r w:rsidRPr="00B57F27">
              <w:t>co-pay per visit.</w:t>
            </w:r>
          </w:p>
          <w:p w14:paraId="1FAA398D" w14:textId="77777777" w:rsidR="00B3163A" w:rsidRPr="003F238F" w:rsidRDefault="00B3163A" w:rsidP="00F04688">
            <w:pPr>
              <w:pStyle w:val="iBAAGStandardText"/>
            </w:pPr>
            <w:r w:rsidRPr="00B57F27">
              <w:t>The annual deductible does not apply.</w:t>
            </w:r>
          </w:p>
          <w:p w14:paraId="606E8C9E" w14:textId="77777777" w:rsidR="00B3163A" w:rsidRDefault="00B3163A" w:rsidP="00F04688">
            <w:pPr>
              <w:pStyle w:val="iBAAGStandardText"/>
            </w:pPr>
          </w:p>
          <w:p w14:paraId="0C1584A9" w14:textId="77777777" w:rsidR="00B3163A" w:rsidRDefault="00B3163A" w:rsidP="00F04688">
            <w:pPr>
              <w:pStyle w:val="iBAAGStandardTextBold"/>
            </w:pPr>
            <w:r>
              <w:t>Is prior authorization needed?</w:t>
            </w:r>
          </w:p>
          <w:p w14:paraId="308EF327" w14:textId="77777777" w:rsidR="00B3163A" w:rsidRDefault="00B3163A" w:rsidP="00F04688">
            <w:pPr>
              <w:pStyle w:val="iBAAGStandardText"/>
            </w:pPr>
            <w:r>
              <w:t>No</w:t>
            </w:r>
          </w:p>
          <w:p w14:paraId="7712FC00" w14:textId="77777777" w:rsidR="00B3163A" w:rsidRPr="00DE556B" w:rsidRDefault="00B3163A" w:rsidP="00F04688">
            <w:pPr>
              <w:pStyle w:val="iBAAGStandardText"/>
            </w:pPr>
          </w:p>
        </w:tc>
        <w:tc>
          <w:tcPr>
            <w:tcW w:w="3036" w:type="dxa"/>
            <w:shd w:val="clear" w:color="auto" w:fill="FFFFFF" w:themeFill="background1"/>
          </w:tcPr>
          <w:p w14:paraId="2E5A8E3A" w14:textId="77777777" w:rsidR="00B3163A" w:rsidRPr="003F238F" w:rsidRDefault="00B3163A" w:rsidP="00F04688">
            <w:pPr>
              <w:pStyle w:val="iBAAGStandardText"/>
            </w:pPr>
            <w:r w:rsidRPr="00B57F27">
              <w:rPr>
                <w:rStyle w:val="iBAAGStandardTextBoldChar"/>
              </w:rPr>
              <w:t>$</w:t>
            </w:r>
            <w:r>
              <w:rPr>
                <w:rStyle w:val="iBAAGStandardTextBoldChar"/>
              </w:rPr>
              <w:t>30</w:t>
            </w:r>
            <w:r w:rsidRPr="003F238F">
              <w:t xml:space="preserve"> </w:t>
            </w:r>
            <w:r w:rsidRPr="00B57F27">
              <w:t>co-pay per visit.</w:t>
            </w:r>
          </w:p>
          <w:p w14:paraId="630F1538" w14:textId="77777777" w:rsidR="00B3163A" w:rsidRPr="003F238F" w:rsidRDefault="00B3163A" w:rsidP="00F04688">
            <w:pPr>
              <w:pStyle w:val="iBAAGStandardText"/>
            </w:pPr>
            <w:r w:rsidRPr="00B57F27">
              <w:t>The annual deductible does not apply.</w:t>
            </w:r>
          </w:p>
          <w:p w14:paraId="54ADF07E" w14:textId="77777777" w:rsidR="00B3163A" w:rsidRDefault="00B3163A" w:rsidP="00F04688">
            <w:pPr>
              <w:pStyle w:val="iBAAGStandardText"/>
            </w:pPr>
          </w:p>
          <w:p w14:paraId="2FEFE1E0" w14:textId="77777777" w:rsidR="00B3163A" w:rsidRDefault="00B3163A" w:rsidP="00F04688">
            <w:pPr>
              <w:pStyle w:val="iBAAGStandardTextBold"/>
            </w:pPr>
            <w:r>
              <w:t>Is prior authorization needed?</w:t>
            </w:r>
          </w:p>
          <w:p w14:paraId="20B90886" w14:textId="77777777" w:rsidR="00B3163A" w:rsidRDefault="00B3163A" w:rsidP="00F04688">
            <w:pPr>
              <w:pStyle w:val="iBAAGStandardText"/>
            </w:pPr>
            <w:r>
              <w:t>No</w:t>
            </w:r>
          </w:p>
          <w:p w14:paraId="7588AE5B" w14:textId="77777777" w:rsidR="00B3163A" w:rsidRPr="00DE556B" w:rsidRDefault="00B3163A" w:rsidP="00F04688">
            <w:pPr>
              <w:pStyle w:val="iBAAGStandardText"/>
            </w:pPr>
          </w:p>
        </w:tc>
        <w:tc>
          <w:tcPr>
            <w:tcW w:w="2946" w:type="dxa"/>
            <w:shd w:val="clear" w:color="auto" w:fill="FFFFFF" w:themeFill="background1"/>
          </w:tcPr>
          <w:p w14:paraId="1795C34F" w14:textId="77777777" w:rsidR="00B3163A" w:rsidRDefault="00B3163A" w:rsidP="00F04688">
            <w:pPr>
              <w:pStyle w:val="iBAAGStandardText"/>
            </w:pPr>
            <w:r>
              <w:t>The annual deductible, co-insurance or co-pay will apply to the monthly family expense for non-specialist doctor visits.</w:t>
            </w:r>
          </w:p>
          <w:p w14:paraId="6772770D" w14:textId="77777777" w:rsidR="00B3163A" w:rsidRDefault="00B3163A" w:rsidP="00F04688">
            <w:pPr>
              <w:pStyle w:val="iBAAGStandardText"/>
            </w:pPr>
          </w:p>
          <w:p w14:paraId="2D4E2742" w14:textId="77777777" w:rsidR="00B3163A" w:rsidRDefault="00B3163A" w:rsidP="00F04688">
            <w:pPr>
              <w:pStyle w:val="iBAAGStandardText"/>
            </w:pPr>
            <w:r>
              <w:t>To be eligible for reimbursement, you must:</w:t>
            </w:r>
          </w:p>
          <w:p w14:paraId="2A44DA48" w14:textId="77777777" w:rsidR="00B3163A" w:rsidRDefault="00B3163A" w:rsidP="00F04688">
            <w:pPr>
              <w:pStyle w:val="iBAAGLevel1Bullets"/>
              <w:ind w:left="720"/>
            </w:pPr>
            <w:r>
              <w:t>Have been diagnosed with autism spectrum disorder or another developmental disability; and</w:t>
            </w:r>
          </w:p>
          <w:p w14:paraId="2E76C4B0" w14:textId="77777777" w:rsidR="00B3163A" w:rsidRDefault="00B3163A" w:rsidP="00F04688">
            <w:pPr>
              <w:pStyle w:val="iBAAGLevel1Bullets"/>
              <w:ind w:left="720"/>
            </w:pPr>
            <w:r>
              <w:t xml:space="preserve">Have received: </w:t>
            </w:r>
          </w:p>
          <w:p w14:paraId="1D64672F" w14:textId="77777777" w:rsidR="00B3163A" w:rsidRDefault="00B3163A" w:rsidP="00F04688">
            <w:pPr>
              <w:pStyle w:val="iBAAGLevel2Bullets"/>
            </w:pPr>
            <w:r>
              <w:t>Physical, occupational or speech therapies</w:t>
            </w:r>
          </w:p>
          <w:p w14:paraId="2FD74859" w14:textId="77777777" w:rsidR="00B3163A" w:rsidRDefault="00B3163A" w:rsidP="00F04688">
            <w:pPr>
              <w:pStyle w:val="iBAAGLevel2Bullets"/>
            </w:pPr>
            <w:r>
              <w:t>Applied behavior analysis; or</w:t>
            </w:r>
          </w:p>
          <w:p w14:paraId="70FF42BD" w14:textId="77777777" w:rsidR="00B3163A" w:rsidRDefault="00B3163A" w:rsidP="00F04688">
            <w:pPr>
              <w:pStyle w:val="iBAAGLevel2Bullets"/>
            </w:pPr>
            <w:r>
              <w:t>Behavioral services</w:t>
            </w:r>
          </w:p>
          <w:p w14:paraId="0BB046A6" w14:textId="77777777" w:rsidR="00B3163A" w:rsidRPr="00DE556B" w:rsidRDefault="00B3163A" w:rsidP="00F04688">
            <w:pPr>
              <w:pStyle w:val="iBAAGLevel1Bullets"/>
              <w:numPr>
                <w:ilvl w:val="0"/>
                <w:numId w:val="0"/>
              </w:numPr>
              <w:ind w:left="450"/>
            </w:pPr>
          </w:p>
        </w:tc>
      </w:tr>
    </w:tbl>
    <w:tbl>
      <w:tblPr>
        <w:tblStyle w:val="TableGrid"/>
        <w:tblW w:w="135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07"/>
        <w:gridCol w:w="2158"/>
        <w:gridCol w:w="293"/>
        <w:gridCol w:w="1957"/>
        <w:gridCol w:w="494"/>
        <w:gridCol w:w="2451"/>
        <w:gridCol w:w="2623"/>
        <w:gridCol w:w="24"/>
        <w:gridCol w:w="78"/>
      </w:tblGrid>
      <w:tr w:rsidR="00FD4E73" w:rsidRPr="00DE556B" w14:paraId="58717C66" w14:textId="77777777" w:rsidTr="00CA57F6">
        <w:trPr>
          <w:gridAfter w:val="2"/>
          <w:wAfter w:w="102" w:type="dxa"/>
        </w:trPr>
        <w:tc>
          <w:tcPr>
            <w:tcW w:w="350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CA57F6">
        <w:trPr>
          <w:gridAfter w:val="2"/>
          <w:wAfter w:w="102" w:type="dxa"/>
        </w:trPr>
        <w:tc>
          <w:tcPr>
            <w:tcW w:w="3507" w:type="dxa"/>
            <w:shd w:val="clear" w:color="auto" w:fill="FFFFFF" w:themeFill="background1"/>
          </w:tcPr>
          <w:p w14:paraId="58717C67" w14:textId="77777777" w:rsidR="00FD4E73" w:rsidRPr="00DE556B" w:rsidRDefault="00FD4E73" w:rsidP="001967A9">
            <w:pPr>
              <w:pStyle w:val="iBAAGSituationBoxName"/>
            </w:pPr>
            <w:bookmarkStart w:id="107" w:name="Experimental_Investigational_or_Unprove"/>
            <w:r w:rsidRPr="00DE556B">
              <w:t>Experimental, Investigational or Unproven Services</w:t>
            </w:r>
            <w:bookmarkEnd w:id="107"/>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51"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51"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51"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623" w:type="dxa"/>
            <w:shd w:val="clear" w:color="auto" w:fill="FFFFFF" w:themeFill="background1"/>
          </w:tcPr>
          <w:p w14:paraId="58717C74" w14:textId="08F24A65" w:rsidR="00FD4E73" w:rsidRPr="00851C62" w:rsidRDefault="00FD4E73" w:rsidP="006A6DDF">
            <w:pPr>
              <w:pStyle w:val="iBAAGStandardText"/>
              <w:rPr>
                <w:rFonts w:cs="Arial"/>
                <w:szCs w:val="22"/>
              </w:rPr>
            </w:pPr>
            <w:r w:rsidRPr="00DE556B">
              <w:rPr>
                <w:rFonts w:cs="Arial"/>
                <w:szCs w:val="22"/>
              </w:rPr>
              <w:t xml:space="preserve">No coverage for experimental, investigational or </w:t>
            </w:r>
            <w:r w:rsidRPr="000757DC">
              <w:rPr>
                <w:rFonts w:cs="Arial"/>
                <w:szCs w:val="22"/>
              </w:rPr>
              <w:t>unproven services</w:t>
            </w:r>
            <w:r w:rsidR="00851C62" w:rsidRPr="00556034">
              <w:rPr>
                <w:rStyle w:val="MandateStandardTextChar"/>
                <w:color w:val="000000" w:themeColor="text1"/>
              </w:rPr>
              <w:t xml:space="preserve">, except for the treatment of </w:t>
            </w:r>
            <w:proofErr w:type="spellStart"/>
            <w:r w:rsidR="00851C62" w:rsidRPr="00556034">
              <w:rPr>
                <w:rStyle w:val="MandateStandardTextChar"/>
                <w:color w:val="000000" w:themeColor="text1"/>
              </w:rPr>
              <w:t>Wilm’s</w:t>
            </w:r>
            <w:proofErr w:type="spellEnd"/>
            <w:r w:rsidR="00851C62" w:rsidRPr="00556034">
              <w:rPr>
                <w:rStyle w:val="MandateStandardTextChar"/>
                <w:color w:val="000000" w:themeColor="text1"/>
              </w:rPr>
              <w:t xml:space="preserve"> tumor as described under </w:t>
            </w:r>
            <w:r w:rsidR="00851C62" w:rsidRPr="006E621D">
              <w:rPr>
                <w:rStyle w:val="MandateTextItalicsChar"/>
                <w:color w:val="000000" w:themeColor="text1"/>
              </w:rPr>
              <w:t>Transplantation Services</w:t>
            </w:r>
            <w:r w:rsidRPr="006E621D">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CA57F6">
        <w:trPr>
          <w:gridAfter w:val="2"/>
          <w:wAfter w:w="102" w:type="dxa"/>
        </w:trPr>
        <w:tc>
          <w:tcPr>
            <w:tcW w:w="350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CA57F6">
        <w:trPr>
          <w:gridAfter w:val="2"/>
          <w:wAfter w:w="102" w:type="dxa"/>
        </w:trPr>
        <w:tc>
          <w:tcPr>
            <w:tcW w:w="3507" w:type="dxa"/>
            <w:shd w:val="clear" w:color="auto" w:fill="FFFFFF" w:themeFill="background1"/>
          </w:tcPr>
          <w:p w14:paraId="1FA0D156" w14:textId="77777777" w:rsidR="00FD4E73" w:rsidRPr="0026681C" w:rsidRDefault="00FD4E73" w:rsidP="00EF4203">
            <w:pPr>
              <w:pStyle w:val="iBAAGStandardText"/>
            </w:pPr>
            <w:bookmarkStart w:id="108" w:name="Gender_Identity_Dysphoria_Services"/>
            <w:r w:rsidRPr="00733A32">
              <w:rPr>
                <w:b/>
                <w:sz w:val="28"/>
                <w:szCs w:val="28"/>
              </w:rPr>
              <w:t>Gender Identity/ Dysphoria Services</w:t>
            </w:r>
            <w:bookmarkEnd w:id="108"/>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51" w:type="dxa"/>
            <w:gridSpan w:val="2"/>
            <w:shd w:val="clear" w:color="auto" w:fill="FFFFFF" w:themeFill="background1"/>
          </w:tcPr>
          <w:p w14:paraId="3019F518" w14:textId="3DC53629" w:rsidR="00511E7B" w:rsidRPr="00CB1AFA" w:rsidRDefault="00511E7B" w:rsidP="00511E7B">
            <w:pPr>
              <w:pStyle w:val="iBAAGStandardText"/>
            </w:pPr>
            <w:r w:rsidRPr="00CB1AFA">
              <w:t>The amount you pay is based on where the covered health service is provided.</w:t>
            </w:r>
          </w:p>
          <w:p w14:paraId="6EDC6CF6" w14:textId="4AD6FBE9" w:rsidR="00511E7B" w:rsidRPr="00CB1AFA" w:rsidRDefault="00511E7B" w:rsidP="00511E7B">
            <w:pPr>
              <w:pStyle w:val="iBAAGStandardText"/>
            </w:pPr>
          </w:p>
          <w:p w14:paraId="194D1201" w14:textId="2B06B143" w:rsidR="00511E7B" w:rsidRPr="0026681C" w:rsidRDefault="00511E7B" w:rsidP="00511E7B">
            <w:pPr>
              <w:pStyle w:val="iBAAGStandardTextBold"/>
            </w:pPr>
            <w:r w:rsidRPr="0026681C">
              <w:t xml:space="preserve">Is prior authorization </w:t>
            </w:r>
            <w:r w:rsidRPr="00DE556B">
              <w:t>needed</w:t>
            </w:r>
            <w:r w:rsidRPr="0026681C">
              <w:t>?</w:t>
            </w:r>
          </w:p>
          <w:p w14:paraId="52D404BE" w14:textId="51BB9158" w:rsidR="008C45D5" w:rsidRDefault="008C45D5" w:rsidP="00511E7B">
            <w:pPr>
              <w:pStyle w:val="iBAAGStandardText"/>
            </w:pPr>
            <w:r>
              <w:t>No</w:t>
            </w:r>
          </w:p>
          <w:p w14:paraId="679F10A8" w14:textId="7C8F0817" w:rsidR="00FD4E73" w:rsidRPr="00DE556B" w:rsidRDefault="008300F0" w:rsidP="00EF4203">
            <w:pPr>
              <w:pStyle w:val="iBAAGStandardText"/>
              <w:rPr>
                <w:rFonts w:eastAsia="Calibri" w:cs="Arial"/>
                <w:b/>
                <w:color w:val="0000FF"/>
              </w:rPr>
            </w:pPr>
            <w:r w:rsidDel="008300F0">
              <w:rPr>
                <w:rFonts w:cs="Arial"/>
              </w:rPr>
              <w:t xml:space="preserve"> </w:t>
            </w:r>
          </w:p>
          <w:p w14:paraId="7BE9FD6C" w14:textId="22EFE132" w:rsidR="00FD4E73" w:rsidRPr="00DE556B" w:rsidRDefault="00FD4E73" w:rsidP="00A80C3A">
            <w:pPr>
              <w:pStyle w:val="iBAAGStandardText"/>
              <w:rPr>
                <w:rStyle w:val="iBAAGStandardTextBoldChar"/>
              </w:rPr>
            </w:pPr>
          </w:p>
        </w:tc>
        <w:tc>
          <w:tcPr>
            <w:tcW w:w="2451"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2C509E67"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30F662B1" w14:textId="3FD7FF47" w:rsidR="00DC5F1F" w:rsidRPr="0026681C" w:rsidRDefault="00DC5F1F" w:rsidP="00DC5F1F">
            <w:pPr>
              <w:pStyle w:val="iBAAGStandardText"/>
            </w:pPr>
          </w:p>
          <w:p w14:paraId="58717C8F" w14:textId="77777777" w:rsidR="00FD4E73" w:rsidRPr="00DE556B" w:rsidRDefault="00FD4E73" w:rsidP="006A6DDF">
            <w:pPr>
              <w:pStyle w:val="iBAAGStandardText"/>
            </w:pPr>
          </w:p>
        </w:tc>
        <w:tc>
          <w:tcPr>
            <w:tcW w:w="2451"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0660E1B3"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C9D" w14:textId="4807592B" w:rsidR="00511E7B" w:rsidRPr="00DE556B" w:rsidRDefault="00511E7B" w:rsidP="00DC5F1F">
            <w:pPr>
              <w:pStyle w:val="iBAAGStandardText"/>
            </w:pPr>
          </w:p>
        </w:tc>
        <w:tc>
          <w:tcPr>
            <w:tcW w:w="2623"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CA57F6">
        <w:trPr>
          <w:gridAfter w:val="2"/>
          <w:wAfter w:w="102" w:type="dxa"/>
        </w:trPr>
        <w:tc>
          <w:tcPr>
            <w:tcW w:w="350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CA57F6">
        <w:trPr>
          <w:gridAfter w:val="2"/>
          <w:wAfter w:w="102" w:type="dxa"/>
        </w:trPr>
        <w:tc>
          <w:tcPr>
            <w:tcW w:w="350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9" w:name="Habilitative_Services"/>
            <w:r w:rsidRPr="00F875F5">
              <w:t>Habilitati</w:t>
            </w:r>
            <w:r w:rsidRPr="00274D00">
              <w:t>ve  Services</w:t>
            </w:r>
            <w:bookmarkEnd w:id="109"/>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451"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FFFF9C5" w14:textId="04C2D474" w:rsidR="00CA770E" w:rsidRDefault="005F1232" w:rsidP="00CA770E">
            <w:pPr>
              <w:pStyle w:val="iBAAGStandardText"/>
            </w:pPr>
            <w:r>
              <w:rPr>
                <w:rStyle w:val="iBAAGStandardTextBoldChar"/>
              </w:rPr>
              <w:t>0%</w:t>
            </w:r>
            <w:r w:rsidR="00CA770E">
              <w:t xml:space="preserve"> co-insurance, after you pay the deductible.</w:t>
            </w:r>
          </w:p>
          <w:p w14:paraId="6A1DB1A3" w14:textId="77FE7566" w:rsidR="00CA770E" w:rsidRDefault="00CA770E" w:rsidP="00CA770E">
            <w:pPr>
              <w:pStyle w:val="iBAAGStandardText"/>
            </w:pPr>
          </w:p>
          <w:p w14:paraId="409E3464" w14:textId="3430639F" w:rsidR="00CA770E" w:rsidRDefault="00FB585E" w:rsidP="00CA770E">
            <w:pPr>
              <w:pStyle w:val="iBAAGStandardText"/>
            </w:pPr>
            <w:r w:rsidDel="00FB585E">
              <w:t xml:space="preserve"> </w:t>
            </w: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51"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5DD848A1" w14:textId="77777777" w:rsidR="004C6D64" w:rsidRDefault="004C6D64" w:rsidP="002E7D9A">
            <w:pPr>
              <w:pStyle w:val="iBAAGStandardText"/>
            </w:pPr>
          </w:p>
          <w:p w14:paraId="080D08A8" w14:textId="1EB917B9" w:rsidR="004C6D64" w:rsidRDefault="004C6D64" w:rsidP="002E7D9A">
            <w:pPr>
              <w:pStyle w:val="iBAAGStandardText"/>
            </w:pPr>
            <w:r w:rsidRPr="00571967">
              <w:rPr>
                <w:rStyle w:val="iBAAGStandardTextBoldChar"/>
              </w:rPr>
              <w:t>$</w:t>
            </w:r>
            <w:r w:rsidR="0031566D">
              <w:rPr>
                <w:rStyle w:val="iBAAGStandardTextBoldChar"/>
              </w:rPr>
              <w:t>30</w:t>
            </w:r>
            <w:r>
              <w:t xml:space="preserve"> co-pay per </w:t>
            </w:r>
            <w:proofErr w:type="spellStart"/>
            <w:r>
              <w:t>visit.The</w:t>
            </w:r>
            <w:proofErr w:type="spellEnd"/>
            <w:r>
              <w:t xml:space="preserv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51"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3373AD1B"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664C3B18" w14:textId="699C1A2E" w:rsidR="004C6D64" w:rsidRPr="002B4D8E" w:rsidRDefault="004C6D64" w:rsidP="002E7D9A"/>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24A54A8D" w:rsidR="004C6D64" w:rsidRDefault="005F1232" w:rsidP="002E7D9A">
            <w:pPr>
              <w:pStyle w:val="iBAAGStandardText"/>
            </w:pPr>
            <w:r>
              <w:rPr>
                <w:rStyle w:val="iBAAGStandardTextBoldChar"/>
              </w:rPr>
              <w:t>30%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623"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18D2C921" w14:textId="77777777" w:rsidR="00B3163A" w:rsidRDefault="00B3163A" w:rsidP="00A07E12">
            <w:pPr>
              <w:pStyle w:val="iBAAGLevel1Bullets"/>
              <w:numPr>
                <w:ilvl w:val="0"/>
                <w:numId w:val="0"/>
              </w:numPr>
              <w:tabs>
                <w:tab w:val="left" w:pos="1260"/>
              </w:tabs>
            </w:pPr>
          </w:p>
          <w:p w14:paraId="24B068F6" w14:textId="77777777" w:rsidR="00B3163A" w:rsidRPr="000A4573" w:rsidRDefault="00B3163A" w:rsidP="00B3163A">
            <w:pPr>
              <w:rPr>
                <w:color w:val="000000" w:themeColor="text1"/>
              </w:rPr>
            </w:pPr>
            <w:r w:rsidRPr="000A4573">
              <w:rPr>
                <w:rStyle w:val="MandateStandardTextChar"/>
                <w:color w:val="000000" w:themeColor="text1"/>
              </w:rPr>
              <w:t>Any limits for developmental disabilities are described under</w:t>
            </w:r>
            <w:r w:rsidRPr="000A4573">
              <w:rPr>
                <w:color w:val="000000" w:themeColor="text1"/>
              </w:rPr>
              <w:t xml:space="preserve"> </w:t>
            </w:r>
            <w:r w:rsidRPr="000A4573">
              <w:rPr>
                <w:rStyle w:val="MandateTextItalicsChar"/>
                <w:color w:val="000000" w:themeColor="text1"/>
              </w:rPr>
              <w:t>Rehabilitation and Habilitative Services for Developmental Disabilities</w:t>
            </w:r>
            <w:r w:rsidRPr="000A4573">
              <w:rPr>
                <w:rStyle w:val="MandateStandardTextChar"/>
                <w:color w:val="000000" w:themeColor="text1"/>
              </w:rPr>
              <w:t>.</w:t>
            </w:r>
          </w:p>
          <w:p w14:paraId="697ABCF8" w14:textId="77777777" w:rsidR="00B3163A" w:rsidRDefault="00B3163A" w:rsidP="00A07E12">
            <w:pPr>
              <w:pStyle w:val="iBAAGLevel1Bullets"/>
              <w:numPr>
                <w:ilvl w:val="0"/>
                <w:numId w:val="0"/>
              </w:numPr>
              <w:tabs>
                <w:tab w:val="left" w:pos="1260"/>
              </w:tabs>
            </w:pP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CA57F6">
        <w:trPr>
          <w:gridAfter w:val="2"/>
          <w:wAfter w:w="102" w:type="dxa"/>
        </w:trPr>
        <w:tc>
          <w:tcPr>
            <w:tcW w:w="350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CA57F6">
        <w:trPr>
          <w:gridAfter w:val="2"/>
          <w:wAfter w:w="102" w:type="dxa"/>
        </w:trPr>
        <w:tc>
          <w:tcPr>
            <w:tcW w:w="3507" w:type="dxa"/>
            <w:shd w:val="clear" w:color="auto" w:fill="FFFFFF" w:themeFill="background1"/>
          </w:tcPr>
          <w:p w14:paraId="3207C416" w14:textId="77777777" w:rsidR="004C6D64" w:rsidRPr="00DE556B" w:rsidRDefault="004C6D64" w:rsidP="001967A9">
            <w:pPr>
              <w:pStyle w:val="iBAAGSituationBoxName"/>
            </w:pPr>
            <w:bookmarkStart w:id="110" w:name="Hearing_Aids"/>
            <w:r w:rsidRPr="00DE556B">
              <w:t>Hearing Aids</w:t>
            </w:r>
            <w:bookmarkEnd w:id="110"/>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429D604"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2E648D35" w:rsidR="004C6D64" w:rsidRPr="00DE556B" w:rsidRDefault="004C6D64" w:rsidP="00D273AE">
            <w:pPr>
              <w:pStyle w:val="iBAAGStandardText"/>
            </w:pPr>
            <w:r w:rsidRPr="00DE556B">
              <w:t>Benefits are provided for the hearing aid</w:t>
            </w:r>
            <w:r w:rsidR="00B3163A" w:rsidRPr="007E4873">
              <w:rPr>
                <w:rStyle w:val="MandateStandardTextChar"/>
                <w:color w:val="000000" w:themeColor="text1"/>
              </w:rPr>
              <w:t>, accessories</w:t>
            </w:r>
            <w:r w:rsidRPr="00DE556B">
              <w:t xml:space="preserve"> and charges for fitting and testing as recommended by a doctor.</w:t>
            </w:r>
          </w:p>
          <w:p w14:paraId="491174F4" w14:textId="77777777" w:rsidR="004C6D64" w:rsidRPr="00DE556B" w:rsidRDefault="004C6D64" w:rsidP="00D273AE">
            <w:pPr>
              <w:pStyle w:val="iBAAGStandardText"/>
            </w:pPr>
          </w:p>
          <w:p w14:paraId="026A1743" w14:textId="77777777" w:rsidR="00202253" w:rsidRDefault="00202253" w:rsidP="00202253">
            <w:pPr>
              <w:pStyle w:val="iBAAGStandardText"/>
            </w:pPr>
            <w:r w:rsidRPr="0074798F">
              <w:rPr>
                <w:color w:val="000000"/>
              </w:rPr>
              <w:t xml:space="preserve">UnitedHealthcare Hearing </w:t>
            </w:r>
            <w:r w:rsidRPr="0074798F">
              <w:t xml:space="preserve">is available to you. For more information about this program, click </w:t>
            </w:r>
            <w:hyperlink r:id="rId83" w:history="1">
              <w:r w:rsidRPr="0074798F">
                <w:rPr>
                  <w:rStyle w:val="Hyperlink"/>
                  <w:b/>
                  <w:bCs/>
                  <w:color w:val="3333FF"/>
                </w:rPr>
                <w:t>here</w:t>
              </w:r>
            </w:hyperlink>
            <w:r w:rsidRPr="0074798F">
              <w:t xml:space="preserve"> or call </w:t>
            </w:r>
            <w:r w:rsidRPr="0074798F">
              <w:rPr>
                <w:rStyle w:val="iBAAGStandardTextBoldChar"/>
              </w:rPr>
              <w:t>1-855-523-9355,</w:t>
            </w:r>
            <w:r w:rsidRPr="0074798F">
              <w:t xml:space="preserve"> TTY users can dial </w:t>
            </w:r>
            <w:r w:rsidRPr="0074798F">
              <w:rPr>
                <w:rStyle w:val="iBAAGStandardTextBoldChar"/>
              </w:rPr>
              <w:t>711</w:t>
            </w:r>
            <w:r w:rsidRPr="0074798F">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51" w:type="dxa"/>
            <w:gridSpan w:val="2"/>
            <w:shd w:val="clear" w:color="auto" w:fill="FFFFFF" w:themeFill="background1"/>
          </w:tcPr>
          <w:p w14:paraId="518731E0" w14:textId="2757EAA5" w:rsidR="004C6D64" w:rsidRPr="00DE556B" w:rsidRDefault="00C14E4A" w:rsidP="00D273AE">
            <w:pPr>
              <w:pStyle w:val="iBAAGStandardText"/>
              <w:rPr>
                <w:rFonts w:eastAsia="Times New Roman" w:cs="Arial"/>
                <w:b/>
                <w:color w:val="FF00FF"/>
              </w:rPr>
            </w:pPr>
            <w:r w:rsidRPr="00DE556B" w:rsidDel="00C14E4A">
              <w:rPr>
                <w:rFonts w:eastAsia="Times New Roman" w:cs="Arial"/>
                <w:b/>
                <w:color w:val="FF00FF"/>
              </w:rPr>
              <w:t xml:space="preserve"> </w:t>
            </w:r>
            <w:r w:rsidR="005F1232">
              <w:rPr>
                <w:rStyle w:val="iBAAGStandardTextBoldChar"/>
              </w:rPr>
              <w:t>0%</w:t>
            </w:r>
            <w:r w:rsidR="004C6D64" w:rsidRPr="00DE556B">
              <w:t xml:space="preserve"> co-insurance, after you pay the deductible</w:t>
            </w:r>
            <w:r w:rsidR="004C6D64" w:rsidRPr="00DE556B">
              <w:rPr>
                <w:rFonts w:eastAsia="Times New Roman" w:cs="Arial"/>
              </w:rPr>
              <w:t>.</w:t>
            </w:r>
            <w:r w:rsidR="004C6D64" w:rsidRPr="00DE556B">
              <w:t xml:space="preserve"> </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51" w:type="dxa"/>
            <w:gridSpan w:val="2"/>
            <w:shd w:val="clear" w:color="auto" w:fill="FFFFFF" w:themeFill="background1"/>
          </w:tcPr>
          <w:p w14:paraId="4D4BB773" w14:textId="6D51BAEF" w:rsidR="004C6D64" w:rsidRDefault="001663D4" w:rsidP="00D273AE">
            <w:pPr>
              <w:pStyle w:val="iBAAGStandardText"/>
            </w:pPr>
            <w:r w:rsidRPr="00571967">
              <w:rPr>
                <w:rStyle w:val="iBAAGStandardTextBoldChar"/>
              </w:rPr>
              <w:t>$</w:t>
            </w:r>
            <w:r>
              <w:rPr>
                <w:rStyle w:val="iBAAGStandardTextBoldChar"/>
              </w:rPr>
              <w:t>30</w:t>
            </w:r>
            <w:r>
              <w:t xml:space="preserve"> co-pay per </w:t>
            </w:r>
            <w:r w:rsidR="00B3163A" w:rsidRPr="007E4873">
              <w:rPr>
                <w:rStyle w:val="MandateStandardTextChar"/>
                <w:color w:val="000000" w:themeColor="text1"/>
              </w:rPr>
              <w:t xml:space="preserve">hearing </w:t>
            </w:r>
            <w:proofErr w:type="spellStart"/>
            <w:r w:rsidR="00B3163A" w:rsidRPr="007E4873">
              <w:rPr>
                <w:rStyle w:val="MandateStandardTextChar"/>
                <w:color w:val="000000" w:themeColor="text1"/>
              </w:rPr>
              <w:t>aid</w:t>
            </w:r>
            <w:r>
              <w:t>.The</w:t>
            </w:r>
            <w:proofErr w:type="spellEnd"/>
            <w:r>
              <w:t xml:space="preserve"> annual deductible does not apply.</w:t>
            </w:r>
          </w:p>
          <w:p w14:paraId="3ED533C9" w14:textId="77777777" w:rsidR="001663D4" w:rsidRPr="00DE556B" w:rsidRDefault="001663D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51" w:type="dxa"/>
            <w:shd w:val="clear" w:color="auto" w:fill="FFFFFF" w:themeFill="background1"/>
          </w:tcPr>
          <w:p w14:paraId="26AC7D39" w14:textId="737D55D6" w:rsidR="004C6D64" w:rsidRPr="00DE556B" w:rsidRDefault="005F1232" w:rsidP="00D273AE">
            <w:pPr>
              <w:pStyle w:val="iBAAGStandardText"/>
            </w:pPr>
            <w:r>
              <w:rPr>
                <w:rStyle w:val="iBAAGStandardTextBoldChar"/>
              </w:rPr>
              <w:t>30%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4A368B8F" w:rsidR="004C6D64" w:rsidRDefault="004C6D64" w:rsidP="00D273AE">
            <w:pPr>
              <w:pStyle w:val="iBAAGStandardText"/>
              <w:rPr>
                <w:rFonts w:eastAsia="Times New Roman" w:cs="Arial"/>
                <w:b/>
                <w:color w:val="FF00FF"/>
              </w:rPr>
            </w:pPr>
            <w:r w:rsidRPr="00DE556B">
              <w:t>No</w:t>
            </w:r>
          </w:p>
          <w:p w14:paraId="2B02B7FE" w14:textId="3627E625" w:rsidR="004C6D64" w:rsidRPr="00DE556B" w:rsidRDefault="004C6D64" w:rsidP="00D273AE">
            <w:pPr>
              <w:pStyle w:val="iBAAGStandardText"/>
            </w:pPr>
          </w:p>
          <w:p w14:paraId="2259584D" w14:textId="77777777" w:rsidR="004C6D64" w:rsidRPr="00DE556B" w:rsidRDefault="004C6D64" w:rsidP="00D273AE">
            <w:pPr>
              <w:pStyle w:val="iBAAGStandardText"/>
            </w:pPr>
          </w:p>
        </w:tc>
        <w:tc>
          <w:tcPr>
            <w:tcW w:w="2623" w:type="dxa"/>
            <w:shd w:val="clear" w:color="auto" w:fill="FFFFFF" w:themeFill="background1"/>
          </w:tcPr>
          <w:p w14:paraId="5E908FB9" w14:textId="77777777" w:rsidR="00B3163A" w:rsidRPr="000A4573" w:rsidRDefault="00B3163A" w:rsidP="00B3163A">
            <w:pPr>
              <w:pStyle w:val="MandateTextBold"/>
              <w:rPr>
                <w:color w:val="000000" w:themeColor="text1"/>
              </w:rPr>
            </w:pPr>
            <w:r w:rsidRPr="000A4573">
              <w:rPr>
                <w:color w:val="000000" w:themeColor="text1"/>
              </w:rPr>
              <w:t>Under age 16</w:t>
            </w:r>
          </w:p>
          <w:p w14:paraId="6AE68A8A" w14:textId="77777777" w:rsidR="00B3163A" w:rsidRPr="000A4573" w:rsidRDefault="00B3163A" w:rsidP="00B3163A">
            <w:pPr>
              <w:pStyle w:val="MandateStandardText"/>
              <w:rPr>
                <w:color w:val="000000" w:themeColor="text1"/>
              </w:rPr>
            </w:pPr>
            <w:r w:rsidRPr="000A4573">
              <w:rPr>
                <w:color w:val="000000" w:themeColor="text1"/>
              </w:rPr>
              <w:t xml:space="preserve">Limited to a single purchase per hearing impaired ear every </w:t>
            </w:r>
            <w:r w:rsidRPr="000A4573">
              <w:rPr>
                <w:rStyle w:val="MandateTextBoldChar"/>
                <w:color w:val="000000" w:themeColor="text1"/>
              </w:rPr>
              <w:t>24</w:t>
            </w:r>
            <w:r w:rsidRPr="000A4573">
              <w:rPr>
                <w:color w:val="000000" w:themeColor="text1"/>
              </w:rPr>
              <w:t xml:space="preserve"> months.</w:t>
            </w:r>
          </w:p>
          <w:p w14:paraId="45EF2CE8" w14:textId="77777777" w:rsidR="00B3163A" w:rsidRDefault="00B3163A" w:rsidP="00D273AE">
            <w:pPr>
              <w:pStyle w:val="iBAAGStandardText"/>
            </w:pPr>
          </w:p>
          <w:p w14:paraId="5CAFED96" w14:textId="77777777" w:rsidR="00B3163A" w:rsidRPr="000A4573" w:rsidRDefault="00B3163A" w:rsidP="00B3163A">
            <w:pPr>
              <w:pStyle w:val="MandateTextBold"/>
              <w:rPr>
                <w:color w:val="000000" w:themeColor="text1"/>
              </w:rPr>
            </w:pPr>
            <w:r w:rsidRPr="000A4573">
              <w:rPr>
                <w:color w:val="000000" w:themeColor="text1"/>
              </w:rPr>
              <w:t>Over age 16</w:t>
            </w:r>
          </w:p>
          <w:p w14:paraId="643A8E26" w14:textId="77777777" w:rsidR="00B3163A" w:rsidRPr="0026681C" w:rsidRDefault="00B3163A" w:rsidP="00B3163A">
            <w:pPr>
              <w:pStyle w:val="iBAAGStandardText"/>
            </w:pPr>
            <w:r w:rsidRPr="007E4873">
              <w:rPr>
                <w:rStyle w:val="MandateStandardTextChar"/>
                <w:color w:val="000000" w:themeColor="text1"/>
              </w:rPr>
              <w:t>Limited to</w:t>
            </w:r>
            <w:r w:rsidRPr="00DC1B2C">
              <w:rPr>
                <w:rStyle w:val="MandateStandardTextChar"/>
              </w:rPr>
              <w:t xml:space="preserve"> </w:t>
            </w:r>
            <w:r w:rsidRPr="00DE556B">
              <w:rPr>
                <w:rStyle w:val="iBAAGStandardTextBoldChar"/>
              </w:rPr>
              <w:t>$5,000</w:t>
            </w:r>
            <w:r w:rsidRPr="00DE556B">
              <w:t xml:space="preserve"> per hearing impaired ear every </w:t>
            </w:r>
            <w:r w:rsidRPr="007E4873">
              <w:rPr>
                <w:rStyle w:val="MandateTextBoldChar"/>
                <w:color w:val="000000" w:themeColor="text1"/>
              </w:rPr>
              <w:t>24</w:t>
            </w:r>
            <w:r w:rsidRPr="009450BC">
              <w:t xml:space="preserve"> </w:t>
            </w:r>
            <w:r w:rsidRPr="007E4873">
              <w:rPr>
                <w:rStyle w:val="MandateStandardTextChar"/>
                <w:color w:val="000000" w:themeColor="text1"/>
              </w:rPr>
              <w:t>months. This limit does not apply to accessories, fittings or repairs</w:t>
            </w:r>
            <w:r w:rsidRPr="009450BC">
              <w:t>.</w:t>
            </w:r>
          </w:p>
          <w:p w14:paraId="039A976D" w14:textId="77777777" w:rsidR="00B3163A" w:rsidRDefault="00B3163A" w:rsidP="00D273AE">
            <w:pPr>
              <w:pStyle w:val="iBAAGStandardText"/>
            </w:pP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31E06B91" w:rsidR="004C6D64" w:rsidRPr="00DE556B" w:rsidRDefault="004C4321" w:rsidP="00D273AE">
            <w:pPr>
              <w:pStyle w:val="iBAAGStandardText"/>
            </w:pPr>
            <w: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CA57F6">
        <w:trPr>
          <w:gridAfter w:val="2"/>
          <w:wAfter w:w="102" w:type="dxa"/>
        </w:trPr>
        <w:tc>
          <w:tcPr>
            <w:tcW w:w="350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CA57F6">
        <w:trPr>
          <w:gridAfter w:val="2"/>
          <w:wAfter w:w="102" w:type="dxa"/>
        </w:trPr>
        <w:tc>
          <w:tcPr>
            <w:tcW w:w="3507" w:type="dxa"/>
            <w:shd w:val="clear" w:color="auto" w:fill="FFFFFF" w:themeFill="background1"/>
          </w:tcPr>
          <w:p w14:paraId="58717CAF" w14:textId="413F3885" w:rsidR="004C6D64" w:rsidRPr="00DE556B" w:rsidRDefault="004C6D64" w:rsidP="001967A9">
            <w:pPr>
              <w:pStyle w:val="iBAAGSituationBoxName"/>
            </w:pPr>
            <w:bookmarkStart w:id="111" w:name="Home_Health_Care"/>
            <w:r w:rsidRPr="00D7040B">
              <w:t>Home Health Care</w:t>
            </w:r>
            <w:bookmarkEnd w:id="111"/>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Default="004C6D64" w:rsidP="006A6DDF">
            <w:pPr>
              <w:pStyle w:val="iBAAGStandardText"/>
            </w:pPr>
          </w:p>
          <w:p w14:paraId="0C0F2AC9" w14:textId="77777777" w:rsidR="00F04688" w:rsidRPr="007E4873" w:rsidRDefault="00F04688" w:rsidP="00F04688">
            <w:pPr>
              <w:pStyle w:val="MandateStandardText"/>
            </w:pPr>
            <w:r w:rsidRPr="000A4573">
              <w:rPr>
                <w:color w:val="000000" w:themeColor="text1"/>
              </w:rPr>
              <w:t xml:space="preserve">Benefits for full-time are available on a short-term basis if needed. </w:t>
            </w:r>
          </w:p>
          <w:p w14:paraId="5359EE1A" w14:textId="77777777" w:rsidR="00F04688" w:rsidRPr="00DE556B" w:rsidRDefault="00F04688"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51" w:type="dxa"/>
            <w:gridSpan w:val="2"/>
            <w:shd w:val="clear" w:color="auto" w:fill="FFFFFF" w:themeFill="background1"/>
          </w:tcPr>
          <w:p w14:paraId="04B8BE02" w14:textId="0C854BB6" w:rsidR="004C6D64" w:rsidRPr="00DE556B" w:rsidRDefault="00C34A6E" w:rsidP="00C1538B">
            <w:pPr>
              <w:pStyle w:val="iBAAGStandardText"/>
            </w:pPr>
            <w:r w:rsidRPr="00DE556B" w:rsidDel="00C34A6E">
              <w:rPr>
                <w:rStyle w:val="InstructionalTextChar"/>
              </w:rPr>
              <w:t xml:space="preserve"> </w:t>
            </w:r>
            <w:r w:rsidR="005F1232">
              <w:rPr>
                <w:rStyle w:val="iBAAGStandardTextBoldChar"/>
              </w:rPr>
              <w:t>0%</w:t>
            </w:r>
            <w:r w:rsidR="004C6D64" w:rsidRPr="00DE556B">
              <w:t xml:space="preserve"> co-insurance, after you pay the deductible. </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51" w:type="dxa"/>
            <w:gridSpan w:val="2"/>
            <w:shd w:val="clear" w:color="auto" w:fill="FFFFFF" w:themeFill="background1"/>
          </w:tcPr>
          <w:p w14:paraId="58717CBB" w14:textId="6352420A" w:rsidR="004C6D64" w:rsidRPr="00DE556B" w:rsidRDefault="005F1232" w:rsidP="006A6DDF">
            <w:pPr>
              <w:pStyle w:val="iBAAGStandardText"/>
            </w:pPr>
            <w:r>
              <w:rPr>
                <w:rStyle w:val="iBAAGStandardTextBoldChar"/>
              </w:rPr>
              <w:t>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51" w:type="dxa"/>
            <w:shd w:val="clear" w:color="auto" w:fill="FFFFFF" w:themeFill="background1"/>
          </w:tcPr>
          <w:p w14:paraId="58717CC1" w14:textId="65BC751D" w:rsidR="004C6D64" w:rsidRPr="00DE556B" w:rsidRDefault="005F1232" w:rsidP="006A6DDF">
            <w:pPr>
              <w:pStyle w:val="iBAAGStandardText"/>
            </w:pPr>
            <w:r>
              <w:rPr>
                <w:rStyle w:val="iBAAGStandardTextBoldChar"/>
              </w:rPr>
              <w:t>30%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19C3ACEF"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CCE" w14:textId="4E1924C9" w:rsidR="004C6D64" w:rsidRPr="00DE556B" w:rsidRDefault="004C6D64" w:rsidP="006A6DDF">
            <w:pPr>
              <w:pStyle w:val="iBAAGStandardText"/>
            </w:pP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623"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CA57F6">
        <w:trPr>
          <w:gridAfter w:val="2"/>
          <w:wAfter w:w="102" w:type="dxa"/>
        </w:trPr>
        <w:tc>
          <w:tcPr>
            <w:tcW w:w="350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51"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51"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51"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623"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CA57F6">
        <w:trPr>
          <w:gridAfter w:val="2"/>
          <w:wAfter w:w="102" w:type="dxa"/>
        </w:trPr>
        <w:tc>
          <w:tcPr>
            <w:tcW w:w="3507" w:type="dxa"/>
            <w:shd w:val="clear" w:color="auto" w:fill="FFFFFF" w:themeFill="background1"/>
          </w:tcPr>
          <w:p w14:paraId="58717CE3" w14:textId="77777777" w:rsidR="004C6D64" w:rsidRPr="00DE556B" w:rsidRDefault="004C6D64" w:rsidP="001967A9">
            <w:pPr>
              <w:pStyle w:val="iBAAGSituationBoxName"/>
            </w:pPr>
            <w:bookmarkStart w:id="112" w:name="Hospice_Care"/>
            <w:r w:rsidRPr="00DE556B">
              <w:t>Hospice Care</w:t>
            </w:r>
            <w:bookmarkEnd w:id="112"/>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51" w:type="dxa"/>
            <w:gridSpan w:val="2"/>
            <w:shd w:val="clear" w:color="auto" w:fill="FFFFFF" w:themeFill="background1"/>
          </w:tcPr>
          <w:p w14:paraId="27680240" w14:textId="6FDBC810" w:rsidR="004C6D64" w:rsidRPr="00DE556B" w:rsidRDefault="00C34A6E" w:rsidP="00DE556B">
            <w:pPr>
              <w:pStyle w:val="iBAAGStandardText"/>
            </w:pPr>
            <w:r w:rsidDel="00C34A6E">
              <w:rPr>
                <w:rStyle w:val="InstructionalTextChar"/>
              </w:rPr>
              <w:t xml:space="preserve"> </w:t>
            </w:r>
            <w:r w:rsidR="005F1232">
              <w:rPr>
                <w:rStyle w:val="iBAAGStandardTextBoldChar"/>
              </w:rPr>
              <w:t>0%</w:t>
            </w:r>
            <w:r w:rsidR="004C6D64" w:rsidRPr="00DE556B">
              <w:t xml:space="preserve"> co-insurance, after you pay the deductible. </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51" w:type="dxa"/>
            <w:gridSpan w:val="2"/>
            <w:shd w:val="clear" w:color="auto" w:fill="FFFFFF" w:themeFill="background1"/>
          </w:tcPr>
          <w:p w14:paraId="58717CF0" w14:textId="5238A3D3" w:rsidR="004C6D64" w:rsidRPr="00DE556B" w:rsidRDefault="005F1232" w:rsidP="006A6DDF">
            <w:pPr>
              <w:pStyle w:val="iBAAGStandardText"/>
            </w:pPr>
            <w:r>
              <w:rPr>
                <w:rStyle w:val="iBAAGStandardTextBoldChar"/>
              </w:rPr>
              <w:t>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51" w:type="dxa"/>
            <w:shd w:val="clear" w:color="auto" w:fill="FFFFFF" w:themeFill="background1"/>
          </w:tcPr>
          <w:p w14:paraId="58717CF6" w14:textId="61F1C7EB" w:rsidR="004C6D64" w:rsidRPr="00DE556B" w:rsidRDefault="005F1232" w:rsidP="006A6DDF">
            <w:pPr>
              <w:pStyle w:val="iBAAGStandardText"/>
            </w:pPr>
            <w:r>
              <w:rPr>
                <w:rStyle w:val="iBAAGStandardTextBoldChar"/>
              </w:rPr>
              <w:t>30%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0AE2EDE5"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D03" w14:textId="7DD43528" w:rsidR="004C6D64" w:rsidRPr="00DE556B" w:rsidRDefault="004C6D64" w:rsidP="006A6DDF">
            <w:pPr>
              <w:pStyle w:val="iBAAGStandardText"/>
            </w:pPr>
          </w:p>
          <w:p w14:paraId="58717D04" w14:textId="77777777" w:rsidR="004C6D64" w:rsidRPr="00DE556B" w:rsidRDefault="004C6D64" w:rsidP="006A6DDF">
            <w:pPr>
              <w:pStyle w:val="iBAAGStandardText"/>
            </w:pPr>
          </w:p>
        </w:tc>
        <w:tc>
          <w:tcPr>
            <w:tcW w:w="2623"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CA57F6">
        <w:trPr>
          <w:gridAfter w:val="1"/>
          <w:wAfter w:w="78" w:type="dxa"/>
        </w:trPr>
        <w:tc>
          <w:tcPr>
            <w:tcW w:w="13507" w:type="dxa"/>
            <w:gridSpan w:val="8"/>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CA57F6">
        <w:trPr>
          <w:gridAfter w:val="1"/>
          <w:wAfter w:w="78" w:type="dxa"/>
        </w:trPr>
        <w:tc>
          <w:tcPr>
            <w:tcW w:w="3507" w:type="dxa"/>
            <w:shd w:val="clear" w:color="auto" w:fill="FFFFFF" w:themeFill="background1"/>
          </w:tcPr>
          <w:p w14:paraId="58A4FF56" w14:textId="77777777" w:rsidR="004C6D64" w:rsidRDefault="004C6D64" w:rsidP="001967A9">
            <w:pPr>
              <w:pStyle w:val="iBAAGSituationBoxName"/>
            </w:pPr>
            <w:bookmarkStart w:id="113" w:name="Kidney_Resource_Services_KRS_CKS"/>
            <w:r w:rsidRPr="00DE556B">
              <w:t>Kidney Disease Programs</w:t>
            </w:r>
            <w:bookmarkEnd w:id="113"/>
          </w:p>
          <w:p w14:paraId="58717D09" w14:textId="30AD03A0" w:rsidR="005D1B9C" w:rsidRPr="00DE556B" w:rsidRDefault="005D1B9C" w:rsidP="001967A9">
            <w:pPr>
              <w:pStyle w:val="iBAAGSituationBoxName"/>
            </w:pPr>
          </w:p>
        </w:tc>
        <w:tc>
          <w:tcPr>
            <w:tcW w:w="10000" w:type="dxa"/>
            <w:gridSpan w:val="7"/>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CA57F6">
        <w:tc>
          <w:tcPr>
            <w:tcW w:w="350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158"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CA57F6">
        <w:tc>
          <w:tcPr>
            <w:tcW w:w="3507" w:type="dxa"/>
            <w:shd w:val="clear" w:color="auto" w:fill="FFFFFF" w:themeFill="background1"/>
          </w:tcPr>
          <w:p w14:paraId="58717D1C" w14:textId="77777777" w:rsidR="004C6D64" w:rsidRPr="00DE556B" w:rsidRDefault="004C6D64" w:rsidP="001967A9">
            <w:pPr>
              <w:pStyle w:val="iBAAGSituationBoxName"/>
            </w:pPr>
            <w:bookmarkStart w:id="114" w:name="Ostomy_Supplies"/>
            <w:r w:rsidRPr="00DE556B">
              <w:t>Ostomy Supplies</w:t>
            </w:r>
            <w:bookmarkEnd w:id="114"/>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158" w:type="dxa"/>
            <w:shd w:val="clear" w:color="auto" w:fill="FFFFFF" w:themeFill="background1"/>
          </w:tcPr>
          <w:p w14:paraId="36E5C940" w14:textId="77777777" w:rsidR="004C6D64" w:rsidRDefault="004C6D64" w:rsidP="00DE556B">
            <w:pPr>
              <w:pStyle w:val="iBAAGStandardText"/>
              <w:rPr>
                <w:rFonts w:eastAsia="Times New Roman" w:cs="Arial"/>
                <w:b/>
                <w:color w:val="FF00FF"/>
              </w:rPr>
            </w:pPr>
          </w:p>
          <w:p w14:paraId="08CFE0F2" w14:textId="613727E3" w:rsidR="004C6D64" w:rsidRPr="00DE556B" w:rsidRDefault="005F1232" w:rsidP="00DE556B">
            <w:pPr>
              <w:pStyle w:val="iBAAGStandardText"/>
              <w:rPr>
                <w:rFonts w:eastAsia="Times New Roman" w:cs="Arial"/>
                <w:b/>
                <w:color w:val="FF00FF"/>
              </w:rPr>
            </w:pPr>
            <w:r>
              <w:rPr>
                <w:rStyle w:val="iBAAGStandardTextBoldChar"/>
              </w:rPr>
              <w:t>0%</w:t>
            </w:r>
            <w:r w:rsidR="004C6D64" w:rsidRPr="00DE556B">
              <w:t xml:space="preserve"> co-insurance, after you pay the deductible</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0" w:type="dxa"/>
            <w:gridSpan w:val="2"/>
            <w:shd w:val="clear" w:color="auto" w:fill="FFFFFF" w:themeFill="background1"/>
          </w:tcPr>
          <w:p w14:paraId="58717D25" w14:textId="1C02137F" w:rsidR="004C6D64" w:rsidRPr="00DE556B" w:rsidRDefault="005F1232" w:rsidP="006A6DDF">
            <w:pPr>
              <w:pStyle w:val="iBAAGStandardText"/>
            </w:pPr>
            <w:r>
              <w:rPr>
                <w:rStyle w:val="iBAAGStandardTextBoldChar"/>
              </w:rPr>
              <w:t>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945" w:type="dxa"/>
            <w:gridSpan w:val="2"/>
            <w:shd w:val="clear" w:color="auto" w:fill="FFFFFF" w:themeFill="background1"/>
          </w:tcPr>
          <w:p w14:paraId="58717D29" w14:textId="16B2B56C" w:rsidR="004C6D64" w:rsidRPr="00DE556B" w:rsidRDefault="005F1232" w:rsidP="006A6DDF">
            <w:pPr>
              <w:pStyle w:val="iBAAGStandardText"/>
            </w:pPr>
            <w:r>
              <w:rPr>
                <w:rStyle w:val="iBAAGStandardTextBoldChar"/>
              </w:rPr>
              <w:t>30%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725" w:type="dxa"/>
            <w:gridSpan w:val="3"/>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CA57F6">
        <w:tc>
          <w:tcPr>
            <w:tcW w:w="350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158"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CA57F6">
        <w:tc>
          <w:tcPr>
            <w:tcW w:w="3507" w:type="dxa"/>
            <w:shd w:val="clear" w:color="auto" w:fill="FFFFFF" w:themeFill="background1"/>
          </w:tcPr>
          <w:p w14:paraId="58717D41" w14:textId="77777777" w:rsidR="004C6D64" w:rsidRPr="00DE556B" w:rsidRDefault="004C6D64" w:rsidP="001967A9">
            <w:pPr>
              <w:pStyle w:val="iBAAGSituationBoxName"/>
            </w:pPr>
            <w:bookmarkStart w:id="115" w:name="Pharmaceutical_Products_Outpatient"/>
            <w:r w:rsidRPr="00DE556B">
              <w:t>Pharmaceutical Products – Outpatient</w:t>
            </w:r>
            <w:bookmarkEnd w:id="115"/>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158" w:type="dxa"/>
            <w:shd w:val="clear" w:color="auto" w:fill="FFFFFF" w:themeFill="background1"/>
          </w:tcPr>
          <w:p w14:paraId="5C1B6AAE" w14:textId="141B9DDE" w:rsidR="004C6D64" w:rsidRPr="00DE556B" w:rsidRDefault="00037352" w:rsidP="00DE556B">
            <w:pPr>
              <w:pStyle w:val="iBAAGStandardText"/>
              <w:rPr>
                <w:b/>
                <w:color w:val="FF00FF"/>
              </w:rPr>
            </w:pPr>
            <w:r w:rsidDel="00037352">
              <w:rPr>
                <w:rStyle w:val="InstructionalTextChar"/>
              </w:rPr>
              <w:t xml:space="preserve"> </w:t>
            </w:r>
            <w:r w:rsidR="005F1232">
              <w:rPr>
                <w:rStyle w:val="iBAAGStandardTextBoldChar"/>
              </w:rPr>
              <w:t>0%</w:t>
            </w:r>
            <w:r w:rsidR="004C6D64" w:rsidRPr="00DE556B">
              <w:t xml:space="preserve"> co-insurance, after you pay the deductible. </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0" w:type="dxa"/>
            <w:gridSpan w:val="2"/>
            <w:shd w:val="clear" w:color="auto" w:fill="FFFFFF" w:themeFill="background1"/>
          </w:tcPr>
          <w:p w14:paraId="58717D4D" w14:textId="074D1914" w:rsidR="004C6D64" w:rsidRPr="00DE556B" w:rsidRDefault="005F1232" w:rsidP="006A6DDF">
            <w:pPr>
              <w:pStyle w:val="iBAAGStandardText"/>
            </w:pPr>
            <w:r>
              <w:rPr>
                <w:rStyle w:val="iBAAGStandardTextBoldChar"/>
              </w:rPr>
              <w:t>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945" w:type="dxa"/>
            <w:gridSpan w:val="2"/>
            <w:shd w:val="clear" w:color="auto" w:fill="FFFFFF" w:themeFill="background1"/>
          </w:tcPr>
          <w:p w14:paraId="58717D53" w14:textId="33C7DBE6" w:rsidR="004C6D64" w:rsidRPr="00DE556B" w:rsidRDefault="005F1232" w:rsidP="006A6DDF">
            <w:pPr>
              <w:pStyle w:val="iBAAGStandardText"/>
            </w:pPr>
            <w:r>
              <w:rPr>
                <w:rStyle w:val="iBAAGStandardTextBoldChar"/>
              </w:rPr>
              <w:t>30%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3197BC8F" w:rsidR="004C6D64" w:rsidRPr="00DE556B" w:rsidRDefault="00037352" w:rsidP="00C17854">
            <w:pPr>
              <w:pStyle w:val="iBAAGStandardText"/>
            </w:pPr>
            <w:r>
              <w:t>No</w:t>
            </w:r>
          </w:p>
        </w:tc>
        <w:tc>
          <w:tcPr>
            <w:tcW w:w="2725" w:type="dxa"/>
            <w:gridSpan w:val="3"/>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CA57F6">
        <w:tc>
          <w:tcPr>
            <w:tcW w:w="350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158"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CA57F6">
        <w:tc>
          <w:tcPr>
            <w:tcW w:w="350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6" w:name="Private_Duty_Nursing"/>
            <w:r w:rsidRPr="005644C5">
              <w:t>Private Duty Nursing</w:t>
            </w:r>
            <w:bookmarkEnd w:id="116"/>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158" w:type="dxa"/>
            <w:tcBorders>
              <w:bottom w:val="single" w:sz="4" w:space="0" w:color="000000" w:themeColor="text1"/>
            </w:tcBorders>
            <w:shd w:val="clear" w:color="auto" w:fill="auto"/>
          </w:tcPr>
          <w:p w14:paraId="6D8E2666" w14:textId="5D5C4253" w:rsidR="004C6D64" w:rsidRPr="006141D1" w:rsidRDefault="004C6D64" w:rsidP="006066FF">
            <w:pPr>
              <w:pStyle w:val="iBAAGStandardText"/>
              <w:rPr>
                <w:rStyle w:val="InstructionalTextChar"/>
              </w:rPr>
            </w:pPr>
            <w:r w:rsidRPr="006141D1">
              <w:t>International benefits are not covered.</w:t>
            </w:r>
          </w:p>
          <w:p w14:paraId="1A56C4BE" w14:textId="77777777" w:rsidR="004C6D64" w:rsidRPr="006141D1" w:rsidRDefault="004C6D64" w:rsidP="006066FF">
            <w:pPr>
              <w:pStyle w:val="iBAAGStandardText"/>
            </w:pPr>
          </w:p>
          <w:p w14:paraId="2A12B97B" w14:textId="41F53F23" w:rsidR="004C6D64" w:rsidRPr="006141D1" w:rsidRDefault="00E51F0D" w:rsidP="006066FF">
            <w:r w:rsidRPr="006141D1" w:rsidDel="00E51F0D">
              <w:rPr>
                <w:rFonts w:eastAsia="Times New Roman" w:cs="Arial"/>
                <w:b/>
                <w:color w:val="FF00FF"/>
                <w:szCs w:val="24"/>
              </w:rPr>
              <w:t xml:space="preserve"> </w:t>
            </w:r>
          </w:p>
          <w:p w14:paraId="73106C69" w14:textId="77777777" w:rsidR="004C6D64" w:rsidRPr="006141D1" w:rsidRDefault="004C6D64" w:rsidP="00A15E34">
            <w:pPr>
              <w:pStyle w:val="iBAAGStandardText"/>
            </w:pPr>
          </w:p>
        </w:tc>
        <w:tc>
          <w:tcPr>
            <w:tcW w:w="2250" w:type="dxa"/>
            <w:gridSpan w:val="2"/>
            <w:tcBorders>
              <w:bottom w:val="single" w:sz="4" w:space="0" w:color="000000" w:themeColor="text1"/>
            </w:tcBorders>
            <w:shd w:val="clear" w:color="auto" w:fill="auto"/>
          </w:tcPr>
          <w:p w14:paraId="61A35141" w14:textId="79C96E97" w:rsidR="004C6D64" w:rsidRPr="006141D1" w:rsidRDefault="004C6D64" w:rsidP="006141D1">
            <w:pPr>
              <w:pStyle w:val="iBAAGStandardText"/>
            </w:pPr>
            <w:r w:rsidRPr="006141D1">
              <w:t>U.S. network benefits are not covered.</w:t>
            </w:r>
          </w:p>
          <w:p w14:paraId="29EF7B4C" w14:textId="6FF3958F" w:rsidR="004C6D64" w:rsidRPr="006141D1" w:rsidRDefault="004C6D64" w:rsidP="006141D1">
            <w:pPr>
              <w:pStyle w:val="iBAAGStandardText"/>
              <w:rPr>
                <w:rStyle w:val="InstructionalTextChar"/>
              </w:rPr>
            </w:pPr>
          </w:p>
          <w:p w14:paraId="6359D19F" w14:textId="77777777" w:rsidR="004C6D64" w:rsidRPr="006141D1" w:rsidRDefault="004C6D64" w:rsidP="006141D1">
            <w:pPr>
              <w:pStyle w:val="iBAAGStandardText"/>
            </w:pPr>
          </w:p>
          <w:p w14:paraId="4C72D82E" w14:textId="4675D9D1" w:rsidR="004C6D64" w:rsidRPr="006141D1" w:rsidRDefault="004C6D64" w:rsidP="006141D1">
            <w:pPr>
              <w:pStyle w:val="iBAAGStandardText"/>
            </w:pPr>
          </w:p>
          <w:p w14:paraId="6CDC3D5E" w14:textId="77777777" w:rsidR="004C6D64" w:rsidRPr="006141D1" w:rsidRDefault="004C6D64" w:rsidP="006141D1">
            <w:pPr>
              <w:pStyle w:val="iBAAGStandardText"/>
            </w:pPr>
          </w:p>
          <w:p w14:paraId="581BF906" w14:textId="77777777" w:rsidR="004C6D64" w:rsidRPr="006141D1" w:rsidRDefault="004C6D64" w:rsidP="00CA57F6"/>
        </w:tc>
        <w:tc>
          <w:tcPr>
            <w:tcW w:w="2945" w:type="dxa"/>
            <w:gridSpan w:val="2"/>
            <w:tcBorders>
              <w:bottom w:val="single" w:sz="4" w:space="0" w:color="000000" w:themeColor="text1"/>
            </w:tcBorders>
            <w:shd w:val="clear" w:color="auto" w:fill="auto"/>
          </w:tcPr>
          <w:p w14:paraId="61FE37D9" w14:textId="4D7D6873" w:rsidR="004C6D64" w:rsidRPr="006141D1" w:rsidRDefault="004C6D64" w:rsidP="006141D1">
            <w:pPr>
              <w:pStyle w:val="iBAAGStandardText"/>
            </w:pPr>
            <w:r w:rsidRPr="006141D1">
              <w:t>U.S. out-of-network benefits are not covered.</w:t>
            </w:r>
          </w:p>
          <w:p w14:paraId="62C37F60" w14:textId="77777777" w:rsidR="004C6D64" w:rsidRPr="006141D1" w:rsidRDefault="004C6D64" w:rsidP="006141D1">
            <w:pPr>
              <w:pStyle w:val="iBAAGStandardText"/>
            </w:pPr>
          </w:p>
          <w:p w14:paraId="442D35C5" w14:textId="77777777" w:rsidR="004C6D64" w:rsidRPr="006141D1" w:rsidRDefault="004C6D64" w:rsidP="00CA57F6"/>
        </w:tc>
        <w:tc>
          <w:tcPr>
            <w:tcW w:w="2725" w:type="dxa"/>
            <w:gridSpan w:val="3"/>
            <w:tcBorders>
              <w:bottom w:val="single" w:sz="4" w:space="0" w:color="000000" w:themeColor="text1"/>
            </w:tcBorders>
            <w:shd w:val="clear" w:color="auto" w:fill="auto"/>
          </w:tcPr>
          <w:p w14:paraId="600B1AE2" w14:textId="384F1A55" w:rsidR="004C6D64" w:rsidRPr="006141D1" w:rsidRDefault="004C6D64" w:rsidP="006141D1">
            <w:pPr>
              <w:pStyle w:val="iBAAGStandardText"/>
            </w:pPr>
            <w:r w:rsidRPr="006141D1">
              <w:t xml:space="preserve">No coverage for private duty nursing. </w:t>
            </w:r>
          </w:p>
          <w:p w14:paraId="79D64D82" w14:textId="77777777" w:rsidR="004C6D64" w:rsidRPr="006141D1" w:rsidRDefault="004C6D64" w:rsidP="005D60A0"/>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CA57F6">
        <w:tc>
          <w:tcPr>
            <w:tcW w:w="350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158"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CA57F6">
        <w:tc>
          <w:tcPr>
            <w:tcW w:w="3507" w:type="dxa"/>
            <w:shd w:val="clear" w:color="auto" w:fill="FFFFFF" w:themeFill="background1"/>
          </w:tcPr>
          <w:p w14:paraId="58717D6C" w14:textId="1FE584D4" w:rsidR="004C6D64" w:rsidRPr="00DE556B" w:rsidRDefault="004C6D64" w:rsidP="001967A9">
            <w:pPr>
              <w:pStyle w:val="iBAAGSituationBoxName"/>
            </w:pPr>
            <w:bookmarkStart w:id="117" w:name="Prosthetic_Devices"/>
            <w:r w:rsidRPr="00DE556B">
              <w:t>Prosthetics</w:t>
            </w:r>
            <w:bookmarkEnd w:id="117"/>
            <w:r w:rsidRPr="00DE556B">
              <w:t xml:space="preserve"> </w:t>
            </w:r>
            <w:r w:rsidR="00F04688" w:rsidRPr="007E4873">
              <w:rPr>
                <w:rStyle w:val="MandateSituationBoxNameChar"/>
                <w:b/>
                <w:color w:val="000000" w:themeColor="text1"/>
              </w:rPr>
              <w:t>and Orthotics</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5B390567" w:rsidR="004C6D64" w:rsidRPr="00DE556B" w:rsidRDefault="004C6D64" w:rsidP="006A6DDF">
            <w:pPr>
              <w:pStyle w:val="iBAAGStandardText"/>
            </w:pPr>
            <w:r w:rsidRPr="00DE556B">
              <w:t xml:space="preserve">The </w:t>
            </w:r>
            <w:r w:rsidRPr="006E621D">
              <w:t xml:space="preserve">prosthetic </w:t>
            </w:r>
            <w:r w:rsidR="00556034" w:rsidRPr="006E621D">
              <w:rPr>
                <w:rStyle w:val="MandateStandardTextChar"/>
                <w:color w:val="000000" w:themeColor="text1"/>
              </w:rPr>
              <w:t>or orthotic</w:t>
            </w:r>
            <w:r w:rsidR="00556034" w:rsidRPr="006E621D">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158" w:type="dxa"/>
            <w:shd w:val="clear" w:color="auto" w:fill="FFFFFF" w:themeFill="background1"/>
          </w:tcPr>
          <w:p w14:paraId="63FB1976" w14:textId="38535CE1" w:rsidR="004C6D64" w:rsidRPr="00DE556B" w:rsidRDefault="0033136F" w:rsidP="00DE556B">
            <w:pPr>
              <w:pStyle w:val="iBAAGStandardText"/>
            </w:pPr>
            <w:r w:rsidDel="0033136F">
              <w:rPr>
                <w:rStyle w:val="InstructionalTextChar"/>
              </w:rPr>
              <w:t xml:space="preserve"> </w:t>
            </w:r>
            <w:r w:rsidR="005F1232">
              <w:rPr>
                <w:rStyle w:val="iBAAGStandardTextBoldChar"/>
              </w:rPr>
              <w:t>0%</w:t>
            </w:r>
            <w:r w:rsidR="004C6D64" w:rsidRPr="00DE556B">
              <w:t xml:space="preserve"> co-insurance, after you pay the deductible.</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0" w:type="dxa"/>
            <w:gridSpan w:val="2"/>
            <w:shd w:val="clear" w:color="auto" w:fill="FFFFFF" w:themeFill="background1"/>
          </w:tcPr>
          <w:p w14:paraId="4476468F" w14:textId="076F3CF1" w:rsidR="00D62F06" w:rsidRPr="00CA57F6" w:rsidRDefault="00D62F06" w:rsidP="00D62F06">
            <w:pPr>
              <w:pStyle w:val="iBAAGStandardText"/>
              <w:rPr>
                <w:rStyle w:val="iBAAGStandardTextChar"/>
              </w:rPr>
            </w:pPr>
            <w:r>
              <w:rPr>
                <w:rStyle w:val="iBAAGStandardTextBoldChar"/>
              </w:rPr>
              <w:t xml:space="preserve">$30 </w:t>
            </w:r>
            <w:r w:rsidRPr="00CA57F6">
              <w:rPr>
                <w:rStyle w:val="iBAAGStandardTextChar"/>
              </w:rPr>
              <w:t>co-pay per item.</w:t>
            </w:r>
          </w:p>
          <w:p w14:paraId="58717D7A" w14:textId="39F45432" w:rsidR="004C6D64" w:rsidRPr="00DE556B" w:rsidRDefault="00D62F06" w:rsidP="006A6DDF">
            <w:r w:rsidRPr="00CA57F6">
              <w:rPr>
                <w:rStyle w:val="iBAAGStandardTextChar"/>
              </w:rPr>
              <w:t>The annual deductible does not apply</w:t>
            </w:r>
            <w:r w:rsidRPr="00D62F06">
              <w:rPr>
                <w:rStyle w:val="iBAAGStandardTextBoldChar"/>
              </w:rPr>
              <w:t>.</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945" w:type="dxa"/>
            <w:gridSpan w:val="2"/>
            <w:shd w:val="clear" w:color="auto" w:fill="FFFFFF" w:themeFill="background1"/>
          </w:tcPr>
          <w:p w14:paraId="58717D80" w14:textId="6D4EC3A6" w:rsidR="004C6D64" w:rsidRPr="00DE556B" w:rsidRDefault="005F1232" w:rsidP="006A6DDF">
            <w:r>
              <w:rPr>
                <w:rStyle w:val="iBAAGStandardTextBoldChar"/>
              </w:rPr>
              <w:t>30%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01B4AE12" w:rsidR="004C6D64" w:rsidRPr="00DE556B" w:rsidRDefault="00F778A3" w:rsidP="006A6DDF">
            <w:pPr>
              <w:pStyle w:val="iBAAGStandardText"/>
            </w:pPr>
            <w:r>
              <w:t>No</w:t>
            </w:r>
          </w:p>
          <w:p w14:paraId="58717D84" w14:textId="77777777" w:rsidR="004C6D64" w:rsidRPr="00DE556B" w:rsidRDefault="004C6D64" w:rsidP="006A6DDF">
            <w:pPr>
              <w:pStyle w:val="iBAAGStandardText"/>
            </w:pPr>
          </w:p>
          <w:p w14:paraId="58717D8D" w14:textId="77777777" w:rsidR="004C6D64" w:rsidRPr="00DE556B" w:rsidRDefault="004C6D64"/>
        </w:tc>
        <w:tc>
          <w:tcPr>
            <w:tcW w:w="2725" w:type="dxa"/>
            <w:gridSpan w:val="3"/>
            <w:shd w:val="clear" w:color="auto" w:fill="FFFFFF" w:themeFill="background1"/>
          </w:tcPr>
          <w:p w14:paraId="58717D8E" w14:textId="6E4896BB" w:rsidR="004C6D64" w:rsidRPr="00DE556B" w:rsidRDefault="004C6D64" w:rsidP="006A6DDF">
            <w:pPr>
              <w:pStyle w:val="iBAAGStandardText"/>
            </w:pPr>
            <w:r w:rsidRPr="00DE556B">
              <w:t xml:space="preserve">We cover the most appropriate </w:t>
            </w:r>
            <w:r w:rsidRPr="00F778A3">
              <w:t xml:space="preserve">prosthetic </w:t>
            </w:r>
            <w:r w:rsidR="006E621D" w:rsidRPr="00F778A3">
              <w:rPr>
                <w:rStyle w:val="MandateStandardTextChar"/>
                <w:color w:val="000000" w:themeColor="text1"/>
              </w:rPr>
              <w:t>or orthotic</w:t>
            </w:r>
            <w:r w:rsidR="006E621D" w:rsidRPr="00F778A3">
              <w:t xml:space="preserve"> </w:t>
            </w:r>
            <w:r w:rsidRPr="00DE556B">
              <w:t>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CA57F6">
        <w:tc>
          <w:tcPr>
            <w:tcW w:w="350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158"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CA57F6">
        <w:tc>
          <w:tcPr>
            <w:tcW w:w="3507" w:type="dxa"/>
            <w:shd w:val="clear" w:color="auto" w:fill="FFFFFF" w:themeFill="background1"/>
          </w:tcPr>
          <w:p w14:paraId="58717D9D" w14:textId="77777777" w:rsidR="004C6D64" w:rsidRPr="00DE556B" w:rsidRDefault="004C6D64" w:rsidP="001967A9">
            <w:pPr>
              <w:pStyle w:val="iBAAGSituationBoxName"/>
            </w:pPr>
            <w:bookmarkStart w:id="118" w:name="Reconstructive_Procedures"/>
            <w:r w:rsidRPr="00DE556B">
              <w:t>Reconstructive Procedures</w:t>
            </w:r>
            <w:bookmarkEnd w:id="118"/>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158"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0"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945"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3C8FEB72"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58717DBB" w14:textId="1C07488B" w:rsidR="004C6D64" w:rsidRPr="00DE556B" w:rsidRDefault="004C6D64" w:rsidP="006A6DDF">
            <w:pPr>
              <w:pStyle w:val="iBAAGStandardText"/>
            </w:pPr>
          </w:p>
          <w:p w14:paraId="58717DBC" w14:textId="77777777" w:rsidR="004C6D64" w:rsidRPr="00DE556B" w:rsidRDefault="004C6D64" w:rsidP="006A6DDF">
            <w:pPr>
              <w:pStyle w:val="iBAAGStandardText"/>
            </w:pPr>
          </w:p>
        </w:tc>
        <w:tc>
          <w:tcPr>
            <w:tcW w:w="2725" w:type="dxa"/>
            <w:gridSpan w:val="3"/>
            <w:shd w:val="clear" w:color="auto" w:fill="FFFFFF" w:themeFill="background1"/>
          </w:tcPr>
          <w:p w14:paraId="58717DBD" w14:textId="7735B9A8" w:rsidR="004C6D64" w:rsidRPr="00DE556B" w:rsidRDefault="00617752" w:rsidP="006A6DDF">
            <w:pPr>
              <w:pStyle w:val="iBAAGStandardText"/>
            </w:pPr>
            <w:r>
              <w:t xml:space="preserve">No coverage for cosmetic </w:t>
            </w:r>
            <w:r w:rsidRPr="00617752">
              <w:t>procedures, except for new</w:t>
            </w:r>
            <w:r>
              <w:t xml:space="preserve"> </w:t>
            </w:r>
            <w:proofErr w:type="spellStart"/>
            <w:r w:rsidRPr="00617752">
              <w:t>borns</w:t>
            </w:r>
            <w:proofErr w:type="spellEnd"/>
            <w:r w:rsidRPr="00617752">
              <w:t xml:space="preserve"> diagnosed with congenital defects or birth abnormalities.</w:t>
            </w:r>
          </w:p>
        </w:tc>
      </w:tr>
      <w:tr w:rsidR="004C6D64" w:rsidRPr="00DE556B" w14:paraId="58717DC5" w14:textId="77777777" w:rsidTr="00CA57F6">
        <w:tc>
          <w:tcPr>
            <w:tcW w:w="350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158"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0"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945"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725" w:type="dxa"/>
            <w:gridSpan w:val="3"/>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CA57F6">
        <w:tc>
          <w:tcPr>
            <w:tcW w:w="3507" w:type="dxa"/>
            <w:shd w:val="clear" w:color="auto" w:fill="FFFFFF" w:themeFill="background1"/>
          </w:tcPr>
          <w:p w14:paraId="58717DC6" w14:textId="0298B1A7" w:rsidR="004C6D64" w:rsidRPr="00DE556B" w:rsidRDefault="001C1512" w:rsidP="001967A9">
            <w:pPr>
              <w:pStyle w:val="iBAAGSituationBoxName"/>
            </w:pPr>
            <w:bookmarkStart w:id="119" w:name="Rehabilitation_Services"/>
            <w:bookmarkStart w:id="120" w:name="Rehabilitation_and_Habilitative_Services"/>
            <w:r w:rsidRPr="006E54D6">
              <w:t>Rehabilitation</w:t>
            </w:r>
            <w:bookmarkEnd w:id="119"/>
            <w:r w:rsidRPr="006E54D6">
              <w:t xml:space="preserve"> and Chiropractic Services - Outpatient Therapy</w:t>
            </w:r>
            <w:bookmarkEnd w:id="120"/>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0B84577C" w14:textId="77777777" w:rsidR="003B3E98" w:rsidRDefault="003B3E98" w:rsidP="00A80C3A">
            <w:pPr>
              <w:pStyle w:val="iBAAGStandardText"/>
            </w:pPr>
          </w:p>
          <w:p w14:paraId="58717DDC" w14:textId="242B8128" w:rsidR="001C1512" w:rsidRPr="00DE556B" w:rsidRDefault="001C1512" w:rsidP="00A80C3A">
            <w:pPr>
              <w:pStyle w:val="iBAAGStandardText"/>
            </w:pPr>
          </w:p>
        </w:tc>
        <w:tc>
          <w:tcPr>
            <w:tcW w:w="2158" w:type="dxa"/>
            <w:shd w:val="clear" w:color="auto" w:fill="FFFFFF" w:themeFill="background1"/>
          </w:tcPr>
          <w:p w14:paraId="5A770410" w14:textId="0B8B0FD4" w:rsidR="004C6D64" w:rsidRPr="00DE556B" w:rsidRDefault="00A9407A" w:rsidP="00DE556B">
            <w:pPr>
              <w:pStyle w:val="iBAAGStandardText"/>
            </w:pPr>
            <w:r w:rsidDel="00A9407A">
              <w:rPr>
                <w:rStyle w:val="InstructionalTextChar"/>
              </w:rPr>
              <w:t xml:space="preserve"> </w:t>
            </w:r>
            <w:r w:rsidR="005F1232">
              <w:rPr>
                <w:rStyle w:val="iBAAGStandardTextBoldChar"/>
              </w:rPr>
              <w:t>0%</w:t>
            </w:r>
            <w:r w:rsidR="004C6D64" w:rsidRPr="00DE556B">
              <w:t xml:space="preserve"> co-insurance, after you pay the deductible. </w:t>
            </w:r>
          </w:p>
          <w:p w14:paraId="34A89F94" w14:textId="77777777" w:rsidR="004C6D64" w:rsidRDefault="004C6D64" w:rsidP="00BB2E40">
            <w:pPr>
              <w:rPr>
                <w:rStyle w:val="iBAAGStandardTextBold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0" w:type="dxa"/>
            <w:gridSpan w:val="2"/>
            <w:shd w:val="clear" w:color="auto" w:fill="FFFFFF" w:themeFill="background1"/>
          </w:tcPr>
          <w:p w14:paraId="58717DE1" w14:textId="63BC9A4E" w:rsidR="004C6D64" w:rsidRPr="00DE556B" w:rsidRDefault="000B594E" w:rsidP="006A6DDF">
            <w:pPr>
              <w:pStyle w:val="iBAAGStandardText"/>
            </w:pPr>
            <w:r w:rsidRPr="00DE556B" w:rsidDel="000B594E">
              <w:t xml:space="preserve"> </w:t>
            </w:r>
            <w:r w:rsidR="004C6D64" w:rsidRPr="00DE556B">
              <w:rPr>
                <w:rStyle w:val="iBAAGStandardTextBoldChar"/>
              </w:rPr>
              <w:t>$</w:t>
            </w:r>
            <w:r w:rsidR="00192122">
              <w:rPr>
                <w:rStyle w:val="iBAAGStandardTextBoldChar"/>
              </w:rPr>
              <w:t>30</w:t>
            </w:r>
            <w:r w:rsidR="004C6D64" w:rsidRPr="00DE556B">
              <w:t xml:space="preserve"> co-pay per </w:t>
            </w:r>
            <w:proofErr w:type="spellStart"/>
            <w:r w:rsidR="004C6D64" w:rsidRPr="00DE556B">
              <w:t>visit.The</w:t>
            </w:r>
            <w:proofErr w:type="spellEnd"/>
            <w:r w:rsidR="004C6D64" w:rsidRPr="00DE556B">
              <w:t xml:space="preserv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945" w:type="dxa"/>
            <w:gridSpan w:val="2"/>
            <w:shd w:val="clear" w:color="auto" w:fill="FFFFFF" w:themeFill="background1"/>
          </w:tcPr>
          <w:p w14:paraId="58717DE7" w14:textId="55788EC2" w:rsidR="004C6D64" w:rsidRPr="00DE556B" w:rsidRDefault="005F1232" w:rsidP="006A6DDF">
            <w:pPr>
              <w:pStyle w:val="iBAAGStandardText"/>
            </w:pPr>
            <w:r>
              <w:rPr>
                <w:rStyle w:val="iBAAGStandardTextBoldChar"/>
              </w:rPr>
              <w:t>30%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725" w:type="dxa"/>
            <w:gridSpan w:val="3"/>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002EB7">
            <w:pPr>
              <w:pStyle w:val="iBAAGLevel1Bullets"/>
            </w:pPr>
            <w:r>
              <w:rPr>
                <w:rStyle w:val="iBAAGStandardTextBoldChar"/>
              </w:rPr>
              <w:t>20</w:t>
            </w:r>
            <w:r w:rsidRPr="00571967">
              <w:t xml:space="preserve"> visits of physical therapy.</w:t>
            </w:r>
          </w:p>
          <w:p w14:paraId="7B1033E3" w14:textId="77777777" w:rsidR="004C6D64" w:rsidRPr="00571967" w:rsidRDefault="004C6D64" w:rsidP="00002EB7">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002EB7">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002EB7">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002EB7">
            <w:pPr>
              <w:pStyle w:val="iBAAGLevel1Bullets"/>
            </w:pPr>
            <w:r>
              <w:rPr>
                <w:rStyle w:val="iBAAGStandardTextBoldChar"/>
              </w:rPr>
              <w:t>36</w:t>
            </w:r>
            <w:r w:rsidRPr="00571967">
              <w:t xml:space="preserve"> visits of cardiac therapy.</w:t>
            </w:r>
          </w:p>
          <w:p w14:paraId="652FF97D" w14:textId="77777777" w:rsidR="004C6D64" w:rsidRPr="00571967" w:rsidRDefault="004C6D64" w:rsidP="00002EB7">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002EB7">
            <w:pPr>
              <w:pStyle w:val="iBAAGLevel1Bullets"/>
            </w:pPr>
            <w:r>
              <w:rPr>
                <w:rStyle w:val="iBAAGStandardTextBoldChar"/>
              </w:rPr>
              <w:t>2</w:t>
            </w:r>
            <w:r w:rsidRPr="000C32F7">
              <w:rPr>
                <w:rStyle w:val="iBAAGStandardTextBoldChar"/>
              </w:rPr>
              <w:t>0</w:t>
            </w:r>
            <w:r w:rsidRPr="00571967">
              <w:t xml:space="preserve"> visits of cognitive therapy.</w:t>
            </w:r>
          </w:p>
          <w:p w14:paraId="39879096" w14:textId="77777777" w:rsidR="00002EB7" w:rsidRDefault="00002EB7" w:rsidP="00002EB7">
            <w:pPr>
              <w:pStyle w:val="iBAAGLevel1Bullets"/>
            </w:pPr>
            <w:r>
              <w:rPr>
                <w:rStyle w:val="iBAAGStandardTextBoldChar"/>
              </w:rPr>
              <w:t>2</w:t>
            </w:r>
            <w:r w:rsidRPr="000C32F7">
              <w:rPr>
                <w:rStyle w:val="iBAAGStandardTextBoldChar"/>
              </w:rPr>
              <w:t>0</w:t>
            </w:r>
            <w:r w:rsidRPr="00571967">
              <w:t xml:space="preserve"> visits </w:t>
            </w:r>
            <w:r w:rsidRPr="00A04653">
              <w:rPr>
                <w:rStyle w:val="iBAAGStandardTextChar"/>
              </w:rPr>
              <w:t>of chiropractic (manipulative) treatment.</w:t>
            </w:r>
          </w:p>
          <w:p w14:paraId="2E3B942A" w14:textId="77777777" w:rsidR="00002EB7" w:rsidRDefault="00002EB7" w:rsidP="003B3E98">
            <w:pPr>
              <w:pStyle w:val="iBAAGLevel1Bullets"/>
              <w:numPr>
                <w:ilvl w:val="0"/>
                <w:numId w:val="0"/>
              </w:numPr>
              <w:ind w:left="450"/>
              <w:rPr>
                <w:rStyle w:val="iBAAGStandardTextBoldChar"/>
              </w:rPr>
            </w:pPr>
          </w:p>
          <w:p w14:paraId="3AD481F2" w14:textId="77777777" w:rsidR="003B3E98" w:rsidRPr="00571967" w:rsidRDefault="003B3E98" w:rsidP="00CA57F6">
            <w:pPr>
              <w:pStyle w:val="iBAAGLevel1Bullets"/>
              <w:numPr>
                <w:ilvl w:val="0"/>
                <w:numId w:val="0"/>
              </w:numPr>
              <w:ind w:left="450"/>
            </w:pPr>
          </w:p>
          <w:p w14:paraId="058A03D3" w14:textId="77777777" w:rsidR="003B3E98" w:rsidRPr="000A4573" w:rsidRDefault="003B3E98" w:rsidP="003B3E98">
            <w:pPr>
              <w:rPr>
                <w:color w:val="000000" w:themeColor="text1"/>
              </w:rPr>
            </w:pPr>
            <w:r w:rsidRPr="000A4573">
              <w:rPr>
                <w:rStyle w:val="MandateStandardTextChar"/>
                <w:color w:val="000000" w:themeColor="text1"/>
              </w:rPr>
              <w:t>Any limits for developmental disabilities are described under</w:t>
            </w:r>
            <w:r w:rsidRPr="000A4573">
              <w:rPr>
                <w:color w:val="000000" w:themeColor="text1"/>
              </w:rPr>
              <w:t xml:space="preserve"> </w:t>
            </w:r>
            <w:r w:rsidRPr="000A4573">
              <w:rPr>
                <w:rStyle w:val="MandateTextItalicsChar"/>
                <w:color w:val="000000" w:themeColor="text1"/>
              </w:rPr>
              <w:t>Rehabilitation and Habilitative Services for Developmental Disabilities</w:t>
            </w:r>
            <w:r w:rsidRPr="000A4573">
              <w:rPr>
                <w:rStyle w:val="MandateStandardTextChar"/>
                <w:color w:val="000000" w:themeColor="text1"/>
              </w:rPr>
              <w:t>.</w:t>
            </w:r>
          </w:p>
          <w:p w14:paraId="423628B2" w14:textId="04F6DEF3" w:rsidR="004C6D64" w:rsidRDefault="003B3E98" w:rsidP="006A6DDF">
            <w:pPr>
              <w:pStyle w:val="iBAAGStandardText"/>
            </w:pPr>
            <w:r w:rsidDel="00A9407A">
              <w:rPr>
                <w:rStyle w:val="InstructionalTextChar"/>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bl>
    <w:tbl>
      <w:tblPr>
        <w:tblStyle w:val="TableGrid6"/>
        <w:tblW w:w="1360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05"/>
        <w:gridCol w:w="2123"/>
        <w:gridCol w:w="2239"/>
        <w:gridCol w:w="3018"/>
        <w:gridCol w:w="2719"/>
      </w:tblGrid>
      <w:tr w:rsidR="003B3E98" w:rsidRPr="00DE556B" w14:paraId="6C6BB3F0" w14:textId="77777777" w:rsidTr="00CA57F6">
        <w:tc>
          <w:tcPr>
            <w:tcW w:w="3505" w:type="dxa"/>
            <w:tcBorders>
              <w:bottom w:val="single" w:sz="4" w:space="0" w:color="000000" w:themeColor="text1"/>
            </w:tcBorders>
            <w:shd w:val="clear" w:color="auto" w:fill="31849B"/>
            <w:vAlign w:val="center"/>
          </w:tcPr>
          <w:p w14:paraId="6F1CD6C9" w14:textId="77777777" w:rsidR="003B3E98" w:rsidRPr="00DE556B" w:rsidRDefault="003B3E98" w:rsidP="00C34A6E">
            <w:pPr>
              <w:pStyle w:val="iBAAGTableHeader"/>
            </w:pPr>
            <w:r w:rsidRPr="00DE556B">
              <w:t>Common Medical Event</w:t>
            </w:r>
          </w:p>
        </w:tc>
        <w:tc>
          <w:tcPr>
            <w:tcW w:w="2123" w:type="dxa"/>
            <w:tcBorders>
              <w:bottom w:val="single" w:sz="4" w:space="0" w:color="000000" w:themeColor="text1"/>
            </w:tcBorders>
            <w:shd w:val="clear" w:color="auto" w:fill="31849B"/>
          </w:tcPr>
          <w:p w14:paraId="4068CA55" w14:textId="77777777" w:rsidR="003B3E98" w:rsidRPr="00DE556B" w:rsidRDefault="003B3E98" w:rsidP="00C34A6E">
            <w:pPr>
              <w:pStyle w:val="iBAAGTableHeader"/>
            </w:pPr>
            <w:r w:rsidRPr="00DE556B">
              <w:t>Your cost if you use</w:t>
            </w:r>
          </w:p>
          <w:p w14:paraId="0F26EA09" w14:textId="77777777" w:rsidR="003B3E98" w:rsidRPr="00DE556B" w:rsidRDefault="003B3E98" w:rsidP="00C34A6E">
            <w:pPr>
              <w:pStyle w:val="iBAAGTableHeader"/>
            </w:pPr>
            <w:r w:rsidRPr="00DE556B">
              <w:t>International benefits</w:t>
            </w:r>
          </w:p>
        </w:tc>
        <w:tc>
          <w:tcPr>
            <w:tcW w:w="2239" w:type="dxa"/>
            <w:tcBorders>
              <w:bottom w:val="single" w:sz="4" w:space="0" w:color="000000" w:themeColor="text1"/>
            </w:tcBorders>
            <w:shd w:val="clear" w:color="auto" w:fill="31849B"/>
            <w:vAlign w:val="center"/>
          </w:tcPr>
          <w:p w14:paraId="62ED15DD" w14:textId="77777777" w:rsidR="003B3E98" w:rsidRPr="00DE556B" w:rsidRDefault="003B3E98" w:rsidP="00C34A6E">
            <w:pPr>
              <w:pStyle w:val="iBAAGTableHeader"/>
            </w:pPr>
            <w:r w:rsidRPr="00DE556B">
              <w:t>Your cost if you use</w:t>
            </w:r>
          </w:p>
          <w:p w14:paraId="3C6C9AC6" w14:textId="77777777" w:rsidR="003B3E98" w:rsidRPr="00DE556B" w:rsidRDefault="003B3E98" w:rsidP="00C34A6E">
            <w:pPr>
              <w:pStyle w:val="iBAAGTableHeader"/>
            </w:pPr>
            <w:r w:rsidRPr="00DE556B">
              <w:t>U.S. Network benefits</w:t>
            </w:r>
          </w:p>
        </w:tc>
        <w:tc>
          <w:tcPr>
            <w:tcW w:w="3018" w:type="dxa"/>
            <w:tcBorders>
              <w:bottom w:val="single" w:sz="4" w:space="0" w:color="000000" w:themeColor="text1"/>
            </w:tcBorders>
            <w:shd w:val="clear" w:color="auto" w:fill="31849B"/>
            <w:vAlign w:val="center"/>
          </w:tcPr>
          <w:p w14:paraId="2D7A6F74" w14:textId="77777777" w:rsidR="003B3E98" w:rsidRPr="00DE556B" w:rsidRDefault="003B3E98" w:rsidP="00C34A6E">
            <w:pPr>
              <w:pStyle w:val="iBAAGTableHeader"/>
            </w:pPr>
            <w:r w:rsidRPr="00DE556B">
              <w:t>Your cost if you use U.S.</w:t>
            </w:r>
          </w:p>
          <w:p w14:paraId="4D128098" w14:textId="77777777" w:rsidR="003B3E98" w:rsidRPr="00DE556B" w:rsidRDefault="003B3E98" w:rsidP="00C34A6E">
            <w:pPr>
              <w:pStyle w:val="iBAAGTableHeader"/>
            </w:pPr>
            <w:r w:rsidRPr="00DE556B">
              <w:t>Out-of-Network benefits</w:t>
            </w:r>
          </w:p>
        </w:tc>
        <w:tc>
          <w:tcPr>
            <w:tcW w:w="2719" w:type="dxa"/>
            <w:tcBorders>
              <w:bottom w:val="single" w:sz="4" w:space="0" w:color="000000" w:themeColor="text1"/>
            </w:tcBorders>
            <w:shd w:val="clear" w:color="auto" w:fill="31849B"/>
            <w:vAlign w:val="center"/>
          </w:tcPr>
          <w:p w14:paraId="59DC1DAF" w14:textId="77777777" w:rsidR="003B3E98" w:rsidRPr="00DE556B" w:rsidRDefault="003B3E98" w:rsidP="00C34A6E">
            <w:pPr>
              <w:pStyle w:val="iBAAGTableHeader"/>
            </w:pPr>
            <w:r w:rsidRPr="00DE556B">
              <w:t>Limits &amp; Exceptions</w:t>
            </w:r>
          </w:p>
        </w:tc>
      </w:tr>
      <w:tr w:rsidR="003B3E98" w:rsidRPr="00DE556B" w14:paraId="0D0D70EA" w14:textId="77777777" w:rsidTr="00CA57F6">
        <w:tc>
          <w:tcPr>
            <w:tcW w:w="3505" w:type="dxa"/>
            <w:shd w:val="clear" w:color="auto" w:fill="FFFFFF" w:themeFill="background1"/>
          </w:tcPr>
          <w:p w14:paraId="7AE2F791" w14:textId="77777777" w:rsidR="003B3E98" w:rsidRPr="003F3B5E" w:rsidRDefault="003B3E98" w:rsidP="00C34A6E">
            <w:pPr>
              <w:pStyle w:val="iBAAGSituationBoxName"/>
            </w:pPr>
            <w:bookmarkStart w:id="121" w:name="Rehabilitation_Services_Developmental"/>
            <w:r>
              <w:t>Rehabilitation and Habilitative Services for Developmental Disabilities</w:t>
            </w:r>
            <w:bookmarkEnd w:id="121"/>
          </w:p>
          <w:p w14:paraId="70407FC4" w14:textId="77777777" w:rsidR="003B3E98" w:rsidRPr="00F13EDA" w:rsidRDefault="003B3E98" w:rsidP="00C34A6E">
            <w:pPr>
              <w:pStyle w:val="iBAAGStandardText"/>
            </w:pPr>
          </w:p>
          <w:p w14:paraId="75727969" w14:textId="77777777" w:rsidR="003B3E98" w:rsidRDefault="003B3E98" w:rsidP="00C34A6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43A8B10C" w14:textId="77777777" w:rsidR="003B3E98" w:rsidRDefault="003B3E98" w:rsidP="00C34A6E">
            <w:pPr>
              <w:pStyle w:val="iBAAGStandardText"/>
            </w:pPr>
          </w:p>
          <w:p w14:paraId="399CF599" w14:textId="77777777" w:rsidR="003B3E98" w:rsidRDefault="003B3E98" w:rsidP="00C34A6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586B90F" w14:textId="77777777" w:rsidR="003B3E98" w:rsidRDefault="003B3E98" w:rsidP="00C34A6E">
            <w:pPr>
              <w:pStyle w:val="iBAAGStandardText"/>
            </w:pPr>
          </w:p>
          <w:p w14:paraId="2C76636B" w14:textId="77777777" w:rsidR="003B3E98" w:rsidRDefault="003B3E98" w:rsidP="00C34A6E">
            <w:pPr>
              <w:pStyle w:val="iBAAGStandardText"/>
            </w:pPr>
            <w:r>
              <w:t>We cover:</w:t>
            </w:r>
          </w:p>
          <w:p w14:paraId="54D0DA15" w14:textId="77777777" w:rsidR="003B3E98" w:rsidRDefault="003B3E98" w:rsidP="00C34A6E">
            <w:pPr>
              <w:pStyle w:val="iBAAGLevel1Bullets"/>
              <w:ind w:left="720"/>
            </w:pPr>
            <w:r>
              <w:t>Physical therapy</w:t>
            </w:r>
          </w:p>
          <w:p w14:paraId="6B4B4C24" w14:textId="77777777" w:rsidR="003B3E98" w:rsidRDefault="003B3E98" w:rsidP="00C34A6E">
            <w:pPr>
              <w:pStyle w:val="iBAAGLevel1Bullets"/>
              <w:ind w:left="720"/>
            </w:pPr>
            <w:r>
              <w:t>Occupational therapy</w:t>
            </w:r>
          </w:p>
          <w:p w14:paraId="42B4EC3A" w14:textId="77777777" w:rsidR="003B3E98" w:rsidRDefault="003B3E98" w:rsidP="00C34A6E">
            <w:pPr>
              <w:pStyle w:val="iBAAGLevel1Bullets"/>
              <w:ind w:left="720"/>
            </w:pPr>
            <w:r>
              <w:t>Speech therapy</w:t>
            </w:r>
          </w:p>
          <w:p w14:paraId="31D73D52" w14:textId="77777777" w:rsidR="003B3E98" w:rsidRDefault="003B3E98" w:rsidP="00C34A6E">
            <w:pPr>
              <w:pStyle w:val="iBAAGStandardText"/>
            </w:pPr>
          </w:p>
          <w:p w14:paraId="29583ADF" w14:textId="77777777" w:rsidR="003B3E98" w:rsidRDefault="003B3E98" w:rsidP="00C34A6E">
            <w:pPr>
              <w:pStyle w:val="iBAAGStandardText"/>
            </w:pPr>
            <w:r>
              <w:t xml:space="preserve">Services must be given by a doctor or a licensed therapist. </w:t>
            </w:r>
          </w:p>
          <w:p w14:paraId="38D74CD0" w14:textId="77777777" w:rsidR="003B3E98" w:rsidRDefault="003B3E98" w:rsidP="00C34A6E">
            <w:pPr>
              <w:pStyle w:val="iBAAGStandardText"/>
            </w:pPr>
          </w:p>
          <w:p w14:paraId="36AA8C33" w14:textId="77777777" w:rsidR="003B3E98" w:rsidRDefault="003B3E98" w:rsidP="00C34A6E">
            <w:pPr>
              <w:pStyle w:val="iBAAGStandardTextBold"/>
            </w:pPr>
            <w:r>
              <w:t xml:space="preserve">Want more information? </w:t>
            </w:r>
          </w:p>
          <w:p w14:paraId="47D142B0" w14:textId="77777777" w:rsidR="003B3E98" w:rsidRDefault="003B3E98" w:rsidP="00C34A6E">
            <w:pPr>
              <w:pStyle w:val="iBAAGStandardText"/>
            </w:pPr>
            <w:r>
              <w:t xml:space="preserve">View the </w:t>
            </w:r>
            <w:hyperlink r:id="rId93" w:history="1">
              <w:r w:rsidRPr="00571967">
                <w:rPr>
                  <w:rStyle w:val="Hyperlinks"/>
                </w:rPr>
                <w:t>glossary</w:t>
              </w:r>
            </w:hyperlink>
            <w:r>
              <w:t xml:space="preserve"> for definitions.</w:t>
            </w:r>
          </w:p>
          <w:p w14:paraId="41F842B0" w14:textId="77777777" w:rsidR="003B3E98" w:rsidRPr="00DE556B" w:rsidRDefault="003B3E98" w:rsidP="00C34A6E">
            <w:pPr>
              <w:pStyle w:val="iBAAGStandardText"/>
            </w:pPr>
          </w:p>
        </w:tc>
        <w:tc>
          <w:tcPr>
            <w:tcW w:w="2123" w:type="dxa"/>
            <w:shd w:val="clear" w:color="auto" w:fill="FFFFFF" w:themeFill="background1"/>
          </w:tcPr>
          <w:p w14:paraId="6C23313A" w14:textId="77777777" w:rsidR="003B3E98" w:rsidRPr="001950BF" w:rsidRDefault="003B3E98" w:rsidP="00C34A6E">
            <w:pPr>
              <w:pStyle w:val="iBAAGStandardTextBold"/>
            </w:pPr>
            <w:r w:rsidRPr="001950BF">
              <w:t>Inpatient:</w:t>
            </w:r>
          </w:p>
          <w:p w14:paraId="1D246F5D" w14:textId="77777777" w:rsidR="003B3E98" w:rsidRPr="003F238F" w:rsidRDefault="003B3E98" w:rsidP="00C34A6E">
            <w:pPr>
              <w:pStyle w:val="iBAAGStandardText"/>
            </w:pPr>
            <w:r>
              <w:rPr>
                <w:rStyle w:val="iBAAGStandardTextBoldChar"/>
              </w:rPr>
              <w:t>0%</w:t>
            </w:r>
            <w:r w:rsidRPr="003F238F">
              <w:t xml:space="preserve"> </w:t>
            </w:r>
            <w:r w:rsidRPr="001950BF">
              <w:t>co-insurance, after you pay the deductible.</w:t>
            </w:r>
          </w:p>
          <w:p w14:paraId="19D10ED7" w14:textId="77777777" w:rsidR="003B3E98" w:rsidRDefault="003B3E98" w:rsidP="00C34A6E">
            <w:pPr>
              <w:pStyle w:val="iBAAGStandardText"/>
            </w:pPr>
          </w:p>
          <w:p w14:paraId="04330F99" w14:textId="77777777" w:rsidR="003B3E98" w:rsidRPr="003F238F" w:rsidRDefault="003B3E98" w:rsidP="00C34A6E">
            <w:pPr>
              <w:pStyle w:val="iBAAGStandardTextBold"/>
            </w:pPr>
            <w:r w:rsidRPr="003F238F">
              <w:t>Is prior authorization needed?</w:t>
            </w:r>
          </w:p>
          <w:p w14:paraId="35EA0A9E" w14:textId="77777777" w:rsidR="003B3E98" w:rsidRDefault="003B3E98" w:rsidP="00C34A6E">
            <w:pPr>
              <w:pStyle w:val="iBAAGStandardText"/>
            </w:pPr>
            <w:r>
              <w:t>No</w:t>
            </w:r>
          </w:p>
          <w:p w14:paraId="6EA6256A" w14:textId="77777777" w:rsidR="003B3E98" w:rsidRDefault="003B3E98" w:rsidP="00C34A6E">
            <w:pPr>
              <w:pStyle w:val="iBAAGStandardText"/>
            </w:pPr>
          </w:p>
          <w:p w14:paraId="76F6416D" w14:textId="77777777" w:rsidR="003B3E98" w:rsidRDefault="003B3E98" w:rsidP="00C34A6E">
            <w:pPr>
              <w:pStyle w:val="iBAAGStandardTextBold"/>
            </w:pPr>
          </w:p>
          <w:p w14:paraId="6038DE6B" w14:textId="77777777" w:rsidR="003B3E98" w:rsidRPr="001950BF" w:rsidRDefault="003B3E98" w:rsidP="00C34A6E">
            <w:pPr>
              <w:pStyle w:val="iBAAGStandardTextBold"/>
            </w:pPr>
            <w:r>
              <w:t>Out</w:t>
            </w:r>
            <w:r w:rsidRPr="001950BF">
              <w:t>patient:</w:t>
            </w:r>
          </w:p>
          <w:p w14:paraId="00B99766" w14:textId="77777777" w:rsidR="003B3E98" w:rsidRPr="003F238F" w:rsidRDefault="003B3E98" w:rsidP="00C34A6E">
            <w:pPr>
              <w:pStyle w:val="iBAAGStandardText"/>
            </w:pPr>
            <w:r>
              <w:rPr>
                <w:rStyle w:val="iBAAGStandardTextBoldChar"/>
              </w:rPr>
              <w:t>0%</w:t>
            </w:r>
            <w:r w:rsidRPr="003F238F">
              <w:t xml:space="preserve"> </w:t>
            </w:r>
            <w:r w:rsidRPr="001950BF">
              <w:t>co-insurance, after you pay the deductible.</w:t>
            </w:r>
          </w:p>
          <w:p w14:paraId="6AF1E670" w14:textId="77777777" w:rsidR="003B3E98" w:rsidRDefault="003B3E98" w:rsidP="00C34A6E">
            <w:pPr>
              <w:pStyle w:val="iBAAGStandardText"/>
              <w:rPr>
                <w:rStyle w:val="InstructionalTextChar"/>
              </w:rPr>
            </w:pPr>
            <w:r>
              <w:rPr>
                <w:rStyle w:val="InstructionalTextChar"/>
              </w:rPr>
              <w:t xml:space="preserve"> </w:t>
            </w:r>
          </w:p>
          <w:p w14:paraId="5D225458" w14:textId="77777777" w:rsidR="003B3E98" w:rsidRPr="0055440A" w:rsidRDefault="003B3E98" w:rsidP="00C34A6E"/>
          <w:p w14:paraId="090A8A84" w14:textId="77777777" w:rsidR="003B3E98" w:rsidRPr="003F238F" w:rsidRDefault="003B3E98" w:rsidP="00C34A6E">
            <w:pPr>
              <w:pStyle w:val="iBAAGStandardTextBold"/>
            </w:pPr>
            <w:r w:rsidRPr="003F238F">
              <w:t>Is prior authorization needed?</w:t>
            </w:r>
          </w:p>
          <w:p w14:paraId="7470958F" w14:textId="77777777" w:rsidR="003B3E98" w:rsidRDefault="003B3E98" w:rsidP="00C34A6E">
            <w:pPr>
              <w:pStyle w:val="iBAAGStandardText"/>
            </w:pPr>
            <w:r>
              <w:t>No</w:t>
            </w:r>
          </w:p>
          <w:p w14:paraId="1E268437" w14:textId="77777777" w:rsidR="003B3E98" w:rsidRPr="003F238F" w:rsidRDefault="003B3E98" w:rsidP="00C34A6E">
            <w:pPr>
              <w:pStyle w:val="iBAAGStandardText"/>
            </w:pPr>
          </w:p>
          <w:p w14:paraId="46AAEFCC" w14:textId="77777777" w:rsidR="003B3E98" w:rsidRPr="00DE556B" w:rsidRDefault="003B3E98" w:rsidP="00C34A6E">
            <w:pPr>
              <w:pStyle w:val="iBAAGStandardText"/>
              <w:rPr>
                <w:rStyle w:val="InstructionalTextChar"/>
              </w:rPr>
            </w:pPr>
          </w:p>
        </w:tc>
        <w:tc>
          <w:tcPr>
            <w:tcW w:w="2239" w:type="dxa"/>
            <w:shd w:val="clear" w:color="auto" w:fill="FFFFFF" w:themeFill="background1"/>
          </w:tcPr>
          <w:p w14:paraId="26BE3955" w14:textId="77777777" w:rsidR="003B3E98" w:rsidRPr="001950BF" w:rsidRDefault="003B3E98" w:rsidP="00C34A6E">
            <w:pPr>
              <w:pStyle w:val="iBAAGStandardTextBold"/>
            </w:pPr>
            <w:r w:rsidRPr="001950BF">
              <w:t>Inpatient:</w:t>
            </w:r>
          </w:p>
          <w:p w14:paraId="6AAA2BA5" w14:textId="77777777" w:rsidR="003B3E98" w:rsidRDefault="003B3E98" w:rsidP="00C34A6E">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D595ADF" w14:textId="77777777" w:rsidR="003B3E98" w:rsidRDefault="003B3E98" w:rsidP="00C34A6E">
            <w:pPr>
              <w:rPr>
                <w:rFonts w:eastAsia="Times New Roman" w:cs="Times New Roman"/>
                <w:color w:val="000000"/>
                <w:szCs w:val="24"/>
              </w:rPr>
            </w:pPr>
          </w:p>
          <w:p w14:paraId="07FFCF24" w14:textId="77777777" w:rsidR="003B3E98" w:rsidRDefault="003B3E98" w:rsidP="00C34A6E">
            <w:pPr>
              <w:rPr>
                <w:rFonts w:eastAsia="Times New Roman" w:cs="Times New Roman"/>
                <w:color w:val="000000"/>
                <w:szCs w:val="24"/>
              </w:rPr>
            </w:pPr>
          </w:p>
          <w:p w14:paraId="7BBA5F68" w14:textId="77777777" w:rsidR="003B3E98" w:rsidRPr="003F238F" w:rsidRDefault="003B3E98" w:rsidP="00C34A6E">
            <w:pPr>
              <w:pStyle w:val="iBAAGStandardTextBold"/>
            </w:pPr>
            <w:r w:rsidRPr="003F238F">
              <w:t>Is prior authorization needed?</w:t>
            </w:r>
          </w:p>
          <w:p w14:paraId="37EB15FD" w14:textId="77777777" w:rsidR="003B3E98" w:rsidRDefault="003B3E98" w:rsidP="00C34A6E">
            <w:pPr>
              <w:pStyle w:val="iBAAGStandardText"/>
            </w:pPr>
            <w:r>
              <w:t>No</w:t>
            </w:r>
          </w:p>
          <w:p w14:paraId="50B75277" w14:textId="77777777" w:rsidR="003B3E98" w:rsidRDefault="003B3E98" w:rsidP="00C34A6E">
            <w:pPr>
              <w:pStyle w:val="iBAAGStandardText"/>
            </w:pPr>
          </w:p>
          <w:p w14:paraId="23E38AFB" w14:textId="77777777" w:rsidR="003B3E98" w:rsidRPr="001950BF" w:rsidRDefault="003B3E98" w:rsidP="00C34A6E">
            <w:pPr>
              <w:pStyle w:val="iBAAGStandardTextBold"/>
            </w:pPr>
            <w:r>
              <w:t>Out</w:t>
            </w:r>
            <w:r w:rsidRPr="001950BF">
              <w:t>patient:</w:t>
            </w:r>
          </w:p>
          <w:p w14:paraId="6B577A4D" w14:textId="2B292296" w:rsidR="003B3E98" w:rsidRPr="003F238F" w:rsidRDefault="003B3E98" w:rsidP="00C34A6E">
            <w:pPr>
              <w:pStyle w:val="iBAAGStandardText"/>
            </w:pPr>
            <w:r w:rsidRPr="00793C8B">
              <w:rPr>
                <w:rStyle w:val="iBAAGStandardTextBoldChar"/>
              </w:rPr>
              <w:t>$</w:t>
            </w:r>
            <w:r w:rsidR="003224AC">
              <w:rPr>
                <w:rStyle w:val="iBAAGStandardTextBoldChar"/>
              </w:rPr>
              <w:t>2</w:t>
            </w:r>
            <w:r w:rsidRPr="00793C8B">
              <w:rPr>
                <w:rStyle w:val="iBAAGStandardTextBoldChar"/>
              </w:rPr>
              <w:t>0</w:t>
            </w:r>
            <w:r w:rsidRPr="003F238F">
              <w:t xml:space="preserve"> </w:t>
            </w:r>
            <w:r w:rsidRPr="00793C8B">
              <w:t xml:space="preserve">co-pay per </w:t>
            </w:r>
            <w:r>
              <w:t>visit</w:t>
            </w:r>
            <w:r w:rsidRPr="00793C8B">
              <w:t>.</w:t>
            </w:r>
          </w:p>
          <w:p w14:paraId="15FBC1E1" w14:textId="77777777" w:rsidR="003B3E98" w:rsidRPr="003F238F" w:rsidRDefault="003B3E98" w:rsidP="00C34A6E">
            <w:pPr>
              <w:pStyle w:val="iBAAGStandardText"/>
            </w:pPr>
            <w:r w:rsidRPr="00793C8B">
              <w:t>The annual deductible does not apply.</w:t>
            </w:r>
          </w:p>
          <w:p w14:paraId="76498969" w14:textId="77777777" w:rsidR="003B3E98" w:rsidRDefault="003B3E98" w:rsidP="00C34A6E">
            <w:pPr>
              <w:rPr>
                <w:rFonts w:eastAsia="Times New Roman" w:cs="Times New Roman"/>
                <w:color w:val="000000"/>
                <w:szCs w:val="24"/>
              </w:rPr>
            </w:pPr>
          </w:p>
          <w:p w14:paraId="7E297594" w14:textId="77777777" w:rsidR="003B3E98" w:rsidRDefault="003B3E98" w:rsidP="00C34A6E">
            <w:pPr>
              <w:rPr>
                <w:rFonts w:eastAsia="Times New Roman" w:cs="Times New Roman"/>
                <w:color w:val="000000"/>
                <w:szCs w:val="24"/>
              </w:rPr>
            </w:pPr>
          </w:p>
          <w:p w14:paraId="1790B976" w14:textId="77777777" w:rsidR="003B3E98" w:rsidRPr="003F238F" w:rsidRDefault="003B3E98" w:rsidP="00C34A6E">
            <w:pPr>
              <w:pStyle w:val="iBAAGStandardTextBold"/>
            </w:pPr>
            <w:r w:rsidRPr="003F238F">
              <w:t>Is prior authorization needed?</w:t>
            </w:r>
          </w:p>
          <w:p w14:paraId="26279FBD" w14:textId="77777777" w:rsidR="003B3E98" w:rsidRDefault="003B3E98" w:rsidP="00C34A6E">
            <w:pPr>
              <w:pStyle w:val="iBAAGStandardText"/>
            </w:pPr>
            <w:r>
              <w:t>No</w:t>
            </w:r>
          </w:p>
          <w:p w14:paraId="5927CE28" w14:textId="77777777" w:rsidR="003B3E98" w:rsidRPr="00DE556B" w:rsidRDefault="003B3E98" w:rsidP="00C34A6E">
            <w:pPr>
              <w:pStyle w:val="iBAAGStandardText"/>
            </w:pPr>
          </w:p>
        </w:tc>
        <w:tc>
          <w:tcPr>
            <w:tcW w:w="3018" w:type="dxa"/>
            <w:shd w:val="clear" w:color="auto" w:fill="FFFFFF" w:themeFill="background1"/>
          </w:tcPr>
          <w:p w14:paraId="671CACB8" w14:textId="77777777" w:rsidR="003B3E98" w:rsidRPr="001950BF" w:rsidRDefault="003B3E98" w:rsidP="00C34A6E">
            <w:pPr>
              <w:pStyle w:val="iBAAGStandardTextBold"/>
            </w:pPr>
            <w:r w:rsidRPr="001950BF">
              <w:t>Inpatient:</w:t>
            </w:r>
          </w:p>
          <w:p w14:paraId="521B0707" w14:textId="77777777" w:rsidR="003B3E98" w:rsidRPr="003F238F" w:rsidRDefault="003B3E98" w:rsidP="00C34A6E">
            <w:pPr>
              <w:pStyle w:val="iBAAGStandardText"/>
            </w:pPr>
            <w:r>
              <w:rPr>
                <w:rStyle w:val="iBAAGStandardTextBoldChar"/>
              </w:rPr>
              <w:t>30%</w:t>
            </w:r>
            <w:r w:rsidRPr="003F238F">
              <w:t xml:space="preserve"> </w:t>
            </w:r>
            <w:r w:rsidRPr="001950BF">
              <w:t>co-insurance, after you pay the deductible.</w:t>
            </w:r>
          </w:p>
          <w:p w14:paraId="71E97EDE" w14:textId="77777777" w:rsidR="003B3E98" w:rsidRDefault="003B3E98" w:rsidP="00C34A6E">
            <w:pPr>
              <w:pStyle w:val="iBAAGStandardTextBold"/>
            </w:pPr>
          </w:p>
          <w:p w14:paraId="25B4F6FF" w14:textId="77777777" w:rsidR="003B3E98" w:rsidRPr="003F238F" w:rsidRDefault="003B3E98" w:rsidP="00C34A6E">
            <w:pPr>
              <w:pStyle w:val="iBAAGStandardTextBold"/>
            </w:pPr>
            <w:r w:rsidRPr="003F238F">
              <w:t>Is prior authorization needed?</w:t>
            </w:r>
          </w:p>
          <w:p w14:paraId="2A74614A" w14:textId="77777777" w:rsidR="003B3E98" w:rsidRPr="003F238F" w:rsidRDefault="003B3E98" w:rsidP="00C34A6E">
            <w:pPr>
              <w:pStyle w:val="iBAAGStandardText"/>
            </w:pPr>
            <w:r w:rsidRPr="003F238F">
              <w:t>Yes</w:t>
            </w:r>
          </w:p>
          <w:p w14:paraId="4DC526C1" w14:textId="77777777" w:rsidR="003B3E98" w:rsidRDefault="003B3E98" w:rsidP="00C34A6E">
            <w:pPr>
              <w:pStyle w:val="iBAAGStandardTextBold"/>
            </w:pPr>
          </w:p>
          <w:p w14:paraId="1F6C8FE9" w14:textId="77777777" w:rsidR="003B3E98" w:rsidRPr="003F238F" w:rsidRDefault="003B3E98" w:rsidP="00C34A6E">
            <w:pPr>
              <w:pStyle w:val="iBAAGStandardTextBold"/>
            </w:pPr>
            <w:r w:rsidRPr="003F238F">
              <w:t>Prior authorization is:</w:t>
            </w:r>
          </w:p>
          <w:p w14:paraId="22D9904C" w14:textId="77777777" w:rsidR="003B3E98" w:rsidRPr="003F238F" w:rsidRDefault="003B3E98" w:rsidP="00C34A6E">
            <w:pPr>
              <w:pStyle w:val="iBAAGStandardText"/>
            </w:pPr>
            <w:r w:rsidRPr="00466217">
              <w:t>Getting approval</w:t>
            </w:r>
            <w:r w:rsidRPr="003F238F">
              <w:t xml:space="preserve"> by calling the number listed on your health plan ID card before you can get medicine or services.</w:t>
            </w:r>
          </w:p>
          <w:p w14:paraId="0F81855C" w14:textId="77777777" w:rsidR="003B3E98" w:rsidRPr="003F238F" w:rsidRDefault="003B3E98" w:rsidP="00C34A6E">
            <w:pPr>
              <w:pStyle w:val="iBAAGStandardText"/>
            </w:pPr>
          </w:p>
          <w:p w14:paraId="76E5D46A" w14:textId="77777777" w:rsidR="003B3E98" w:rsidRPr="003F238F" w:rsidRDefault="003B3E98" w:rsidP="00C34A6E">
            <w:pPr>
              <w:pStyle w:val="iBAAGStandardTextBold"/>
            </w:pPr>
            <w:r w:rsidRPr="003F238F">
              <w:t xml:space="preserve">When do I need to call? </w:t>
            </w:r>
          </w:p>
          <w:p w14:paraId="6A12D6F9" w14:textId="77777777" w:rsidR="003B3E98" w:rsidRPr="002B4D8E" w:rsidRDefault="003B3E98" w:rsidP="00C34A6E">
            <w:pPr>
              <w:pStyle w:val="iBAAGLevel1Bullets"/>
              <w:ind w:left="720"/>
            </w:pPr>
            <w:r w:rsidRPr="002B4D8E">
              <w:t>5 business days before a scheduled admission</w:t>
            </w:r>
          </w:p>
          <w:p w14:paraId="6FCE0105" w14:textId="77777777" w:rsidR="003B3E98" w:rsidRPr="002B4D8E" w:rsidRDefault="003B3E98" w:rsidP="00C34A6E">
            <w:pPr>
              <w:pStyle w:val="iBAAGLevel1Bullets"/>
              <w:ind w:left="720"/>
            </w:pPr>
            <w:r w:rsidRPr="002B4D8E">
              <w:t>As soon as possible for non-scheduled admission (including emergency)</w:t>
            </w:r>
          </w:p>
          <w:p w14:paraId="4D0A129A" w14:textId="77777777" w:rsidR="003B3E98" w:rsidRPr="003F238F" w:rsidRDefault="003B3E98" w:rsidP="00C34A6E">
            <w:pPr>
              <w:pStyle w:val="iBAAGStandardText"/>
            </w:pPr>
          </w:p>
          <w:p w14:paraId="16788C78" w14:textId="77777777" w:rsidR="003B3E98" w:rsidRPr="003F238F" w:rsidRDefault="003B3E98" w:rsidP="00C34A6E">
            <w:pPr>
              <w:pStyle w:val="iBAAGStandardTextBold"/>
            </w:pPr>
            <w:r w:rsidRPr="003F238F">
              <w:t xml:space="preserve">If you don’t get prior authorization, you pay: </w:t>
            </w:r>
          </w:p>
          <w:p w14:paraId="29B18800" w14:textId="77777777" w:rsidR="003B3E98" w:rsidRPr="003F238F" w:rsidRDefault="003B3E98" w:rsidP="00C34A6E">
            <w:pPr>
              <w:pStyle w:val="iBAAGStandardText"/>
            </w:pPr>
            <w:r>
              <w:rPr>
                <w:rStyle w:val="iBAAGStandardTextBoldChar"/>
              </w:rPr>
              <w:t>50</w:t>
            </w:r>
            <w:r w:rsidRPr="00D92E8C">
              <w:rPr>
                <w:rStyle w:val="iBAAGStandardTextBoldChar"/>
              </w:rPr>
              <w:t xml:space="preserve">% </w:t>
            </w:r>
            <w:r w:rsidRPr="003F238F">
              <w:t>co-insurance</w:t>
            </w:r>
          </w:p>
          <w:p w14:paraId="1ABB2884" w14:textId="77777777" w:rsidR="003B3E98" w:rsidRDefault="003B3E98" w:rsidP="00C34A6E">
            <w:pPr>
              <w:pStyle w:val="iBAAGStandardText"/>
            </w:pPr>
          </w:p>
          <w:p w14:paraId="190E127E" w14:textId="77777777" w:rsidR="003B3E98" w:rsidRPr="001950BF" w:rsidRDefault="003B3E98" w:rsidP="00C34A6E">
            <w:pPr>
              <w:pStyle w:val="iBAAGStandardTextBold"/>
            </w:pPr>
            <w:r>
              <w:t>Out</w:t>
            </w:r>
            <w:r w:rsidRPr="001950BF">
              <w:t>patient:</w:t>
            </w:r>
          </w:p>
          <w:p w14:paraId="4BE82AA3" w14:textId="77777777" w:rsidR="003B3E98" w:rsidRPr="003F238F" w:rsidRDefault="003B3E98" w:rsidP="00C34A6E">
            <w:pPr>
              <w:pStyle w:val="iBAAGStandardText"/>
            </w:pPr>
            <w:r>
              <w:rPr>
                <w:rStyle w:val="iBAAGStandardTextBoldChar"/>
              </w:rPr>
              <w:t>30%</w:t>
            </w:r>
            <w:r w:rsidRPr="003F238F">
              <w:t xml:space="preserve"> </w:t>
            </w:r>
            <w:r w:rsidRPr="001950BF">
              <w:t>co-insurance, after you pay the deductible.</w:t>
            </w:r>
          </w:p>
          <w:p w14:paraId="24B89844" w14:textId="77777777" w:rsidR="003B3E98" w:rsidRDefault="003B3E98" w:rsidP="00C34A6E">
            <w:pPr>
              <w:pStyle w:val="iBAAGStandardText"/>
            </w:pPr>
          </w:p>
          <w:p w14:paraId="58B63581" w14:textId="77777777" w:rsidR="003B3E98" w:rsidRPr="003F238F" w:rsidRDefault="003B3E98" w:rsidP="00C34A6E">
            <w:pPr>
              <w:pStyle w:val="iBAAGStandardTextBold"/>
            </w:pPr>
            <w:r w:rsidRPr="003F238F">
              <w:t>Is prior authorization needed?</w:t>
            </w:r>
          </w:p>
          <w:p w14:paraId="612F76AB" w14:textId="77777777" w:rsidR="003B3E98" w:rsidRPr="003F238F" w:rsidRDefault="003B3E98" w:rsidP="00C34A6E">
            <w:pPr>
              <w:pStyle w:val="iBAAGStandardText"/>
            </w:pPr>
            <w:r w:rsidRPr="003F238F">
              <w:t>Yes</w:t>
            </w:r>
          </w:p>
          <w:p w14:paraId="74E87208" w14:textId="77777777" w:rsidR="003B3E98" w:rsidRPr="003F238F" w:rsidRDefault="003B3E98" w:rsidP="00C34A6E">
            <w:pPr>
              <w:pStyle w:val="iBAAGStandardText"/>
            </w:pPr>
            <w:r w:rsidRPr="003F238F">
              <w:tab/>
            </w:r>
          </w:p>
          <w:p w14:paraId="146B9D09" w14:textId="77777777" w:rsidR="003B3E98" w:rsidRPr="003F238F" w:rsidRDefault="003B3E98" w:rsidP="00C34A6E">
            <w:pPr>
              <w:pStyle w:val="iBAAGStandardTextBold"/>
            </w:pPr>
            <w:r w:rsidRPr="003F238F">
              <w:t>Prior authorization is:</w:t>
            </w:r>
          </w:p>
          <w:p w14:paraId="7F742D1F" w14:textId="77777777" w:rsidR="003B3E98" w:rsidRPr="003F238F" w:rsidRDefault="003B3E98" w:rsidP="00C34A6E">
            <w:pPr>
              <w:pStyle w:val="iBAAGStandardText"/>
            </w:pPr>
            <w:r w:rsidRPr="00466217">
              <w:t>Getting approval</w:t>
            </w:r>
            <w:r w:rsidRPr="003F238F">
              <w:t xml:space="preserve"> by calling the number listed on your health plan ID card before you can get medicine or services.</w:t>
            </w:r>
          </w:p>
          <w:p w14:paraId="26F3E9B6" w14:textId="77777777" w:rsidR="003B3E98" w:rsidRPr="003F238F" w:rsidRDefault="003B3E98" w:rsidP="00C34A6E">
            <w:pPr>
              <w:pStyle w:val="iBAAGStandardText"/>
            </w:pPr>
          </w:p>
          <w:p w14:paraId="7659B0DF" w14:textId="77777777" w:rsidR="003B3E98" w:rsidRDefault="003B3E98" w:rsidP="00C34A6E">
            <w:pPr>
              <w:pStyle w:val="iBAAGStandardTextBold"/>
            </w:pPr>
            <w:r>
              <w:t xml:space="preserve">When do I need to call? </w:t>
            </w:r>
          </w:p>
          <w:p w14:paraId="69E35F55" w14:textId="77777777" w:rsidR="003B3E98" w:rsidRDefault="003B3E98" w:rsidP="00C34A6E">
            <w:pPr>
              <w:pStyle w:val="iBAAGLevel1Bullets"/>
              <w:ind w:left="720"/>
            </w:pPr>
            <w:r>
              <w:t>5 business days before receiving:</w:t>
            </w:r>
          </w:p>
          <w:p w14:paraId="52CD37B0" w14:textId="77777777" w:rsidR="003B3E98" w:rsidRDefault="003B3E98" w:rsidP="00C34A6E">
            <w:pPr>
              <w:pStyle w:val="iBAAGLevel2Bullets"/>
            </w:pPr>
            <w:r>
              <w:t>Physical therapy</w:t>
            </w:r>
          </w:p>
          <w:p w14:paraId="25DE45CA" w14:textId="77777777" w:rsidR="003B3E98" w:rsidRDefault="003B3E98" w:rsidP="00C34A6E">
            <w:pPr>
              <w:pStyle w:val="iBAAGLevel2Bullets"/>
            </w:pPr>
            <w:r>
              <w:t>Occupational therapy</w:t>
            </w:r>
          </w:p>
          <w:p w14:paraId="5B280A9B" w14:textId="77777777" w:rsidR="003B3E98" w:rsidRDefault="003B3E98" w:rsidP="00C34A6E">
            <w:pPr>
              <w:pStyle w:val="iBAAGLevel2Bullets"/>
            </w:pPr>
            <w:r>
              <w:t>Speech therapy</w:t>
            </w:r>
          </w:p>
          <w:p w14:paraId="2A2BCD4D" w14:textId="77777777" w:rsidR="003B3E98" w:rsidRPr="003F238F" w:rsidRDefault="003B3E98" w:rsidP="00C34A6E">
            <w:pPr>
              <w:pStyle w:val="iBAAGStandardText"/>
            </w:pPr>
          </w:p>
          <w:p w14:paraId="6D6FD983" w14:textId="77777777" w:rsidR="003B3E98" w:rsidRPr="003F238F" w:rsidRDefault="003B3E98" w:rsidP="00C34A6E">
            <w:pPr>
              <w:pStyle w:val="iBAAGStandardTextBold"/>
            </w:pPr>
            <w:r w:rsidRPr="003F238F">
              <w:t xml:space="preserve">If you don’t get prior authorization, you pay: </w:t>
            </w:r>
          </w:p>
          <w:p w14:paraId="76F86EEC" w14:textId="77777777" w:rsidR="003B3E98" w:rsidRPr="003F238F" w:rsidRDefault="003B3E98" w:rsidP="00C34A6E">
            <w:pPr>
              <w:pStyle w:val="iBAAGStandardText"/>
            </w:pPr>
            <w:r>
              <w:rPr>
                <w:rStyle w:val="iBAAGStandardTextBoldChar"/>
              </w:rPr>
              <w:t>50</w:t>
            </w:r>
            <w:r w:rsidRPr="00D92E8C">
              <w:rPr>
                <w:rStyle w:val="iBAAGStandardTextBoldChar"/>
              </w:rPr>
              <w:t xml:space="preserve">% </w:t>
            </w:r>
            <w:r w:rsidRPr="003F238F">
              <w:t>co-insurance</w:t>
            </w:r>
          </w:p>
          <w:p w14:paraId="33C44926" w14:textId="77777777" w:rsidR="003B3E98" w:rsidRPr="00DE556B" w:rsidRDefault="003B3E98" w:rsidP="00C34A6E">
            <w:pPr>
              <w:pStyle w:val="iBAAGStandardText"/>
            </w:pPr>
          </w:p>
        </w:tc>
        <w:tc>
          <w:tcPr>
            <w:tcW w:w="2719" w:type="dxa"/>
            <w:shd w:val="clear" w:color="auto" w:fill="FFFFFF" w:themeFill="background1"/>
          </w:tcPr>
          <w:p w14:paraId="0C370290" w14:textId="77777777" w:rsidR="003B3E98" w:rsidRPr="00A7748F" w:rsidRDefault="003B3E98" w:rsidP="00C34A6E">
            <w:pPr>
              <w:pStyle w:val="iBAAGStandardText"/>
            </w:pPr>
            <w:r>
              <w:t>The l</w:t>
            </w:r>
            <w:r w:rsidRPr="00514341">
              <w:t>imits</w:t>
            </w:r>
            <w:r w:rsidRPr="00304673">
              <w:t xml:space="preserve"> </w:t>
            </w:r>
            <w:r>
              <w:t xml:space="preserve">below </w:t>
            </w:r>
            <w:r w:rsidRPr="00304673">
              <w:t>do not apply to the treatment of</w:t>
            </w:r>
          </w:p>
          <w:p w14:paraId="3569F3ED" w14:textId="77777777" w:rsidR="003B3E98" w:rsidRPr="00304673" w:rsidRDefault="003B3E98" w:rsidP="00C34A6E">
            <w:pPr>
              <w:pStyle w:val="iBAAGStandardText"/>
            </w:pPr>
            <w:r>
              <w:t>a</w:t>
            </w:r>
            <w:r w:rsidRPr="00304673">
              <w:t xml:space="preserve">utism </w:t>
            </w:r>
            <w:r>
              <w:t>s</w:t>
            </w:r>
            <w:r w:rsidRPr="00304673">
              <w:t xml:space="preserve">pectrum </w:t>
            </w:r>
            <w:r>
              <w:t>d</w:t>
            </w:r>
            <w:r w:rsidRPr="00304673">
              <w:t>isorder.</w:t>
            </w:r>
          </w:p>
          <w:p w14:paraId="3CBFABFB" w14:textId="77777777" w:rsidR="003B3E98" w:rsidRPr="00A7748F" w:rsidRDefault="003B3E98" w:rsidP="00C34A6E">
            <w:pPr>
              <w:pStyle w:val="iBAAGStandardText"/>
            </w:pPr>
          </w:p>
          <w:p w14:paraId="203590B4" w14:textId="77777777" w:rsidR="003B3E98" w:rsidRPr="001950BF" w:rsidRDefault="003B3E98" w:rsidP="00C34A6E">
            <w:pPr>
              <w:pStyle w:val="iBAAGStandardTextBold"/>
            </w:pPr>
            <w:r w:rsidRPr="001950BF">
              <w:t>Inpatient:</w:t>
            </w:r>
          </w:p>
          <w:p w14:paraId="41FD1F09" w14:textId="77777777" w:rsidR="003B3E98" w:rsidRDefault="003B3E98" w:rsidP="00C34A6E">
            <w:pPr>
              <w:pStyle w:val="iBAAGStandardText"/>
            </w:pPr>
            <w:r w:rsidRPr="003A731B">
              <w:t xml:space="preserve">Limited to </w:t>
            </w:r>
            <w:r>
              <w:rPr>
                <w:rStyle w:val="iBAAGStandardTextBoldChar"/>
              </w:rPr>
              <w:t>12</w:t>
            </w:r>
            <w:r w:rsidRPr="003A731B">
              <w:rPr>
                <w:rStyle w:val="iBAAGStandardTextBoldChar"/>
              </w:rPr>
              <w:t>0</w:t>
            </w:r>
            <w:r>
              <w:rPr>
                <w:rStyle w:val="InstructionalTextChar"/>
              </w:rPr>
              <w:t xml:space="preserve"> </w:t>
            </w:r>
            <w:r w:rsidRPr="003A731B">
              <w:t>days per year.</w:t>
            </w:r>
          </w:p>
          <w:p w14:paraId="269C6759" w14:textId="77777777" w:rsidR="003B3E98" w:rsidRDefault="003B3E98" w:rsidP="00C34A6E">
            <w:pPr>
              <w:pStyle w:val="iBAAGStandardText"/>
            </w:pPr>
          </w:p>
          <w:p w14:paraId="59359B52" w14:textId="77777777" w:rsidR="003B3E98" w:rsidRDefault="003B3E98" w:rsidP="00C34A6E">
            <w:pPr>
              <w:pStyle w:val="MandateStandardText"/>
              <w:rPr>
                <w:rStyle w:val="InstructionalTextChar"/>
              </w:rPr>
            </w:pPr>
          </w:p>
          <w:p w14:paraId="78947865" w14:textId="77777777" w:rsidR="003B3E98" w:rsidRPr="001950BF" w:rsidRDefault="003B3E98" w:rsidP="00C34A6E">
            <w:pPr>
              <w:pStyle w:val="iBAAGStandardTextBold"/>
            </w:pPr>
            <w:r>
              <w:t>Out</w:t>
            </w:r>
            <w:r w:rsidRPr="001950BF">
              <w:t>patient:</w:t>
            </w:r>
          </w:p>
          <w:p w14:paraId="715043F0" w14:textId="77777777" w:rsidR="003B3E98" w:rsidRPr="00571967" w:rsidRDefault="003B3E98" w:rsidP="00C34A6E">
            <w:pPr>
              <w:pStyle w:val="iBAAGStandardText"/>
            </w:pPr>
            <w:r w:rsidRPr="00571967">
              <w:t xml:space="preserve">Limits per year: </w:t>
            </w:r>
          </w:p>
          <w:p w14:paraId="2F4B404E" w14:textId="77777777" w:rsidR="003B3E98" w:rsidRPr="00571967" w:rsidRDefault="003B3E98" w:rsidP="00C34A6E">
            <w:pPr>
              <w:pStyle w:val="iBAAGLevel1Bullets"/>
              <w:ind w:left="720"/>
            </w:pPr>
            <w:r>
              <w:rPr>
                <w:rStyle w:val="InstructionalTextChar"/>
              </w:rPr>
              <w:t xml:space="preserve"> </w:t>
            </w:r>
            <w:r>
              <w:rPr>
                <w:rStyle w:val="iBAAGStandardTextBoldChar"/>
              </w:rPr>
              <w:t>2</w:t>
            </w:r>
            <w:r w:rsidRPr="003A731B">
              <w:rPr>
                <w:rStyle w:val="iBAAGStandardTextBoldChar"/>
              </w:rPr>
              <w:t>0</w:t>
            </w:r>
            <w:r>
              <w:t xml:space="preserve"> </w:t>
            </w:r>
            <w:r w:rsidRPr="00571967">
              <w:t>visits of physical therapy.</w:t>
            </w:r>
          </w:p>
          <w:p w14:paraId="74EEBC63" w14:textId="77777777" w:rsidR="003B3E98" w:rsidRPr="00571967" w:rsidRDefault="003B3E98" w:rsidP="00C34A6E">
            <w:pPr>
              <w:pStyle w:val="iBAAGLevel1Bullets"/>
              <w:ind w:left="720"/>
            </w:pPr>
            <w:r>
              <w:rPr>
                <w:rStyle w:val="iBAAGStandardTextBoldChar"/>
              </w:rPr>
              <w:t>2</w:t>
            </w:r>
            <w:r w:rsidRPr="003A731B">
              <w:rPr>
                <w:rStyle w:val="iBAAGStandardTextBoldChar"/>
              </w:rPr>
              <w:t>0</w:t>
            </w:r>
            <w:r>
              <w:t xml:space="preserve"> </w:t>
            </w:r>
            <w:r w:rsidRPr="00571967">
              <w:t>visits of occupational therapy.</w:t>
            </w:r>
          </w:p>
          <w:p w14:paraId="05BE09D2" w14:textId="77777777" w:rsidR="003B3E98" w:rsidRDefault="003B3E98" w:rsidP="00C34A6E">
            <w:pPr>
              <w:pStyle w:val="iBAAGLevel1Bullets"/>
              <w:ind w:left="720"/>
            </w:pPr>
            <w:r>
              <w:rPr>
                <w:rStyle w:val="iBAAGStandardTextBoldChar"/>
              </w:rPr>
              <w:t>2</w:t>
            </w:r>
            <w:r w:rsidRPr="003A731B">
              <w:rPr>
                <w:rStyle w:val="iBAAGStandardTextBoldChar"/>
              </w:rPr>
              <w:t>0</w:t>
            </w:r>
            <w:r>
              <w:t xml:space="preserve"> </w:t>
            </w:r>
            <w:r w:rsidRPr="00571967">
              <w:t>visits of speech therapy.</w:t>
            </w:r>
          </w:p>
          <w:p w14:paraId="668B6779" w14:textId="77777777" w:rsidR="003B3E98" w:rsidRPr="00DE556B" w:rsidRDefault="003B3E98" w:rsidP="00C34A6E">
            <w:pPr>
              <w:pStyle w:val="iBAAGStandardText"/>
            </w:pPr>
          </w:p>
        </w:tc>
      </w:tr>
    </w:tbl>
    <w:tbl>
      <w:tblPr>
        <w:tblStyle w:val="TableGrid"/>
        <w:tblW w:w="135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2453"/>
        <w:gridCol w:w="2453"/>
        <w:gridCol w:w="2453"/>
        <w:gridCol w:w="2716"/>
      </w:tblGrid>
      <w:tr w:rsidR="004C6D64" w:rsidRPr="00DE556B" w14:paraId="58717E0C" w14:textId="77777777" w:rsidTr="00CA57F6">
        <w:tc>
          <w:tcPr>
            <w:tcW w:w="3510"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53"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53"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53"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716"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CA57F6">
        <w:tc>
          <w:tcPr>
            <w:tcW w:w="3510" w:type="dxa"/>
            <w:shd w:val="clear" w:color="auto" w:fill="FFFFFF" w:themeFill="background1"/>
          </w:tcPr>
          <w:p w14:paraId="58717E0D" w14:textId="77777777" w:rsidR="004C6D64" w:rsidRPr="00DE556B" w:rsidRDefault="004C6D64" w:rsidP="001967A9">
            <w:pPr>
              <w:pStyle w:val="iBAAGSituationBoxName"/>
            </w:pPr>
            <w:bookmarkStart w:id="122" w:name="Smoking_Cessation"/>
            <w:r w:rsidRPr="00DE556B">
              <w:t>Smoking Cessation</w:t>
            </w:r>
            <w:bookmarkEnd w:id="122"/>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53"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53"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53"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716"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CA57F6">
        <w:tc>
          <w:tcPr>
            <w:tcW w:w="3510"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53"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53"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53"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716"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CA57F6">
        <w:tc>
          <w:tcPr>
            <w:tcW w:w="3510" w:type="dxa"/>
            <w:shd w:val="clear" w:color="auto" w:fill="FFFFFF" w:themeFill="background1"/>
          </w:tcPr>
          <w:p w14:paraId="58717E20" w14:textId="77777777" w:rsidR="004C6D64" w:rsidRPr="00DE556B" w:rsidRDefault="004C6D64" w:rsidP="001967A9">
            <w:pPr>
              <w:pStyle w:val="iBAAGSituationBoxName"/>
            </w:pPr>
            <w:bookmarkStart w:id="123" w:name="Temporomandibular_Joint_Services"/>
            <w:r w:rsidRPr="00DE556B">
              <w:t>Temporomandibular Joint (TMJ) Services</w:t>
            </w:r>
            <w:bookmarkEnd w:id="123"/>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B912E72" w:rsidR="004C6D64" w:rsidRDefault="00D06AE9" w:rsidP="00AB5453">
            <w:pPr>
              <w:pStyle w:val="iBAAGStandardText"/>
            </w:pPr>
            <w:r w:rsidDel="00D06AE9">
              <w:t xml:space="preserve"> </w:t>
            </w:r>
            <w:r w:rsidR="004C6D64">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2BAF7A05"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53" w:type="dxa"/>
            <w:shd w:val="clear" w:color="auto" w:fill="FFFFFF" w:themeFill="background1"/>
          </w:tcPr>
          <w:p w14:paraId="7F0ACC38" w14:textId="7E830A1B"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042798F6"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53"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53"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1F1B923F"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41E3ADE9" w14:textId="3C6CE8B2" w:rsidR="004C6D64" w:rsidRDefault="004C6D64" w:rsidP="000F62AC">
            <w:pPr>
              <w:pStyle w:val="iBAAGStandardText"/>
            </w:pPr>
          </w:p>
          <w:p w14:paraId="58717E2D" w14:textId="3260FA38" w:rsidR="004C6D64" w:rsidRPr="00DE556B" w:rsidRDefault="004C6D64" w:rsidP="001B183E"/>
        </w:tc>
        <w:tc>
          <w:tcPr>
            <w:tcW w:w="2716" w:type="dxa"/>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CA57F6">
        <w:tc>
          <w:tcPr>
            <w:tcW w:w="3510"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53"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53"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53"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716"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CA57F6">
        <w:tc>
          <w:tcPr>
            <w:tcW w:w="3510" w:type="dxa"/>
            <w:shd w:val="clear" w:color="auto" w:fill="FFFFFF" w:themeFill="background1"/>
          </w:tcPr>
          <w:p w14:paraId="58717E39" w14:textId="77777777" w:rsidR="004C6D64" w:rsidRPr="00DE556B" w:rsidRDefault="004C6D64" w:rsidP="001967A9">
            <w:pPr>
              <w:pStyle w:val="iBAAGSituationBoxName"/>
            </w:pPr>
            <w:bookmarkStart w:id="124" w:name="Transplantation_Services"/>
            <w:r w:rsidRPr="00DE556B">
              <w:t>Transplantation Services</w:t>
            </w:r>
            <w:bookmarkEnd w:id="124"/>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145B0AFC"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53"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55EEACA0"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4CDE91CD" w14:textId="24EC2A32" w:rsidR="004C6D64" w:rsidRPr="00DE556B" w:rsidRDefault="004C6D64" w:rsidP="00147C7D">
            <w:pPr>
              <w:pStyle w:val="iBAAGStandardText"/>
            </w:pPr>
          </w:p>
          <w:p w14:paraId="5AD22EA2" w14:textId="06880433" w:rsidR="004C6D64" w:rsidRPr="00DE556B" w:rsidRDefault="004C6D64" w:rsidP="00C67002">
            <w:pPr>
              <w:pStyle w:val="iBAAGStandardText"/>
            </w:pPr>
          </w:p>
        </w:tc>
        <w:tc>
          <w:tcPr>
            <w:tcW w:w="2453"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25F202E3"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53" w:type="dxa"/>
            <w:shd w:val="clear" w:color="auto" w:fill="FFFFFF" w:themeFill="background1"/>
          </w:tcPr>
          <w:p w14:paraId="77144479" w14:textId="77777777" w:rsidR="004C6D64" w:rsidRPr="00ED1D97" w:rsidRDefault="004C6D64" w:rsidP="006C66CD">
            <w:pPr>
              <w:pStyle w:val="iBAAGStandardText"/>
            </w:pPr>
          </w:p>
          <w:p w14:paraId="5F93BB8F" w14:textId="776C42EB"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4B039579"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121E3613" w14:textId="6A88738C" w:rsidR="004C6D64" w:rsidRPr="00ED1D97" w:rsidRDefault="004C6D64" w:rsidP="006C66CD">
            <w:pPr>
              <w:pStyle w:val="iBAAGStandardText"/>
            </w:pPr>
          </w:p>
          <w:p w14:paraId="58717E73" w14:textId="77777777" w:rsidR="004C6D64" w:rsidRPr="00DE556B" w:rsidRDefault="004C6D64">
            <w:pPr>
              <w:pStyle w:val="iBAAGStandardText"/>
            </w:pPr>
          </w:p>
        </w:tc>
        <w:tc>
          <w:tcPr>
            <w:tcW w:w="2716" w:type="dxa"/>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3C1DB96E" w:rsidR="004C6D64" w:rsidRPr="00DE556B" w:rsidRDefault="004C6D64" w:rsidP="006A6DDF">
            <w:pPr>
              <w:pStyle w:val="iBAAGLevel1Bullets"/>
            </w:pPr>
            <w:r w:rsidRPr="00DE556B">
              <w:t>experimental, investigational or unproven transplants</w:t>
            </w:r>
            <w:r w:rsidR="003B3E98" w:rsidRPr="000A4573">
              <w:rPr>
                <w:rStyle w:val="MandateStandardTextChar"/>
                <w:color w:val="000000" w:themeColor="text1"/>
              </w:rPr>
              <w:t xml:space="preserve">, except for the treatment of </w:t>
            </w:r>
            <w:proofErr w:type="spellStart"/>
            <w:r w:rsidR="003B3E98" w:rsidRPr="000A4573">
              <w:rPr>
                <w:rStyle w:val="MandateStandardTextChar"/>
                <w:color w:val="000000" w:themeColor="text1"/>
              </w:rPr>
              <w:t>Wilm’s</w:t>
            </w:r>
            <w:proofErr w:type="spellEnd"/>
            <w:r w:rsidR="003B3E98" w:rsidRPr="000A4573">
              <w:rPr>
                <w:rStyle w:val="MandateStandardTextChar"/>
                <w:color w:val="000000" w:themeColor="text1"/>
              </w:rPr>
              <w:t xml:space="preserve">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C6D64" w:rsidRPr="00DE556B" w14:paraId="58717E85" w14:textId="77777777" w:rsidTr="00CA57F6">
        <w:tc>
          <w:tcPr>
            <w:tcW w:w="3510"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53"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53"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53"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716"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CA57F6">
        <w:tc>
          <w:tcPr>
            <w:tcW w:w="3510" w:type="dxa"/>
            <w:shd w:val="clear" w:color="auto" w:fill="FFFFFF" w:themeFill="background1"/>
          </w:tcPr>
          <w:p w14:paraId="58717E86" w14:textId="77777777" w:rsidR="004C6D64" w:rsidRPr="00DE556B" w:rsidRDefault="004C6D64" w:rsidP="001967A9">
            <w:pPr>
              <w:pStyle w:val="iBAAGSituationBoxName"/>
            </w:pPr>
            <w:bookmarkStart w:id="125" w:name="Wigs"/>
            <w:r w:rsidRPr="00DE556B">
              <w:t>Wigs</w:t>
            </w:r>
            <w:bookmarkEnd w:id="125"/>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7"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53" w:type="dxa"/>
            <w:shd w:val="clear" w:color="auto" w:fill="FFFFFF" w:themeFill="background1"/>
          </w:tcPr>
          <w:p w14:paraId="5BB00463" w14:textId="64EE9675" w:rsidR="004C6D64" w:rsidRPr="00DE556B" w:rsidRDefault="00C740AC" w:rsidP="00A42D5A">
            <w:pPr>
              <w:pStyle w:val="iBAAGStandardText"/>
            </w:pPr>
            <w:r w:rsidDel="00C740AC">
              <w:rPr>
                <w:rStyle w:val="InstructionalTextChar"/>
              </w:rPr>
              <w:t xml:space="preserve"> </w:t>
            </w:r>
            <w:r w:rsidR="005F1232">
              <w:rPr>
                <w:rStyle w:val="iBAAGStandardTextBoldChar"/>
              </w:rPr>
              <w:t>0%</w:t>
            </w:r>
            <w:r w:rsidR="004C6D64" w:rsidRPr="00DE556B">
              <w:t xml:space="preserve"> co-insurance, after you pay the deductible </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53" w:type="dxa"/>
            <w:shd w:val="clear" w:color="auto" w:fill="FFFFFF" w:themeFill="background1"/>
          </w:tcPr>
          <w:p w14:paraId="4EBBC6A7" w14:textId="72D11D56" w:rsidR="004C6D64" w:rsidRPr="00DE556B" w:rsidRDefault="005F1232" w:rsidP="00A42D5A">
            <w:pPr>
              <w:pStyle w:val="iBAAGStandardText"/>
              <w:rPr>
                <w:rFonts w:eastAsia="Times New Roman" w:cs="Times New Roman"/>
              </w:rPr>
            </w:pPr>
            <w:r>
              <w:rPr>
                <w:rStyle w:val="iBAAGStandardTextBoldChar"/>
              </w:rPr>
              <w:t>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53" w:type="dxa"/>
            <w:shd w:val="clear" w:color="auto" w:fill="FFFFFF" w:themeFill="background1"/>
          </w:tcPr>
          <w:p w14:paraId="7F3B3A0E" w14:textId="5B5F54B1" w:rsidR="004C6D64" w:rsidRPr="00DE556B" w:rsidRDefault="005F1232" w:rsidP="00A42D5A">
            <w:pPr>
              <w:pStyle w:val="iBAAGStandardText"/>
            </w:pPr>
            <w:r>
              <w:rPr>
                <w:rStyle w:val="iBAAGStandardTextBoldChar"/>
              </w:rPr>
              <w:t>30%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716" w:type="dxa"/>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6" w:name="Diabetes_Services_Quick_Tip"/>
            <w:r w:rsidRPr="00DE556B">
              <w:t>Diabetes Services Quick Tip</w:t>
            </w:r>
            <w:bookmarkEnd w:id="126"/>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7" w:name="Mechanical_Circulatory_Support_Devices"/>
            <w:r w:rsidRPr="00565364">
              <w:t>Mechanical Circulatory Support Devices (MCSD) / Ventricular Assist Devices (VAD)</w:t>
            </w:r>
            <w:bookmarkEnd w:id="127"/>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8" w:name="Pharmaceutical_Products_Quick_Tip"/>
            <w:r w:rsidRPr="00DE556B">
              <w:t>Pharmaceutical Products – Outpatient Quick Tip</w:t>
            </w:r>
            <w:bookmarkEnd w:id="128"/>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8" w:history="1">
        <w:hyperlink r:id="rId99"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9" w:name="Prescription_Drugs_section"/>
            <w:r w:rsidRPr="00DE556B">
              <w:rPr>
                <w:rFonts w:cs="Arial"/>
                <w:color w:val="0000FF"/>
              </w:rPr>
              <w:t>Prescription Drugs</w:t>
            </w:r>
            <w:bookmarkEnd w:id="129"/>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0" w:name="Pharmacy_Benefit_Manager_PBM"/>
            <w:r w:rsidRPr="00D21B10">
              <w:t>Pharmacy Benefit Manager (PBM)</w:t>
            </w:r>
            <w:bookmarkEnd w:id="130"/>
          </w:p>
          <w:p w14:paraId="58717EB1" w14:textId="77777777" w:rsidR="00692162" w:rsidRPr="00DE556B" w:rsidRDefault="00692162" w:rsidP="00EE4EC4">
            <w:pPr>
              <w:pStyle w:val="iBAAGSituationBoxName"/>
            </w:pPr>
          </w:p>
          <w:p w14:paraId="58717EB2" w14:textId="7340EC3B" w:rsidR="00692162" w:rsidRPr="00DE556B" w:rsidRDefault="00706376" w:rsidP="006A6DDF">
            <w:pPr>
              <w:pStyle w:val="InstructionalText"/>
            </w:pPr>
            <w:r>
              <w:t xml:space="preserve"> </w:t>
            </w:r>
            <w:r w:rsidR="00692162"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36E7373B" w14:textId="0DEF2157" w:rsidR="00692162" w:rsidRPr="00DE556B" w:rsidRDefault="00706376" w:rsidP="006A6DDF">
            <w:pPr>
              <w:pStyle w:val="iBAAGStandardText"/>
            </w:pPr>
            <w:r>
              <w:t xml:space="preserve"> </w:t>
            </w:r>
          </w:p>
          <w:p w14:paraId="58717EBA" w14:textId="77777777" w:rsidR="00BB75DA" w:rsidRPr="00DE556B" w:rsidRDefault="00BB75DA" w:rsidP="006A6DDF">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1" w:name="Outpatient_Prescription_Drugs"/>
            <w:r w:rsidRPr="00DE556B">
              <w:t>Outpatient Prescription Drugs</w:t>
            </w:r>
            <w:bookmarkEnd w:id="131"/>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0"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29DEB211"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5F61F723"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7CA94605" w14:textId="77777777" w:rsidR="00AD54E4" w:rsidRPr="00DE556B" w:rsidRDefault="00AD54E4" w:rsidP="00896FD5">
            <w:pPr>
              <w:pStyle w:val="iBAAGStandardText"/>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2" w:name="Specialty_Pharmacy_Program_Quick_Tip"/>
            <w:r w:rsidRPr="00DE556B">
              <w:rPr>
                <w:b/>
                <w:sz w:val="28"/>
                <w:szCs w:val="28"/>
              </w:rPr>
              <w:t>Specialty Pharmacy Quick Tip</w:t>
            </w:r>
            <w:bookmarkEnd w:id="132"/>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1" w:history="1">
        <w:hyperlink r:id="rId102"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3" w:name="Other_Benefits_Section"/>
            <w:r w:rsidRPr="00DE556B">
              <w:rPr>
                <w:rFonts w:cs="Arial"/>
                <w:color w:val="0000FF"/>
              </w:rPr>
              <w:t>Other Benefits</w:t>
            </w:r>
            <w:bookmarkEnd w:id="133"/>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FA516A">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FA516A">
        <w:tc>
          <w:tcPr>
            <w:tcW w:w="3517" w:type="dxa"/>
            <w:shd w:val="clear" w:color="auto" w:fill="FFFFFF" w:themeFill="background1"/>
          </w:tcPr>
          <w:p w14:paraId="58717FD7" w14:textId="6B11D369" w:rsidR="00BB75DA" w:rsidRPr="00DE556B" w:rsidRDefault="00BB75DA" w:rsidP="001967A9">
            <w:pPr>
              <w:pStyle w:val="iBAAGSituationBoxName"/>
            </w:pPr>
            <w:bookmarkStart w:id="134" w:name="Dental_Vendor"/>
            <w:r w:rsidRPr="00B15DD6">
              <w:t>Dental Vendor</w:t>
            </w:r>
            <w:bookmarkEnd w:id="134"/>
          </w:p>
        </w:tc>
        <w:tc>
          <w:tcPr>
            <w:tcW w:w="9990" w:type="dxa"/>
            <w:shd w:val="clear" w:color="auto" w:fill="FFFFFF" w:themeFill="background1"/>
          </w:tcPr>
          <w:p w14:paraId="5BD9EF20" w14:textId="648B4FDF" w:rsidR="00BB75DA" w:rsidRPr="00DE556B" w:rsidRDefault="00706376" w:rsidP="00891877">
            <w:pPr>
              <w:pStyle w:val="iBAAGStandardText"/>
              <w:rPr>
                <w:rFonts w:eastAsia="Times New Roman" w:cs="Arial"/>
                <w:b/>
                <w:color w:val="FF00FF"/>
              </w:rPr>
            </w:pPr>
            <w:r>
              <w:rPr>
                <w:rFonts w:eastAsia="Times New Roman" w:cs="Arial"/>
                <w:b/>
                <w:color w:val="FF00FF"/>
              </w:rPr>
              <w:t xml:space="preserve"> </w:t>
            </w:r>
          </w:p>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FA516A">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FA516A">
        <w:tc>
          <w:tcPr>
            <w:tcW w:w="3517" w:type="dxa"/>
            <w:shd w:val="clear" w:color="auto" w:fill="FFFFFF" w:themeFill="background1"/>
          </w:tcPr>
          <w:p w14:paraId="58717FE5" w14:textId="77777777" w:rsidR="00692162" w:rsidRPr="00DE556B" w:rsidRDefault="00692162" w:rsidP="001967A9">
            <w:pPr>
              <w:pStyle w:val="iBAAGSituationBoxName"/>
            </w:pPr>
            <w:bookmarkStart w:id="135" w:name="Dependent_Coverage"/>
            <w:r w:rsidRPr="00743699">
              <w:t>Dependent Coverage</w:t>
            </w:r>
            <w:bookmarkEnd w:id="135"/>
          </w:p>
          <w:p w14:paraId="58717FE6" w14:textId="77777777" w:rsidR="00692162" w:rsidRPr="00DE556B" w:rsidRDefault="00692162" w:rsidP="006A6DDF">
            <w:pPr>
              <w:pStyle w:val="iBAAGStandardText"/>
            </w:pPr>
          </w:p>
          <w:p w14:paraId="58717FE7" w14:textId="4F841BE4" w:rsidR="00692162" w:rsidRPr="00DE556B" w:rsidRDefault="00706376" w:rsidP="006A6DDF">
            <w:pPr>
              <w:pStyle w:val="InstructionalText"/>
            </w:pPr>
            <w:r>
              <w:t xml:space="preserve"> </w:t>
            </w: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273EE5E2" w:rsidR="00692162" w:rsidRPr="00DE556B" w:rsidRDefault="00692162" w:rsidP="006A6DDF">
            <w:pPr>
              <w:pStyle w:val="iBAAGLevel1Bullets"/>
            </w:pPr>
            <w:r w:rsidRPr="00DE556B">
              <w:t>A dependent child is covered until the last day of the month</w:t>
            </w:r>
            <w:r w:rsidR="00706376">
              <w:rPr>
                <w:rStyle w:val="InstructionalTextChar"/>
              </w:rPr>
              <w:t xml:space="preserve"> </w:t>
            </w:r>
            <w:r w:rsidRPr="00DE556B">
              <w:t xml:space="preserve">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10327A46" w:rsidR="00692162" w:rsidRPr="00DE556B" w:rsidRDefault="00692162" w:rsidP="006A6DDF">
            <w:pPr>
              <w:pStyle w:val="iBAAGLevel1Bullets"/>
            </w:pPr>
            <w:r w:rsidRPr="00DE556B">
              <w:t>A legal spouse</w:t>
            </w:r>
            <w:r w:rsidR="00706376">
              <w:t xml:space="preserve"> </w:t>
            </w:r>
            <w:r w:rsidR="00706376" w:rsidRPr="007E4873">
              <w:rPr>
                <w:rStyle w:val="MandateStandardTextChar"/>
                <w:color w:val="000000" w:themeColor="text1"/>
              </w:rPr>
              <w:t>or civil union partner</w:t>
            </w:r>
          </w:p>
          <w:p w14:paraId="58717FEF" w14:textId="02936604" w:rsidR="00692162" w:rsidRPr="00DE556B" w:rsidRDefault="00692162" w:rsidP="006A6DDF">
            <w:pPr>
              <w:pStyle w:val="iBAAGLevel1Bullets"/>
            </w:pPr>
            <w:r w:rsidRPr="00DE556B">
              <w:t xml:space="preserve">A domestic partner of the </w:t>
            </w:r>
            <w:proofErr w:type="spellStart"/>
            <w:r w:rsidRPr="00DE556B">
              <w:t>samesex</w:t>
            </w:r>
            <w:proofErr w:type="spellEnd"/>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FA516A">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FA516A">
        <w:tc>
          <w:tcPr>
            <w:tcW w:w="3517" w:type="dxa"/>
            <w:shd w:val="clear" w:color="auto" w:fill="FFFFFF" w:themeFill="background1"/>
          </w:tcPr>
          <w:p w14:paraId="58717FF6" w14:textId="77777777" w:rsidR="00692162" w:rsidRPr="00DE556B" w:rsidRDefault="00692162" w:rsidP="001967A9">
            <w:pPr>
              <w:pStyle w:val="iBAAGSituationBoxName"/>
            </w:pPr>
            <w:bookmarkStart w:id="136" w:name="Exclusions"/>
            <w:r w:rsidRPr="00DE47EC">
              <w:t>Exclusions</w:t>
            </w:r>
            <w:bookmarkEnd w:id="136"/>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16802390" w:rsidR="00D0617E" w:rsidRPr="005A1D83" w:rsidRDefault="00CE4794" w:rsidP="00D0617E">
            <w:pPr>
              <w:pStyle w:val="iBAAGStandardText"/>
              <w:rPr>
                <w:rStyle w:val="iBAAGStandardTextItalicsChar"/>
              </w:rPr>
            </w:pPr>
            <w:r w:rsidRPr="00DE7575" w:rsidDel="00CE4794">
              <w:t xml:space="preserve"> </w:t>
            </w:r>
            <w:r w:rsidR="00D0617E" w:rsidRPr="000C4D86">
              <w:t xml:space="preserve">These exclusions do not apply to services described </w:t>
            </w:r>
            <w:r w:rsidR="00B029D9" w:rsidRPr="000C4D86">
              <w:t xml:space="preserve">outside the U.S. </w:t>
            </w:r>
            <w:r w:rsidR="002B7568">
              <w:t xml:space="preserve">as described </w:t>
            </w:r>
            <w:r w:rsidR="00D0617E" w:rsidRPr="000C4D86">
              <w:t>under</w:t>
            </w:r>
            <w:r w:rsidR="00D0617E" w:rsidRPr="000C4D86">
              <w:rPr>
                <w:color w:val="FF0000"/>
              </w:rPr>
              <w:t xml:space="preserve"> </w:t>
            </w:r>
            <w:r w:rsidR="00D0617E"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2F3939E" w:rsidR="00692162" w:rsidRPr="00DE556B" w:rsidRDefault="00692162" w:rsidP="006A6DDF">
            <w:pPr>
              <w:pStyle w:val="iBAAGLevel1Bullets"/>
            </w:pPr>
            <w:r w:rsidRPr="00DE556B">
              <w:t>Orthotic appliances that straighten or re-shape a body part</w:t>
            </w:r>
            <w:r w:rsidR="00936929" w:rsidRPr="007E4873">
              <w:rPr>
                <w:rStyle w:val="MandateStandardTextChar"/>
                <w:color w:val="000000" w:themeColor="text1"/>
              </w:rPr>
              <w:t xml:space="preserve">, except as described under </w:t>
            </w:r>
            <w:r w:rsidR="00936929" w:rsidRPr="00891E7B">
              <w:rPr>
                <w:rStyle w:val="MandateTextItalicsChar"/>
                <w:color w:val="000000" w:themeColor="text1"/>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6D3D3C4B" w:rsidR="00692162" w:rsidRPr="00DE556B" w:rsidRDefault="00692162" w:rsidP="006A6DDF">
            <w:pPr>
              <w:pStyle w:val="iBAAGLevel1Bullets"/>
            </w:pPr>
            <w:r w:rsidRPr="00DE556B">
              <w:t>Over-the-counter drugs and treatments</w:t>
            </w:r>
            <w:r w:rsidR="00936929" w:rsidRPr="007E4873">
              <w:rPr>
                <w:rStyle w:val="MandateStandardTextChar"/>
                <w:color w:val="000000" w:themeColor="text1"/>
              </w:rPr>
              <w:t xml:space="preserve">, except as described under </w:t>
            </w:r>
            <w:r w:rsidR="00936929" w:rsidRPr="007E4873">
              <w:rPr>
                <w:rStyle w:val="MandateTextItalicsChar"/>
                <w:color w:val="000000" w:themeColor="text1"/>
              </w:rPr>
              <w:t>Diabetes Supplies</w:t>
            </w:r>
            <w:r w:rsidRPr="00DE556B">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08687A4B"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 </w:t>
            </w:r>
            <w:r w:rsidR="00936929" w:rsidRPr="007E4873">
              <w:rPr>
                <w:rStyle w:val="MandateStandardTextChar"/>
                <w:color w:val="000000" w:themeColor="text1"/>
              </w:rPr>
              <w:t>and Orthotic</w:t>
            </w:r>
            <w:r w:rsidR="00936929">
              <w:rPr>
                <w:i/>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79D704CA" w14:textId="39DD6726" w:rsidR="00264EA1" w:rsidRPr="00707FF8" w:rsidRDefault="00042EA6" w:rsidP="00A07E12">
            <w:pPr>
              <w:pStyle w:val="InstructionalText"/>
              <w:tabs>
                <w:tab w:val="left" w:pos="8688"/>
              </w:tabs>
            </w:pPr>
            <w:r>
              <w:tab/>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A11B455" w14:textId="08461467" w:rsidR="00C16204" w:rsidRPr="00C16204" w:rsidRDefault="00C16204" w:rsidP="00A07E12">
            <w:pPr>
              <w:pStyle w:val="iBAAGLevel1Bullets"/>
            </w:pPr>
            <w:r w:rsidRPr="00C16204">
              <w:t>Food of any kind, enteral formula, infant formula and donor breast milk</w:t>
            </w:r>
            <w:r w:rsidR="00FA516A" w:rsidRPr="007E4873">
              <w:rPr>
                <w:rStyle w:val="MandateStandardTextChar"/>
                <w:color w:val="000000" w:themeColor="text1"/>
              </w:rPr>
              <w:t xml:space="preserve">, except as described under </w:t>
            </w:r>
            <w:r w:rsidR="00FA516A" w:rsidRPr="007E4873">
              <w:rPr>
                <w:rStyle w:val="MandateTextItalicsChar"/>
                <w:color w:val="000000" w:themeColor="text1"/>
              </w:rPr>
              <w:t>Medical Foods</w:t>
            </w:r>
            <w:r w:rsidR="00FA516A">
              <w:rPr>
                <w:rStyle w:val="MandateTextItalicsChar"/>
                <w:color w:val="000000" w:themeColor="text1"/>
              </w:rPr>
              <w:t xml:space="preserve"> </w:t>
            </w:r>
            <w:r w:rsidR="00FA516A" w:rsidRPr="007E4873">
              <w:rPr>
                <w:rStyle w:val="MandateStandardTextChar"/>
                <w:color w:val="000000" w:themeColor="text1"/>
              </w:rPr>
              <w:t>and</w:t>
            </w:r>
            <w:r w:rsidR="00FA516A" w:rsidRPr="007E4873">
              <w:rPr>
                <w:rStyle w:val="MandateTextItalicsChar"/>
                <w:color w:val="000000" w:themeColor="text1"/>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4708CC97"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CA57F6">
            <w:pPr>
              <w:pStyle w:val="iBAAGLevel1Bullets"/>
              <w:numPr>
                <w:ilvl w:val="0"/>
                <w:numId w:val="0"/>
              </w:numPr>
              <w:ind w:left="90"/>
            </w:pPr>
          </w:p>
        </w:tc>
      </w:tr>
      <w:tr w:rsidR="0069193E" w:rsidRPr="00DE556B" w14:paraId="58718085" w14:textId="77777777" w:rsidTr="00FA516A">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FA516A">
        <w:tc>
          <w:tcPr>
            <w:tcW w:w="3517" w:type="dxa"/>
            <w:shd w:val="clear" w:color="auto" w:fill="FFFFFF" w:themeFill="background1"/>
          </w:tcPr>
          <w:p w14:paraId="58718088" w14:textId="54716407" w:rsidR="0069193E" w:rsidRPr="00DE556B" w:rsidRDefault="0069193E" w:rsidP="001967A9">
            <w:pPr>
              <w:pStyle w:val="iBAAGSituationBoxName"/>
            </w:pPr>
            <w:bookmarkStart w:id="137" w:name="Health_Reimbursement_Account_HRA"/>
            <w:r w:rsidRPr="00DE556B">
              <w:t>Health Reimbursement Account (HRA)</w:t>
            </w:r>
            <w:bookmarkEnd w:id="137"/>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0D18770A" w14:textId="2F44473B" w:rsidR="0059657E" w:rsidRPr="00DE556B" w:rsidRDefault="00FA516A" w:rsidP="0059657E">
            <w:pPr>
              <w:pStyle w:val="iBAAGStandardText"/>
              <w:rPr>
                <w:rStyle w:val="iBAAGStandardTextBoldChar"/>
              </w:rPr>
            </w:pPr>
            <w:r>
              <w:rPr>
                <w:rStyle w:val="iBAAGStandardTextBoldChar"/>
              </w:rPr>
              <w:t xml:space="preserve"> </w:t>
            </w:r>
          </w:p>
          <w:p w14:paraId="5C5AADA7" w14:textId="40B2FD13" w:rsidR="0059657E" w:rsidRPr="00DE556B" w:rsidRDefault="00FA516A" w:rsidP="0059657E">
            <w:pPr>
              <w:pStyle w:val="iBAAGStandardText"/>
            </w:pPr>
            <w:r>
              <w:t xml:space="preserve"> </w:t>
            </w:r>
          </w:p>
          <w:p w14:paraId="58718098" w14:textId="19393E08" w:rsidR="002E65AA" w:rsidRPr="00DE556B" w:rsidRDefault="002E65AA" w:rsidP="002E65AA">
            <w:pPr>
              <w:pStyle w:val="iBAAGStandardText"/>
            </w:pPr>
          </w:p>
        </w:tc>
      </w:tr>
      <w:tr w:rsidR="0069193E" w:rsidRPr="00DE556B" w14:paraId="5871809B" w14:textId="77777777" w:rsidTr="00FA516A">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FA516A">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8" w:name="Health_Savings_Account_HSA"/>
            <w:r w:rsidRPr="003D1318">
              <w:t>Health Savings Account (HSA)</w:t>
            </w:r>
            <w:bookmarkEnd w:id="138"/>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7720A359" w14:textId="43E96E4E" w:rsidR="0059657E" w:rsidRPr="00DE556B" w:rsidRDefault="00FA516A" w:rsidP="0059657E">
            <w:pPr>
              <w:pStyle w:val="iBAAGStandardText"/>
            </w:pPr>
            <w:r>
              <w:t xml:space="preserve"> </w:t>
            </w:r>
          </w:p>
          <w:p w14:paraId="587180AE" w14:textId="77777777" w:rsidR="0069193E" w:rsidRPr="00DE556B" w:rsidRDefault="0069193E" w:rsidP="006A6DDF">
            <w:pPr>
              <w:pStyle w:val="iBAAGStandardText"/>
            </w:pPr>
          </w:p>
        </w:tc>
      </w:tr>
      <w:tr w:rsidR="0069193E" w:rsidRPr="00DE556B" w14:paraId="587180B1" w14:textId="77777777" w:rsidTr="00FA516A">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FA516A">
        <w:tc>
          <w:tcPr>
            <w:tcW w:w="3517" w:type="dxa"/>
            <w:shd w:val="clear" w:color="auto" w:fill="FFFFFF" w:themeFill="background1"/>
          </w:tcPr>
          <w:p w14:paraId="5B8A5961" w14:textId="77777777" w:rsidR="00BB75DA" w:rsidRDefault="00BB75DA" w:rsidP="001967A9">
            <w:pPr>
              <w:pStyle w:val="iBAAGSituationBoxName"/>
            </w:pPr>
            <w:bookmarkStart w:id="139" w:name="Health_Wellness"/>
            <w:r w:rsidRPr="000F3839">
              <w:t>Health &amp; Wellness</w:t>
            </w:r>
            <w:bookmarkEnd w:id="139"/>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5362F10B" w14:textId="77777777" w:rsidR="00E40DAA" w:rsidRPr="00173D7B" w:rsidRDefault="00E40DAA" w:rsidP="00E40DAA"/>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FA516A">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202253" w:rsidRPr="00DE556B" w14:paraId="587180DD" w14:textId="77777777" w:rsidTr="00FA516A">
        <w:tc>
          <w:tcPr>
            <w:tcW w:w="3517" w:type="dxa"/>
            <w:shd w:val="clear" w:color="auto" w:fill="FFFFFF" w:themeFill="background1"/>
          </w:tcPr>
          <w:p w14:paraId="642D2790" w14:textId="77777777" w:rsidR="00202253" w:rsidRDefault="00202253" w:rsidP="00202253">
            <w:pPr>
              <w:rPr>
                <w:b/>
                <w:bCs/>
                <w:iCs/>
                <w:color w:val="000000"/>
                <w:sz w:val="28"/>
                <w:szCs w:val="28"/>
              </w:rPr>
            </w:pPr>
            <w:bookmarkStart w:id="140"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1C331FAE" w:rsidR="00202253" w:rsidRPr="00DE556B" w:rsidRDefault="00202253" w:rsidP="00202253">
            <w:pPr>
              <w:pStyle w:val="iBAAGSituationBoxName"/>
            </w:pPr>
            <w:r>
              <w:rPr>
                <w:bCs/>
                <w:iCs/>
                <w:color w:val="000000"/>
              </w:rPr>
              <w:t>Program</w:t>
            </w:r>
            <w:bookmarkEnd w:id="140"/>
          </w:p>
        </w:tc>
        <w:tc>
          <w:tcPr>
            <w:tcW w:w="9990" w:type="dxa"/>
            <w:shd w:val="clear" w:color="auto" w:fill="FFFFFF" w:themeFill="background1"/>
          </w:tcPr>
          <w:p w14:paraId="76A3CBEA" w14:textId="77777777" w:rsidR="00202253" w:rsidRPr="00FA5B53" w:rsidRDefault="00202253" w:rsidP="00202253">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04D2BFA8" w14:textId="77777777" w:rsidR="00202253" w:rsidRPr="00FA5B53" w:rsidRDefault="00202253" w:rsidP="00202253">
            <w:pPr>
              <w:rPr>
                <w:color w:val="000000"/>
                <w:szCs w:val="24"/>
              </w:rPr>
            </w:pPr>
          </w:p>
          <w:p w14:paraId="240F3606" w14:textId="77777777" w:rsidR="00202253" w:rsidRPr="00FA5B53" w:rsidRDefault="00202253" w:rsidP="00202253">
            <w:pPr>
              <w:rPr>
                <w:color w:val="000000"/>
                <w:szCs w:val="24"/>
              </w:rPr>
            </w:pPr>
            <w:r w:rsidRPr="00FA5B53">
              <w:rPr>
                <w:color w:val="000000"/>
                <w:szCs w:val="24"/>
              </w:rPr>
              <w:t>Benefits of this program:</w:t>
            </w:r>
          </w:p>
          <w:p w14:paraId="76983B2D" w14:textId="77777777" w:rsidR="00202253" w:rsidRPr="00FA5B53" w:rsidRDefault="00202253" w:rsidP="00202253">
            <w:pPr>
              <w:pStyle w:val="ListParagraph"/>
              <w:numPr>
                <w:ilvl w:val="0"/>
                <w:numId w:val="41"/>
              </w:numPr>
              <w:rPr>
                <w:color w:val="000000"/>
              </w:rPr>
            </w:pPr>
            <w:r w:rsidRPr="00FA5B53">
              <w:rPr>
                <w:color w:val="000000"/>
              </w:rPr>
              <w:t>There is no cost to use this program</w:t>
            </w:r>
          </w:p>
          <w:p w14:paraId="492313A0" w14:textId="77777777" w:rsidR="00202253" w:rsidRDefault="00202253" w:rsidP="00202253">
            <w:pPr>
              <w:pStyle w:val="iBAAGLevel1Bullets"/>
              <w:numPr>
                <w:ilvl w:val="0"/>
                <w:numId w:val="41"/>
              </w:numPr>
            </w:pPr>
            <w:r>
              <w:t xml:space="preserve">Access to more than </w:t>
            </w:r>
            <w:r w:rsidRPr="00FA5B53">
              <w:rPr>
                <w:b/>
              </w:rPr>
              <w:t>5,000</w:t>
            </w:r>
            <w:r>
              <w:t xml:space="preserve"> providers nationwide</w:t>
            </w:r>
          </w:p>
          <w:p w14:paraId="61B4B8B7" w14:textId="77777777" w:rsidR="00202253" w:rsidRDefault="00202253" w:rsidP="00202253">
            <w:pPr>
              <w:pStyle w:val="iBAAGLevel1Bullets"/>
              <w:numPr>
                <w:ilvl w:val="0"/>
                <w:numId w:val="41"/>
              </w:numPr>
            </w:pPr>
            <w:r>
              <w:t>You can get high quality hearing aids for a fraction of the cost</w:t>
            </w:r>
          </w:p>
          <w:p w14:paraId="6D1F2B48" w14:textId="77777777" w:rsidR="00202253" w:rsidRPr="00FA5B53" w:rsidRDefault="00202253" w:rsidP="00202253">
            <w:pPr>
              <w:pStyle w:val="ListParagraph"/>
              <w:numPr>
                <w:ilvl w:val="0"/>
                <w:numId w:val="41"/>
              </w:numPr>
              <w:rPr>
                <w:dstrike/>
                <w:color w:val="000000"/>
              </w:rPr>
            </w:pPr>
            <w:r w:rsidRPr="00FA5B53">
              <w:rPr>
                <w:color w:val="000000"/>
              </w:rPr>
              <w:t>Your hearing aid is programmed specifically for you</w:t>
            </w:r>
            <w:r w:rsidRPr="00FA5B53">
              <w:rPr>
                <w:dstrike/>
                <w:color w:val="000000"/>
              </w:rPr>
              <w:t xml:space="preserve"> </w:t>
            </w:r>
          </w:p>
          <w:p w14:paraId="5FCC4B16" w14:textId="77777777" w:rsidR="00202253" w:rsidRPr="00FA5B53" w:rsidRDefault="00202253" w:rsidP="00202253">
            <w:pPr>
              <w:pStyle w:val="ListParagraph"/>
              <w:numPr>
                <w:ilvl w:val="0"/>
                <w:numId w:val="41"/>
              </w:numPr>
              <w:rPr>
                <w:color w:val="000000"/>
              </w:rPr>
            </w:pPr>
            <w:r w:rsidRPr="00FA5B53">
              <w:rPr>
                <w:color w:val="000000"/>
              </w:rPr>
              <w:t>We take care of the claim submission process for you</w:t>
            </w:r>
          </w:p>
          <w:p w14:paraId="3B69746B" w14:textId="77777777" w:rsidR="00202253" w:rsidRPr="00FA5B53" w:rsidRDefault="00202253" w:rsidP="00202253">
            <w:pPr>
              <w:rPr>
                <w:color w:val="000000"/>
                <w:szCs w:val="24"/>
              </w:rPr>
            </w:pPr>
          </w:p>
          <w:p w14:paraId="57A3F626" w14:textId="77777777" w:rsidR="00202253" w:rsidRDefault="00202253" w:rsidP="00202253">
            <w:pPr>
              <w:pStyle w:val="iBAAGStandardText"/>
            </w:pPr>
            <w:r>
              <w:t xml:space="preserve">For more information about this program and how to order, click </w:t>
            </w:r>
            <w:hyperlink r:id="rId10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202253" w:rsidRPr="00DE556B" w:rsidRDefault="00202253" w:rsidP="00202253">
            <w:pPr>
              <w:pStyle w:val="iBAAGStandardText"/>
            </w:pPr>
          </w:p>
        </w:tc>
      </w:tr>
      <w:tr w:rsidR="0087759D" w:rsidRPr="00DE556B" w14:paraId="2412C50D" w14:textId="77777777" w:rsidTr="00FA516A">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FA516A">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1" w:name="Kidney_Donor"/>
            <w:r w:rsidRPr="00004889">
              <w:t>Kidney Donor Travel Assistance Program</w:t>
            </w:r>
          </w:p>
          <w:bookmarkEnd w:id="141"/>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2E880840" w:rsidR="0087759D" w:rsidRPr="006842D5" w:rsidRDefault="0087759D" w:rsidP="0087759D">
            <w:pPr>
              <w:pStyle w:val="iBAAGStandardText"/>
              <w:numPr>
                <w:ilvl w:val="0"/>
                <w:numId w:val="38"/>
              </w:numPr>
            </w:pPr>
            <w:r w:rsidRPr="006842D5">
              <w:t>Contact Optum Bank for pre-paid travel card questions at</w:t>
            </w:r>
            <w:r>
              <w:t xml:space="preserve"> </w:t>
            </w:r>
            <w:r w:rsidR="00202253" w:rsidRPr="00202253">
              <w:rPr>
                <w:b/>
              </w:rPr>
              <w:t>1-877-370-5329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E80EA7">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E80EA7">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E80EA7">
            <w:pPr>
              <w:pStyle w:val="iBAAGSituationBoxName"/>
            </w:pPr>
            <w:bookmarkStart w:id="142" w:name="Optum_MyWellbeing"/>
            <w:r>
              <w:t>Optum My Wellbeing</w:t>
            </w:r>
          </w:p>
          <w:bookmarkEnd w:id="142"/>
          <w:p w14:paraId="5D25090A" w14:textId="77777777" w:rsidR="00FD12CC" w:rsidRDefault="00FD12CC" w:rsidP="00E80EA7">
            <w:pPr>
              <w:pStyle w:val="iBAAGSituationBoxName"/>
            </w:pPr>
          </w:p>
          <w:p w14:paraId="70D8B074" w14:textId="77777777" w:rsidR="00FD12CC" w:rsidRPr="00DE556B" w:rsidRDefault="00FD12CC" w:rsidP="00E80EA7">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E80EA7">
            <w:pPr>
              <w:pStyle w:val="iBAAGStandardText"/>
            </w:pPr>
            <w:r>
              <w:t xml:space="preserve">For more information about this program or to register, click </w:t>
            </w:r>
            <w:hyperlink r:id="rId106" w:history="1">
              <w:r w:rsidRPr="002C47F0">
                <w:rPr>
                  <w:rStyle w:val="Hyperlinks"/>
                </w:rPr>
                <w:t>here</w:t>
              </w:r>
            </w:hyperlink>
            <w:r>
              <w:t xml:space="preserve"> or call </w:t>
            </w:r>
          </w:p>
          <w:p w14:paraId="583294C9" w14:textId="77777777" w:rsidR="00FD12CC" w:rsidRPr="00BC1E15" w:rsidRDefault="00FD12CC" w:rsidP="00E80EA7">
            <w:pPr>
              <w:pStyle w:val="iBAAGStandardText"/>
            </w:pPr>
            <w:r w:rsidRPr="00BC1E15">
              <w:t xml:space="preserve">toll-free at the number on your health plan ID card. </w:t>
            </w:r>
          </w:p>
          <w:p w14:paraId="019B27B2" w14:textId="6D47FF4F" w:rsidR="00FD12CC" w:rsidRDefault="00FD12CC" w:rsidP="00CA57F6">
            <w:pPr>
              <w:pStyle w:val="iBAAGStandardText"/>
            </w:pPr>
            <w:r w:rsidRPr="00BC1E15">
              <w:t>Optum My</w:t>
            </w:r>
            <w:r>
              <w:t xml:space="preserve"> </w:t>
            </w:r>
            <w:r w:rsidRPr="00BC1E15">
              <w:t xml:space="preserve">Wellbeing access code: </w:t>
            </w:r>
            <w:proofErr w:type="spellStart"/>
            <w:r w:rsidRPr="009B5F3D">
              <w:rPr>
                <w:b/>
              </w:rPr>
              <w:t>uhcglobal</w:t>
            </w:r>
            <w:proofErr w:type="spellEnd"/>
            <w:r w:rsidRPr="009B5F3D">
              <w:rPr>
                <w:b/>
              </w:rPr>
              <w:t xml:space="preserve"> </w:t>
            </w:r>
            <w:r w:rsidR="001F46C7">
              <w:rPr>
                <w:rStyle w:val="InstructionalTextChar"/>
              </w:rPr>
              <w:t xml:space="preserve"> </w:t>
            </w:r>
          </w:p>
          <w:p w14:paraId="384E764F" w14:textId="77777777" w:rsidR="00FD12CC" w:rsidRPr="00DE556B" w:rsidRDefault="00FD12CC" w:rsidP="00E80EA7">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3" w:name="Orthopedic_Health_Support"/>
            <w:r w:rsidRPr="001E0B00">
              <w:t>Orthopedic Health Support</w:t>
            </w:r>
            <w:bookmarkEnd w:id="143"/>
          </w:p>
        </w:tc>
        <w:tc>
          <w:tcPr>
            <w:tcW w:w="9990" w:type="dxa"/>
            <w:shd w:val="clear" w:color="auto" w:fill="FFFFFF" w:themeFill="background1"/>
          </w:tcPr>
          <w:p w14:paraId="67119575" w14:textId="276DCE8F" w:rsidR="00A23889" w:rsidRPr="00173D7B" w:rsidRDefault="001F46C7" w:rsidP="00CA57F6">
            <w:pPr>
              <w:pStyle w:val="InstructionalText"/>
            </w:pPr>
            <w:r>
              <w:t xml:space="preserve"> </w:t>
            </w:r>
          </w:p>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4" w:name="Life_Dissability_Vendor"/>
            <w:r w:rsidRPr="0060787E">
              <w:rPr>
                <w:sz w:val="28"/>
                <w:szCs w:val="28"/>
              </w:rPr>
              <w:t>Life and Disability Vendor</w:t>
            </w:r>
            <w:bookmarkEnd w:id="144"/>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31BDC7EA" w14:textId="2A5A7323" w:rsidR="00C83CAD" w:rsidRPr="00DE556B" w:rsidRDefault="001F46C7" w:rsidP="00C83CAD">
            <w:pPr>
              <w:pStyle w:val="iBAAGStandardText"/>
            </w:pPr>
            <w:r>
              <w:t xml:space="preserve"> </w:t>
            </w:r>
          </w:p>
          <w:p w14:paraId="653E8206" w14:textId="77777777" w:rsidR="00880F73" w:rsidRPr="00DE556B" w:rsidRDefault="00880F73" w:rsidP="006A6DDF">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5" w:name="Retiree_Reimbursement_Account_RRA"/>
            <w:r w:rsidRPr="00FD6D13">
              <w:t>Retiree Reimbursement Account (RRA)</w:t>
            </w:r>
            <w:bookmarkEnd w:id="145"/>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2316E0B5" w14:textId="0B6A6A61" w:rsidR="0059657E" w:rsidRPr="00DE556B" w:rsidRDefault="001F46C7" w:rsidP="0059657E">
            <w:pPr>
              <w:pStyle w:val="iBAAGStandardText"/>
              <w:ind w:left="619"/>
            </w:pPr>
            <w:r>
              <w:t xml:space="preserve"> </w:t>
            </w:r>
          </w:p>
          <w:p w14:paraId="3071F4D1" w14:textId="79B774F4" w:rsidR="0059657E" w:rsidRPr="00DE556B" w:rsidRDefault="001F46C7" w:rsidP="0059657E">
            <w:pPr>
              <w:pStyle w:val="iBAAGStandardText"/>
            </w:pPr>
            <w:r>
              <w:t xml:space="preserve"> </w:t>
            </w:r>
          </w:p>
          <w:p w14:paraId="5871810C" w14:textId="04C1AAEC" w:rsidR="0069193E" w:rsidRPr="00DE556B" w:rsidRDefault="0069193E" w:rsidP="000C144B">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6" w:name="SimplyEngaged_Wellness_Incentive_Program"/>
            <w:proofErr w:type="spellStart"/>
            <w:r w:rsidRPr="00BB130D">
              <w:t>SimplyEngaged</w:t>
            </w:r>
            <w:proofErr w:type="spellEnd"/>
            <w:r w:rsidRPr="00BB130D">
              <w:t xml:space="preserve"> Wellness Incentive Program</w:t>
            </w:r>
            <w:bookmarkEnd w:id="146"/>
          </w:p>
          <w:p w14:paraId="6D619FAC" w14:textId="77777777" w:rsidR="005A236A" w:rsidRPr="00295D8E" w:rsidRDefault="005A236A" w:rsidP="00AD4413"/>
          <w:p w14:paraId="55376FB0" w14:textId="0E0EAEDA" w:rsidR="005A236A" w:rsidRPr="00295D8E" w:rsidRDefault="00CF1430" w:rsidP="00AD4413">
            <w:pPr>
              <w:pStyle w:val="InstructionalText"/>
            </w:pPr>
            <w:r>
              <w:t xml:space="preserve"> </w:t>
            </w:r>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CF1430">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CF1430">
        <w:tc>
          <w:tcPr>
            <w:tcW w:w="3517" w:type="dxa"/>
            <w:shd w:val="clear" w:color="auto" w:fill="FFFFFF" w:themeFill="background1"/>
          </w:tcPr>
          <w:p w14:paraId="7AA7AF16" w14:textId="77777777" w:rsidR="000F62AC" w:rsidRDefault="000F62AC" w:rsidP="001967A9">
            <w:pPr>
              <w:pStyle w:val="iBAAGSituationBoxName"/>
            </w:pPr>
            <w:bookmarkStart w:id="147"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3D995DAB"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7"/>
          </w:p>
          <w:p w14:paraId="17B5CF3B" w14:textId="2A3520FC" w:rsidR="00CF1430" w:rsidRPr="003F3B5E" w:rsidRDefault="00CF1430"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CA57F6">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CF1430">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CF1430">
        <w:tc>
          <w:tcPr>
            <w:tcW w:w="3517" w:type="dxa"/>
            <w:shd w:val="clear" w:color="auto" w:fill="FFFFFF" w:themeFill="background1"/>
          </w:tcPr>
          <w:p w14:paraId="58718136" w14:textId="77777777" w:rsidR="0069193E" w:rsidRPr="00DE556B" w:rsidRDefault="0069193E" w:rsidP="001967A9">
            <w:pPr>
              <w:pStyle w:val="iBAAGSituationBoxName"/>
            </w:pPr>
            <w:bookmarkStart w:id="148" w:name="Vision_Vendor"/>
            <w:r w:rsidRPr="00DE556B">
              <w:t>Vision Vendor</w:t>
            </w:r>
            <w:bookmarkEnd w:id="148"/>
          </w:p>
          <w:p w14:paraId="58718137" w14:textId="77777777" w:rsidR="0069193E" w:rsidRPr="00DE556B" w:rsidRDefault="0069193E" w:rsidP="006A6DDF">
            <w:pPr>
              <w:pStyle w:val="iBAAGStandardText"/>
            </w:pPr>
          </w:p>
          <w:p w14:paraId="58718138" w14:textId="11187A26"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9" w:name="Defense_Based_Act_Vendor"/>
            <w:r w:rsidRPr="00DE556B">
              <w:t>Defense Based Act (DBA) Vendor</w:t>
            </w:r>
            <w:bookmarkEnd w:id="149"/>
          </w:p>
          <w:p w14:paraId="70ED95A9" w14:textId="77777777" w:rsidR="000C144B" w:rsidRPr="00DE556B" w:rsidRDefault="000C144B" w:rsidP="000C144B">
            <w:pPr>
              <w:pStyle w:val="iBAAGStandardText"/>
            </w:pPr>
          </w:p>
          <w:p w14:paraId="38F2E66C" w14:textId="5DE220D8" w:rsidR="000C144B" w:rsidRPr="00DE556B" w:rsidRDefault="000C144B" w:rsidP="00865343">
            <w:pPr>
              <w:pStyle w:val="InstructionalText"/>
            </w:pPr>
          </w:p>
        </w:tc>
        <w:tc>
          <w:tcPr>
            <w:tcW w:w="9990" w:type="dxa"/>
            <w:shd w:val="clear" w:color="auto" w:fill="F2DBDB"/>
          </w:tcPr>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0" w:name="Evacuation_Vendor"/>
            <w:r w:rsidRPr="00DE556B">
              <w:t>Evacuation Vendor</w:t>
            </w:r>
            <w:r w:rsidR="006115E4" w:rsidRPr="006115E4">
              <w:t>/Assistance Services</w:t>
            </w:r>
          </w:p>
          <w:bookmarkEnd w:id="150"/>
          <w:p w14:paraId="785A40C2" w14:textId="77777777" w:rsidR="000C144B" w:rsidRPr="00DE556B" w:rsidRDefault="000C144B" w:rsidP="00EE4EC4">
            <w:pPr>
              <w:pStyle w:val="iBAAGSituationBoxName"/>
            </w:pPr>
          </w:p>
          <w:p w14:paraId="16AEF224" w14:textId="2B2D4E7D" w:rsidR="009F1898" w:rsidRPr="00DE556B" w:rsidRDefault="009F1898" w:rsidP="009F1898">
            <w:pPr>
              <w:pStyle w:val="InstructionalText"/>
              <w:rPr>
                <w:rFonts w:eastAsia="Calibri"/>
              </w:rPr>
            </w:pPr>
            <w:r w:rsidRPr="00DE556B">
              <w:t xml:space="preserve">  </w:t>
            </w:r>
          </w:p>
          <w:p w14:paraId="4A667E0C" w14:textId="77777777" w:rsidR="009F1898" w:rsidRPr="00DE556B" w:rsidRDefault="009F1898" w:rsidP="001967A9">
            <w:pPr>
              <w:pStyle w:val="iBAAGSituationBoxName"/>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E946BD0" w14:textId="22593375" w:rsidR="000C144B" w:rsidRPr="00DE556B" w:rsidRDefault="006115E4" w:rsidP="000C144B">
            <w:r>
              <w:t>Global Assistance Program: No</w:t>
            </w:r>
          </w:p>
          <w:p w14:paraId="2EF8DDCF" w14:textId="77777777" w:rsidR="000C144B" w:rsidRPr="00DE556B" w:rsidRDefault="000C144B" w:rsidP="000C144B"/>
          <w:p w14:paraId="58FE6754" w14:textId="262397C5" w:rsidR="006E1AAD" w:rsidRPr="00DE556B" w:rsidRDefault="006E1AAD" w:rsidP="00865343">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7" w:history="1">
        <w:hyperlink r:id="rId108"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1" w:name="Mental_Health_Section"/>
            <w:r w:rsidRPr="00DE556B">
              <w:rPr>
                <w:rFonts w:cs="Arial"/>
                <w:color w:val="0000FF"/>
              </w:rPr>
              <w:t>Mental Health</w:t>
            </w:r>
            <w:bookmarkEnd w:id="151"/>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2" w:name="Mental_Health_Vendor"/>
            <w:r w:rsidRPr="00DE556B">
              <w:t>Mental Health Vendor</w:t>
            </w:r>
            <w:bookmarkEnd w:id="152"/>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3" w:name="_DV_M575"/>
      <w:bookmarkEnd w:id="153"/>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A277A5">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A277A5">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9"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1EFE33A" w14:textId="3CF75909" w:rsidR="002E7D9A" w:rsidRPr="00F641DB" w:rsidRDefault="005F1232"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2D9AE56B" w14:textId="77777777" w:rsidR="002E7D9A" w:rsidRPr="00F641DB" w:rsidRDefault="002E7D9A" w:rsidP="002E7D9A">
            <w:pPr>
              <w:pStyle w:val="iBAAGStandardText"/>
            </w:pP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63F876E6" w14:textId="77777777" w:rsidR="002E7D9A" w:rsidRPr="00F641DB" w:rsidRDefault="002E7D9A" w:rsidP="002E7D9A">
            <w:pPr>
              <w:pStyle w:val="iBAAGStandardText"/>
            </w:pPr>
          </w:p>
          <w:p w14:paraId="4DF63D54" w14:textId="2F491E27" w:rsidR="002E7D9A" w:rsidRPr="00F641DB" w:rsidRDefault="005F1232" w:rsidP="002E7D9A">
            <w:pPr>
              <w:pStyle w:val="iBAAGStandardText"/>
            </w:pPr>
            <w:r>
              <w:rPr>
                <w:rStyle w:val="iBAAGStandardTextBoldChar"/>
              </w:rPr>
              <w:t>0%</w:t>
            </w:r>
            <w:r w:rsidR="002E7D9A" w:rsidRPr="00F641DB">
              <w:t xml:space="preserve"> co-insurance</w:t>
            </w:r>
          </w:p>
          <w:p w14:paraId="7A9BAF4E" w14:textId="31BBD9F7" w:rsidR="002E7D9A" w:rsidRPr="00F641DB" w:rsidRDefault="002E7D9A" w:rsidP="002E7D9A">
            <w:pPr>
              <w:pStyle w:val="iBAAGStandardText"/>
            </w:pPr>
            <w:r w:rsidRPr="00F641DB">
              <w:t>, after you pay the deductible.</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746B6C2" w14:textId="77777777" w:rsidR="002E7D9A" w:rsidRPr="00F641DB" w:rsidRDefault="002E7D9A" w:rsidP="002E7D9A">
            <w:pPr>
              <w:pStyle w:val="iBAAGStandardText"/>
            </w:pPr>
          </w:p>
          <w:p w14:paraId="5EDE043F" w14:textId="7B66BA71" w:rsidR="002E7D9A" w:rsidRPr="00F641DB" w:rsidRDefault="005F1232" w:rsidP="002E7D9A">
            <w:pPr>
              <w:pStyle w:val="iBAAGStandardText"/>
            </w:pPr>
            <w:r>
              <w:rPr>
                <w:rStyle w:val="iBAAGStandardTextBoldChar"/>
              </w:rPr>
              <w:t>0%</w:t>
            </w:r>
            <w:r w:rsidR="002E7D9A" w:rsidRPr="00F641DB">
              <w:t xml:space="preserve"> 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44FC213B" w:rsidR="002E7D9A" w:rsidRPr="00F641DB" w:rsidRDefault="005F1232"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3972C568" w14:textId="77777777" w:rsidR="002E7D9A" w:rsidRPr="00F641DB" w:rsidRDefault="002E7D9A" w:rsidP="002E7D9A">
            <w:pPr>
              <w:pStyle w:val="iBAAGStandardText"/>
            </w:pP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218F973F" w:rsidR="002E7D9A" w:rsidRPr="00F641DB" w:rsidRDefault="002E7D9A" w:rsidP="002E7D9A">
            <w:r w:rsidRPr="00F641DB">
              <w:rPr>
                <w:rStyle w:val="iBAAGStandardTextBoldChar"/>
              </w:rPr>
              <w:t>$</w:t>
            </w:r>
            <w:r w:rsidR="0032441E">
              <w:rPr>
                <w:rStyle w:val="iBAAGStandardTextBoldChar"/>
              </w:rPr>
              <w:t>30</w:t>
            </w:r>
            <w:r w:rsidRPr="00F641DB">
              <w:t xml:space="preserve"> co-pay per visit.</w:t>
            </w:r>
          </w:p>
          <w:p w14:paraId="3212D0BE" w14:textId="45E94894"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0B1DCBD" w14:textId="77777777" w:rsidR="002E7D9A" w:rsidRPr="00F641DB" w:rsidRDefault="002E7D9A" w:rsidP="002E7D9A">
            <w:pPr>
              <w:pStyle w:val="iBAAGStandardText"/>
            </w:pPr>
          </w:p>
          <w:p w14:paraId="526E2709" w14:textId="089EACAB" w:rsidR="002E7D9A" w:rsidRPr="00F641DB" w:rsidRDefault="005F1232" w:rsidP="002E7D9A">
            <w:pPr>
              <w:pStyle w:val="iBAAGStandardText"/>
            </w:pPr>
            <w:r>
              <w:rPr>
                <w:rStyle w:val="iBAAGStandardTextBoldChar"/>
              </w:rPr>
              <w:t>0%</w:t>
            </w:r>
            <w:r w:rsidR="002E7D9A"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Default="002E7D9A" w:rsidP="002E7D9A">
            <w:pPr>
              <w:pStyle w:val="iBAAGStandardTextBold"/>
            </w:pPr>
            <w:r w:rsidRPr="00F641DB">
              <w:t>Is prior authorization needed?</w:t>
            </w:r>
          </w:p>
          <w:p w14:paraId="423DD1A9" w14:textId="77777777" w:rsidR="00CF1430" w:rsidRDefault="00CF1430" w:rsidP="00CA57F6">
            <w:pPr>
              <w:pStyle w:val="iBAAGStandardText"/>
            </w:pPr>
          </w:p>
          <w:p w14:paraId="4839683B" w14:textId="77777777" w:rsidR="00CF1430" w:rsidRPr="000A4573" w:rsidRDefault="00CF1430" w:rsidP="00CF1430">
            <w:pPr>
              <w:rPr>
                <w:rStyle w:val="MandateTextBoldChar"/>
                <w:color w:val="000000" w:themeColor="text1"/>
              </w:rPr>
            </w:pPr>
            <w:r w:rsidRPr="000A4573">
              <w:rPr>
                <w:rStyle w:val="MandateTextBoldChar"/>
                <w:color w:val="000000" w:themeColor="text1"/>
              </w:rPr>
              <w:t>Substance-Related and Addictive Disorder Services</w:t>
            </w:r>
          </w:p>
          <w:p w14:paraId="5D6084F6" w14:textId="77777777" w:rsidR="00CF1430" w:rsidRDefault="00CF1430" w:rsidP="00CF1430">
            <w:pPr>
              <w:rPr>
                <w:rStyle w:val="MandateStandardTextChar"/>
                <w:color w:val="000000" w:themeColor="text1"/>
              </w:rPr>
            </w:pPr>
            <w:r w:rsidRPr="000A4573">
              <w:rPr>
                <w:rStyle w:val="MandateStandardTextChar"/>
                <w:color w:val="000000" w:themeColor="text1"/>
              </w:rPr>
              <w:t xml:space="preserve">The first </w:t>
            </w:r>
            <w:r w:rsidRPr="000A4573">
              <w:rPr>
                <w:rStyle w:val="MandateTextBoldChar"/>
                <w:color w:val="000000" w:themeColor="text1"/>
              </w:rPr>
              <w:t>180</w:t>
            </w:r>
            <w:r w:rsidRPr="000A4573">
              <w:rPr>
                <w:rStyle w:val="MandateStandardTextChar"/>
                <w:color w:val="000000" w:themeColor="text1"/>
              </w:rPr>
              <w:t xml:space="preserve"> days of treatment authorization is not needed.</w:t>
            </w:r>
          </w:p>
          <w:p w14:paraId="5AD9AFED" w14:textId="77777777" w:rsidR="00CF1430" w:rsidRDefault="00CF1430" w:rsidP="00CF1430">
            <w:pPr>
              <w:rPr>
                <w:rStyle w:val="MandateStandardTextChar"/>
                <w:color w:val="000000" w:themeColor="text1"/>
              </w:rPr>
            </w:pPr>
          </w:p>
          <w:p w14:paraId="6C3EF9C7" w14:textId="77777777" w:rsidR="00CF1430" w:rsidRDefault="00CF1430" w:rsidP="00CF1430">
            <w:pPr>
              <w:rPr>
                <w:rStyle w:val="MandateStandardTextChar"/>
                <w:color w:val="000000" w:themeColor="text1"/>
              </w:rPr>
            </w:pPr>
            <w:r w:rsidRPr="000A4573">
              <w:rPr>
                <w:rStyle w:val="MandateStandardTextChar"/>
                <w:color w:val="000000" w:themeColor="text1"/>
              </w:rPr>
              <w:t xml:space="preserve">Beginning on the </w:t>
            </w:r>
            <w:r w:rsidRPr="000A4573">
              <w:rPr>
                <w:rStyle w:val="MandateTextBoldChar"/>
                <w:color w:val="000000" w:themeColor="text1"/>
              </w:rPr>
              <w:t>181st</w:t>
            </w:r>
            <w:r w:rsidRPr="000A4573">
              <w:rPr>
                <w:rStyle w:val="MandateStandardTextChar"/>
                <w:color w:val="000000" w:themeColor="text1"/>
              </w:rPr>
              <w:t xml:space="preserve"> day of treatment your provider may need authorization.</w:t>
            </w:r>
          </w:p>
          <w:p w14:paraId="47012999" w14:textId="77777777" w:rsidR="00CF1430" w:rsidRDefault="00CF1430" w:rsidP="00CF1430">
            <w:pPr>
              <w:rPr>
                <w:rStyle w:val="MandateStandardTextChar"/>
                <w:color w:val="000000" w:themeColor="text1"/>
              </w:rPr>
            </w:pPr>
          </w:p>
          <w:p w14:paraId="12A5B86A" w14:textId="77777777" w:rsidR="00CF1430" w:rsidRPr="000A4573" w:rsidRDefault="00CF1430" w:rsidP="00CF1430">
            <w:pPr>
              <w:rPr>
                <w:rStyle w:val="MandateStandardTextChar"/>
                <w:color w:val="000000" w:themeColor="text1"/>
              </w:rPr>
            </w:pPr>
          </w:p>
          <w:p w14:paraId="7AA06836" w14:textId="77777777" w:rsidR="00CF1430" w:rsidRPr="000A4573" w:rsidRDefault="00CF1430" w:rsidP="00CF1430">
            <w:pPr>
              <w:pStyle w:val="MandateTextBold"/>
              <w:rPr>
                <w:color w:val="000000" w:themeColor="text1"/>
              </w:rPr>
            </w:pPr>
            <w:r w:rsidRPr="000A4573">
              <w:rPr>
                <w:color w:val="000000" w:themeColor="text1"/>
              </w:rPr>
              <w:t>Mental Health</w:t>
            </w:r>
          </w:p>
          <w:p w14:paraId="58A12A58" w14:textId="77777777" w:rsidR="00CF1430" w:rsidRDefault="00CF1430" w:rsidP="00CA57F6">
            <w:pPr>
              <w:pStyle w:val="iBAAGStandardText"/>
            </w:pP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3B3CC15E" w:rsidR="002E7D9A" w:rsidRPr="00F641DB" w:rsidRDefault="005F1232" w:rsidP="002E7D9A">
            <w:pPr>
              <w:pStyle w:val="iBAAGStandardText"/>
            </w:pPr>
            <w:r>
              <w:rPr>
                <w:rStyle w:val="iBAAGStandardTextBoldChar"/>
              </w:rPr>
              <w:t>30%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74D96E41" w14:textId="77777777" w:rsidR="002E7D9A" w:rsidRPr="00F641DB" w:rsidRDefault="002E7D9A" w:rsidP="002E7D9A">
            <w:pPr>
              <w:pStyle w:val="iBAAGStandardText"/>
            </w:pPr>
          </w:p>
          <w:p w14:paraId="5467BCF5" w14:textId="2754D58C" w:rsidR="002E7D9A" w:rsidRPr="00F641DB" w:rsidRDefault="005F1232" w:rsidP="002E7D9A">
            <w:pPr>
              <w:pStyle w:val="iBAAGStandardText"/>
            </w:pPr>
            <w:r>
              <w:rPr>
                <w:rStyle w:val="iBAAGStandardTextBoldChar"/>
              </w:rPr>
              <w:t>30%</w:t>
            </w:r>
            <w:r w:rsidR="002E7D9A" w:rsidRPr="00F641DB">
              <w:t xml:space="preserve"> co-insurance</w:t>
            </w:r>
          </w:p>
          <w:p w14:paraId="2AC8DAE5" w14:textId="66D357A5" w:rsidR="002E7D9A" w:rsidRPr="00F641DB" w:rsidRDefault="002E7D9A" w:rsidP="002E7D9A">
            <w:pPr>
              <w:pStyle w:val="iBAAGStandardText"/>
            </w:pPr>
            <w:r w:rsidRPr="00F641DB">
              <w:t>,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FBB5DD2" w14:textId="77777777" w:rsidR="002E7D9A" w:rsidRPr="00F641DB" w:rsidRDefault="002E7D9A" w:rsidP="002E7D9A">
            <w:pPr>
              <w:pStyle w:val="iBAAGStandardText"/>
            </w:pPr>
          </w:p>
          <w:p w14:paraId="020B36EF" w14:textId="3C5AA3B0" w:rsidR="002E7D9A" w:rsidRPr="00F641DB" w:rsidRDefault="005F1232" w:rsidP="002E7D9A">
            <w:pPr>
              <w:pStyle w:val="iBAAGStandardText"/>
            </w:pPr>
            <w:r>
              <w:rPr>
                <w:rStyle w:val="iBAAGStandardTextBoldChar"/>
              </w:rPr>
              <w:t>30%</w:t>
            </w:r>
            <w:r w:rsidR="002E7D9A" w:rsidRPr="00F641DB">
              <w:t xml:space="preserve"> co-insurance, after you pay the deductible.</w:t>
            </w:r>
          </w:p>
          <w:p w14:paraId="0347199D" w14:textId="5D36550D" w:rsidR="002E7D9A" w:rsidRPr="00F641DB" w:rsidRDefault="002E7D9A" w:rsidP="002E7D9A">
            <w:pPr>
              <w:pStyle w:val="iBAAGStandardText"/>
              <w:rPr>
                <w:rStyle w:val="InstructionalTextChar"/>
              </w:rPr>
            </w:pP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2D9019F9"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4A60418E" w14:textId="5C535B08" w:rsidR="002E7D9A" w:rsidRPr="00F641DB" w:rsidRDefault="002E7D9A" w:rsidP="002E7D9A">
            <w:pPr>
              <w:pStyle w:val="iBAAGStandardText"/>
            </w:pP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4" w:name="IEAP"/>
            <w:r w:rsidRPr="00533D85">
              <w:t>International Employee Assistant Program (IEAP)</w:t>
            </w:r>
          </w:p>
          <w:bookmarkEnd w:id="154"/>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69940B61" w:rsidR="006115E4" w:rsidRPr="00370409" w:rsidRDefault="003F0E9F" w:rsidP="00543338">
            <w:r w:rsidDel="003F0E9F">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0" w:history="1">
        <w:hyperlink r:id="rId111"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5" w:name="Substance_Use_Section"/>
            <w:r w:rsidRPr="00DE556B">
              <w:rPr>
                <w:rFonts w:cs="Arial"/>
                <w:color w:val="0000FF"/>
              </w:rPr>
              <w:t>Substance Use</w:t>
            </w:r>
            <w:bookmarkEnd w:id="155"/>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6" w:name="Substance_Use_Vendor"/>
            <w:r w:rsidRPr="00DE556B">
              <w:t>Substance Use Vendor</w:t>
            </w:r>
            <w:bookmarkEnd w:id="156"/>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C17854">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C17854">
        <w:tc>
          <w:tcPr>
            <w:tcW w:w="3517" w:type="dxa"/>
          </w:tcPr>
          <w:p w14:paraId="7099B436" w14:textId="77777777" w:rsidR="002E7D9A" w:rsidRPr="00F641DB" w:rsidRDefault="002E7D9A" w:rsidP="001967A9">
            <w:pPr>
              <w:pStyle w:val="iBAAGSituationBoxName"/>
            </w:pPr>
            <w:bookmarkStart w:id="157" w:name="Substance_Use"/>
            <w:r w:rsidRPr="00F641DB">
              <w:t xml:space="preserve">Mental Health, </w:t>
            </w:r>
            <w:r w:rsidRPr="006B6EB4">
              <w:t xml:space="preserve"> Substance-Related and Addictive Disorder</w:t>
            </w:r>
            <w:r>
              <w:t xml:space="preserve"> </w:t>
            </w:r>
            <w:r w:rsidRPr="00F641DB">
              <w:t>Services</w:t>
            </w:r>
            <w:bookmarkEnd w:id="157"/>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2"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681B8F3" w14:textId="31495778" w:rsidR="002E7D9A" w:rsidRPr="00F641DB" w:rsidRDefault="005F1232"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141F83D1" w14:textId="77777777" w:rsidR="002E7D9A" w:rsidRPr="00F641DB" w:rsidRDefault="002E7D9A" w:rsidP="002E7D9A">
            <w:pPr>
              <w:pStyle w:val="iBAAGStandardText"/>
            </w:pP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50327E9D" w14:textId="77777777" w:rsidR="002E7D9A" w:rsidRPr="00F641DB" w:rsidRDefault="002E7D9A" w:rsidP="002E7D9A">
            <w:pPr>
              <w:pStyle w:val="iBAAGStandardText"/>
            </w:pPr>
          </w:p>
          <w:p w14:paraId="3C3024B4" w14:textId="4966533F" w:rsidR="002E7D9A" w:rsidRPr="00F641DB" w:rsidRDefault="005F1232" w:rsidP="002E7D9A">
            <w:pPr>
              <w:pStyle w:val="iBAAGStandardText"/>
            </w:pPr>
            <w:r>
              <w:rPr>
                <w:rStyle w:val="iBAAGStandardTextBoldChar"/>
              </w:rPr>
              <w:t>0%</w:t>
            </w:r>
            <w:r w:rsidR="002E7D9A" w:rsidRPr="00F641DB">
              <w:t xml:space="preserve"> co-insurance</w:t>
            </w:r>
          </w:p>
          <w:p w14:paraId="1DFCD4CD" w14:textId="5CD8875A" w:rsidR="002E7D9A" w:rsidRPr="00F641DB" w:rsidRDefault="002E7D9A" w:rsidP="002E7D9A">
            <w:pPr>
              <w:pStyle w:val="iBAAGStandardText"/>
            </w:pPr>
            <w:r w:rsidRPr="00F641DB">
              <w:t>, after you pay the deductible.</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751BE702" w14:textId="77777777" w:rsidR="002E7D9A" w:rsidRPr="00F641DB" w:rsidRDefault="002E7D9A" w:rsidP="002E7D9A">
            <w:pPr>
              <w:pStyle w:val="iBAAGStandardText"/>
            </w:pPr>
          </w:p>
          <w:p w14:paraId="4A7A2F3D" w14:textId="3C11B0F6" w:rsidR="002E7D9A" w:rsidRPr="00F641DB" w:rsidRDefault="005F1232" w:rsidP="002E7D9A">
            <w:pPr>
              <w:pStyle w:val="iBAAGStandardText"/>
            </w:pPr>
            <w:r>
              <w:rPr>
                <w:rStyle w:val="iBAAGStandardTextBoldChar"/>
              </w:rPr>
              <w:t>0%</w:t>
            </w:r>
            <w:r w:rsidR="002E7D9A" w:rsidRPr="00F641DB">
              <w:t xml:space="preserve"> co-insurance, after you pay the deductible.</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0AA533B8" w:rsidR="002E7D9A" w:rsidRPr="00F641DB" w:rsidRDefault="005F1232" w:rsidP="002E7D9A">
            <w:pPr>
              <w:pStyle w:val="iBAAGStandardText"/>
            </w:pPr>
            <w:r>
              <w:rPr>
                <w:rStyle w:val="iBAAGStandardTextBoldChar"/>
              </w:rPr>
              <w:t>0%</w:t>
            </w:r>
            <w:r w:rsidR="002E7D9A" w:rsidRPr="00EC3BE9">
              <w:t xml:space="preserve"> co-insurance</w:t>
            </w:r>
            <w:r w:rsidR="002E7D9A" w:rsidRPr="00D40224">
              <w:t>, after you pay the deductible</w:t>
            </w:r>
            <w:r w:rsidR="002E7D9A" w:rsidRPr="00F641DB">
              <w:t>.</w:t>
            </w:r>
          </w:p>
          <w:p w14:paraId="7F15CD4D" w14:textId="77777777" w:rsidR="002E7D9A" w:rsidRPr="00F641DB" w:rsidRDefault="002E7D9A" w:rsidP="002E7D9A">
            <w:pPr>
              <w:pStyle w:val="iBAAGStandardText"/>
            </w:pPr>
          </w:p>
          <w:p w14:paraId="7BE54A01" w14:textId="3613CA70" w:rsidR="002E7D9A" w:rsidRPr="00F641DB" w:rsidRDefault="007B73C2" w:rsidP="002E7D9A">
            <w:pPr>
              <w:pStyle w:val="InstructionalText"/>
            </w:pPr>
            <w:r>
              <w:t xml:space="preserve"> </w:t>
            </w:r>
          </w:p>
          <w:p w14:paraId="2655099E" w14:textId="77777777" w:rsidR="002E7D9A" w:rsidRPr="00F641DB" w:rsidRDefault="002E7D9A" w:rsidP="002E7D9A">
            <w:pPr>
              <w:rPr>
                <w:b/>
              </w:rPr>
            </w:pPr>
            <w:r w:rsidRPr="00F641DB">
              <w:rPr>
                <w:rStyle w:val="iBAAGStandardTextChar"/>
                <w:b/>
              </w:rPr>
              <w:t>Outpatient:</w:t>
            </w:r>
          </w:p>
          <w:p w14:paraId="275EB29D" w14:textId="74C2A569" w:rsidR="002E7D9A" w:rsidRPr="00F641DB" w:rsidRDefault="002E7D9A" w:rsidP="002E7D9A">
            <w:r w:rsidRPr="00F641DB">
              <w:rPr>
                <w:rStyle w:val="iBAAGStandardTextBoldChar"/>
              </w:rPr>
              <w:t>$</w:t>
            </w:r>
            <w:r w:rsidR="00D4738B">
              <w:rPr>
                <w:rStyle w:val="iBAAGStandardTextBoldChar"/>
              </w:rPr>
              <w:t>30</w:t>
            </w:r>
            <w:r w:rsidRPr="00F641DB">
              <w:t xml:space="preserve"> co-pay per visit.</w:t>
            </w:r>
          </w:p>
          <w:p w14:paraId="76F6FE0F" w14:textId="32EC0E88"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779E650" w14:textId="77777777" w:rsidR="002E7D9A" w:rsidRPr="00F641DB" w:rsidRDefault="002E7D9A" w:rsidP="002E7D9A">
            <w:pPr>
              <w:pStyle w:val="iBAAGStandardText"/>
            </w:pPr>
          </w:p>
          <w:p w14:paraId="3A8559D0" w14:textId="4B8F1932" w:rsidR="002E7D9A" w:rsidRPr="00F641DB" w:rsidRDefault="005F1232" w:rsidP="002E7D9A">
            <w:pPr>
              <w:pStyle w:val="iBAAGStandardText"/>
            </w:pPr>
            <w:r>
              <w:rPr>
                <w:rStyle w:val="iBAAGStandardTextBoldChar"/>
              </w:rPr>
              <w:t>0%</w:t>
            </w:r>
            <w:r w:rsidR="002E7D9A"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Default="002E7D9A" w:rsidP="002E7D9A">
            <w:pPr>
              <w:pStyle w:val="iBAAGStandardTextBold"/>
            </w:pPr>
            <w:r w:rsidRPr="00F641DB">
              <w:t>Is prior authorization needed?</w:t>
            </w:r>
          </w:p>
          <w:p w14:paraId="4FFF1A59" w14:textId="77777777" w:rsidR="00C17854" w:rsidRPr="00D87474" w:rsidRDefault="00C17854" w:rsidP="00C17854">
            <w:pPr>
              <w:rPr>
                <w:rStyle w:val="MandateStandardTextChar"/>
                <w:color w:val="000000" w:themeColor="text1"/>
              </w:rPr>
            </w:pPr>
            <w:r w:rsidRPr="00D87474">
              <w:rPr>
                <w:rStyle w:val="MandateTextBoldChar"/>
                <w:color w:val="000000" w:themeColor="text1"/>
              </w:rPr>
              <w:t>Substance-Related and Addictive Disorder Services</w:t>
            </w:r>
            <w:r w:rsidRPr="00D87474">
              <w:rPr>
                <w:rStyle w:val="MandateStandardTextChar"/>
                <w:color w:val="000000" w:themeColor="text1"/>
              </w:rPr>
              <w:t xml:space="preserve"> The first </w:t>
            </w:r>
            <w:r w:rsidRPr="00D87474">
              <w:rPr>
                <w:rStyle w:val="MandateTextBoldChar"/>
                <w:color w:val="000000" w:themeColor="text1"/>
              </w:rPr>
              <w:t>180</w:t>
            </w:r>
            <w:r w:rsidRPr="00D87474">
              <w:rPr>
                <w:rStyle w:val="MandateStandardTextChar"/>
                <w:color w:val="000000" w:themeColor="text1"/>
              </w:rPr>
              <w:t xml:space="preserve"> days of treatment authorization is not needed.</w:t>
            </w:r>
          </w:p>
          <w:p w14:paraId="08A2B19C" w14:textId="77777777" w:rsidR="00C17854" w:rsidRPr="00D87474" w:rsidRDefault="00C17854" w:rsidP="00C17854">
            <w:pPr>
              <w:rPr>
                <w:color w:val="000000" w:themeColor="text1"/>
              </w:rPr>
            </w:pPr>
          </w:p>
          <w:p w14:paraId="64846903" w14:textId="77777777" w:rsidR="00C17854" w:rsidRPr="00046265" w:rsidRDefault="00C17854" w:rsidP="00C17854">
            <w:pPr>
              <w:pStyle w:val="iBAAGStandardText"/>
            </w:pPr>
            <w:r w:rsidRPr="00FA5FD8">
              <w:rPr>
                <w:rStyle w:val="MandateStandardTextChar"/>
                <w:color w:val="000000" w:themeColor="text1"/>
              </w:rPr>
              <w:t xml:space="preserve">Beginning on the </w:t>
            </w:r>
            <w:r w:rsidRPr="00427429">
              <w:rPr>
                <w:rStyle w:val="MandateTextBoldChar"/>
                <w:color w:val="000000" w:themeColor="text1"/>
              </w:rPr>
              <w:t>181st</w:t>
            </w:r>
            <w:r w:rsidRPr="00427429">
              <w:rPr>
                <w:rStyle w:val="MandateStandardTextChar"/>
                <w:color w:val="000000" w:themeColor="text1"/>
              </w:rPr>
              <w:t xml:space="preserve"> day of treatment your provider may need authorization.</w:t>
            </w:r>
          </w:p>
          <w:p w14:paraId="46BD92E6" w14:textId="77777777" w:rsidR="00C17854" w:rsidRPr="00D87474" w:rsidRDefault="00C17854" w:rsidP="00C17854">
            <w:pPr>
              <w:rPr>
                <w:color w:val="000000" w:themeColor="text1"/>
              </w:rPr>
            </w:pPr>
          </w:p>
          <w:p w14:paraId="71B9503A" w14:textId="77777777" w:rsidR="00C17854" w:rsidRPr="00046265" w:rsidRDefault="00C17854" w:rsidP="00C17854">
            <w:pPr>
              <w:pStyle w:val="iBAAGStandardText"/>
            </w:pPr>
          </w:p>
          <w:p w14:paraId="6D47B6A1" w14:textId="77777777" w:rsidR="00C17854" w:rsidRPr="00D87474" w:rsidRDefault="00C17854" w:rsidP="00C17854">
            <w:pPr>
              <w:pStyle w:val="MandateTextBold"/>
              <w:rPr>
                <w:color w:val="000000" w:themeColor="text1"/>
              </w:rPr>
            </w:pPr>
            <w:r w:rsidRPr="00D87474">
              <w:rPr>
                <w:color w:val="000000" w:themeColor="text1"/>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5A38D613" w:rsidR="002E7D9A" w:rsidRPr="00F641DB" w:rsidRDefault="005F1232" w:rsidP="002E7D9A">
            <w:pPr>
              <w:pStyle w:val="iBAAGStandardText"/>
            </w:pPr>
            <w:r>
              <w:rPr>
                <w:rStyle w:val="iBAAGStandardTextBoldChar"/>
              </w:rPr>
              <w:t>30%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3A544FA" w14:textId="77777777" w:rsidR="002E7D9A" w:rsidRPr="00F641DB" w:rsidRDefault="002E7D9A" w:rsidP="002E7D9A">
            <w:pPr>
              <w:pStyle w:val="iBAAGStandardText"/>
            </w:pPr>
          </w:p>
          <w:p w14:paraId="7653E94F" w14:textId="406F8719" w:rsidR="002E7D9A" w:rsidRPr="00F641DB" w:rsidRDefault="005F1232" w:rsidP="002E7D9A">
            <w:pPr>
              <w:pStyle w:val="iBAAGStandardText"/>
            </w:pPr>
            <w:r>
              <w:rPr>
                <w:rStyle w:val="iBAAGStandardTextBoldChar"/>
              </w:rPr>
              <w:t>30%</w:t>
            </w:r>
            <w:r w:rsidR="002E7D9A" w:rsidRPr="00F641DB">
              <w:t xml:space="preserve"> co-insurance</w:t>
            </w:r>
          </w:p>
          <w:p w14:paraId="0C2A6846" w14:textId="0D540E4C" w:rsidR="002E7D9A" w:rsidRPr="00F641DB" w:rsidRDefault="002E7D9A" w:rsidP="002E7D9A">
            <w:pPr>
              <w:pStyle w:val="iBAAGStandardText"/>
            </w:pPr>
            <w:r w:rsidRPr="00F641DB">
              <w:t>,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4D16C52" w14:textId="77777777" w:rsidR="002E7D9A" w:rsidRPr="00F641DB" w:rsidRDefault="002E7D9A" w:rsidP="002E7D9A">
            <w:pPr>
              <w:pStyle w:val="iBAAGStandardText"/>
            </w:pPr>
          </w:p>
          <w:p w14:paraId="11354688" w14:textId="7EE3B361" w:rsidR="002E7D9A" w:rsidRPr="00F641DB" w:rsidRDefault="005F1232" w:rsidP="002E7D9A">
            <w:pPr>
              <w:pStyle w:val="iBAAGStandardText"/>
            </w:pPr>
            <w:r>
              <w:rPr>
                <w:rStyle w:val="iBAAGStandardTextBoldChar"/>
              </w:rPr>
              <w:t>30%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492E1F19" w14:textId="77777777" w:rsidR="00A277A5" w:rsidRPr="00F641DB" w:rsidRDefault="00A277A5" w:rsidP="00A277A5">
            <w:pPr>
              <w:pStyle w:val="iBAAGStandardText"/>
            </w:pPr>
            <w:r>
              <w:rPr>
                <w:rStyle w:val="iBAAGStandardTextBoldChar"/>
              </w:rPr>
              <w:t>50%</w:t>
            </w:r>
            <w:r w:rsidRPr="00F641DB">
              <w:rPr>
                <w:rStyle w:val="iBAAGStandardTextBoldChar"/>
              </w:rPr>
              <w:t xml:space="preserve"> </w:t>
            </w:r>
            <w:r w:rsidRPr="00F641DB">
              <w:t>co-insurance</w:t>
            </w:r>
          </w:p>
          <w:p w14:paraId="2CB2A7F4" w14:textId="1AF0EF23" w:rsidR="002E7D9A" w:rsidRPr="00F641DB" w:rsidRDefault="002E7D9A" w:rsidP="002E7D9A">
            <w:pPr>
              <w:pStyle w:val="iBAAGStandardText"/>
            </w:pP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F4425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F4425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3379CF8B" w:rsidR="006115E4" w:rsidRPr="00370409" w:rsidRDefault="00D64120" w:rsidP="00543338">
            <w:r w:rsidDel="00D64120">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rsidP="00BF2A1B"/>
        </w:tc>
      </w:tr>
      <w:tr w:rsidR="00F4425D" w:rsidRPr="006E2BEA" w14:paraId="2C16BB14" w14:textId="77777777" w:rsidTr="006B34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C8D843C" w14:textId="77777777" w:rsidR="00F4425D" w:rsidRPr="006E2BEA" w:rsidRDefault="00F4425D" w:rsidP="006B34EE">
            <w:pPr>
              <w:pStyle w:val="iBAAGTableHeader"/>
            </w:pPr>
            <w:r w:rsidRPr="00DE556B">
              <w:t>Plan Information</w:t>
            </w:r>
          </w:p>
        </w:tc>
      </w:tr>
      <w:tr w:rsidR="00F4425D" w:rsidRPr="00E33AAB" w14:paraId="04850800" w14:textId="77777777" w:rsidTr="006B34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13BA77" w14:textId="77777777" w:rsidR="00F4425D" w:rsidRPr="006E2BEA" w:rsidRDefault="00F4425D" w:rsidP="006B34EE">
            <w:pPr>
              <w:pStyle w:val="iBAAGSituationBoxName"/>
            </w:pPr>
            <w:r w:rsidRPr="006B6EB4">
              <w:t>Substance-Related and Addictive Disorder</w:t>
            </w:r>
            <w:r>
              <w:t xml:space="preserve"> </w:t>
            </w:r>
            <w:r w:rsidRPr="00F641DB">
              <w:t>Services</w:t>
            </w:r>
            <w:r>
              <w:t xml:space="preserve"> Requirements</w:t>
            </w: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E55D05" w14:textId="77777777" w:rsidR="00F4425D" w:rsidRDefault="00F4425D" w:rsidP="006B34EE">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242E50F9" w14:textId="77777777" w:rsidR="00F4425D" w:rsidRDefault="00F4425D" w:rsidP="006B34EE">
            <w:pPr>
              <w:pStyle w:val="iBAAGStandardText"/>
            </w:pPr>
          </w:p>
          <w:p w14:paraId="1FE5373A" w14:textId="77777777" w:rsidR="00F4425D" w:rsidRDefault="00F4425D" w:rsidP="006B34EE">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37846C96" w14:textId="77777777" w:rsidR="00F4425D" w:rsidRDefault="00F4425D" w:rsidP="006B34EE">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6E467907" w14:textId="77777777" w:rsidR="00F4425D" w:rsidRDefault="00F4425D" w:rsidP="006B34EE">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209DE6C6" w14:textId="77777777" w:rsidR="00F4425D" w:rsidRDefault="00F4425D" w:rsidP="006B34EE">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64AAFCB0" w14:textId="77777777" w:rsidR="00F4425D" w:rsidRDefault="00F4425D" w:rsidP="006B34EE">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0EACE613" w14:textId="77777777" w:rsidR="00F4425D" w:rsidRDefault="00F4425D" w:rsidP="006B34EE">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1A031D3A" w14:textId="77777777" w:rsidR="00F4425D" w:rsidRPr="00E33AAB" w:rsidRDefault="00F4425D" w:rsidP="006B34EE"/>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37221F" w14:textId="77777777" w:rsidR="00EE5735" w:rsidRDefault="00EE5735" w:rsidP="00924EC5">
      <w:r>
        <w:separator/>
      </w:r>
    </w:p>
  </w:endnote>
  <w:endnote w:type="continuationSeparator" w:id="0">
    <w:p w14:paraId="1A0E6A1B" w14:textId="77777777" w:rsidR="00EE5735" w:rsidRDefault="00EE5735"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F26F7B" w14:textId="77777777" w:rsidR="00EE5735" w:rsidRDefault="00EE5735" w:rsidP="00924EC5">
      <w:r>
        <w:separator/>
      </w:r>
    </w:p>
  </w:footnote>
  <w:footnote w:type="continuationSeparator" w:id="0">
    <w:p w14:paraId="3EDB6E6D" w14:textId="77777777" w:rsidR="00EE5735" w:rsidRDefault="00EE5735"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B92E92"/>
    <w:multiLevelType w:val="hybridMultilevel"/>
    <w:tmpl w:val="AD3EAF4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C5F4D1EE"/>
    <w:lvl w:ilvl="0" w:tplc="1F321A88">
      <w:start w:val="1"/>
      <w:numFmt w:val="bullet"/>
      <w:pStyle w:val="iBAAGLevel1Bullets"/>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3"/>
  </w:num>
  <w:num w:numId="4">
    <w:abstractNumId w:val="5"/>
  </w:num>
  <w:num w:numId="5">
    <w:abstractNumId w:val="26"/>
  </w:num>
  <w:num w:numId="6">
    <w:abstractNumId w:val="18"/>
  </w:num>
  <w:num w:numId="7">
    <w:abstractNumId w:val="14"/>
  </w:num>
  <w:num w:numId="8">
    <w:abstractNumId w:val="8"/>
  </w:num>
  <w:num w:numId="9">
    <w:abstractNumId w:val="20"/>
  </w:num>
  <w:num w:numId="10">
    <w:abstractNumId w:val="23"/>
  </w:num>
  <w:num w:numId="11">
    <w:abstractNumId w:val="7"/>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1"/>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7"/>
  </w:num>
  <w:num w:numId="30">
    <w:abstractNumId w:val="21"/>
  </w:num>
  <w:num w:numId="31">
    <w:abstractNumId w:val="22"/>
  </w:num>
  <w:num w:numId="32">
    <w:abstractNumId w:val="35"/>
  </w:num>
  <w:num w:numId="33">
    <w:abstractNumId w:val="36"/>
  </w:num>
  <w:num w:numId="34">
    <w:abstractNumId w:val="9"/>
  </w:num>
  <w:num w:numId="35">
    <w:abstractNumId w:val="17"/>
  </w:num>
  <w:num w:numId="36">
    <w:abstractNumId w:val="16"/>
  </w:num>
  <w:num w:numId="37">
    <w:abstractNumId w:val="13"/>
  </w:num>
  <w:num w:numId="38">
    <w:abstractNumId w:val="30"/>
  </w:num>
  <w:num w:numId="39">
    <w:abstractNumId w:val="10"/>
  </w:num>
  <w:num w:numId="40">
    <w:abstractNumId w:val="12"/>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EB7"/>
    <w:rsid w:val="0000339A"/>
    <w:rsid w:val="000041FE"/>
    <w:rsid w:val="000070CB"/>
    <w:rsid w:val="00013C86"/>
    <w:rsid w:val="00015240"/>
    <w:rsid w:val="00016F10"/>
    <w:rsid w:val="00017A23"/>
    <w:rsid w:val="00023F47"/>
    <w:rsid w:val="00025342"/>
    <w:rsid w:val="00025D3B"/>
    <w:rsid w:val="0003257F"/>
    <w:rsid w:val="0003297F"/>
    <w:rsid w:val="00034352"/>
    <w:rsid w:val="00034B94"/>
    <w:rsid w:val="00035156"/>
    <w:rsid w:val="00035FB9"/>
    <w:rsid w:val="000360C4"/>
    <w:rsid w:val="000364C0"/>
    <w:rsid w:val="00037352"/>
    <w:rsid w:val="000425DD"/>
    <w:rsid w:val="00042EA6"/>
    <w:rsid w:val="00043F51"/>
    <w:rsid w:val="00044D40"/>
    <w:rsid w:val="00046087"/>
    <w:rsid w:val="00047DAB"/>
    <w:rsid w:val="000502D2"/>
    <w:rsid w:val="000527BC"/>
    <w:rsid w:val="0005448C"/>
    <w:rsid w:val="00056C7A"/>
    <w:rsid w:val="00056E8C"/>
    <w:rsid w:val="000575A8"/>
    <w:rsid w:val="000602CF"/>
    <w:rsid w:val="00066E68"/>
    <w:rsid w:val="00071AB3"/>
    <w:rsid w:val="000757DC"/>
    <w:rsid w:val="00085914"/>
    <w:rsid w:val="00091433"/>
    <w:rsid w:val="00096FAB"/>
    <w:rsid w:val="000A2C00"/>
    <w:rsid w:val="000A4C54"/>
    <w:rsid w:val="000A57A6"/>
    <w:rsid w:val="000A5BB0"/>
    <w:rsid w:val="000A5E96"/>
    <w:rsid w:val="000A6E4E"/>
    <w:rsid w:val="000A7E77"/>
    <w:rsid w:val="000B318E"/>
    <w:rsid w:val="000B594E"/>
    <w:rsid w:val="000B67AD"/>
    <w:rsid w:val="000C0CBB"/>
    <w:rsid w:val="000C0E99"/>
    <w:rsid w:val="000C144B"/>
    <w:rsid w:val="000C4D86"/>
    <w:rsid w:val="000C5427"/>
    <w:rsid w:val="000C5B6F"/>
    <w:rsid w:val="000D294D"/>
    <w:rsid w:val="000D4E52"/>
    <w:rsid w:val="000D4FC4"/>
    <w:rsid w:val="000D520F"/>
    <w:rsid w:val="000E043D"/>
    <w:rsid w:val="000E05CA"/>
    <w:rsid w:val="000E510E"/>
    <w:rsid w:val="000E7D7B"/>
    <w:rsid w:val="000F0502"/>
    <w:rsid w:val="000F057A"/>
    <w:rsid w:val="000F0EC3"/>
    <w:rsid w:val="000F3839"/>
    <w:rsid w:val="000F4DA5"/>
    <w:rsid w:val="000F5121"/>
    <w:rsid w:val="000F5B90"/>
    <w:rsid w:val="000F62AC"/>
    <w:rsid w:val="000F6869"/>
    <w:rsid w:val="0010083E"/>
    <w:rsid w:val="0010449A"/>
    <w:rsid w:val="001059DA"/>
    <w:rsid w:val="00110CD9"/>
    <w:rsid w:val="0011191A"/>
    <w:rsid w:val="001154B8"/>
    <w:rsid w:val="00116F43"/>
    <w:rsid w:val="00117A62"/>
    <w:rsid w:val="001224CA"/>
    <w:rsid w:val="0012560D"/>
    <w:rsid w:val="00134965"/>
    <w:rsid w:val="00135DA1"/>
    <w:rsid w:val="00140127"/>
    <w:rsid w:val="00147C7D"/>
    <w:rsid w:val="001572DB"/>
    <w:rsid w:val="00160936"/>
    <w:rsid w:val="00162805"/>
    <w:rsid w:val="001663D4"/>
    <w:rsid w:val="00166E24"/>
    <w:rsid w:val="00180388"/>
    <w:rsid w:val="00181F57"/>
    <w:rsid w:val="00183262"/>
    <w:rsid w:val="00185C66"/>
    <w:rsid w:val="00185CD5"/>
    <w:rsid w:val="001865BE"/>
    <w:rsid w:val="00186C3C"/>
    <w:rsid w:val="00192122"/>
    <w:rsid w:val="001967A9"/>
    <w:rsid w:val="00197F44"/>
    <w:rsid w:val="001A0544"/>
    <w:rsid w:val="001A1FCF"/>
    <w:rsid w:val="001A5108"/>
    <w:rsid w:val="001A5490"/>
    <w:rsid w:val="001A693C"/>
    <w:rsid w:val="001B1069"/>
    <w:rsid w:val="001B183E"/>
    <w:rsid w:val="001B6B27"/>
    <w:rsid w:val="001C1512"/>
    <w:rsid w:val="001C1B93"/>
    <w:rsid w:val="001C4F42"/>
    <w:rsid w:val="001D1E42"/>
    <w:rsid w:val="001D3207"/>
    <w:rsid w:val="001D4035"/>
    <w:rsid w:val="001D4760"/>
    <w:rsid w:val="001D5AFF"/>
    <w:rsid w:val="001D6D48"/>
    <w:rsid w:val="001D783B"/>
    <w:rsid w:val="001E0B00"/>
    <w:rsid w:val="001E3527"/>
    <w:rsid w:val="001E68A4"/>
    <w:rsid w:val="001E6FAD"/>
    <w:rsid w:val="001E7F76"/>
    <w:rsid w:val="001F2CF8"/>
    <w:rsid w:val="001F46C7"/>
    <w:rsid w:val="001F4BE6"/>
    <w:rsid w:val="002000E3"/>
    <w:rsid w:val="00202253"/>
    <w:rsid w:val="00203C45"/>
    <w:rsid w:val="002047C6"/>
    <w:rsid w:val="002072F1"/>
    <w:rsid w:val="002109F6"/>
    <w:rsid w:val="00211B03"/>
    <w:rsid w:val="00211FDB"/>
    <w:rsid w:val="002130E5"/>
    <w:rsid w:val="00214BEC"/>
    <w:rsid w:val="00214D5A"/>
    <w:rsid w:val="00221740"/>
    <w:rsid w:val="0022375E"/>
    <w:rsid w:val="00231458"/>
    <w:rsid w:val="00231B4A"/>
    <w:rsid w:val="0023308E"/>
    <w:rsid w:val="002404F0"/>
    <w:rsid w:val="002406C7"/>
    <w:rsid w:val="00241F64"/>
    <w:rsid w:val="00246E89"/>
    <w:rsid w:val="002516AC"/>
    <w:rsid w:val="00255586"/>
    <w:rsid w:val="002555D3"/>
    <w:rsid w:val="00260900"/>
    <w:rsid w:val="00264EA1"/>
    <w:rsid w:val="0026628C"/>
    <w:rsid w:val="00266DD8"/>
    <w:rsid w:val="002757FB"/>
    <w:rsid w:val="00275C43"/>
    <w:rsid w:val="00276AC2"/>
    <w:rsid w:val="00280D4E"/>
    <w:rsid w:val="002833B1"/>
    <w:rsid w:val="0028468B"/>
    <w:rsid w:val="00287507"/>
    <w:rsid w:val="00292AB1"/>
    <w:rsid w:val="00295AB9"/>
    <w:rsid w:val="002969D9"/>
    <w:rsid w:val="00296D94"/>
    <w:rsid w:val="00297822"/>
    <w:rsid w:val="002A0E17"/>
    <w:rsid w:val="002A6DD0"/>
    <w:rsid w:val="002A7098"/>
    <w:rsid w:val="002B2152"/>
    <w:rsid w:val="002B299F"/>
    <w:rsid w:val="002B663E"/>
    <w:rsid w:val="002B7568"/>
    <w:rsid w:val="002C5CF9"/>
    <w:rsid w:val="002C6989"/>
    <w:rsid w:val="002D0442"/>
    <w:rsid w:val="002D1263"/>
    <w:rsid w:val="002D5CBB"/>
    <w:rsid w:val="002E2691"/>
    <w:rsid w:val="002E2788"/>
    <w:rsid w:val="002E5195"/>
    <w:rsid w:val="002E65AA"/>
    <w:rsid w:val="002E6DB7"/>
    <w:rsid w:val="002E718A"/>
    <w:rsid w:val="002E7D9A"/>
    <w:rsid w:val="002F00DE"/>
    <w:rsid w:val="002F6FAF"/>
    <w:rsid w:val="003041BB"/>
    <w:rsid w:val="0031362F"/>
    <w:rsid w:val="0031436D"/>
    <w:rsid w:val="0031566D"/>
    <w:rsid w:val="00315BC2"/>
    <w:rsid w:val="00316F73"/>
    <w:rsid w:val="003224AC"/>
    <w:rsid w:val="0032441E"/>
    <w:rsid w:val="00325713"/>
    <w:rsid w:val="0033136F"/>
    <w:rsid w:val="00332AAE"/>
    <w:rsid w:val="0033438D"/>
    <w:rsid w:val="00335BDF"/>
    <w:rsid w:val="0034127E"/>
    <w:rsid w:val="00342A76"/>
    <w:rsid w:val="00347DCE"/>
    <w:rsid w:val="003548CB"/>
    <w:rsid w:val="00354EC2"/>
    <w:rsid w:val="00355B84"/>
    <w:rsid w:val="00363575"/>
    <w:rsid w:val="0037228B"/>
    <w:rsid w:val="00372592"/>
    <w:rsid w:val="003751AF"/>
    <w:rsid w:val="003756D4"/>
    <w:rsid w:val="00375730"/>
    <w:rsid w:val="00376F54"/>
    <w:rsid w:val="003827E1"/>
    <w:rsid w:val="00382FE5"/>
    <w:rsid w:val="0038398A"/>
    <w:rsid w:val="00384037"/>
    <w:rsid w:val="0038527A"/>
    <w:rsid w:val="00385CCF"/>
    <w:rsid w:val="0039182C"/>
    <w:rsid w:val="00393901"/>
    <w:rsid w:val="00396322"/>
    <w:rsid w:val="003976CE"/>
    <w:rsid w:val="003A06C3"/>
    <w:rsid w:val="003A24AF"/>
    <w:rsid w:val="003A2E74"/>
    <w:rsid w:val="003A4337"/>
    <w:rsid w:val="003B14B6"/>
    <w:rsid w:val="003B3520"/>
    <w:rsid w:val="003B3E98"/>
    <w:rsid w:val="003B65FA"/>
    <w:rsid w:val="003C09BC"/>
    <w:rsid w:val="003C0B46"/>
    <w:rsid w:val="003C360D"/>
    <w:rsid w:val="003C504D"/>
    <w:rsid w:val="003D1318"/>
    <w:rsid w:val="003D5884"/>
    <w:rsid w:val="003D5B0D"/>
    <w:rsid w:val="003D5F51"/>
    <w:rsid w:val="003D7F57"/>
    <w:rsid w:val="003E131E"/>
    <w:rsid w:val="003E2625"/>
    <w:rsid w:val="003E4C9A"/>
    <w:rsid w:val="003E72A3"/>
    <w:rsid w:val="003F0E9F"/>
    <w:rsid w:val="003F5ED7"/>
    <w:rsid w:val="00400BF5"/>
    <w:rsid w:val="00402641"/>
    <w:rsid w:val="00407361"/>
    <w:rsid w:val="00410C25"/>
    <w:rsid w:val="004115E4"/>
    <w:rsid w:val="00411773"/>
    <w:rsid w:val="00417ACC"/>
    <w:rsid w:val="0042143C"/>
    <w:rsid w:val="00423C7D"/>
    <w:rsid w:val="00424660"/>
    <w:rsid w:val="00425CEA"/>
    <w:rsid w:val="00430ED5"/>
    <w:rsid w:val="00431191"/>
    <w:rsid w:val="00432FC8"/>
    <w:rsid w:val="00435638"/>
    <w:rsid w:val="004421F5"/>
    <w:rsid w:val="00442B69"/>
    <w:rsid w:val="0044562F"/>
    <w:rsid w:val="00446A56"/>
    <w:rsid w:val="00450E6F"/>
    <w:rsid w:val="00451D96"/>
    <w:rsid w:val="00452AC7"/>
    <w:rsid w:val="004672CA"/>
    <w:rsid w:val="004737C1"/>
    <w:rsid w:val="00473B74"/>
    <w:rsid w:val="00476C56"/>
    <w:rsid w:val="00476FF4"/>
    <w:rsid w:val="004833A8"/>
    <w:rsid w:val="00486919"/>
    <w:rsid w:val="00487AD1"/>
    <w:rsid w:val="00487EFD"/>
    <w:rsid w:val="004919EA"/>
    <w:rsid w:val="0049491A"/>
    <w:rsid w:val="004962BA"/>
    <w:rsid w:val="004A1DA8"/>
    <w:rsid w:val="004A4F18"/>
    <w:rsid w:val="004A5395"/>
    <w:rsid w:val="004B02D7"/>
    <w:rsid w:val="004B043D"/>
    <w:rsid w:val="004B0F5B"/>
    <w:rsid w:val="004B6DB6"/>
    <w:rsid w:val="004B7094"/>
    <w:rsid w:val="004B75FF"/>
    <w:rsid w:val="004B78F1"/>
    <w:rsid w:val="004C0D8B"/>
    <w:rsid w:val="004C4321"/>
    <w:rsid w:val="004C5A30"/>
    <w:rsid w:val="004C6D64"/>
    <w:rsid w:val="004D0CAE"/>
    <w:rsid w:val="004D3D00"/>
    <w:rsid w:val="004D4747"/>
    <w:rsid w:val="004D7FF6"/>
    <w:rsid w:val="004E161A"/>
    <w:rsid w:val="004E29F6"/>
    <w:rsid w:val="004F19B6"/>
    <w:rsid w:val="004F5D93"/>
    <w:rsid w:val="005008C8"/>
    <w:rsid w:val="00501244"/>
    <w:rsid w:val="00502D34"/>
    <w:rsid w:val="00502F55"/>
    <w:rsid w:val="00505D49"/>
    <w:rsid w:val="00507A3A"/>
    <w:rsid w:val="005119C2"/>
    <w:rsid w:val="00511E7B"/>
    <w:rsid w:val="00511E8C"/>
    <w:rsid w:val="0051204F"/>
    <w:rsid w:val="00512CAA"/>
    <w:rsid w:val="0051723E"/>
    <w:rsid w:val="00517DFF"/>
    <w:rsid w:val="00521BB8"/>
    <w:rsid w:val="00523028"/>
    <w:rsid w:val="00524FB9"/>
    <w:rsid w:val="005266EF"/>
    <w:rsid w:val="0052694B"/>
    <w:rsid w:val="005303EE"/>
    <w:rsid w:val="0053044B"/>
    <w:rsid w:val="00530CA7"/>
    <w:rsid w:val="00533D85"/>
    <w:rsid w:val="0053581F"/>
    <w:rsid w:val="005365CD"/>
    <w:rsid w:val="0053660D"/>
    <w:rsid w:val="005369D9"/>
    <w:rsid w:val="005414AF"/>
    <w:rsid w:val="00543338"/>
    <w:rsid w:val="00543D3D"/>
    <w:rsid w:val="005476D7"/>
    <w:rsid w:val="00554880"/>
    <w:rsid w:val="00556034"/>
    <w:rsid w:val="00557006"/>
    <w:rsid w:val="00560EC6"/>
    <w:rsid w:val="00560F33"/>
    <w:rsid w:val="005644C5"/>
    <w:rsid w:val="0056638B"/>
    <w:rsid w:val="00567168"/>
    <w:rsid w:val="00571713"/>
    <w:rsid w:val="00572D14"/>
    <w:rsid w:val="00574CDF"/>
    <w:rsid w:val="005752EF"/>
    <w:rsid w:val="00581D50"/>
    <w:rsid w:val="0058293D"/>
    <w:rsid w:val="00582E3D"/>
    <w:rsid w:val="00583D07"/>
    <w:rsid w:val="00586112"/>
    <w:rsid w:val="005904FA"/>
    <w:rsid w:val="0059411D"/>
    <w:rsid w:val="0059657E"/>
    <w:rsid w:val="00597204"/>
    <w:rsid w:val="005A02A1"/>
    <w:rsid w:val="005A06C1"/>
    <w:rsid w:val="005A236A"/>
    <w:rsid w:val="005A5295"/>
    <w:rsid w:val="005B1491"/>
    <w:rsid w:val="005B14BD"/>
    <w:rsid w:val="005B7C36"/>
    <w:rsid w:val="005C1B75"/>
    <w:rsid w:val="005C226C"/>
    <w:rsid w:val="005C3FD6"/>
    <w:rsid w:val="005C7B7A"/>
    <w:rsid w:val="005D1B9C"/>
    <w:rsid w:val="005D5C20"/>
    <w:rsid w:val="005D60A0"/>
    <w:rsid w:val="005D655E"/>
    <w:rsid w:val="005D7D32"/>
    <w:rsid w:val="005E0606"/>
    <w:rsid w:val="005E7508"/>
    <w:rsid w:val="005F00F7"/>
    <w:rsid w:val="005F1232"/>
    <w:rsid w:val="005F1CE9"/>
    <w:rsid w:val="005F3EB0"/>
    <w:rsid w:val="006041ED"/>
    <w:rsid w:val="00605475"/>
    <w:rsid w:val="00605C33"/>
    <w:rsid w:val="006066FF"/>
    <w:rsid w:val="0060787E"/>
    <w:rsid w:val="006111B5"/>
    <w:rsid w:val="006115E4"/>
    <w:rsid w:val="00612375"/>
    <w:rsid w:val="00613781"/>
    <w:rsid w:val="006141D1"/>
    <w:rsid w:val="0061495D"/>
    <w:rsid w:val="006152E6"/>
    <w:rsid w:val="0061539F"/>
    <w:rsid w:val="006173B7"/>
    <w:rsid w:val="00617752"/>
    <w:rsid w:val="00617A43"/>
    <w:rsid w:val="00620A11"/>
    <w:rsid w:val="0062199B"/>
    <w:rsid w:val="006226DF"/>
    <w:rsid w:val="00624331"/>
    <w:rsid w:val="00624473"/>
    <w:rsid w:val="006244E7"/>
    <w:rsid w:val="00625DFF"/>
    <w:rsid w:val="00627F12"/>
    <w:rsid w:val="00633F4C"/>
    <w:rsid w:val="0063612B"/>
    <w:rsid w:val="00636C7A"/>
    <w:rsid w:val="00637318"/>
    <w:rsid w:val="00642905"/>
    <w:rsid w:val="0064552D"/>
    <w:rsid w:val="00647A35"/>
    <w:rsid w:val="0066036A"/>
    <w:rsid w:val="006605E2"/>
    <w:rsid w:val="00660C50"/>
    <w:rsid w:val="0066360F"/>
    <w:rsid w:val="00665045"/>
    <w:rsid w:val="00666BC8"/>
    <w:rsid w:val="006707D6"/>
    <w:rsid w:val="00670B7E"/>
    <w:rsid w:val="0067324C"/>
    <w:rsid w:val="00673CCF"/>
    <w:rsid w:val="00676437"/>
    <w:rsid w:val="0067737E"/>
    <w:rsid w:val="0068198D"/>
    <w:rsid w:val="006819BB"/>
    <w:rsid w:val="00681FAA"/>
    <w:rsid w:val="00685B83"/>
    <w:rsid w:val="006870AB"/>
    <w:rsid w:val="006875A7"/>
    <w:rsid w:val="0069193E"/>
    <w:rsid w:val="00691F41"/>
    <w:rsid w:val="00692162"/>
    <w:rsid w:val="0069250D"/>
    <w:rsid w:val="006949C2"/>
    <w:rsid w:val="006959A2"/>
    <w:rsid w:val="00696BCF"/>
    <w:rsid w:val="006A0B86"/>
    <w:rsid w:val="006A1CF4"/>
    <w:rsid w:val="006A35C3"/>
    <w:rsid w:val="006A3A59"/>
    <w:rsid w:val="006A5A32"/>
    <w:rsid w:val="006A6BEE"/>
    <w:rsid w:val="006A6DDF"/>
    <w:rsid w:val="006B1DA2"/>
    <w:rsid w:val="006B542A"/>
    <w:rsid w:val="006B681D"/>
    <w:rsid w:val="006C66CD"/>
    <w:rsid w:val="006E0861"/>
    <w:rsid w:val="006E1AAD"/>
    <w:rsid w:val="006E461D"/>
    <w:rsid w:val="006E54D6"/>
    <w:rsid w:val="006E5D56"/>
    <w:rsid w:val="006E621D"/>
    <w:rsid w:val="006F0012"/>
    <w:rsid w:val="006F1236"/>
    <w:rsid w:val="006F4072"/>
    <w:rsid w:val="006F40ED"/>
    <w:rsid w:val="006F52D1"/>
    <w:rsid w:val="00703865"/>
    <w:rsid w:val="007038CF"/>
    <w:rsid w:val="00706207"/>
    <w:rsid w:val="00706376"/>
    <w:rsid w:val="00706A7E"/>
    <w:rsid w:val="007121FD"/>
    <w:rsid w:val="007138D0"/>
    <w:rsid w:val="007146AE"/>
    <w:rsid w:val="00716C7B"/>
    <w:rsid w:val="007214ED"/>
    <w:rsid w:val="0072232E"/>
    <w:rsid w:val="00723A12"/>
    <w:rsid w:val="00730056"/>
    <w:rsid w:val="007319C6"/>
    <w:rsid w:val="00733A32"/>
    <w:rsid w:val="00733F71"/>
    <w:rsid w:val="00734DDF"/>
    <w:rsid w:val="00734E64"/>
    <w:rsid w:val="00735293"/>
    <w:rsid w:val="0073609F"/>
    <w:rsid w:val="007407FB"/>
    <w:rsid w:val="00743699"/>
    <w:rsid w:val="00743896"/>
    <w:rsid w:val="0074798F"/>
    <w:rsid w:val="00752FE3"/>
    <w:rsid w:val="007561A0"/>
    <w:rsid w:val="00757878"/>
    <w:rsid w:val="00757964"/>
    <w:rsid w:val="00757FE2"/>
    <w:rsid w:val="00760CC3"/>
    <w:rsid w:val="00762FDB"/>
    <w:rsid w:val="00765E08"/>
    <w:rsid w:val="00767B44"/>
    <w:rsid w:val="0077021C"/>
    <w:rsid w:val="00772CF2"/>
    <w:rsid w:val="00772DC4"/>
    <w:rsid w:val="00775E07"/>
    <w:rsid w:val="0078020D"/>
    <w:rsid w:val="007812D1"/>
    <w:rsid w:val="00781B76"/>
    <w:rsid w:val="007833AA"/>
    <w:rsid w:val="00784CFB"/>
    <w:rsid w:val="00786680"/>
    <w:rsid w:val="007914FF"/>
    <w:rsid w:val="007928E5"/>
    <w:rsid w:val="00792A5C"/>
    <w:rsid w:val="00792C6F"/>
    <w:rsid w:val="00793388"/>
    <w:rsid w:val="0079341B"/>
    <w:rsid w:val="00793FD2"/>
    <w:rsid w:val="007961E8"/>
    <w:rsid w:val="007A0878"/>
    <w:rsid w:val="007A16AF"/>
    <w:rsid w:val="007A79A3"/>
    <w:rsid w:val="007B2204"/>
    <w:rsid w:val="007B29D5"/>
    <w:rsid w:val="007B73C2"/>
    <w:rsid w:val="007B76A8"/>
    <w:rsid w:val="007C4B26"/>
    <w:rsid w:val="007D04AF"/>
    <w:rsid w:val="007D433C"/>
    <w:rsid w:val="007E095C"/>
    <w:rsid w:val="007E1552"/>
    <w:rsid w:val="007E2852"/>
    <w:rsid w:val="007F06C1"/>
    <w:rsid w:val="007F6781"/>
    <w:rsid w:val="007F6A6D"/>
    <w:rsid w:val="007F7DD0"/>
    <w:rsid w:val="00800CEC"/>
    <w:rsid w:val="008041C2"/>
    <w:rsid w:val="00811F25"/>
    <w:rsid w:val="00814869"/>
    <w:rsid w:val="00814E1F"/>
    <w:rsid w:val="00820EB8"/>
    <w:rsid w:val="00826CCA"/>
    <w:rsid w:val="00826F5F"/>
    <w:rsid w:val="008300F0"/>
    <w:rsid w:val="008303EB"/>
    <w:rsid w:val="00840181"/>
    <w:rsid w:val="00841D65"/>
    <w:rsid w:val="00845511"/>
    <w:rsid w:val="00850C90"/>
    <w:rsid w:val="00851BAC"/>
    <w:rsid w:val="00851C62"/>
    <w:rsid w:val="008559A5"/>
    <w:rsid w:val="00857549"/>
    <w:rsid w:val="008605DF"/>
    <w:rsid w:val="00860FD1"/>
    <w:rsid w:val="008619E5"/>
    <w:rsid w:val="00862582"/>
    <w:rsid w:val="0086512E"/>
    <w:rsid w:val="00865343"/>
    <w:rsid w:val="00865FAA"/>
    <w:rsid w:val="00867D9F"/>
    <w:rsid w:val="008702EC"/>
    <w:rsid w:val="00872D82"/>
    <w:rsid w:val="008744CE"/>
    <w:rsid w:val="008755D8"/>
    <w:rsid w:val="0087562A"/>
    <w:rsid w:val="0087759D"/>
    <w:rsid w:val="0088013D"/>
    <w:rsid w:val="00880F73"/>
    <w:rsid w:val="008870DB"/>
    <w:rsid w:val="00891877"/>
    <w:rsid w:val="00891BFA"/>
    <w:rsid w:val="00891D26"/>
    <w:rsid w:val="008943D1"/>
    <w:rsid w:val="00896FD5"/>
    <w:rsid w:val="008A2505"/>
    <w:rsid w:val="008A31D2"/>
    <w:rsid w:val="008B01E0"/>
    <w:rsid w:val="008B1D28"/>
    <w:rsid w:val="008B3784"/>
    <w:rsid w:val="008B3F01"/>
    <w:rsid w:val="008B5629"/>
    <w:rsid w:val="008B5D1C"/>
    <w:rsid w:val="008C0B8A"/>
    <w:rsid w:val="008C172D"/>
    <w:rsid w:val="008C3747"/>
    <w:rsid w:val="008C45D5"/>
    <w:rsid w:val="008C5A66"/>
    <w:rsid w:val="008D1BA6"/>
    <w:rsid w:val="008D36EC"/>
    <w:rsid w:val="008D58F9"/>
    <w:rsid w:val="008E0EF7"/>
    <w:rsid w:val="008E7E72"/>
    <w:rsid w:val="008F0134"/>
    <w:rsid w:val="008F30C1"/>
    <w:rsid w:val="008F68BA"/>
    <w:rsid w:val="008F6D2B"/>
    <w:rsid w:val="008F73DD"/>
    <w:rsid w:val="00901BE9"/>
    <w:rsid w:val="00905528"/>
    <w:rsid w:val="00905578"/>
    <w:rsid w:val="00912E88"/>
    <w:rsid w:val="009130A5"/>
    <w:rsid w:val="009166F1"/>
    <w:rsid w:val="009201D9"/>
    <w:rsid w:val="00924BF6"/>
    <w:rsid w:val="00924EC5"/>
    <w:rsid w:val="00932084"/>
    <w:rsid w:val="00932AFA"/>
    <w:rsid w:val="009342AD"/>
    <w:rsid w:val="00936929"/>
    <w:rsid w:val="00937385"/>
    <w:rsid w:val="0094060C"/>
    <w:rsid w:val="00942107"/>
    <w:rsid w:val="00947DC1"/>
    <w:rsid w:val="0095128A"/>
    <w:rsid w:val="00953CEA"/>
    <w:rsid w:val="00954560"/>
    <w:rsid w:val="009546A7"/>
    <w:rsid w:val="009555C0"/>
    <w:rsid w:val="00962D8A"/>
    <w:rsid w:val="00963A37"/>
    <w:rsid w:val="00964C60"/>
    <w:rsid w:val="00967F9B"/>
    <w:rsid w:val="009722E9"/>
    <w:rsid w:val="00975B9A"/>
    <w:rsid w:val="0097604B"/>
    <w:rsid w:val="00984977"/>
    <w:rsid w:val="00984E4A"/>
    <w:rsid w:val="00985D70"/>
    <w:rsid w:val="00987560"/>
    <w:rsid w:val="0099152C"/>
    <w:rsid w:val="009A0543"/>
    <w:rsid w:val="009A0EB4"/>
    <w:rsid w:val="009A1258"/>
    <w:rsid w:val="009A216F"/>
    <w:rsid w:val="009A3567"/>
    <w:rsid w:val="009A432E"/>
    <w:rsid w:val="009A6D64"/>
    <w:rsid w:val="009B03E6"/>
    <w:rsid w:val="009B48D2"/>
    <w:rsid w:val="009B63D6"/>
    <w:rsid w:val="009C0D00"/>
    <w:rsid w:val="009C55D1"/>
    <w:rsid w:val="009C63DA"/>
    <w:rsid w:val="009C7EC1"/>
    <w:rsid w:val="009D1338"/>
    <w:rsid w:val="009D162D"/>
    <w:rsid w:val="009E0136"/>
    <w:rsid w:val="009E0E9B"/>
    <w:rsid w:val="009E16D7"/>
    <w:rsid w:val="009E27DF"/>
    <w:rsid w:val="009E2A02"/>
    <w:rsid w:val="009E4626"/>
    <w:rsid w:val="009E4661"/>
    <w:rsid w:val="009E6161"/>
    <w:rsid w:val="009E6590"/>
    <w:rsid w:val="009E6A77"/>
    <w:rsid w:val="009E6B31"/>
    <w:rsid w:val="009E7098"/>
    <w:rsid w:val="009F0DE6"/>
    <w:rsid w:val="009F1898"/>
    <w:rsid w:val="009F6573"/>
    <w:rsid w:val="00A01803"/>
    <w:rsid w:val="00A0590F"/>
    <w:rsid w:val="00A06DD5"/>
    <w:rsid w:val="00A07E12"/>
    <w:rsid w:val="00A102A1"/>
    <w:rsid w:val="00A119DB"/>
    <w:rsid w:val="00A15836"/>
    <w:rsid w:val="00A15E34"/>
    <w:rsid w:val="00A16145"/>
    <w:rsid w:val="00A206E5"/>
    <w:rsid w:val="00A216C6"/>
    <w:rsid w:val="00A23889"/>
    <w:rsid w:val="00A23E46"/>
    <w:rsid w:val="00A277A5"/>
    <w:rsid w:val="00A3256F"/>
    <w:rsid w:val="00A35E97"/>
    <w:rsid w:val="00A41B54"/>
    <w:rsid w:val="00A42D5A"/>
    <w:rsid w:val="00A46DF9"/>
    <w:rsid w:val="00A53583"/>
    <w:rsid w:val="00A602A5"/>
    <w:rsid w:val="00A62C3A"/>
    <w:rsid w:val="00A66297"/>
    <w:rsid w:val="00A66CFD"/>
    <w:rsid w:val="00A673A1"/>
    <w:rsid w:val="00A67D69"/>
    <w:rsid w:val="00A7305B"/>
    <w:rsid w:val="00A757C1"/>
    <w:rsid w:val="00A76604"/>
    <w:rsid w:val="00A76B34"/>
    <w:rsid w:val="00A80C3A"/>
    <w:rsid w:val="00A93638"/>
    <w:rsid w:val="00A9407A"/>
    <w:rsid w:val="00A94C10"/>
    <w:rsid w:val="00A95D31"/>
    <w:rsid w:val="00AA035A"/>
    <w:rsid w:val="00AA33D1"/>
    <w:rsid w:val="00AA3E65"/>
    <w:rsid w:val="00AA4F00"/>
    <w:rsid w:val="00AA5F8D"/>
    <w:rsid w:val="00AA7CB9"/>
    <w:rsid w:val="00AB2CF3"/>
    <w:rsid w:val="00AB5158"/>
    <w:rsid w:val="00AB5453"/>
    <w:rsid w:val="00AB5E05"/>
    <w:rsid w:val="00AB6D8C"/>
    <w:rsid w:val="00AC0431"/>
    <w:rsid w:val="00AD0DE4"/>
    <w:rsid w:val="00AD4413"/>
    <w:rsid w:val="00AD54E4"/>
    <w:rsid w:val="00AD6114"/>
    <w:rsid w:val="00AD78C8"/>
    <w:rsid w:val="00AE0A0E"/>
    <w:rsid w:val="00AE707D"/>
    <w:rsid w:val="00AF2431"/>
    <w:rsid w:val="00AF3309"/>
    <w:rsid w:val="00AF58BD"/>
    <w:rsid w:val="00B0017D"/>
    <w:rsid w:val="00B029D9"/>
    <w:rsid w:val="00B036E5"/>
    <w:rsid w:val="00B05A08"/>
    <w:rsid w:val="00B06E13"/>
    <w:rsid w:val="00B0706E"/>
    <w:rsid w:val="00B10E24"/>
    <w:rsid w:val="00B11F9E"/>
    <w:rsid w:val="00B12DA9"/>
    <w:rsid w:val="00B134CC"/>
    <w:rsid w:val="00B1396B"/>
    <w:rsid w:val="00B146DF"/>
    <w:rsid w:val="00B15DD6"/>
    <w:rsid w:val="00B166FA"/>
    <w:rsid w:val="00B1676D"/>
    <w:rsid w:val="00B16860"/>
    <w:rsid w:val="00B214E8"/>
    <w:rsid w:val="00B21DF1"/>
    <w:rsid w:val="00B2253D"/>
    <w:rsid w:val="00B27130"/>
    <w:rsid w:val="00B3163A"/>
    <w:rsid w:val="00B31FAC"/>
    <w:rsid w:val="00B31FFE"/>
    <w:rsid w:val="00B32405"/>
    <w:rsid w:val="00B46435"/>
    <w:rsid w:val="00B54DE1"/>
    <w:rsid w:val="00B5582C"/>
    <w:rsid w:val="00B577EB"/>
    <w:rsid w:val="00B61C37"/>
    <w:rsid w:val="00B62E25"/>
    <w:rsid w:val="00B66EEC"/>
    <w:rsid w:val="00B7266C"/>
    <w:rsid w:val="00B72947"/>
    <w:rsid w:val="00B7305C"/>
    <w:rsid w:val="00B75AB2"/>
    <w:rsid w:val="00B86A7D"/>
    <w:rsid w:val="00B86AA9"/>
    <w:rsid w:val="00B90B44"/>
    <w:rsid w:val="00B90D96"/>
    <w:rsid w:val="00B91F01"/>
    <w:rsid w:val="00B93A3B"/>
    <w:rsid w:val="00B94B04"/>
    <w:rsid w:val="00B953C4"/>
    <w:rsid w:val="00B97C4A"/>
    <w:rsid w:val="00B97E12"/>
    <w:rsid w:val="00BA107B"/>
    <w:rsid w:val="00BA48D5"/>
    <w:rsid w:val="00BA51D2"/>
    <w:rsid w:val="00BA5F78"/>
    <w:rsid w:val="00BB07F0"/>
    <w:rsid w:val="00BB130D"/>
    <w:rsid w:val="00BB17C0"/>
    <w:rsid w:val="00BB2E40"/>
    <w:rsid w:val="00BB55E4"/>
    <w:rsid w:val="00BB75DA"/>
    <w:rsid w:val="00BB7FC3"/>
    <w:rsid w:val="00BC03FB"/>
    <w:rsid w:val="00BC1A73"/>
    <w:rsid w:val="00BD0E5E"/>
    <w:rsid w:val="00BD16DC"/>
    <w:rsid w:val="00BD19A8"/>
    <w:rsid w:val="00BD1B8E"/>
    <w:rsid w:val="00BD7601"/>
    <w:rsid w:val="00BE0D94"/>
    <w:rsid w:val="00BF17E4"/>
    <w:rsid w:val="00BF2A1B"/>
    <w:rsid w:val="00BF31AA"/>
    <w:rsid w:val="00BF3844"/>
    <w:rsid w:val="00BF6182"/>
    <w:rsid w:val="00BF70EA"/>
    <w:rsid w:val="00C0024A"/>
    <w:rsid w:val="00C00D09"/>
    <w:rsid w:val="00C02BC9"/>
    <w:rsid w:val="00C04466"/>
    <w:rsid w:val="00C0478E"/>
    <w:rsid w:val="00C058D1"/>
    <w:rsid w:val="00C063E5"/>
    <w:rsid w:val="00C101B7"/>
    <w:rsid w:val="00C12A43"/>
    <w:rsid w:val="00C12A68"/>
    <w:rsid w:val="00C13806"/>
    <w:rsid w:val="00C14E4A"/>
    <w:rsid w:val="00C1538B"/>
    <w:rsid w:val="00C1541A"/>
    <w:rsid w:val="00C16204"/>
    <w:rsid w:val="00C17854"/>
    <w:rsid w:val="00C17E97"/>
    <w:rsid w:val="00C20221"/>
    <w:rsid w:val="00C207E6"/>
    <w:rsid w:val="00C232C2"/>
    <w:rsid w:val="00C30B10"/>
    <w:rsid w:val="00C3285A"/>
    <w:rsid w:val="00C331BD"/>
    <w:rsid w:val="00C34A6E"/>
    <w:rsid w:val="00C36070"/>
    <w:rsid w:val="00C36CAD"/>
    <w:rsid w:val="00C43036"/>
    <w:rsid w:val="00C43C30"/>
    <w:rsid w:val="00C500AB"/>
    <w:rsid w:val="00C524A6"/>
    <w:rsid w:val="00C5536F"/>
    <w:rsid w:val="00C555E0"/>
    <w:rsid w:val="00C67002"/>
    <w:rsid w:val="00C71505"/>
    <w:rsid w:val="00C73CB8"/>
    <w:rsid w:val="00C740AC"/>
    <w:rsid w:val="00C83CAD"/>
    <w:rsid w:val="00C84DAD"/>
    <w:rsid w:val="00C87BF2"/>
    <w:rsid w:val="00C905A4"/>
    <w:rsid w:val="00C91D9A"/>
    <w:rsid w:val="00CA488D"/>
    <w:rsid w:val="00CA57F6"/>
    <w:rsid w:val="00CA770E"/>
    <w:rsid w:val="00CB0071"/>
    <w:rsid w:val="00CB1FF9"/>
    <w:rsid w:val="00CB2340"/>
    <w:rsid w:val="00CB4B19"/>
    <w:rsid w:val="00CC3ABA"/>
    <w:rsid w:val="00CC4436"/>
    <w:rsid w:val="00CC4A60"/>
    <w:rsid w:val="00CC7DBE"/>
    <w:rsid w:val="00CC7FB7"/>
    <w:rsid w:val="00CD180A"/>
    <w:rsid w:val="00CD1B4E"/>
    <w:rsid w:val="00CD3FC5"/>
    <w:rsid w:val="00CD4973"/>
    <w:rsid w:val="00CD4CB6"/>
    <w:rsid w:val="00CD626B"/>
    <w:rsid w:val="00CE006A"/>
    <w:rsid w:val="00CE071B"/>
    <w:rsid w:val="00CE28C3"/>
    <w:rsid w:val="00CE2F77"/>
    <w:rsid w:val="00CE4794"/>
    <w:rsid w:val="00CE6EEA"/>
    <w:rsid w:val="00CF0DE3"/>
    <w:rsid w:val="00CF1430"/>
    <w:rsid w:val="00D02F56"/>
    <w:rsid w:val="00D0617E"/>
    <w:rsid w:val="00D06AE9"/>
    <w:rsid w:val="00D07786"/>
    <w:rsid w:val="00D07F37"/>
    <w:rsid w:val="00D11A3F"/>
    <w:rsid w:val="00D140D7"/>
    <w:rsid w:val="00D16433"/>
    <w:rsid w:val="00D177B8"/>
    <w:rsid w:val="00D216FF"/>
    <w:rsid w:val="00D21B10"/>
    <w:rsid w:val="00D22459"/>
    <w:rsid w:val="00D23C32"/>
    <w:rsid w:val="00D23F30"/>
    <w:rsid w:val="00D23F91"/>
    <w:rsid w:val="00D273AE"/>
    <w:rsid w:val="00D36319"/>
    <w:rsid w:val="00D45742"/>
    <w:rsid w:val="00D46B91"/>
    <w:rsid w:val="00D4738B"/>
    <w:rsid w:val="00D479DC"/>
    <w:rsid w:val="00D47BAC"/>
    <w:rsid w:val="00D500FE"/>
    <w:rsid w:val="00D524C4"/>
    <w:rsid w:val="00D53B05"/>
    <w:rsid w:val="00D57982"/>
    <w:rsid w:val="00D61676"/>
    <w:rsid w:val="00D6188E"/>
    <w:rsid w:val="00D619C3"/>
    <w:rsid w:val="00D62F06"/>
    <w:rsid w:val="00D63C0C"/>
    <w:rsid w:val="00D64120"/>
    <w:rsid w:val="00D6457C"/>
    <w:rsid w:val="00D6662C"/>
    <w:rsid w:val="00D672E3"/>
    <w:rsid w:val="00D7040B"/>
    <w:rsid w:val="00D71EB3"/>
    <w:rsid w:val="00D72A3E"/>
    <w:rsid w:val="00D74368"/>
    <w:rsid w:val="00D772F7"/>
    <w:rsid w:val="00D81086"/>
    <w:rsid w:val="00D83BC3"/>
    <w:rsid w:val="00D83C48"/>
    <w:rsid w:val="00D8632A"/>
    <w:rsid w:val="00D87E86"/>
    <w:rsid w:val="00D915FB"/>
    <w:rsid w:val="00D93895"/>
    <w:rsid w:val="00D95052"/>
    <w:rsid w:val="00D95242"/>
    <w:rsid w:val="00DA55DD"/>
    <w:rsid w:val="00DA5620"/>
    <w:rsid w:val="00DB174B"/>
    <w:rsid w:val="00DB3049"/>
    <w:rsid w:val="00DB355A"/>
    <w:rsid w:val="00DC1902"/>
    <w:rsid w:val="00DC2942"/>
    <w:rsid w:val="00DC5F1F"/>
    <w:rsid w:val="00DC7844"/>
    <w:rsid w:val="00DC78F5"/>
    <w:rsid w:val="00DE1376"/>
    <w:rsid w:val="00DE190F"/>
    <w:rsid w:val="00DE3AA9"/>
    <w:rsid w:val="00DE3C9E"/>
    <w:rsid w:val="00DE43CB"/>
    <w:rsid w:val="00DE47EC"/>
    <w:rsid w:val="00DE4952"/>
    <w:rsid w:val="00DE556B"/>
    <w:rsid w:val="00DE6251"/>
    <w:rsid w:val="00DE7575"/>
    <w:rsid w:val="00DE7D5E"/>
    <w:rsid w:val="00DF1394"/>
    <w:rsid w:val="00DF15C7"/>
    <w:rsid w:val="00DF2F6C"/>
    <w:rsid w:val="00DF75D4"/>
    <w:rsid w:val="00E02C19"/>
    <w:rsid w:val="00E0799F"/>
    <w:rsid w:val="00E2140F"/>
    <w:rsid w:val="00E22857"/>
    <w:rsid w:val="00E22D92"/>
    <w:rsid w:val="00E2378E"/>
    <w:rsid w:val="00E24EFC"/>
    <w:rsid w:val="00E316AD"/>
    <w:rsid w:val="00E322A8"/>
    <w:rsid w:val="00E3262F"/>
    <w:rsid w:val="00E37202"/>
    <w:rsid w:val="00E37663"/>
    <w:rsid w:val="00E37F94"/>
    <w:rsid w:val="00E40535"/>
    <w:rsid w:val="00E40DAA"/>
    <w:rsid w:val="00E42803"/>
    <w:rsid w:val="00E4533C"/>
    <w:rsid w:val="00E468A4"/>
    <w:rsid w:val="00E47A62"/>
    <w:rsid w:val="00E47F66"/>
    <w:rsid w:val="00E51F0D"/>
    <w:rsid w:val="00E54428"/>
    <w:rsid w:val="00E54B53"/>
    <w:rsid w:val="00E62702"/>
    <w:rsid w:val="00E64FAE"/>
    <w:rsid w:val="00E65803"/>
    <w:rsid w:val="00E65E09"/>
    <w:rsid w:val="00E730C0"/>
    <w:rsid w:val="00E741B0"/>
    <w:rsid w:val="00E771D6"/>
    <w:rsid w:val="00E80EA7"/>
    <w:rsid w:val="00E854E4"/>
    <w:rsid w:val="00E863A0"/>
    <w:rsid w:val="00E863BB"/>
    <w:rsid w:val="00E91DD7"/>
    <w:rsid w:val="00E93521"/>
    <w:rsid w:val="00E93961"/>
    <w:rsid w:val="00E95861"/>
    <w:rsid w:val="00E95A8C"/>
    <w:rsid w:val="00E976CE"/>
    <w:rsid w:val="00EA32BC"/>
    <w:rsid w:val="00EA364B"/>
    <w:rsid w:val="00EA376C"/>
    <w:rsid w:val="00EA4826"/>
    <w:rsid w:val="00EA574A"/>
    <w:rsid w:val="00EA5C51"/>
    <w:rsid w:val="00EA7017"/>
    <w:rsid w:val="00EB0558"/>
    <w:rsid w:val="00EB115B"/>
    <w:rsid w:val="00EB225E"/>
    <w:rsid w:val="00EB6E8C"/>
    <w:rsid w:val="00EC0A57"/>
    <w:rsid w:val="00EC2566"/>
    <w:rsid w:val="00EC3EE5"/>
    <w:rsid w:val="00EC5380"/>
    <w:rsid w:val="00EC5CDA"/>
    <w:rsid w:val="00EC5DBB"/>
    <w:rsid w:val="00EC63DC"/>
    <w:rsid w:val="00EC7873"/>
    <w:rsid w:val="00ED0A8F"/>
    <w:rsid w:val="00ED2E28"/>
    <w:rsid w:val="00ED462F"/>
    <w:rsid w:val="00ED5AC4"/>
    <w:rsid w:val="00ED69B9"/>
    <w:rsid w:val="00EE1F2C"/>
    <w:rsid w:val="00EE2548"/>
    <w:rsid w:val="00EE2D5A"/>
    <w:rsid w:val="00EE4EC4"/>
    <w:rsid w:val="00EE5735"/>
    <w:rsid w:val="00EE781A"/>
    <w:rsid w:val="00EF1BF5"/>
    <w:rsid w:val="00EF27E2"/>
    <w:rsid w:val="00EF4203"/>
    <w:rsid w:val="00EF59FD"/>
    <w:rsid w:val="00EF63C0"/>
    <w:rsid w:val="00EF72DC"/>
    <w:rsid w:val="00F014EF"/>
    <w:rsid w:val="00F041CE"/>
    <w:rsid w:val="00F041F2"/>
    <w:rsid w:val="00F04688"/>
    <w:rsid w:val="00F05E50"/>
    <w:rsid w:val="00F07A5C"/>
    <w:rsid w:val="00F10565"/>
    <w:rsid w:val="00F10A57"/>
    <w:rsid w:val="00F12981"/>
    <w:rsid w:val="00F24AA6"/>
    <w:rsid w:val="00F3047B"/>
    <w:rsid w:val="00F32A03"/>
    <w:rsid w:val="00F32B46"/>
    <w:rsid w:val="00F33731"/>
    <w:rsid w:val="00F35704"/>
    <w:rsid w:val="00F35921"/>
    <w:rsid w:val="00F405D4"/>
    <w:rsid w:val="00F413C2"/>
    <w:rsid w:val="00F4425D"/>
    <w:rsid w:val="00F47A82"/>
    <w:rsid w:val="00F50560"/>
    <w:rsid w:val="00F570AD"/>
    <w:rsid w:val="00F61319"/>
    <w:rsid w:val="00F67F1D"/>
    <w:rsid w:val="00F70CFC"/>
    <w:rsid w:val="00F71C1E"/>
    <w:rsid w:val="00F7282C"/>
    <w:rsid w:val="00F7454C"/>
    <w:rsid w:val="00F76DDE"/>
    <w:rsid w:val="00F778A3"/>
    <w:rsid w:val="00F80539"/>
    <w:rsid w:val="00F82925"/>
    <w:rsid w:val="00F90E19"/>
    <w:rsid w:val="00F927B1"/>
    <w:rsid w:val="00F97CBF"/>
    <w:rsid w:val="00FA516A"/>
    <w:rsid w:val="00FB1295"/>
    <w:rsid w:val="00FB585E"/>
    <w:rsid w:val="00FB72EB"/>
    <w:rsid w:val="00FC2B9A"/>
    <w:rsid w:val="00FC2F0F"/>
    <w:rsid w:val="00FC4246"/>
    <w:rsid w:val="00FC6342"/>
    <w:rsid w:val="00FC7014"/>
    <w:rsid w:val="00FD12CC"/>
    <w:rsid w:val="00FD2F6B"/>
    <w:rsid w:val="00FD44A3"/>
    <w:rsid w:val="00FD4517"/>
    <w:rsid w:val="00FD4E73"/>
    <w:rsid w:val="00FD6D13"/>
    <w:rsid w:val="00FE053D"/>
    <w:rsid w:val="00FE3AB5"/>
    <w:rsid w:val="00FE4C58"/>
    <w:rsid w:val="00FE5803"/>
    <w:rsid w:val="00FE767E"/>
    <w:rsid w:val="00FF2F68"/>
    <w:rsid w:val="00FF43C4"/>
    <w:rsid w:val="00FF4AE8"/>
    <w:rsid w:val="00FF6A2B"/>
    <w:rsid w:val="00FF70BD"/>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3034AD62-A980-459B-8768-852041E0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31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31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B3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F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41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541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110"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www.uhchearing.com" TargetMode="External"/><Relationship Id="rId113"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mywellbeingsolution.com" TargetMode="External"/><Relationship Id="rId114"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4D09E2AF-27D1-4902-AFE4-CB8E3D10C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TotalTime>
  <Pages>43</Pages>
  <Words>19294</Words>
  <Characters>109980</Characters>
  <Application>Microsoft Office Word</Application>
  <DocSecurity>0</DocSecurity>
  <Lines>916</Lines>
  <Paragraphs>258</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Veena, Parvathapuram S</cp:lastModifiedBy>
  <cp:revision>7</cp:revision>
  <dcterms:created xsi:type="dcterms:W3CDTF">2020-01-24T17:54:00Z</dcterms:created>
  <dcterms:modified xsi:type="dcterms:W3CDTF">2020-09-25T19:14:00Z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