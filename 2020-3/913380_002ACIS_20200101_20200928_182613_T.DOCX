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2F2CD" w14:textId="77777777" w:rsidR="0063686D" w:rsidRDefault="0063686D" w:rsidP="0063686D"/>
    <w:p w14:paraId="6142F301" w14:textId="77777777" w:rsidR="0063686D" w:rsidRPr="00422852" w:rsidRDefault="0063686D" w:rsidP="0063686D"/>
    <w:p w14:paraId="6142F302" w14:textId="77777777" w:rsidR="0063686D" w:rsidRDefault="0063686D" w:rsidP="0063686D">
      <w:pPr>
        <w:rPr>
          <w:rStyle w:val="iBAAGTags"/>
        </w:rPr>
      </w:pPr>
      <w:r w:rsidRPr="00180015">
        <w:rPr>
          <w:rStyle w:val="iBAAGTags"/>
        </w:rPr>
        <w:t>&lt;!--ID=CSR--&gt;</w:t>
      </w:r>
    </w:p>
    <w:p w14:paraId="6142F303" w14:textId="77777777" w:rsidR="0063686D" w:rsidRDefault="0063686D" w:rsidP="0063686D">
      <w:pPr>
        <w:rPr>
          <w:rStyle w:val="iBAAGTags"/>
        </w:rPr>
      </w:pPr>
    </w:p>
    <w:p w14:paraId="6142F304"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05" w14:textId="77777777" w:rsidR="0063686D" w:rsidRDefault="0063686D" w:rsidP="0063686D">
      <w:pPr>
        <w:pStyle w:val="iBAAGStandardTextItalics"/>
      </w:pPr>
    </w:p>
    <w:p w14:paraId="6142F306"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142F307"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6142F309" w14:textId="77777777" w:rsidTr="00950B7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142F308" w14:textId="77777777" w:rsidR="0063686D" w:rsidRPr="00063A93" w:rsidRDefault="0063686D" w:rsidP="00F52299">
            <w:pPr>
              <w:pStyle w:val="iBAAGMajorSectionHeader"/>
            </w:pPr>
            <w:r w:rsidRPr="00063A93">
              <w:t>Policy Data</w:t>
            </w:r>
          </w:p>
        </w:tc>
      </w:tr>
      <w:tr w:rsidR="0063686D" w:rsidRPr="00063A93" w14:paraId="6142F30C"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A" w14:textId="77777777" w:rsidR="0063686D" w:rsidRPr="00063A93" w:rsidRDefault="0063686D" w:rsidP="00F5229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B" w14:textId="1D6FED11" w:rsidR="0063686D" w:rsidRPr="00063A93" w:rsidRDefault="00950B76" w:rsidP="00F52299">
            <w:r w:rsidRPr="00950B76">
              <w:t>ARS National Services, Inc.</w:t>
            </w:r>
          </w:p>
        </w:tc>
      </w:tr>
      <w:tr w:rsidR="0063686D" w:rsidRPr="00063A93" w14:paraId="6142F30F"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D" w14:textId="77777777" w:rsidR="0063686D" w:rsidRPr="00063A93" w:rsidRDefault="0063686D" w:rsidP="00F5229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E" w14:textId="21D8367C" w:rsidR="0063686D" w:rsidRPr="00063A93" w:rsidRDefault="00950B76" w:rsidP="00F52299">
            <w:pPr>
              <w:pStyle w:val="iBAAGStandardText"/>
            </w:pPr>
            <w:r w:rsidRPr="00950B76">
              <w:t>913380</w:t>
            </w:r>
            <w:r w:rsidR="001750F0" w:rsidRPr="001750F0" w:rsidDel="00374571">
              <w:t xml:space="preserve"> </w:t>
            </w:r>
          </w:p>
        </w:tc>
      </w:tr>
      <w:tr w:rsidR="0063686D" w:rsidRPr="00063A93" w14:paraId="6142F312"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0" w14:textId="77777777" w:rsidR="0063686D" w:rsidRPr="00063A93" w:rsidRDefault="0063686D" w:rsidP="00F5229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1" w14:textId="20444809" w:rsidR="0063686D" w:rsidRPr="00063A93" w:rsidRDefault="00D072DF" w:rsidP="00F52299">
            <w:pPr>
              <w:pStyle w:val="iBAAGStandardText"/>
            </w:pPr>
            <w:r>
              <w:t>0</w:t>
            </w:r>
            <w:r w:rsidR="00EC1703" w:rsidRPr="00EC1703">
              <w:t>1/</w:t>
            </w:r>
            <w:r w:rsidR="00EC1703">
              <w:t>0</w:t>
            </w:r>
            <w:r w:rsidR="00EC1703" w:rsidRPr="00EC1703">
              <w:t>1/20</w:t>
            </w:r>
            <w:r>
              <w:t>20</w:t>
            </w:r>
            <w:r w:rsidR="00EC1703" w:rsidRPr="00EC1703" w:rsidDel="00BA4E9F">
              <w:t xml:space="preserve"> </w:t>
            </w:r>
          </w:p>
        </w:tc>
      </w:tr>
      <w:tr w:rsidR="0063686D" w:rsidRPr="00063A93" w14:paraId="6142F315"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3" w14:textId="77777777" w:rsidR="0063686D" w:rsidRPr="00063A93" w:rsidRDefault="0063686D" w:rsidP="00F5229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4" w14:textId="7E799668" w:rsidR="0063686D" w:rsidRPr="00063A93" w:rsidRDefault="005178AB" w:rsidP="00F52299">
            <w:r>
              <w:rPr>
                <w:rStyle w:val="iBAAGStandardTextChar"/>
              </w:rPr>
              <w:t>002</w:t>
            </w:r>
            <w:r w:rsidR="0063686D" w:rsidRPr="00180015">
              <w:rPr>
                <w:rStyle w:val="iBAAGStandardTextChar"/>
              </w:rPr>
              <w:t>ACIS –</w:t>
            </w:r>
            <w:r w:rsidR="0063686D" w:rsidRPr="00063A93">
              <w:t xml:space="preserve"> </w:t>
            </w:r>
            <w:r w:rsidR="00BA4E9F">
              <w:rPr>
                <w:rStyle w:val="iBAAGStandardTextChar"/>
              </w:rPr>
              <w:t>POS</w:t>
            </w:r>
          </w:p>
        </w:tc>
      </w:tr>
      <w:tr w:rsidR="0063686D" w:rsidRPr="00063A93" w14:paraId="6142F319"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6" w14:textId="77777777" w:rsidR="0063686D" w:rsidRPr="00063A93" w:rsidRDefault="0063686D" w:rsidP="00F5229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8" w14:textId="274F14D0" w:rsidR="0063686D" w:rsidRPr="00063A93" w:rsidRDefault="009E0D32" w:rsidP="00276199">
            <w:r w:rsidRPr="009E0D32">
              <w:rPr>
                <w:rStyle w:val="iBAAGStandardTextChar"/>
              </w:rPr>
              <w:t>Select Plus</w:t>
            </w:r>
            <w:r w:rsidR="0063686D" w:rsidRPr="00063A93">
              <w:t xml:space="preserve"> </w:t>
            </w:r>
            <w:r w:rsidR="0063686D" w:rsidRPr="00180015">
              <w:rPr>
                <w:rStyle w:val="iBAAGStandardTextChar"/>
              </w:rPr>
              <w:t>Plan</w:t>
            </w:r>
            <w:r w:rsidR="0063686D" w:rsidRPr="00063A93">
              <w:t xml:space="preserve"> </w:t>
            </w:r>
            <w:r w:rsidR="00950B76" w:rsidRPr="00950B76">
              <w:t>AB6M</w:t>
            </w:r>
          </w:p>
        </w:tc>
      </w:tr>
      <w:tr w:rsidR="0063686D" w:rsidRPr="00063A93" w14:paraId="6142F31C"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A" w14:textId="77777777" w:rsidR="0063686D" w:rsidRPr="00063A93" w:rsidRDefault="0063686D" w:rsidP="00F5229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B" w14:textId="291D15B9" w:rsidR="0063686D" w:rsidRPr="00063A93" w:rsidRDefault="0063686D">
            <w:pPr>
              <w:pStyle w:val="iBAAGStandardText"/>
            </w:pPr>
            <w:r>
              <w:t xml:space="preserve">2018 </w:t>
            </w:r>
          </w:p>
        </w:tc>
      </w:tr>
      <w:tr w:rsidR="0063686D" w:rsidRPr="00063A93" w14:paraId="6142F31F"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D" w14:textId="77777777" w:rsidR="0063686D" w:rsidRPr="00063A93" w:rsidRDefault="0063686D" w:rsidP="00F5229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E" w14:textId="686D939E" w:rsidR="0063686D" w:rsidRPr="00063A93" w:rsidRDefault="0063686D">
            <w:r>
              <w:rPr>
                <w:rStyle w:val="iBAAGStandardTextChar"/>
              </w:rPr>
              <w:t>Key Accounts</w:t>
            </w:r>
            <w:r w:rsidRPr="00063A93">
              <w:t xml:space="preserve"> </w:t>
            </w:r>
          </w:p>
        </w:tc>
      </w:tr>
      <w:tr w:rsidR="0063686D" w:rsidRPr="00063A93" w14:paraId="6142F322"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0" w14:textId="77777777" w:rsidR="0063686D" w:rsidRPr="00063A93" w:rsidRDefault="0063686D" w:rsidP="00F5229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1" w14:textId="77777777" w:rsidR="0063686D" w:rsidRPr="00063A93" w:rsidRDefault="0063686D" w:rsidP="00F52299">
            <w:pPr>
              <w:pStyle w:val="iBAAGStandardText"/>
            </w:pPr>
            <w:r>
              <w:t>Fully Insured</w:t>
            </w:r>
          </w:p>
        </w:tc>
      </w:tr>
      <w:tr w:rsidR="0063686D" w:rsidRPr="00063A93" w14:paraId="6142F325"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142F323" w14:textId="77777777" w:rsidR="0063686D" w:rsidRPr="00063A93" w:rsidRDefault="0063686D" w:rsidP="00F5229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142F324" w14:textId="4B99B2BD" w:rsidR="0063686D" w:rsidRDefault="0063686D">
            <w:pPr>
              <w:pStyle w:val="iBAAGStandardText"/>
            </w:pPr>
            <w:r>
              <w:t>Calendar Year</w:t>
            </w:r>
          </w:p>
        </w:tc>
      </w:tr>
      <w:tr w:rsidR="0063686D" w:rsidRPr="00063A93" w14:paraId="6142F328"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6" w14:textId="77777777" w:rsidR="0063686D" w:rsidRPr="00063A93" w:rsidRDefault="0063686D" w:rsidP="00F5229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7" w14:textId="626ADBAB" w:rsidR="0063686D" w:rsidRPr="00063A93" w:rsidRDefault="004759EF" w:rsidP="00F52299">
            <w:r w:rsidRPr="00276199">
              <w:rPr>
                <w:rStyle w:val="InstructionalTextChar"/>
                <w:b w:val="0"/>
                <w:color w:val="auto"/>
              </w:rPr>
              <w:t>California</w:t>
            </w:r>
          </w:p>
        </w:tc>
      </w:tr>
      <w:tr w:rsidR="0063686D" w:rsidRPr="00063A93" w14:paraId="6142F32B"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9" w14:textId="77777777" w:rsidR="0063686D" w:rsidRPr="00063A93" w:rsidRDefault="0063686D" w:rsidP="00F5229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A" w14:textId="4F34F9A8" w:rsidR="0063686D" w:rsidRPr="00063A93" w:rsidRDefault="0063686D" w:rsidP="00F52299">
            <w:r w:rsidRPr="00180015">
              <w:rPr>
                <w:rStyle w:val="iBAAGStandardTextChar"/>
              </w:rPr>
              <w:t>Yes</w:t>
            </w:r>
          </w:p>
        </w:tc>
      </w:tr>
      <w:tr w:rsidR="0063686D" w:rsidRPr="00063A93" w14:paraId="6142F32E"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C" w14:textId="77777777" w:rsidR="0063686D" w:rsidRPr="00063A93" w:rsidRDefault="0063686D" w:rsidP="00F5229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D" w14:textId="001897A6" w:rsidR="0063686D" w:rsidRPr="00063A93" w:rsidRDefault="00750652" w:rsidP="00F52299">
            <w:r>
              <w:t>Sai Veena</w:t>
            </w:r>
          </w:p>
        </w:tc>
      </w:tr>
      <w:tr w:rsidR="0063686D" w:rsidRPr="00063A93" w14:paraId="6142F331" w14:textId="77777777" w:rsidTr="00950B7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F" w14:textId="77777777" w:rsidR="0063686D" w:rsidRPr="00063A93" w:rsidRDefault="0063686D" w:rsidP="00F5229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0" w14:textId="4480916C" w:rsidR="0063686D" w:rsidRPr="00063A93" w:rsidRDefault="00750652" w:rsidP="00F52299">
            <w:r>
              <w:t>Maintenance/Rework</w:t>
            </w:r>
          </w:p>
        </w:tc>
      </w:tr>
      <w:tr w:rsidR="0063686D" w:rsidRPr="00063A93" w14:paraId="6142F334" w14:textId="77777777" w:rsidTr="00950B7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32" w14:textId="77777777" w:rsidR="0063686D" w:rsidRPr="00063A93" w:rsidRDefault="0063686D" w:rsidP="00F5229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3" w14:textId="77777777" w:rsidR="0063686D" w:rsidRPr="00063A93" w:rsidRDefault="0063686D" w:rsidP="00F52299">
            <w:pPr>
              <w:pStyle w:val="iBAAGStandardText"/>
            </w:pPr>
            <w:r w:rsidRPr="00063A93">
              <w:t>99/99/9999</w:t>
            </w:r>
          </w:p>
        </w:tc>
      </w:tr>
    </w:tbl>
    <w:p w14:paraId="6142F335"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6142F337" w14:textId="77777777" w:rsidTr="00950B76">
        <w:tc>
          <w:tcPr>
            <w:tcW w:w="13507" w:type="dxa"/>
            <w:gridSpan w:val="2"/>
            <w:shd w:val="clear" w:color="auto" w:fill="DAEEF3"/>
          </w:tcPr>
          <w:p w14:paraId="6142F336" w14:textId="77777777" w:rsidR="0063686D" w:rsidRPr="008979C9" w:rsidRDefault="0063686D" w:rsidP="00F52299">
            <w:pPr>
              <w:pStyle w:val="iBAAGMajorSectionHeader"/>
            </w:pPr>
            <w:r>
              <w:t>CSR View</w:t>
            </w:r>
          </w:p>
        </w:tc>
      </w:tr>
      <w:tr w:rsidR="0063686D" w:rsidRPr="00156928" w14:paraId="6142F339"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38" w14:textId="77777777" w:rsidR="0063686D" w:rsidRPr="00156928" w:rsidRDefault="0063686D" w:rsidP="00F52299">
            <w:pPr>
              <w:pStyle w:val="iBAAGTableHeader"/>
            </w:pPr>
            <w:r w:rsidRPr="00156928">
              <w:t>Plan Information</w:t>
            </w:r>
          </w:p>
        </w:tc>
      </w:tr>
      <w:tr w:rsidR="0063686D" w:rsidRPr="00156928" w14:paraId="6142F33D" w14:textId="77777777" w:rsidTr="00950B76">
        <w:tblPrEx>
          <w:shd w:val="clear" w:color="auto" w:fill="auto"/>
        </w:tblPrEx>
        <w:tc>
          <w:tcPr>
            <w:tcW w:w="3517" w:type="dxa"/>
            <w:shd w:val="clear" w:color="auto" w:fill="F2DBDB"/>
          </w:tcPr>
          <w:p w14:paraId="6142F33A" w14:textId="77777777" w:rsidR="0063686D" w:rsidRPr="00156928" w:rsidRDefault="0063686D" w:rsidP="00F52299">
            <w:pPr>
              <w:pStyle w:val="iBAAGSituationBoxName"/>
            </w:pPr>
            <w:bookmarkStart w:id="1" w:name="Preexisting_Conditions"/>
            <w:r w:rsidRPr="00156928">
              <w:t xml:space="preserve">Are pre-existing </w:t>
            </w:r>
            <w:r w:rsidRPr="00156928">
              <w:lastRenderedPageBreak/>
              <w:t>conditions covered?</w:t>
            </w:r>
            <w:bookmarkEnd w:id="1"/>
          </w:p>
          <w:p w14:paraId="6142F33B" w14:textId="77777777" w:rsidR="0063686D" w:rsidRPr="00156928" w:rsidRDefault="0063686D" w:rsidP="00F52299"/>
        </w:tc>
        <w:tc>
          <w:tcPr>
            <w:tcW w:w="9990" w:type="dxa"/>
            <w:shd w:val="clear" w:color="auto" w:fill="F2DBDB"/>
          </w:tcPr>
          <w:p w14:paraId="6142F33C" w14:textId="77777777" w:rsidR="0063686D" w:rsidRPr="00156928" w:rsidRDefault="0063686D" w:rsidP="00F52299">
            <w:pPr>
              <w:pStyle w:val="iBAAGStandardText"/>
            </w:pPr>
            <w:r w:rsidRPr="00156928">
              <w:lastRenderedPageBreak/>
              <w:t>Yes</w:t>
            </w:r>
          </w:p>
        </w:tc>
      </w:tr>
      <w:tr w:rsidR="0063686D" w:rsidRPr="00692898" w14:paraId="6142F33F"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3E" w14:textId="77777777" w:rsidR="0063686D" w:rsidRPr="00692898" w:rsidRDefault="0063686D" w:rsidP="00F52299">
            <w:pPr>
              <w:pStyle w:val="iBAAGTableHeader"/>
            </w:pPr>
            <w:r w:rsidRPr="00692898">
              <w:t>Plan Information</w:t>
            </w:r>
          </w:p>
        </w:tc>
      </w:tr>
      <w:tr w:rsidR="0063686D" w:rsidRPr="00692898" w14:paraId="6142F344" w14:textId="77777777" w:rsidTr="00950B76">
        <w:tblPrEx>
          <w:shd w:val="clear" w:color="auto" w:fill="auto"/>
        </w:tblPrEx>
        <w:tc>
          <w:tcPr>
            <w:tcW w:w="3517" w:type="dxa"/>
            <w:shd w:val="clear" w:color="auto" w:fill="F2DBDB"/>
          </w:tcPr>
          <w:p w14:paraId="6142F340" w14:textId="77777777" w:rsidR="0063686D" w:rsidRPr="00692898" w:rsidRDefault="0063686D" w:rsidP="00F52299">
            <w:pPr>
              <w:pStyle w:val="iBAAGSituationBoxName"/>
            </w:pPr>
            <w:bookmarkStart w:id="2" w:name="Care_Management"/>
            <w:r w:rsidRPr="00692898">
              <w:t>Care Management</w:t>
            </w:r>
            <w:bookmarkEnd w:id="2"/>
          </w:p>
          <w:p w14:paraId="6142F341" w14:textId="77777777" w:rsidR="0063686D" w:rsidRPr="00692898" w:rsidRDefault="0063686D" w:rsidP="00F52299"/>
        </w:tc>
        <w:tc>
          <w:tcPr>
            <w:tcW w:w="9990" w:type="dxa"/>
            <w:shd w:val="clear" w:color="auto" w:fill="F2DBDB"/>
          </w:tcPr>
          <w:p w14:paraId="6142F342" w14:textId="77777777" w:rsidR="0063686D" w:rsidRDefault="0063686D" w:rsidP="00F52299">
            <w:pPr>
              <w:pStyle w:val="iBAAGStandardText"/>
            </w:pPr>
            <w:r>
              <w:t>Standard Care Coordination program is a Telephonic Inbound/Outbound case management program in which participants are assisted in meeting their clinical health care needs by a Nurse Case Manager.</w:t>
            </w:r>
          </w:p>
          <w:p w14:paraId="6142F343" w14:textId="77777777" w:rsidR="0063686D" w:rsidRPr="00692898" w:rsidRDefault="0063686D" w:rsidP="00F52299">
            <w:pPr>
              <w:pStyle w:val="iBAAGStandardText"/>
            </w:pPr>
          </w:p>
        </w:tc>
      </w:tr>
      <w:tr w:rsidR="0063686D" w:rsidRPr="00FF23E9" w14:paraId="6142F346"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45" w14:textId="77777777" w:rsidR="0063686D" w:rsidRPr="00FF23E9" w:rsidRDefault="0063686D" w:rsidP="00F52299">
            <w:pPr>
              <w:pStyle w:val="iBAAGTableHeader"/>
            </w:pPr>
            <w:r w:rsidRPr="00FF23E9">
              <w:t>Plan Information</w:t>
            </w:r>
          </w:p>
        </w:tc>
      </w:tr>
      <w:tr w:rsidR="0063686D" w:rsidRPr="00FF23E9" w14:paraId="6142F359" w14:textId="77777777" w:rsidTr="00950B76">
        <w:tblPrEx>
          <w:shd w:val="clear" w:color="auto" w:fill="auto"/>
        </w:tblPrEx>
        <w:tc>
          <w:tcPr>
            <w:tcW w:w="3517" w:type="dxa"/>
            <w:shd w:val="clear" w:color="auto" w:fill="F2DBDB"/>
          </w:tcPr>
          <w:p w14:paraId="6142F347" w14:textId="77777777" w:rsidR="0063686D" w:rsidRPr="00FF23E9" w:rsidRDefault="0063686D" w:rsidP="00F52299">
            <w:pPr>
              <w:pStyle w:val="iBAAGSituationBoxName"/>
            </w:pPr>
            <w:bookmarkStart w:id="3" w:name="COBRA_Information"/>
            <w:r w:rsidRPr="00FF23E9">
              <w:t>COBRA Information</w:t>
            </w:r>
            <w:bookmarkEnd w:id="3"/>
          </w:p>
          <w:p w14:paraId="6142F348" w14:textId="77777777" w:rsidR="0063686D" w:rsidRPr="00FF23E9" w:rsidRDefault="0063686D" w:rsidP="00F52299"/>
          <w:p w14:paraId="6142F349" w14:textId="77777777" w:rsidR="0063686D" w:rsidRPr="004D6008" w:rsidRDefault="0063686D" w:rsidP="00F52299"/>
        </w:tc>
        <w:tc>
          <w:tcPr>
            <w:tcW w:w="9990" w:type="dxa"/>
            <w:shd w:val="clear" w:color="auto" w:fill="F2DBDB"/>
          </w:tcPr>
          <w:p w14:paraId="6142F34F" w14:textId="543BD8AE" w:rsidR="0063686D" w:rsidRPr="00276199" w:rsidRDefault="0063686D" w:rsidP="00950B76">
            <w:pPr>
              <w:pStyle w:val="InstructionalText"/>
              <w:rPr>
                <w:color w:val="auto"/>
              </w:rPr>
            </w:pPr>
            <w:r w:rsidRPr="00276199">
              <w:rPr>
                <w:b w:val="0"/>
                <w:color w:val="auto"/>
              </w:rPr>
              <w:t xml:space="preserve">Provided by: </w:t>
            </w:r>
            <w:r w:rsidR="00950B76" w:rsidRPr="00950B76">
              <w:rPr>
                <w:b w:val="0"/>
                <w:color w:val="auto"/>
              </w:rPr>
              <w:t>TASC</w:t>
            </w:r>
          </w:p>
          <w:p w14:paraId="6142F350" w14:textId="16F45B9D" w:rsidR="0063686D" w:rsidRPr="00FF23E9" w:rsidRDefault="0063686D" w:rsidP="00F52299">
            <w:pPr>
              <w:pStyle w:val="iBAAGStandardText"/>
            </w:pPr>
            <w:r w:rsidRPr="00FF23E9">
              <w:t>Call 1-</w:t>
            </w:r>
            <w:r w:rsidR="006409D7">
              <w:t xml:space="preserve"> </w:t>
            </w:r>
            <w:r w:rsidR="00950B76" w:rsidRPr="00950B76">
              <w:t>800-422-4661</w:t>
            </w:r>
            <w:r w:rsidRPr="00FF23E9">
              <w:t>.</w:t>
            </w:r>
          </w:p>
          <w:p w14:paraId="6142F351" w14:textId="77777777" w:rsidR="0063686D" w:rsidRDefault="0063686D" w:rsidP="00F52299"/>
          <w:p w14:paraId="01C87728" w14:textId="77777777" w:rsidR="00F80A24" w:rsidRPr="00276199" w:rsidRDefault="00F80A24" w:rsidP="00F80A24">
            <w:pPr>
              <w:pStyle w:val="MandateStandardText"/>
              <w:rPr>
                <w:color w:val="auto"/>
              </w:rPr>
            </w:pPr>
            <w:r w:rsidRPr="00276199">
              <w:rPr>
                <w:rStyle w:val="MandateTextBoldChar"/>
                <w:color w:val="auto"/>
              </w:rPr>
              <w:t>NOTE:</w:t>
            </w:r>
            <w:r w:rsidRPr="00276199">
              <w:rPr>
                <w:color w:val="auto"/>
              </w:rPr>
              <w:t xml:space="preserve"> For California residents, Cal-COBRA (AB1401) applies.</w:t>
            </w:r>
          </w:p>
          <w:p w14:paraId="0146521B" w14:textId="77777777" w:rsidR="00F80A24" w:rsidRDefault="00F80A24" w:rsidP="00F52299"/>
          <w:p w14:paraId="6142F356" w14:textId="77777777" w:rsidR="0063686D" w:rsidRPr="00FF23E9" w:rsidRDefault="0063686D" w:rsidP="00F52299">
            <w:pPr>
              <w:pStyle w:val="iBAAGStandardTextBold"/>
            </w:pPr>
            <w:r w:rsidRPr="00FF23E9">
              <w:t>Are individual medical conversions allowed?</w:t>
            </w:r>
          </w:p>
          <w:p w14:paraId="6142F357" w14:textId="77777777" w:rsidR="0063686D" w:rsidRPr="00FF23E9" w:rsidRDefault="0063686D" w:rsidP="00F5229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358" w14:textId="77777777" w:rsidR="0063686D" w:rsidRPr="00FF23E9" w:rsidRDefault="0063686D" w:rsidP="00F52299"/>
        </w:tc>
      </w:tr>
      <w:tr w:rsidR="0063686D" w:rsidRPr="003F3B5E" w14:paraId="6142F35B"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5A" w14:textId="77777777" w:rsidR="0063686D" w:rsidRPr="00E4144D" w:rsidRDefault="0063686D" w:rsidP="00F52299">
            <w:pPr>
              <w:pStyle w:val="iBAAGTableHeader"/>
            </w:pPr>
            <w:r w:rsidRPr="00E4144D">
              <w:t>Plan Information</w:t>
            </w:r>
          </w:p>
        </w:tc>
      </w:tr>
      <w:tr w:rsidR="0063686D" w:rsidRPr="003F3B5E" w14:paraId="6142F368" w14:textId="77777777" w:rsidTr="00950B76">
        <w:tblPrEx>
          <w:shd w:val="clear" w:color="auto" w:fill="auto"/>
        </w:tblPrEx>
        <w:tc>
          <w:tcPr>
            <w:tcW w:w="3517" w:type="dxa"/>
            <w:shd w:val="clear" w:color="auto" w:fill="F2DBDB"/>
          </w:tcPr>
          <w:p w14:paraId="6142F35C" w14:textId="77777777" w:rsidR="0063686D" w:rsidRPr="00E4144D" w:rsidRDefault="0063686D" w:rsidP="00F52299">
            <w:pPr>
              <w:pStyle w:val="iBAAGSituationBoxName"/>
            </w:pPr>
            <w:bookmarkStart w:id="4" w:name="Coordination_of_Benefits"/>
            <w:r w:rsidRPr="00E4144D">
              <w:t>Coordination of Benefits (COB)</w:t>
            </w:r>
            <w:bookmarkEnd w:id="4"/>
          </w:p>
          <w:p w14:paraId="6142F35D" w14:textId="77777777" w:rsidR="0063686D" w:rsidRPr="00E4144D" w:rsidRDefault="0063686D" w:rsidP="00F52299"/>
          <w:p w14:paraId="6142F35E" w14:textId="77777777" w:rsidR="0063686D" w:rsidRPr="00E4144D" w:rsidRDefault="0063686D" w:rsidP="00F52299">
            <w:pPr>
              <w:pStyle w:val="InstructionalText"/>
            </w:pPr>
          </w:p>
        </w:tc>
        <w:tc>
          <w:tcPr>
            <w:tcW w:w="9990" w:type="dxa"/>
            <w:shd w:val="clear" w:color="auto" w:fill="F2DBDB"/>
          </w:tcPr>
          <w:p w14:paraId="6142F35F" w14:textId="77777777" w:rsidR="0063686D" w:rsidRDefault="0063686D" w:rsidP="00F52299">
            <w:pPr>
              <w:pStyle w:val="iBAAGStandardText"/>
            </w:pPr>
            <w:r w:rsidRPr="00E4144D">
              <w:t>Other Insurance:  Come out whole with no bank</w:t>
            </w:r>
          </w:p>
          <w:p w14:paraId="6142F360" w14:textId="4D197F47" w:rsidR="0063686D" w:rsidRDefault="0063686D" w:rsidP="00F52299">
            <w:pPr>
              <w:pStyle w:val="iBAAGStandardText"/>
            </w:pPr>
            <w:r>
              <w:t xml:space="preserve">We will: Pay and Pursue with </w:t>
            </w:r>
            <w:r>
              <w:rPr>
                <w:rStyle w:val="iBAAGStandardTextBoldChar"/>
              </w:rPr>
              <w:t>$10,000</w:t>
            </w:r>
            <w:r>
              <w:t xml:space="preserve"> threshold </w:t>
            </w:r>
          </w:p>
          <w:p w14:paraId="6142F361" w14:textId="77777777" w:rsidR="0063686D" w:rsidRPr="00E4144D" w:rsidRDefault="0063686D" w:rsidP="00F52299">
            <w:pPr>
              <w:pStyle w:val="iBAAGStandardText"/>
            </w:pPr>
          </w:p>
          <w:p w14:paraId="6142F362" w14:textId="77777777" w:rsidR="0063686D" w:rsidRPr="00E4144D" w:rsidRDefault="0063686D" w:rsidP="00F52299">
            <w:pPr>
              <w:pStyle w:val="iBAAGStandardText"/>
            </w:pPr>
            <w:r w:rsidRPr="00E4144D">
              <w:t>Medicare: Come out whole with no bank</w:t>
            </w:r>
          </w:p>
          <w:p w14:paraId="6142F363" w14:textId="77777777" w:rsidR="0063686D" w:rsidRPr="00E4144D" w:rsidRDefault="0063686D" w:rsidP="00F52299">
            <w:pPr>
              <w:pStyle w:val="iBAAGStandardText"/>
            </w:pPr>
          </w:p>
          <w:p w14:paraId="6142F364" w14:textId="77777777" w:rsidR="0063686D" w:rsidRPr="00E4144D" w:rsidRDefault="0063686D" w:rsidP="00F52299">
            <w:pPr>
              <w:pStyle w:val="iBAAGStandardTextBold"/>
            </w:pPr>
            <w:r w:rsidRPr="00E4144D">
              <w:t>What does come out whole with no bank mean?</w:t>
            </w:r>
          </w:p>
          <w:p w14:paraId="6142F365" w14:textId="77777777" w:rsidR="0063686D" w:rsidRDefault="0063686D" w:rsidP="00F52299">
            <w:pPr>
              <w:pStyle w:val="iBAAGStandardText"/>
            </w:pPr>
            <w:r w:rsidRPr="00E4144D">
              <w:t>If UHC is not primary, benefits may be reduced so that the total benefits paid are not more than the total allowable expense.</w:t>
            </w:r>
          </w:p>
          <w:p w14:paraId="6142F366" w14:textId="77777777" w:rsidR="0063686D" w:rsidRDefault="0063686D" w:rsidP="00F52299">
            <w:pPr>
              <w:pStyle w:val="iBAAGStandardText"/>
            </w:pPr>
          </w:p>
          <w:p w14:paraId="6142F367" w14:textId="77777777" w:rsidR="0063686D" w:rsidRPr="00E4144D" w:rsidRDefault="0063686D" w:rsidP="00F5229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w:t>
            </w:r>
            <w:r>
              <w:lastRenderedPageBreak/>
              <w:t>may pend a claim until the information is received.  As a courtesy, claims may be processed if they are below a certain dollar threshold.</w:t>
            </w:r>
          </w:p>
        </w:tc>
      </w:tr>
      <w:tr w:rsidR="0063686D" w:rsidRPr="001B2A40" w14:paraId="6142F36A"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69" w14:textId="77777777" w:rsidR="0063686D" w:rsidRPr="001B2A40" w:rsidRDefault="0063686D" w:rsidP="00F52299">
            <w:pPr>
              <w:pStyle w:val="iBAAGTableHeader"/>
            </w:pPr>
            <w:r w:rsidRPr="001B2A40">
              <w:lastRenderedPageBreak/>
              <w:t>Plan Information</w:t>
            </w:r>
          </w:p>
        </w:tc>
      </w:tr>
      <w:tr w:rsidR="0063686D" w:rsidRPr="001B2A40" w14:paraId="6142F36E" w14:textId="77777777" w:rsidTr="00950B76">
        <w:tblPrEx>
          <w:shd w:val="clear" w:color="auto" w:fill="auto"/>
        </w:tblPrEx>
        <w:tc>
          <w:tcPr>
            <w:tcW w:w="3517" w:type="dxa"/>
            <w:shd w:val="clear" w:color="auto" w:fill="F2DBDB"/>
          </w:tcPr>
          <w:p w14:paraId="6142F36B" w14:textId="77777777" w:rsidR="0063686D" w:rsidRPr="001B2A40" w:rsidRDefault="0063686D" w:rsidP="00F52299">
            <w:pPr>
              <w:pStyle w:val="iBAAGSituationBoxName"/>
            </w:pPr>
            <w:bookmarkStart w:id="5" w:name="Eligibility_Contact"/>
            <w:r w:rsidRPr="001B2A40">
              <w:t>Eligibility Contact</w:t>
            </w:r>
            <w:bookmarkEnd w:id="5"/>
          </w:p>
          <w:p w14:paraId="6142F36C" w14:textId="77777777" w:rsidR="0063686D" w:rsidRPr="001B2A40" w:rsidRDefault="0063686D" w:rsidP="00F52299"/>
        </w:tc>
        <w:tc>
          <w:tcPr>
            <w:tcW w:w="9990" w:type="dxa"/>
            <w:shd w:val="clear" w:color="auto" w:fill="F2DBDB"/>
          </w:tcPr>
          <w:p w14:paraId="6142F36D" w14:textId="77777777" w:rsidR="0063686D" w:rsidRPr="001B2A40" w:rsidRDefault="0063686D" w:rsidP="00F52299">
            <w:pPr>
              <w:pStyle w:val="iBAAGStandardText"/>
            </w:pPr>
            <w:r w:rsidRPr="001B2A40">
              <w:t>UHC</w:t>
            </w:r>
          </w:p>
        </w:tc>
      </w:tr>
      <w:tr w:rsidR="0063686D" w:rsidRPr="00EB62A7" w14:paraId="6142F370"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6F" w14:textId="77777777" w:rsidR="0063686D" w:rsidRPr="00EB62A7" w:rsidRDefault="0063686D" w:rsidP="00F52299">
            <w:pPr>
              <w:pStyle w:val="iBAAGTableHeader"/>
            </w:pPr>
            <w:r w:rsidRPr="00EB62A7">
              <w:t>Plan Information</w:t>
            </w:r>
          </w:p>
        </w:tc>
      </w:tr>
      <w:tr w:rsidR="0063686D" w:rsidRPr="00EB62A7" w14:paraId="6142F385" w14:textId="77777777" w:rsidTr="00950B76">
        <w:tblPrEx>
          <w:shd w:val="clear" w:color="auto" w:fill="auto"/>
        </w:tblPrEx>
        <w:tc>
          <w:tcPr>
            <w:tcW w:w="3517" w:type="dxa"/>
            <w:shd w:val="clear" w:color="auto" w:fill="F2DBDB"/>
          </w:tcPr>
          <w:p w14:paraId="6142F371" w14:textId="77777777" w:rsidR="0063686D" w:rsidRPr="00EB62A7" w:rsidRDefault="0063686D" w:rsidP="00F52299">
            <w:pPr>
              <w:pStyle w:val="iBAAGSituationBoxName"/>
            </w:pPr>
            <w:bookmarkStart w:id="6" w:name="Final_Claim_Fiduciary"/>
            <w:r w:rsidRPr="00EB62A7">
              <w:t>Final Claim Fiduciary</w:t>
            </w:r>
            <w:bookmarkEnd w:id="6"/>
          </w:p>
        </w:tc>
        <w:tc>
          <w:tcPr>
            <w:tcW w:w="9990" w:type="dxa"/>
            <w:shd w:val="clear" w:color="auto" w:fill="F2DBDB"/>
          </w:tcPr>
          <w:p w14:paraId="6142F372" w14:textId="77777777" w:rsidR="0063686D" w:rsidRPr="00EB62A7" w:rsidRDefault="0063686D" w:rsidP="00F52299">
            <w:pPr>
              <w:pStyle w:val="iBAAGStandardTextBold"/>
            </w:pPr>
            <w:r w:rsidRPr="00EB62A7">
              <w:t>Urgent/Escalated Appeals</w:t>
            </w:r>
          </w:p>
          <w:p w14:paraId="6142F373" w14:textId="77777777" w:rsidR="0063686D" w:rsidRPr="00EB62A7" w:rsidRDefault="0063686D" w:rsidP="00F52299">
            <w:pPr>
              <w:pStyle w:val="iBAAGStandardText"/>
            </w:pPr>
            <w:r w:rsidRPr="00EB62A7">
              <w:t>Any Level: UHC</w:t>
            </w:r>
          </w:p>
          <w:p w14:paraId="6142F374" w14:textId="77777777" w:rsidR="0063686D" w:rsidRPr="00EB62A7" w:rsidRDefault="0063686D" w:rsidP="00F52299">
            <w:pPr>
              <w:pStyle w:val="iBAAGStandardText"/>
            </w:pPr>
            <w:r w:rsidRPr="00EB62A7">
              <w:t>All agents follow your current Urgent Appeals Guidelines.</w:t>
            </w:r>
          </w:p>
          <w:p w14:paraId="6142F375" w14:textId="77777777" w:rsidR="0063686D" w:rsidRPr="00EB62A7" w:rsidRDefault="0063686D" w:rsidP="00F52299">
            <w:pPr>
              <w:pStyle w:val="iBAAGStandardText"/>
            </w:pPr>
          </w:p>
          <w:p w14:paraId="6142F376" w14:textId="77777777" w:rsidR="0063686D" w:rsidRPr="00EB62A7" w:rsidRDefault="0063686D" w:rsidP="00F52299">
            <w:pPr>
              <w:pStyle w:val="iBAAGStandardTextBold"/>
            </w:pPr>
            <w:r w:rsidRPr="00EB62A7">
              <w:t>Pre-Service &amp; Post Service</w:t>
            </w:r>
          </w:p>
          <w:p w14:paraId="6142F377" w14:textId="77777777" w:rsidR="0063686D" w:rsidRPr="00EB62A7" w:rsidRDefault="0063686D" w:rsidP="00F52299">
            <w:pPr>
              <w:pStyle w:val="iBAAGStandardText"/>
            </w:pPr>
            <w:r w:rsidRPr="00EB62A7">
              <w:t>Any Level: UHC</w:t>
            </w:r>
          </w:p>
          <w:p w14:paraId="6142F378" w14:textId="77777777" w:rsidR="0063686D" w:rsidRPr="00EB62A7" w:rsidRDefault="0063686D" w:rsidP="00F52299">
            <w:pPr>
              <w:pStyle w:val="iBAAGStandardText"/>
            </w:pPr>
          </w:p>
          <w:p w14:paraId="6142F379" w14:textId="77777777" w:rsidR="0063686D" w:rsidRPr="00EB62A7" w:rsidRDefault="0063686D" w:rsidP="00F52299">
            <w:pPr>
              <w:pStyle w:val="iBAAGStandardTextBold"/>
            </w:pPr>
            <w:r w:rsidRPr="00EB62A7">
              <w:t xml:space="preserve">Submit written appeal to: </w:t>
            </w:r>
          </w:p>
          <w:p w14:paraId="6142F37A" w14:textId="77777777" w:rsidR="0063686D" w:rsidRPr="00EB62A7" w:rsidRDefault="0063686D" w:rsidP="00F52299">
            <w:pPr>
              <w:pStyle w:val="iBAAGStandardText"/>
            </w:pPr>
            <w:r w:rsidRPr="00EB62A7">
              <w:t>UnitedHealthcare</w:t>
            </w:r>
          </w:p>
          <w:p w14:paraId="6142F37B" w14:textId="77777777" w:rsidR="0063686D" w:rsidRPr="00EB62A7" w:rsidRDefault="0063686D" w:rsidP="00F52299">
            <w:pPr>
              <w:pStyle w:val="iBAAGStandardText"/>
            </w:pPr>
            <w:r w:rsidRPr="00EB62A7">
              <w:t>P.O. Box 30573</w:t>
            </w:r>
          </w:p>
          <w:p w14:paraId="6142F37C" w14:textId="77777777" w:rsidR="0063686D" w:rsidRPr="00EB62A7" w:rsidRDefault="0063686D" w:rsidP="00F52299">
            <w:pPr>
              <w:pStyle w:val="iBAAGStandardText"/>
            </w:pPr>
            <w:r w:rsidRPr="00EB62A7">
              <w:t>Salt Lake City, Utah 84130-0573</w:t>
            </w:r>
          </w:p>
          <w:p w14:paraId="6142F37D" w14:textId="77777777" w:rsidR="0063686D" w:rsidRPr="00EB62A7" w:rsidRDefault="0063686D" w:rsidP="00F52299">
            <w:pPr>
              <w:pStyle w:val="iBAAGStandardText"/>
            </w:pPr>
          </w:p>
          <w:p w14:paraId="6142F37E" w14:textId="77777777" w:rsidR="0063686D" w:rsidRPr="00EB62A7" w:rsidRDefault="0063686D" w:rsidP="00F52299">
            <w:pPr>
              <w:pStyle w:val="iBAAGStandardText"/>
            </w:pPr>
            <w:r w:rsidRPr="00EB62A7">
              <w:t>The NASC processing timeframes are written according to Department of Labor guidelines which requires that appeals be addressed in the following timeframes based on appeal type:</w:t>
            </w:r>
          </w:p>
          <w:p w14:paraId="6142F37F" w14:textId="77777777" w:rsidR="0063686D" w:rsidRPr="00EB62A7" w:rsidRDefault="0063686D" w:rsidP="00F52299">
            <w:pPr>
              <w:pStyle w:val="iBAAGLevel1Bullets"/>
            </w:pPr>
            <w:r w:rsidRPr="00EB62A7">
              <w:t>Urgent appeals - 72 hours</w:t>
            </w:r>
          </w:p>
          <w:p w14:paraId="6142F380" w14:textId="77777777" w:rsidR="0063686D" w:rsidRPr="00EB62A7" w:rsidRDefault="0063686D" w:rsidP="00F52299">
            <w:pPr>
              <w:pStyle w:val="iBAAGLevel1Bullets"/>
            </w:pPr>
            <w:r w:rsidRPr="00EB62A7">
              <w:t>Pre-service requests - 15 calendar days</w:t>
            </w:r>
          </w:p>
          <w:p w14:paraId="6142F381" w14:textId="77777777" w:rsidR="0063686D" w:rsidRPr="00EB62A7" w:rsidRDefault="0063686D" w:rsidP="00F52299">
            <w:pPr>
              <w:pStyle w:val="iBAAGLevel1Bullets"/>
            </w:pPr>
            <w:r w:rsidRPr="00EB62A7">
              <w:t>Post service claims - 30 calendar days</w:t>
            </w:r>
          </w:p>
          <w:p w14:paraId="6142F382" w14:textId="77777777" w:rsidR="0063686D" w:rsidRPr="00EB62A7" w:rsidRDefault="0063686D" w:rsidP="00F52299"/>
          <w:p w14:paraId="6142F383" w14:textId="77777777" w:rsidR="0063686D" w:rsidRPr="00EB62A7" w:rsidRDefault="0063686D" w:rsidP="00F52299">
            <w:pPr>
              <w:pStyle w:val="iBAAGStandardText"/>
            </w:pPr>
            <w:r w:rsidRPr="00EB62A7">
              <w:t>State requirements or plan document agreements supersede federal requirements when the timeframe for processing is more stringent to the health plan.</w:t>
            </w:r>
          </w:p>
          <w:p w14:paraId="6142F384" w14:textId="77777777" w:rsidR="0063686D" w:rsidRPr="00EB62A7" w:rsidRDefault="0063686D" w:rsidP="00F52299"/>
        </w:tc>
      </w:tr>
      <w:tr w:rsidR="0063686D" w:rsidRPr="00062A00" w14:paraId="6142F387"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86" w14:textId="77777777" w:rsidR="0063686D" w:rsidRPr="00062A00" w:rsidRDefault="0063686D" w:rsidP="00F52299">
            <w:pPr>
              <w:pStyle w:val="iBAAGTableHeader"/>
            </w:pPr>
            <w:r w:rsidRPr="00062A00">
              <w:t>Plan Information</w:t>
            </w:r>
          </w:p>
        </w:tc>
      </w:tr>
      <w:tr w:rsidR="0063686D" w:rsidRPr="00062A00" w14:paraId="6142F3A0" w14:textId="77777777" w:rsidTr="00950B76">
        <w:tblPrEx>
          <w:shd w:val="clear" w:color="auto" w:fill="auto"/>
        </w:tblPrEx>
        <w:tc>
          <w:tcPr>
            <w:tcW w:w="3517" w:type="dxa"/>
            <w:shd w:val="clear" w:color="auto" w:fill="F2DBDB"/>
          </w:tcPr>
          <w:p w14:paraId="6142F388" w14:textId="77777777" w:rsidR="0063686D" w:rsidRPr="00062A00" w:rsidRDefault="0063686D" w:rsidP="00F52299">
            <w:pPr>
              <w:pStyle w:val="iBAAGSituationBoxName"/>
            </w:pPr>
            <w:bookmarkStart w:id="7" w:name="Health_Care_Reform"/>
            <w:r w:rsidRPr="00062A00">
              <w:t xml:space="preserve">Health Care Reform </w:t>
            </w:r>
          </w:p>
          <w:bookmarkEnd w:id="7"/>
          <w:p w14:paraId="6142F389" w14:textId="77777777" w:rsidR="0063686D" w:rsidRPr="00062A00" w:rsidRDefault="0063686D" w:rsidP="00F52299"/>
        </w:tc>
        <w:tc>
          <w:tcPr>
            <w:tcW w:w="9990" w:type="dxa"/>
            <w:shd w:val="clear" w:color="auto" w:fill="F2DBDB"/>
          </w:tcPr>
          <w:p w14:paraId="6142F38A" w14:textId="77777777" w:rsidR="0063686D" w:rsidRPr="00062A00" w:rsidRDefault="0063686D" w:rsidP="00F52299">
            <w:pPr>
              <w:pStyle w:val="iBAAGStandardTextBold"/>
            </w:pPr>
            <w:r w:rsidRPr="00062A00">
              <w:lastRenderedPageBreak/>
              <w:t>Does Expanded Women’s Preventive Care Services apply?</w:t>
            </w:r>
          </w:p>
          <w:p w14:paraId="6142F38C" w14:textId="2A85FDF1" w:rsidR="0063686D" w:rsidRPr="00062A00" w:rsidRDefault="0063686D" w:rsidP="00F52299">
            <w:r w:rsidRPr="00062A00">
              <w:rPr>
                <w:rStyle w:val="iBAAGStandardTextChar"/>
              </w:rPr>
              <w:lastRenderedPageBreak/>
              <w:t>Yes</w:t>
            </w:r>
            <w:r w:rsidRPr="00062A00">
              <w:t xml:space="preserve"> </w:t>
            </w:r>
          </w:p>
          <w:p w14:paraId="6142F390" w14:textId="159F745D" w:rsidR="0063686D" w:rsidRPr="00062A00" w:rsidRDefault="0063686D"/>
          <w:p w14:paraId="6142F391" w14:textId="77777777" w:rsidR="0063686D" w:rsidRPr="00062A00" w:rsidRDefault="0063686D" w:rsidP="00F52299"/>
          <w:p w14:paraId="6142F393" w14:textId="4584776D" w:rsidR="0063686D" w:rsidRPr="00062A00" w:rsidRDefault="0063686D" w:rsidP="00F52299">
            <w:r w:rsidRPr="00062A00">
              <w:rPr>
                <w:rStyle w:val="iBAAGStandardTextChar"/>
              </w:rPr>
              <w:t>Coverage guidelines for Expanded Women’s Preventive Care include:</w:t>
            </w:r>
          </w:p>
          <w:p w14:paraId="6142F394" w14:textId="77777777" w:rsidR="0063686D" w:rsidRPr="00062A00" w:rsidRDefault="0063686D" w:rsidP="00F5229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142F396" w14:textId="6C980FEB" w:rsidR="0063686D" w:rsidRPr="00062A00" w:rsidRDefault="003035D3" w:rsidP="00F52299">
            <w:pPr>
              <w:pStyle w:val="iBAAGLevel1Bullets"/>
            </w:pPr>
            <w:r w:rsidRPr="00062A00" w:rsidDel="003035D3">
              <w:t xml:space="preserve"> </w:t>
            </w:r>
            <w:r w:rsidR="0063686D" w:rsidRPr="00062A00">
              <w:t xml:space="preserve">Contraception methods and counseling </w:t>
            </w:r>
          </w:p>
          <w:p w14:paraId="6142F397" w14:textId="77777777" w:rsidR="0063686D" w:rsidRPr="00062A00" w:rsidRDefault="0063686D" w:rsidP="00F52299">
            <w:pPr>
              <w:pStyle w:val="iBAAGLevel1Bullets"/>
            </w:pPr>
            <w:r w:rsidRPr="00062A00">
              <w:t xml:space="preserve">Domestic violence screening </w:t>
            </w:r>
          </w:p>
          <w:p w14:paraId="6142F398" w14:textId="77777777" w:rsidR="0063686D" w:rsidRPr="00062A00" w:rsidRDefault="0063686D" w:rsidP="00F52299">
            <w:pPr>
              <w:pStyle w:val="iBAAGLevel1Bullets"/>
            </w:pPr>
            <w:r w:rsidRPr="00062A00">
              <w:t xml:space="preserve">Gestational diabetes screening </w:t>
            </w:r>
          </w:p>
          <w:p w14:paraId="6142F399" w14:textId="77777777" w:rsidR="0063686D" w:rsidRPr="00062A00" w:rsidRDefault="0063686D" w:rsidP="00F52299">
            <w:pPr>
              <w:pStyle w:val="iBAAGLevel1Bullets"/>
            </w:pPr>
            <w:r w:rsidRPr="00062A00">
              <w:t xml:space="preserve">HIV screening and counseling </w:t>
            </w:r>
          </w:p>
          <w:p w14:paraId="6142F39A" w14:textId="77777777" w:rsidR="0063686D" w:rsidRPr="00062A00" w:rsidRDefault="0063686D" w:rsidP="00F52299">
            <w:pPr>
              <w:pStyle w:val="iBAAGLevel1Bullets"/>
            </w:pPr>
            <w:r w:rsidRPr="00062A00">
              <w:t xml:space="preserve">Human papillomavirus testing (beginning at age 30, and for every 3 years thereafter) </w:t>
            </w:r>
          </w:p>
          <w:p w14:paraId="6142F39B" w14:textId="77777777" w:rsidR="0063686D" w:rsidRPr="00062A00" w:rsidRDefault="0063686D" w:rsidP="00F52299">
            <w:pPr>
              <w:pStyle w:val="iBAAGLevel1Bullets"/>
            </w:pPr>
            <w:r w:rsidRPr="00062A00">
              <w:t xml:space="preserve">Sexually transmitted infections counseling </w:t>
            </w:r>
          </w:p>
          <w:p w14:paraId="6142F39C" w14:textId="77777777" w:rsidR="0063686D" w:rsidRPr="00062A00" w:rsidRDefault="0063686D" w:rsidP="00F52299">
            <w:pPr>
              <w:pStyle w:val="iBAAGLevel1Bullets"/>
            </w:pPr>
            <w:r w:rsidRPr="00062A00">
              <w:t xml:space="preserve">Well-woman visits </w:t>
            </w:r>
          </w:p>
          <w:p w14:paraId="6142F39D" w14:textId="77777777" w:rsidR="0063686D" w:rsidRPr="00062A00" w:rsidRDefault="0063686D" w:rsidP="00F52299"/>
          <w:p w14:paraId="6142F39E" w14:textId="20A78DBA" w:rsidR="0063686D" w:rsidRPr="00062A00" w:rsidRDefault="0063686D" w:rsidP="00F5229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142F39F" w14:textId="77777777" w:rsidR="0063686D" w:rsidRPr="00062A00" w:rsidRDefault="0063686D" w:rsidP="00F52299"/>
        </w:tc>
      </w:tr>
      <w:tr w:rsidR="0063686D" w:rsidRPr="00A71A4F" w14:paraId="6142F3A2"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A1" w14:textId="77777777" w:rsidR="0063686D" w:rsidRPr="00A71A4F" w:rsidRDefault="0063686D" w:rsidP="00F52299">
            <w:pPr>
              <w:pStyle w:val="iBAAGTableHeader"/>
            </w:pPr>
            <w:r w:rsidRPr="00A71A4F">
              <w:lastRenderedPageBreak/>
              <w:t>Plan Information</w:t>
            </w:r>
          </w:p>
        </w:tc>
      </w:tr>
      <w:tr w:rsidR="0063686D" w:rsidRPr="00A71A4F" w14:paraId="6142F3AD" w14:textId="77777777" w:rsidTr="00950B76">
        <w:tblPrEx>
          <w:shd w:val="clear" w:color="auto" w:fill="auto"/>
        </w:tblPrEx>
        <w:tc>
          <w:tcPr>
            <w:tcW w:w="3517" w:type="dxa"/>
            <w:shd w:val="clear" w:color="auto" w:fill="F2DBDB"/>
          </w:tcPr>
          <w:p w14:paraId="6142F3A3" w14:textId="77777777" w:rsidR="0063686D" w:rsidRPr="00A71A4F" w:rsidRDefault="0063686D" w:rsidP="00F52299">
            <w:pPr>
              <w:pStyle w:val="iBAAGSituationBoxName"/>
            </w:pPr>
            <w:bookmarkStart w:id="8" w:name="Human_Resource_Contact"/>
            <w:r w:rsidRPr="00A71A4F">
              <w:t>Human Resource Contact</w:t>
            </w:r>
          </w:p>
          <w:bookmarkEnd w:id="8"/>
          <w:p w14:paraId="6142F3A4" w14:textId="77777777" w:rsidR="0063686D" w:rsidRPr="00A71A4F" w:rsidRDefault="0063686D" w:rsidP="00F52299"/>
        </w:tc>
        <w:tc>
          <w:tcPr>
            <w:tcW w:w="9990" w:type="dxa"/>
            <w:shd w:val="clear" w:color="auto" w:fill="F2DBDB"/>
          </w:tcPr>
          <w:p w14:paraId="6142F3A5" w14:textId="77777777" w:rsidR="0063686D" w:rsidRPr="00A71A4F" w:rsidRDefault="0063686D" w:rsidP="00F52299">
            <w:r w:rsidRPr="00A71A4F">
              <w:rPr>
                <w:rStyle w:val="iBAAGStandardTextChar"/>
              </w:rPr>
              <w:t>Refer to your Human Resources Department</w:t>
            </w:r>
            <w:r w:rsidRPr="00A71A4F">
              <w:t xml:space="preserve">.  </w:t>
            </w:r>
          </w:p>
          <w:p w14:paraId="6142F3A6" w14:textId="77777777" w:rsidR="0063686D" w:rsidRPr="00A71A4F" w:rsidRDefault="0063686D" w:rsidP="00F52299"/>
          <w:p w14:paraId="6142F3AC" w14:textId="77777777" w:rsidR="0063686D" w:rsidRPr="00A71A4F" w:rsidRDefault="0063686D" w:rsidP="00276199">
            <w:pPr>
              <w:pStyle w:val="iBAAGStandardText"/>
            </w:pPr>
          </w:p>
        </w:tc>
      </w:tr>
      <w:tr w:rsidR="0063686D" w:rsidRPr="00C42314" w14:paraId="6142F3AF" w14:textId="77777777" w:rsidTr="00950B76">
        <w:tblPrEx>
          <w:shd w:val="clear" w:color="auto" w:fill="auto"/>
        </w:tblPrEx>
        <w:tc>
          <w:tcPr>
            <w:tcW w:w="13507" w:type="dxa"/>
            <w:gridSpan w:val="2"/>
            <w:tcBorders>
              <w:bottom w:val="single" w:sz="4" w:space="0" w:color="000000" w:themeColor="text1"/>
            </w:tcBorders>
            <w:shd w:val="clear" w:color="auto" w:fill="C00000"/>
          </w:tcPr>
          <w:p w14:paraId="6142F3AE" w14:textId="77777777" w:rsidR="0063686D" w:rsidRPr="00C42314" w:rsidRDefault="0063686D" w:rsidP="00F52299">
            <w:pPr>
              <w:pStyle w:val="iBAAGTableHeader"/>
            </w:pPr>
            <w:r w:rsidRPr="00C42314">
              <w:t>Plan Information</w:t>
            </w:r>
          </w:p>
        </w:tc>
      </w:tr>
      <w:tr w:rsidR="0063686D" w:rsidRPr="00C42314" w14:paraId="6142F3B3" w14:textId="77777777" w:rsidTr="00950B76">
        <w:tblPrEx>
          <w:shd w:val="clear" w:color="auto" w:fill="auto"/>
        </w:tblPrEx>
        <w:tc>
          <w:tcPr>
            <w:tcW w:w="3517" w:type="dxa"/>
            <w:shd w:val="clear" w:color="auto" w:fill="F2DBDB"/>
          </w:tcPr>
          <w:p w14:paraId="6142F3B0" w14:textId="77777777" w:rsidR="0063686D" w:rsidRPr="00C42314" w:rsidRDefault="0063686D" w:rsidP="00F52299">
            <w:pPr>
              <w:pStyle w:val="iBAAGSituationBoxName"/>
            </w:pPr>
            <w:bookmarkStart w:id="9" w:name="Network_Gap"/>
            <w:r w:rsidRPr="00C42314">
              <w:t>Network Gap</w:t>
            </w:r>
            <w:bookmarkEnd w:id="9"/>
          </w:p>
        </w:tc>
        <w:tc>
          <w:tcPr>
            <w:tcW w:w="9990" w:type="dxa"/>
            <w:shd w:val="clear" w:color="auto" w:fill="F2DBDB"/>
          </w:tcPr>
          <w:p w14:paraId="6142F3B1" w14:textId="77777777" w:rsidR="0063686D" w:rsidRPr="00C42314" w:rsidRDefault="0063686D" w:rsidP="00F52299">
            <w:pPr>
              <w:pStyle w:val="iBAAGStandardText"/>
            </w:pPr>
            <w:r w:rsidRPr="00C42314">
              <w:t>Exception granted through care coordination only prior to receipt of care.  Exception will be documented in the CCS View/ARI screens if approved by care coordination.</w:t>
            </w:r>
          </w:p>
          <w:p w14:paraId="6142F3B2" w14:textId="77777777" w:rsidR="0063686D" w:rsidRPr="00C42314" w:rsidRDefault="0063686D" w:rsidP="00F5229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6142F3B5" w14:textId="77777777" w:rsidTr="00F52299">
        <w:tc>
          <w:tcPr>
            <w:tcW w:w="13507" w:type="dxa"/>
            <w:gridSpan w:val="2"/>
            <w:tcBorders>
              <w:bottom w:val="single" w:sz="4" w:space="0" w:color="000000" w:themeColor="text1"/>
            </w:tcBorders>
            <w:shd w:val="clear" w:color="auto" w:fill="C00000"/>
          </w:tcPr>
          <w:p w14:paraId="6142F3B4" w14:textId="77777777" w:rsidR="0063686D" w:rsidRPr="00C160CD" w:rsidRDefault="0063686D" w:rsidP="00F52299">
            <w:pPr>
              <w:pStyle w:val="iBAAGTableHeader"/>
            </w:pPr>
            <w:r w:rsidRPr="00C160CD">
              <w:t>Plan Information</w:t>
            </w:r>
          </w:p>
        </w:tc>
      </w:tr>
      <w:tr w:rsidR="0063686D" w:rsidRPr="00C160CD" w14:paraId="6142F3B9" w14:textId="77777777" w:rsidTr="00F52299">
        <w:tc>
          <w:tcPr>
            <w:tcW w:w="3517" w:type="dxa"/>
            <w:shd w:val="clear" w:color="auto" w:fill="F2DBDB"/>
          </w:tcPr>
          <w:p w14:paraId="6142F3B6" w14:textId="77777777" w:rsidR="0063686D" w:rsidRPr="00C160CD" w:rsidRDefault="0063686D" w:rsidP="00F52299">
            <w:pPr>
              <w:pStyle w:val="iBAAGSituationBoxName"/>
            </w:pPr>
            <w:bookmarkStart w:id="10" w:name="Outlier_Cost_Management_OCM"/>
            <w:r>
              <w:t>Outlier Cost Management (OCM)</w:t>
            </w:r>
            <w:bookmarkEnd w:id="10"/>
          </w:p>
        </w:tc>
        <w:tc>
          <w:tcPr>
            <w:tcW w:w="9990" w:type="dxa"/>
            <w:shd w:val="clear" w:color="auto" w:fill="F2DBDB"/>
          </w:tcPr>
          <w:p w14:paraId="6142F3B7" w14:textId="77777777" w:rsidR="0063686D" w:rsidRPr="006F55AC" w:rsidRDefault="0063686D" w:rsidP="00F52299">
            <w:pPr>
              <w:pStyle w:val="iBAAGStandardText"/>
              <w:rPr>
                <w:b/>
              </w:rPr>
            </w:pPr>
            <w:r w:rsidRPr="006F55AC">
              <w:rPr>
                <w:b/>
              </w:rPr>
              <w:t>Does Outlier Cost Management apply?</w:t>
            </w:r>
          </w:p>
          <w:p w14:paraId="6142F3B8" w14:textId="77777777" w:rsidR="0063686D" w:rsidRPr="00C160CD" w:rsidRDefault="0063686D" w:rsidP="00F5229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6142F3BB" w14:textId="77777777" w:rsidTr="000B18AC">
        <w:tc>
          <w:tcPr>
            <w:tcW w:w="13507" w:type="dxa"/>
            <w:gridSpan w:val="2"/>
            <w:tcBorders>
              <w:bottom w:val="single" w:sz="4" w:space="0" w:color="000000" w:themeColor="text1"/>
            </w:tcBorders>
            <w:shd w:val="clear" w:color="auto" w:fill="C00000"/>
          </w:tcPr>
          <w:p w14:paraId="6142F3BA" w14:textId="77777777" w:rsidR="0063686D" w:rsidRPr="00892CD3" w:rsidRDefault="0063686D" w:rsidP="00F52299">
            <w:pPr>
              <w:pStyle w:val="iBAAGTableHeader"/>
            </w:pPr>
            <w:r w:rsidRPr="00892CD3">
              <w:t>Plan Information</w:t>
            </w:r>
          </w:p>
        </w:tc>
      </w:tr>
      <w:tr w:rsidR="0063686D" w:rsidRPr="00892CD3" w14:paraId="6142F3C0" w14:textId="77777777" w:rsidTr="000B18AC">
        <w:tc>
          <w:tcPr>
            <w:tcW w:w="3517" w:type="dxa"/>
            <w:shd w:val="clear" w:color="auto" w:fill="F2DBDB"/>
          </w:tcPr>
          <w:p w14:paraId="6142F3BC" w14:textId="77777777" w:rsidR="0063686D" w:rsidRPr="00892CD3" w:rsidRDefault="0063686D" w:rsidP="00F52299">
            <w:pPr>
              <w:pStyle w:val="iBAAGSituationBoxName"/>
            </w:pPr>
            <w:bookmarkStart w:id="11" w:name="Personal_Health_Support"/>
            <w:r w:rsidRPr="00892CD3">
              <w:lastRenderedPageBreak/>
              <w:t>Personal Health Support</w:t>
            </w:r>
            <w:r>
              <w:t xml:space="preserve"> (PHS)</w:t>
            </w:r>
          </w:p>
          <w:bookmarkEnd w:id="11"/>
          <w:p w14:paraId="6142F3BD" w14:textId="77777777" w:rsidR="0063686D" w:rsidRPr="00892CD3" w:rsidRDefault="0063686D" w:rsidP="00F52299"/>
        </w:tc>
        <w:tc>
          <w:tcPr>
            <w:tcW w:w="9990" w:type="dxa"/>
            <w:shd w:val="clear" w:color="auto" w:fill="F2DBDB"/>
          </w:tcPr>
          <w:p w14:paraId="6142F3BE" w14:textId="77777777" w:rsidR="0063686D" w:rsidRPr="00892CD3" w:rsidRDefault="0063686D" w:rsidP="00F52299">
            <w:pPr>
              <w:pStyle w:val="iBAAGStandardText"/>
            </w:pPr>
            <w:r w:rsidRPr="00892CD3">
              <w:t>Not Applicable</w:t>
            </w:r>
          </w:p>
          <w:p w14:paraId="6142F3BF" w14:textId="77777777" w:rsidR="0063686D" w:rsidRPr="00892CD3" w:rsidRDefault="0063686D" w:rsidP="00F52299"/>
        </w:tc>
      </w:tr>
      <w:tr w:rsidR="0063686D" w:rsidRPr="00C1039D" w14:paraId="6142F3CA" w14:textId="77777777" w:rsidTr="000B18AC">
        <w:tc>
          <w:tcPr>
            <w:tcW w:w="13507" w:type="dxa"/>
            <w:gridSpan w:val="2"/>
            <w:tcBorders>
              <w:bottom w:val="single" w:sz="4" w:space="0" w:color="000000" w:themeColor="text1"/>
            </w:tcBorders>
            <w:shd w:val="clear" w:color="auto" w:fill="C00000"/>
          </w:tcPr>
          <w:p w14:paraId="6142F3C9" w14:textId="77777777" w:rsidR="0063686D" w:rsidRPr="00C1039D" w:rsidRDefault="0063686D" w:rsidP="00F52299">
            <w:pPr>
              <w:pStyle w:val="iBAAGTableHeader"/>
            </w:pPr>
            <w:r w:rsidRPr="00C1039D">
              <w:t>Plan Information</w:t>
            </w:r>
          </w:p>
        </w:tc>
      </w:tr>
      <w:tr w:rsidR="0063686D" w:rsidRPr="00C1039D" w14:paraId="6142F3CE" w14:textId="77777777" w:rsidTr="000B18AC">
        <w:tc>
          <w:tcPr>
            <w:tcW w:w="3517" w:type="dxa"/>
            <w:shd w:val="clear" w:color="auto" w:fill="F2DBDB"/>
          </w:tcPr>
          <w:p w14:paraId="6142F3CB" w14:textId="77777777" w:rsidR="0063686D" w:rsidRPr="00C1039D" w:rsidRDefault="0063686D" w:rsidP="00F52299">
            <w:pPr>
              <w:pStyle w:val="iBAAGSituationBoxName"/>
            </w:pPr>
            <w:bookmarkStart w:id="12" w:name="RunIn"/>
            <w:r w:rsidRPr="00C1039D">
              <w:t>Run In</w:t>
            </w:r>
            <w:bookmarkEnd w:id="12"/>
          </w:p>
        </w:tc>
        <w:tc>
          <w:tcPr>
            <w:tcW w:w="9990" w:type="dxa"/>
            <w:shd w:val="clear" w:color="auto" w:fill="F2DBDB"/>
          </w:tcPr>
          <w:p w14:paraId="6142F3CC" w14:textId="77777777" w:rsidR="0063686D" w:rsidRPr="00C1039D" w:rsidRDefault="0063686D" w:rsidP="00F52299">
            <w:pPr>
              <w:pStyle w:val="iBAAGStandardText"/>
            </w:pPr>
            <w:r w:rsidRPr="00C1039D">
              <w:t>Not Applicable</w:t>
            </w:r>
          </w:p>
          <w:p w14:paraId="6142F3CD" w14:textId="77777777" w:rsidR="0063686D" w:rsidRPr="00C1039D" w:rsidRDefault="0063686D" w:rsidP="00F52299"/>
        </w:tc>
      </w:tr>
      <w:tr w:rsidR="0063686D" w:rsidRPr="00C160CD" w14:paraId="6142F3D0" w14:textId="77777777" w:rsidTr="000B18AC">
        <w:tc>
          <w:tcPr>
            <w:tcW w:w="13507" w:type="dxa"/>
            <w:gridSpan w:val="2"/>
            <w:tcBorders>
              <w:bottom w:val="single" w:sz="4" w:space="0" w:color="000000" w:themeColor="text1"/>
            </w:tcBorders>
            <w:shd w:val="clear" w:color="auto" w:fill="C00000"/>
          </w:tcPr>
          <w:p w14:paraId="6142F3CF" w14:textId="77777777" w:rsidR="0063686D" w:rsidRPr="00C160CD" w:rsidRDefault="0063686D" w:rsidP="00F52299">
            <w:pPr>
              <w:pStyle w:val="iBAAGTableHeader"/>
            </w:pPr>
            <w:r w:rsidRPr="00C160CD">
              <w:t>Plan Information</w:t>
            </w:r>
          </w:p>
        </w:tc>
      </w:tr>
      <w:tr w:rsidR="0063686D" w:rsidRPr="00C160CD" w14:paraId="6142F3D3" w14:textId="77777777" w:rsidTr="000B18AC">
        <w:tc>
          <w:tcPr>
            <w:tcW w:w="3517" w:type="dxa"/>
            <w:shd w:val="clear" w:color="auto" w:fill="F2DBDB"/>
          </w:tcPr>
          <w:p w14:paraId="6142F3D1" w14:textId="77777777" w:rsidR="0063686D" w:rsidRPr="00C160CD" w:rsidRDefault="0063686D" w:rsidP="00F52299">
            <w:pPr>
              <w:pStyle w:val="iBAAGSituationBoxName"/>
            </w:pPr>
            <w:bookmarkStart w:id="13" w:name="Supplemental_Accident"/>
            <w:r w:rsidRPr="00C160CD">
              <w:t>Supplemental Accident</w:t>
            </w:r>
            <w:bookmarkEnd w:id="13"/>
          </w:p>
        </w:tc>
        <w:tc>
          <w:tcPr>
            <w:tcW w:w="9990" w:type="dxa"/>
            <w:shd w:val="clear" w:color="auto" w:fill="F2DBDB"/>
          </w:tcPr>
          <w:p w14:paraId="6142F3D2" w14:textId="77777777" w:rsidR="0063686D" w:rsidRPr="00C160CD" w:rsidRDefault="0063686D" w:rsidP="00F52299">
            <w:pPr>
              <w:pStyle w:val="iBAAGStandardText"/>
            </w:pPr>
            <w:r w:rsidRPr="00C160CD">
              <w:t>Not Applicable</w:t>
            </w:r>
          </w:p>
        </w:tc>
      </w:tr>
    </w:tbl>
    <w:p w14:paraId="6142F3D4" w14:textId="77777777" w:rsidR="0063686D" w:rsidRPr="00C160CD" w:rsidRDefault="0063686D" w:rsidP="0063686D"/>
    <w:p w14:paraId="6142F3D5" w14:textId="77777777" w:rsidR="0063686D" w:rsidRPr="000D6EE8" w:rsidRDefault="0063686D" w:rsidP="0063686D">
      <w:pPr>
        <w:rPr>
          <w:rStyle w:val="iBAAGTags"/>
        </w:rPr>
      </w:pPr>
      <w:r w:rsidRPr="000D6EE8">
        <w:rPr>
          <w:rStyle w:val="iBAAGTags"/>
        </w:rPr>
        <w:t>&lt;!--section=Deductibles--&gt;</w:t>
      </w:r>
    </w:p>
    <w:p w14:paraId="6142F3D6" w14:textId="77777777" w:rsidR="0063686D" w:rsidRPr="000D6EE8" w:rsidRDefault="0063686D" w:rsidP="0063686D"/>
    <w:p w14:paraId="6142F3D7"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D8" w14:textId="77777777" w:rsidR="0063686D" w:rsidRDefault="0063686D" w:rsidP="0063686D"/>
    <w:p w14:paraId="6142F3D9"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142F3DA"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6142F3DC" w14:textId="77777777" w:rsidTr="00450D3F">
        <w:tc>
          <w:tcPr>
            <w:tcW w:w="13507" w:type="dxa"/>
            <w:gridSpan w:val="4"/>
            <w:shd w:val="clear" w:color="auto" w:fill="DAEEF3"/>
          </w:tcPr>
          <w:p w14:paraId="6142F3DB" w14:textId="77777777" w:rsidR="0063686D" w:rsidRPr="000D6EE8" w:rsidRDefault="0063686D" w:rsidP="00F52299">
            <w:pPr>
              <w:pStyle w:val="iBAAGMajorSectionHeader"/>
            </w:pPr>
            <w:bookmarkStart w:id="14" w:name="Deductibles"/>
            <w:r>
              <w:t>Deductibles</w:t>
            </w:r>
            <w:bookmarkEnd w:id="14"/>
          </w:p>
        </w:tc>
      </w:tr>
      <w:tr w:rsidR="0063686D" w:rsidRPr="00C85750" w14:paraId="6142F3E3" w14:textId="77777777" w:rsidTr="00450D3F">
        <w:tblPrEx>
          <w:shd w:val="clear" w:color="auto" w:fill="auto"/>
        </w:tblPrEx>
        <w:tc>
          <w:tcPr>
            <w:tcW w:w="3517" w:type="dxa"/>
            <w:tcBorders>
              <w:bottom w:val="single" w:sz="4" w:space="0" w:color="000000" w:themeColor="text1"/>
            </w:tcBorders>
            <w:shd w:val="clear" w:color="auto" w:fill="31849B"/>
            <w:vAlign w:val="center"/>
          </w:tcPr>
          <w:p w14:paraId="6142F3DD" w14:textId="77777777" w:rsidR="0063686D" w:rsidRPr="00C85750" w:rsidRDefault="0063686D" w:rsidP="00F5229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142F3DE" w14:textId="77777777" w:rsidR="0063686D" w:rsidRPr="00C85750" w:rsidRDefault="0063686D" w:rsidP="00F52299">
            <w:pPr>
              <w:pStyle w:val="iBAAGTableHeader"/>
            </w:pPr>
            <w:r w:rsidRPr="00C85750">
              <w:t>Your cost if you use</w:t>
            </w:r>
          </w:p>
          <w:p w14:paraId="6142F3DF" w14:textId="77777777" w:rsidR="0063686D" w:rsidRPr="00C85750" w:rsidRDefault="0063686D" w:rsidP="00F5229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142F3E0" w14:textId="77777777" w:rsidR="0063686D" w:rsidRPr="00C85750" w:rsidRDefault="0063686D" w:rsidP="00F52299">
            <w:pPr>
              <w:pStyle w:val="iBAAGTableHeader"/>
            </w:pPr>
            <w:r w:rsidRPr="00C85750">
              <w:t>Your cost if you use</w:t>
            </w:r>
          </w:p>
          <w:p w14:paraId="6142F3E1" w14:textId="77777777" w:rsidR="0063686D" w:rsidRPr="00C85750" w:rsidRDefault="0063686D" w:rsidP="00F5229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142F3E2" w14:textId="77777777" w:rsidR="0063686D" w:rsidRPr="00C85750" w:rsidRDefault="0063686D" w:rsidP="00F52299">
            <w:pPr>
              <w:pStyle w:val="iBAAGTableHeader"/>
            </w:pPr>
            <w:r w:rsidRPr="00C85750">
              <w:t>Limits &amp; Exceptions</w:t>
            </w:r>
          </w:p>
        </w:tc>
      </w:tr>
      <w:tr w:rsidR="0063686D" w:rsidRPr="00C85750" w14:paraId="6142F423" w14:textId="77777777" w:rsidTr="00450D3F">
        <w:tblPrEx>
          <w:shd w:val="clear" w:color="auto" w:fill="auto"/>
        </w:tblPrEx>
        <w:tc>
          <w:tcPr>
            <w:tcW w:w="3517" w:type="dxa"/>
            <w:shd w:val="clear" w:color="auto" w:fill="FFFFFF" w:themeFill="background1"/>
          </w:tcPr>
          <w:p w14:paraId="6142F3E4" w14:textId="77777777" w:rsidR="0063686D" w:rsidRDefault="0063686D" w:rsidP="00F52299">
            <w:pPr>
              <w:pStyle w:val="iBAAGSituationBoxName"/>
            </w:pPr>
            <w:bookmarkStart w:id="15" w:name="Annual_Deductible"/>
            <w:r>
              <w:t>Annual Deductible</w:t>
            </w:r>
            <w:bookmarkEnd w:id="15"/>
            <w:r>
              <w:t xml:space="preserve"> </w:t>
            </w:r>
          </w:p>
          <w:p w14:paraId="6142F3E5" w14:textId="77777777" w:rsidR="0063686D" w:rsidRDefault="0063686D" w:rsidP="00F52299"/>
          <w:p w14:paraId="6142F3E6" w14:textId="77777777" w:rsidR="0063686D" w:rsidRDefault="0063686D" w:rsidP="00F52299">
            <w:r w:rsidRPr="00C85750">
              <w:rPr>
                <w:rStyle w:val="iBAAGStandardTextBoldChar"/>
              </w:rPr>
              <w:t>What is an annual deductible?</w:t>
            </w:r>
            <w:r>
              <w:t xml:space="preserve"> </w:t>
            </w:r>
            <w:r w:rsidRPr="00C85750">
              <w:rPr>
                <w:rStyle w:val="iBAAGStandardTextChar"/>
              </w:rPr>
              <w:t xml:space="preserve">This is the amount you owe for covered services before your health plan begins to </w:t>
            </w:r>
            <w:r w:rsidRPr="00C85750">
              <w:rPr>
                <w:rStyle w:val="iBAAGStandardTextChar"/>
              </w:rPr>
              <w:lastRenderedPageBreak/>
              <w:t>pay.</w:t>
            </w:r>
          </w:p>
          <w:p w14:paraId="6142F3E7" w14:textId="77777777" w:rsidR="0063686D" w:rsidRDefault="0063686D" w:rsidP="00F52299"/>
          <w:p w14:paraId="6142F3ED" w14:textId="77777777" w:rsidR="0063686D" w:rsidRDefault="0063686D" w:rsidP="00F52299"/>
          <w:p w14:paraId="6142F3EE" w14:textId="77777777" w:rsidR="0063686D" w:rsidRDefault="0063686D" w:rsidP="00F52299">
            <w:pPr>
              <w:pStyle w:val="iBAAGStandardTextBold"/>
            </w:pPr>
            <w:r>
              <w:t xml:space="preserve">Want more information? </w:t>
            </w:r>
          </w:p>
          <w:p w14:paraId="6142F3EF" w14:textId="77777777" w:rsidR="0063686D" w:rsidRPr="00C85750" w:rsidRDefault="0063686D" w:rsidP="00F5229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142F3F0" w14:textId="77777777" w:rsidR="0063686D" w:rsidRPr="00C85750" w:rsidRDefault="0063686D" w:rsidP="00F52299"/>
        </w:tc>
        <w:tc>
          <w:tcPr>
            <w:tcW w:w="3330" w:type="dxa"/>
            <w:shd w:val="clear" w:color="auto" w:fill="FFFFFF" w:themeFill="background1"/>
          </w:tcPr>
          <w:p w14:paraId="6142F3F7" w14:textId="64E1B25F" w:rsidR="0063686D" w:rsidRPr="00CA0FA5" w:rsidRDefault="0063686D" w:rsidP="00F52299">
            <w:r w:rsidRPr="00CA0FA5">
              <w:rPr>
                <w:rStyle w:val="iBAAGStandardTextBoldChar"/>
              </w:rPr>
              <w:lastRenderedPageBreak/>
              <w:t>$</w:t>
            </w:r>
            <w:r w:rsidR="00F854E9">
              <w:rPr>
                <w:rStyle w:val="iBAAGStandardTextBoldChar"/>
              </w:rPr>
              <w:t>500</w:t>
            </w:r>
            <w:r w:rsidRPr="00CA0FA5">
              <w:rPr>
                <w:rStyle w:val="iBAAGStandardTextBoldChar"/>
              </w:rPr>
              <w:t xml:space="preserve"> </w:t>
            </w:r>
            <w:r w:rsidRPr="00CA0FA5">
              <w:t xml:space="preserve"> </w:t>
            </w:r>
            <w:r w:rsidRPr="00276199">
              <w:rPr>
                <w:rStyle w:val="iBAAGStandardTextChar"/>
                <w:color w:val="auto"/>
              </w:rPr>
              <w:t>for each covered person, not to exceed</w:t>
            </w:r>
            <w:r w:rsidRPr="00CA0FA5">
              <w:t xml:space="preserve"> </w:t>
            </w:r>
            <w:r w:rsidRPr="00CA0FA5">
              <w:rPr>
                <w:rStyle w:val="iBAAGStandardTextBoldChar"/>
              </w:rPr>
              <w:t>$</w:t>
            </w:r>
            <w:r w:rsidR="00F854E9">
              <w:rPr>
                <w:rStyle w:val="iBAAGStandardTextBoldChar"/>
              </w:rPr>
              <w:t>1,000</w:t>
            </w:r>
            <w:r w:rsidRPr="00CA0FA5">
              <w:t xml:space="preserve"> </w:t>
            </w:r>
            <w:r w:rsidRPr="00276199">
              <w:rPr>
                <w:rStyle w:val="iBAAGStandardTextChar"/>
                <w:color w:val="auto"/>
              </w:rPr>
              <w:t>for all covered persons in your family.</w:t>
            </w:r>
          </w:p>
          <w:p w14:paraId="6142F3F8" w14:textId="77777777" w:rsidR="0063686D" w:rsidRPr="00CA0FA5" w:rsidRDefault="0063686D" w:rsidP="00F52299"/>
          <w:p w14:paraId="6142F3FB" w14:textId="77777777" w:rsidR="0063686D" w:rsidRPr="00276199" w:rsidRDefault="0063686D" w:rsidP="00F52299">
            <w:pPr>
              <w:rPr>
                <w:rStyle w:val="InstructionalTextChar"/>
                <w:color w:val="auto"/>
              </w:rPr>
            </w:pPr>
          </w:p>
          <w:p w14:paraId="6142F3FE" w14:textId="77777777" w:rsidR="0063686D" w:rsidRPr="00CA0FA5" w:rsidRDefault="0063686D"/>
        </w:tc>
        <w:tc>
          <w:tcPr>
            <w:tcW w:w="3330" w:type="dxa"/>
            <w:shd w:val="clear" w:color="auto" w:fill="FFFFFF" w:themeFill="background1"/>
          </w:tcPr>
          <w:p w14:paraId="6142F405" w14:textId="717601FA" w:rsidR="0063686D" w:rsidRPr="00CA0FA5" w:rsidRDefault="0063686D" w:rsidP="00F52299">
            <w:r w:rsidRPr="00CA0FA5">
              <w:rPr>
                <w:rStyle w:val="iBAAGStandardTextBoldChar"/>
              </w:rPr>
              <w:t>$</w:t>
            </w:r>
            <w:r w:rsidR="00F854E9">
              <w:rPr>
                <w:rStyle w:val="iBAAGStandardTextBoldChar"/>
              </w:rPr>
              <w:t>500</w:t>
            </w:r>
            <w:r w:rsidRPr="00CA0FA5">
              <w:t xml:space="preserve"> </w:t>
            </w:r>
            <w:r w:rsidRPr="00276199">
              <w:rPr>
                <w:rStyle w:val="iBAAGStandardTextChar"/>
                <w:color w:val="auto"/>
              </w:rPr>
              <w:t>for each covered person, not to exceed</w:t>
            </w:r>
            <w:r w:rsidRPr="00CA0FA5">
              <w:t xml:space="preserve"> </w:t>
            </w:r>
            <w:r w:rsidRPr="00CA0FA5">
              <w:rPr>
                <w:rStyle w:val="iBAAGStandardTextBoldChar"/>
              </w:rPr>
              <w:t>$</w:t>
            </w:r>
            <w:r w:rsidR="00F854E9">
              <w:rPr>
                <w:rStyle w:val="iBAAGStandardTextBoldChar"/>
              </w:rPr>
              <w:t>1,000</w:t>
            </w:r>
            <w:r w:rsidRPr="00276199">
              <w:rPr>
                <w:rStyle w:val="iBAAGStandardTextChar"/>
                <w:color w:val="auto"/>
              </w:rPr>
              <w:t>for all covered persons in your family.</w:t>
            </w:r>
          </w:p>
          <w:p w14:paraId="6142F406" w14:textId="77777777" w:rsidR="0063686D" w:rsidRPr="00CA0FA5" w:rsidRDefault="0063686D" w:rsidP="00F52299"/>
          <w:p w14:paraId="6142F40C" w14:textId="77777777" w:rsidR="0063686D" w:rsidRPr="00CA0FA5" w:rsidRDefault="0063686D"/>
        </w:tc>
        <w:tc>
          <w:tcPr>
            <w:tcW w:w="3330" w:type="dxa"/>
            <w:shd w:val="clear" w:color="auto" w:fill="FFFFFF" w:themeFill="background1"/>
          </w:tcPr>
          <w:p w14:paraId="6142F40E" w14:textId="5D8D3583" w:rsidR="0063686D" w:rsidRPr="00C85750" w:rsidRDefault="0063686D" w:rsidP="00F52299">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rsidR="00D15E77">
              <w:t xml:space="preserve"> </w:t>
            </w:r>
            <w:r w:rsidRPr="00C85750">
              <w:rPr>
                <w:rStyle w:val="iBAAGStandardTextChar"/>
              </w:rPr>
              <w:t>year basis.</w:t>
            </w:r>
          </w:p>
          <w:p w14:paraId="6142F40F" w14:textId="77777777" w:rsidR="0063686D" w:rsidRDefault="0063686D" w:rsidP="00F52299"/>
          <w:p w14:paraId="6142F411" w14:textId="0B47AA4E" w:rsidR="0063686D" w:rsidRDefault="0063686D" w:rsidP="00F52299">
            <w:pPr>
              <w:pStyle w:val="iBAAGStandardText"/>
            </w:pPr>
            <w:r>
              <w:t xml:space="preserve">A calendar year begins on January 1st and ends on December 31st. </w:t>
            </w:r>
          </w:p>
          <w:p w14:paraId="6142F412" w14:textId="77777777" w:rsidR="0063686D" w:rsidRDefault="0063686D" w:rsidP="00F52299">
            <w:pPr>
              <w:pStyle w:val="iBAAGStandardText"/>
            </w:pPr>
          </w:p>
          <w:p w14:paraId="113B65F3" w14:textId="77777777" w:rsidR="001A3D68" w:rsidRDefault="0063686D" w:rsidP="00F52299">
            <w:pPr>
              <w:pStyle w:val="iBAAGStandardText"/>
            </w:pPr>
            <w:r>
              <w:t>If you join mid-year, your deductible will go from the time you start and end on December 31st of that year. Your new deductible begins January 1st of the new year.</w:t>
            </w:r>
          </w:p>
          <w:p w14:paraId="6142F413" w14:textId="575D1939" w:rsidR="0063686D" w:rsidRDefault="0063686D" w:rsidP="00F52299">
            <w:pPr>
              <w:pStyle w:val="iBAAGStandardText"/>
            </w:pPr>
          </w:p>
          <w:p w14:paraId="6142F41D" w14:textId="598F5CD8" w:rsidR="0063686D" w:rsidRDefault="0063686D" w:rsidP="00F52299"/>
          <w:p w14:paraId="6142F41E" w14:textId="77777777" w:rsidR="0063686D" w:rsidRDefault="0063686D" w:rsidP="00F52299"/>
          <w:p w14:paraId="6142F41F" w14:textId="77777777" w:rsidR="0063686D" w:rsidRDefault="0063686D" w:rsidP="00F52299">
            <w:pPr>
              <w:pStyle w:val="iBAAGStandardText"/>
            </w:pPr>
            <w:r>
              <w:t xml:space="preserve">Your annual deductible does not include any amount that exceeds the allowed amount. </w:t>
            </w:r>
          </w:p>
          <w:p w14:paraId="6142F420" w14:textId="77777777" w:rsidR="0063686D" w:rsidRDefault="0063686D" w:rsidP="00F52299"/>
          <w:p w14:paraId="6142F421" w14:textId="77777777" w:rsidR="0063686D" w:rsidRDefault="0063686D" w:rsidP="00F5229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6142F422" w14:textId="77777777" w:rsidR="0063686D" w:rsidRPr="00C85750" w:rsidRDefault="0063686D" w:rsidP="00F52299"/>
        </w:tc>
      </w:tr>
      <w:tr w:rsidR="0063686D" w:rsidRPr="00413BAF" w14:paraId="6142F425" w14:textId="77777777" w:rsidTr="00450D3F">
        <w:tblPrEx>
          <w:shd w:val="clear" w:color="auto" w:fill="auto"/>
        </w:tblPrEx>
        <w:tc>
          <w:tcPr>
            <w:tcW w:w="13507" w:type="dxa"/>
            <w:gridSpan w:val="4"/>
            <w:tcBorders>
              <w:bottom w:val="single" w:sz="4" w:space="0" w:color="000000" w:themeColor="text1"/>
            </w:tcBorders>
            <w:shd w:val="clear" w:color="auto" w:fill="31849B"/>
          </w:tcPr>
          <w:p w14:paraId="6142F424" w14:textId="77777777" w:rsidR="0063686D" w:rsidRPr="00413BAF" w:rsidRDefault="0063686D" w:rsidP="00F52299">
            <w:pPr>
              <w:pStyle w:val="iBAAGTableHeader"/>
            </w:pPr>
            <w:r w:rsidRPr="00413BAF">
              <w:lastRenderedPageBreak/>
              <w:t>About Your Benefits</w:t>
            </w:r>
          </w:p>
        </w:tc>
      </w:tr>
      <w:tr w:rsidR="0063686D" w:rsidRPr="00413BAF" w14:paraId="6142F432" w14:textId="77777777" w:rsidTr="00450D3F">
        <w:tblPrEx>
          <w:shd w:val="clear" w:color="auto" w:fill="auto"/>
        </w:tblPrEx>
        <w:tc>
          <w:tcPr>
            <w:tcW w:w="3517" w:type="dxa"/>
            <w:shd w:val="clear" w:color="auto" w:fill="FFFFFF" w:themeFill="background1"/>
          </w:tcPr>
          <w:p w14:paraId="6142F426" w14:textId="77777777" w:rsidR="0063686D" w:rsidRDefault="0063686D" w:rsidP="00F52299">
            <w:pPr>
              <w:pStyle w:val="iBAAGSituationBoxName"/>
            </w:pPr>
            <w:bookmarkStart w:id="16" w:name="Per_Occurrence_Deductible"/>
            <w:r>
              <w:t>Per Occurrence Deductible</w:t>
            </w:r>
            <w:bookmarkEnd w:id="16"/>
            <w:r>
              <w:t xml:space="preserve"> </w:t>
            </w:r>
          </w:p>
          <w:p w14:paraId="6142F427" w14:textId="77777777" w:rsidR="0063686D" w:rsidRDefault="0063686D" w:rsidP="00F52299"/>
          <w:p w14:paraId="6142F428" w14:textId="77777777" w:rsidR="0063686D" w:rsidRDefault="0063686D" w:rsidP="00F52299">
            <w:pPr>
              <w:pStyle w:val="iBAAGStandardTextBold"/>
            </w:pPr>
            <w:r>
              <w:t>What is a per occurrence deductible?</w:t>
            </w:r>
          </w:p>
          <w:p w14:paraId="6142F429" w14:textId="77777777" w:rsidR="0063686D" w:rsidRDefault="0063686D" w:rsidP="00F52299">
            <w:pPr>
              <w:pStyle w:val="iBAAGStandardText"/>
            </w:pPr>
            <w:r>
              <w:t xml:space="preserve">This is a set dollar amount you must pay for certain covered health services before we will begin paying for those services. </w:t>
            </w:r>
          </w:p>
          <w:p w14:paraId="6142F42A" w14:textId="77777777" w:rsidR="0063686D" w:rsidRDefault="0063686D" w:rsidP="00F52299"/>
          <w:p w14:paraId="6142F42B" w14:textId="77777777" w:rsidR="0063686D" w:rsidRDefault="0063686D" w:rsidP="00F52299">
            <w:pPr>
              <w:pStyle w:val="iBAAGStandardTextBold"/>
            </w:pPr>
            <w:r>
              <w:t xml:space="preserve">Want more information? </w:t>
            </w:r>
          </w:p>
          <w:p w14:paraId="6142F42C" w14:textId="77777777" w:rsidR="0063686D" w:rsidRDefault="0063686D" w:rsidP="00F5229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142F42D" w14:textId="77777777" w:rsidR="0063686D" w:rsidRPr="00413BAF" w:rsidRDefault="0063686D" w:rsidP="00F52299"/>
        </w:tc>
        <w:tc>
          <w:tcPr>
            <w:tcW w:w="9990" w:type="dxa"/>
            <w:gridSpan w:val="3"/>
            <w:shd w:val="clear" w:color="auto" w:fill="FFFFFF" w:themeFill="background1"/>
          </w:tcPr>
          <w:p w14:paraId="6142F42E" w14:textId="77777777" w:rsidR="0063686D" w:rsidRDefault="0063686D" w:rsidP="00F52299">
            <w:pPr>
              <w:pStyle w:val="iBAAGStandardText"/>
            </w:pPr>
            <w:r>
              <w:lastRenderedPageBreak/>
              <w:t>When a per occurrence deductible applies, it is listed under each covered Common Medical Event category.</w:t>
            </w:r>
          </w:p>
          <w:p w14:paraId="6142F42F" w14:textId="77777777" w:rsidR="0063686D" w:rsidRDefault="0063686D" w:rsidP="00F52299"/>
          <w:p w14:paraId="6142F430" w14:textId="77777777" w:rsidR="0063686D" w:rsidRDefault="0063686D" w:rsidP="00F52299">
            <w:pPr>
              <w:pStyle w:val="iBAAGStandardTextBold"/>
            </w:pPr>
            <w:r>
              <w:t>When do you pay a per occurrence deductible?</w:t>
            </w:r>
          </w:p>
          <w:p w14:paraId="6142F431" w14:textId="77777777" w:rsidR="0063686D" w:rsidRPr="00413BAF" w:rsidRDefault="0063686D" w:rsidP="00F52299">
            <w:pPr>
              <w:pStyle w:val="iBAAGStandardText"/>
            </w:pPr>
            <w:r>
              <w:t>You will pay a per occurrence deductible before and in addition to paying the annual deductible. If the allowed amount is less, you will only need to pay that amount.</w:t>
            </w:r>
          </w:p>
        </w:tc>
      </w:tr>
    </w:tbl>
    <w:p w14:paraId="6142F433" w14:textId="77777777" w:rsidR="0063686D" w:rsidRPr="00413BAF" w:rsidRDefault="0063686D" w:rsidP="0063686D"/>
    <w:p w14:paraId="6142F434"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6142F436" w14:textId="77777777" w:rsidTr="00F52299">
        <w:tc>
          <w:tcPr>
            <w:tcW w:w="13507" w:type="dxa"/>
            <w:gridSpan w:val="2"/>
            <w:shd w:val="clear" w:color="auto" w:fill="DAEEF3"/>
          </w:tcPr>
          <w:p w14:paraId="6142F435" w14:textId="77777777" w:rsidR="0063686D" w:rsidRPr="00B41EB2" w:rsidRDefault="0063686D" w:rsidP="00F52299">
            <w:pPr>
              <w:pStyle w:val="iBAAGMajorSectionHeader"/>
            </w:pPr>
            <w:r>
              <w:t>CSR View</w:t>
            </w:r>
          </w:p>
        </w:tc>
      </w:tr>
      <w:tr w:rsidR="00C90343" w:rsidRPr="00072038" w14:paraId="6142F43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37" w14:textId="77777777" w:rsidR="00C90343" w:rsidRPr="00072038" w:rsidRDefault="00C90343" w:rsidP="00F52299">
            <w:pPr>
              <w:pStyle w:val="iBAAGTableHeader"/>
            </w:pPr>
            <w:r w:rsidRPr="00072038">
              <w:t>Plan Information</w:t>
            </w:r>
          </w:p>
        </w:tc>
      </w:tr>
      <w:tr w:rsidR="00C90343" w:rsidRPr="00072038" w14:paraId="6142F43F" w14:textId="77777777" w:rsidTr="00F52299">
        <w:tblPrEx>
          <w:shd w:val="clear" w:color="auto" w:fill="auto"/>
        </w:tblPrEx>
        <w:tc>
          <w:tcPr>
            <w:tcW w:w="3517" w:type="dxa"/>
            <w:shd w:val="clear" w:color="auto" w:fill="F2DBDB"/>
          </w:tcPr>
          <w:p w14:paraId="6142F439" w14:textId="77777777" w:rsidR="00C90343" w:rsidRPr="00072038" w:rsidRDefault="00C90343" w:rsidP="00F52299">
            <w:pPr>
              <w:pStyle w:val="iBAAGSituationBoxName"/>
            </w:pPr>
            <w:bookmarkStart w:id="17" w:name="Limited_Services_Counting_Method"/>
            <w:r w:rsidRPr="00072038">
              <w:t>Limited Services Counting Method</w:t>
            </w:r>
            <w:bookmarkEnd w:id="17"/>
          </w:p>
          <w:p w14:paraId="6142F43A" w14:textId="77777777" w:rsidR="00C90343" w:rsidRPr="00072038" w:rsidRDefault="00C90343" w:rsidP="00F52299"/>
          <w:p w14:paraId="6142F43B" w14:textId="77777777" w:rsidR="00C90343" w:rsidRPr="00072038" w:rsidRDefault="00C90343" w:rsidP="00F52299">
            <w:pPr>
              <w:pStyle w:val="iBAAGStandardTextBold"/>
            </w:pPr>
            <w:r w:rsidRPr="00072038">
              <w:t>What is limited services counting method?</w:t>
            </w:r>
          </w:p>
          <w:p w14:paraId="6142F43C" w14:textId="77777777" w:rsidR="00C90343" w:rsidRDefault="00C90343" w:rsidP="00F52299">
            <w:pPr>
              <w:pStyle w:val="iBAAGStandardText"/>
            </w:pPr>
            <w:r w:rsidRPr="00072038">
              <w:t>This is when covered health services will begin counting towards your day/visit limits.</w:t>
            </w:r>
          </w:p>
          <w:p w14:paraId="6142F43D" w14:textId="77777777" w:rsidR="00C90343" w:rsidRPr="00072038" w:rsidRDefault="00C90343" w:rsidP="00F52299">
            <w:pPr>
              <w:pStyle w:val="iBAAGStandardText"/>
            </w:pPr>
          </w:p>
        </w:tc>
        <w:tc>
          <w:tcPr>
            <w:tcW w:w="9990" w:type="dxa"/>
            <w:shd w:val="clear" w:color="auto" w:fill="F2DBDB"/>
          </w:tcPr>
          <w:p w14:paraId="6142F43E" w14:textId="77777777" w:rsidR="00C90343" w:rsidRPr="00072038" w:rsidRDefault="00C90343" w:rsidP="00F52299">
            <w:pPr>
              <w:pStyle w:val="iBAAGStandardText"/>
            </w:pPr>
            <w:r w:rsidRPr="00072038">
              <w:t>Benefits which apply visit limitations will apply on the 1st claim.</w:t>
            </w:r>
          </w:p>
        </w:tc>
      </w:tr>
    </w:tbl>
    <w:p w14:paraId="6142F440" w14:textId="77777777" w:rsidR="00C90343" w:rsidRPr="00072038" w:rsidRDefault="00C90343" w:rsidP="00C90343"/>
    <w:p w14:paraId="6142F441" w14:textId="77777777" w:rsidR="00C90343" w:rsidRPr="00207C70" w:rsidRDefault="00C90343" w:rsidP="00C90343">
      <w:pPr>
        <w:rPr>
          <w:rStyle w:val="iBAAGTags"/>
        </w:rPr>
      </w:pPr>
      <w:r w:rsidRPr="00207C70">
        <w:rPr>
          <w:rStyle w:val="iBAAGTags"/>
        </w:rPr>
        <w:t>&lt;!--section=Out_of_Pocket--&gt;</w:t>
      </w:r>
    </w:p>
    <w:p w14:paraId="6142F442" w14:textId="77777777" w:rsidR="00C90343" w:rsidRPr="00207C70" w:rsidRDefault="00C90343" w:rsidP="00C90343"/>
    <w:p w14:paraId="6142F443"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44" w14:textId="77777777" w:rsidR="00C90343" w:rsidRDefault="00C90343" w:rsidP="00C90343"/>
    <w:p w14:paraId="6142F445"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142F446"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6142F448" w14:textId="77777777" w:rsidTr="00F52299">
        <w:tc>
          <w:tcPr>
            <w:tcW w:w="13507" w:type="dxa"/>
            <w:gridSpan w:val="4"/>
            <w:shd w:val="clear" w:color="auto" w:fill="DAEEF3"/>
          </w:tcPr>
          <w:p w14:paraId="6142F447" w14:textId="77777777" w:rsidR="00C90343" w:rsidRPr="00207C70" w:rsidRDefault="00C90343" w:rsidP="00F52299">
            <w:pPr>
              <w:pStyle w:val="iBAAGMajorSectionHeader"/>
            </w:pPr>
            <w:bookmarkStart w:id="18" w:name="Out_of_Pocket"/>
            <w:r>
              <w:t>Out-of-Pocket</w:t>
            </w:r>
            <w:bookmarkEnd w:id="18"/>
          </w:p>
        </w:tc>
      </w:tr>
      <w:tr w:rsidR="00C90343" w:rsidRPr="0014444B" w14:paraId="6142F44F"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4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4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4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4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6142F488" w14:textId="77777777" w:rsidTr="00F52299">
        <w:tblPrEx>
          <w:shd w:val="clear" w:color="auto" w:fill="auto"/>
        </w:tblPrEx>
        <w:tc>
          <w:tcPr>
            <w:tcW w:w="3517" w:type="dxa"/>
            <w:shd w:val="clear" w:color="auto" w:fill="FFFFFF" w:themeFill="background1"/>
          </w:tcPr>
          <w:p w14:paraId="6142F450" w14:textId="77777777" w:rsidR="00C90343" w:rsidRPr="0014444B" w:rsidRDefault="00C90343" w:rsidP="00F52299">
            <w:pPr>
              <w:pStyle w:val="iBAAGSituationBoxName"/>
            </w:pPr>
            <w:bookmarkStart w:id="19" w:name="Out_of_Pocket_Limit"/>
            <w:r w:rsidRPr="0014444B">
              <w:t>Out-of-Pocket Limit</w:t>
            </w:r>
            <w:bookmarkEnd w:id="19"/>
            <w:r w:rsidRPr="0014444B">
              <w:t xml:space="preserve"> </w:t>
            </w:r>
          </w:p>
          <w:p w14:paraId="6142F451" w14:textId="77777777" w:rsidR="00C90343" w:rsidRPr="0014444B" w:rsidRDefault="00C90343" w:rsidP="00F52299"/>
          <w:p w14:paraId="6142F452" w14:textId="77777777" w:rsidR="00C90343" w:rsidRPr="0014444B" w:rsidRDefault="00C90343" w:rsidP="00F5229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142F453" w14:textId="77777777" w:rsidR="00C90343" w:rsidRPr="0014444B" w:rsidRDefault="00C90343" w:rsidP="00F52299"/>
          <w:p w14:paraId="6142F454" w14:textId="77777777" w:rsidR="00C90343" w:rsidRPr="0014444B" w:rsidRDefault="00C90343" w:rsidP="00F5229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142F455" w14:textId="77777777" w:rsidR="00C90343" w:rsidRPr="0014444B" w:rsidRDefault="00C90343" w:rsidP="00F52299"/>
          <w:p w14:paraId="6142F456" w14:textId="77777777" w:rsidR="00C90343" w:rsidRPr="0014444B" w:rsidRDefault="00C90343" w:rsidP="00F52299">
            <w:pPr>
              <w:pStyle w:val="iBAAGStandardTextBold"/>
            </w:pPr>
            <w:r w:rsidRPr="0014444B">
              <w:t xml:space="preserve">Want more information? </w:t>
            </w:r>
          </w:p>
          <w:p w14:paraId="6142F457" w14:textId="77777777" w:rsidR="00C90343" w:rsidRPr="0014444B" w:rsidRDefault="00C90343" w:rsidP="00F5229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142F458" w14:textId="77777777" w:rsidR="00C90343" w:rsidRPr="0014444B" w:rsidRDefault="00C90343" w:rsidP="00F52299"/>
        </w:tc>
        <w:tc>
          <w:tcPr>
            <w:tcW w:w="3330" w:type="dxa"/>
            <w:shd w:val="clear" w:color="auto" w:fill="FFFFFF" w:themeFill="background1"/>
          </w:tcPr>
          <w:p w14:paraId="6142F461" w14:textId="4ED71F07" w:rsidR="00C90343" w:rsidRPr="0014444B" w:rsidRDefault="00C90343" w:rsidP="00F52299">
            <w:r w:rsidRPr="0014444B">
              <w:rPr>
                <w:rStyle w:val="iBAAGStandardTextBoldChar"/>
              </w:rPr>
              <w:t>$</w:t>
            </w:r>
            <w:r w:rsidR="00F854E9">
              <w:rPr>
                <w:rStyle w:val="iBAAGStandardTextBoldChar"/>
              </w:rPr>
              <w:t>3,500</w:t>
            </w:r>
            <w:r w:rsidRPr="0014444B">
              <w:t xml:space="preserve"> </w:t>
            </w:r>
            <w:r w:rsidRPr="0014444B">
              <w:rPr>
                <w:rStyle w:val="iBAAGStandardTextChar"/>
              </w:rPr>
              <w:t xml:space="preserve">for each covered person, not to exceed </w:t>
            </w:r>
            <w:r w:rsidRPr="0014444B">
              <w:rPr>
                <w:rStyle w:val="iBAAGStandardTextBoldChar"/>
              </w:rPr>
              <w:t>$</w:t>
            </w:r>
            <w:r w:rsidR="00F854E9">
              <w:rPr>
                <w:rStyle w:val="iBAAGStandardTextBoldChar"/>
              </w:rPr>
              <w:t>7,000</w:t>
            </w:r>
            <w:r w:rsidRPr="0014444B">
              <w:t xml:space="preserve"> </w:t>
            </w:r>
            <w:r w:rsidRPr="0014444B">
              <w:rPr>
                <w:rStyle w:val="iBAAGStandardTextChar"/>
              </w:rPr>
              <w:t>for all covered members of your family.</w:t>
            </w:r>
          </w:p>
          <w:p w14:paraId="6142F468" w14:textId="647C8CEB" w:rsidR="00C90343" w:rsidRPr="0014444B" w:rsidRDefault="00C90343" w:rsidP="00F52299">
            <w:r>
              <w:t xml:space="preserve"> </w:t>
            </w:r>
          </w:p>
        </w:tc>
        <w:tc>
          <w:tcPr>
            <w:tcW w:w="3330" w:type="dxa"/>
            <w:shd w:val="clear" w:color="auto" w:fill="FFFFFF" w:themeFill="background1"/>
          </w:tcPr>
          <w:p w14:paraId="6142F46F" w14:textId="53D67E07" w:rsidR="00C90343" w:rsidRPr="0014444B" w:rsidRDefault="00C90343" w:rsidP="00F52299">
            <w:r w:rsidRPr="0014444B">
              <w:rPr>
                <w:rStyle w:val="iBAAGStandardTextBoldChar"/>
              </w:rPr>
              <w:t>$</w:t>
            </w:r>
            <w:r w:rsidR="00F854E9">
              <w:rPr>
                <w:rStyle w:val="iBAAGStandardTextBoldChar"/>
              </w:rPr>
              <w:t>10,500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F854E9">
              <w:rPr>
                <w:rStyle w:val="iBAAGStandardTextBoldChar"/>
              </w:rPr>
              <w:t>21,000</w:t>
            </w:r>
            <w:r w:rsidRPr="0014444B">
              <w:t xml:space="preserve"> </w:t>
            </w:r>
            <w:r w:rsidRPr="0014444B">
              <w:rPr>
                <w:rStyle w:val="iBAAGStandardTextChar"/>
              </w:rPr>
              <w:t>for all covered members of your family.</w:t>
            </w:r>
          </w:p>
          <w:p w14:paraId="6142F470" w14:textId="77777777" w:rsidR="00C90343" w:rsidRPr="0014444B" w:rsidRDefault="00C90343" w:rsidP="00F52299"/>
          <w:p w14:paraId="6142F476" w14:textId="77777777" w:rsidR="00C90343" w:rsidRPr="0014444B" w:rsidRDefault="00C90343"/>
        </w:tc>
        <w:tc>
          <w:tcPr>
            <w:tcW w:w="3330" w:type="dxa"/>
            <w:shd w:val="clear" w:color="auto" w:fill="FFFFFF" w:themeFill="background1"/>
          </w:tcPr>
          <w:p w14:paraId="6142F478" w14:textId="29FDB59F" w:rsidR="00C90343" w:rsidRPr="0014444B" w:rsidRDefault="00C90343" w:rsidP="00F52299">
            <w:r w:rsidRPr="00CB6DE7">
              <w:rPr>
                <w:rStyle w:val="iBAAGStandardTextChar"/>
              </w:rPr>
              <w:t>Your annual out-of-pocket limit will be tracked on a</w:t>
            </w:r>
            <w:r w:rsidRPr="0014444B">
              <w:t xml:space="preserve"> </w:t>
            </w:r>
            <w:r w:rsidRPr="00CB6DE7">
              <w:rPr>
                <w:rStyle w:val="iBAAGStandardTextChar"/>
              </w:rPr>
              <w:t>calendar</w:t>
            </w:r>
            <w:r w:rsidR="002659E5">
              <w:t xml:space="preserve"> </w:t>
            </w:r>
            <w:r w:rsidRPr="00CB6DE7">
              <w:rPr>
                <w:rStyle w:val="iBAAGStandardTextChar"/>
              </w:rPr>
              <w:t>year basis.</w:t>
            </w:r>
          </w:p>
          <w:p w14:paraId="6142F479" w14:textId="77777777" w:rsidR="00C90343" w:rsidRPr="0014444B" w:rsidRDefault="00C90343" w:rsidP="00F52299"/>
          <w:p w14:paraId="6142F47B" w14:textId="5ACC0A30" w:rsidR="00C90343" w:rsidRPr="0014444B" w:rsidRDefault="00C90343" w:rsidP="00F52299">
            <w:pPr>
              <w:pStyle w:val="iBAAGStandardText"/>
            </w:pPr>
            <w:r w:rsidRPr="0014444B">
              <w:t xml:space="preserve">A calendar year begins on January 1st and ends on December 31st. </w:t>
            </w:r>
          </w:p>
          <w:p w14:paraId="6142F47C" w14:textId="77777777" w:rsidR="00C90343" w:rsidRPr="0014444B" w:rsidRDefault="00C90343" w:rsidP="00F52299">
            <w:pPr>
              <w:pStyle w:val="iBAAGStandardText"/>
            </w:pPr>
          </w:p>
          <w:p w14:paraId="6142F47D" w14:textId="60AFB631" w:rsidR="00C90343" w:rsidRPr="0014444B" w:rsidRDefault="00C90343" w:rsidP="00F52299">
            <w:pPr>
              <w:pStyle w:val="iBAAGStandardText"/>
            </w:pPr>
            <w:r w:rsidRPr="00CB6DE7">
              <w:t>If you join mid-year, your out-of-pocket limit will go from the time you start and end on December 31st of that year. Your new out-of-pocket limit begins January 1st of the new year.</w:t>
            </w:r>
          </w:p>
          <w:p w14:paraId="6142F485" w14:textId="77777777" w:rsidR="00C90343" w:rsidRPr="0014444B" w:rsidRDefault="00C90343" w:rsidP="00F52299"/>
          <w:p w14:paraId="6142F486" w14:textId="77777777" w:rsidR="00C90343" w:rsidRPr="0014444B" w:rsidRDefault="00C90343" w:rsidP="00F52299">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142F487" w14:textId="77777777" w:rsidR="00C90343" w:rsidRPr="0014444B" w:rsidRDefault="00C90343" w:rsidP="00F52299"/>
        </w:tc>
      </w:tr>
    </w:tbl>
    <w:p w14:paraId="6142F489" w14:textId="77777777" w:rsidR="00C90343" w:rsidRPr="0014444B" w:rsidRDefault="00C90343" w:rsidP="00C90343"/>
    <w:p w14:paraId="6142F48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8C" w14:textId="77777777" w:rsidTr="00F52299">
        <w:tc>
          <w:tcPr>
            <w:tcW w:w="13507" w:type="dxa"/>
            <w:gridSpan w:val="2"/>
            <w:shd w:val="clear" w:color="auto" w:fill="DAEEF3"/>
          </w:tcPr>
          <w:p w14:paraId="6142F48B" w14:textId="77777777" w:rsidR="00C90343" w:rsidRPr="00B41EB2" w:rsidRDefault="00C90343" w:rsidP="00F52299">
            <w:pPr>
              <w:pStyle w:val="iBAAGMajorSectionHeader"/>
            </w:pPr>
            <w:r>
              <w:t>CSR View</w:t>
            </w:r>
          </w:p>
        </w:tc>
      </w:tr>
      <w:tr w:rsidR="00C90343" w:rsidRPr="00842407" w14:paraId="6142F48E"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8D" w14:textId="77777777" w:rsidR="00C90343" w:rsidRPr="00842407" w:rsidRDefault="00C90343" w:rsidP="00F52299">
            <w:pPr>
              <w:pStyle w:val="iBAAGTableHeader"/>
            </w:pPr>
            <w:r w:rsidRPr="00842407">
              <w:t>Plan Information</w:t>
            </w:r>
          </w:p>
        </w:tc>
      </w:tr>
      <w:tr w:rsidR="00C90343" w:rsidRPr="00842407" w14:paraId="6142F491" w14:textId="77777777" w:rsidTr="00F52299">
        <w:tblPrEx>
          <w:shd w:val="clear" w:color="auto" w:fill="auto"/>
        </w:tblPrEx>
        <w:tc>
          <w:tcPr>
            <w:tcW w:w="3517" w:type="dxa"/>
            <w:shd w:val="clear" w:color="auto" w:fill="F2DBDB"/>
          </w:tcPr>
          <w:p w14:paraId="6142F48F" w14:textId="77777777" w:rsidR="00C90343" w:rsidRPr="00842407" w:rsidRDefault="00C90343" w:rsidP="00F52299"/>
        </w:tc>
        <w:tc>
          <w:tcPr>
            <w:tcW w:w="9990" w:type="dxa"/>
            <w:shd w:val="clear" w:color="auto" w:fill="F2DBDB"/>
          </w:tcPr>
          <w:p w14:paraId="6142F490" w14:textId="77777777" w:rsidR="00C90343" w:rsidRPr="00842407" w:rsidRDefault="00C90343" w:rsidP="00F52299"/>
        </w:tc>
      </w:tr>
    </w:tbl>
    <w:p w14:paraId="6142F492" w14:textId="77777777" w:rsidR="00C90343" w:rsidRPr="00842407" w:rsidRDefault="00C90343" w:rsidP="00C90343"/>
    <w:p w14:paraId="6142F493" w14:textId="77777777" w:rsidR="00C90343" w:rsidRPr="003819BC" w:rsidRDefault="00C90343" w:rsidP="00C90343">
      <w:pPr>
        <w:rPr>
          <w:rStyle w:val="iBAAGTags"/>
        </w:rPr>
      </w:pPr>
      <w:r w:rsidRPr="003819BC">
        <w:rPr>
          <w:rStyle w:val="iBAAGTags"/>
        </w:rPr>
        <w:t>&lt;!--section=Coinsurance--&gt;</w:t>
      </w:r>
    </w:p>
    <w:p w14:paraId="6142F494" w14:textId="77777777" w:rsidR="00C90343" w:rsidRPr="003819BC" w:rsidRDefault="00C90343" w:rsidP="00C90343"/>
    <w:p w14:paraId="6142F495"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96" w14:textId="77777777" w:rsidR="00C90343" w:rsidRDefault="00C90343" w:rsidP="00C90343"/>
    <w:p w14:paraId="6142F49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142F498"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6142F49A" w14:textId="77777777" w:rsidTr="00F52299">
        <w:tc>
          <w:tcPr>
            <w:tcW w:w="13507" w:type="dxa"/>
            <w:gridSpan w:val="4"/>
            <w:shd w:val="clear" w:color="auto" w:fill="DAEEF3"/>
          </w:tcPr>
          <w:p w14:paraId="6142F499" w14:textId="77777777" w:rsidR="00C90343" w:rsidRPr="003819BC" w:rsidRDefault="00C90343" w:rsidP="00F52299">
            <w:pPr>
              <w:pStyle w:val="iBAAGMajorSectionHeader"/>
            </w:pPr>
            <w:bookmarkStart w:id="20" w:name="Coinsurance"/>
            <w:r>
              <w:t>Coinsurance</w:t>
            </w:r>
            <w:bookmarkEnd w:id="20"/>
          </w:p>
        </w:tc>
      </w:tr>
      <w:tr w:rsidR="00C90343" w:rsidRPr="00CC3DBD" w14:paraId="6142F4A1"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9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9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9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F"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A0"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6142F4B6" w14:textId="77777777" w:rsidTr="00F52299">
        <w:tblPrEx>
          <w:shd w:val="clear" w:color="auto" w:fill="auto"/>
        </w:tblPrEx>
        <w:tc>
          <w:tcPr>
            <w:tcW w:w="3517" w:type="dxa"/>
            <w:shd w:val="clear" w:color="auto" w:fill="FFFFFF" w:themeFill="background1"/>
          </w:tcPr>
          <w:p w14:paraId="6142F4A2" w14:textId="77777777" w:rsidR="00C90343" w:rsidRDefault="00C90343" w:rsidP="00F52299">
            <w:pPr>
              <w:pStyle w:val="iBAAGSituationBoxName"/>
            </w:pPr>
            <w:bookmarkStart w:id="21" w:name="Allowed_Amount_Eligible_Expenses"/>
            <w:r>
              <w:t xml:space="preserve">Allowed Amount </w:t>
            </w:r>
            <w:bookmarkEnd w:id="21"/>
          </w:p>
          <w:p w14:paraId="6142F4A3" w14:textId="77777777" w:rsidR="00C90343" w:rsidRDefault="00C90343" w:rsidP="00F52299"/>
          <w:p w14:paraId="6142F4A4" w14:textId="77777777" w:rsidR="00C90343" w:rsidRDefault="00C90343" w:rsidP="00F52299">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14:paraId="6142F4A5" w14:textId="77777777" w:rsidR="00C90343" w:rsidRDefault="00C90343" w:rsidP="00F52299"/>
          <w:p w14:paraId="6142F4A6" w14:textId="77777777" w:rsidR="00C90343" w:rsidRDefault="00C90343" w:rsidP="00F52299">
            <w:pPr>
              <w:pStyle w:val="iBAAGStandardTextBold"/>
            </w:pPr>
            <w:r>
              <w:t xml:space="preserve">Want more information? </w:t>
            </w:r>
          </w:p>
          <w:p w14:paraId="6142F4A7" w14:textId="77777777" w:rsidR="00C90343" w:rsidRDefault="00C90343" w:rsidP="00F5229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142F4A8" w14:textId="77777777" w:rsidR="00C90343" w:rsidRPr="00CC3DBD" w:rsidRDefault="00C90343" w:rsidP="00F52299"/>
        </w:tc>
        <w:tc>
          <w:tcPr>
            <w:tcW w:w="3330" w:type="dxa"/>
            <w:shd w:val="clear" w:color="auto" w:fill="FFFFFF" w:themeFill="background1"/>
          </w:tcPr>
          <w:p w14:paraId="6142F4A9" w14:textId="77777777" w:rsidR="00C90343" w:rsidRDefault="00C90343" w:rsidP="00F52299">
            <w:pPr>
              <w:pStyle w:val="iBAAGStandardText"/>
            </w:pPr>
            <w:r>
              <w:lastRenderedPageBreak/>
              <w:t>You do not have to pay the difference between the allowed amount and the amount the network doctor or facility charges.</w:t>
            </w:r>
          </w:p>
          <w:p w14:paraId="6142F4AA" w14:textId="77777777" w:rsidR="00C90343" w:rsidRDefault="00C90343" w:rsidP="00F52299">
            <w:pPr>
              <w:pStyle w:val="iBAAGStandardText"/>
            </w:pPr>
          </w:p>
          <w:p w14:paraId="6142F4AB" w14:textId="77777777" w:rsidR="00C90343" w:rsidRPr="00F22E70" w:rsidRDefault="00C90343" w:rsidP="00F52299">
            <w:pPr>
              <w:pStyle w:val="iBAAGStandardText"/>
            </w:pPr>
            <w:r w:rsidRPr="00F22E70">
              <w:lastRenderedPageBreak/>
              <w:t>If the doctor does not participate in the network, you may have to pay the difference between the allowed amount and the amount the doctor charged even for emergency services.</w:t>
            </w:r>
          </w:p>
          <w:p w14:paraId="6142F4AC" w14:textId="77777777" w:rsidR="00C90343" w:rsidRDefault="00C90343" w:rsidP="00F52299">
            <w:pPr>
              <w:pStyle w:val="iBAAGStandardText"/>
            </w:pPr>
          </w:p>
          <w:p w14:paraId="6142F4AD" w14:textId="77777777" w:rsidR="00C90343" w:rsidRDefault="00C90343" w:rsidP="00F52299">
            <w:pPr>
              <w:pStyle w:val="iBAAGStandardTextBold"/>
            </w:pPr>
            <w:r>
              <w:t xml:space="preserve">How is the allowed amount determined? </w:t>
            </w:r>
          </w:p>
          <w:p w14:paraId="6142F4AE" w14:textId="77777777" w:rsidR="00C90343" w:rsidRDefault="00C90343" w:rsidP="00F52299">
            <w:pPr>
              <w:pStyle w:val="iBAAGStandardText"/>
            </w:pPr>
            <w:r>
              <w:t>This is the contracted fee that we have with your doctor. If the doctor does not have a contract with us, the allowed amount is based on charges for the same or similar services within the geographic market.</w:t>
            </w:r>
          </w:p>
          <w:p w14:paraId="6142F4AF" w14:textId="77777777" w:rsidR="00C90343" w:rsidRPr="00CC3DBD" w:rsidRDefault="00C90343" w:rsidP="00F52299">
            <w:pPr>
              <w:pStyle w:val="iBAAGStandardText"/>
            </w:pPr>
          </w:p>
        </w:tc>
        <w:tc>
          <w:tcPr>
            <w:tcW w:w="3330" w:type="dxa"/>
            <w:shd w:val="clear" w:color="auto" w:fill="FFFFFF" w:themeFill="background1"/>
          </w:tcPr>
          <w:p w14:paraId="6142F4B0" w14:textId="77777777" w:rsidR="00C90343" w:rsidRPr="00CC3DBD" w:rsidRDefault="00C90343" w:rsidP="00F52299">
            <w:pPr>
              <w:pStyle w:val="iBAAGStandardText"/>
            </w:pPr>
            <w:r w:rsidRPr="00CC3DBD">
              <w:lastRenderedPageBreak/>
              <w:t>You have to pay the difference between the allowed amount and the amount the out-of-network doctor charges.</w:t>
            </w:r>
          </w:p>
          <w:p w14:paraId="6142F4B1" w14:textId="77777777" w:rsidR="00C90343" w:rsidRPr="00CC3DBD" w:rsidRDefault="00C90343" w:rsidP="00F52299"/>
          <w:p w14:paraId="6142F4B2" w14:textId="77777777" w:rsidR="00C90343" w:rsidRPr="00CC3DBD" w:rsidRDefault="00C90343" w:rsidP="00F52299">
            <w:pPr>
              <w:pStyle w:val="iBAAGStandardTextBold"/>
            </w:pPr>
            <w:r w:rsidRPr="00CC3DBD">
              <w:lastRenderedPageBreak/>
              <w:t>How is the allowed amount determined?</w:t>
            </w:r>
          </w:p>
          <w:p w14:paraId="6142F4B3" w14:textId="77777777" w:rsidR="00C90343" w:rsidRPr="00CC3DBD" w:rsidRDefault="00C90343" w:rsidP="00F52299">
            <w:pPr>
              <w:pStyle w:val="iBAAGLevel1Bullets"/>
            </w:pPr>
            <w:r w:rsidRPr="00CC3DBD">
              <w:t xml:space="preserve">This is based on charges for the same or similar services within the geographic market. </w:t>
            </w:r>
          </w:p>
          <w:p w14:paraId="6142F4B4" w14:textId="77777777" w:rsidR="00C90343" w:rsidRPr="00CC3DBD" w:rsidRDefault="00C90343" w:rsidP="00F52299">
            <w:pPr>
              <w:pStyle w:val="iBAAGLevel1Bullets"/>
              <w:numPr>
                <w:ilvl w:val="0"/>
                <w:numId w:val="0"/>
              </w:numPr>
              <w:ind w:left="450"/>
            </w:pPr>
          </w:p>
        </w:tc>
        <w:tc>
          <w:tcPr>
            <w:tcW w:w="3330" w:type="dxa"/>
            <w:shd w:val="clear" w:color="auto" w:fill="FFFFFF" w:themeFill="background1"/>
          </w:tcPr>
          <w:p w14:paraId="6142F4B5" w14:textId="77777777" w:rsidR="00C90343" w:rsidRPr="00CC3DBD" w:rsidRDefault="00C90343" w:rsidP="00F52299">
            <w:pPr>
              <w:pStyle w:val="iBAAGStandardText"/>
            </w:pPr>
            <w:r w:rsidRPr="00CC3DBD">
              <w:lastRenderedPageBreak/>
              <w:t>None</w:t>
            </w:r>
          </w:p>
        </w:tc>
      </w:tr>
      <w:tr w:rsidR="00C90343" w:rsidRPr="00C07C8E" w14:paraId="6142F4B8"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B7" w14:textId="77777777" w:rsidR="00C90343" w:rsidRPr="00C07C8E" w:rsidRDefault="00C90343" w:rsidP="00F52299">
            <w:pPr>
              <w:pStyle w:val="iBAAGTableHeader"/>
            </w:pPr>
            <w:r w:rsidRPr="00C07C8E">
              <w:t>About Your Benefits</w:t>
            </w:r>
          </w:p>
        </w:tc>
      </w:tr>
      <w:tr w:rsidR="00C90343" w:rsidRPr="00C07C8E" w14:paraId="6142F4C9" w14:textId="77777777" w:rsidTr="00F52299">
        <w:tblPrEx>
          <w:shd w:val="clear" w:color="auto" w:fill="auto"/>
        </w:tblPrEx>
        <w:tc>
          <w:tcPr>
            <w:tcW w:w="3517" w:type="dxa"/>
            <w:shd w:val="clear" w:color="auto" w:fill="FFFFFF" w:themeFill="background1"/>
          </w:tcPr>
          <w:p w14:paraId="6142F4B9" w14:textId="77777777" w:rsidR="00C90343" w:rsidRPr="00C07C8E" w:rsidRDefault="00C90343" w:rsidP="00F52299">
            <w:pPr>
              <w:pStyle w:val="iBAAGSituationBoxName"/>
            </w:pPr>
            <w:bookmarkStart w:id="22" w:name="Coinsurance_box"/>
            <w:r w:rsidRPr="00C07C8E">
              <w:t>Co-insurance</w:t>
            </w:r>
            <w:bookmarkEnd w:id="22"/>
            <w:r w:rsidRPr="00C07C8E">
              <w:t xml:space="preserve"> </w:t>
            </w:r>
          </w:p>
          <w:p w14:paraId="6142F4BA" w14:textId="77777777" w:rsidR="00C90343" w:rsidRPr="00C07C8E" w:rsidRDefault="00C90343" w:rsidP="00F52299"/>
          <w:p w14:paraId="6142F4BB" w14:textId="77777777" w:rsidR="00C90343" w:rsidRPr="00C07C8E" w:rsidRDefault="00C90343" w:rsidP="00F52299">
            <w:pPr>
              <w:pStyle w:val="iBAAGStandardTextBold"/>
            </w:pPr>
            <w:r w:rsidRPr="00C07C8E">
              <w:t>What is a co-insurance?</w:t>
            </w:r>
          </w:p>
          <w:p w14:paraId="6142F4BC" w14:textId="77777777" w:rsidR="00C90343" w:rsidRPr="00C07C8E" w:rsidRDefault="00C90343" w:rsidP="00F52299">
            <w:pPr>
              <w:pStyle w:val="iBAAGStandardText"/>
            </w:pPr>
            <w:r w:rsidRPr="00C07C8E">
              <w:t xml:space="preserve">This is your share of the cost for covered health services. </w:t>
            </w:r>
          </w:p>
          <w:p w14:paraId="6142F4BD" w14:textId="77777777" w:rsidR="00C90343" w:rsidRPr="00C07C8E" w:rsidRDefault="00C90343" w:rsidP="00F52299"/>
          <w:p w14:paraId="6142F4BE" w14:textId="77777777" w:rsidR="00C90343" w:rsidRPr="00C07C8E" w:rsidRDefault="00C90343" w:rsidP="00F52299">
            <w:pPr>
              <w:pStyle w:val="iBAAGStandardTextBold"/>
            </w:pPr>
            <w:r w:rsidRPr="00C07C8E">
              <w:t xml:space="preserve">Want more information? </w:t>
            </w:r>
          </w:p>
          <w:p w14:paraId="6142F4BF" w14:textId="77777777" w:rsidR="00C90343" w:rsidRPr="00C07C8E" w:rsidRDefault="00C90343" w:rsidP="00F52299">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14:paraId="6142F4C0" w14:textId="77777777" w:rsidR="00C90343" w:rsidRPr="00C07C8E" w:rsidRDefault="00C90343" w:rsidP="00F52299"/>
        </w:tc>
        <w:tc>
          <w:tcPr>
            <w:tcW w:w="9990" w:type="dxa"/>
            <w:gridSpan w:val="3"/>
            <w:shd w:val="clear" w:color="auto" w:fill="FFFFFF" w:themeFill="background1"/>
          </w:tcPr>
          <w:p w14:paraId="6142F4C1" w14:textId="77777777" w:rsidR="00C90343" w:rsidRPr="00C07C8E" w:rsidRDefault="00C90343" w:rsidP="00F52299">
            <w:pPr>
              <w:pStyle w:val="iBAAGStandardText"/>
            </w:pPr>
            <w:r w:rsidRPr="00C07C8E">
              <w:lastRenderedPageBreak/>
              <w:t>You will pay co-insurance plus any deductibles you owe.</w:t>
            </w:r>
          </w:p>
          <w:p w14:paraId="6142F4C2" w14:textId="77777777" w:rsidR="00C90343" w:rsidRPr="00C07C8E" w:rsidRDefault="00C90343" w:rsidP="00F52299">
            <w:pPr>
              <w:pStyle w:val="iBAAGStandardText"/>
            </w:pPr>
          </w:p>
          <w:p w14:paraId="6142F4C3" w14:textId="77777777" w:rsidR="00C90343" w:rsidRPr="00C07C8E" w:rsidRDefault="00C90343" w:rsidP="00F52299">
            <w:pPr>
              <w:pStyle w:val="iBAAGStandardText"/>
            </w:pPr>
            <w:r w:rsidRPr="00C07C8E">
              <w:t xml:space="preserve">Please refer to the specific common medical event to see if a co-insurance applies and how much you have to pay. </w:t>
            </w:r>
          </w:p>
          <w:p w14:paraId="6142F4C4" w14:textId="77777777" w:rsidR="00C90343" w:rsidRPr="00C07C8E" w:rsidRDefault="00C90343" w:rsidP="00F52299"/>
          <w:p w14:paraId="6142F4C5" w14:textId="77777777" w:rsidR="00C90343" w:rsidRPr="00C07C8E" w:rsidRDefault="00C90343" w:rsidP="00F52299">
            <w:pPr>
              <w:pStyle w:val="iBAAGStandardTextBold"/>
            </w:pPr>
            <w:r w:rsidRPr="00C07C8E">
              <w:t>Sample Member Costs</w:t>
            </w:r>
          </w:p>
          <w:p w14:paraId="6142F4C6" w14:textId="77777777" w:rsidR="00C90343" w:rsidRPr="00C07C8E" w:rsidRDefault="00C90343" w:rsidP="00F52299">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6142F4C7" w14:textId="77777777" w:rsidR="00C90343" w:rsidRPr="00C07C8E" w:rsidRDefault="00C90343" w:rsidP="00F52299"/>
          <w:p w14:paraId="6142F4C8" w14:textId="77777777" w:rsidR="00C90343" w:rsidRPr="00C07C8E" w:rsidRDefault="00C90343" w:rsidP="00F52299">
            <w:r w:rsidRPr="00C07C8E">
              <w:rPr>
                <w:rStyle w:val="iBAAGStandardTextItalicsChar"/>
              </w:rPr>
              <w:t>*These values are used for illustration purposes only.</w:t>
            </w:r>
          </w:p>
        </w:tc>
      </w:tr>
      <w:tr w:rsidR="00C90343" w:rsidRPr="00253719" w14:paraId="6142F4CB"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CA" w14:textId="77777777" w:rsidR="00C90343" w:rsidRPr="00253719" w:rsidRDefault="00C90343" w:rsidP="00F52299">
            <w:pPr>
              <w:pStyle w:val="iBAAGTableHeader"/>
            </w:pPr>
            <w:r w:rsidRPr="00253719">
              <w:lastRenderedPageBreak/>
              <w:t>About Your Benefits</w:t>
            </w:r>
          </w:p>
        </w:tc>
      </w:tr>
      <w:tr w:rsidR="00C90343" w:rsidRPr="00253719" w14:paraId="6142F4D7" w14:textId="77777777" w:rsidTr="00F52299">
        <w:tblPrEx>
          <w:shd w:val="clear" w:color="auto" w:fill="auto"/>
        </w:tblPrEx>
        <w:tc>
          <w:tcPr>
            <w:tcW w:w="3517" w:type="dxa"/>
            <w:shd w:val="clear" w:color="auto" w:fill="FFFFFF" w:themeFill="background1"/>
          </w:tcPr>
          <w:p w14:paraId="6142F4CC" w14:textId="77777777" w:rsidR="00C90343" w:rsidRPr="00253719" w:rsidRDefault="00C90343" w:rsidP="00F52299">
            <w:pPr>
              <w:pStyle w:val="iBAAGSituationBoxName"/>
            </w:pPr>
            <w:bookmarkStart w:id="23" w:name="Copayment"/>
            <w:r w:rsidRPr="00253719">
              <w:t>Co-payment</w:t>
            </w:r>
            <w:bookmarkEnd w:id="23"/>
            <w:r w:rsidRPr="00253719">
              <w:t xml:space="preserve"> (co-pay)</w:t>
            </w:r>
          </w:p>
          <w:p w14:paraId="6142F4CD" w14:textId="77777777" w:rsidR="00C90343" w:rsidRPr="00253719" w:rsidRDefault="00C90343" w:rsidP="00F52299"/>
          <w:p w14:paraId="6142F4CE" w14:textId="77777777" w:rsidR="00C90343" w:rsidRPr="00253719" w:rsidRDefault="00C90343" w:rsidP="00F52299">
            <w:pPr>
              <w:pStyle w:val="iBAAGStandardTextBold"/>
            </w:pPr>
            <w:r w:rsidRPr="00253719">
              <w:t>What is a co-payment?</w:t>
            </w:r>
          </w:p>
          <w:p w14:paraId="6142F4CF" w14:textId="77777777" w:rsidR="00C90343" w:rsidRPr="00253719" w:rsidRDefault="00C90343" w:rsidP="00F52299">
            <w:pPr>
              <w:pStyle w:val="iBAAGStandardText"/>
            </w:pPr>
            <w:r w:rsidRPr="00253719">
              <w:t xml:space="preserve">This is a fixed amount you pay for a covered health service at the time of service. The amount may change based on the service. </w:t>
            </w:r>
          </w:p>
          <w:p w14:paraId="6142F4D0" w14:textId="77777777" w:rsidR="00C90343" w:rsidRPr="00253719" w:rsidRDefault="00C90343" w:rsidP="00F52299"/>
          <w:p w14:paraId="6142F4D1" w14:textId="77777777" w:rsidR="00C90343" w:rsidRPr="00253719" w:rsidRDefault="00C90343" w:rsidP="00F52299">
            <w:pPr>
              <w:pStyle w:val="iBAAGStandardTextBold"/>
            </w:pPr>
            <w:r w:rsidRPr="00253719">
              <w:t xml:space="preserve">Want more information? </w:t>
            </w:r>
          </w:p>
          <w:p w14:paraId="6142F4D2" w14:textId="77777777" w:rsidR="00C90343" w:rsidRDefault="00C90343" w:rsidP="00F5229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142F4D3" w14:textId="77777777" w:rsidR="00C90343" w:rsidRPr="00253719" w:rsidRDefault="00C90343" w:rsidP="00F52299"/>
        </w:tc>
        <w:tc>
          <w:tcPr>
            <w:tcW w:w="9990" w:type="dxa"/>
            <w:gridSpan w:val="3"/>
            <w:shd w:val="clear" w:color="auto" w:fill="FFFFFF" w:themeFill="background1"/>
          </w:tcPr>
          <w:p w14:paraId="6142F4D4" w14:textId="77777777" w:rsidR="00C90343" w:rsidRPr="00253719" w:rsidRDefault="00C90343" w:rsidP="00F52299">
            <w:pPr>
              <w:pStyle w:val="iBAAGStandardText"/>
            </w:pPr>
            <w:r w:rsidRPr="00253719">
              <w:t xml:space="preserve">You will pay a co-payment or the allowed amount, whichever is less. </w:t>
            </w:r>
          </w:p>
          <w:p w14:paraId="6142F4D5" w14:textId="77777777" w:rsidR="00C90343" w:rsidRPr="00253719" w:rsidRDefault="00C90343" w:rsidP="00F52299">
            <w:pPr>
              <w:pStyle w:val="iBAAGStandardText"/>
            </w:pPr>
          </w:p>
          <w:p w14:paraId="6142F4D6" w14:textId="77777777" w:rsidR="00C90343" w:rsidRPr="00253719" w:rsidRDefault="00C90343" w:rsidP="00F52299">
            <w:pPr>
              <w:pStyle w:val="iBAAGStandardText"/>
            </w:pPr>
            <w:r w:rsidRPr="00253719">
              <w:t>Please refer to the specific common medical event to see if a co-payment applies and how much you have to pay.</w:t>
            </w:r>
          </w:p>
        </w:tc>
      </w:tr>
    </w:tbl>
    <w:p w14:paraId="6142F4D8" w14:textId="77777777" w:rsidR="00C90343" w:rsidRPr="00253719" w:rsidRDefault="00C90343" w:rsidP="00C90343"/>
    <w:p w14:paraId="6142F4D9"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DB" w14:textId="77777777" w:rsidTr="00F52299">
        <w:tc>
          <w:tcPr>
            <w:tcW w:w="13507" w:type="dxa"/>
            <w:gridSpan w:val="2"/>
            <w:shd w:val="clear" w:color="auto" w:fill="DAEEF3"/>
          </w:tcPr>
          <w:p w14:paraId="6142F4DA" w14:textId="77777777" w:rsidR="00C90343" w:rsidRPr="00B41EB2" w:rsidRDefault="00C90343" w:rsidP="00F52299">
            <w:pPr>
              <w:pStyle w:val="iBAAGMajorSectionHeader"/>
            </w:pPr>
            <w:r>
              <w:t>CSR View</w:t>
            </w:r>
          </w:p>
        </w:tc>
      </w:tr>
      <w:tr w:rsidR="00C90343" w:rsidRPr="00134B35" w14:paraId="6142F4DD"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DC" w14:textId="77777777" w:rsidR="00C90343" w:rsidRPr="00134B35" w:rsidRDefault="00C90343" w:rsidP="00F52299">
            <w:pPr>
              <w:pStyle w:val="iBAAGTableHeader"/>
            </w:pPr>
            <w:r w:rsidRPr="00134B35">
              <w:t>Plan Information</w:t>
            </w:r>
          </w:p>
        </w:tc>
      </w:tr>
      <w:tr w:rsidR="00C90343" w:rsidRPr="00134B35" w14:paraId="6142F511" w14:textId="77777777" w:rsidTr="00F52299">
        <w:tblPrEx>
          <w:shd w:val="clear" w:color="auto" w:fill="auto"/>
        </w:tblPrEx>
        <w:tc>
          <w:tcPr>
            <w:tcW w:w="3517" w:type="dxa"/>
            <w:shd w:val="clear" w:color="auto" w:fill="F2DBDB"/>
          </w:tcPr>
          <w:p w14:paraId="6142F4DE" w14:textId="77777777" w:rsidR="00C90343" w:rsidRDefault="00C90343" w:rsidP="00F52299">
            <w:pPr>
              <w:pStyle w:val="iBAAGSituationBoxName"/>
            </w:pPr>
            <w:bookmarkStart w:id="24" w:name="Out_of_Network_Reimbursement_Programs"/>
            <w:r>
              <w:t>Out-of-Network Reimbursement Programs</w:t>
            </w:r>
            <w:bookmarkEnd w:id="24"/>
          </w:p>
          <w:p w14:paraId="6142F4DF" w14:textId="77777777" w:rsidR="00C90343" w:rsidRDefault="00C90343" w:rsidP="00F52299"/>
          <w:p w14:paraId="6142F4E0" w14:textId="77777777" w:rsidR="00C90343" w:rsidRDefault="00C90343" w:rsidP="00F52299">
            <w:pPr>
              <w:pStyle w:val="InstructionalText"/>
            </w:pPr>
          </w:p>
        </w:tc>
        <w:tc>
          <w:tcPr>
            <w:tcW w:w="9990" w:type="dxa"/>
            <w:shd w:val="clear" w:color="auto" w:fill="F2DBDB"/>
          </w:tcPr>
          <w:p w14:paraId="6142F4E1" w14:textId="77777777" w:rsidR="00C90343" w:rsidRDefault="00C90343" w:rsidP="00F52299">
            <w:pPr>
              <w:pStyle w:val="iBAAGStandardTextBold"/>
            </w:pPr>
            <w:r>
              <w:t>What type of Reimbursement Policy does the plan have?</w:t>
            </w:r>
          </w:p>
          <w:p w14:paraId="6142F4E6" w14:textId="77777777" w:rsidR="00C90343" w:rsidRDefault="00C90343" w:rsidP="00F52299">
            <w:pPr>
              <w:pStyle w:val="iBAAGStandardText"/>
            </w:pPr>
          </w:p>
          <w:p w14:paraId="6142F4E8" w14:textId="77777777" w:rsidR="00C90343" w:rsidRDefault="00C90343" w:rsidP="00F52299">
            <w:pPr>
              <w:pStyle w:val="iBAAGStandardTextBold"/>
            </w:pPr>
            <w:r>
              <w:t>Maximum Non-Network Reimbursement Program (MNRP)</w:t>
            </w:r>
          </w:p>
          <w:p w14:paraId="6142F4E9" w14:textId="2AF2DFFE" w:rsidR="00C90343" w:rsidRDefault="00C90343" w:rsidP="00F52299">
            <w:pPr>
              <w:pStyle w:val="iBAAGLevel1Bullets"/>
            </w:pPr>
            <w:r>
              <w:rPr>
                <w:rStyle w:val="InstructionalTextChar"/>
              </w:rPr>
              <w:t xml:space="preserve"> </w:t>
            </w:r>
            <w:r w:rsidR="00486CFD">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6142F4EA" w14:textId="7366C5CA" w:rsidR="00C90343" w:rsidRDefault="00C90343" w:rsidP="00F52299">
            <w:pPr>
              <w:pStyle w:val="iBAAGLevel2Bullets"/>
            </w:pPr>
            <w:r>
              <w:rPr>
                <w:rStyle w:val="iBAAGStandardTextBoldChar"/>
              </w:rPr>
              <w:t>50%</w:t>
            </w:r>
            <w:r>
              <w:t xml:space="preserve"> for the same or similar laboratory service </w:t>
            </w:r>
          </w:p>
          <w:p w14:paraId="6142F4EB" w14:textId="5D04412F" w:rsidR="00C90343" w:rsidRDefault="00C90343" w:rsidP="00F52299">
            <w:pPr>
              <w:pStyle w:val="iBAAGLevel2Bullets"/>
            </w:pPr>
            <w:r>
              <w:rPr>
                <w:rStyle w:val="iBAAGStandardTextBoldChar"/>
              </w:rPr>
              <w:t>45%</w:t>
            </w:r>
            <w:r>
              <w:t xml:space="preserve"> for the same or similar durable medical equipment.</w:t>
            </w:r>
          </w:p>
          <w:p w14:paraId="6142F4EC" w14:textId="1452F49E" w:rsidR="00C90343" w:rsidRDefault="00C90343" w:rsidP="00F52299">
            <w:pPr>
              <w:pStyle w:val="iBAAGLevel1Bullets"/>
            </w:pPr>
            <w:r>
              <w:t xml:space="preserve">The allowed amount will default to </w:t>
            </w:r>
            <w:r>
              <w:rPr>
                <w:rStyle w:val="iBAAGStandardTextBoldChar"/>
              </w:rPr>
              <w:t>20%</w:t>
            </w:r>
            <w:r>
              <w:t xml:space="preserve"> of the provider's billed charges:</w:t>
            </w:r>
          </w:p>
          <w:p w14:paraId="6142F4ED" w14:textId="77777777" w:rsidR="00C90343" w:rsidRDefault="00C90343" w:rsidP="00F52299">
            <w:pPr>
              <w:pStyle w:val="iBAAGLevel2Bullets"/>
            </w:pPr>
            <w:r>
              <w:lastRenderedPageBreak/>
              <w:t xml:space="preserve">when a published rate is not available from CMS; and </w:t>
            </w:r>
          </w:p>
          <w:p w14:paraId="6142F4EE" w14:textId="77777777" w:rsidR="00C90343" w:rsidRDefault="00C90343" w:rsidP="00F52299">
            <w:pPr>
              <w:pStyle w:val="iBAAGLevel2Bullets"/>
            </w:pPr>
            <w:r>
              <w:t>gap methodology does not apply</w:t>
            </w:r>
          </w:p>
          <w:p w14:paraId="6142F4F2" w14:textId="277AC29F" w:rsidR="00C90343" w:rsidRDefault="00C90343" w:rsidP="00276199">
            <w:pPr>
              <w:pStyle w:val="iBAAGLevel1Bullets"/>
              <w:numPr>
                <w:ilvl w:val="0"/>
                <w:numId w:val="0"/>
              </w:numPr>
              <w:ind w:left="450"/>
            </w:pPr>
          </w:p>
          <w:p w14:paraId="6142F4F3" w14:textId="77777777" w:rsidR="00C90343" w:rsidRDefault="00C90343" w:rsidP="00F52299">
            <w:pPr>
              <w:pStyle w:val="iBAAGStandardText"/>
            </w:pPr>
          </w:p>
          <w:p w14:paraId="6142F4F5" w14:textId="77777777" w:rsidR="00C90343" w:rsidRDefault="00C90343" w:rsidP="00F52299">
            <w:pPr>
              <w:pStyle w:val="iBAAGStandardTextBold"/>
            </w:pPr>
            <w:r>
              <w:t>Extended Non-Network Reimbursement Program (ENRP)</w:t>
            </w:r>
          </w:p>
          <w:p w14:paraId="6142F4F7" w14:textId="77777777" w:rsidR="00C90343" w:rsidRDefault="00C90343" w:rsidP="00F52299">
            <w:pPr>
              <w:pStyle w:val="iBAAGStandardTextBold"/>
            </w:pPr>
            <w:r>
              <w:t xml:space="preserve">Non-Emergent </w:t>
            </w:r>
          </w:p>
          <w:p w14:paraId="6142F4F8" w14:textId="7ACB7CE9" w:rsidR="00C90343" w:rsidRDefault="00643FC0" w:rsidP="00F52299">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6142F4F9" w14:textId="3E6E4DED"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6142F4FA" w14:textId="77777777" w:rsidR="00C90343" w:rsidRDefault="00C90343" w:rsidP="00C90343">
            <w:pPr>
              <w:pStyle w:val="iBAAGLevel2Bullets"/>
              <w:tabs>
                <w:tab w:val="left" w:pos="720"/>
              </w:tabs>
            </w:pPr>
            <w:r>
              <w:t xml:space="preserve">when a published rate is not available from CMS; and </w:t>
            </w:r>
          </w:p>
          <w:p w14:paraId="6142F4FB" w14:textId="77777777" w:rsidR="00C90343" w:rsidRDefault="00C90343" w:rsidP="00C90343">
            <w:pPr>
              <w:pStyle w:val="iBAAGLevel2Bullets"/>
              <w:tabs>
                <w:tab w:val="left" w:pos="720"/>
              </w:tabs>
            </w:pPr>
            <w:r>
              <w:t>gap methodology does not apply</w:t>
            </w:r>
          </w:p>
          <w:p w14:paraId="6142F4FC" w14:textId="77777777" w:rsidR="00C90343" w:rsidRDefault="00C90343" w:rsidP="00F52299">
            <w:pPr>
              <w:pStyle w:val="iBAAGStandardText"/>
            </w:pPr>
          </w:p>
          <w:p w14:paraId="6142F4FE" w14:textId="77777777" w:rsidR="00C90343" w:rsidRDefault="00C90343" w:rsidP="00F52299">
            <w:pPr>
              <w:pStyle w:val="iBAAGStandardTextBold"/>
            </w:pPr>
            <w:r>
              <w:t xml:space="preserve">Emergent </w:t>
            </w:r>
          </w:p>
          <w:p w14:paraId="6142F4FF" w14:textId="77777777" w:rsidR="00C90343" w:rsidRDefault="00C90343" w:rsidP="00F52299">
            <w:pPr>
              <w:pStyle w:val="iBAAGLevel1Bullets"/>
            </w:pPr>
            <w:r>
              <w:t xml:space="preserve">Based on guidelines outlined in the Federal Affordable Care Act. </w:t>
            </w:r>
          </w:p>
          <w:p w14:paraId="6142F500" w14:textId="77777777" w:rsidR="00C90343" w:rsidRDefault="00C90343" w:rsidP="00F52299">
            <w:pPr>
              <w:pStyle w:val="iBAAGStandardText"/>
            </w:pPr>
          </w:p>
          <w:p w14:paraId="6142F501" w14:textId="77777777" w:rsidR="00C90343" w:rsidRDefault="00C90343" w:rsidP="00F52299">
            <w:pPr>
              <w:pStyle w:val="iBAAGStandardTextBold"/>
            </w:pPr>
            <w:r>
              <w:t>Does Shared Savings Program apply?</w:t>
            </w:r>
          </w:p>
          <w:p w14:paraId="6142F506" w14:textId="77777777" w:rsidR="00C90343" w:rsidRDefault="00C90343" w:rsidP="00F52299">
            <w:pPr>
              <w:pStyle w:val="iBAAGStandardText"/>
            </w:pPr>
            <w:r>
              <w:t>No. Outlier Cost Management (OCM) applies</w:t>
            </w:r>
          </w:p>
          <w:p w14:paraId="6142F50A" w14:textId="77777777" w:rsidR="00C90343" w:rsidRDefault="00C90343" w:rsidP="00F52299">
            <w:pPr>
              <w:pStyle w:val="iBAAGStandardText"/>
            </w:pPr>
          </w:p>
          <w:p w14:paraId="6142F50B" w14:textId="77777777" w:rsidR="00C90343" w:rsidRDefault="00C90343" w:rsidP="00F52299">
            <w:pPr>
              <w:pStyle w:val="iBAAGStandardTextBold"/>
            </w:pPr>
            <w:r>
              <w:t>Does Facility Reasonable &amp; Customary apply?</w:t>
            </w:r>
          </w:p>
          <w:p w14:paraId="6142F510" w14:textId="09B13B89" w:rsidR="00C90343" w:rsidRDefault="00C90343" w:rsidP="00276199">
            <w:r>
              <w:rPr>
                <w:rStyle w:val="iBAAGStandardTextChar"/>
              </w:rPr>
              <w:t>No. Facility SSP discounts &amp; Fee negotiations only</w:t>
            </w:r>
          </w:p>
        </w:tc>
      </w:tr>
    </w:tbl>
    <w:p w14:paraId="6142F512" w14:textId="77777777" w:rsidR="00C90343" w:rsidRPr="00134B35" w:rsidRDefault="00C90343" w:rsidP="00C90343"/>
    <w:p w14:paraId="6142F513" w14:textId="77777777" w:rsidR="00C90343" w:rsidRPr="00D8773B" w:rsidRDefault="00C90343" w:rsidP="00C90343">
      <w:pPr>
        <w:rPr>
          <w:rStyle w:val="iBAAGTags"/>
        </w:rPr>
      </w:pPr>
      <w:r w:rsidRPr="00D8773B">
        <w:rPr>
          <w:rStyle w:val="iBAAGTags"/>
        </w:rPr>
        <w:t>&lt;!--section=Flexible_Spending_Account--&gt;</w:t>
      </w:r>
    </w:p>
    <w:p w14:paraId="6142F514" w14:textId="77777777" w:rsidR="00C90343" w:rsidRPr="00D8773B" w:rsidRDefault="00C90343" w:rsidP="00C90343"/>
    <w:p w14:paraId="6142F515"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16" w14:textId="77777777" w:rsidR="00C90343" w:rsidRPr="00F737B6" w:rsidRDefault="00C90343" w:rsidP="00C90343">
      <w:pPr>
        <w:pStyle w:val="iBAAGStandardTextItalics"/>
      </w:pPr>
    </w:p>
    <w:p w14:paraId="6142F517"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142F518"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6142F51A" w14:textId="77777777" w:rsidTr="00F52299">
        <w:tc>
          <w:tcPr>
            <w:tcW w:w="13507" w:type="dxa"/>
            <w:gridSpan w:val="2"/>
            <w:shd w:val="clear" w:color="auto" w:fill="DAEEF3"/>
          </w:tcPr>
          <w:p w14:paraId="6142F519" w14:textId="77777777" w:rsidR="00C90343" w:rsidRPr="00D8773B" w:rsidRDefault="00C90343" w:rsidP="00F52299">
            <w:pPr>
              <w:pStyle w:val="iBAAGMajorSectionHeader"/>
            </w:pPr>
            <w:bookmarkStart w:id="25" w:name="Flexible_Spending_Account"/>
            <w:r>
              <w:t>Flexible Spending Account</w:t>
            </w:r>
            <w:bookmarkEnd w:id="25"/>
          </w:p>
        </w:tc>
      </w:tr>
      <w:tr w:rsidR="00C90343" w:rsidRPr="00C926BD" w14:paraId="6142F51C"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1B" w14:textId="77777777" w:rsidR="00C90343" w:rsidRPr="00C926BD" w:rsidRDefault="00C90343" w:rsidP="00F52299">
            <w:pPr>
              <w:pStyle w:val="iBAAGTableHeader"/>
            </w:pPr>
            <w:r w:rsidRPr="00C926BD">
              <w:lastRenderedPageBreak/>
              <w:t>About Your Benefits</w:t>
            </w:r>
          </w:p>
        </w:tc>
      </w:tr>
      <w:tr w:rsidR="00C90343" w:rsidRPr="00C926BD" w14:paraId="6142F559" w14:textId="77777777" w:rsidTr="00F52299">
        <w:tblPrEx>
          <w:shd w:val="clear" w:color="auto" w:fill="auto"/>
        </w:tblPrEx>
        <w:tc>
          <w:tcPr>
            <w:tcW w:w="3517" w:type="dxa"/>
            <w:shd w:val="clear" w:color="auto" w:fill="FFFFFF" w:themeFill="background1"/>
          </w:tcPr>
          <w:p w14:paraId="6142F51D" w14:textId="77777777" w:rsidR="00C90343" w:rsidRDefault="00C90343" w:rsidP="00F52299">
            <w:pPr>
              <w:pStyle w:val="iBAAGSituationBoxName"/>
            </w:pPr>
            <w:bookmarkStart w:id="26" w:name="Flexible_Spending_Account_FSA"/>
            <w:r>
              <w:t>Flexible Spending Account (FSA)</w:t>
            </w:r>
            <w:bookmarkEnd w:id="26"/>
          </w:p>
          <w:p w14:paraId="6142F51E" w14:textId="77777777" w:rsidR="00C90343" w:rsidRDefault="00C90343" w:rsidP="00F52299"/>
          <w:p w14:paraId="6142F51F" w14:textId="77777777" w:rsidR="00C90343" w:rsidRDefault="00C90343" w:rsidP="00F5229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142F520" w14:textId="77777777" w:rsidR="00C90343" w:rsidRDefault="00C90343" w:rsidP="00F52299"/>
          <w:p w14:paraId="6142F521" w14:textId="77777777" w:rsidR="00C90343" w:rsidRDefault="00C90343" w:rsidP="00F52299">
            <w:pPr>
              <w:pStyle w:val="iBAAGStandardTextBold"/>
            </w:pPr>
            <w:r>
              <w:t xml:space="preserve">Want more information? </w:t>
            </w:r>
          </w:p>
          <w:p w14:paraId="6142F522" w14:textId="77777777" w:rsidR="00C90343" w:rsidRPr="00C926BD" w:rsidRDefault="00C90343" w:rsidP="00F5229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142F524" w14:textId="77777777" w:rsidR="00C90343" w:rsidRPr="002254B3" w:rsidRDefault="00C90343" w:rsidP="00F52299">
            <w:pPr>
              <w:pStyle w:val="iBAAGStandardText"/>
            </w:pPr>
            <w:r w:rsidRPr="002254B3">
              <w:t>No coverage is available with UnitedHealthcare.</w:t>
            </w:r>
          </w:p>
          <w:p w14:paraId="6142F525" w14:textId="77777777" w:rsidR="00C90343" w:rsidRDefault="00C90343" w:rsidP="00F52299">
            <w:pPr>
              <w:pStyle w:val="iBAAGStandardText"/>
              <w:rPr>
                <w:rFonts w:eastAsia="Times New Roman" w:cs="Arial"/>
                <w:b/>
                <w:color w:val="FF00FF"/>
              </w:rPr>
            </w:pPr>
          </w:p>
          <w:p w14:paraId="6142F558" w14:textId="77777777" w:rsidR="00C90343" w:rsidRPr="00C926BD" w:rsidRDefault="00C90343"/>
        </w:tc>
      </w:tr>
      <w:tr w:rsidR="00C90343" w:rsidRPr="009B6712" w14:paraId="6142F55B"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5A" w14:textId="77777777" w:rsidR="00C90343" w:rsidRPr="009B6712" w:rsidRDefault="00C90343" w:rsidP="00F52299">
            <w:pPr>
              <w:pStyle w:val="iBAAGTableHeader"/>
            </w:pPr>
            <w:r w:rsidRPr="009B6712">
              <w:t>About Your Benefits</w:t>
            </w:r>
          </w:p>
        </w:tc>
      </w:tr>
      <w:tr w:rsidR="00C90343" w:rsidRPr="009B6712" w14:paraId="6142F566" w14:textId="77777777" w:rsidTr="00F52299">
        <w:tblPrEx>
          <w:shd w:val="clear" w:color="auto" w:fill="auto"/>
        </w:tblPrEx>
        <w:tc>
          <w:tcPr>
            <w:tcW w:w="3517" w:type="dxa"/>
            <w:shd w:val="clear" w:color="auto" w:fill="FFFFFF" w:themeFill="background1"/>
          </w:tcPr>
          <w:p w14:paraId="6142F55C" w14:textId="77777777" w:rsidR="00C90343" w:rsidRDefault="00C90343" w:rsidP="00F52299">
            <w:pPr>
              <w:pStyle w:val="iBAAGSituationBoxName"/>
            </w:pPr>
            <w:bookmarkStart w:id="27" w:name="Healthcare_Spending_Card"/>
            <w:r>
              <w:t>Health Care Spending Card</w:t>
            </w:r>
            <w:bookmarkEnd w:id="27"/>
          </w:p>
          <w:p w14:paraId="6142F55D" w14:textId="77777777" w:rsidR="00C90343" w:rsidRPr="009B6712" w:rsidRDefault="00C90343" w:rsidP="00F52299">
            <w:pPr>
              <w:pStyle w:val="iBAAGSituationBoxName"/>
            </w:pPr>
          </w:p>
        </w:tc>
        <w:tc>
          <w:tcPr>
            <w:tcW w:w="9990" w:type="dxa"/>
            <w:shd w:val="clear" w:color="auto" w:fill="FFFFFF" w:themeFill="background1"/>
          </w:tcPr>
          <w:p w14:paraId="6142F564" w14:textId="77777777" w:rsidR="00C90343" w:rsidRDefault="00C90343" w:rsidP="00F52299">
            <w:pPr>
              <w:pStyle w:val="iBAAGStandardText"/>
            </w:pPr>
            <w:r>
              <w:t>Not Applicable</w:t>
            </w:r>
          </w:p>
          <w:p w14:paraId="6142F565" w14:textId="77777777" w:rsidR="00C90343" w:rsidRPr="009B6712" w:rsidRDefault="00C90343" w:rsidP="00F52299">
            <w:pPr>
              <w:pStyle w:val="iBAAGStandardText"/>
            </w:pPr>
          </w:p>
        </w:tc>
      </w:tr>
    </w:tbl>
    <w:p w14:paraId="6142F567" w14:textId="77777777" w:rsidR="00C90343" w:rsidRPr="009B6712" w:rsidRDefault="00C90343" w:rsidP="00C90343"/>
    <w:p w14:paraId="6142F568"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56A" w14:textId="77777777" w:rsidTr="00F52299">
        <w:tc>
          <w:tcPr>
            <w:tcW w:w="13507" w:type="dxa"/>
            <w:gridSpan w:val="2"/>
            <w:shd w:val="clear" w:color="auto" w:fill="DAEEF3"/>
          </w:tcPr>
          <w:p w14:paraId="6142F569" w14:textId="77777777" w:rsidR="00C90343" w:rsidRPr="00B41EB2" w:rsidRDefault="00C90343" w:rsidP="00F52299">
            <w:pPr>
              <w:pStyle w:val="iBAAGMajorSectionHeader"/>
            </w:pPr>
            <w:r>
              <w:t>CSR View</w:t>
            </w:r>
          </w:p>
        </w:tc>
      </w:tr>
      <w:tr w:rsidR="00C90343" w:rsidRPr="00BF429C" w14:paraId="6142F56C"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56B" w14:textId="77777777" w:rsidR="00C90343" w:rsidRPr="00BF429C" w:rsidRDefault="00C90343" w:rsidP="00F52299">
            <w:pPr>
              <w:pStyle w:val="iBAAGTableHeader"/>
            </w:pPr>
            <w:r w:rsidRPr="00BF429C">
              <w:t>Plan Information</w:t>
            </w:r>
          </w:p>
        </w:tc>
      </w:tr>
      <w:tr w:rsidR="00C90343" w:rsidRPr="00BF429C" w14:paraId="6142F56F" w14:textId="77777777" w:rsidTr="00F52299">
        <w:tblPrEx>
          <w:shd w:val="clear" w:color="auto" w:fill="auto"/>
        </w:tblPrEx>
        <w:tc>
          <w:tcPr>
            <w:tcW w:w="3517" w:type="dxa"/>
            <w:shd w:val="clear" w:color="auto" w:fill="F2DBDB"/>
          </w:tcPr>
          <w:p w14:paraId="6142F56D" w14:textId="77777777" w:rsidR="00C90343" w:rsidRPr="00BF429C" w:rsidRDefault="00C90343" w:rsidP="00F52299"/>
        </w:tc>
        <w:tc>
          <w:tcPr>
            <w:tcW w:w="9990" w:type="dxa"/>
            <w:shd w:val="clear" w:color="auto" w:fill="F2DBDB"/>
          </w:tcPr>
          <w:p w14:paraId="6142F56E" w14:textId="77777777" w:rsidR="00C90343" w:rsidRPr="00BF429C" w:rsidRDefault="00C90343" w:rsidP="00F52299"/>
        </w:tc>
      </w:tr>
    </w:tbl>
    <w:p w14:paraId="6142F570" w14:textId="77777777" w:rsidR="00C90343" w:rsidRPr="00BF429C" w:rsidRDefault="00C90343" w:rsidP="00C90343"/>
    <w:p w14:paraId="6142F571" w14:textId="77777777" w:rsidR="00C90343" w:rsidRPr="0035248E" w:rsidRDefault="00C90343" w:rsidP="00C90343">
      <w:pPr>
        <w:rPr>
          <w:rStyle w:val="iBAAGTags"/>
        </w:rPr>
      </w:pPr>
      <w:r w:rsidRPr="0035248E">
        <w:rPr>
          <w:rStyle w:val="iBAAGTags"/>
        </w:rPr>
        <w:t>&lt;!--section=Hospital_Services--&gt;</w:t>
      </w:r>
    </w:p>
    <w:p w14:paraId="6142F572" w14:textId="77777777" w:rsidR="00C90343" w:rsidRPr="0035248E" w:rsidRDefault="00C90343" w:rsidP="00C90343"/>
    <w:p w14:paraId="6142F573"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74" w14:textId="77777777" w:rsidR="00C90343" w:rsidRDefault="00C90343" w:rsidP="00C90343">
      <w:pPr>
        <w:pStyle w:val="iBAAGStandardTextItalics"/>
      </w:pPr>
    </w:p>
    <w:p w14:paraId="6142F575"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142F576"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6142F578" w14:textId="77777777" w:rsidTr="00D17182">
        <w:tc>
          <w:tcPr>
            <w:tcW w:w="13507" w:type="dxa"/>
            <w:gridSpan w:val="4"/>
            <w:shd w:val="clear" w:color="auto" w:fill="DAEEF3"/>
          </w:tcPr>
          <w:p w14:paraId="6142F577" w14:textId="77777777" w:rsidR="00C90343" w:rsidRPr="0035248E" w:rsidRDefault="00C90343" w:rsidP="00F52299">
            <w:pPr>
              <w:pStyle w:val="iBAAGMajorSectionHeader"/>
            </w:pPr>
            <w:bookmarkStart w:id="28" w:name="Hospital_Services"/>
            <w:r>
              <w:t>Hospital Services</w:t>
            </w:r>
            <w:bookmarkEnd w:id="28"/>
          </w:p>
        </w:tc>
      </w:tr>
      <w:tr w:rsidR="00C90343" w:rsidRPr="005D68ED" w14:paraId="6142F57F" w14:textId="77777777" w:rsidTr="00D17182">
        <w:tblPrEx>
          <w:shd w:val="clear" w:color="auto" w:fill="auto"/>
        </w:tblPrEx>
        <w:tc>
          <w:tcPr>
            <w:tcW w:w="3517" w:type="dxa"/>
            <w:tcBorders>
              <w:bottom w:val="single" w:sz="4" w:space="0" w:color="000000" w:themeColor="text1"/>
            </w:tcBorders>
            <w:shd w:val="clear" w:color="auto" w:fill="31849B"/>
            <w:vAlign w:val="center"/>
          </w:tcPr>
          <w:p w14:paraId="6142F57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57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57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57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6142F58B" w14:textId="77777777" w:rsidTr="00D17182">
        <w:tblPrEx>
          <w:shd w:val="clear" w:color="auto" w:fill="auto"/>
        </w:tblPrEx>
        <w:tc>
          <w:tcPr>
            <w:tcW w:w="3517" w:type="dxa"/>
            <w:shd w:val="clear" w:color="auto" w:fill="FFFFFF" w:themeFill="background1"/>
          </w:tcPr>
          <w:p w14:paraId="6142F580" w14:textId="77777777" w:rsidR="00C90343" w:rsidRDefault="00C90343" w:rsidP="00F52299">
            <w:pPr>
              <w:pStyle w:val="iBAAGSituationBoxName"/>
            </w:pPr>
            <w:bookmarkStart w:id="29" w:name="Accessing_Benefits"/>
            <w:r>
              <w:t>Accessing Benefits</w:t>
            </w:r>
            <w:bookmarkEnd w:id="29"/>
          </w:p>
          <w:p w14:paraId="6142F581" w14:textId="77777777" w:rsidR="00C90343" w:rsidRDefault="00C90343" w:rsidP="00F52299"/>
          <w:p w14:paraId="6142F582" w14:textId="77777777" w:rsidR="00C90343" w:rsidRDefault="00C90343" w:rsidP="00F52299">
            <w:pPr>
              <w:pStyle w:val="iBAAGStandardTextBold"/>
            </w:pPr>
            <w:r>
              <w:t xml:space="preserve">Want more information? </w:t>
            </w:r>
          </w:p>
          <w:p w14:paraId="6142F583" w14:textId="77777777" w:rsidR="00C90343" w:rsidRPr="005D68ED" w:rsidRDefault="00C90343" w:rsidP="00F5229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142F584" w14:textId="77777777" w:rsidR="00C90343" w:rsidRDefault="00C90343" w:rsidP="00F52299">
            <w:pPr>
              <w:pStyle w:val="iBAAGStandardText"/>
            </w:pPr>
            <w:r>
              <w:t xml:space="preserve">Benefits apply to covered health services that are provided by a network doctor or in a network facility. </w:t>
            </w:r>
          </w:p>
          <w:p w14:paraId="6142F585" w14:textId="77777777" w:rsidR="00C90343" w:rsidRPr="005D68ED" w:rsidRDefault="00C90343" w:rsidP="00F52299">
            <w:pPr>
              <w:pStyle w:val="iBAAGStandardText"/>
            </w:pPr>
          </w:p>
        </w:tc>
        <w:tc>
          <w:tcPr>
            <w:tcW w:w="3330" w:type="dxa"/>
            <w:shd w:val="clear" w:color="auto" w:fill="FFFFFF" w:themeFill="background1"/>
          </w:tcPr>
          <w:p w14:paraId="6142F586" w14:textId="77777777" w:rsidR="00C90343" w:rsidRPr="005D68ED" w:rsidRDefault="00C90343" w:rsidP="00F5229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6142F587" w14:textId="77777777" w:rsidR="00C90343" w:rsidRDefault="00C90343" w:rsidP="00F52299">
            <w:pPr>
              <w:pStyle w:val="iBAAGStandardText"/>
            </w:pPr>
            <w:r w:rsidRPr="003058B3">
              <w:t xml:space="preserve">Emergency health services received out-of-network are always paid as network benefits. </w:t>
            </w:r>
          </w:p>
          <w:p w14:paraId="6142F588" w14:textId="77777777" w:rsidR="00C90343" w:rsidRDefault="00C90343" w:rsidP="00F52299">
            <w:pPr>
              <w:pStyle w:val="iBAAGStandardText"/>
            </w:pPr>
          </w:p>
          <w:p w14:paraId="6142F589" w14:textId="77777777" w:rsidR="00C90343" w:rsidRPr="003058B3" w:rsidRDefault="00C90343" w:rsidP="00F5229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142F58A" w14:textId="77777777" w:rsidR="00C90343" w:rsidRPr="005D68ED" w:rsidRDefault="00C90343" w:rsidP="00F52299"/>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17182" w:rsidRPr="00A833DC" w14:paraId="0974D25A" w14:textId="77777777" w:rsidTr="00950B76">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D0239EB" w14:textId="77777777" w:rsidR="00D17182" w:rsidRPr="00A833DC" w:rsidRDefault="00D17182" w:rsidP="00950B76">
            <w:pPr>
              <w:pStyle w:val="iBAAGTableHeader"/>
            </w:pPr>
            <w:r w:rsidRPr="00A833DC">
              <w:t>About Your Benefits</w:t>
            </w:r>
          </w:p>
        </w:tc>
      </w:tr>
      <w:tr w:rsidR="00D17182" w:rsidRPr="006E444F" w14:paraId="2165C810" w14:textId="77777777" w:rsidTr="00950B76">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1B68269" w14:textId="77777777" w:rsidR="00D17182" w:rsidRPr="00A833DC" w:rsidRDefault="00D17182" w:rsidP="00950B76">
            <w:pPr>
              <w:pStyle w:val="iBAAGSituationBoxName"/>
            </w:pPr>
            <w:bookmarkStart w:id="30" w:name="Selecting_a_PCP"/>
            <w:r w:rsidRPr="00A833DC">
              <w:t>Selecting a Primary Physician</w:t>
            </w:r>
          </w:p>
          <w:bookmarkEnd w:id="30"/>
          <w:p w14:paraId="31B5ED6E" w14:textId="77777777" w:rsidR="00D17182" w:rsidRPr="00875F69" w:rsidRDefault="00D17182" w:rsidP="00950B76"/>
          <w:p w14:paraId="2B627565" w14:textId="77777777" w:rsidR="00D17182" w:rsidRPr="006E444F" w:rsidRDefault="00D17182" w:rsidP="00950B76">
            <w:pPr>
              <w:pStyle w:val="iBAAGStandardTextBold"/>
            </w:pPr>
            <w:r w:rsidRPr="006E444F">
              <w:t xml:space="preserve">Want more </w:t>
            </w:r>
            <w:r w:rsidRPr="006E444F">
              <w:lastRenderedPageBreak/>
              <w:t xml:space="preserve">information? </w:t>
            </w:r>
          </w:p>
          <w:p w14:paraId="7B3E74C3" w14:textId="77777777" w:rsidR="00D17182" w:rsidRPr="006E444F" w:rsidRDefault="00D17182" w:rsidP="00950B76">
            <w:r w:rsidRPr="006E444F">
              <w:t xml:space="preserve">View the </w:t>
            </w:r>
            <w:hyperlink r:id="rId28" w:history="1">
              <w:r w:rsidRPr="006E444F">
                <w:rPr>
                  <w:rStyle w:val="Hyperlink"/>
                </w:rPr>
                <w:t>glossary</w:t>
              </w:r>
            </w:hyperlink>
            <w:r w:rsidRPr="006E444F">
              <w:t xml:space="preserve"> for definitions.</w:t>
            </w:r>
          </w:p>
          <w:p w14:paraId="26124B36" w14:textId="77777777" w:rsidR="00D17182" w:rsidRPr="006E444F" w:rsidRDefault="00D17182" w:rsidP="00950B76"/>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26DC1F86" w14:textId="77777777" w:rsidR="00D17182" w:rsidRPr="00586C70" w:rsidRDefault="00D17182" w:rsidP="00950B76">
            <w:pPr>
              <w:pStyle w:val="MandateStandardText"/>
              <w:rPr>
                <w:color w:val="auto"/>
              </w:rPr>
            </w:pPr>
            <w:r w:rsidRPr="00586C70">
              <w:rPr>
                <w:color w:val="auto"/>
              </w:rPr>
              <w:lastRenderedPageBreak/>
              <w:t>Your plan does not require you to select a Primary Care Physician.</w:t>
            </w:r>
          </w:p>
          <w:p w14:paraId="65B22767" w14:textId="77777777" w:rsidR="00D17182" w:rsidRDefault="00D17182" w:rsidP="00950B76">
            <w:pPr>
              <w:rPr>
                <w:b/>
              </w:rPr>
            </w:pPr>
          </w:p>
          <w:p w14:paraId="7E9E7E72" w14:textId="77777777" w:rsidR="00D17182" w:rsidRPr="006E444F" w:rsidRDefault="00D17182" w:rsidP="00950B76">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6142F58D" w14:textId="77777777" w:rsidTr="00F33F0A">
        <w:tc>
          <w:tcPr>
            <w:tcW w:w="13507" w:type="dxa"/>
            <w:gridSpan w:val="4"/>
            <w:tcBorders>
              <w:bottom w:val="single" w:sz="4" w:space="0" w:color="000000" w:themeColor="text1"/>
            </w:tcBorders>
            <w:shd w:val="clear" w:color="auto" w:fill="31849B"/>
          </w:tcPr>
          <w:p w14:paraId="6142F58C" w14:textId="77777777" w:rsidR="00C90343" w:rsidRPr="00095FC8" w:rsidRDefault="00C90343" w:rsidP="00F52299">
            <w:pPr>
              <w:pStyle w:val="iBAAGTableHeader"/>
            </w:pPr>
            <w:r w:rsidRPr="00095FC8">
              <w:t>About Your Benefits</w:t>
            </w:r>
          </w:p>
        </w:tc>
      </w:tr>
      <w:tr w:rsidR="00C90343" w:rsidRPr="00095FC8" w14:paraId="6142F59F" w14:textId="77777777" w:rsidTr="00F33F0A">
        <w:tc>
          <w:tcPr>
            <w:tcW w:w="3517" w:type="dxa"/>
            <w:shd w:val="clear" w:color="auto" w:fill="FFFFFF" w:themeFill="background1"/>
          </w:tcPr>
          <w:p w14:paraId="6142F58E" w14:textId="77777777" w:rsidR="00C90343" w:rsidRDefault="00C90343" w:rsidP="00F52299">
            <w:pPr>
              <w:pStyle w:val="iBAAGSituationBoxName"/>
            </w:pPr>
            <w:bookmarkStart w:id="31" w:name="Prior_Authorization"/>
            <w:r>
              <w:t>Prior Authorization</w:t>
            </w:r>
            <w:bookmarkEnd w:id="31"/>
          </w:p>
          <w:p w14:paraId="6142F58F" w14:textId="77777777" w:rsidR="00C90343" w:rsidRDefault="00C90343" w:rsidP="00F52299"/>
          <w:p w14:paraId="6142F590" w14:textId="77777777" w:rsidR="00C90343" w:rsidRDefault="00C90343" w:rsidP="00F5229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142F591" w14:textId="77777777" w:rsidR="00C90343" w:rsidRDefault="00C90343" w:rsidP="00F52299"/>
          <w:p w14:paraId="6142F592" w14:textId="77777777" w:rsidR="00C90343" w:rsidRDefault="00C90343" w:rsidP="00F52299">
            <w:pPr>
              <w:pStyle w:val="iBAAGStandardTextBold"/>
            </w:pPr>
            <w:r>
              <w:t xml:space="preserve">Want more information? </w:t>
            </w:r>
          </w:p>
          <w:p w14:paraId="6142F593" w14:textId="77777777" w:rsidR="00C90343" w:rsidRDefault="00C90343" w:rsidP="00F52299">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6142F594" w14:textId="77777777" w:rsidR="00C90343" w:rsidRPr="00095FC8" w:rsidRDefault="00C90343" w:rsidP="00F52299"/>
        </w:tc>
        <w:tc>
          <w:tcPr>
            <w:tcW w:w="9990" w:type="dxa"/>
            <w:gridSpan w:val="3"/>
            <w:shd w:val="clear" w:color="auto" w:fill="FFFFFF" w:themeFill="background1"/>
          </w:tcPr>
          <w:p w14:paraId="6142F595" w14:textId="77777777" w:rsidR="00C90343" w:rsidRDefault="00C90343" w:rsidP="00F5229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142F596" w14:textId="77777777" w:rsidR="00C90343" w:rsidRDefault="00C90343" w:rsidP="00F52299"/>
          <w:p w14:paraId="6142F597" w14:textId="77777777" w:rsidR="00C90343" w:rsidRDefault="00C90343" w:rsidP="00F52299">
            <w:pPr>
              <w:pStyle w:val="iBAAGStandardText"/>
            </w:pPr>
            <w:r>
              <w:t xml:space="preserve">When you call, we can provide or help you with: </w:t>
            </w:r>
          </w:p>
          <w:p w14:paraId="6142F598" w14:textId="77777777" w:rsidR="00C90343" w:rsidRDefault="00C90343" w:rsidP="00F52299">
            <w:pPr>
              <w:pStyle w:val="iBAAGLevel1Bullets"/>
            </w:pPr>
            <w:r>
              <w:t>Information on disease management programs</w:t>
            </w:r>
          </w:p>
          <w:p w14:paraId="6142F599" w14:textId="77777777" w:rsidR="00C90343" w:rsidRDefault="00C90343" w:rsidP="00F52299">
            <w:pPr>
              <w:pStyle w:val="iBAAGLevel1Bullets"/>
            </w:pPr>
            <w:r>
              <w:t>Health education</w:t>
            </w:r>
          </w:p>
          <w:p w14:paraId="6142F59A" w14:textId="77777777" w:rsidR="00C90343" w:rsidRDefault="00C90343" w:rsidP="00F52299">
            <w:pPr>
              <w:pStyle w:val="iBAAGLevel1Bullets"/>
            </w:pPr>
            <w:r>
              <w:t>Services you need for your healthcare</w:t>
            </w:r>
          </w:p>
          <w:p w14:paraId="6142F59B" w14:textId="77777777" w:rsidR="00C90343" w:rsidRDefault="00C90343" w:rsidP="00F52299"/>
          <w:p w14:paraId="6142F59C" w14:textId="77777777" w:rsidR="00C90343" w:rsidRDefault="00C90343" w:rsidP="00F52299">
            <w:pPr>
              <w:pStyle w:val="iBAAGStandardTextBold"/>
            </w:pPr>
            <w:r>
              <w:t>Special Note Regarding Medicare</w:t>
            </w:r>
          </w:p>
          <w:p w14:paraId="6142F59D" w14:textId="77777777" w:rsidR="00C90343" w:rsidRDefault="00C90343" w:rsidP="00F52299">
            <w:pPr>
              <w:pStyle w:val="iBAAGStandardText"/>
            </w:pPr>
            <w:r>
              <w:t>If you are enrolled in Medicare on a primary basis (Medicare pays before we pay benefits under the policy), you are not required to get prior authorization before receiving covered health services.</w:t>
            </w:r>
          </w:p>
          <w:p w14:paraId="6142F59E" w14:textId="77777777" w:rsidR="00C90343" w:rsidRPr="00095FC8" w:rsidRDefault="00C90343" w:rsidP="00F52299"/>
        </w:tc>
      </w:tr>
      <w:tr w:rsidR="00C90343" w:rsidRPr="001A4298" w14:paraId="6142F5A6" w14:textId="77777777" w:rsidTr="00F33F0A">
        <w:tc>
          <w:tcPr>
            <w:tcW w:w="3517" w:type="dxa"/>
            <w:tcBorders>
              <w:bottom w:val="single" w:sz="4" w:space="0" w:color="000000" w:themeColor="text1"/>
            </w:tcBorders>
            <w:shd w:val="clear" w:color="auto" w:fill="31849B"/>
            <w:vAlign w:val="center"/>
          </w:tcPr>
          <w:p w14:paraId="6142F5A0"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A1" w14:textId="77777777" w:rsidR="00C90343" w:rsidRPr="00436044" w:rsidRDefault="00C90343" w:rsidP="00F52299">
            <w:pPr>
              <w:pStyle w:val="iBAAGTableHeader"/>
            </w:pPr>
            <w:r w:rsidRPr="00436044">
              <w:t>Your cost if you use</w:t>
            </w:r>
          </w:p>
          <w:p w14:paraId="6142F5A2"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A3" w14:textId="77777777" w:rsidR="00C90343" w:rsidRPr="00436044" w:rsidRDefault="00C90343" w:rsidP="00F52299">
            <w:pPr>
              <w:pStyle w:val="iBAAGTableHeader"/>
            </w:pPr>
            <w:r w:rsidRPr="00436044">
              <w:t>Your cost if you use</w:t>
            </w:r>
          </w:p>
          <w:p w14:paraId="6142F5A4"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A5" w14:textId="77777777" w:rsidR="00C90343" w:rsidRPr="00436044" w:rsidRDefault="00C90343" w:rsidP="00F52299">
            <w:pPr>
              <w:pStyle w:val="iBAAGTableHeader"/>
            </w:pPr>
            <w:r w:rsidRPr="00436044">
              <w:t>Limits &amp; Exceptions</w:t>
            </w:r>
          </w:p>
        </w:tc>
      </w:tr>
      <w:tr w:rsidR="00C90343" w:rsidRPr="001A4298" w14:paraId="6142F5CC" w14:textId="77777777" w:rsidTr="00F33F0A">
        <w:tc>
          <w:tcPr>
            <w:tcW w:w="3517" w:type="dxa"/>
            <w:shd w:val="clear" w:color="auto" w:fill="FFFFFF" w:themeFill="background1"/>
          </w:tcPr>
          <w:p w14:paraId="6142F5A7" w14:textId="77777777" w:rsidR="00C90343" w:rsidRDefault="00C90343" w:rsidP="00F52299">
            <w:pPr>
              <w:pStyle w:val="iBAAGSituationBoxName"/>
            </w:pPr>
            <w:bookmarkStart w:id="32" w:name="Ambulance_Services_Emergency"/>
            <w:r>
              <w:t>Ambulance Services (Emergency)</w:t>
            </w:r>
            <w:bookmarkEnd w:id="32"/>
            <w:r>
              <w:t xml:space="preserve"> </w:t>
            </w:r>
          </w:p>
          <w:p w14:paraId="6142F5A8" w14:textId="77777777" w:rsidR="00C90343" w:rsidRDefault="00C90343" w:rsidP="00F52299"/>
          <w:p w14:paraId="6142F5A9" w14:textId="77777777" w:rsidR="00C90343" w:rsidRDefault="00C90343" w:rsidP="00F52299">
            <w:pPr>
              <w:pStyle w:val="iBAAGStandardTextBold"/>
            </w:pPr>
            <w:r>
              <w:t>What are emergency ambulance services?</w:t>
            </w:r>
          </w:p>
          <w:p w14:paraId="6142F5AA" w14:textId="77777777" w:rsidR="00C90343" w:rsidRDefault="00C90343" w:rsidP="00F52299">
            <w:pPr>
              <w:pStyle w:val="iBAAGStandardText"/>
            </w:pPr>
            <w:r>
              <w:t>Transportation by a licensed ambulance service to the nearest hospital where emergency health services can be performed.</w:t>
            </w:r>
          </w:p>
          <w:p w14:paraId="6142F5AB" w14:textId="77777777" w:rsidR="00C90343" w:rsidRDefault="00C90343" w:rsidP="00F52299"/>
          <w:p w14:paraId="6142F5AC" w14:textId="77777777" w:rsidR="00C90343" w:rsidRDefault="00C90343" w:rsidP="00F52299">
            <w:pPr>
              <w:pStyle w:val="iBAAGStandardTextBold"/>
            </w:pPr>
            <w:r>
              <w:t xml:space="preserve">Want more information? </w:t>
            </w:r>
          </w:p>
          <w:p w14:paraId="6142F5AD" w14:textId="77777777" w:rsidR="00C90343" w:rsidRDefault="00C90343" w:rsidP="00F52299">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6142F5AE" w14:textId="77777777" w:rsidR="00C90343" w:rsidRDefault="00C90343" w:rsidP="00F52299"/>
          <w:p w14:paraId="6142F5AF" w14:textId="77777777" w:rsidR="00C90343" w:rsidRDefault="00C90343" w:rsidP="00F52299"/>
          <w:p w14:paraId="6142F5B0" w14:textId="77777777" w:rsidR="00C90343" w:rsidRPr="001A4298" w:rsidRDefault="00C90343" w:rsidP="00F52299">
            <w:pPr>
              <w:pStyle w:val="InstructionalText"/>
            </w:pPr>
          </w:p>
        </w:tc>
        <w:tc>
          <w:tcPr>
            <w:tcW w:w="3330" w:type="dxa"/>
            <w:shd w:val="clear" w:color="auto" w:fill="FFFFFF" w:themeFill="background1"/>
          </w:tcPr>
          <w:p w14:paraId="6142F5B1" w14:textId="77777777" w:rsidR="00C90343" w:rsidRDefault="00C90343" w:rsidP="00F52299">
            <w:pPr>
              <w:pStyle w:val="iBAAGStandardTextBold"/>
            </w:pPr>
            <w:r>
              <w:lastRenderedPageBreak/>
              <w:t>Ground Ambulance</w:t>
            </w:r>
          </w:p>
          <w:p w14:paraId="6142F5B2" w14:textId="67AD5A79"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t>.</w:t>
            </w:r>
          </w:p>
          <w:p w14:paraId="6142F5B3" w14:textId="77777777" w:rsidR="00C90343" w:rsidRDefault="00C90343" w:rsidP="00F52299"/>
          <w:p w14:paraId="6142F5B4" w14:textId="77777777" w:rsidR="00C90343" w:rsidRDefault="00C90343" w:rsidP="00F52299">
            <w:pPr>
              <w:pStyle w:val="iBAAGStandardTextBold"/>
            </w:pPr>
            <w:r>
              <w:t>Is prior authorization needed?</w:t>
            </w:r>
          </w:p>
          <w:p w14:paraId="6142F5B5" w14:textId="77777777" w:rsidR="00C90343" w:rsidRDefault="00C90343" w:rsidP="00F52299">
            <w:pPr>
              <w:pStyle w:val="iBAAGStandardText"/>
            </w:pPr>
            <w:r>
              <w:t>No</w:t>
            </w:r>
          </w:p>
          <w:p w14:paraId="6142F5B6" w14:textId="77777777" w:rsidR="00C90343" w:rsidRDefault="00C90343" w:rsidP="00F52299"/>
          <w:p w14:paraId="6142F5B7" w14:textId="77777777" w:rsidR="00C90343" w:rsidRDefault="00C90343" w:rsidP="00F52299"/>
          <w:p w14:paraId="6142F5B8" w14:textId="77777777" w:rsidR="00C90343" w:rsidRDefault="00C90343" w:rsidP="00F52299">
            <w:pPr>
              <w:pStyle w:val="iBAAGStandardTextBold"/>
            </w:pPr>
            <w:r>
              <w:t>Air Ambulance</w:t>
            </w:r>
          </w:p>
          <w:p w14:paraId="6142F5B9" w14:textId="0074B5F8" w:rsidR="00C90343" w:rsidRDefault="00200778" w:rsidP="00F52299">
            <w:r>
              <w:rPr>
                <w:rStyle w:val="iBAAGStandardTextBoldChar"/>
              </w:rPr>
              <w:lastRenderedPageBreak/>
              <w:t>20%</w:t>
            </w:r>
            <w:r w:rsidR="00C90343">
              <w:t xml:space="preserve"> </w:t>
            </w:r>
            <w:r w:rsidR="00C90343" w:rsidRPr="001A4298">
              <w:rPr>
                <w:rStyle w:val="iBAAGStandardTextChar"/>
              </w:rPr>
              <w:t>co-insurance, after you pay the deductible</w:t>
            </w:r>
            <w:r w:rsidR="00C90343">
              <w:rPr>
                <w:rStyle w:val="iBAAGStandardTextChar"/>
              </w:rPr>
              <w:t>.</w:t>
            </w:r>
          </w:p>
          <w:p w14:paraId="6142F5BA" w14:textId="77777777" w:rsidR="00C90343" w:rsidRDefault="00C90343" w:rsidP="00F52299"/>
          <w:p w14:paraId="6142F5BB" w14:textId="77777777" w:rsidR="00C90343" w:rsidRDefault="00C90343" w:rsidP="00F52299">
            <w:pPr>
              <w:pStyle w:val="iBAAGStandardTextBold"/>
            </w:pPr>
            <w:r>
              <w:t>Is prior authorization needed?</w:t>
            </w:r>
          </w:p>
          <w:p w14:paraId="6142F5BC" w14:textId="77777777" w:rsidR="00C90343" w:rsidRDefault="00C90343" w:rsidP="00F52299">
            <w:pPr>
              <w:pStyle w:val="iBAAGStandardText"/>
            </w:pPr>
            <w:r>
              <w:t>No</w:t>
            </w:r>
          </w:p>
          <w:p w14:paraId="6142F5BD" w14:textId="77777777" w:rsidR="00C90343" w:rsidRPr="001A4298" w:rsidRDefault="00C90343" w:rsidP="00F52299"/>
        </w:tc>
        <w:tc>
          <w:tcPr>
            <w:tcW w:w="3330" w:type="dxa"/>
            <w:shd w:val="clear" w:color="auto" w:fill="FFFFFF" w:themeFill="background1"/>
          </w:tcPr>
          <w:p w14:paraId="6142F5BE" w14:textId="77777777" w:rsidR="00C90343" w:rsidRDefault="00C90343" w:rsidP="00F52299">
            <w:pPr>
              <w:pStyle w:val="iBAAGStandardTextBold"/>
            </w:pPr>
            <w:r>
              <w:lastRenderedPageBreak/>
              <w:t>Ground Ambulance</w:t>
            </w:r>
          </w:p>
          <w:p w14:paraId="6142F5BF" w14:textId="18758EB0"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0" w14:textId="77777777" w:rsidR="00C90343" w:rsidRDefault="00C90343" w:rsidP="00F52299"/>
          <w:p w14:paraId="6142F5C1" w14:textId="77777777" w:rsidR="00C90343" w:rsidRDefault="00C90343" w:rsidP="00F52299">
            <w:pPr>
              <w:pStyle w:val="iBAAGStandardTextBold"/>
            </w:pPr>
            <w:r>
              <w:t>Is prior authorization needed?</w:t>
            </w:r>
          </w:p>
          <w:p w14:paraId="6142F5C2" w14:textId="77777777" w:rsidR="00C90343" w:rsidRDefault="00C90343" w:rsidP="00F52299">
            <w:pPr>
              <w:pStyle w:val="iBAAGStandardText"/>
            </w:pPr>
            <w:r>
              <w:t>No</w:t>
            </w:r>
          </w:p>
          <w:p w14:paraId="6142F5C3" w14:textId="77777777" w:rsidR="00C90343" w:rsidRDefault="00C90343" w:rsidP="00F52299"/>
          <w:p w14:paraId="6142F5C4" w14:textId="77777777" w:rsidR="00C90343" w:rsidRDefault="00C90343" w:rsidP="00F52299"/>
          <w:p w14:paraId="6142F5C5" w14:textId="77777777" w:rsidR="00C90343" w:rsidRDefault="00C90343" w:rsidP="00F52299">
            <w:pPr>
              <w:pStyle w:val="iBAAGStandardTextBold"/>
            </w:pPr>
            <w:r>
              <w:lastRenderedPageBreak/>
              <w:t>Air Ambulance</w:t>
            </w:r>
          </w:p>
          <w:p w14:paraId="6142F5C6" w14:textId="70EFB420"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7" w14:textId="77777777" w:rsidR="00C90343" w:rsidRDefault="00C90343" w:rsidP="00F52299"/>
          <w:p w14:paraId="6142F5C8" w14:textId="77777777" w:rsidR="00C90343" w:rsidRDefault="00C90343" w:rsidP="00F52299">
            <w:pPr>
              <w:pStyle w:val="iBAAGStandardTextBold"/>
            </w:pPr>
            <w:r>
              <w:t>Is prior authorization needed?</w:t>
            </w:r>
          </w:p>
          <w:p w14:paraId="6142F5C9" w14:textId="77777777" w:rsidR="00C90343" w:rsidRDefault="00C90343" w:rsidP="00F52299">
            <w:pPr>
              <w:pStyle w:val="iBAAGStandardText"/>
            </w:pPr>
            <w:r>
              <w:t>No</w:t>
            </w:r>
          </w:p>
          <w:p w14:paraId="6142F5CA" w14:textId="77777777" w:rsidR="00C90343" w:rsidRPr="001A4298" w:rsidRDefault="00C90343" w:rsidP="00F52299"/>
        </w:tc>
        <w:tc>
          <w:tcPr>
            <w:tcW w:w="3330" w:type="dxa"/>
            <w:shd w:val="clear" w:color="auto" w:fill="FFFFFF" w:themeFill="background1"/>
          </w:tcPr>
          <w:p w14:paraId="6142F5CB" w14:textId="77777777" w:rsidR="00C90343" w:rsidRPr="001A4298" w:rsidRDefault="00C90343" w:rsidP="00F52299">
            <w:pPr>
              <w:pStyle w:val="iBAAGStandardText"/>
            </w:pPr>
            <w:r w:rsidRPr="001A4298">
              <w:lastRenderedPageBreak/>
              <w:t>None</w:t>
            </w:r>
          </w:p>
        </w:tc>
      </w:tr>
      <w:tr w:rsidR="00C90343" w:rsidRPr="00BA79B2" w14:paraId="6142F5D3" w14:textId="77777777" w:rsidTr="00F33F0A">
        <w:tc>
          <w:tcPr>
            <w:tcW w:w="3517" w:type="dxa"/>
            <w:tcBorders>
              <w:bottom w:val="single" w:sz="4" w:space="0" w:color="000000" w:themeColor="text1"/>
            </w:tcBorders>
            <w:shd w:val="clear" w:color="auto" w:fill="31849B"/>
            <w:vAlign w:val="center"/>
          </w:tcPr>
          <w:p w14:paraId="6142F5CD"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CE" w14:textId="77777777" w:rsidR="00C90343" w:rsidRPr="00436044" w:rsidRDefault="00C90343" w:rsidP="00F52299">
            <w:pPr>
              <w:pStyle w:val="iBAAGTableHeader"/>
            </w:pPr>
            <w:r w:rsidRPr="00436044">
              <w:t>Your cost if you use</w:t>
            </w:r>
          </w:p>
          <w:p w14:paraId="6142F5CF"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D0" w14:textId="77777777" w:rsidR="00C90343" w:rsidRPr="00436044" w:rsidRDefault="00C90343" w:rsidP="00F52299">
            <w:pPr>
              <w:pStyle w:val="iBAAGTableHeader"/>
            </w:pPr>
            <w:r w:rsidRPr="00436044">
              <w:t>Your cost if you use</w:t>
            </w:r>
          </w:p>
          <w:p w14:paraId="6142F5D1"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D2" w14:textId="77777777" w:rsidR="00C90343" w:rsidRPr="00436044" w:rsidRDefault="00C90343" w:rsidP="00F52299">
            <w:pPr>
              <w:pStyle w:val="iBAAGTableHeader"/>
            </w:pPr>
            <w:r w:rsidRPr="00436044">
              <w:t>Limits &amp; Exceptions</w:t>
            </w:r>
          </w:p>
        </w:tc>
      </w:tr>
      <w:tr w:rsidR="00C90343" w:rsidRPr="00BA79B2" w14:paraId="6142F623" w14:textId="77777777" w:rsidTr="00F33F0A">
        <w:tc>
          <w:tcPr>
            <w:tcW w:w="3517" w:type="dxa"/>
            <w:shd w:val="clear" w:color="auto" w:fill="FFFFFF" w:themeFill="background1"/>
          </w:tcPr>
          <w:p w14:paraId="6142F5D4" w14:textId="77777777" w:rsidR="00C90343" w:rsidRDefault="00C90343" w:rsidP="00F52299">
            <w:pPr>
              <w:pStyle w:val="iBAAGSituationBoxName"/>
            </w:pPr>
            <w:bookmarkStart w:id="33" w:name="Ambulance_Services_NonEmergency"/>
            <w:r>
              <w:t xml:space="preserve">Ambulance Services  </w:t>
            </w:r>
          </w:p>
          <w:p w14:paraId="6142F5D5" w14:textId="77777777" w:rsidR="00C90343" w:rsidRDefault="00C90343" w:rsidP="00F52299">
            <w:pPr>
              <w:pStyle w:val="iBAAGSituationBoxName"/>
            </w:pPr>
            <w:r>
              <w:t>(Non-Emergency)</w:t>
            </w:r>
            <w:bookmarkEnd w:id="33"/>
          </w:p>
          <w:p w14:paraId="6142F5D6" w14:textId="77777777" w:rsidR="00C90343" w:rsidRDefault="00C90343" w:rsidP="00F52299"/>
          <w:p w14:paraId="6142F5D7" w14:textId="77777777" w:rsidR="00C90343" w:rsidRPr="00BA79B2" w:rsidRDefault="00C90343" w:rsidP="00F5229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142F5D8" w14:textId="77777777" w:rsidR="00C90343" w:rsidRDefault="00C90343" w:rsidP="00F52299">
            <w:pPr>
              <w:pStyle w:val="iBAAGLevel1Bullets"/>
            </w:pPr>
            <w:r>
              <w:t>From an out-of-network hospital to a network hospital.</w:t>
            </w:r>
          </w:p>
          <w:p w14:paraId="6142F5D9" w14:textId="77777777" w:rsidR="00C90343" w:rsidRDefault="00C90343" w:rsidP="00F52299">
            <w:pPr>
              <w:pStyle w:val="iBAAGLevel1Bullets"/>
            </w:pPr>
            <w:r>
              <w:t xml:space="preserve">To a hospital that provides a higher level of care that was not available at the original </w:t>
            </w:r>
            <w:r>
              <w:lastRenderedPageBreak/>
              <w:t>hospital.</w:t>
            </w:r>
          </w:p>
          <w:p w14:paraId="6142F5DA" w14:textId="77777777" w:rsidR="00C90343" w:rsidRDefault="00C90343" w:rsidP="00F52299">
            <w:pPr>
              <w:pStyle w:val="iBAAGLevel1Bullets"/>
            </w:pPr>
            <w:r>
              <w:t>To a more cost-effective short-term care facility.</w:t>
            </w:r>
          </w:p>
          <w:p w14:paraId="6142F5DB" w14:textId="77777777" w:rsidR="00C90343" w:rsidRDefault="00C90343" w:rsidP="00F52299">
            <w:pPr>
              <w:pStyle w:val="iBAAGLevel1Bullets"/>
            </w:pPr>
            <w:r>
              <w:t>From a short-term facility to a longer term setting.</w:t>
            </w:r>
          </w:p>
          <w:p w14:paraId="6142F5DC" w14:textId="77777777" w:rsidR="00C90343" w:rsidRDefault="00C90343" w:rsidP="00F52299"/>
          <w:p w14:paraId="6142F5DD" w14:textId="77777777" w:rsidR="00C90343" w:rsidRDefault="00C90343" w:rsidP="00F52299">
            <w:pPr>
              <w:pStyle w:val="iBAAGStandardTextBold"/>
            </w:pPr>
            <w:r>
              <w:t xml:space="preserve">Want more information? </w:t>
            </w:r>
          </w:p>
          <w:p w14:paraId="6142F5DE" w14:textId="77777777" w:rsidR="00C90343" w:rsidRDefault="00C90343" w:rsidP="00F52299">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6142F5DF" w14:textId="77777777" w:rsidR="00C90343" w:rsidRPr="00BA79B2" w:rsidRDefault="00C90343" w:rsidP="00F52299">
            <w:pPr>
              <w:pStyle w:val="InstructionalText"/>
            </w:pPr>
          </w:p>
        </w:tc>
        <w:tc>
          <w:tcPr>
            <w:tcW w:w="3330" w:type="dxa"/>
            <w:shd w:val="clear" w:color="auto" w:fill="FFFFFF" w:themeFill="background1"/>
          </w:tcPr>
          <w:p w14:paraId="6142F5E0" w14:textId="77777777" w:rsidR="00C90343" w:rsidRDefault="00C90343" w:rsidP="00F52299">
            <w:pPr>
              <w:pStyle w:val="iBAAGStandardTextBold"/>
            </w:pPr>
            <w:r>
              <w:lastRenderedPageBreak/>
              <w:t>Ground Ambulance</w:t>
            </w:r>
          </w:p>
          <w:p w14:paraId="6142F5E1" w14:textId="36DE3230" w:rsidR="00C90343" w:rsidRDefault="00200778" w:rsidP="00F52299">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6142F5E2" w14:textId="77777777" w:rsidR="00C90343" w:rsidRDefault="00C90343" w:rsidP="00F52299"/>
          <w:p w14:paraId="6142F5E3" w14:textId="77777777" w:rsidR="00C90343" w:rsidRDefault="00C90343" w:rsidP="00F52299">
            <w:pPr>
              <w:pStyle w:val="iBAAGStandardTextBold"/>
            </w:pPr>
            <w:r>
              <w:t>Is prior authorization needed?</w:t>
            </w:r>
          </w:p>
          <w:p w14:paraId="6142F5E4" w14:textId="77777777" w:rsidR="00C90343" w:rsidRDefault="00C90343" w:rsidP="00F52299">
            <w:pPr>
              <w:pStyle w:val="iBAAGStandardText"/>
            </w:pPr>
            <w:r>
              <w:t>Yes</w:t>
            </w:r>
          </w:p>
          <w:p w14:paraId="6142F5E5" w14:textId="77777777" w:rsidR="00C90343" w:rsidRDefault="00C90343" w:rsidP="00F52299">
            <w:r>
              <w:tab/>
            </w:r>
          </w:p>
          <w:p w14:paraId="6142F5E6" w14:textId="77777777" w:rsidR="00C90343" w:rsidRDefault="00C90343" w:rsidP="00F52299">
            <w:pPr>
              <w:pStyle w:val="iBAAGStandardTextBold"/>
            </w:pPr>
            <w:r>
              <w:t>Prior authorization is:</w:t>
            </w:r>
          </w:p>
          <w:p w14:paraId="6142F5E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E8" w14:textId="77777777" w:rsidR="00C90343" w:rsidRDefault="00C90343" w:rsidP="00F52299"/>
          <w:p w14:paraId="6142F5E9" w14:textId="77777777" w:rsidR="00C90343" w:rsidRDefault="00C90343" w:rsidP="00F52299">
            <w:pPr>
              <w:pStyle w:val="iBAAGStandardTextBold"/>
            </w:pPr>
            <w:r>
              <w:t xml:space="preserve">When do I need to call? </w:t>
            </w:r>
          </w:p>
          <w:p w14:paraId="6142F5EA" w14:textId="77777777" w:rsidR="00C90343" w:rsidRDefault="00C90343" w:rsidP="00F52299">
            <w:pPr>
              <w:pStyle w:val="iBAAGLevel1Bullets"/>
            </w:pPr>
            <w:r>
              <w:t xml:space="preserve">As soon as possible before transport </w:t>
            </w:r>
          </w:p>
          <w:p w14:paraId="6142F5EB" w14:textId="77777777" w:rsidR="00C90343" w:rsidRDefault="00C90343" w:rsidP="00F52299"/>
          <w:p w14:paraId="6142F5EC" w14:textId="77777777" w:rsidR="00C90343" w:rsidRDefault="00C90343" w:rsidP="00F52299">
            <w:pPr>
              <w:pStyle w:val="iBAAGStandardTextBold"/>
            </w:pPr>
            <w:r>
              <w:t xml:space="preserve">If you don’t get prior authorization, you pay: </w:t>
            </w:r>
          </w:p>
          <w:p w14:paraId="6142F5ED" w14:textId="77777777" w:rsidR="00C90343" w:rsidRDefault="00C90343" w:rsidP="00F52299">
            <w:pPr>
              <w:pStyle w:val="iBAAGStandardText"/>
            </w:pPr>
            <w:r>
              <w:t>All charges</w:t>
            </w:r>
          </w:p>
          <w:p w14:paraId="6142F5EE" w14:textId="77777777" w:rsidR="00C90343" w:rsidRDefault="00C90343" w:rsidP="00F52299"/>
          <w:p w14:paraId="6142F5EF" w14:textId="77777777" w:rsidR="00C90343" w:rsidRDefault="00C90343" w:rsidP="00F52299"/>
          <w:p w14:paraId="6142F5F0" w14:textId="77777777" w:rsidR="00C90343" w:rsidRPr="00BA79B2" w:rsidRDefault="00C90343" w:rsidP="00F52299">
            <w:pPr>
              <w:rPr>
                <w:rStyle w:val="iBAAGStandardTextBoldChar"/>
              </w:rPr>
            </w:pPr>
            <w:r w:rsidRPr="00BA79B2">
              <w:rPr>
                <w:rStyle w:val="iBAAGStandardTextBoldChar"/>
              </w:rPr>
              <w:t>Air Ambulance</w:t>
            </w:r>
          </w:p>
          <w:p w14:paraId="6142F5F1" w14:textId="053835BB" w:rsidR="00C90343" w:rsidRDefault="00200778" w:rsidP="00F52299">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6142F5F2" w14:textId="77777777" w:rsidR="00C90343" w:rsidRDefault="00C90343" w:rsidP="00F52299"/>
          <w:p w14:paraId="6142F5F3" w14:textId="77777777" w:rsidR="00C90343" w:rsidRDefault="00C90343" w:rsidP="00F52299">
            <w:pPr>
              <w:pStyle w:val="iBAAGStandardTextBold"/>
            </w:pPr>
            <w:r>
              <w:t>Is prior authorization needed?</w:t>
            </w:r>
          </w:p>
          <w:p w14:paraId="6142F5F4" w14:textId="77777777" w:rsidR="00C90343" w:rsidRDefault="00C90343" w:rsidP="00F52299">
            <w:pPr>
              <w:pStyle w:val="iBAAGStandardText"/>
            </w:pPr>
            <w:r>
              <w:t>Yes</w:t>
            </w:r>
          </w:p>
          <w:p w14:paraId="6142F5F5" w14:textId="77777777" w:rsidR="00C90343" w:rsidRDefault="00C90343" w:rsidP="00F52299">
            <w:r>
              <w:tab/>
            </w:r>
          </w:p>
          <w:p w14:paraId="6142F5F6" w14:textId="77777777" w:rsidR="00C90343" w:rsidRDefault="00C90343" w:rsidP="00F52299">
            <w:pPr>
              <w:pStyle w:val="iBAAGStandardTextBold"/>
            </w:pPr>
            <w:r>
              <w:t>Prior authorization is:</w:t>
            </w:r>
          </w:p>
          <w:p w14:paraId="6142F5F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F8" w14:textId="77777777" w:rsidR="00C90343" w:rsidRDefault="00C90343" w:rsidP="00F52299"/>
          <w:p w14:paraId="6142F5F9" w14:textId="77777777" w:rsidR="00C90343" w:rsidRDefault="00C90343" w:rsidP="00F52299">
            <w:pPr>
              <w:pStyle w:val="iBAAGStandardTextBold"/>
            </w:pPr>
            <w:r>
              <w:t xml:space="preserve">When do I need to call? </w:t>
            </w:r>
          </w:p>
          <w:p w14:paraId="6142F5FA" w14:textId="77777777" w:rsidR="00C90343" w:rsidRDefault="00C90343" w:rsidP="00F52299">
            <w:pPr>
              <w:pStyle w:val="iBAAGLevel1Bullets"/>
            </w:pPr>
            <w:r>
              <w:t xml:space="preserve">As soon as possible before transport </w:t>
            </w:r>
          </w:p>
          <w:p w14:paraId="6142F5FB" w14:textId="77777777" w:rsidR="00C90343" w:rsidRDefault="00C90343" w:rsidP="00F52299"/>
          <w:p w14:paraId="6142F5FC" w14:textId="77777777" w:rsidR="00C90343" w:rsidRDefault="00C90343" w:rsidP="00F52299">
            <w:pPr>
              <w:pStyle w:val="iBAAGStandardTextBold"/>
            </w:pPr>
            <w:r>
              <w:t xml:space="preserve">If you don’t get prior authorization, you pay: </w:t>
            </w:r>
          </w:p>
          <w:p w14:paraId="6142F5FD" w14:textId="77777777" w:rsidR="00C90343" w:rsidRDefault="00C90343" w:rsidP="00F52299">
            <w:pPr>
              <w:pStyle w:val="iBAAGStandardText"/>
            </w:pPr>
            <w:r>
              <w:t>All charges</w:t>
            </w:r>
          </w:p>
          <w:p w14:paraId="6142F5FE" w14:textId="77777777" w:rsidR="00C90343" w:rsidRPr="00BA79B2" w:rsidRDefault="00C90343" w:rsidP="00F52299"/>
        </w:tc>
        <w:tc>
          <w:tcPr>
            <w:tcW w:w="3330" w:type="dxa"/>
            <w:shd w:val="clear" w:color="auto" w:fill="FFFFFF" w:themeFill="background1"/>
          </w:tcPr>
          <w:p w14:paraId="6142F5FF" w14:textId="77777777" w:rsidR="00C90343" w:rsidRDefault="00C90343" w:rsidP="00F52299">
            <w:pPr>
              <w:pStyle w:val="iBAAGStandardTextBold"/>
            </w:pPr>
            <w:r>
              <w:lastRenderedPageBreak/>
              <w:t>Ground Ambulance</w:t>
            </w:r>
          </w:p>
          <w:p w14:paraId="6142F602" w14:textId="7FAC0AEF" w:rsidR="00C90343" w:rsidRDefault="00FD3FD5" w:rsidP="00F52299">
            <w:r>
              <w:rPr>
                <w:rStyle w:val="iBAAGStandardTextBoldChar"/>
              </w:rPr>
              <w:t>40</w:t>
            </w:r>
            <w:r w:rsidR="00476B82">
              <w:rPr>
                <w:rStyle w:val="iBAAGStandardTextBoldChar"/>
              </w:rPr>
              <w:t>%</w:t>
            </w:r>
            <w:r w:rsidR="00C90343">
              <w:t xml:space="preserve"> </w:t>
            </w:r>
            <w:r w:rsidR="00C90343">
              <w:rPr>
                <w:rStyle w:val="iBAAGStandardTextChar"/>
              </w:rPr>
              <w:t>co-insurance, after you pay the deductible.</w:t>
            </w:r>
          </w:p>
          <w:p w14:paraId="6142F603" w14:textId="77777777" w:rsidR="00C90343" w:rsidRDefault="00C90343" w:rsidP="00F52299">
            <w:pPr>
              <w:pStyle w:val="iBAAGStandardText"/>
            </w:pPr>
          </w:p>
          <w:p w14:paraId="6142F604" w14:textId="77777777" w:rsidR="00C90343" w:rsidRDefault="00C90343" w:rsidP="00F52299">
            <w:pPr>
              <w:pStyle w:val="iBAAGStandardTextBold"/>
            </w:pPr>
            <w:r>
              <w:t>Is prior authorization needed?</w:t>
            </w:r>
          </w:p>
          <w:p w14:paraId="6142F605" w14:textId="77777777" w:rsidR="00C90343" w:rsidRDefault="00C90343" w:rsidP="00F52299">
            <w:pPr>
              <w:pStyle w:val="iBAAGStandardText"/>
            </w:pPr>
            <w:r>
              <w:t>Yes</w:t>
            </w:r>
          </w:p>
          <w:p w14:paraId="6142F606" w14:textId="77777777" w:rsidR="00C90343" w:rsidRDefault="00C90343" w:rsidP="00F52299">
            <w:r>
              <w:tab/>
            </w:r>
          </w:p>
          <w:p w14:paraId="6142F607" w14:textId="77777777" w:rsidR="00C90343" w:rsidRDefault="00C90343" w:rsidP="00F52299">
            <w:pPr>
              <w:pStyle w:val="iBAAGStandardTextBold"/>
            </w:pPr>
            <w:r>
              <w:t>Prior authorization is:</w:t>
            </w:r>
          </w:p>
          <w:p w14:paraId="6142F608"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09" w14:textId="77777777" w:rsidR="00C90343" w:rsidRDefault="00C90343" w:rsidP="00F52299"/>
          <w:p w14:paraId="6142F60A" w14:textId="77777777" w:rsidR="00C90343" w:rsidRDefault="00C90343" w:rsidP="00F52299">
            <w:pPr>
              <w:pStyle w:val="iBAAGStandardTextBold"/>
            </w:pPr>
            <w:r>
              <w:t xml:space="preserve">When do I need to call? </w:t>
            </w:r>
          </w:p>
          <w:p w14:paraId="6142F60B" w14:textId="77777777" w:rsidR="00C90343" w:rsidRDefault="00C90343" w:rsidP="00F52299">
            <w:pPr>
              <w:pStyle w:val="iBAAGLevel1Bullets"/>
            </w:pPr>
            <w:r>
              <w:t xml:space="preserve">As soon as possible before transport </w:t>
            </w:r>
          </w:p>
          <w:p w14:paraId="6142F60C" w14:textId="77777777" w:rsidR="00C90343" w:rsidRDefault="00C90343" w:rsidP="00F52299"/>
          <w:p w14:paraId="6142F60D" w14:textId="77777777" w:rsidR="00C90343" w:rsidRDefault="00C90343" w:rsidP="00F52299">
            <w:pPr>
              <w:pStyle w:val="iBAAGStandardTextBold"/>
            </w:pPr>
            <w:r>
              <w:t xml:space="preserve">If you don’t get prior authorization, you pay: </w:t>
            </w:r>
          </w:p>
          <w:p w14:paraId="6142F60E" w14:textId="77777777" w:rsidR="00C90343" w:rsidRDefault="00C90343" w:rsidP="00F52299">
            <w:pPr>
              <w:pStyle w:val="iBAAGStandardText"/>
            </w:pPr>
            <w:r>
              <w:t>All charges</w:t>
            </w:r>
          </w:p>
          <w:p w14:paraId="6142F60F" w14:textId="77777777" w:rsidR="00C90343" w:rsidRDefault="00C90343" w:rsidP="00F52299"/>
          <w:p w14:paraId="6142F610" w14:textId="77777777" w:rsidR="00C90343" w:rsidRDefault="00C90343" w:rsidP="00F52299"/>
          <w:p w14:paraId="6142F611" w14:textId="77777777" w:rsidR="00C90343" w:rsidRDefault="00C90343" w:rsidP="00F52299">
            <w:pPr>
              <w:pStyle w:val="iBAAGStandardTextBold"/>
            </w:pPr>
            <w:r>
              <w:t>Air Ambulance</w:t>
            </w:r>
          </w:p>
          <w:p w14:paraId="6142F614" w14:textId="1F46475E" w:rsidR="00C90343" w:rsidRDefault="00FD3FD5" w:rsidP="00F52299">
            <w:r>
              <w:rPr>
                <w:rStyle w:val="iBAAGStandardTextBoldChar"/>
              </w:rPr>
              <w:t>40</w:t>
            </w:r>
            <w:r w:rsidR="00476B82">
              <w:rPr>
                <w:rStyle w:val="iBAAGStandardTextBoldChar"/>
              </w:rPr>
              <w:t>%</w:t>
            </w:r>
            <w:r w:rsidR="00C90343">
              <w:t xml:space="preserve"> </w:t>
            </w:r>
            <w:r w:rsidR="00C90343">
              <w:rPr>
                <w:rStyle w:val="iBAAGStandardTextChar"/>
              </w:rPr>
              <w:t>co-insurance, after you pay the deductible.</w:t>
            </w:r>
          </w:p>
          <w:p w14:paraId="6142F615" w14:textId="77777777" w:rsidR="00C90343" w:rsidRDefault="00C90343" w:rsidP="00F52299">
            <w:pPr>
              <w:pStyle w:val="iBAAGStandardText"/>
            </w:pPr>
          </w:p>
          <w:p w14:paraId="6142F616" w14:textId="77777777" w:rsidR="00C90343" w:rsidRDefault="00C90343" w:rsidP="00F52299">
            <w:pPr>
              <w:pStyle w:val="iBAAGStandardTextBold"/>
            </w:pPr>
            <w:r>
              <w:t>Is prior authorization needed?</w:t>
            </w:r>
          </w:p>
          <w:p w14:paraId="6142F617" w14:textId="77777777" w:rsidR="00C90343" w:rsidRDefault="00C90343" w:rsidP="00F52299">
            <w:pPr>
              <w:pStyle w:val="iBAAGStandardText"/>
            </w:pPr>
            <w:r>
              <w:t>Yes</w:t>
            </w:r>
          </w:p>
          <w:p w14:paraId="6142F618" w14:textId="77777777" w:rsidR="00C90343" w:rsidRDefault="00C90343" w:rsidP="00F52299">
            <w:r>
              <w:tab/>
            </w:r>
          </w:p>
          <w:p w14:paraId="6142F619" w14:textId="77777777" w:rsidR="00C90343" w:rsidRDefault="00C90343" w:rsidP="00F52299">
            <w:pPr>
              <w:pStyle w:val="iBAAGStandardTextBold"/>
            </w:pPr>
            <w:r>
              <w:t>Prior authorization is:</w:t>
            </w:r>
          </w:p>
          <w:p w14:paraId="6142F61A"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1B" w14:textId="77777777" w:rsidR="00C90343" w:rsidRDefault="00C90343" w:rsidP="00F52299"/>
          <w:p w14:paraId="6142F61C" w14:textId="77777777" w:rsidR="00C90343" w:rsidRDefault="00C90343" w:rsidP="00F52299">
            <w:pPr>
              <w:pStyle w:val="iBAAGStandardTextBold"/>
            </w:pPr>
            <w:r>
              <w:t xml:space="preserve">When do I need to call? </w:t>
            </w:r>
          </w:p>
          <w:p w14:paraId="6142F61D" w14:textId="77777777" w:rsidR="00C90343" w:rsidRDefault="00C90343" w:rsidP="00F52299">
            <w:pPr>
              <w:pStyle w:val="iBAAGLevel1Bullets"/>
            </w:pPr>
            <w:r>
              <w:t xml:space="preserve">As soon as possible before transport </w:t>
            </w:r>
          </w:p>
          <w:p w14:paraId="6142F61E" w14:textId="77777777" w:rsidR="00C90343" w:rsidRDefault="00C90343" w:rsidP="00F52299"/>
          <w:p w14:paraId="6142F61F" w14:textId="77777777" w:rsidR="00C90343" w:rsidRDefault="00C90343" w:rsidP="00F52299">
            <w:pPr>
              <w:pStyle w:val="iBAAGStandardTextBold"/>
            </w:pPr>
            <w:r>
              <w:t xml:space="preserve">If you don’t get prior authorization, you pay: </w:t>
            </w:r>
          </w:p>
          <w:p w14:paraId="6142F620" w14:textId="77777777" w:rsidR="00C90343" w:rsidRDefault="00C90343" w:rsidP="00F52299">
            <w:pPr>
              <w:pStyle w:val="iBAAGStandardText"/>
            </w:pPr>
            <w:r>
              <w:t>All charges</w:t>
            </w:r>
          </w:p>
          <w:p w14:paraId="6142F621" w14:textId="77777777" w:rsidR="00C90343" w:rsidRPr="00BA79B2" w:rsidRDefault="00C90343" w:rsidP="00F52299"/>
        </w:tc>
        <w:tc>
          <w:tcPr>
            <w:tcW w:w="3330" w:type="dxa"/>
            <w:shd w:val="clear" w:color="auto" w:fill="FFFFFF" w:themeFill="background1"/>
          </w:tcPr>
          <w:p w14:paraId="6142F622" w14:textId="77777777" w:rsidR="00C90343" w:rsidRPr="00BA79B2" w:rsidRDefault="00C90343" w:rsidP="00F52299">
            <w:pPr>
              <w:pStyle w:val="iBAAGStandardText"/>
            </w:pPr>
            <w:r>
              <w:lastRenderedPageBreak/>
              <w:t>None</w:t>
            </w:r>
          </w:p>
        </w:tc>
      </w:tr>
      <w:tr w:rsidR="009E76DF" w:rsidRPr="00F81309" w14:paraId="6142F625" w14:textId="77777777" w:rsidTr="00F33F0A">
        <w:tc>
          <w:tcPr>
            <w:tcW w:w="13507" w:type="dxa"/>
            <w:gridSpan w:val="4"/>
            <w:tcBorders>
              <w:bottom w:val="single" w:sz="4" w:space="0" w:color="000000" w:themeColor="text1"/>
            </w:tcBorders>
            <w:shd w:val="clear" w:color="auto" w:fill="31849B"/>
          </w:tcPr>
          <w:p w14:paraId="6142F624" w14:textId="77777777" w:rsidR="009E76DF" w:rsidRPr="00F81309" w:rsidRDefault="009E76DF" w:rsidP="00F52299">
            <w:pPr>
              <w:pStyle w:val="iBAAGTableHeader"/>
            </w:pPr>
            <w:r w:rsidRPr="00F81309">
              <w:lastRenderedPageBreak/>
              <w:t>About Your Benefits</w:t>
            </w:r>
          </w:p>
        </w:tc>
      </w:tr>
      <w:tr w:rsidR="009E76DF" w:rsidRPr="00F81309" w14:paraId="6142F63A" w14:textId="77777777" w:rsidTr="00F33F0A">
        <w:tc>
          <w:tcPr>
            <w:tcW w:w="3517" w:type="dxa"/>
            <w:shd w:val="clear" w:color="auto" w:fill="FFFFFF" w:themeFill="background1"/>
          </w:tcPr>
          <w:p w14:paraId="6142F626" w14:textId="77777777" w:rsidR="009E76DF" w:rsidRPr="00F81309" w:rsidRDefault="009E76DF" w:rsidP="00F52299">
            <w:pPr>
              <w:pStyle w:val="iBAAGSituationBoxName"/>
            </w:pPr>
            <w:bookmarkStart w:id="34" w:name="Bariatric_Resource_Services_BRS"/>
            <w:r w:rsidRPr="00F81309">
              <w:t>Bariatric Resource Services (BRS)</w:t>
            </w:r>
            <w:bookmarkEnd w:id="34"/>
          </w:p>
          <w:p w14:paraId="6142F627" w14:textId="77777777" w:rsidR="009E76DF" w:rsidRPr="00F81309" w:rsidRDefault="009E76DF" w:rsidP="00F52299"/>
          <w:p w14:paraId="6142F628" w14:textId="77777777" w:rsidR="009E76DF" w:rsidRPr="00F81309" w:rsidRDefault="009E76DF" w:rsidP="00F52299"/>
          <w:p w14:paraId="6142F629" w14:textId="77777777" w:rsidR="009E76DF" w:rsidRPr="00F81309" w:rsidRDefault="009E76DF" w:rsidP="00F52299"/>
          <w:p w14:paraId="6142F62A" w14:textId="77777777" w:rsidR="009E76DF" w:rsidRPr="00F81309" w:rsidRDefault="009E76DF" w:rsidP="00F52299"/>
          <w:p w14:paraId="6142F62B" w14:textId="77777777" w:rsidR="009E76DF" w:rsidRPr="00F81309" w:rsidRDefault="009E76DF" w:rsidP="00F52299"/>
        </w:tc>
        <w:tc>
          <w:tcPr>
            <w:tcW w:w="9990" w:type="dxa"/>
            <w:gridSpan w:val="3"/>
            <w:shd w:val="clear" w:color="auto" w:fill="FFFFFF" w:themeFill="background1"/>
          </w:tcPr>
          <w:p w14:paraId="6142F62C" w14:textId="5C6BAA0F" w:rsidR="009E76DF" w:rsidRDefault="009E76DF" w:rsidP="00F52299">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142F62D" w14:textId="2967D97E" w:rsidR="009E76DF" w:rsidRDefault="009E76DF" w:rsidP="00F52299"/>
          <w:p w14:paraId="6142F62E" w14:textId="3CE16E9A" w:rsidR="009E76DF" w:rsidRDefault="009E76DF" w:rsidP="00F52299">
            <w:pPr>
              <w:pStyle w:val="iBAAGStandardText"/>
            </w:pPr>
            <w:r>
              <w:t>Specialized nurses provide:</w:t>
            </w:r>
          </w:p>
          <w:p w14:paraId="6142F62F" w14:textId="1684EB42" w:rsidR="009E76DF" w:rsidRDefault="009E76DF" w:rsidP="00F52299">
            <w:pPr>
              <w:pStyle w:val="iBAAGLevel2Bullets"/>
            </w:pPr>
            <w:r>
              <w:t>Surgery and facility options</w:t>
            </w:r>
          </w:p>
          <w:p w14:paraId="6142F630" w14:textId="74A38EC3" w:rsidR="009E76DF" w:rsidRDefault="009E76DF" w:rsidP="00F52299">
            <w:pPr>
              <w:pStyle w:val="iBAAGLevel2Bullets"/>
            </w:pPr>
            <w:r>
              <w:t>Information to help you to make your decision</w:t>
            </w:r>
          </w:p>
          <w:p w14:paraId="6142F631" w14:textId="111B2C67" w:rsidR="009E76DF" w:rsidRDefault="009E76DF" w:rsidP="00F52299">
            <w:pPr>
              <w:pStyle w:val="iBAAGLevel2Bullets"/>
            </w:pPr>
            <w:r>
              <w:t>Preparation for surgery</w:t>
            </w:r>
          </w:p>
          <w:p w14:paraId="6142F632" w14:textId="73BDC36E" w:rsidR="009E76DF" w:rsidRDefault="009E76DF" w:rsidP="00F52299">
            <w:pPr>
              <w:pStyle w:val="iBAAGLevel2Bullets"/>
            </w:pPr>
            <w:r>
              <w:t>Support after surgery</w:t>
            </w:r>
          </w:p>
          <w:p w14:paraId="6142F633" w14:textId="51FF3F15" w:rsidR="009E76DF" w:rsidRDefault="009E76DF" w:rsidP="00F52299"/>
          <w:p w14:paraId="6142F634" w14:textId="1A0C87AD" w:rsidR="009E76DF" w:rsidRDefault="009E76DF" w:rsidP="00F52299">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2"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142F635" w14:textId="77777777" w:rsidR="009E76DF" w:rsidRDefault="009E76DF" w:rsidP="00F52299"/>
          <w:p w14:paraId="6142F639" w14:textId="77777777" w:rsidR="009E76DF" w:rsidRPr="00F81309" w:rsidRDefault="009E76DF">
            <w:pPr>
              <w:pStyle w:val="iBAAGStandardText"/>
            </w:pPr>
          </w:p>
        </w:tc>
      </w:tr>
      <w:tr w:rsidR="009E76DF" w:rsidRPr="005033B5" w14:paraId="6142F641" w14:textId="77777777" w:rsidTr="00F33F0A">
        <w:tc>
          <w:tcPr>
            <w:tcW w:w="3517" w:type="dxa"/>
            <w:tcBorders>
              <w:bottom w:val="single" w:sz="4" w:space="0" w:color="000000" w:themeColor="text1"/>
            </w:tcBorders>
            <w:shd w:val="clear" w:color="auto" w:fill="31849B"/>
            <w:vAlign w:val="center"/>
          </w:tcPr>
          <w:p w14:paraId="6142F6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6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D"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63E"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F"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64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6142F653" w14:textId="77777777" w:rsidTr="00F33F0A">
        <w:tc>
          <w:tcPr>
            <w:tcW w:w="3517" w:type="dxa"/>
            <w:shd w:val="clear" w:color="auto" w:fill="FFFFFF" w:themeFill="background1"/>
          </w:tcPr>
          <w:p w14:paraId="6142F642" w14:textId="77777777" w:rsidR="009E76DF" w:rsidRDefault="009E76DF" w:rsidP="00F52299">
            <w:pPr>
              <w:pStyle w:val="iBAAGSituationBoxName"/>
            </w:pPr>
            <w:bookmarkStart w:id="35" w:name="Bariatric_Weight_Loss_Surgery"/>
            <w:r>
              <w:t>Bariatric Weight Loss Surgery</w:t>
            </w:r>
          </w:p>
          <w:bookmarkEnd w:id="35"/>
          <w:p w14:paraId="6142F643" w14:textId="77777777" w:rsidR="009E76DF" w:rsidRDefault="009E76DF" w:rsidP="00F52299"/>
          <w:p w14:paraId="6142F644" w14:textId="77777777" w:rsidR="009E76DF" w:rsidRDefault="009E76DF" w:rsidP="00F52299">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6142F645" w14:textId="77777777" w:rsidR="009E76DF" w:rsidRDefault="009E76DF" w:rsidP="00F52299"/>
          <w:p w14:paraId="6142F646" w14:textId="77777777" w:rsidR="009E76DF" w:rsidRDefault="009E76DF" w:rsidP="00F52299">
            <w:pPr>
              <w:pStyle w:val="iBAAGStandardTextBold"/>
            </w:pPr>
            <w:r>
              <w:t xml:space="preserve">Want more information? </w:t>
            </w:r>
          </w:p>
          <w:p w14:paraId="6142F647" w14:textId="77777777" w:rsidR="009E76DF" w:rsidRDefault="009E76DF" w:rsidP="00F52299">
            <w:r w:rsidRPr="005033B5">
              <w:rPr>
                <w:rStyle w:val="iBAAGStandardTextChar"/>
              </w:rPr>
              <w:t>View the</w:t>
            </w:r>
            <w:r>
              <w:t xml:space="preserve"> </w:t>
            </w:r>
            <w:hyperlink r:id="rId33" w:history="1">
              <w:r w:rsidRPr="005033B5">
                <w:rPr>
                  <w:rStyle w:val="Hyperlinks"/>
                </w:rPr>
                <w:t>glossary</w:t>
              </w:r>
            </w:hyperlink>
            <w:r>
              <w:t xml:space="preserve"> </w:t>
            </w:r>
            <w:r w:rsidRPr="005033B5">
              <w:rPr>
                <w:rStyle w:val="iBAAGStandardTextChar"/>
              </w:rPr>
              <w:t>for definitions.</w:t>
            </w:r>
          </w:p>
          <w:p w14:paraId="6142F648" w14:textId="77777777" w:rsidR="009E76DF" w:rsidRPr="005033B5" w:rsidRDefault="009E76DF" w:rsidP="00F52299">
            <w:pPr>
              <w:pStyle w:val="InstructionalText"/>
            </w:pPr>
          </w:p>
        </w:tc>
        <w:tc>
          <w:tcPr>
            <w:tcW w:w="3330" w:type="dxa"/>
            <w:shd w:val="clear" w:color="auto" w:fill="FFFFFF" w:themeFill="background1"/>
          </w:tcPr>
          <w:p w14:paraId="46FC905E" w14:textId="77777777" w:rsidR="00290060" w:rsidRPr="00275E59" w:rsidRDefault="00290060" w:rsidP="00290060">
            <w:pPr>
              <w:pStyle w:val="iBAAGStandardText"/>
            </w:pPr>
            <w:r w:rsidRPr="00275E59">
              <w:lastRenderedPageBreak/>
              <w:t>The amount you pay is based on where the covered health service is provided.</w:t>
            </w:r>
          </w:p>
          <w:p w14:paraId="623B3E6A" w14:textId="77777777" w:rsidR="00290060" w:rsidRPr="00275E59" w:rsidRDefault="00290060" w:rsidP="00290060">
            <w:pPr>
              <w:pStyle w:val="iBAAGStandardText"/>
            </w:pPr>
          </w:p>
          <w:p w14:paraId="15D6414D" w14:textId="77777777" w:rsidR="00290060" w:rsidRPr="00275E59" w:rsidRDefault="00290060" w:rsidP="00290060">
            <w:pPr>
              <w:pStyle w:val="iBAAGStandardTextBold"/>
            </w:pPr>
            <w:r w:rsidRPr="00275E59">
              <w:t>Is prior authorization needed?</w:t>
            </w:r>
          </w:p>
          <w:p w14:paraId="5793E3D0" w14:textId="77777777" w:rsidR="00290060" w:rsidRPr="00275E59" w:rsidRDefault="00290060" w:rsidP="00290060">
            <w:pPr>
              <w:pStyle w:val="iBAAGStandardText"/>
            </w:pPr>
            <w:r w:rsidRPr="00275E59">
              <w:t>No</w:t>
            </w:r>
          </w:p>
          <w:p w14:paraId="6142F64A" w14:textId="77777777" w:rsidR="009E76DF" w:rsidRDefault="009E76DF" w:rsidP="00F52299"/>
          <w:p w14:paraId="6142F64B" w14:textId="77777777" w:rsidR="009E76DF" w:rsidRPr="005033B5" w:rsidRDefault="009E76DF" w:rsidP="00F52299"/>
        </w:tc>
        <w:tc>
          <w:tcPr>
            <w:tcW w:w="3330" w:type="dxa"/>
            <w:shd w:val="clear" w:color="auto" w:fill="FFFFFF" w:themeFill="background1"/>
          </w:tcPr>
          <w:p w14:paraId="6142F64C" w14:textId="77777777" w:rsidR="009E76DF" w:rsidRDefault="009E76DF" w:rsidP="00F52299">
            <w:pPr>
              <w:pStyle w:val="iBAAGStandardText"/>
            </w:pPr>
            <w:r>
              <w:t>Out-of-network benefits are not covered.</w:t>
            </w:r>
          </w:p>
          <w:p w14:paraId="6142F64D" w14:textId="77777777" w:rsidR="009E76DF" w:rsidRDefault="009E76DF" w:rsidP="00F52299"/>
          <w:p w14:paraId="6142F64E" w14:textId="77777777" w:rsidR="009E76DF" w:rsidRPr="005033B5" w:rsidRDefault="009E76DF" w:rsidP="00F52299"/>
        </w:tc>
        <w:tc>
          <w:tcPr>
            <w:tcW w:w="3330" w:type="dxa"/>
            <w:shd w:val="clear" w:color="auto" w:fill="FFFFFF" w:themeFill="background1"/>
          </w:tcPr>
          <w:p w14:paraId="4939424B" w14:textId="77777777" w:rsidR="00D42E3E" w:rsidRDefault="00D42E3E" w:rsidP="00D42E3E">
            <w:pPr>
              <w:pStyle w:val="iBAAGStandardText"/>
            </w:pPr>
            <w:r w:rsidRPr="00275E59">
              <w:t>None</w:t>
            </w:r>
          </w:p>
          <w:p w14:paraId="6142F64F" w14:textId="75F98E8A" w:rsidR="009E76DF" w:rsidRDefault="009E76DF" w:rsidP="00F52299">
            <w:pPr>
              <w:pStyle w:val="iBAAGStandardText"/>
            </w:pPr>
          </w:p>
          <w:p w14:paraId="6142F650" w14:textId="77777777" w:rsidR="009E76DF" w:rsidRDefault="009E76DF" w:rsidP="00F52299"/>
          <w:p w14:paraId="6142F651" w14:textId="77777777" w:rsidR="009E76DF" w:rsidRDefault="009E76DF" w:rsidP="00F52299"/>
          <w:p w14:paraId="6142F652" w14:textId="77777777" w:rsidR="009E76DF" w:rsidRPr="005033B5" w:rsidRDefault="009E76DF" w:rsidP="00F52299">
            <w:r>
              <w:tab/>
            </w:r>
          </w:p>
        </w:tc>
      </w:tr>
      <w:tr w:rsidR="009E76DF" w:rsidRPr="00A841EF" w14:paraId="6142F65A" w14:textId="77777777" w:rsidTr="00F33F0A">
        <w:tc>
          <w:tcPr>
            <w:tcW w:w="3517" w:type="dxa"/>
            <w:tcBorders>
              <w:bottom w:val="single" w:sz="4" w:space="0" w:color="000000" w:themeColor="text1"/>
            </w:tcBorders>
            <w:shd w:val="clear" w:color="auto" w:fill="31849B"/>
            <w:vAlign w:val="center"/>
          </w:tcPr>
          <w:p w14:paraId="6142F654"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55" w14:textId="77777777" w:rsidR="009E76DF" w:rsidRPr="00436044" w:rsidRDefault="009E76DF" w:rsidP="00F52299">
            <w:pPr>
              <w:pStyle w:val="iBAAGTableHeader"/>
            </w:pPr>
            <w:r w:rsidRPr="00436044">
              <w:t>Your cost if you use</w:t>
            </w:r>
          </w:p>
          <w:p w14:paraId="6142F656"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57" w14:textId="77777777" w:rsidR="009E76DF" w:rsidRPr="00436044" w:rsidRDefault="009E76DF" w:rsidP="00F52299">
            <w:pPr>
              <w:pStyle w:val="iBAAGTableHeader"/>
            </w:pPr>
            <w:r w:rsidRPr="00436044">
              <w:t>Your cost if you use</w:t>
            </w:r>
          </w:p>
          <w:p w14:paraId="6142F658"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59" w14:textId="77777777" w:rsidR="009E76DF" w:rsidRPr="00436044" w:rsidRDefault="009E76DF" w:rsidP="00F52299">
            <w:pPr>
              <w:pStyle w:val="iBAAGTableHeader"/>
            </w:pPr>
            <w:r w:rsidRPr="00436044">
              <w:t>Limits &amp; Exceptions</w:t>
            </w:r>
          </w:p>
        </w:tc>
      </w:tr>
      <w:tr w:rsidR="009E76DF" w:rsidRPr="00A841EF" w14:paraId="6142F67E" w14:textId="77777777" w:rsidTr="00F33F0A">
        <w:tc>
          <w:tcPr>
            <w:tcW w:w="3517" w:type="dxa"/>
            <w:shd w:val="clear" w:color="auto" w:fill="FFFFFF" w:themeFill="background1"/>
          </w:tcPr>
          <w:p w14:paraId="6142F65B" w14:textId="77777777" w:rsidR="009E76DF" w:rsidRDefault="009E76DF" w:rsidP="00F52299">
            <w:pPr>
              <w:pStyle w:val="iBAAGSituationBoxName"/>
            </w:pPr>
            <w:bookmarkStart w:id="36" w:name="Emergency_Health_Services_Outpatient"/>
            <w:r>
              <w:t>Emergency Health Services – Outpatient</w:t>
            </w:r>
            <w:bookmarkEnd w:id="36"/>
          </w:p>
          <w:p w14:paraId="6142F65C" w14:textId="77777777" w:rsidR="009E76DF" w:rsidRDefault="009E76DF" w:rsidP="00F52299"/>
          <w:p w14:paraId="6142F65D" w14:textId="77777777" w:rsidR="009E76DF" w:rsidRDefault="009E76DF" w:rsidP="00F5229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142F65E" w14:textId="77777777" w:rsidR="009E76DF" w:rsidRDefault="009E76DF" w:rsidP="00F52299"/>
          <w:p w14:paraId="6142F65F" w14:textId="77777777" w:rsidR="009E76DF" w:rsidRDefault="009E76DF" w:rsidP="00F52299">
            <w:pPr>
              <w:pStyle w:val="iBAAGStandardText"/>
            </w:pPr>
            <w:r>
              <w:t xml:space="preserve">Benefits include: </w:t>
            </w:r>
          </w:p>
          <w:p w14:paraId="6142F660" w14:textId="77777777" w:rsidR="009E76DF" w:rsidRDefault="009E76DF" w:rsidP="00F52299">
            <w:pPr>
              <w:pStyle w:val="iBAAGLevel1Bullets"/>
            </w:pPr>
            <w:r>
              <w:t>facility charge</w:t>
            </w:r>
          </w:p>
          <w:p w14:paraId="6142F661" w14:textId="77777777" w:rsidR="009E76DF" w:rsidRDefault="009E76DF" w:rsidP="00F52299">
            <w:pPr>
              <w:pStyle w:val="iBAAGLevel1Bullets"/>
            </w:pPr>
            <w:r>
              <w:t>supplies</w:t>
            </w:r>
          </w:p>
          <w:p w14:paraId="6142F662" w14:textId="77777777" w:rsidR="009E76DF" w:rsidRDefault="009E76DF" w:rsidP="00F52299">
            <w:pPr>
              <w:pStyle w:val="iBAAGLevel1Bullets"/>
            </w:pPr>
            <w:r>
              <w:t>all professional services</w:t>
            </w:r>
          </w:p>
          <w:p w14:paraId="6142F663" w14:textId="77777777" w:rsidR="009E76DF" w:rsidRDefault="009E76DF" w:rsidP="00F52299"/>
          <w:p w14:paraId="6142F664" w14:textId="77777777" w:rsidR="009E76DF" w:rsidRDefault="009E76DF" w:rsidP="00F52299">
            <w:pPr>
              <w:pStyle w:val="iBAAGStandardTextBold"/>
            </w:pPr>
            <w:r>
              <w:t xml:space="preserve">Want more information? </w:t>
            </w:r>
          </w:p>
          <w:p w14:paraId="6142F665" w14:textId="77777777" w:rsidR="009E76DF" w:rsidRPr="00A841EF" w:rsidRDefault="009E76DF" w:rsidP="00F52299">
            <w:pPr>
              <w:rPr>
                <w:rStyle w:val="iBAAGStandardTextChar"/>
              </w:rPr>
            </w:pPr>
            <w:r w:rsidRPr="00A841EF">
              <w:rPr>
                <w:rStyle w:val="iBAAGStandardTextChar"/>
              </w:rPr>
              <w:t xml:space="preserve">View the </w:t>
            </w:r>
            <w:hyperlink r:id="rId34" w:history="1">
              <w:r w:rsidRPr="002B4D8E">
                <w:rPr>
                  <w:rStyle w:val="Hyperlinks"/>
                </w:rPr>
                <w:t>glossary</w:t>
              </w:r>
            </w:hyperlink>
            <w:r>
              <w:t xml:space="preserve"> </w:t>
            </w:r>
            <w:r w:rsidRPr="00A841EF">
              <w:rPr>
                <w:rStyle w:val="iBAAGStandardTextChar"/>
              </w:rPr>
              <w:t>for definitions.</w:t>
            </w:r>
          </w:p>
          <w:p w14:paraId="6142F666" w14:textId="77777777" w:rsidR="009E76DF" w:rsidRDefault="009E76DF" w:rsidP="00F52299"/>
          <w:p w14:paraId="6142F667" w14:textId="77777777" w:rsidR="009E76DF" w:rsidRPr="00A841EF" w:rsidRDefault="009E76DF" w:rsidP="00F52299">
            <w:pPr>
              <w:pStyle w:val="InstructionalText"/>
            </w:pPr>
          </w:p>
        </w:tc>
        <w:tc>
          <w:tcPr>
            <w:tcW w:w="3330" w:type="dxa"/>
            <w:shd w:val="clear" w:color="auto" w:fill="FFFFFF" w:themeFill="background1"/>
          </w:tcPr>
          <w:p w14:paraId="3007E498" w14:textId="0BA01E75" w:rsidR="00FD3FD5" w:rsidRDefault="009E76DF" w:rsidP="00F52299">
            <w:r w:rsidRPr="00A841EF">
              <w:rPr>
                <w:rStyle w:val="iBAAGStandardTextBoldChar"/>
              </w:rPr>
              <w:t>$</w:t>
            </w:r>
            <w:r w:rsidR="00FD3FD5" w:rsidRPr="00276199">
              <w:rPr>
                <w:rStyle w:val="InstructionalTextChar"/>
                <w:color w:val="auto"/>
              </w:rPr>
              <w:t>100</w:t>
            </w:r>
            <w:r>
              <w:t xml:space="preserve"> </w:t>
            </w:r>
            <w:r w:rsidRPr="00A841EF">
              <w:rPr>
                <w:rStyle w:val="iBAAGStandardTextChar"/>
              </w:rPr>
              <w:t>co-pay per visit</w:t>
            </w:r>
            <w:r w:rsidR="00750652">
              <w:rPr>
                <w:rStyle w:val="iBAAGStandardTextChar"/>
              </w:rPr>
              <w:t xml:space="preserve"> then </w:t>
            </w:r>
            <w:r w:rsidR="00750652">
              <w:rPr>
                <w:rStyle w:val="iBAAGStandardTextBoldChar"/>
              </w:rPr>
              <w:t>20%</w:t>
            </w:r>
            <w:r w:rsidR="00750652" w:rsidRPr="002B4D8E">
              <w:t xml:space="preserve"> </w:t>
            </w:r>
            <w:r w:rsidR="00750652" w:rsidRPr="002476CA">
              <w:rPr>
                <w:rStyle w:val="iBAAGStandardTextChar"/>
              </w:rPr>
              <w:t>co-insurance</w:t>
            </w:r>
            <w:r w:rsidRPr="00A841EF">
              <w:rPr>
                <w:rStyle w:val="iBAAGStandardTextChar"/>
              </w:rPr>
              <w:t>, after you pay the deductible.</w:t>
            </w:r>
          </w:p>
          <w:p w14:paraId="39D97535" w14:textId="16E0E914" w:rsidR="00FD3FD5" w:rsidRDefault="009E76DF" w:rsidP="00F52299">
            <w:pPr>
              <w:rPr>
                <w:rStyle w:val="iBAAGStandardTextItalicsChar"/>
              </w:rPr>
            </w:pPr>
            <w:r w:rsidRPr="00B7025B">
              <w:rPr>
                <w:rStyle w:val="iBAAGStandardTextItalicsChar"/>
              </w:rPr>
              <w:t>There</w:t>
            </w:r>
            <w:r w:rsidR="00FD3FD5">
              <w:rPr>
                <w:rStyle w:val="iBAAGStandardTextItalicsChar"/>
              </w:rPr>
              <w:t xml:space="preserve"> </w:t>
            </w:r>
            <w:r w:rsidRPr="00B7025B">
              <w:rPr>
                <w:rStyle w:val="iBAAGStandardTextItalicsChar"/>
              </w:rPr>
              <w:t>is no emergency room co-pay if you are admitted to a hospital directly from the emergency room.</w:t>
            </w:r>
          </w:p>
          <w:p w14:paraId="6142F66E" w14:textId="77777777" w:rsidR="009E76DF" w:rsidRDefault="009E76DF" w:rsidP="00F52299"/>
          <w:p w14:paraId="6142F66F" w14:textId="77777777" w:rsidR="009E76DF" w:rsidRDefault="009E76DF" w:rsidP="00F52299">
            <w:pPr>
              <w:pStyle w:val="iBAAGStandardTextBold"/>
            </w:pPr>
            <w:r>
              <w:t>Is prior authorization needed?</w:t>
            </w:r>
          </w:p>
          <w:p w14:paraId="6142F670" w14:textId="77777777" w:rsidR="009E76DF" w:rsidRDefault="009E76DF" w:rsidP="00F52299">
            <w:pPr>
              <w:pStyle w:val="iBAAGStandardText"/>
            </w:pPr>
            <w:r>
              <w:t>No</w:t>
            </w:r>
          </w:p>
          <w:p w14:paraId="6142F671" w14:textId="77777777" w:rsidR="009E76DF" w:rsidRPr="00A841EF" w:rsidRDefault="009E76DF" w:rsidP="00F52299"/>
        </w:tc>
        <w:tc>
          <w:tcPr>
            <w:tcW w:w="3330" w:type="dxa"/>
            <w:shd w:val="clear" w:color="auto" w:fill="FFFFFF" w:themeFill="background1"/>
          </w:tcPr>
          <w:p w14:paraId="6142F675" w14:textId="5A20C4D7" w:rsidR="009E76DF" w:rsidRDefault="009E76DF" w:rsidP="00F52299">
            <w:r w:rsidRPr="00A841EF">
              <w:rPr>
                <w:rStyle w:val="iBAAGStandardTextBoldChar"/>
              </w:rPr>
              <w:t>$</w:t>
            </w:r>
            <w:r w:rsidR="00FD3FD5" w:rsidRPr="00276199">
              <w:rPr>
                <w:rStyle w:val="InstructionalTextChar"/>
                <w:color w:val="auto"/>
              </w:rPr>
              <w:t>100</w:t>
            </w:r>
            <w:r>
              <w:t xml:space="preserve"> </w:t>
            </w:r>
            <w:r w:rsidRPr="00A841EF">
              <w:rPr>
                <w:rStyle w:val="iBAAGStandardTextChar"/>
              </w:rPr>
              <w:t>co-pay per visit</w:t>
            </w:r>
            <w:r w:rsidR="00750652">
              <w:rPr>
                <w:rStyle w:val="iBAAGStandardTextChar"/>
              </w:rPr>
              <w:t xml:space="preserve"> </w:t>
            </w:r>
            <w:r w:rsidR="00750652">
              <w:rPr>
                <w:rStyle w:val="iBAAGStandardTextChar"/>
              </w:rPr>
              <w:t xml:space="preserve">then </w:t>
            </w:r>
            <w:r w:rsidR="00750652">
              <w:rPr>
                <w:rStyle w:val="iBAAGStandardTextBoldChar"/>
              </w:rPr>
              <w:t>20%</w:t>
            </w:r>
            <w:r w:rsidR="00750652" w:rsidRPr="002B4D8E">
              <w:t xml:space="preserve"> </w:t>
            </w:r>
            <w:r w:rsidR="00750652" w:rsidRPr="002476CA">
              <w:rPr>
                <w:rStyle w:val="iBAAGStandardTextChar"/>
              </w:rPr>
              <w:t>co-insurance</w:t>
            </w:r>
            <w:r w:rsidRPr="00A841EF">
              <w:rPr>
                <w:rStyle w:val="iBAAGStandardTextChar"/>
              </w:rPr>
              <w:t xml:space="preserve">, after you pay the </w:t>
            </w:r>
            <w:r>
              <w:rPr>
                <w:rStyle w:val="iBAAGStandardTextChar"/>
              </w:rPr>
              <w:t xml:space="preserve">network </w:t>
            </w:r>
            <w:r w:rsidRPr="00A841EF">
              <w:rPr>
                <w:rStyle w:val="iBAAGStandardTextChar"/>
              </w:rPr>
              <w:t>deductible.</w:t>
            </w:r>
          </w:p>
          <w:p w14:paraId="30DC15F3" w14:textId="77777777" w:rsidR="00FD3FD5" w:rsidRDefault="009E76DF" w:rsidP="00F52299">
            <w:pPr>
              <w:rPr>
                <w:rStyle w:val="iBAAGStandardTextItalicsChar"/>
              </w:rPr>
            </w:pPr>
            <w:r w:rsidRPr="00B7025B">
              <w:rPr>
                <w:rStyle w:val="iBAAGStandardTextItalicsChar"/>
              </w:rPr>
              <w:t>There is no emergency room co-pay if you are admitted to a hospital directly from the emergen</w:t>
            </w:r>
            <w:bookmarkStart w:id="37" w:name="_GoBack"/>
            <w:bookmarkEnd w:id="37"/>
            <w:r w:rsidRPr="00B7025B">
              <w:rPr>
                <w:rStyle w:val="iBAAGStandardTextItalicsChar"/>
              </w:rPr>
              <w:t>cy room.</w:t>
            </w:r>
          </w:p>
          <w:p w14:paraId="6142F678" w14:textId="77777777" w:rsidR="009E76DF" w:rsidRDefault="009E76DF" w:rsidP="00F52299"/>
          <w:p w14:paraId="6142F679" w14:textId="77777777" w:rsidR="009E76DF" w:rsidRDefault="009E76DF" w:rsidP="00F52299">
            <w:pPr>
              <w:pStyle w:val="iBAAGStandardTextBold"/>
            </w:pPr>
            <w:r>
              <w:t>Is prior authorization needed?</w:t>
            </w:r>
          </w:p>
          <w:p w14:paraId="6142F67A" w14:textId="77777777" w:rsidR="009E76DF" w:rsidRDefault="009E76DF" w:rsidP="00F52299">
            <w:pPr>
              <w:pStyle w:val="iBAAGStandardText"/>
            </w:pPr>
            <w:r>
              <w:t>No</w:t>
            </w:r>
          </w:p>
          <w:p w14:paraId="6142F67B" w14:textId="77777777" w:rsidR="009E76DF" w:rsidRPr="00A841EF" w:rsidRDefault="009E76DF" w:rsidP="00F52299"/>
        </w:tc>
        <w:tc>
          <w:tcPr>
            <w:tcW w:w="3330" w:type="dxa"/>
            <w:shd w:val="clear" w:color="auto" w:fill="FFFFFF" w:themeFill="background1"/>
          </w:tcPr>
          <w:p w14:paraId="6142F67C" w14:textId="77777777" w:rsidR="009E76DF" w:rsidRPr="00A841EF" w:rsidRDefault="009E76DF" w:rsidP="00F52299">
            <w:pPr>
              <w:pStyle w:val="iBAAGStandardText"/>
            </w:pPr>
            <w:r w:rsidRPr="00A841EF">
              <w:t>None</w:t>
            </w:r>
          </w:p>
          <w:p w14:paraId="6142F67D" w14:textId="77777777" w:rsidR="009E76DF" w:rsidRPr="00A841EF" w:rsidRDefault="009E76DF" w:rsidP="00F52299"/>
        </w:tc>
      </w:tr>
      <w:tr w:rsidR="009E76DF" w:rsidRPr="003F3B5E" w14:paraId="6142F685" w14:textId="77777777" w:rsidTr="00F33F0A">
        <w:tc>
          <w:tcPr>
            <w:tcW w:w="3517" w:type="dxa"/>
            <w:tcBorders>
              <w:bottom w:val="single" w:sz="4" w:space="0" w:color="000000" w:themeColor="text1"/>
            </w:tcBorders>
            <w:shd w:val="clear" w:color="auto" w:fill="31849B"/>
            <w:vAlign w:val="center"/>
          </w:tcPr>
          <w:p w14:paraId="6142F67F"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80" w14:textId="77777777" w:rsidR="009E76DF" w:rsidRPr="00436044" w:rsidRDefault="009E76DF" w:rsidP="00F52299">
            <w:pPr>
              <w:pStyle w:val="iBAAGTableHeader"/>
            </w:pPr>
            <w:r w:rsidRPr="00436044">
              <w:t>Your cost if you use</w:t>
            </w:r>
          </w:p>
          <w:p w14:paraId="6142F681"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82" w14:textId="77777777" w:rsidR="009E76DF" w:rsidRPr="00436044" w:rsidRDefault="009E76DF" w:rsidP="00F52299">
            <w:pPr>
              <w:pStyle w:val="iBAAGTableHeader"/>
            </w:pPr>
            <w:r w:rsidRPr="00436044">
              <w:t>Your cost if you use</w:t>
            </w:r>
          </w:p>
          <w:p w14:paraId="6142F683"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84" w14:textId="77777777" w:rsidR="009E76DF" w:rsidRPr="00436044" w:rsidRDefault="009E76DF" w:rsidP="00F52299">
            <w:pPr>
              <w:pStyle w:val="iBAAGTableHeader"/>
            </w:pPr>
            <w:r w:rsidRPr="00436044">
              <w:t>Limits &amp; Exceptions</w:t>
            </w:r>
          </w:p>
        </w:tc>
      </w:tr>
      <w:tr w:rsidR="009E76DF" w:rsidRPr="003F3B5E" w14:paraId="6142F6B1" w14:textId="77777777" w:rsidTr="00F33F0A">
        <w:tc>
          <w:tcPr>
            <w:tcW w:w="3517" w:type="dxa"/>
            <w:shd w:val="clear" w:color="auto" w:fill="FFFFFF" w:themeFill="background1"/>
          </w:tcPr>
          <w:p w14:paraId="6142F686" w14:textId="77777777" w:rsidR="009E76DF" w:rsidRPr="002B4D8E" w:rsidRDefault="009E76DF" w:rsidP="00F52299">
            <w:pPr>
              <w:pStyle w:val="iBAAGSituationBoxName"/>
            </w:pPr>
            <w:bookmarkStart w:id="38" w:name="Hospital_Inpatient_Stay"/>
            <w:r w:rsidRPr="002B4D8E">
              <w:t>Hospital - Inpatient Stay</w:t>
            </w:r>
            <w:bookmarkEnd w:id="38"/>
          </w:p>
          <w:p w14:paraId="6142F687" w14:textId="77777777" w:rsidR="009E76DF" w:rsidRPr="002B4D8E" w:rsidRDefault="009E76DF" w:rsidP="00F52299"/>
          <w:p w14:paraId="6142F688" w14:textId="77777777" w:rsidR="009E76DF" w:rsidRPr="002B4D8E" w:rsidRDefault="009E76DF" w:rsidP="00F52299">
            <w:pPr>
              <w:pStyle w:val="iBAAGStandardTextBold"/>
            </w:pPr>
            <w:r w:rsidRPr="002B4D8E">
              <w:lastRenderedPageBreak/>
              <w:t>What are hospital inpatient stay services?</w:t>
            </w:r>
          </w:p>
          <w:p w14:paraId="6142F689" w14:textId="77777777" w:rsidR="009E76DF" w:rsidRPr="002B4D8E" w:rsidRDefault="009E76DF" w:rsidP="00F52299">
            <w:pPr>
              <w:pStyle w:val="iBAAGStandardText"/>
            </w:pPr>
            <w:r w:rsidRPr="002B4D8E">
              <w:t xml:space="preserve">Services and supplies provided for illness, injury or disease that must be treated on an inpatient basis. This includes: </w:t>
            </w:r>
          </w:p>
          <w:p w14:paraId="6142F68A" w14:textId="77777777" w:rsidR="009E76DF" w:rsidRPr="002B4D8E" w:rsidRDefault="009E76DF" w:rsidP="00F52299">
            <w:pPr>
              <w:pStyle w:val="iBAAGLevel1Bullets"/>
            </w:pPr>
            <w:r w:rsidRPr="002B4D8E">
              <w:t>Room and board in a semi-private room (a room with two or more beds)</w:t>
            </w:r>
          </w:p>
          <w:p w14:paraId="6142F68B" w14:textId="77777777" w:rsidR="009E76DF" w:rsidRPr="002B4D8E" w:rsidRDefault="009E76DF" w:rsidP="00F52299">
            <w:pPr>
              <w:pStyle w:val="iBAAGLevel1Bullets"/>
            </w:pPr>
            <w:r w:rsidRPr="002B4D8E">
              <w:t xml:space="preserve">Supplies </w:t>
            </w:r>
          </w:p>
          <w:p w14:paraId="6142F68C" w14:textId="77777777" w:rsidR="009E76DF" w:rsidRPr="002B4D8E" w:rsidRDefault="009E76DF" w:rsidP="00F52299">
            <w:pPr>
              <w:pStyle w:val="iBAAGLevel1Bullets"/>
            </w:pPr>
            <w:r w:rsidRPr="002B4D8E">
              <w:t xml:space="preserve">Services not provided by a doctor </w:t>
            </w:r>
          </w:p>
          <w:p w14:paraId="6142F68D" w14:textId="77777777" w:rsidR="009E76DF" w:rsidRPr="002B4D8E" w:rsidRDefault="009E76DF" w:rsidP="00F52299">
            <w:pPr>
              <w:pStyle w:val="iBAAGLevel1Bullets"/>
            </w:pPr>
            <w:r w:rsidRPr="002B4D8E">
              <w:t>Services for anesthesiologists, pathologists and radiologists</w:t>
            </w:r>
          </w:p>
          <w:p w14:paraId="6142F68E" w14:textId="77777777" w:rsidR="009E76DF" w:rsidRPr="002B4D8E" w:rsidRDefault="009E76DF" w:rsidP="00F52299"/>
          <w:p w14:paraId="6142F68F" w14:textId="77777777" w:rsidR="009E76DF" w:rsidRPr="002B4D8E" w:rsidRDefault="009E76DF" w:rsidP="00F5229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6142F690" w14:textId="77777777" w:rsidR="009E76DF" w:rsidRPr="002B4D8E" w:rsidRDefault="009E76DF" w:rsidP="00F52299"/>
          <w:p w14:paraId="6142F691" w14:textId="77777777" w:rsidR="009E76DF" w:rsidRPr="002B4D8E" w:rsidRDefault="009E76DF" w:rsidP="00F52299">
            <w:pPr>
              <w:pStyle w:val="iBAAGStandardTextBold"/>
            </w:pPr>
            <w:r w:rsidRPr="002B4D8E">
              <w:t xml:space="preserve">Want more information? </w:t>
            </w:r>
          </w:p>
          <w:p w14:paraId="6142F692" w14:textId="77777777" w:rsidR="009E76DF" w:rsidRPr="002B4D8E" w:rsidRDefault="009E76DF" w:rsidP="00F52299">
            <w:pPr>
              <w:rPr>
                <w:rStyle w:val="iBAAGStandardTextChar"/>
              </w:rPr>
            </w:pPr>
            <w:r w:rsidRPr="002B4D8E">
              <w:rPr>
                <w:rStyle w:val="iBAAGStandardTextChar"/>
              </w:rPr>
              <w:t>View the</w:t>
            </w:r>
            <w:r w:rsidRPr="002B4D8E">
              <w:t xml:space="preserve"> </w:t>
            </w:r>
            <w:hyperlink r:id="rId35" w:history="1">
              <w:r w:rsidRPr="002B4D8E">
                <w:rPr>
                  <w:rStyle w:val="Hyperlinks"/>
                </w:rPr>
                <w:t>glossary</w:t>
              </w:r>
            </w:hyperlink>
            <w:r w:rsidRPr="002B4D8E">
              <w:t xml:space="preserve"> </w:t>
            </w:r>
            <w:r w:rsidRPr="002B4D8E">
              <w:rPr>
                <w:rStyle w:val="iBAAGStandardTextChar"/>
              </w:rPr>
              <w:t>for definitions.</w:t>
            </w:r>
          </w:p>
          <w:p w14:paraId="6142F693" w14:textId="77777777" w:rsidR="009E76DF" w:rsidRPr="002B4D8E" w:rsidRDefault="009E76DF" w:rsidP="00F52299">
            <w:pPr>
              <w:pStyle w:val="InstructionalText"/>
            </w:pPr>
          </w:p>
        </w:tc>
        <w:tc>
          <w:tcPr>
            <w:tcW w:w="3330" w:type="dxa"/>
            <w:shd w:val="clear" w:color="auto" w:fill="FFFFFF" w:themeFill="background1"/>
          </w:tcPr>
          <w:p w14:paraId="6142F694" w14:textId="76AF7A64" w:rsidR="009E76DF" w:rsidRPr="002B4D8E" w:rsidRDefault="00200778" w:rsidP="00F52299">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6142F69C" w14:textId="77777777" w:rsidR="009E76DF" w:rsidRDefault="009E76DF" w:rsidP="00F52299">
            <w:pPr>
              <w:pStyle w:val="iBAAGStandardText"/>
            </w:pPr>
          </w:p>
          <w:p w14:paraId="6142F69D" w14:textId="77777777" w:rsidR="009E76DF" w:rsidRPr="002B4D8E" w:rsidRDefault="009E76DF" w:rsidP="00F52299">
            <w:pPr>
              <w:pStyle w:val="iBAAGStandardTextBold"/>
            </w:pPr>
            <w:r w:rsidRPr="002B4D8E">
              <w:lastRenderedPageBreak/>
              <w:t>Is prior authorization needed?</w:t>
            </w:r>
          </w:p>
          <w:p w14:paraId="6142F69E" w14:textId="77777777" w:rsidR="009E76DF" w:rsidRPr="002B4D8E" w:rsidRDefault="009E76DF" w:rsidP="00F52299">
            <w:pPr>
              <w:pStyle w:val="iBAAGStandardText"/>
            </w:pPr>
            <w:r w:rsidRPr="002B4D8E">
              <w:t>No</w:t>
            </w:r>
          </w:p>
          <w:p w14:paraId="6142F69F" w14:textId="77777777" w:rsidR="009E76DF" w:rsidRDefault="009E76DF" w:rsidP="00F52299">
            <w:r w:rsidRPr="002B4D8E">
              <w:tab/>
            </w:r>
          </w:p>
          <w:p w14:paraId="6142F6A0" w14:textId="77777777" w:rsidR="009E76DF" w:rsidRPr="002B4D8E" w:rsidRDefault="009E76DF" w:rsidP="00F52299"/>
        </w:tc>
        <w:tc>
          <w:tcPr>
            <w:tcW w:w="3330" w:type="dxa"/>
            <w:shd w:val="clear" w:color="auto" w:fill="FFFFFF" w:themeFill="background1"/>
          </w:tcPr>
          <w:p w14:paraId="6142F6A1" w14:textId="3C5D2049" w:rsidR="009E76DF" w:rsidRPr="002B4D8E" w:rsidRDefault="003F0256" w:rsidP="00F52299">
            <w:r>
              <w:rPr>
                <w:rStyle w:val="iBAAGStandardTextBoldChar"/>
              </w:rPr>
              <w:lastRenderedPageBreak/>
              <w:t>40</w:t>
            </w:r>
            <w:r w:rsidR="00476B82">
              <w:rPr>
                <w:rStyle w:val="iBAAGStandardTextBoldChar"/>
              </w:rPr>
              <w:t>%</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6142F6A2" w14:textId="77777777" w:rsidR="009E76DF" w:rsidRDefault="009E76DF" w:rsidP="00F52299"/>
          <w:p w14:paraId="6142F6A3" w14:textId="77777777" w:rsidR="009E76DF" w:rsidRPr="002B4D8E" w:rsidRDefault="009E76DF" w:rsidP="00F52299">
            <w:pPr>
              <w:pStyle w:val="iBAAGStandardTextBold"/>
            </w:pPr>
            <w:r w:rsidRPr="002B4D8E">
              <w:lastRenderedPageBreak/>
              <w:t>Is prior authorization needed?</w:t>
            </w:r>
          </w:p>
          <w:p w14:paraId="6142F6A4" w14:textId="77777777" w:rsidR="009E76DF" w:rsidRPr="002B4D8E" w:rsidRDefault="009E76DF" w:rsidP="00F52299">
            <w:pPr>
              <w:pStyle w:val="iBAAGStandardText"/>
            </w:pPr>
            <w:r w:rsidRPr="002B4D8E">
              <w:t>Yes</w:t>
            </w:r>
          </w:p>
          <w:p w14:paraId="6142F6A5" w14:textId="77777777" w:rsidR="009E76DF" w:rsidRPr="002B4D8E" w:rsidRDefault="009E76DF" w:rsidP="00F52299">
            <w:r w:rsidRPr="002B4D8E">
              <w:tab/>
            </w:r>
          </w:p>
          <w:p w14:paraId="6142F6A6" w14:textId="77777777" w:rsidR="009E76DF" w:rsidRPr="002B4D8E" w:rsidRDefault="009E76DF" w:rsidP="00F52299">
            <w:r w:rsidRPr="002B4D8E">
              <w:rPr>
                <w:rStyle w:val="iBAAGStandardTextBoldChar"/>
              </w:rPr>
              <w:t>Prior authorization is</w:t>
            </w:r>
            <w:r w:rsidRPr="002B4D8E">
              <w:t>:</w:t>
            </w:r>
          </w:p>
          <w:p w14:paraId="6142F6A7" w14:textId="77777777" w:rsidR="009E76DF" w:rsidRPr="002B4D8E" w:rsidRDefault="009E76DF"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6A8" w14:textId="77777777" w:rsidR="009E76DF" w:rsidRPr="002B4D8E" w:rsidRDefault="009E76DF" w:rsidP="00F52299"/>
          <w:p w14:paraId="6142F6A9" w14:textId="77777777" w:rsidR="009E76DF" w:rsidRPr="002B4D8E" w:rsidRDefault="009E76DF" w:rsidP="00F52299">
            <w:pPr>
              <w:pStyle w:val="iBAAGStandardTextBold"/>
            </w:pPr>
            <w:r w:rsidRPr="002B4D8E">
              <w:t xml:space="preserve">When do I need to call? </w:t>
            </w:r>
          </w:p>
          <w:p w14:paraId="6142F6AA" w14:textId="77777777" w:rsidR="009E76DF" w:rsidRPr="002B4D8E" w:rsidRDefault="009E76DF" w:rsidP="00F52299">
            <w:pPr>
              <w:pStyle w:val="iBAAGLevel1Bullets"/>
            </w:pPr>
            <w:r w:rsidRPr="002B4D8E">
              <w:t>5 business days before a scheduled admission</w:t>
            </w:r>
          </w:p>
          <w:p w14:paraId="6142F6AB" w14:textId="77777777" w:rsidR="009E76DF" w:rsidRPr="002B4D8E" w:rsidRDefault="009E76DF" w:rsidP="00F52299">
            <w:pPr>
              <w:pStyle w:val="iBAAGLevel1Bullets"/>
            </w:pPr>
            <w:r w:rsidRPr="002B4D8E">
              <w:t>As soon as possible for non-scheduled admission (including emergency)</w:t>
            </w:r>
          </w:p>
          <w:p w14:paraId="6142F6AC" w14:textId="77777777" w:rsidR="009E76DF" w:rsidRPr="002B4D8E" w:rsidRDefault="009E76DF" w:rsidP="00F52299"/>
          <w:p w14:paraId="6142F6AD" w14:textId="77777777" w:rsidR="009E76DF" w:rsidRPr="002B4D8E" w:rsidRDefault="009E76DF" w:rsidP="00F52299">
            <w:r w:rsidRPr="002B4D8E">
              <w:rPr>
                <w:rStyle w:val="iBAAGStandardTextBoldChar"/>
              </w:rPr>
              <w:t>If you don’t get prior authorization, you pay</w:t>
            </w:r>
            <w:r w:rsidRPr="002B4D8E">
              <w:t xml:space="preserve">: </w:t>
            </w:r>
          </w:p>
          <w:p w14:paraId="6142F6AF" w14:textId="476EC569" w:rsidR="009E76DF" w:rsidRPr="002B4D8E" w:rsidRDefault="00F33F0A" w:rsidP="00F52299">
            <w:r w:rsidRPr="00276199">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6B0" w14:textId="77777777" w:rsidR="009E76DF" w:rsidRPr="002B4D8E" w:rsidRDefault="009E76DF" w:rsidP="00F52299">
            <w:pPr>
              <w:pStyle w:val="iBAAGStandardText"/>
            </w:pPr>
            <w:r w:rsidRPr="002B4D8E">
              <w:lastRenderedPageBreak/>
              <w:t>None</w:t>
            </w:r>
          </w:p>
        </w:tc>
      </w:tr>
      <w:tr w:rsidR="009E76DF" w:rsidRPr="003F3B5E" w14:paraId="6142F6B8" w14:textId="77777777" w:rsidTr="00F33F0A">
        <w:tc>
          <w:tcPr>
            <w:tcW w:w="3517" w:type="dxa"/>
            <w:tcBorders>
              <w:bottom w:val="single" w:sz="4" w:space="0" w:color="000000" w:themeColor="text1"/>
            </w:tcBorders>
            <w:shd w:val="clear" w:color="auto" w:fill="31849B"/>
            <w:vAlign w:val="center"/>
          </w:tcPr>
          <w:p w14:paraId="6142F6B2"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B3" w14:textId="77777777" w:rsidR="009E76DF" w:rsidRPr="00436044" w:rsidRDefault="009E76DF" w:rsidP="00F52299">
            <w:pPr>
              <w:pStyle w:val="iBAAGTableHeader"/>
            </w:pPr>
            <w:r w:rsidRPr="00436044">
              <w:t>Your cost if you use</w:t>
            </w:r>
          </w:p>
          <w:p w14:paraId="6142F6B4" w14:textId="77777777" w:rsidR="009E76DF" w:rsidRPr="00436044" w:rsidRDefault="009E76DF" w:rsidP="00F52299">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14:paraId="6142F6B5" w14:textId="77777777" w:rsidR="009E76DF" w:rsidRPr="00436044" w:rsidRDefault="009E76DF" w:rsidP="00F52299">
            <w:pPr>
              <w:pStyle w:val="iBAAGTableHeader"/>
            </w:pPr>
            <w:r w:rsidRPr="00436044">
              <w:lastRenderedPageBreak/>
              <w:t>Your cost if you use</w:t>
            </w:r>
          </w:p>
          <w:p w14:paraId="6142F6B6" w14:textId="77777777" w:rsidR="009E76DF" w:rsidRPr="00436044" w:rsidRDefault="009E76DF" w:rsidP="00F52299">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6142F6B7" w14:textId="77777777" w:rsidR="009E76DF" w:rsidRPr="00436044" w:rsidRDefault="009E76DF" w:rsidP="00F52299">
            <w:pPr>
              <w:pStyle w:val="iBAAGTableHeader"/>
            </w:pPr>
            <w:r w:rsidRPr="00436044">
              <w:lastRenderedPageBreak/>
              <w:t>Limits &amp; Exceptions</w:t>
            </w:r>
          </w:p>
        </w:tc>
      </w:tr>
      <w:tr w:rsidR="009E76DF" w:rsidRPr="003F3B5E" w14:paraId="6142F6FF" w14:textId="77777777" w:rsidTr="00F33F0A">
        <w:tc>
          <w:tcPr>
            <w:tcW w:w="3517" w:type="dxa"/>
            <w:shd w:val="clear" w:color="auto" w:fill="FFFFFF" w:themeFill="background1"/>
          </w:tcPr>
          <w:p w14:paraId="6142F6B9" w14:textId="77777777" w:rsidR="009E76DF" w:rsidRPr="00F90DFB" w:rsidRDefault="009E76DF" w:rsidP="00F52299">
            <w:pPr>
              <w:pStyle w:val="iBAAGSituationBoxName"/>
            </w:pPr>
            <w:bookmarkStart w:id="39" w:name="Lab_XRay_and_Diagnostics_Outpatient"/>
            <w:r w:rsidRPr="00F90DFB">
              <w:t>Minor Lab, X-Ray and Diagnostic - Outpatient</w:t>
            </w:r>
            <w:bookmarkEnd w:id="39"/>
            <w:r w:rsidRPr="00F90DFB">
              <w:t xml:space="preserve"> </w:t>
            </w:r>
          </w:p>
          <w:p w14:paraId="6142F6BA" w14:textId="77777777" w:rsidR="009E76DF" w:rsidRPr="00F90DFB" w:rsidRDefault="009E76DF" w:rsidP="00F52299"/>
          <w:p w14:paraId="6142F6BB" w14:textId="77777777" w:rsidR="009E76DF" w:rsidRPr="00F90DFB" w:rsidRDefault="009E76DF" w:rsidP="00F5229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42F6BC" w14:textId="77777777" w:rsidR="009E76DF" w:rsidRPr="00F90DFB" w:rsidRDefault="009E76DF" w:rsidP="00F52299">
            <w:pPr>
              <w:pStyle w:val="iBAAGStandardText"/>
            </w:pPr>
          </w:p>
          <w:p w14:paraId="6142F6BD" w14:textId="77777777" w:rsidR="009E76DF" w:rsidRPr="00F90DFB" w:rsidRDefault="009E76DF" w:rsidP="00F52299">
            <w:r w:rsidRPr="00F90DFB">
              <w:t>Benefits include:</w:t>
            </w:r>
          </w:p>
          <w:p w14:paraId="6142F6BE" w14:textId="77777777" w:rsidR="009E76DF" w:rsidRPr="00F90DFB" w:rsidRDefault="009E76DF" w:rsidP="00F52299">
            <w:pPr>
              <w:pStyle w:val="iBAAGLevel1Bullets"/>
            </w:pPr>
            <w:r w:rsidRPr="00F90DFB">
              <w:t xml:space="preserve">Facility </w:t>
            </w:r>
          </w:p>
          <w:p w14:paraId="6142F6BF" w14:textId="77777777" w:rsidR="009E76DF" w:rsidRPr="00F90DFB" w:rsidRDefault="009E76DF" w:rsidP="00F52299">
            <w:pPr>
              <w:pStyle w:val="iBAAGLevel1Bullets"/>
            </w:pPr>
            <w:r w:rsidRPr="00F90DFB">
              <w:t>Supplies</w:t>
            </w:r>
          </w:p>
          <w:p w14:paraId="6142F6C0" w14:textId="77777777" w:rsidR="009E76DF" w:rsidRPr="00F90DFB" w:rsidRDefault="009E76DF" w:rsidP="00F52299">
            <w:pPr>
              <w:pStyle w:val="iBAAGLevel1Bullets"/>
            </w:pPr>
            <w:r w:rsidRPr="00F90DFB">
              <w:t>Equipment</w:t>
            </w:r>
          </w:p>
          <w:p w14:paraId="6142F6C1" w14:textId="77777777" w:rsidR="009E76DF" w:rsidRDefault="009E76DF" w:rsidP="00F52299">
            <w:pPr>
              <w:pStyle w:val="iBAAGLevel1Bullets"/>
            </w:pPr>
            <w:r w:rsidRPr="00F90DFB">
              <w:t>Services for anesthesiologists, pathologists and radiologists</w:t>
            </w:r>
          </w:p>
          <w:p w14:paraId="6142F6C2" w14:textId="77777777" w:rsidR="009E76DF" w:rsidRDefault="009E76DF" w:rsidP="00F52299">
            <w:pPr>
              <w:pStyle w:val="iBAAGLevel1Bullets"/>
            </w:pPr>
            <w:r w:rsidRPr="00AB35BB">
              <w:t>Genetic testing</w:t>
            </w:r>
          </w:p>
          <w:p w14:paraId="7F8EACD8" w14:textId="77777777" w:rsidR="000427FC" w:rsidRDefault="000427FC" w:rsidP="00F52299"/>
          <w:p w14:paraId="6142F6C5" w14:textId="77777777" w:rsidR="009E76DF" w:rsidRPr="00F90DFB" w:rsidRDefault="009E76DF" w:rsidP="00F52299">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6142F6C6" w14:textId="77777777" w:rsidR="009E76DF" w:rsidRPr="00F90DFB" w:rsidRDefault="009E76DF" w:rsidP="00F52299">
            <w:pPr>
              <w:pStyle w:val="iBAAGStandardText"/>
            </w:pPr>
          </w:p>
          <w:p w14:paraId="6142F6C7" w14:textId="77777777" w:rsidR="009E76DF" w:rsidRPr="00F90DFB" w:rsidRDefault="009E76DF" w:rsidP="00F5229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6142F6C8" w14:textId="77777777" w:rsidR="009E76DF" w:rsidRPr="00F90DFB" w:rsidRDefault="009E76DF" w:rsidP="00F52299">
            <w:pPr>
              <w:pStyle w:val="iBAAGStandardText"/>
            </w:pPr>
          </w:p>
          <w:p w14:paraId="6142F6C9" w14:textId="77777777" w:rsidR="009E76DF" w:rsidRPr="00F90DFB" w:rsidRDefault="009E76DF" w:rsidP="00F5229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142F6CA" w14:textId="77777777" w:rsidR="009E76DF" w:rsidRPr="00F90DFB" w:rsidRDefault="009E76DF" w:rsidP="00F52299">
            <w:pPr>
              <w:pStyle w:val="iBAAGStandardText"/>
            </w:pPr>
          </w:p>
          <w:p w14:paraId="6142F6CB" w14:textId="77777777" w:rsidR="009E76DF" w:rsidRPr="00F90DFB" w:rsidRDefault="009E76DF" w:rsidP="00F52299">
            <w:pPr>
              <w:pStyle w:val="iBAAGStandardTextBold"/>
            </w:pPr>
            <w:r w:rsidRPr="00F90DFB">
              <w:t xml:space="preserve">Want more information? </w:t>
            </w:r>
          </w:p>
          <w:p w14:paraId="6142F6CC" w14:textId="77777777" w:rsidR="009E76DF" w:rsidRPr="00F90DFB" w:rsidRDefault="009E76DF" w:rsidP="00F52299">
            <w:pPr>
              <w:rPr>
                <w:rStyle w:val="iBAAGStandardTextChar"/>
              </w:rPr>
            </w:pPr>
            <w:r w:rsidRPr="00F90DFB">
              <w:rPr>
                <w:rStyle w:val="iBAAGStandardTextChar"/>
              </w:rPr>
              <w:t>View the</w:t>
            </w:r>
            <w:r w:rsidRPr="00F90DFB">
              <w:t xml:space="preserve"> </w:t>
            </w:r>
            <w:hyperlink r:id="rId36" w:history="1">
              <w:r w:rsidRPr="00F90DFB">
                <w:rPr>
                  <w:rStyle w:val="Hyperlinks"/>
                </w:rPr>
                <w:t>glossary</w:t>
              </w:r>
            </w:hyperlink>
            <w:r w:rsidRPr="00F90DFB">
              <w:t xml:space="preserve"> </w:t>
            </w:r>
            <w:r w:rsidRPr="00F90DFB">
              <w:rPr>
                <w:rStyle w:val="iBAAGStandardTextChar"/>
              </w:rPr>
              <w:t>for definitions.</w:t>
            </w:r>
          </w:p>
          <w:p w14:paraId="6142F6CD" w14:textId="77777777" w:rsidR="009E76DF" w:rsidRPr="00F90DFB" w:rsidRDefault="009E76DF" w:rsidP="00F52299">
            <w:pPr>
              <w:pStyle w:val="InstructionalText"/>
            </w:pPr>
          </w:p>
        </w:tc>
        <w:tc>
          <w:tcPr>
            <w:tcW w:w="3330" w:type="dxa"/>
            <w:shd w:val="clear" w:color="auto" w:fill="FFFFFF" w:themeFill="background1"/>
          </w:tcPr>
          <w:p w14:paraId="6142F6CE" w14:textId="77777777" w:rsidR="009E76DF" w:rsidRPr="00F90DFB" w:rsidRDefault="009E76DF" w:rsidP="00F52299">
            <w:pPr>
              <w:pStyle w:val="iBAAGStandardTextBold"/>
            </w:pPr>
            <w:r w:rsidRPr="00F90DFB">
              <w:lastRenderedPageBreak/>
              <w:t>Lab Testing</w:t>
            </w:r>
          </w:p>
          <w:p w14:paraId="6142F6CF" w14:textId="77777777" w:rsidR="009E76DF" w:rsidRPr="00CE0B41" w:rsidRDefault="009E76DF" w:rsidP="00F52299">
            <w:pPr>
              <w:pStyle w:val="iBAAGStandardText"/>
            </w:pPr>
          </w:p>
          <w:p w14:paraId="6142F6D0" w14:textId="77777777" w:rsidR="009E76DF" w:rsidRPr="00F90DFB" w:rsidRDefault="009E76DF" w:rsidP="00F52299">
            <w:pPr>
              <w:pStyle w:val="iBAAGStandardTextBold"/>
            </w:pPr>
            <w:r w:rsidRPr="00845A76">
              <w:rPr>
                <w:rStyle w:val="iBAAGStandardTextChar"/>
              </w:rPr>
              <w:t>No Charge</w:t>
            </w:r>
          </w:p>
          <w:p w14:paraId="6142F6D1" w14:textId="77777777" w:rsidR="009E76DF" w:rsidRDefault="009E76DF" w:rsidP="00F52299">
            <w:pPr>
              <w:pStyle w:val="iBAAGStandardText"/>
            </w:pPr>
            <w:r>
              <w:t>The annual deductible does not apply.</w:t>
            </w:r>
          </w:p>
          <w:p w14:paraId="6142F6D2" w14:textId="77777777" w:rsidR="009E76DF" w:rsidRDefault="009E76DF" w:rsidP="00F52299">
            <w:pPr>
              <w:pStyle w:val="iBAAGStandardText"/>
            </w:pPr>
          </w:p>
          <w:p w14:paraId="6142F6D3" w14:textId="77777777" w:rsidR="009E76DF" w:rsidRPr="00F90DFB" w:rsidRDefault="009E76DF" w:rsidP="00F52299">
            <w:pPr>
              <w:pStyle w:val="iBAAGStandardTextBold"/>
            </w:pPr>
            <w:r w:rsidRPr="00F90DFB">
              <w:t>Is prior authorization needed?</w:t>
            </w:r>
          </w:p>
          <w:p w14:paraId="6142F6D4" w14:textId="77777777" w:rsidR="009E76DF" w:rsidRPr="00F90DFB" w:rsidRDefault="009E76DF" w:rsidP="00F52299">
            <w:pPr>
              <w:pStyle w:val="iBAAGStandardText"/>
            </w:pPr>
            <w:r w:rsidRPr="00F90DFB">
              <w:t>No</w:t>
            </w:r>
          </w:p>
          <w:p w14:paraId="6142F6D5" w14:textId="77777777" w:rsidR="009E76DF" w:rsidRPr="00F90DFB" w:rsidRDefault="009E76DF" w:rsidP="00F52299">
            <w:pPr>
              <w:pStyle w:val="iBAAGStandardText"/>
            </w:pPr>
          </w:p>
          <w:p w14:paraId="6142F6D6" w14:textId="77777777" w:rsidR="009E76DF" w:rsidRPr="00F90DFB" w:rsidRDefault="009E76DF" w:rsidP="00F52299">
            <w:pPr>
              <w:pStyle w:val="iBAAGStandardText"/>
            </w:pPr>
          </w:p>
          <w:p w14:paraId="6142F6D7" w14:textId="77777777" w:rsidR="009E76DF" w:rsidRPr="00F90DFB" w:rsidRDefault="009E76DF" w:rsidP="00F52299">
            <w:pPr>
              <w:pStyle w:val="iBAAGStandardTextBold"/>
            </w:pPr>
            <w:r w:rsidRPr="00F90DFB">
              <w:t>X-Ray and Other Diagnostic Testing</w:t>
            </w:r>
          </w:p>
          <w:p w14:paraId="6142F6D8" w14:textId="77777777" w:rsidR="009E76DF" w:rsidRDefault="009E76DF" w:rsidP="00F52299">
            <w:pPr>
              <w:pStyle w:val="iBAAGStandardTextBold"/>
            </w:pPr>
          </w:p>
          <w:p w14:paraId="6142F6D9" w14:textId="77777777" w:rsidR="009E76DF" w:rsidRPr="00F90DFB" w:rsidRDefault="009E76DF" w:rsidP="00F52299">
            <w:pPr>
              <w:pStyle w:val="iBAAGStandardTextBold"/>
            </w:pPr>
            <w:r w:rsidRPr="00F90DFB">
              <w:t>No Charge</w:t>
            </w:r>
          </w:p>
          <w:p w14:paraId="6142F6DA" w14:textId="77777777" w:rsidR="009E76DF" w:rsidRDefault="009E76DF" w:rsidP="00F52299">
            <w:pPr>
              <w:pStyle w:val="iBAAGStandardText"/>
            </w:pPr>
            <w:r>
              <w:t>The annual deductible does not apply.</w:t>
            </w:r>
          </w:p>
          <w:p w14:paraId="6142F6DB" w14:textId="77777777" w:rsidR="009E76DF" w:rsidRDefault="009E76DF" w:rsidP="00F52299">
            <w:pPr>
              <w:pStyle w:val="iBAAGStandardText"/>
            </w:pPr>
          </w:p>
          <w:p w14:paraId="6142F6DC" w14:textId="77777777" w:rsidR="009E76DF" w:rsidRPr="00F90DFB" w:rsidRDefault="009E76DF" w:rsidP="00F52299">
            <w:pPr>
              <w:pStyle w:val="iBAAGStandardTextBold"/>
            </w:pPr>
            <w:r w:rsidRPr="00F90DFB">
              <w:t>Is prior authorization needed?</w:t>
            </w:r>
          </w:p>
          <w:p w14:paraId="6142F6DD" w14:textId="77777777" w:rsidR="009E76DF" w:rsidRPr="00F90DFB" w:rsidRDefault="009E76DF" w:rsidP="00F52299">
            <w:pPr>
              <w:pStyle w:val="iBAAGStandardText"/>
            </w:pPr>
            <w:r w:rsidRPr="00F90DFB">
              <w:t>No</w:t>
            </w:r>
          </w:p>
          <w:p w14:paraId="6142F6DE" w14:textId="77777777" w:rsidR="009E76DF" w:rsidRDefault="009E76DF" w:rsidP="00F52299"/>
          <w:p w14:paraId="6142F6DF" w14:textId="77777777" w:rsidR="009E76DF" w:rsidRPr="00F90DFB" w:rsidRDefault="009E76DF" w:rsidP="00F52299"/>
        </w:tc>
        <w:tc>
          <w:tcPr>
            <w:tcW w:w="3330" w:type="dxa"/>
            <w:shd w:val="clear" w:color="auto" w:fill="FFFFFF" w:themeFill="background1"/>
          </w:tcPr>
          <w:p w14:paraId="6142F6E0" w14:textId="77777777" w:rsidR="009E76DF" w:rsidRPr="00F90DFB" w:rsidRDefault="009E76DF" w:rsidP="00F52299">
            <w:pPr>
              <w:pStyle w:val="iBAAGStandardTextBold"/>
            </w:pPr>
            <w:r w:rsidRPr="00F90DFB">
              <w:t>Lab Testing</w:t>
            </w:r>
          </w:p>
          <w:p w14:paraId="6142F6E1" w14:textId="77777777" w:rsidR="009E76DF" w:rsidRDefault="009E76DF" w:rsidP="00F52299">
            <w:pPr>
              <w:pStyle w:val="iBAAGStandardText"/>
              <w:rPr>
                <w:rStyle w:val="iBAAGStandardTextBoldChar"/>
              </w:rPr>
            </w:pPr>
          </w:p>
          <w:p w14:paraId="6142F6E2" w14:textId="33B16B18" w:rsidR="009E76DF" w:rsidRPr="00F90DFB" w:rsidRDefault="00FD56B2" w:rsidP="00F52299">
            <w:r>
              <w:rPr>
                <w:rStyle w:val="iBAAGStandardTextBoldChar"/>
              </w:rPr>
              <w:t>40</w:t>
            </w:r>
            <w:r w:rsidR="00476B82">
              <w:rPr>
                <w:rStyle w:val="iBAAGStandardTextBoldChar"/>
              </w:rPr>
              <w:t>%</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6142F6E3" w14:textId="77777777" w:rsidR="009E76DF" w:rsidRDefault="009E76DF" w:rsidP="00F52299">
            <w:pPr>
              <w:pStyle w:val="iBAAGStandardText"/>
            </w:pPr>
          </w:p>
          <w:p w14:paraId="6142F6E4" w14:textId="77777777" w:rsidR="009E76DF" w:rsidRPr="00F90DFB" w:rsidRDefault="009E76DF" w:rsidP="00F52299">
            <w:pPr>
              <w:pStyle w:val="iBAAGStandardTextBold"/>
            </w:pPr>
            <w:r w:rsidRPr="00F90DFB">
              <w:t>Is prior authorization needed?</w:t>
            </w:r>
          </w:p>
          <w:p w14:paraId="6142F6E5" w14:textId="77777777" w:rsidR="009E76DF" w:rsidRPr="00F90DFB" w:rsidRDefault="009E76DF" w:rsidP="00F52299">
            <w:pPr>
              <w:pStyle w:val="iBAAGStandardText"/>
            </w:pPr>
            <w:r w:rsidRPr="00F90DFB">
              <w:t>No</w:t>
            </w:r>
          </w:p>
          <w:p w14:paraId="6142F6E6" w14:textId="77777777" w:rsidR="009E76DF" w:rsidRDefault="009E76DF" w:rsidP="00F52299">
            <w:pPr>
              <w:pStyle w:val="iBAAGStandardText"/>
            </w:pPr>
          </w:p>
          <w:p w14:paraId="6142F6E7" w14:textId="77777777" w:rsidR="009E76DF" w:rsidRPr="00F90DFB" w:rsidRDefault="009E76DF" w:rsidP="00F52299">
            <w:pPr>
              <w:pStyle w:val="iBAAGStandardText"/>
            </w:pPr>
          </w:p>
          <w:p w14:paraId="6142F6E8" w14:textId="77777777" w:rsidR="009E76DF" w:rsidRPr="00F90DFB" w:rsidRDefault="009E76DF" w:rsidP="00F52299">
            <w:pPr>
              <w:pStyle w:val="iBAAGStandardTextBold"/>
            </w:pPr>
            <w:r w:rsidRPr="00F90DFB">
              <w:t>X-Ray and Other Diagnostic Testing</w:t>
            </w:r>
          </w:p>
          <w:p w14:paraId="6142F6E9" w14:textId="77777777" w:rsidR="009E76DF" w:rsidRDefault="009E76DF" w:rsidP="00F52299">
            <w:pPr>
              <w:rPr>
                <w:rStyle w:val="iBAAGStandardTextBoldChar"/>
              </w:rPr>
            </w:pPr>
          </w:p>
          <w:p w14:paraId="6142F6EA" w14:textId="38664EDC" w:rsidR="009E76DF" w:rsidRPr="00F90DFB" w:rsidRDefault="00FD56B2" w:rsidP="00F52299">
            <w:r>
              <w:rPr>
                <w:rStyle w:val="iBAAGStandardTextBoldChar"/>
              </w:rPr>
              <w:t>40</w:t>
            </w:r>
            <w:r w:rsidR="00476B82">
              <w:rPr>
                <w:rStyle w:val="iBAAGStandardTextBoldChar"/>
              </w:rPr>
              <w:t>%</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6142F6EB" w14:textId="77777777" w:rsidR="009E76DF" w:rsidRPr="00F90DFB" w:rsidRDefault="009E76DF" w:rsidP="00F52299">
            <w:pPr>
              <w:pStyle w:val="iBAAGStandardText"/>
            </w:pPr>
          </w:p>
          <w:p w14:paraId="6142F6EC" w14:textId="77777777" w:rsidR="009E76DF" w:rsidRPr="00F90DFB" w:rsidRDefault="009E76DF" w:rsidP="00F52299">
            <w:pPr>
              <w:pStyle w:val="iBAAGStandardTextBold"/>
            </w:pPr>
            <w:r w:rsidRPr="00F90DFB">
              <w:t>Is prior authorization needed?</w:t>
            </w:r>
          </w:p>
          <w:p w14:paraId="6142F6EE" w14:textId="496F2429" w:rsidR="009E76DF" w:rsidRPr="00F90DFB" w:rsidRDefault="009E76DF" w:rsidP="00F52299">
            <w:pPr>
              <w:pStyle w:val="iBAAGStandardText"/>
            </w:pPr>
            <w:r w:rsidRPr="00F90DFB">
              <w:t xml:space="preserve">Yes, for  sleep studies </w:t>
            </w:r>
            <w:r>
              <w:t>and certain echocardiograms</w:t>
            </w:r>
            <w:r w:rsidRPr="00F90DFB">
              <w:t>.</w:t>
            </w:r>
          </w:p>
          <w:p w14:paraId="6142F6EF" w14:textId="77777777" w:rsidR="009E76DF" w:rsidRPr="00F90DFB" w:rsidRDefault="009E76DF" w:rsidP="00F52299">
            <w:pPr>
              <w:pStyle w:val="iBAAGStandardText"/>
            </w:pPr>
            <w:r w:rsidRPr="00F90DFB">
              <w:tab/>
            </w:r>
          </w:p>
          <w:p w14:paraId="6142F6F0" w14:textId="77777777" w:rsidR="009E76DF" w:rsidRPr="00F90DFB" w:rsidRDefault="009E76DF" w:rsidP="00F52299">
            <w:pPr>
              <w:pStyle w:val="iBAAGStandardTextBold"/>
            </w:pPr>
            <w:r w:rsidRPr="00F90DFB">
              <w:t>Prior authorization is:</w:t>
            </w:r>
          </w:p>
          <w:p w14:paraId="6142F6F1" w14:textId="77777777" w:rsidR="009E76DF" w:rsidRPr="00F90DFB" w:rsidRDefault="009E76DF" w:rsidP="00F5229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6142F6F2" w14:textId="77777777" w:rsidR="009E76DF" w:rsidRPr="00F90DFB" w:rsidRDefault="009E76DF" w:rsidP="00F52299">
            <w:pPr>
              <w:pStyle w:val="iBAAGStandardText"/>
            </w:pPr>
          </w:p>
          <w:p w14:paraId="6142F6F3" w14:textId="77777777" w:rsidR="009E76DF" w:rsidRPr="00F90DFB" w:rsidRDefault="009E76DF" w:rsidP="00F52299">
            <w:pPr>
              <w:pStyle w:val="iBAAGStandardTextBold"/>
            </w:pPr>
            <w:r w:rsidRPr="00F90DFB">
              <w:lastRenderedPageBreak/>
              <w:t xml:space="preserve">When do I need to call? </w:t>
            </w:r>
          </w:p>
          <w:p w14:paraId="6142F6F4" w14:textId="77777777" w:rsidR="009E76DF" w:rsidRPr="00F90DFB" w:rsidRDefault="009E76DF" w:rsidP="00F52299">
            <w:pPr>
              <w:pStyle w:val="iBAAGLevel1Bullets"/>
            </w:pPr>
            <w:r w:rsidRPr="00F90DFB">
              <w:t>5 business days before scheduled services</w:t>
            </w:r>
          </w:p>
          <w:p w14:paraId="6142F6F5" w14:textId="77777777" w:rsidR="009E76DF" w:rsidRPr="00F90DFB" w:rsidRDefault="009E76DF" w:rsidP="00F52299">
            <w:pPr>
              <w:pStyle w:val="iBAAGStandardText"/>
            </w:pPr>
          </w:p>
          <w:p w14:paraId="6142F6F6" w14:textId="77777777" w:rsidR="009E76DF" w:rsidRPr="00F90DFB" w:rsidRDefault="009E76DF" w:rsidP="00F52299">
            <w:pPr>
              <w:pStyle w:val="iBAAGStandardTextBold"/>
            </w:pPr>
            <w:r w:rsidRPr="00F90DFB">
              <w:t xml:space="preserve">If you don’t get prior authorization, you pay: </w:t>
            </w:r>
          </w:p>
          <w:p w14:paraId="6142F6F8" w14:textId="40B4F76B" w:rsidR="009E76DF" w:rsidRPr="00F90DFB" w:rsidRDefault="00F33F0A" w:rsidP="00F52299">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6FD" w14:textId="77777777" w:rsidR="009E76DF" w:rsidRDefault="009E76DF" w:rsidP="00F52299">
            <w:pPr>
              <w:pStyle w:val="iBAAGStandardText"/>
            </w:pPr>
          </w:p>
          <w:p w14:paraId="6142F6FE" w14:textId="77777777" w:rsidR="009E76DF" w:rsidRPr="00F90DFB" w:rsidRDefault="009E76DF" w:rsidP="00F52299">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6142F706" w14:textId="77777777" w:rsidTr="00F33F0A">
        <w:tc>
          <w:tcPr>
            <w:tcW w:w="3517" w:type="dxa"/>
            <w:tcBorders>
              <w:bottom w:val="single" w:sz="4" w:space="0" w:color="000000" w:themeColor="text1"/>
            </w:tcBorders>
            <w:shd w:val="clear" w:color="auto" w:fill="31849B"/>
            <w:vAlign w:val="center"/>
          </w:tcPr>
          <w:p w14:paraId="6142F700"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01" w14:textId="77777777" w:rsidR="009E76DF" w:rsidRPr="00436044" w:rsidRDefault="009E76DF" w:rsidP="00F52299">
            <w:pPr>
              <w:pStyle w:val="iBAAGTableHeader"/>
            </w:pPr>
            <w:r w:rsidRPr="00436044">
              <w:t>Your cost if you use</w:t>
            </w:r>
          </w:p>
          <w:p w14:paraId="6142F702"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03" w14:textId="77777777" w:rsidR="009E76DF" w:rsidRPr="00436044" w:rsidRDefault="009E76DF" w:rsidP="00F52299">
            <w:pPr>
              <w:pStyle w:val="iBAAGTableHeader"/>
            </w:pPr>
            <w:r w:rsidRPr="00436044">
              <w:t>Your cost if you use</w:t>
            </w:r>
          </w:p>
          <w:p w14:paraId="6142F704"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05" w14:textId="77777777" w:rsidR="009E76DF" w:rsidRPr="00436044" w:rsidRDefault="009E76DF" w:rsidP="00F52299">
            <w:pPr>
              <w:pStyle w:val="iBAAGTableHeader"/>
            </w:pPr>
            <w:r w:rsidRPr="00436044">
              <w:t>Limits &amp; Exceptions</w:t>
            </w:r>
          </w:p>
        </w:tc>
      </w:tr>
      <w:tr w:rsidR="009E76DF" w:rsidRPr="003F3B5E" w14:paraId="6142F736" w14:textId="77777777" w:rsidTr="00F33F0A">
        <w:tc>
          <w:tcPr>
            <w:tcW w:w="3517" w:type="dxa"/>
            <w:shd w:val="clear" w:color="auto" w:fill="FFFFFF" w:themeFill="background1"/>
          </w:tcPr>
          <w:p w14:paraId="6142F707" w14:textId="77777777" w:rsidR="009E76DF" w:rsidRDefault="009E76DF" w:rsidP="00F52299">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6142F708" w14:textId="77777777" w:rsidR="009E76DF" w:rsidRDefault="009E76DF" w:rsidP="00F52299"/>
          <w:p w14:paraId="6142F709" w14:textId="77777777" w:rsidR="009E76DF" w:rsidRPr="0081748E" w:rsidRDefault="009E76DF" w:rsidP="00F5229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142F70A" w14:textId="77777777" w:rsidR="009E76DF" w:rsidRPr="0081748E" w:rsidRDefault="009E76DF" w:rsidP="00F52299">
            <w:pPr>
              <w:pStyle w:val="iBAAGLevel1Bullets"/>
            </w:pPr>
            <w:r w:rsidRPr="0081748E">
              <w:t xml:space="preserve">CT scan </w:t>
            </w:r>
          </w:p>
          <w:p w14:paraId="6142F70B" w14:textId="77777777" w:rsidR="009E76DF" w:rsidRPr="0081748E" w:rsidRDefault="009E76DF" w:rsidP="00F52299">
            <w:pPr>
              <w:pStyle w:val="iBAAGLevel1Bullets"/>
            </w:pPr>
            <w:r w:rsidRPr="0081748E">
              <w:t>PET scan</w:t>
            </w:r>
          </w:p>
          <w:p w14:paraId="6142F70C" w14:textId="77777777" w:rsidR="009E76DF" w:rsidRPr="0081748E" w:rsidRDefault="009E76DF" w:rsidP="00F52299">
            <w:pPr>
              <w:pStyle w:val="iBAAGLevel1Bullets"/>
            </w:pPr>
            <w:r w:rsidRPr="0081748E">
              <w:t xml:space="preserve">MRI </w:t>
            </w:r>
          </w:p>
          <w:p w14:paraId="6142F70D" w14:textId="77777777" w:rsidR="009E76DF" w:rsidRPr="0081748E" w:rsidRDefault="009E76DF" w:rsidP="00F52299">
            <w:pPr>
              <w:pStyle w:val="iBAAGLevel1Bullets"/>
            </w:pPr>
            <w:r w:rsidRPr="0081748E">
              <w:t>MRA</w:t>
            </w:r>
          </w:p>
          <w:p w14:paraId="6142F70E" w14:textId="77777777" w:rsidR="009E76DF" w:rsidRPr="0081748E" w:rsidRDefault="009E76DF" w:rsidP="00F52299">
            <w:pPr>
              <w:pStyle w:val="iBAAGLevel1Bullets"/>
            </w:pPr>
            <w:r w:rsidRPr="0081748E">
              <w:t>Nuclear Medicine</w:t>
            </w:r>
          </w:p>
          <w:p w14:paraId="6142F70F" w14:textId="77777777" w:rsidR="009E76DF" w:rsidRDefault="009E76DF" w:rsidP="00F52299">
            <w:pPr>
              <w:pStyle w:val="iBAAGStandardText"/>
            </w:pPr>
          </w:p>
          <w:p w14:paraId="6142F710" w14:textId="77777777" w:rsidR="009E76DF" w:rsidRPr="0081748E" w:rsidRDefault="009E76DF" w:rsidP="00F52299">
            <w:pPr>
              <w:pStyle w:val="iBAAGStandardText"/>
            </w:pPr>
            <w:r w:rsidRPr="0081748E">
              <w:t>Benefits include:</w:t>
            </w:r>
          </w:p>
          <w:p w14:paraId="6142F711" w14:textId="77777777" w:rsidR="009E76DF" w:rsidRPr="0081748E" w:rsidRDefault="009E76DF" w:rsidP="00F52299">
            <w:pPr>
              <w:pStyle w:val="iBAAGLevel1Bullets"/>
            </w:pPr>
            <w:r w:rsidRPr="0081748E">
              <w:t xml:space="preserve">Facility </w:t>
            </w:r>
          </w:p>
          <w:p w14:paraId="6142F712" w14:textId="77777777" w:rsidR="009E76DF" w:rsidRPr="0081748E" w:rsidRDefault="009E76DF" w:rsidP="00F52299">
            <w:pPr>
              <w:pStyle w:val="iBAAGLevel1Bullets"/>
            </w:pPr>
            <w:r w:rsidRPr="0081748E">
              <w:t>Supplies</w:t>
            </w:r>
          </w:p>
          <w:p w14:paraId="6142F713" w14:textId="77777777" w:rsidR="009E76DF" w:rsidRPr="0081748E" w:rsidRDefault="009E76DF" w:rsidP="00F52299">
            <w:pPr>
              <w:pStyle w:val="iBAAGLevel1Bullets"/>
            </w:pPr>
            <w:r w:rsidRPr="0081748E">
              <w:t>Equipment</w:t>
            </w:r>
          </w:p>
          <w:p w14:paraId="6142F714" w14:textId="77777777" w:rsidR="009E76DF" w:rsidRPr="0081748E" w:rsidRDefault="009E76DF" w:rsidP="00F52299">
            <w:pPr>
              <w:pStyle w:val="iBAAGLevel1Bullets"/>
            </w:pPr>
            <w:r w:rsidRPr="0081748E">
              <w:lastRenderedPageBreak/>
              <w:t>Services for anesthesiologists, pathologists and radiologists</w:t>
            </w:r>
          </w:p>
          <w:p w14:paraId="6142F715" w14:textId="77777777" w:rsidR="009E76DF" w:rsidRDefault="009E76DF" w:rsidP="00F52299"/>
          <w:p w14:paraId="6142F716" w14:textId="77777777" w:rsidR="009E76DF" w:rsidRPr="0081748E" w:rsidRDefault="009E76DF" w:rsidP="00F5229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142F717" w14:textId="77777777" w:rsidR="009E76DF" w:rsidRPr="0081748E" w:rsidRDefault="009E76DF" w:rsidP="00F52299"/>
          <w:p w14:paraId="6142F718" w14:textId="77777777" w:rsidR="009E76DF" w:rsidRPr="0081748E" w:rsidRDefault="009E76DF" w:rsidP="00F5229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6142F719" w14:textId="77777777" w:rsidR="009E76DF" w:rsidRPr="0081748E" w:rsidRDefault="009E76DF" w:rsidP="00F52299"/>
          <w:p w14:paraId="6142F71A" w14:textId="77777777" w:rsidR="009E76DF" w:rsidRPr="0081748E" w:rsidRDefault="009E76DF" w:rsidP="00F52299">
            <w:pPr>
              <w:pStyle w:val="iBAAGStandardTextBold"/>
            </w:pPr>
            <w:r w:rsidRPr="0081748E">
              <w:t xml:space="preserve">Want more information? </w:t>
            </w:r>
          </w:p>
          <w:p w14:paraId="6142F71B" w14:textId="77777777" w:rsidR="009E76DF" w:rsidRPr="0081748E" w:rsidRDefault="009E76DF" w:rsidP="00F52299">
            <w:r w:rsidRPr="0081748E">
              <w:rPr>
                <w:rStyle w:val="iBAAGStandardTextChar"/>
              </w:rPr>
              <w:t>View the</w:t>
            </w:r>
            <w:r w:rsidRPr="0081748E">
              <w:t xml:space="preserve"> </w:t>
            </w:r>
            <w:hyperlink r:id="rId37" w:history="1">
              <w:r w:rsidRPr="0081748E">
                <w:rPr>
                  <w:rStyle w:val="Hyperlinks"/>
                </w:rPr>
                <w:t>glossary</w:t>
              </w:r>
            </w:hyperlink>
            <w:r w:rsidRPr="0081748E">
              <w:t xml:space="preserve"> </w:t>
            </w:r>
            <w:r w:rsidRPr="0081748E">
              <w:rPr>
                <w:rStyle w:val="iBAAGStandardTextChar"/>
              </w:rPr>
              <w:t>for definitions.</w:t>
            </w:r>
          </w:p>
          <w:p w14:paraId="6142F71C" w14:textId="77777777" w:rsidR="009E76DF" w:rsidRPr="0081748E" w:rsidRDefault="009E76DF" w:rsidP="00F52299"/>
        </w:tc>
        <w:tc>
          <w:tcPr>
            <w:tcW w:w="3330" w:type="dxa"/>
            <w:shd w:val="clear" w:color="auto" w:fill="FFFFFF" w:themeFill="background1"/>
          </w:tcPr>
          <w:p w14:paraId="6142F71D" w14:textId="6D605C41" w:rsidR="009E76DF" w:rsidRPr="0081748E" w:rsidRDefault="00200778" w:rsidP="00F52299">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6142F722" w14:textId="77777777" w:rsidR="009E76DF" w:rsidRPr="0081748E" w:rsidRDefault="009E76DF" w:rsidP="00F52299">
            <w:pPr>
              <w:pStyle w:val="iBAAGStandardText"/>
            </w:pPr>
          </w:p>
          <w:p w14:paraId="6142F723" w14:textId="77777777" w:rsidR="009E76DF" w:rsidRPr="0081748E" w:rsidRDefault="009E76DF" w:rsidP="00F52299">
            <w:pPr>
              <w:pStyle w:val="iBAAGStandardTextBold"/>
            </w:pPr>
            <w:r w:rsidRPr="0081748E">
              <w:t>Is prior authorization needed?</w:t>
            </w:r>
          </w:p>
          <w:p w14:paraId="6142F724" w14:textId="77777777" w:rsidR="009E76DF" w:rsidRDefault="009E76DF" w:rsidP="00F52299">
            <w:pPr>
              <w:pStyle w:val="iBAAGStandardText"/>
            </w:pPr>
            <w:r w:rsidRPr="0081748E">
              <w:t>No</w:t>
            </w:r>
          </w:p>
          <w:p w14:paraId="6142F725" w14:textId="77777777" w:rsidR="009E76DF" w:rsidRPr="0081748E" w:rsidRDefault="009E76DF" w:rsidP="00F52299">
            <w:pPr>
              <w:pStyle w:val="iBAAGStandardText"/>
            </w:pPr>
          </w:p>
          <w:p w14:paraId="6142F726" w14:textId="77777777" w:rsidR="009E76DF" w:rsidRPr="0081748E" w:rsidRDefault="009E76DF" w:rsidP="00F52299"/>
        </w:tc>
        <w:tc>
          <w:tcPr>
            <w:tcW w:w="3330" w:type="dxa"/>
            <w:shd w:val="clear" w:color="auto" w:fill="FFFFFF" w:themeFill="background1"/>
          </w:tcPr>
          <w:p w14:paraId="6142F727" w14:textId="5AEE7B8F" w:rsidR="009E76DF" w:rsidRPr="0081748E" w:rsidRDefault="00FD56B2" w:rsidP="00F52299">
            <w:bookmarkStart w:id="41" w:name="_DV_C1068"/>
            <w:r>
              <w:rPr>
                <w:rStyle w:val="iBAAGStandardTextBoldChar"/>
              </w:rPr>
              <w:t>40</w:t>
            </w:r>
            <w:r w:rsidR="00476B82">
              <w:rPr>
                <w:rStyle w:val="iBAAGStandardTextBoldChar"/>
              </w:rPr>
              <w:t>%</w:t>
            </w:r>
            <w:r w:rsidR="009E76DF" w:rsidRPr="0081748E">
              <w:t xml:space="preserve"> co-insurance, after you pay the deductible</w:t>
            </w:r>
            <w:r w:rsidR="009E76DF">
              <w:t>.</w:t>
            </w:r>
          </w:p>
          <w:p w14:paraId="6142F728" w14:textId="77777777" w:rsidR="009E76DF" w:rsidRDefault="009E76DF" w:rsidP="00F52299">
            <w:pPr>
              <w:pStyle w:val="iBAAGStandardText"/>
            </w:pPr>
          </w:p>
          <w:bookmarkEnd w:id="41"/>
          <w:p w14:paraId="6142F729" w14:textId="77777777" w:rsidR="009E76DF" w:rsidRPr="0081748E" w:rsidRDefault="009E76DF" w:rsidP="00F52299">
            <w:pPr>
              <w:pStyle w:val="iBAAGStandardTextBold"/>
            </w:pPr>
            <w:r w:rsidRPr="0081748E">
              <w:t>Is prior authorization needed?</w:t>
            </w:r>
          </w:p>
          <w:p w14:paraId="6142F72A" w14:textId="77777777" w:rsidR="009E76DF" w:rsidRPr="0081748E" w:rsidRDefault="009E76DF" w:rsidP="00F52299">
            <w:pPr>
              <w:pStyle w:val="iBAAGStandardText"/>
            </w:pPr>
            <w:r w:rsidRPr="0081748E">
              <w:t>Yes</w:t>
            </w:r>
          </w:p>
          <w:p w14:paraId="6142F72B" w14:textId="77777777" w:rsidR="009E76DF" w:rsidRPr="0081748E" w:rsidRDefault="009E76DF" w:rsidP="00F52299">
            <w:pPr>
              <w:pStyle w:val="iBAAGStandardText"/>
            </w:pPr>
            <w:r w:rsidRPr="0081748E">
              <w:tab/>
            </w:r>
          </w:p>
          <w:p w14:paraId="6142F72C" w14:textId="77777777" w:rsidR="009E76DF" w:rsidRPr="0081748E" w:rsidRDefault="009E76DF" w:rsidP="00F52299">
            <w:pPr>
              <w:pStyle w:val="iBAAGStandardTextBold"/>
            </w:pPr>
            <w:r w:rsidRPr="0081748E">
              <w:t>Prior authorization is:</w:t>
            </w:r>
          </w:p>
          <w:p w14:paraId="6142F72D" w14:textId="77777777" w:rsidR="009E76DF" w:rsidRPr="0081748E" w:rsidRDefault="009E76DF" w:rsidP="00F52299">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6142F72E" w14:textId="77777777" w:rsidR="009E76DF" w:rsidRPr="0081748E" w:rsidRDefault="009E76DF" w:rsidP="00F52299">
            <w:pPr>
              <w:pStyle w:val="iBAAGStandardText"/>
            </w:pPr>
          </w:p>
          <w:p w14:paraId="6142F72F" w14:textId="77777777" w:rsidR="009E76DF" w:rsidRPr="0081748E" w:rsidRDefault="009E76DF" w:rsidP="00F52299">
            <w:pPr>
              <w:pStyle w:val="iBAAGStandardTextBold"/>
            </w:pPr>
            <w:r w:rsidRPr="0081748E">
              <w:t xml:space="preserve">When do I need to call? </w:t>
            </w:r>
          </w:p>
          <w:p w14:paraId="6142F730" w14:textId="77777777" w:rsidR="009E76DF" w:rsidRPr="0081748E" w:rsidRDefault="009E76DF" w:rsidP="00F52299">
            <w:pPr>
              <w:pStyle w:val="iBAAGLevel1Bullets"/>
            </w:pPr>
            <w:r w:rsidRPr="0081748E">
              <w:t xml:space="preserve">5 business days </w:t>
            </w:r>
            <w:r w:rsidRPr="0081748E">
              <w:lastRenderedPageBreak/>
              <w:t xml:space="preserve">before schedule services </w:t>
            </w:r>
          </w:p>
          <w:p w14:paraId="6142F731" w14:textId="77777777" w:rsidR="009E76DF" w:rsidRPr="0081748E" w:rsidRDefault="009E76DF" w:rsidP="00F52299">
            <w:pPr>
              <w:pStyle w:val="iBAAGLevel1Bullets"/>
            </w:pPr>
            <w:r w:rsidRPr="0081748E">
              <w:t xml:space="preserve">As soon as possible for non-scheduled services </w:t>
            </w:r>
          </w:p>
          <w:p w14:paraId="6142F732" w14:textId="77777777" w:rsidR="009E76DF" w:rsidRPr="0081748E" w:rsidRDefault="009E76DF" w:rsidP="00F52299">
            <w:pPr>
              <w:pStyle w:val="iBAAGStandardText"/>
            </w:pPr>
          </w:p>
          <w:p w14:paraId="6142F733" w14:textId="77777777" w:rsidR="009E76DF" w:rsidRPr="0081748E" w:rsidRDefault="009E76DF" w:rsidP="00F52299">
            <w:pPr>
              <w:pStyle w:val="iBAAGStandardTextBold"/>
            </w:pPr>
            <w:r w:rsidRPr="0081748E">
              <w:t xml:space="preserve">If you don’t get prior authorization, you pay: </w:t>
            </w:r>
          </w:p>
          <w:p w14:paraId="6142F734" w14:textId="4C70A66A" w:rsidR="009E76DF" w:rsidRPr="0081748E" w:rsidRDefault="00F33F0A" w:rsidP="00F52299">
            <w:r w:rsidRPr="00BA37D4">
              <w:rPr>
                <w:rStyle w:val="MandateTextBoldChar"/>
                <w:color w:val="auto"/>
              </w:rPr>
              <w:t xml:space="preserve">$1,000 </w:t>
            </w:r>
            <w:r w:rsidRPr="00275E59">
              <w:t>penalty</w:t>
            </w:r>
          </w:p>
        </w:tc>
        <w:tc>
          <w:tcPr>
            <w:tcW w:w="3330" w:type="dxa"/>
            <w:shd w:val="clear" w:color="auto" w:fill="FFFFFF" w:themeFill="background1"/>
          </w:tcPr>
          <w:p w14:paraId="6142F735" w14:textId="77777777" w:rsidR="009E76DF" w:rsidRPr="0081748E" w:rsidRDefault="009E76DF" w:rsidP="00F5229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6142F73D" w14:textId="77777777" w:rsidTr="00F33F0A">
        <w:tc>
          <w:tcPr>
            <w:tcW w:w="3517" w:type="dxa"/>
            <w:tcBorders>
              <w:bottom w:val="single" w:sz="4" w:space="0" w:color="000000" w:themeColor="text1"/>
            </w:tcBorders>
            <w:shd w:val="clear" w:color="auto" w:fill="31849B"/>
            <w:vAlign w:val="center"/>
          </w:tcPr>
          <w:p w14:paraId="6142F737"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38"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9"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3A"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4F" w14:textId="77777777" w:rsidTr="00F33F0A">
        <w:tc>
          <w:tcPr>
            <w:tcW w:w="3517" w:type="dxa"/>
            <w:shd w:val="clear" w:color="auto" w:fill="FFFFFF" w:themeFill="background1"/>
          </w:tcPr>
          <w:p w14:paraId="6142F73E" w14:textId="77777777" w:rsidR="009E76DF" w:rsidRPr="00A86B85" w:rsidRDefault="009E76DF" w:rsidP="00F52299">
            <w:pPr>
              <w:pStyle w:val="iBAAGSituationBoxName"/>
            </w:pPr>
            <w:bookmarkStart w:id="42" w:name="Physician_Fees_for_Surgical_and_Medical"/>
            <w:r w:rsidRPr="00A86B85">
              <w:t>Physician Fees for Surgical and Medical Services</w:t>
            </w:r>
            <w:bookmarkEnd w:id="42"/>
          </w:p>
          <w:p w14:paraId="6142F73F" w14:textId="77777777" w:rsidR="009E76DF" w:rsidRPr="00A86B85" w:rsidRDefault="009E76DF" w:rsidP="00F52299"/>
          <w:p w14:paraId="6142F740" w14:textId="77777777" w:rsidR="009E76DF" w:rsidRPr="00A86B85" w:rsidRDefault="009E76DF" w:rsidP="00F52299">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 or house calls.</w:t>
            </w:r>
          </w:p>
          <w:p w14:paraId="6142F741" w14:textId="77777777" w:rsidR="009E76DF" w:rsidRPr="00A86B85" w:rsidRDefault="009E76DF" w:rsidP="00F52299"/>
          <w:p w14:paraId="6142F742" w14:textId="77777777" w:rsidR="009E76DF" w:rsidRPr="00A86B85" w:rsidRDefault="009E76DF" w:rsidP="00F52299">
            <w:pPr>
              <w:pStyle w:val="iBAAGStandardTextBold"/>
            </w:pPr>
            <w:r w:rsidRPr="00A86B85">
              <w:t xml:space="preserve">Want more information? </w:t>
            </w:r>
          </w:p>
          <w:p w14:paraId="6142F743" w14:textId="77777777" w:rsidR="009E76DF" w:rsidRDefault="009E76DF" w:rsidP="00F52299">
            <w:pPr>
              <w:pStyle w:val="iBAAGStandardText"/>
            </w:pPr>
            <w:r>
              <w:t xml:space="preserve">View the </w:t>
            </w:r>
            <w:hyperlink r:id="rId38" w:history="1">
              <w:r w:rsidRPr="00A86B85">
                <w:rPr>
                  <w:rStyle w:val="Hyperlinks"/>
                </w:rPr>
                <w:t>glossary</w:t>
              </w:r>
            </w:hyperlink>
            <w:r>
              <w:t xml:space="preserve"> </w:t>
            </w:r>
            <w:r w:rsidRPr="00A86B85">
              <w:t>for definitions.</w:t>
            </w:r>
          </w:p>
          <w:p w14:paraId="6142F744" w14:textId="77777777" w:rsidR="009E76DF" w:rsidRPr="003F3B5E" w:rsidRDefault="009E76DF" w:rsidP="00F52299">
            <w:pPr>
              <w:pStyle w:val="iBAAGStandardText"/>
            </w:pPr>
          </w:p>
        </w:tc>
        <w:tc>
          <w:tcPr>
            <w:tcW w:w="3330" w:type="dxa"/>
            <w:shd w:val="clear" w:color="auto" w:fill="FFFFFF" w:themeFill="background1"/>
          </w:tcPr>
          <w:p w14:paraId="6142F745" w14:textId="18AD172A" w:rsidR="009E76DF" w:rsidRDefault="00200778" w:rsidP="00F52299">
            <w:pPr>
              <w:pStyle w:val="iBAAGStandardText"/>
            </w:pPr>
            <w:r>
              <w:rPr>
                <w:rStyle w:val="iBAAGStandardTextBoldChar"/>
              </w:rPr>
              <w:lastRenderedPageBreak/>
              <w:t>20%</w:t>
            </w:r>
            <w:r w:rsidR="009E76DF">
              <w:t xml:space="preserve"> co-insurance, after you pay the deductible. </w:t>
            </w:r>
          </w:p>
          <w:p w14:paraId="6142F746" w14:textId="77777777" w:rsidR="009E76DF" w:rsidRDefault="009E76DF" w:rsidP="00F52299">
            <w:pPr>
              <w:pStyle w:val="iBAAGStandardText"/>
            </w:pPr>
          </w:p>
          <w:p w14:paraId="6142F747" w14:textId="77777777" w:rsidR="009E76DF" w:rsidRDefault="009E76DF" w:rsidP="00F52299">
            <w:pPr>
              <w:pStyle w:val="iBAAGStandardTextBold"/>
            </w:pPr>
            <w:r>
              <w:t>Is prior authorization needed?</w:t>
            </w:r>
          </w:p>
          <w:p w14:paraId="6142F748" w14:textId="77777777" w:rsidR="009E76DF" w:rsidRPr="003F3B5E" w:rsidRDefault="009E76DF" w:rsidP="00F52299">
            <w:pPr>
              <w:pStyle w:val="iBAAGStandardText"/>
            </w:pPr>
            <w:r>
              <w:t>No</w:t>
            </w:r>
          </w:p>
        </w:tc>
        <w:tc>
          <w:tcPr>
            <w:tcW w:w="3330" w:type="dxa"/>
            <w:shd w:val="clear" w:color="auto" w:fill="FFFFFF" w:themeFill="background1"/>
          </w:tcPr>
          <w:p w14:paraId="6142F749" w14:textId="435E53E4" w:rsidR="009E76DF" w:rsidRDefault="00FD56B2" w:rsidP="00F52299">
            <w:pPr>
              <w:pStyle w:val="iBAAGStandardText"/>
            </w:pPr>
            <w:r>
              <w:rPr>
                <w:rStyle w:val="iBAAGStandardTextBoldChar"/>
              </w:rPr>
              <w:t>40</w:t>
            </w:r>
            <w:r w:rsidR="00476B82">
              <w:rPr>
                <w:rStyle w:val="iBAAGStandardTextBoldChar"/>
              </w:rPr>
              <w:t>%</w:t>
            </w:r>
            <w:r w:rsidR="009E76DF">
              <w:t xml:space="preserve"> co-insurance, after you pay the deductible.</w:t>
            </w:r>
          </w:p>
          <w:p w14:paraId="6142F74A" w14:textId="77777777" w:rsidR="009E76DF" w:rsidRDefault="009E76DF" w:rsidP="00F52299">
            <w:pPr>
              <w:pStyle w:val="iBAAGStandardText"/>
            </w:pPr>
          </w:p>
          <w:p w14:paraId="6142F74B" w14:textId="77777777" w:rsidR="009E76DF" w:rsidRDefault="009E76DF" w:rsidP="00F52299">
            <w:pPr>
              <w:pStyle w:val="iBAAGStandardTextBold"/>
            </w:pPr>
            <w:r>
              <w:t>Is prior authorization needed?</w:t>
            </w:r>
          </w:p>
          <w:p w14:paraId="6142F74C" w14:textId="77777777" w:rsidR="009E76DF" w:rsidRDefault="009E76DF" w:rsidP="00F52299">
            <w:pPr>
              <w:pStyle w:val="iBAAGStandardText"/>
            </w:pPr>
            <w:r>
              <w:t>No</w:t>
            </w:r>
          </w:p>
          <w:p w14:paraId="6142F74D" w14:textId="77777777" w:rsidR="009E76DF" w:rsidRPr="003F3B5E" w:rsidRDefault="009E76DF" w:rsidP="00F52299">
            <w:pPr>
              <w:pStyle w:val="iBAAGStandardText"/>
            </w:pPr>
          </w:p>
        </w:tc>
        <w:tc>
          <w:tcPr>
            <w:tcW w:w="3330" w:type="dxa"/>
            <w:shd w:val="clear" w:color="auto" w:fill="FFFFFF" w:themeFill="background1"/>
          </w:tcPr>
          <w:p w14:paraId="6142F74E" w14:textId="77777777" w:rsidR="009E76DF" w:rsidRPr="003F3B5E" w:rsidRDefault="009E76DF" w:rsidP="00F52299">
            <w:pPr>
              <w:pStyle w:val="iBAAGStandardText"/>
            </w:pPr>
            <w:r w:rsidRPr="00A86B85">
              <w:lastRenderedPageBreak/>
              <w:t>None</w:t>
            </w:r>
          </w:p>
        </w:tc>
      </w:tr>
      <w:tr w:rsidR="009E76DF" w:rsidRPr="003F3B5E" w14:paraId="6142F756" w14:textId="77777777" w:rsidTr="00F33F0A">
        <w:tc>
          <w:tcPr>
            <w:tcW w:w="3517" w:type="dxa"/>
            <w:tcBorders>
              <w:bottom w:val="single" w:sz="4" w:space="0" w:color="000000" w:themeColor="text1"/>
            </w:tcBorders>
            <w:shd w:val="clear" w:color="auto" w:fill="31849B"/>
            <w:vAlign w:val="center"/>
          </w:tcPr>
          <w:p w14:paraId="6142F75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51"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2"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53"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4"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55"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80" w14:textId="77777777" w:rsidTr="00F33F0A">
        <w:tc>
          <w:tcPr>
            <w:tcW w:w="3517" w:type="dxa"/>
            <w:shd w:val="clear" w:color="auto" w:fill="FFFFFF" w:themeFill="background1"/>
          </w:tcPr>
          <w:p w14:paraId="6142F757" w14:textId="77777777" w:rsidR="009E76DF" w:rsidRPr="00630643" w:rsidRDefault="009E76DF" w:rsidP="00F52299">
            <w:pPr>
              <w:pStyle w:val="iBAAGSituationBoxName"/>
            </w:pPr>
            <w:bookmarkStart w:id="43" w:name="Scopic_Procedures_Outpatient_Diagnosti"/>
            <w:r w:rsidRPr="00630643">
              <w:t>Scopic Procedures - Outpatient Diagnostic and Therapeutic</w:t>
            </w:r>
            <w:bookmarkEnd w:id="43"/>
          </w:p>
          <w:p w14:paraId="6142F758" w14:textId="77777777" w:rsidR="009E76DF" w:rsidRPr="00630643" w:rsidRDefault="009E76DF" w:rsidP="00F52299"/>
          <w:p w14:paraId="6142F759" w14:textId="77777777" w:rsidR="009E76DF" w:rsidRPr="00630643" w:rsidRDefault="009E76DF" w:rsidP="00F5229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142F75A" w14:textId="77777777" w:rsidR="009E76DF" w:rsidRPr="00630643" w:rsidRDefault="009E76DF" w:rsidP="00F52299"/>
          <w:p w14:paraId="6142F75B" w14:textId="77777777" w:rsidR="009E76DF" w:rsidRPr="00630643" w:rsidRDefault="009E76DF" w:rsidP="00F52299">
            <w:pPr>
              <w:pStyle w:val="iBAAGStandardText"/>
            </w:pPr>
            <w:r w:rsidRPr="00630643">
              <w:t>Some examples of diagnostic/therapeutic scopic procedures include:</w:t>
            </w:r>
          </w:p>
          <w:p w14:paraId="6142F75C" w14:textId="77777777" w:rsidR="009E76DF" w:rsidRPr="00630643" w:rsidRDefault="009E76DF" w:rsidP="00F52299">
            <w:pPr>
              <w:pStyle w:val="iBAAGLevel1Bullets"/>
            </w:pPr>
            <w:r w:rsidRPr="00630643">
              <w:t>colonoscopy</w:t>
            </w:r>
          </w:p>
          <w:p w14:paraId="6142F75D" w14:textId="77777777" w:rsidR="009E76DF" w:rsidRPr="00630643" w:rsidRDefault="009E76DF" w:rsidP="00F52299">
            <w:pPr>
              <w:pStyle w:val="iBAAGLevel1Bullets"/>
            </w:pPr>
            <w:r w:rsidRPr="00630643">
              <w:t>sigmoidoscopy</w:t>
            </w:r>
          </w:p>
          <w:p w14:paraId="6142F75E" w14:textId="77777777" w:rsidR="009E76DF" w:rsidRPr="00630643" w:rsidRDefault="009E76DF" w:rsidP="00F52299">
            <w:pPr>
              <w:pStyle w:val="iBAAGLevel1Bullets"/>
            </w:pPr>
            <w:r w:rsidRPr="00630643">
              <w:t>endoscopy</w:t>
            </w:r>
          </w:p>
          <w:p w14:paraId="6142F75F" w14:textId="77777777" w:rsidR="009E76DF" w:rsidRPr="00630643" w:rsidRDefault="009E76DF" w:rsidP="00F52299">
            <w:r w:rsidRPr="00630643">
              <w:tab/>
            </w:r>
          </w:p>
          <w:p w14:paraId="6142F760" w14:textId="77777777" w:rsidR="009E76DF" w:rsidRPr="00630643" w:rsidRDefault="009E76DF" w:rsidP="00F52299">
            <w:pPr>
              <w:pStyle w:val="iBAAGStandardText"/>
            </w:pPr>
            <w:r w:rsidRPr="00630643">
              <w:t>Benefits include:</w:t>
            </w:r>
          </w:p>
          <w:p w14:paraId="6142F761" w14:textId="77777777" w:rsidR="009E76DF" w:rsidRPr="00630643" w:rsidRDefault="009E76DF" w:rsidP="00F52299">
            <w:pPr>
              <w:pStyle w:val="iBAAGLevel1Bullets"/>
            </w:pPr>
            <w:r w:rsidRPr="00630643">
              <w:lastRenderedPageBreak/>
              <w:t xml:space="preserve">Facility </w:t>
            </w:r>
          </w:p>
          <w:p w14:paraId="6142F762" w14:textId="77777777" w:rsidR="009E76DF" w:rsidRPr="00630643" w:rsidRDefault="009E76DF" w:rsidP="00F52299">
            <w:pPr>
              <w:pStyle w:val="iBAAGLevel1Bullets"/>
            </w:pPr>
            <w:r w:rsidRPr="00630643">
              <w:t>Supplies</w:t>
            </w:r>
          </w:p>
          <w:p w14:paraId="6142F763" w14:textId="77777777" w:rsidR="009E76DF" w:rsidRPr="00630643" w:rsidRDefault="009E76DF" w:rsidP="00F52299">
            <w:pPr>
              <w:pStyle w:val="iBAAGLevel1Bullets"/>
            </w:pPr>
            <w:r w:rsidRPr="00630643">
              <w:t>Equipment</w:t>
            </w:r>
          </w:p>
          <w:p w14:paraId="6142F764" w14:textId="77777777" w:rsidR="009E76DF" w:rsidRPr="00630643" w:rsidRDefault="009E76DF" w:rsidP="00F52299">
            <w:pPr>
              <w:pStyle w:val="iBAAGLevel1Bullets"/>
            </w:pPr>
            <w:r w:rsidRPr="00630643">
              <w:t>Physician services for anesthesiologists, pathologists and radiologists</w:t>
            </w:r>
          </w:p>
          <w:p w14:paraId="6142F765" w14:textId="77777777" w:rsidR="009E76DF" w:rsidRPr="00630643" w:rsidRDefault="009E76DF" w:rsidP="00F52299"/>
          <w:p w14:paraId="6142F766" w14:textId="77777777" w:rsidR="009E76DF" w:rsidRPr="00630643" w:rsidRDefault="009E76DF" w:rsidP="00F5229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142F767" w14:textId="77777777" w:rsidR="009E76DF" w:rsidRPr="00630643" w:rsidRDefault="009E76DF" w:rsidP="00F52299"/>
          <w:p w14:paraId="6142F768" w14:textId="77777777" w:rsidR="009E76DF" w:rsidRPr="00630643" w:rsidRDefault="009E76DF" w:rsidP="00F5229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142F769" w14:textId="77777777" w:rsidR="009E76DF" w:rsidRPr="00630643" w:rsidRDefault="009E76DF" w:rsidP="00F52299"/>
          <w:p w14:paraId="6142F76A" w14:textId="77777777" w:rsidR="009E76DF" w:rsidRPr="00630643" w:rsidRDefault="009E76DF" w:rsidP="00F52299">
            <w:pPr>
              <w:pStyle w:val="iBAAGStandardTextBold"/>
            </w:pPr>
            <w:r w:rsidRPr="00630643">
              <w:t xml:space="preserve">Want more information? </w:t>
            </w:r>
          </w:p>
          <w:p w14:paraId="6142F76B" w14:textId="77777777" w:rsidR="009E76DF" w:rsidRPr="00630643" w:rsidRDefault="009E76DF" w:rsidP="00F52299">
            <w:r w:rsidRPr="00630643">
              <w:rPr>
                <w:rStyle w:val="iBAAGStandardTextChar"/>
              </w:rPr>
              <w:t>View the</w:t>
            </w:r>
            <w:r w:rsidRPr="00630643">
              <w:t xml:space="preserve"> </w:t>
            </w:r>
            <w:hyperlink r:id="rId39" w:history="1">
              <w:r w:rsidRPr="00630643">
                <w:rPr>
                  <w:rStyle w:val="Hyperlinks"/>
                </w:rPr>
                <w:t>glossary</w:t>
              </w:r>
            </w:hyperlink>
            <w:r w:rsidRPr="00630643">
              <w:t xml:space="preserve"> </w:t>
            </w:r>
            <w:r w:rsidRPr="00630643">
              <w:rPr>
                <w:rStyle w:val="iBAAGStandardTextChar"/>
              </w:rPr>
              <w:t>for definitions.</w:t>
            </w:r>
          </w:p>
          <w:p w14:paraId="6142F76C" w14:textId="77777777" w:rsidR="009E76DF" w:rsidRPr="00630643" w:rsidRDefault="009E76DF" w:rsidP="00F52299"/>
        </w:tc>
        <w:tc>
          <w:tcPr>
            <w:tcW w:w="3330" w:type="dxa"/>
            <w:shd w:val="clear" w:color="auto" w:fill="FFFFFF" w:themeFill="background1"/>
          </w:tcPr>
          <w:p w14:paraId="6142F76D" w14:textId="14C51D0F" w:rsidR="009E76DF" w:rsidRPr="00630643" w:rsidRDefault="00200778" w:rsidP="00F52299">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6142F76E" w14:textId="77777777" w:rsidR="009E76DF" w:rsidRDefault="009E76DF" w:rsidP="00F52299">
            <w:pPr>
              <w:pStyle w:val="iBAAGStandardTextBold"/>
            </w:pPr>
          </w:p>
          <w:p w14:paraId="6142F76F" w14:textId="77777777" w:rsidR="009E76DF" w:rsidRPr="00630643" w:rsidRDefault="009E76DF" w:rsidP="00F52299">
            <w:pPr>
              <w:pStyle w:val="iBAAGStandardTextBold"/>
            </w:pPr>
            <w:r w:rsidRPr="00630643">
              <w:t>Is prior authorization needed?</w:t>
            </w:r>
          </w:p>
          <w:p w14:paraId="6142F770" w14:textId="77777777" w:rsidR="009E76DF" w:rsidRDefault="009E76DF" w:rsidP="00F52299">
            <w:pPr>
              <w:pStyle w:val="iBAAGStandardText"/>
            </w:pPr>
            <w:r w:rsidRPr="00630643">
              <w:t>No</w:t>
            </w:r>
          </w:p>
          <w:p w14:paraId="6142F771" w14:textId="77777777" w:rsidR="009E76DF" w:rsidRPr="00630643" w:rsidRDefault="009E76DF" w:rsidP="00F52299"/>
        </w:tc>
        <w:tc>
          <w:tcPr>
            <w:tcW w:w="3330" w:type="dxa"/>
            <w:shd w:val="clear" w:color="auto" w:fill="FFFFFF" w:themeFill="background1"/>
          </w:tcPr>
          <w:p w14:paraId="6142F772" w14:textId="68F88A02" w:rsidR="009E76DF" w:rsidRPr="00630643" w:rsidRDefault="00FD56B2" w:rsidP="00F52299">
            <w:r>
              <w:rPr>
                <w:rStyle w:val="iBAAGStandardTextBoldChar"/>
              </w:rPr>
              <w:t>40</w:t>
            </w:r>
            <w:r w:rsidR="00476B82">
              <w:rPr>
                <w:rStyle w:val="iBAAGStandardTextBoldChar"/>
              </w:rPr>
              <w:t>%</w:t>
            </w:r>
            <w:r w:rsidR="009E76DF" w:rsidRPr="00630643">
              <w:t xml:space="preserve"> </w:t>
            </w:r>
            <w:r w:rsidR="009E76DF" w:rsidRPr="00630643">
              <w:rPr>
                <w:rStyle w:val="iBAAGStandardTextChar"/>
              </w:rPr>
              <w:t>co-insurance, after you pay the deductible</w:t>
            </w:r>
            <w:r w:rsidR="009E76DF">
              <w:rPr>
                <w:rStyle w:val="iBAAGStandardTextChar"/>
              </w:rPr>
              <w:t>.</w:t>
            </w:r>
          </w:p>
          <w:p w14:paraId="6142F773" w14:textId="77777777" w:rsidR="009E76DF" w:rsidRPr="00630643" w:rsidRDefault="009E76DF" w:rsidP="00F52299"/>
          <w:p w14:paraId="6142F774" w14:textId="77777777" w:rsidR="009E76DF" w:rsidRPr="00630643" w:rsidRDefault="009E76DF" w:rsidP="00F52299">
            <w:pPr>
              <w:pStyle w:val="iBAAGStandardTextBold"/>
            </w:pPr>
            <w:r w:rsidRPr="00630643">
              <w:t>Is prior authorization needed?</w:t>
            </w:r>
          </w:p>
          <w:p w14:paraId="6142F775" w14:textId="77777777" w:rsidR="009E76DF" w:rsidRDefault="009E76DF" w:rsidP="00F52299">
            <w:pPr>
              <w:pStyle w:val="iBAAGStandardText"/>
            </w:pPr>
            <w:r w:rsidRPr="00630643">
              <w:t>No</w:t>
            </w:r>
          </w:p>
          <w:p w14:paraId="6142F776" w14:textId="77777777" w:rsidR="009E76DF" w:rsidRPr="00630643" w:rsidRDefault="009E76DF" w:rsidP="00F52299"/>
        </w:tc>
        <w:tc>
          <w:tcPr>
            <w:tcW w:w="3330" w:type="dxa"/>
            <w:shd w:val="clear" w:color="auto" w:fill="FFFFFF" w:themeFill="background1"/>
          </w:tcPr>
          <w:p w14:paraId="6142F777" w14:textId="77777777" w:rsidR="009E76DF" w:rsidRPr="00630643" w:rsidRDefault="009E76DF" w:rsidP="00F5229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142F778" w14:textId="77777777" w:rsidR="009E76DF" w:rsidRPr="00630643" w:rsidRDefault="009E76DF" w:rsidP="00F52299"/>
          <w:p w14:paraId="6142F779" w14:textId="77777777" w:rsidR="009E76DF" w:rsidRPr="00630643" w:rsidRDefault="009E76DF" w:rsidP="00F52299">
            <w:pPr>
              <w:pStyle w:val="iBAAGStandardText"/>
            </w:pPr>
            <w:r w:rsidRPr="00630643">
              <w:t xml:space="preserve">Examples of surgical scopic procedures include: </w:t>
            </w:r>
          </w:p>
          <w:p w14:paraId="6142F77A" w14:textId="77777777" w:rsidR="009E76DF" w:rsidRPr="00630643" w:rsidRDefault="009E76DF" w:rsidP="00F52299">
            <w:pPr>
              <w:pStyle w:val="iBAAGLevel1Bullets"/>
            </w:pPr>
            <w:r w:rsidRPr="00630643">
              <w:t>arthroscopy</w:t>
            </w:r>
          </w:p>
          <w:p w14:paraId="6142F77B" w14:textId="77777777" w:rsidR="009E76DF" w:rsidRPr="00630643" w:rsidRDefault="009E76DF" w:rsidP="00F52299">
            <w:pPr>
              <w:pStyle w:val="iBAAGLevel1Bullets"/>
            </w:pPr>
            <w:r w:rsidRPr="00630643">
              <w:t>laparoscopy</w:t>
            </w:r>
          </w:p>
          <w:p w14:paraId="6142F77C" w14:textId="77777777" w:rsidR="009E76DF" w:rsidRPr="00630643" w:rsidRDefault="009E76DF" w:rsidP="00F52299">
            <w:pPr>
              <w:pStyle w:val="iBAAGLevel1Bullets"/>
            </w:pPr>
            <w:r w:rsidRPr="00630643">
              <w:t>bronchoscopy</w:t>
            </w:r>
          </w:p>
          <w:p w14:paraId="6142F77D" w14:textId="77777777" w:rsidR="009E76DF" w:rsidRDefault="009E76DF" w:rsidP="00F52299">
            <w:pPr>
              <w:pStyle w:val="iBAAGLevel1Bullets"/>
            </w:pPr>
            <w:r w:rsidRPr="00630643">
              <w:t>hysteroscopy</w:t>
            </w:r>
          </w:p>
          <w:p w14:paraId="6142F77E" w14:textId="77777777" w:rsidR="009E76DF" w:rsidRDefault="009E76DF" w:rsidP="00F52299">
            <w:pPr>
              <w:pStyle w:val="iBAAGStandardText"/>
            </w:pPr>
          </w:p>
          <w:p w14:paraId="6142F77F" w14:textId="77777777" w:rsidR="009E76DF" w:rsidRPr="00657DE1" w:rsidRDefault="009E76DF" w:rsidP="00F52299">
            <w:pPr>
              <w:pStyle w:val="iBAAGStandardText"/>
            </w:pPr>
            <w:r>
              <w:t xml:space="preserve">If the service is provided in a doctor’s office, additional co-pays, deductible or co-insurance may apply.  </w:t>
            </w:r>
          </w:p>
        </w:tc>
      </w:tr>
      <w:tr w:rsidR="009E76DF" w:rsidRPr="003F3B5E" w14:paraId="6142F787" w14:textId="77777777" w:rsidTr="00F33F0A">
        <w:tc>
          <w:tcPr>
            <w:tcW w:w="3517" w:type="dxa"/>
            <w:tcBorders>
              <w:bottom w:val="single" w:sz="4" w:space="0" w:color="000000" w:themeColor="text1"/>
            </w:tcBorders>
            <w:shd w:val="clear" w:color="auto" w:fill="31849B"/>
            <w:vAlign w:val="center"/>
          </w:tcPr>
          <w:p w14:paraId="6142F781"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82" w14:textId="77777777" w:rsidR="009E76DF" w:rsidRPr="00436044" w:rsidRDefault="009E76DF" w:rsidP="00F52299">
            <w:pPr>
              <w:pStyle w:val="iBAAGTableHeader"/>
            </w:pPr>
            <w:r w:rsidRPr="00436044">
              <w:t>Your cost if you use</w:t>
            </w:r>
          </w:p>
          <w:p w14:paraId="6142F783"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84" w14:textId="77777777" w:rsidR="009E76DF" w:rsidRPr="00436044" w:rsidRDefault="009E76DF" w:rsidP="00F52299">
            <w:pPr>
              <w:pStyle w:val="iBAAGTableHeader"/>
            </w:pPr>
            <w:r w:rsidRPr="00436044">
              <w:t>Your cost if you use</w:t>
            </w:r>
          </w:p>
          <w:p w14:paraId="6142F785"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86" w14:textId="77777777" w:rsidR="009E76DF" w:rsidRPr="00436044" w:rsidRDefault="009E76DF" w:rsidP="00F52299">
            <w:pPr>
              <w:pStyle w:val="iBAAGTableHeader"/>
            </w:pPr>
            <w:r w:rsidRPr="00436044">
              <w:t>Limits &amp; Exceptions</w:t>
            </w:r>
          </w:p>
        </w:tc>
      </w:tr>
      <w:tr w:rsidR="009E76DF" w:rsidRPr="003F3B5E" w14:paraId="6142F7B6" w14:textId="77777777" w:rsidTr="00F33F0A">
        <w:tc>
          <w:tcPr>
            <w:tcW w:w="3517" w:type="dxa"/>
            <w:shd w:val="clear" w:color="auto" w:fill="FFFFFF" w:themeFill="background1"/>
          </w:tcPr>
          <w:p w14:paraId="6142F788" w14:textId="77777777" w:rsidR="009E76DF" w:rsidRPr="001D5E87" w:rsidRDefault="009E76DF" w:rsidP="00F52299">
            <w:pPr>
              <w:pStyle w:val="iBAAGSituationBoxName"/>
            </w:pPr>
            <w:bookmarkStart w:id="44" w:name="Skilled_Nursing_Facility_Inpatient_Rehab"/>
            <w:r w:rsidRPr="001D5E87">
              <w:t xml:space="preserve">Skilled Nursing Facility/Inpatient Rehabilitation </w:t>
            </w:r>
            <w:r w:rsidRPr="001D5E87">
              <w:lastRenderedPageBreak/>
              <w:t>Facility Services</w:t>
            </w:r>
            <w:bookmarkEnd w:id="44"/>
          </w:p>
          <w:p w14:paraId="6142F789" w14:textId="77777777" w:rsidR="009E76DF" w:rsidRPr="001D5E87" w:rsidRDefault="009E76DF" w:rsidP="00F52299"/>
          <w:p w14:paraId="6142F78A" w14:textId="77777777" w:rsidR="009E76DF" w:rsidRPr="001D5E87" w:rsidRDefault="009E76DF" w:rsidP="00F5229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142F78B" w14:textId="77777777" w:rsidR="009E76DF" w:rsidRPr="001D5E87" w:rsidRDefault="009E76DF" w:rsidP="00F52299"/>
          <w:p w14:paraId="6142F78C" w14:textId="77777777" w:rsidR="009E76DF" w:rsidRPr="001D5E87" w:rsidRDefault="009E76DF" w:rsidP="00F52299">
            <w:pPr>
              <w:pStyle w:val="iBAAGStandardTextBold"/>
            </w:pPr>
            <w:r w:rsidRPr="001D5E87">
              <w:t xml:space="preserve">What is the difference between skilled care and custodial services? </w:t>
            </w:r>
          </w:p>
          <w:p w14:paraId="6142F78D" w14:textId="77777777" w:rsidR="009E76DF" w:rsidRPr="001D5E87" w:rsidRDefault="009E76DF" w:rsidP="00F52299">
            <w:pPr>
              <w:pStyle w:val="iBAAGLevel1Bullets"/>
            </w:pPr>
            <w:r w:rsidRPr="001D5E87">
              <w:t xml:space="preserve">Skilled care – must be delivered or supervised by licensed technical or professional medical personnel. Some examples include: therapy, wound care and giving medication. </w:t>
            </w:r>
          </w:p>
          <w:p w14:paraId="6142F78E" w14:textId="77777777" w:rsidR="009E76DF" w:rsidRPr="001D5E87" w:rsidRDefault="009E76DF" w:rsidP="00F52299">
            <w:pPr>
              <w:pStyle w:val="iBAAGLevel1Bullets"/>
            </w:pPr>
            <w:r w:rsidRPr="001D5E87">
              <w:t>Custodial services - non-skilled care that helps people with daily living activities that most people are able to do for themselves. Some examples include eating, bathing and dressing.</w:t>
            </w:r>
          </w:p>
          <w:p w14:paraId="6142F78F" w14:textId="77777777" w:rsidR="009E76DF" w:rsidRPr="001D5E87" w:rsidRDefault="009E76DF" w:rsidP="00F52299"/>
          <w:p w14:paraId="6142F790" w14:textId="77777777" w:rsidR="009E76DF" w:rsidRPr="001D5E87" w:rsidRDefault="009E76DF" w:rsidP="00F52299">
            <w:pPr>
              <w:pStyle w:val="iBAAGStandardTextBold"/>
            </w:pPr>
            <w:r w:rsidRPr="001D5E87">
              <w:lastRenderedPageBreak/>
              <w:t xml:space="preserve">Want more information? </w:t>
            </w:r>
          </w:p>
          <w:p w14:paraId="6142F791" w14:textId="77777777" w:rsidR="009E76DF" w:rsidRPr="001D5E87" w:rsidRDefault="009E76DF" w:rsidP="00F52299">
            <w:r w:rsidRPr="001D5E87">
              <w:rPr>
                <w:rStyle w:val="iBAAGStandardTextChar"/>
              </w:rPr>
              <w:t>View the</w:t>
            </w:r>
            <w:r w:rsidRPr="001D5E87">
              <w:t xml:space="preserve"> </w:t>
            </w:r>
            <w:hyperlink r:id="rId40" w:history="1">
              <w:r w:rsidRPr="001D5E87">
                <w:rPr>
                  <w:rStyle w:val="Hyperlinks"/>
                </w:rPr>
                <w:t>glossary</w:t>
              </w:r>
            </w:hyperlink>
            <w:r w:rsidRPr="001D5E87">
              <w:t xml:space="preserve"> </w:t>
            </w:r>
            <w:r w:rsidRPr="001D5E87">
              <w:rPr>
                <w:rStyle w:val="iBAAGStandardTextChar"/>
              </w:rPr>
              <w:t>for definitions.</w:t>
            </w:r>
          </w:p>
          <w:p w14:paraId="6142F792" w14:textId="77777777" w:rsidR="009E76DF" w:rsidRPr="001D5E87" w:rsidRDefault="009E76DF" w:rsidP="00F52299"/>
        </w:tc>
        <w:tc>
          <w:tcPr>
            <w:tcW w:w="3330" w:type="dxa"/>
            <w:shd w:val="clear" w:color="auto" w:fill="FFFFFF" w:themeFill="background1"/>
          </w:tcPr>
          <w:p w14:paraId="6142F793" w14:textId="574BFF8E"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98" w14:textId="77777777" w:rsidR="009E76DF" w:rsidRDefault="009E76DF" w:rsidP="00F52299">
            <w:pPr>
              <w:pStyle w:val="iBAAGStandardText"/>
            </w:pPr>
          </w:p>
          <w:p w14:paraId="6142F799" w14:textId="77777777" w:rsidR="009E76DF" w:rsidRDefault="009E76DF" w:rsidP="00F52299">
            <w:pPr>
              <w:pStyle w:val="iBAAGStandardTextBold"/>
            </w:pPr>
            <w:r>
              <w:lastRenderedPageBreak/>
              <w:t>Is prior authorization needed?</w:t>
            </w:r>
          </w:p>
          <w:p w14:paraId="6142F79A" w14:textId="77777777" w:rsidR="009E76DF" w:rsidRDefault="009E76DF" w:rsidP="00F52299">
            <w:pPr>
              <w:pStyle w:val="iBAAGStandardText"/>
            </w:pPr>
            <w:r>
              <w:t>No</w:t>
            </w:r>
          </w:p>
          <w:p w14:paraId="6142F79B" w14:textId="77777777" w:rsidR="009E76DF" w:rsidRDefault="009E76DF" w:rsidP="00F52299">
            <w:pPr>
              <w:pStyle w:val="iBAAGStandardText"/>
            </w:pPr>
          </w:p>
          <w:p w14:paraId="6142F79C" w14:textId="77777777" w:rsidR="009E76DF" w:rsidRPr="003F3B5E" w:rsidRDefault="009E76DF" w:rsidP="00F52299">
            <w:pPr>
              <w:pStyle w:val="iBAAGStandardText"/>
            </w:pPr>
          </w:p>
        </w:tc>
        <w:tc>
          <w:tcPr>
            <w:tcW w:w="3330" w:type="dxa"/>
            <w:shd w:val="clear" w:color="auto" w:fill="FFFFFF" w:themeFill="background1"/>
          </w:tcPr>
          <w:p w14:paraId="6142F79D" w14:textId="45FE9B36" w:rsidR="009E76DF" w:rsidRDefault="00FD56B2" w:rsidP="00F52299">
            <w:pPr>
              <w:pStyle w:val="iBAAGStandardText"/>
            </w:pPr>
            <w:r>
              <w:rPr>
                <w:rStyle w:val="iBAAGStandardTextBoldChar"/>
              </w:rPr>
              <w:lastRenderedPageBreak/>
              <w:t>40</w:t>
            </w:r>
            <w:r w:rsidR="00476B82">
              <w:rPr>
                <w:rStyle w:val="iBAAGStandardTextBoldChar"/>
              </w:rPr>
              <w:t>%</w:t>
            </w:r>
            <w:r w:rsidR="009E76DF">
              <w:t xml:space="preserve"> co-insurance, after you pay the deductible.</w:t>
            </w:r>
          </w:p>
          <w:p w14:paraId="6142F79E" w14:textId="77777777" w:rsidR="009E76DF" w:rsidRDefault="009E76DF" w:rsidP="00F52299">
            <w:pPr>
              <w:pStyle w:val="iBAAGStandardText"/>
            </w:pPr>
          </w:p>
          <w:p w14:paraId="6142F79F" w14:textId="77777777" w:rsidR="009E76DF" w:rsidRDefault="009E76DF" w:rsidP="00F52299">
            <w:pPr>
              <w:pStyle w:val="iBAAGStandardTextBold"/>
            </w:pPr>
            <w:r>
              <w:lastRenderedPageBreak/>
              <w:t>Is prior authorization needed?</w:t>
            </w:r>
          </w:p>
          <w:p w14:paraId="6142F7A0" w14:textId="77777777" w:rsidR="009E76DF" w:rsidRDefault="009E76DF" w:rsidP="00F52299">
            <w:pPr>
              <w:pStyle w:val="iBAAGStandardText"/>
            </w:pPr>
            <w:r>
              <w:t>Yes</w:t>
            </w:r>
          </w:p>
          <w:p w14:paraId="6142F7A1" w14:textId="77777777" w:rsidR="009E76DF" w:rsidRDefault="009E76DF" w:rsidP="00F52299">
            <w:pPr>
              <w:pStyle w:val="iBAAGStandardText"/>
            </w:pPr>
            <w:r>
              <w:tab/>
            </w:r>
          </w:p>
          <w:p w14:paraId="6142F7A2" w14:textId="77777777" w:rsidR="009E76DF" w:rsidRDefault="009E76DF" w:rsidP="00F52299">
            <w:pPr>
              <w:pStyle w:val="iBAAGStandardTextBold"/>
            </w:pPr>
            <w:r>
              <w:t>Prior authorization is:</w:t>
            </w:r>
          </w:p>
          <w:p w14:paraId="6142F7A3" w14:textId="77777777" w:rsidR="009E76DF" w:rsidRDefault="009E76DF" w:rsidP="00F52299">
            <w:pPr>
              <w:pStyle w:val="iBAAGStandardText"/>
            </w:pPr>
            <w:r>
              <w:t xml:space="preserve">Getting </w:t>
            </w:r>
            <w:r w:rsidRPr="00311DC8">
              <w:t>approval</w:t>
            </w:r>
            <w:r>
              <w:t xml:space="preserve"> by calling the number listed on your health plan ID card before you can get medicine or services.</w:t>
            </w:r>
          </w:p>
          <w:p w14:paraId="6142F7A4" w14:textId="77777777" w:rsidR="009E76DF" w:rsidRDefault="009E76DF" w:rsidP="00F52299">
            <w:pPr>
              <w:pStyle w:val="iBAAGStandardText"/>
            </w:pPr>
          </w:p>
          <w:p w14:paraId="6142F7A5" w14:textId="77777777" w:rsidR="009E76DF" w:rsidRDefault="009E76DF" w:rsidP="00F52299">
            <w:pPr>
              <w:pStyle w:val="iBAAGStandardTextBold"/>
            </w:pPr>
            <w:r>
              <w:t xml:space="preserve">When do I need to call? </w:t>
            </w:r>
          </w:p>
          <w:p w14:paraId="6142F7A6" w14:textId="77777777" w:rsidR="009E76DF" w:rsidRDefault="009E76DF" w:rsidP="00F52299">
            <w:pPr>
              <w:pStyle w:val="iBAAGLevel1Bullets"/>
            </w:pPr>
            <w:r>
              <w:t>5 business days before a scheduled admission</w:t>
            </w:r>
          </w:p>
          <w:p w14:paraId="6142F7A7" w14:textId="77777777" w:rsidR="009E76DF" w:rsidRDefault="009E76DF" w:rsidP="00F52299">
            <w:pPr>
              <w:pStyle w:val="iBAAGLevel1Bullets"/>
            </w:pPr>
            <w:r>
              <w:t xml:space="preserve">As soon as possible for non-scheduled admission </w:t>
            </w:r>
          </w:p>
          <w:p w14:paraId="6142F7A8" w14:textId="77777777" w:rsidR="009E76DF" w:rsidRDefault="009E76DF" w:rsidP="00F52299">
            <w:pPr>
              <w:pStyle w:val="iBAAGStandardText"/>
            </w:pPr>
          </w:p>
          <w:p w14:paraId="6142F7A9" w14:textId="77777777" w:rsidR="009E76DF" w:rsidRDefault="009E76DF" w:rsidP="00F52299">
            <w:pPr>
              <w:pStyle w:val="iBAAGStandardTextBold"/>
            </w:pPr>
            <w:r>
              <w:t xml:space="preserve">If you don’t get prior authorization, you pay: </w:t>
            </w:r>
          </w:p>
          <w:p w14:paraId="6142F7AB" w14:textId="375042C5" w:rsidR="009E76DF" w:rsidRPr="003F3B5E"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7AC" w14:textId="77777777" w:rsidR="009E76DF" w:rsidRDefault="009E76DF" w:rsidP="00F5229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6142F7AD" w14:textId="77777777" w:rsidR="009E76DF" w:rsidRDefault="009E76DF" w:rsidP="00F52299">
            <w:pPr>
              <w:pStyle w:val="iBAAGStandardText"/>
            </w:pPr>
          </w:p>
          <w:p w14:paraId="6142F7AE" w14:textId="77777777" w:rsidR="009E76DF" w:rsidRDefault="009E76DF" w:rsidP="00F52299">
            <w:pPr>
              <w:pStyle w:val="iBAAGStandardText"/>
            </w:pPr>
            <w:r>
              <w:t>No coverage for:</w:t>
            </w:r>
          </w:p>
          <w:p w14:paraId="6142F7AF" w14:textId="77777777" w:rsidR="009E76DF" w:rsidRDefault="009E76DF" w:rsidP="00F52299">
            <w:pPr>
              <w:pStyle w:val="iBAAGLevel1Bullets"/>
            </w:pPr>
            <w:r>
              <w:t xml:space="preserve">Custodial care or maintenance care  </w:t>
            </w:r>
          </w:p>
          <w:p w14:paraId="6142F7B0" w14:textId="77777777" w:rsidR="009E76DF" w:rsidRDefault="009E76DF" w:rsidP="00F52299">
            <w:pPr>
              <w:pStyle w:val="iBAAGLevel1Bullets"/>
            </w:pPr>
            <w:r>
              <w:t>Domiciliary care</w:t>
            </w:r>
          </w:p>
          <w:p w14:paraId="6142F7B1" w14:textId="77777777" w:rsidR="009E76DF" w:rsidRDefault="009E76DF" w:rsidP="00F52299">
            <w:pPr>
              <w:pStyle w:val="iBAAGLevel1Bullets"/>
            </w:pPr>
            <w:r>
              <w:t xml:space="preserve">Private duty nursing </w:t>
            </w:r>
          </w:p>
          <w:p w14:paraId="6142F7B2" w14:textId="77777777" w:rsidR="009E76DF" w:rsidRDefault="009E76DF" w:rsidP="00F52299">
            <w:pPr>
              <w:pStyle w:val="iBAAGLevel1Bullets"/>
            </w:pPr>
            <w:r>
              <w:t xml:space="preserve">Respite care, except when part of hospice care. </w:t>
            </w:r>
          </w:p>
          <w:p w14:paraId="6142F7B3" w14:textId="77777777" w:rsidR="009E76DF" w:rsidRDefault="009E76DF" w:rsidP="00F52299">
            <w:pPr>
              <w:pStyle w:val="iBAAGLevel1Bullets"/>
            </w:pPr>
            <w:r>
              <w:t>Services of personal care attendants</w:t>
            </w:r>
          </w:p>
          <w:p w14:paraId="6142F7B4" w14:textId="77777777" w:rsidR="009E76DF" w:rsidRDefault="009E76DF" w:rsidP="00F52299">
            <w:pPr>
              <w:pStyle w:val="iBAAGLevel1Bullets"/>
            </w:pPr>
            <w:r>
              <w:t>Individualized treatment programs designed to prepare a person for work</w:t>
            </w:r>
          </w:p>
          <w:p w14:paraId="6142F7B5" w14:textId="77777777" w:rsidR="009E76DF" w:rsidRPr="003F3B5E" w:rsidRDefault="009E76DF" w:rsidP="00F52299">
            <w:pPr>
              <w:pStyle w:val="iBAAGStandardText"/>
            </w:pPr>
          </w:p>
        </w:tc>
      </w:tr>
      <w:tr w:rsidR="009E76DF" w:rsidRPr="003F3B5E" w14:paraId="6142F7BD" w14:textId="77777777" w:rsidTr="00F33F0A">
        <w:tc>
          <w:tcPr>
            <w:tcW w:w="3517" w:type="dxa"/>
            <w:tcBorders>
              <w:bottom w:val="single" w:sz="4" w:space="0" w:color="000000" w:themeColor="text1"/>
            </w:tcBorders>
            <w:shd w:val="clear" w:color="auto" w:fill="31849B"/>
            <w:vAlign w:val="center"/>
          </w:tcPr>
          <w:p w14:paraId="6142F7B7"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B8" w14:textId="77777777" w:rsidR="009E76DF" w:rsidRPr="00436044" w:rsidRDefault="009E76DF" w:rsidP="00F52299">
            <w:pPr>
              <w:pStyle w:val="iBAAGTableHeader"/>
            </w:pPr>
            <w:r w:rsidRPr="00436044">
              <w:t>Your cost if you use</w:t>
            </w:r>
          </w:p>
          <w:p w14:paraId="6142F7B9"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BA" w14:textId="77777777" w:rsidR="009E76DF" w:rsidRPr="00436044" w:rsidRDefault="009E76DF" w:rsidP="00F52299">
            <w:pPr>
              <w:pStyle w:val="iBAAGTableHeader"/>
            </w:pPr>
            <w:r w:rsidRPr="00436044">
              <w:t>Your cost if you use</w:t>
            </w:r>
          </w:p>
          <w:p w14:paraId="6142F7BB"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BC" w14:textId="77777777" w:rsidR="009E76DF" w:rsidRPr="00436044" w:rsidRDefault="009E76DF" w:rsidP="00F52299">
            <w:pPr>
              <w:pStyle w:val="iBAAGTableHeader"/>
            </w:pPr>
            <w:r w:rsidRPr="00436044">
              <w:t>Limits &amp; Exceptions</w:t>
            </w:r>
          </w:p>
        </w:tc>
      </w:tr>
      <w:tr w:rsidR="009E76DF" w:rsidRPr="003F3B5E" w14:paraId="6142F7EB" w14:textId="77777777" w:rsidTr="00F33F0A">
        <w:tc>
          <w:tcPr>
            <w:tcW w:w="3517" w:type="dxa"/>
            <w:shd w:val="clear" w:color="auto" w:fill="FFFFFF" w:themeFill="background1"/>
          </w:tcPr>
          <w:p w14:paraId="6142F7BE" w14:textId="77777777" w:rsidR="009E76DF" w:rsidRPr="00B94007" w:rsidRDefault="009E76DF" w:rsidP="00F52299">
            <w:pPr>
              <w:pStyle w:val="iBAAGSituationBoxName"/>
            </w:pPr>
            <w:bookmarkStart w:id="45" w:name="Surgery_Outpatient"/>
            <w:r w:rsidRPr="00B94007">
              <w:t>Surgery – Outpatient</w:t>
            </w:r>
            <w:bookmarkEnd w:id="45"/>
          </w:p>
          <w:p w14:paraId="6142F7BF" w14:textId="77777777" w:rsidR="009E76DF" w:rsidRPr="00B94007" w:rsidRDefault="009E76DF" w:rsidP="00F52299"/>
          <w:p w14:paraId="6142F7C0" w14:textId="77777777" w:rsidR="009E76DF" w:rsidRPr="00B94007" w:rsidRDefault="009E76DF" w:rsidP="00F5229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142F7C1" w14:textId="77777777" w:rsidR="009E76DF" w:rsidRPr="00B94007" w:rsidRDefault="009E76DF" w:rsidP="00F52299"/>
          <w:p w14:paraId="6142F7C2" w14:textId="77777777" w:rsidR="009E76DF" w:rsidRPr="00B94007" w:rsidRDefault="009E76DF" w:rsidP="00F52299">
            <w:pPr>
              <w:pStyle w:val="iBAAGStandardText"/>
            </w:pPr>
            <w:r w:rsidRPr="00B94007">
              <w:t>Benefits include:</w:t>
            </w:r>
          </w:p>
          <w:p w14:paraId="6142F7C3" w14:textId="77777777" w:rsidR="009E76DF" w:rsidRPr="00B94007" w:rsidRDefault="009E76DF" w:rsidP="00F52299">
            <w:pPr>
              <w:pStyle w:val="iBAAGLevel1Bullets"/>
            </w:pPr>
            <w:r w:rsidRPr="00B94007">
              <w:t xml:space="preserve">Facility </w:t>
            </w:r>
          </w:p>
          <w:p w14:paraId="6142F7C4" w14:textId="77777777" w:rsidR="009E76DF" w:rsidRPr="00B94007" w:rsidRDefault="009E76DF" w:rsidP="00F52299">
            <w:pPr>
              <w:pStyle w:val="iBAAGLevel1Bullets"/>
            </w:pPr>
            <w:r w:rsidRPr="00B94007">
              <w:t>Supplies</w:t>
            </w:r>
          </w:p>
          <w:p w14:paraId="6142F7C5" w14:textId="77777777" w:rsidR="009E76DF" w:rsidRPr="00B94007" w:rsidRDefault="009E76DF" w:rsidP="00F52299">
            <w:pPr>
              <w:pStyle w:val="iBAAGLevel1Bullets"/>
            </w:pPr>
            <w:r w:rsidRPr="00B94007">
              <w:t>Equipment</w:t>
            </w:r>
          </w:p>
          <w:p w14:paraId="6142F7C6" w14:textId="77777777" w:rsidR="009E76DF" w:rsidRPr="00B94007" w:rsidRDefault="009E76DF" w:rsidP="00F52299">
            <w:pPr>
              <w:pStyle w:val="iBAAGLevel1Bullets"/>
            </w:pPr>
            <w:r w:rsidRPr="00B94007">
              <w:t>Physician services for anesthesiologists, pathologists and radiologists</w:t>
            </w:r>
          </w:p>
          <w:p w14:paraId="6142F7C7" w14:textId="77777777" w:rsidR="009E76DF" w:rsidRPr="00B94007" w:rsidRDefault="009E76DF" w:rsidP="00F52299"/>
          <w:p w14:paraId="6142F7C8" w14:textId="77777777" w:rsidR="009E76DF" w:rsidRPr="00B94007" w:rsidRDefault="009E76DF" w:rsidP="00F5229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142F7C9" w14:textId="77777777" w:rsidR="009E76DF" w:rsidRPr="00B94007" w:rsidRDefault="009E76DF" w:rsidP="00F52299"/>
          <w:p w14:paraId="6142F7CA" w14:textId="77777777" w:rsidR="009E76DF" w:rsidRPr="00B94007" w:rsidRDefault="009E76DF" w:rsidP="00F52299">
            <w:r w:rsidRPr="00B94007">
              <w:rPr>
                <w:rStyle w:val="iBAAGStandardTextBoldChar"/>
              </w:rPr>
              <w:t>Want more information?</w:t>
            </w:r>
            <w:r w:rsidRPr="00B94007">
              <w:t xml:space="preserve"> </w:t>
            </w:r>
            <w:r w:rsidRPr="00B94007">
              <w:rPr>
                <w:rStyle w:val="iBAAGStandardTextChar"/>
              </w:rPr>
              <w:lastRenderedPageBreak/>
              <w:t>View the</w:t>
            </w:r>
            <w:r w:rsidRPr="00B94007">
              <w:t xml:space="preserve"> </w:t>
            </w:r>
            <w:hyperlink r:id="rId41" w:history="1">
              <w:r w:rsidRPr="00B94007">
                <w:rPr>
                  <w:rStyle w:val="Hyperlinks"/>
                </w:rPr>
                <w:t>glossary</w:t>
              </w:r>
            </w:hyperlink>
            <w:r w:rsidRPr="00B94007">
              <w:rPr>
                <w:rStyle w:val="iBAAGStandardTextChar"/>
              </w:rPr>
              <w:t xml:space="preserve"> for definitions.</w:t>
            </w:r>
          </w:p>
          <w:p w14:paraId="6142F7CB" w14:textId="77777777" w:rsidR="009E76DF" w:rsidRPr="00B94007" w:rsidRDefault="009E76DF" w:rsidP="00F52299"/>
        </w:tc>
        <w:tc>
          <w:tcPr>
            <w:tcW w:w="3330" w:type="dxa"/>
            <w:shd w:val="clear" w:color="auto" w:fill="FFFFFF" w:themeFill="background1"/>
          </w:tcPr>
          <w:p w14:paraId="6142F7CC" w14:textId="0AAF0050"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D1" w14:textId="77777777" w:rsidR="009E76DF" w:rsidRDefault="009E76DF" w:rsidP="00F52299">
            <w:pPr>
              <w:pStyle w:val="iBAAGStandardText"/>
            </w:pPr>
          </w:p>
          <w:p w14:paraId="6142F7D2" w14:textId="77777777" w:rsidR="009E76DF" w:rsidRDefault="009E76DF" w:rsidP="00F52299">
            <w:pPr>
              <w:pStyle w:val="iBAAGStandardTextBold"/>
            </w:pPr>
            <w:r>
              <w:t>Is prior authorization needed?</w:t>
            </w:r>
          </w:p>
          <w:p w14:paraId="6142F7D3" w14:textId="77777777" w:rsidR="009E76DF" w:rsidRDefault="009E76DF" w:rsidP="00F52299">
            <w:pPr>
              <w:pStyle w:val="iBAAGStandardText"/>
            </w:pPr>
            <w:r>
              <w:t>No</w:t>
            </w:r>
          </w:p>
          <w:p w14:paraId="6142F7D4" w14:textId="77777777" w:rsidR="009E76DF" w:rsidRDefault="009E76DF" w:rsidP="00F52299">
            <w:pPr>
              <w:pStyle w:val="iBAAGStandardText"/>
            </w:pPr>
          </w:p>
          <w:p w14:paraId="6142F7D5" w14:textId="77777777" w:rsidR="009E76DF" w:rsidRPr="003F3B5E" w:rsidRDefault="009E76DF" w:rsidP="00F52299">
            <w:pPr>
              <w:pStyle w:val="iBAAGStandardText"/>
            </w:pPr>
          </w:p>
        </w:tc>
        <w:tc>
          <w:tcPr>
            <w:tcW w:w="3330" w:type="dxa"/>
            <w:shd w:val="clear" w:color="auto" w:fill="FFFFFF" w:themeFill="background1"/>
          </w:tcPr>
          <w:p w14:paraId="6142F7D6" w14:textId="237875D8" w:rsidR="009E76DF" w:rsidRDefault="00FD56B2" w:rsidP="00F52299">
            <w:pPr>
              <w:pStyle w:val="iBAAGStandardText"/>
            </w:pPr>
            <w:r>
              <w:rPr>
                <w:rStyle w:val="iBAAGStandardTextBoldChar"/>
              </w:rPr>
              <w:t>40</w:t>
            </w:r>
            <w:r w:rsidR="00476B82">
              <w:rPr>
                <w:rStyle w:val="iBAAGStandardTextBoldChar"/>
              </w:rPr>
              <w:t>%</w:t>
            </w:r>
            <w:r w:rsidR="009E76DF">
              <w:t xml:space="preserve"> co-insurance, after you pay the deductible.</w:t>
            </w:r>
          </w:p>
          <w:p w14:paraId="6142F7D7" w14:textId="77777777" w:rsidR="009E76DF" w:rsidRDefault="009E76DF" w:rsidP="00F52299">
            <w:pPr>
              <w:pStyle w:val="iBAAGStandardText"/>
            </w:pPr>
          </w:p>
          <w:p w14:paraId="6142F7D8" w14:textId="77777777" w:rsidR="009E76DF" w:rsidRDefault="009E76DF" w:rsidP="00F52299">
            <w:pPr>
              <w:pStyle w:val="iBAAGStandardTextBold"/>
            </w:pPr>
            <w:r>
              <w:t>Is prior authorization needed?</w:t>
            </w:r>
          </w:p>
          <w:p w14:paraId="6142F7D9" w14:textId="77777777" w:rsidR="009E76DF" w:rsidRDefault="009E76DF" w:rsidP="00F52299">
            <w:pPr>
              <w:pStyle w:val="iBAAGStandardText"/>
            </w:pPr>
            <w:r>
              <w:t>Yes, for:</w:t>
            </w:r>
          </w:p>
          <w:p w14:paraId="6142F7DA" w14:textId="77777777" w:rsidR="009E76DF" w:rsidRDefault="009E76DF" w:rsidP="00F52299">
            <w:pPr>
              <w:pStyle w:val="iBAAGLevel1Bullets"/>
            </w:pPr>
            <w:r>
              <w:t>Cardiac catheterization</w:t>
            </w:r>
          </w:p>
          <w:p w14:paraId="6142F7DB" w14:textId="77777777" w:rsidR="009E76DF" w:rsidRDefault="009E76DF" w:rsidP="00F52299">
            <w:pPr>
              <w:pStyle w:val="iBAAGLevel1Bullets"/>
            </w:pPr>
            <w:r>
              <w:t>Diagnostic catheterization and electrophysiology implant</w:t>
            </w:r>
          </w:p>
          <w:p w14:paraId="6142F7DC" w14:textId="77777777" w:rsidR="009E76DF" w:rsidRDefault="009E76DF" w:rsidP="00F52299">
            <w:pPr>
              <w:pStyle w:val="iBAAGLevel1Bullets"/>
            </w:pPr>
            <w:r>
              <w:t>Implantable cardioverter defibrillators</w:t>
            </w:r>
          </w:p>
          <w:p w14:paraId="6142F7DD" w14:textId="77777777" w:rsidR="009E76DF" w:rsidRDefault="009E76DF" w:rsidP="00F52299">
            <w:pPr>
              <w:pStyle w:val="iBAAGLevel1Bullets"/>
            </w:pPr>
            <w:r>
              <w:t>Pacemaker insertion</w:t>
            </w:r>
          </w:p>
          <w:p w14:paraId="6142F7DE" w14:textId="77777777" w:rsidR="009E76DF" w:rsidRDefault="009E76DF" w:rsidP="00F52299">
            <w:pPr>
              <w:pStyle w:val="iBAAGLevel1Bullets"/>
            </w:pPr>
            <w:r>
              <w:t>Sleep apnea surgery</w:t>
            </w:r>
          </w:p>
          <w:p w14:paraId="6142F7DF" w14:textId="77777777" w:rsidR="009E76DF" w:rsidRDefault="009E76DF" w:rsidP="00F52299">
            <w:pPr>
              <w:pStyle w:val="iBAAGStandardText"/>
            </w:pPr>
            <w:r>
              <w:tab/>
            </w:r>
          </w:p>
          <w:p w14:paraId="6142F7E0" w14:textId="77777777" w:rsidR="009E76DF" w:rsidRDefault="009E76DF" w:rsidP="00F52299">
            <w:pPr>
              <w:pStyle w:val="iBAAGStandardTextBold"/>
            </w:pPr>
            <w:r>
              <w:t>Prior authorization is:</w:t>
            </w:r>
          </w:p>
          <w:p w14:paraId="6142F7E1" w14:textId="77777777" w:rsidR="009E76DF" w:rsidRDefault="009E76DF" w:rsidP="00F52299">
            <w:pPr>
              <w:pStyle w:val="iBAAGStandardText"/>
            </w:pPr>
            <w:r>
              <w:t xml:space="preserve">Getting </w:t>
            </w:r>
            <w:r w:rsidRPr="00B173D9">
              <w:t>approval</w:t>
            </w:r>
            <w:r>
              <w:t xml:space="preserve"> by calling the number listed on your health plan ID card before you can get medicine or services.</w:t>
            </w:r>
          </w:p>
          <w:p w14:paraId="6142F7E2" w14:textId="77777777" w:rsidR="009E76DF" w:rsidRDefault="009E76DF" w:rsidP="00F52299">
            <w:pPr>
              <w:pStyle w:val="iBAAGStandardText"/>
            </w:pPr>
          </w:p>
          <w:p w14:paraId="6142F7E3" w14:textId="77777777" w:rsidR="009E76DF" w:rsidRDefault="009E76DF" w:rsidP="00F52299">
            <w:pPr>
              <w:pStyle w:val="iBAAGStandardTextBold"/>
            </w:pPr>
            <w:r>
              <w:t xml:space="preserve">When do I need to call? </w:t>
            </w:r>
          </w:p>
          <w:p w14:paraId="6142F7E4" w14:textId="77777777" w:rsidR="009E76DF" w:rsidRDefault="009E76DF" w:rsidP="00F52299">
            <w:pPr>
              <w:pStyle w:val="iBAAGLevel1Bullets"/>
            </w:pPr>
            <w:r>
              <w:t xml:space="preserve">5 business days before schedule services </w:t>
            </w:r>
          </w:p>
          <w:p w14:paraId="6142F7E5" w14:textId="77777777" w:rsidR="009E76DF" w:rsidRDefault="009E76DF" w:rsidP="00F52299">
            <w:pPr>
              <w:pStyle w:val="iBAAGLevel1Bullets"/>
            </w:pPr>
            <w:r>
              <w:t xml:space="preserve">As soon as possible for non-scheduled services </w:t>
            </w:r>
          </w:p>
          <w:p w14:paraId="6142F7E6" w14:textId="77777777" w:rsidR="009E76DF" w:rsidRDefault="009E76DF" w:rsidP="00F52299">
            <w:pPr>
              <w:pStyle w:val="iBAAGStandardText"/>
            </w:pPr>
          </w:p>
          <w:p w14:paraId="6142F7E7" w14:textId="77777777" w:rsidR="009E76DF" w:rsidRDefault="009E76DF" w:rsidP="00F52299">
            <w:pPr>
              <w:pStyle w:val="iBAAGStandardTextBold"/>
            </w:pPr>
            <w:r>
              <w:t xml:space="preserve">If you don’t get prior authorization, you pay: </w:t>
            </w:r>
          </w:p>
          <w:p w14:paraId="6142F7E9" w14:textId="3B0D809D" w:rsidR="009E76DF" w:rsidRPr="003F3B5E"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7EA"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7F2" w14:textId="77777777" w:rsidTr="00F33F0A">
        <w:tc>
          <w:tcPr>
            <w:tcW w:w="3517" w:type="dxa"/>
            <w:tcBorders>
              <w:bottom w:val="single" w:sz="4" w:space="0" w:color="000000" w:themeColor="text1"/>
            </w:tcBorders>
            <w:shd w:val="clear" w:color="auto" w:fill="31849B"/>
            <w:vAlign w:val="center"/>
          </w:tcPr>
          <w:p w14:paraId="6142F7EC"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7ED" w14:textId="77777777" w:rsidR="009E76DF" w:rsidRPr="00717F70" w:rsidRDefault="009E76DF" w:rsidP="00F52299">
            <w:pPr>
              <w:pStyle w:val="iBAAGTableHeader"/>
            </w:pPr>
            <w:r w:rsidRPr="00717F70">
              <w:t>Your cost if you use</w:t>
            </w:r>
          </w:p>
          <w:p w14:paraId="6142F7EE"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7EF" w14:textId="77777777" w:rsidR="009E76DF" w:rsidRPr="00717F70" w:rsidRDefault="009E76DF" w:rsidP="00F52299">
            <w:pPr>
              <w:pStyle w:val="iBAAGTableHeader"/>
            </w:pPr>
            <w:r w:rsidRPr="00717F70">
              <w:t>Your cost if you use</w:t>
            </w:r>
          </w:p>
          <w:p w14:paraId="6142F7F0"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7F1" w14:textId="77777777" w:rsidR="009E76DF" w:rsidRPr="00717F70" w:rsidRDefault="009E76DF" w:rsidP="00F52299">
            <w:pPr>
              <w:pStyle w:val="iBAAGTableHeader"/>
            </w:pPr>
            <w:r w:rsidRPr="00717F70">
              <w:t>Limits &amp; Exceptions</w:t>
            </w:r>
          </w:p>
        </w:tc>
      </w:tr>
      <w:tr w:rsidR="009E76DF" w:rsidRPr="003F3B5E" w14:paraId="6142F81F" w14:textId="77777777" w:rsidTr="00F33F0A">
        <w:tc>
          <w:tcPr>
            <w:tcW w:w="3517" w:type="dxa"/>
            <w:shd w:val="clear" w:color="auto" w:fill="FFFFFF" w:themeFill="background1"/>
          </w:tcPr>
          <w:p w14:paraId="6142F7F3" w14:textId="77777777" w:rsidR="009E76DF" w:rsidRPr="00FB75BD" w:rsidRDefault="009E76DF" w:rsidP="00F52299">
            <w:pPr>
              <w:pStyle w:val="iBAAGSituationBoxName"/>
            </w:pPr>
            <w:bookmarkStart w:id="46" w:name="Therapeutic_Treatments_Outpatient"/>
            <w:r w:rsidRPr="00FB75BD">
              <w:t>Therapeutic Treatments – Outpatient</w:t>
            </w:r>
            <w:bookmarkEnd w:id="46"/>
          </w:p>
          <w:p w14:paraId="6142F7F4" w14:textId="77777777" w:rsidR="009E76DF" w:rsidRPr="00FB75BD" w:rsidRDefault="009E76DF" w:rsidP="00F52299"/>
          <w:p w14:paraId="6142F7F5" w14:textId="77777777" w:rsidR="009E76DF" w:rsidRPr="00FB75BD" w:rsidRDefault="009E76DF" w:rsidP="00F52299">
            <w:pPr>
              <w:pStyle w:val="iBAAGStandardText"/>
            </w:pPr>
            <w:r w:rsidRPr="00FB75BD">
              <w:t>Some examples include:</w:t>
            </w:r>
          </w:p>
          <w:p w14:paraId="6142F7F6" w14:textId="77777777" w:rsidR="009E76DF" w:rsidRPr="00FB75BD" w:rsidRDefault="009E76DF" w:rsidP="00F52299">
            <w:pPr>
              <w:pStyle w:val="iBAAGLevel1Bullets"/>
            </w:pPr>
            <w:r w:rsidRPr="00FB75BD">
              <w:t>Dialysis</w:t>
            </w:r>
          </w:p>
          <w:p w14:paraId="6142F7F7" w14:textId="77777777" w:rsidR="009E76DF" w:rsidRPr="00FB75BD" w:rsidRDefault="009E76DF" w:rsidP="00F52299">
            <w:pPr>
              <w:pStyle w:val="iBAAGLevel1Bullets"/>
            </w:pPr>
            <w:r w:rsidRPr="00FB75BD">
              <w:t>Intravenous chemotherapy</w:t>
            </w:r>
          </w:p>
          <w:p w14:paraId="6142F7F8" w14:textId="77777777" w:rsidR="009E76DF" w:rsidRPr="00FB75BD" w:rsidRDefault="009E76DF" w:rsidP="00F52299">
            <w:pPr>
              <w:pStyle w:val="iBAAGLevel1Bullets"/>
            </w:pPr>
            <w:r w:rsidRPr="00FB75BD">
              <w:t>Intravenous infusion</w:t>
            </w:r>
          </w:p>
          <w:p w14:paraId="6142F7F9" w14:textId="77777777" w:rsidR="009E76DF" w:rsidRPr="00FB75BD" w:rsidRDefault="009E76DF" w:rsidP="00F52299">
            <w:pPr>
              <w:pStyle w:val="iBAAGLevel1Bullets"/>
            </w:pPr>
            <w:r w:rsidRPr="00FB75BD">
              <w:t>Medical education services</w:t>
            </w:r>
          </w:p>
          <w:p w14:paraId="6142F7FA" w14:textId="77777777" w:rsidR="009E76DF" w:rsidRPr="00FB75BD" w:rsidRDefault="009E76DF" w:rsidP="00F52299">
            <w:pPr>
              <w:pStyle w:val="iBAAGLevel1Bullets"/>
            </w:pPr>
            <w:r w:rsidRPr="00FB75BD">
              <w:t>Radiation Oncology</w:t>
            </w:r>
          </w:p>
          <w:p w14:paraId="6142F7FB" w14:textId="77777777" w:rsidR="009E76DF" w:rsidRPr="00FB75BD" w:rsidRDefault="009E76DF" w:rsidP="00F52299">
            <w:pPr>
              <w:pStyle w:val="iBAAGStandardText"/>
            </w:pPr>
          </w:p>
          <w:p w14:paraId="6142F7FC" w14:textId="77777777" w:rsidR="009E76DF" w:rsidRPr="00FB75BD" w:rsidRDefault="009E76DF" w:rsidP="00F52299">
            <w:pPr>
              <w:pStyle w:val="iBAAGStandardText"/>
            </w:pPr>
            <w:r w:rsidRPr="00FB75BD">
              <w:t>Benefits include:</w:t>
            </w:r>
          </w:p>
          <w:p w14:paraId="6142F7FD" w14:textId="77777777" w:rsidR="009E76DF" w:rsidRPr="00FB75BD" w:rsidRDefault="009E76DF" w:rsidP="00F52299">
            <w:pPr>
              <w:pStyle w:val="iBAAGLevel1Bullets"/>
            </w:pPr>
            <w:r w:rsidRPr="00FB75BD">
              <w:lastRenderedPageBreak/>
              <w:t xml:space="preserve">Facility </w:t>
            </w:r>
          </w:p>
          <w:p w14:paraId="6142F7FE" w14:textId="77777777" w:rsidR="009E76DF" w:rsidRPr="00FB75BD" w:rsidRDefault="009E76DF" w:rsidP="00F52299">
            <w:pPr>
              <w:pStyle w:val="iBAAGLevel1Bullets"/>
            </w:pPr>
            <w:r w:rsidRPr="00FB75BD">
              <w:t>Supplies</w:t>
            </w:r>
          </w:p>
          <w:p w14:paraId="6142F7FF" w14:textId="77777777" w:rsidR="009E76DF" w:rsidRPr="00FB75BD" w:rsidRDefault="009E76DF" w:rsidP="00F52299">
            <w:pPr>
              <w:pStyle w:val="iBAAGLevel1Bullets"/>
            </w:pPr>
            <w:r w:rsidRPr="00FB75BD">
              <w:t>Equipment</w:t>
            </w:r>
          </w:p>
          <w:p w14:paraId="6142F800" w14:textId="77777777" w:rsidR="009E76DF" w:rsidRPr="00FB75BD" w:rsidRDefault="009E76DF" w:rsidP="00F52299">
            <w:pPr>
              <w:pStyle w:val="iBAAGLevel1Bullets"/>
            </w:pPr>
            <w:r w:rsidRPr="00FB75BD">
              <w:t>Physician services for</w:t>
            </w:r>
            <w:r>
              <w:t xml:space="preserve"> </w:t>
            </w:r>
            <w:r w:rsidRPr="00FB75BD">
              <w:t>anesthesiologists, pathologists and radiologists</w:t>
            </w:r>
          </w:p>
          <w:p w14:paraId="6142F801" w14:textId="77777777" w:rsidR="009E76DF" w:rsidRPr="00FB75BD" w:rsidRDefault="009E76DF" w:rsidP="00F52299">
            <w:pPr>
              <w:pStyle w:val="iBAAGStandardText"/>
            </w:pPr>
          </w:p>
          <w:p w14:paraId="6142F802" w14:textId="77777777" w:rsidR="009E76DF" w:rsidRPr="00FB75BD" w:rsidRDefault="009E76DF" w:rsidP="00F5229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6142F803" w14:textId="77777777" w:rsidR="009E76DF" w:rsidRPr="00FB75BD" w:rsidRDefault="009E76DF" w:rsidP="00F52299">
            <w:pPr>
              <w:pStyle w:val="iBAAGStandardText"/>
            </w:pPr>
          </w:p>
          <w:p w14:paraId="6142F804" w14:textId="77777777" w:rsidR="009E76DF" w:rsidRPr="00FB75BD" w:rsidRDefault="009E76DF" w:rsidP="00F52299">
            <w:pPr>
              <w:pStyle w:val="iBAAGStandardTextBold"/>
            </w:pPr>
            <w:r w:rsidRPr="00FB75BD">
              <w:t xml:space="preserve">Want more information? </w:t>
            </w:r>
          </w:p>
          <w:p w14:paraId="6142F805" w14:textId="77777777" w:rsidR="009E76DF" w:rsidRPr="00FB75BD" w:rsidRDefault="009E76DF" w:rsidP="00F52299">
            <w:pPr>
              <w:pStyle w:val="iBAAGStandardText"/>
            </w:pPr>
            <w:r w:rsidRPr="00FB75BD">
              <w:t xml:space="preserve">View the </w:t>
            </w:r>
            <w:hyperlink r:id="rId42" w:history="1">
              <w:r w:rsidRPr="00FB75BD">
                <w:rPr>
                  <w:rStyle w:val="Hyperlinks"/>
                </w:rPr>
                <w:t>glossary</w:t>
              </w:r>
            </w:hyperlink>
            <w:r w:rsidRPr="00FB75BD">
              <w:t xml:space="preserve"> for definitions.</w:t>
            </w:r>
          </w:p>
        </w:tc>
        <w:tc>
          <w:tcPr>
            <w:tcW w:w="3330" w:type="dxa"/>
            <w:shd w:val="clear" w:color="auto" w:fill="FFFFFF" w:themeFill="background1"/>
          </w:tcPr>
          <w:p w14:paraId="6142F806" w14:textId="100BDF27"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807" w14:textId="77777777" w:rsidR="009E76DF" w:rsidRDefault="009E76DF" w:rsidP="00F52299">
            <w:pPr>
              <w:pStyle w:val="iBAAGStandardText"/>
            </w:pPr>
          </w:p>
          <w:p w14:paraId="6142F808" w14:textId="77777777" w:rsidR="009E76DF" w:rsidRDefault="009E76DF" w:rsidP="00F52299">
            <w:pPr>
              <w:pStyle w:val="iBAAGStandardTextBold"/>
            </w:pPr>
            <w:r>
              <w:t>Is prior authorization needed?</w:t>
            </w:r>
          </w:p>
          <w:p w14:paraId="6142F809" w14:textId="77777777" w:rsidR="009E76DF" w:rsidRDefault="009E76DF" w:rsidP="00F52299">
            <w:pPr>
              <w:pStyle w:val="iBAAGStandardText"/>
            </w:pPr>
            <w:r>
              <w:t>No</w:t>
            </w:r>
          </w:p>
          <w:p w14:paraId="6142F80A" w14:textId="77777777" w:rsidR="009E76DF" w:rsidRDefault="009E76DF" w:rsidP="00F52299">
            <w:pPr>
              <w:pStyle w:val="iBAAGStandardText"/>
            </w:pPr>
          </w:p>
          <w:p w14:paraId="6142F80B" w14:textId="77777777" w:rsidR="009E76DF" w:rsidRPr="003F3B5E" w:rsidRDefault="009E76DF" w:rsidP="00F52299">
            <w:pPr>
              <w:pStyle w:val="iBAAGStandardText"/>
            </w:pPr>
          </w:p>
        </w:tc>
        <w:tc>
          <w:tcPr>
            <w:tcW w:w="3330" w:type="dxa"/>
            <w:shd w:val="clear" w:color="auto" w:fill="FFFFFF" w:themeFill="background1"/>
          </w:tcPr>
          <w:p w14:paraId="6142F80C" w14:textId="327CA606" w:rsidR="009E76DF" w:rsidRDefault="00FD56B2" w:rsidP="00F52299">
            <w:pPr>
              <w:pStyle w:val="iBAAGStandardText"/>
            </w:pPr>
            <w:r>
              <w:rPr>
                <w:rStyle w:val="iBAAGStandardTextBoldChar"/>
              </w:rPr>
              <w:t>40</w:t>
            </w:r>
            <w:r w:rsidR="00476B82">
              <w:rPr>
                <w:rStyle w:val="iBAAGStandardTextBoldChar"/>
              </w:rPr>
              <w:t>%</w:t>
            </w:r>
            <w:r w:rsidR="009E76DF">
              <w:t xml:space="preserve"> co-insurance, after you pay the deductible.</w:t>
            </w:r>
          </w:p>
          <w:p w14:paraId="6142F80D" w14:textId="77777777" w:rsidR="009E76DF" w:rsidRDefault="009E76DF" w:rsidP="00F52299">
            <w:pPr>
              <w:pStyle w:val="iBAAGStandardText"/>
            </w:pPr>
          </w:p>
          <w:p w14:paraId="6142F80E" w14:textId="77777777" w:rsidR="009E76DF" w:rsidRDefault="009E76DF" w:rsidP="00F52299">
            <w:pPr>
              <w:pStyle w:val="iBAAGStandardTextBold"/>
            </w:pPr>
            <w:r>
              <w:t>Is prior authorization needed?</w:t>
            </w:r>
          </w:p>
          <w:p w14:paraId="6142F80F" w14:textId="77777777" w:rsidR="009E76DF" w:rsidRDefault="009E76DF" w:rsidP="00F52299">
            <w:pPr>
              <w:pStyle w:val="iBAAGStandardText"/>
            </w:pPr>
            <w:r>
              <w:t>Yes, for:</w:t>
            </w:r>
          </w:p>
          <w:p w14:paraId="6142F810" w14:textId="77777777" w:rsidR="009E76DF" w:rsidRDefault="009E76DF" w:rsidP="00F52299">
            <w:pPr>
              <w:pStyle w:val="iBAAGLevel1Bullets"/>
            </w:pPr>
            <w:r>
              <w:t>Dialysis</w:t>
            </w:r>
          </w:p>
          <w:p w14:paraId="6142F811" w14:textId="77777777" w:rsidR="009E76DF" w:rsidRDefault="009E76DF" w:rsidP="00F52299">
            <w:pPr>
              <w:pStyle w:val="iBAAGLevel1Bullets"/>
            </w:pPr>
            <w:r>
              <w:t>Intensity modulated radiation therapy</w:t>
            </w:r>
          </w:p>
          <w:p w14:paraId="6142F812" w14:textId="77777777" w:rsidR="009E76DF" w:rsidRDefault="009E76DF" w:rsidP="00F52299">
            <w:pPr>
              <w:pStyle w:val="iBAAGLevel1Bullets"/>
            </w:pPr>
            <w:r>
              <w:t>MR-guided focused ultrasound</w:t>
            </w:r>
          </w:p>
          <w:p w14:paraId="6142F813" w14:textId="77777777" w:rsidR="009E76DF" w:rsidRDefault="009E76DF" w:rsidP="00F52299"/>
          <w:p w14:paraId="6142F814" w14:textId="77777777" w:rsidR="009E76DF" w:rsidRPr="00FB75BD" w:rsidRDefault="009E76DF" w:rsidP="00F52299">
            <w:pPr>
              <w:pStyle w:val="iBAAGStandardTextBold"/>
            </w:pPr>
            <w:r w:rsidRPr="00FB75BD">
              <w:t>Prior authorization is:</w:t>
            </w:r>
          </w:p>
          <w:p w14:paraId="6142F815" w14:textId="77777777" w:rsidR="009E76DF" w:rsidRDefault="009E76DF" w:rsidP="00F52299">
            <w:pPr>
              <w:pStyle w:val="iBAAGStandardText"/>
            </w:pPr>
            <w:r w:rsidRPr="00FB75BD">
              <w:t xml:space="preserve">Getting </w:t>
            </w:r>
            <w:r w:rsidRPr="00697A77">
              <w:t>approval</w:t>
            </w:r>
            <w:r w:rsidRPr="00FB75BD">
              <w:t xml:space="preserve"> by </w:t>
            </w:r>
            <w:r w:rsidRPr="00FB75BD">
              <w:lastRenderedPageBreak/>
              <w:t>calling</w:t>
            </w:r>
            <w:r>
              <w:t xml:space="preserve"> the number listed on your health plan ID card before you can get medicine or services.</w:t>
            </w:r>
          </w:p>
          <w:p w14:paraId="6142F816" w14:textId="77777777" w:rsidR="009E76DF" w:rsidRDefault="009E76DF" w:rsidP="00F52299">
            <w:pPr>
              <w:pStyle w:val="iBAAGStandardText"/>
            </w:pPr>
          </w:p>
          <w:p w14:paraId="6142F817" w14:textId="77777777" w:rsidR="009E76DF" w:rsidRDefault="009E76DF" w:rsidP="00F52299">
            <w:pPr>
              <w:pStyle w:val="iBAAGStandardTextBold"/>
            </w:pPr>
            <w:r>
              <w:t xml:space="preserve">When do I need to call? </w:t>
            </w:r>
          </w:p>
          <w:p w14:paraId="6142F818" w14:textId="77777777" w:rsidR="009E76DF" w:rsidRDefault="009E76DF" w:rsidP="00F52299">
            <w:pPr>
              <w:pStyle w:val="iBAAGLevel1Bullets"/>
            </w:pPr>
            <w:r>
              <w:t>5 business days before scheduled services</w:t>
            </w:r>
          </w:p>
          <w:p w14:paraId="6142F819" w14:textId="77777777" w:rsidR="009E76DF" w:rsidRDefault="009E76DF" w:rsidP="00F52299">
            <w:pPr>
              <w:pStyle w:val="iBAAGLevel1Bullets"/>
            </w:pPr>
            <w:r>
              <w:t xml:space="preserve">As soon as possible for non-scheduled services </w:t>
            </w:r>
          </w:p>
          <w:p w14:paraId="6142F81A" w14:textId="77777777" w:rsidR="009E76DF" w:rsidRDefault="009E76DF" w:rsidP="00F52299">
            <w:pPr>
              <w:pStyle w:val="iBAAGStandardText"/>
            </w:pPr>
          </w:p>
          <w:p w14:paraId="6142F81B" w14:textId="77777777" w:rsidR="009E76DF" w:rsidRDefault="009E76DF" w:rsidP="00F52299">
            <w:pPr>
              <w:pStyle w:val="iBAAGStandardTextBold"/>
            </w:pPr>
            <w:r>
              <w:t xml:space="preserve">If you don’t get prior authorization, you pay: </w:t>
            </w:r>
          </w:p>
          <w:p w14:paraId="6142F81D" w14:textId="177E0468" w:rsidR="009E76DF" w:rsidRPr="003F3B5E"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81E"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826" w14:textId="77777777" w:rsidTr="00F33F0A">
        <w:tc>
          <w:tcPr>
            <w:tcW w:w="3517" w:type="dxa"/>
            <w:tcBorders>
              <w:bottom w:val="single" w:sz="4" w:space="0" w:color="000000" w:themeColor="text1"/>
            </w:tcBorders>
            <w:shd w:val="clear" w:color="auto" w:fill="31849B"/>
            <w:vAlign w:val="center"/>
          </w:tcPr>
          <w:p w14:paraId="6142F820"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21" w14:textId="77777777" w:rsidR="009E76DF" w:rsidRPr="00717F70" w:rsidRDefault="009E76DF" w:rsidP="00F52299">
            <w:pPr>
              <w:pStyle w:val="iBAAGTableHeader"/>
            </w:pPr>
            <w:r w:rsidRPr="00717F70">
              <w:t>Your cost if you use</w:t>
            </w:r>
          </w:p>
          <w:p w14:paraId="6142F822"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23" w14:textId="77777777" w:rsidR="009E76DF" w:rsidRPr="00717F70" w:rsidRDefault="009E76DF" w:rsidP="00F52299">
            <w:pPr>
              <w:pStyle w:val="iBAAGTableHeader"/>
            </w:pPr>
            <w:r w:rsidRPr="00717F70">
              <w:t>Your cost if you use</w:t>
            </w:r>
          </w:p>
          <w:p w14:paraId="6142F824"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25" w14:textId="77777777" w:rsidR="009E76DF" w:rsidRPr="00717F70" w:rsidRDefault="009E76DF" w:rsidP="00F52299">
            <w:pPr>
              <w:pStyle w:val="iBAAGTableHeader"/>
            </w:pPr>
            <w:r w:rsidRPr="00717F70">
              <w:t>Limits &amp; Exceptions</w:t>
            </w:r>
          </w:p>
        </w:tc>
      </w:tr>
      <w:tr w:rsidR="009E76DF" w:rsidRPr="003F3B5E" w14:paraId="6142F842" w14:textId="77777777" w:rsidTr="00F33F0A">
        <w:tc>
          <w:tcPr>
            <w:tcW w:w="3517" w:type="dxa"/>
            <w:shd w:val="clear" w:color="auto" w:fill="FFFFFF" w:themeFill="background1"/>
          </w:tcPr>
          <w:p w14:paraId="6142F827" w14:textId="77777777" w:rsidR="009E76DF" w:rsidRPr="00D039D3" w:rsidRDefault="009E76DF" w:rsidP="00F52299">
            <w:pPr>
              <w:pStyle w:val="iBAAGSituationBoxName"/>
            </w:pPr>
            <w:bookmarkStart w:id="47" w:name="Urgent_Care_Center_Services"/>
            <w:r w:rsidRPr="00D039D3">
              <w:t>Urgent Care Center Services</w:t>
            </w:r>
            <w:bookmarkEnd w:id="47"/>
          </w:p>
          <w:p w14:paraId="6142F828" w14:textId="77777777" w:rsidR="009E76DF" w:rsidRPr="00D039D3" w:rsidRDefault="009E76DF" w:rsidP="00F52299"/>
          <w:p w14:paraId="6142F829" w14:textId="77777777" w:rsidR="009E76DF" w:rsidRPr="00D039D3" w:rsidRDefault="009E76DF" w:rsidP="00F52299">
            <w:r w:rsidRPr="00D039D3">
              <w:rPr>
                <w:rStyle w:val="iBAAGStandardTextBoldChar"/>
              </w:rPr>
              <w:t>What are urgent care services?</w:t>
            </w:r>
            <w:r w:rsidRPr="00D039D3">
              <w:t xml:space="preserve"> </w:t>
            </w:r>
            <w:r w:rsidRPr="00D039D3">
              <w:rPr>
                <w:rStyle w:val="iBAAGStandardTextChar"/>
              </w:rPr>
              <w:t xml:space="preserve">Services for an illness, injury or condition serious enough that you would seek care right away, but not so severe that you need to go to the </w:t>
            </w:r>
            <w:r w:rsidRPr="00D039D3">
              <w:rPr>
                <w:rStyle w:val="iBAAGStandardTextChar"/>
              </w:rPr>
              <w:lastRenderedPageBreak/>
              <w:t>emergency room.</w:t>
            </w:r>
            <w:r w:rsidRPr="00D039D3">
              <w:t xml:space="preserve"> </w:t>
            </w:r>
          </w:p>
          <w:p w14:paraId="6142F82A" w14:textId="77777777" w:rsidR="009E76DF" w:rsidRPr="00D039D3" w:rsidRDefault="009E76DF" w:rsidP="00F52299">
            <w:pPr>
              <w:pStyle w:val="iBAAGStandardText"/>
            </w:pPr>
          </w:p>
          <w:p w14:paraId="6142F82B" w14:textId="77777777" w:rsidR="009E76DF" w:rsidRPr="00D039D3" w:rsidRDefault="009E76DF" w:rsidP="00F52299">
            <w:pPr>
              <w:pStyle w:val="iBAAGStandardText"/>
            </w:pPr>
            <w:r w:rsidRPr="00D039D3">
              <w:t xml:space="preserve">These services can be provided at an urgent care center or doctor’s office. </w:t>
            </w:r>
          </w:p>
          <w:p w14:paraId="6142F82C" w14:textId="77777777" w:rsidR="009E76DF" w:rsidRPr="00D039D3" w:rsidRDefault="009E76DF" w:rsidP="00F52299">
            <w:pPr>
              <w:pStyle w:val="iBAAGStandardText"/>
            </w:pPr>
          </w:p>
          <w:p w14:paraId="6142F82D" w14:textId="77777777" w:rsidR="009E76DF" w:rsidRPr="00D039D3" w:rsidRDefault="009E76DF" w:rsidP="00F52299">
            <w:pPr>
              <w:pStyle w:val="iBAAGStandardTextBold"/>
            </w:pPr>
            <w:r w:rsidRPr="00D039D3">
              <w:t xml:space="preserve">Want more information? </w:t>
            </w:r>
          </w:p>
          <w:p w14:paraId="6142F82E" w14:textId="77777777" w:rsidR="009E76DF" w:rsidRPr="00D039D3" w:rsidRDefault="009E76DF" w:rsidP="00F52299">
            <w:pPr>
              <w:pStyle w:val="iBAAGStandardText"/>
            </w:pPr>
            <w:r w:rsidRPr="00D039D3">
              <w:t xml:space="preserve">View the </w:t>
            </w:r>
            <w:hyperlink r:id="rId43" w:history="1">
              <w:r w:rsidRPr="00D039D3">
                <w:rPr>
                  <w:rStyle w:val="Hyperlinks"/>
                </w:rPr>
                <w:t>glossary</w:t>
              </w:r>
            </w:hyperlink>
            <w:r w:rsidRPr="00D039D3">
              <w:t xml:space="preserve"> for definitions.</w:t>
            </w:r>
          </w:p>
          <w:p w14:paraId="6142F82F" w14:textId="77777777" w:rsidR="009E76DF" w:rsidRPr="003F3B5E" w:rsidRDefault="009E76DF" w:rsidP="00F52299">
            <w:pPr>
              <w:pStyle w:val="iBAAGStandardText"/>
            </w:pPr>
          </w:p>
        </w:tc>
        <w:tc>
          <w:tcPr>
            <w:tcW w:w="3330" w:type="dxa"/>
            <w:shd w:val="clear" w:color="auto" w:fill="FFFFFF" w:themeFill="background1"/>
          </w:tcPr>
          <w:p w14:paraId="6142F833" w14:textId="1790BFAB" w:rsidR="009E76DF" w:rsidRDefault="009E76DF" w:rsidP="00F52299">
            <w:pPr>
              <w:pStyle w:val="iBAAGStandardText"/>
            </w:pPr>
            <w:r w:rsidRPr="00D039D3">
              <w:rPr>
                <w:rStyle w:val="iBAAGStandardTextBoldChar"/>
              </w:rPr>
              <w:lastRenderedPageBreak/>
              <w:t>$</w:t>
            </w:r>
            <w:r w:rsidR="00FD56B2">
              <w:rPr>
                <w:rStyle w:val="iBAAGStandardTextBoldChar"/>
              </w:rPr>
              <w:t>35</w:t>
            </w:r>
            <w:r>
              <w:t xml:space="preserve"> co-pay per visit.</w:t>
            </w:r>
          </w:p>
          <w:p w14:paraId="6142F834" w14:textId="1CF458F4" w:rsidR="009E76DF" w:rsidRDefault="009E76DF" w:rsidP="00F52299">
            <w:pPr>
              <w:pStyle w:val="iBAAGStandardText"/>
            </w:pPr>
            <w:r>
              <w:t>The annual deductible does not apply.</w:t>
            </w:r>
          </w:p>
          <w:p w14:paraId="6142F835" w14:textId="77777777" w:rsidR="009E76DF" w:rsidRDefault="009E76DF" w:rsidP="00F52299">
            <w:pPr>
              <w:pStyle w:val="iBAAGStandardText"/>
            </w:pPr>
            <w:r>
              <w:t xml:space="preserve"> </w:t>
            </w:r>
          </w:p>
          <w:p w14:paraId="6142F836" w14:textId="77777777" w:rsidR="009E76DF" w:rsidRDefault="009E76DF" w:rsidP="00F52299">
            <w:pPr>
              <w:pStyle w:val="iBAAGStandardTextBold"/>
            </w:pPr>
            <w:r>
              <w:t>Is prior authorization needed?</w:t>
            </w:r>
          </w:p>
          <w:p w14:paraId="6142F837" w14:textId="77777777" w:rsidR="009E76DF" w:rsidRDefault="009E76DF" w:rsidP="00F52299">
            <w:pPr>
              <w:pStyle w:val="iBAAGStandardText"/>
            </w:pPr>
            <w:r>
              <w:t>No</w:t>
            </w:r>
          </w:p>
          <w:p w14:paraId="6142F838" w14:textId="77777777" w:rsidR="009E76DF" w:rsidRDefault="009E76DF" w:rsidP="00F52299">
            <w:pPr>
              <w:pStyle w:val="iBAAGStandardText"/>
            </w:pPr>
          </w:p>
          <w:p w14:paraId="6142F839" w14:textId="77777777" w:rsidR="009E76DF" w:rsidRPr="003F3B5E" w:rsidRDefault="009E76DF" w:rsidP="00F52299">
            <w:pPr>
              <w:pStyle w:val="iBAAGStandardText"/>
            </w:pPr>
          </w:p>
        </w:tc>
        <w:tc>
          <w:tcPr>
            <w:tcW w:w="3330" w:type="dxa"/>
            <w:shd w:val="clear" w:color="auto" w:fill="FFFFFF" w:themeFill="background1"/>
          </w:tcPr>
          <w:p w14:paraId="6142F83A" w14:textId="65054E2C" w:rsidR="009E76DF" w:rsidRDefault="00FD56B2" w:rsidP="00F52299">
            <w:pPr>
              <w:pStyle w:val="iBAAGStandardText"/>
            </w:pPr>
            <w:r>
              <w:rPr>
                <w:rStyle w:val="iBAAGStandardTextBoldChar"/>
              </w:rPr>
              <w:t>40</w:t>
            </w:r>
            <w:r w:rsidR="00476B82">
              <w:rPr>
                <w:rStyle w:val="iBAAGStandardTextBoldChar"/>
              </w:rPr>
              <w:t>%</w:t>
            </w:r>
            <w:r w:rsidR="009E76DF">
              <w:t xml:space="preserve"> co-insurance, after you pay the deductible.</w:t>
            </w:r>
          </w:p>
          <w:p w14:paraId="6142F83B" w14:textId="77777777" w:rsidR="009E76DF" w:rsidRDefault="009E76DF" w:rsidP="00F52299">
            <w:pPr>
              <w:pStyle w:val="iBAAGStandardTextBold"/>
            </w:pPr>
          </w:p>
          <w:p w14:paraId="6142F83C" w14:textId="77777777" w:rsidR="009E76DF" w:rsidRDefault="009E76DF" w:rsidP="00F52299">
            <w:pPr>
              <w:pStyle w:val="iBAAGStandardTextBold"/>
            </w:pPr>
            <w:r>
              <w:t>Is prior authorization needed?</w:t>
            </w:r>
          </w:p>
          <w:p w14:paraId="6142F83D" w14:textId="77777777" w:rsidR="009E76DF" w:rsidRDefault="009E76DF" w:rsidP="00F52299">
            <w:pPr>
              <w:pStyle w:val="iBAAGStandardText"/>
            </w:pPr>
            <w:r>
              <w:t>No</w:t>
            </w:r>
          </w:p>
          <w:p w14:paraId="6142F83E" w14:textId="77777777" w:rsidR="009E76DF" w:rsidRDefault="009E76DF" w:rsidP="00F52299">
            <w:pPr>
              <w:pStyle w:val="iBAAGStandardText"/>
            </w:pPr>
          </w:p>
          <w:p w14:paraId="6142F83F" w14:textId="77777777" w:rsidR="009E76DF" w:rsidRPr="003F3B5E" w:rsidRDefault="009E76DF" w:rsidP="00F52299">
            <w:pPr>
              <w:pStyle w:val="iBAAGStandardText"/>
            </w:pPr>
          </w:p>
        </w:tc>
        <w:tc>
          <w:tcPr>
            <w:tcW w:w="3330" w:type="dxa"/>
            <w:shd w:val="clear" w:color="auto" w:fill="FFFFFF" w:themeFill="background1"/>
          </w:tcPr>
          <w:p w14:paraId="6142F840" w14:textId="77777777" w:rsidR="009E76DF" w:rsidRDefault="009E76DF" w:rsidP="00F52299">
            <w:pPr>
              <w:pStyle w:val="iBAAGStandardText"/>
            </w:pPr>
            <w:r>
              <w:t xml:space="preserve">Additional co-pays, deductible or co-insurance may apply.  </w:t>
            </w:r>
          </w:p>
          <w:p w14:paraId="6142F841" w14:textId="77777777" w:rsidR="009E76DF" w:rsidRPr="003F3B5E" w:rsidRDefault="009E76DF" w:rsidP="00F52299">
            <w:pPr>
              <w:pStyle w:val="iBAAGStandardText"/>
            </w:pPr>
          </w:p>
        </w:tc>
      </w:tr>
    </w:tbl>
    <w:p w14:paraId="6142F843" w14:textId="77777777" w:rsidR="009E76DF" w:rsidRPr="007A04F1" w:rsidRDefault="009E76DF" w:rsidP="009E76DF"/>
    <w:p w14:paraId="6142F84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46" w14:textId="77777777" w:rsidTr="00F52299">
        <w:tc>
          <w:tcPr>
            <w:tcW w:w="13507" w:type="dxa"/>
            <w:shd w:val="clear" w:color="auto" w:fill="DAEEF3"/>
          </w:tcPr>
          <w:p w14:paraId="6142F845"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48"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47" w14:textId="77777777" w:rsidR="009E76DF" w:rsidRPr="006E2BEA" w:rsidRDefault="009E76DF" w:rsidP="00F52299">
            <w:pPr>
              <w:pStyle w:val="iBAAGTableHeader"/>
            </w:pPr>
            <w:r w:rsidRPr="006E2BEA">
              <w:t>Plan Information</w:t>
            </w:r>
          </w:p>
        </w:tc>
      </w:tr>
      <w:tr w:rsidR="009E76DF" w:rsidRPr="006E2BEA" w14:paraId="6142F84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9" w14:textId="77777777" w:rsidR="009E76DF" w:rsidRPr="006E2BEA" w:rsidRDefault="009E76DF" w:rsidP="00F52299">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A" w14:textId="77777777" w:rsidR="009E76DF" w:rsidRDefault="009E76DF" w:rsidP="00F52299">
            <w:pPr>
              <w:pStyle w:val="iBAAGStandardText"/>
            </w:pPr>
            <w:r w:rsidRPr="009B092B">
              <w:t>Certain genetic testing services may be subject to medical necessity review, may not be covered and may result in member liability.</w:t>
            </w:r>
            <w:r>
              <w:t xml:space="preserve"> </w:t>
            </w:r>
          </w:p>
          <w:p w14:paraId="6142F84B" w14:textId="77777777" w:rsidR="009E76DF" w:rsidRPr="009B092B" w:rsidRDefault="009E76DF" w:rsidP="00F52299">
            <w:pPr>
              <w:pStyle w:val="iBAAGStandardText"/>
            </w:pPr>
            <w:r>
              <w:t>Member Services: Refer to the Genetic Testing SOP for additional information.</w:t>
            </w:r>
          </w:p>
        </w:tc>
      </w:tr>
    </w:tbl>
    <w:p w14:paraId="6142F84D" w14:textId="77777777" w:rsidR="009E76DF" w:rsidRPr="006E2BEA" w:rsidRDefault="009E76DF" w:rsidP="009E76DF"/>
    <w:p w14:paraId="6142F84E" w14:textId="77777777" w:rsidR="009E76DF" w:rsidRPr="00894942" w:rsidRDefault="009E76DF" w:rsidP="009E76DF">
      <w:pPr>
        <w:rPr>
          <w:rStyle w:val="iBAAGTags"/>
        </w:rPr>
      </w:pPr>
      <w:r w:rsidRPr="00894942">
        <w:rPr>
          <w:rStyle w:val="iBAAGTags"/>
        </w:rPr>
        <w:t>&lt;!--section=Maternity_Care--&gt;</w:t>
      </w:r>
    </w:p>
    <w:p w14:paraId="6142F84F" w14:textId="77777777" w:rsidR="009E76DF" w:rsidRPr="00894942" w:rsidRDefault="009E76DF" w:rsidP="009E76DF"/>
    <w:p w14:paraId="6142F850"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51" w14:textId="77777777" w:rsidR="009E76DF" w:rsidRDefault="009E76DF" w:rsidP="009E76DF">
      <w:pPr>
        <w:pStyle w:val="iBAAGStandardTextItalics"/>
      </w:pPr>
    </w:p>
    <w:p w14:paraId="6142F852"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4" w:history="1">
        <w:r>
          <w:rPr>
            <w:rStyle w:val="Hyperlink"/>
            <w:i/>
            <w:iCs/>
            <w:szCs w:val="24"/>
          </w:rPr>
          <w:t>uhcprovider.com</w:t>
        </w:r>
      </w:hyperlink>
      <w:r>
        <w:rPr>
          <w:i/>
          <w:iCs/>
        </w:rPr>
        <w:t xml:space="preserve">   </w:t>
      </w:r>
    </w:p>
    <w:p w14:paraId="6142F853"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6142F855" w14:textId="77777777" w:rsidTr="00F33F0A">
        <w:tc>
          <w:tcPr>
            <w:tcW w:w="13507" w:type="dxa"/>
            <w:gridSpan w:val="4"/>
            <w:shd w:val="clear" w:color="auto" w:fill="DAEEF3"/>
          </w:tcPr>
          <w:p w14:paraId="6142F854" w14:textId="77777777" w:rsidR="009E76DF" w:rsidRPr="00894942" w:rsidRDefault="009E76DF" w:rsidP="00F52299">
            <w:pPr>
              <w:pStyle w:val="iBAAGMajorSectionHeader"/>
            </w:pPr>
            <w:bookmarkStart w:id="49" w:name="Maternity_Care"/>
            <w:r>
              <w:t>Maternity Care</w:t>
            </w:r>
            <w:bookmarkEnd w:id="49"/>
          </w:p>
        </w:tc>
      </w:tr>
      <w:tr w:rsidR="009E76DF" w:rsidRPr="003F3B5E" w14:paraId="6142F85C" w14:textId="77777777" w:rsidTr="00F33F0A">
        <w:tblPrEx>
          <w:shd w:val="clear" w:color="auto" w:fill="auto"/>
        </w:tblPrEx>
        <w:tc>
          <w:tcPr>
            <w:tcW w:w="3517" w:type="dxa"/>
            <w:tcBorders>
              <w:bottom w:val="single" w:sz="4" w:space="0" w:color="000000" w:themeColor="text1"/>
            </w:tcBorders>
            <w:shd w:val="clear" w:color="auto" w:fill="31849B"/>
            <w:vAlign w:val="center"/>
          </w:tcPr>
          <w:p w14:paraId="6142F856"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57" w14:textId="77777777" w:rsidR="009E76DF" w:rsidRPr="00717F70" w:rsidRDefault="009E76DF" w:rsidP="00F52299">
            <w:pPr>
              <w:pStyle w:val="iBAAGTableHeader"/>
            </w:pPr>
            <w:r w:rsidRPr="00717F70">
              <w:t>Your cost if you use</w:t>
            </w:r>
          </w:p>
          <w:p w14:paraId="6142F858"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59" w14:textId="77777777" w:rsidR="009E76DF" w:rsidRPr="00717F70" w:rsidRDefault="009E76DF" w:rsidP="00F52299">
            <w:pPr>
              <w:pStyle w:val="iBAAGTableHeader"/>
            </w:pPr>
            <w:r w:rsidRPr="00717F70">
              <w:t>Your cost if you use</w:t>
            </w:r>
          </w:p>
          <w:p w14:paraId="6142F85A"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5B" w14:textId="77777777" w:rsidR="009E76DF" w:rsidRPr="00717F70" w:rsidRDefault="009E76DF" w:rsidP="00F52299">
            <w:pPr>
              <w:pStyle w:val="iBAAGTableHeader"/>
            </w:pPr>
            <w:r w:rsidRPr="00717F70">
              <w:t>Limits &amp; Exceptions</w:t>
            </w:r>
          </w:p>
        </w:tc>
      </w:tr>
      <w:tr w:rsidR="009E76DF" w:rsidRPr="003F3B5E" w14:paraId="6142F87E" w14:textId="77777777" w:rsidTr="00F33F0A">
        <w:tblPrEx>
          <w:shd w:val="clear" w:color="auto" w:fill="auto"/>
        </w:tblPrEx>
        <w:tc>
          <w:tcPr>
            <w:tcW w:w="3517" w:type="dxa"/>
            <w:shd w:val="clear" w:color="auto" w:fill="FFFFFF" w:themeFill="background1"/>
          </w:tcPr>
          <w:p w14:paraId="6142F85D" w14:textId="77777777" w:rsidR="009E76DF" w:rsidRPr="004C12ED" w:rsidRDefault="009E76DF" w:rsidP="00F52299">
            <w:pPr>
              <w:pStyle w:val="iBAAGSituationBoxName"/>
            </w:pPr>
            <w:bookmarkStart w:id="50" w:name="Breast_Pumps"/>
            <w:r w:rsidRPr="004C12ED">
              <w:lastRenderedPageBreak/>
              <w:t>Breast Pumps</w:t>
            </w:r>
            <w:bookmarkEnd w:id="50"/>
          </w:p>
          <w:p w14:paraId="6142F85E" w14:textId="77777777" w:rsidR="009E76DF" w:rsidRPr="004C12ED" w:rsidRDefault="009E76DF" w:rsidP="00F52299"/>
          <w:p w14:paraId="6142F85F" w14:textId="77777777" w:rsidR="009E76DF" w:rsidRPr="004C12ED" w:rsidRDefault="009E76DF" w:rsidP="00F52299">
            <w:pPr>
              <w:pStyle w:val="iBAAGStandardText"/>
            </w:pPr>
            <w:r w:rsidRPr="004C12ED">
              <w:t>Breast pumps are covered as part of preventive care services.</w:t>
            </w:r>
          </w:p>
          <w:p w14:paraId="6142F860" w14:textId="77777777" w:rsidR="009E76DF" w:rsidRPr="004C12ED" w:rsidRDefault="009E76DF" w:rsidP="00F52299">
            <w:pPr>
              <w:pStyle w:val="iBAAGStandardText"/>
            </w:pPr>
          </w:p>
          <w:p w14:paraId="6142F861" w14:textId="77777777" w:rsidR="009E76DF" w:rsidRPr="004C12ED" w:rsidRDefault="009E76DF" w:rsidP="00F52299">
            <w:pPr>
              <w:pStyle w:val="iBAAGStandardText"/>
            </w:pPr>
            <w:r w:rsidRPr="004C12ED">
              <w:t xml:space="preserve">Call the number on your health plan ID card to learn more on how to order a breast pump. </w:t>
            </w:r>
          </w:p>
          <w:p w14:paraId="6142F862" w14:textId="77777777" w:rsidR="009E76DF" w:rsidRPr="004C12ED" w:rsidRDefault="009E76DF" w:rsidP="00F52299">
            <w:pPr>
              <w:pStyle w:val="iBAAGStandardText"/>
            </w:pPr>
          </w:p>
          <w:p w14:paraId="6142F863" w14:textId="77777777" w:rsidR="009E76DF" w:rsidRPr="004C12ED" w:rsidRDefault="009E76DF" w:rsidP="00F52299">
            <w:pPr>
              <w:pStyle w:val="iBAAGStandardTextBold"/>
            </w:pPr>
            <w:r w:rsidRPr="004C12ED">
              <w:t xml:space="preserve">Want more information? </w:t>
            </w:r>
          </w:p>
          <w:p w14:paraId="6142F864" w14:textId="77777777" w:rsidR="009E76DF" w:rsidRPr="004C12ED" w:rsidRDefault="009E76DF" w:rsidP="00F52299">
            <w:pPr>
              <w:pStyle w:val="iBAAGStandardText"/>
            </w:pPr>
            <w:r w:rsidRPr="004C12ED">
              <w:t xml:space="preserve">View the </w:t>
            </w:r>
            <w:hyperlink r:id="rId45" w:history="1">
              <w:r w:rsidRPr="004C12ED">
                <w:rPr>
                  <w:rStyle w:val="Hyperlinks"/>
                </w:rPr>
                <w:t>glossary</w:t>
              </w:r>
            </w:hyperlink>
            <w:r w:rsidRPr="004C12ED">
              <w:t xml:space="preserve"> for definitions.</w:t>
            </w:r>
          </w:p>
          <w:p w14:paraId="6142F865" w14:textId="77777777" w:rsidR="009E76DF" w:rsidRDefault="009E76DF" w:rsidP="00F52299">
            <w:pPr>
              <w:pStyle w:val="iBAAGSituationBoxName"/>
            </w:pPr>
          </w:p>
          <w:p w14:paraId="6142F866" w14:textId="77777777" w:rsidR="009E76DF" w:rsidRPr="003F3B5E" w:rsidRDefault="009E76DF" w:rsidP="00F52299">
            <w:pPr>
              <w:pStyle w:val="iBAAGStandardText"/>
            </w:pPr>
          </w:p>
        </w:tc>
        <w:tc>
          <w:tcPr>
            <w:tcW w:w="3330" w:type="dxa"/>
            <w:shd w:val="clear" w:color="auto" w:fill="FFFFFF" w:themeFill="background1"/>
          </w:tcPr>
          <w:p w14:paraId="6142F868" w14:textId="77777777" w:rsidR="009E76DF" w:rsidRDefault="009E76DF" w:rsidP="00F52299">
            <w:pPr>
              <w:pStyle w:val="iBAAGStandardText"/>
            </w:pPr>
            <w:r w:rsidRPr="00C857B9">
              <w:rPr>
                <w:rStyle w:val="iBAAGStandardTextBoldChar"/>
              </w:rPr>
              <w:t>No Charge</w:t>
            </w:r>
          </w:p>
          <w:p w14:paraId="6142F869" w14:textId="77777777" w:rsidR="009E76DF" w:rsidRDefault="009E76DF" w:rsidP="00F52299">
            <w:pPr>
              <w:pStyle w:val="iBAAGStandardText"/>
            </w:pPr>
            <w:r>
              <w:t>The annual deductible does not apply.</w:t>
            </w:r>
          </w:p>
          <w:p w14:paraId="6142F86A" w14:textId="77777777" w:rsidR="009E76DF" w:rsidRDefault="009E76DF" w:rsidP="00F52299">
            <w:pPr>
              <w:pStyle w:val="iBAAGStandardText"/>
            </w:pPr>
          </w:p>
          <w:p w14:paraId="6142F86B" w14:textId="77777777" w:rsidR="009E76DF" w:rsidRDefault="009E76DF" w:rsidP="00F52299">
            <w:pPr>
              <w:pStyle w:val="iBAAGStandardTextBold"/>
            </w:pPr>
            <w:r>
              <w:t>Is prior authorization needed?</w:t>
            </w:r>
          </w:p>
          <w:p w14:paraId="6142F86C" w14:textId="77777777" w:rsidR="009E76DF" w:rsidRDefault="009E76DF" w:rsidP="00F52299">
            <w:pPr>
              <w:pStyle w:val="iBAAGStandardText"/>
            </w:pPr>
            <w:r>
              <w:t>No</w:t>
            </w:r>
          </w:p>
          <w:p w14:paraId="6142F86D" w14:textId="77777777" w:rsidR="009E76DF" w:rsidRPr="003F3B5E" w:rsidRDefault="009E76DF" w:rsidP="00F52299">
            <w:pPr>
              <w:pStyle w:val="iBAAGStandardText"/>
            </w:pPr>
          </w:p>
        </w:tc>
        <w:tc>
          <w:tcPr>
            <w:tcW w:w="3330" w:type="dxa"/>
            <w:shd w:val="clear" w:color="auto" w:fill="FFFFFF" w:themeFill="background1"/>
          </w:tcPr>
          <w:p w14:paraId="6142F87A" w14:textId="49C2F851" w:rsidR="009E76DF" w:rsidRDefault="009E76DF" w:rsidP="00F52299">
            <w:pPr>
              <w:pStyle w:val="iBAAGStandardText"/>
            </w:pPr>
            <w:r>
              <w:t>Out-of-network benefits are not covered.</w:t>
            </w:r>
          </w:p>
          <w:p w14:paraId="6142F87B" w14:textId="77777777" w:rsidR="009E76DF" w:rsidRPr="003F3B5E" w:rsidRDefault="009E76DF" w:rsidP="00F52299">
            <w:pPr>
              <w:pStyle w:val="iBAAGStandardText"/>
            </w:pPr>
          </w:p>
        </w:tc>
        <w:tc>
          <w:tcPr>
            <w:tcW w:w="3330" w:type="dxa"/>
            <w:shd w:val="clear" w:color="auto" w:fill="FFFFFF" w:themeFill="background1"/>
          </w:tcPr>
          <w:p w14:paraId="6142F87C" w14:textId="77777777" w:rsidR="009E76DF" w:rsidRPr="004C12ED" w:rsidRDefault="009E76DF" w:rsidP="00F5229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142F87D" w14:textId="77777777" w:rsidR="009E76DF" w:rsidRPr="004C12ED" w:rsidRDefault="009E76DF" w:rsidP="00F52299"/>
        </w:tc>
      </w:tr>
      <w:tr w:rsidR="009E76DF" w:rsidRPr="003F3B5E" w14:paraId="6142F880" w14:textId="77777777" w:rsidTr="00F33F0A">
        <w:tblPrEx>
          <w:shd w:val="clear" w:color="auto" w:fill="auto"/>
        </w:tblPrEx>
        <w:tc>
          <w:tcPr>
            <w:tcW w:w="13507" w:type="dxa"/>
            <w:gridSpan w:val="4"/>
            <w:tcBorders>
              <w:bottom w:val="single" w:sz="4" w:space="0" w:color="000000" w:themeColor="text1"/>
            </w:tcBorders>
            <w:shd w:val="clear" w:color="auto" w:fill="31849B"/>
          </w:tcPr>
          <w:p w14:paraId="6142F87F" w14:textId="77777777" w:rsidR="009E76DF" w:rsidRPr="003F3B5E" w:rsidRDefault="009E76DF" w:rsidP="00F52299">
            <w:pPr>
              <w:pStyle w:val="iBAAGTableHeader"/>
            </w:pPr>
            <w:r w:rsidRPr="00717F70">
              <w:rPr>
                <w:rFonts w:cs="Arial"/>
                <w:szCs w:val="26"/>
              </w:rPr>
              <w:t>About Your Benefits</w:t>
            </w:r>
          </w:p>
        </w:tc>
      </w:tr>
      <w:tr w:rsidR="009E76DF" w:rsidRPr="003F3B5E" w14:paraId="6142F88D" w14:textId="77777777" w:rsidTr="00F33F0A">
        <w:tblPrEx>
          <w:shd w:val="clear" w:color="auto" w:fill="auto"/>
        </w:tblPrEx>
        <w:tc>
          <w:tcPr>
            <w:tcW w:w="3517" w:type="dxa"/>
            <w:shd w:val="clear" w:color="auto" w:fill="FFFFFF" w:themeFill="background1"/>
          </w:tcPr>
          <w:p w14:paraId="6142F881" w14:textId="77777777" w:rsidR="009E76DF" w:rsidRDefault="009E76DF" w:rsidP="00F52299">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6142F882" w14:textId="77777777" w:rsidR="009E76DF" w:rsidRDefault="009E76DF" w:rsidP="00F52299">
            <w:pPr>
              <w:pStyle w:val="iBAAGStandardText"/>
            </w:pPr>
            <w:r>
              <w:t xml:space="preserve">The Maternity Support Program gives you support before, during and after pregnancy. This program provides: </w:t>
            </w:r>
          </w:p>
          <w:p w14:paraId="6142F883" w14:textId="77777777" w:rsidR="009E76DF" w:rsidRDefault="009E76DF" w:rsidP="009E76DF">
            <w:pPr>
              <w:pStyle w:val="iBAAGLevel2Bullets"/>
              <w:tabs>
                <w:tab w:val="left" w:pos="720"/>
              </w:tabs>
            </w:pPr>
            <w:r>
              <w:t>An OB nurse to help you enroll in the program.</w:t>
            </w:r>
          </w:p>
          <w:p w14:paraId="6142F884" w14:textId="77777777" w:rsidR="009E76DF" w:rsidRDefault="009E76DF" w:rsidP="009E76DF">
            <w:pPr>
              <w:pStyle w:val="iBAAGLevel2Bullets"/>
              <w:tabs>
                <w:tab w:val="left" w:pos="720"/>
              </w:tabs>
            </w:pPr>
            <w:r>
              <w:t>Health coaching before you become pregnant.</w:t>
            </w:r>
          </w:p>
          <w:p w14:paraId="6142F885" w14:textId="77777777" w:rsidR="009E76DF" w:rsidRDefault="009E76DF" w:rsidP="009E76DF">
            <w:pPr>
              <w:pStyle w:val="iBAAGLevel2Bullets"/>
              <w:tabs>
                <w:tab w:val="left" w:pos="720"/>
              </w:tabs>
            </w:pPr>
            <w:r>
              <w:t xml:space="preserve">A pregnancy consultation to identify special needs. </w:t>
            </w:r>
          </w:p>
          <w:p w14:paraId="6142F886" w14:textId="77777777" w:rsidR="009E76DF" w:rsidRDefault="009E76DF" w:rsidP="009E76DF">
            <w:pPr>
              <w:pStyle w:val="iBAAGLevel2Bullets"/>
              <w:tabs>
                <w:tab w:val="left" w:pos="720"/>
              </w:tabs>
            </w:pPr>
            <w:r>
              <w:t xml:space="preserve">Educational materials and resources. </w:t>
            </w:r>
          </w:p>
          <w:p w14:paraId="6142F887" w14:textId="77777777" w:rsidR="009E76DF" w:rsidRDefault="009E76DF" w:rsidP="009E76DF">
            <w:pPr>
              <w:pStyle w:val="iBAAGLevel2Bullets"/>
              <w:tabs>
                <w:tab w:val="left" w:pos="720"/>
              </w:tabs>
            </w:pPr>
            <w:r>
              <w:t xml:space="preserve">24 hour access to experienced maternity nurses. </w:t>
            </w:r>
          </w:p>
          <w:p w14:paraId="6142F888"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6142F889"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6142F88A" w14:textId="77777777" w:rsidR="009E76DF" w:rsidRDefault="009E76DF" w:rsidP="00F52299">
            <w:pPr>
              <w:pStyle w:val="TableText"/>
              <w:rPr>
                <w:rFonts w:ascii="Verdana" w:hAnsi="Verdana"/>
                <w:szCs w:val="24"/>
              </w:rPr>
            </w:pPr>
          </w:p>
          <w:p w14:paraId="6142F88B" w14:textId="77777777" w:rsidR="009E76DF" w:rsidRDefault="009E76DF" w:rsidP="00F52299">
            <w:pPr>
              <w:pStyle w:val="iBAAGStandardText"/>
            </w:pPr>
            <w:r>
              <w:t xml:space="preserve">Contact Maternity Support by calling toll-free at the number on your health plan </w:t>
            </w:r>
            <w:r>
              <w:lastRenderedPageBreak/>
              <w:t xml:space="preserve">ID card. </w:t>
            </w:r>
          </w:p>
          <w:p w14:paraId="6142F88C" w14:textId="77777777" w:rsidR="009E76DF" w:rsidRDefault="009E76DF" w:rsidP="00F52299">
            <w:pPr>
              <w:pStyle w:val="iBAAGStandardText"/>
            </w:pPr>
          </w:p>
        </w:tc>
      </w:tr>
      <w:tr w:rsidR="009E76DF" w:rsidRPr="003F3B5E" w14:paraId="6142F88F" w14:textId="77777777" w:rsidTr="00F33F0A">
        <w:tblPrEx>
          <w:shd w:val="clear" w:color="auto" w:fill="auto"/>
        </w:tblPrEx>
        <w:tc>
          <w:tcPr>
            <w:tcW w:w="13507" w:type="dxa"/>
            <w:gridSpan w:val="4"/>
            <w:tcBorders>
              <w:bottom w:val="single" w:sz="4" w:space="0" w:color="000000" w:themeColor="text1"/>
            </w:tcBorders>
            <w:shd w:val="clear" w:color="auto" w:fill="31849B"/>
          </w:tcPr>
          <w:p w14:paraId="6142F88E" w14:textId="77777777" w:rsidR="009E76DF" w:rsidRPr="003F3B5E" w:rsidRDefault="009E76DF" w:rsidP="00F52299">
            <w:pPr>
              <w:pStyle w:val="iBAAGTableHeader"/>
            </w:pPr>
            <w:r>
              <w:lastRenderedPageBreak/>
              <w:t>About Your Benefits</w:t>
            </w:r>
          </w:p>
        </w:tc>
      </w:tr>
      <w:tr w:rsidR="009E76DF" w:rsidRPr="003F3B5E" w14:paraId="6142F899" w14:textId="77777777" w:rsidTr="00F33F0A">
        <w:tblPrEx>
          <w:shd w:val="clear" w:color="auto" w:fill="auto"/>
        </w:tblPrEx>
        <w:tc>
          <w:tcPr>
            <w:tcW w:w="3517" w:type="dxa"/>
            <w:shd w:val="clear" w:color="auto" w:fill="FFFFFF" w:themeFill="background1"/>
          </w:tcPr>
          <w:p w14:paraId="6142F890" w14:textId="77777777" w:rsidR="009E76DF" w:rsidRPr="003F3B5E" w:rsidRDefault="009E76DF" w:rsidP="00F52299">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6142F891" w14:textId="77777777" w:rsidR="009E76DF" w:rsidRDefault="009E76DF" w:rsidP="00F52299">
            <w:pPr>
              <w:pStyle w:val="iBAAGStandardText"/>
            </w:pPr>
            <w:r>
              <w:t xml:space="preserve">If you have a baby in the Neonatal Intensive Care Unit (NICU), nurses will be available to answer questions about your baby's care in the NICU and when you bring your baby home. </w:t>
            </w:r>
          </w:p>
          <w:p w14:paraId="6142F892" w14:textId="77777777" w:rsidR="009E76DF" w:rsidRDefault="009E76DF" w:rsidP="00F52299">
            <w:pPr>
              <w:pStyle w:val="iBAAGStandardText"/>
            </w:pPr>
          </w:p>
          <w:p w14:paraId="6142F893" w14:textId="77777777" w:rsidR="009E76DF" w:rsidRDefault="009E76DF" w:rsidP="00F5229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142F894" w14:textId="77777777" w:rsidR="009E76DF" w:rsidRDefault="009E76DF" w:rsidP="00F52299">
            <w:pPr>
              <w:pStyle w:val="iBAAGStandardText"/>
            </w:pPr>
          </w:p>
          <w:p w14:paraId="6142F898" w14:textId="77777777" w:rsidR="009E76DF" w:rsidRPr="003F3B5E" w:rsidRDefault="009E76DF">
            <w:pPr>
              <w:pStyle w:val="iBAAGStandardText"/>
            </w:pPr>
          </w:p>
        </w:tc>
      </w:tr>
      <w:tr w:rsidR="009E76DF" w:rsidRPr="003F3B5E" w14:paraId="6142F8A0" w14:textId="77777777" w:rsidTr="00F33F0A">
        <w:tblPrEx>
          <w:shd w:val="clear" w:color="auto" w:fill="auto"/>
        </w:tblPrEx>
        <w:tc>
          <w:tcPr>
            <w:tcW w:w="3517" w:type="dxa"/>
            <w:tcBorders>
              <w:bottom w:val="single" w:sz="4" w:space="0" w:color="000000" w:themeColor="text1"/>
            </w:tcBorders>
            <w:shd w:val="clear" w:color="auto" w:fill="31849B"/>
            <w:vAlign w:val="center"/>
          </w:tcPr>
          <w:p w14:paraId="6142F89A"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9B" w14:textId="77777777" w:rsidR="009E76DF" w:rsidRPr="00717F70" w:rsidRDefault="009E76DF" w:rsidP="00F52299">
            <w:pPr>
              <w:pStyle w:val="iBAAGTableHeader"/>
            </w:pPr>
            <w:r w:rsidRPr="00717F70">
              <w:t>Your cost if you use</w:t>
            </w:r>
          </w:p>
          <w:p w14:paraId="6142F89C"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9D" w14:textId="77777777" w:rsidR="009E76DF" w:rsidRPr="00717F70" w:rsidRDefault="009E76DF" w:rsidP="00F52299">
            <w:pPr>
              <w:pStyle w:val="iBAAGTableHeader"/>
            </w:pPr>
            <w:r w:rsidRPr="00717F70">
              <w:t>Your cost if you use</w:t>
            </w:r>
          </w:p>
          <w:p w14:paraId="6142F89E"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9F" w14:textId="77777777" w:rsidR="009E76DF" w:rsidRPr="00717F70" w:rsidRDefault="009E76DF" w:rsidP="00F52299">
            <w:pPr>
              <w:pStyle w:val="iBAAGTableHeader"/>
            </w:pPr>
            <w:r w:rsidRPr="00717F70">
              <w:t>Limits &amp; Exceptions</w:t>
            </w:r>
          </w:p>
        </w:tc>
      </w:tr>
      <w:tr w:rsidR="009E76DF" w:rsidRPr="003F3B5E" w14:paraId="6142F8E0" w14:textId="77777777" w:rsidTr="00F33F0A">
        <w:tblPrEx>
          <w:shd w:val="clear" w:color="auto" w:fill="auto"/>
        </w:tblPrEx>
        <w:tc>
          <w:tcPr>
            <w:tcW w:w="3517" w:type="dxa"/>
            <w:shd w:val="clear" w:color="auto" w:fill="FFFFFF" w:themeFill="background1"/>
          </w:tcPr>
          <w:p w14:paraId="6142F8A1" w14:textId="77777777" w:rsidR="009E76DF" w:rsidRPr="009D759D" w:rsidRDefault="009E76DF" w:rsidP="00F52299">
            <w:pPr>
              <w:pStyle w:val="iBAAGSituationBoxName"/>
            </w:pPr>
            <w:bookmarkStart w:id="53" w:name="Pregnancy_Maternity_Services"/>
            <w:r w:rsidRPr="009D759D">
              <w:t>Pregnancy - Maternity Services</w:t>
            </w:r>
            <w:bookmarkEnd w:id="53"/>
          </w:p>
          <w:p w14:paraId="6142F8A2" w14:textId="77777777" w:rsidR="009E76DF" w:rsidRPr="009D759D" w:rsidRDefault="009E76DF" w:rsidP="00F52299">
            <w:pPr>
              <w:pStyle w:val="iBAAGStandardText"/>
            </w:pPr>
          </w:p>
          <w:p w14:paraId="6142F8A3" w14:textId="77777777" w:rsidR="009E76DF" w:rsidRPr="009D759D" w:rsidRDefault="009E76DF" w:rsidP="00F52299">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142F8A4" w14:textId="77777777" w:rsidR="009E76DF" w:rsidRPr="009D759D" w:rsidRDefault="009E76DF" w:rsidP="00F52299">
            <w:pPr>
              <w:pStyle w:val="iBAAGStandardText"/>
            </w:pPr>
          </w:p>
          <w:p w14:paraId="6142F8A5" w14:textId="77777777" w:rsidR="009E76DF" w:rsidRPr="009D759D" w:rsidRDefault="009E76DF" w:rsidP="00F52299">
            <w:pPr>
              <w:pStyle w:val="iBAAGStandardTextBold"/>
            </w:pPr>
            <w:r w:rsidRPr="009D759D">
              <w:t>While you are pregnant, we cover:</w:t>
            </w:r>
          </w:p>
          <w:p w14:paraId="6142F8A6" w14:textId="77777777" w:rsidR="009E76DF" w:rsidRPr="009D759D" w:rsidRDefault="009E76DF" w:rsidP="00F52299">
            <w:pPr>
              <w:pStyle w:val="iBAAGLevel1Bullets"/>
            </w:pPr>
            <w:r w:rsidRPr="009D759D">
              <w:t>Diagnostic testing (i.e. ultrasound)</w:t>
            </w:r>
          </w:p>
          <w:p w14:paraId="6142F8A7" w14:textId="77777777" w:rsidR="009E76DF" w:rsidRPr="009D759D" w:rsidRDefault="009E76DF" w:rsidP="00F52299">
            <w:pPr>
              <w:pStyle w:val="iBAAGLevel1Bullets"/>
            </w:pPr>
            <w:r w:rsidRPr="009D759D">
              <w:t xml:space="preserve">Genetic testing </w:t>
            </w:r>
          </w:p>
          <w:p w14:paraId="6142F8A8" w14:textId="77777777" w:rsidR="009E76DF" w:rsidRPr="009D759D" w:rsidRDefault="009E76DF" w:rsidP="00F52299">
            <w:pPr>
              <w:pStyle w:val="iBAAGStandardText"/>
            </w:pPr>
          </w:p>
          <w:p w14:paraId="6142F8A9" w14:textId="77777777" w:rsidR="009E76DF" w:rsidRPr="009D759D" w:rsidRDefault="009E76DF" w:rsidP="00F52299">
            <w:pPr>
              <w:pStyle w:val="iBAAGStandardTextBold"/>
            </w:pPr>
            <w:r w:rsidRPr="009D759D">
              <w:t>After the baby is born (post-partum), we cover:</w:t>
            </w:r>
          </w:p>
          <w:p w14:paraId="6142F8AA" w14:textId="77777777" w:rsidR="009E76DF" w:rsidRPr="009D759D" w:rsidRDefault="009E76DF" w:rsidP="00F52299">
            <w:pPr>
              <w:pStyle w:val="iBAAGLevel1Bullets"/>
            </w:pPr>
            <w:r w:rsidRPr="009D759D">
              <w:t xml:space="preserve">Newborn testing </w:t>
            </w:r>
          </w:p>
          <w:p w14:paraId="6142F8AB" w14:textId="77777777" w:rsidR="009E76DF" w:rsidRPr="009D759D" w:rsidRDefault="009E76DF" w:rsidP="00F52299">
            <w:pPr>
              <w:pStyle w:val="iBAAGLevel1Bullets"/>
            </w:pPr>
            <w:r w:rsidRPr="009D759D">
              <w:t xml:space="preserve">Post-partum visits in the office or at home  </w:t>
            </w:r>
          </w:p>
          <w:p w14:paraId="6142F8AC" w14:textId="77777777" w:rsidR="009E76DF" w:rsidRPr="009D759D" w:rsidRDefault="009E76DF" w:rsidP="00F52299">
            <w:pPr>
              <w:pStyle w:val="iBAAGStandardText"/>
            </w:pPr>
          </w:p>
          <w:p w14:paraId="6142F8AD" w14:textId="77777777" w:rsidR="009E76DF" w:rsidRPr="009D759D" w:rsidRDefault="009E76DF" w:rsidP="00F52299">
            <w:pPr>
              <w:pStyle w:val="iBAAGStandardTextBold"/>
            </w:pPr>
            <w:r w:rsidRPr="009D759D">
              <w:t>Delivery:</w:t>
            </w:r>
          </w:p>
          <w:p w14:paraId="6142F8AE" w14:textId="77777777" w:rsidR="009E76DF" w:rsidRPr="009D759D" w:rsidRDefault="009E76DF" w:rsidP="00F52299">
            <w:pPr>
              <w:pStyle w:val="iBAAGLevel1Bullets"/>
            </w:pPr>
            <w:r w:rsidRPr="009D759D">
              <w:t>Hospital delivery at least:</w:t>
            </w:r>
          </w:p>
          <w:p w14:paraId="6142F8AF" w14:textId="77777777" w:rsidR="009E76DF" w:rsidRPr="009D759D" w:rsidRDefault="009E76DF" w:rsidP="00F52299">
            <w:pPr>
              <w:pStyle w:val="iBAAGLevel2Bullets"/>
            </w:pPr>
            <w:r w:rsidRPr="009D759D">
              <w:t>48 hours for the mother and newborn following vaginal delivery.</w:t>
            </w:r>
          </w:p>
          <w:p w14:paraId="6142F8B0" w14:textId="77777777" w:rsidR="009E76DF" w:rsidRPr="009D759D" w:rsidRDefault="009E76DF" w:rsidP="00F52299">
            <w:pPr>
              <w:pStyle w:val="iBAAGLevel2Bullets"/>
            </w:pPr>
            <w:r w:rsidRPr="009D759D">
              <w:t>96 hours for the mother and newborn following cesarean section delivery.</w:t>
            </w:r>
          </w:p>
          <w:p w14:paraId="6142F8B1" w14:textId="77777777" w:rsidR="009E76DF" w:rsidRPr="009D759D" w:rsidRDefault="009E76DF" w:rsidP="00F52299">
            <w:pPr>
              <w:pStyle w:val="iBAAGStandardTextItalics"/>
            </w:pPr>
            <w:r w:rsidRPr="009D759D">
              <w:t>If the mother and the attending doctor agree, the mother and newborn may leave earlier</w:t>
            </w:r>
          </w:p>
          <w:p w14:paraId="6142F8B2" w14:textId="77777777" w:rsidR="009E76DF" w:rsidRPr="009D759D" w:rsidRDefault="009E76DF" w:rsidP="00F52299">
            <w:pPr>
              <w:pStyle w:val="iBAAGLevel1Bullets"/>
            </w:pPr>
            <w:r w:rsidRPr="009D759D">
              <w:t xml:space="preserve">Birthing center delivery     </w:t>
            </w:r>
          </w:p>
          <w:p w14:paraId="6142F8B3" w14:textId="77777777" w:rsidR="009E76DF" w:rsidRPr="009D759D" w:rsidRDefault="009E76DF" w:rsidP="00F52299">
            <w:pPr>
              <w:pStyle w:val="iBAAGStandardText"/>
            </w:pPr>
          </w:p>
          <w:p w14:paraId="6142F8B4" w14:textId="77777777" w:rsidR="009E76DF" w:rsidRPr="009D759D" w:rsidRDefault="009E76DF" w:rsidP="00F52299">
            <w:pPr>
              <w:pStyle w:val="iBAAGStandardTextBold"/>
            </w:pPr>
            <w:r w:rsidRPr="009D759D">
              <w:t xml:space="preserve">Want more information? </w:t>
            </w:r>
          </w:p>
          <w:p w14:paraId="6142F8B5" w14:textId="77777777" w:rsidR="009E76DF" w:rsidRPr="009D759D" w:rsidRDefault="009E76DF" w:rsidP="00F52299">
            <w:pPr>
              <w:pStyle w:val="iBAAGStandardText"/>
            </w:pPr>
            <w:r w:rsidRPr="009D759D">
              <w:t xml:space="preserve">View the </w:t>
            </w:r>
            <w:hyperlink r:id="rId46" w:history="1">
              <w:r w:rsidRPr="00C80E03">
                <w:rPr>
                  <w:rStyle w:val="Hyperlinks"/>
                </w:rPr>
                <w:t>glossary</w:t>
              </w:r>
            </w:hyperlink>
            <w:r w:rsidRPr="009D759D">
              <w:t xml:space="preserve"> for definitions.</w:t>
            </w:r>
          </w:p>
          <w:p w14:paraId="6142F8B6" w14:textId="77777777" w:rsidR="009E76DF" w:rsidRPr="009D759D" w:rsidRDefault="009E76DF" w:rsidP="00F52299">
            <w:pPr>
              <w:pStyle w:val="iBAAGStandardText"/>
            </w:pPr>
          </w:p>
        </w:tc>
        <w:tc>
          <w:tcPr>
            <w:tcW w:w="3330" w:type="dxa"/>
            <w:shd w:val="clear" w:color="auto" w:fill="FFFFFF" w:themeFill="background1"/>
          </w:tcPr>
          <w:p w14:paraId="6142F8B7" w14:textId="77777777" w:rsidR="009E76DF" w:rsidRPr="009D759D" w:rsidRDefault="009E76DF" w:rsidP="00F52299">
            <w:r w:rsidRPr="009D759D">
              <w:lastRenderedPageBreak/>
              <w:t>Based on the service you receive, benefits will pay the same as:</w:t>
            </w:r>
          </w:p>
          <w:p w14:paraId="6142F8B8" w14:textId="77777777" w:rsidR="009E76DF" w:rsidRPr="009D759D" w:rsidRDefault="009E76DF" w:rsidP="00F52299">
            <w:pPr>
              <w:pStyle w:val="iBAAGLevel1Bullets"/>
              <w:rPr>
                <w:i/>
              </w:rPr>
            </w:pPr>
            <w:r w:rsidRPr="009D759D">
              <w:rPr>
                <w:i/>
              </w:rPr>
              <w:t>Physician's Office Services – Sickness and Injury</w:t>
            </w:r>
          </w:p>
          <w:p w14:paraId="6142F8B9" w14:textId="77777777" w:rsidR="009E76DF" w:rsidRPr="009D759D" w:rsidRDefault="009E76DF" w:rsidP="00F52299">
            <w:pPr>
              <w:pStyle w:val="iBAAGLevel1Bullets"/>
              <w:rPr>
                <w:i/>
              </w:rPr>
            </w:pPr>
            <w:r w:rsidRPr="009D759D">
              <w:rPr>
                <w:i/>
              </w:rPr>
              <w:t>Preventive Care Services</w:t>
            </w:r>
          </w:p>
          <w:p w14:paraId="6142F8BA" w14:textId="77777777" w:rsidR="009E76DF" w:rsidRPr="009D759D" w:rsidRDefault="009E76DF" w:rsidP="00F52299">
            <w:pPr>
              <w:pStyle w:val="iBAAGLevel1Bullets"/>
              <w:rPr>
                <w:i/>
              </w:rPr>
            </w:pPr>
            <w:r w:rsidRPr="009D759D">
              <w:rPr>
                <w:i/>
              </w:rPr>
              <w:t>Physician Fees</w:t>
            </w:r>
          </w:p>
          <w:p w14:paraId="6142F8BB" w14:textId="77777777" w:rsidR="009E76DF" w:rsidRPr="009D759D" w:rsidRDefault="009E76DF" w:rsidP="00F52299">
            <w:pPr>
              <w:pStyle w:val="iBAAGLevel1Bullets"/>
              <w:rPr>
                <w:i/>
              </w:rPr>
            </w:pPr>
            <w:r w:rsidRPr="009D759D">
              <w:rPr>
                <w:i/>
              </w:rPr>
              <w:t>Inpatient Hospital Stay</w:t>
            </w:r>
          </w:p>
          <w:p w14:paraId="6142F8BC" w14:textId="77777777" w:rsidR="009E76DF" w:rsidRPr="009D759D" w:rsidRDefault="009E76DF" w:rsidP="00F52299">
            <w:pPr>
              <w:pStyle w:val="iBAAGLevel1Bullets"/>
              <w:rPr>
                <w:i/>
              </w:rPr>
            </w:pPr>
            <w:r w:rsidRPr="009D759D">
              <w:rPr>
                <w:i/>
              </w:rPr>
              <w:t xml:space="preserve">Outpatient Lab, X-ray and Diagnostics </w:t>
            </w:r>
          </w:p>
          <w:p w14:paraId="6142F8BD" w14:textId="77777777" w:rsidR="009E76DF" w:rsidRPr="009D759D" w:rsidRDefault="009E76DF" w:rsidP="00F52299">
            <w:pPr>
              <w:pStyle w:val="iBAAGLevel1Bullets"/>
              <w:rPr>
                <w:i/>
              </w:rPr>
            </w:pPr>
            <w:r w:rsidRPr="009D759D">
              <w:rPr>
                <w:i/>
              </w:rPr>
              <w:t xml:space="preserve">Outpatient Therapeutic Treatments  </w:t>
            </w:r>
          </w:p>
          <w:p w14:paraId="6142F8BE" w14:textId="77777777" w:rsidR="009E76DF" w:rsidRPr="009D759D" w:rsidRDefault="009E76DF" w:rsidP="00F52299"/>
          <w:p w14:paraId="6142F8BF" w14:textId="77777777" w:rsidR="009E76DF" w:rsidRPr="009D759D" w:rsidRDefault="009E76DF" w:rsidP="00F52299">
            <w:r w:rsidRPr="009D759D">
              <w:t xml:space="preserve">All delivery and newborn </w:t>
            </w:r>
            <w:r w:rsidRPr="009D759D">
              <w:lastRenderedPageBreak/>
              <w:t xml:space="preserve">charges are covered under the mother’s deductible.  </w:t>
            </w:r>
          </w:p>
          <w:p w14:paraId="6142F8C0" w14:textId="77777777" w:rsidR="009E76DF" w:rsidRDefault="009E76DF" w:rsidP="00F52299"/>
          <w:p w14:paraId="6142F8C1" w14:textId="77777777" w:rsidR="009E76DF" w:rsidRPr="009D759D" w:rsidRDefault="009E76DF" w:rsidP="00F52299">
            <w:pPr>
              <w:pStyle w:val="iBAAGStandardTextBold"/>
            </w:pPr>
            <w:r w:rsidRPr="009D759D">
              <w:t>Is prior authorization needed?</w:t>
            </w:r>
          </w:p>
          <w:p w14:paraId="6142F8C2" w14:textId="77777777" w:rsidR="009E76DF" w:rsidRPr="009D759D" w:rsidRDefault="009E76DF" w:rsidP="00F52299">
            <w:r w:rsidRPr="009D759D">
              <w:t>No</w:t>
            </w:r>
          </w:p>
          <w:p w14:paraId="6142F8C3" w14:textId="77777777" w:rsidR="009E76DF" w:rsidRDefault="009E76DF" w:rsidP="00F52299"/>
          <w:p w14:paraId="6142F8C4" w14:textId="77777777" w:rsidR="009E76DF" w:rsidRPr="009D759D" w:rsidRDefault="009E76DF" w:rsidP="00F52299">
            <w:pPr>
              <w:pStyle w:val="iBAAGStandardText"/>
            </w:pPr>
          </w:p>
        </w:tc>
        <w:tc>
          <w:tcPr>
            <w:tcW w:w="3330" w:type="dxa"/>
            <w:shd w:val="clear" w:color="auto" w:fill="FFFFFF" w:themeFill="background1"/>
          </w:tcPr>
          <w:p w14:paraId="6142F8C5" w14:textId="77777777" w:rsidR="009E76DF" w:rsidRPr="009D759D" w:rsidRDefault="009E76DF" w:rsidP="00F52299">
            <w:pPr>
              <w:pStyle w:val="iBAAGStandardText"/>
            </w:pPr>
            <w:r w:rsidRPr="009D759D">
              <w:lastRenderedPageBreak/>
              <w:t>Based on the service you receive, benefits will pay the same as:</w:t>
            </w:r>
          </w:p>
          <w:p w14:paraId="6142F8C6" w14:textId="77777777" w:rsidR="009E76DF" w:rsidRPr="009D759D" w:rsidRDefault="009E76DF" w:rsidP="00F52299">
            <w:pPr>
              <w:pStyle w:val="iBAAGLevel1Bullets"/>
              <w:rPr>
                <w:i/>
              </w:rPr>
            </w:pPr>
            <w:r w:rsidRPr="009D759D">
              <w:rPr>
                <w:i/>
              </w:rPr>
              <w:t>Physician's Office Services – Sickness and Injury</w:t>
            </w:r>
          </w:p>
          <w:p w14:paraId="6142F8C7" w14:textId="77777777" w:rsidR="009E76DF" w:rsidRPr="009D759D" w:rsidRDefault="009E76DF" w:rsidP="00F52299">
            <w:pPr>
              <w:pStyle w:val="iBAAGLevel1Bullets"/>
              <w:rPr>
                <w:i/>
              </w:rPr>
            </w:pPr>
            <w:r w:rsidRPr="009D759D">
              <w:rPr>
                <w:i/>
              </w:rPr>
              <w:t>Preventive Care Services</w:t>
            </w:r>
          </w:p>
          <w:p w14:paraId="6142F8C8" w14:textId="77777777" w:rsidR="009E76DF" w:rsidRPr="009D759D" w:rsidRDefault="009E76DF" w:rsidP="00F52299">
            <w:pPr>
              <w:pStyle w:val="iBAAGLevel1Bullets"/>
              <w:rPr>
                <w:i/>
              </w:rPr>
            </w:pPr>
            <w:r w:rsidRPr="009D759D">
              <w:rPr>
                <w:i/>
              </w:rPr>
              <w:t>Physician Fees</w:t>
            </w:r>
          </w:p>
          <w:p w14:paraId="6142F8C9" w14:textId="77777777" w:rsidR="009E76DF" w:rsidRPr="009D759D" w:rsidRDefault="009E76DF" w:rsidP="00F52299">
            <w:pPr>
              <w:pStyle w:val="iBAAGLevel1Bullets"/>
              <w:rPr>
                <w:i/>
              </w:rPr>
            </w:pPr>
            <w:r w:rsidRPr="009D759D">
              <w:rPr>
                <w:i/>
              </w:rPr>
              <w:t>Inpatient Hospital Stay</w:t>
            </w:r>
          </w:p>
          <w:p w14:paraId="6142F8CA" w14:textId="77777777" w:rsidR="009E76DF" w:rsidRPr="009D759D" w:rsidRDefault="009E76DF" w:rsidP="00F52299">
            <w:pPr>
              <w:pStyle w:val="iBAAGLevel1Bullets"/>
              <w:rPr>
                <w:i/>
              </w:rPr>
            </w:pPr>
            <w:r w:rsidRPr="009D759D">
              <w:rPr>
                <w:i/>
              </w:rPr>
              <w:t xml:space="preserve">Outpatient Lab, X-ray and Diagnostics </w:t>
            </w:r>
          </w:p>
          <w:p w14:paraId="6142F8CB" w14:textId="77777777" w:rsidR="009E76DF" w:rsidRPr="009D759D" w:rsidRDefault="009E76DF" w:rsidP="00F52299">
            <w:pPr>
              <w:pStyle w:val="iBAAGLevel1Bullets"/>
              <w:rPr>
                <w:i/>
              </w:rPr>
            </w:pPr>
            <w:r w:rsidRPr="009D759D">
              <w:rPr>
                <w:i/>
              </w:rPr>
              <w:t xml:space="preserve">Outpatient Therapeutic Treatments  </w:t>
            </w:r>
          </w:p>
          <w:p w14:paraId="6142F8CC" w14:textId="77777777" w:rsidR="009E76DF" w:rsidRPr="009D759D" w:rsidRDefault="009E76DF" w:rsidP="00F52299">
            <w:pPr>
              <w:pStyle w:val="iBAAGStandardText"/>
            </w:pPr>
          </w:p>
          <w:p w14:paraId="6142F8CD" w14:textId="77777777" w:rsidR="009E76DF" w:rsidRPr="009D759D" w:rsidRDefault="009E76DF" w:rsidP="00F52299">
            <w:pPr>
              <w:pStyle w:val="iBAAGStandardText"/>
            </w:pPr>
            <w:r w:rsidRPr="009D759D">
              <w:t xml:space="preserve">All delivery and newborn </w:t>
            </w:r>
            <w:r w:rsidRPr="009D759D">
              <w:lastRenderedPageBreak/>
              <w:t xml:space="preserve">charges are covered under the mother’s deductible.  </w:t>
            </w:r>
          </w:p>
          <w:p w14:paraId="6142F8CE" w14:textId="77777777" w:rsidR="009E76DF" w:rsidRPr="009D759D" w:rsidRDefault="009E76DF" w:rsidP="00F52299">
            <w:pPr>
              <w:pStyle w:val="iBAAGStandardText"/>
            </w:pPr>
          </w:p>
          <w:p w14:paraId="6142F8CF" w14:textId="77777777" w:rsidR="009E76DF" w:rsidRPr="009D759D" w:rsidRDefault="009E76DF" w:rsidP="00F52299">
            <w:pPr>
              <w:pStyle w:val="iBAAGStandardTextBold"/>
            </w:pPr>
            <w:r w:rsidRPr="009D759D">
              <w:t>Is prior authorization needed?</w:t>
            </w:r>
          </w:p>
          <w:p w14:paraId="6142F8D0" w14:textId="77777777" w:rsidR="009E76DF" w:rsidRPr="009D759D" w:rsidRDefault="009E76DF" w:rsidP="00F52299">
            <w:pPr>
              <w:pStyle w:val="iBAAGStandardText"/>
            </w:pPr>
            <w:r w:rsidRPr="009D759D">
              <w:t xml:space="preserve">Yes </w:t>
            </w:r>
          </w:p>
          <w:p w14:paraId="6142F8D1" w14:textId="77777777" w:rsidR="009E76DF" w:rsidRPr="009D759D" w:rsidRDefault="009E76DF" w:rsidP="00F52299">
            <w:pPr>
              <w:pStyle w:val="iBAAGStandardText"/>
            </w:pPr>
          </w:p>
          <w:p w14:paraId="6142F8D2" w14:textId="77777777" w:rsidR="009E76DF" w:rsidRPr="009D759D" w:rsidRDefault="009E76DF" w:rsidP="00F52299">
            <w:pPr>
              <w:pStyle w:val="iBAAGStandardTextBold"/>
            </w:pPr>
            <w:r w:rsidRPr="009D759D">
              <w:t>Prior authorization is:</w:t>
            </w:r>
          </w:p>
          <w:p w14:paraId="6142F8D3" w14:textId="77777777" w:rsidR="009E76DF" w:rsidRPr="009D759D" w:rsidRDefault="009E76DF" w:rsidP="00F5229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6142F8D4" w14:textId="77777777" w:rsidR="009E76DF" w:rsidRPr="009D759D" w:rsidRDefault="009E76DF" w:rsidP="00F52299">
            <w:pPr>
              <w:pStyle w:val="iBAAGStandardText"/>
            </w:pPr>
          </w:p>
          <w:p w14:paraId="6142F8D5" w14:textId="77777777" w:rsidR="009E76DF" w:rsidRPr="009D759D" w:rsidRDefault="009E76DF" w:rsidP="00F52299">
            <w:pPr>
              <w:pStyle w:val="iBAAGStandardTextBold"/>
            </w:pPr>
            <w:r w:rsidRPr="009D759D">
              <w:t xml:space="preserve">When do I need to call? </w:t>
            </w:r>
          </w:p>
          <w:p w14:paraId="6142F8D6" w14:textId="77777777" w:rsidR="009E76DF" w:rsidRPr="009D759D" w:rsidRDefault="009E76DF" w:rsidP="00F5229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6142F8D7" w14:textId="77777777" w:rsidR="009E76DF" w:rsidRPr="009D759D" w:rsidRDefault="009E76DF" w:rsidP="00F52299">
            <w:pPr>
              <w:pStyle w:val="iBAAGStandardText"/>
            </w:pPr>
          </w:p>
          <w:p w14:paraId="6142F8D8" w14:textId="77777777" w:rsidR="009E76DF" w:rsidRPr="009D759D" w:rsidRDefault="009E76DF" w:rsidP="00F52299">
            <w:pPr>
              <w:pStyle w:val="iBAAGStandardTextBold"/>
            </w:pPr>
            <w:r w:rsidRPr="009D759D">
              <w:t xml:space="preserve">If you don’t get prior authorization, you pay: </w:t>
            </w:r>
          </w:p>
          <w:p w14:paraId="6142F8DA" w14:textId="655331AA" w:rsidR="009E76DF" w:rsidRPr="009D759D"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8DB" w14:textId="77777777" w:rsidR="009E76DF" w:rsidRPr="00717F70" w:rsidRDefault="009E76DF" w:rsidP="00F52299">
            <w:pPr>
              <w:pStyle w:val="iBAAGStandardText"/>
            </w:pPr>
            <w:r w:rsidRPr="00717F70">
              <w:lastRenderedPageBreak/>
              <w:t xml:space="preserve">The newborn’s annual deductible will apply if the newborn is discharged after the mother. </w:t>
            </w:r>
          </w:p>
          <w:p w14:paraId="6142F8DC" w14:textId="77777777" w:rsidR="009E76DF" w:rsidRPr="00717F70" w:rsidRDefault="009E76DF" w:rsidP="00F52299">
            <w:pPr>
              <w:rPr>
                <w:color w:val="FF00FF"/>
                <w:vertAlign w:val="superscript"/>
              </w:rPr>
            </w:pPr>
          </w:p>
          <w:p w14:paraId="6142F8DD" w14:textId="77777777" w:rsidR="009E76DF" w:rsidRPr="00717F70" w:rsidRDefault="009E76DF" w:rsidP="00F52299"/>
          <w:p w14:paraId="6142F8DE" w14:textId="77777777" w:rsidR="009E76DF" w:rsidRPr="00717F70" w:rsidRDefault="009E76DF" w:rsidP="00F52299"/>
          <w:p w14:paraId="6142F8DF" w14:textId="77777777" w:rsidR="009E76DF" w:rsidRPr="00717F70" w:rsidRDefault="009E76DF" w:rsidP="00F52299"/>
        </w:tc>
      </w:tr>
    </w:tbl>
    <w:p w14:paraId="6142F8E1" w14:textId="77777777" w:rsidR="009E76DF" w:rsidRPr="007A04F1" w:rsidRDefault="009E76DF" w:rsidP="009E76DF"/>
    <w:p w14:paraId="6142F8E2"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E4" w14:textId="77777777" w:rsidTr="00F52299">
        <w:tc>
          <w:tcPr>
            <w:tcW w:w="13507" w:type="dxa"/>
            <w:shd w:val="clear" w:color="auto" w:fill="DAEEF3"/>
          </w:tcPr>
          <w:p w14:paraId="6142F8E3" w14:textId="77777777" w:rsidR="009E76DF" w:rsidRPr="00B41EB2" w:rsidRDefault="009E76DF" w:rsidP="00F52299">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E6"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E5" w14:textId="77777777" w:rsidR="009E76DF" w:rsidRPr="006E2BEA" w:rsidRDefault="009E76DF" w:rsidP="00F52299">
            <w:pPr>
              <w:pStyle w:val="iBAAGTableHeader"/>
            </w:pPr>
            <w:r w:rsidRPr="006E2BEA">
              <w:t>Plan Information</w:t>
            </w:r>
          </w:p>
        </w:tc>
      </w:tr>
      <w:tr w:rsidR="009E76DF" w:rsidRPr="006E2BEA" w14:paraId="6142F8E9"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7" w14:textId="77777777" w:rsidR="009E76DF" w:rsidRPr="006E2BEA" w:rsidRDefault="009E76DF"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8" w14:textId="77777777" w:rsidR="009E76DF" w:rsidRPr="006E2BEA" w:rsidRDefault="009E76DF" w:rsidP="00F52299"/>
        </w:tc>
      </w:tr>
    </w:tbl>
    <w:p w14:paraId="6142F8EA" w14:textId="77777777" w:rsidR="009E76DF" w:rsidRPr="006E2BEA" w:rsidRDefault="009E76DF" w:rsidP="009E76DF"/>
    <w:p w14:paraId="6142F8EB" w14:textId="77777777" w:rsidR="00FA2FDC" w:rsidRPr="0015229F" w:rsidRDefault="00FA2FDC" w:rsidP="00FA2FDC">
      <w:pPr>
        <w:rPr>
          <w:rStyle w:val="iBAAGTags"/>
        </w:rPr>
      </w:pPr>
      <w:r w:rsidRPr="0015229F">
        <w:rPr>
          <w:rStyle w:val="iBAAGTags"/>
        </w:rPr>
        <w:t>&lt;!--section=Physician_Services--&gt;</w:t>
      </w:r>
    </w:p>
    <w:p w14:paraId="6142F8EC" w14:textId="77777777" w:rsidR="00FA2FDC" w:rsidRPr="0015229F" w:rsidRDefault="00FA2FDC" w:rsidP="00FA2FDC"/>
    <w:p w14:paraId="6142F8ED"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EE" w14:textId="77777777" w:rsidR="00FA2FDC" w:rsidRDefault="00FA2FDC" w:rsidP="00FA2FDC"/>
    <w:p w14:paraId="6142F8EF"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7" w:history="1">
        <w:r>
          <w:rPr>
            <w:rStyle w:val="Hyperlink"/>
            <w:i/>
            <w:iCs/>
            <w:szCs w:val="24"/>
          </w:rPr>
          <w:t>uhcprovider.com</w:t>
        </w:r>
      </w:hyperlink>
      <w:r>
        <w:rPr>
          <w:i/>
          <w:iCs/>
        </w:rPr>
        <w:t xml:space="preserve">   </w:t>
      </w:r>
    </w:p>
    <w:p w14:paraId="6142F8F0"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6142F8F2" w14:textId="77777777" w:rsidTr="009760D8">
        <w:tc>
          <w:tcPr>
            <w:tcW w:w="13507" w:type="dxa"/>
            <w:gridSpan w:val="4"/>
            <w:shd w:val="clear" w:color="auto" w:fill="DAEEF3"/>
          </w:tcPr>
          <w:p w14:paraId="6142F8F1" w14:textId="77777777" w:rsidR="00FA2FDC" w:rsidRPr="0015229F" w:rsidRDefault="00FA2FDC" w:rsidP="00F52299">
            <w:pPr>
              <w:pStyle w:val="iBAAGMajorSectionHeader"/>
            </w:pPr>
            <w:bookmarkStart w:id="54" w:name="Physician_Services"/>
            <w:r>
              <w:t>Physician Services</w:t>
            </w:r>
            <w:bookmarkEnd w:id="54"/>
          </w:p>
        </w:tc>
      </w:tr>
      <w:tr w:rsidR="00FA2FDC" w:rsidRPr="00150942" w14:paraId="6142F8F9" w14:textId="77777777" w:rsidTr="009760D8">
        <w:tblPrEx>
          <w:shd w:val="clear" w:color="auto" w:fill="auto"/>
        </w:tblPrEx>
        <w:tc>
          <w:tcPr>
            <w:tcW w:w="3517" w:type="dxa"/>
            <w:tcBorders>
              <w:bottom w:val="single" w:sz="4" w:space="0" w:color="000000" w:themeColor="text1"/>
            </w:tcBorders>
            <w:shd w:val="clear" w:color="auto" w:fill="31849B"/>
            <w:vAlign w:val="center"/>
          </w:tcPr>
          <w:p w14:paraId="6142F8F3" w14:textId="77777777" w:rsidR="00FA2FDC" w:rsidRPr="00717F70" w:rsidRDefault="00FA2FDC"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F4" w14:textId="77777777" w:rsidR="00FA2FDC" w:rsidRPr="00717F70" w:rsidRDefault="00FA2FDC" w:rsidP="00F52299">
            <w:pPr>
              <w:pStyle w:val="iBAAGTableHeader"/>
            </w:pPr>
            <w:r w:rsidRPr="00717F70">
              <w:t>Your cost if you use</w:t>
            </w:r>
          </w:p>
          <w:p w14:paraId="6142F8F5" w14:textId="77777777" w:rsidR="00FA2FDC" w:rsidRPr="00717F70" w:rsidRDefault="00FA2FDC"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F6" w14:textId="77777777" w:rsidR="00FA2FDC" w:rsidRPr="00717F70" w:rsidRDefault="00FA2FDC" w:rsidP="00F52299">
            <w:pPr>
              <w:pStyle w:val="iBAAGTableHeader"/>
            </w:pPr>
            <w:r w:rsidRPr="00717F70">
              <w:t>Your cost if you use</w:t>
            </w:r>
          </w:p>
          <w:p w14:paraId="6142F8F7" w14:textId="77777777" w:rsidR="00FA2FDC" w:rsidRPr="00717F70" w:rsidRDefault="00FA2FDC"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F8" w14:textId="77777777" w:rsidR="00FA2FDC" w:rsidRPr="00717F70" w:rsidRDefault="00FA2FDC" w:rsidP="00F52299">
            <w:pPr>
              <w:pStyle w:val="iBAAGTableHeader"/>
            </w:pPr>
            <w:r w:rsidRPr="00717F70">
              <w:t>Limits &amp; Exceptions</w:t>
            </w:r>
          </w:p>
        </w:tc>
      </w:tr>
      <w:tr w:rsidR="00FA2FDC" w:rsidRPr="00150942" w14:paraId="6142F919" w14:textId="77777777" w:rsidTr="009760D8">
        <w:tblPrEx>
          <w:shd w:val="clear" w:color="auto" w:fill="auto"/>
        </w:tblPrEx>
        <w:tc>
          <w:tcPr>
            <w:tcW w:w="3517" w:type="dxa"/>
            <w:shd w:val="clear" w:color="auto" w:fill="FFFFFF" w:themeFill="background1"/>
          </w:tcPr>
          <w:p w14:paraId="6142F8FA" w14:textId="77777777" w:rsidR="00FA2FDC" w:rsidRDefault="00FA2FDC" w:rsidP="00F52299">
            <w:pPr>
              <w:pStyle w:val="iBAAGSituationBoxName"/>
            </w:pPr>
            <w:bookmarkStart w:id="55" w:name="Allergy_Injections"/>
            <w:r>
              <w:t>Allergy Injections</w:t>
            </w:r>
            <w:bookmarkEnd w:id="55"/>
          </w:p>
          <w:p w14:paraId="6142F8FB" w14:textId="77777777" w:rsidR="00FA2FDC" w:rsidRDefault="00FA2FDC" w:rsidP="00F52299">
            <w:pPr>
              <w:pStyle w:val="iBAAGStandardText"/>
            </w:pPr>
          </w:p>
          <w:p w14:paraId="6142F8FC" w14:textId="77777777" w:rsidR="00FA2FDC" w:rsidRDefault="00FA2FDC" w:rsidP="00F52299">
            <w:pPr>
              <w:pStyle w:val="iBAAGStandardText"/>
            </w:pPr>
            <w:r w:rsidRPr="00150942">
              <w:rPr>
                <w:rStyle w:val="iBAAGStandardTextBoldChar"/>
              </w:rPr>
              <w:t>Want more information</w:t>
            </w:r>
            <w:r>
              <w:t xml:space="preserve">? </w:t>
            </w:r>
          </w:p>
          <w:p w14:paraId="6142F8FD" w14:textId="77777777" w:rsidR="00FA2FDC" w:rsidRPr="00150942" w:rsidRDefault="00FA2FDC" w:rsidP="00F52299">
            <w:pPr>
              <w:pStyle w:val="iBAAGStandardText"/>
            </w:pPr>
            <w:r>
              <w:t xml:space="preserve">View the </w:t>
            </w:r>
            <w:hyperlink r:id="rId48" w:history="1">
              <w:r w:rsidRPr="00150942">
                <w:rPr>
                  <w:rStyle w:val="Hyperlinks"/>
                </w:rPr>
                <w:t>glossary</w:t>
              </w:r>
            </w:hyperlink>
            <w:r>
              <w:t xml:space="preserve"> for definitions.</w:t>
            </w:r>
          </w:p>
        </w:tc>
        <w:tc>
          <w:tcPr>
            <w:tcW w:w="3330" w:type="dxa"/>
            <w:shd w:val="clear" w:color="auto" w:fill="FFFFFF" w:themeFill="background1"/>
          </w:tcPr>
          <w:p w14:paraId="6142F900" w14:textId="5C75DC6F" w:rsidR="00FA2FDC" w:rsidRDefault="00FA2FDC">
            <w:pPr>
              <w:pStyle w:val="iBAAGStandardText"/>
            </w:pPr>
            <w:r>
              <w:t xml:space="preserve">Primary Doctor: </w:t>
            </w:r>
          </w:p>
          <w:p w14:paraId="6142F902" w14:textId="057DD23A" w:rsidR="00FA2FDC" w:rsidRDefault="00FA2FDC" w:rsidP="00F52299">
            <w:pPr>
              <w:pStyle w:val="iBAAGStandardText"/>
            </w:pPr>
            <w:r>
              <w:rPr>
                <w:rStyle w:val="iBAAGStandardTextBoldChar"/>
              </w:rPr>
              <w:t>$</w:t>
            </w:r>
            <w:r w:rsidR="00FD56B2">
              <w:rPr>
                <w:rStyle w:val="iBAAGStandardTextBoldChar"/>
              </w:rPr>
              <w:t>35</w:t>
            </w:r>
            <w:r w:rsidR="00FD56B2" w:rsidDel="00FD56B2">
              <w:rPr>
                <w:rStyle w:val="iBAAGStandardTextBoldChar"/>
              </w:rPr>
              <w:t xml:space="preserve"> </w:t>
            </w:r>
            <w:r>
              <w:t>co-pay per visit</w:t>
            </w:r>
            <w:r>
              <w:rPr>
                <w:rStyle w:val="iBAAGStandardTextChar"/>
              </w:rPr>
              <w:t>.</w:t>
            </w:r>
          </w:p>
          <w:p w14:paraId="6142F903" w14:textId="0065049B" w:rsidR="00FA2FDC" w:rsidRDefault="00FA2FDC" w:rsidP="00F52299">
            <w:pPr>
              <w:pStyle w:val="iBAAGStandardText"/>
            </w:pPr>
            <w:r>
              <w:t>The annual deductible does not apply.</w:t>
            </w:r>
          </w:p>
          <w:p w14:paraId="6142F904" w14:textId="77777777" w:rsidR="00FA2FDC" w:rsidRDefault="00FA2FDC" w:rsidP="00F52299">
            <w:pPr>
              <w:pStyle w:val="iBAAGStandardText"/>
            </w:pPr>
          </w:p>
          <w:p w14:paraId="6142F905" w14:textId="77777777" w:rsidR="00FA2FDC" w:rsidRDefault="00FA2FDC" w:rsidP="00F52299">
            <w:pPr>
              <w:pStyle w:val="iBAAGStandardText"/>
            </w:pPr>
            <w:r>
              <w:t>Specialist:</w:t>
            </w:r>
          </w:p>
          <w:p w14:paraId="4E6566BF" w14:textId="47B7A998" w:rsidR="00BE63D6" w:rsidRDefault="00600608" w:rsidP="00BE63D6">
            <w:pPr>
              <w:pStyle w:val="iBAAGStandardText"/>
            </w:pPr>
            <w:r>
              <w:rPr>
                <w:rStyle w:val="iBAAGStandardTextBoldChar"/>
              </w:rPr>
              <w:t>$</w:t>
            </w:r>
            <w:r w:rsidR="00887FB7">
              <w:rPr>
                <w:rStyle w:val="iBAAGStandardTextBoldChar"/>
              </w:rPr>
              <w:t>35</w:t>
            </w:r>
            <w:r w:rsidR="00BE63D6">
              <w:t xml:space="preserve"> co-pay per visit</w:t>
            </w:r>
            <w:r w:rsidR="00BE63D6">
              <w:rPr>
                <w:rStyle w:val="iBAAGStandardTextChar"/>
              </w:rPr>
              <w:t>.</w:t>
            </w:r>
          </w:p>
          <w:p w14:paraId="23239CBB" w14:textId="77777777" w:rsidR="00BE63D6" w:rsidRDefault="00BE63D6" w:rsidP="00BE63D6">
            <w:pPr>
              <w:pStyle w:val="iBAAGStandardText"/>
            </w:pPr>
            <w:r>
              <w:t>The annual deductible does not apply.</w:t>
            </w:r>
          </w:p>
          <w:p w14:paraId="6142F90B" w14:textId="77777777" w:rsidR="00FA2FDC" w:rsidRDefault="00FA2FDC" w:rsidP="00F52299">
            <w:pPr>
              <w:pStyle w:val="iBAAGStandardText"/>
            </w:pPr>
          </w:p>
          <w:p w14:paraId="6142F90C" w14:textId="77777777" w:rsidR="00FA2FDC" w:rsidRDefault="00FA2FDC" w:rsidP="00F52299">
            <w:pPr>
              <w:pStyle w:val="iBAAGStandardTextBold"/>
            </w:pPr>
            <w:r>
              <w:t>Is prior authorization needed?</w:t>
            </w:r>
          </w:p>
          <w:p w14:paraId="6142F90D" w14:textId="77777777" w:rsidR="00FA2FDC" w:rsidRDefault="00FA2FDC" w:rsidP="00F52299">
            <w:pPr>
              <w:pStyle w:val="iBAAGStandardText"/>
            </w:pPr>
            <w:r>
              <w:t>No</w:t>
            </w:r>
          </w:p>
          <w:p w14:paraId="6142F90E" w14:textId="77777777" w:rsidR="00FA2FDC" w:rsidRPr="00150942" w:rsidRDefault="00FA2FDC" w:rsidP="00F52299">
            <w:pPr>
              <w:pStyle w:val="iBAAGStandardText"/>
            </w:pPr>
          </w:p>
        </w:tc>
        <w:tc>
          <w:tcPr>
            <w:tcW w:w="3330" w:type="dxa"/>
            <w:shd w:val="clear" w:color="auto" w:fill="FFFFFF" w:themeFill="background1"/>
          </w:tcPr>
          <w:p w14:paraId="4065315E" w14:textId="77777777" w:rsidR="00395769" w:rsidRDefault="00FA2FDC" w:rsidP="00F52299">
            <w:pPr>
              <w:pStyle w:val="iBAAGStandardText"/>
            </w:pPr>
            <w:r>
              <w:t xml:space="preserve">Primary Doctor: </w:t>
            </w:r>
          </w:p>
          <w:p w14:paraId="6142F910" w14:textId="4AC87A88" w:rsidR="00FA2FDC" w:rsidRDefault="00FD56B2" w:rsidP="00F52299">
            <w:pPr>
              <w:pStyle w:val="iBAAGStandardText"/>
            </w:pPr>
            <w:r>
              <w:rPr>
                <w:rStyle w:val="iBAAGStandardTextBoldChar"/>
              </w:rPr>
              <w:t>40</w:t>
            </w:r>
            <w:r w:rsidR="00476B82">
              <w:rPr>
                <w:rStyle w:val="iBAAGStandardTextBoldChar"/>
              </w:rPr>
              <w:t>%</w:t>
            </w:r>
            <w:r w:rsidR="00FA2FDC">
              <w:t xml:space="preserve"> co-insurance, after you pay the deductible</w:t>
            </w:r>
            <w:r w:rsidR="00FA2FDC">
              <w:rPr>
                <w:rStyle w:val="iBAAGStandardTextChar"/>
              </w:rPr>
              <w:t>.</w:t>
            </w:r>
          </w:p>
          <w:p w14:paraId="6142F911" w14:textId="77777777" w:rsidR="00FA2FDC" w:rsidRDefault="00FA2FDC" w:rsidP="00F52299">
            <w:pPr>
              <w:pStyle w:val="iBAAGStandardText"/>
            </w:pPr>
          </w:p>
          <w:p w14:paraId="45F582C2" w14:textId="77777777" w:rsidR="00395769" w:rsidRDefault="00FA2FDC" w:rsidP="00F52299">
            <w:pPr>
              <w:pStyle w:val="iBAAGStandardText"/>
            </w:pPr>
            <w:r>
              <w:t xml:space="preserve">Specialist: </w:t>
            </w:r>
          </w:p>
          <w:p w14:paraId="6142F912" w14:textId="081187C7" w:rsidR="00FA2FDC" w:rsidRDefault="00887FB7" w:rsidP="00F52299">
            <w:pPr>
              <w:pStyle w:val="iBAAGStandardText"/>
            </w:pPr>
            <w:r>
              <w:rPr>
                <w:rStyle w:val="iBAAGStandardTextBoldChar"/>
              </w:rPr>
              <w:t>40</w:t>
            </w:r>
            <w:r w:rsidR="00476B82">
              <w:rPr>
                <w:rStyle w:val="iBAAGStandardTextBoldChar"/>
              </w:rPr>
              <w:t>%</w:t>
            </w:r>
            <w:r w:rsidR="00FA2FDC">
              <w:t xml:space="preserve"> co-insurance, after you pay the deductible</w:t>
            </w:r>
            <w:r w:rsidR="00FA2FDC">
              <w:rPr>
                <w:rStyle w:val="iBAAGStandardTextChar"/>
              </w:rPr>
              <w:t>.</w:t>
            </w:r>
          </w:p>
          <w:p w14:paraId="6142F913" w14:textId="77777777" w:rsidR="00FA2FDC" w:rsidRDefault="00FA2FDC" w:rsidP="00F52299">
            <w:pPr>
              <w:pStyle w:val="iBAAGStandardText"/>
            </w:pPr>
          </w:p>
          <w:p w14:paraId="6142F914" w14:textId="77777777" w:rsidR="00FA2FDC" w:rsidRDefault="00FA2FDC" w:rsidP="00F52299">
            <w:pPr>
              <w:pStyle w:val="iBAAGStandardTextBold"/>
            </w:pPr>
            <w:r>
              <w:t>Is prior authorization needed?</w:t>
            </w:r>
          </w:p>
          <w:p w14:paraId="6142F915" w14:textId="77777777" w:rsidR="00FA2FDC" w:rsidRDefault="00FA2FDC" w:rsidP="00F52299">
            <w:pPr>
              <w:pStyle w:val="iBAAGStandardText"/>
            </w:pPr>
            <w:r>
              <w:t>No</w:t>
            </w:r>
          </w:p>
          <w:p w14:paraId="6142F916" w14:textId="77777777" w:rsidR="00FA2FDC" w:rsidRDefault="00FA2FDC" w:rsidP="00F52299">
            <w:pPr>
              <w:pStyle w:val="iBAAGStandardText"/>
            </w:pPr>
          </w:p>
          <w:p w14:paraId="6142F917" w14:textId="77777777" w:rsidR="00FA2FDC" w:rsidRPr="00150942" w:rsidRDefault="00FA2FDC" w:rsidP="00F52299">
            <w:pPr>
              <w:pStyle w:val="iBAAGStandardText"/>
            </w:pPr>
          </w:p>
        </w:tc>
        <w:tc>
          <w:tcPr>
            <w:tcW w:w="3330" w:type="dxa"/>
            <w:shd w:val="clear" w:color="auto" w:fill="FFFFFF" w:themeFill="background1"/>
          </w:tcPr>
          <w:p w14:paraId="6142F918" w14:textId="77777777" w:rsidR="00FA2FDC" w:rsidRPr="00150942" w:rsidRDefault="00FA2FDC" w:rsidP="00F52299">
            <w:pPr>
              <w:pStyle w:val="iBAAGStandardText"/>
            </w:pPr>
            <w:r>
              <w:t>If you receive services in addition to allergy injections, additional co-pays, deductible, or co-insurance may apply.</w:t>
            </w:r>
          </w:p>
        </w:tc>
      </w:tr>
      <w:tr w:rsidR="00FA2FDC" w:rsidRPr="00174CC4" w14:paraId="6142F91B" w14:textId="77777777" w:rsidTr="009760D8">
        <w:tblPrEx>
          <w:shd w:val="clear" w:color="auto" w:fill="auto"/>
        </w:tblPrEx>
        <w:tc>
          <w:tcPr>
            <w:tcW w:w="13507" w:type="dxa"/>
            <w:gridSpan w:val="4"/>
            <w:tcBorders>
              <w:bottom w:val="single" w:sz="4" w:space="0" w:color="000000" w:themeColor="text1"/>
            </w:tcBorders>
            <w:shd w:val="clear" w:color="auto" w:fill="31849B"/>
          </w:tcPr>
          <w:p w14:paraId="6142F91A" w14:textId="77777777" w:rsidR="00FA2FDC" w:rsidRPr="00174CC4" w:rsidRDefault="00FA2FDC" w:rsidP="00F52299">
            <w:pPr>
              <w:pStyle w:val="iBAAGTableHeader"/>
            </w:pPr>
            <w:r w:rsidRPr="00174CC4">
              <w:lastRenderedPageBreak/>
              <w:t>About Your Benefits</w:t>
            </w:r>
          </w:p>
        </w:tc>
      </w:tr>
      <w:tr w:rsidR="00FA2FDC" w:rsidRPr="00174CC4" w14:paraId="6142F933" w14:textId="77777777" w:rsidTr="009760D8">
        <w:tblPrEx>
          <w:shd w:val="clear" w:color="auto" w:fill="auto"/>
        </w:tblPrEx>
        <w:tc>
          <w:tcPr>
            <w:tcW w:w="3517" w:type="dxa"/>
            <w:shd w:val="clear" w:color="auto" w:fill="FFFFFF" w:themeFill="background1"/>
          </w:tcPr>
          <w:p w14:paraId="6142F91C" w14:textId="77777777" w:rsidR="00FA2FDC" w:rsidRPr="00174CC4" w:rsidRDefault="00FA2FDC" w:rsidP="00F52299">
            <w:pPr>
              <w:pStyle w:val="iBAAGSituationBoxName"/>
            </w:pPr>
            <w:bookmarkStart w:id="56" w:name="Hemophilia_Program"/>
            <w:r w:rsidRPr="00174CC4">
              <w:t>Hemophilia Program</w:t>
            </w:r>
            <w:bookmarkEnd w:id="56"/>
          </w:p>
          <w:p w14:paraId="6142F91D" w14:textId="77777777" w:rsidR="00FA2FDC" w:rsidRPr="00174CC4" w:rsidRDefault="00FA2FDC" w:rsidP="00F52299">
            <w:pPr>
              <w:pStyle w:val="iBAAGStandardText"/>
            </w:pPr>
          </w:p>
          <w:p w14:paraId="6142F91E" w14:textId="77777777" w:rsidR="00FA2FDC" w:rsidRPr="00174CC4" w:rsidRDefault="00FA2FDC" w:rsidP="00F52299">
            <w:pPr>
              <w:pStyle w:val="iBAAGStandardTextBold"/>
            </w:pPr>
            <w:r w:rsidRPr="00174CC4">
              <w:t xml:space="preserve">Medication self-administered/infused </w:t>
            </w:r>
          </w:p>
          <w:p w14:paraId="6142F91F" w14:textId="77777777" w:rsidR="00FA2FDC" w:rsidRPr="00174CC4" w:rsidRDefault="00FA2FDC" w:rsidP="00F52299">
            <w:pPr>
              <w:pStyle w:val="iBAAGStandardText"/>
            </w:pPr>
            <w:r w:rsidRPr="00174CC4">
              <w:t xml:space="preserve">This is covered under the pharmacy benefit. </w:t>
            </w:r>
          </w:p>
          <w:p w14:paraId="6142F920" w14:textId="77777777" w:rsidR="00FA2FDC" w:rsidRPr="00174CC4" w:rsidRDefault="00FA2FDC" w:rsidP="00F52299">
            <w:pPr>
              <w:pStyle w:val="iBAAGStandardText"/>
            </w:pPr>
          </w:p>
          <w:p w14:paraId="6142F921" w14:textId="77777777" w:rsidR="00FA2FDC" w:rsidRPr="00174CC4" w:rsidRDefault="00FA2FDC" w:rsidP="00F52299">
            <w:pPr>
              <w:pStyle w:val="iBAAGStandardTextBold"/>
            </w:pPr>
            <w:r w:rsidRPr="00174CC4">
              <w:t>Medication administered/infused by a health professional</w:t>
            </w:r>
          </w:p>
          <w:p w14:paraId="6142F922" w14:textId="77777777" w:rsidR="00FA2FDC" w:rsidRPr="00174CC4" w:rsidRDefault="00FA2FDC" w:rsidP="00F52299">
            <w:pPr>
              <w:pStyle w:val="iBAAGStandardText"/>
            </w:pPr>
            <w:r w:rsidRPr="00174CC4">
              <w:t>This is covered under the medical benefit.</w:t>
            </w:r>
          </w:p>
          <w:p w14:paraId="6142F923" w14:textId="77777777" w:rsidR="00FA2FDC" w:rsidRPr="00174CC4" w:rsidRDefault="00FA2FDC" w:rsidP="00F52299">
            <w:pPr>
              <w:pStyle w:val="iBAAGStandardText"/>
            </w:pPr>
          </w:p>
          <w:p w14:paraId="6142F924" w14:textId="77777777" w:rsidR="00FA2FDC" w:rsidRPr="00174CC4" w:rsidRDefault="00FA2FDC" w:rsidP="00F52299">
            <w:pPr>
              <w:pStyle w:val="iBAAGStandardTextBold"/>
            </w:pPr>
            <w:r w:rsidRPr="00174CC4">
              <w:t xml:space="preserve">Want more information? </w:t>
            </w:r>
          </w:p>
          <w:p w14:paraId="6142F925" w14:textId="77777777" w:rsidR="00FA2FDC" w:rsidRPr="00174CC4" w:rsidRDefault="00FA2FDC" w:rsidP="00F52299">
            <w:pPr>
              <w:pStyle w:val="iBAAGStandardText"/>
            </w:pPr>
            <w:r w:rsidRPr="00174CC4">
              <w:t xml:space="preserve">View the </w:t>
            </w:r>
            <w:hyperlink r:id="rId49"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142F92D" w14:textId="77777777" w:rsidR="00FA2FDC" w:rsidRPr="001F497B" w:rsidRDefault="00FA2FDC" w:rsidP="00F5229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142F92E" w14:textId="77777777" w:rsidR="00FA2FDC" w:rsidRPr="001F497B" w:rsidRDefault="00FA2FDC" w:rsidP="00F52299">
            <w:pPr>
              <w:pStyle w:val="iBAAGStandardText"/>
            </w:pPr>
          </w:p>
          <w:p w14:paraId="6142F92F" w14:textId="77777777" w:rsidR="00FA2FDC" w:rsidRPr="001F497B" w:rsidRDefault="00FA2FDC" w:rsidP="00F52299">
            <w:pPr>
              <w:pStyle w:val="iBAAGStandardText"/>
            </w:pPr>
            <w:r w:rsidRPr="001F497B">
              <w:t>This program does not determine coverage or if we will pay hemophilia factor medications.</w:t>
            </w:r>
          </w:p>
          <w:p w14:paraId="6142F930" w14:textId="77777777" w:rsidR="00FA2FDC" w:rsidRPr="001F497B" w:rsidRDefault="00FA2FDC" w:rsidP="00F52299">
            <w:pPr>
              <w:pStyle w:val="iBAAGStandardText"/>
            </w:pPr>
          </w:p>
          <w:p w14:paraId="6142F931" w14:textId="77777777" w:rsidR="00FA2FDC" w:rsidRPr="001F497B" w:rsidRDefault="00FA2FDC" w:rsidP="00F52299">
            <w:pPr>
              <w:pStyle w:val="iBAAGStandardText"/>
            </w:pPr>
            <w:r w:rsidRPr="001F497B">
              <w:t xml:space="preserve">To get information about hemophilia, medications or to find a designated pharmacy, click </w:t>
            </w:r>
            <w:hyperlink r:id="rId50" w:history="1">
              <w:r w:rsidRPr="001F497B">
                <w:rPr>
                  <w:rStyle w:val="Hyperlinks"/>
                </w:rPr>
                <w:t>here</w:t>
              </w:r>
            </w:hyperlink>
            <w:r w:rsidRPr="001F497B">
              <w:t xml:space="preserve"> or call the toll-free number on your health plan ID card.</w:t>
            </w:r>
          </w:p>
          <w:p w14:paraId="6142F932" w14:textId="77777777" w:rsidR="00FA2FDC" w:rsidRPr="001F497B" w:rsidRDefault="00FA2FDC" w:rsidP="00F52299">
            <w:pPr>
              <w:pStyle w:val="iBAAGStandardText"/>
            </w:pPr>
          </w:p>
        </w:tc>
      </w:tr>
    </w:tbl>
    <w:tbl>
      <w:tblPr>
        <w:tblStyle w:val="TableGrid4"/>
        <w:tblW w:w="13507"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330"/>
      </w:tblGrid>
      <w:tr w:rsidR="009760D8" w:rsidRPr="003F3B5E" w14:paraId="1D2C81B3" w14:textId="77777777" w:rsidTr="00276199">
        <w:tc>
          <w:tcPr>
            <w:tcW w:w="3618" w:type="dxa"/>
            <w:tcBorders>
              <w:bottom w:val="single" w:sz="4" w:space="0" w:color="000000" w:themeColor="text1"/>
            </w:tcBorders>
            <w:shd w:val="clear" w:color="auto" w:fill="31849B"/>
          </w:tcPr>
          <w:p w14:paraId="4ECAC277" w14:textId="77777777" w:rsidR="009760D8" w:rsidRPr="003F3B5E" w:rsidRDefault="009760D8" w:rsidP="00950B76">
            <w:pPr>
              <w:pStyle w:val="iBAAGTableHeader"/>
            </w:pPr>
            <w:r w:rsidRPr="00E8503B">
              <w:t>Common Medical Event</w:t>
            </w:r>
          </w:p>
        </w:tc>
        <w:tc>
          <w:tcPr>
            <w:tcW w:w="3229" w:type="dxa"/>
            <w:tcBorders>
              <w:bottom w:val="single" w:sz="4" w:space="0" w:color="000000" w:themeColor="text1"/>
            </w:tcBorders>
            <w:shd w:val="clear" w:color="auto" w:fill="31849B"/>
          </w:tcPr>
          <w:p w14:paraId="53933E9C" w14:textId="77777777" w:rsidR="009760D8" w:rsidRDefault="009760D8" w:rsidP="00950B76">
            <w:pPr>
              <w:pStyle w:val="iBAAGTableHeader"/>
            </w:pPr>
            <w:r>
              <w:t>Your cost if you use</w:t>
            </w:r>
          </w:p>
          <w:p w14:paraId="52D5D411" w14:textId="77777777" w:rsidR="009760D8" w:rsidRPr="003F3B5E" w:rsidRDefault="009760D8" w:rsidP="00950B76">
            <w:pPr>
              <w:pStyle w:val="iBAAGTableHeader"/>
            </w:pPr>
            <w:r>
              <w:t>Network benefits</w:t>
            </w:r>
          </w:p>
        </w:tc>
        <w:tc>
          <w:tcPr>
            <w:tcW w:w="3330" w:type="dxa"/>
            <w:tcBorders>
              <w:bottom w:val="single" w:sz="4" w:space="0" w:color="000000" w:themeColor="text1"/>
            </w:tcBorders>
            <w:shd w:val="clear" w:color="auto" w:fill="31849B"/>
          </w:tcPr>
          <w:p w14:paraId="70357181" w14:textId="77777777" w:rsidR="009760D8" w:rsidRDefault="009760D8" w:rsidP="00950B76">
            <w:pPr>
              <w:pStyle w:val="iBAAGTableHeader"/>
            </w:pPr>
            <w:r>
              <w:t>Your cost if you use</w:t>
            </w:r>
          </w:p>
          <w:p w14:paraId="4D506031" w14:textId="77777777" w:rsidR="009760D8" w:rsidRPr="003F3B5E" w:rsidRDefault="009760D8" w:rsidP="00950B76">
            <w:pPr>
              <w:pStyle w:val="iBAAGTableHeader"/>
            </w:pPr>
            <w:r>
              <w:t>Out-of-Network benefits</w:t>
            </w:r>
          </w:p>
        </w:tc>
        <w:tc>
          <w:tcPr>
            <w:tcW w:w="3330" w:type="dxa"/>
            <w:tcBorders>
              <w:bottom w:val="single" w:sz="4" w:space="0" w:color="000000" w:themeColor="text1"/>
            </w:tcBorders>
            <w:shd w:val="clear" w:color="auto" w:fill="31849B"/>
          </w:tcPr>
          <w:p w14:paraId="1F871B3C" w14:textId="77777777" w:rsidR="009760D8" w:rsidRPr="003F3B5E" w:rsidRDefault="009760D8" w:rsidP="00950B76">
            <w:pPr>
              <w:pStyle w:val="iBAAGTableHeader"/>
            </w:pPr>
            <w:r w:rsidRPr="00E8503B">
              <w:t>Limits &amp; Exceptions</w:t>
            </w:r>
          </w:p>
        </w:tc>
      </w:tr>
      <w:tr w:rsidR="009760D8" w:rsidRPr="003F3B5E" w14:paraId="2196F1E6" w14:textId="77777777" w:rsidTr="00276199">
        <w:tc>
          <w:tcPr>
            <w:tcW w:w="3618" w:type="dxa"/>
            <w:shd w:val="clear" w:color="auto" w:fill="FFFFFF" w:themeFill="background1"/>
          </w:tcPr>
          <w:p w14:paraId="4F786CA5" w14:textId="77777777" w:rsidR="009760D8" w:rsidRDefault="009760D8" w:rsidP="00950B76">
            <w:pPr>
              <w:pStyle w:val="iBAAGSituationBoxName"/>
            </w:pPr>
            <w:bookmarkStart w:id="57" w:name="Medical_Foods"/>
            <w:r>
              <w:t>Medical Foods</w:t>
            </w:r>
            <w:bookmarkEnd w:id="57"/>
          </w:p>
          <w:p w14:paraId="59ECCDC2" w14:textId="77777777" w:rsidR="009760D8" w:rsidRPr="00F13EDA" w:rsidRDefault="009760D8" w:rsidP="00950B76">
            <w:pPr>
              <w:pStyle w:val="iBAAGStandardText"/>
            </w:pPr>
          </w:p>
          <w:p w14:paraId="6C9E60D1" w14:textId="77777777" w:rsidR="009760D8" w:rsidRPr="00F13EDA" w:rsidRDefault="009760D8" w:rsidP="00950B76">
            <w:pPr>
              <w:pStyle w:val="iBAAGStandardText"/>
            </w:pPr>
            <w:r w:rsidRPr="00F13EDA">
              <w:t>Benefits include:</w:t>
            </w:r>
          </w:p>
          <w:p w14:paraId="12F52DDC" w14:textId="77777777" w:rsidR="009760D8" w:rsidRPr="00F13EDA" w:rsidRDefault="009760D8" w:rsidP="00950B76">
            <w:pPr>
              <w:pStyle w:val="iBAAGLevel1Bullets"/>
            </w:pPr>
            <w:r w:rsidRPr="00F13EDA">
              <w:t>Formulas</w:t>
            </w:r>
          </w:p>
          <w:p w14:paraId="62ED152E" w14:textId="77777777" w:rsidR="009760D8" w:rsidRDefault="009760D8" w:rsidP="00950B76">
            <w:pPr>
              <w:pStyle w:val="iBAAGLevel1Bullets"/>
            </w:pPr>
            <w:r w:rsidRPr="00F13EDA">
              <w:t xml:space="preserve">Special food products </w:t>
            </w:r>
          </w:p>
          <w:p w14:paraId="3C5271C2" w14:textId="77777777" w:rsidR="009760D8" w:rsidRPr="00F13EDA" w:rsidRDefault="009760D8" w:rsidP="00950B76"/>
          <w:p w14:paraId="41E2F678" w14:textId="77777777" w:rsidR="009760D8" w:rsidRDefault="009760D8" w:rsidP="00950B76">
            <w:pPr>
              <w:pStyle w:val="iBAAGStandardTextBold"/>
            </w:pPr>
            <w:r>
              <w:t xml:space="preserve">Want more information? </w:t>
            </w:r>
          </w:p>
          <w:p w14:paraId="3B162F03" w14:textId="77777777" w:rsidR="009760D8" w:rsidRDefault="009760D8" w:rsidP="00950B76">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5D1662A0" w14:textId="77777777" w:rsidR="009760D8" w:rsidRPr="003F3B5E" w:rsidRDefault="009760D8" w:rsidP="00950B76">
            <w:pPr>
              <w:pStyle w:val="iBAAGStandardText"/>
            </w:pPr>
          </w:p>
        </w:tc>
        <w:tc>
          <w:tcPr>
            <w:tcW w:w="3229" w:type="dxa"/>
            <w:shd w:val="clear" w:color="auto" w:fill="FFFFFF" w:themeFill="background1"/>
          </w:tcPr>
          <w:p w14:paraId="3ED27A7A" w14:textId="77777777" w:rsidR="009760D8" w:rsidRDefault="009760D8" w:rsidP="00950B76">
            <w:r>
              <w:rPr>
                <w:rStyle w:val="iBAAGStandardTextBoldChar"/>
              </w:rPr>
              <w:t>20%</w:t>
            </w:r>
            <w:r>
              <w:t xml:space="preserve"> </w:t>
            </w:r>
            <w:r w:rsidRPr="00F13EDA">
              <w:t>co-insurance, after you pay the deductible.</w:t>
            </w:r>
            <w:r>
              <w:t xml:space="preserve"> </w:t>
            </w:r>
          </w:p>
          <w:p w14:paraId="2BB178CE" w14:textId="77777777" w:rsidR="009760D8" w:rsidRDefault="009760D8" w:rsidP="00950B76">
            <w:pPr>
              <w:pStyle w:val="iBAAGStandardText"/>
            </w:pPr>
          </w:p>
          <w:p w14:paraId="5274528C" w14:textId="77777777" w:rsidR="009760D8" w:rsidRDefault="009760D8" w:rsidP="00950B76">
            <w:pPr>
              <w:pStyle w:val="iBAAGStandardTextBold"/>
            </w:pPr>
            <w:r>
              <w:t>Is prior authorization needed?</w:t>
            </w:r>
          </w:p>
          <w:p w14:paraId="538FAB49" w14:textId="77777777" w:rsidR="009760D8" w:rsidRDefault="009760D8" w:rsidP="00950B76">
            <w:pPr>
              <w:pStyle w:val="iBAAGStandardText"/>
            </w:pPr>
            <w:r>
              <w:t>No</w:t>
            </w:r>
          </w:p>
          <w:p w14:paraId="49AAF4F9" w14:textId="77777777" w:rsidR="009760D8" w:rsidRDefault="009760D8" w:rsidP="00950B76">
            <w:pPr>
              <w:pStyle w:val="iBAAGStandardText"/>
            </w:pPr>
          </w:p>
          <w:p w14:paraId="3E84CC0C" w14:textId="77777777" w:rsidR="009760D8" w:rsidRPr="003F3B5E" w:rsidRDefault="009760D8" w:rsidP="00950B76">
            <w:pPr>
              <w:pStyle w:val="iBAAGStandardText"/>
            </w:pPr>
          </w:p>
        </w:tc>
        <w:tc>
          <w:tcPr>
            <w:tcW w:w="3330" w:type="dxa"/>
            <w:shd w:val="clear" w:color="auto" w:fill="FFFFFF" w:themeFill="background1"/>
          </w:tcPr>
          <w:p w14:paraId="0794CF2A" w14:textId="18A807A6" w:rsidR="009760D8" w:rsidRDefault="00887FB7" w:rsidP="00950B76">
            <w:r>
              <w:rPr>
                <w:rStyle w:val="iBAAGStandardTextBoldChar"/>
              </w:rPr>
              <w:t>40</w:t>
            </w:r>
            <w:r w:rsidR="00476B82">
              <w:rPr>
                <w:rStyle w:val="iBAAGStandardTextBoldChar"/>
              </w:rPr>
              <w:t>%</w:t>
            </w:r>
            <w:r w:rsidR="009760D8">
              <w:t xml:space="preserve"> </w:t>
            </w:r>
            <w:r w:rsidR="009760D8" w:rsidRPr="00F13EDA">
              <w:t>co-insurance, after you pay the deductible.</w:t>
            </w:r>
            <w:r w:rsidR="009760D8">
              <w:t xml:space="preserve"> </w:t>
            </w:r>
          </w:p>
          <w:p w14:paraId="72DC39D3" w14:textId="77777777" w:rsidR="009760D8" w:rsidRDefault="009760D8" w:rsidP="00950B76">
            <w:pPr>
              <w:pStyle w:val="iBAAGStandardTextBold"/>
            </w:pPr>
          </w:p>
          <w:p w14:paraId="05A33D01" w14:textId="77777777" w:rsidR="009760D8" w:rsidRDefault="009760D8" w:rsidP="00950B76">
            <w:pPr>
              <w:pStyle w:val="iBAAGStandardTextBold"/>
            </w:pPr>
            <w:r>
              <w:t>Is prior authorization needed?</w:t>
            </w:r>
          </w:p>
          <w:p w14:paraId="626811D3" w14:textId="77777777" w:rsidR="009760D8" w:rsidRDefault="009760D8" w:rsidP="00950B76">
            <w:pPr>
              <w:pStyle w:val="iBAAGStandardText"/>
            </w:pPr>
            <w:r w:rsidRPr="00C730A9">
              <w:t>Yes</w:t>
            </w:r>
          </w:p>
          <w:p w14:paraId="4D80A9E9" w14:textId="77777777" w:rsidR="009760D8" w:rsidRDefault="009760D8" w:rsidP="00950B76">
            <w:pPr>
              <w:pStyle w:val="iBAAGStandardText"/>
            </w:pPr>
          </w:p>
          <w:p w14:paraId="5C033CD0" w14:textId="77777777" w:rsidR="009760D8" w:rsidRDefault="009760D8" w:rsidP="00950B76">
            <w:pPr>
              <w:pStyle w:val="iBAAGStandardTextBold"/>
            </w:pPr>
            <w:r>
              <w:t>Prior authorization is:</w:t>
            </w:r>
          </w:p>
          <w:p w14:paraId="0340EA5B" w14:textId="77777777" w:rsidR="009760D8" w:rsidRDefault="009760D8" w:rsidP="00950B76">
            <w:pPr>
              <w:pStyle w:val="iBAAGStandardText"/>
            </w:pPr>
            <w:r>
              <w:t xml:space="preserve">Getting approval by calling the number listed on your health plan ID </w:t>
            </w:r>
            <w:r>
              <w:lastRenderedPageBreak/>
              <w:t>card before you can get medicine or services.</w:t>
            </w:r>
          </w:p>
          <w:p w14:paraId="6C6B6306" w14:textId="77777777" w:rsidR="009760D8" w:rsidRDefault="009760D8" w:rsidP="00950B76">
            <w:pPr>
              <w:pStyle w:val="iBAAGStandardText"/>
            </w:pPr>
          </w:p>
          <w:p w14:paraId="6EC2BF56" w14:textId="77777777" w:rsidR="009760D8" w:rsidRDefault="009760D8" w:rsidP="00950B76">
            <w:pPr>
              <w:pStyle w:val="iBAAGStandardTextBold"/>
            </w:pPr>
            <w:r>
              <w:t xml:space="preserve">When do I need to call? </w:t>
            </w:r>
          </w:p>
          <w:p w14:paraId="40333536" w14:textId="77777777" w:rsidR="009760D8" w:rsidRDefault="009760D8" w:rsidP="00950B76">
            <w:pPr>
              <w:pStyle w:val="iBAAGLevel1Bullets"/>
            </w:pPr>
            <w:r>
              <w:t>Before you get formulas or specialized food products</w:t>
            </w:r>
          </w:p>
          <w:p w14:paraId="078D32E9" w14:textId="77777777" w:rsidR="009760D8" w:rsidRDefault="009760D8" w:rsidP="00950B76">
            <w:pPr>
              <w:pStyle w:val="iBAAGStandardText"/>
            </w:pPr>
          </w:p>
          <w:p w14:paraId="4EE6C366" w14:textId="77777777" w:rsidR="009760D8" w:rsidRDefault="009760D8" w:rsidP="00950B76">
            <w:pPr>
              <w:pStyle w:val="iBAAGStandardTextBold"/>
            </w:pPr>
            <w:r>
              <w:t>If you don’t get prior authorization, you pay:</w:t>
            </w:r>
          </w:p>
          <w:p w14:paraId="71938119" w14:textId="7240C71F" w:rsidR="009760D8" w:rsidRPr="003F3B5E" w:rsidRDefault="00F33F0A" w:rsidP="00950B76">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42CC9F6E" w14:textId="77777777" w:rsidR="009760D8" w:rsidRDefault="009760D8" w:rsidP="00950B76">
            <w:pPr>
              <w:pStyle w:val="iBAAGStandardText"/>
            </w:pPr>
            <w:r>
              <w:lastRenderedPageBreak/>
              <w:t>Limited to the treatment of phenylketonuria (PKU).</w:t>
            </w:r>
          </w:p>
          <w:p w14:paraId="3F0D28D6" w14:textId="77777777" w:rsidR="009760D8" w:rsidRDefault="009760D8" w:rsidP="00950B76">
            <w:pPr>
              <w:pStyle w:val="iBAAGStandardText"/>
            </w:pPr>
          </w:p>
          <w:p w14:paraId="76E46677" w14:textId="77777777" w:rsidR="009760D8" w:rsidRDefault="009760D8" w:rsidP="00950B76">
            <w:pPr>
              <w:pStyle w:val="iBAAGStandardText"/>
            </w:pPr>
            <w:r>
              <w:t>No coverage for:</w:t>
            </w:r>
          </w:p>
          <w:p w14:paraId="333BE36F" w14:textId="77777777" w:rsidR="009760D8" w:rsidRDefault="009760D8" w:rsidP="00950B76">
            <w:pPr>
              <w:pStyle w:val="iBAAGLevel1Bullets"/>
            </w:pPr>
            <w:r>
              <w:t>Non-enteral formulas</w:t>
            </w:r>
          </w:p>
          <w:p w14:paraId="1B90EB13" w14:textId="77777777" w:rsidR="009760D8" w:rsidRPr="003F3B5E" w:rsidRDefault="009760D8" w:rsidP="00950B76">
            <w:pPr>
              <w:pStyle w:val="iBAAGLevel1Bullets"/>
            </w:pPr>
            <w:r>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3A" w14:textId="77777777" w:rsidTr="00F33F0A">
        <w:tc>
          <w:tcPr>
            <w:tcW w:w="3517" w:type="dxa"/>
            <w:tcBorders>
              <w:bottom w:val="single" w:sz="4" w:space="0" w:color="000000" w:themeColor="text1"/>
            </w:tcBorders>
            <w:shd w:val="clear" w:color="auto" w:fill="31849B"/>
            <w:vAlign w:val="center"/>
          </w:tcPr>
          <w:p w14:paraId="6142F934" w14:textId="77777777" w:rsidR="00FA2FDC" w:rsidRPr="008F68FA" w:rsidRDefault="00FA2FDC" w:rsidP="00F52299">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6142F935" w14:textId="77777777" w:rsidR="00FA2FDC" w:rsidRPr="008F68FA" w:rsidRDefault="00FA2FDC" w:rsidP="00F52299">
            <w:pPr>
              <w:pStyle w:val="iBAAGTableHeader"/>
            </w:pPr>
            <w:r w:rsidRPr="008F68FA">
              <w:t>Your cost if you use</w:t>
            </w:r>
          </w:p>
          <w:p w14:paraId="6142F936" w14:textId="77777777" w:rsidR="00FA2FDC" w:rsidRPr="008F68FA" w:rsidRDefault="00FA2FDC" w:rsidP="00F5229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142F937" w14:textId="77777777" w:rsidR="00FA2FDC" w:rsidRPr="008F68FA" w:rsidRDefault="00FA2FDC" w:rsidP="00F52299">
            <w:pPr>
              <w:pStyle w:val="iBAAGTableHeader"/>
            </w:pPr>
            <w:r w:rsidRPr="008F68FA">
              <w:t>Your cost if you use</w:t>
            </w:r>
          </w:p>
          <w:p w14:paraId="6142F938" w14:textId="77777777" w:rsidR="00FA2FDC" w:rsidRPr="008F68FA" w:rsidRDefault="00FA2FDC" w:rsidP="00F5229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142F939" w14:textId="77777777" w:rsidR="00FA2FDC" w:rsidRPr="008F68FA" w:rsidRDefault="00FA2FDC" w:rsidP="00F52299">
            <w:pPr>
              <w:pStyle w:val="iBAAGTableHeader"/>
            </w:pPr>
            <w:r w:rsidRPr="008F68FA">
              <w:t>Limits &amp; Exceptions</w:t>
            </w:r>
          </w:p>
        </w:tc>
      </w:tr>
      <w:tr w:rsidR="00FA2FDC" w:rsidRPr="003F3B5E" w14:paraId="6142F968" w14:textId="77777777" w:rsidTr="00F33F0A">
        <w:tc>
          <w:tcPr>
            <w:tcW w:w="3517" w:type="dxa"/>
            <w:shd w:val="clear" w:color="auto" w:fill="FFFFFF" w:themeFill="background1"/>
          </w:tcPr>
          <w:p w14:paraId="6142F93B" w14:textId="77777777" w:rsidR="00FA2FDC" w:rsidRDefault="00FA2FDC" w:rsidP="00F52299">
            <w:pPr>
              <w:pStyle w:val="iBAAGSituationBoxName"/>
            </w:pPr>
            <w:bookmarkStart w:id="58" w:name="Physicians_Office_Services_Sickness_Inju"/>
            <w:r>
              <w:t>Physician's Office Services - Sickness and Injury</w:t>
            </w:r>
            <w:bookmarkEnd w:id="58"/>
          </w:p>
          <w:p w14:paraId="6142F93C" w14:textId="77777777" w:rsidR="00FA2FDC" w:rsidRDefault="00FA2FDC" w:rsidP="00F52299">
            <w:pPr>
              <w:pStyle w:val="iBAAGStandardText"/>
            </w:pPr>
          </w:p>
          <w:p w14:paraId="6142F93D" w14:textId="77777777" w:rsidR="00FA2FDC" w:rsidRDefault="00FA2FDC" w:rsidP="00F52299">
            <w:pPr>
              <w:pStyle w:val="iBAAGStandardText"/>
            </w:pPr>
            <w:r w:rsidRPr="004F1824">
              <w:rPr>
                <w:rStyle w:val="iBAAGStandardTextBoldChar"/>
              </w:rPr>
              <w:t xml:space="preserve">What are physician’s office services? </w:t>
            </w:r>
            <w:r>
              <w:t xml:space="preserve">Services provided in a doctor's office for sickness or injury. </w:t>
            </w:r>
          </w:p>
          <w:p w14:paraId="6142F93E" w14:textId="77777777" w:rsidR="00FA2FDC" w:rsidRDefault="00FA2FDC" w:rsidP="00F52299">
            <w:pPr>
              <w:pStyle w:val="iBAAGStandardText"/>
            </w:pPr>
          </w:p>
          <w:p w14:paraId="6142F93F" w14:textId="77777777" w:rsidR="00FA2FDC" w:rsidRDefault="00FA2FDC" w:rsidP="00F52299">
            <w:pPr>
              <w:pStyle w:val="iBAAGStandardText"/>
            </w:pPr>
            <w:r>
              <w:t xml:space="preserve">Covered health services for preventive care provided in a doctor's office are described under </w:t>
            </w:r>
            <w:r>
              <w:lastRenderedPageBreak/>
              <w:t>Preventive Care Services.</w:t>
            </w:r>
          </w:p>
          <w:p w14:paraId="6142F940" w14:textId="77777777" w:rsidR="00FA2FDC" w:rsidRDefault="00FA2FDC" w:rsidP="00F52299">
            <w:pPr>
              <w:pStyle w:val="iBAAGStandardText"/>
            </w:pPr>
          </w:p>
          <w:p w14:paraId="6142F941" w14:textId="77777777" w:rsidR="00FA2FDC" w:rsidRDefault="00FA2FDC" w:rsidP="00F52299">
            <w:pPr>
              <w:pStyle w:val="iBAAGStandardText"/>
            </w:pPr>
            <w:r w:rsidRPr="004F1824">
              <w:rPr>
                <w:rStyle w:val="iBAAGStandardTextBoldChar"/>
              </w:rPr>
              <w:t>Want more information</w:t>
            </w:r>
            <w:r>
              <w:t xml:space="preserve">? </w:t>
            </w:r>
          </w:p>
          <w:p w14:paraId="6142F942" w14:textId="77777777" w:rsidR="00FA2FDC" w:rsidRDefault="00FA2FDC" w:rsidP="00F52299">
            <w:pPr>
              <w:pStyle w:val="iBAAGStandardText"/>
            </w:pPr>
            <w:r>
              <w:t xml:space="preserve">View the </w:t>
            </w:r>
            <w:hyperlink r:id="rId52" w:history="1">
              <w:r w:rsidRPr="004F1824">
                <w:rPr>
                  <w:rStyle w:val="Hyperlinks"/>
                </w:rPr>
                <w:t>glossary</w:t>
              </w:r>
            </w:hyperlink>
            <w:r>
              <w:t xml:space="preserve"> for definitions.</w:t>
            </w:r>
          </w:p>
          <w:p w14:paraId="6142F943" w14:textId="77777777" w:rsidR="00FA2FDC" w:rsidRPr="003F3B5E" w:rsidRDefault="00FA2FDC" w:rsidP="00F52299">
            <w:pPr>
              <w:pStyle w:val="iBAAGStandardText"/>
            </w:pPr>
          </w:p>
        </w:tc>
        <w:tc>
          <w:tcPr>
            <w:tcW w:w="3330" w:type="dxa"/>
            <w:shd w:val="clear" w:color="auto" w:fill="FFFFFF" w:themeFill="background1"/>
          </w:tcPr>
          <w:p w14:paraId="6142F945" w14:textId="137C1178" w:rsidR="00FA2FDC" w:rsidRDefault="00FA2FDC">
            <w:pPr>
              <w:pStyle w:val="iBAAGStandardText"/>
            </w:pPr>
            <w:r>
              <w:lastRenderedPageBreak/>
              <w:t>P</w:t>
            </w:r>
            <w:r w:rsidRPr="00057317">
              <w:t xml:space="preserve">rimary </w:t>
            </w:r>
            <w:r>
              <w:t xml:space="preserve">Doctor: </w:t>
            </w:r>
          </w:p>
          <w:p w14:paraId="6142F947" w14:textId="3EA77592" w:rsidR="00FA2FDC" w:rsidRDefault="00FA2FDC" w:rsidP="00F52299">
            <w:pPr>
              <w:pStyle w:val="iBAAGStandardText"/>
            </w:pPr>
            <w:r w:rsidRPr="004F1824">
              <w:rPr>
                <w:rStyle w:val="iBAAGStandardTextBoldChar"/>
              </w:rPr>
              <w:t>$</w:t>
            </w:r>
            <w:r w:rsidR="00887FB7">
              <w:rPr>
                <w:rStyle w:val="iBAAGStandardTextBoldChar"/>
              </w:rPr>
              <w:t>35</w:t>
            </w:r>
            <w:r w:rsidR="007D1F5D">
              <w:t xml:space="preserve"> </w:t>
            </w:r>
            <w:r>
              <w:t xml:space="preserve">co-pay per visit. </w:t>
            </w:r>
          </w:p>
          <w:p w14:paraId="6142F948" w14:textId="3CA893E2" w:rsidR="00FA2FDC" w:rsidRDefault="00FA2FDC" w:rsidP="00F52299">
            <w:pPr>
              <w:pStyle w:val="iBAAGStandardText"/>
            </w:pPr>
            <w:r>
              <w:t>The annual deductible does not apply.</w:t>
            </w:r>
          </w:p>
          <w:p w14:paraId="6142F949" w14:textId="77777777" w:rsidR="00FA2FDC" w:rsidRDefault="00FA2FDC" w:rsidP="00F52299">
            <w:pPr>
              <w:pStyle w:val="iBAAGStandardText"/>
              <w:rPr>
                <w:rStyle w:val="InstructionalTextChar"/>
              </w:rPr>
            </w:pPr>
          </w:p>
          <w:p w14:paraId="6142F94B" w14:textId="58CC7529" w:rsidR="00FA2FDC" w:rsidRDefault="00FA2FDC">
            <w:pPr>
              <w:pStyle w:val="iBAAGStandardText"/>
            </w:pPr>
            <w:r>
              <w:t xml:space="preserve">Specialist: </w:t>
            </w:r>
          </w:p>
          <w:p w14:paraId="6142F94D" w14:textId="506D8DBD" w:rsidR="00FA2FDC" w:rsidRDefault="00FA2FDC" w:rsidP="00F52299">
            <w:pPr>
              <w:pStyle w:val="iBAAGStandardText"/>
            </w:pPr>
            <w:r w:rsidRPr="004F1824">
              <w:rPr>
                <w:rStyle w:val="iBAAGStandardTextBoldChar"/>
              </w:rPr>
              <w:t>$</w:t>
            </w:r>
            <w:r w:rsidR="00887FB7">
              <w:rPr>
                <w:rStyle w:val="iBAAGStandardTextBoldChar"/>
              </w:rPr>
              <w:t>35</w:t>
            </w:r>
            <w:r>
              <w:t xml:space="preserve"> co-pay per visit. </w:t>
            </w:r>
          </w:p>
          <w:p w14:paraId="6142F94E" w14:textId="502CAC00" w:rsidR="00FA2FDC" w:rsidRDefault="00FA2FDC" w:rsidP="00F52299">
            <w:pPr>
              <w:pStyle w:val="iBAAGStandardText"/>
            </w:pPr>
            <w:r>
              <w:t>The annual deductible does not apply.</w:t>
            </w:r>
          </w:p>
          <w:p w14:paraId="6142F94F" w14:textId="77777777" w:rsidR="00FA2FDC" w:rsidRDefault="00FA2FDC" w:rsidP="00F52299">
            <w:pPr>
              <w:pStyle w:val="iBAAGStandardText"/>
            </w:pPr>
          </w:p>
          <w:p w14:paraId="6142F950" w14:textId="77777777" w:rsidR="00FA2FDC" w:rsidRDefault="00FA2FDC" w:rsidP="00F52299">
            <w:pPr>
              <w:pStyle w:val="iBAAGStandardTextBold"/>
            </w:pPr>
            <w:r>
              <w:t>Is prior authorization needed?</w:t>
            </w:r>
          </w:p>
          <w:p w14:paraId="6142F951" w14:textId="77777777" w:rsidR="00FA2FDC" w:rsidRDefault="00FA2FDC" w:rsidP="00F52299">
            <w:pPr>
              <w:pStyle w:val="iBAAGStandardText"/>
            </w:pPr>
            <w:r>
              <w:t>No</w:t>
            </w:r>
          </w:p>
          <w:p w14:paraId="6142F952" w14:textId="77777777" w:rsidR="00FA2FDC" w:rsidRPr="003F3B5E" w:rsidRDefault="00FA2FDC" w:rsidP="00F52299">
            <w:pPr>
              <w:pStyle w:val="iBAAGStandardText"/>
            </w:pPr>
          </w:p>
        </w:tc>
        <w:tc>
          <w:tcPr>
            <w:tcW w:w="3330" w:type="dxa"/>
            <w:shd w:val="clear" w:color="auto" w:fill="FFFFFF" w:themeFill="background1"/>
          </w:tcPr>
          <w:p w14:paraId="48F51F44" w14:textId="77777777" w:rsidR="007D1F5D" w:rsidRDefault="00FA2FDC" w:rsidP="00F52299">
            <w:pPr>
              <w:pStyle w:val="iBAAGStandardText"/>
            </w:pPr>
            <w:r>
              <w:t>P</w:t>
            </w:r>
            <w:r w:rsidRPr="00057317">
              <w:t xml:space="preserve">rimary </w:t>
            </w:r>
            <w:r>
              <w:t xml:space="preserve">Doctor: </w:t>
            </w:r>
          </w:p>
          <w:p w14:paraId="6142F953" w14:textId="1756BF37" w:rsidR="00FA2FDC" w:rsidRDefault="00887FB7" w:rsidP="00F52299">
            <w:pPr>
              <w:pStyle w:val="iBAAGStandardText"/>
            </w:pPr>
            <w:r>
              <w:rPr>
                <w:rStyle w:val="iBAAGStandardTextBoldChar"/>
              </w:rPr>
              <w:t>40</w:t>
            </w:r>
            <w:r w:rsidR="00476B82">
              <w:rPr>
                <w:rStyle w:val="iBAAGStandardTextBoldChar"/>
              </w:rPr>
              <w:t>%</w:t>
            </w:r>
            <w:r w:rsidR="00FA2FDC">
              <w:t xml:space="preserve"> co-insurance, after you pay the deductible.</w:t>
            </w:r>
          </w:p>
          <w:p w14:paraId="6142F954" w14:textId="77777777" w:rsidR="00FA2FDC" w:rsidRDefault="00FA2FDC" w:rsidP="00F52299">
            <w:pPr>
              <w:pStyle w:val="iBAAGStandardText"/>
            </w:pPr>
          </w:p>
          <w:p w14:paraId="3D4F3672" w14:textId="77777777" w:rsidR="007D1F5D" w:rsidRDefault="00FA2FDC" w:rsidP="00F52299">
            <w:pPr>
              <w:pStyle w:val="iBAAGStandardText"/>
            </w:pPr>
            <w:r>
              <w:t xml:space="preserve">Specialist: </w:t>
            </w:r>
          </w:p>
          <w:p w14:paraId="6142F955" w14:textId="6C6560C3" w:rsidR="00FA2FDC" w:rsidRDefault="00887FB7" w:rsidP="00F52299">
            <w:pPr>
              <w:pStyle w:val="iBAAGStandardText"/>
            </w:pPr>
            <w:r>
              <w:rPr>
                <w:rStyle w:val="iBAAGStandardTextBoldChar"/>
              </w:rPr>
              <w:t>40</w:t>
            </w:r>
            <w:r w:rsidR="00476B82">
              <w:rPr>
                <w:rStyle w:val="iBAAGStandardTextBoldChar"/>
              </w:rPr>
              <w:t>%</w:t>
            </w:r>
            <w:r w:rsidR="00FA2FDC">
              <w:t xml:space="preserve"> co-insurance, after you pay the deductible.</w:t>
            </w:r>
          </w:p>
          <w:p w14:paraId="6142F956" w14:textId="77777777" w:rsidR="00FA2FDC" w:rsidRDefault="00FA2FDC" w:rsidP="00F52299">
            <w:pPr>
              <w:pStyle w:val="iBAAGStandardText"/>
            </w:pPr>
          </w:p>
          <w:p w14:paraId="6142F957" w14:textId="77777777" w:rsidR="00FA2FDC" w:rsidRDefault="00FA2FDC" w:rsidP="00F52299">
            <w:pPr>
              <w:pStyle w:val="iBAAGStandardTextBold"/>
            </w:pPr>
            <w:r>
              <w:t>Is prior authorization needed?</w:t>
            </w:r>
          </w:p>
          <w:p w14:paraId="6142F95C" w14:textId="009510BA" w:rsidR="00FA2FDC" w:rsidRDefault="00FA2FDC" w:rsidP="00F52299">
            <w:pPr>
              <w:pStyle w:val="iBAAGStandardText"/>
            </w:pPr>
            <w:r>
              <w:t>Yes, for genetic testing</w:t>
            </w:r>
          </w:p>
          <w:p w14:paraId="6142F95D" w14:textId="77777777" w:rsidR="00FA2FDC" w:rsidRDefault="00FA2FDC" w:rsidP="00F52299">
            <w:pPr>
              <w:pStyle w:val="iBAAGStandardText"/>
            </w:pPr>
          </w:p>
          <w:p w14:paraId="6142F95E" w14:textId="77777777" w:rsidR="00FA2FDC" w:rsidRDefault="00FA2FDC" w:rsidP="00F52299">
            <w:pPr>
              <w:pStyle w:val="iBAAGStandardTextBold"/>
            </w:pPr>
            <w:r>
              <w:t>Prior authorization is:</w:t>
            </w:r>
          </w:p>
          <w:p w14:paraId="6142F95F" w14:textId="77777777" w:rsidR="00FA2FDC" w:rsidRDefault="00FA2FDC" w:rsidP="00F52299">
            <w:pPr>
              <w:pStyle w:val="iBAAGStandardText"/>
            </w:pPr>
            <w:r>
              <w:t xml:space="preserve">Getting </w:t>
            </w:r>
            <w:r w:rsidRPr="00665071">
              <w:t>approval</w:t>
            </w:r>
            <w:r>
              <w:t xml:space="preserve"> by </w:t>
            </w:r>
            <w:r>
              <w:lastRenderedPageBreak/>
              <w:t>calling the number listed on your health plan ID card before you can get medicine or services.</w:t>
            </w:r>
          </w:p>
          <w:p w14:paraId="6142F960" w14:textId="77777777" w:rsidR="00FA2FDC" w:rsidRDefault="00FA2FDC" w:rsidP="00F52299">
            <w:pPr>
              <w:pStyle w:val="iBAAGStandardText"/>
            </w:pPr>
          </w:p>
          <w:p w14:paraId="6142F961" w14:textId="77777777" w:rsidR="00FA2FDC" w:rsidRDefault="00FA2FDC" w:rsidP="00F52299">
            <w:pPr>
              <w:pStyle w:val="iBAAGStandardTextBold"/>
            </w:pPr>
            <w:r>
              <w:t xml:space="preserve">When do I need to call? </w:t>
            </w:r>
          </w:p>
          <w:p w14:paraId="6142F962" w14:textId="77777777" w:rsidR="00FA2FDC" w:rsidRDefault="00FA2FDC" w:rsidP="00F52299">
            <w:pPr>
              <w:pStyle w:val="iBAAGLevel1Bullets"/>
            </w:pPr>
            <w:r>
              <w:t xml:space="preserve">As soon as possible </w:t>
            </w:r>
          </w:p>
          <w:p w14:paraId="6142F963" w14:textId="77777777" w:rsidR="00FA2FDC" w:rsidRDefault="00FA2FDC" w:rsidP="00F52299">
            <w:pPr>
              <w:pStyle w:val="iBAAGStandardText"/>
            </w:pPr>
          </w:p>
          <w:p w14:paraId="6142F964" w14:textId="77777777" w:rsidR="00FA2FDC" w:rsidRDefault="00FA2FDC" w:rsidP="00F52299">
            <w:pPr>
              <w:pStyle w:val="iBAAGStandardTextBold"/>
            </w:pPr>
            <w:r>
              <w:t xml:space="preserve">If you don’t get prior authorization, you pay: </w:t>
            </w:r>
          </w:p>
          <w:p w14:paraId="6142F965" w14:textId="73A8D01E" w:rsidR="00FA2FDC" w:rsidRDefault="00F33F0A" w:rsidP="00F52299">
            <w:pPr>
              <w:pStyle w:val="iBAAGStandardText"/>
            </w:pPr>
            <w:r w:rsidRPr="00BA37D4">
              <w:rPr>
                <w:rStyle w:val="MandateTextBoldChar"/>
                <w:color w:val="auto"/>
              </w:rPr>
              <w:t xml:space="preserve">$1,000 </w:t>
            </w:r>
            <w:r w:rsidRPr="00275E59">
              <w:t>penalty</w:t>
            </w:r>
          </w:p>
          <w:p w14:paraId="6142F966" w14:textId="77777777" w:rsidR="00FA2FDC" w:rsidRPr="003F3B5E" w:rsidRDefault="00FA2FDC" w:rsidP="00F52299">
            <w:pPr>
              <w:pStyle w:val="iBAAGStandardText"/>
            </w:pPr>
          </w:p>
        </w:tc>
        <w:tc>
          <w:tcPr>
            <w:tcW w:w="3330" w:type="dxa"/>
            <w:shd w:val="clear" w:color="auto" w:fill="FFFFFF" w:themeFill="background1"/>
          </w:tcPr>
          <w:p w14:paraId="6142F967" w14:textId="77777777" w:rsidR="00FA2FDC" w:rsidRPr="003F3B5E" w:rsidRDefault="00FA2FDC" w:rsidP="00F52299">
            <w:pPr>
              <w:pStyle w:val="iBAAGStandardText"/>
            </w:pPr>
            <w:r>
              <w:lastRenderedPageBreak/>
              <w:t>For any services provided at your office visit, additional co-pays, deductible or co-insurance may apply.</w:t>
            </w:r>
          </w:p>
        </w:tc>
      </w:tr>
      <w:tr w:rsidR="00FA2FDC" w:rsidRPr="003F3B5E" w14:paraId="6142F96F" w14:textId="77777777" w:rsidTr="00F33F0A">
        <w:tc>
          <w:tcPr>
            <w:tcW w:w="3517" w:type="dxa"/>
            <w:tcBorders>
              <w:bottom w:val="single" w:sz="4" w:space="0" w:color="000000" w:themeColor="text1"/>
            </w:tcBorders>
            <w:shd w:val="clear" w:color="auto" w:fill="31849B"/>
            <w:vAlign w:val="center"/>
          </w:tcPr>
          <w:p w14:paraId="6142F969"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6A" w14:textId="77777777" w:rsidR="00FA2FDC" w:rsidRPr="00872B3F" w:rsidRDefault="00FA2FDC" w:rsidP="00F52299">
            <w:pPr>
              <w:pStyle w:val="iBAAGTableHeader"/>
            </w:pPr>
            <w:r w:rsidRPr="00872B3F">
              <w:t>Your cost if you use</w:t>
            </w:r>
          </w:p>
          <w:p w14:paraId="6142F96B"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6C" w14:textId="77777777" w:rsidR="00FA2FDC" w:rsidRPr="00872B3F" w:rsidRDefault="00FA2FDC" w:rsidP="00F52299">
            <w:pPr>
              <w:pStyle w:val="iBAAGTableHeader"/>
            </w:pPr>
            <w:r w:rsidRPr="00872B3F">
              <w:t>Your cost if you use</w:t>
            </w:r>
          </w:p>
          <w:p w14:paraId="6142F96D"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6E" w14:textId="77777777" w:rsidR="00FA2FDC" w:rsidRPr="00872B3F" w:rsidRDefault="00FA2FDC" w:rsidP="00F52299">
            <w:pPr>
              <w:pStyle w:val="iBAAGTableHeader"/>
            </w:pPr>
            <w:r w:rsidRPr="00872B3F">
              <w:t>Limits &amp; Exceptions</w:t>
            </w:r>
          </w:p>
        </w:tc>
      </w:tr>
      <w:tr w:rsidR="00FA2FDC" w:rsidRPr="003F3B5E" w14:paraId="6142F9C9" w14:textId="77777777" w:rsidTr="00F33F0A">
        <w:tc>
          <w:tcPr>
            <w:tcW w:w="3517" w:type="dxa"/>
            <w:shd w:val="clear" w:color="auto" w:fill="FFFFFF" w:themeFill="background1"/>
          </w:tcPr>
          <w:p w14:paraId="6142F970" w14:textId="77777777" w:rsidR="00FA2FDC" w:rsidRDefault="00FA2FDC" w:rsidP="00F52299">
            <w:pPr>
              <w:pStyle w:val="iBAAGSituationBoxName"/>
            </w:pPr>
            <w:bookmarkStart w:id="59" w:name="Preventive_Care_Services"/>
            <w:r>
              <w:t>Preventive Care Services</w:t>
            </w:r>
            <w:bookmarkEnd w:id="59"/>
          </w:p>
          <w:p w14:paraId="6142F971" w14:textId="77777777" w:rsidR="00FA2FDC" w:rsidRDefault="00FA2FDC" w:rsidP="00F52299">
            <w:pPr>
              <w:pStyle w:val="iBAAGStandardText"/>
            </w:pPr>
          </w:p>
          <w:p w14:paraId="6142F972" w14:textId="77777777" w:rsidR="00FA2FDC" w:rsidRDefault="00FA2FDC" w:rsidP="00F52299">
            <w:pPr>
              <w:pStyle w:val="iBAAGStandardText"/>
            </w:pPr>
            <w:r w:rsidRPr="006A7CE4">
              <w:rPr>
                <w:rStyle w:val="iBAAGStandardTextBoldChar"/>
              </w:rPr>
              <w:t>What are preventive care services?</w:t>
            </w:r>
            <w:r>
              <w:t xml:space="preserve"> Services for the purpose of promoting good health and early detection of disease.  </w:t>
            </w:r>
          </w:p>
          <w:p w14:paraId="6142F973" w14:textId="77777777" w:rsidR="00FA2FDC" w:rsidRDefault="00FA2FDC" w:rsidP="00F52299">
            <w:pPr>
              <w:pStyle w:val="iBAAGStandardText"/>
            </w:pPr>
          </w:p>
          <w:p w14:paraId="6142F974" w14:textId="77777777" w:rsidR="00FA2FDC" w:rsidRDefault="00FA2FDC" w:rsidP="00F52299">
            <w:pPr>
              <w:pStyle w:val="iBAAGStandardText"/>
            </w:pPr>
            <w:r>
              <w:t xml:space="preserve">Preventive care services are not subject to cost-sharing (co-pays, deductibles and co-insurance) when </w:t>
            </w:r>
            <w:r>
              <w:lastRenderedPageBreak/>
              <w:t xml:space="preserve">performed by a network doctor and follow the comprehensive guidelines: </w:t>
            </w:r>
          </w:p>
          <w:p w14:paraId="6142F975" w14:textId="77777777" w:rsidR="00FA2FDC" w:rsidRDefault="00FA2FDC" w:rsidP="00F52299">
            <w:pPr>
              <w:pStyle w:val="iBAAGLevel1Bullets"/>
            </w:pPr>
            <w:r>
              <w:t xml:space="preserve">If supported by Health Resources and Services Administration (HRSA) </w:t>
            </w:r>
          </w:p>
          <w:p w14:paraId="6142F976" w14:textId="77777777" w:rsidR="00FA2FDC" w:rsidRDefault="00FA2FDC" w:rsidP="00F52299">
            <w:pPr>
              <w:pStyle w:val="iBAAGLevel1Bullets"/>
            </w:pPr>
            <w:r>
              <w:t xml:space="preserve">If the items or services have an “A” or “B” rating from the United States Preventive Services Task Force (USPSTF)  </w:t>
            </w:r>
          </w:p>
          <w:p w14:paraId="6142F977" w14:textId="77777777" w:rsidR="00FA2FDC" w:rsidRDefault="00FA2FDC" w:rsidP="00F52299">
            <w:pPr>
              <w:pStyle w:val="iBAAGLevel1Bullets"/>
            </w:pPr>
            <w:r>
              <w:t>If immunizations are recommended by the Advisory Committee on Immunization Practices (ACIP)</w:t>
            </w:r>
          </w:p>
          <w:p w14:paraId="6142F978" w14:textId="77777777" w:rsidR="00FA2FDC" w:rsidRDefault="00FA2FDC" w:rsidP="00F52299">
            <w:pPr>
              <w:pStyle w:val="iBAAGStandardText"/>
            </w:pPr>
          </w:p>
          <w:p w14:paraId="6142F979" w14:textId="77777777" w:rsidR="00FA2FDC" w:rsidRDefault="00FA2FDC" w:rsidP="00F52299">
            <w:pPr>
              <w:pStyle w:val="iBAAGStandardText"/>
            </w:pPr>
            <w:r>
              <w:t>Some examples include:</w:t>
            </w:r>
          </w:p>
          <w:p w14:paraId="6142F97A" w14:textId="77777777" w:rsidR="00FA2FDC" w:rsidRDefault="00FA2FDC" w:rsidP="00F52299">
            <w:pPr>
              <w:pStyle w:val="iBAAGStandardText"/>
            </w:pPr>
          </w:p>
          <w:p w14:paraId="6142F97B" w14:textId="77777777" w:rsidR="00FA2FDC" w:rsidRDefault="00FA2FDC" w:rsidP="00F52299">
            <w:pPr>
              <w:pStyle w:val="iBAAGStandardTextBold"/>
            </w:pPr>
            <w:r>
              <w:t>Well Baby/Child</w:t>
            </w:r>
          </w:p>
          <w:p w14:paraId="6142F97C" w14:textId="77777777" w:rsidR="00FA2FDC" w:rsidRDefault="00FA2FDC" w:rsidP="00F52299">
            <w:pPr>
              <w:pStyle w:val="iBAAGLevel1Bullets"/>
            </w:pPr>
            <w:r>
              <w:t>Developmental assessment</w:t>
            </w:r>
          </w:p>
          <w:p w14:paraId="6142F97D" w14:textId="77777777" w:rsidR="00FA2FDC" w:rsidRDefault="00FA2FDC" w:rsidP="00F52299">
            <w:pPr>
              <w:pStyle w:val="iBAAGLevel1Bullets"/>
            </w:pPr>
            <w:r>
              <w:t>Hearing screenings</w:t>
            </w:r>
          </w:p>
          <w:p w14:paraId="6142F97E" w14:textId="77777777" w:rsidR="00FA2FDC" w:rsidRDefault="00FA2FDC" w:rsidP="00F52299">
            <w:pPr>
              <w:pStyle w:val="iBAAGLevel1Bullets"/>
            </w:pPr>
            <w:r>
              <w:t>Immunizations and boosters</w:t>
            </w:r>
          </w:p>
          <w:p w14:paraId="6142F97F" w14:textId="77777777" w:rsidR="00FA2FDC" w:rsidRDefault="00FA2FDC" w:rsidP="00F52299">
            <w:pPr>
              <w:pStyle w:val="iBAAGLevel1Bullets"/>
            </w:pPr>
            <w:r>
              <w:t xml:space="preserve">Laboratory tests </w:t>
            </w:r>
          </w:p>
          <w:p w14:paraId="6142F980" w14:textId="77777777" w:rsidR="00FA2FDC" w:rsidRDefault="00FA2FDC" w:rsidP="00F52299">
            <w:pPr>
              <w:pStyle w:val="iBAAGLevel1Bullets"/>
            </w:pPr>
            <w:r>
              <w:t xml:space="preserve">Routine physical exam  </w:t>
            </w:r>
          </w:p>
          <w:p w14:paraId="6142F981" w14:textId="77777777" w:rsidR="00FA2FDC" w:rsidRDefault="00FA2FDC" w:rsidP="00F52299">
            <w:pPr>
              <w:pStyle w:val="iBAAGLevel1Bullets"/>
            </w:pPr>
            <w:r>
              <w:t xml:space="preserve">Vision screenings </w:t>
            </w:r>
          </w:p>
          <w:p w14:paraId="6142F982" w14:textId="77777777" w:rsidR="00FA2FDC" w:rsidRDefault="00FA2FDC" w:rsidP="00F52299">
            <w:pPr>
              <w:pStyle w:val="iBAAGStandardText"/>
            </w:pPr>
          </w:p>
          <w:p w14:paraId="6142F983" w14:textId="77777777" w:rsidR="00FA2FDC" w:rsidRDefault="00FA2FDC" w:rsidP="00F52299">
            <w:pPr>
              <w:pStyle w:val="iBAAGStandardTextBold"/>
            </w:pPr>
            <w:r>
              <w:t xml:space="preserve">Adult Immunizations </w:t>
            </w:r>
          </w:p>
          <w:p w14:paraId="6142F984" w14:textId="77777777" w:rsidR="00FA2FDC" w:rsidRDefault="00FA2FDC" w:rsidP="00F52299">
            <w:pPr>
              <w:pStyle w:val="iBAAGLevel1Bullets"/>
            </w:pPr>
            <w:r>
              <w:lastRenderedPageBreak/>
              <w:t xml:space="preserve">Immunizations as recommended by ACIP.  </w:t>
            </w:r>
          </w:p>
          <w:p w14:paraId="6142F985" w14:textId="77777777" w:rsidR="00FA2FDC" w:rsidRDefault="00FA2FDC" w:rsidP="00F52299">
            <w:pPr>
              <w:pStyle w:val="iBAAGStandardText"/>
            </w:pPr>
          </w:p>
          <w:p w14:paraId="6142F986" w14:textId="77777777" w:rsidR="00FA2FDC" w:rsidRDefault="00FA2FDC" w:rsidP="00F52299">
            <w:pPr>
              <w:pStyle w:val="iBAAGStandardTextBold"/>
            </w:pPr>
            <w:r>
              <w:t>Family Planning &amp; Reproductive Services</w:t>
            </w:r>
          </w:p>
          <w:p w14:paraId="6142F987" w14:textId="77777777" w:rsidR="00FA2FDC" w:rsidRDefault="00FA2FDC" w:rsidP="00F52299">
            <w:pPr>
              <w:pStyle w:val="iBAAGLevel1Bullets"/>
            </w:pPr>
            <w:r>
              <w:t xml:space="preserve">FDA-approved contraceptive methods. For example certain: </w:t>
            </w:r>
          </w:p>
          <w:p w14:paraId="6142F988" w14:textId="77777777" w:rsidR="00FA2FDC" w:rsidRDefault="00FA2FDC" w:rsidP="00F52299">
            <w:pPr>
              <w:pStyle w:val="iBAAGLevel2Bullets"/>
            </w:pPr>
            <w:r>
              <w:t xml:space="preserve">IUDs </w:t>
            </w:r>
          </w:p>
          <w:p w14:paraId="6142F989" w14:textId="77777777" w:rsidR="00FA2FDC" w:rsidRDefault="00FA2FDC" w:rsidP="00F52299">
            <w:pPr>
              <w:pStyle w:val="iBAAGLevel2Bullets"/>
            </w:pPr>
            <w:r>
              <w:t xml:space="preserve">Diaphragms </w:t>
            </w:r>
          </w:p>
          <w:p w14:paraId="6142F98A" w14:textId="77777777" w:rsidR="00FA2FDC" w:rsidRDefault="00FA2FDC" w:rsidP="00F52299">
            <w:pPr>
              <w:pStyle w:val="iBAAGLevel2Bullets"/>
            </w:pPr>
            <w:r>
              <w:t xml:space="preserve">Cervical caps </w:t>
            </w:r>
          </w:p>
          <w:p w14:paraId="6142F98B" w14:textId="77777777" w:rsidR="00FA2FDC" w:rsidRDefault="00FA2FDC" w:rsidP="00F52299">
            <w:pPr>
              <w:pStyle w:val="iBAAGLevel2Bullets"/>
            </w:pPr>
            <w:r>
              <w:t>Injections*</w:t>
            </w:r>
          </w:p>
          <w:p w14:paraId="6142F98C" w14:textId="77777777" w:rsidR="00FA2FDC" w:rsidRDefault="00FA2FDC" w:rsidP="00F52299">
            <w:pPr>
              <w:pStyle w:val="iBAAGLevel1Bullets"/>
            </w:pPr>
            <w:r>
              <w:t>Counseling</w:t>
            </w:r>
          </w:p>
          <w:p w14:paraId="6142F98D" w14:textId="77777777" w:rsidR="00FA2FDC" w:rsidRDefault="00FA2FDC" w:rsidP="00F52299">
            <w:pPr>
              <w:pStyle w:val="iBAAGLevel1Bullets"/>
            </w:pPr>
            <w:r>
              <w:t>Sterilization procedures for women.</w:t>
            </w:r>
          </w:p>
          <w:p w14:paraId="6142F98E" w14:textId="77777777" w:rsidR="00FA2FDC" w:rsidRDefault="00FA2FDC" w:rsidP="00F52299">
            <w:pPr>
              <w:pStyle w:val="iBAAGStandardText"/>
            </w:pPr>
            <w:r>
              <w:t xml:space="preserve">*For outpatient prescription contraceptives, see the </w:t>
            </w:r>
            <w:r w:rsidRPr="006A7CE4">
              <w:rPr>
                <w:rStyle w:val="iBAAGStandardTextItalicsChar"/>
              </w:rPr>
              <w:t>Prescription Drugs</w:t>
            </w:r>
            <w:r>
              <w:t xml:space="preserve"> section.</w:t>
            </w:r>
          </w:p>
          <w:p w14:paraId="6142F98F" w14:textId="77777777" w:rsidR="00FA2FDC" w:rsidRDefault="00FA2FDC" w:rsidP="00F52299">
            <w:pPr>
              <w:pStyle w:val="iBAAGStandardText"/>
            </w:pPr>
          </w:p>
          <w:p w14:paraId="6142F990" w14:textId="77777777" w:rsidR="00FA2FDC" w:rsidRDefault="00FA2FDC" w:rsidP="00F52299">
            <w:pPr>
              <w:pStyle w:val="iBAAGStandardTextBold"/>
            </w:pPr>
            <w:r>
              <w:t>Well Adult</w:t>
            </w:r>
          </w:p>
          <w:p w14:paraId="6142F991" w14:textId="77777777" w:rsidR="00FA2FDC" w:rsidRDefault="00FA2FDC" w:rsidP="00F52299">
            <w:pPr>
              <w:pStyle w:val="iBAAGLevel1Bullets"/>
            </w:pPr>
            <w:r>
              <w:t xml:space="preserve">Annual physical exam </w:t>
            </w:r>
          </w:p>
          <w:p w14:paraId="6142F992" w14:textId="77777777" w:rsidR="00FA2FDC" w:rsidRDefault="00FA2FDC" w:rsidP="00F52299">
            <w:pPr>
              <w:pStyle w:val="iBAAGLevel1Bullets"/>
            </w:pPr>
            <w:r>
              <w:t xml:space="preserve">Blood pressure screening </w:t>
            </w:r>
          </w:p>
          <w:p w14:paraId="6142F993" w14:textId="77777777" w:rsidR="00FA2FDC" w:rsidRDefault="00FA2FDC" w:rsidP="00F52299">
            <w:pPr>
              <w:pStyle w:val="iBAAGLevel1Bullets"/>
            </w:pPr>
            <w:r>
              <w:t xml:space="preserve">Colorectal cancer screening </w:t>
            </w:r>
          </w:p>
          <w:p w14:paraId="6142F994" w14:textId="77777777" w:rsidR="00FA2FDC" w:rsidRDefault="00FA2FDC" w:rsidP="00F52299">
            <w:pPr>
              <w:pStyle w:val="iBAAGLevel1Bullets"/>
            </w:pPr>
            <w:r>
              <w:t>You may be eligible for additional screenings based on health care reform requirements.</w:t>
            </w:r>
          </w:p>
          <w:p w14:paraId="6142F995" w14:textId="77777777" w:rsidR="00FA2FDC" w:rsidRDefault="00FA2FDC" w:rsidP="00F52299">
            <w:pPr>
              <w:pStyle w:val="iBAAGStandardText"/>
            </w:pPr>
          </w:p>
          <w:p w14:paraId="6142F996" w14:textId="77777777" w:rsidR="00FA2FDC" w:rsidRDefault="00FA2FDC" w:rsidP="00F52299">
            <w:pPr>
              <w:pStyle w:val="iBAAGStandardTextBold"/>
            </w:pPr>
            <w:r>
              <w:t>Well Women</w:t>
            </w:r>
          </w:p>
          <w:p w14:paraId="6142F997" w14:textId="77777777" w:rsidR="00FA2FDC" w:rsidRDefault="00FA2FDC" w:rsidP="00F52299">
            <w:pPr>
              <w:pStyle w:val="iBAAGLevel1Bullets"/>
            </w:pPr>
            <w:r>
              <w:lastRenderedPageBreak/>
              <w:t xml:space="preserve">Annual pap smear </w:t>
            </w:r>
          </w:p>
          <w:p w14:paraId="6142F998" w14:textId="77777777" w:rsidR="00FA2FDC" w:rsidRDefault="00FA2FDC" w:rsidP="00F52299">
            <w:pPr>
              <w:pStyle w:val="iBAAGLevel1Bullets"/>
            </w:pPr>
            <w:r>
              <w:t xml:space="preserve">Breast examination </w:t>
            </w:r>
          </w:p>
          <w:p w14:paraId="6142F999" w14:textId="77777777" w:rsidR="00FA2FDC" w:rsidRDefault="00FA2FDC" w:rsidP="00F52299">
            <w:pPr>
              <w:pStyle w:val="iBAAGLevel1Bullets"/>
            </w:pPr>
            <w:r>
              <w:t xml:space="preserve">Laboratory and diagnostic services in connection with evaluating the pap smear  </w:t>
            </w:r>
          </w:p>
          <w:p w14:paraId="6142F99A" w14:textId="77777777" w:rsidR="00FA2FDC" w:rsidRDefault="00FA2FDC" w:rsidP="00F52299">
            <w:pPr>
              <w:pStyle w:val="iBAAGLevel1Bullets"/>
            </w:pPr>
            <w:r>
              <w:t>Mammograms for the screening of breast cancer</w:t>
            </w:r>
          </w:p>
          <w:p w14:paraId="6142F99B" w14:textId="77777777" w:rsidR="00FA2FDC" w:rsidRDefault="00FA2FDC" w:rsidP="00F52299">
            <w:pPr>
              <w:pStyle w:val="iBAAGLevel1Bullets"/>
            </w:pPr>
            <w:r>
              <w:t>Routine gynecological examination</w:t>
            </w:r>
          </w:p>
          <w:p w14:paraId="6142F99C" w14:textId="77777777" w:rsidR="00FA2FDC" w:rsidRDefault="00FA2FDC" w:rsidP="00F52299">
            <w:pPr>
              <w:pStyle w:val="iBAAGStandardText"/>
            </w:pPr>
          </w:p>
          <w:p w14:paraId="6142F99D" w14:textId="77777777" w:rsidR="00FA2FDC" w:rsidRDefault="00FA2FDC" w:rsidP="00F5229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6142F99E" w14:textId="77777777" w:rsidR="00FA2FDC" w:rsidRDefault="00FA2FDC" w:rsidP="00F52299">
            <w:pPr>
              <w:pStyle w:val="iBAAGStandardText"/>
            </w:pPr>
          </w:p>
          <w:p w14:paraId="6142F99F" w14:textId="77777777" w:rsidR="00FA2FDC" w:rsidRDefault="00FA2FDC" w:rsidP="00F52299">
            <w:pPr>
              <w:pStyle w:val="iBAAGStandardTextBold"/>
            </w:pPr>
            <w:r>
              <w:lastRenderedPageBreak/>
              <w:t xml:space="preserve">Want more information? </w:t>
            </w:r>
          </w:p>
          <w:p w14:paraId="6142F9A0" w14:textId="77777777" w:rsidR="00FA2FDC" w:rsidRDefault="00FA2FDC" w:rsidP="00F52299">
            <w:pPr>
              <w:pStyle w:val="iBAAGStandardText"/>
            </w:pPr>
            <w:r>
              <w:t xml:space="preserve">View the </w:t>
            </w:r>
            <w:hyperlink r:id="rId53" w:history="1">
              <w:r w:rsidRPr="006A7CE4">
                <w:rPr>
                  <w:rStyle w:val="Hyperlinks"/>
                </w:rPr>
                <w:t>glossary</w:t>
              </w:r>
            </w:hyperlink>
            <w:r>
              <w:t xml:space="preserve"> for definitions.</w:t>
            </w:r>
          </w:p>
          <w:p w14:paraId="6142F9A1" w14:textId="77777777" w:rsidR="00FA2FDC" w:rsidRPr="003F3B5E" w:rsidRDefault="00FA2FDC" w:rsidP="00F52299">
            <w:pPr>
              <w:pStyle w:val="iBAAGStandardText"/>
            </w:pPr>
          </w:p>
        </w:tc>
        <w:tc>
          <w:tcPr>
            <w:tcW w:w="3330" w:type="dxa"/>
            <w:shd w:val="clear" w:color="auto" w:fill="FFFFFF" w:themeFill="background1"/>
          </w:tcPr>
          <w:p w14:paraId="6142F9A2" w14:textId="77777777" w:rsidR="00FA2FDC" w:rsidRDefault="00FA2FDC" w:rsidP="00F52299">
            <w:pPr>
              <w:pStyle w:val="iBAAGStandardTextBold"/>
            </w:pPr>
            <w:r>
              <w:lastRenderedPageBreak/>
              <w:t>Office visit</w:t>
            </w:r>
          </w:p>
          <w:p w14:paraId="6142F9A3" w14:textId="77777777" w:rsidR="00FA2FDC" w:rsidRDefault="00FA2FDC" w:rsidP="00F52299">
            <w:pPr>
              <w:pStyle w:val="iBAAGStandardText"/>
            </w:pPr>
          </w:p>
          <w:p w14:paraId="6142F9A4" w14:textId="77777777" w:rsidR="00FA2FDC" w:rsidRDefault="00FA2FDC" w:rsidP="00F52299">
            <w:pPr>
              <w:pStyle w:val="iBAAGStandardTextBold"/>
            </w:pPr>
            <w:r>
              <w:t>No Charge</w:t>
            </w:r>
          </w:p>
          <w:p w14:paraId="6142F9A5" w14:textId="77777777" w:rsidR="00FA2FDC" w:rsidRDefault="00FA2FDC" w:rsidP="00F52299">
            <w:pPr>
              <w:pStyle w:val="iBAAGStandardText"/>
            </w:pPr>
            <w:r>
              <w:t>The annual deductible does not apply.</w:t>
            </w:r>
          </w:p>
          <w:p w14:paraId="6142F9A6" w14:textId="77777777" w:rsidR="00FA2FDC" w:rsidRDefault="00FA2FDC" w:rsidP="00F52299">
            <w:pPr>
              <w:pStyle w:val="iBAAGStandardText"/>
            </w:pPr>
          </w:p>
          <w:p w14:paraId="6142F9A7" w14:textId="77777777" w:rsidR="00FA2FDC" w:rsidRDefault="00FA2FDC" w:rsidP="00F52299">
            <w:pPr>
              <w:pStyle w:val="iBAAGStandardTextBold"/>
            </w:pPr>
            <w:r>
              <w:t>Is prior authorization needed?</w:t>
            </w:r>
          </w:p>
          <w:p w14:paraId="6142F9A8" w14:textId="77777777" w:rsidR="00FA2FDC" w:rsidRDefault="00FA2FDC" w:rsidP="00F52299">
            <w:pPr>
              <w:pStyle w:val="iBAAGStandardText"/>
            </w:pPr>
            <w:r>
              <w:t>No</w:t>
            </w:r>
          </w:p>
          <w:p w14:paraId="6142F9A9" w14:textId="77777777" w:rsidR="00FA2FDC" w:rsidRDefault="00FA2FDC" w:rsidP="00F52299">
            <w:pPr>
              <w:pStyle w:val="iBAAGStandardText"/>
            </w:pPr>
          </w:p>
          <w:p w14:paraId="6142F9AA" w14:textId="77777777" w:rsidR="00FA2FDC" w:rsidRDefault="00FA2FDC" w:rsidP="00F52299">
            <w:pPr>
              <w:pStyle w:val="iBAAGStandardText"/>
            </w:pPr>
          </w:p>
          <w:p w14:paraId="6142F9AB" w14:textId="77777777" w:rsidR="00FA2FDC" w:rsidRDefault="00FA2FDC" w:rsidP="00F52299">
            <w:pPr>
              <w:pStyle w:val="iBAAGStandardTextBold"/>
            </w:pPr>
            <w:r>
              <w:t>Lab, X-ray or other preventive tests</w:t>
            </w:r>
          </w:p>
          <w:p w14:paraId="6142F9AC" w14:textId="77777777" w:rsidR="00FA2FDC" w:rsidRDefault="00FA2FDC" w:rsidP="00F52299">
            <w:pPr>
              <w:pStyle w:val="iBAAGStandardText"/>
            </w:pPr>
          </w:p>
          <w:p w14:paraId="6142F9AD" w14:textId="77777777" w:rsidR="00FA2FDC" w:rsidRDefault="00FA2FDC" w:rsidP="00F52299">
            <w:pPr>
              <w:pStyle w:val="iBAAGStandardTextBold"/>
            </w:pPr>
            <w:r>
              <w:lastRenderedPageBreak/>
              <w:t>No Charge</w:t>
            </w:r>
          </w:p>
          <w:p w14:paraId="6142F9AE" w14:textId="77777777" w:rsidR="00FA2FDC" w:rsidRDefault="00FA2FDC" w:rsidP="00F52299">
            <w:pPr>
              <w:pStyle w:val="iBAAGStandardText"/>
            </w:pPr>
            <w:r>
              <w:t>The annual deductible does not apply.</w:t>
            </w:r>
          </w:p>
          <w:p w14:paraId="6142F9AF" w14:textId="77777777" w:rsidR="00FA2FDC" w:rsidRDefault="00FA2FDC" w:rsidP="00F52299">
            <w:pPr>
              <w:pStyle w:val="iBAAGStandardText"/>
            </w:pPr>
          </w:p>
          <w:p w14:paraId="6142F9B0" w14:textId="77777777" w:rsidR="00FA2FDC" w:rsidRDefault="00FA2FDC" w:rsidP="00F52299">
            <w:pPr>
              <w:pStyle w:val="iBAAGStandardTextBold"/>
            </w:pPr>
            <w:r>
              <w:t>Is prior authorization needed?</w:t>
            </w:r>
          </w:p>
          <w:p w14:paraId="6142F9B1" w14:textId="77777777" w:rsidR="00FA2FDC" w:rsidRDefault="00FA2FDC" w:rsidP="00F52299">
            <w:pPr>
              <w:pStyle w:val="iBAAGStandardText"/>
            </w:pPr>
            <w:r>
              <w:t>No</w:t>
            </w:r>
          </w:p>
          <w:p w14:paraId="6142F9B2" w14:textId="77777777" w:rsidR="00FA2FDC" w:rsidRDefault="00FA2FDC" w:rsidP="00F52299">
            <w:pPr>
              <w:pStyle w:val="iBAAGStandardText"/>
            </w:pPr>
          </w:p>
          <w:p w14:paraId="6142F9B3" w14:textId="77777777" w:rsidR="00FA2FDC" w:rsidRPr="003F3B5E" w:rsidRDefault="00FA2FDC" w:rsidP="00F52299">
            <w:pPr>
              <w:pStyle w:val="iBAAGStandardText"/>
            </w:pPr>
          </w:p>
        </w:tc>
        <w:tc>
          <w:tcPr>
            <w:tcW w:w="3330" w:type="dxa"/>
            <w:shd w:val="clear" w:color="auto" w:fill="FFFFFF" w:themeFill="background1"/>
          </w:tcPr>
          <w:p w14:paraId="6142F9B4" w14:textId="77777777" w:rsidR="00FA2FDC" w:rsidRDefault="00FA2FDC" w:rsidP="00F52299">
            <w:pPr>
              <w:pStyle w:val="iBAAGStandardTextBold"/>
            </w:pPr>
            <w:r>
              <w:lastRenderedPageBreak/>
              <w:t>Office visit</w:t>
            </w:r>
          </w:p>
          <w:p w14:paraId="44F276BC" w14:textId="77777777" w:rsidR="00B43751" w:rsidRDefault="00B43751" w:rsidP="00F52299">
            <w:pPr>
              <w:pStyle w:val="iBAAGStandardText"/>
            </w:pPr>
          </w:p>
          <w:p w14:paraId="65C54905" w14:textId="77777777" w:rsidR="005F58B2" w:rsidRDefault="005F58B2" w:rsidP="005F58B2">
            <w:pPr>
              <w:pStyle w:val="iBAAGStandardText"/>
            </w:pPr>
            <w:r>
              <w:t>Out-of-network benefits are not covered.</w:t>
            </w:r>
          </w:p>
          <w:p w14:paraId="6142F9BA" w14:textId="77777777" w:rsidR="00FA2FDC" w:rsidRDefault="00FA2FDC" w:rsidP="00F52299">
            <w:pPr>
              <w:pStyle w:val="iBAAGStandardText"/>
            </w:pPr>
          </w:p>
          <w:p w14:paraId="6142F9BB" w14:textId="77777777" w:rsidR="00FA2FDC" w:rsidRDefault="00FA2FDC" w:rsidP="00F52299">
            <w:pPr>
              <w:pStyle w:val="iBAAGStandardText"/>
            </w:pPr>
          </w:p>
          <w:p w14:paraId="6142F9BC" w14:textId="77777777" w:rsidR="00FA2FDC" w:rsidRDefault="00FA2FDC" w:rsidP="00F52299">
            <w:pPr>
              <w:pStyle w:val="iBAAGStandardTextBold"/>
            </w:pPr>
            <w:r>
              <w:t>Lab, X-ray or other preventive tests</w:t>
            </w:r>
          </w:p>
          <w:p w14:paraId="65BAA901" w14:textId="77777777" w:rsidR="00B43751" w:rsidRDefault="00B43751" w:rsidP="00F52299">
            <w:pPr>
              <w:pStyle w:val="iBAAGStandardText"/>
            </w:pPr>
          </w:p>
          <w:p w14:paraId="29E45DE8" w14:textId="77777777" w:rsidR="00996986" w:rsidRDefault="00996986" w:rsidP="00996986">
            <w:pPr>
              <w:pStyle w:val="iBAAGStandardText"/>
            </w:pPr>
            <w:r>
              <w:t>Out-of-network benefits are not covered.</w:t>
            </w:r>
          </w:p>
          <w:p w14:paraId="534A5563" w14:textId="77777777" w:rsidR="00B43751" w:rsidRDefault="00B43751" w:rsidP="00F52299">
            <w:pPr>
              <w:pStyle w:val="iBAAGStandardText"/>
              <w:rPr>
                <w:rStyle w:val="iBAAGStandardTextBoldChar"/>
              </w:rPr>
            </w:pPr>
          </w:p>
          <w:p w14:paraId="6142F9BF" w14:textId="77777777" w:rsidR="00FA2FDC" w:rsidRDefault="00FA2FDC" w:rsidP="00F52299">
            <w:pPr>
              <w:pStyle w:val="iBAAGStandardText"/>
            </w:pPr>
          </w:p>
          <w:p w14:paraId="6142F9C2" w14:textId="77777777" w:rsidR="00FA2FDC" w:rsidRDefault="00FA2FDC" w:rsidP="00F52299">
            <w:pPr>
              <w:pStyle w:val="iBAAGStandardText"/>
            </w:pPr>
          </w:p>
          <w:p w14:paraId="6142F9C3" w14:textId="77777777" w:rsidR="00FA2FDC" w:rsidRPr="003F3B5E" w:rsidRDefault="00FA2FDC" w:rsidP="00F52299">
            <w:pPr>
              <w:pStyle w:val="iBAAGStandardText"/>
            </w:pPr>
          </w:p>
        </w:tc>
        <w:tc>
          <w:tcPr>
            <w:tcW w:w="3330" w:type="dxa"/>
            <w:shd w:val="clear" w:color="auto" w:fill="FFFFFF" w:themeFill="background1"/>
          </w:tcPr>
          <w:p w14:paraId="6142F9C4" w14:textId="77777777" w:rsidR="00FA2FDC" w:rsidRDefault="00FA2FDC" w:rsidP="00F52299">
            <w:pPr>
              <w:pStyle w:val="iBAAGStandardText"/>
            </w:pPr>
            <w:r>
              <w:lastRenderedPageBreak/>
              <w:t xml:space="preserve">If you receive non-preventive services during your preventive visit, additional co-pays, deductibles, or co-insurances may apply. </w:t>
            </w:r>
          </w:p>
          <w:p w14:paraId="6142F9C5" w14:textId="77777777" w:rsidR="00FA2FDC" w:rsidRDefault="00FA2FDC" w:rsidP="00F52299">
            <w:pPr>
              <w:pStyle w:val="iBAAGStandardText"/>
            </w:pPr>
          </w:p>
          <w:p w14:paraId="6142F9C6" w14:textId="77777777" w:rsidR="00FA2FDC" w:rsidRDefault="00FA2FDC" w:rsidP="00F52299">
            <w:pPr>
              <w:pStyle w:val="iBAAGStandardText"/>
            </w:pPr>
            <w:r>
              <w:t>Travel specific vaccines are not covered.</w:t>
            </w:r>
          </w:p>
          <w:p w14:paraId="6142F9C7" w14:textId="77777777" w:rsidR="00FA2FDC" w:rsidRDefault="00FA2FDC" w:rsidP="00F52299">
            <w:pPr>
              <w:pStyle w:val="iBAAGStandardText"/>
            </w:pPr>
          </w:p>
          <w:p w14:paraId="6142F9C8" w14:textId="77777777" w:rsidR="00FA2FDC" w:rsidRPr="003F3B5E" w:rsidRDefault="00FA2FDC" w:rsidP="00F52299">
            <w:pPr>
              <w:pStyle w:val="iBAAGStandardText"/>
            </w:pPr>
          </w:p>
        </w:tc>
      </w:tr>
    </w:tbl>
    <w:tbl>
      <w:tblPr>
        <w:tblStyle w:val="TableGrid1"/>
        <w:tblW w:w="13503"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30"/>
        <w:gridCol w:w="3330"/>
        <w:gridCol w:w="3330"/>
      </w:tblGrid>
      <w:tr w:rsidR="006C5070" w:rsidRPr="003F3B5E" w14:paraId="3CF9DDC8" w14:textId="77777777" w:rsidTr="00276199">
        <w:tc>
          <w:tcPr>
            <w:tcW w:w="3513" w:type="dxa"/>
            <w:tcBorders>
              <w:bottom w:val="single" w:sz="4" w:space="0" w:color="000000" w:themeColor="text1"/>
            </w:tcBorders>
            <w:shd w:val="clear" w:color="auto" w:fill="31849B"/>
          </w:tcPr>
          <w:p w14:paraId="18B518CB" w14:textId="77777777" w:rsidR="006C5070" w:rsidRPr="003F3B5E" w:rsidRDefault="006C5070" w:rsidP="00950B7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684DF63" w14:textId="77777777" w:rsidR="006C5070" w:rsidRDefault="006C5070" w:rsidP="00950B76">
            <w:pPr>
              <w:pStyle w:val="iBAAGTableHeader"/>
            </w:pPr>
            <w:r>
              <w:t>Your cost if you use</w:t>
            </w:r>
          </w:p>
          <w:p w14:paraId="627AC948" w14:textId="77777777" w:rsidR="006C5070" w:rsidRPr="003F3B5E" w:rsidRDefault="006C5070" w:rsidP="00950B76">
            <w:pPr>
              <w:pStyle w:val="iBAAGTableHeader"/>
            </w:pPr>
            <w:r>
              <w:t>Network benefits</w:t>
            </w:r>
          </w:p>
        </w:tc>
        <w:tc>
          <w:tcPr>
            <w:tcW w:w="3330" w:type="dxa"/>
            <w:tcBorders>
              <w:bottom w:val="single" w:sz="4" w:space="0" w:color="000000" w:themeColor="text1"/>
            </w:tcBorders>
            <w:shd w:val="clear" w:color="auto" w:fill="31849B"/>
          </w:tcPr>
          <w:p w14:paraId="1B88B3CA" w14:textId="77777777" w:rsidR="006C5070" w:rsidRDefault="006C5070" w:rsidP="00950B76">
            <w:pPr>
              <w:pStyle w:val="iBAAGTableHeader"/>
            </w:pPr>
            <w:r>
              <w:t>Your cost if you use</w:t>
            </w:r>
          </w:p>
          <w:p w14:paraId="6665FDAF" w14:textId="77777777" w:rsidR="006C5070" w:rsidRPr="003F3B5E" w:rsidRDefault="006C5070" w:rsidP="00950B76">
            <w:pPr>
              <w:pStyle w:val="iBAAGTableHeader"/>
            </w:pPr>
            <w:r>
              <w:t>Out-of-Network benefits</w:t>
            </w:r>
          </w:p>
        </w:tc>
        <w:tc>
          <w:tcPr>
            <w:tcW w:w="3330" w:type="dxa"/>
            <w:tcBorders>
              <w:bottom w:val="single" w:sz="4" w:space="0" w:color="000000" w:themeColor="text1"/>
            </w:tcBorders>
            <w:shd w:val="clear" w:color="auto" w:fill="31849B"/>
          </w:tcPr>
          <w:p w14:paraId="71C21057" w14:textId="77777777" w:rsidR="006C5070" w:rsidRPr="003F3B5E" w:rsidRDefault="006C5070" w:rsidP="00950B76">
            <w:pPr>
              <w:pStyle w:val="iBAAGTableHeader"/>
            </w:pPr>
            <w:r w:rsidRPr="00E8503B">
              <w:t>Limits &amp; Exceptions</w:t>
            </w:r>
          </w:p>
        </w:tc>
      </w:tr>
      <w:tr w:rsidR="006C5070" w14:paraId="6CC1BF23" w14:textId="77777777" w:rsidTr="00276199">
        <w:tc>
          <w:tcPr>
            <w:tcW w:w="3513" w:type="dxa"/>
            <w:shd w:val="clear" w:color="auto" w:fill="FFFFFF" w:themeFill="background1"/>
          </w:tcPr>
          <w:p w14:paraId="58BE0504" w14:textId="77777777" w:rsidR="006C5070" w:rsidRDefault="006C5070" w:rsidP="00950B76">
            <w:pPr>
              <w:pStyle w:val="iBAAGSituationBoxName"/>
            </w:pPr>
            <w:bookmarkStart w:id="60" w:name="Telemedicine_Services"/>
            <w:r>
              <w:t>Telemedicine Services</w:t>
            </w:r>
            <w:bookmarkEnd w:id="60"/>
          </w:p>
          <w:p w14:paraId="0CD34F9C" w14:textId="77777777" w:rsidR="006C5070" w:rsidRDefault="006C5070" w:rsidP="00950B76">
            <w:pPr>
              <w:pStyle w:val="iBAAGStandardText"/>
            </w:pPr>
          </w:p>
          <w:p w14:paraId="21A1CF64" w14:textId="77777777" w:rsidR="006C5070" w:rsidRDefault="006C5070" w:rsidP="00950B76">
            <w:pPr>
              <w:pStyle w:val="iBAAGStandardTextBold"/>
            </w:pPr>
            <w:r>
              <w:t>What are telemedicine services?</w:t>
            </w:r>
          </w:p>
          <w:p w14:paraId="579E0040" w14:textId="77777777" w:rsidR="006C5070" w:rsidRDefault="006C5070" w:rsidP="00950B76">
            <w:pPr>
              <w:pStyle w:val="iBAAGStandardText"/>
            </w:pPr>
            <w:r>
              <w:t xml:space="preserve">Services received where a doctor may not be available in person. Telephone, internet or other communication methods can be used to treat you for certain conditions.  </w:t>
            </w:r>
          </w:p>
          <w:p w14:paraId="637C77AE" w14:textId="77777777" w:rsidR="006C5070" w:rsidRDefault="006C5070" w:rsidP="00950B76">
            <w:pPr>
              <w:pStyle w:val="iBAAGStandardText"/>
            </w:pPr>
          </w:p>
          <w:p w14:paraId="390845A6" w14:textId="77777777" w:rsidR="006C5070" w:rsidRDefault="006C5070" w:rsidP="00950B76">
            <w:pPr>
              <w:pStyle w:val="iBAAGStandardTextBold"/>
            </w:pPr>
            <w:r>
              <w:t xml:space="preserve">Want more information? </w:t>
            </w:r>
          </w:p>
          <w:p w14:paraId="0D64B950" w14:textId="77777777" w:rsidR="006C5070" w:rsidRDefault="006C5070" w:rsidP="00950B76">
            <w:pPr>
              <w:pStyle w:val="iBAAGStandardText"/>
            </w:pPr>
            <w:r>
              <w:t xml:space="preserve">View the </w:t>
            </w:r>
            <w:hyperlink r:id="rId54" w:history="1">
              <w:r>
                <w:rPr>
                  <w:rStyle w:val="Hyperlinks"/>
                </w:rPr>
                <w:t>glossary</w:t>
              </w:r>
            </w:hyperlink>
            <w:r>
              <w:t xml:space="preserve"> for definitions.</w:t>
            </w:r>
          </w:p>
          <w:p w14:paraId="6C25FAE4" w14:textId="77777777" w:rsidR="006C5070" w:rsidRDefault="006C5070" w:rsidP="00950B76">
            <w:pPr>
              <w:pStyle w:val="iBAAGStandardText"/>
            </w:pPr>
          </w:p>
        </w:tc>
        <w:tc>
          <w:tcPr>
            <w:tcW w:w="3330" w:type="dxa"/>
            <w:shd w:val="clear" w:color="auto" w:fill="FFFFFF" w:themeFill="background1"/>
          </w:tcPr>
          <w:p w14:paraId="0816EBF3" w14:textId="77777777" w:rsidR="006C5070" w:rsidRDefault="006C5070" w:rsidP="00950B76">
            <w:pPr>
              <w:pStyle w:val="iBAAGStandardText"/>
            </w:pPr>
            <w:r>
              <w:t xml:space="preserve">The amount you pay is based on where the covered health service is provided. </w:t>
            </w:r>
          </w:p>
          <w:p w14:paraId="72668B23" w14:textId="77777777" w:rsidR="006C5070" w:rsidRDefault="006C5070" w:rsidP="00950B76">
            <w:pPr>
              <w:pStyle w:val="iBAAGStandardText"/>
            </w:pPr>
          </w:p>
          <w:p w14:paraId="62F4B0F4" w14:textId="77777777" w:rsidR="006C5070" w:rsidRDefault="006C5070" w:rsidP="00950B76">
            <w:pPr>
              <w:pStyle w:val="iBAAGStandardTextBold"/>
            </w:pPr>
            <w:r>
              <w:t>Is prior authorization needed?</w:t>
            </w:r>
          </w:p>
          <w:p w14:paraId="60356891" w14:textId="77777777" w:rsidR="006C5070" w:rsidRDefault="006C5070" w:rsidP="00950B76">
            <w:pPr>
              <w:pStyle w:val="iBAAGStandardText"/>
            </w:pPr>
            <w:r>
              <w:t>No</w:t>
            </w:r>
          </w:p>
          <w:p w14:paraId="7BF95A0A" w14:textId="77777777" w:rsidR="006C5070" w:rsidRDefault="006C5070" w:rsidP="00950B76">
            <w:pPr>
              <w:pStyle w:val="iBAAGStandardText"/>
            </w:pPr>
          </w:p>
          <w:p w14:paraId="280029E5" w14:textId="77777777" w:rsidR="006C5070" w:rsidRDefault="006C5070" w:rsidP="00950B76">
            <w:pPr>
              <w:pStyle w:val="iBAAGStandardText"/>
            </w:pPr>
          </w:p>
        </w:tc>
        <w:tc>
          <w:tcPr>
            <w:tcW w:w="3330" w:type="dxa"/>
            <w:shd w:val="clear" w:color="auto" w:fill="FFFFFF" w:themeFill="background1"/>
          </w:tcPr>
          <w:p w14:paraId="2953FE33" w14:textId="77777777" w:rsidR="006C5070" w:rsidRDefault="006C5070" w:rsidP="00950B76">
            <w:pPr>
              <w:pStyle w:val="iBAAGStandardText"/>
            </w:pPr>
            <w:r>
              <w:t xml:space="preserve">The amount you pay is based on where the covered health service is provided. </w:t>
            </w:r>
          </w:p>
          <w:p w14:paraId="164BB35C" w14:textId="77777777" w:rsidR="006C5070" w:rsidRDefault="006C5070" w:rsidP="00950B76">
            <w:pPr>
              <w:pStyle w:val="iBAAGStandardText"/>
            </w:pPr>
          </w:p>
          <w:p w14:paraId="712C992D" w14:textId="77777777" w:rsidR="006C5070" w:rsidRDefault="006C5070" w:rsidP="00950B76">
            <w:pPr>
              <w:pStyle w:val="iBAAGStandardTextBold"/>
            </w:pPr>
            <w:r>
              <w:t>Is prior authorization needed?</w:t>
            </w:r>
          </w:p>
          <w:p w14:paraId="56FD3B7F" w14:textId="77777777" w:rsidR="006C5070" w:rsidRDefault="006C5070" w:rsidP="00950B76">
            <w:pPr>
              <w:pStyle w:val="iBAAGStandardText"/>
            </w:pPr>
            <w:r>
              <w:t>The authorization requirement is based on where the covered health service is provided.</w:t>
            </w:r>
          </w:p>
          <w:p w14:paraId="4BE0638F" w14:textId="77777777" w:rsidR="006C5070" w:rsidRDefault="006C5070" w:rsidP="00950B76">
            <w:pPr>
              <w:pStyle w:val="iBAAGStandardText"/>
            </w:pPr>
          </w:p>
          <w:p w14:paraId="7A58386B" w14:textId="77777777" w:rsidR="006C5070" w:rsidRDefault="006C5070" w:rsidP="00950B76">
            <w:pPr>
              <w:pStyle w:val="iBAAGStandardTextBold"/>
            </w:pPr>
            <w:r>
              <w:t>Prior authorization is:</w:t>
            </w:r>
          </w:p>
          <w:p w14:paraId="2579480D" w14:textId="77777777" w:rsidR="006C5070" w:rsidRDefault="006C5070" w:rsidP="00950B76">
            <w:pPr>
              <w:pStyle w:val="iBAAGStandardText"/>
              <w:rPr>
                <w:rStyle w:val="InstructionalTextChar"/>
              </w:rPr>
            </w:pPr>
            <w:r>
              <w:t>Getting approval by calling the number listed on your health plan ID card before you can get medicine or services.</w:t>
            </w:r>
          </w:p>
          <w:p w14:paraId="38CDD2D8" w14:textId="77777777" w:rsidR="006C5070" w:rsidRDefault="006C5070" w:rsidP="00950B76">
            <w:pPr>
              <w:pStyle w:val="iBAAGStandardText"/>
            </w:pPr>
          </w:p>
        </w:tc>
        <w:tc>
          <w:tcPr>
            <w:tcW w:w="3330" w:type="dxa"/>
            <w:shd w:val="clear" w:color="auto" w:fill="FFFFFF" w:themeFill="background1"/>
          </w:tcPr>
          <w:p w14:paraId="4B1E842E" w14:textId="77777777" w:rsidR="006C5070" w:rsidRDefault="006C5070" w:rsidP="00950B76">
            <w:pPr>
              <w:pStyle w:val="iBAAGStandardText"/>
            </w:pPr>
            <w:r>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D0" w14:textId="77777777" w:rsidTr="00E03EB3">
        <w:tc>
          <w:tcPr>
            <w:tcW w:w="3517" w:type="dxa"/>
            <w:tcBorders>
              <w:bottom w:val="single" w:sz="4" w:space="0" w:color="000000" w:themeColor="text1"/>
            </w:tcBorders>
            <w:shd w:val="clear" w:color="auto" w:fill="31849B"/>
          </w:tcPr>
          <w:p w14:paraId="6142F9CA" w14:textId="77777777" w:rsidR="00FA2FDC" w:rsidRPr="003F3B5E" w:rsidRDefault="00FA2FDC" w:rsidP="00F52299">
            <w:pPr>
              <w:pStyle w:val="iBAAGTableHeader"/>
            </w:pPr>
            <w:r w:rsidRPr="00E8503B">
              <w:t>Common Medical Event</w:t>
            </w:r>
          </w:p>
        </w:tc>
        <w:tc>
          <w:tcPr>
            <w:tcW w:w="3330" w:type="dxa"/>
            <w:tcBorders>
              <w:bottom w:val="single" w:sz="4" w:space="0" w:color="000000" w:themeColor="text1"/>
            </w:tcBorders>
            <w:shd w:val="clear" w:color="auto" w:fill="31849B"/>
          </w:tcPr>
          <w:p w14:paraId="6142F9CB" w14:textId="77777777" w:rsidR="00FA2FDC" w:rsidRDefault="00FA2FDC" w:rsidP="00F52299">
            <w:pPr>
              <w:pStyle w:val="iBAAGTableHeader"/>
            </w:pPr>
            <w:r>
              <w:t>Your cost if you use</w:t>
            </w:r>
          </w:p>
          <w:p w14:paraId="6142F9CC" w14:textId="77777777" w:rsidR="00FA2FDC" w:rsidRPr="003F3B5E" w:rsidRDefault="00FA2FDC" w:rsidP="00F52299">
            <w:pPr>
              <w:pStyle w:val="iBAAGTableHeader"/>
            </w:pPr>
            <w:r>
              <w:t>Network benefits</w:t>
            </w:r>
          </w:p>
        </w:tc>
        <w:tc>
          <w:tcPr>
            <w:tcW w:w="3330" w:type="dxa"/>
            <w:tcBorders>
              <w:bottom w:val="single" w:sz="4" w:space="0" w:color="000000" w:themeColor="text1"/>
            </w:tcBorders>
            <w:shd w:val="clear" w:color="auto" w:fill="31849B"/>
          </w:tcPr>
          <w:p w14:paraId="6142F9CD" w14:textId="77777777" w:rsidR="00FA2FDC" w:rsidRDefault="00FA2FDC" w:rsidP="00F52299">
            <w:pPr>
              <w:pStyle w:val="iBAAGTableHeader"/>
            </w:pPr>
            <w:r>
              <w:t>Your cost if you use</w:t>
            </w:r>
          </w:p>
          <w:p w14:paraId="6142F9CE" w14:textId="77777777" w:rsidR="00FA2FDC" w:rsidRPr="003F3B5E" w:rsidRDefault="00FA2FDC" w:rsidP="00F52299">
            <w:pPr>
              <w:pStyle w:val="iBAAGTableHeader"/>
            </w:pPr>
            <w:r>
              <w:t>Out-of-Network benefits</w:t>
            </w:r>
          </w:p>
        </w:tc>
        <w:tc>
          <w:tcPr>
            <w:tcW w:w="3330" w:type="dxa"/>
            <w:tcBorders>
              <w:bottom w:val="single" w:sz="4" w:space="0" w:color="000000" w:themeColor="text1"/>
            </w:tcBorders>
            <w:shd w:val="clear" w:color="auto" w:fill="31849B"/>
          </w:tcPr>
          <w:p w14:paraId="6142F9CF" w14:textId="77777777" w:rsidR="00FA2FDC" w:rsidRPr="003F3B5E" w:rsidRDefault="00FA2FDC" w:rsidP="00F52299">
            <w:pPr>
              <w:pStyle w:val="iBAAGTableHeader"/>
            </w:pPr>
            <w:r w:rsidRPr="00E8503B">
              <w:t>Limits &amp; Exceptions</w:t>
            </w:r>
          </w:p>
        </w:tc>
      </w:tr>
      <w:tr w:rsidR="00FA2FDC" w:rsidRPr="003F3B5E" w14:paraId="6142F9F2" w14:textId="77777777" w:rsidTr="00E03EB3">
        <w:tc>
          <w:tcPr>
            <w:tcW w:w="3517" w:type="dxa"/>
            <w:shd w:val="clear" w:color="auto" w:fill="FFFFFF" w:themeFill="background1"/>
          </w:tcPr>
          <w:p w14:paraId="6142F9D1" w14:textId="77777777" w:rsidR="00FA2FDC" w:rsidRPr="00295D8E" w:rsidRDefault="00FA2FDC" w:rsidP="00F52299">
            <w:pPr>
              <w:pStyle w:val="iBAAGSituationBoxName"/>
            </w:pPr>
            <w:bookmarkStart w:id="61" w:name="Virtual_Visit"/>
            <w:r w:rsidRPr="00295D8E">
              <w:t>Virtual Visit</w:t>
            </w:r>
            <w:bookmarkEnd w:id="61"/>
          </w:p>
          <w:p w14:paraId="6142F9D2" w14:textId="77777777" w:rsidR="00FA2FDC" w:rsidRDefault="00FA2FDC" w:rsidP="00F52299"/>
          <w:p w14:paraId="6142F9D4" w14:textId="77777777" w:rsidR="00FA2FDC" w:rsidRPr="00295D8E" w:rsidRDefault="00FA2FDC" w:rsidP="00F52299">
            <w:pPr>
              <w:pStyle w:val="iBAAGStandardTextBold"/>
            </w:pPr>
            <w:r w:rsidRPr="00295D8E">
              <w:lastRenderedPageBreak/>
              <w:t>What is a virtual visit?</w:t>
            </w:r>
          </w:p>
          <w:p w14:paraId="6142F9D5" w14:textId="7D3A957E" w:rsidR="00FA2FDC" w:rsidRPr="00295D8E" w:rsidRDefault="00FA2FDC" w:rsidP="00F5229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6142F9D6" w14:textId="77777777" w:rsidR="00FA2FDC" w:rsidRPr="00295D8E" w:rsidRDefault="00FA2FDC" w:rsidP="00F52299">
            <w:pPr>
              <w:pStyle w:val="iBAAGStandardText"/>
            </w:pPr>
          </w:p>
          <w:p w14:paraId="6142F9D7" w14:textId="77777777" w:rsidR="00FA2FDC" w:rsidRPr="00295D8E" w:rsidRDefault="00FA2FDC" w:rsidP="00F52299">
            <w:pPr>
              <w:pStyle w:val="iBAAGStandardText"/>
            </w:pPr>
            <w:r w:rsidRPr="00295D8E">
              <w:t>Not all medical conditions can be treated through virtual visits. The virtual visit doctor will identify if you need to see an in-person doctor for treatment.</w:t>
            </w:r>
          </w:p>
          <w:p w14:paraId="6142F9D8" w14:textId="77777777" w:rsidR="00FA2FDC" w:rsidRPr="00295D8E" w:rsidRDefault="00FA2FDC" w:rsidP="00F52299">
            <w:pPr>
              <w:pStyle w:val="iBAAGStandardText"/>
            </w:pPr>
          </w:p>
          <w:p w14:paraId="6142F9D9" w14:textId="77777777" w:rsidR="00FA2FDC" w:rsidRPr="00295D8E" w:rsidRDefault="00FA2FDC" w:rsidP="00F52299">
            <w:pPr>
              <w:pStyle w:val="iBAAGStandardTextBold"/>
            </w:pPr>
            <w:r w:rsidRPr="00295D8E">
              <w:t>When is virtual visit care available?</w:t>
            </w:r>
          </w:p>
          <w:p w14:paraId="6142F9DA" w14:textId="4B85F09E" w:rsidR="00FA2FDC" w:rsidRPr="00295D8E" w:rsidRDefault="00FA2FDC" w:rsidP="00F52299">
            <w:pPr>
              <w:pStyle w:val="iBAAGStandardText"/>
            </w:pPr>
            <w:r w:rsidRPr="00295D8E">
              <w:t>Virtual visit is available 24 hours a day, 7 days a week.</w:t>
            </w:r>
          </w:p>
          <w:p w14:paraId="6142F9DB" w14:textId="77777777" w:rsidR="00FA2FDC" w:rsidRPr="00295D8E" w:rsidRDefault="00FA2FDC" w:rsidP="00F52299"/>
        </w:tc>
        <w:tc>
          <w:tcPr>
            <w:tcW w:w="3330" w:type="dxa"/>
            <w:shd w:val="clear" w:color="auto" w:fill="FFFFFF" w:themeFill="background1"/>
          </w:tcPr>
          <w:p w14:paraId="6142F9DF" w14:textId="187F94E0" w:rsidR="00FA2FDC" w:rsidRDefault="00FA2FDC" w:rsidP="00F52299">
            <w:pPr>
              <w:pStyle w:val="iBAAGStandardText"/>
            </w:pPr>
            <w:r>
              <w:rPr>
                <w:rStyle w:val="iBAAGStandardTextBoldChar"/>
              </w:rPr>
              <w:lastRenderedPageBreak/>
              <w:t>$</w:t>
            </w:r>
            <w:r w:rsidR="00EC1721">
              <w:rPr>
                <w:rStyle w:val="iBAAGStandardTextBoldChar"/>
              </w:rPr>
              <w:t>2</w:t>
            </w:r>
            <w:r w:rsidR="00DC53F4">
              <w:rPr>
                <w:rStyle w:val="iBAAGStandardTextBoldChar"/>
              </w:rPr>
              <w:t>5</w:t>
            </w:r>
            <w:r>
              <w:t xml:space="preserve"> co-pay per visit.</w:t>
            </w:r>
          </w:p>
          <w:p w14:paraId="6142F9E0" w14:textId="359C95AA" w:rsidR="00FA2FDC" w:rsidRDefault="00FA2FDC" w:rsidP="00F52299">
            <w:pPr>
              <w:pStyle w:val="iBAAGStandardText"/>
            </w:pPr>
            <w:r>
              <w:t xml:space="preserve">The annual deductible </w:t>
            </w:r>
            <w:r>
              <w:lastRenderedPageBreak/>
              <w:t>does not apply.</w:t>
            </w:r>
          </w:p>
          <w:p w14:paraId="6142F9E1" w14:textId="77777777" w:rsidR="00FA2FDC" w:rsidRDefault="00FA2FDC" w:rsidP="00F52299">
            <w:pPr>
              <w:pStyle w:val="iBAAGStandardText"/>
            </w:pPr>
          </w:p>
          <w:p w14:paraId="6142F9E4" w14:textId="77777777" w:rsidR="00FA2FDC" w:rsidRDefault="00FA2FDC" w:rsidP="00F52299">
            <w:pPr>
              <w:pStyle w:val="iBAAGStandardText"/>
            </w:pPr>
          </w:p>
          <w:p w14:paraId="6142F9E5" w14:textId="77777777" w:rsidR="00FA2FDC" w:rsidRDefault="00FA2FDC" w:rsidP="00F52299">
            <w:pPr>
              <w:pStyle w:val="iBAAGStandardTextBold"/>
            </w:pPr>
            <w:r>
              <w:t>Is prior authorization needed?</w:t>
            </w:r>
          </w:p>
          <w:p w14:paraId="6142F9E6" w14:textId="2FB9A9E4" w:rsidR="00FA2FDC" w:rsidRDefault="00FA2FDC" w:rsidP="00F52299">
            <w:pPr>
              <w:pStyle w:val="iBAAGStandardText"/>
            </w:pPr>
            <w:r>
              <w:t>No</w:t>
            </w:r>
          </w:p>
          <w:p w14:paraId="6142F9E9" w14:textId="77777777" w:rsidR="00FA2FDC" w:rsidRPr="00295D8E" w:rsidRDefault="00FA2FDC">
            <w:pPr>
              <w:pStyle w:val="iBAAGStandardText"/>
            </w:pPr>
          </w:p>
        </w:tc>
        <w:tc>
          <w:tcPr>
            <w:tcW w:w="3330" w:type="dxa"/>
            <w:shd w:val="clear" w:color="auto" w:fill="FFFFFF" w:themeFill="background1"/>
          </w:tcPr>
          <w:p w14:paraId="6142F9EF" w14:textId="52CEA799" w:rsidR="00FA2FDC" w:rsidRDefault="00FA2FDC" w:rsidP="00F52299">
            <w:pPr>
              <w:pStyle w:val="iBAAGStandardText"/>
            </w:pPr>
            <w:r>
              <w:lastRenderedPageBreak/>
              <w:t>Out-of-network benefits are not available.</w:t>
            </w:r>
          </w:p>
          <w:p w14:paraId="6142F9F0" w14:textId="77777777" w:rsidR="00FA2FDC" w:rsidRPr="00295D8E" w:rsidRDefault="00FA2FDC" w:rsidP="00F52299">
            <w:pPr>
              <w:pStyle w:val="iBAAGStandardText"/>
            </w:pPr>
          </w:p>
        </w:tc>
        <w:tc>
          <w:tcPr>
            <w:tcW w:w="3330" w:type="dxa"/>
            <w:shd w:val="clear" w:color="auto" w:fill="FFFFFF" w:themeFill="background1"/>
          </w:tcPr>
          <w:p w14:paraId="6142F9F1" w14:textId="77777777" w:rsidR="00FA2FDC" w:rsidRPr="00295D8E" w:rsidRDefault="00FA2FDC" w:rsidP="00F52299">
            <w:pPr>
              <w:pStyle w:val="iBAAGStandardText"/>
            </w:pPr>
            <w:r w:rsidRPr="00295D8E">
              <w:lastRenderedPageBreak/>
              <w:t>None</w:t>
            </w:r>
          </w:p>
        </w:tc>
      </w:tr>
      <w:tr w:rsidR="00FA2FDC" w:rsidRPr="003F3B5E" w14:paraId="6142F9F9" w14:textId="77777777" w:rsidTr="00E03EB3">
        <w:tc>
          <w:tcPr>
            <w:tcW w:w="3517" w:type="dxa"/>
            <w:tcBorders>
              <w:bottom w:val="single" w:sz="4" w:space="0" w:color="000000" w:themeColor="text1"/>
            </w:tcBorders>
            <w:shd w:val="clear" w:color="auto" w:fill="31849B"/>
            <w:vAlign w:val="center"/>
          </w:tcPr>
          <w:p w14:paraId="6142F9F3"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F4" w14:textId="77777777" w:rsidR="00FA2FDC" w:rsidRPr="00872B3F" w:rsidRDefault="00FA2FDC" w:rsidP="00F52299">
            <w:pPr>
              <w:pStyle w:val="iBAAGTableHeader"/>
            </w:pPr>
            <w:r w:rsidRPr="00872B3F">
              <w:t>Your cost if you use</w:t>
            </w:r>
          </w:p>
          <w:p w14:paraId="6142F9F5"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F6" w14:textId="77777777" w:rsidR="00FA2FDC" w:rsidRPr="00872B3F" w:rsidRDefault="00FA2FDC" w:rsidP="00F52299">
            <w:pPr>
              <w:pStyle w:val="iBAAGTableHeader"/>
            </w:pPr>
            <w:r w:rsidRPr="00872B3F">
              <w:t>Your cost if you use</w:t>
            </w:r>
          </w:p>
          <w:p w14:paraId="6142F9F7"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F8" w14:textId="77777777" w:rsidR="00FA2FDC" w:rsidRPr="00872B3F" w:rsidRDefault="00FA2FDC" w:rsidP="00F52299">
            <w:pPr>
              <w:pStyle w:val="iBAAGTableHeader"/>
            </w:pPr>
            <w:r w:rsidRPr="00872B3F">
              <w:t>Limits &amp; Exceptions</w:t>
            </w:r>
          </w:p>
        </w:tc>
      </w:tr>
      <w:tr w:rsidR="00FA2FDC" w:rsidRPr="003F3B5E" w14:paraId="6142FA27" w14:textId="77777777" w:rsidTr="00E03EB3">
        <w:tc>
          <w:tcPr>
            <w:tcW w:w="3517" w:type="dxa"/>
            <w:shd w:val="clear" w:color="auto" w:fill="FFFFFF" w:themeFill="background1"/>
          </w:tcPr>
          <w:p w14:paraId="6142F9FA" w14:textId="77777777" w:rsidR="00FA2FDC" w:rsidRPr="00AF43A5" w:rsidRDefault="00FA2FDC" w:rsidP="00F52299">
            <w:pPr>
              <w:pStyle w:val="iBAAGSituationBoxName"/>
            </w:pPr>
            <w:bookmarkStart w:id="62" w:name="Vision_Services"/>
            <w:r w:rsidRPr="00AF43A5">
              <w:t>Vision Services</w:t>
            </w:r>
            <w:bookmarkEnd w:id="62"/>
          </w:p>
          <w:p w14:paraId="6142F9FB" w14:textId="77777777" w:rsidR="00FA2FDC" w:rsidRPr="00AF43A5" w:rsidRDefault="00FA2FDC" w:rsidP="00F52299">
            <w:pPr>
              <w:pStyle w:val="iBAAGStandardText"/>
            </w:pPr>
          </w:p>
          <w:p w14:paraId="6142F9FC" w14:textId="77777777" w:rsidR="00FA2FDC" w:rsidRPr="00AF43A5" w:rsidRDefault="00FA2FDC" w:rsidP="00F52299">
            <w:pPr>
              <w:pStyle w:val="iBAAGStandardText"/>
            </w:pPr>
            <w:r w:rsidRPr="00AF43A5">
              <w:rPr>
                <w:rStyle w:val="iBAAGStandardTextBoldChar"/>
              </w:rPr>
              <w:lastRenderedPageBreak/>
              <w:t>What are covered vision services?</w:t>
            </w:r>
            <w:r w:rsidRPr="00AF43A5">
              <w:t xml:space="preserve"> Eye exams that check your vision and provides a prescription, if needed, for glasses or contact lenses.</w:t>
            </w:r>
          </w:p>
          <w:p w14:paraId="6142F9FD" w14:textId="77777777" w:rsidR="00FA2FDC" w:rsidRDefault="00FA2FDC" w:rsidP="00F52299">
            <w:pPr>
              <w:pStyle w:val="iBAAGStandardText"/>
            </w:pPr>
          </w:p>
          <w:p w14:paraId="6142F9FF" w14:textId="302F0614" w:rsidR="00FA2FDC" w:rsidRPr="00C961DA" w:rsidRDefault="00FA2FDC" w:rsidP="00F52299">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A00" w14:textId="77777777" w:rsidR="00FA2FDC" w:rsidRPr="006C56EF" w:rsidRDefault="00FA2FDC" w:rsidP="00F52299">
            <w:pPr>
              <w:pStyle w:val="iBAAGStandardText"/>
              <w:rPr>
                <w:rStyle w:val="InstructionalTextChar"/>
                <w:b w:val="0"/>
                <w:color w:val="000000" w:themeColor="text1"/>
              </w:rPr>
            </w:pPr>
          </w:p>
          <w:p w14:paraId="6142FA01" w14:textId="1708F354" w:rsidR="00FA2FDC" w:rsidRPr="00AF43A5" w:rsidRDefault="00FA2FDC" w:rsidP="00F52299">
            <w:pPr>
              <w:pStyle w:val="iBAAGStandardText"/>
            </w:pPr>
            <w:r w:rsidRPr="00AF43A5">
              <w:t xml:space="preserve">For a list of Spectera vision providers, </w:t>
            </w:r>
            <w:r>
              <w:t>click</w:t>
            </w:r>
            <w:r w:rsidRPr="00AF43A5">
              <w:t xml:space="preserve"> </w:t>
            </w:r>
            <w:hyperlink r:id="rId55" w:history="1">
              <w:r w:rsidRPr="00AF43A5">
                <w:rPr>
                  <w:rStyle w:val="Hyperlinks"/>
                </w:rPr>
                <w:t>h</w:t>
              </w:r>
              <w:r>
                <w:rPr>
                  <w:rStyle w:val="Hyperlinks"/>
                </w:rPr>
                <w:t>ere</w:t>
              </w:r>
            </w:hyperlink>
            <w:r w:rsidRPr="00AF43A5">
              <w:t>.</w:t>
            </w:r>
          </w:p>
          <w:p w14:paraId="6142FA02" w14:textId="77777777" w:rsidR="00FA2FDC" w:rsidRPr="00AF43A5" w:rsidRDefault="00FA2FDC" w:rsidP="00F52299">
            <w:pPr>
              <w:pStyle w:val="iBAAGStandardText"/>
            </w:pPr>
          </w:p>
          <w:p w14:paraId="6142FA03" w14:textId="77777777" w:rsidR="00FA2FDC" w:rsidRPr="00AF43A5" w:rsidRDefault="00FA2FDC" w:rsidP="00F5229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6142FA04" w14:textId="77777777" w:rsidR="00FA2FDC" w:rsidRPr="00AF43A5" w:rsidRDefault="00FA2FDC" w:rsidP="00F52299">
            <w:pPr>
              <w:pStyle w:val="iBAAGStandardText"/>
            </w:pPr>
          </w:p>
          <w:p w14:paraId="6142FA05" w14:textId="77777777" w:rsidR="00FA2FDC" w:rsidRPr="00AF43A5" w:rsidRDefault="00FA2FDC" w:rsidP="00F52299">
            <w:pPr>
              <w:pStyle w:val="iBAAGStandardTextBold"/>
            </w:pPr>
            <w:r w:rsidRPr="00AF43A5">
              <w:t xml:space="preserve">Want more information? </w:t>
            </w:r>
          </w:p>
          <w:p w14:paraId="6142FA06" w14:textId="77777777" w:rsidR="00FA2FDC" w:rsidRPr="00AF43A5" w:rsidRDefault="00FA2FDC" w:rsidP="00F52299">
            <w:pPr>
              <w:pStyle w:val="iBAAGStandardText"/>
            </w:pPr>
            <w:r w:rsidRPr="00AF43A5">
              <w:t xml:space="preserve">View the </w:t>
            </w:r>
            <w:hyperlink r:id="rId56" w:history="1">
              <w:r w:rsidRPr="00AF43A5">
                <w:rPr>
                  <w:rStyle w:val="Hyperlinks"/>
                </w:rPr>
                <w:t>glossary</w:t>
              </w:r>
            </w:hyperlink>
            <w:r w:rsidRPr="00AF43A5">
              <w:t xml:space="preserve"> for definitions.</w:t>
            </w:r>
          </w:p>
          <w:p w14:paraId="6142FA07" w14:textId="77777777" w:rsidR="00FA2FDC" w:rsidRPr="00AF43A5" w:rsidRDefault="00FA2FDC" w:rsidP="00F52299">
            <w:pPr>
              <w:pStyle w:val="iBAAGStandardText"/>
            </w:pPr>
          </w:p>
        </w:tc>
        <w:tc>
          <w:tcPr>
            <w:tcW w:w="3330" w:type="dxa"/>
            <w:shd w:val="clear" w:color="auto" w:fill="FFFFFF" w:themeFill="background1"/>
          </w:tcPr>
          <w:p w14:paraId="6142FA0B" w14:textId="1638FC30" w:rsidR="00FA2FDC" w:rsidRPr="00AF43A5" w:rsidRDefault="00FA2FDC" w:rsidP="00F52299">
            <w:pPr>
              <w:pStyle w:val="iBAAGStandardText"/>
            </w:pPr>
            <w:r w:rsidRPr="00AF43A5">
              <w:rPr>
                <w:rStyle w:val="iBAAGStandardTextBoldChar"/>
              </w:rPr>
              <w:lastRenderedPageBreak/>
              <w:t>$</w:t>
            </w:r>
            <w:r w:rsidR="00F37C8A">
              <w:rPr>
                <w:rStyle w:val="iBAAGStandardTextBoldChar"/>
              </w:rPr>
              <w:t>3</w:t>
            </w:r>
            <w:r w:rsidRPr="00AF43A5">
              <w:rPr>
                <w:rStyle w:val="iBAAGStandardTextBoldChar"/>
              </w:rPr>
              <w:t>0</w:t>
            </w:r>
            <w:r w:rsidRPr="00AF43A5">
              <w:t xml:space="preserve"> co-pay per visit</w:t>
            </w:r>
            <w:r>
              <w:t>.</w:t>
            </w:r>
          </w:p>
          <w:p w14:paraId="6142FA0C" w14:textId="0F83F561" w:rsidR="00FA2FDC" w:rsidRPr="00AF43A5" w:rsidRDefault="00FA2FDC" w:rsidP="00F52299">
            <w:pPr>
              <w:pStyle w:val="iBAAGStandardText"/>
            </w:pPr>
            <w:r w:rsidRPr="00AF43A5">
              <w:t xml:space="preserve">The annual deductible </w:t>
            </w:r>
            <w:r w:rsidRPr="00AF43A5">
              <w:lastRenderedPageBreak/>
              <w:t>does not apply.</w:t>
            </w:r>
          </w:p>
          <w:p w14:paraId="6142FA0D" w14:textId="77777777" w:rsidR="00FA2FDC" w:rsidRPr="00AF43A5" w:rsidRDefault="00FA2FDC" w:rsidP="00F52299">
            <w:pPr>
              <w:pStyle w:val="iBAAGStandardText"/>
            </w:pPr>
          </w:p>
          <w:p w14:paraId="6142FA0E" w14:textId="77777777" w:rsidR="00FA2FDC" w:rsidRPr="00AF43A5" w:rsidRDefault="00FA2FDC" w:rsidP="00F52299">
            <w:pPr>
              <w:pStyle w:val="iBAAGStandardTextBold"/>
            </w:pPr>
            <w:r w:rsidRPr="00AF43A5">
              <w:t>Is prior authorization needed?</w:t>
            </w:r>
          </w:p>
          <w:p w14:paraId="6142FA0F" w14:textId="77777777" w:rsidR="00FA2FDC" w:rsidRPr="00AF43A5" w:rsidRDefault="00FA2FDC" w:rsidP="00F52299">
            <w:pPr>
              <w:pStyle w:val="iBAAGStandardText"/>
            </w:pPr>
            <w:r w:rsidRPr="00AF43A5">
              <w:t>No</w:t>
            </w:r>
          </w:p>
          <w:p w14:paraId="6142FA10" w14:textId="77777777" w:rsidR="00FA2FDC" w:rsidRPr="00AF43A5" w:rsidRDefault="00FA2FDC" w:rsidP="00F52299">
            <w:pPr>
              <w:pStyle w:val="iBAAGStandardText"/>
            </w:pPr>
          </w:p>
          <w:p w14:paraId="6142FA12" w14:textId="77777777" w:rsidR="00FA2FDC" w:rsidRPr="00AF43A5" w:rsidRDefault="00FA2FDC">
            <w:pPr>
              <w:pStyle w:val="iBAAGStandardText"/>
            </w:pPr>
          </w:p>
        </w:tc>
        <w:tc>
          <w:tcPr>
            <w:tcW w:w="3330" w:type="dxa"/>
            <w:shd w:val="clear" w:color="auto" w:fill="FFFFFF" w:themeFill="background1"/>
          </w:tcPr>
          <w:p w14:paraId="7615DE0A" w14:textId="77777777" w:rsidR="00E03EB3" w:rsidRPr="00AF43A5" w:rsidRDefault="00E03EB3" w:rsidP="00E03EB3">
            <w:pPr>
              <w:pStyle w:val="iBAAGStandardText"/>
            </w:pPr>
            <w:r w:rsidRPr="00AF43A5">
              <w:lastRenderedPageBreak/>
              <w:t>Out-of-network benefits are not covered.</w:t>
            </w:r>
          </w:p>
          <w:p w14:paraId="6142FA16" w14:textId="3194512E" w:rsidR="00FA2FDC" w:rsidRPr="00AF43A5" w:rsidRDefault="00FA2FDC" w:rsidP="00F52299">
            <w:pPr>
              <w:pStyle w:val="iBAAGStandardText"/>
            </w:pPr>
          </w:p>
          <w:p w14:paraId="6142FA17" w14:textId="77777777" w:rsidR="00FA2FDC" w:rsidRPr="00AF43A5" w:rsidRDefault="00FA2FDC" w:rsidP="00F52299">
            <w:pPr>
              <w:pStyle w:val="iBAAGStandardText"/>
            </w:pPr>
          </w:p>
          <w:p w14:paraId="6142FA19" w14:textId="77777777" w:rsidR="00FA2FDC" w:rsidRPr="00AF43A5" w:rsidRDefault="00FA2FDC">
            <w:pPr>
              <w:pStyle w:val="iBAAGStandardText"/>
            </w:pPr>
          </w:p>
        </w:tc>
        <w:tc>
          <w:tcPr>
            <w:tcW w:w="3330" w:type="dxa"/>
            <w:shd w:val="clear" w:color="auto" w:fill="FFFFFF" w:themeFill="background1"/>
          </w:tcPr>
          <w:p w14:paraId="6142FA1C" w14:textId="36521EA8" w:rsidR="00FA2FDC" w:rsidRPr="00AF43A5" w:rsidRDefault="00FA2FDC" w:rsidP="00F52299">
            <w:pPr>
              <w:pStyle w:val="iBAAGStandardText"/>
            </w:pPr>
            <w:r w:rsidRPr="00AF43A5">
              <w:lastRenderedPageBreak/>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142FA1D" w14:textId="77777777" w:rsidR="00FA2FDC" w:rsidRPr="00AF43A5" w:rsidRDefault="00FA2FDC" w:rsidP="00F52299">
            <w:pPr>
              <w:pStyle w:val="iBAAGStandardText"/>
            </w:pPr>
          </w:p>
          <w:p w14:paraId="6142FA1F" w14:textId="44206897" w:rsidR="00FA2FDC" w:rsidRPr="00AF43A5" w:rsidRDefault="00FA2FDC" w:rsidP="00F52299">
            <w:pPr>
              <w:pStyle w:val="iBAAGStandardText"/>
            </w:pPr>
            <w:r w:rsidRPr="00AF43A5">
              <w:t>No coverage for:</w:t>
            </w:r>
          </w:p>
          <w:p w14:paraId="6142FA20" w14:textId="77777777" w:rsidR="00FA2FDC" w:rsidRPr="00AF43A5" w:rsidRDefault="00FA2FDC" w:rsidP="00F52299">
            <w:pPr>
              <w:pStyle w:val="iBAAGLevel1Bullets"/>
            </w:pPr>
            <w:r w:rsidRPr="00AF43A5">
              <w:t>Glasses and contact lenses, including fitting charges.</w:t>
            </w:r>
          </w:p>
          <w:p w14:paraId="6142FA21" w14:textId="77777777" w:rsidR="00FA2FDC" w:rsidRPr="00AF43A5" w:rsidRDefault="00FA2FDC" w:rsidP="00F52299">
            <w:pPr>
              <w:pStyle w:val="iBAAGLevel1Bullets"/>
            </w:pPr>
            <w:r w:rsidRPr="00AF43A5">
              <w:t>Implantable lenses used only to correct a refractive error (such as Intacs corneal implants).</w:t>
            </w:r>
          </w:p>
          <w:p w14:paraId="6142FA22" w14:textId="2A594A6A" w:rsidR="00FA2FDC" w:rsidRPr="00AF43A5" w:rsidRDefault="00FA2FDC" w:rsidP="00F52299">
            <w:pPr>
              <w:pStyle w:val="iBAAGLevel1Bullets"/>
            </w:pPr>
            <w:r w:rsidRPr="00AF43A5">
              <w:t>Surgery that allows you to see better without glasses or other vision correction (such as Lasik surgery).</w:t>
            </w:r>
          </w:p>
          <w:p w14:paraId="6142FA23" w14:textId="77777777" w:rsidR="00FA2FDC" w:rsidRPr="00AF43A5" w:rsidRDefault="00FA2FDC" w:rsidP="00F52299">
            <w:pPr>
              <w:pStyle w:val="iBAAGStandardText"/>
            </w:pPr>
          </w:p>
          <w:p w14:paraId="6142FA26" w14:textId="77777777" w:rsidR="00FA2FDC" w:rsidRPr="00AF43A5" w:rsidRDefault="00FA2FDC">
            <w:pPr>
              <w:pStyle w:val="iBAAGStandardText"/>
            </w:pPr>
          </w:p>
        </w:tc>
      </w:tr>
    </w:tbl>
    <w:p w14:paraId="6142FA28" w14:textId="77777777" w:rsidR="00FA2FDC" w:rsidRPr="007A04F1" w:rsidRDefault="00FA2FDC" w:rsidP="00FA2FDC"/>
    <w:p w14:paraId="6142FA29"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2B" w14:textId="77777777" w:rsidTr="00F52299">
        <w:tc>
          <w:tcPr>
            <w:tcW w:w="13507" w:type="dxa"/>
            <w:shd w:val="clear" w:color="auto" w:fill="DAEEF3"/>
          </w:tcPr>
          <w:p w14:paraId="6142FA2A"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2D"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2C" w14:textId="77777777" w:rsidR="00FA2FDC" w:rsidRPr="006E2BEA" w:rsidRDefault="00FA2FDC" w:rsidP="00F52299">
            <w:pPr>
              <w:pStyle w:val="iBAAGTableHeader"/>
            </w:pPr>
            <w:r w:rsidRPr="006E2BEA">
              <w:lastRenderedPageBreak/>
              <w:t>Plan Information</w:t>
            </w:r>
          </w:p>
        </w:tc>
      </w:tr>
      <w:tr w:rsidR="00FA2FDC" w:rsidRPr="006E2BEA" w14:paraId="6142FA31"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E" w14:textId="77777777" w:rsidR="00FA2FDC" w:rsidRDefault="00FA2FDC" w:rsidP="00F52299">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F" w14:textId="77777777" w:rsidR="00FA2FDC" w:rsidRDefault="00FA2FDC" w:rsidP="00F52299">
            <w:pPr>
              <w:pStyle w:val="iBAAGStandardText"/>
            </w:pPr>
            <w:r>
              <w:t xml:space="preserve">Certain genetic testing services may be subject to medical necessity review, may not be covered and may result in member liability. </w:t>
            </w:r>
          </w:p>
          <w:p w14:paraId="6142FA30" w14:textId="77777777" w:rsidR="00FA2FDC" w:rsidRDefault="00FA2FDC" w:rsidP="00F5229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6142FA33" w14:textId="77777777" w:rsidTr="007C33AF">
        <w:tc>
          <w:tcPr>
            <w:tcW w:w="13507" w:type="dxa"/>
            <w:gridSpan w:val="2"/>
            <w:tcBorders>
              <w:bottom w:val="single" w:sz="4" w:space="0" w:color="000000" w:themeColor="text1"/>
            </w:tcBorders>
            <w:shd w:val="clear" w:color="auto" w:fill="C00000"/>
          </w:tcPr>
          <w:p w14:paraId="6142FA32" w14:textId="77777777" w:rsidR="00FA2FDC" w:rsidRPr="00FF6B61" w:rsidRDefault="00FA2FDC" w:rsidP="00F52299">
            <w:pPr>
              <w:pStyle w:val="iBAAGTableHeader"/>
            </w:pPr>
            <w:r w:rsidRPr="00FF6B61">
              <w:t>Plan Information</w:t>
            </w:r>
          </w:p>
        </w:tc>
      </w:tr>
      <w:tr w:rsidR="00FA2FDC" w:rsidRPr="00FF6B61" w14:paraId="6142FA3F" w14:textId="77777777" w:rsidTr="007C33AF">
        <w:tc>
          <w:tcPr>
            <w:tcW w:w="3517" w:type="dxa"/>
            <w:shd w:val="clear" w:color="auto" w:fill="F2DBDB"/>
          </w:tcPr>
          <w:p w14:paraId="6142FA34" w14:textId="77777777" w:rsidR="00FA2FDC" w:rsidRPr="00FF6B61" w:rsidRDefault="00FA2FDC" w:rsidP="00F52299">
            <w:pPr>
              <w:pStyle w:val="iBAAGSituationBoxName"/>
            </w:pPr>
            <w:bookmarkStart w:id="64" w:name="Hemophilia_Quick_Tip"/>
            <w:r w:rsidRPr="00FF6B61">
              <w:t>Hemophilia Quick Tip</w:t>
            </w:r>
            <w:bookmarkEnd w:id="64"/>
          </w:p>
        </w:tc>
        <w:tc>
          <w:tcPr>
            <w:tcW w:w="9990" w:type="dxa"/>
            <w:shd w:val="clear" w:color="auto" w:fill="F2DBDB"/>
          </w:tcPr>
          <w:p w14:paraId="6142FA35" w14:textId="77777777" w:rsidR="00FA2FDC" w:rsidRDefault="00FA2FDC" w:rsidP="00F52299">
            <w:pPr>
              <w:pStyle w:val="iBAAGStandardText"/>
            </w:pPr>
            <w:r>
              <w:t xml:space="preserve">This program only supports obtaining medications from a specific doctor. Depending on the place of service, benefit information can be located within several applicable benefit categories. </w:t>
            </w:r>
          </w:p>
          <w:p w14:paraId="6142FA36" w14:textId="77777777" w:rsidR="00FA2FDC" w:rsidRDefault="00FA2FDC" w:rsidP="00F52299"/>
          <w:p w14:paraId="6142FA37" w14:textId="77777777" w:rsidR="00FA2FDC" w:rsidRDefault="00FA2FDC" w:rsidP="00F52299">
            <w:pPr>
              <w:pStyle w:val="iBAAGLevel1Bullets"/>
            </w:pPr>
            <w:r>
              <w:t>If hemophilia factor is a part of a carve-out situation, the carve-out Pharmacy Benefit Manager and/or Specialty Pharmacy vendor should be contacted to confirm coverage.</w:t>
            </w:r>
          </w:p>
          <w:p w14:paraId="6142FA38" w14:textId="77777777" w:rsidR="00FA2FDC" w:rsidRDefault="00FA2FDC" w:rsidP="00F52299"/>
          <w:p w14:paraId="6142FA39" w14:textId="77777777" w:rsidR="00FA2FDC" w:rsidRDefault="00FA2FDC" w:rsidP="00F5229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142FA3A" w14:textId="77777777" w:rsidR="00FA2FDC" w:rsidRDefault="00FA2FDC" w:rsidP="00F52299"/>
          <w:p w14:paraId="6142FA3B" w14:textId="77777777" w:rsidR="00FA2FDC" w:rsidRDefault="00FA2FDC" w:rsidP="00F52299">
            <w:pPr>
              <w:pStyle w:val="iBAAGLevel1Bullets"/>
            </w:pPr>
            <w:r>
              <w:t xml:space="preserve">If administered during an emergency room visit, refer to Emergency Health Services – Outpatient for more information. </w:t>
            </w:r>
          </w:p>
          <w:p w14:paraId="6142FA3C" w14:textId="77777777" w:rsidR="00FA2FDC" w:rsidRDefault="00FA2FDC" w:rsidP="00F52299"/>
          <w:p w14:paraId="6142FA3D" w14:textId="77777777" w:rsidR="00FA2FDC" w:rsidRDefault="00FA2FDC" w:rsidP="00F52299">
            <w:pPr>
              <w:pStyle w:val="iBAAGLevel1Bullets"/>
            </w:pPr>
            <w:r>
              <w:t xml:space="preserve">If self-administered (self-injected, self-infused, etc), refer to Prescription Drugs for more information. </w:t>
            </w:r>
          </w:p>
          <w:p w14:paraId="6142FA3E" w14:textId="77777777" w:rsidR="00FA2FDC" w:rsidRPr="00FF6B61" w:rsidRDefault="00FA2FDC" w:rsidP="00F52299">
            <w:pPr>
              <w:pStyle w:val="iBAAGStandardText"/>
            </w:pPr>
          </w:p>
        </w:tc>
      </w:tr>
      <w:tr w:rsidR="00FA2FDC" w:rsidRPr="00991364" w14:paraId="6142FA41" w14:textId="77777777" w:rsidTr="007C33AF">
        <w:tc>
          <w:tcPr>
            <w:tcW w:w="13507" w:type="dxa"/>
            <w:gridSpan w:val="2"/>
            <w:tcBorders>
              <w:bottom w:val="single" w:sz="4" w:space="0" w:color="000000" w:themeColor="text1"/>
            </w:tcBorders>
            <w:shd w:val="clear" w:color="auto" w:fill="C00000"/>
          </w:tcPr>
          <w:p w14:paraId="6142FA40" w14:textId="77777777" w:rsidR="00FA2FDC" w:rsidRPr="00991364" w:rsidRDefault="00FA2FDC" w:rsidP="00F52299">
            <w:pPr>
              <w:pStyle w:val="iBAAGTableHeader"/>
            </w:pPr>
            <w:r w:rsidRPr="00992E90">
              <w:rPr>
                <w:rFonts w:cs="Arial"/>
              </w:rPr>
              <w:t>Plan Information</w:t>
            </w:r>
          </w:p>
        </w:tc>
      </w:tr>
      <w:tr w:rsidR="00FA2FDC" w:rsidRPr="00991364" w14:paraId="6142FA46" w14:textId="77777777" w:rsidTr="007C33AF">
        <w:tc>
          <w:tcPr>
            <w:tcW w:w="3517" w:type="dxa"/>
            <w:shd w:val="clear" w:color="auto" w:fill="F2DBDB"/>
          </w:tcPr>
          <w:p w14:paraId="6142FA42" w14:textId="77777777" w:rsidR="00FA2FDC" w:rsidRDefault="00FA2FDC" w:rsidP="00F52299">
            <w:pPr>
              <w:pStyle w:val="iBAAGSituationBoxName"/>
            </w:pPr>
            <w:bookmarkStart w:id="65" w:name="Multiple_Surgical_Procedures"/>
            <w:r w:rsidRPr="00872B3F">
              <w:t>Multiple Surgical Procedures</w:t>
            </w:r>
            <w:bookmarkEnd w:id="65"/>
          </w:p>
          <w:p w14:paraId="6142FA43" w14:textId="77777777" w:rsidR="00FA2FDC" w:rsidRPr="00991364" w:rsidRDefault="00FA2FDC" w:rsidP="00F52299">
            <w:pPr>
              <w:pStyle w:val="iBAAGSituationBoxName"/>
            </w:pPr>
          </w:p>
        </w:tc>
        <w:tc>
          <w:tcPr>
            <w:tcW w:w="9990" w:type="dxa"/>
            <w:shd w:val="clear" w:color="auto" w:fill="F2DBDB"/>
          </w:tcPr>
          <w:p w14:paraId="6142FA44" w14:textId="77777777" w:rsidR="00FA2FDC" w:rsidRPr="00A115ED" w:rsidRDefault="00FA2FDC" w:rsidP="00F52299">
            <w:pPr>
              <w:pStyle w:val="iBAAGStandardText"/>
              <w:rPr>
                <w:b/>
              </w:rPr>
            </w:pPr>
            <w:r w:rsidRPr="00A115ED">
              <w:t>100/50/50</w:t>
            </w:r>
          </w:p>
          <w:p w14:paraId="6142FA45" w14:textId="77777777" w:rsidR="00FA2FDC" w:rsidRPr="00991364" w:rsidRDefault="00FA2FDC" w:rsidP="00F52299"/>
        </w:tc>
      </w:tr>
      <w:tr w:rsidR="00FA2FDC" w:rsidRPr="00FD271F" w14:paraId="6142FA48" w14:textId="77777777" w:rsidTr="007C33AF">
        <w:tc>
          <w:tcPr>
            <w:tcW w:w="13507" w:type="dxa"/>
            <w:gridSpan w:val="2"/>
            <w:tcBorders>
              <w:bottom w:val="single" w:sz="4" w:space="0" w:color="000000" w:themeColor="text1"/>
            </w:tcBorders>
            <w:shd w:val="clear" w:color="auto" w:fill="C00000"/>
          </w:tcPr>
          <w:p w14:paraId="6142FA47" w14:textId="77777777" w:rsidR="00FA2FDC" w:rsidRPr="00FD271F" w:rsidRDefault="00FA2FDC" w:rsidP="00F52299">
            <w:pPr>
              <w:pStyle w:val="iBAAGTableHeader"/>
            </w:pPr>
            <w:r w:rsidRPr="00992E90">
              <w:t>Plan Information</w:t>
            </w:r>
          </w:p>
        </w:tc>
      </w:tr>
      <w:tr w:rsidR="00FA2FDC" w:rsidRPr="00FD271F" w14:paraId="6142FA4D" w14:textId="77777777" w:rsidTr="007C33AF">
        <w:tc>
          <w:tcPr>
            <w:tcW w:w="3517" w:type="dxa"/>
            <w:shd w:val="clear" w:color="auto" w:fill="F2DBDB"/>
          </w:tcPr>
          <w:p w14:paraId="6142FA49" w14:textId="77777777" w:rsidR="00FA2FDC" w:rsidRPr="00FD271F" w:rsidRDefault="00FA2FDC" w:rsidP="00F52299">
            <w:pPr>
              <w:pStyle w:val="iBAAGSituationBoxName"/>
            </w:pPr>
            <w:bookmarkStart w:id="66" w:name="NonOffice_Based_Lab_and_Diagnostic_Proce"/>
            <w:r w:rsidRPr="00FD271F">
              <w:t xml:space="preserve">Non-Network Office </w:t>
            </w:r>
            <w:r w:rsidRPr="00FD271F">
              <w:lastRenderedPageBreak/>
              <w:t>Based Lab and Diagnostic Processing (NOBLX)</w:t>
            </w:r>
            <w:bookmarkEnd w:id="66"/>
          </w:p>
        </w:tc>
        <w:tc>
          <w:tcPr>
            <w:tcW w:w="9990" w:type="dxa"/>
            <w:shd w:val="clear" w:color="auto" w:fill="F2DBDB"/>
          </w:tcPr>
          <w:p w14:paraId="6142FA4A" w14:textId="77777777" w:rsidR="00FA2FDC" w:rsidRDefault="00FA2FDC" w:rsidP="00F52299">
            <w:pPr>
              <w:pStyle w:val="iBAAGStandardText"/>
            </w:pPr>
            <w:r>
              <w:lastRenderedPageBreak/>
              <w:t xml:space="preserve">For NOBLX logic click </w:t>
            </w:r>
            <w:hyperlink r:id="rId57" w:history="1">
              <w:r>
                <w:rPr>
                  <w:rStyle w:val="Hyperlink"/>
                </w:rPr>
                <w:t>here</w:t>
              </w:r>
            </w:hyperlink>
            <w:r>
              <w:t>.</w:t>
            </w:r>
          </w:p>
          <w:p w14:paraId="6142FA4B" w14:textId="6BB65B8B" w:rsidR="00FA2FDC" w:rsidRPr="00AF1238" w:rsidRDefault="00FA2FDC" w:rsidP="007C33AF">
            <w:pPr>
              <w:pStyle w:val="iBAAGLevel1Bullets"/>
              <w:rPr>
                <w:rStyle w:val="InstructionalTextChar"/>
                <w:b w:val="0"/>
                <w:color w:val="000000" w:themeColor="text1"/>
              </w:rPr>
            </w:pPr>
            <w:r>
              <w:lastRenderedPageBreak/>
              <w:t xml:space="preserve">State: </w:t>
            </w:r>
            <w:r w:rsidR="007C33AF" w:rsidRPr="007C33AF">
              <w:t>CA</w:t>
            </w:r>
            <w:r w:rsidR="007C33AF" w:rsidRPr="007C33AF" w:rsidDel="007C33AF">
              <w:rPr>
                <w:rStyle w:val="InstructionalTextChar"/>
                <w:b w:val="0"/>
                <w:color w:val="000000" w:themeColor="text1"/>
              </w:rPr>
              <w:t xml:space="preserve"> </w:t>
            </w:r>
          </w:p>
          <w:p w14:paraId="6142FA4C" w14:textId="7FF494C1" w:rsidR="00FA2FDC" w:rsidRPr="00FD271F" w:rsidRDefault="00FA2FDC" w:rsidP="00F52299">
            <w:pPr>
              <w:pStyle w:val="iBAAGLevel1Bullets"/>
            </w:pPr>
            <w:r>
              <w:t xml:space="preserve">Product Code: </w:t>
            </w:r>
            <w:r w:rsidR="007C33AF" w:rsidRPr="00276199">
              <w:t>POS</w:t>
            </w:r>
          </w:p>
        </w:tc>
      </w:tr>
    </w:tbl>
    <w:p w14:paraId="6142FA4E" w14:textId="77777777" w:rsidR="00FA2FDC" w:rsidRPr="00FD271F" w:rsidRDefault="00FA2FDC" w:rsidP="00FA2FDC"/>
    <w:p w14:paraId="6142FA4F" w14:textId="77777777" w:rsidR="00FA2FDC" w:rsidRPr="00AF1096" w:rsidRDefault="00FA2FDC" w:rsidP="00FA2FDC">
      <w:pPr>
        <w:rPr>
          <w:rStyle w:val="iBAAGTags"/>
        </w:rPr>
      </w:pPr>
      <w:r w:rsidRPr="00AF1096">
        <w:rPr>
          <w:rStyle w:val="iBAAGTags"/>
        </w:rPr>
        <w:t>&lt;!--section=Family_Planning--&gt;</w:t>
      </w:r>
    </w:p>
    <w:p w14:paraId="6142FA50" w14:textId="77777777" w:rsidR="00FA2FDC" w:rsidRPr="00AF1096" w:rsidRDefault="00FA2FDC" w:rsidP="00FA2FDC"/>
    <w:p w14:paraId="6142FA51"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52" w14:textId="77777777" w:rsidR="00FA2FDC" w:rsidRDefault="00FA2FDC" w:rsidP="00FA2FDC">
      <w:pPr>
        <w:pStyle w:val="iBAAGStandardTextItalics"/>
      </w:pPr>
    </w:p>
    <w:p w14:paraId="6142FA53"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8" w:history="1">
        <w:r>
          <w:rPr>
            <w:rStyle w:val="Hyperlink"/>
            <w:i/>
            <w:iCs/>
            <w:szCs w:val="24"/>
          </w:rPr>
          <w:t>uhcprovider.com</w:t>
        </w:r>
      </w:hyperlink>
      <w:r>
        <w:rPr>
          <w:i/>
          <w:iCs/>
        </w:rPr>
        <w:t xml:space="preserve">   </w:t>
      </w:r>
    </w:p>
    <w:p w14:paraId="6142FA54"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6142FA56" w14:textId="77777777" w:rsidTr="00C25557">
        <w:tc>
          <w:tcPr>
            <w:tcW w:w="13507" w:type="dxa"/>
            <w:gridSpan w:val="4"/>
            <w:shd w:val="clear" w:color="auto" w:fill="DAEEF3"/>
          </w:tcPr>
          <w:p w14:paraId="6142FA55" w14:textId="77777777" w:rsidR="00FA2FDC" w:rsidRPr="003F3B5E" w:rsidRDefault="00FA2FDC" w:rsidP="00F52299">
            <w:pPr>
              <w:pStyle w:val="iBAAGMajorSectionHeader"/>
            </w:pPr>
            <w:bookmarkStart w:id="67" w:name="Family_Planning"/>
            <w:r>
              <w:t>Family Planning</w:t>
            </w:r>
            <w:bookmarkEnd w:id="67"/>
          </w:p>
        </w:tc>
      </w:tr>
      <w:tr w:rsidR="00FA2FDC" w:rsidRPr="003F3B5E" w14:paraId="6142FA58" w14:textId="77777777" w:rsidTr="00C25557">
        <w:tblPrEx>
          <w:shd w:val="clear" w:color="auto" w:fill="auto"/>
        </w:tblPrEx>
        <w:tc>
          <w:tcPr>
            <w:tcW w:w="13507" w:type="dxa"/>
            <w:gridSpan w:val="4"/>
            <w:tcBorders>
              <w:bottom w:val="single" w:sz="4" w:space="0" w:color="000000" w:themeColor="text1"/>
            </w:tcBorders>
            <w:shd w:val="clear" w:color="auto" w:fill="31849B"/>
          </w:tcPr>
          <w:p w14:paraId="6142FA57" w14:textId="77777777" w:rsidR="00FA2FDC" w:rsidRPr="003F3B5E" w:rsidRDefault="00FA2FDC" w:rsidP="00F52299">
            <w:pPr>
              <w:pStyle w:val="iBAAGTableHeader"/>
            </w:pPr>
            <w:r w:rsidRPr="00A115ED">
              <w:rPr>
                <w:rFonts w:cs="Arial"/>
                <w:szCs w:val="26"/>
              </w:rPr>
              <w:t>About Your Benefits</w:t>
            </w:r>
          </w:p>
        </w:tc>
      </w:tr>
      <w:tr w:rsidR="00FA2FDC" w:rsidRPr="003F3B5E" w14:paraId="6142FA64" w14:textId="77777777" w:rsidTr="00C25557">
        <w:tblPrEx>
          <w:shd w:val="clear" w:color="auto" w:fill="auto"/>
        </w:tblPrEx>
        <w:tc>
          <w:tcPr>
            <w:tcW w:w="3517" w:type="dxa"/>
            <w:shd w:val="clear" w:color="auto" w:fill="FFFFFF" w:themeFill="background1"/>
          </w:tcPr>
          <w:p w14:paraId="4D41A25E" w14:textId="77777777" w:rsidR="00FA2FDC" w:rsidRDefault="00FA2FDC" w:rsidP="00F52299">
            <w:pPr>
              <w:pStyle w:val="iBAAGStandardText"/>
              <w:rPr>
                <w:b/>
                <w:sz w:val="28"/>
                <w:szCs w:val="28"/>
              </w:rPr>
            </w:pPr>
            <w:bookmarkStart w:id="68" w:name="Fertility_Solutions"/>
            <w:r>
              <w:rPr>
                <w:b/>
                <w:sz w:val="28"/>
                <w:szCs w:val="28"/>
              </w:rPr>
              <w:t>Fertility Solutions</w:t>
            </w:r>
            <w:bookmarkEnd w:id="68"/>
          </w:p>
          <w:p w14:paraId="69FECBB5" w14:textId="77777777" w:rsidR="00EF176C" w:rsidRDefault="00EF176C" w:rsidP="00F52299">
            <w:pPr>
              <w:pStyle w:val="iBAAGStandardText"/>
              <w:rPr>
                <w:b/>
                <w:sz w:val="28"/>
                <w:szCs w:val="28"/>
              </w:rPr>
            </w:pPr>
          </w:p>
          <w:p w14:paraId="6142FA59" w14:textId="77777777" w:rsidR="00EF176C" w:rsidRPr="003F3B5E" w:rsidRDefault="00EF176C" w:rsidP="00F52299">
            <w:pPr>
              <w:pStyle w:val="iBAAGStandardText"/>
            </w:pPr>
          </w:p>
        </w:tc>
        <w:tc>
          <w:tcPr>
            <w:tcW w:w="9990" w:type="dxa"/>
            <w:gridSpan w:val="3"/>
            <w:shd w:val="clear" w:color="auto" w:fill="FFFFFF" w:themeFill="background1"/>
          </w:tcPr>
          <w:p w14:paraId="6142FA63" w14:textId="77777777" w:rsidR="00FA2FDC" w:rsidRPr="003F3B5E" w:rsidRDefault="00FA2FDC" w:rsidP="00F52299">
            <w:pPr>
              <w:pStyle w:val="iBAAGStandardText"/>
            </w:pPr>
            <w:r>
              <w:t>Not Applicable</w:t>
            </w:r>
          </w:p>
        </w:tc>
      </w:tr>
      <w:tr w:rsidR="00FA2FDC" w:rsidRPr="003F3B5E" w14:paraId="6142FA6B" w14:textId="77777777" w:rsidTr="00C25557">
        <w:tblPrEx>
          <w:shd w:val="clear" w:color="auto" w:fill="auto"/>
        </w:tblPrEx>
        <w:tc>
          <w:tcPr>
            <w:tcW w:w="3517" w:type="dxa"/>
            <w:tcBorders>
              <w:bottom w:val="single" w:sz="4" w:space="0" w:color="000000" w:themeColor="text1"/>
            </w:tcBorders>
            <w:shd w:val="clear" w:color="auto" w:fill="31849B"/>
            <w:vAlign w:val="center"/>
          </w:tcPr>
          <w:p w14:paraId="6142FA65" w14:textId="77777777" w:rsidR="00FA2FDC" w:rsidRPr="00682F09" w:rsidRDefault="00FA2FDC"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A66" w14:textId="77777777" w:rsidR="00FA2FDC" w:rsidRPr="00682F09" w:rsidRDefault="00FA2FDC" w:rsidP="00F52299">
            <w:pPr>
              <w:pStyle w:val="iBAAGTableHeader"/>
            </w:pPr>
            <w:r w:rsidRPr="00682F09">
              <w:t>Your cost if you use</w:t>
            </w:r>
          </w:p>
          <w:p w14:paraId="6142FA67" w14:textId="77777777" w:rsidR="00FA2FDC" w:rsidRPr="00682F09" w:rsidRDefault="00FA2FDC"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A68" w14:textId="77777777" w:rsidR="00FA2FDC" w:rsidRPr="00682F09" w:rsidRDefault="00FA2FDC" w:rsidP="00F52299">
            <w:pPr>
              <w:pStyle w:val="iBAAGTableHeader"/>
            </w:pPr>
            <w:r w:rsidRPr="00682F09">
              <w:t>Your cost if you use</w:t>
            </w:r>
          </w:p>
          <w:p w14:paraId="6142FA69" w14:textId="77777777" w:rsidR="00FA2FDC" w:rsidRPr="00682F09" w:rsidRDefault="00FA2FDC"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A6A" w14:textId="77777777" w:rsidR="00FA2FDC" w:rsidRPr="00682F09" w:rsidRDefault="00FA2FDC" w:rsidP="00F52299">
            <w:pPr>
              <w:pStyle w:val="iBAAGTableHeader"/>
            </w:pPr>
            <w:r w:rsidRPr="00682F09">
              <w:t>Limits &amp; Exceptions</w:t>
            </w:r>
          </w:p>
        </w:tc>
      </w:tr>
      <w:tr w:rsidR="00FA2FDC" w:rsidRPr="003F3B5E" w14:paraId="6142FA9A" w14:textId="77777777" w:rsidTr="00C25557">
        <w:tblPrEx>
          <w:shd w:val="clear" w:color="auto" w:fill="auto"/>
        </w:tblPrEx>
        <w:tc>
          <w:tcPr>
            <w:tcW w:w="3517" w:type="dxa"/>
            <w:shd w:val="clear" w:color="auto" w:fill="FFFFFF" w:themeFill="background1"/>
          </w:tcPr>
          <w:p w14:paraId="6142FA6C" w14:textId="77777777" w:rsidR="00FA2FDC" w:rsidRPr="00A71FC9" w:rsidRDefault="00FA2FDC" w:rsidP="00F52299">
            <w:pPr>
              <w:pStyle w:val="iBAAGSituationBoxName"/>
            </w:pPr>
            <w:bookmarkStart w:id="69" w:name="Infertility_Reproductive_Services"/>
            <w:r w:rsidRPr="00A71FC9">
              <w:t>Infertility &amp; Reproductive Services</w:t>
            </w:r>
            <w:bookmarkEnd w:id="69"/>
          </w:p>
          <w:p w14:paraId="6142FA6D" w14:textId="77777777" w:rsidR="00FA2FDC" w:rsidRPr="00A71FC9" w:rsidRDefault="00FA2FDC" w:rsidP="00F52299"/>
          <w:p w14:paraId="6142FA6E" w14:textId="77777777" w:rsidR="00FA2FDC" w:rsidRDefault="00FA2FDC" w:rsidP="00F5229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68ACBF03" w14:textId="77777777" w:rsidR="0097547F" w:rsidRDefault="0097547F" w:rsidP="00F52299">
            <w:pPr>
              <w:rPr>
                <w:rStyle w:val="iBAAGStandardTextChar"/>
              </w:rPr>
            </w:pPr>
          </w:p>
          <w:p w14:paraId="6142FA6F" w14:textId="77777777" w:rsidR="00FA2FDC" w:rsidRPr="00A71FC9" w:rsidRDefault="00FA2FDC" w:rsidP="00F52299"/>
          <w:p w14:paraId="6142FA70" w14:textId="77777777" w:rsidR="00FA2FDC" w:rsidRPr="00A71FC9" w:rsidRDefault="00FA2FDC" w:rsidP="00F52299">
            <w:pPr>
              <w:pStyle w:val="iBAAGStandardTextBold"/>
            </w:pPr>
            <w:r w:rsidRPr="00A71FC9">
              <w:t>What are covered reproductive services?</w:t>
            </w:r>
          </w:p>
          <w:p w14:paraId="6142FA72" w14:textId="2578CFCC" w:rsidR="00FA2FDC" w:rsidRPr="00A71FC9" w:rsidRDefault="00717D31" w:rsidP="00F52299">
            <w:pPr>
              <w:pStyle w:val="iBAAGLevel2Bullets"/>
            </w:pPr>
            <w:r w:rsidRPr="00A71FC9" w:rsidDel="00717D31">
              <w:t xml:space="preserve"> </w:t>
            </w:r>
            <w:r w:rsidR="00FA2FDC" w:rsidRPr="00A71FC9">
              <w:t>Voluntary sterilization</w:t>
            </w:r>
          </w:p>
          <w:p w14:paraId="6142FA74" w14:textId="5899226A" w:rsidR="00FA2FDC" w:rsidRPr="00A71FC9" w:rsidRDefault="00FA2FDC" w:rsidP="00F52299">
            <w:pPr>
              <w:pStyle w:val="iBAAGLevel2Bullets"/>
            </w:pPr>
            <w:r w:rsidRPr="00A71FC9">
              <w:t>Contraceptive services</w:t>
            </w:r>
            <w:r>
              <w:t xml:space="preserve"> including emergency contraceptives</w:t>
            </w:r>
          </w:p>
          <w:p w14:paraId="6142FA76" w14:textId="00CF4BB6" w:rsidR="00FA2FDC" w:rsidRPr="00A71FC9" w:rsidRDefault="00FA2FDC" w:rsidP="00F52299">
            <w:pPr>
              <w:pStyle w:val="iBAAGLevel2Bullets"/>
            </w:pPr>
            <w:r w:rsidRPr="00A71FC9">
              <w:t xml:space="preserve">Health services and </w:t>
            </w:r>
            <w:r>
              <w:t xml:space="preserve">related </w:t>
            </w:r>
            <w:r w:rsidRPr="00A71FC9">
              <w:t>expenses for surgical, non-surgical, or drug-induced pregnancy termination.</w:t>
            </w:r>
          </w:p>
          <w:p w14:paraId="6142FA77" w14:textId="77777777" w:rsidR="00FA2FDC" w:rsidRPr="00A71FC9" w:rsidRDefault="00FA2FDC" w:rsidP="00F52299"/>
          <w:p w14:paraId="6142FA7A" w14:textId="3395396C" w:rsidR="00FA2FDC" w:rsidRPr="00A71FC9" w:rsidRDefault="00FA2FDC" w:rsidP="00F5229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6142FA7B" w14:textId="77777777" w:rsidR="00FA2FDC" w:rsidRPr="00A71FC9" w:rsidRDefault="00FA2FDC" w:rsidP="00F52299"/>
          <w:p w14:paraId="6142FA7C" w14:textId="77777777" w:rsidR="00FA2FDC" w:rsidRPr="00A71FC9" w:rsidRDefault="00FA2FDC" w:rsidP="00F52299">
            <w:pPr>
              <w:pStyle w:val="iBAAGStandardTextBold"/>
            </w:pPr>
            <w:r w:rsidRPr="00A71FC9">
              <w:t xml:space="preserve">Want more information? </w:t>
            </w:r>
          </w:p>
          <w:p w14:paraId="6142FA7D" w14:textId="77777777" w:rsidR="00FA2FDC" w:rsidRPr="00A71FC9" w:rsidRDefault="00FA2FDC" w:rsidP="00F52299">
            <w:r w:rsidRPr="00A71FC9">
              <w:rPr>
                <w:rStyle w:val="iBAAGStandardTextChar"/>
              </w:rPr>
              <w:t>View the</w:t>
            </w:r>
            <w:r w:rsidRPr="00A71FC9">
              <w:t xml:space="preserve"> </w:t>
            </w:r>
            <w:hyperlink r:id="rId59" w:history="1">
              <w:r w:rsidRPr="00A71FC9">
                <w:rPr>
                  <w:rStyle w:val="Hyperlinks"/>
                </w:rPr>
                <w:t>glossary</w:t>
              </w:r>
            </w:hyperlink>
            <w:r w:rsidRPr="00A71FC9">
              <w:t xml:space="preserve"> </w:t>
            </w:r>
            <w:r w:rsidRPr="00A71FC9">
              <w:rPr>
                <w:rStyle w:val="iBAAGStandardTextChar"/>
              </w:rPr>
              <w:t>for definitions.</w:t>
            </w:r>
          </w:p>
          <w:p w14:paraId="6142FA7E" w14:textId="77777777" w:rsidR="00FA2FDC" w:rsidRPr="00A71FC9" w:rsidRDefault="00FA2FDC" w:rsidP="00F52299"/>
        </w:tc>
        <w:tc>
          <w:tcPr>
            <w:tcW w:w="3330" w:type="dxa"/>
            <w:shd w:val="clear" w:color="auto" w:fill="FFFFFF" w:themeFill="background1"/>
          </w:tcPr>
          <w:p w14:paraId="6142FA7F" w14:textId="77777777" w:rsidR="00FA2FDC" w:rsidRDefault="00FA2FDC" w:rsidP="00F52299">
            <w:pPr>
              <w:pStyle w:val="iBAAGStandardTextBold"/>
            </w:pPr>
            <w:r>
              <w:lastRenderedPageBreak/>
              <w:t>Diagnosis and treatment of medical condition causing infertility</w:t>
            </w:r>
          </w:p>
          <w:p w14:paraId="6142FA80" w14:textId="77777777" w:rsidR="00FA2FDC" w:rsidRDefault="00FA2FDC" w:rsidP="00F52299">
            <w:pPr>
              <w:pStyle w:val="iBAAGStandardText"/>
            </w:pPr>
            <w:r>
              <w:t>The amount you pay is based on where the covered health service is provided.</w:t>
            </w:r>
          </w:p>
          <w:p w14:paraId="6142FA81" w14:textId="77777777" w:rsidR="00FA2FDC" w:rsidRDefault="00FA2FDC" w:rsidP="00F52299">
            <w:pPr>
              <w:pStyle w:val="iBAAGStandardText"/>
            </w:pPr>
          </w:p>
          <w:p w14:paraId="6142FA82" w14:textId="77777777" w:rsidR="00FA2FDC" w:rsidRDefault="00FA2FDC" w:rsidP="00F52299">
            <w:pPr>
              <w:pStyle w:val="iBAAGStandardText"/>
            </w:pPr>
          </w:p>
          <w:p w14:paraId="6142FA83" w14:textId="77777777" w:rsidR="00FA2FDC" w:rsidRDefault="00FA2FDC" w:rsidP="00F52299">
            <w:pPr>
              <w:pStyle w:val="iBAAGStandardTextBold"/>
            </w:pPr>
            <w:r>
              <w:t>Reproductive Services</w:t>
            </w:r>
          </w:p>
          <w:p w14:paraId="6142FA84" w14:textId="77777777" w:rsidR="00FA2FDC" w:rsidRDefault="00FA2FDC" w:rsidP="00F52299">
            <w:pPr>
              <w:pStyle w:val="iBAAGStandardText"/>
            </w:pPr>
            <w:r>
              <w:t>The amount you pay is based on where the covered health service is provided.</w:t>
            </w:r>
          </w:p>
          <w:p w14:paraId="6142FA85" w14:textId="77777777" w:rsidR="00FA2FDC" w:rsidRPr="003F3B5E" w:rsidRDefault="00FA2FDC" w:rsidP="00F52299">
            <w:pPr>
              <w:pStyle w:val="iBAAGStandardText"/>
            </w:pPr>
          </w:p>
        </w:tc>
        <w:tc>
          <w:tcPr>
            <w:tcW w:w="3330" w:type="dxa"/>
            <w:shd w:val="clear" w:color="auto" w:fill="FFFFFF" w:themeFill="background1"/>
          </w:tcPr>
          <w:p w14:paraId="6142FA86" w14:textId="77777777" w:rsidR="00FA2FDC" w:rsidRDefault="00FA2FDC" w:rsidP="00F52299">
            <w:pPr>
              <w:pStyle w:val="iBAAGStandardTextBold"/>
            </w:pPr>
            <w:r>
              <w:lastRenderedPageBreak/>
              <w:t>Diagnosis and treatment of medical condition causing infertility</w:t>
            </w:r>
          </w:p>
          <w:p w14:paraId="6142FA87" w14:textId="77777777" w:rsidR="00FA2FDC" w:rsidRDefault="00FA2FDC" w:rsidP="00F52299">
            <w:pPr>
              <w:pStyle w:val="iBAAGStandardText"/>
            </w:pPr>
            <w:r>
              <w:t>The amount you pay is based on where the covered health service is provided.</w:t>
            </w:r>
          </w:p>
          <w:p w14:paraId="6142FA88" w14:textId="77777777" w:rsidR="00FA2FDC" w:rsidRDefault="00FA2FDC" w:rsidP="00F52299">
            <w:pPr>
              <w:pStyle w:val="iBAAGStandardText"/>
            </w:pPr>
          </w:p>
          <w:p w14:paraId="6142FA89" w14:textId="77777777" w:rsidR="00FA2FDC" w:rsidRDefault="00FA2FDC" w:rsidP="00F52299">
            <w:pPr>
              <w:pStyle w:val="iBAAGStandardText"/>
            </w:pPr>
          </w:p>
          <w:p w14:paraId="6142FA8A" w14:textId="77777777" w:rsidR="00FA2FDC" w:rsidRDefault="00FA2FDC" w:rsidP="00F52299">
            <w:pPr>
              <w:pStyle w:val="iBAAGStandardTextBold"/>
            </w:pPr>
            <w:r>
              <w:t>Reproductive Services</w:t>
            </w:r>
          </w:p>
          <w:p w14:paraId="6142FA8B" w14:textId="77777777" w:rsidR="00FA2FDC" w:rsidRDefault="00FA2FDC" w:rsidP="00F52299">
            <w:pPr>
              <w:pStyle w:val="iBAAGStandardText"/>
            </w:pPr>
            <w:r>
              <w:t>The amount you pay is based on where the covered health service is provided.</w:t>
            </w:r>
          </w:p>
          <w:p w14:paraId="6142FA8C" w14:textId="77777777" w:rsidR="00FA2FDC" w:rsidRPr="003F3B5E" w:rsidRDefault="00FA2FDC" w:rsidP="00F52299">
            <w:pPr>
              <w:pStyle w:val="iBAAGStandardText"/>
            </w:pPr>
          </w:p>
        </w:tc>
        <w:tc>
          <w:tcPr>
            <w:tcW w:w="3330" w:type="dxa"/>
            <w:shd w:val="clear" w:color="auto" w:fill="FFFFFF" w:themeFill="background1"/>
          </w:tcPr>
          <w:p w14:paraId="6142FA8E" w14:textId="77777777" w:rsidR="00FA2FDC" w:rsidRDefault="00FA2FDC" w:rsidP="00F52299">
            <w:pPr>
              <w:pStyle w:val="iBAAGStandardText"/>
            </w:pPr>
          </w:p>
          <w:p w14:paraId="6142FA8F" w14:textId="77777777" w:rsidR="00FA2FDC" w:rsidRDefault="00FA2FDC" w:rsidP="00F52299">
            <w:pPr>
              <w:pStyle w:val="iBAAGStandardText"/>
            </w:pPr>
            <w:r>
              <w:t>No coverage for:</w:t>
            </w:r>
          </w:p>
          <w:p w14:paraId="6142FA90" w14:textId="77777777" w:rsidR="00FA2FDC" w:rsidRDefault="00FA2FDC" w:rsidP="00F52299">
            <w:pPr>
              <w:pStyle w:val="iBAAGLevel1Bullets"/>
            </w:pPr>
            <w:r>
              <w:t>Services and related expenses for infertility treatments.</w:t>
            </w:r>
          </w:p>
          <w:p w14:paraId="6142FA91" w14:textId="77777777" w:rsidR="00FA2FDC" w:rsidRDefault="00FA2FDC" w:rsidP="00F52299">
            <w:pPr>
              <w:pStyle w:val="iBAAGLevel1Bullets"/>
            </w:pPr>
            <w:r>
              <w:t xml:space="preserve">Gestational (surrogate) carrier, donor eggs, donor sperm and host </w:t>
            </w:r>
            <w:r>
              <w:lastRenderedPageBreak/>
              <w:t>uterus.</w:t>
            </w:r>
          </w:p>
          <w:p w14:paraId="6142FA92" w14:textId="77777777" w:rsidR="00FA2FDC" w:rsidRDefault="00FA2FDC" w:rsidP="00F52299">
            <w:pPr>
              <w:pStyle w:val="iBAAGLevel1Bullets"/>
            </w:pPr>
            <w:r>
              <w:t>The reversal of voluntary sterilization.</w:t>
            </w:r>
          </w:p>
          <w:p w14:paraId="6142FA99" w14:textId="77777777" w:rsidR="00FA2FDC" w:rsidRPr="003F3B5E" w:rsidRDefault="00FA2FDC" w:rsidP="00276199">
            <w:pPr>
              <w:pStyle w:val="iBAAGLevel1Bullets"/>
              <w:numPr>
                <w:ilvl w:val="0"/>
                <w:numId w:val="0"/>
              </w:numPr>
              <w:ind w:left="450"/>
            </w:pPr>
          </w:p>
        </w:tc>
      </w:tr>
    </w:tbl>
    <w:p w14:paraId="6142FA9B" w14:textId="77777777" w:rsidR="00FA2FDC" w:rsidRPr="007A04F1" w:rsidRDefault="00FA2FDC" w:rsidP="00FA2FDC"/>
    <w:p w14:paraId="6142FA9C"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9E" w14:textId="77777777" w:rsidTr="00F52299">
        <w:tc>
          <w:tcPr>
            <w:tcW w:w="13507" w:type="dxa"/>
            <w:shd w:val="clear" w:color="auto" w:fill="DAEEF3"/>
          </w:tcPr>
          <w:p w14:paraId="6142FA9D"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A0"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9F" w14:textId="77777777" w:rsidR="00FA2FDC" w:rsidRPr="006E2BEA" w:rsidRDefault="00FA2FDC" w:rsidP="00F52299">
            <w:pPr>
              <w:pStyle w:val="iBAAGTableHeader"/>
            </w:pPr>
            <w:r w:rsidRPr="006E2BEA">
              <w:t>Plan Information</w:t>
            </w:r>
          </w:p>
        </w:tc>
      </w:tr>
      <w:tr w:rsidR="00FA2FDC" w:rsidRPr="006E2BEA" w14:paraId="6142FAA3"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1" w14:textId="77777777" w:rsidR="00FA2FDC" w:rsidRPr="006E2BEA" w:rsidRDefault="00FA2FDC"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2" w14:textId="77777777" w:rsidR="00FA2FDC" w:rsidRPr="006E2BEA" w:rsidRDefault="00FA2FDC" w:rsidP="00F52299"/>
        </w:tc>
      </w:tr>
    </w:tbl>
    <w:p w14:paraId="6142FAA4" w14:textId="77777777" w:rsidR="00FA2FDC" w:rsidRPr="006E2BEA" w:rsidRDefault="00FA2FDC" w:rsidP="00FA2FDC"/>
    <w:p w14:paraId="6142FAA5" w14:textId="77777777" w:rsidR="00FA2FDC" w:rsidRPr="00603028" w:rsidRDefault="00FA2FDC" w:rsidP="00FA2FDC">
      <w:pPr>
        <w:rPr>
          <w:rStyle w:val="iBAAGTags"/>
        </w:rPr>
      </w:pPr>
      <w:r w:rsidRPr="00603028">
        <w:rPr>
          <w:rStyle w:val="iBAAGTags"/>
        </w:rPr>
        <w:t>&lt;!--section=Special_Services--&gt;</w:t>
      </w:r>
    </w:p>
    <w:p w14:paraId="6142FAA6" w14:textId="77777777" w:rsidR="00FA2FDC" w:rsidRPr="00603028" w:rsidRDefault="00FA2FDC" w:rsidP="00FA2FDC"/>
    <w:p w14:paraId="6142FAA7"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A8" w14:textId="77777777" w:rsidR="00FA2FDC" w:rsidRPr="000665FF" w:rsidRDefault="00FA2FDC" w:rsidP="00FA2FDC">
      <w:pPr>
        <w:pStyle w:val="iBAAGStandardText"/>
      </w:pPr>
    </w:p>
    <w:p w14:paraId="6142FAA9" w14:textId="77777777" w:rsidR="00FA2FDC" w:rsidRDefault="00FA2FDC" w:rsidP="00FA2FDC">
      <w:pPr>
        <w:rPr>
          <w:i/>
          <w:iCs/>
        </w:rPr>
      </w:pPr>
      <w:r>
        <w:rPr>
          <w:i/>
          <w:iCs/>
        </w:rPr>
        <w:t xml:space="preserve">Providers, this summary is for members, to review the terms of your participation agreement, please visit </w:t>
      </w:r>
      <w:hyperlink r:id="rId60" w:history="1">
        <w:r>
          <w:rPr>
            <w:rStyle w:val="Hyperlink"/>
            <w:i/>
            <w:iCs/>
            <w:szCs w:val="24"/>
          </w:rPr>
          <w:t>uhcprovider.com</w:t>
        </w:r>
      </w:hyperlink>
      <w:r>
        <w:rPr>
          <w:i/>
          <w:iCs/>
        </w:rPr>
        <w:t xml:space="preserve">   </w:t>
      </w:r>
    </w:p>
    <w:p w14:paraId="6142FAAA"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6142FAAC" w14:textId="77777777" w:rsidTr="00F52299">
        <w:tc>
          <w:tcPr>
            <w:tcW w:w="13507" w:type="dxa"/>
            <w:shd w:val="clear" w:color="auto" w:fill="DAEEF3"/>
          </w:tcPr>
          <w:p w14:paraId="6142FAAB" w14:textId="77777777" w:rsidR="00FA2FDC" w:rsidRPr="003F3B5E" w:rsidRDefault="00FA2FDC" w:rsidP="00F52299">
            <w:pPr>
              <w:pStyle w:val="iBAAGMajorSectionHeader"/>
            </w:pPr>
            <w:bookmarkStart w:id="70" w:name="Special_Services"/>
            <w:r>
              <w:t>Special Services</w:t>
            </w:r>
            <w:bookmarkEnd w:id="70"/>
          </w:p>
        </w:tc>
      </w:tr>
      <w:tr w:rsidR="00FA2FDC" w:rsidRPr="00B41EB2" w14:paraId="6142FAAE" w14:textId="77777777" w:rsidTr="00F52299">
        <w:tblPrEx>
          <w:shd w:val="clear" w:color="auto" w:fill="FFFF00"/>
        </w:tblPrEx>
        <w:tc>
          <w:tcPr>
            <w:tcW w:w="13507" w:type="dxa"/>
            <w:tcBorders>
              <w:bottom w:val="single" w:sz="4" w:space="0" w:color="000000" w:themeColor="text1"/>
            </w:tcBorders>
            <w:shd w:val="clear" w:color="auto" w:fill="FFFF00"/>
          </w:tcPr>
          <w:p w14:paraId="6142FAAD" w14:textId="77777777" w:rsidR="00FA2FDC" w:rsidRPr="00B41EB2" w:rsidRDefault="00FA2FDC" w:rsidP="00F52299">
            <w:pPr>
              <w:pStyle w:val="iBAAGStandardTextBold"/>
            </w:pPr>
            <w:r>
              <w:t>Some of the benefits you will find in this section:</w:t>
            </w:r>
          </w:p>
        </w:tc>
      </w:tr>
      <w:tr w:rsidR="00FA2FDC" w:rsidRPr="00B41EB2" w14:paraId="6142FAB5" w14:textId="77777777" w:rsidTr="00F52299">
        <w:tblPrEx>
          <w:shd w:val="clear" w:color="auto" w:fill="FFFF00"/>
        </w:tblPrEx>
        <w:tc>
          <w:tcPr>
            <w:tcW w:w="13507" w:type="dxa"/>
            <w:shd w:val="clear" w:color="auto" w:fill="FFFFFF" w:themeFill="background1"/>
            <w:vAlign w:val="center"/>
          </w:tcPr>
          <w:p w14:paraId="6142FAAF" w14:textId="77777777" w:rsidR="00FA2FDC" w:rsidRDefault="00FA2FDC" w:rsidP="00F52299">
            <w:pPr>
              <w:pStyle w:val="iBAAGLevel1Bullets"/>
            </w:pPr>
            <w:r>
              <w:t>Clinical Trials</w:t>
            </w:r>
          </w:p>
          <w:p w14:paraId="6142FAB0" w14:textId="77777777" w:rsidR="00FA2FDC" w:rsidRDefault="00FA2FDC" w:rsidP="00F52299">
            <w:pPr>
              <w:pStyle w:val="iBAAGLevel1Bullets"/>
            </w:pPr>
            <w:r>
              <w:t>Medical Supplies</w:t>
            </w:r>
          </w:p>
          <w:p w14:paraId="6142FAB1" w14:textId="77777777" w:rsidR="00FA2FDC" w:rsidRDefault="00FA2FDC" w:rsidP="00F52299">
            <w:pPr>
              <w:pStyle w:val="iBAAGLevel1Bullets"/>
            </w:pPr>
            <w:r>
              <w:t>Outpatient Therapies</w:t>
            </w:r>
          </w:p>
          <w:p w14:paraId="6142FAB2" w14:textId="77777777" w:rsidR="00FA2FDC" w:rsidRDefault="00FA2FDC" w:rsidP="00F52299">
            <w:pPr>
              <w:pStyle w:val="iBAAGLevel1Bullets"/>
            </w:pPr>
            <w:r>
              <w:t>Specialized Inpatient Care</w:t>
            </w:r>
          </w:p>
          <w:p w14:paraId="6142FAB3" w14:textId="77777777" w:rsidR="00FA2FDC" w:rsidRDefault="00FA2FDC" w:rsidP="00F52299">
            <w:pPr>
              <w:pStyle w:val="iBAAGLevel1Bullets"/>
            </w:pPr>
            <w:r>
              <w:t>Specialized Medical Services</w:t>
            </w:r>
          </w:p>
          <w:p w14:paraId="6142FAB4" w14:textId="77777777" w:rsidR="00FA2FDC" w:rsidRPr="00C47F84" w:rsidRDefault="00FA2FDC" w:rsidP="00F52299"/>
        </w:tc>
      </w:tr>
    </w:tbl>
    <w:p w14:paraId="6142FAB6"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ABD" w14:textId="77777777" w:rsidTr="001E0332">
        <w:tc>
          <w:tcPr>
            <w:tcW w:w="3517" w:type="dxa"/>
            <w:tcBorders>
              <w:bottom w:val="single" w:sz="4" w:space="0" w:color="000000" w:themeColor="text1"/>
            </w:tcBorders>
            <w:shd w:val="clear" w:color="auto" w:fill="31849B"/>
            <w:vAlign w:val="center"/>
          </w:tcPr>
          <w:p w14:paraId="6142FAB7" w14:textId="77777777" w:rsidR="00FA2FDC" w:rsidRPr="00A115ED" w:rsidRDefault="00FA2FDC" w:rsidP="00F5229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6142FAB8" w14:textId="77777777" w:rsidR="00FA2FDC" w:rsidRPr="00A115ED" w:rsidRDefault="00FA2FDC" w:rsidP="00F52299">
            <w:pPr>
              <w:pStyle w:val="iBAAGTableHeader"/>
            </w:pPr>
            <w:r w:rsidRPr="00A115ED">
              <w:t>Your cost if you use</w:t>
            </w:r>
          </w:p>
          <w:p w14:paraId="6142FAB9" w14:textId="77777777" w:rsidR="00FA2FDC" w:rsidRPr="00A115ED" w:rsidRDefault="00FA2FDC" w:rsidP="00F5229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6142FABA" w14:textId="77777777" w:rsidR="00FA2FDC" w:rsidRPr="00A115ED" w:rsidRDefault="00FA2FDC" w:rsidP="00F52299">
            <w:pPr>
              <w:pStyle w:val="iBAAGTableHeader"/>
            </w:pPr>
            <w:r w:rsidRPr="00A115ED">
              <w:t>Your cost if you use</w:t>
            </w:r>
          </w:p>
          <w:p w14:paraId="6142FABB" w14:textId="77777777" w:rsidR="00FA2FDC" w:rsidRPr="00A115ED" w:rsidRDefault="00FA2FDC" w:rsidP="00F5229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6142FABC" w14:textId="77777777" w:rsidR="00FA2FDC" w:rsidRPr="00A115ED" w:rsidRDefault="00FA2FDC" w:rsidP="00F52299">
            <w:pPr>
              <w:pStyle w:val="iBAAGTableHeader"/>
            </w:pPr>
            <w:r w:rsidRPr="00A115ED">
              <w:t>Limits &amp; Exceptions</w:t>
            </w:r>
          </w:p>
        </w:tc>
      </w:tr>
      <w:tr w:rsidR="00FA2FDC" w:rsidRPr="003F3B5E" w14:paraId="6142FACA" w14:textId="77777777" w:rsidTr="001E0332">
        <w:tc>
          <w:tcPr>
            <w:tcW w:w="3517" w:type="dxa"/>
            <w:shd w:val="clear" w:color="auto" w:fill="FFFFFF" w:themeFill="background1"/>
          </w:tcPr>
          <w:p w14:paraId="6142FABE" w14:textId="77777777" w:rsidR="00FA2FDC" w:rsidRPr="00C814E7" w:rsidRDefault="00FA2FDC" w:rsidP="00F52299">
            <w:pPr>
              <w:pStyle w:val="iBAAGSituationBoxName"/>
            </w:pPr>
            <w:bookmarkStart w:id="71" w:name="Acupuncture_Services"/>
            <w:r w:rsidRPr="00C814E7">
              <w:t>Acupuncture Services</w:t>
            </w:r>
            <w:bookmarkEnd w:id="71"/>
          </w:p>
          <w:p w14:paraId="6142FABF" w14:textId="77777777" w:rsidR="00FA2FDC" w:rsidRDefault="00FA2FDC" w:rsidP="00F52299">
            <w:pPr>
              <w:pStyle w:val="iBAAGStandardText"/>
            </w:pPr>
          </w:p>
          <w:p w14:paraId="6142FAC1" w14:textId="3E48EC60" w:rsidR="00FA2FDC" w:rsidRPr="00C814E7" w:rsidRDefault="00FA2FDC" w:rsidP="00F52299">
            <w:pPr>
              <w:pStyle w:val="iBAAGStandardText"/>
            </w:pPr>
            <w:r w:rsidRPr="00C814E7">
              <w:rPr>
                <w:rStyle w:val="iBAAGStandardTextBoldChar"/>
              </w:rPr>
              <w:t>What are acupuncture services?</w:t>
            </w:r>
            <w:r w:rsidRPr="00C814E7">
              <w:t xml:space="preserve"> A treatment that uses thin needles to control pain and other symptoms.</w:t>
            </w:r>
          </w:p>
          <w:p w14:paraId="6142FAC2" w14:textId="77777777" w:rsidR="00FA2FDC" w:rsidRPr="00C814E7" w:rsidRDefault="00FA2FDC" w:rsidP="00F52299">
            <w:pPr>
              <w:pStyle w:val="iBAAGStandardTextBold"/>
            </w:pPr>
            <w:r w:rsidRPr="00C814E7">
              <w:t xml:space="preserve">Want more information? </w:t>
            </w:r>
          </w:p>
          <w:p w14:paraId="6142FAC3" w14:textId="77777777" w:rsidR="00FA2FDC" w:rsidRPr="00C814E7" w:rsidRDefault="00FA2FDC" w:rsidP="00F52299">
            <w:pPr>
              <w:pStyle w:val="iBAAGStandardText"/>
            </w:pPr>
            <w:r w:rsidRPr="00C814E7">
              <w:lastRenderedPageBreak/>
              <w:t xml:space="preserve">View the </w:t>
            </w:r>
            <w:hyperlink r:id="rId61" w:history="1">
              <w:r w:rsidRPr="00C814E7">
                <w:rPr>
                  <w:rStyle w:val="Hyperlinks"/>
                </w:rPr>
                <w:t>glossary</w:t>
              </w:r>
            </w:hyperlink>
            <w:r w:rsidRPr="00C814E7">
              <w:t xml:space="preserve"> for definitions.</w:t>
            </w:r>
          </w:p>
          <w:p w14:paraId="6142FAC4" w14:textId="77777777" w:rsidR="00FA2FDC" w:rsidRPr="00C814E7" w:rsidRDefault="00FA2FDC" w:rsidP="00F52299"/>
        </w:tc>
        <w:tc>
          <w:tcPr>
            <w:tcW w:w="3330" w:type="dxa"/>
            <w:shd w:val="clear" w:color="auto" w:fill="FFFFFF" w:themeFill="background1"/>
          </w:tcPr>
          <w:p w14:paraId="6142FAC5" w14:textId="5907AC96" w:rsidR="00FA2FDC" w:rsidRPr="00C814E7" w:rsidRDefault="00FA2FDC" w:rsidP="00F52299">
            <w:pPr>
              <w:pStyle w:val="iBAAGStandardText"/>
            </w:pPr>
            <w:r w:rsidRPr="00C814E7">
              <w:lastRenderedPageBreak/>
              <w:t>Network benefits are not covered.</w:t>
            </w:r>
          </w:p>
          <w:p w14:paraId="1D4B5E8E" w14:textId="77777777" w:rsidR="00FA2FDC" w:rsidRDefault="00FA2FDC" w:rsidP="00F52299">
            <w:pPr>
              <w:pStyle w:val="iBAAGStandardText"/>
            </w:pPr>
          </w:p>
          <w:p w14:paraId="6F7736A3" w14:textId="77777777" w:rsidR="00660BD7" w:rsidRDefault="00660BD7" w:rsidP="00F52299">
            <w:pPr>
              <w:pStyle w:val="iBAAGStandardText"/>
            </w:pPr>
          </w:p>
          <w:p w14:paraId="6142FAC6" w14:textId="57ED7319" w:rsidR="001E0332" w:rsidRPr="00C814E7" w:rsidRDefault="001E0332">
            <w:pPr>
              <w:pStyle w:val="iBAAGStandardText"/>
            </w:pPr>
          </w:p>
        </w:tc>
        <w:tc>
          <w:tcPr>
            <w:tcW w:w="3330" w:type="dxa"/>
            <w:shd w:val="clear" w:color="auto" w:fill="FFFFFF" w:themeFill="background1"/>
          </w:tcPr>
          <w:p w14:paraId="6142FAC7" w14:textId="0D5BE11C" w:rsidR="00FA2FDC" w:rsidRPr="00C814E7" w:rsidRDefault="00FA2FDC" w:rsidP="00F52299">
            <w:pPr>
              <w:pStyle w:val="iBAAGStandardText"/>
            </w:pPr>
            <w:r w:rsidRPr="00C814E7">
              <w:t>Out-of-network benefits are not covered.</w:t>
            </w:r>
          </w:p>
          <w:p w14:paraId="6142FAC8" w14:textId="77777777" w:rsidR="00FA2FDC" w:rsidRPr="00C814E7" w:rsidRDefault="00FA2FDC" w:rsidP="00F52299">
            <w:pPr>
              <w:pStyle w:val="iBAAGStandardText"/>
            </w:pPr>
          </w:p>
        </w:tc>
        <w:tc>
          <w:tcPr>
            <w:tcW w:w="3330" w:type="dxa"/>
            <w:shd w:val="clear" w:color="auto" w:fill="FFFFFF" w:themeFill="background1"/>
          </w:tcPr>
          <w:p w14:paraId="6142FAC9" w14:textId="0075CC98" w:rsidR="00FA2FDC" w:rsidRPr="00C814E7" w:rsidRDefault="00FA2FDC" w:rsidP="00F52299">
            <w:pPr>
              <w:pStyle w:val="iBAAGStandardText"/>
            </w:pPr>
            <w:r w:rsidRPr="00C814E7">
              <w:t>None</w:t>
            </w:r>
          </w:p>
        </w:tc>
      </w:tr>
    </w:tbl>
    <w:tbl>
      <w:tblPr>
        <w:tblStyle w:val="TableGrid3"/>
        <w:tblW w:w="13503"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30"/>
        <w:gridCol w:w="3330"/>
        <w:gridCol w:w="3330"/>
      </w:tblGrid>
      <w:tr w:rsidR="001E0332" w:rsidRPr="003F3B5E" w14:paraId="18D8DE4B" w14:textId="77777777" w:rsidTr="00276199">
        <w:tc>
          <w:tcPr>
            <w:tcW w:w="3513" w:type="dxa"/>
            <w:tcBorders>
              <w:bottom w:val="single" w:sz="4" w:space="0" w:color="000000" w:themeColor="text1"/>
            </w:tcBorders>
            <w:shd w:val="clear" w:color="auto" w:fill="31849B"/>
          </w:tcPr>
          <w:p w14:paraId="6CBC17D3" w14:textId="77777777" w:rsidR="001E0332" w:rsidRPr="003F3B5E" w:rsidRDefault="001E0332" w:rsidP="00950B76">
            <w:pPr>
              <w:pStyle w:val="iBAAGTableHeader"/>
            </w:pPr>
            <w:r w:rsidRPr="00E8503B">
              <w:t>Common Medical Event</w:t>
            </w:r>
          </w:p>
        </w:tc>
        <w:tc>
          <w:tcPr>
            <w:tcW w:w="3330" w:type="dxa"/>
            <w:tcBorders>
              <w:bottom w:val="single" w:sz="4" w:space="0" w:color="000000" w:themeColor="text1"/>
            </w:tcBorders>
            <w:shd w:val="clear" w:color="auto" w:fill="31849B"/>
          </w:tcPr>
          <w:p w14:paraId="06EAF13E" w14:textId="77777777" w:rsidR="001E0332" w:rsidRDefault="001E0332" w:rsidP="00950B76">
            <w:pPr>
              <w:pStyle w:val="iBAAGTableHeader"/>
            </w:pPr>
            <w:r>
              <w:t>Your cost if you use</w:t>
            </w:r>
          </w:p>
          <w:p w14:paraId="7E358719" w14:textId="77777777" w:rsidR="001E0332" w:rsidRPr="003F3B5E" w:rsidRDefault="001E0332" w:rsidP="00950B76">
            <w:pPr>
              <w:pStyle w:val="iBAAGTableHeader"/>
            </w:pPr>
            <w:r>
              <w:t>Network benefits</w:t>
            </w:r>
          </w:p>
        </w:tc>
        <w:tc>
          <w:tcPr>
            <w:tcW w:w="3330" w:type="dxa"/>
            <w:tcBorders>
              <w:bottom w:val="single" w:sz="4" w:space="0" w:color="000000" w:themeColor="text1"/>
            </w:tcBorders>
            <w:shd w:val="clear" w:color="auto" w:fill="31849B"/>
          </w:tcPr>
          <w:p w14:paraId="668CD765" w14:textId="77777777" w:rsidR="001E0332" w:rsidRDefault="001E0332" w:rsidP="00950B76">
            <w:pPr>
              <w:pStyle w:val="iBAAGTableHeader"/>
            </w:pPr>
            <w:r>
              <w:t>Your cost if you use</w:t>
            </w:r>
          </w:p>
          <w:p w14:paraId="44302DB6" w14:textId="77777777" w:rsidR="001E0332" w:rsidRPr="003F3B5E" w:rsidRDefault="001E0332" w:rsidP="00950B76">
            <w:pPr>
              <w:pStyle w:val="iBAAGTableHeader"/>
            </w:pPr>
            <w:r>
              <w:t>Out-of-Network benefits</w:t>
            </w:r>
          </w:p>
        </w:tc>
        <w:tc>
          <w:tcPr>
            <w:tcW w:w="3330" w:type="dxa"/>
            <w:tcBorders>
              <w:bottom w:val="single" w:sz="4" w:space="0" w:color="000000" w:themeColor="text1"/>
            </w:tcBorders>
            <w:shd w:val="clear" w:color="auto" w:fill="31849B"/>
          </w:tcPr>
          <w:p w14:paraId="075667CD" w14:textId="77777777" w:rsidR="001E0332" w:rsidRPr="003F3B5E" w:rsidRDefault="001E0332" w:rsidP="00950B76">
            <w:pPr>
              <w:pStyle w:val="iBAAGTableHeader"/>
            </w:pPr>
            <w:r w:rsidRPr="00E8503B">
              <w:t>Limits &amp; Exceptions</w:t>
            </w:r>
          </w:p>
        </w:tc>
      </w:tr>
      <w:tr w:rsidR="001E0332" w:rsidRPr="003F3B5E" w14:paraId="01C1F51F" w14:textId="77777777" w:rsidTr="00276199">
        <w:tc>
          <w:tcPr>
            <w:tcW w:w="3513" w:type="dxa"/>
            <w:shd w:val="clear" w:color="auto" w:fill="FFFFFF" w:themeFill="background1"/>
          </w:tcPr>
          <w:p w14:paraId="52D4AD46" w14:textId="77777777" w:rsidR="001E0332" w:rsidRPr="003F3B5E" w:rsidRDefault="001E0332" w:rsidP="00950B76">
            <w:pPr>
              <w:pStyle w:val="iBAAGSituationBoxName"/>
            </w:pPr>
            <w:bookmarkStart w:id="72" w:name="Breast_Cancer_Services"/>
            <w:r>
              <w:t>Breast Cancer Services</w:t>
            </w:r>
            <w:bookmarkEnd w:id="72"/>
          </w:p>
          <w:p w14:paraId="440841F4" w14:textId="77777777" w:rsidR="001E0332" w:rsidRPr="003F3B5E" w:rsidRDefault="001E0332" w:rsidP="00950B76">
            <w:pPr>
              <w:pStyle w:val="iBAAGStandardText"/>
            </w:pPr>
          </w:p>
          <w:p w14:paraId="0BD6FA39" w14:textId="77777777" w:rsidR="001E0332" w:rsidRDefault="001E0332" w:rsidP="00950B76">
            <w:pPr>
              <w:pStyle w:val="iBAAGStandardTextBold"/>
            </w:pPr>
            <w:r>
              <w:t>What is covered?</w:t>
            </w:r>
          </w:p>
          <w:p w14:paraId="514A023F" w14:textId="77777777" w:rsidR="001E0332" w:rsidRDefault="001E0332" w:rsidP="00950B76">
            <w:pPr>
              <w:pStyle w:val="iBAAGStandardText"/>
            </w:pPr>
            <w:r>
              <w:t>Benefits for the diagnosis and treatment of breast cancer.</w:t>
            </w:r>
          </w:p>
          <w:p w14:paraId="1F4504CE" w14:textId="77777777" w:rsidR="001E0332" w:rsidRDefault="001E0332" w:rsidP="00950B76">
            <w:pPr>
              <w:pStyle w:val="iBAAGStandardText"/>
            </w:pPr>
          </w:p>
          <w:p w14:paraId="35D6051D" w14:textId="77777777" w:rsidR="001E0332" w:rsidRDefault="001E0332" w:rsidP="00950B76">
            <w:pPr>
              <w:pStyle w:val="iBAAGStandardTextBold"/>
            </w:pPr>
            <w:r>
              <w:t xml:space="preserve">Want more information? </w:t>
            </w:r>
          </w:p>
          <w:p w14:paraId="6E8EFECD" w14:textId="77777777" w:rsidR="001E0332" w:rsidRDefault="001E0332" w:rsidP="00950B76">
            <w:pPr>
              <w:pStyle w:val="iBAAGStandardText"/>
            </w:pPr>
            <w:r w:rsidRPr="00F13EDA">
              <w:t>View the</w:t>
            </w:r>
            <w:r>
              <w:t xml:space="preserve"> </w:t>
            </w:r>
            <w:hyperlink r:id="rId62" w:history="1">
              <w:r w:rsidRPr="001266A7">
                <w:rPr>
                  <w:rStyle w:val="Hyperlinks"/>
                </w:rPr>
                <w:t>glossary</w:t>
              </w:r>
            </w:hyperlink>
            <w:r>
              <w:t xml:space="preserve"> </w:t>
            </w:r>
            <w:r w:rsidRPr="00F13EDA">
              <w:t>for definitions.</w:t>
            </w:r>
          </w:p>
          <w:p w14:paraId="7ED1F36F" w14:textId="77777777" w:rsidR="001E0332" w:rsidRPr="003F3B5E" w:rsidRDefault="001E0332" w:rsidP="00950B76">
            <w:pPr>
              <w:pStyle w:val="iBAAGStandardText"/>
            </w:pPr>
          </w:p>
        </w:tc>
        <w:tc>
          <w:tcPr>
            <w:tcW w:w="3330" w:type="dxa"/>
            <w:shd w:val="clear" w:color="auto" w:fill="FFFFFF" w:themeFill="background1"/>
          </w:tcPr>
          <w:p w14:paraId="5774D7FE" w14:textId="77777777" w:rsidR="001E0332" w:rsidRDefault="001E0332" w:rsidP="00950B76">
            <w:pPr>
              <w:pStyle w:val="iBAAGStandardText"/>
            </w:pPr>
            <w:r>
              <w:t xml:space="preserve">The amount you pay is based on where the covered health service is provided. </w:t>
            </w:r>
          </w:p>
          <w:p w14:paraId="388F100E" w14:textId="77777777" w:rsidR="001E0332" w:rsidRDefault="001E0332" w:rsidP="00950B76">
            <w:pPr>
              <w:pStyle w:val="iBAAGStandardText"/>
            </w:pPr>
          </w:p>
          <w:p w14:paraId="6367A853" w14:textId="77777777" w:rsidR="001E0332" w:rsidRDefault="001E0332" w:rsidP="00950B76">
            <w:pPr>
              <w:pStyle w:val="iBAAGStandardTextBold"/>
            </w:pPr>
            <w:r>
              <w:t>Is prior authorization needed?</w:t>
            </w:r>
          </w:p>
          <w:p w14:paraId="1AB15DAF" w14:textId="77777777" w:rsidR="001E0332" w:rsidRDefault="001E0332" w:rsidP="00950B76">
            <w:pPr>
              <w:pStyle w:val="iBAAGStandardText"/>
            </w:pPr>
            <w:r>
              <w:t>No</w:t>
            </w:r>
          </w:p>
          <w:p w14:paraId="2163BAC6" w14:textId="77777777" w:rsidR="001E0332" w:rsidRDefault="001E0332" w:rsidP="00950B76">
            <w:pPr>
              <w:pStyle w:val="iBAAGStandardText"/>
            </w:pPr>
          </w:p>
          <w:p w14:paraId="0A00FA40" w14:textId="77777777" w:rsidR="001E0332" w:rsidRPr="003F3B5E" w:rsidRDefault="001E0332" w:rsidP="00950B76">
            <w:pPr>
              <w:pStyle w:val="iBAAGStandardText"/>
            </w:pPr>
          </w:p>
        </w:tc>
        <w:tc>
          <w:tcPr>
            <w:tcW w:w="3330" w:type="dxa"/>
            <w:shd w:val="clear" w:color="auto" w:fill="FFFFFF" w:themeFill="background1"/>
          </w:tcPr>
          <w:p w14:paraId="628D2531" w14:textId="77777777" w:rsidR="001E0332" w:rsidRDefault="001E0332" w:rsidP="00950B76">
            <w:pPr>
              <w:pStyle w:val="iBAAGStandardText"/>
            </w:pPr>
            <w:r>
              <w:t xml:space="preserve">The amount you pay is based on where the covered health service is provided. </w:t>
            </w:r>
          </w:p>
          <w:p w14:paraId="5BD8AEA1" w14:textId="77777777" w:rsidR="001E0332" w:rsidRDefault="001E0332" w:rsidP="00950B76">
            <w:pPr>
              <w:pStyle w:val="iBAAGStandardText"/>
            </w:pPr>
          </w:p>
          <w:p w14:paraId="22B02A8F" w14:textId="77777777" w:rsidR="001E0332" w:rsidRDefault="001E0332" w:rsidP="00950B76">
            <w:pPr>
              <w:pStyle w:val="iBAAGStandardTextBold"/>
            </w:pPr>
            <w:r>
              <w:t>Is prior authorization needed?</w:t>
            </w:r>
          </w:p>
          <w:p w14:paraId="5B5D8225" w14:textId="77777777" w:rsidR="001E0332" w:rsidRDefault="001E0332" w:rsidP="00950B76">
            <w:pPr>
              <w:pStyle w:val="iBAAGStandardText"/>
            </w:pPr>
            <w:r>
              <w:t>The authorization requirement is based on where the covered health service is provided.</w:t>
            </w:r>
          </w:p>
          <w:p w14:paraId="2D56A93F" w14:textId="77777777" w:rsidR="001E0332" w:rsidRDefault="001E0332" w:rsidP="00950B76">
            <w:pPr>
              <w:pStyle w:val="iBAAGStandardText"/>
            </w:pPr>
          </w:p>
          <w:p w14:paraId="70A7ADA0" w14:textId="77777777" w:rsidR="001E0332" w:rsidRDefault="001E0332" w:rsidP="00950B76">
            <w:pPr>
              <w:pStyle w:val="iBAAGStandardTextBold"/>
            </w:pPr>
            <w:r>
              <w:t>Prior authorization is:</w:t>
            </w:r>
          </w:p>
          <w:p w14:paraId="6BBCC7DC" w14:textId="77777777" w:rsidR="001E0332" w:rsidRDefault="001E0332" w:rsidP="00950B76">
            <w:pPr>
              <w:pStyle w:val="iBAAGStandardText"/>
              <w:rPr>
                <w:rStyle w:val="InstructionalTextChar"/>
              </w:rPr>
            </w:pPr>
            <w:r>
              <w:t>Getting approval by calling the number listed on your health plan ID card before you can get medicine or services.</w:t>
            </w:r>
          </w:p>
          <w:p w14:paraId="444C4320" w14:textId="77777777" w:rsidR="001E0332" w:rsidRPr="003F3B5E" w:rsidRDefault="001E0332" w:rsidP="00950B76">
            <w:pPr>
              <w:pStyle w:val="iBAAGStandardText"/>
            </w:pPr>
          </w:p>
        </w:tc>
        <w:tc>
          <w:tcPr>
            <w:tcW w:w="3330" w:type="dxa"/>
            <w:shd w:val="clear" w:color="auto" w:fill="FFFFFF" w:themeFill="background1"/>
          </w:tcPr>
          <w:p w14:paraId="3CB7F45F" w14:textId="77777777" w:rsidR="001E0332" w:rsidRDefault="001E0332" w:rsidP="00950B76">
            <w:pPr>
              <w:pStyle w:val="iBAAGStandardText"/>
            </w:pPr>
            <w:r>
              <w:t xml:space="preserve">For breast cancer screenings, see the </w:t>
            </w:r>
            <w:r w:rsidRPr="00F13EDA">
              <w:rPr>
                <w:rStyle w:val="iBAAGStandardTextItalicsChar"/>
              </w:rPr>
              <w:t>Preventive Care</w:t>
            </w:r>
            <w:r>
              <w:t xml:space="preserve"> section.</w:t>
            </w:r>
          </w:p>
          <w:p w14:paraId="7826C0DE" w14:textId="77777777" w:rsidR="001E0332" w:rsidRPr="003F3B5E" w:rsidRDefault="001E0332" w:rsidP="00950B7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0D" w14:textId="77777777" w:rsidTr="00F33F0A">
        <w:tc>
          <w:tcPr>
            <w:tcW w:w="3517" w:type="dxa"/>
            <w:tcBorders>
              <w:bottom w:val="single" w:sz="4" w:space="0" w:color="000000" w:themeColor="text1"/>
            </w:tcBorders>
            <w:shd w:val="clear" w:color="auto" w:fill="31849B"/>
            <w:vAlign w:val="center"/>
          </w:tcPr>
          <w:p w14:paraId="6142FB07" w14:textId="77777777" w:rsidR="00D65A4A" w:rsidRPr="009057D3" w:rsidRDefault="00D65A4A" w:rsidP="00F5229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142FB08" w14:textId="77777777" w:rsidR="00D65A4A" w:rsidRPr="009057D3" w:rsidRDefault="00D65A4A" w:rsidP="00F52299">
            <w:pPr>
              <w:pStyle w:val="iBAAGTableHeader"/>
            </w:pPr>
            <w:r w:rsidRPr="009057D3">
              <w:t>Your cost if you use</w:t>
            </w:r>
          </w:p>
          <w:p w14:paraId="6142FB09" w14:textId="77777777" w:rsidR="00D65A4A" w:rsidRPr="009057D3" w:rsidRDefault="00D65A4A" w:rsidP="00F5229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142FB0A" w14:textId="77777777" w:rsidR="00D65A4A" w:rsidRPr="009057D3" w:rsidRDefault="00D65A4A" w:rsidP="00F52299">
            <w:pPr>
              <w:pStyle w:val="iBAAGTableHeader"/>
            </w:pPr>
            <w:r w:rsidRPr="009057D3">
              <w:t>Your cost if you use</w:t>
            </w:r>
          </w:p>
          <w:p w14:paraId="6142FB0B" w14:textId="77777777" w:rsidR="00D65A4A" w:rsidRPr="009057D3" w:rsidRDefault="00D65A4A" w:rsidP="00F5229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142FB0C" w14:textId="77777777" w:rsidR="00D65A4A" w:rsidRPr="009057D3" w:rsidRDefault="00D65A4A" w:rsidP="00F52299">
            <w:pPr>
              <w:pStyle w:val="iBAAGTableHeader"/>
            </w:pPr>
            <w:r w:rsidRPr="009057D3">
              <w:t>Limits &amp; Exceptions</w:t>
            </w:r>
          </w:p>
        </w:tc>
      </w:tr>
      <w:tr w:rsidR="00D65A4A" w:rsidRPr="003F3B5E" w14:paraId="6142FB53" w14:textId="77777777" w:rsidTr="00F33F0A">
        <w:tc>
          <w:tcPr>
            <w:tcW w:w="3517" w:type="dxa"/>
            <w:shd w:val="clear" w:color="auto" w:fill="FFFFFF" w:themeFill="background1"/>
          </w:tcPr>
          <w:p w14:paraId="6142FB0E" w14:textId="77777777" w:rsidR="00D65A4A" w:rsidRDefault="00D65A4A" w:rsidP="00F52299">
            <w:pPr>
              <w:pStyle w:val="iBAAGSituationBoxName"/>
            </w:pPr>
            <w:r>
              <w:t>Clinical Trials</w:t>
            </w:r>
            <w:r>
              <w:tab/>
            </w:r>
          </w:p>
          <w:p w14:paraId="6142FB0F" w14:textId="77777777" w:rsidR="00D65A4A" w:rsidRDefault="00D65A4A" w:rsidP="00F52299">
            <w:pPr>
              <w:pStyle w:val="iBAAGStandardText"/>
            </w:pPr>
          </w:p>
          <w:p w14:paraId="6142FB10" w14:textId="77777777" w:rsidR="00D65A4A" w:rsidRDefault="00D65A4A" w:rsidP="00F52299">
            <w:pPr>
              <w:pStyle w:val="iBAAGStandardText"/>
            </w:pPr>
            <w:r w:rsidRPr="000D02D9">
              <w:rPr>
                <w:rStyle w:val="iBAAGStandardTextBoldChar"/>
              </w:rPr>
              <w:t>What are clinical trials?</w:t>
            </w:r>
            <w:r>
              <w:t xml:space="preserve"> </w:t>
            </w:r>
            <w:r>
              <w:lastRenderedPageBreak/>
              <w:t>A research study that tests new treatments on patients.</w:t>
            </w:r>
          </w:p>
          <w:p w14:paraId="6142FB11" w14:textId="77777777" w:rsidR="00D65A4A" w:rsidRDefault="00D65A4A" w:rsidP="00F52299">
            <w:pPr>
              <w:pStyle w:val="iBAAGStandardText"/>
            </w:pPr>
          </w:p>
          <w:p w14:paraId="6142FB12" w14:textId="77777777" w:rsidR="00D65A4A" w:rsidRDefault="00D65A4A" w:rsidP="00F52299">
            <w:pPr>
              <w:pStyle w:val="iBAAGStandardText"/>
            </w:pPr>
            <w:r>
              <w:t xml:space="preserve">We cover some routine patient costs for participation in an approved clinical trial if: </w:t>
            </w:r>
          </w:p>
          <w:p w14:paraId="6142FB13" w14:textId="77777777" w:rsidR="00D65A4A" w:rsidRDefault="00D65A4A" w:rsidP="00F52299">
            <w:pPr>
              <w:pStyle w:val="iBAAGLevel1Bullets"/>
            </w:pPr>
            <w:r>
              <w:t>You meet the requirements to participate; and</w:t>
            </w:r>
          </w:p>
          <w:p w14:paraId="6142FB14" w14:textId="77777777" w:rsidR="00D65A4A" w:rsidRDefault="00D65A4A" w:rsidP="00F52299">
            <w:pPr>
              <w:pStyle w:val="iBAAGLevel1Bullets"/>
            </w:pPr>
            <w:r>
              <w:t>You are referred by a network provider who has said based on medical and scientific information the clinical trial is appropriate for your condition; and</w:t>
            </w:r>
          </w:p>
          <w:p w14:paraId="6142FB15" w14:textId="77777777" w:rsidR="00D65A4A" w:rsidRDefault="00D65A4A" w:rsidP="00F52299">
            <w:pPr>
              <w:pStyle w:val="iBAAGLevel1Bullets"/>
            </w:pPr>
            <w:r>
              <w:t xml:space="preserve">You have received prior authorization from us. </w:t>
            </w:r>
          </w:p>
          <w:p w14:paraId="6142FB16" w14:textId="77777777" w:rsidR="00D65A4A" w:rsidRDefault="00D65A4A" w:rsidP="00F52299">
            <w:pPr>
              <w:pStyle w:val="iBAAGStandardText"/>
            </w:pPr>
          </w:p>
          <w:p w14:paraId="6142FB17" w14:textId="77777777" w:rsidR="00D65A4A" w:rsidRDefault="00D65A4A" w:rsidP="00F52299">
            <w:pPr>
              <w:pStyle w:val="iBAAGStandardText"/>
            </w:pPr>
            <w:r w:rsidRPr="000D02D9">
              <w:rPr>
                <w:rStyle w:val="iBAAGStandardTextBoldChar"/>
              </w:rPr>
              <w:t>What is an approved clinical trial?</w:t>
            </w:r>
            <w:r>
              <w:t xml:space="preserve"> A clinical trial that: </w:t>
            </w:r>
          </w:p>
          <w:p w14:paraId="6142FB18" w14:textId="77777777" w:rsidR="00D65A4A" w:rsidRDefault="00D65A4A" w:rsidP="00F52299">
            <w:pPr>
              <w:pStyle w:val="iBAAGLevel1Bullets"/>
            </w:pPr>
            <w:r>
              <w:t xml:space="preserve">Is federally funded or approved; and </w:t>
            </w:r>
          </w:p>
          <w:p w14:paraId="6142FB19" w14:textId="77777777" w:rsidR="00D65A4A" w:rsidRDefault="00D65A4A" w:rsidP="00F52299">
            <w:pPr>
              <w:pStyle w:val="iBAAGLevel1Bullets"/>
            </w:pPr>
            <w:r>
              <w:t>Takes place under an investigational drug application reviewed by the Food and Drug Administration (FDA).</w:t>
            </w:r>
          </w:p>
          <w:p w14:paraId="6142FB1A" w14:textId="77777777" w:rsidR="00D65A4A" w:rsidRDefault="00D65A4A" w:rsidP="00F52299">
            <w:pPr>
              <w:pStyle w:val="iBAAGStandardText"/>
            </w:pPr>
          </w:p>
          <w:p w14:paraId="6142FB1B" w14:textId="77777777" w:rsidR="00D65A4A" w:rsidRDefault="00D65A4A" w:rsidP="00F52299">
            <w:pPr>
              <w:pStyle w:val="iBAAGStandardText"/>
            </w:pPr>
            <w:r>
              <w:t>For all other clinical trials there is no coverage.</w:t>
            </w:r>
          </w:p>
          <w:p w14:paraId="6142FB1C" w14:textId="77777777" w:rsidR="00D65A4A" w:rsidRDefault="00D65A4A" w:rsidP="00F52299">
            <w:pPr>
              <w:pStyle w:val="iBAAGStandardText"/>
            </w:pPr>
          </w:p>
          <w:p w14:paraId="6142FB1D" w14:textId="77777777" w:rsidR="00D65A4A" w:rsidRDefault="00D65A4A" w:rsidP="00F52299">
            <w:pPr>
              <w:pStyle w:val="iBAAGStandardTextBold"/>
            </w:pPr>
            <w:r>
              <w:t xml:space="preserve">Want more information? </w:t>
            </w:r>
          </w:p>
          <w:p w14:paraId="6142FB1E" w14:textId="77777777" w:rsidR="00D65A4A" w:rsidRDefault="00D65A4A" w:rsidP="00F52299">
            <w:pPr>
              <w:pStyle w:val="iBAAGStandardText"/>
            </w:pPr>
            <w:r>
              <w:t xml:space="preserve">View the </w:t>
            </w:r>
            <w:hyperlink r:id="rId63" w:history="1">
              <w:r w:rsidRPr="000D02D9">
                <w:rPr>
                  <w:rStyle w:val="Hyperlinks"/>
                </w:rPr>
                <w:t>glossary</w:t>
              </w:r>
            </w:hyperlink>
            <w:r>
              <w:t xml:space="preserve"> for definitions.</w:t>
            </w:r>
          </w:p>
          <w:p w14:paraId="6142FB1F" w14:textId="77777777" w:rsidR="00D65A4A" w:rsidRPr="003F3B5E" w:rsidRDefault="00D65A4A" w:rsidP="00F52299">
            <w:pPr>
              <w:pStyle w:val="iBAAGStandardText"/>
            </w:pPr>
          </w:p>
        </w:tc>
        <w:tc>
          <w:tcPr>
            <w:tcW w:w="3330" w:type="dxa"/>
            <w:shd w:val="clear" w:color="auto" w:fill="FFFFFF" w:themeFill="background1"/>
          </w:tcPr>
          <w:p w14:paraId="6142FB20" w14:textId="77777777" w:rsidR="00D65A4A" w:rsidRPr="000D02D9" w:rsidRDefault="00D65A4A" w:rsidP="00F52299">
            <w:pPr>
              <w:pStyle w:val="iBAAGStandardText"/>
            </w:pPr>
            <w:r w:rsidRPr="000D02D9">
              <w:lastRenderedPageBreak/>
              <w:t xml:space="preserve">The amount you pay is based on where the covered health service is </w:t>
            </w:r>
            <w:r w:rsidRPr="000D02D9">
              <w:lastRenderedPageBreak/>
              <w:t>provided</w:t>
            </w:r>
            <w:r>
              <w:t>.</w:t>
            </w:r>
          </w:p>
          <w:p w14:paraId="6142FB21" w14:textId="77777777" w:rsidR="00D65A4A" w:rsidRPr="000D02D9" w:rsidRDefault="00D65A4A" w:rsidP="00F52299">
            <w:pPr>
              <w:pStyle w:val="iBAAGStandardText"/>
            </w:pPr>
          </w:p>
          <w:p w14:paraId="6142FB22" w14:textId="77777777" w:rsidR="00D65A4A" w:rsidRPr="000D02D9" w:rsidRDefault="00D65A4A" w:rsidP="00F52299">
            <w:pPr>
              <w:pStyle w:val="iBAAGStandardText"/>
            </w:pPr>
          </w:p>
          <w:p w14:paraId="6142FB23" w14:textId="77777777" w:rsidR="00D65A4A" w:rsidRPr="000D02D9" w:rsidRDefault="00D65A4A" w:rsidP="00F52299">
            <w:pPr>
              <w:pStyle w:val="iBAAGStandardText"/>
            </w:pPr>
          </w:p>
          <w:p w14:paraId="6142FB24" w14:textId="77777777" w:rsidR="00D65A4A" w:rsidRPr="000D02D9" w:rsidRDefault="00D65A4A" w:rsidP="00F52299">
            <w:pPr>
              <w:pStyle w:val="iBAAGStandardText"/>
            </w:pPr>
          </w:p>
          <w:p w14:paraId="6142FB25" w14:textId="77777777" w:rsidR="00D65A4A" w:rsidRPr="000D02D9" w:rsidRDefault="00D65A4A" w:rsidP="00F52299">
            <w:pPr>
              <w:pStyle w:val="iBAAGStandardText"/>
            </w:pPr>
          </w:p>
          <w:p w14:paraId="6142FB26" w14:textId="77777777" w:rsidR="00D65A4A" w:rsidRPr="000D02D9" w:rsidRDefault="00D65A4A" w:rsidP="00F52299">
            <w:pPr>
              <w:pStyle w:val="iBAAGStandardText"/>
            </w:pPr>
          </w:p>
          <w:p w14:paraId="6142FB27" w14:textId="77777777" w:rsidR="00D65A4A" w:rsidRPr="000D02D9" w:rsidRDefault="00D65A4A" w:rsidP="00F52299">
            <w:pPr>
              <w:pStyle w:val="iBAAGStandardText"/>
            </w:pPr>
          </w:p>
          <w:p w14:paraId="6142FB28" w14:textId="77777777" w:rsidR="00D65A4A" w:rsidRPr="000D02D9" w:rsidRDefault="00D65A4A" w:rsidP="00F52299">
            <w:pPr>
              <w:pStyle w:val="iBAAGStandardText"/>
            </w:pPr>
          </w:p>
          <w:p w14:paraId="6142FB29" w14:textId="77777777" w:rsidR="00D65A4A" w:rsidRPr="000D02D9" w:rsidRDefault="00D65A4A" w:rsidP="00F52299">
            <w:pPr>
              <w:pStyle w:val="iBAAGStandardTextBold"/>
            </w:pPr>
            <w:r w:rsidRPr="000D02D9">
              <w:t>Is prior authorization needed?</w:t>
            </w:r>
          </w:p>
          <w:p w14:paraId="6142FB2A" w14:textId="77777777" w:rsidR="00D65A4A" w:rsidRPr="000D02D9" w:rsidRDefault="00D65A4A" w:rsidP="00F52299">
            <w:pPr>
              <w:pStyle w:val="iBAAGStandardText"/>
            </w:pPr>
            <w:r w:rsidRPr="000D02D9">
              <w:t>Yes</w:t>
            </w:r>
          </w:p>
          <w:p w14:paraId="6142FB2B" w14:textId="77777777" w:rsidR="00D65A4A" w:rsidRPr="000D02D9" w:rsidRDefault="00D65A4A" w:rsidP="00F52299">
            <w:pPr>
              <w:pStyle w:val="iBAAGStandardText"/>
            </w:pPr>
            <w:r w:rsidRPr="000D02D9">
              <w:tab/>
            </w:r>
          </w:p>
          <w:p w14:paraId="6142FB2C" w14:textId="77777777" w:rsidR="00D65A4A" w:rsidRPr="000D02D9" w:rsidRDefault="00D65A4A" w:rsidP="00F52299">
            <w:pPr>
              <w:pStyle w:val="iBAAGStandardTextBold"/>
            </w:pPr>
            <w:r w:rsidRPr="000D02D9">
              <w:t>Prior authorization is:</w:t>
            </w:r>
          </w:p>
          <w:p w14:paraId="6142FB2D" w14:textId="77777777" w:rsidR="00D65A4A" w:rsidRPr="000D02D9" w:rsidRDefault="00D65A4A" w:rsidP="00F5229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142FB2E" w14:textId="77777777" w:rsidR="00D65A4A" w:rsidRPr="000D02D9" w:rsidRDefault="00D65A4A" w:rsidP="00F52299">
            <w:pPr>
              <w:pStyle w:val="iBAAGStandardText"/>
            </w:pPr>
          </w:p>
          <w:p w14:paraId="6142FB2F" w14:textId="77777777" w:rsidR="00D65A4A" w:rsidRPr="000D02D9" w:rsidRDefault="00D65A4A" w:rsidP="00F52299">
            <w:pPr>
              <w:pStyle w:val="iBAAGStandardTextBold"/>
            </w:pPr>
            <w:r w:rsidRPr="000D02D9">
              <w:t xml:space="preserve">When do I need to call? </w:t>
            </w:r>
          </w:p>
          <w:p w14:paraId="6142FB30" w14:textId="77777777" w:rsidR="00D65A4A" w:rsidRPr="000D02D9" w:rsidRDefault="00D65A4A" w:rsidP="00F52299">
            <w:pPr>
              <w:pStyle w:val="iBAAGStandardText"/>
            </w:pPr>
            <w:r w:rsidRPr="000D02D9">
              <w:t>As soon as possible</w:t>
            </w:r>
          </w:p>
          <w:p w14:paraId="6142FB31" w14:textId="77777777" w:rsidR="00D65A4A" w:rsidRPr="000D02D9" w:rsidRDefault="00D65A4A" w:rsidP="00F52299">
            <w:pPr>
              <w:pStyle w:val="iBAAGStandardText"/>
            </w:pPr>
          </w:p>
          <w:p w14:paraId="6142FB32" w14:textId="77777777" w:rsidR="00D65A4A" w:rsidRPr="000D02D9" w:rsidRDefault="00D65A4A" w:rsidP="00F52299">
            <w:pPr>
              <w:pStyle w:val="iBAAGStandardTextBold"/>
            </w:pPr>
            <w:r w:rsidRPr="000D02D9">
              <w:t xml:space="preserve">If you don’t get prior authorization, you pay: </w:t>
            </w:r>
          </w:p>
          <w:p w14:paraId="6142FB33" w14:textId="77777777" w:rsidR="00D65A4A" w:rsidRPr="000D02D9" w:rsidRDefault="00D65A4A" w:rsidP="00F52299">
            <w:pPr>
              <w:pStyle w:val="iBAAGStandardText"/>
            </w:pPr>
            <w:r w:rsidRPr="000D02D9">
              <w:t>All charges</w:t>
            </w:r>
          </w:p>
          <w:p w14:paraId="6142FB34" w14:textId="77777777" w:rsidR="00D65A4A" w:rsidRPr="000D02D9" w:rsidRDefault="00D65A4A" w:rsidP="00F52299">
            <w:pPr>
              <w:pStyle w:val="iBAAGStandardText"/>
            </w:pPr>
          </w:p>
          <w:p w14:paraId="6142FB35" w14:textId="77777777" w:rsidR="00D65A4A" w:rsidRPr="000D02D9" w:rsidRDefault="00D65A4A" w:rsidP="00F52299">
            <w:pPr>
              <w:pStyle w:val="iBAAGStandardText"/>
            </w:pPr>
          </w:p>
          <w:p w14:paraId="6142FB36" w14:textId="77777777" w:rsidR="00D65A4A" w:rsidRPr="000D02D9" w:rsidRDefault="00D65A4A" w:rsidP="00F52299">
            <w:pPr>
              <w:pStyle w:val="iBAAGStandardText"/>
            </w:pPr>
          </w:p>
        </w:tc>
        <w:tc>
          <w:tcPr>
            <w:tcW w:w="3330" w:type="dxa"/>
            <w:shd w:val="clear" w:color="auto" w:fill="FFFFFF" w:themeFill="background1"/>
          </w:tcPr>
          <w:p w14:paraId="6142FB37" w14:textId="77777777" w:rsidR="00D65A4A" w:rsidRDefault="00D65A4A" w:rsidP="00F52299">
            <w:pPr>
              <w:pStyle w:val="iBAAGStandardText"/>
            </w:pPr>
            <w:r>
              <w:lastRenderedPageBreak/>
              <w:t xml:space="preserve">The amount you pay is based on where the covered health service is </w:t>
            </w:r>
            <w:r>
              <w:lastRenderedPageBreak/>
              <w:t>provided.</w:t>
            </w:r>
          </w:p>
          <w:p w14:paraId="6142FB38" w14:textId="77777777" w:rsidR="00D65A4A" w:rsidRDefault="00D65A4A" w:rsidP="00F52299">
            <w:pPr>
              <w:pStyle w:val="iBAAGStandardText"/>
            </w:pPr>
          </w:p>
          <w:p w14:paraId="6142FB39" w14:textId="77777777" w:rsidR="00D65A4A" w:rsidRDefault="00D65A4A" w:rsidP="00F52299">
            <w:pPr>
              <w:pStyle w:val="iBAAGStandardText"/>
            </w:pPr>
            <w:r>
              <w:t xml:space="preserve">If the out-of-network provider does not agree to accept the network rate, out-of-network benefits are not covered. </w:t>
            </w:r>
          </w:p>
          <w:p w14:paraId="6142FB3A" w14:textId="77777777" w:rsidR="00D65A4A" w:rsidRDefault="00D65A4A" w:rsidP="00F52299">
            <w:pPr>
              <w:pStyle w:val="iBAAGStandardText"/>
            </w:pPr>
          </w:p>
          <w:p w14:paraId="6142FB3B" w14:textId="77777777" w:rsidR="00D65A4A" w:rsidRDefault="00D65A4A" w:rsidP="00F52299">
            <w:pPr>
              <w:pStyle w:val="iBAAGStandardText"/>
            </w:pPr>
          </w:p>
          <w:p w14:paraId="6142FB3C" w14:textId="77777777" w:rsidR="00D65A4A" w:rsidRDefault="00D65A4A" w:rsidP="00F52299">
            <w:pPr>
              <w:pStyle w:val="iBAAGStandardTextBold"/>
            </w:pPr>
            <w:r>
              <w:t>Is prior authorization needed?</w:t>
            </w:r>
          </w:p>
          <w:p w14:paraId="6142FB3D" w14:textId="77777777" w:rsidR="00D65A4A" w:rsidRDefault="00D65A4A" w:rsidP="00F52299">
            <w:pPr>
              <w:pStyle w:val="iBAAGStandardText"/>
            </w:pPr>
            <w:r>
              <w:t>Yes</w:t>
            </w:r>
          </w:p>
          <w:p w14:paraId="6142FB3E" w14:textId="77777777" w:rsidR="00D65A4A" w:rsidRDefault="00D65A4A" w:rsidP="00F52299">
            <w:pPr>
              <w:pStyle w:val="iBAAGStandardText"/>
            </w:pPr>
          </w:p>
          <w:p w14:paraId="6142FB3F" w14:textId="77777777" w:rsidR="00D65A4A" w:rsidRDefault="00D65A4A" w:rsidP="00F52299">
            <w:pPr>
              <w:pStyle w:val="iBAAGStandardTextBold"/>
            </w:pPr>
            <w:r>
              <w:t>Prior authorization is:</w:t>
            </w:r>
          </w:p>
          <w:p w14:paraId="6142FB40" w14:textId="77777777" w:rsidR="00D65A4A" w:rsidRDefault="00D65A4A" w:rsidP="00F52299">
            <w:pPr>
              <w:pStyle w:val="iBAAGStandardText"/>
            </w:pPr>
            <w:r>
              <w:t xml:space="preserve">Getting </w:t>
            </w:r>
            <w:r w:rsidRPr="00B83C07">
              <w:t>approval</w:t>
            </w:r>
            <w:r>
              <w:t xml:space="preserve"> by calling the number listed on your health plan ID card before you can get medicine or services.</w:t>
            </w:r>
          </w:p>
          <w:p w14:paraId="6142FB41" w14:textId="77777777" w:rsidR="00D65A4A" w:rsidRDefault="00D65A4A" w:rsidP="00F52299">
            <w:pPr>
              <w:pStyle w:val="iBAAGStandardText"/>
            </w:pPr>
          </w:p>
          <w:p w14:paraId="6142FB42" w14:textId="77777777" w:rsidR="00D65A4A" w:rsidRDefault="00D65A4A" w:rsidP="00F52299">
            <w:pPr>
              <w:pStyle w:val="iBAAGStandardTextBold"/>
            </w:pPr>
            <w:r>
              <w:t xml:space="preserve">When do I need to call? </w:t>
            </w:r>
          </w:p>
          <w:p w14:paraId="6142FB43" w14:textId="77777777" w:rsidR="00D65A4A" w:rsidRDefault="00D65A4A" w:rsidP="00F52299">
            <w:pPr>
              <w:pStyle w:val="iBAAGStandardText"/>
            </w:pPr>
            <w:r>
              <w:t>As soon as possible</w:t>
            </w:r>
          </w:p>
          <w:p w14:paraId="6142FB44" w14:textId="77777777" w:rsidR="00D65A4A" w:rsidRDefault="00D65A4A" w:rsidP="00F52299">
            <w:pPr>
              <w:pStyle w:val="iBAAGStandardText"/>
            </w:pPr>
          </w:p>
          <w:p w14:paraId="6142FB45" w14:textId="77777777" w:rsidR="00D65A4A" w:rsidRDefault="00D65A4A" w:rsidP="00F52299">
            <w:pPr>
              <w:pStyle w:val="iBAAGStandardTextBold"/>
            </w:pPr>
            <w:r>
              <w:t xml:space="preserve">If you don’t get prior authorization, you pay: </w:t>
            </w:r>
          </w:p>
          <w:p w14:paraId="6142FB46" w14:textId="77777777" w:rsidR="00D65A4A" w:rsidRDefault="00D65A4A" w:rsidP="00F52299">
            <w:pPr>
              <w:pStyle w:val="iBAAGStandardText"/>
            </w:pPr>
            <w:r>
              <w:t>All charges</w:t>
            </w:r>
          </w:p>
          <w:p w14:paraId="6142FB47" w14:textId="77777777" w:rsidR="00D65A4A" w:rsidRDefault="00D65A4A" w:rsidP="00F52299">
            <w:pPr>
              <w:pStyle w:val="iBAAGStandardText"/>
            </w:pPr>
          </w:p>
          <w:p w14:paraId="6142FB48" w14:textId="77777777" w:rsidR="00D65A4A" w:rsidRDefault="00D65A4A" w:rsidP="00F52299">
            <w:pPr>
              <w:pStyle w:val="iBAAGStandardText"/>
            </w:pPr>
          </w:p>
          <w:p w14:paraId="6142FB49" w14:textId="77777777" w:rsidR="00D65A4A" w:rsidRPr="003F3B5E" w:rsidRDefault="00D65A4A" w:rsidP="00F52299">
            <w:pPr>
              <w:pStyle w:val="iBAAGStandardText"/>
            </w:pPr>
          </w:p>
        </w:tc>
        <w:tc>
          <w:tcPr>
            <w:tcW w:w="3330" w:type="dxa"/>
            <w:shd w:val="clear" w:color="auto" w:fill="FFFFFF" w:themeFill="background1"/>
          </w:tcPr>
          <w:p w14:paraId="6142FB4A" w14:textId="77777777" w:rsidR="00D65A4A" w:rsidRDefault="00D65A4A" w:rsidP="00F52299">
            <w:pPr>
              <w:pStyle w:val="iBAAGStandardText"/>
            </w:pPr>
            <w:r>
              <w:lastRenderedPageBreak/>
              <w:t>No coverage for:</w:t>
            </w:r>
          </w:p>
          <w:p w14:paraId="6142FB4B" w14:textId="77777777" w:rsidR="00D65A4A" w:rsidRDefault="00D65A4A" w:rsidP="00F52299">
            <w:pPr>
              <w:pStyle w:val="iBAAGLevel1Bullets"/>
            </w:pPr>
            <w:r>
              <w:t xml:space="preserve">Cost for investigational drugs </w:t>
            </w:r>
            <w:r>
              <w:lastRenderedPageBreak/>
              <w:t xml:space="preserve">or devices. </w:t>
            </w:r>
          </w:p>
          <w:p w14:paraId="6142FB4C" w14:textId="77777777" w:rsidR="00D65A4A" w:rsidRDefault="00D65A4A" w:rsidP="00F52299">
            <w:pPr>
              <w:pStyle w:val="iBAAGLevel1Bullets"/>
            </w:pPr>
            <w:r>
              <w:t>Cost for non-health services (for example: travel/transportation) required for you to receive the treatment.</w:t>
            </w:r>
          </w:p>
          <w:p w14:paraId="6142FB4D" w14:textId="77777777" w:rsidR="00D65A4A" w:rsidRDefault="00D65A4A" w:rsidP="00F52299">
            <w:pPr>
              <w:pStyle w:val="iBAAGLevel1Bullets"/>
            </w:pPr>
            <w:r>
              <w:t>Cost for managing the research.</w:t>
            </w:r>
          </w:p>
          <w:p w14:paraId="6142FB4E" w14:textId="77777777" w:rsidR="00D65A4A" w:rsidRDefault="00D65A4A" w:rsidP="00F52299">
            <w:pPr>
              <w:pStyle w:val="iBAAGLevel1Bullets"/>
            </w:pPr>
            <w:r>
              <w:t>Items and services provided by the research sponsor free of charge for any person enrolled in the trial.</w:t>
            </w:r>
          </w:p>
          <w:p w14:paraId="6142FB4F" w14:textId="77777777" w:rsidR="00D65A4A" w:rsidRDefault="00D65A4A" w:rsidP="00F52299">
            <w:pPr>
              <w:pStyle w:val="iBAAGStandardText"/>
            </w:pPr>
          </w:p>
          <w:p w14:paraId="6142FB50" w14:textId="77777777" w:rsidR="00D65A4A" w:rsidRDefault="00D65A4A" w:rsidP="00F52299">
            <w:pPr>
              <w:pStyle w:val="iBAAGStandardText"/>
            </w:pPr>
          </w:p>
          <w:p w14:paraId="6142FB51" w14:textId="77777777" w:rsidR="00D65A4A" w:rsidRDefault="00D65A4A" w:rsidP="00F52299">
            <w:pPr>
              <w:pStyle w:val="iBAAGStandardText"/>
            </w:pPr>
          </w:p>
          <w:p w14:paraId="6142FB52" w14:textId="77777777" w:rsidR="00D65A4A" w:rsidRPr="003F3B5E" w:rsidRDefault="00D65A4A" w:rsidP="00F52299">
            <w:pPr>
              <w:pStyle w:val="iBAAGStandardText"/>
            </w:pPr>
          </w:p>
        </w:tc>
      </w:tr>
      <w:tr w:rsidR="00D65A4A" w:rsidRPr="003F3B5E" w14:paraId="6142FB55" w14:textId="77777777" w:rsidTr="00F33F0A">
        <w:tc>
          <w:tcPr>
            <w:tcW w:w="13507" w:type="dxa"/>
            <w:gridSpan w:val="4"/>
            <w:tcBorders>
              <w:bottom w:val="single" w:sz="4" w:space="0" w:color="000000" w:themeColor="text1"/>
            </w:tcBorders>
            <w:shd w:val="clear" w:color="auto" w:fill="31849B"/>
          </w:tcPr>
          <w:p w14:paraId="6142FB54" w14:textId="77777777" w:rsidR="00D65A4A" w:rsidRPr="004F7217" w:rsidRDefault="00D65A4A" w:rsidP="00F52299">
            <w:pPr>
              <w:pStyle w:val="iBAAGTableHeader"/>
            </w:pPr>
            <w:r w:rsidRPr="004F7217">
              <w:lastRenderedPageBreak/>
              <w:t>About Your Benefits</w:t>
            </w:r>
          </w:p>
        </w:tc>
      </w:tr>
      <w:tr w:rsidR="00D65A4A" w:rsidRPr="003F3B5E" w14:paraId="6142FB65" w14:textId="77777777" w:rsidTr="00F33F0A">
        <w:tc>
          <w:tcPr>
            <w:tcW w:w="3517" w:type="dxa"/>
            <w:shd w:val="clear" w:color="auto" w:fill="FFFFFF" w:themeFill="background1"/>
          </w:tcPr>
          <w:p w14:paraId="6142FB56" w14:textId="77777777" w:rsidR="00D65A4A" w:rsidRPr="003F3B5E" w:rsidRDefault="00D65A4A" w:rsidP="00F52299">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6142FB57" w14:textId="77777777" w:rsidR="00D65A4A" w:rsidRDefault="00D65A4A" w:rsidP="00F52299">
            <w:pPr>
              <w:pStyle w:val="iBAAGStandardText"/>
            </w:pPr>
            <w:r>
              <w:t xml:space="preserve">The CHD Centers of Excellence Network gives patients care that is planned, coordinated and provided by a team of experts who specialize in treating Congenital Heart Disease.  </w:t>
            </w:r>
          </w:p>
          <w:p w14:paraId="6142FB58" w14:textId="77777777" w:rsidR="00D65A4A" w:rsidRDefault="00D65A4A" w:rsidP="00F52299">
            <w:pPr>
              <w:pStyle w:val="iBAAGStandardText"/>
            </w:pPr>
          </w:p>
          <w:p w14:paraId="6142FB59" w14:textId="77777777" w:rsidR="00D65A4A" w:rsidRDefault="00D65A4A" w:rsidP="00F52299">
            <w:pPr>
              <w:pStyle w:val="iBAAGStandardText"/>
            </w:pPr>
            <w:r>
              <w:t>Some benefits of this program include:</w:t>
            </w:r>
          </w:p>
          <w:p w14:paraId="6142FB5A" w14:textId="77777777" w:rsidR="00D65A4A" w:rsidRDefault="00D65A4A" w:rsidP="00F52299">
            <w:pPr>
              <w:pStyle w:val="iBAAGLevel2Bullets"/>
            </w:pPr>
            <w:r>
              <w:t>Access to cost-effective high quality health care</w:t>
            </w:r>
          </w:p>
          <w:p w14:paraId="6142FB5B" w14:textId="77777777" w:rsidR="00D65A4A" w:rsidRDefault="00D65A4A" w:rsidP="00F52299">
            <w:pPr>
              <w:pStyle w:val="iBAAGLevel2Bullets"/>
            </w:pPr>
            <w:r>
              <w:t>Access to case managers and qualified providers</w:t>
            </w:r>
          </w:p>
          <w:p w14:paraId="6142FB5C" w14:textId="77777777" w:rsidR="00D65A4A" w:rsidRPr="002B3BAA" w:rsidRDefault="00D65A4A" w:rsidP="00F52299">
            <w:pPr>
              <w:pStyle w:val="iBAAGLevel2Bullets"/>
            </w:pPr>
            <w:r w:rsidRPr="002B3BAA">
              <w:t>Education and counseling</w:t>
            </w:r>
          </w:p>
          <w:p w14:paraId="6142FB5D" w14:textId="42BB2165" w:rsidR="00D65A4A" w:rsidRDefault="00D65A4A" w:rsidP="00F52299">
            <w:pPr>
              <w:pStyle w:val="iBAAGLevel2Bullets"/>
            </w:pPr>
            <w:r>
              <w:t>Travel and lodging assistance</w:t>
            </w:r>
          </w:p>
          <w:p w14:paraId="6142FB5E" w14:textId="77777777" w:rsidR="00D65A4A" w:rsidRDefault="00D65A4A" w:rsidP="00F52299">
            <w:pPr>
              <w:pStyle w:val="iBAAGStandardText"/>
            </w:pPr>
          </w:p>
          <w:p w14:paraId="6142FB5F" w14:textId="77777777" w:rsidR="00D65A4A" w:rsidRDefault="00D65A4A" w:rsidP="00F52299">
            <w:pPr>
              <w:pStyle w:val="iBAAGStandardText"/>
            </w:pPr>
            <w:r>
              <w:t>Participation in this program is voluntary.</w:t>
            </w:r>
          </w:p>
          <w:p w14:paraId="6142FB60" w14:textId="77777777" w:rsidR="00D65A4A" w:rsidRDefault="00D65A4A" w:rsidP="00F52299">
            <w:pPr>
              <w:pStyle w:val="iBAAGStandardText"/>
            </w:pPr>
          </w:p>
          <w:p w14:paraId="6142FB61" w14:textId="77777777" w:rsidR="00D65A4A" w:rsidRDefault="00D65A4A" w:rsidP="00F52299">
            <w:pPr>
              <w:pStyle w:val="iBAAGStandardText"/>
            </w:pPr>
            <w:r>
              <w:t xml:space="preserve">Network benefits are available for patients who receive care at a designated CHD Centers of Excellence Network facility. </w:t>
            </w:r>
          </w:p>
          <w:p w14:paraId="6142FB62" w14:textId="77777777" w:rsidR="00D65A4A" w:rsidRDefault="00D65A4A" w:rsidP="00F52299">
            <w:pPr>
              <w:pStyle w:val="iBAAGStandardText"/>
            </w:pPr>
          </w:p>
          <w:p w14:paraId="6142FB63" w14:textId="77777777" w:rsidR="00D65A4A" w:rsidRDefault="00D65A4A" w:rsidP="00F52299">
            <w:pPr>
              <w:pStyle w:val="iBAAGStandardText"/>
            </w:pPr>
            <w:r>
              <w:t xml:space="preserve">Contact CHD Resource Services by clicking </w:t>
            </w:r>
            <w:hyperlink r:id="rId64"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142FB64" w14:textId="77777777" w:rsidR="00D65A4A" w:rsidRPr="003F3B5E" w:rsidRDefault="00D65A4A" w:rsidP="00F52299">
            <w:pPr>
              <w:pStyle w:val="iBAAGStandardText"/>
            </w:pPr>
          </w:p>
        </w:tc>
      </w:tr>
      <w:tr w:rsidR="00D65A4A" w:rsidRPr="003F3B5E" w14:paraId="6142FB6C" w14:textId="77777777" w:rsidTr="00F33F0A">
        <w:tc>
          <w:tcPr>
            <w:tcW w:w="3517" w:type="dxa"/>
            <w:tcBorders>
              <w:bottom w:val="single" w:sz="4" w:space="0" w:color="000000" w:themeColor="text1"/>
            </w:tcBorders>
            <w:shd w:val="clear" w:color="auto" w:fill="31849B"/>
            <w:vAlign w:val="center"/>
          </w:tcPr>
          <w:p w14:paraId="6142FB66" w14:textId="77777777" w:rsidR="00D65A4A" w:rsidRPr="003E7CCE" w:rsidRDefault="00D65A4A" w:rsidP="00F52299">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6142FB67" w14:textId="77777777" w:rsidR="00D65A4A" w:rsidRPr="003E7CCE" w:rsidRDefault="00D65A4A" w:rsidP="00F52299">
            <w:pPr>
              <w:pStyle w:val="iBAAGTableHeader"/>
            </w:pPr>
            <w:r w:rsidRPr="003E7CCE">
              <w:t>Your cost if you use</w:t>
            </w:r>
          </w:p>
          <w:p w14:paraId="6142FB68" w14:textId="77777777" w:rsidR="00D65A4A" w:rsidRPr="003E7CCE" w:rsidRDefault="00D65A4A" w:rsidP="00F5229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142FB69" w14:textId="77777777" w:rsidR="00D65A4A" w:rsidRPr="003E7CCE" w:rsidRDefault="00D65A4A" w:rsidP="00F52299">
            <w:pPr>
              <w:pStyle w:val="iBAAGTableHeader"/>
            </w:pPr>
            <w:r w:rsidRPr="003E7CCE">
              <w:t>Your cost if you use</w:t>
            </w:r>
          </w:p>
          <w:p w14:paraId="6142FB6A" w14:textId="77777777" w:rsidR="00D65A4A" w:rsidRPr="003E7CCE" w:rsidRDefault="00D65A4A" w:rsidP="00F5229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6142FB6B" w14:textId="77777777" w:rsidR="00D65A4A" w:rsidRPr="003E7CCE" w:rsidRDefault="00D65A4A" w:rsidP="00F52299">
            <w:pPr>
              <w:pStyle w:val="iBAAGTableHeader"/>
            </w:pPr>
            <w:r w:rsidRPr="003E7CCE">
              <w:t>Limits &amp; Exceptions</w:t>
            </w:r>
          </w:p>
        </w:tc>
      </w:tr>
      <w:tr w:rsidR="00D65A4A" w:rsidRPr="003F3B5E" w14:paraId="6142FB9D" w14:textId="77777777" w:rsidTr="00F33F0A">
        <w:tc>
          <w:tcPr>
            <w:tcW w:w="3517" w:type="dxa"/>
            <w:shd w:val="clear" w:color="auto" w:fill="FFFFFF" w:themeFill="background1"/>
          </w:tcPr>
          <w:p w14:paraId="6142FB6D" w14:textId="77777777" w:rsidR="00D65A4A" w:rsidRPr="006E4135" w:rsidRDefault="00D65A4A" w:rsidP="00F52299">
            <w:pPr>
              <w:pStyle w:val="iBAAGSituationBoxName"/>
            </w:pPr>
            <w:bookmarkStart w:id="74" w:name="Congenital_Heart_Disease_Surgeries"/>
            <w:r w:rsidRPr="006E4135">
              <w:t xml:space="preserve">Congenital Heart </w:t>
            </w:r>
            <w:r w:rsidRPr="006E4135">
              <w:lastRenderedPageBreak/>
              <w:t>Disease Surgeries</w:t>
            </w:r>
            <w:bookmarkEnd w:id="74"/>
          </w:p>
          <w:p w14:paraId="6142FB6E" w14:textId="77777777" w:rsidR="00D65A4A" w:rsidRDefault="00D65A4A" w:rsidP="00F52299">
            <w:pPr>
              <w:pStyle w:val="iBAAGStandardText"/>
            </w:pPr>
          </w:p>
          <w:p w14:paraId="6142FB70" w14:textId="77777777" w:rsidR="00D65A4A" w:rsidRPr="006E4135" w:rsidRDefault="00D65A4A" w:rsidP="00F52299">
            <w:pPr>
              <w:pStyle w:val="iBAAGStandardText"/>
            </w:pPr>
          </w:p>
          <w:p w14:paraId="6142FB71" w14:textId="77777777" w:rsidR="00D65A4A" w:rsidRPr="006E4135" w:rsidRDefault="00D65A4A" w:rsidP="00F52299">
            <w:pPr>
              <w:pStyle w:val="iBAAGStandardText"/>
            </w:pPr>
            <w:r w:rsidRPr="006E4135">
              <w:rPr>
                <w:rStyle w:val="iBAAGStandardTextBoldChar"/>
              </w:rPr>
              <w:t>What is congenital heart disease?</w:t>
            </w:r>
            <w:r w:rsidRPr="006E4135">
              <w:t xml:space="preserve"> A heart problem that a person is born with.</w:t>
            </w:r>
          </w:p>
          <w:p w14:paraId="6142FB72" w14:textId="77777777" w:rsidR="00D65A4A" w:rsidRPr="006E4135" w:rsidRDefault="00D65A4A" w:rsidP="00F52299">
            <w:pPr>
              <w:pStyle w:val="iBAAGStandardText"/>
            </w:pPr>
          </w:p>
          <w:p w14:paraId="6142FB73" w14:textId="77777777" w:rsidR="00D65A4A" w:rsidRPr="006E4135" w:rsidRDefault="00D65A4A" w:rsidP="00F52299">
            <w:pPr>
              <w:pStyle w:val="iBAAGStandardText"/>
            </w:pPr>
            <w:r w:rsidRPr="006E4135">
              <w:t>Benefits include:</w:t>
            </w:r>
          </w:p>
          <w:p w14:paraId="6142FB74" w14:textId="77777777" w:rsidR="00D65A4A" w:rsidRPr="006E4135" w:rsidRDefault="00D65A4A" w:rsidP="00F52299">
            <w:pPr>
              <w:pStyle w:val="iBAAGLevel1Bullets"/>
            </w:pPr>
            <w:r w:rsidRPr="006E4135">
              <w:t xml:space="preserve">Facility </w:t>
            </w:r>
          </w:p>
          <w:p w14:paraId="6142FB75" w14:textId="77777777" w:rsidR="00D65A4A" w:rsidRPr="006E4135" w:rsidRDefault="00D65A4A" w:rsidP="00F52299">
            <w:pPr>
              <w:pStyle w:val="iBAAGLevel1Bullets"/>
            </w:pPr>
            <w:r w:rsidRPr="006E4135">
              <w:t>Supplies</w:t>
            </w:r>
          </w:p>
          <w:p w14:paraId="6142FB76" w14:textId="77777777" w:rsidR="00D65A4A" w:rsidRPr="006E4135" w:rsidRDefault="00D65A4A" w:rsidP="00F52299">
            <w:pPr>
              <w:pStyle w:val="iBAAGLevel1Bullets"/>
            </w:pPr>
            <w:r w:rsidRPr="006E4135">
              <w:t>Equipment</w:t>
            </w:r>
          </w:p>
          <w:p w14:paraId="6142FB77" w14:textId="77777777" w:rsidR="00D65A4A" w:rsidRPr="006E4135" w:rsidRDefault="00D65A4A" w:rsidP="00F52299">
            <w:pPr>
              <w:pStyle w:val="iBAAGLevel1Bullets"/>
            </w:pPr>
            <w:r w:rsidRPr="006E4135">
              <w:t>Physician services for anesthesiologists, pathologists and radiologists</w:t>
            </w:r>
          </w:p>
          <w:p w14:paraId="6142FB78" w14:textId="77777777" w:rsidR="00D65A4A" w:rsidRPr="006E4135" w:rsidRDefault="00D65A4A" w:rsidP="00F52299">
            <w:pPr>
              <w:pStyle w:val="iBAAGStandardText"/>
            </w:pPr>
          </w:p>
          <w:p w14:paraId="6142FB79" w14:textId="77777777" w:rsidR="00D65A4A" w:rsidRPr="006E4135" w:rsidRDefault="00D65A4A" w:rsidP="00F5229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6142FB7A" w14:textId="77777777" w:rsidR="00D65A4A" w:rsidRPr="006E4135" w:rsidRDefault="00D65A4A" w:rsidP="00F52299">
            <w:pPr>
              <w:pStyle w:val="iBAAGStandardText"/>
            </w:pPr>
          </w:p>
          <w:p w14:paraId="6142FB7B" w14:textId="77777777" w:rsidR="00D65A4A" w:rsidRPr="006E4135" w:rsidRDefault="00D65A4A" w:rsidP="00F52299">
            <w:pPr>
              <w:pStyle w:val="iBAAGStandardTextBold"/>
            </w:pPr>
            <w:r w:rsidRPr="006E4135">
              <w:t xml:space="preserve">Want more information? </w:t>
            </w:r>
          </w:p>
          <w:p w14:paraId="6142FB7C" w14:textId="77777777" w:rsidR="00D65A4A" w:rsidRPr="006E4135" w:rsidRDefault="00D65A4A" w:rsidP="00F52299">
            <w:pPr>
              <w:pStyle w:val="iBAAGStandardText"/>
            </w:pPr>
            <w:r w:rsidRPr="006E4135">
              <w:t xml:space="preserve">View the </w:t>
            </w:r>
            <w:hyperlink r:id="rId65" w:history="1">
              <w:r w:rsidRPr="006E4135">
                <w:rPr>
                  <w:rStyle w:val="Hyperlinks"/>
                </w:rPr>
                <w:t>glossary</w:t>
              </w:r>
            </w:hyperlink>
            <w:r w:rsidRPr="006E4135">
              <w:t xml:space="preserve"> for definitions.</w:t>
            </w:r>
          </w:p>
          <w:p w14:paraId="6142FB7D" w14:textId="77777777" w:rsidR="00D65A4A" w:rsidRPr="006E4135" w:rsidRDefault="00D65A4A" w:rsidP="00F52299">
            <w:pPr>
              <w:pStyle w:val="iBAAGStandardText"/>
            </w:pPr>
          </w:p>
        </w:tc>
        <w:tc>
          <w:tcPr>
            <w:tcW w:w="3330" w:type="dxa"/>
            <w:shd w:val="clear" w:color="auto" w:fill="FFFFFF" w:themeFill="background1"/>
          </w:tcPr>
          <w:p w14:paraId="5E1B8886" w14:textId="2B2FDC6D" w:rsidR="00470CE0" w:rsidRPr="002B4D8E" w:rsidRDefault="00470CE0" w:rsidP="00470CE0"/>
          <w:p w14:paraId="6142FB7E" w14:textId="282952D9" w:rsidR="00D65A4A" w:rsidRDefault="00887FB7" w:rsidP="00470CE0">
            <w:pPr>
              <w:pStyle w:val="iBAAGStandardText"/>
            </w:pPr>
            <w:r>
              <w:rPr>
                <w:rStyle w:val="iBAAGStandardTextBoldChar"/>
              </w:rPr>
              <w:lastRenderedPageBreak/>
              <w:t>20%</w:t>
            </w:r>
            <w:r w:rsidR="00D65A4A">
              <w:t xml:space="preserve"> co-insurance, after you pay the deductible.</w:t>
            </w:r>
          </w:p>
          <w:p w14:paraId="6142FB7F" w14:textId="11DAD84A" w:rsidR="00D65A4A" w:rsidRDefault="00D65A4A" w:rsidP="00F52299">
            <w:pPr>
              <w:pStyle w:val="iBAAGStandardText"/>
            </w:pPr>
          </w:p>
          <w:p w14:paraId="6142FB86" w14:textId="77777777" w:rsidR="00D65A4A" w:rsidRDefault="00D65A4A" w:rsidP="00F52299">
            <w:pPr>
              <w:pStyle w:val="iBAAGStandardText"/>
            </w:pPr>
          </w:p>
          <w:p w14:paraId="6142FB87" w14:textId="77777777" w:rsidR="00D65A4A" w:rsidRDefault="00D65A4A" w:rsidP="00F52299">
            <w:pPr>
              <w:pStyle w:val="iBAAGStandardTextBold"/>
            </w:pPr>
            <w:r>
              <w:t>Is prior authorization needed?</w:t>
            </w:r>
          </w:p>
          <w:p w14:paraId="2636F7EF" w14:textId="77777777" w:rsidR="00D65A4A" w:rsidRDefault="00D65A4A" w:rsidP="00F52299">
            <w:pPr>
              <w:pStyle w:val="iBAAGStandardText"/>
            </w:pPr>
            <w:r>
              <w:t>No</w:t>
            </w:r>
          </w:p>
          <w:p w14:paraId="6142FB88" w14:textId="77777777" w:rsidR="00E33219" w:rsidRPr="003F3B5E" w:rsidRDefault="00E33219" w:rsidP="00F52299">
            <w:pPr>
              <w:pStyle w:val="iBAAGStandardText"/>
            </w:pPr>
            <w:bookmarkStart w:id="75" w:name="icu"/>
            <w:bookmarkEnd w:id="75"/>
          </w:p>
        </w:tc>
        <w:tc>
          <w:tcPr>
            <w:tcW w:w="3330" w:type="dxa"/>
            <w:shd w:val="clear" w:color="auto" w:fill="FFFFFF" w:themeFill="background1"/>
          </w:tcPr>
          <w:p w14:paraId="08E664A3" w14:textId="6F08B04A" w:rsidR="00913D96" w:rsidRPr="002B4D8E" w:rsidRDefault="00913D96" w:rsidP="00913D96">
            <w:r w:rsidRPr="002B4D8E">
              <w:lastRenderedPageBreak/>
              <w:t xml:space="preserve"> </w:t>
            </w:r>
          </w:p>
          <w:p w14:paraId="6142FB89" w14:textId="194C9BB5" w:rsidR="00D65A4A" w:rsidRDefault="00887FB7" w:rsidP="00F52299">
            <w:pPr>
              <w:pStyle w:val="iBAAGStandardText"/>
            </w:pPr>
            <w:r>
              <w:rPr>
                <w:rStyle w:val="iBAAGStandardTextBoldChar"/>
              </w:rPr>
              <w:lastRenderedPageBreak/>
              <w:t>40%</w:t>
            </w:r>
            <w:r w:rsidR="00D65A4A">
              <w:t xml:space="preserve"> co-insurance, after you pay the deductible.</w:t>
            </w:r>
          </w:p>
          <w:p w14:paraId="6142FB8A" w14:textId="77777777" w:rsidR="00D65A4A" w:rsidRDefault="00D65A4A" w:rsidP="00F52299">
            <w:pPr>
              <w:pStyle w:val="iBAAGStandardText"/>
            </w:pPr>
          </w:p>
          <w:p w14:paraId="6142FB8B" w14:textId="77777777" w:rsidR="00D65A4A" w:rsidRDefault="00D65A4A" w:rsidP="00F52299">
            <w:pPr>
              <w:pStyle w:val="iBAAGStandardTextBold"/>
            </w:pPr>
            <w:r>
              <w:t>Is prior authorization needed?</w:t>
            </w:r>
          </w:p>
          <w:p w14:paraId="6142FB8C" w14:textId="77777777" w:rsidR="00D65A4A" w:rsidRDefault="00D65A4A" w:rsidP="00F52299">
            <w:pPr>
              <w:pStyle w:val="iBAAGStandardText"/>
            </w:pPr>
            <w:r>
              <w:t>Yes</w:t>
            </w:r>
          </w:p>
          <w:p w14:paraId="6142FB8D" w14:textId="77777777" w:rsidR="00D65A4A" w:rsidRDefault="00D65A4A" w:rsidP="00F52299">
            <w:pPr>
              <w:pStyle w:val="iBAAGStandardText"/>
            </w:pPr>
          </w:p>
          <w:p w14:paraId="6142FB8E" w14:textId="77777777" w:rsidR="00D65A4A" w:rsidRDefault="00D65A4A" w:rsidP="00F52299">
            <w:pPr>
              <w:pStyle w:val="iBAAGStandardTextBold"/>
            </w:pPr>
            <w:r>
              <w:t>Prior authorization is:</w:t>
            </w:r>
          </w:p>
          <w:p w14:paraId="6142FB8F" w14:textId="77777777" w:rsidR="00D65A4A" w:rsidRDefault="00D65A4A" w:rsidP="00F52299">
            <w:pPr>
              <w:pStyle w:val="iBAAGStandardText"/>
            </w:pPr>
            <w:r>
              <w:t xml:space="preserve">Getting </w:t>
            </w:r>
            <w:r w:rsidRPr="003F2217">
              <w:t>approval</w:t>
            </w:r>
            <w:r>
              <w:t xml:space="preserve"> by calling the number listed on your health plan ID card before you can get medicine or services.</w:t>
            </w:r>
          </w:p>
          <w:p w14:paraId="6142FB90" w14:textId="77777777" w:rsidR="00D65A4A" w:rsidRDefault="00D65A4A" w:rsidP="00F52299">
            <w:pPr>
              <w:pStyle w:val="iBAAGStandardText"/>
            </w:pPr>
          </w:p>
          <w:p w14:paraId="6142FB91" w14:textId="77777777" w:rsidR="00D65A4A" w:rsidRDefault="00D65A4A" w:rsidP="00F52299">
            <w:pPr>
              <w:pStyle w:val="iBAAGStandardTextBold"/>
            </w:pPr>
            <w:r>
              <w:t xml:space="preserve">When do I need to call? </w:t>
            </w:r>
          </w:p>
          <w:p w14:paraId="6142FB92" w14:textId="77777777" w:rsidR="00D65A4A" w:rsidRDefault="00D65A4A" w:rsidP="00F52299">
            <w:pPr>
              <w:pStyle w:val="iBAAGLevel1Bullets"/>
            </w:pPr>
            <w:r>
              <w:t xml:space="preserve">As soon as the possibility of surgery arises </w:t>
            </w:r>
          </w:p>
          <w:p w14:paraId="6142FB93" w14:textId="77777777" w:rsidR="00D65A4A" w:rsidRDefault="00D65A4A" w:rsidP="00F52299">
            <w:pPr>
              <w:pStyle w:val="iBAAGStandardText"/>
            </w:pPr>
          </w:p>
          <w:p w14:paraId="6142FB94" w14:textId="77777777" w:rsidR="00D65A4A" w:rsidRDefault="00D65A4A" w:rsidP="00F52299">
            <w:pPr>
              <w:pStyle w:val="iBAAGStandardTextBold"/>
            </w:pPr>
            <w:r>
              <w:t xml:space="preserve">If you don’t get prior authorization, you pay: </w:t>
            </w:r>
          </w:p>
          <w:p w14:paraId="6142FB96" w14:textId="2160CE5A" w:rsidR="00D65A4A" w:rsidRPr="003F3B5E"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B97" w14:textId="77777777" w:rsidR="00D65A4A" w:rsidRDefault="00D65A4A" w:rsidP="00F52299">
            <w:pPr>
              <w:pStyle w:val="iBAAGStandardText"/>
            </w:pPr>
            <w:r>
              <w:lastRenderedPageBreak/>
              <w:t xml:space="preserve">Network benefits must be </w:t>
            </w:r>
            <w:r>
              <w:lastRenderedPageBreak/>
              <w:t>received from a designated provider.</w:t>
            </w:r>
          </w:p>
          <w:p w14:paraId="6142FB98" w14:textId="77777777" w:rsidR="00D65A4A" w:rsidRDefault="00D65A4A" w:rsidP="00F52299">
            <w:pPr>
              <w:pStyle w:val="iBAAGStandardText"/>
            </w:pPr>
          </w:p>
          <w:p w14:paraId="6142FB99" w14:textId="77777777" w:rsidR="00D65A4A" w:rsidRDefault="00D65A4A" w:rsidP="00F52299">
            <w:pPr>
              <w:pStyle w:val="iBAAGStandardText"/>
            </w:pPr>
            <w:r>
              <w:t>If you do not use a designated provider, benefits will be considered out-of-network.</w:t>
            </w:r>
          </w:p>
          <w:p w14:paraId="6142FB9A" w14:textId="77777777" w:rsidR="00D65A4A" w:rsidRDefault="00D65A4A" w:rsidP="00F52299">
            <w:pPr>
              <w:pStyle w:val="iBAAGStandardText"/>
            </w:pPr>
          </w:p>
          <w:p w14:paraId="6142FB9B" w14:textId="77777777" w:rsidR="00D65A4A" w:rsidRDefault="00D65A4A" w:rsidP="00F52299">
            <w:pPr>
              <w:pStyle w:val="iBAAGStandardText"/>
            </w:pPr>
            <w:r>
              <w:t xml:space="preserve">For more information, see the </w:t>
            </w:r>
            <w:r w:rsidRPr="006E4135">
              <w:rPr>
                <w:rStyle w:val="iBAAGStandardTextItalicsChar"/>
              </w:rPr>
              <w:t>Congenital Heart Disease Resource Services</w:t>
            </w:r>
            <w:r>
              <w:t xml:space="preserve"> section. </w:t>
            </w:r>
          </w:p>
          <w:p w14:paraId="6142FB9C" w14:textId="77777777" w:rsidR="00D65A4A" w:rsidRPr="003F3B5E" w:rsidRDefault="00D65A4A" w:rsidP="00F52299">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219" w:rsidRPr="003F3B5E" w14:paraId="6646D345" w14:textId="77777777" w:rsidTr="00276199">
        <w:tc>
          <w:tcPr>
            <w:tcW w:w="3618" w:type="dxa"/>
            <w:tcBorders>
              <w:bottom w:val="single" w:sz="4" w:space="0" w:color="000000" w:themeColor="text1"/>
            </w:tcBorders>
            <w:shd w:val="clear" w:color="auto" w:fill="31849B"/>
            <w:vAlign w:val="center"/>
          </w:tcPr>
          <w:p w14:paraId="25D2454C" w14:textId="77777777" w:rsidR="00E33219" w:rsidRPr="003F3B5E" w:rsidRDefault="00E33219" w:rsidP="00950B76">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0EB9344D" w14:textId="77777777" w:rsidR="00E33219" w:rsidRDefault="00E33219" w:rsidP="00950B76">
            <w:pPr>
              <w:pStyle w:val="iBAAGTableHeader"/>
            </w:pPr>
            <w:r>
              <w:t>Your cost if you use</w:t>
            </w:r>
          </w:p>
          <w:p w14:paraId="72183095" w14:textId="77777777" w:rsidR="00E33219" w:rsidRPr="003F3B5E" w:rsidRDefault="00E33219" w:rsidP="00950B76">
            <w:pPr>
              <w:pStyle w:val="iBAAGTableHeader"/>
            </w:pPr>
            <w:r>
              <w:t>Network benefits</w:t>
            </w:r>
          </w:p>
        </w:tc>
        <w:tc>
          <w:tcPr>
            <w:tcW w:w="3330" w:type="dxa"/>
            <w:tcBorders>
              <w:bottom w:val="single" w:sz="4" w:space="0" w:color="000000" w:themeColor="text1"/>
            </w:tcBorders>
            <w:shd w:val="clear" w:color="auto" w:fill="31849B"/>
            <w:vAlign w:val="center"/>
          </w:tcPr>
          <w:p w14:paraId="250CB054" w14:textId="77777777" w:rsidR="00E33219" w:rsidRDefault="00E33219" w:rsidP="00950B76">
            <w:pPr>
              <w:pStyle w:val="iBAAGTableHeader"/>
            </w:pPr>
            <w:r>
              <w:t>Your cost if you use</w:t>
            </w:r>
          </w:p>
          <w:p w14:paraId="72D54514" w14:textId="77777777" w:rsidR="00E33219" w:rsidRPr="003F3B5E" w:rsidRDefault="00E33219" w:rsidP="00950B76">
            <w:pPr>
              <w:pStyle w:val="iBAAGTableHeader"/>
            </w:pPr>
            <w:r>
              <w:t>Out-of-Network benefits</w:t>
            </w:r>
          </w:p>
        </w:tc>
        <w:tc>
          <w:tcPr>
            <w:tcW w:w="3330" w:type="dxa"/>
            <w:tcBorders>
              <w:bottom w:val="single" w:sz="4" w:space="0" w:color="000000" w:themeColor="text1"/>
            </w:tcBorders>
            <w:shd w:val="clear" w:color="auto" w:fill="31849B"/>
            <w:vAlign w:val="center"/>
          </w:tcPr>
          <w:p w14:paraId="7AC803CD" w14:textId="77777777" w:rsidR="00E33219" w:rsidRPr="003F3B5E" w:rsidRDefault="00E33219" w:rsidP="00950B76">
            <w:pPr>
              <w:pStyle w:val="iBAAGTableHeader"/>
            </w:pPr>
            <w:r w:rsidRPr="00E8503B">
              <w:t>Limits &amp; Exceptions</w:t>
            </w:r>
          </w:p>
        </w:tc>
      </w:tr>
      <w:tr w:rsidR="00E33219" w:rsidRPr="003F3B5E" w14:paraId="3987698A" w14:textId="77777777" w:rsidTr="00276199">
        <w:tc>
          <w:tcPr>
            <w:tcW w:w="3618" w:type="dxa"/>
            <w:shd w:val="clear" w:color="auto" w:fill="FFFFFF" w:themeFill="background1"/>
          </w:tcPr>
          <w:p w14:paraId="4623EB63" w14:textId="77777777" w:rsidR="00E33219" w:rsidRPr="003F3B5E" w:rsidRDefault="00E33219" w:rsidP="00950B76">
            <w:pPr>
              <w:pStyle w:val="iBAAGSituationBoxName"/>
            </w:pPr>
            <w:bookmarkStart w:id="76" w:name="Dental_Anesthesia_Services"/>
            <w:r>
              <w:t xml:space="preserve">Dental Anesthesia </w:t>
            </w:r>
            <w:r>
              <w:lastRenderedPageBreak/>
              <w:t>Services</w:t>
            </w:r>
            <w:bookmarkEnd w:id="76"/>
          </w:p>
          <w:p w14:paraId="6B0A0F53" w14:textId="77777777" w:rsidR="00E33219" w:rsidRPr="00F13EDA" w:rsidRDefault="00E33219" w:rsidP="00950B76">
            <w:pPr>
              <w:pStyle w:val="iBAAGStandardText"/>
            </w:pPr>
          </w:p>
          <w:p w14:paraId="7BFAE599" w14:textId="77777777" w:rsidR="00E33219" w:rsidRPr="00F13EDA" w:rsidRDefault="00E33219" w:rsidP="00950B76">
            <w:pPr>
              <w:pStyle w:val="iBAAGStandardText"/>
            </w:pPr>
            <w:r w:rsidRPr="00F13EDA">
              <w:t>Benefits include:</w:t>
            </w:r>
          </w:p>
          <w:p w14:paraId="634727EC" w14:textId="77777777" w:rsidR="00E33219" w:rsidRPr="00F13EDA" w:rsidRDefault="00E33219" w:rsidP="00950B76">
            <w:pPr>
              <w:pStyle w:val="iBAAGLevel1Bullets"/>
            </w:pPr>
            <w:r>
              <w:t>General anesthesia</w:t>
            </w:r>
          </w:p>
          <w:p w14:paraId="3BD386FD" w14:textId="77777777" w:rsidR="00E33219" w:rsidRDefault="00E33219" w:rsidP="00950B76">
            <w:pPr>
              <w:pStyle w:val="iBAAGLevel1Bullets"/>
            </w:pPr>
            <w:r>
              <w:t>Facility charges</w:t>
            </w:r>
          </w:p>
          <w:p w14:paraId="3CEE7439" w14:textId="77777777" w:rsidR="00E33219" w:rsidRPr="00F13EDA" w:rsidRDefault="00E33219" w:rsidP="00950B76"/>
          <w:p w14:paraId="22ED8028" w14:textId="77777777" w:rsidR="00E33219" w:rsidRDefault="00E33219" w:rsidP="00950B76">
            <w:pPr>
              <w:pStyle w:val="iBAAGStandardTextBold"/>
            </w:pPr>
            <w:r>
              <w:t xml:space="preserve">Want more information? </w:t>
            </w:r>
          </w:p>
          <w:p w14:paraId="0C5A4305" w14:textId="77777777" w:rsidR="00E33219" w:rsidRDefault="00E33219" w:rsidP="00950B76">
            <w:pPr>
              <w:pStyle w:val="iBAAGStandardText"/>
            </w:pPr>
            <w:r w:rsidRPr="00F13EDA">
              <w:t>View the</w:t>
            </w:r>
            <w:r>
              <w:t xml:space="preserve"> </w:t>
            </w:r>
            <w:hyperlink r:id="rId66" w:history="1">
              <w:r w:rsidRPr="001266A7">
                <w:rPr>
                  <w:rStyle w:val="Hyperlinks"/>
                </w:rPr>
                <w:t>glossary</w:t>
              </w:r>
            </w:hyperlink>
            <w:r>
              <w:t xml:space="preserve"> </w:t>
            </w:r>
            <w:r w:rsidRPr="00F13EDA">
              <w:t>for definitions.</w:t>
            </w:r>
          </w:p>
          <w:p w14:paraId="7DC9CB0A" w14:textId="77777777" w:rsidR="00E33219" w:rsidRPr="003F3B5E" w:rsidRDefault="00E33219" w:rsidP="00950B76">
            <w:pPr>
              <w:pStyle w:val="iBAAGStandardText"/>
            </w:pPr>
          </w:p>
        </w:tc>
        <w:tc>
          <w:tcPr>
            <w:tcW w:w="3330" w:type="dxa"/>
            <w:shd w:val="clear" w:color="auto" w:fill="FFFFFF" w:themeFill="background1"/>
          </w:tcPr>
          <w:p w14:paraId="417F2FA0" w14:textId="77777777" w:rsidR="00E33219" w:rsidRDefault="00E33219" w:rsidP="00950B76">
            <w:pPr>
              <w:pStyle w:val="iBAAGStandardText"/>
            </w:pPr>
            <w:r>
              <w:rPr>
                <w:rStyle w:val="iBAAGStandardTextBoldChar"/>
              </w:rPr>
              <w:lastRenderedPageBreak/>
              <w:t>20%</w:t>
            </w:r>
            <w:r>
              <w:t xml:space="preserve"> </w:t>
            </w:r>
            <w:r w:rsidRPr="00F13EDA">
              <w:t xml:space="preserve">co-insurance, after </w:t>
            </w:r>
            <w:r w:rsidRPr="00F13EDA">
              <w:lastRenderedPageBreak/>
              <w:t>you pay the deductible.</w:t>
            </w:r>
            <w:r>
              <w:t xml:space="preserve"> </w:t>
            </w:r>
          </w:p>
          <w:p w14:paraId="4752E3AB" w14:textId="77777777" w:rsidR="00E33219" w:rsidRDefault="00E33219" w:rsidP="00950B76">
            <w:pPr>
              <w:pStyle w:val="iBAAGStandardText"/>
            </w:pPr>
            <w:r>
              <w:rPr>
                <w:rStyle w:val="InstructionalTextChar"/>
              </w:rPr>
              <w:t xml:space="preserve"> </w:t>
            </w:r>
          </w:p>
          <w:p w14:paraId="51F4E918" w14:textId="77777777" w:rsidR="00E33219" w:rsidRDefault="00E33219" w:rsidP="00950B76">
            <w:pPr>
              <w:pStyle w:val="iBAAGStandardText"/>
              <w:jc w:val="center"/>
            </w:pPr>
          </w:p>
          <w:p w14:paraId="3B9F0C9E" w14:textId="77777777" w:rsidR="00E33219" w:rsidRDefault="00E33219" w:rsidP="00950B76">
            <w:pPr>
              <w:pStyle w:val="iBAAGStandardTextBold"/>
            </w:pPr>
            <w:r>
              <w:t>Is prior authorization needed?</w:t>
            </w:r>
          </w:p>
          <w:p w14:paraId="5FB3ED80" w14:textId="77777777" w:rsidR="00E33219" w:rsidRPr="003F3B5E" w:rsidRDefault="00E33219" w:rsidP="00950B76">
            <w:r>
              <w:t>No</w:t>
            </w:r>
          </w:p>
        </w:tc>
        <w:tc>
          <w:tcPr>
            <w:tcW w:w="3330" w:type="dxa"/>
            <w:shd w:val="clear" w:color="auto" w:fill="FFFFFF" w:themeFill="background1"/>
          </w:tcPr>
          <w:p w14:paraId="14AB3B1E" w14:textId="19D90E7E" w:rsidR="00E33219" w:rsidRDefault="00887FB7" w:rsidP="00950B76">
            <w:r>
              <w:rPr>
                <w:rStyle w:val="iBAAGStandardTextBoldChar"/>
              </w:rPr>
              <w:lastRenderedPageBreak/>
              <w:t>40</w:t>
            </w:r>
            <w:r w:rsidR="00476B82">
              <w:rPr>
                <w:rStyle w:val="iBAAGStandardTextBoldChar"/>
              </w:rPr>
              <w:t>%</w:t>
            </w:r>
            <w:r w:rsidR="00E33219">
              <w:t xml:space="preserve"> </w:t>
            </w:r>
            <w:r w:rsidR="00E33219" w:rsidRPr="00F13EDA">
              <w:t xml:space="preserve">co-insurance, after </w:t>
            </w:r>
            <w:r w:rsidR="00E33219" w:rsidRPr="00F13EDA">
              <w:lastRenderedPageBreak/>
              <w:t>you pay the deductible.</w:t>
            </w:r>
            <w:r w:rsidR="00E33219">
              <w:t xml:space="preserve"> </w:t>
            </w:r>
          </w:p>
          <w:p w14:paraId="0807ABCB" w14:textId="77777777" w:rsidR="00E33219" w:rsidRDefault="00E33219" w:rsidP="00950B76">
            <w:pPr>
              <w:pStyle w:val="iBAAGStandardText"/>
            </w:pPr>
          </w:p>
          <w:p w14:paraId="29563F92" w14:textId="77777777" w:rsidR="00E33219" w:rsidRDefault="00E33219" w:rsidP="00950B76">
            <w:pPr>
              <w:pStyle w:val="iBAAGStandardTextBold"/>
            </w:pPr>
            <w:r>
              <w:t>Is prior authorization needed?</w:t>
            </w:r>
          </w:p>
          <w:p w14:paraId="6CD1A00C" w14:textId="77777777" w:rsidR="00E33219" w:rsidRPr="003F3B5E" w:rsidRDefault="00E33219" w:rsidP="00950B76">
            <w:r>
              <w:t>No</w:t>
            </w:r>
          </w:p>
        </w:tc>
        <w:tc>
          <w:tcPr>
            <w:tcW w:w="3330" w:type="dxa"/>
            <w:shd w:val="clear" w:color="auto" w:fill="FFFFFF" w:themeFill="background1"/>
          </w:tcPr>
          <w:p w14:paraId="40F5EEA9" w14:textId="77777777" w:rsidR="00E33219" w:rsidRPr="00DD0D9D" w:rsidRDefault="00E33219" w:rsidP="00950B76">
            <w:pPr>
              <w:pStyle w:val="iBAAGStandardText"/>
            </w:pPr>
            <w:r w:rsidRPr="00DD0D9D">
              <w:lastRenderedPageBreak/>
              <w:t xml:space="preserve">Benefits are limited to a </w:t>
            </w:r>
            <w:r w:rsidRPr="00DD0D9D">
              <w:lastRenderedPageBreak/>
              <w:t>person that:</w:t>
            </w:r>
          </w:p>
          <w:p w14:paraId="35D19E70" w14:textId="77777777" w:rsidR="00E33219" w:rsidRPr="00DD0D9D" w:rsidRDefault="00E33219" w:rsidP="00950B76">
            <w:pPr>
              <w:pStyle w:val="iBAAGLevel1Bullets"/>
            </w:pPr>
            <w:r w:rsidRPr="00DD0D9D">
              <w:t xml:space="preserve">Is under </w:t>
            </w:r>
            <w:r w:rsidRPr="00DD0D9D">
              <w:rPr>
                <w:rStyle w:val="iBAAGStandardTextBoldChar"/>
              </w:rPr>
              <w:t>7</w:t>
            </w:r>
            <w:r w:rsidRPr="00DD0D9D">
              <w:t xml:space="preserve"> years of age</w:t>
            </w:r>
          </w:p>
          <w:p w14:paraId="45B80EBF" w14:textId="77777777" w:rsidR="00E33219" w:rsidRPr="00DD0D9D" w:rsidRDefault="00E33219" w:rsidP="00950B76">
            <w:pPr>
              <w:pStyle w:val="iBAAGLevel1Bullets"/>
            </w:pPr>
            <w:r w:rsidRPr="00DD0D9D">
              <w:t>Is developmentally disabled, regardless of age</w:t>
            </w:r>
          </w:p>
          <w:p w14:paraId="411A89FB" w14:textId="77777777" w:rsidR="00E33219" w:rsidRPr="00DD0D9D" w:rsidRDefault="00E33219" w:rsidP="00950B76">
            <w:pPr>
              <w:pStyle w:val="iBAAGLevel1Bullets"/>
            </w:pPr>
            <w:r w:rsidRPr="00DD0D9D">
              <w:t>Has a health issue that requires general anesthesia, regardless of age</w:t>
            </w:r>
          </w:p>
          <w:p w14:paraId="322C3ECC" w14:textId="77777777" w:rsidR="00E33219" w:rsidRPr="00DD0D9D" w:rsidRDefault="00E33219" w:rsidP="00950B76">
            <w:pPr>
              <w:pStyle w:val="iBAAGStandardText"/>
            </w:pPr>
          </w:p>
          <w:p w14:paraId="6671DF10" w14:textId="77777777" w:rsidR="00E33219" w:rsidRPr="003F3B5E" w:rsidRDefault="00E33219" w:rsidP="00950B76">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A4" w14:textId="77777777" w:rsidTr="00EB40B6">
        <w:tc>
          <w:tcPr>
            <w:tcW w:w="3517" w:type="dxa"/>
            <w:tcBorders>
              <w:bottom w:val="single" w:sz="4" w:space="0" w:color="000000" w:themeColor="text1"/>
            </w:tcBorders>
            <w:shd w:val="clear" w:color="auto" w:fill="31849B"/>
            <w:vAlign w:val="center"/>
          </w:tcPr>
          <w:p w14:paraId="6142FB9E" w14:textId="77777777" w:rsidR="00D65A4A" w:rsidRPr="002624C9" w:rsidRDefault="00D65A4A" w:rsidP="00F52299">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6142FB9F" w14:textId="77777777" w:rsidR="00D65A4A" w:rsidRPr="002624C9" w:rsidRDefault="00D65A4A" w:rsidP="00F52299">
            <w:pPr>
              <w:pStyle w:val="iBAAGTableHeader"/>
            </w:pPr>
            <w:r w:rsidRPr="002624C9">
              <w:t>Your cost if you use</w:t>
            </w:r>
          </w:p>
          <w:p w14:paraId="6142FBA0"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A1" w14:textId="77777777" w:rsidR="00D65A4A" w:rsidRPr="002624C9" w:rsidRDefault="00D65A4A" w:rsidP="00F52299">
            <w:pPr>
              <w:pStyle w:val="iBAAGTableHeader"/>
            </w:pPr>
            <w:r w:rsidRPr="002624C9">
              <w:t>Your cost if you use</w:t>
            </w:r>
          </w:p>
          <w:p w14:paraId="6142FBA2"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A3" w14:textId="77777777" w:rsidR="00D65A4A" w:rsidRPr="002624C9" w:rsidRDefault="00D65A4A" w:rsidP="00F52299">
            <w:pPr>
              <w:pStyle w:val="iBAAGTableHeader"/>
            </w:pPr>
            <w:r w:rsidRPr="002624C9">
              <w:t>Limits &amp; Exceptions</w:t>
            </w:r>
          </w:p>
        </w:tc>
      </w:tr>
      <w:tr w:rsidR="00D65A4A" w:rsidRPr="003F3B5E" w14:paraId="6142FBEC" w14:textId="77777777" w:rsidTr="00EB40B6">
        <w:tc>
          <w:tcPr>
            <w:tcW w:w="3517" w:type="dxa"/>
            <w:shd w:val="clear" w:color="auto" w:fill="FFFFFF" w:themeFill="background1"/>
          </w:tcPr>
          <w:p w14:paraId="6142FBA5" w14:textId="77777777" w:rsidR="00D65A4A" w:rsidRDefault="00D65A4A" w:rsidP="00F52299">
            <w:pPr>
              <w:pStyle w:val="iBAAGSituationBoxName"/>
            </w:pPr>
            <w:bookmarkStart w:id="77" w:name="Dental_Services_Accident_Only"/>
            <w:r>
              <w:t>Dental Services - Accident Only</w:t>
            </w:r>
            <w:bookmarkEnd w:id="77"/>
          </w:p>
          <w:p w14:paraId="6142FBA6" w14:textId="77777777" w:rsidR="00D65A4A" w:rsidRDefault="00D65A4A" w:rsidP="00F52299">
            <w:pPr>
              <w:pStyle w:val="iBAAGStandardText"/>
            </w:pPr>
          </w:p>
          <w:p w14:paraId="6142FBA7" w14:textId="77777777" w:rsidR="00D65A4A" w:rsidRDefault="00D65A4A" w:rsidP="00F52299">
            <w:pPr>
              <w:pStyle w:val="iBAAGStandardText"/>
            </w:pPr>
            <w:r w:rsidRPr="001C6101">
              <w:rPr>
                <w:rStyle w:val="iBAAGStandardTextBoldChar"/>
              </w:rPr>
              <w:t>What are accidental dental services?</w:t>
            </w:r>
            <w:r>
              <w:t xml:space="preserve"> Repair or replacement of sound natural or restored teeth due to injury. </w:t>
            </w:r>
          </w:p>
          <w:p w14:paraId="6142FBA8" w14:textId="77777777" w:rsidR="00D65A4A" w:rsidRDefault="00D65A4A" w:rsidP="00F52299">
            <w:pPr>
              <w:pStyle w:val="iBAAGStandardText"/>
            </w:pPr>
          </w:p>
          <w:p w14:paraId="6142FBA9" w14:textId="77777777" w:rsidR="00D65A4A" w:rsidRDefault="00D65A4A" w:rsidP="00F52299">
            <w:pPr>
              <w:pStyle w:val="iBAAGStandardText"/>
            </w:pPr>
            <w:r>
              <w:t>Requirements</w:t>
            </w:r>
          </w:p>
          <w:p w14:paraId="6142FBAA" w14:textId="77777777" w:rsidR="00D65A4A" w:rsidRDefault="00D65A4A" w:rsidP="00F52299">
            <w:pPr>
              <w:pStyle w:val="iBAAGLevel1Bullets"/>
            </w:pPr>
            <w:r>
              <w:t xml:space="preserve">You must contact a doctor or dentist within 72 hours of the accident. </w:t>
            </w:r>
          </w:p>
          <w:p w14:paraId="6142FBAB" w14:textId="77777777" w:rsidR="00D65A4A" w:rsidRDefault="00D65A4A" w:rsidP="00F52299">
            <w:pPr>
              <w:pStyle w:val="iBAAGLevel1Bullets"/>
            </w:pPr>
            <w:r>
              <w:lastRenderedPageBreak/>
              <w:t>Treatment must start within:</w:t>
            </w:r>
          </w:p>
          <w:p w14:paraId="6142FBAC" w14:textId="77777777" w:rsidR="00D65A4A" w:rsidRDefault="00D65A4A" w:rsidP="00F52299">
            <w:pPr>
              <w:pStyle w:val="iBAAGLevel2Bullets"/>
            </w:pPr>
            <w:r>
              <w:t>3 months of the accident.</w:t>
            </w:r>
          </w:p>
          <w:p w14:paraId="6142FBAD" w14:textId="77777777" w:rsidR="00D65A4A" w:rsidRDefault="00D65A4A" w:rsidP="00F52299">
            <w:pPr>
              <w:pStyle w:val="iBAAGLevel2Bullets"/>
            </w:pPr>
            <w:r>
              <w:t>3 months from the time you are covered on the plan.</w:t>
            </w:r>
          </w:p>
          <w:p w14:paraId="6142FBAE" w14:textId="77777777" w:rsidR="00D65A4A" w:rsidRDefault="00D65A4A" w:rsidP="00F52299">
            <w:pPr>
              <w:pStyle w:val="iBAAGLevel1Bullets"/>
            </w:pPr>
            <w:r>
              <w:t>Treatment must be completed within:</w:t>
            </w:r>
          </w:p>
          <w:p w14:paraId="6142FBAF" w14:textId="77777777" w:rsidR="00D65A4A" w:rsidRDefault="00D65A4A" w:rsidP="00F52299">
            <w:pPr>
              <w:pStyle w:val="iBAAGLevel2Bullets"/>
            </w:pPr>
            <w:r>
              <w:t>12 months of the accident.</w:t>
            </w:r>
          </w:p>
          <w:p w14:paraId="6142FBB0" w14:textId="77777777" w:rsidR="00D65A4A" w:rsidRDefault="00D65A4A" w:rsidP="00F52299">
            <w:pPr>
              <w:pStyle w:val="iBAAGLevel2Bullets"/>
            </w:pPr>
            <w:r>
              <w:t>12 months from the time you are covered on the plan.</w:t>
            </w:r>
          </w:p>
          <w:p w14:paraId="6142FBB1" w14:textId="77777777" w:rsidR="00D65A4A" w:rsidRDefault="00D65A4A" w:rsidP="00F52299">
            <w:pPr>
              <w:pStyle w:val="iBAAGStandardText"/>
            </w:pPr>
          </w:p>
          <w:p w14:paraId="6142FBB2" w14:textId="77777777" w:rsidR="00D65A4A" w:rsidRDefault="00D65A4A" w:rsidP="00F52299">
            <w:pPr>
              <w:pStyle w:val="iBAAGStandardText"/>
            </w:pPr>
            <w:r>
              <w:t xml:space="preserve">We cover: </w:t>
            </w:r>
          </w:p>
          <w:p w14:paraId="6142FBB3" w14:textId="77777777" w:rsidR="00D65A4A" w:rsidRDefault="00D65A4A" w:rsidP="00F52299">
            <w:pPr>
              <w:pStyle w:val="iBAAGLevel1Bullets"/>
            </w:pPr>
            <w:r>
              <w:t>Emergency examination</w:t>
            </w:r>
          </w:p>
          <w:p w14:paraId="6142FBB4" w14:textId="77777777" w:rsidR="00D65A4A" w:rsidRDefault="00D65A4A" w:rsidP="00F52299">
            <w:pPr>
              <w:pStyle w:val="iBAAGLevel1Bullets"/>
            </w:pPr>
            <w:r>
              <w:t>Diagnostic x-rays</w:t>
            </w:r>
          </w:p>
          <w:p w14:paraId="6142FBB5" w14:textId="77777777" w:rsidR="00D65A4A" w:rsidRDefault="00D65A4A" w:rsidP="00F52299">
            <w:pPr>
              <w:pStyle w:val="iBAAGLevel1Bullets"/>
            </w:pPr>
            <w:r>
              <w:t>Root canal and related services</w:t>
            </w:r>
          </w:p>
          <w:p w14:paraId="6142FBB6" w14:textId="77777777" w:rsidR="00D65A4A" w:rsidRDefault="00D65A4A" w:rsidP="00F52299">
            <w:pPr>
              <w:pStyle w:val="iBAAGLevel1Bullets"/>
            </w:pPr>
            <w:r>
              <w:t>Temporary splinting of teeth</w:t>
            </w:r>
          </w:p>
          <w:p w14:paraId="6142FBB7" w14:textId="77777777" w:rsidR="00D65A4A" w:rsidRDefault="00D65A4A" w:rsidP="00F52299">
            <w:pPr>
              <w:pStyle w:val="iBAAGLevel1Bullets"/>
            </w:pPr>
            <w:r>
              <w:t>Simple minimal restorative procedures (fillings)</w:t>
            </w:r>
          </w:p>
          <w:p w14:paraId="6142FBB8" w14:textId="77777777" w:rsidR="00D65A4A" w:rsidRDefault="00D65A4A" w:rsidP="00F52299">
            <w:pPr>
              <w:pStyle w:val="iBAAGLevel1Bullets"/>
            </w:pPr>
            <w:r>
              <w:t>Extractions</w:t>
            </w:r>
          </w:p>
          <w:p w14:paraId="6142FBB9" w14:textId="77777777" w:rsidR="00D65A4A" w:rsidRDefault="00D65A4A" w:rsidP="00F52299">
            <w:pPr>
              <w:pStyle w:val="iBAAGLevel1Bullets"/>
            </w:pPr>
            <w:r>
              <w:t>Post-traumatic crowns if they are the only treatment available</w:t>
            </w:r>
          </w:p>
          <w:p w14:paraId="6142FBBA" w14:textId="77777777" w:rsidR="00D65A4A" w:rsidRDefault="00D65A4A" w:rsidP="00F52299">
            <w:pPr>
              <w:pStyle w:val="iBAAGLevel1Bullets"/>
            </w:pPr>
            <w:r>
              <w:t>Replacement of lost teeth</w:t>
            </w:r>
          </w:p>
          <w:p w14:paraId="6142FBBB" w14:textId="77777777" w:rsidR="00D65A4A" w:rsidRDefault="00D65A4A" w:rsidP="00F52299">
            <w:pPr>
              <w:pStyle w:val="iBAAGStandardText"/>
            </w:pPr>
          </w:p>
          <w:p w14:paraId="6142FBBC" w14:textId="77777777" w:rsidR="00D65A4A" w:rsidRDefault="00D65A4A" w:rsidP="00F52299">
            <w:pPr>
              <w:pStyle w:val="iBAAGStandardTextBold"/>
            </w:pPr>
            <w:r>
              <w:t xml:space="preserve">Want more information? </w:t>
            </w:r>
          </w:p>
          <w:p w14:paraId="6142FBBD" w14:textId="77777777" w:rsidR="00D65A4A" w:rsidRDefault="00D65A4A" w:rsidP="00F52299">
            <w:pPr>
              <w:pStyle w:val="iBAAGStandardText"/>
            </w:pPr>
            <w:r>
              <w:t xml:space="preserve">View the </w:t>
            </w:r>
            <w:hyperlink r:id="rId67" w:history="1">
              <w:r w:rsidRPr="001C6101">
                <w:rPr>
                  <w:rStyle w:val="Hyperlinks"/>
                </w:rPr>
                <w:t>glossary</w:t>
              </w:r>
            </w:hyperlink>
            <w:r>
              <w:t xml:space="preserve"> for definitions.</w:t>
            </w:r>
          </w:p>
          <w:p w14:paraId="6142FBBE" w14:textId="77777777" w:rsidR="00D65A4A" w:rsidRPr="003F3B5E" w:rsidRDefault="00D65A4A" w:rsidP="00F52299">
            <w:pPr>
              <w:pStyle w:val="iBAAGStandardText"/>
            </w:pPr>
          </w:p>
        </w:tc>
        <w:tc>
          <w:tcPr>
            <w:tcW w:w="3330" w:type="dxa"/>
            <w:shd w:val="clear" w:color="auto" w:fill="FFFFFF" w:themeFill="background1"/>
          </w:tcPr>
          <w:p w14:paraId="6142FBBF" w14:textId="370DA94D"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C0" w14:textId="77777777" w:rsidR="00D65A4A" w:rsidRDefault="00D65A4A" w:rsidP="00F52299">
            <w:pPr>
              <w:pStyle w:val="iBAAGStandardText"/>
            </w:pPr>
          </w:p>
          <w:p w14:paraId="6142FBC1" w14:textId="77777777" w:rsidR="00D65A4A" w:rsidRDefault="00D65A4A" w:rsidP="00F52299">
            <w:pPr>
              <w:pStyle w:val="iBAAGStandardTextBold"/>
            </w:pPr>
            <w:r>
              <w:t>Is prior authorization needed?</w:t>
            </w:r>
          </w:p>
          <w:p w14:paraId="6142FBC6" w14:textId="7BFE1168" w:rsidR="00D65A4A" w:rsidRDefault="00D65A4A" w:rsidP="00F52299">
            <w:pPr>
              <w:pStyle w:val="iBAAGStandardText"/>
            </w:pPr>
            <w:r>
              <w:t>Yes – follow-up treatment only.</w:t>
            </w:r>
          </w:p>
          <w:p w14:paraId="6142FBC7" w14:textId="77777777" w:rsidR="00D65A4A" w:rsidRDefault="00D65A4A" w:rsidP="00F52299">
            <w:pPr>
              <w:pStyle w:val="iBAAGStandardText"/>
            </w:pPr>
          </w:p>
          <w:p w14:paraId="6142FBC8" w14:textId="77777777" w:rsidR="00D65A4A" w:rsidRDefault="00D65A4A" w:rsidP="00F52299">
            <w:pPr>
              <w:pStyle w:val="iBAAGStandardTextBold"/>
            </w:pPr>
            <w:r>
              <w:t>Prior authorization is:</w:t>
            </w:r>
          </w:p>
          <w:p w14:paraId="6142FBC9"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medicine or services.</w:t>
            </w:r>
          </w:p>
          <w:p w14:paraId="6142FBCA" w14:textId="77777777" w:rsidR="00D65A4A" w:rsidRDefault="00D65A4A" w:rsidP="00F52299">
            <w:pPr>
              <w:pStyle w:val="iBAAGStandardText"/>
            </w:pPr>
          </w:p>
          <w:p w14:paraId="6142FBCB" w14:textId="77777777" w:rsidR="00D65A4A" w:rsidRDefault="00D65A4A" w:rsidP="00F52299">
            <w:pPr>
              <w:pStyle w:val="iBAAGStandardTextBold"/>
            </w:pPr>
            <w:r>
              <w:t xml:space="preserve">When do I need to call? </w:t>
            </w:r>
          </w:p>
          <w:p w14:paraId="6142FBCC" w14:textId="77777777" w:rsidR="00D65A4A" w:rsidRDefault="00D65A4A" w:rsidP="00F52299">
            <w:pPr>
              <w:pStyle w:val="iBAAGLevel1Bullets"/>
            </w:pPr>
            <w:r>
              <w:t>5 business day before follow-up treatment begins</w:t>
            </w:r>
          </w:p>
          <w:p w14:paraId="6142FBCD" w14:textId="77777777" w:rsidR="00D65A4A" w:rsidRDefault="00D65A4A" w:rsidP="00F52299">
            <w:pPr>
              <w:pStyle w:val="iBAAGStandardText"/>
            </w:pPr>
          </w:p>
          <w:p w14:paraId="6142FBCE" w14:textId="77777777" w:rsidR="00D65A4A" w:rsidRDefault="00D65A4A" w:rsidP="00F52299">
            <w:pPr>
              <w:pStyle w:val="iBAAGStandardTextBold"/>
            </w:pPr>
            <w:r>
              <w:t xml:space="preserve">If you don’t get prior authorization, you pay: </w:t>
            </w:r>
          </w:p>
          <w:p w14:paraId="6142FBCF" w14:textId="5CEEC9CD" w:rsidR="00D65A4A" w:rsidRDefault="00D65A4A" w:rsidP="00F52299">
            <w:pPr>
              <w:pStyle w:val="iBAAGStandardText"/>
            </w:pPr>
            <w:r>
              <w:t>All charges</w:t>
            </w:r>
          </w:p>
          <w:p w14:paraId="6142FBD0" w14:textId="77777777" w:rsidR="00D65A4A" w:rsidRDefault="00D65A4A" w:rsidP="00F52299">
            <w:pPr>
              <w:pStyle w:val="iBAAGStandardText"/>
            </w:pPr>
          </w:p>
          <w:p w14:paraId="6142FBD1" w14:textId="77777777" w:rsidR="00D65A4A" w:rsidRDefault="00D65A4A" w:rsidP="00F52299">
            <w:pPr>
              <w:pStyle w:val="iBAAGStandardText"/>
            </w:pPr>
          </w:p>
          <w:p w14:paraId="6142FBD2" w14:textId="77777777" w:rsidR="00D65A4A" w:rsidRPr="003F3B5E" w:rsidRDefault="00D65A4A" w:rsidP="00F52299">
            <w:pPr>
              <w:pStyle w:val="iBAAGStandardText"/>
            </w:pPr>
          </w:p>
        </w:tc>
        <w:tc>
          <w:tcPr>
            <w:tcW w:w="3330" w:type="dxa"/>
            <w:shd w:val="clear" w:color="auto" w:fill="FFFFFF" w:themeFill="background1"/>
          </w:tcPr>
          <w:p w14:paraId="6142FBD3" w14:textId="2C511487" w:rsidR="00D65A4A" w:rsidRDefault="00200778" w:rsidP="00F52299">
            <w:pPr>
              <w:pStyle w:val="iBAAGStandardText"/>
            </w:pPr>
            <w:r>
              <w:rPr>
                <w:rStyle w:val="iBAAGStandardTextBoldChar"/>
              </w:rPr>
              <w:lastRenderedPageBreak/>
              <w:t>20%</w:t>
            </w:r>
            <w:r w:rsidR="00D65A4A">
              <w:t xml:space="preserve"> co-insurance, after you pay the network deductible.</w:t>
            </w:r>
          </w:p>
          <w:p w14:paraId="6142FBD4" w14:textId="77777777" w:rsidR="00D65A4A" w:rsidRDefault="00D65A4A" w:rsidP="00F52299">
            <w:pPr>
              <w:pStyle w:val="iBAAGStandardText"/>
            </w:pPr>
          </w:p>
          <w:p w14:paraId="6142FBD5" w14:textId="77777777" w:rsidR="00D65A4A" w:rsidRDefault="00D65A4A" w:rsidP="00F52299">
            <w:pPr>
              <w:pStyle w:val="iBAAGStandardTextBold"/>
            </w:pPr>
            <w:r>
              <w:t>Is prior authorization needed?</w:t>
            </w:r>
          </w:p>
          <w:p w14:paraId="6142FBDA" w14:textId="4FBF783F" w:rsidR="00D65A4A" w:rsidRDefault="00D65A4A" w:rsidP="00F52299">
            <w:pPr>
              <w:pStyle w:val="iBAAGStandardText"/>
            </w:pPr>
            <w:r>
              <w:t>Yes – follow-up treatment only.</w:t>
            </w:r>
          </w:p>
          <w:p w14:paraId="6142FBDB" w14:textId="77777777" w:rsidR="00D65A4A" w:rsidRDefault="00D65A4A" w:rsidP="00F52299">
            <w:pPr>
              <w:pStyle w:val="iBAAGStandardText"/>
            </w:pPr>
          </w:p>
          <w:p w14:paraId="6142FBDC" w14:textId="77777777" w:rsidR="00D65A4A" w:rsidRDefault="00D65A4A" w:rsidP="00F52299">
            <w:pPr>
              <w:pStyle w:val="iBAAGStandardTextBold"/>
            </w:pPr>
            <w:r>
              <w:t>Prior authorization is:</w:t>
            </w:r>
          </w:p>
          <w:p w14:paraId="6142FBDD" w14:textId="77777777" w:rsidR="00D65A4A" w:rsidRDefault="00D65A4A" w:rsidP="00F52299">
            <w:pPr>
              <w:pStyle w:val="iBAAGStandardText"/>
            </w:pPr>
            <w:r>
              <w:t xml:space="preserve">Getting </w:t>
            </w:r>
            <w:r w:rsidRPr="006145F0">
              <w:t>approval</w:t>
            </w:r>
            <w:r>
              <w:t xml:space="preserve"> by calling the number listed on your health plan ID card before you can get </w:t>
            </w:r>
            <w:r>
              <w:lastRenderedPageBreak/>
              <w:t>medicine or services.</w:t>
            </w:r>
          </w:p>
          <w:p w14:paraId="6142FBDE" w14:textId="77777777" w:rsidR="00D65A4A" w:rsidRDefault="00D65A4A" w:rsidP="00F52299">
            <w:pPr>
              <w:pStyle w:val="iBAAGStandardText"/>
            </w:pPr>
          </w:p>
          <w:p w14:paraId="6142FBDF" w14:textId="77777777" w:rsidR="00D65A4A" w:rsidRDefault="00D65A4A" w:rsidP="00F52299">
            <w:pPr>
              <w:pStyle w:val="iBAAGStandardTextBold"/>
            </w:pPr>
            <w:r>
              <w:t xml:space="preserve">When do I need to call? </w:t>
            </w:r>
          </w:p>
          <w:p w14:paraId="6142FBE0" w14:textId="77777777" w:rsidR="00D65A4A" w:rsidRDefault="00D65A4A" w:rsidP="00F52299">
            <w:pPr>
              <w:pStyle w:val="iBAAGLevel1Bullets"/>
            </w:pPr>
            <w:r>
              <w:t>5 business day before follow-up treatment begins</w:t>
            </w:r>
          </w:p>
          <w:p w14:paraId="6142FBE1" w14:textId="77777777" w:rsidR="00D65A4A" w:rsidRDefault="00D65A4A" w:rsidP="00F52299">
            <w:pPr>
              <w:pStyle w:val="iBAAGStandardText"/>
            </w:pPr>
          </w:p>
          <w:p w14:paraId="6142FBE2" w14:textId="77777777" w:rsidR="00D65A4A" w:rsidRDefault="00D65A4A" w:rsidP="00F52299">
            <w:pPr>
              <w:pStyle w:val="iBAAGStandardTextBold"/>
            </w:pPr>
            <w:r>
              <w:t xml:space="preserve">If you don’t get prior authorization, you pay: </w:t>
            </w:r>
          </w:p>
          <w:p w14:paraId="6142FBE3" w14:textId="7F74F4C8" w:rsidR="00D65A4A" w:rsidRDefault="00D65A4A" w:rsidP="00F52299">
            <w:pPr>
              <w:pStyle w:val="iBAAGStandardText"/>
            </w:pPr>
            <w:r>
              <w:t>All charges</w:t>
            </w:r>
          </w:p>
          <w:p w14:paraId="6142FBE4" w14:textId="77777777" w:rsidR="00D65A4A" w:rsidRDefault="00D65A4A" w:rsidP="00F52299">
            <w:pPr>
              <w:pStyle w:val="iBAAGStandardText"/>
            </w:pPr>
          </w:p>
          <w:p w14:paraId="6142FBE5" w14:textId="77777777" w:rsidR="00D65A4A" w:rsidRPr="003F3B5E" w:rsidRDefault="00D65A4A" w:rsidP="00F52299">
            <w:pPr>
              <w:pStyle w:val="iBAAGStandardText"/>
            </w:pPr>
          </w:p>
        </w:tc>
        <w:tc>
          <w:tcPr>
            <w:tcW w:w="3330" w:type="dxa"/>
            <w:shd w:val="clear" w:color="auto" w:fill="FFFFFF" w:themeFill="background1"/>
          </w:tcPr>
          <w:p w14:paraId="6142FBE7" w14:textId="77777777" w:rsidR="00D65A4A" w:rsidRDefault="00D65A4A" w:rsidP="00F52299">
            <w:pPr>
              <w:pStyle w:val="iBAAGStandardText"/>
            </w:pPr>
          </w:p>
          <w:p w14:paraId="6142FBE8" w14:textId="77777777" w:rsidR="00D65A4A" w:rsidRDefault="00D65A4A" w:rsidP="00F52299">
            <w:pPr>
              <w:pStyle w:val="iBAAGStandardText"/>
            </w:pPr>
            <w:r>
              <w:t>No coverage for:</w:t>
            </w:r>
          </w:p>
          <w:p w14:paraId="6142FBE9" w14:textId="77777777" w:rsidR="00D65A4A" w:rsidRDefault="00D65A4A" w:rsidP="00F52299">
            <w:pPr>
              <w:pStyle w:val="iBAAGLevel1Bullets"/>
            </w:pPr>
            <w:r>
              <w:t xml:space="preserve">Damage that occurs as a result of normal activities, daily living or extraordinary use </w:t>
            </w:r>
          </w:p>
          <w:p w14:paraId="6C78EE2F" w14:textId="77777777" w:rsidR="002361AF" w:rsidRDefault="00D65A4A" w:rsidP="002361AF">
            <w:pPr>
              <w:pStyle w:val="iBAAGLevel1Bullets"/>
            </w:pPr>
            <w:r>
              <w:t xml:space="preserve">Dental care that is required to treat the effects of a medical </w:t>
            </w:r>
            <w:r w:rsidRPr="00276199">
              <w:rPr>
                <w:color w:val="auto"/>
              </w:rPr>
              <w:t>condition</w:t>
            </w:r>
            <w:r w:rsidR="002361AF" w:rsidRPr="00276199">
              <w:rPr>
                <w:rStyle w:val="MandateStandardTextChar"/>
                <w:color w:val="auto"/>
              </w:rPr>
              <w:t xml:space="preserve">, except as described under </w:t>
            </w:r>
            <w:r w:rsidR="002361AF" w:rsidRPr="00276199">
              <w:rPr>
                <w:rStyle w:val="MandateTextItalicsChar"/>
                <w:color w:val="auto"/>
              </w:rPr>
              <w:t>Reconstructive Procedures</w:t>
            </w:r>
            <w:r w:rsidR="002361AF">
              <w:t>.</w:t>
            </w:r>
          </w:p>
          <w:p w14:paraId="6142FBEA" w14:textId="77777777" w:rsidR="00D65A4A" w:rsidRDefault="00D65A4A" w:rsidP="00276199">
            <w:pPr>
              <w:pStyle w:val="iBAAGLevel1Bullets"/>
              <w:numPr>
                <w:ilvl w:val="0"/>
                <w:numId w:val="0"/>
              </w:numPr>
              <w:ind w:left="450"/>
            </w:pPr>
          </w:p>
          <w:p w14:paraId="6142FBEB" w14:textId="77777777" w:rsidR="00D65A4A" w:rsidRPr="003F3B5E" w:rsidRDefault="00D65A4A" w:rsidP="00F52299">
            <w:pPr>
              <w:pStyle w:val="iBAAGStandardText"/>
            </w:pPr>
          </w:p>
        </w:tc>
      </w:tr>
      <w:tr w:rsidR="00D65A4A" w:rsidRPr="003F3B5E" w14:paraId="6142FBF3" w14:textId="77777777" w:rsidTr="00EB40B6">
        <w:tc>
          <w:tcPr>
            <w:tcW w:w="3517" w:type="dxa"/>
            <w:tcBorders>
              <w:bottom w:val="single" w:sz="4" w:space="0" w:color="000000" w:themeColor="text1"/>
            </w:tcBorders>
            <w:shd w:val="clear" w:color="auto" w:fill="31849B"/>
            <w:vAlign w:val="center"/>
          </w:tcPr>
          <w:p w14:paraId="6142FBED" w14:textId="77777777" w:rsidR="00D65A4A" w:rsidRPr="002624C9" w:rsidRDefault="00D65A4A" w:rsidP="00F52299">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6142FBEE" w14:textId="77777777" w:rsidR="00D65A4A" w:rsidRPr="002624C9" w:rsidRDefault="00D65A4A" w:rsidP="00F52299">
            <w:pPr>
              <w:pStyle w:val="iBAAGTableHeader"/>
            </w:pPr>
            <w:r w:rsidRPr="002624C9">
              <w:t>Your cost if you use</w:t>
            </w:r>
          </w:p>
          <w:p w14:paraId="6142FBEF"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F0" w14:textId="77777777" w:rsidR="00D65A4A" w:rsidRPr="002624C9" w:rsidRDefault="00D65A4A" w:rsidP="00F52299">
            <w:pPr>
              <w:pStyle w:val="iBAAGTableHeader"/>
            </w:pPr>
            <w:r w:rsidRPr="002624C9">
              <w:t>Your cost if you use</w:t>
            </w:r>
          </w:p>
          <w:p w14:paraId="6142FBF1"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F2" w14:textId="77777777" w:rsidR="00D65A4A" w:rsidRPr="002624C9" w:rsidRDefault="00D65A4A" w:rsidP="00F52299">
            <w:pPr>
              <w:pStyle w:val="iBAAGTableHeader"/>
            </w:pPr>
            <w:r w:rsidRPr="002624C9">
              <w:t>Limits &amp; Exceptions</w:t>
            </w:r>
          </w:p>
        </w:tc>
      </w:tr>
      <w:tr w:rsidR="00D65A4A" w:rsidRPr="003F3B5E" w14:paraId="6142FC0B" w14:textId="77777777" w:rsidTr="00EB40B6">
        <w:tc>
          <w:tcPr>
            <w:tcW w:w="3517" w:type="dxa"/>
            <w:shd w:val="clear" w:color="auto" w:fill="FFFFFF" w:themeFill="background1"/>
          </w:tcPr>
          <w:p w14:paraId="6142FBF4" w14:textId="77777777" w:rsidR="00D65A4A" w:rsidRDefault="00D65A4A" w:rsidP="00F52299">
            <w:pPr>
              <w:pStyle w:val="iBAAGSituationBoxName"/>
            </w:pPr>
            <w:bookmarkStart w:id="78" w:name="Diabetes_Services"/>
            <w:r>
              <w:t>Diabetes Services</w:t>
            </w:r>
            <w:bookmarkEnd w:id="78"/>
          </w:p>
          <w:p w14:paraId="6142FBF5" w14:textId="77777777" w:rsidR="00D65A4A" w:rsidRDefault="00D65A4A" w:rsidP="00F52299">
            <w:pPr>
              <w:pStyle w:val="iBAAGStandardText"/>
            </w:pPr>
          </w:p>
          <w:p w14:paraId="6142FBF6" w14:textId="77777777" w:rsidR="00D65A4A" w:rsidRDefault="00D65A4A" w:rsidP="00F52299">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6142FBF7" w14:textId="77777777" w:rsidR="00D65A4A" w:rsidRDefault="00D65A4A" w:rsidP="00F52299">
            <w:pPr>
              <w:pStyle w:val="iBAAGStandardText"/>
            </w:pPr>
          </w:p>
          <w:p w14:paraId="6142FBF8" w14:textId="77777777" w:rsidR="00D65A4A" w:rsidRDefault="00D65A4A" w:rsidP="00F52299">
            <w:pPr>
              <w:pStyle w:val="iBAAGStandardText"/>
            </w:pPr>
            <w:r>
              <w:t>We cover:</w:t>
            </w:r>
          </w:p>
          <w:p w14:paraId="6142FBF9" w14:textId="77777777" w:rsidR="00D65A4A" w:rsidRDefault="00D65A4A" w:rsidP="00F52299">
            <w:pPr>
              <w:pStyle w:val="iBAAGLevel1Bullets"/>
            </w:pPr>
            <w:r>
              <w:t>Education and nutrition therapy services ordered by a doctor</w:t>
            </w:r>
          </w:p>
          <w:p w14:paraId="6142FBFA" w14:textId="77777777" w:rsidR="00D65A4A" w:rsidRDefault="00D65A4A" w:rsidP="00F52299">
            <w:pPr>
              <w:pStyle w:val="iBAAGLevel1Bullets"/>
            </w:pPr>
            <w:r>
              <w:t xml:space="preserve">Diabetic eye exam </w:t>
            </w:r>
          </w:p>
          <w:p w14:paraId="6142FBFB" w14:textId="77777777" w:rsidR="00D65A4A" w:rsidRDefault="00D65A4A" w:rsidP="00F52299">
            <w:pPr>
              <w:pStyle w:val="iBAAGLevel1Bullets"/>
            </w:pPr>
            <w:r>
              <w:t xml:space="preserve">Preventive foot care </w:t>
            </w:r>
          </w:p>
          <w:p w14:paraId="6142FBFC" w14:textId="77777777" w:rsidR="00D65A4A" w:rsidRDefault="00D65A4A" w:rsidP="00F52299">
            <w:pPr>
              <w:pStyle w:val="iBAAGStandardText"/>
            </w:pPr>
          </w:p>
          <w:p w14:paraId="6142FBFD" w14:textId="77777777" w:rsidR="00D65A4A" w:rsidRDefault="00D65A4A" w:rsidP="00F52299">
            <w:pPr>
              <w:pStyle w:val="iBAAGStandardTextBold"/>
            </w:pPr>
            <w:r>
              <w:t xml:space="preserve">Want more information? </w:t>
            </w:r>
          </w:p>
          <w:p w14:paraId="6142FBFE" w14:textId="77777777" w:rsidR="00D65A4A" w:rsidRDefault="00D65A4A" w:rsidP="00F52299">
            <w:pPr>
              <w:pStyle w:val="iBAAGStandardText"/>
            </w:pPr>
            <w:r>
              <w:t xml:space="preserve">View the </w:t>
            </w:r>
            <w:hyperlink r:id="rId68" w:history="1">
              <w:r w:rsidRPr="0069182F">
                <w:rPr>
                  <w:rStyle w:val="Hyperlinks"/>
                </w:rPr>
                <w:t>glossary</w:t>
              </w:r>
            </w:hyperlink>
            <w:r>
              <w:t xml:space="preserve"> for definitions.</w:t>
            </w:r>
          </w:p>
          <w:p w14:paraId="6142FBFF" w14:textId="77777777" w:rsidR="00D65A4A" w:rsidRPr="003F3B5E" w:rsidRDefault="00D65A4A" w:rsidP="00F52299">
            <w:pPr>
              <w:pStyle w:val="iBAAGStandardText"/>
            </w:pPr>
          </w:p>
        </w:tc>
        <w:tc>
          <w:tcPr>
            <w:tcW w:w="3330" w:type="dxa"/>
            <w:shd w:val="clear" w:color="auto" w:fill="FFFFFF" w:themeFill="background1"/>
          </w:tcPr>
          <w:p w14:paraId="6142FC00" w14:textId="77777777" w:rsidR="00D65A4A" w:rsidRDefault="00D65A4A" w:rsidP="00F52299">
            <w:pPr>
              <w:pStyle w:val="iBAAGStandardText"/>
            </w:pPr>
            <w:r>
              <w:t>The amount you pay is based on where the covered health service is provided.</w:t>
            </w:r>
          </w:p>
          <w:p w14:paraId="6142FC01" w14:textId="77777777" w:rsidR="00D65A4A" w:rsidRDefault="00D65A4A" w:rsidP="00F52299">
            <w:pPr>
              <w:pStyle w:val="iBAAGStandardText"/>
            </w:pPr>
          </w:p>
          <w:p w14:paraId="6142FC02" w14:textId="77777777" w:rsidR="00D65A4A" w:rsidRDefault="00D65A4A" w:rsidP="00F52299">
            <w:pPr>
              <w:pStyle w:val="iBAAGStandardTextBold"/>
            </w:pPr>
            <w:r>
              <w:t>Is prior authorization needed?</w:t>
            </w:r>
          </w:p>
          <w:p w14:paraId="6142FC03" w14:textId="77777777" w:rsidR="00D65A4A" w:rsidRDefault="00D65A4A" w:rsidP="00F52299">
            <w:pPr>
              <w:pStyle w:val="iBAAGStandardText"/>
            </w:pPr>
            <w:r>
              <w:t>No</w:t>
            </w:r>
          </w:p>
          <w:p w14:paraId="6142FC04" w14:textId="77777777" w:rsidR="00D65A4A" w:rsidRPr="003F3B5E" w:rsidRDefault="00D65A4A" w:rsidP="00F52299">
            <w:pPr>
              <w:pStyle w:val="iBAAGStandardText"/>
            </w:pPr>
          </w:p>
        </w:tc>
        <w:tc>
          <w:tcPr>
            <w:tcW w:w="3330" w:type="dxa"/>
            <w:shd w:val="clear" w:color="auto" w:fill="FFFFFF" w:themeFill="background1"/>
          </w:tcPr>
          <w:p w14:paraId="6142FC05" w14:textId="77777777" w:rsidR="00D65A4A" w:rsidRDefault="00D65A4A" w:rsidP="00F52299">
            <w:pPr>
              <w:pStyle w:val="iBAAGStandardText"/>
            </w:pPr>
            <w:r>
              <w:t>The amount you pay is based on where the covered health service is provided.</w:t>
            </w:r>
          </w:p>
          <w:p w14:paraId="6142FC06" w14:textId="77777777" w:rsidR="00D65A4A" w:rsidRDefault="00D65A4A" w:rsidP="00F52299">
            <w:pPr>
              <w:pStyle w:val="iBAAGStandardText"/>
            </w:pPr>
          </w:p>
          <w:p w14:paraId="6142FC07" w14:textId="77777777" w:rsidR="00D65A4A" w:rsidRDefault="00D65A4A" w:rsidP="00F52299">
            <w:pPr>
              <w:pStyle w:val="iBAAGStandardTextBold"/>
            </w:pPr>
            <w:r>
              <w:t>Is prior authorization needed?</w:t>
            </w:r>
          </w:p>
          <w:p w14:paraId="6142FC08" w14:textId="77777777" w:rsidR="00D65A4A" w:rsidRDefault="00D65A4A" w:rsidP="00F52299">
            <w:pPr>
              <w:pStyle w:val="iBAAGStandardText"/>
            </w:pPr>
            <w:r>
              <w:t>No</w:t>
            </w:r>
          </w:p>
          <w:p w14:paraId="6142FC09" w14:textId="77777777" w:rsidR="00D65A4A" w:rsidRPr="003F3B5E" w:rsidRDefault="00D65A4A" w:rsidP="00F52299">
            <w:pPr>
              <w:pStyle w:val="iBAAGStandardText"/>
            </w:pPr>
          </w:p>
        </w:tc>
        <w:tc>
          <w:tcPr>
            <w:tcW w:w="3330" w:type="dxa"/>
            <w:shd w:val="clear" w:color="auto" w:fill="FFFFFF" w:themeFill="background1"/>
          </w:tcPr>
          <w:p w14:paraId="6142FC0A" w14:textId="77777777" w:rsidR="00D65A4A" w:rsidRPr="003F3B5E" w:rsidRDefault="00D65A4A" w:rsidP="00F52299">
            <w:pPr>
              <w:pStyle w:val="iBAAGStandardText"/>
            </w:pPr>
            <w:r w:rsidRPr="0069182F">
              <w:t>None</w:t>
            </w:r>
          </w:p>
        </w:tc>
      </w:tr>
      <w:tr w:rsidR="00D65A4A" w:rsidRPr="003F3B5E" w14:paraId="6142FC12" w14:textId="77777777" w:rsidTr="00EB40B6">
        <w:tc>
          <w:tcPr>
            <w:tcW w:w="3517" w:type="dxa"/>
            <w:tcBorders>
              <w:bottom w:val="single" w:sz="4" w:space="0" w:color="000000" w:themeColor="text1"/>
            </w:tcBorders>
            <w:shd w:val="clear" w:color="auto" w:fill="31849B"/>
            <w:vAlign w:val="center"/>
          </w:tcPr>
          <w:p w14:paraId="6142FC0C"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C0D" w14:textId="77777777" w:rsidR="00D65A4A" w:rsidRPr="002624C9" w:rsidRDefault="00D65A4A" w:rsidP="00F52299">
            <w:pPr>
              <w:pStyle w:val="iBAAGTableHeader"/>
            </w:pPr>
            <w:r w:rsidRPr="002624C9">
              <w:t>Your cost if you use</w:t>
            </w:r>
          </w:p>
          <w:p w14:paraId="6142FC0E"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C0F" w14:textId="77777777" w:rsidR="00D65A4A" w:rsidRPr="002624C9" w:rsidRDefault="00D65A4A" w:rsidP="00F52299">
            <w:pPr>
              <w:pStyle w:val="iBAAGTableHeader"/>
            </w:pPr>
            <w:r w:rsidRPr="002624C9">
              <w:t>Your cost if you use</w:t>
            </w:r>
          </w:p>
          <w:p w14:paraId="6142FC10"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C11" w14:textId="77777777" w:rsidR="00D65A4A" w:rsidRPr="002624C9" w:rsidRDefault="00D65A4A" w:rsidP="00F52299">
            <w:pPr>
              <w:pStyle w:val="iBAAGTableHeader"/>
            </w:pPr>
            <w:r w:rsidRPr="002624C9">
              <w:t>Limits &amp; Exceptions</w:t>
            </w:r>
          </w:p>
        </w:tc>
      </w:tr>
      <w:tr w:rsidR="00D65A4A" w:rsidRPr="003F3B5E" w14:paraId="6142FC4D" w14:textId="77777777" w:rsidTr="00EB40B6">
        <w:tc>
          <w:tcPr>
            <w:tcW w:w="3517" w:type="dxa"/>
            <w:shd w:val="clear" w:color="auto" w:fill="FFFFFF" w:themeFill="background1"/>
          </w:tcPr>
          <w:p w14:paraId="6142FC13" w14:textId="77777777" w:rsidR="00D65A4A" w:rsidRPr="00B61C1C" w:rsidRDefault="00D65A4A" w:rsidP="00F52299">
            <w:pPr>
              <w:pStyle w:val="iBAAGSituationBoxName"/>
            </w:pPr>
            <w:bookmarkStart w:id="79" w:name="Diabetes_Supplies"/>
            <w:r w:rsidRPr="00B61C1C">
              <w:lastRenderedPageBreak/>
              <w:t>Diabetes Supplies</w:t>
            </w:r>
            <w:bookmarkEnd w:id="79"/>
          </w:p>
          <w:p w14:paraId="6142FC14" w14:textId="77777777" w:rsidR="00D65A4A" w:rsidRPr="00B61C1C" w:rsidRDefault="00D65A4A" w:rsidP="00F52299">
            <w:pPr>
              <w:pStyle w:val="iBAAGStandardText"/>
            </w:pPr>
          </w:p>
          <w:p w14:paraId="6142FC15" w14:textId="77777777" w:rsidR="00D65A4A" w:rsidRPr="00B61C1C" w:rsidRDefault="00D65A4A" w:rsidP="00F5229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142FC16" w14:textId="77777777" w:rsidR="00D65A4A" w:rsidRPr="00B61C1C" w:rsidRDefault="00D65A4A" w:rsidP="00F52299">
            <w:pPr>
              <w:pStyle w:val="iBAAGStandardText"/>
            </w:pPr>
          </w:p>
          <w:p w14:paraId="6142FC17" w14:textId="77777777" w:rsidR="00D65A4A" w:rsidRPr="00B61C1C" w:rsidRDefault="00D65A4A" w:rsidP="00F52299">
            <w:pPr>
              <w:pStyle w:val="iBAAGStandardText"/>
            </w:pPr>
            <w:r w:rsidRPr="00B61C1C">
              <w:t>We cover:</w:t>
            </w:r>
          </w:p>
          <w:p w14:paraId="6142FC18" w14:textId="77777777" w:rsidR="00D65A4A" w:rsidRPr="00B61C1C" w:rsidRDefault="00D65A4A" w:rsidP="00F52299">
            <w:pPr>
              <w:pStyle w:val="iBAAGLevel1Bullets"/>
            </w:pPr>
            <w:r w:rsidRPr="00B61C1C">
              <w:t xml:space="preserve">Blood and urine testing strips </w:t>
            </w:r>
          </w:p>
          <w:p w14:paraId="6142FC19" w14:textId="77777777" w:rsidR="00D65A4A" w:rsidRPr="00B61C1C" w:rsidRDefault="00D65A4A" w:rsidP="00F52299">
            <w:pPr>
              <w:pStyle w:val="iBAAGLevel1Bullets"/>
            </w:pPr>
            <w:r w:rsidRPr="00B61C1C">
              <w:t xml:space="preserve">Glucose </w:t>
            </w:r>
            <w:r>
              <w:t xml:space="preserve">meters including continuous  </w:t>
            </w:r>
            <w:r w:rsidRPr="00B61C1C">
              <w:t>monitors</w:t>
            </w:r>
          </w:p>
          <w:p w14:paraId="6142FC1A" w14:textId="77777777" w:rsidR="00D65A4A" w:rsidRPr="00B61C1C" w:rsidRDefault="00D65A4A" w:rsidP="00F52299">
            <w:pPr>
              <w:pStyle w:val="iBAAGLevel1Bullets"/>
            </w:pPr>
            <w:r w:rsidRPr="00B61C1C">
              <w:t>Insulin syringes with needles</w:t>
            </w:r>
          </w:p>
          <w:p w14:paraId="6142FC1B" w14:textId="77777777" w:rsidR="00D65A4A" w:rsidRPr="00B61C1C" w:rsidRDefault="00D65A4A" w:rsidP="00F52299">
            <w:pPr>
              <w:pStyle w:val="iBAAGLevel1Bullets"/>
            </w:pPr>
            <w:r w:rsidRPr="00B61C1C">
              <w:t>Ketone testing strips and tablets</w:t>
            </w:r>
          </w:p>
          <w:p w14:paraId="6142FC1C" w14:textId="77777777" w:rsidR="00D65A4A" w:rsidRPr="00B61C1C" w:rsidRDefault="00D65A4A" w:rsidP="00F52299">
            <w:pPr>
              <w:pStyle w:val="iBAAGLevel1Bullets"/>
            </w:pPr>
            <w:r w:rsidRPr="00B61C1C">
              <w:t>Lancets and lancet devices</w:t>
            </w:r>
          </w:p>
          <w:p w14:paraId="6142FC1D" w14:textId="77777777" w:rsidR="00D65A4A" w:rsidRPr="00B61C1C" w:rsidRDefault="00D65A4A" w:rsidP="00F52299">
            <w:pPr>
              <w:pStyle w:val="iBAAGLevel1Bullets"/>
            </w:pPr>
            <w:r w:rsidRPr="00B61C1C">
              <w:t>Cartridges and drawing – up for the visually impaired</w:t>
            </w:r>
          </w:p>
          <w:p w14:paraId="6142FC1E" w14:textId="77777777" w:rsidR="00D65A4A" w:rsidRPr="00B61C1C" w:rsidRDefault="00D65A4A" w:rsidP="00F52299">
            <w:pPr>
              <w:pStyle w:val="iBAAGLevel1Bullets"/>
            </w:pPr>
            <w:r w:rsidRPr="00B61C1C">
              <w:t xml:space="preserve">Insulin </w:t>
            </w:r>
          </w:p>
          <w:p w14:paraId="6142FC1F" w14:textId="77777777" w:rsidR="00D65A4A" w:rsidRPr="00B61C1C" w:rsidRDefault="00D65A4A" w:rsidP="00F52299">
            <w:pPr>
              <w:pStyle w:val="iBAAGLevel1Bullets"/>
            </w:pPr>
            <w:r w:rsidRPr="00B61C1C">
              <w:t>Insulin pump and related supplies</w:t>
            </w:r>
          </w:p>
          <w:p w14:paraId="6142FC20" w14:textId="77777777" w:rsidR="00D65A4A" w:rsidRPr="00B61C1C" w:rsidRDefault="00D65A4A" w:rsidP="00F52299">
            <w:pPr>
              <w:pStyle w:val="iBAAGLevel1Bullets"/>
            </w:pPr>
            <w:r w:rsidRPr="00B61C1C">
              <w:t xml:space="preserve">Additional supplies that are determined necessary for the treatment of diabetes </w:t>
            </w:r>
          </w:p>
          <w:p w14:paraId="6142FC21" w14:textId="77777777" w:rsidR="00D65A4A" w:rsidRPr="00B61C1C" w:rsidRDefault="00D65A4A" w:rsidP="00F52299">
            <w:pPr>
              <w:pStyle w:val="iBAAGStandardText"/>
            </w:pPr>
          </w:p>
          <w:p w14:paraId="6142FC23" w14:textId="00F3E0B3" w:rsidR="00D65A4A" w:rsidRPr="00B61C1C" w:rsidRDefault="00D65A4A" w:rsidP="00F5229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6142FC24" w14:textId="77777777" w:rsidR="00D65A4A" w:rsidRPr="00B61C1C" w:rsidRDefault="00D65A4A" w:rsidP="00F52299">
            <w:pPr>
              <w:pStyle w:val="iBAAGStandardText"/>
            </w:pPr>
          </w:p>
          <w:p w14:paraId="6142FC25" w14:textId="77777777" w:rsidR="00D65A4A" w:rsidRPr="00B61C1C" w:rsidRDefault="00D65A4A" w:rsidP="00F52299">
            <w:pPr>
              <w:pStyle w:val="iBAAGStandardText"/>
            </w:pPr>
            <w:r>
              <w:t>Continuous glucose monitors, i</w:t>
            </w:r>
            <w:r w:rsidRPr="00B61C1C">
              <w:t>nsulin pumps and related pump supplies are covered under your durable medical equipment.</w:t>
            </w:r>
          </w:p>
          <w:p w14:paraId="6142FC26" w14:textId="77777777" w:rsidR="00D65A4A" w:rsidRPr="00B61C1C" w:rsidRDefault="00D65A4A" w:rsidP="00F52299">
            <w:pPr>
              <w:pStyle w:val="iBAAGStandardText"/>
            </w:pPr>
          </w:p>
          <w:p w14:paraId="6142FC27" w14:textId="77777777" w:rsidR="00D65A4A" w:rsidRPr="00B61C1C" w:rsidRDefault="00D65A4A" w:rsidP="00F52299">
            <w:pPr>
              <w:pStyle w:val="iBAAGStandardTextBold"/>
            </w:pPr>
            <w:r w:rsidRPr="00B61C1C">
              <w:t xml:space="preserve">Want more information? </w:t>
            </w:r>
          </w:p>
          <w:p w14:paraId="6142FC28" w14:textId="77777777" w:rsidR="00D65A4A" w:rsidRPr="00B61C1C" w:rsidRDefault="00D65A4A" w:rsidP="00F52299">
            <w:pPr>
              <w:pStyle w:val="iBAAGStandardText"/>
            </w:pPr>
            <w:r w:rsidRPr="00B61C1C">
              <w:t xml:space="preserve">View the </w:t>
            </w:r>
            <w:hyperlink r:id="rId69" w:history="1">
              <w:r w:rsidRPr="00B61C1C">
                <w:rPr>
                  <w:rStyle w:val="Hyperlinks"/>
                </w:rPr>
                <w:t>glossary</w:t>
              </w:r>
            </w:hyperlink>
            <w:r w:rsidRPr="00B61C1C">
              <w:t xml:space="preserve"> for definitions.</w:t>
            </w:r>
          </w:p>
          <w:p w14:paraId="6142FC29" w14:textId="77777777" w:rsidR="00D65A4A" w:rsidRPr="00B61C1C" w:rsidRDefault="00D65A4A" w:rsidP="00F52299">
            <w:pPr>
              <w:pStyle w:val="iBAAGStandardText"/>
            </w:pPr>
          </w:p>
        </w:tc>
        <w:tc>
          <w:tcPr>
            <w:tcW w:w="3330" w:type="dxa"/>
            <w:shd w:val="clear" w:color="auto" w:fill="FFFFFF" w:themeFill="background1"/>
          </w:tcPr>
          <w:p w14:paraId="6142FC2A" w14:textId="77777777" w:rsidR="00D65A4A" w:rsidRDefault="00D65A4A" w:rsidP="00F52299">
            <w:pPr>
              <w:pStyle w:val="iBAAGStandardText"/>
            </w:pPr>
            <w:r>
              <w:lastRenderedPageBreak/>
              <w:t>The amount you pay is based on where the covered health service is provided.</w:t>
            </w:r>
          </w:p>
          <w:p w14:paraId="6142FC2B" w14:textId="77777777" w:rsidR="00D65A4A" w:rsidRDefault="00D65A4A" w:rsidP="00F52299">
            <w:pPr>
              <w:pStyle w:val="iBAAGStandardText"/>
            </w:pPr>
          </w:p>
          <w:p w14:paraId="6142FC2C" w14:textId="77777777" w:rsidR="00D65A4A" w:rsidRDefault="00D65A4A" w:rsidP="00F52299">
            <w:pPr>
              <w:pStyle w:val="iBAAGStandardTextBold"/>
            </w:pPr>
            <w:r>
              <w:t>Is prior authorization needed?</w:t>
            </w:r>
          </w:p>
          <w:p w14:paraId="6142FC2D" w14:textId="77777777" w:rsidR="00D65A4A" w:rsidRDefault="00D65A4A" w:rsidP="00F52299">
            <w:pPr>
              <w:pStyle w:val="iBAAGStandardText"/>
            </w:pPr>
            <w:r>
              <w:t>No</w:t>
            </w:r>
          </w:p>
          <w:p w14:paraId="6142FC2E" w14:textId="77777777" w:rsidR="00D65A4A" w:rsidRDefault="00D65A4A" w:rsidP="00F52299">
            <w:pPr>
              <w:pStyle w:val="iBAAGStandardText"/>
            </w:pPr>
          </w:p>
          <w:p w14:paraId="6142FC2F" w14:textId="77777777" w:rsidR="00D65A4A" w:rsidRDefault="00D65A4A" w:rsidP="00F52299">
            <w:pPr>
              <w:pStyle w:val="iBAAGStandardTextBold"/>
            </w:pPr>
            <w:r>
              <w:t>Insulin Pumps</w:t>
            </w:r>
          </w:p>
          <w:p w14:paraId="6142FC31" w14:textId="3460A31C" w:rsidR="00D65A4A" w:rsidRPr="00942BE3" w:rsidRDefault="00200778" w:rsidP="00F52299">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6142FC32" w14:textId="77777777" w:rsidR="00D65A4A" w:rsidRPr="007D13FE" w:rsidRDefault="00D65A4A" w:rsidP="00F52299">
            <w:pPr>
              <w:pStyle w:val="iBAAGStandardText"/>
            </w:pPr>
          </w:p>
          <w:p w14:paraId="6142FC33" w14:textId="77777777" w:rsidR="00D65A4A" w:rsidRDefault="00D65A4A" w:rsidP="00F52299">
            <w:pPr>
              <w:pStyle w:val="iBAAGStandardTextBold"/>
            </w:pPr>
            <w:r>
              <w:t>Is prior authorization needed?</w:t>
            </w:r>
          </w:p>
          <w:p w14:paraId="6142FC34" w14:textId="77777777" w:rsidR="00D65A4A" w:rsidRDefault="00D65A4A" w:rsidP="00F52299">
            <w:pPr>
              <w:pStyle w:val="iBAAGStandardText"/>
            </w:pPr>
            <w:r>
              <w:t>No</w:t>
            </w:r>
          </w:p>
          <w:p w14:paraId="6142FC35" w14:textId="77777777" w:rsidR="00D65A4A" w:rsidRDefault="00D65A4A" w:rsidP="00F52299">
            <w:pPr>
              <w:pStyle w:val="iBAAGStandardText"/>
            </w:pPr>
          </w:p>
          <w:p w14:paraId="6142FC36" w14:textId="77777777" w:rsidR="00D65A4A" w:rsidRPr="003F3B5E" w:rsidRDefault="00D65A4A" w:rsidP="00F52299">
            <w:pPr>
              <w:pStyle w:val="iBAAGStandardText"/>
            </w:pPr>
          </w:p>
        </w:tc>
        <w:tc>
          <w:tcPr>
            <w:tcW w:w="3330" w:type="dxa"/>
            <w:shd w:val="clear" w:color="auto" w:fill="FFFFFF" w:themeFill="background1"/>
          </w:tcPr>
          <w:p w14:paraId="6142FC37" w14:textId="77777777" w:rsidR="00D65A4A" w:rsidRDefault="00D65A4A" w:rsidP="00F52299">
            <w:pPr>
              <w:pStyle w:val="iBAAGStandardText"/>
            </w:pPr>
            <w:r>
              <w:t>The amount you pay is based on where the covered health service is provided.</w:t>
            </w:r>
          </w:p>
          <w:p w14:paraId="6142FC38" w14:textId="77777777" w:rsidR="00D65A4A" w:rsidRDefault="00D65A4A" w:rsidP="00F52299">
            <w:pPr>
              <w:pStyle w:val="iBAAGStandardText"/>
            </w:pPr>
          </w:p>
          <w:p w14:paraId="6142FC39" w14:textId="77777777" w:rsidR="00D65A4A" w:rsidRDefault="00D65A4A" w:rsidP="00F52299">
            <w:pPr>
              <w:pStyle w:val="iBAAGStandardTextBold"/>
            </w:pPr>
            <w:r>
              <w:t>Is prior authorization needed?</w:t>
            </w:r>
          </w:p>
          <w:p w14:paraId="6142FC3A" w14:textId="77777777" w:rsidR="00D65A4A" w:rsidRDefault="00D65A4A" w:rsidP="00F52299">
            <w:pPr>
              <w:pStyle w:val="iBAAGStandardText"/>
            </w:pPr>
            <w:r>
              <w:t>No</w:t>
            </w:r>
          </w:p>
          <w:p w14:paraId="6142FC3B" w14:textId="77777777" w:rsidR="00D65A4A" w:rsidRDefault="00D65A4A" w:rsidP="00F52299">
            <w:pPr>
              <w:pStyle w:val="iBAAGStandardText"/>
            </w:pPr>
          </w:p>
          <w:p w14:paraId="6142FC3C" w14:textId="77777777" w:rsidR="00D65A4A" w:rsidRDefault="00D65A4A" w:rsidP="00F52299">
            <w:pPr>
              <w:pStyle w:val="iBAAGStandardTextBold"/>
            </w:pPr>
            <w:r>
              <w:t>Insulin Pumps</w:t>
            </w:r>
          </w:p>
          <w:p w14:paraId="6142FC3E" w14:textId="05A56521" w:rsidR="00D65A4A" w:rsidRDefault="00887FB7" w:rsidP="00F52299">
            <w:r>
              <w:rPr>
                <w:rStyle w:val="iBAAGStandardTextBoldChar"/>
              </w:rPr>
              <w:t>40</w:t>
            </w:r>
            <w:r w:rsidR="00476B82">
              <w:rPr>
                <w:rStyle w:val="iBAAGStandardTextBoldChar"/>
              </w:rPr>
              <w:t>%</w:t>
            </w:r>
            <w:r w:rsidR="00D65A4A">
              <w:t xml:space="preserve"> </w:t>
            </w:r>
            <w:r w:rsidR="00D65A4A" w:rsidRPr="00942BE3">
              <w:rPr>
                <w:rStyle w:val="iBAAGStandardTextChar"/>
              </w:rPr>
              <w:t>co-insurance, after you pay the deductible</w:t>
            </w:r>
            <w:r w:rsidR="00D65A4A">
              <w:rPr>
                <w:rStyle w:val="iBAAGStandardTextChar"/>
              </w:rPr>
              <w:t>.</w:t>
            </w:r>
          </w:p>
          <w:p w14:paraId="6142FC3F" w14:textId="77777777" w:rsidR="00D65A4A" w:rsidRPr="007D13FE" w:rsidRDefault="00D65A4A" w:rsidP="00F52299">
            <w:pPr>
              <w:pStyle w:val="iBAAGStandardText"/>
            </w:pPr>
          </w:p>
          <w:p w14:paraId="6142FC40" w14:textId="77777777" w:rsidR="00D65A4A" w:rsidRDefault="00D65A4A" w:rsidP="00F52299">
            <w:pPr>
              <w:pStyle w:val="iBAAGStandardTextBold"/>
            </w:pPr>
            <w:r>
              <w:t>Is prior authorization needed?</w:t>
            </w:r>
          </w:p>
          <w:p w14:paraId="6142FC41" w14:textId="77777777" w:rsidR="00D65A4A" w:rsidRDefault="00D65A4A" w:rsidP="00F52299">
            <w:pPr>
              <w:pStyle w:val="iBAAGStandardText"/>
            </w:pPr>
            <w:r>
              <w:t>Yes</w:t>
            </w:r>
          </w:p>
          <w:p w14:paraId="6142FC42" w14:textId="77777777" w:rsidR="00D65A4A" w:rsidRDefault="00D65A4A" w:rsidP="00F52299">
            <w:pPr>
              <w:pStyle w:val="iBAAGStandardText"/>
            </w:pPr>
          </w:p>
          <w:p w14:paraId="6142FC43" w14:textId="77777777" w:rsidR="00D65A4A" w:rsidRDefault="00D65A4A" w:rsidP="00F52299">
            <w:pPr>
              <w:pStyle w:val="iBAAGStandardTextBold"/>
            </w:pPr>
            <w:r>
              <w:t>Prior authorization is:</w:t>
            </w:r>
          </w:p>
          <w:p w14:paraId="6142FC44" w14:textId="77777777" w:rsidR="00D65A4A" w:rsidRDefault="00D65A4A" w:rsidP="00F52299">
            <w:pPr>
              <w:pStyle w:val="iBAAGStandardText"/>
            </w:pPr>
            <w:r w:rsidRPr="00774B34">
              <w:t xml:space="preserve">Getting </w:t>
            </w:r>
            <w:r w:rsidRPr="00593F2E">
              <w:t>approval</w:t>
            </w:r>
            <w:r>
              <w:t xml:space="preserve"> by calling the number listed on your health plan ID card before you can get medicine or services.</w:t>
            </w:r>
          </w:p>
          <w:p w14:paraId="6142FC45" w14:textId="77777777" w:rsidR="00D65A4A" w:rsidRDefault="00D65A4A" w:rsidP="00F52299">
            <w:pPr>
              <w:pStyle w:val="iBAAGStandardText"/>
            </w:pPr>
          </w:p>
          <w:p w14:paraId="6142FC46" w14:textId="77777777" w:rsidR="00D65A4A" w:rsidRDefault="00D65A4A" w:rsidP="00F52299">
            <w:pPr>
              <w:pStyle w:val="iBAAGStandardTextBold"/>
            </w:pPr>
            <w:r>
              <w:t xml:space="preserve">When do I need to call? </w:t>
            </w:r>
          </w:p>
          <w:p w14:paraId="6142FC47" w14:textId="77777777" w:rsidR="00D65A4A" w:rsidRDefault="00D65A4A" w:rsidP="00F52299">
            <w:pPr>
              <w:pStyle w:val="iBAAGLevel1Bullets"/>
            </w:pPr>
            <w:r>
              <w:t xml:space="preserve">Before getting an insulin pump that exceeds </w:t>
            </w:r>
            <w:r w:rsidRPr="005B6138">
              <w:rPr>
                <w:rStyle w:val="iBAAGStandardTextChar"/>
              </w:rPr>
              <w:t>$1,000</w:t>
            </w:r>
            <w:r>
              <w:t xml:space="preserve"> in cost</w:t>
            </w:r>
          </w:p>
          <w:p w14:paraId="6142FC48" w14:textId="77777777" w:rsidR="00D65A4A" w:rsidRDefault="00D65A4A" w:rsidP="00F52299">
            <w:pPr>
              <w:pStyle w:val="iBAAGStandardText"/>
            </w:pPr>
          </w:p>
          <w:p w14:paraId="6142FC49" w14:textId="77777777" w:rsidR="00D65A4A" w:rsidRDefault="00D65A4A" w:rsidP="00F52299">
            <w:pPr>
              <w:pStyle w:val="iBAAGStandardTextBold"/>
            </w:pPr>
            <w:r>
              <w:t xml:space="preserve">If you don’t get prior </w:t>
            </w:r>
            <w:r>
              <w:lastRenderedPageBreak/>
              <w:t xml:space="preserve">authorization, you pay: </w:t>
            </w:r>
          </w:p>
          <w:p w14:paraId="6142FC4A" w14:textId="77777777" w:rsidR="00D65A4A" w:rsidRDefault="00D65A4A" w:rsidP="00F52299">
            <w:pPr>
              <w:pStyle w:val="iBAAGStandardText"/>
            </w:pPr>
            <w:r>
              <w:t>All charges</w:t>
            </w:r>
          </w:p>
          <w:p w14:paraId="6142FC4B" w14:textId="77777777" w:rsidR="00D65A4A" w:rsidRPr="003F3B5E" w:rsidRDefault="00D65A4A" w:rsidP="00F52299">
            <w:pPr>
              <w:pStyle w:val="iBAAGStandardText"/>
            </w:pPr>
          </w:p>
        </w:tc>
        <w:tc>
          <w:tcPr>
            <w:tcW w:w="3330" w:type="dxa"/>
            <w:shd w:val="clear" w:color="auto" w:fill="FFFFFF" w:themeFill="background1"/>
          </w:tcPr>
          <w:p w14:paraId="6142FC4C" w14:textId="77777777" w:rsidR="00D65A4A" w:rsidRPr="003F3B5E" w:rsidRDefault="00D65A4A" w:rsidP="00F52299">
            <w:pPr>
              <w:pStyle w:val="iBAAGStandardText"/>
            </w:pPr>
            <w:r w:rsidRPr="00B61C1C">
              <w:lastRenderedPageBreak/>
              <w:t>None</w:t>
            </w:r>
          </w:p>
        </w:tc>
      </w:tr>
      <w:tr w:rsidR="00D65A4A" w:rsidRPr="00515428" w14:paraId="6142FC54" w14:textId="77777777" w:rsidTr="00EB40B6">
        <w:tc>
          <w:tcPr>
            <w:tcW w:w="3517" w:type="dxa"/>
            <w:tcBorders>
              <w:bottom w:val="single" w:sz="4" w:space="0" w:color="000000" w:themeColor="text1"/>
            </w:tcBorders>
            <w:shd w:val="clear" w:color="auto" w:fill="31849B"/>
            <w:vAlign w:val="center"/>
          </w:tcPr>
          <w:p w14:paraId="6142FC4E" w14:textId="77777777" w:rsidR="00D65A4A" w:rsidRPr="000076A3" w:rsidRDefault="00D65A4A" w:rsidP="00F52299">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6142FC4F" w14:textId="77777777" w:rsidR="00D65A4A" w:rsidRPr="000076A3" w:rsidRDefault="00D65A4A" w:rsidP="00F52299">
            <w:pPr>
              <w:pStyle w:val="iBAAGTableHeader"/>
            </w:pPr>
            <w:r w:rsidRPr="000076A3">
              <w:t>Your cost if you use</w:t>
            </w:r>
          </w:p>
          <w:p w14:paraId="6142FC50" w14:textId="77777777" w:rsidR="00D65A4A" w:rsidRPr="000076A3" w:rsidRDefault="00D65A4A" w:rsidP="00F5229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6142FC51" w14:textId="77777777" w:rsidR="00D65A4A" w:rsidRPr="000076A3" w:rsidRDefault="00D65A4A" w:rsidP="00F52299">
            <w:pPr>
              <w:pStyle w:val="iBAAGTableHeader"/>
            </w:pPr>
            <w:r w:rsidRPr="000076A3">
              <w:t>Your cost if you use</w:t>
            </w:r>
          </w:p>
          <w:p w14:paraId="6142FC52" w14:textId="77777777" w:rsidR="00D65A4A" w:rsidRPr="000076A3" w:rsidRDefault="00D65A4A" w:rsidP="00F5229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6142FC53" w14:textId="77777777" w:rsidR="00D65A4A" w:rsidRPr="000076A3" w:rsidRDefault="00D65A4A" w:rsidP="00F52299">
            <w:pPr>
              <w:pStyle w:val="iBAAGTableHeader"/>
            </w:pPr>
            <w:r w:rsidRPr="000076A3">
              <w:t>Limits &amp; Exceptions</w:t>
            </w:r>
          </w:p>
        </w:tc>
      </w:tr>
      <w:tr w:rsidR="00D65A4A" w:rsidRPr="00515428" w14:paraId="6142FC8F" w14:textId="77777777" w:rsidTr="00EB40B6">
        <w:tc>
          <w:tcPr>
            <w:tcW w:w="3517" w:type="dxa"/>
            <w:shd w:val="clear" w:color="auto" w:fill="FFFFFF" w:themeFill="background1"/>
          </w:tcPr>
          <w:p w14:paraId="6142FC55" w14:textId="77777777" w:rsidR="00D65A4A" w:rsidRDefault="00D65A4A" w:rsidP="00F52299">
            <w:pPr>
              <w:pStyle w:val="iBAAGSituationBoxName"/>
            </w:pPr>
            <w:bookmarkStart w:id="80" w:name="Durable_Medical_Equipment"/>
            <w:r>
              <w:t>Durable Medical Equipment</w:t>
            </w:r>
            <w:bookmarkEnd w:id="80"/>
            <w:r>
              <w:t xml:space="preserve"> (DME), Orthotics and Supplies</w:t>
            </w:r>
          </w:p>
          <w:p w14:paraId="6142FC56" w14:textId="77777777" w:rsidR="00D65A4A" w:rsidRPr="00515428" w:rsidRDefault="00D65A4A" w:rsidP="00F52299">
            <w:pPr>
              <w:pStyle w:val="iBAAGStandardText"/>
            </w:pPr>
          </w:p>
          <w:p w14:paraId="6142FC57" w14:textId="77777777" w:rsidR="00D65A4A" w:rsidRPr="00515428" w:rsidRDefault="00D65A4A" w:rsidP="00F52299">
            <w:pPr>
              <w:pStyle w:val="iBAAGStandardTextBold"/>
            </w:pPr>
            <w:r w:rsidRPr="00515428">
              <w:t>What is durable medical equipment (DME)</w:t>
            </w:r>
            <w:r>
              <w:t xml:space="preserve"> and </w:t>
            </w:r>
            <w:r>
              <w:lastRenderedPageBreak/>
              <w:t>orthotics</w:t>
            </w:r>
            <w:r w:rsidRPr="00515428">
              <w:t xml:space="preserve">? </w:t>
            </w:r>
          </w:p>
          <w:p w14:paraId="6142FC58" w14:textId="77777777" w:rsidR="00D65A4A" w:rsidRPr="00515428" w:rsidRDefault="00D65A4A" w:rsidP="00F52299">
            <w:pPr>
              <w:pStyle w:val="iBAAGStandardText"/>
            </w:pPr>
            <w:r w:rsidRPr="00515428">
              <w:t xml:space="preserve">Equipment and supplies for medical conditions. </w:t>
            </w:r>
          </w:p>
          <w:p w14:paraId="6142FC59" w14:textId="77777777" w:rsidR="00D65A4A" w:rsidRPr="00515428" w:rsidRDefault="00D65A4A" w:rsidP="00F52299">
            <w:pPr>
              <w:pStyle w:val="iBAAGStandardText"/>
            </w:pPr>
          </w:p>
          <w:p w14:paraId="6142FC5A" w14:textId="77777777" w:rsidR="00D65A4A" w:rsidRDefault="00D65A4A" w:rsidP="00F52299">
            <w:pPr>
              <w:pStyle w:val="iBAAGStandardText"/>
            </w:pPr>
            <w:r w:rsidRPr="00515428">
              <w:t xml:space="preserve">This may include equipment like: </w:t>
            </w:r>
          </w:p>
          <w:p w14:paraId="6142FC5B" w14:textId="77777777" w:rsidR="00D65A4A" w:rsidRDefault="00D65A4A" w:rsidP="00F52299">
            <w:pPr>
              <w:pStyle w:val="iBAAGStandardText"/>
              <w:numPr>
                <w:ilvl w:val="0"/>
                <w:numId w:val="5"/>
              </w:numPr>
            </w:pPr>
            <w:r>
              <w:t>oxygen</w:t>
            </w:r>
          </w:p>
          <w:p w14:paraId="6142FC5C" w14:textId="77777777" w:rsidR="00D65A4A" w:rsidRDefault="00D65A4A" w:rsidP="00F52299">
            <w:pPr>
              <w:pStyle w:val="iBAAGStandardText"/>
              <w:numPr>
                <w:ilvl w:val="0"/>
                <w:numId w:val="5"/>
              </w:numPr>
            </w:pPr>
            <w:r>
              <w:t>wheelchairs</w:t>
            </w:r>
          </w:p>
          <w:p w14:paraId="6142FC5D" w14:textId="77777777" w:rsidR="00D65A4A" w:rsidRDefault="00D65A4A" w:rsidP="00F52299">
            <w:pPr>
              <w:pStyle w:val="iBAAGStandardText"/>
              <w:numPr>
                <w:ilvl w:val="0"/>
                <w:numId w:val="5"/>
              </w:numPr>
            </w:pPr>
            <w:r>
              <w:t>crutches</w:t>
            </w:r>
          </w:p>
          <w:p w14:paraId="6142FC5E" w14:textId="77777777" w:rsidR="00D65A4A" w:rsidRDefault="00D65A4A" w:rsidP="00F52299">
            <w:pPr>
              <w:pStyle w:val="iBAAGStandardText"/>
              <w:numPr>
                <w:ilvl w:val="0"/>
                <w:numId w:val="5"/>
              </w:numPr>
            </w:pPr>
            <w:r>
              <w:t>insulin pumps</w:t>
            </w:r>
          </w:p>
          <w:p w14:paraId="6142FC5F" w14:textId="77777777" w:rsidR="00D65A4A" w:rsidRDefault="00D65A4A" w:rsidP="00F52299">
            <w:pPr>
              <w:pStyle w:val="iBAAGStandardText"/>
              <w:numPr>
                <w:ilvl w:val="0"/>
                <w:numId w:val="5"/>
              </w:numPr>
            </w:pPr>
            <w:r>
              <w:t>orthotics including</w:t>
            </w:r>
          </w:p>
          <w:p w14:paraId="6142FC60" w14:textId="77777777" w:rsidR="00D65A4A" w:rsidRDefault="00D65A4A" w:rsidP="00F52299">
            <w:pPr>
              <w:pStyle w:val="iBAAGStandardText"/>
            </w:pPr>
            <w:r>
              <w:t xml:space="preserve">    orthotic braces</w:t>
            </w:r>
          </w:p>
          <w:p w14:paraId="6142FC61" w14:textId="77777777" w:rsidR="00D65A4A" w:rsidRDefault="00D65A4A" w:rsidP="00F52299">
            <w:pPr>
              <w:pStyle w:val="iBAAGStandardText"/>
              <w:numPr>
                <w:ilvl w:val="0"/>
                <w:numId w:val="5"/>
              </w:numPr>
            </w:pPr>
            <w:r>
              <w:t>lymphedema stockings for arms</w:t>
            </w:r>
          </w:p>
          <w:p w14:paraId="6142FC62" w14:textId="77777777" w:rsidR="00D65A4A" w:rsidRDefault="00D65A4A" w:rsidP="00F52299">
            <w:pPr>
              <w:pStyle w:val="iBAAGStandardText"/>
              <w:numPr>
                <w:ilvl w:val="0"/>
                <w:numId w:val="5"/>
              </w:numPr>
            </w:pPr>
            <w:r>
              <w:t xml:space="preserve">cochlear implants </w:t>
            </w:r>
          </w:p>
          <w:p w14:paraId="6142FC63" w14:textId="77777777" w:rsidR="00D65A4A" w:rsidRPr="00515428" w:rsidRDefault="00D65A4A" w:rsidP="00F52299">
            <w:pPr>
              <w:pStyle w:val="iBAAGStandardText"/>
            </w:pPr>
          </w:p>
          <w:p w14:paraId="6142FC64" w14:textId="77777777" w:rsidR="00D65A4A" w:rsidRPr="00515428" w:rsidRDefault="00D65A4A" w:rsidP="00F52299">
            <w:pPr>
              <w:pStyle w:val="iBAAGStandardTextBold"/>
            </w:pPr>
            <w:r w:rsidRPr="00515428">
              <w:t xml:space="preserve">Want more information? </w:t>
            </w:r>
          </w:p>
          <w:p w14:paraId="6142FC65" w14:textId="77777777" w:rsidR="00D65A4A" w:rsidRPr="00515428" w:rsidRDefault="00D65A4A" w:rsidP="00F52299">
            <w:pPr>
              <w:pStyle w:val="iBAAGStandardText"/>
            </w:pPr>
            <w:r w:rsidRPr="00515428">
              <w:t xml:space="preserve">View the </w:t>
            </w:r>
            <w:hyperlink r:id="rId70" w:history="1">
              <w:r w:rsidRPr="00515428">
                <w:rPr>
                  <w:rStyle w:val="Hyperlinks"/>
                </w:rPr>
                <w:t>glossary</w:t>
              </w:r>
            </w:hyperlink>
            <w:r w:rsidRPr="00515428">
              <w:t xml:space="preserve"> for definitions.</w:t>
            </w:r>
          </w:p>
          <w:p w14:paraId="6142FC66" w14:textId="77777777" w:rsidR="00D65A4A" w:rsidRPr="00515428" w:rsidRDefault="00D65A4A" w:rsidP="00F52299">
            <w:pPr>
              <w:pStyle w:val="iBAAGStandardText"/>
            </w:pPr>
          </w:p>
        </w:tc>
        <w:tc>
          <w:tcPr>
            <w:tcW w:w="3330" w:type="dxa"/>
            <w:shd w:val="clear" w:color="auto" w:fill="FFFFFF" w:themeFill="background1"/>
          </w:tcPr>
          <w:p w14:paraId="6142FC67" w14:textId="35255AD0" w:rsidR="00D65A4A" w:rsidRDefault="00200778" w:rsidP="00F52299">
            <w:pPr>
              <w:pStyle w:val="iBAAGStandardText"/>
            </w:pPr>
            <w:r>
              <w:rPr>
                <w:rStyle w:val="iBAAGStandardTextBoldChar"/>
              </w:rPr>
              <w:lastRenderedPageBreak/>
              <w:t>20%</w:t>
            </w:r>
            <w:r w:rsidR="00D65A4A">
              <w:t xml:space="preserve"> co-insurance, after you pay the deductible. </w:t>
            </w:r>
          </w:p>
          <w:p w14:paraId="6142FC68" w14:textId="77777777" w:rsidR="00D65A4A" w:rsidRDefault="00D65A4A" w:rsidP="00F52299">
            <w:pPr>
              <w:pStyle w:val="iBAAGStandardText"/>
            </w:pPr>
          </w:p>
          <w:p w14:paraId="6142FC69" w14:textId="77777777" w:rsidR="00D65A4A" w:rsidRDefault="00D65A4A" w:rsidP="00F52299">
            <w:pPr>
              <w:pStyle w:val="iBAAGStandardText"/>
            </w:pPr>
            <w:r>
              <w:t xml:space="preserve">To receive network benefits, you must purchase or rent the DME from the vendor we </w:t>
            </w:r>
            <w:r>
              <w:lastRenderedPageBreak/>
              <w:t>identify or purchase it directly from the prescribing network doctor.</w:t>
            </w:r>
          </w:p>
          <w:p w14:paraId="6142FC6A" w14:textId="77777777" w:rsidR="00D65A4A" w:rsidRDefault="00D65A4A" w:rsidP="00F52299">
            <w:pPr>
              <w:pStyle w:val="iBAAGStandardText"/>
            </w:pPr>
          </w:p>
          <w:p w14:paraId="6142FC6B" w14:textId="77777777" w:rsidR="00D65A4A" w:rsidRDefault="00D65A4A" w:rsidP="00F52299">
            <w:pPr>
              <w:pStyle w:val="iBAAGStandardTextBold"/>
            </w:pPr>
            <w:r>
              <w:t xml:space="preserve">Is prior authorization </w:t>
            </w:r>
            <w:r w:rsidRPr="00903C99">
              <w:t>needed</w:t>
            </w:r>
            <w:r>
              <w:t>?</w:t>
            </w:r>
          </w:p>
          <w:p w14:paraId="6142FC6C" w14:textId="77777777" w:rsidR="00D65A4A" w:rsidRDefault="00D65A4A" w:rsidP="00F52299">
            <w:pPr>
              <w:pStyle w:val="iBAAGStandardText"/>
            </w:pPr>
            <w:r>
              <w:t>No</w:t>
            </w:r>
          </w:p>
          <w:p w14:paraId="6142FC6D" w14:textId="77777777" w:rsidR="00D65A4A" w:rsidRDefault="00D65A4A" w:rsidP="00F52299">
            <w:pPr>
              <w:pStyle w:val="iBAAGStandardText"/>
            </w:pPr>
          </w:p>
          <w:p w14:paraId="6142FC6E" w14:textId="77777777" w:rsidR="00D65A4A" w:rsidRPr="00515428" w:rsidRDefault="00D65A4A" w:rsidP="00F52299">
            <w:pPr>
              <w:pStyle w:val="iBAAGStandardText"/>
            </w:pPr>
          </w:p>
        </w:tc>
        <w:tc>
          <w:tcPr>
            <w:tcW w:w="3330" w:type="dxa"/>
            <w:shd w:val="clear" w:color="auto" w:fill="FFFFFF" w:themeFill="background1"/>
          </w:tcPr>
          <w:p w14:paraId="6142FC6F" w14:textId="72B848F7" w:rsidR="00D65A4A" w:rsidRDefault="00887FB7" w:rsidP="00F52299">
            <w:pPr>
              <w:pStyle w:val="iBAAGStandardText"/>
            </w:pPr>
            <w:r>
              <w:rPr>
                <w:rStyle w:val="iBAAGStandardTextBoldChar"/>
              </w:rPr>
              <w:lastRenderedPageBreak/>
              <w:t>40</w:t>
            </w:r>
            <w:r w:rsidR="00476B82">
              <w:rPr>
                <w:rStyle w:val="iBAAGStandardTextBoldChar"/>
              </w:rPr>
              <w:t>%</w:t>
            </w:r>
            <w:r w:rsidR="00D65A4A">
              <w:t xml:space="preserve"> co-insurance, after you pay the deductible.</w:t>
            </w:r>
          </w:p>
          <w:p w14:paraId="6142FC70" w14:textId="77777777" w:rsidR="00D65A4A" w:rsidRDefault="00D65A4A" w:rsidP="00F52299">
            <w:pPr>
              <w:pStyle w:val="iBAAGStandardText"/>
            </w:pPr>
          </w:p>
          <w:p w14:paraId="6142FC71" w14:textId="77777777" w:rsidR="00D65A4A" w:rsidRDefault="00D65A4A" w:rsidP="00F52299">
            <w:pPr>
              <w:pStyle w:val="iBAAGStandardTextBold"/>
            </w:pPr>
            <w:r>
              <w:t xml:space="preserve">Is prior authorization </w:t>
            </w:r>
            <w:r w:rsidRPr="00903C99">
              <w:t>needed</w:t>
            </w:r>
            <w:r>
              <w:t>?</w:t>
            </w:r>
          </w:p>
          <w:p w14:paraId="6142FC72" w14:textId="77777777" w:rsidR="00D65A4A" w:rsidRDefault="00D65A4A" w:rsidP="00F52299">
            <w:pPr>
              <w:pStyle w:val="iBAAGStandardText"/>
            </w:pPr>
            <w:r>
              <w:t>Yes</w:t>
            </w:r>
          </w:p>
          <w:p w14:paraId="6142FC73" w14:textId="77777777" w:rsidR="00D65A4A" w:rsidRDefault="00D65A4A" w:rsidP="00F52299">
            <w:pPr>
              <w:pStyle w:val="iBAAGStandardText"/>
            </w:pPr>
          </w:p>
          <w:p w14:paraId="6142FC74" w14:textId="77777777" w:rsidR="00D65A4A" w:rsidRDefault="00D65A4A" w:rsidP="00F52299">
            <w:pPr>
              <w:pStyle w:val="iBAAGStandardTextBold"/>
            </w:pPr>
            <w:r>
              <w:lastRenderedPageBreak/>
              <w:t>Prior authorization is:</w:t>
            </w:r>
          </w:p>
          <w:p w14:paraId="6142FC75" w14:textId="77777777" w:rsidR="00D65A4A" w:rsidRDefault="00D65A4A" w:rsidP="00F52299">
            <w:pPr>
              <w:pStyle w:val="iBAAGStandardText"/>
            </w:pPr>
            <w:r>
              <w:t xml:space="preserve">Getting </w:t>
            </w:r>
            <w:r w:rsidRPr="005B766E">
              <w:t>approval</w:t>
            </w:r>
            <w:r>
              <w:t xml:space="preserve"> by calling the number listed on your health plan ID card before you can get medicine or services.</w:t>
            </w:r>
          </w:p>
          <w:p w14:paraId="6142FC76" w14:textId="77777777" w:rsidR="00D65A4A" w:rsidRDefault="00D65A4A" w:rsidP="00F52299">
            <w:pPr>
              <w:pStyle w:val="iBAAGStandardText"/>
            </w:pPr>
          </w:p>
          <w:p w14:paraId="6142FC77" w14:textId="77777777" w:rsidR="00D65A4A" w:rsidRDefault="00D65A4A" w:rsidP="00F52299">
            <w:pPr>
              <w:pStyle w:val="iBAAGStandardTextBold"/>
            </w:pPr>
            <w:r>
              <w:t xml:space="preserve">When do I need to call? </w:t>
            </w:r>
          </w:p>
          <w:p w14:paraId="6142FC78" w14:textId="77777777" w:rsidR="00D65A4A" w:rsidRDefault="00D65A4A" w:rsidP="00F52299">
            <w:pPr>
              <w:pStyle w:val="iBAAGLevel1Bullets"/>
            </w:pPr>
            <w:r>
              <w:t xml:space="preserve">Before getting DME that exceeds </w:t>
            </w:r>
            <w:r w:rsidRPr="005B6138">
              <w:rPr>
                <w:rStyle w:val="iBAAGStandardTextChar"/>
              </w:rPr>
              <w:t>$1,000</w:t>
            </w:r>
            <w:r>
              <w:t xml:space="preserve"> in cost </w:t>
            </w:r>
          </w:p>
          <w:p w14:paraId="6142FC79" w14:textId="77777777" w:rsidR="00D65A4A" w:rsidRDefault="00D65A4A" w:rsidP="00F52299">
            <w:pPr>
              <w:pStyle w:val="iBAAGStandardText"/>
            </w:pPr>
          </w:p>
          <w:p w14:paraId="6142FC7A" w14:textId="77777777" w:rsidR="00D65A4A" w:rsidRDefault="00D65A4A" w:rsidP="00F52299">
            <w:pPr>
              <w:pStyle w:val="iBAAGStandardTextBold"/>
            </w:pPr>
            <w:r>
              <w:t xml:space="preserve">If you don’t get prior authorization, you pay: </w:t>
            </w:r>
          </w:p>
          <w:p w14:paraId="6142FC7B" w14:textId="77777777" w:rsidR="00D65A4A" w:rsidRDefault="00D65A4A" w:rsidP="00F52299">
            <w:pPr>
              <w:pStyle w:val="iBAAGStandardText"/>
            </w:pPr>
            <w:r>
              <w:t>All charges</w:t>
            </w:r>
          </w:p>
          <w:p w14:paraId="6142FC7C" w14:textId="77777777" w:rsidR="00D65A4A" w:rsidRDefault="00D65A4A" w:rsidP="00F52299">
            <w:pPr>
              <w:pStyle w:val="iBAAGStandardText"/>
            </w:pPr>
          </w:p>
          <w:p w14:paraId="6142FC7D" w14:textId="77777777" w:rsidR="00D65A4A" w:rsidRPr="00515428" w:rsidRDefault="00D65A4A" w:rsidP="00F52299">
            <w:pPr>
              <w:pStyle w:val="iBAAGStandardText"/>
            </w:pPr>
          </w:p>
        </w:tc>
        <w:tc>
          <w:tcPr>
            <w:tcW w:w="3330" w:type="dxa"/>
            <w:shd w:val="clear" w:color="auto" w:fill="FFFFFF" w:themeFill="background1"/>
          </w:tcPr>
          <w:p w14:paraId="6142FC7E" w14:textId="77777777" w:rsidR="00D65A4A" w:rsidRDefault="00D65A4A" w:rsidP="00F52299">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6142FC7F" w14:textId="77777777" w:rsidR="00D65A4A" w:rsidRDefault="00D65A4A" w:rsidP="00F52299">
            <w:pPr>
              <w:pStyle w:val="iBAAGStandardText"/>
            </w:pPr>
          </w:p>
          <w:p w14:paraId="6142FC80" w14:textId="77777777" w:rsidR="00D65A4A" w:rsidRDefault="00D65A4A" w:rsidP="00F52299">
            <w:pPr>
              <w:pStyle w:val="iBAAGStandardText"/>
            </w:pPr>
            <w:r>
              <w:lastRenderedPageBreak/>
              <w:t xml:space="preserve">Benefits for speech aid devices and tracheo-esophageal voice devices are limited to one device </w:t>
            </w:r>
          </w:p>
          <w:p w14:paraId="6142FC81" w14:textId="77777777" w:rsidR="00D65A4A" w:rsidRDefault="00D65A4A" w:rsidP="00F52299">
            <w:pPr>
              <w:pStyle w:val="iBAAGStandardText"/>
            </w:pPr>
            <w:r>
              <w:t xml:space="preserve">during the entire period of time you are enrolled in the plan. </w:t>
            </w:r>
          </w:p>
          <w:p w14:paraId="6142FC82" w14:textId="77777777" w:rsidR="00D65A4A" w:rsidRDefault="00D65A4A" w:rsidP="00F52299">
            <w:pPr>
              <w:pStyle w:val="iBAAGStandardText"/>
            </w:pPr>
          </w:p>
          <w:p w14:paraId="6142FC83" w14:textId="77777777" w:rsidR="00D65A4A" w:rsidRDefault="00D65A4A" w:rsidP="00F52299">
            <w:pPr>
              <w:pStyle w:val="iBAAGStandardText"/>
            </w:pPr>
            <w:r>
              <w:t xml:space="preserve">Repair/replacement is once every </w:t>
            </w:r>
            <w:r w:rsidRPr="00515428">
              <w:rPr>
                <w:rStyle w:val="iBAAGStandardTextBoldChar"/>
              </w:rPr>
              <w:t>3</w:t>
            </w:r>
            <w:r>
              <w:t xml:space="preserve"> years.</w:t>
            </w:r>
          </w:p>
          <w:p w14:paraId="6142FC84" w14:textId="77777777" w:rsidR="00D65A4A" w:rsidRDefault="00D65A4A" w:rsidP="00F52299">
            <w:pPr>
              <w:pStyle w:val="iBAAGStandardText"/>
            </w:pPr>
          </w:p>
          <w:p w14:paraId="6142FC85" w14:textId="77777777" w:rsidR="00D65A4A" w:rsidRDefault="00D65A4A" w:rsidP="00F52299">
            <w:pPr>
              <w:pStyle w:val="iBAAGStandardText"/>
            </w:pPr>
            <w:r>
              <w:t xml:space="preserve">No coverage for add-ons or upgrades when: </w:t>
            </w:r>
          </w:p>
          <w:p w14:paraId="6142FC86" w14:textId="77777777" w:rsidR="00D65A4A" w:rsidRDefault="00D65A4A" w:rsidP="00F52299">
            <w:pPr>
              <w:pStyle w:val="iBAAGLevel1Bullets"/>
            </w:pPr>
            <w:r>
              <w:t>The add-on or upgrade is for convenience only.</w:t>
            </w:r>
          </w:p>
          <w:p w14:paraId="6142FC87" w14:textId="77777777" w:rsidR="00D65A4A" w:rsidRDefault="00D65A4A" w:rsidP="00F52299">
            <w:pPr>
              <w:pStyle w:val="iBAAGLevel1Bullets"/>
            </w:pPr>
            <w:r>
              <w:t>The add-on or upgrade is beyond what’s necessary to meet the medical need.</w:t>
            </w:r>
          </w:p>
          <w:p w14:paraId="6142FC88" w14:textId="77777777" w:rsidR="00D65A4A" w:rsidRDefault="00D65A4A" w:rsidP="00F52299">
            <w:pPr>
              <w:pStyle w:val="iBAAGStandardText"/>
            </w:pPr>
          </w:p>
          <w:p w14:paraId="6142FC89" w14:textId="77777777" w:rsidR="00D65A4A" w:rsidRDefault="00D65A4A" w:rsidP="00F52299">
            <w:pPr>
              <w:pStyle w:val="iBAAGStandardText"/>
            </w:pPr>
            <w:r>
              <w:t>If you rent or purchase equipment that is an upgrade or add-on you are responsible for the difference in cost.</w:t>
            </w:r>
          </w:p>
          <w:p w14:paraId="6142FC8A" w14:textId="77777777" w:rsidR="00D65A4A" w:rsidRDefault="00D65A4A" w:rsidP="00F52299">
            <w:pPr>
              <w:pStyle w:val="iBAAGStandardText"/>
            </w:pPr>
          </w:p>
          <w:p w14:paraId="6142FC8B" w14:textId="77777777" w:rsidR="00D65A4A" w:rsidRDefault="00D65A4A" w:rsidP="00F52299">
            <w:pPr>
              <w:pStyle w:val="iBAAGStandardTextBold"/>
            </w:pPr>
            <w:r>
              <w:t>Benefits are available for repairs and replacement, except when:</w:t>
            </w:r>
          </w:p>
          <w:p w14:paraId="6142FC8C" w14:textId="77777777" w:rsidR="00D65A4A" w:rsidRDefault="00D65A4A" w:rsidP="00F52299">
            <w:pPr>
              <w:pStyle w:val="iBAAGLevel1Bullets"/>
            </w:pPr>
            <w:r>
              <w:lastRenderedPageBreak/>
              <w:t>damage due to misuse or abuse</w:t>
            </w:r>
          </w:p>
          <w:p w14:paraId="6142FC8D" w14:textId="77777777" w:rsidR="00D65A4A" w:rsidRDefault="00D65A4A" w:rsidP="00F52299">
            <w:pPr>
              <w:pStyle w:val="iBAAGLevel1Bullets"/>
            </w:pPr>
            <w:r>
              <w:t>lost or stolen</w:t>
            </w:r>
          </w:p>
          <w:p w14:paraId="6142FC8E" w14:textId="77777777" w:rsidR="00D65A4A" w:rsidRPr="00515428" w:rsidRDefault="00D65A4A" w:rsidP="00F52299">
            <w:pPr>
              <w:pStyle w:val="iBAAGLevel1Bullets"/>
              <w:numPr>
                <w:ilvl w:val="0"/>
                <w:numId w:val="0"/>
              </w:numPr>
              <w:ind w:left="450"/>
            </w:pPr>
          </w:p>
        </w:tc>
      </w:tr>
      <w:tr w:rsidR="00D65A4A" w:rsidRPr="00940F05" w14:paraId="6142FC96" w14:textId="77777777" w:rsidTr="00EB40B6">
        <w:tc>
          <w:tcPr>
            <w:tcW w:w="3517" w:type="dxa"/>
            <w:tcBorders>
              <w:bottom w:val="single" w:sz="4" w:space="0" w:color="000000" w:themeColor="text1"/>
            </w:tcBorders>
            <w:shd w:val="clear" w:color="auto" w:fill="31849B"/>
            <w:vAlign w:val="center"/>
          </w:tcPr>
          <w:p w14:paraId="6142FC90" w14:textId="77777777" w:rsidR="00D65A4A" w:rsidRPr="000D35F5" w:rsidRDefault="00D65A4A" w:rsidP="00F5229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6142FC91" w14:textId="77777777" w:rsidR="00D65A4A" w:rsidRPr="000D35F5" w:rsidRDefault="00D65A4A" w:rsidP="00F52299">
            <w:pPr>
              <w:pStyle w:val="iBAAGTableHeader"/>
            </w:pPr>
            <w:r w:rsidRPr="000D35F5">
              <w:t>Your cost if you use</w:t>
            </w:r>
          </w:p>
          <w:p w14:paraId="6142FC92" w14:textId="77777777" w:rsidR="00D65A4A" w:rsidRPr="000D35F5" w:rsidRDefault="00D65A4A" w:rsidP="00F5229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142FC93" w14:textId="77777777" w:rsidR="00D65A4A" w:rsidRPr="000D35F5" w:rsidRDefault="00D65A4A" w:rsidP="00F52299">
            <w:pPr>
              <w:pStyle w:val="iBAAGTableHeader"/>
            </w:pPr>
            <w:r w:rsidRPr="000D35F5">
              <w:t>Your cost if you use</w:t>
            </w:r>
          </w:p>
          <w:p w14:paraId="6142FC94" w14:textId="77777777" w:rsidR="00D65A4A" w:rsidRPr="000D35F5" w:rsidRDefault="00D65A4A" w:rsidP="00F5229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6142FC95" w14:textId="77777777" w:rsidR="00D65A4A" w:rsidRPr="000D35F5" w:rsidRDefault="00D65A4A" w:rsidP="00F52299">
            <w:pPr>
              <w:pStyle w:val="iBAAGTableHeader"/>
            </w:pPr>
            <w:r w:rsidRPr="000D35F5">
              <w:t>Limits &amp; Exceptions</w:t>
            </w:r>
          </w:p>
        </w:tc>
      </w:tr>
      <w:tr w:rsidR="00D65A4A" w:rsidRPr="00940F05" w14:paraId="6142FCA6" w14:textId="77777777" w:rsidTr="00EB40B6">
        <w:tc>
          <w:tcPr>
            <w:tcW w:w="3517" w:type="dxa"/>
            <w:shd w:val="clear" w:color="auto" w:fill="FFFFFF" w:themeFill="background1"/>
          </w:tcPr>
          <w:p w14:paraId="6142FC97" w14:textId="77777777" w:rsidR="00D65A4A" w:rsidRDefault="00D65A4A" w:rsidP="00F52299">
            <w:pPr>
              <w:pStyle w:val="iBAAGSituationBoxName"/>
            </w:pPr>
            <w:bookmarkStart w:id="81" w:name="Experimental_Investigational_or_Unprove"/>
            <w:r>
              <w:t>Experimental, Investigational or Unproven Services</w:t>
            </w:r>
            <w:bookmarkEnd w:id="81"/>
            <w:r>
              <w:t xml:space="preserve"> </w:t>
            </w:r>
          </w:p>
          <w:p w14:paraId="6142FC98" w14:textId="77777777" w:rsidR="00D65A4A" w:rsidRDefault="00D65A4A" w:rsidP="00F52299">
            <w:pPr>
              <w:pStyle w:val="iBAAGStandardText"/>
            </w:pPr>
          </w:p>
          <w:p w14:paraId="6142FC99" w14:textId="77777777" w:rsidR="00D65A4A" w:rsidRDefault="00D65A4A" w:rsidP="00F5229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6142FC9A" w14:textId="77777777" w:rsidR="00D65A4A" w:rsidRDefault="00D65A4A" w:rsidP="00F52299">
            <w:pPr>
              <w:pStyle w:val="iBAAGStandardText"/>
            </w:pPr>
          </w:p>
          <w:p w14:paraId="6142FC9B" w14:textId="77777777" w:rsidR="00D65A4A" w:rsidRDefault="00D65A4A" w:rsidP="00F5229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142FC9C" w14:textId="77777777" w:rsidR="00D65A4A" w:rsidRDefault="00D65A4A" w:rsidP="00F52299">
            <w:pPr>
              <w:pStyle w:val="iBAAGStandardText"/>
            </w:pPr>
          </w:p>
          <w:p w14:paraId="6142FC9D" w14:textId="77777777" w:rsidR="00D65A4A" w:rsidRDefault="00D65A4A" w:rsidP="00F52299">
            <w:pPr>
              <w:pStyle w:val="iBAAGStandardTextBold"/>
            </w:pPr>
            <w:r>
              <w:t xml:space="preserve">Want more information? </w:t>
            </w:r>
          </w:p>
          <w:p w14:paraId="6142FC9E" w14:textId="77777777" w:rsidR="00D65A4A" w:rsidRDefault="00D65A4A" w:rsidP="00F52299">
            <w:pPr>
              <w:pStyle w:val="iBAAGStandardText"/>
            </w:pPr>
            <w:r>
              <w:t xml:space="preserve">View the </w:t>
            </w:r>
            <w:hyperlink r:id="rId71" w:history="1">
              <w:r w:rsidRPr="00940F05">
                <w:rPr>
                  <w:rStyle w:val="Hyperlinks"/>
                </w:rPr>
                <w:t>glossary</w:t>
              </w:r>
            </w:hyperlink>
            <w:r>
              <w:t xml:space="preserve"> for definitions.</w:t>
            </w:r>
          </w:p>
          <w:p w14:paraId="6142FC9F" w14:textId="77777777" w:rsidR="00D65A4A" w:rsidRPr="00940F05" w:rsidRDefault="00D65A4A" w:rsidP="00F52299">
            <w:pPr>
              <w:pStyle w:val="iBAAGStandardText"/>
            </w:pPr>
          </w:p>
        </w:tc>
        <w:tc>
          <w:tcPr>
            <w:tcW w:w="3330" w:type="dxa"/>
            <w:shd w:val="clear" w:color="auto" w:fill="FFFFFF" w:themeFill="background1"/>
          </w:tcPr>
          <w:p w14:paraId="6142FCA0" w14:textId="77777777" w:rsidR="00D65A4A" w:rsidRPr="000C44FB" w:rsidRDefault="00D65A4A" w:rsidP="00F52299">
            <w:pPr>
              <w:pStyle w:val="iBAAGStandardText"/>
              <w:rPr>
                <w:rFonts w:eastAsia="Calibri" w:cs="Arial"/>
                <w:b/>
                <w:color w:val="0000FF"/>
              </w:rPr>
            </w:pPr>
            <w:r w:rsidRPr="000C44FB">
              <w:rPr>
                <w:rFonts w:cs="Arial"/>
              </w:rPr>
              <w:t>Network benefits are not covered.</w:t>
            </w:r>
          </w:p>
          <w:p w14:paraId="6142FCA1" w14:textId="77777777" w:rsidR="00D65A4A" w:rsidRPr="000C44FB" w:rsidRDefault="00D65A4A" w:rsidP="00F52299">
            <w:pPr>
              <w:pStyle w:val="iBAAGStandardText"/>
              <w:rPr>
                <w:bCs/>
                <w:iCs/>
              </w:rPr>
            </w:pPr>
          </w:p>
        </w:tc>
        <w:tc>
          <w:tcPr>
            <w:tcW w:w="3330" w:type="dxa"/>
            <w:shd w:val="clear" w:color="auto" w:fill="FFFFFF" w:themeFill="background1"/>
          </w:tcPr>
          <w:p w14:paraId="6142FCA2" w14:textId="77777777" w:rsidR="00D65A4A" w:rsidRPr="000C44FB" w:rsidRDefault="00D65A4A" w:rsidP="00F52299">
            <w:pPr>
              <w:pStyle w:val="iBAAGStandardText"/>
              <w:rPr>
                <w:rFonts w:cs="Arial"/>
              </w:rPr>
            </w:pPr>
            <w:r w:rsidRPr="000C44FB">
              <w:rPr>
                <w:rFonts w:cs="Arial"/>
              </w:rPr>
              <w:t>Out-of-network benefits are not covered.</w:t>
            </w:r>
          </w:p>
          <w:p w14:paraId="6142FCA3" w14:textId="77777777" w:rsidR="00D65A4A" w:rsidRPr="000C44FB" w:rsidRDefault="00D65A4A" w:rsidP="00F52299">
            <w:pPr>
              <w:pStyle w:val="iBAAGStandardText"/>
            </w:pPr>
          </w:p>
        </w:tc>
        <w:tc>
          <w:tcPr>
            <w:tcW w:w="3330" w:type="dxa"/>
            <w:shd w:val="clear" w:color="auto" w:fill="FFFFFF" w:themeFill="background1"/>
          </w:tcPr>
          <w:p w14:paraId="6142FCA4" w14:textId="7619C0FB" w:rsidR="00D65A4A" w:rsidRPr="000C44FB" w:rsidRDefault="00D65A4A" w:rsidP="00F52299">
            <w:pPr>
              <w:pStyle w:val="iBAAGStandardText"/>
              <w:rPr>
                <w:rFonts w:cs="Arial"/>
                <w:szCs w:val="22"/>
              </w:rPr>
            </w:pPr>
            <w:r w:rsidRPr="000C44FB">
              <w:rPr>
                <w:rFonts w:cs="Arial"/>
                <w:szCs w:val="22"/>
              </w:rPr>
              <w:t>No coverage for experimental, investigational or unproven services.</w:t>
            </w:r>
            <w:r w:rsidR="00F90C61">
              <w:rPr>
                <w:rFonts w:cs="Arial"/>
                <w:szCs w:val="22"/>
              </w:rPr>
              <w:t xml:space="preserve"> </w:t>
            </w:r>
            <w:r w:rsidR="00F90C61" w:rsidRPr="00276199">
              <w:rPr>
                <w:rStyle w:val="MandateStandardTextChar"/>
                <w:color w:val="auto"/>
              </w:rPr>
              <w:t>Exceptions may apply. For more information, call the number on your health plan ID card.</w:t>
            </w:r>
          </w:p>
          <w:p w14:paraId="6142FCA5" w14:textId="77777777" w:rsidR="00D65A4A" w:rsidRPr="000C44FB" w:rsidRDefault="00D65A4A" w:rsidP="00F52299">
            <w:pPr>
              <w:pStyle w:val="iBAAGStandardText"/>
            </w:pPr>
          </w:p>
        </w:tc>
      </w:tr>
      <w:tr w:rsidR="00D65A4A" w:rsidRPr="0026681C" w14:paraId="6142FCAD" w14:textId="77777777" w:rsidTr="00EB40B6">
        <w:tc>
          <w:tcPr>
            <w:tcW w:w="3517" w:type="dxa"/>
            <w:tcBorders>
              <w:bottom w:val="single" w:sz="4" w:space="0" w:color="000000" w:themeColor="text1"/>
            </w:tcBorders>
            <w:shd w:val="clear" w:color="auto" w:fill="31849B"/>
            <w:vAlign w:val="center"/>
          </w:tcPr>
          <w:p w14:paraId="6142FCA7" w14:textId="77777777" w:rsidR="00D65A4A" w:rsidRPr="0094275E" w:rsidRDefault="00D65A4A" w:rsidP="00F5229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6142FCA8" w14:textId="77777777" w:rsidR="00D65A4A" w:rsidRPr="0094275E" w:rsidRDefault="00D65A4A" w:rsidP="00F52299">
            <w:pPr>
              <w:pStyle w:val="iBAAGTableHeader"/>
            </w:pPr>
            <w:r w:rsidRPr="0094275E">
              <w:t>Your cost if you use</w:t>
            </w:r>
          </w:p>
          <w:p w14:paraId="6142FCA9" w14:textId="77777777" w:rsidR="00D65A4A" w:rsidRPr="0094275E" w:rsidRDefault="00D65A4A" w:rsidP="00F52299">
            <w:pPr>
              <w:pStyle w:val="iBAAGTableHeader"/>
            </w:pPr>
            <w:r w:rsidRPr="0094275E">
              <w:lastRenderedPageBreak/>
              <w:t>Network benefits</w:t>
            </w:r>
          </w:p>
        </w:tc>
        <w:tc>
          <w:tcPr>
            <w:tcW w:w="3330" w:type="dxa"/>
            <w:tcBorders>
              <w:bottom w:val="single" w:sz="4" w:space="0" w:color="000000" w:themeColor="text1"/>
            </w:tcBorders>
            <w:shd w:val="clear" w:color="auto" w:fill="31849B"/>
            <w:vAlign w:val="center"/>
          </w:tcPr>
          <w:p w14:paraId="6142FCAA" w14:textId="77777777" w:rsidR="00D65A4A" w:rsidRPr="0094275E" w:rsidRDefault="00D65A4A" w:rsidP="00F52299">
            <w:pPr>
              <w:pStyle w:val="iBAAGTableHeader"/>
            </w:pPr>
            <w:r w:rsidRPr="0094275E">
              <w:lastRenderedPageBreak/>
              <w:t>Your cost if you use</w:t>
            </w:r>
          </w:p>
          <w:p w14:paraId="6142FCAB" w14:textId="77777777" w:rsidR="00D65A4A" w:rsidRPr="0094275E" w:rsidRDefault="00D65A4A" w:rsidP="00F52299">
            <w:pPr>
              <w:pStyle w:val="iBAAGTableHeader"/>
            </w:pPr>
            <w:r w:rsidRPr="0094275E">
              <w:lastRenderedPageBreak/>
              <w:t>Out-of-Network benefits</w:t>
            </w:r>
          </w:p>
        </w:tc>
        <w:tc>
          <w:tcPr>
            <w:tcW w:w="3330" w:type="dxa"/>
            <w:tcBorders>
              <w:bottom w:val="single" w:sz="4" w:space="0" w:color="000000" w:themeColor="text1"/>
            </w:tcBorders>
            <w:shd w:val="clear" w:color="auto" w:fill="31849B"/>
            <w:vAlign w:val="center"/>
          </w:tcPr>
          <w:p w14:paraId="6142FCAC" w14:textId="77777777" w:rsidR="00D65A4A" w:rsidRPr="0094275E" w:rsidRDefault="00D65A4A" w:rsidP="00F52299">
            <w:pPr>
              <w:pStyle w:val="iBAAGTableHeader"/>
            </w:pPr>
            <w:r w:rsidRPr="0094275E">
              <w:lastRenderedPageBreak/>
              <w:t>Limits &amp; Exceptions</w:t>
            </w:r>
          </w:p>
        </w:tc>
      </w:tr>
      <w:tr w:rsidR="00D65A4A" w:rsidRPr="0026681C" w14:paraId="6142FCCC" w14:textId="77777777" w:rsidTr="00EB40B6">
        <w:tc>
          <w:tcPr>
            <w:tcW w:w="3517" w:type="dxa"/>
            <w:shd w:val="clear" w:color="auto" w:fill="FFFFFF" w:themeFill="background1"/>
          </w:tcPr>
          <w:p w14:paraId="6142FCAE" w14:textId="77777777" w:rsidR="00D65A4A" w:rsidRPr="0026681C" w:rsidRDefault="00D65A4A" w:rsidP="00F52299">
            <w:pPr>
              <w:pStyle w:val="iBAAGStandardText"/>
            </w:pPr>
            <w:bookmarkStart w:id="82" w:name="Gender_Identity_Dysphoria_Services"/>
            <w:r w:rsidRPr="00CB1AFA">
              <w:rPr>
                <w:b/>
                <w:sz w:val="28"/>
                <w:szCs w:val="28"/>
              </w:rPr>
              <w:t>Gender Identity/ Dysphoria Services</w:t>
            </w:r>
            <w:bookmarkEnd w:id="82"/>
          </w:p>
          <w:p w14:paraId="6142FCAF" w14:textId="77777777" w:rsidR="00D65A4A" w:rsidRDefault="00D65A4A" w:rsidP="00F52299">
            <w:pPr>
              <w:pStyle w:val="iBAAGStandardText"/>
            </w:pPr>
          </w:p>
          <w:p w14:paraId="6142FCB0" w14:textId="77777777" w:rsidR="00D65A4A" w:rsidRDefault="00D65A4A" w:rsidP="00F52299">
            <w:pPr>
              <w:pStyle w:val="iBAAGStandardText"/>
            </w:pPr>
            <w:r>
              <w:t>Benefits include:</w:t>
            </w:r>
          </w:p>
          <w:p w14:paraId="6142FCB1" w14:textId="77777777" w:rsidR="00D65A4A" w:rsidRDefault="00D65A4A" w:rsidP="00D65A4A">
            <w:pPr>
              <w:pStyle w:val="iBAAGLevel1Bullets"/>
              <w:tabs>
                <w:tab w:val="left" w:pos="720"/>
              </w:tabs>
            </w:pPr>
            <w:r>
              <w:t xml:space="preserve">Psychotherapy </w:t>
            </w:r>
          </w:p>
          <w:p w14:paraId="6142FCB2" w14:textId="77777777" w:rsidR="00D65A4A" w:rsidRDefault="00D65A4A" w:rsidP="00D65A4A">
            <w:pPr>
              <w:pStyle w:val="iBAAGLevel1Bullets"/>
              <w:tabs>
                <w:tab w:val="left" w:pos="720"/>
              </w:tabs>
            </w:pPr>
            <w:r>
              <w:t xml:space="preserve">Continuous hormone replacement and lab testing to monitor the  safety of the therapy </w:t>
            </w:r>
          </w:p>
          <w:p w14:paraId="6142FCB3" w14:textId="77777777" w:rsidR="00D65A4A" w:rsidRDefault="00D65A4A" w:rsidP="00D65A4A">
            <w:pPr>
              <w:pStyle w:val="iBAAGLevel1Bullets"/>
              <w:tabs>
                <w:tab w:val="left" w:pos="720"/>
              </w:tabs>
            </w:pPr>
            <w:r>
              <w:t>Sex transformation operations and related services</w:t>
            </w:r>
          </w:p>
          <w:p w14:paraId="6142FCB4" w14:textId="77777777" w:rsidR="00D65A4A" w:rsidRDefault="00D65A4A" w:rsidP="00D65A4A">
            <w:pPr>
              <w:pStyle w:val="iBAAGLevel1Bullets"/>
              <w:tabs>
                <w:tab w:val="left" w:pos="720"/>
              </w:tabs>
            </w:pPr>
            <w:r>
              <w:t>Medication to stop puberty</w:t>
            </w:r>
          </w:p>
          <w:p w14:paraId="6142FCB5" w14:textId="77777777" w:rsidR="00D65A4A" w:rsidRPr="0026681C" w:rsidRDefault="00D65A4A" w:rsidP="00F52299">
            <w:pPr>
              <w:pStyle w:val="iBAAGStandardText"/>
            </w:pPr>
          </w:p>
          <w:p w14:paraId="6142FCB6" w14:textId="77777777" w:rsidR="00D65A4A" w:rsidRPr="0026681C" w:rsidRDefault="00D65A4A" w:rsidP="00F52299">
            <w:pPr>
              <w:pStyle w:val="iBAAGStandardTextBold"/>
            </w:pPr>
            <w:r w:rsidRPr="0026681C">
              <w:t xml:space="preserve">Want more information? </w:t>
            </w:r>
          </w:p>
          <w:p w14:paraId="6142FCB7" w14:textId="77777777" w:rsidR="00D65A4A" w:rsidRPr="0026681C" w:rsidRDefault="00D65A4A" w:rsidP="00F52299">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6142FCB8" w14:textId="77777777" w:rsidR="00D65A4A" w:rsidRPr="0026681C" w:rsidRDefault="00D65A4A" w:rsidP="00F52299">
            <w:pPr>
              <w:pStyle w:val="iBAAGStandardText"/>
            </w:pPr>
          </w:p>
        </w:tc>
        <w:tc>
          <w:tcPr>
            <w:tcW w:w="3330" w:type="dxa"/>
            <w:shd w:val="clear" w:color="auto" w:fill="FFFFFF" w:themeFill="background1"/>
          </w:tcPr>
          <w:p w14:paraId="6142FCB9" w14:textId="77777777" w:rsidR="00D65A4A" w:rsidRPr="00CB1AFA" w:rsidRDefault="00D65A4A" w:rsidP="00F52299">
            <w:pPr>
              <w:pStyle w:val="iBAAGStandardText"/>
            </w:pPr>
            <w:r w:rsidRPr="00CB1AFA">
              <w:t>The amount you pay is based on where the covered health service is provided.</w:t>
            </w:r>
          </w:p>
          <w:p w14:paraId="6142FCBA" w14:textId="77777777" w:rsidR="00D65A4A" w:rsidRPr="00CB1AFA" w:rsidRDefault="00D65A4A" w:rsidP="00F52299">
            <w:pPr>
              <w:pStyle w:val="iBAAGStandardText"/>
            </w:pPr>
          </w:p>
          <w:p w14:paraId="6142FCBB" w14:textId="77777777" w:rsidR="00D65A4A" w:rsidRPr="0026681C" w:rsidRDefault="00D65A4A" w:rsidP="00F52299">
            <w:pPr>
              <w:pStyle w:val="iBAAGStandardTextBold"/>
            </w:pPr>
            <w:r w:rsidRPr="0026681C">
              <w:t xml:space="preserve">Is prior authorization </w:t>
            </w:r>
            <w:r>
              <w:t>needed</w:t>
            </w:r>
            <w:r w:rsidRPr="0026681C">
              <w:t>?</w:t>
            </w:r>
          </w:p>
          <w:p w14:paraId="6142FCBC" w14:textId="77777777" w:rsidR="00D65A4A" w:rsidRPr="0026681C" w:rsidRDefault="00D65A4A" w:rsidP="00F52299">
            <w:pPr>
              <w:pStyle w:val="iBAAGStandardText"/>
            </w:pPr>
            <w:r w:rsidRPr="0026681C">
              <w:t>No</w:t>
            </w:r>
          </w:p>
          <w:p w14:paraId="6142FCBD" w14:textId="77777777" w:rsidR="00D65A4A" w:rsidRPr="0026681C" w:rsidRDefault="00D65A4A" w:rsidP="00F52299">
            <w:pPr>
              <w:pStyle w:val="iBAAGStandardText"/>
            </w:pPr>
          </w:p>
          <w:p w14:paraId="6142FCBE" w14:textId="77777777" w:rsidR="00D65A4A" w:rsidRPr="0026681C" w:rsidRDefault="00D65A4A" w:rsidP="00F52299">
            <w:pPr>
              <w:pStyle w:val="iBAAGStandardText"/>
            </w:pPr>
          </w:p>
        </w:tc>
        <w:tc>
          <w:tcPr>
            <w:tcW w:w="3330" w:type="dxa"/>
            <w:shd w:val="clear" w:color="auto" w:fill="FFFFFF" w:themeFill="background1"/>
          </w:tcPr>
          <w:p w14:paraId="6142FCBF" w14:textId="77777777" w:rsidR="00D65A4A" w:rsidRPr="00CB1AFA" w:rsidRDefault="00D65A4A" w:rsidP="00F52299">
            <w:pPr>
              <w:pStyle w:val="iBAAGStandardText"/>
            </w:pPr>
            <w:r w:rsidRPr="00CB1AFA">
              <w:t>The amount you pay is based on where the covered health service is provided.</w:t>
            </w:r>
          </w:p>
          <w:p w14:paraId="6142FCC0" w14:textId="77777777" w:rsidR="00D65A4A" w:rsidRPr="00CB1AFA" w:rsidRDefault="00D65A4A" w:rsidP="00F52299">
            <w:pPr>
              <w:pStyle w:val="iBAAGStandardText"/>
            </w:pPr>
          </w:p>
          <w:p w14:paraId="52E3123D" w14:textId="77777777" w:rsidR="0083286B" w:rsidRPr="0026681C" w:rsidRDefault="0083286B" w:rsidP="0083286B">
            <w:pPr>
              <w:pStyle w:val="iBAAGStandardTextBold"/>
            </w:pPr>
            <w:r w:rsidRPr="0026681C">
              <w:t xml:space="preserve">Is prior authorization </w:t>
            </w:r>
            <w:r>
              <w:t>needed</w:t>
            </w:r>
            <w:r w:rsidRPr="0026681C">
              <w:t>?</w:t>
            </w:r>
          </w:p>
          <w:p w14:paraId="6142FCC6" w14:textId="0C9CE39C" w:rsidR="00D65A4A" w:rsidRPr="0026681C" w:rsidRDefault="0083286B" w:rsidP="00F52299">
            <w:pPr>
              <w:pStyle w:val="iBAAGStandardText"/>
            </w:pPr>
            <w:r>
              <w:t>No</w:t>
            </w:r>
            <w:r w:rsidDel="00200EE7">
              <w:t xml:space="preserve"> </w:t>
            </w:r>
          </w:p>
        </w:tc>
        <w:tc>
          <w:tcPr>
            <w:tcW w:w="3330" w:type="dxa"/>
            <w:shd w:val="clear" w:color="auto" w:fill="FFFFFF" w:themeFill="background1"/>
          </w:tcPr>
          <w:p w14:paraId="6142FCC7" w14:textId="77777777" w:rsidR="00D65A4A" w:rsidRDefault="00D65A4A" w:rsidP="00F52299">
            <w:pPr>
              <w:pStyle w:val="iBAAGStandardText"/>
            </w:pPr>
            <w:r>
              <w:t>No coverage for:</w:t>
            </w:r>
          </w:p>
          <w:p w14:paraId="6142FCC8" w14:textId="77777777" w:rsidR="00D65A4A" w:rsidRDefault="00D65A4A" w:rsidP="00F52299">
            <w:pPr>
              <w:pStyle w:val="iBAAGLevel1Bullets"/>
            </w:pPr>
            <w:r>
              <w:t>Surgical and drug treatment not authorized by us</w:t>
            </w:r>
          </w:p>
          <w:p w14:paraId="6142FCC9" w14:textId="77777777" w:rsidR="00D65A4A" w:rsidRDefault="00D65A4A" w:rsidP="00F52299">
            <w:pPr>
              <w:pStyle w:val="iBAAGLevel1Bullets"/>
            </w:pPr>
            <w:r>
              <w:t>Reversal of sex transformation operations and related services</w:t>
            </w:r>
          </w:p>
          <w:p w14:paraId="6142FCCA" w14:textId="77777777" w:rsidR="00D65A4A" w:rsidRDefault="00D65A4A" w:rsidP="00F52299">
            <w:pPr>
              <w:pStyle w:val="iBAAGLevel1Bullets"/>
            </w:pPr>
            <w:r>
              <w:t>Cosmetic procedures</w:t>
            </w:r>
          </w:p>
          <w:p w14:paraId="6142FCCB" w14:textId="77777777" w:rsidR="00D65A4A" w:rsidRPr="0026681C" w:rsidRDefault="00D65A4A" w:rsidP="00F52299">
            <w:pPr>
              <w:pStyle w:val="iBAAGStandardText"/>
            </w:pPr>
          </w:p>
        </w:tc>
      </w:tr>
      <w:tr w:rsidR="00D65A4A" w:rsidRPr="00244660" w14:paraId="6142FCD3" w14:textId="77777777" w:rsidTr="00EB40B6">
        <w:tc>
          <w:tcPr>
            <w:tcW w:w="3517" w:type="dxa"/>
            <w:tcBorders>
              <w:bottom w:val="single" w:sz="4" w:space="0" w:color="000000" w:themeColor="text1"/>
            </w:tcBorders>
            <w:shd w:val="clear" w:color="auto" w:fill="31849B"/>
            <w:vAlign w:val="center"/>
          </w:tcPr>
          <w:p w14:paraId="6142FCCD" w14:textId="77777777" w:rsidR="00D65A4A" w:rsidRPr="00244660" w:rsidRDefault="00D65A4A"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2FCCE" w14:textId="77777777" w:rsidR="00D65A4A" w:rsidRPr="00244660" w:rsidRDefault="00D65A4A" w:rsidP="00F52299">
            <w:pPr>
              <w:pStyle w:val="iBAAGTableHeader"/>
            </w:pPr>
            <w:r w:rsidRPr="00244660">
              <w:t>Your cost if you use</w:t>
            </w:r>
          </w:p>
          <w:p w14:paraId="6142FCCF" w14:textId="77777777" w:rsidR="00D65A4A" w:rsidRPr="00244660" w:rsidRDefault="00D65A4A"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2FCD0" w14:textId="77777777" w:rsidR="00D65A4A" w:rsidRPr="00244660" w:rsidRDefault="00D65A4A" w:rsidP="00F52299">
            <w:pPr>
              <w:pStyle w:val="iBAAGTableHeader"/>
            </w:pPr>
            <w:r w:rsidRPr="00244660">
              <w:t>Your cost if you use</w:t>
            </w:r>
          </w:p>
          <w:p w14:paraId="6142FCD1" w14:textId="77777777" w:rsidR="00D65A4A" w:rsidRPr="00244660" w:rsidRDefault="00D65A4A"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2FCD2" w14:textId="77777777" w:rsidR="00D65A4A" w:rsidRPr="00244660" w:rsidRDefault="00D65A4A" w:rsidP="00F52299">
            <w:pPr>
              <w:pStyle w:val="iBAAGTableHeader"/>
            </w:pPr>
            <w:r w:rsidRPr="00244660">
              <w:t>Limits &amp; Exceptions</w:t>
            </w:r>
          </w:p>
        </w:tc>
      </w:tr>
      <w:tr w:rsidR="00D65A4A" w:rsidRPr="00244660" w14:paraId="6142FD2D" w14:textId="77777777" w:rsidTr="00EB40B6">
        <w:tc>
          <w:tcPr>
            <w:tcW w:w="3517" w:type="dxa"/>
            <w:shd w:val="clear" w:color="auto" w:fill="FFFFFF" w:themeFill="background1"/>
          </w:tcPr>
          <w:p w14:paraId="6142FCD4" w14:textId="77777777" w:rsidR="00D65A4A" w:rsidRPr="00274D00" w:rsidRDefault="00D65A4A" w:rsidP="00F52299">
            <w:pPr>
              <w:pStyle w:val="iBAAGSituationBoxName"/>
            </w:pPr>
            <w:bookmarkStart w:id="83" w:name="Habilitative_Services"/>
            <w:r w:rsidRPr="00F875F5">
              <w:t>Habilitati</w:t>
            </w:r>
            <w:r w:rsidRPr="00274D00">
              <w:t xml:space="preserve">ve  Services </w:t>
            </w:r>
          </w:p>
          <w:bookmarkEnd w:id="83"/>
          <w:p w14:paraId="6142FCD5" w14:textId="77777777" w:rsidR="00D65A4A" w:rsidRDefault="00D65A4A" w:rsidP="00F52299">
            <w:pPr>
              <w:pStyle w:val="iBAAGStandardText"/>
            </w:pPr>
          </w:p>
          <w:p w14:paraId="6142FCD6" w14:textId="77777777" w:rsidR="00D65A4A" w:rsidRDefault="00D65A4A" w:rsidP="00F52299">
            <w:pPr>
              <w:pStyle w:val="iBAAGStandardText"/>
            </w:pPr>
            <w:r w:rsidRPr="00571967">
              <w:rPr>
                <w:rStyle w:val="iBAAGStandardTextBoldChar"/>
              </w:rPr>
              <w:t>What are habilitative services?</w:t>
            </w:r>
            <w:r>
              <w:t xml:space="preserve"> Health care services that help a person learn a functional skill that </w:t>
            </w:r>
            <w:r>
              <w:lastRenderedPageBreak/>
              <w:t>should be present but isn’t because of sickness or injury.  Example:  Speech therapy for a nonverbal child with autism.</w:t>
            </w:r>
          </w:p>
          <w:p w14:paraId="6142FCD7" w14:textId="77777777" w:rsidR="00D65A4A" w:rsidRDefault="00D65A4A" w:rsidP="00F52299">
            <w:pPr>
              <w:pStyle w:val="iBAAGStandardText"/>
            </w:pPr>
          </w:p>
          <w:p w14:paraId="6142FCD8" w14:textId="77777777" w:rsidR="00D65A4A" w:rsidRDefault="00D65A4A" w:rsidP="00F52299">
            <w:pPr>
              <w:pStyle w:val="iBAAGStandardText"/>
            </w:pPr>
            <w:r>
              <w:t>We cover:</w:t>
            </w:r>
          </w:p>
          <w:p w14:paraId="6142FCD9" w14:textId="77777777" w:rsidR="00D65A4A" w:rsidRPr="00597E44" w:rsidRDefault="00D65A4A" w:rsidP="00F52299">
            <w:pPr>
              <w:pStyle w:val="iBAAGLevel1Bullets"/>
            </w:pPr>
            <w:r w:rsidRPr="00597E44">
              <w:t>Physical therapy</w:t>
            </w:r>
          </w:p>
          <w:p w14:paraId="6142FCDA" w14:textId="77777777" w:rsidR="00D65A4A" w:rsidRPr="00597E44" w:rsidRDefault="00D65A4A" w:rsidP="00F52299">
            <w:pPr>
              <w:pStyle w:val="iBAAGLevel1Bullets"/>
            </w:pPr>
            <w:r w:rsidRPr="00597E44">
              <w:t>Occupational therapy</w:t>
            </w:r>
          </w:p>
          <w:p w14:paraId="6142FCDB" w14:textId="77777777" w:rsidR="00D65A4A" w:rsidRPr="00597E44" w:rsidRDefault="00D65A4A" w:rsidP="00F52299">
            <w:pPr>
              <w:pStyle w:val="iBAAGLevel1Bullets"/>
            </w:pPr>
            <w:r>
              <w:t>C</w:t>
            </w:r>
            <w:r w:rsidRPr="00A04653">
              <w:t xml:space="preserve">hiropractic (manipulative) treatment </w:t>
            </w:r>
          </w:p>
          <w:p w14:paraId="6142FCDC" w14:textId="77777777" w:rsidR="00D65A4A" w:rsidRPr="00B51BBE" w:rsidRDefault="00D65A4A" w:rsidP="00F52299">
            <w:pPr>
              <w:pStyle w:val="iBAAGLevel1Bullets"/>
            </w:pPr>
            <w:r w:rsidRPr="00B51BBE">
              <w:t>Speech therapy to restore speech, language, voice, communication and auditory processing after an injury, stroke, cancer, congenital anomaly, or autism spectrum disorders.</w:t>
            </w:r>
          </w:p>
          <w:p w14:paraId="6142FCDD" w14:textId="77777777" w:rsidR="00D65A4A" w:rsidRPr="00B51BBE" w:rsidRDefault="00D65A4A" w:rsidP="00F52299">
            <w:pPr>
              <w:pStyle w:val="iBAAGLevel1Bullets"/>
            </w:pPr>
            <w:r w:rsidRPr="00B51BBE">
              <w:t xml:space="preserve">Cognitive therapy when medically necessary after a brain injury or </w:t>
            </w:r>
            <w:r>
              <w:t>stroke</w:t>
            </w:r>
            <w:r w:rsidRPr="00B51BBE">
              <w:t>.</w:t>
            </w:r>
          </w:p>
          <w:p w14:paraId="6142FCDE" w14:textId="77777777" w:rsidR="00D65A4A" w:rsidRDefault="00D65A4A" w:rsidP="00F52299">
            <w:pPr>
              <w:pStyle w:val="iBAAGStandardText"/>
            </w:pPr>
          </w:p>
          <w:p w14:paraId="6142FCDF" w14:textId="77777777" w:rsidR="00D65A4A" w:rsidRDefault="00D65A4A" w:rsidP="00F52299">
            <w:pPr>
              <w:pStyle w:val="iBAAGStandardText"/>
            </w:pPr>
            <w:r>
              <w:t xml:space="preserve">Services must be given by a doctor or a licensed therapist. </w:t>
            </w:r>
          </w:p>
          <w:p w14:paraId="6142FCE0" w14:textId="77777777" w:rsidR="00D65A4A" w:rsidRDefault="00D65A4A" w:rsidP="00F52299">
            <w:pPr>
              <w:pStyle w:val="iBAAGStandardText"/>
            </w:pPr>
          </w:p>
          <w:p w14:paraId="6142FCE1" w14:textId="77777777" w:rsidR="00D65A4A" w:rsidRDefault="00D65A4A" w:rsidP="00F52299">
            <w:pPr>
              <w:pStyle w:val="iBAAGStandardTextBold"/>
            </w:pPr>
            <w:r>
              <w:t xml:space="preserve">Want more information? </w:t>
            </w:r>
          </w:p>
          <w:p w14:paraId="6142FCE2" w14:textId="77777777" w:rsidR="00D65A4A" w:rsidRDefault="00D65A4A" w:rsidP="00F52299">
            <w:pPr>
              <w:pStyle w:val="iBAAGStandardText"/>
            </w:pPr>
            <w:r>
              <w:t xml:space="preserve">View the </w:t>
            </w:r>
            <w:hyperlink r:id="rId73" w:history="1">
              <w:r w:rsidRPr="00571967">
                <w:rPr>
                  <w:rStyle w:val="Hyperlinks"/>
                </w:rPr>
                <w:t>glossary</w:t>
              </w:r>
            </w:hyperlink>
            <w:r>
              <w:t xml:space="preserve"> for </w:t>
            </w:r>
            <w:r>
              <w:lastRenderedPageBreak/>
              <w:t>definitions.</w:t>
            </w:r>
          </w:p>
          <w:p w14:paraId="6142FCE3" w14:textId="77777777" w:rsidR="00D65A4A" w:rsidRPr="00CB1AFA" w:rsidRDefault="00D65A4A" w:rsidP="00F52299">
            <w:pPr>
              <w:pStyle w:val="iBAAGStandardText"/>
              <w:rPr>
                <w:b/>
                <w:sz w:val="28"/>
                <w:szCs w:val="28"/>
              </w:rPr>
            </w:pPr>
          </w:p>
        </w:tc>
        <w:tc>
          <w:tcPr>
            <w:tcW w:w="3330" w:type="dxa"/>
            <w:shd w:val="clear" w:color="auto" w:fill="FFFFFF" w:themeFill="background1"/>
          </w:tcPr>
          <w:p w14:paraId="6142FCE4"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E5" w14:textId="77777777" w:rsidR="00D65A4A" w:rsidRPr="00CB1AFA" w:rsidRDefault="00D65A4A" w:rsidP="00F52299">
            <w:pPr>
              <w:pStyle w:val="iBAAGStandardText"/>
            </w:pPr>
            <w:r w:rsidRPr="00CB1AFA">
              <w:t>The amount you pay is based on where the covered health service is provided.</w:t>
            </w:r>
          </w:p>
          <w:p w14:paraId="6142FCE6" w14:textId="77777777" w:rsidR="00D65A4A" w:rsidRDefault="00D65A4A" w:rsidP="00F52299">
            <w:pPr>
              <w:pStyle w:val="iBAAGStandardText"/>
              <w:rPr>
                <w:rStyle w:val="InstructionalTextChar"/>
              </w:rPr>
            </w:pPr>
          </w:p>
          <w:p w14:paraId="6142FCE7" w14:textId="77777777" w:rsidR="00D65A4A" w:rsidRDefault="00D65A4A" w:rsidP="00F52299">
            <w:pPr>
              <w:pStyle w:val="iBAAGStandardTextBold"/>
            </w:pPr>
            <w:r>
              <w:t xml:space="preserve">Is prior authorization </w:t>
            </w:r>
            <w:r>
              <w:lastRenderedPageBreak/>
              <w:t>needed?</w:t>
            </w:r>
          </w:p>
          <w:p w14:paraId="6142FCE8" w14:textId="77777777" w:rsidR="00D65A4A" w:rsidRDefault="00D65A4A" w:rsidP="00F52299">
            <w:pPr>
              <w:pStyle w:val="iBAAGStandardText"/>
            </w:pPr>
            <w:r>
              <w:t>No</w:t>
            </w:r>
          </w:p>
          <w:p w14:paraId="6142FCE9" w14:textId="77777777" w:rsidR="00D65A4A" w:rsidRDefault="00D65A4A" w:rsidP="00F52299">
            <w:pPr>
              <w:pStyle w:val="iBAAGStandardText"/>
              <w:rPr>
                <w:rStyle w:val="InstructionalTextChar"/>
              </w:rPr>
            </w:pPr>
          </w:p>
          <w:p w14:paraId="6142FCEA" w14:textId="77777777" w:rsidR="00D65A4A" w:rsidRPr="00480907" w:rsidRDefault="00D65A4A" w:rsidP="00F52299">
            <w:pPr>
              <w:pStyle w:val="iBAAGStandardTextBold"/>
              <w:rPr>
                <w:rStyle w:val="InstructionalTextChar"/>
                <w:color w:val="auto"/>
              </w:rPr>
            </w:pPr>
            <w:r w:rsidRPr="00E370F5">
              <w:rPr>
                <w:rStyle w:val="InstructionalTextChar"/>
                <w:b/>
                <w:color w:val="auto"/>
              </w:rPr>
              <w:t>Outpatient</w:t>
            </w:r>
          </w:p>
          <w:p w14:paraId="6142FCF7" w14:textId="39CECBB2" w:rsidR="00D65A4A" w:rsidRDefault="00D65A4A" w:rsidP="00F52299">
            <w:pPr>
              <w:pStyle w:val="iBAAGStandardText"/>
            </w:pPr>
            <w:r w:rsidRPr="00571967">
              <w:rPr>
                <w:rStyle w:val="iBAAGStandardTextBoldChar"/>
              </w:rPr>
              <w:t>$</w:t>
            </w:r>
            <w:r w:rsidR="00C82E2F">
              <w:rPr>
                <w:rStyle w:val="iBAAGStandardTextBoldChar"/>
              </w:rPr>
              <w:t>35</w:t>
            </w:r>
            <w:r>
              <w:t xml:space="preserve"> co-pay per visit.</w:t>
            </w:r>
          </w:p>
          <w:p w14:paraId="6142FCF8" w14:textId="00DE99D6" w:rsidR="00D65A4A" w:rsidRDefault="00D65A4A" w:rsidP="00F52299">
            <w:pPr>
              <w:pStyle w:val="iBAAGStandardText"/>
            </w:pPr>
            <w:r>
              <w:t>The annual deductible does not apply.</w:t>
            </w:r>
          </w:p>
          <w:p w14:paraId="6142FCF9" w14:textId="77777777" w:rsidR="00D65A4A" w:rsidRDefault="00D65A4A" w:rsidP="00F52299">
            <w:pPr>
              <w:pStyle w:val="iBAAGStandardText"/>
            </w:pPr>
          </w:p>
          <w:p w14:paraId="6142FCFA" w14:textId="77777777" w:rsidR="00D65A4A" w:rsidRDefault="00D65A4A" w:rsidP="00F52299">
            <w:pPr>
              <w:pStyle w:val="iBAAGStandardTextBold"/>
            </w:pPr>
            <w:r>
              <w:t>Is prior authorization needed?</w:t>
            </w:r>
          </w:p>
          <w:p w14:paraId="6142FCFB" w14:textId="77777777" w:rsidR="00D65A4A" w:rsidRDefault="00D65A4A" w:rsidP="00F52299">
            <w:pPr>
              <w:pStyle w:val="iBAAGStandardText"/>
            </w:pPr>
            <w:r>
              <w:t>No</w:t>
            </w:r>
          </w:p>
          <w:p w14:paraId="6142FCFC" w14:textId="77777777" w:rsidR="00D65A4A" w:rsidRDefault="00D65A4A" w:rsidP="00F52299">
            <w:pPr>
              <w:pStyle w:val="iBAAGStandardText"/>
            </w:pPr>
          </w:p>
          <w:p w14:paraId="6142FCFD" w14:textId="77777777" w:rsidR="00D65A4A" w:rsidRPr="00CB1AFA" w:rsidRDefault="00D65A4A" w:rsidP="00F52299">
            <w:pPr>
              <w:pStyle w:val="iBAAGStandardText"/>
            </w:pPr>
          </w:p>
        </w:tc>
        <w:tc>
          <w:tcPr>
            <w:tcW w:w="3330" w:type="dxa"/>
            <w:shd w:val="clear" w:color="auto" w:fill="FFFFFF" w:themeFill="background1"/>
          </w:tcPr>
          <w:p w14:paraId="6142FCFE"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FF" w14:textId="77777777" w:rsidR="00D65A4A" w:rsidRPr="00CB1AFA" w:rsidRDefault="00D65A4A" w:rsidP="00F52299">
            <w:pPr>
              <w:pStyle w:val="iBAAGStandardText"/>
            </w:pPr>
            <w:r w:rsidRPr="00CB1AFA">
              <w:t>The amount you pay is based on where the covered health service is provided.</w:t>
            </w:r>
          </w:p>
          <w:p w14:paraId="6142FD00" w14:textId="77777777" w:rsidR="00D65A4A" w:rsidRDefault="00D65A4A" w:rsidP="00F52299">
            <w:pPr>
              <w:pStyle w:val="iBAAGStandardText"/>
              <w:rPr>
                <w:rStyle w:val="iBAAGStandardTextBoldChar"/>
              </w:rPr>
            </w:pPr>
          </w:p>
          <w:p w14:paraId="6142FD01" w14:textId="77777777" w:rsidR="00D65A4A" w:rsidRPr="002B4D8E" w:rsidRDefault="00D65A4A" w:rsidP="00F52299">
            <w:pPr>
              <w:pStyle w:val="iBAAGStandardTextBold"/>
            </w:pPr>
            <w:r w:rsidRPr="002B4D8E">
              <w:t xml:space="preserve">Is prior authorization </w:t>
            </w:r>
            <w:r w:rsidRPr="002B4D8E">
              <w:lastRenderedPageBreak/>
              <w:t>needed?</w:t>
            </w:r>
          </w:p>
          <w:p w14:paraId="6142FD02" w14:textId="77777777" w:rsidR="00D65A4A" w:rsidRPr="002B4D8E" w:rsidRDefault="00D65A4A" w:rsidP="00F52299">
            <w:pPr>
              <w:pStyle w:val="iBAAGStandardText"/>
            </w:pPr>
            <w:r w:rsidRPr="002B4D8E">
              <w:t>Yes</w:t>
            </w:r>
          </w:p>
          <w:p w14:paraId="6142FD03" w14:textId="77777777" w:rsidR="00D65A4A" w:rsidRPr="002B4D8E" w:rsidRDefault="00D65A4A" w:rsidP="00F52299"/>
          <w:p w14:paraId="6142FD04" w14:textId="77777777" w:rsidR="00D65A4A" w:rsidRPr="002B4D8E" w:rsidRDefault="00D65A4A" w:rsidP="00F52299">
            <w:r w:rsidRPr="002B4D8E">
              <w:rPr>
                <w:rStyle w:val="iBAAGStandardTextBoldChar"/>
              </w:rPr>
              <w:t>Prior authorization is</w:t>
            </w:r>
            <w:r w:rsidRPr="002B4D8E">
              <w:t>:</w:t>
            </w:r>
          </w:p>
          <w:p w14:paraId="6142FD05" w14:textId="77777777" w:rsidR="00D65A4A" w:rsidRPr="002B4D8E" w:rsidRDefault="00D65A4A"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D06" w14:textId="77777777" w:rsidR="00D65A4A" w:rsidRPr="002B4D8E" w:rsidRDefault="00D65A4A" w:rsidP="00F52299"/>
          <w:p w14:paraId="6142FD07" w14:textId="77777777" w:rsidR="00D65A4A" w:rsidRDefault="00D65A4A" w:rsidP="00F52299">
            <w:pPr>
              <w:pStyle w:val="iBAAGStandardTextBold"/>
            </w:pPr>
            <w:r w:rsidRPr="002B4D8E">
              <w:t xml:space="preserve">When do I need to call? </w:t>
            </w:r>
          </w:p>
          <w:p w14:paraId="6142FD08" w14:textId="77777777" w:rsidR="00D65A4A" w:rsidRPr="00EE2B9C" w:rsidRDefault="00D65A4A" w:rsidP="00F52299">
            <w:pPr>
              <w:pStyle w:val="iBAAGLevel1Bullets"/>
              <w:ind w:left="720"/>
            </w:pPr>
            <w:r w:rsidRPr="00EE2B9C">
              <w:t>5 business days before a scheduled admission</w:t>
            </w:r>
          </w:p>
          <w:p w14:paraId="6142FD09" w14:textId="77777777" w:rsidR="00D65A4A" w:rsidRPr="00EE2B9C" w:rsidRDefault="00D65A4A" w:rsidP="00F52299">
            <w:pPr>
              <w:pStyle w:val="iBAAGLevel1Bullets"/>
              <w:ind w:left="720"/>
            </w:pPr>
            <w:r w:rsidRPr="00EE2B9C">
              <w:t xml:space="preserve">24 hours before a scheduled inpatient admission </w:t>
            </w:r>
          </w:p>
          <w:p w14:paraId="6142FD0A" w14:textId="77777777" w:rsidR="00D65A4A" w:rsidRPr="002B4D8E" w:rsidRDefault="00D65A4A" w:rsidP="00F52299"/>
          <w:p w14:paraId="6142FD0B" w14:textId="77777777" w:rsidR="00D65A4A" w:rsidRPr="002B4D8E" w:rsidRDefault="00D65A4A" w:rsidP="00F52299">
            <w:r w:rsidRPr="002B4D8E">
              <w:rPr>
                <w:rStyle w:val="iBAAGStandardTextBoldChar"/>
              </w:rPr>
              <w:t>If you don’t get prior authorization, you pay</w:t>
            </w:r>
            <w:r w:rsidRPr="002B4D8E">
              <w:t xml:space="preserve">: </w:t>
            </w:r>
          </w:p>
          <w:p w14:paraId="6142FD0D" w14:textId="511069EB" w:rsidR="00D65A4A"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p w14:paraId="6142FD0E" w14:textId="77777777" w:rsidR="00D65A4A" w:rsidRDefault="00D65A4A" w:rsidP="00F52299">
            <w:pPr>
              <w:pStyle w:val="iBAAGStandardText"/>
              <w:rPr>
                <w:rStyle w:val="iBAAGStandardTextBoldChar"/>
              </w:rPr>
            </w:pPr>
          </w:p>
          <w:p w14:paraId="6142FD0F" w14:textId="77777777" w:rsidR="00D65A4A" w:rsidRPr="00562ED8" w:rsidRDefault="00D65A4A" w:rsidP="00F52299">
            <w:pPr>
              <w:pStyle w:val="iBAAGStandardTextBold"/>
            </w:pPr>
            <w:r w:rsidRPr="00E370F5">
              <w:rPr>
                <w:rStyle w:val="InstructionalTextChar"/>
                <w:b/>
                <w:color w:val="auto"/>
              </w:rPr>
              <w:t>Outpatient</w:t>
            </w:r>
            <w:r w:rsidRPr="00562ED8">
              <w:t xml:space="preserve"> </w:t>
            </w:r>
          </w:p>
          <w:p w14:paraId="6142FD15" w14:textId="02196885"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D16" w14:textId="77777777" w:rsidR="00D65A4A" w:rsidRDefault="00D65A4A" w:rsidP="00F52299">
            <w:pPr>
              <w:pStyle w:val="iBAAGStandardText"/>
            </w:pPr>
          </w:p>
          <w:p w14:paraId="6142FD17" w14:textId="77777777" w:rsidR="00D65A4A" w:rsidRDefault="00D65A4A" w:rsidP="00F52299">
            <w:pPr>
              <w:pStyle w:val="iBAAGStandardTextBold"/>
            </w:pPr>
            <w:r>
              <w:t>Is prior authorization needed?</w:t>
            </w:r>
          </w:p>
          <w:p w14:paraId="6142FD18" w14:textId="77777777" w:rsidR="00D65A4A" w:rsidRDefault="00D65A4A" w:rsidP="00F52299">
            <w:pPr>
              <w:pStyle w:val="iBAAGStandardText"/>
            </w:pPr>
            <w:r>
              <w:t>No</w:t>
            </w:r>
          </w:p>
          <w:p w14:paraId="6142FD19" w14:textId="77777777" w:rsidR="00D65A4A" w:rsidRDefault="00D65A4A" w:rsidP="00F52299">
            <w:pPr>
              <w:pStyle w:val="iBAAGStandardText"/>
            </w:pPr>
          </w:p>
          <w:p w14:paraId="6142FD1A" w14:textId="77777777" w:rsidR="00D65A4A" w:rsidRDefault="00D65A4A" w:rsidP="00F52299">
            <w:pPr>
              <w:pStyle w:val="iBAAGStandardText"/>
            </w:pPr>
          </w:p>
          <w:p w14:paraId="6142FD1B" w14:textId="77777777" w:rsidR="00D65A4A" w:rsidRPr="00CB1AFA" w:rsidRDefault="00D65A4A" w:rsidP="00F52299">
            <w:pPr>
              <w:pStyle w:val="iBAAGStandardText"/>
            </w:pPr>
          </w:p>
        </w:tc>
        <w:tc>
          <w:tcPr>
            <w:tcW w:w="3330" w:type="dxa"/>
            <w:shd w:val="clear" w:color="auto" w:fill="FFFFFF" w:themeFill="background1"/>
          </w:tcPr>
          <w:p w14:paraId="6142FD1C" w14:textId="77777777" w:rsidR="00D65A4A" w:rsidRPr="00562ED8" w:rsidRDefault="00D65A4A" w:rsidP="00F52299">
            <w:pPr>
              <w:pStyle w:val="iBAAGStandardText"/>
              <w:rPr>
                <w:b/>
              </w:rPr>
            </w:pPr>
            <w:r w:rsidRPr="00562ED8">
              <w:rPr>
                <w:b/>
              </w:rPr>
              <w:lastRenderedPageBreak/>
              <w:t>Inpatient:</w:t>
            </w:r>
          </w:p>
          <w:p w14:paraId="6142FD1D" w14:textId="77777777" w:rsidR="00D65A4A" w:rsidRPr="00887702" w:rsidRDefault="00D65A4A" w:rsidP="00F5229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142FD1E" w14:textId="77777777" w:rsidR="00D65A4A" w:rsidRDefault="00D65A4A" w:rsidP="00F52299">
            <w:pPr>
              <w:pStyle w:val="iBAAGStandardText"/>
            </w:pPr>
            <w:r w:rsidRPr="00562ED8">
              <w:rPr>
                <w:i/>
              </w:rPr>
              <w:t>Skilled Nursing Facility/Inpatient Rehabilitation Services</w:t>
            </w:r>
            <w:r>
              <w:rPr>
                <w:i/>
              </w:rPr>
              <w:t>.</w:t>
            </w:r>
            <w:r>
              <w:t xml:space="preserve"> </w:t>
            </w:r>
          </w:p>
          <w:p w14:paraId="6142FD1F" w14:textId="77777777" w:rsidR="00D65A4A" w:rsidRDefault="00D65A4A" w:rsidP="00F52299">
            <w:pPr>
              <w:pStyle w:val="iBAAGStandardText"/>
            </w:pPr>
          </w:p>
          <w:p w14:paraId="6142FD20" w14:textId="77777777" w:rsidR="00D65A4A" w:rsidRPr="00887702" w:rsidRDefault="00D65A4A" w:rsidP="00F52299">
            <w:pPr>
              <w:pStyle w:val="iBAAGStandardText"/>
            </w:pPr>
            <w:r w:rsidRPr="00562ED8">
              <w:rPr>
                <w:b/>
              </w:rPr>
              <w:lastRenderedPageBreak/>
              <w:t>Outpatient:</w:t>
            </w:r>
            <w:r w:rsidRPr="00956CBB">
              <w:t xml:space="preserve"> </w:t>
            </w:r>
          </w:p>
          <w:p w14:paraId="6142FD21" w14:textId="77777777" w:rsidR="00D65A4A" w:rsidRDefault="00D65A4A" w:rsidP="00F5229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6142FD22" w14:textId="5091B2CF" w:rsidR="00D65A4A" w:rsidRPr="00597E44" w:rsidRDefault="00D65A4A" w:rsidP="00F52299">
            <w:pPr>
              <w:pStyle w:val="iBAAGLevel1Bullets"/>
            </w:pPr>
            <w:r w:rsidRPr="00597E44">
              <w:rPr>
                <w:rStyle w:val="iBAAGStandardTextBoldChar"/>
              </w:rPr>
              <w:t>20</w:t>
            </w:r>
            <w:r w:rsidRPr="00597E44">
              <w:t xml:space="preserve"> visits of physical therapy.</w:t>
            </w:r>
          </w:p>
          <w:p w14:paraId="6142FD23" w14:textId="77777777" w:rsidR="00D65A4A" w:rsidRPr="00597E44" w:rsidRDefault="00D65A4A" w:rsidP="00F52299">
            <w:pPr>
              <w:pStyle w:val="iBAAGLevel1Bullets"/>
            </w:pPr>
            <w:r w:rsidRPr="00597E44">
              <w:rPr>
                <w:rStyle w:val="iBAAGStandardTextBoldChar"/>
              </w:rPr>
              <w:t>20</w:t>
            </w:r>
            <w:r w:rsidRPr="00597E44">
              <w:t xml:space="preserve"> visits of occupational therapy.</w:t>
            </w:r>
          </w:p>
          <w:p w14:paraId="6142FD24" w14:textId="77777777" w:rsidR="00D65A4A" w:rsidRPr="00597E44" w:rsidRDefault="00D65A4A" w:rsidP="00F52299">
            <w:pPr>
              <w:pStyle w:val="iBAAGLevel1Bullets"/>
            </w:pPr>
            <w:r w:rsidRPr="00597E44">
              <w:rPr>
                <w:rStyle w:val="iBAAGStandardTextBoldChar"/>
              </w:rPr>
              <w:t>20</w:t>
            </w:r>
            <w:r w:rsidRPr="00597E44">
              <w:t xml:space="preserve"> visits of speech therapy.</w:t>
            </w:r>
          </w:p>
          <w:p w14:paraId="6142FD25" w14:textId="77777777" w:rsidR="00D65A4A" w:rsidRPr="00597E44" w:rsidRDefault="00D65A4A" w:rsidP="00F52299">
            <w:pPr>
              <w:pStyle w:val="iBAAGLevel1Bullets"/>
            </w:pPr>
            <w:r w:rsidRPr="00597E44">
              <w:rPr>
                <w:rStyle w:val="iBAAGStandardTextBoldChar"/>
              </w:rPr>
              <w:t>30</w:t>
            </w:r>
            <w:r w:rsidRPr="00597E44">
              <w:t xml:space="preserve"> visits of post-cochlear implant aural therapy.</w:t>
            </w:r>
          </w:p>
          <w:p w14:paraId="6142FD26" w14:textId="77777777" w:rsidR="00D65A4A" w:rsidRPr="00597E44" w:rsidRDefault="00D65A4A" w:rsidP="00F52299">
            <w:pPr>
              <w:pStyle w:val="iBAAGLevel1Bullets"/>
            </w:pPr>
            <w:r w:rsidRPr="00597E44">
              <w:rPr>
                <w:rStyle w:val="iBAAGStandardTextBoldChar"/>
              </w:rPr>
              <w:t>20</w:t>
            </w:r>
            <w:r w:rsidRPr="00597E44">
              <w:t xml:space="preserve"> visits of cognitive therapy.</w:t>
            </w:r>
          </w:p>
          <w:p w14:paraId="6142FD27" w14:textId="23CB5770" w:rsidR="00D65A4A" w:rsidRPr="00A04653" w:rsidRDefault="00D65A4A" w:rsidP="00F52299">
            <w:pPr>
              <w:pStyle w:val="iBAAGLevel1Bullets"/>
            </w:pPr>
            <w:r w:rsidRPr="00A04653">
              <w:rPr>
                <w:rStyle w:val="iBAAGStandardTextBoldChar"/>
              </w:rPr>
              <w:t>2</w:t>
            </w:r>
            <w:r w:rsidR="004D0ABD">
              <w:rPr>
                <w:rStyle w:val="iBAAGStandardTextBoldChar"/>
              </w:rPr>
              <w:t>4</w:t>
            </w:r>
            <w:r w:rsidRPr="00A04653">
              <w:t xml:space="preserve"> </w:t>
            </w:r>
            <w:r w:rsidRPr="00A04653">
              <w:rPr>
                <w:rStyle w:val="iBAAGStandardTextChar"/>
              </w:rPr>
              <w:t>visits of chiropractic (manipulative) treatment.</w:t>
            </w:r>
          </w:p>
          <w:p w14:paraId="6142FD28" w14:textId="77777777" w:rsidR="00D65A4A" w:rsidRPr="00956CBB" w:rsidRDefault="00D65A4A" w:rsidP="00F52299">
            <w:pPr>
              <w:pStyle w:val="iBAAGLevel1Bullets"/>
              <w:numPr>
                <w:ilvl w:val="0"/>
                <w:numId w:val="0"/>
              </w:numPr>
              <w:ind w:left="720"/>
            </w:pPr>
          </w:p>
          <w:p w14:paraId="6142FD29" w14:textId="77777777" w:rsidR="00D65A4A" w:rsidRPr="00571967" w:rsidRDefault="00D65A4A" w:rsidP="00F52299">
            <w:pPr>
              <w:pStyle w:val="iBAAGLevel1Bullets"/>
              <w:numPr>
                <w:ilvl w:val="0"/>
                <w:numId w:val="0"/>
              </w:numPr>
              <w:tabs>
                <w:tab w:val="left" w:pos="1260"/>
              </w:tabs>
              <w:ind w:left="360"/>
            </w:pPr>
            <w:r>
              <w:tab/>
            </w:r>
          </w:p>
          <w:p w14:paraId="6142FD2A" w14:textId="77777777" w:rsidR="00D65A4A" w:rsidRDefault="00D65A4A" w:rsidP="00F52299">
            <w:pPr>
              <w:pStyle w:val="iBAAGStandardText"/>
            </w:pPr>
            <w:r>
              <w:t xml:space="preserve">If the service is provided in a doctor’s office, additional co-pays, deductible or co-insurance may apply.  </w:t>
            </w:r>
          </w:p>
          <w:p w14:paraId="6142FD2B" w14:textId="77777777" w:rsidR="00D65A4A" w:rsidRDefault="00D65A4A" w:rsidP="00F52299">
            <w:pPr>
              <w:pStyle w:val="iBAAGStandardText"/>
            </w:pPr>
          </w:p>
          <w:p w14:paraId="6142FD2C" w14:textId="77777777" w:rsidR="00D65A4A" w:rsidRDefault="00D65A4A" w:rsidP="00F52299">
            <w:pPr>
              <w:pStyle w:val="iBAAGStandardText"/>
            </w:pPr>
          </w:p>
        </w:tc>
      </w:tr>
      <w:tr w:rsidR="00D65A4A" w:rsidRPr="0026681C" w14:paraId="6142FD34" w14:textId="77777777" w:rsidTr="00EB40B6">
        <w:tc>
          <w:tcPr>
            <w:tcW w:w="3517" w:type="dxa"/>
            <w:tcBorders>
              <w:bottom w:val="single" w:sz="4" w:space="0" w:color="000000" w:themeColor="text1"/>
            </w:tcBorders>
            <w:shd w:val="clear" w:color="auto" w:fill="31849B"/>
            <w:vAlign w:val="center"/>
          </w:tcPr>
          <w:p w14:paraId="6142FD2E"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D2F" w14:textId="77777777" w:rsidR="00D65A4A" w:rsidRPr="0094275E" w:rsidRDefault="00D65A4A" w:rsidP="00F52299">
            <w:pPr>
              <w:pStyle w:val="iBAAGTableHeader"/>
            </w:pPr>
            <w:r w:rsidRPr="0094275E">
              <w:t>Your cost if you use</w:t>
            </w:r>
          </w:p>
          <w:p w14:paraId="6142FD30"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D31" w14:textId="77777777" w:rsidR="00D65A4A" w:rsidRPr="0094275E" w:rsidRDefault="00D65A4A" w:rsidP="00F52299">
            <w:pPr>
              <w:pStyle w:val="iBAAGTableHeader"/>
            </w:pPr>
            <w:r w:rsidRPr="0094275E">
              <w:t>Your cost if you use</w:t>
            </w:r>
          </w:p>
          <w:p w14:paraId="6142FD32"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D33" w14:textId="77777777" w:rsidR="00D65A4A" w:rsidRPr="0094275E" w:rsidRDefault="00D65A4A" w:rsidP="00F52299">
            <w:pPr>
              <w:pStyle w:val="iBAAGTableHeader"/>
            </w:pPr>
            <w:r w:rsidRPr="0094275E">
              <w:t>Limits &amp; Exceptions</w:t>
            </w:r>
          </w:p>
        </w:tc>
      </w:tr>
      <w:tr w:rsidR="00D65A4A" w:rsidRPr="0026681C" w14:paraId="6142FD55" w14:textId="77777777" w:rsidTr="00EB40B6">
        <w:tc>
          <w:tcPr>
            <w:tcW w:w="3517" w:type="dxa"/>
            <w:shd w:val="clear" w:color="auto" w:fill="FFFFFF" w:themeFill="background1"/>
          </w:tcPr>
          <w:p w14:paraId="6142FD35" w14:textId="77777777" w:rsidR="00D65A4A" w:rsidRPr="0026681C" w:rsidRDefault="00D65A4A" w:rsidP="00F52299">
            <w:pPr>
              <w:pStyle w:val="iBAAGSituationBoxName"/>
            </w:pPr>
            <w:bookmarkStart w:id="84" w:name="Hearing_Aids"/>
            <w:r w:rsidRPr="0026681C">
              <w:t>Hearing Aids</w:t>
            </w:r>
            <w:bookmarkEnd w:id="84"/>
          </w:p>
          <w:p w14:paraId="6142FD36" w14:textId="77777777" w:rsidR="00D65A4A" w:rsidRPr="0026681C" w:rsidRDefault="00D65A4A" w:rsidP="00F52299">
            <w:pPr>
              <w:pStyle w:val="iBAAGStandardText"/>
            </w:pPr>
          </w:p>
          <w:p w14:paraId="6142FD37" w14:textId="77777777" w:rsidR="00D65A4A" w:rsidRPr="0026681C" w:rsidRDefault="00D65A4A" w:rsidP="00F52299">
            <w:pPr>
              <w:pStyle w:val="iBAAGStandardTextBold"/>
            </w:pPr>
            <w:r w:rsidRPr="0026681C">
              <w:t>What are hearing aids?</w:t>
            </w:r>
          </w:p>
          <w:p w14:paraId="6142FD38" w14:textId="77777777" w:rsidR="00D65A4A" w:rsidRPr="0026681C" w:rsidRDefault="00D65A4A" w:rsidP="00F52299">
            <w:pPr>
              <w:pStyle w:val="iBAAGStandardText"/>
            </w:pPr>
            <w:r w:rsidRPr="0026681C">
              <w:t>Hearing aids are electronic amplifying devices designed to fix a hearing impairment and bring sound more effectively into the ear. A hearing aid consists of a microphone, amplifier and receiver.</w:t>
            </w:r>
          </w:p>
          <w:p w14:paraId="6142FD39" w14:textId="77777777" w:rsidR="00D65A4A" w:rsidRPr="0026681C" w:rsidRDefault="00D65A4A" w:rsidP="00F52299">
            <w:pPr>
              <w:pStyle w:val="iBAAGStandardText"/>
            </w:pPr>
          </w:p>
          <w:p w14:paraId="6142FD3A" w14:textId="77777777" w:rsidR="00D65A4A" w:rsidRPr="0026681C" w:rsidRDefault="00D65A4A" w:rsidP="00F52299">
            <w:pPr>
              <w:pStyle w:val="iBAAGStandardText"/>
            </w:pPr>
            <w:r w:rsidRPr="0026681C">
              <w:t>Benefits are provided for the hearing aid and charges for fitting and testing as recommended by a doctor.</w:t>
            </w:r>
          </w:p>
          <w:p w14:paraId="6142FD3B" w14:textId="77777777" w:rsidR="00D65A4A" w:rsidRPr="0026681C" w:rsidRDefault="00D65A4A" w:rsidP="00F52299">
            <w:pPr>
              <w:pStyle w:val="iBAAGStandardText"/>
            </w:pPr>
          </w:p>
          <w:p w14:paraId="6142FD3C" w14:textId="7AFFDE94" w:rsidR="00D65A4A" w:rsidRPr="0026681C" w:rsidRDefault="00EB40B6" w:rsidP="00F52299">
            <w:pPr>
              <w:pStyle w:val="iBAAGStandardText"/>
            </w:pPr>
            <w:r w:rsidRPr="00276199">
              <w:rPr>
                <w:color w:val="000000"/>
              </w:rPr>
              <w:t xml:space="preserve">UnitedHealthcare Hearing </w:t>
            </w:r>
            <w:r w:rsidRPr="00276199">
              <w:t xml:space="preserve">is available to you. For more information about this program, click </w:t>
            </w:r>
            <w:hyperlink r:id="rId74" w:history="1">
              <w:r w:rsidRPr="00276199">
                <w:rPr>
                  <w:rStyle w:val="Hyperlink"/>
                  <w:b/>
                  <w:bCs/>
                  <w:color w:val="3333FF"/>
                </w:rPr>
                <w:t>here</w:t>
              </w:r>
            </w:hyperlink>
            <w:r w:rsidRPr="00276199">
              <w:t xml:space="preserve"> or call </w:t>
            </w:r>
            <w:r w:rsidRPr="00276199">
              <w:rPr>
                <w:rStyle w:val="iBAAGStandardTextBoldChar"/>
              </w:rPr>
              <w:t>1-855-523-9355,</w:t>
            </w:r>
            <w:r w:rsidRPr="00276199">
              <w:t xml:space="preserve"> TTY users can dial </w:t>
            </w:r>
            <w:r w:rsidRPr="00276199">
              <w:rPr>
                <w:rStyle w:val="iBAAGStandardTextBoldChar"/>
              </w:rPr>
              <w:t>711</w:t>
            </w:r>
            <w:r w:rsidRPr="00276199">
              <w:t>.</w:t>
            </w:r>
          </w:p>
          <w:p w14:paraId="6142FD3D" w14:textId="77777777" w:rsidR="00D65A4A" w:rsidRDefault="00D65A4A" w:rsidP="00F52299">
            <w:pPr>
              <w:pStyle w:val="iBAAGStandardText"/>
            </w:pPr>
          </w:p>
          <w:p w14:paraId="2CC66BAF" w14:textId="77777777" w:rsidR="00BD2D5E" w:rsidRPr="0026681C" w:rsidRDefault="00BD2D5E" w:rsidP="00F52299">
            <w:pPr>
              <w:pStyle w:val="iBAAGStandardText"/>
            </w:pPr>
          </w:p>
          <w:p w14:paraId="6142FD3E" w14:textId="77777777" w:rsidR="00D65A4A" w:rsidRPr="0026681C" w:rsidRDefault="00D65A4A" w:rsidP="00F52299">
            <w:pPr>
              <w:pStyle w:val="iBAAGStandardTextBold"/>
            </w:pPr>
            <w:r w:rsidRPr="0026681C">
              <w:lastRenderedPageBreak/>
              <w:t xml:space="preserve">Want more information? </w:t>
            </w:r>
          </w:p>
          <w:p w14:paraId="6142FD3F" w14:textId="77777777" w:rsidR="00D65A4A" w:rsidRPr="0026681C" w:rsidRDefault="00D65A4A" w:rsidP="00F52299">
            <w:pPr>
              <w:pStyle w:val="iBAAGStandardText"/>
            </w:pPr>
            <w:r w:rsidRPr="0026681C">
              <w:t xml:space="preserve">View the </w:t>
            </w:r>
            <w:hyperlink r:id="rId75" w:history="1">
              <w:r w:rsidRPr="0026681C">
                <w:rPr>
                  <w:rStyle w:val="Hyperlinks"/>
                </w:rPr>
                <w:t>glossary</w:t>
              </w:r>
            </w:hyperlink>
            <w:r w:rsidRPr="0026681C">
              <w:t xml:space="preserve"> for definitions.</w:t>
            </w:r>
          </w:p>
          <w:p w14:paraId="6142FD40" w14:textId="77777777" w:rsidR="00D65A4A" w:rsidRPr="0026681C" w:rsidRDefault="00D65A4A" w:rsidP="00F52299">
            <w:pPr>
              <w:pStyle w:val="iBAAGStandardText"/>
            </w:pPr>
          </w:p>
        </w:tc>
        <w:tc>
          <w:tcPr>
            <w:tcW w:w="3330" w:type="dxa"/>
            <w:shd w:val="clear" w:color="auto" w:fill="FFFFFF" w:themeFill="background1"/>
          </w:tcPr>
          <w:p w14:paraId="6142FD41" w14:textId="450AD49B" w:rsidR="00D65A4A" w:rsidRPr="0026681C" w:rsidRDefault="00200778" w:rsidP="00F52299">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6142FD42" w14:textId="77777777" w:rsidR="00D65A4A" w:rsidRDefault="00D65A4A" w:rsidP="00F52299">
            <w:pPr>
              <w:pStyle w:val="iBAAGStandardText"/>
            </w:pPr>
          </w:p>
          <w:p w14:paraId="6142FD43" w14:textId="77777777" w:rsidR="00D65A4A" w:rsidRPr="0026681C" w:rsidRDefault="00D65A4A" w:rsidP="00F52299">
            <w:pPr>
              <w:pStyle w:val="iBAAGStandardTextBold"/>
            </w:pPr>
            <w:r w:rsidRPr="0026681C">
              <w:t xml:space="preserve">Is prior authorization </w:t>
            </w:r>
            <w:r>
              <w:t>needed</w:t>
            </w:r>
            <w:r w:rsidRPr="0026681C">
              <w:t>?</w:t>
            </w:r>
          </w:p>
          <w:p w14:paraId="6142FD44" w14:textId="77777777" w:rsidR="00D65A4A" w:rsidRPr="0026681C" w:rsidRDefault="00D65A4A" w:rsidP="00F52299">
            <w:pPr>
              <w:pStyle w:val="iBAAGStandardText"/>
            </w:pPr>
            <w:r w:rsidRPr="0026681C">
              <w:t>No</w:t>
            </w:r>
          </w:p>
          <w:p w14:paraId="6142FD45" w14:textId="77777777" w:rsidR="00D65A4A" w:rsidRPr="0026681C" w:rsidRDefault="00D65A4A" w:rsidP="00F52299">
            <w:pPr>
              <w:pStyle w:val="iBAAGStandardText"/>
            </w:pPr>
          </w:p>
          <w:p w14:paraId="6142FD46" w14:textId="77777777" w:rsidR="00D65A4A" w:rsidRPr="0026681C" w:rsidRDefault="00D65A4A" w:rsidP="00F52299">
            <w:pPr>
              <w:pStyle w:val="iBAAGStandardText"/>
            </w:pPr>
          </w:p>
        </w:tc>
        <w:tc>
          <w:tcPr>
            <w:tcW w:w="3330" w:type="dxa"/>
            <w:shd w:val="clear" w:color="auto" w:fill="FFFFFF" w:themeFill="background1"/>
          </w:tcPr>
          <w:p w14:paraId="6142FD47" w14:textId="3133069A" w:rsidR="00D65A4A" w:rsidRPr="0026681C" w:rsidRDefault="00C82E2F" w:rsidP="00F52299">
            <w:pPr>
              <w:pStyle w:val="iBAAGStandardText"/>
            </w:pPr>
            <w:r>
              <w:rPr>
                <w:rStyle w:val="iBAAGStandardTextBoldChar"/>
              </w:rPr>
              <w:t>40</w:t>
            </w:r>
            <w:r w:rsidR="00476B82">
              <w:rPr>
                <w:rStyle w:val="iBAAGStandardTextBoldChar"/>
              </w:rPr>
              <w:t>%</w:t>
            </w:r>
            <w:r w:rsidR="00D65A4A" w:rsidRPr="0026681C">
              <w:t xml:space="preserve"> co-insurance, after you pay the deductible</w:t>
            </w:r>
            <w:r w:rsidR="00D65A4A">
              <w:t>.</w:t>
            </w:r>
          </w:p>
          <w:p w14:paraId="6142FD48" w14:textId="77777777" w:rsidR="00D65A4A" w:rsidRPr="0026681C" w:rsidRDefault="00D65A4A" w:rsidP="00F52299">
            <w:pPr>
              <w:pStyle w:val="iBAAGStandardText"/>
            </w:pPr>
          </w:p>
          <w:p w14:paraId="6142FD49" w14:textId="77777777" w:rsidR="00D65A4A" w:rsidRPr="0026681C" w:rsidRDefault="00D65A4A" w:rsidP="00F52299">
            <w:pPr>
              <w:pStyle w:val="iBAAGStandardTextBold"/>
            </w:pPr>
            <w:r w:rsidRPr="0026681C">
              <w:t xml:space="preserve">Is prior authorization </w:t>
            </w:r>
            <w:r>
              <w:t>needed</w:t>
            </w:r>
            <w:r w:rsidRPr="0026681C">
              <w:t>?</w:t>
            </w:r>
          </w:p>
          <w:p w14:paraId="6142FD4A" w14:textId="77777777" w:rsidR="00D65A4A" w:rsidRPr="0026681C" w:rsidRDefault="00D65A4A" w:rsidP="00F52299">
            <w:pPr>
              <w:pStyle w:val="iBAAGStandardText"/>
            </w:pPr>
            <w:r w:rsidRPr="0026681C">
              <w:t>No</w:t>
            </w:r>
          </w:p>
          <w:p w14:paraId="6142FD4B" w14:textId="77777777" w:rsidR="00D65A4A" w:rsidRPr="0026681C" w:rsidRDefault="00D65A4A" w:rsidP="00F52299">
            <w:pPr>
              <w:pStyle w:val="iBAAGStandardText"/>
            </w:pPr>
          </w:p>
        </w:tc>
        <w:tc>
          <w:tcPr>
            <w:tcW w:w="3330" w:type="dxa"/>
            <w:shd w:val="clear" w:color="auto" w:fill="FFFFFF" w:themeFill="background1"/>
          </w:tcPr>
          <w:p w14:paraId="6142FD4C" w14:textId="77777777" w:rsidR="00D65A4A" w:rsidRPr="0026681C" w:rsidRDefault="00D65A4A" w:rsidP="00F52299">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6142FD4D" w14:textId="77777777" w:rsidR="00D65A4A" w:rsidRPr="0026681C" w:rsidRDefault="00D65A4A" w:rsidP="00F52299">
            <w:pPr>
              <w:pStyle w:val="iBAAGStandardText"/>
            </w:pPr>
          </w:p>
          <w:p w14:paraId="6142FD4E" w14:textId="77777777" w:rsidR="00D65A4A" w:rsidRPr="0026681C" w:rsidRDefault="00D65A4A" w:rsidP="00F52299">
            <w:pPr>
              <w:pStyle w:val="iBAAGStandardText"/>
            </w:pPr>
            <w:r w:rsidRPr="0026681C">
              <w:t>No coverage for bone anchored hearing aids except when:</w:t>
            </w:r>
          </w:p>
          <w:p w14:paraId="6142FD4F" w14:textId="77777777" w:rsidR="00D65A4A" w:rsidRPr="0026681C" w:rsidRDefault="00D65A4A" w:rsidP="00F52299">
            <w:pPr>
              <w:pStyle w:val="iBAAGLevel1Bullets"/>
            </w:pPr>
            <w:r w:rsidRPr="0026681C">
              <w:t>Craniofacial anomalies or absent ear canals keep them from using a wearable hearing aid; or</w:t>
            </w:r>
          </w:p>
          <w:p w14:paraId="6142FD50" w14:textId="77777777" w:rsidR="00D65A4A" w:rsidRPr="0026681C" w:rsidRDefault="00D65A4A" w:rsidP="00F52299">
            <w:pPr>
              <w:pStyle w:val="iBAAGLevel1Bullets"/>
            </w:pPr>
            <w:r w:rsidRPr="0026681C">
              <w:t>Hearing loss cannot be fixed by a wearable hearing aid.</w:t>
            </w:r>
          </w:p>
          <w:p w14:paraId="6142FD51" w14:textId="77777777" w:rsidR="00D65A4A" w:rsidRPr="0026681C" w:rsidRDefault="00D65A4A" w:rsidP="00F52299">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6142FD52" w14:textId="77777777" w:rsidR="00D65A4A" w:rsidRPr="0026681C" w:rsidRDefault="00D65A4A" w:rsidP="00F52299">
            <w:pPr>
              <w:pStyle w:val="iBAAGStandardText"/>
            </w:pPr>
          </w:p>
          <w:p w14:paraId="6142FD53" w14:textId="77777777" w:rsidR="00D65A4A" w:rsidRPr="0026681C" w:rsidRDefault="00D65A4A" w:rsidP="00F52299">
            <w:pPr>
              <w:pStyle w:val="iBAAGStandardText"/>
            </w:pPr>
            <w:r w:rsidRPr="0026681C">
              <w:t xml:space="preserve">Repairs and/or replacements are not covered, except for malfunction. </w:t>
            </w:r>
          </w:p>
          <w:p w14:paraId="6142FD54" w14:textId="77777777" w:rsidR="00D65A4A" w:rsidRPr="0026681C" w:rsidRDefault="00D65A4A" w:rsidP="00F52299">
            <w:pPr>
              <w:pStyle w:val="iBAAGStandardText"/>
            </w:pPr>
          </w:p>
        </w:tc>
      </w:tr>
      <w:tr w:rsidR="00D65A4A" w:rsidRPr="003F3B5E" w14:paraId="6142FD5C" w14:textId="77777777" w:rsidTr="00EB40B6">
        <w:tc>
          <w:tcPr>
            <w:tcW w:w="3517" w:type="dxa"/>
            <w:tcBorders>
              <w:bottom w:val="single" w:sz="4" w:space="0" w:color="000000" w:themeColor="text1"/>
            </w:tcBorders>
            <w:shd w:val="clear" w:color="auto" w:fill="31849B"/>
            <w:vAlign w:val="center"/>
          </w:tcPr>
          <w:p w14:paraId="6142FD56" w14:textId="77777777" w:rsidR="00D65A4A" w:rsidRPr="00351535" w:rsidRDefault="00D65A4A" w:rsidP="00F5229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6142FD57" w14:textId="77777777" w:rsidR="00D65A4A" w:rsidRPr="00351535" w:rsidRDefault="00D65A4A" w:rsidP="00F52299">
            <w:pPr>
              <w:pStyle w:val="iBAAGTableHeader"/>
            </w:pPr>
            <w:r w:rsidRPr="00351535">
              <w:t>Your cost if you use</w:t>
            </w:r>
          </w:p>
          <w:p w14:paraId="6142FD58" w14:textId="77777777" w:rsidR="00D65A4A" w:rsidRPr="00351535" w:rsidRDefault="00D65A4A" w:rsidP="00F5229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6142FD59" w14:textId="77777777" w:rsidR="00D65A4A" w:rsidRPr="00351535" w:rsidRDefault="00D65A4A" w:rsidP="00F52299">
            <w:pPr>
              <w:pStyle w:val="iBAAGTableHeader"/>
            </w:pPr>
            <w:r w:rsidRPr="00351535">
              <w:t>Your cost if you use</w:t>
            </w:r>
          </w:p>
          <w:p w14:paraId="6142FD5A" w14:textId="77777777" w:rsidR="00D65A4A" w:rsidRPr="000C44FB" w:rsidRDefault="00D65A4A" w:rsidP="00F52299">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6142FD5B" w14:textId="77777777" w:rsidR="00D65A4A" w:rsidRPr="00351535" w:rsidRDefault="00D65A4A" w:rsidP="00F52299">
            <w:pPr>
              <w:pStyle w:val="iBAAGTableHeader"/>
            </w:pPr>
            <w:r w:rsidRPr="00351535">
              <w:t>Limits &amp; Exceptions</w:t>
            </w:r>
          </w:p>
        </w:tc>
      </w:tr>
      <w:tr w:rsidR="00D65A4A" w:rsidRPr="003F3B5E" w14:paraId="6142FD8A" w14:textId="77777777" w:rsidTr="00EB40B6">
        <w:tc>
          <w:tcPr>
            <w:tcW w:w="3517" w:type="dxa"/>
            <w:shd w:val="clear" w:color="auto" w:fill="FFFFFF" w:themeFill="background1"/>
          </w:tcPr>
          <w:p w14:paraId="6142FD5D" w14:textId="77777777" w:rsidR="00D65A4A" w:rsidRDefault="00D65A4A" w:rsidP="00F52299">
            <w:pPr>
              <w:pStyle w:val="iBAAGSituationBoxName"/>
            </w:pPr>
            <w:bookmarkStart w:id="85" w:name="Home_Health_Care"/>
            <w:r>
              <w:t>Home Health Care</w:t>
            </w:r>
            <w:bookmarkEnd w:id="85"/>
          </w:p>
          <w:p w14:paraId="6142FD5E" w14:textId="77777777" w:rsidR="00D65A4A" w:rsidRDefault="00D65A4A" w:rsidP="00F52299">
            <w:pPr>
              <w:pStyle w:val="iBAAGStandardText"/>
            </w:pPr>
          </w:p>
          <w:p w14:paraId="6142FD5F" w14:textId="77777777" w:rsidR="00D65A4A" w:rsidRDefault="00D65A4A" w:rsidP="00F5229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142FD60" w14:textId="77777777" w:rsidR="00D65A4A" w:rsidRDefault="00D65A4A" w:rsidP="00F52299">
            <w:pPr>
              <w:pStyle w:val="iBAAGStandardText"/>
            </w:pPr>
          </w:p>
          <w:p w14:paraId="6142FD61" w14:textId="77777777" w:rsidR="00D65A4A" w:rsidRDefault="00D65A4A" w:rsidP="00F52299">
            <w:pPr>
              <w:pStyle w:val="iBAAGStandardTextBold"/>
            </w:pPr>
            <w:r>
              <w:t>What is covered?</w:t>
            </w:r>
          </w:p>
          <w:p w14:paraId="6142FD62" w14:textId="77777777" w:rsidR="00D65A4A" w:rsidRDefault="00D65A4A" w:rsidP="00F52299">
            <w:pPr>
              <w:pStyle w:val="iBAAGStandardText"/>
            </w:pPr>
            <w:r>
              <w:t>Skilled care provided by a licensed health care professional (for example, RN) and is part-time intermittent care that is:</w:t>
            </w:r>
          </w:p>
          <w:p w14:paraId="6142FD63" w14:textId="77777777" w:rsidR="00D65A4A" w:rsidRDefault="00D65A4A" w:rsidP="00F52299">
            <w:pPr>
              <w:pStyle w:val="iBAAGLevel1Bullets"/>
            </w:pPr>
            <w:r>
              <w:t>fewer than 7 days each week.</w:t>
            </w:r>
          </w:p>
          <w:p w14:paraId="6142FD64" w14:textId="77777777" w:rsidR="00D65A4A" w:rsidRDefault="00D65A4A" w:rsidP="00F52299">
            <w:pPr>
              <w:pStyle w:val="iBAAGLevel1Bullets"/>
            </w:pPr>
            <w:r>
              <w:t>fewer than 8 hours each day for periods of 21 days or less.</w:t>
            </w:r>
          </w:p>
          <w:p w14:paraId="6142FD65" w14:textId="77777777" w:rsidR="00D65A4A" w:rsidRDefault="00D65A4A" w:rsidP="00F52299">
            <w:pPr>
              <w:pStyle w:val="iBAAGStandardText"/>
            </w:pPr>
          </w:p>
          <w:p w14:paraId="6142FD66" w14:textId="77777777" w:rsidR="00D65A4A" w:rsidRDefault="00D65A4A" w:rsidP="00F52299">
            <w:pPr>
              <w:pStyle w:val="iBAAGStandardTextBold"/>
            </w:pPr>
            <w:r>
              <w:lastRenderedPageBreak/>
              <w:t xml:space="preserve">Want more information? </w:t>
            </w:r>
          </w:p>
          <w:p w14:paraId="6142FD67" w14:textId="77777777" w:rsidR="00D65A4A" w:rsidRDefault="00D65A4A" w:rsidP="00F52299">
            <w:pPr>
              <w:pStyle w:val="iBAAGStandardText"/>
            </w:pPr>
            <w:r>
              <w:t xml:space="preserve">View the </w:t>
            </w:r>
            <w:hyperlink r:id="rId76" w:history="1">
              <w:r w:rsidRPr="00721F5F">
                <w:rPr>
                  <w:rStyle w:val="Hyperlinks"/>
                </w:rPr>
                <w:t>glossary</w:t>
              </w:r>
            </w:hyperlink>
            <w:r>
              <w:t xml:space="preserve"> for definitions.</w:t>
            </w:r>
          </w:p>
          <w:p w14:paraId="6142FD68" w14:textId="77777777" w:rsidR="00D65A4A" w:rsidRPr="003F3B5E" w:rsidRDefault="00D65A4A" w:rsidP="00F52299">
            <w:pPr>
              <w:pStyle w:val="iBAAGStandardText"/>
            </w:pPr>
          </w:p>
        </w:tc>
        <w:tc>
          <w:tcPr>
            <w:tcW w:w="3330" w:type="dxa"/>
            <w:shd w:val="clear" w:color="auto" w:fill="FFFFFF" w:themeFill="background1"/>
          </w:tcPr>
          <w:p w14:paraId="6142FD69" w14:textId="0D90FE1E"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6A" w14:textId="77777777" w:rsidR="00D65A4A" w:rsidRDefault="00D65A4A" w:rsidP="00F52299">
            <w:pPr>
              <w:pStyle w:val="iBAAGStandardText"/>
            </w:pPr>
          </w:p>
          <w:p w14:paraId="6142FD6B" w14:textId="77777777" w:rsidR="00D65A4A" w:rsidRDefault="00D65A4A" w:rsidP="00F52299">
            <w:pPr>
              <w:pStyle w:val="iBAAGStandardText"/>
            </w:pPr>
            <w:r>
              <w:t xml:space="preserve">To receive network benefits, intravenous infusion must be received from a provider we identify. </w:t>
            </w:r>
          </w:p>
          <w:p w14:paraId="6142FD6C" w14:textId="77777777" w:rsidR="00D65A4A" w:rsidRDefault="00D65A4A" w:rsidP="00F52299">
            <w:pPr>
              <w:pStyle w:val="iBAAGStandardText"/>
            </w:pPr>
          </w:p>
          <w:p w14:paraId="6142FD6D" w14:textId="77777777" w:rsidR="00D65A4A" w:rsidRDefault="00D65A4A" w:rsidP="00F52299">
            <w:pPr>
              <w:pStyle w:val="iBAAGStandardTextBold"/>
            </w:pPr>
            <w:r>
              <w:t>Is prior authorization needed?</w:t>
            </w:r>
          </w:p>
          <w:p w14:paraId="6142FD6E" w14:textId="77777777" w:rsidR="00D65A4A" w:rsidRDefault="00D65A4A" w:rsidP="00F52299">
            <w:pPr>
              <w:pStyle w:val="iBAAGStandardText"/>
            </w:pPr>
            <w:r>
              <w:t>No</w:t>
            </w:r>
          </w:p>
          <w:p w14:paraId="6142FD6F" w14:textId="77777777" w:rsidR="00D65A4A" w:rsidRPr="003F3B5E" w:rsidRDefault="00D65A4A" w:rsidP="00F52299">
            <w:pPr>
              <w:pStyle w:val="iBAAGStandardText"/>
            </w:pPr>
          </w:p>
        </w:tc>
        <w:tc>
          <w:tcPr>
            <w:tcW w:w="3330" w:type="dxa"/>
            <w:shd w:val="clear" w:color="auto" w:fill="FFFFFF" w:themeFill="background1"/>
          </w:tcPr>
          <w:p w14:paraId="6142FD70" w14:textId="3151F5FD"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D71" w14:textId="77777777" w:rsidR="00D65A4A" w:rsidRDefault="00D65A4A" w:rsidP="00F52299">
            <w:pPr>
              <w:pStyle w:val="iBAAGStandardText"/>
            </w:pPr>
          </w:p>
          <w:p w14:paraId="6142FD72" w14:textId="77777777" w:rsidR="00D65A4A" w:rsidRDefault="00D65A4A" w:rsidP="00F52299">
            <w:pPr>
              <w:pStyle w:val="iBAAGStandardTextBold"/>
            </w:pPr>
            <w:r>
              <w:t>Is prior authorization needed?</w:t>
            </w:r>
          </w:p>
          <w:p w14:paraId="6142FD73" w14:textId="77777777" w:rsidR="00D65A4A" w:rsidRDefault="00D65A4A" w:rsidP="00F52299">
            <w:pPr>
              <w:pStyle w:val="iBAAGStandardText"/>
            </w:pPr>
            <w:r>
              <w:t>Yes</w:t>
            </w:r>
          </w:p>
          <w:p w14:paraId="6142FD74" w14:textId="77777777" w:rsidR="00D65A4A" w:rsidRDefault="00D65A4A" w:rsidP="00F52299">
            <w:pPr>
              <w:pStyle w:val="iBAAGStandardText"/>
            </w:pPr>
          </w:p>
          <w:p w14:paraId="6142FD75" w14:textId="77777777" w:rsidR="00D65A4A" w:rsidRDefault="00D65A4A" w:rsidP="00F52299">
            <w:pPr>
              <w:pStyle w:val="iBAAGStandardTextBold"/>
            </w:pPr>
            <w:r>
              <w:t>Prior authorization is:</w:t>
            </w:r>
          </w:p>
          <w:p w14:paraId="6142FD76" w14:textId="77777777" w:rsidR="00D65A4A" w:rsidRDefault="00D65A4A" w:rsidP="00F52299">
            <w:pPr>
              <w:pStyle w:val="iBAAGStandardText"/>
            </w:pPr>
            <w:r>
              <w:t xml:space="preserve">Getting </w:t>
            </w:r>
            <w:r w:rsidRPr="00651223">
              <w:t>approval</w:t>
            </w:r>
            <w:r>
              <w:t xml:space="preserve"> by calling the number listed on your health plan ID card before you can get medicine or services.</w:t>
            </w:r>
          </w:p>
          <w:p w14:paraId="6142FD77" w14:textId="77777777" w:rsidR="00D65A4A" w:rsidRDefault="00D65A4A" w:rsidP="00F52299">
            <w:pPr>
              <w:pStyle w:val="iBAAGStandardText"/>
            </w:pPr>
          </w:p>
          <w:p w14:paraId="6142FD78" w14:textId="77777777" w:rsidR="00D65A4A" w:rsidRDefault="00D65A4A" w:rsidP="00F52299">
            <w:pPr>
              <w:pStyle w:val="iBAAGStandardTextBold"/>
            </w:pPr>
            <w:r>
              <w:t xml:space="preserve">When do I need to call? </w:t>
            </w:r>
          </w:p>
          <w:p w14:paraId="6142FD79" w14:textId="77777777" w:rsidR="00D65A4A" w:rsidRDefault="00D65A4A" w:rsidP="00F52299">
            <w:pPr>
              <w:pStyle w:val="iBAAGLevel1Bullets"/>
            </w:pPr>
            <w:r>
              <w:t>5 business days before getting services</w:t>
            </w:r>
          </w:p>
          <w:p w14:paraId="6142FD7A" w14:textId="77777777" w:rsidR="00D65A4A" w:rsidRDefault="00D65A4A" w:rsidP="00F52299">
            <w:pPr>
              <w:pStyle w:val="iBAAGLevel1Bullets"/>
            </w:pPr>
            <w:r>
              <w:t>As soon as possible</w:t>
            </w:r>
          </w:p>
          <w:p w14:paraId="6142FD7B" w14:textId="77777777" w:rsidR="00D65A4A" w:rsidRDefault="00D65A4A" w:rsidP="00F52299">
            <w:pPr>
              <w:pStyle w:val="iBAAGStandardText"/>
            </w:pPr>
          </w:p>
          <w:p w14:paraId="6142FD7C" w14:textId="77777777" w:rsidR="00D65A4A" w:rsidRDefault="00D65A4A" w:rsidP="00F52299">
            <w:pPr>
              <w:pStyle w:val="iBAAGStandardTextBold"/>
            </w:pPr>
            <w:r>
              <w:t xml:space="preserve">If you don’t get prior </w:t>
            </w:r>
            <w:r>
              <w:lastRenderedPageBreak/>
              <w:t xml:space="preserve">authorization, you pay: </w:t>
            </w:r>
          </w:p>
          <w:p w14:paraId="6142FD7E" w14:textId="37AAFE59" w:rsidR="00D65A4A"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p w14:paraId="6142FD7F" w14:textId="77777777" w:rsidR="00D65A4A" w:rsidRPr="003F3B5E" w:rsidRDefault="00D65A4A" w:rsidP="00F52299">
            <w:pPr>
              <w:pStyle w:val="iBAAGStandardText"/>
            </w:pPr>
          </w:p>
        </w:tc>
        <w:tc>
          <w:tcPr>
            <w:tcW w:w="3330" w:type="dxa"/>
            <w:shd w:val="clear" w:color="auto" w:fill="FFFFFF" w:themeFill="background1"/>
          </w:tcPr>
          <w:p w14:paraId="6142FD80" w14:textId="35EC5DE5" w:rsidR="00D65A4A" w:rsidRDefault="00D65A4A" w:rsidP="00F52299">
            <w:pPr>
              <w:pStyle w:val="iBAAGStandardText"/>
            </w:pPr>
            <w:r>
              <w:lastRenderedPageBreak/>
              <w:t xml:space="preserve">Limited to </w:t>
            </w:r>
            <w:r w:rsidR="00EE4277">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142FD81" w14:textId="77777777" w:rsidR="00D65A4A" w:rsidRDefault="00D65A4A" w:rsidP="00F52299">
            <w:pPr>
              <w:pStyle w:val="iBAAGStandardText"/>
            </w:pPr>
          </w:p>
          <w:p w14:paraId="6142FD82" w14:textId="77777777" w:rsidR="00D65A4A" w:rsidRDefault="00D65A4A" w:rsidP="00F52299">
            <w:pPr>
              <w:pStyle w:val="iBAAGStandardText"/>
            </w:pPr>
            <w:r>
              <w:t>This visit limit does not include any service that is billed for the administration of intravenous infusion.</w:t>
            </w:r>
          </w:p>
          <w:p w14:paraId="6142FD83" w14:textId="77777777" w:rsidR="00D65A4A" w:rsidRDefault="00D65A4A" w:rsidP="00F52299">
            <w:pPr>
              <w:pStyle w:val="iBAAGStandardText"/>
            </w:pPr>
          </w:p>
          <w:p w14:paraId="6142FD84" w14:textId="77777777" w:rsidR="00D65A4A" w:rsidRDefault="00D65A4A" w:rsidP="00F52299">
            <w:pPr>
              <w:pStyle w:val="iBAAGStandardText"/>
            </w:pPr>
            <w:r>
              <w:t>No coverage for:</w:t>
            </w:r>
          </w:p>
          <w:p w14:paraId="6142FD85" w14:textId="77777777" w:rsidR="00D65A4A" w:rsidRDefault="00D65A4A" w:rsidP="00F52299">
            <w:pPr>
              <w:pStyle w:val="iBAAGLevel1Bullets"/>
            </w:pPr>
            <w:r>
              <w:t xml:space="preserve">Custodial care (non-skilled care that helps people with daily living activities that most people are able to do for themselves. Some examples include eating, bathing and dressing.)                              </w:t>
            </w:r>
          </w:p>
          <w:p w14:paraId="6142FD86" w14:textId="77777777" w:rsidR="00D65A4A" w:rsidRDefault="00D65A4A" w:rsidP="00F52299">
            <w:pPr>
              <w:pStyle w:val="iBAAGLevel1Bullets"/>
            </w:pPr>
            <w:r>
              <w:lastRenderedPageBreak/>
              <w:t>Private duty nursing.</w:t>
            </w:r>
          </w:p>
          <w:p w14:paraId="6142FD87" w14:textId="77777777" w:rsidR="00D65A4A" w:rsidRDefault="00D65A4A" w:rsidP="00F52299">
            <w:pPr>
              <w:pStyle w:val="iBAAGLevel1Bullets"/>
            </w:pPr>
            <w:r>
              <w:t>Respite care unless in hospice. This is described under Hospice Care.</w:t>
            </w:r>
          </w:p>
          <w:p w14:paraId="6142FD88" w14:textId="77777777" w:rsidR="00D65A4A" w:rsidRDefault="00D65A4A" w:rsidP="00F52299">
            <w:pPr>
              <w:pStyle w:val="iBAAGLevel1Bullets"/>
            </w:pPr>
            <w:r>
              <w:t>Personal care attendants.</w:t>
            </w:r>
          </w:p>
          <w:p w14:paraId="6142FD89" w14:textId="77777777" w:rsidR="00D65A4A" w:rsidRPr="003F3B5E" w:rsidRDefault="00D65A4A" w:rsidP="00F52299">
            <w:pPr>
              <w:pStyle w:val="iBAAGStandardText"/>
            </w:pPr>
          </w:p>
        </w:tc>
      </w:tr>
      <w:tr w:rsidR="00D65A4A" w:rsidRPr="00FC1671" w14:paraId="6142FD91" w14:textId="77777777" w:rsidTr="00EB40B6">
        <w:tc>
          <w:tcPr>
            <w:tcW w:w="3517" w:type="dxa"/>
            <w:tcBorders>
              <w:bottom w:val="single" w:sz="4" w:space="0" w:color="000000" w:themeColor="text1"/>
            </w:tcBorders>
            <w:shd w:val="clear" w:color="auto" w:fill="31849B"/>
            <w:vAlign w:val="center"/>
          </w:tcPr>
          <w:p w14:paraId="6142FD8B"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8C" w14:textId="77777777" w:rsidR="00D65A4A" w:rsidRPr="009D3F64" w:rsidRDefault="00D65A4A" w:rsidP="00F52299">
            <w:pPr>
              <w:pStyle w:val="iBAAGTableHeader"/>
            </w:pPr>
            <w:r w:rsidRPr="009D3F64">
              <w:t>Your cost if you use</w:t>
            </w:r>
          </w:p>
          <w:p w14:paraId="6142FD8D"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8E" w14:textId="77777777" w:rsidR="00D65A4A" w:rsidRPr="009D3F64" w:rsidRDefault="00D65A4A" w:rsidP="00F52299">
            <w:pPr>
              <w:pStyle w:val="iBAAGTableHeader"/>
            </w:pPr>
            <w:r w:rsidRPr="009D3F64">
              <w:t>Your cost if you use</w:t>
            </w:r>
          </w:p>
          <w:p w14:paraId="6142FD8F"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90" w14:textId="77777777" w:rsidR="00D65A4A" w:rsidRPr="009D3F64" w:rsidRDefault="00D65A4A" w:rsidP="00F52299">
            <w:pPr>
              <w:pStyle w:val="iBAAGTableHeader"/>
            </w:pPr>
            <w:r w:rsidRPr="009D3F64">
              <w:t>Limits &amp; Exceptions</w:t>
            </w:r>
          </w:p>
        </w:tc>
      </w:tr>
      <w:tr w:rsidR="00D65A4A" w:rsidRPr="00FC1671" w14:paraId="6142FDB5" w14:textId="77777777" w:rsidTr="00EB40B6">
        <w:tc>
          <w:tcPr>
            <w:tcW w:w="3517" w:type="dxa"/>
            <w:shd w:val="clear" w:color="auto" w:fill="FFFFFF" w:themeFill="background1"/>
          </w:tcPr>
          <w:p w14:paraId="6142FD92" w14:textId="77777777" w:rsidR="00D65A4A" w:rsidRPr="00FC1671" w:rsidRDefault="00D65A4A" w:rsidP="00F52299">
            <w:pPr>
              <w:pStyle w:val="iBAAGSituationBoxName"/>
            </w:pPr>
            <w:bookmarkStart w:id="86" w:name="Hospice_Care"/>
            <w:r w:rsidRPr="00FC1671">
              <w:t>Hospice Care</w:t>
            </w:r>
            <w:bookmarkEnd w:id="86"/>
          </w:p>
          <w:p w14:paraId="6142FD93" w14:textId="77777777" w:rsidR="00D65A4A" w:rsidRPr="00FC1671" w:rsidRDefault="00D65A4A" w:rsidP="00F52299">
            <w:pPr>
              <w:pStyle w:val="iBAAGStandardText"/>
            </w:pPr>
          </w:p>
          <w:p w14:paraId="6142FD94" w14:textId="77777777" w:rsidR="00D65A4A" w:rsidRPr="00FC1671" w:rsidRDefault="00D65A4A" w:rsidP="00F52299">
            <w:pPr>
              <w:pStyle w:val="iBAAGStandardTextBold"/>
            </w:pPr>
            <w:r w:rsidRPr="00FC1671">
              <w:t>What is hospice care?</w:t>
            </w:r>
          </w:p>
          <w:p w14:paraId="6142FD95" w14:textId="77777777" w:rsidR="00D65A4A" w:rsidRPr="00FC1671" w:rsidRDefault="00D65A4A" w:rsidP="00F52299">
            <w:pPr>
              <w:pStyle w:val="iBAAGStandardText"/>
            </w:pPr>
            <w:r w:rsidRPr="00FC1671">
              <w:t xml:space="preserve">Hospice care provides comfort and support for the terminally ill in a hospital, hospice facility or home. </w:t>
            </w:r>
          </w:p>
          <w:p w14:paraId="6142FD96" w14:textId="77777777" w:rsidR="00D65A4A" w:rsidRPr="00FC1671" w:rsidRDefault="00D65A4A" w:rsidP="00F52299">
            <w:pPr>
              <w:pStyle w:val="iBAAGStandardText"/>
            </w:pPr>
          </w:p>
          <w:p w14:paraId="6142FD97" w14:textId="77777777" w:rsidR="00D65A4A" w:rsidRPr="00FC1671" w:rsidRDefault="00D65A4A" w:rsidP="00F52299">
            <w:pPr>
              <w:pStyle w:val="iBAAGStandardText"/>
            </w:pPr>
            <w:r w:rsidRPr="00FC1671">
              <w:t>We cover:</w:t>
            </w:r>
          </w:p>
          <w:p w14:paraId="6142FD98" w14:textId="77777777" w:rsidR="00D65A4A" w:rsidRPr="00FC1671" w:rsidRDefault="00D65A4A" w:rsidP="00F52299">
            <w:pPr>
              <w:pStyle w:val="iBAAGLevel1Bullets"/>
            </w:pPr>
            <w:r w:rsidRPr="00FC1671">
              <w:t xml:space="preserve">Physical, psychological, social, spiritual and respite care for the terminally ill person. </w:t>
            </w:r>
          </w:p>
          <w:p w14:paraId="6142FD99" w14:textId="77777777" w:rsidR="00D65A4A" w:rsidRPr="00FC1671" w:rsidRDefault="00D65A4A" w:rsidP="00F52299">
            <w:pPr>
              <w:pStyle w:val="iBAAGLevel1Bullets"/>
            </w:pPr>
            <w:r w:rsidRPr="00FC1671">
              <w:t xml:space="preserve">Short-term grief counseling for immediate family members while the patient receives hospice care. </w:t>
            </w:r>
          </w:p>
          <w:p w14:paraId="6142FD9A" w14:textId="77777777" w:rsidR="00D65A4A" w:rsidRPr="00FC1671" w:rsidRDefault="00D65A4A" w:rsidP="00F52299">
            <w:pPr>
              <w:pStyle w:val="iBAAGStandardText"/>
            </w:pPr>
          </w:p>
          <w:p w14:paraId="6142FD9B" w14:textId="77777777" w:rsidR="00D65A4A" w:rsidRPr="00FC1671" w:rsidRDefault="00D65A4A" w:rsidP="00F52299">
            <w:pPr>
              <w:pStyle w:val="iBAAGStandardTextBold"/>
            </w:pPr>
            <w:r w:rsidRPr="00FC1671">
              <w:t xml:space="preserve">Want more information? </w:t>
            </w:r>
          </w:p>
          <w:p w14:paraId="6142FD9C" w14:textId="77777777" w:rsidR="00D65A4A" w:rsidRPr="00FC1671" w:rsidRDefault="00D65A4A" w:rsidP="00F52299">
            <w:pPr>
              <w:pStyle w:val="iBAAGStandardText"/>
            </w:pPr>
            <w:r w:rsidRPr="00FC1671">
              <w:t xml:space="preserve">View the </w:t>
            </w:r>
            <w:hyperlink r:id="rId77" w:history="1">
              <w:r w:rsidRPr="00FC1671">
                <w:rPr>
                  <w:rStyle w:val="Hyperlinks"/>
                </w:rPr>
                <w:t>glossary</w:t>
              </w:r>
            </w:hyperlink>
            <w:r w:rsidRPr="00FC1671">
              <w:t xml:space="preserve"> for definitions</w:t>
            </w:r>
          </w:p>
          <w:p w14:paraId="6142FD9D" w14:textId="77777777" w:rsidR="00D65A4A" w:rsidRPr="00FC1671" w:rsidRDefault="00D65A4A" w:rsidP="00F52299">
            <w:pPr>
              <w:pStyle w:val="iBAAGStandardText"/>
            </w:pPr>
          </w:p>
          <w:p w14:paraId="6142FD9E" w14:textId="77777777" w:rsidR="00D65A4A" w:rsidRPr="00FC1671" w:rsidRDefault="00D65A4A" w:rsidP="00F52299">
            <w:pPr>
              <w:pStyle w:val="iBAAGStandardText"/>
            </w:pPr>
          </w:p>
        </w:tc>
        <w:tc>
          <w:tcPr>
            <w:tcW w:w="3330" w:type="dxa"/>
            <w:shd w:val="clear" w:color="auto" w:fill="FFFFFF" w:themeFill="background1"/>
          </w:tcPr>
          <w:p w14:paraId="6142FD9F" w14:textId="47DAF18F"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A0" w14:textId="77777777" w:rsidR="00D65A4A" w:rsidRDefault="00D65A4A" w:rsidP="00F52299">
            <w:pPr>
              <w:pStyle w:val="iBAAGStandardText"/>
            </w:pPr>
          </w:p>
          <w:p w14:paraId="6142FDA1" w14:textId="77777777" w:rsidR="00D65A4A" w:rsidRDefault="00D65A4A" w:rsidP="00F52299">
            <w:pPr>
              <w:pStyle w:val="iBAAGStandardTextBold"/>
            </w:pPr>
            <w:r>
              <w:t>Is prior authorization needed?</w:t>
            </w:r>
          </w:p>
          <w:p w14:paraId="6142FDA2" w14:textId="77777777" w:rsidR="00D65A4A" w:rsidRDefault="00D65A4A" w:rsidP="00F52299">
            <w:pPr>
              <w:pStyle w:val="iBAAGStandardText"/>
            </w:pPr>
            <w:r>
              <w:t>No</w:t>
            </w:r>
          </w:p>
          <w:p w14:paraId="6142FDA3" w14:textId="77777777" w:rsidR="00D65A4A" w:rsidRDefault="00D65A4A" w:rsidP="00F52299">
            <w:pPr>
              <w:pStyle w:val="iBAAGStandardText"/>
            </w:pPr>
          </w:p>
          <w:p w14:paraId="6142FDA4" w14:textId="77777777" w:rsidR="00D65A4A" w:rsidRPr="00FC1671" w:rsidRDefault="00D65A4A" w:rsidP="00F52299">
            <w:pPr>
              <w:pStyle w:val="iBAAGStandardText"/>
            </w:pPr>
          </w:p>
        </w:tc>
        <w:tc>
          <w:tcPr>
            <w:tcW w:w="3330" w:type="dxa"/>
            <w:shd w:val="clear" w:color="auto" w:fill="FFFFFF" w:themeFill="background1"/>
          </w:tcPr>
          <w:p w14:paraId="6142FDA5" w14:textId="69CC68C3"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DA6" w14:textId="77777777" w:rsidR="00D65A4A" w:rsidRDefault="00D65A4A" w:rsidP="00F52299">
            <w:pPr>
              <w:pStyle w:val="iBAAGStandardText"/>
            </w:pPr>
          </w:p>
          <w:p w14:paraId="6142FDA7" w14:textId="77777777" w:rsidR="00D65A4A" w:rsidRDefault="00D65A4A" w:rsidP="00F52299">
            <w:pPr>
              <w:pStyle w:val="iBAAGStandardTextBold"/>
            </w:pPr>
            <w:r>
              <w:t>Is prior authorization needed?</w:t>
            </w:r>
          </w:p>
          <w:p w14:paraId="6142FDA8" w14:textId="77777777" w:rsidR="00D65A4A" w:rsidRDefault="00D65A4A" w:rsidP="00F52299">
            <w:pPr>
              <w:pStyle w:val="iBAAGStandardText"/>
            </w:pPr>
            <w:r>
              <w:t>Yes</w:t>
            </w:r>
          </w:p>
          <w:p w14:paraId="6142FDA9" w14:textId="77777777" w:rsidR="00D65A4A" w:rsidRDefault="00D65A4A" w:rsidP="00F52299">
            <w:pPr>
              <w:pStyle w:val="iBAAGStandardText"/>
            </w:pPr>
          </w:p>
          <w:p w14:paraId="6142FDAA" w14:textId="77777777" w:rsidR="00D65A4A" w:rsidRDefault="00D65A4A" w:rsidP="00F52299">
            <w:pPr>
              <w:pStyle w:val="iBAAGStandardTextBold"/>
            </w:pPr>
            <w:r>
              <w:t>Prior authorization is:</w:t>
            </w:r>
          </w:p>
          <w:p w14:paraId="6142FDAB" w14:textId="77777777" w:rsidR="00D65A4A" w:rsidRDefault="00D65A4A" w:rsidP="00F52299">
            <w:pPr>
              <w:pStyle w:val="iBAAGStandardText"/>
            </w:pPr>
            <w:r>
              <w:t xml:space="preserve">Getting </w:t>
            </w:r>
            <w:r w:rsidRPr="00D35721">
              <w:t>approval</w:t>
            </w:r>
            <w:r>
              <w:t xml:space="preserve"> by calling the number listed on your health plan ID card before you can get medicine or services.</w:t>
            </w:r>
          </w:p>
          <w:p w14:paraId="6142FDAC" w14:textId="77777777" w:rsidR="00D65A4A" w:rsidRDefault="00D65A4A" w:rsidP="00F52299">
            <w:pPr>
              <w:pStyle w:val="iBAAGStandardText"/>
            </w:pPr>
          </w:p>
          <w:p w14:paraId="6142FDAD" w14:textId="77777777" w:rsidR="00D65A4A" w:rsidRDefault="00D65A4A" w:rsidP="00F52299">
            <w:pPr>
              <w:pStyle w:val="iBAAGStandardTextBold"/>
            </w:pPr>
            <w:r>
              <w:t xml:space="preserve">When do I need to call? </w:t>
            </w:r>
          </w:p>
          <w:p w14:paraId="6142FDAE" w14:textId="77777777" w:rsidR="00D65A4A" w:rsidRDefault="00D65A4A" w:rsidP="00F52299">
            <w:pPr>
              <w:pStyle w:val="iBAAGLevel1Bullets"/>
            </w:pPr>
            <w:r>
              <w:t xml:space="preserve">5 business days before being admitted </w:t>
            </w:r>
          </w:p>
          <w:p w14:paraId="6142FDAF" w14:textId="77777777" w:rsidR="00D65A4A" w:rsidRDefault="00D65A4A" w:rsidP="00F52299">
            <w:pPr>
              <w:pStyle w:val="iBAAGLevel1Bullets"/>
            </w:pPr>
            <w:r>
              <w:t>As soon as possible</w:t>
            </w:r>
          </w:p>
          <w:p w14:paraId="6142FDB0" w14:textId="77777777" w:rsidR="00D65A4A" w:rsidRDefault="00D65A4A" w:rsidP="00F52299">
            <w:pPr>
              <w:pStyle w:val="iBAAGStandardText"/>
            </w:pPr>
          </w:p>
          <w:p w14:paraId="6142FDB1" w14:textId="77777777" w:rsidR="00D65A4A" w:rsidRDefault="00D65A4A" w:rsidP="00F52299">
            <w:pPr>
              <w:pStyle w:val="iBAAGStandardTextBold"/>
            </w:pPr>
            <w:r>
              <w:t xml:space="preserve">If you don’t get prior authorization, you pay: </w:t>
            </w:r>
          </w:p>
          <w:p w14:paraId="6142FDB3" w14:textId="6F2F5F99" w:rsidR="00D65A4A" w:rsidRPr="00FC1671"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DB4" w14:textId="77777777" w:rsidR="00D65A4A" w:rsidRPr="00FC1671" w:rsidRDefault="00D65A4A" w:rsidP="00F52299">
            <w:pPr>
              <w:pStyle w:val="iBAAGStandardText"/>
            </w:pPr>
            <w:r w:rsidRPr="00FC1671">
              <w:lastRenderedPageBreak/>
              <w:t>None</w:t>
            </w:r>
          </w:p>
        </w:tc>
      </w:tr>
      <w:tr w:rsidR="00D65A4A" w:rsidRPr="00CD71EA" w14:paraId="6142FDB7" w14:textId="77777777" w:rsidTr="00EB40B6">
        <w:tc>
          <w:tcPr>
            <w:tcW w:w="13507" w:type="dxa"/>
            <w:gridSpan w:val="4"/>
            <w:tcBorders>
              <w:bottom w:val="single" w:sz="4" w:space="0" w:color="000000" w:themeColor="text1"/>
            </w:tcBorders>
            <w:shd w:val="clear" w:color="auto" w:fill="31849B"/>
          </w:tcPr>
          <w:p w14:paraId="6142FDB6" w14:textId="77777777" w:rsidR="00D65A4A" w:rsidRPr="00CD71EA" w:rsidRDefault="00D65A4A" w:rsidP="00F52299">
            <w:pPr>
              <w:pStyle w:val="iBAAGTableHeader"/>
            </w:pPr>
            <w:r w:rsidRPr="00682F09">
              <w:t>About Your Benefits</w:t>
            </w:r>
          </w:p>
        </w:tc>
      </w:tr>
      <w:tr w:rsidR="00D65A4A" w:rsidRPr="00CD71EA" w14:paraId="6142FDC0" w14:textId="77777777" w:rsidTr="00EB40B6">
        <w:tc>
          <w:tcPr>
            <w:tcW w:w="3517" w:type="dxa"/>
            <w:shd w:val="clear" w:color="auto" w:fill="FFFFFF" w:themeFill="background1"/>
          </w:tcPr>
          <w:p w14:paraId="6142FDB8" w14:textId="77777777" w:rsidR="00D65A4A" w:rsidRDefault="00D65A4A" w:rsidP="00F52299">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14:paraId="6142FDB9" w14:textId="77777777" w:rsidR="00D65A4A" w:rsidRDefault="00D65A4A" w:rsidP="00F52299">
            <w:pPr>
              <w:pStyle w:val="iBAAGStandardText"/>
            </w:pPr>
            <w:r>
              <w:t>Our Chronic Kidney Disease (CKD) and Kidney Resource Services (KRS) programs provide you:</w:t>
            </w:r>
          </w:p>
          <w:p w14:paraId="6142FDBA" w14:textId="77777777" w:rsidR="00D65A4A" w:rsidRDefault="00D65A4A" w:rsidP="00D65A4A">
            <w:pPr>
              <w:pStyle w:val="iBAAGLevel1Bullets"/>
            </w:pPr>
            <w:r>
              <w:t>Nurses you can speak with to help manage your kidney disease</w:t>
            </w:r>
          </w:p>
          <w:p w14:paraId="6142FDBB" w14:textId="77777777" w:rsidR="00D65A4A" w:rsidRDefault="00D65A4A" w:rsidP="00D65A4A">
            <w:pPr>
              <w:pStyle w:val="iBAAGLevel1Bullets"/>
            </w:pPr>
            <w:r>
              <w:t>Education and counseling</w:t>
            </w:r>
          </w:p>
          <w:p w14:paraId="6142FDBC" w14:textId="77777777" w:rsidR="00D65A4A" w:rsidRDefault="00D65A4A" w:rsidP="00D65A4A">
            <w:pPr>
              <w:pStyle w:val="iBAAGLevel1Bullets"/>
            </w:pPr>
            <w:r>
              <w:t xml:space="preserve">Help with finding network dialysis centers and doctors </w:t>
            </w:r>
          </w:p>
          <w:p w14:paraId="6142FDBD" w14:textId="77777777" w:rsidR="00D65A4A" w:rsidRDefault="00D65A4A" w:rsidP="00F52299">
            <w:pPr>
              <w:pStyle w:val="iBAAGStandardText"/>
            </w:pPr>
          </w:p>
          <w:p w14:paraId="6142FDBE" w14:textId="77777777" w:rsidR="00D65A4A" w:rsidRDefault="00D65A4A" w:rsidP="00F5229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142FDBF" w14:textId="77777777" w:rsidR="00D65A4A" w:rsidRDefault="00D65A4A" w:rsidP="00F52299">
            <w:pPr>
              <w:pStyle w:val="iBAAGStandardText"/>
            </w:pPr>
          </w:p>
        </w:tc>
      </w:tr>
    </w:tbl>
    <w:tbl>
      <w:tblPr>
        <w:tblStyle w:val="TableGrid6"/>
        <w:tblW w:w="13503"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229"/>
        <w:gridCol w:w="3330"/>
        <w:gridCol w:w="3431"/>
      </w:tblGrid>
      <w:tr w:rsidR="00B9210A" w:rsidRPr="003F3B5E" w14:paraId="487560A6" w14:textId="77777777" w:rsidTr="00276199">
        <w:tc>
          <w:tcPr>
            <w:tcW w:w="3513" w:type="dxa"/>
            <w:tcBorders>
              <w:bottom w:val="single" w:sz="4" w:space="0" w:color="000000" w:themeColor="text1"/>
            </w:tcBorders>
            <w:shd w:val="clear" w:color="auto" w:fill="31849B"/>
            <w:vAlign w:val="center"/>
          </w:tcPr>
          <w:p w14:paraId="07F06254" w14:textId="77777777" w:rsidR="00B9210A" w:rsidRPr="003F3B5E" w:rsidRDefault="00B9210A" w:rsidP="00950B7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2BF8E2CB" w14:textId="77777777" w:rsidR="00B9210A" w:rsidRDefault="00B9210A" w:rsidP="00950B76">
            <w:pPr>
              <w:pStyle w:val="iBAAGTableHeader"/>
            </w:pPr>
            <w:r>
              <w:t>Your cost if you use</w:t>
            </w:r>
          </w:p>
          <w:p w14:paraId="06215B05" w14:textId="77777777" w:rsidR="00B9210A" w:rsidRPr="003F3B5E" w:rsidRDefault="00B9210A" w:rsidP="00950B76">
            <w:pPr>
              <w:pStyle w:val="iBAAGTableHeader"/>
            </w:pPr>
            <w:r>
              <w:t>Network benefits</w:t>
            </w:r>
          </w:p>
        </w:tc>
        <w:tc>
          <w:tcPr>
            <w:tcW w:w="3330" w:type="dxa"/>
            <w:tcBorders>
              <w:bottom w:val="single" w:sz="4" w:space="0" w:color="000000" w:themeColor="text1"/>
            </w:tcBorders>
            <w:shd w:val="clear" w:color="auto" w:fill="31849B"/>
            <w:vAlign w:val="center"/>
          </w:tcPr>
          <w:p w14:paraId="48AD770D" w14:textId="77777777" w:rsidR="00B9210A" w:rsidRDefault="00B9210A" w:rsidP="00950B76">
            <w:pPr>
              <w:pStyle w:val="iBAAGTableHeader"/>
            </w:pPr>
            <w:r>
              <w:t>Your cost if you use</w:t>
            </w:r>
          </w:p>
          <w:p w14:paraId="41BD1C51" w14:textId="77777777" w:rsidR="00B9210A" w:rsidRPr="003F3B5E" w:rsidRDefault="00B9210A" w:rsidP="00950B76">
            <w:pPr>
              <w:pStyle w:val="iBAAGTableHeader"/>
            </w:pPr>
            <w:r>
              <w:t>Out-of-Network benefits</w:t>
            </w:r>
          </w:p>
        </w:tc>
        <w:tc>
          <w:tcPr>
            <w:tcW w:w="3431" w:type="dxa"/>
            <w:tcBorders>
              <w:bottom w:val="single" w:sz="4" w:space="0" w:color="000000" w:themeColor="text1"/>
            </w:tcBorders>
            <w:shd w:val="clear" w:color="auto" w:fill="31849B"/>
            <w:vAlign w:val="center"/>
          </w:tcPr>
          <w:p w14:paraId="0EF42D2A" w14:textId="77777777" w:rsidR="00B9210A" w:rsidRPr="003F3B5E" w:rsidRDefault="00B9210A" w:rsidP="00950B76">
            <w:pPr>
              <w:pStyle w:val="iBAAGTableHeader"/>
            </w:pPr>
            <w:r w:rsidRPr="00E8503B">
              <w:t>Limits &amp; Exceptions</w:t>
            </w:r>
          </w:p>
        </w:tc>
      </w:tr>
      <w:tr w:rsidR="00B9210A" w:rsidRPr="003F3B5E" w14:paraId="028C3D06" w14:textId="77777777" w:rsidTr="00276199">
        <w:tc>
          <w:tcPr>
            <w:tcW w:w="3513" w:type="dxa"/>
            <w:shd w:val="clear" w:color="auto" w:fill="FFFFFF" w:themeFill="background1"/>
          </w:tcPr>
          <w:p w14:paraId="5A09A994" w14:textId="77777777" w:rsidR="00B9210A" w:rsidRPr="003F3B5E" w:rsidRDefault="00B9210A" w:rsidP="00950B76">
            <w:pPr>
              <w:pStyle w:val="iBAAGSituationBoxName"/>
            </w:pPr>
            <w:bookmarkStart w:id="88" w:name="Mastectomy_Services"/>
            <w:r>
              <w:t>Mastectomy Services</w:t>
            </w:r>
            <w:bookmarkEnd w:id="88"/>
          </w:p>
          <w:p w14:paraId="3FBB7479" w14:textId="77777777" w:rsidR="00B9210A" w:rsidRPr="003F3B5E" w:rsidRDefault="00B9210A" w:rsidP="00950B76">
            <w:pPr>
              <w:pStyle w:val="iBAAGStandardText"/>
            </w:pPr>
          </w:p>
          <w:p w14:paraId="15701A67" w14:textId="77777777" w:rsidR="00B9210A" w:rsidRDefault="00B9210A" w:rsidP="00950B76">
            <w:pPr>
              <w:pStyle w:val="iBAAGStandardText"/>
            </w:pPr>
            <w:r>
              <w:t>Benefits include:</w:t>
            </w:r>
          </w:p>
          <w:p w14:paraId="08B1B019" w14:textId="77777777" w:rsidR="00B9210A" w:rsidRDefault="00B9210A" w:rsidP="00950B76">
            <w:pPr>
              <w:pStyle w:val="iBAAGLevel1Bullets"/>
            </w:pPr>
            <w:r>
              <w:t>Mastectomies, including lymphedema</w:t>
            </w:r>
          </w:p>
          <w:p w14:paraId="23BD57EC" w14:textId="77777777" w:rsidR="00B9210A" w:rsidRDefault="00B9210A" w:rsidP="00950B76">
            <w:pPr>
              <w:pStyle w:val="iBAAGLevel1Bullets"/>
            </w:pPr>
            <w:r>
              <w:t>Prosthetic devices and reconstructive surgery to restore and achieve symmetry</w:t>
            </w:r>
          </w:p>
          <w:p w14:paraId="31E2ABFD" w14:textId="77777777" w:rsidR="00B9210A" w:rsidRDefault="00B9210A" w:rsidP="00950B76">
            <w:pPr>
              <w:pStyle w:val="iBAAGStandardText"/>
            </w:pPr>
          </w:p>
          <w:p w14:paraId="5FECC5AD" w14:textId="77777777" w:rsidR="00B9210A" w:rsidRDefault="00B9210A" w:rsidP="00950B76">
            <w:pPr>
              <w:pStyle w:val="iBAAGStandardTextBold"/>
            </w:pPr>
            <w:r>
              <w:t xml:space="preserve">Want more </w:t>
            </w:r>
            <w:r>
              <w:lastRenderedPageBreak/>
              <w:t xml:space="preserve">information? </w:t>
            </w:r>
          </w:p>
          <w:p w14:paraId="1968639A" w14:textId="77777777" w:rsidR="00B9210A" w:rsidRDefault="00B9210A" w:rsidP="00950B76">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54C1D80C" w14:textId="77777777" w:rsidR="00B9210A" w:rsidRPr="003F3B5E" w:rsidRDefault="00B9210A" w:rsidP="00950B76">
            <w:pPr>
              <w:pStyle w:val="iBAAGStandardText"/>
            </w:pPr>
          </w:p>
        </w:tc>
        <w:tc>
          <w:tcPr>
            <w:tcW w:w="3229" w:type="dxa"/>
            <w:shd w:val="clear" w:color="auto" w:fill="FFFFFF" w:themeFill="background1"/>
          </w:tcPr>
          <w:p w14:paraId="2B8A1AAE" w14:textId="77777777" w:rsidR="00B9210A" w:rsidRDefault="00B9210A" w:rsidP="00950B76">
            <w:pPr>
              <w:pStyle w:val="iBAAGStandardText"/>
            </w:pPr>
            <w:r>
              <w:lastRenderedPageBreak/>
              <w:t xml:space="preserve">The amount you pay is based on where the covered health service is provided. </w:t>
            </w:r>
          </w:p>
          <w:p w14:paraId="6C2E4246" w14:textId="77777777" w:rsidR="00B9210A" w:rsidRDefault="00B9210A" w:rsidP="00950B76">
            <w:pPr>
              <w:pStyle w:val="iBAAGStandardText"/>
            </w:pPr>
          </w:p>
          <w:p w14:paraId="45B1790E" w14:textId="77777777" w:rsidR="00B9210A" w:rsidRDefault="00B9210A" w:rsidP="00950B76">
            <w:pPr>
              <w:pStyle w:val="iBAAGStandardTextBold"/>
            </w:pPr>
            <w:r>
              <w:t>Is prior authorization needed?</w:t>
            </w:r>
          </w:p>
          <w:p w14:paraId="447DF137" w14:textId="77777777" w:rsidR="00B9210A" w:rsidRDefault="00B9210A" w:rsidP="00950B76">
            <w:pPr>
              <w:pStyle w:val="iBAAGStandardText"/>
            </w:pPr>
            <w:r>
              <w:t>No</w:t>
            </w:r>
          </w:p>
          <w:p w14:paraId="2E9BB0BC" w14:textId="77777777" w:rsidR="00B9210A" w:rsidRDefault="00B9210A" w:rsidP="00950B76">
            <w:pPr>
              <w:pStyle w:val="iBAAGStandardText"/>
            </w:pPr>
          </w:p>
          <w:p w14:paraId="25D7E966" w14:textId="77777777" w:rsidR="00B9210A" w:rsidRPr="003F3B5E" w:rsidRDefault="00B9210A" w:rsidP="00950B76">
            <w:pPr>
              <w:pStyle w:val="iBAAGStandardText"/>
            </w:pPr>
          </w:p>
        </w:tc>
        <w:tc>
          <w:tcPr>
            <w:tcW w:w="3330" w:type="dxa"/>
            <w:shd w:val="clear" w:color="auto" w:fill="FFFFFF" w:themeFill="background1"/>
          </w:tcPr>
          <w:p w14:paraId="6721C45F" w14:textId="77777777" w:rsidR="00B9210A" w:rsidRDefault="00B9210A" w:rsidP="00950B76">
            <w:pPr>
              <w:pStyle w:val="iBAAGStandardText"/>
            </w:pPr>
            <w:r>
              <w:t xml:space="preserve">The amount you pay is based on where the covered health service is provided. </w:t>
            </w:r>
          </w:p>
          <w:p w14:paraId="157753F2" w14:textId="77777777" w:rsidR="00B9210A" w:rsidRDefault="00B9210A" w:rsidP="00950B76">
            <w:pPr>
              <w:pStyle w:val="iBAAGStandardText"/>
            </w:pPr>
          </w:p>
          <w:p w14:paraId="1DDC1FD1" w14:textId="77777777" w:rsidR="00B9210A" w:rsidRDefault="00B9210A" w:rsidP="00950B76">
            <w:pPr>
              <w:pStyle w:val="iBAAGStandardTextBold"/>
            </w:pPr>
            <w:r>
              <w:t>Is prior authorization needed?</w:t>
            </w:r>
          </w:p>
          <w:p w14:paraId="20BD518C" w14:textId="77777777" w:rsidR="00B9210A" w:rsidRDefault="00B9210A" w:rsidP="00950B76">
            <w:pPr>
              <w:pStyle w:val="iBAAGStandardText"/>
            </w:pPr>
            <w:r>
              <w:t>The authorization requirement is based on where the covered health service is provided.</w:t>
            </w:r>
          </w:p>
          <w:p w14:paraId="19EE1951" w14:textId="77777777" w:rsidR="00B9210A" w:rsidRDefault="00B9210A" w:rsidP="00950B76">
            <w:pPr>
              <w:pStyle w:val="iBAAGStandardText"/>
            </w:pPr>
          </w:p>
          <w:p w14:paraId="5E4DE768" w14:textId="77777777" w:rsidR="00B9210A" w:rsidRDefault="00B9210A" w:rsidP="00950B76">
            <w:pPr>
              <w:pStyle w:val="iBAAGStandardTextBold"/>
            </w:pPr>
            <w:r>
              <w:lastRenderedPageBreak/>
              <w:t>Prior authorization is:</w:t>
            </w:r>
          </w:p>
          <w:p w14:paraId="6DB35659" w14:textId="77777777" w:rsidR="00B9210A" w:rsidRDefault="00B9210A" w:rsidP="00950B76">
            <w:pPr>
              <w:pStyle w:val="iBAAGStandardText"/>
              <w:rPr>
                <w:rStyle w:val="InstructionalTextChar"/>
              </w:rPr>
            </w:pPr>
            <w:r>
              <w:t>Getting approval by calling the number listed on your health plan ID card before you can get medicine or services.</w:t>
            </w:r>
          </w:p>
          <w:p w14:paraId="14047ECF" w14:textId="77777777" w:rsidR="00B9210A" w:rsidRPr="003F3B5E" w:rsidRDefault="00B9210A" w:rsidP="00950B76">
            <w:pPr>
              <w:pStyle w:val="iBAAGStandardText"/>
            </w:pPr>
          </w:p>
        </w:tc>
        <w:tc>
          <w:tcPr>
            <w:tcW w:w="3431" w:type="dxa"/>
            <w:shd w:val="clear" w:color="auto" w:fill="FFFFFF" w:themeFill="background1"/>
          </w:tcPr>
          <w:p w14:paraId="0B818306" w14:textId="77777777" w:rsidR="00B9210A" w:rsidRPr="003F3B5E" w:rsidRDefault="00B9210A" w:rsidP="00950B76">
            <w:pPr>
              <w:pStyle w:val="iBAAGStandardText"/>
            </w:pPr>
            <w:r w:rsidRPr="00670D45">
              <w:lastRenderedPageBreak/>
              <w:t>The length of stay will be determined by you and your doctor.</w:t>
            </w:r>
          </w:p>
        </w:tc>
      </w:tr>
    </w:tbl>
    <w:tbl>
      <w:tblPr>
        <w:tblStyle w:val="TableGrid7"/>
        <w:tblW w:w="13503"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229"/>
        <w:gridCol w:w="3330"/>
        <w:gridCol w:w="3431"/>
      </w:tblGrid>
      <w:tr w:rsidR="00B9210A" w:rsidRPr="003F3B5E" w14:paraId="7E18C7C5" w14:textId="77777777" w:rsidTr="00276199">
        <w:tc>
          <w:tcPr>
            <w:tcW w:w="3513" w:type="dxa"/>
            <w:tcBorders>
              <w:bottom w:val="single" w:sz="4" w:space="0" w:color="000000" w:themeColor="text1"/>
            </w:tcBorders>
            <w:shd w:val="clear" w:color="auto" w:fill="31849B"/>
            <w:vAlign w:val="center"/>
          </w:tcPr>
          <w:p w14:paraId="354358CF" w14:textId="77777777" w:rsidR="00B9210A" w:rsidRPr="003F3B5E" w:rsidRDefault="00B9210A" w:rsidP="00950B7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73B2CEF1" w14:textId="77777777" w:rsidR="00B9210A" w:rsidRDefault="00B9210A" w:rsidP="00950B76">
            <w:pPr>
              <w:pStyle w:val="iBAAGTableHeader"/>
            </w:pPr>
            <w:r>
              <w:t>Your cost if you use</w:t>
            </w:r>
          </w:p>
          <w:p w14:paraId="2DB9FA46" w14:textId="77777777" w:rsidR="00B9210A" w:rsidRPr="003F3B5E" w:rsidRDefault="00B9210A" w:rsidP="00950B76">
            <w:pPr>
              <w:pStyle w:val="iBAAGTableHeader"/>
            </w:pPr>
            <w:r>
              <w:t>Network benefits</w:t>
            </w:r>
          </w:p>
        </w:tc>
        <w:tc>
          <w:tcPr>
            <w:tcW w:w="3330" w:type="dxa"/>
            <w:tcBorders>
              <w:bottom w:val="single" w:sz="4" w:space="0" w:color="000000" w:themeColor="text1"/>
            </w:tcBorders>
            <w:shd w:val="clear" w:color="auto" w:fill="31849B"/>
            <w:vAlign w:val="center"/>
          </w:tcPr>
          <w:p w14:paraId="52C319AF" w14:textId="77777777" w:rsidR="00B9210A" w:rsidRDefault="00B9210A" w:rsidP="00950B76">
            <w:pPr>
              <w:pStyle w:val="iBAAGTableHeader"/>
            </w:pPr>
            <w:r>
              <w:t>Your cost if you use</w:t>
            </w:r>
          </w:p>
          <w:p w14:paraId="21BD28A4" w14:textId="77777777" w:rsidR="00B9210A" w:rsidRPr="003F3B5E" w:rsidRDefault="00B9210A" w:rsidP="00950B76">
            <w:pPr>
              <w:pStyle w:val="iBAAGTableHeader"/>
            </w:pPr>
            <w:r>
              <w:t>Out-of-Network benefits</w:t>
            </w:r>
          </w:p>
        </w:tc>
        <w:tc>
          <w:tcPr>
            <w:tcW w:w="3431" w:type="dxa"/>
            <w:tcBorders>
              <w:bottom w:val="single" w:sz="4" w:space="0" w:color="000000" w:themeColor="text1"/>
            </w:tcBorders>
            <w:shd w:val="clear" w:color="auto" w:fill="31849B"/>
            <w:vAlign w:val="center"/>
          </w:tcPr>
          <w:p w14:paraId="70CCDBCA" w14:textId="77777777" w:rsidR="00B9210A" w:rsidRPr="003F3B5E" w:rsidRDefault="00B9210A" w:rsidP="00950B76">
            <w:pPr>
              <w:pStyle w:val="iBAAGTableHeader"/>
            </w:pPr>
            <w:r w:rsidRPr="00E8503B">
              <w:t>Limits &amp; Exceptions</w:t>
            </w:r>
          </w:p>
        </w:tc>
      </w:tr>
      <w:tr w:rsidR="00B9210A" w:rsidRPr="003F3B5E" w14:paraId="02DD4A90" w14:textId="77777777" w:rsidTr="00276199">
        <w:tc>
          <w:tcPr>
            <w:tcW w:w="3513" w:type="dxa"/>
            <w:shd w:val="clear" w:color="auto" w:fill="FFFFFF" w:themeFill="background1"/>
          </w:tcPr>
          <w:p w14:paraId="17B4C648" w14:textId="77777777" w:rsidR="00B9210A" w:rsidRPr="003F3B5E" w:rsidRDefault="00B9210A" w:rsidP="00950B76">
            <w:pPr>
              <w:pStyle w:val="iBAAGSituationBoxName"/>
            </w:pPr>
            <w:bookmarkStart w:id="89" w:name="Osteoporosis_Services"/>
            <w:r>
              <w:t>Osteoporosis Services</w:t>
            </w:r>
            <w:bookmarkEnd w:id="89"/>
          </w:p>
          <w:p w14:paraId="0D27796C" w14:textId="77777777" w:rsidR="00B9210A" w:rsidRPr="003F3B5E" w:rsidRDefault="00B9210A" w:rsidP="00950B76">
            <w:pPr>
              <w:pStyle w:val="iBAAGStandardText"/>
            </w:pPr>
          </w:p>
          <w:p w14:paraId="3E69DFBA" w14:textId="77777777" w:rsidR="00B9210A" w:rsidRDefault="00B9210A" w:rsidP="00950B76">
            <w:pPr>
              <w:pStyle w:val="iBAAGStandardText"/>
            </w:pPr>
            <w:r>
              <w:t>Benefits include:</w:t>
            </w:r>
          </w:p>
          <w:p w14:paraId="7EB8C4F3" w14:textId="77777777" w:rsidR="00B9210A" w:rsidRDefault="00B9210A" w:rsidP="00950B76">
            <w:pPr>
              <w:pStyle w:val="iBAAGLevel1Bullets"/>
            </w:pPr>
            <w:r w:rsidRPr="00055690">
              <w:t>Diagnosis</w:t>
            </w:r>
          </w:p>
          <w:p w14:paraId="11688B14" w14:textId="77777777" w:rsidR="00B9210A" w:rsidRDefault="00B9210A" w:rsidP="00950B76">
            <w:pPr>
              <w:pStyle w:val="iBAAGLevel1Bullets"/>
            </w:pPr>
            <w:r>
              <w:t>Treatment</w:t>
            </w:r>
          </w:p>
          <w:p w14:paraId="72AC27D9" w14:textId="77777777" w:rsidR="00B9210A" w:rsidRDefault="00B9210A" w:rsidP="00950B76">
            <w:pPr>
              <w:pStyle w:val="iBAAGLevel1Bullets"/>
            </w:pPr>
            <w:r>
              <w:t>M</w:t>
            </w:r>
            <w:r w:rsidRPr="00055690">
              <w:t xml:space="preserve">anagement </w:t>
            </w:r>
          </w:p>
          <w:p w14:paraId="5181A8C4" w14:textId="77777777" w:rsidR="00B9210A" w:rsidRDefault="00B9210A" w:rsidP="00950B76">
            <w:pPr>
              <w:pStyle w:val="iBAAGStandardText"/>
            </w:pPr>
          </w:p>
          <w:p w14:paraId="763447A2" w14:textId="77777777" w:rsidR="00B9210A" w:rsidRDefault="00B9210A" w:rsidP="00950B76">
            <w:pPr>
              <w:pStyle w:val="iBAAGStandardTextBold"/>
            </w:pPr>
            <w:r>
              <w:t xml:space="preserve">Want more information? </w:t>
            </w:r>
          </w:p>
          <w:p w14:paraId="4EAD0949" w14:textId="77777777" w:rsidR="00B9210A" w:rsidRDefault="00B9210A" w:rsidP="00950B76">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5F4A240A" w14:textId="77777777" w:rsidR="00B9210A" w:rsidRPr="003F3B5E" w:rsidRDefault="00B9210A" w:rsidP="00950B76">
            <w:pPr>
              <w:pStyle w:val="iBAAGStandardText"/>
            </w:pPr>
          </w:p>
        </w:tc>
        <w:tc>
          <w:tcPr>
            <w:tcW w:w="3229" w:type="dxa"/>
            <w:shd w:val="clear" w:color="auto" w:fill="FFFFFF" w:themeFill="background1"/>
          </w:tcPr>
          <w:p w14:paraId="3A556A67" w14:textId="77777777" w:rsidR="00B9210A" w:rsidRDefault="00B9210A" w:rsidP="00950B76">
            <w:pPr>
              <w:pStyle w:val="iBAAGStandardText"/>
            </w:pPr>
            <w:r w:rsidRPr="00055690">
              <w:t>The amount you pay is based on where the covered health service is provided.</w:t>
            </w:r>
          </w:p>
          <w:p w14:paraId="79DFB1EE" w14:textId="77777777" w:rsidR="00B9210A" w:rsidRDefault="00B9210A" w:rsidP="00950B76">
            <w:pPr>
              <w:pStyle w:val="iBAAGStandardText"/>
            </w:pPr>
          </w:p>
          <w:p w14:paraId="15B9E05D" w14:textId="77777777" w:rsidR="00B9210A" w:rsidRDefault="00B9210A" w:rsidP="00950B76">
            <w:pPr>
              <w:pStyle w:val="iBAAGStandardTextBold"/>
            </w:pPr>
            <w:r>
              <w:t>Is prior authorization needed?</w:t>
            </w:r>
          </w:p>
          <w:p w14:paraId="16E10EA7" w14:textId="77777777" w:rsidR="00B9210A" w:rsidRDefault="00B9210A" w:rsidP="00950B76">
            <w:pPr>
              <w:pStyle w:val="iBAAGStandardText"/>
            </w:pPr>
            <w:r>
              <w:t>No</w:t>
            </w:r>
          </w:p>
          <w:p w14:paraId="52FBDF5A" w14:textId="77777777" w:rsidR="00B9210A" w:rsidRDefault="00B9210A" w:rsidP="00950B76">
            <w:pPr>
              <w:pStyle w:val="iBAAGStandardText"/>
            </w:pPr>
          </w:p>
          <w:p w14:paraId="23B472DD" w14:textId="77777777" w:rsidR="00B9210A" w:rsidRPr="001E5DD6" w:rsidRDefault="00B9210A" w:rsidP="00950B76">
            <w:pPr>
              <w:pStyle w:val="iBAAGStandardText"/>
            </w:pPr>
          </w:p>
        </w:tc>
        <w:tc>
          <w:tcPr>
            <w:tcW w:w="3330" w:type="dxa"/>
            <w:shd w:val="clear" w:color="auto" w:fill="FFFFFF" w:themeFill="background1"/>
          </w:tcPr>
          <w:p w14:paraId="5CA742BA" w14:textId="77777777" w:rsidR="00B9210A" w:rsidRDefault="00B9210A" w:rsidP="00950B76">
            <w:pPr>
              <w:pStyle w:val="iBAAGStandardText"/>
            </w:pPr>
            <w:r w:rsidRPr="00055690">
              <w:t>The amount you pay is based on where the covered health service is provided.</w:t>
            </w:r>
          </w:p>
          <w:p w14:paraId="17B7CD7D" w14:textId="77777777" w:rsidR="00B9210A" w:rsidRDefault="00B9210A" w:rsidP="00950B76">
            <w:pPr>
              <w:pStyle w:val="iBAAGStandardText"/>
            </w:pPr>
          </w:p>
          <w:p w14:paraId="0152E7D1" w14:textId="77777777" w:rsidR="00B9210A" w:rsidRDefault="00B9210A" w:rsidP="00950B76">
            <w:pPr>
              <w:pStyle w:val="iBAAGStandardTextBold"/>
            </w:pPr>
            <w:r>
              <w:t>Is prior authorization needed?</w:t>
            </w:r>
          </w:p>
          <w:p w14:paraId="6493E144" w14:textId="77777777" w:rsidR="00B9210A" w:rsidRDefault="00B9210A" w:rsidP="00950B76">
            <w:pPr>
              <w:pStyle w:val="iBAAGStandardText"/>
            </w:pPr>
            <w:r>
              <w:t>The authorization requirement is based on where the covered health service is provided.</w:t>
            </w:r>
          </w:p>
          <w:p w14:paraId="1835CB38" w14:textId="77777777" w:rsidR="00B9210A" w:rsidRDefault="00B9210A" w:rsidP="00950B76">
            <w:pPr>
              <w:pStyle w:val="iBAAGStandardText"/>
            </w:pPr>
          </w:p>
          <w:p w14:paraId="62C1D64B" w14:textId="77777777" w:rsidR="00B9210A" w:rsidRDefault="00B9210A" w:rsidP="00950B76">
            <w:pPr>
              <w:pStyle w:val="iBAAGStandardTextBold"/>
            </w:pPr>
            <w:r>
              <w:t>Prior authorization is:</w:t>
            </w:r>
          </w:p>
          <w:p w14:paraId="4146E8DE" w14:textId="77777777" w:rsidR="00B9210A" w:rsidRDefault="00B9210A" w:rsidP="00950B76">
            <w:pPr>
              <w:pStyle w:val="iBAAGStandardText"/>
              <w:rPr>
                <w:rStyle w:val="InstructionalTextChar"/>
              </w:rPr>
            </w:pPr>
            <w:r>
              <w:t>Getting approval by calling the number listed on your health plan ID card before you can get medicine or services.</w:t>
            </w:r>
          </w:p>
          <w:p w14:paraId="58605C85" w14:textId="77777777" w:rsidR="00B9210A" w:rsidRPr="001E5DD6" w:rsidRDefault="00B9210A" w:rsidP="00950B76">
            <w:pPr>
              <w:pStyle w:val="iBAAGStandardText"/>
            </w:pPr>
          </w:p>
        </w:tc>
        <w:tc>
          <w:tcPr>
            <w:tcW w:w="3431" w:type="dxa"/>
            <w:shd w:val="clear" w:color="auto" w:fill="FFFFFF" w:themeFill="background1"/>
          </w:tcPr>
          <w:p w14:paraId="03CA4C49" w14:textId="77777777" w:rsidR="00B9210A" w:rsidRPr="003F3B5E" w:rsidRDefault="00B9210A" w:rsidP="00950B7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6142FDC7" w14:textId="77777777" w:rsidTr="00F33F0A">
        <w:tc>
          <w:tcPr>
            <w:tcW w:w="3517" w:type="dxa"/>
            <w:tcBorders>
              <w:bottom w:val="single" w:sz="4" w:space="0" w:color="000000" w:themeColor="text1"/>
            </w:tcBorders>
            <w:shd w:val="clear" w:color="auto" w:fill="31849B"/>
            <w:vAlign w:val="center"/>
          </w:tcPr>
          <w:p w14:paraId="6142FDC1"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C2" w14:textId="77777777" w:rsidR="00D65A4A" w:rsidRPr="009D3F64" w:rsidRDefault="00D65A4A" w:rsidP="00F52299">
            <w:pPr>
              <w:pStyle w:val="iBAAGTableHeader"/>
            </w:pPr>
            <w:r w:rsidRPr="009D3F64">
              <w:t>Your cost if you use</w:t>
            </w:r>
          </w:p>
          <w:p w14:paraId="6142FDC3"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C4" w14:textId="77777777" w:rsidR="00D65A4A" w:rsidRPr="009D3F64" w:rsidRDefault="00D65A4A" w:rsidP="00F52299">
            <w:pPr>
              <w:pStyle w:val="iBAAGTableHeader"/>
            </w:pPr>
            <w:r w:rsidRPr="009D3F64">
              <w:t>Your cost if you use</w:t>
            </w:r>
          </w:p>
          <w:p w14:paraId="6142FDC5" w14:textId="77777777" w:rsidR="00D65A4A" w:rsidRPr="009D3F64" w:rsidRDefault="00D65A4A" w:rsidP="00F52299">
            <w:pPr>
              <w:pStyle w:val="iBAAGTableHeader"/>
            </w:pPr>
            <w:r w:rsidRPr="009D3F64">
              <w:t xml:space="preserve">Out-of-Network </w:t>
            </w:r>
            <w:r w:rsidRPr="009D3F64">
              <w:lastRenderedPageBreak/>
              <w:t>benefits</w:t>
            </w:r>
          </w:p>
        </w:tc>
        <w:tc>
          <w:tcPr>
            <w:tcW w:w="3330" w:type="dxa"/>
            <w:tcBorders>
              <w:bottom w:val="single" w:sz="4" w:space="0" w:color="000000" w:themeColor="text1"/>
            </w:tcBorders>
            <w:shd w:val="clear" w:color="auto" w:fill="31849B"/>
            <w:vAlign w:val="center"/>
          </w:tcPr>
          <w:p w14:paraId="6142FDC6" w14:textId="77777777" w:rsidR="00D65A4A" w:rsidRPr="009D3F64" w:rsidRDefault="00D65A4A" w:rsidP="00F52299">
            <w:pPr>
              <w:pStyle w:val="iBAAGTableHeader"/>
            </w:pPr>
            <w:r w:rsidRPr="009D3F64">
              <w:lastRenderedPageBreak/>
              <w:t>Limits &amp; Exceptions</w:t>
            </w:r>
          </w:p>
        </w:tc>
      </w:tr>
      <w:tr w:rsidR="00D65A4A" w:rsidRPr="00B22F94" w14:paraId="6142FDE7" w14:textId="77777777" w:rsidTr="00F33F0A">
        <w:tc>
          <w:tcPr>
            <w:tcW w:w="3517" w:type="dxa"/>
            <w:shd w:val="clear" w:color="auto" w:fill="FFFFFF" w:themeFill="background1"/>
          </w:tcPr>
          <w:p w14:paraId="6142FDC8" w14:textId="77777777" w:rsidR="00D65A4A" w:rsidRDefault="00D65A4A" w:rsidP="00F52299">
            <w:pPr>
              <w:pStyle w:val="iBAAGSituationBoxName"/>
            </w:pPr>
            <w:bookmarkStart w:id="90" w:name="Ostomy_Supplies"/>
            <w:r>
              <w:t>Ostomy Supplies</w:t>
            </w:r>
            <w:bookmarkEnd w:id="90"/>
          </w:p>
          <w:p w14:paraId="6142FDC9" w14:textId="77777777" w:rsidR="00D65A4A" w:rsidRDefault="00D65A4A" w:rsidP="00F52299">
            <w:pPr>
              <w:pStyle w:val="iBAAGStandardText"/>
            </w:pPr>
          </w:p>
          <w:p w14:paraId="6142FDCA" w14:textId="77777777" w:rsidR="00D65A4A" w:rsidRDefault="00D65A4A" w:rsidP="00F52299">
            <w:pPr>
              <w:pStyle w:val="iBAAGStandardText"/>
            </w:pPr>
            <w:r>
              <w:t>We cover:</w:t>
            </w:r>
          </w:p>
          <w:p w14:paraId="6142FDCB" w14:textId="77777777" w:rsidR="00D65A4A" w:rsidRDefault="00D65A4A" w:rsidP="00F52299">
            <w:pPr>
              <w:pStyle w:val="iBAAGLevel1Bullets"/>
            </w:pPr>
            <w:r>
              <w:t>Pouches, face plates and belts.</w:t>
            </w:r>
          </w:p>
          <w:p w14:paraId="6142FDCC" w14:textId="77777777" w:rsidR="00D65A4A" w:rsidRDefault="00D65A4A" w:rsidP="00F52299">
            <w:pPr>
              <w:pStyle w:val="iBAAGLevel1Bullets"/>
            </w:pPr>
            <w:r>
              <w:t>Irrigation sleeves, bags and ostomy irrigation catheters.</w:t>
            </w:r>
          </w:p>
          <w:p w14:paraId="6142FDCD" w14:textId="77777777" w:rsidR="00D65A4A" w:rsidRDefault="00D65A4A" w:rsidP="00F52299">
            <w:pPr>
              <w:pStyle w:val="iBAAGLevel1Bullets"/>
            </w:pPr>
            <w:r>
              <w:t>Skin barriers.</w:t>
            </w:r>
          </w:p>
          <w:p w14:paraId="6142FDCE" w14:textId="77777777" w:rsidR="00D65A4A" w:rsidRDefault="00D65A4A" w:rsidP="00F52299">
            <w:pPr>
              <w:pStyle w:val="iBAAGStandardText"/>
            </w:pPr>
          </w:p>
          <w:p w14:paraId="6142FDCF" w14:textId="77777777" w:rsidR="00D65A4A" w:rsidRDefault="00D65A4A" w:rsidP="00F52299">
            <w:pPr>
              <w:pStyle w:val="iBAAGStandardTextBold"/>
            </w:pPr>
            <w:r>
              <w:t xml:space="preserve">Want more information? </w:t>
            </w:r>
          </w:p>
          <w:p w14:paraId="6142FDD0" w14:textId="77777777" w:rsidR="00D65A4A" w:rsidRPr="00B22F94" w:rsidRDefault="00D65A4A" w:rsidP="00F52299">
            <w:pPr>
              <w:pStyle w:val="iBAAGStandardText"/>
            </w:pPr>
            <w:r>
              <w:t xml:space="preserve">View the </w:t>
            </w:r>
            <w:hyperlink r:id="rId80" w:history="1">
              <w:r w:rsidRPr="00B22F94">
                <w:rPr>
                  <w:rStyle w:val="Hyperlinks"/>
                </w:rPr>
                <w:t>glossary</w:t>
              </w:r>
            </w:hyperlink>
            <w:r>
              <w:t xml:space="preserve"> for definitions.</w:t>
            </w:r>
          </w:p>
        </w:tc>
        <w:tc>
          <w:tcPr>
            <w:tcW w:w="3330" w:type="dxa"/>
            <w:shd w:val="clear" w:color="auto" w:fill="FFFFFF" w:themeFill="background1"/>
          </w:tcPr>
          <w:p w14:paraId="6142FDD1" w14:textId="07735E22" w:rsidR="00D65A4A" w:rsidRDefault="00200778" w:rsidP="00F52299">
            <w:pPr>
              <w:pStyle w:val="iBAAGStandardText"/>
            </w:pPr>
            <w:r>
              <w:rPr>
                <w:rStyle w:val="iBAAGStandardTextBoldChar"/>
              </w:rPr>
              <w:t>20%</w:t>
            </w:r>
            <w:r w:rsidR="00D65A4A">
              <w:t xml:space="preserve"> co-insurance, after you pay the deductible.</w:t>
            </w:r>
          </w:p>
          <w:p w14:paraId="6142FDD2" w14:textId="77777777" w:rsidR="00D65A4A" w:rsidRDefault="00D65A4A" w:rsidP="00F52299">
            <w:pPr>
              <w:pStyle w:val="iBAAGStandardText"/>
            </w:pPr>
          </w:p>
          <w:p w14:paraId="6142FDD3" w14:textId="77777777" w:rsidR="00D65A4A" w:rsidRDefault="00D65A4A" w:rsidP="00F52299">
            <w:pPr>
              <w:pStyle w:val="iBAAGStandardTextBold"/>
            </w:pPr>
            <w:r>
              <w:t>Is prior authorization needed?</w:t>
            </w:r>
          </w:p>
          <w:p w14:paraId="6142FDD4" w14:textId="77777777" w:rsidR="00D65A4A" w:rsidRPr="00B22F94" w:rsidRDefault="00D65A4A" w:rsidP="00F52299">
            <w:pPr>
              <w:pStyle w:val="iBAAGStandardText"/>
            </w:pPr>
            <w:r>
              <w:t>No</w:t>
            </w:r>
          </w:p>
        </w:tc>
        <w:tc>
          <w:tcPr>
            <w:tcW w:w="3330" w:type="dxa"/>
            <w:shd w:val="clear" w:color="auto" w:fill="FFFFFF" w:themeFill="background1"/>
          </w:tcPr>
          <w:p w14:paraId="6142FDD5" w14:textId="3A3C40A8"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DD6" w14:textId="77777777" w:rsidR="00D65A4A" w:rsidRDefault="00D65A4A" w:rsidP="00F52299">
            <w:pPr>
              <w:pStyle w:val="iBAAGStandardText"/>
            </w:pPr>
          </w:p>
          <w:p w14:paraId="6142FDD7" w14:textId="77777777" w:rsidR="00D65A4A" w:rsidRDefault="00D65A4A" w:rsidP="00F52299">
            <w:pPr>
              <w:pStyle w:val="iBAAGStandardTextBold"/>
            </w:pPr>
            <w:r>
              <w:t>Is prior authorization needed?</w:t>
            </w:r>
          </w:p>
          <w:p w14:paraId="6142FDD8" w14:textId="77777777" w:rsidR="00D65A4A" w:rsidRDefault="00D65A4A" w:rsidP="00F52299">
            <w:pPr>
              <w:pStyle w:val="iBAAGStandardText"/>
            </w:pPr>
            <w:r>
              <w:t>No</w:t>
            </w:r>
          </w:p>
          <w:p w14:paraId="6142FDD9" w14:textId="77777777" w:rsidR="00D65A4A" w:rsidRDefault="00D65A4A" w:rsidP="00F52299">
            <w:pPr>
              <w:pStyle w:val="iBAAGStandardText"/>
            </w:pPr>
          </w:p>
          <w:p w14:paraId="6142FDDA" w14:textId="77777777" w:rsidR="00D65A4A" w:rsidRPr="00B22F94" w:rsidRDefault="00D65A4A" w:rsidP="00F52299">
            <w:pPr>
              <w:pStyle w:val="iBAAGStandardText"/>
            </w:pPr>
          </w:p>
        </w:tc>
        <w:tc>
          <w:tcPr>
            <w:tcW w:w="3330" w:type="dxa"/>
            <w:shd w:val="clear" w:color="auto" w:fill="FFFFFF" w:themeFill="background1"/>
          </w:tcPr>
          <w:p w14:paraId="6142FDDC" w14:textId="77777777" w:rsidR="00D65A4A" w:rsidRDefault="00D65A4A" w:rsidP="00F52299">
            <w:pPr>
              <w:pStyle w:val="iBAAGStandardText"/>
            </w:pPr>
          </w:p>
          <w:p w14:paraId="6142FDDD" w14:textId="77777777" w:rsidR="00D65A4A" w:rsidRDefault="00D65A4A" w:rsidP="00F52299">
            <w:pPr>
              <w:pStyle w:val="iBAAGStandardText"/>
            </w:pPr>
            <w:r>
              <w:t xml:space="preserve">No coverage for: </w:t>
            </w:r>
          </w:p>
          <w:p w14:paraId="6142FDDE" w14:textId="77777777" w:rsidR="00D65A4A" w:rsidRDefault="00D65A4A" w:rsidP="00F52299">
            <w:pPr>
              <w:pStyle w:val="iBAAGLevel1Bullets"/>
            </w:pPr>
            <w:r>
              <w:t>deodorants</w:t>
            </w:r>
          </w:p>
          <w:p w14:paraId="6142FDDF" w14:textId="77777777" w:rsidR="00D65A4A" w:rsidRDefault="00D65A4A" w:rsidP="00F52299">
            <w:pPr>
              <w:pStyle w:val="iBAAGLevel1Bullets"/>
            </w:pPr>
            <w:r>
              <w:t>filters</w:t>
            </w:r>
          </w:p>
          <w:p w14:paraId="6142FDE0" w14:textId="77777777" w:rsidR="00D65A4A" w:rsidRDefault="00D65A4A" w:rsidP="00F52299">
            <w:pPr>
              <w:pStyle w:val="iBAAGLevel1Bullets"/>
            </w:pPr>
            <w:r>
              <w:t>lubricants</w:t>
            </w:r>
          </w:p>
          <w:p w14:paraId="6142FDE1" w14:textId="77777777" w:rsidR="00D65A4A" w:rsidRDefault="00D65A4A" w:rsidP="00F52299">
            <w:pPr>
              <w:pStyle w:val="iBAAGLevel1Bullets"/>
            </w:pPr>
            <w:r>
              <w:t>tape</w:t>
            </w:r>
          </w:p>
          <w:p w14:paraId="6142FDE2" w14:textId="77777777" w:rsidR="00D65A4A" w:rsidRDefault="00D65A4A" w:rsidP="00F52299">
            <w:pPr>
              <w:pStyle w:val="iBAAGLevel1Bullets"/>
            </w:pPr>
            <w:r>
              <w:t>appliance cleaners</w:t>
            </w:r>
          </w:p>
          <w:p w14:paraId="6142FDE3" w14:textId="77777777" w:rsidR="00D65A4A" w:rsidRDefault="00D65A4A" w:rsidP="00F52299">
            <w:pPr>
              <w:pStyle w:val="iBAAGLevel1Bullets"/>
            </w:pPr>
            <w:r>
              <w:t>adhesive and remover</w:t>
            </w:r>
          </w:p>
          <w:p w14:paraId="6142FDE4" w14:textId="77777777" w:rsidR="00D65A4A" w:rsidRDefault="00D65A4A" w:rsidP="00F52299">
            <w:pPr>
              <w:pStyle w:val="iBAAGLevel1Bullets"/>
            </w:pPr>
            <w:r>
              <w:t>other items not listed</w:t>
            </w:r>
          </w:p>
          <w:p w14:paraId="6142FDE5" w14:textId="77777777" w:rsidR="00D65A4A" w:rsidRDefault="00D65A4A" w:rsidP="00F52299">
            <w:pPr>
              <w:pStyle w:val="iBAAGStandardText"/>
            </w:pPr>
          </w:p>
          <w:p w14:paraId="6142FDE6" w14:textId="77777777" w:rsidR="00D65A4A" w:rsidRPr="00B22F94" w:rsidRDefault="00D65A4A" w:rsidP="00F52299">
            <w:pPr>
              <w:pStyle w:val="iBAAGStandardText"/>
            </w:pPr>
          </w:p>
        </w:tc>
      </w:tr>
      <w:tr w:rsidR="00D65A4A" w:rsidRPr="003F3B5E" w14:paraId="6142FDEE" w14:textId="77777777" w:rsidTr="00F33F0A">
        <w:tc>
          <w:tcPr>
            <w:tcW w:w="3517" w:type="dxa"/>
            <w:tcBorders>
              <w:bottom w:val="single" w:sz="4" w:space="0" w:color="000000" w:themeColor="text1"/>
            </w:tcBorders>
            <w:shd w:val="clear" w:color="auto" w:fill="31849B"/>
            <w:vAlign w:val="center"/>
          </w:tcPr>
          <w:p w14:paraId="6142FDE8" w14:textId="77777777" w:rsidR="00D65A4A" w:rsidRPr="009D3F64" w:rsidRDefault="00D65A4A" w:rsidP="00F5229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6142FDE9" w14:textId="77777777" w:rsidR="00D65A4A" w:rsidRPr="009D3F64" w:rsidRDefault="00D65A4A" w:rsidP="00F52299">
            <w:pPr>
              <w:pStyle w:val="iBAAGTableHeader"/>
            </w:pPr>
            <w:r w:rsidRPr="009D3F64">
              <w:t>Your cost if you use</w:t>
            </w:r>
          </w:p>
          <w:p w14:paraId="6142FDEA"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EB" w14:textId="77777777" w:rsidR="00D65A4A" w:rsidRPr="009D3F64" w:rsidRDefault="00D65A4A" w:rsidP="00F52299">
            <w:pPr>
              <w:pStyle w:val="iBAAGTableHeader"/>
            </w:pPr>
            <w:r w:rsidRPr="009D3F64">
              <w:t>Your cost if you use</w:t>
            </w:r>
          </w:p>
          <w:p w14:paraId="6142FDEC"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ED" w14:textId="77777777" w:rsidR="00D65A4A" w:rsidRPr="009D3F64" w:rsidRDefault="00D65A4A" w:rsidP="00F52299">
            <w:pPr>
              <w:pStyle w:val="iBAAGTableHeader"/>
            </w:pPr>
            <w:r w:rsidRPr="009D3F64">
              <w:t>Limits &amp; Exceptions</w:t>
            </w:r>
          </w:p>
        </w:tc>
      </w:tr>
      <w:tr w:rsidR="00D65A4A" w:rsidRPr="003F3B5E" w14:paraId="6142FE0A" w14:textId="77777777" w:rsidTr="00F33F0A">
        <w:tc>
          <w:tcPr>
            <w:tcW w:w="3517" w:type="dxa"/>
            <w:shd w:val="clear" w:color="auto" w:fill="FFFFFF" w:themeFill="background1"/>
          </w:tcPr>
          <w:p w14:paraId="6142FDEF" w14:textId="77777777" w:rsidR="00D65A4A" w:rsidRDefault="00D65A4A" w:rsidP="00F52299">
            <w:pPr>
              <w:pStyle w:val="iBAAGSituationBoxName"/>
            </w:pPr>
            <w:bookmarkStart w:id="91" w:name="Pharmaceutical_Products_Outpatient"/>
            <w:r>
              <w:t>Pharmaceutical Products – Outpatient</w:t>
            </w:r>
            <w:bookmarkEnd w:id="91"/>
            <w:r>
              <w:t xml:space="preserve"> </w:t>
            </w:r>
          </w:p>
          <w:p w14:paraId="6142FDF0" w14:textId="77777777" w:rsidR="00D65A4A" w:rsidRDefault="00D65A4A" w:rsidP="00F52299">
            <w:pPr>
              <w:pStyle w:val="iBAAGStandardText"/>
            </w:pPr>
          </w:p>
          <w:p w14:paraId="6142FDF1" w14:textId="77777777" w:rsidR="00D65A4A" w:rsidRDefault="00D65A4A" w:rsidP="00F5229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6142FDF2" w14:textId="77777777" w:rsidR="00D65A4A" w:rsidRDefault="00D65A4A" w:rsidP="00F52299">
            <w:pPr>
              <w:pStyle w:val="iBAAGStandardText"/>
            </w:pPr>
          </w:p>
          <w:p w14:paraId="6142FDF3" w14:textId="77777777" w:rsidR="00D65A4A" w:rsidRDefault="00D65A4A" w:rsidP="00F52299">
            <w:pPr>
              <w:pStyle w:val="iBAAGStandardText"/>
            </w:pPr>
            <w:r>
              <w:t xml:space="preserve">These products can be </w:t>
            </w:r>
            <w:r>
              <w:lastRenderedPageBreak/>
              <w:t>given in:</w:t>
            </w:r>
          </w:p>
          <w:p w14:paraId="6142FDF4" w14:textId="77777777" w:rsidR="00D65A4A" w:rsidRDefault="00D65A4A" w:rsidP="00F52299">
            <w:pPr>
              <w:pStyle w:val="iBAAGLevel1Bullets"/>
            </w:pPr>
            <w:r>
              <w:t>An outpatient facility</w:t>
            </w:r>
          </w:p>
          <w:p w14:paraId="6142FDF5" w14:textId="77777777" w:rsidR="00D65A4A" w:rsidRDefault="00D65A4A" w:rsidP="00F52299">
            <w:pPr>
              <w:pStyle w:val="iBAAGLevel1Bullets"/>
            </w:pPr>
            <w:r>
              <w:t>Doctor’s office</w:t>
            </w:r>
          </w:p>
          <w:p w14:paraId="6142FDF6" w14:textId="77777777" w:rsidR="00D65A4A" w:rsidRDefault="00D65A4A" w:rsidP="00F52299">
            <w:pPr>
              <w:pStyle w:val="iBAAGLevel1Bullets"/>
            </w:pPr>
            <w:r>
              <w:t>The home</w:t>
            </w:r>
          </w:p>
          <w:p w14:paraId="6142FDF7" w14:textId="77777777" w:rsidR="00D65A4A" w:rsidRDefault="00D65A4A" w:rsidP="00F52299">
            <w:pPr>
              <w:pStyle w:val="iBAAGStandardText"/>
            </w:pPr>
          </w:p>
          <w:p w14:paraId="6142FDF8" w14:textId="77777777" w:rsidR="00D65A4A" w:rsidRDefault="00D65A4A" w:rsidP="00F52299">
            <w:pPr>
              <w:pStyle w:val="iBAAGStandardTextBold"/>
            </w:pPr>
            <w:r>
              <w:t xml:space="preserve">Want more information? </w:t>
            </w:r>
          </w:p>
          <w:p w14:paraId="6142FDF9" w14:textId="77777777" w:rsidR="00D65A4A" w:rsidRDefault="00D65A4A" w:rsidP="00F52299">
            <w:pPr>
              <w:pStyle w:val="iBAAGStandardText"/>
            </w:pPr>
            <w:r>
              <w:t xml:space="preserve">View the </w:t>
            </w:r>
            <w:hyperlink r:id="rId81" w:history="1">
              <w:r w:rsidRPr="00243B2F">
                <w:rPr>
                  <w:rStyle w:val="Hyperlinks"/>
                </w:rPr>
                <w:t>glossary</w:t>
              </w:r>
            </w:hyperlink>
            <w:r>
              <w:t xml:space="preserve"> for definitions.</w:t>
            </w:r>
          </w:p>
          <w:p w14:paraId="6142FDFA" w14:textId="77777777" w:rsidR="00D65A4A" w:rsidRPr="003F3B5E" w:rsidRDefault="00D65A4A" w:rsidP="00F52299">
            <w:pPr>
              <w:pStyle w:val="iBAAGStandardText"/>
            </w:pPr>
          </w:p>
        </w:tc>
        <w:tc>
          <w:tcPr>
            <w:tcW w:w="3330" w:type="dxa"/>
            <w:shd w:val="clear" w:color="auto" w:fill="FFFFFF" w:themeFill="background1"/>
          </w:tcPr>
          <w:p w14:paraId="6142FDFB" w14:textId="063FA6D7"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FC" w14:textId="77777777" w:rsidR="00D65A4A" w:rsidRDefault="00D65A4A" w:rsidP="00F52299">
            <w:pPr>
              <w:pStyle w:val="iBAAGStandardText"/>
            </w:pPr>
          </w:p>
          <w:p w14:paraId="6142FDFD" w14:textId="77777777" w:rsidR="00D65A4A" w:rsidRDefault="00D65A4A" w:rsidP="00F52299">
            <w:pPr>
              <w:pStyle w:val="iBAAGStandardTextBold"/>
            </w:pPr>
            <w:r>
              <w:t>Is prior authorization needed?</w:t>
            </w:r>
          </w:p>
          <w:p w14:paraId="6142FDFE" w14:textId="77777777" w:rsidR="00D65A4A" w:rsidRDefault="00D65A4A" w:rsidP="00F52299">
            <w:pPr>
              <w:pStyle w:val="iBAAGStandardText"/>
            </w:pPr>
            <w:r>
              <w:t>No</w:t>
            </w:r>
          </w:p>
          <w:p w14:paraId="6142FDFF" w14:textId="77777777" w:rsidR="00D65A4A" w:rsidRDefault="00D65A4A" w:rsidP="00F52299">
            <w:pPr>
              <w:pStyle w:val="iBAAGStandardText"/>
            </w:pPr>
          </w:p>
          <w:p w14:paraId="6142FE00" w14:textId="77777777" w:rsidR="00D65A4A" w:rsidRPr="003F3B5E" w:rsidRDefault="00D65A4A" w:rsidP="00F52299">
            <w:pPr>
              <w:pStyle w:val="iBAAGStandardText"/>
            </w:pPr>
          </w:p>
        </w:tc>
        <w:tc>
          <w:tcPr>
            <w:tcW w:w="3330" w:type="dxa"/>
            <w:shd w:val="clear" w:color="auto" w:fill="FFFFFF" w:themeFill="background1"/>
          </w:tcPr>
          <w:p w14:paraId="6142FE01" w14:textId="6248B88B"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E02" w14:textId="77777777" w:rsidR="00D65A4A" w:rsidRDefault="00D65A4A" w:rsidP="00F52299">
            <w:pPr>
              <w:pStyle w:val="iBAAGStandardText"/>
            </w:pPr>
          </w:p>
          <w:p w14:paraId="6142FE03" w14:textId="77777777" w:rsidR="00D65A4A" w:rsidRDefault="00D65A4A" w:rsidP="00F52299">
            <w:pPr>
              <w:pStyle w:val="iBAAGStandardTextBold"/>
            </w:pPr>
            <w:r>
              <w:t>Is prior authorization needed?</w:t>
            </w:r>
          </w:p>
          <w:p w14:paraId="6142FE04" w14:textId="77777777" w:rsidR="00D65A4A" w:rsidRPr="0026681C" w:rsidRDefault="00D65A4A" w:rsidP="00F52299">
            <w:pPr>
              <w:pStyle w:val="iBAAGStandardText"/>
            </w:pPr>
            <w:r w:rsidRPr="0026681C">
              <w:t>No</w:t>
            </w:r>
          </w:p>
          <w:p w14:paraId="6142FE05" w14:textId="77777777" w:rsidR="00D65A4A" w:rsidRPr="003F3B5E" w:rsidRDefault="00D65A4A" w:rsidP="00F52299">
            <w:pPr>
              <w:pStyle w:val="iBAAGStandardText"/>
            </w:pPr>
          </w:p>
        </w:tc>
        <w:tc>
          <w:tcPr>
            <w:tcW w:w="3330" w:type="dxa"/>
            <w:shd w:val="clear" w:color="auto" w:fill="FFFFFF" w:themeFill="background1"/>
          </w:tcPr>
          <w:p w14:paraId="6142FE06" w14:textId="77777777" w:rsidR="00D65A4A" w:rsidRPr="00243B2F" w:rsidRDefault="00D65A4A" w:rsidP="00F52299">
            <w:pPr>
              <w:pStyle w:val="iBAAGStandardText"/>
            </w:pPr>
            <w:r w:rsidRPr="00243B2F">
              <w:t xml:space="preserve">If the service is provided in a doctor’s office, additional co-pays, deductible </w:t>
            </w:r>
            <w:r>
              <w:t>or</w:t>
            </w:r>
            <w:r w:rsidRPr="00243B2F">
              <w:t xml:space="preserve"> co-insurance may apply.  </w:t>
            </w:r>
          </w:p>
          <w:p w14:paraId="6142FE07" w14:textId="77777777" w:rsidR="00D65A4A" w:rsidRDefault="00D65A4A" w:rsidP="00F52299">
            <w:pPr>
              <w:pStyle w:val="iBAAGStandardText"/>
            </w:pPr>
          </w:p>
          <w:p w14:paraId="6142FE08" w14:textId="77777777" w:rsidR="00D65A4A" w:rsidRDefault="00D65A4A" w:rsidP="00F52299">
            <w:pPr>
              <w:pStyle w:val="iBAAGStandardText"/>
            </w:pPr>
            <w:r>
              <w:t>Certain drugs must be prescribed by a specialist to be covered.</w:t>
            </w:r>
          </w:p>
          <w:p w14:paraId="6142FE09" w14:textId="77777777" w:rsidR="00D65A4A" w:rsidRPr="003F3B5E" w:rsidRDefault="00D65A4A" w:rsidP="00F52299">
            <w:pPr>
              <w:pStyle w:val="iBAAGStandardText"/>
            </w:pPr>
          </w:p>
        </w:tc>
      </w:tr>
      <w:tr w:rsidR="00D65A4A" w:rsidRPr="00F337DF" w14:paraId="6142FE11" w14:textId="77777777" w:rsidTr="00F33F0A">
        <w:tc>
          <w:tcPr>
            <w:tcW w:w="3517" w:type="dxa"/>
            <w:tcBorders>
              <w:bottom w:val="single" w:sz="4" w:space="0" w:color="000000" w:themeColor="text1"/>
            </w:tcBorders>
            <w:shd w:val="clear" w:color="auto" w:fill="31849B"/>
            <w:vAlign w:val="center"/>
          </w:tcPr>
          <w:p w14:paraId="6142FE0B" w14:textId="77777777" w:rsidR="00D65A4A" w:rsidRPr="00FC1932" w:rsidRDefault="00D65A4A" w:rsidP="00F52299">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6142FE0C" w14:textId="77777777" w:rsidR="00D65A4A" w:rsidRPr="00FC1932" w:rsidRDefault="00D65A4A" w:rsidP="00F52299">
            <w:pPr>
              <w:pStyle w:val="iBAAGTableHeader"/>
            </w:pPr>
            <w:r w:rsidRPr="00FC1932">
              <w:t>Your cost if you use</w:t>
            </w:r>
          </w:p>
          <w:p w14:paraId="6142FE0D" w14:textId="77777777" w:rsidR="00D65A4A" w:rsidRPr="00FC1932" w:rsidRDefault="00D65A4A" w:rsidP="00F5229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6142FE0E" w14:textId="77777777" w:rsidR="00D65A4A" w:rsidRPr="00FC1932" w:rsidRDefault="00D65A4A" w:rsidP="00F52299">
            <w:pPr>
              <w:pStyle w:val="iBAAGTableHeader"/>
            </w:pPr>
            <w:r w:rsidRPr="00FC1932">
              <w:t>Your cost if you use</w:t>
            </w:r>
          </w:p>
          <w:p w14:paraId="6142FE0F" w14:textId="77777777" w:rsidR="00D65A4A" w:rsidRPr="00FC1932" w:rsidRDefault="00D65A4A" w:rsidP="00F5229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6142FE10" w14:textId="77777777" w:rsidR="00D65A4A" w:rsidRPr="00FC1932" w:rsidRDefault="00D65A4A" w:rsidP="00F52299">
            <w:pPr>
              <w:pStyle w:val="iBAAGTableHeader"/>
            </w:pPr>
            <w:r w:rsidRPr="00FC1932">
              <w:t>Limits &amp; Exceptions</w:t>
            </w:r>
          </w:p>
        </w:tc>
      </w:tr>
      <w:tr w:rsidR="00D65A4A" w:rsidRPr="00F337DF" w14:paraId="6142FE3A" w14:textId="77777777" w:rsidTr="00F33F0A">
        <w:tc>
          <w:tcPr>
            <w:tcW w:w="3517" w:type="dxa"/>
            <w:shd w:val="clear" w:color="auto" w:fill="FFFFFF" w:themeFill="background1"/>
          </w:tcPr>
          <w:p w14:paraId="6142FE12" w14:textId="77777777" w:rsidR="00D65A4A" w:rsidRPr="00F337DF" w:rsidRDefault="00D65A4A" w:rsidP="00F52299">
            <w:pPr>
              <w:pStyle w:val="iBAAGSituationBoxName"/>
            </w:pPr>
            <w:bookmarkStart w:id="92" w:name="Prosthetic_Devices"/>
            <w:r w:rsidRPr="00F337DF">
              <w:t>Prosthetics</w:t>
            </w:r>
            <w:bookmarkEnd w:id="92"/>
            <w:r w:rsidRPr="00F337DF">
              <w:t xml:space="preserve"> </w:t>
            </w:r>
          </w:p>
          <w:p w14:paraId="6142FE13" w14:textId="77777777" w:rsidR="00D65A4A" w:rsidRPr="00F337DF" w:rsidRDefault="00D65A4A" w:rsidP="00F52299">
            <w:pPr>
              <w:pStyle w:val="iBAAGStandardText"/>
            </w:pPr>
          </w:p>
          <w:p w14:paraId="6142FE14" w14:textId="77777777" w:rsidR="00D65A4A" w:rsidRPr="00F337DF" w:rsidRDefault="00D65A4A" w:rsidP="00F52299">
            <w:pPr>
              <w:pStyle w:val="iBAAGStandardText"/>
            </w:pPr>
            <w:r w:rsidRPr="00F337DF">
              <w:t>External devices that replace a limb or a body part, limited to:</w:t>
            </w:r>
          </w:p>
          <w:p w14:paraId="6142FE15" w14:textId="77777777" w:rsidR="00D65A4A" w:rsidRPr="00F337DF" w:rsidRDefault="00D65A4A" w:rsidP="00F52299">
            <w:pPr>
              <w:pStyle w:val="iBAAGLevel1Bullets"/>
            </w:pPr>
            <w:r w:rsidRPr="00F337DF">
              <w:t>Artificial arms, legs, feet and hands</w:t>
            </w:r>
          </w:p>
          <w:p w14:paraId="6142FE16" w14:textId="77777777" w:rsidR="00D65A4A" w:rsidRPr="00F337DF" w:rsidRDefault="00D65A4A" w:rsidP="00F52299">
            <w:pPr>
              <w:pStyle w:val="iBAAGLevel1Bullets"/>
            </w:pPr>
            <w:r w:rsidRPr="00F337DF">
              <w:t>Artificial face, eyes, ears and nose</w:t>
            </w:r>
          </w:p>
          <w:p w14:paraId="1506A871" w14:textId="77777777" w:rsidR="00BF089E" w:rsidRDefault="00D65A4A" w:rsidP="00F52299">
            <w:pPr>
              <w:pStyle w:val="iBAAGLevel1Bullets"/>
            </w:pPr>
            <w:r w:rsidRPr="00F337DF">
              <w:t>Breast prosthesis, including mastectomy bras</w:t>
            </w:r>
          </w:p>
          <w:p w14:paraId="6142FE17" w14:textId="2362FE7A" w:rsidR="00D65A4A" w:rsidRPr="00F337DF" w:rsidRDefault="00BF089E" w:rsidP="00F52299">
            <w:pPr>
              <w:pStyle w:val="iBAAGLevel1Bullets"/>
            </w:pPr>
            <w:r>
              <w:t>Laryngectomy devices</w:t>
            </w:r>
            <w:r w:rsidR="00D65A4A" w:rsidRPr="00F337DF">
              <w:t xml:space="preserve"> </w:t>
            </w:r>
          </w:p>
          <w:p w14:paraId="6142FE18" w14:textId="77777777" w:rsidR="00D65A4A" w:rsidRPr="00F337DF" w:rsidRDefault="00D65A4A" w:rsidP="00F52299">
            <w:pPr>
              <w:pStyle w:val="iBAAGStandardText"/>
            </w:pPr>
          </w:p>
          <w:p w14:paraId="6142FE19" w14:textId="77777777" w:rsidR="00D65A4A" w:rsidRPr="00F337DF" w:rsidRDefault="00D65A4A" w:rsidP="00F52299">
            <w:pPr>
              <w:pStyle w:val="iBAAGStandardText"/>
            </w:pPr>
            <w:r w:rsidRPr="00F337DF">
              <w:t>The prosthetic device must be ordered or provided by a doctor.</w:t>
            </w:r>
          </w:p>
          <w:p w14:paraId="6142FE1A" w14:textId="77777777" w:rsidR="00D65A4A" w:rsidRPr="00F337DF" w:rsidRDefault="00D65A4A" w:rsidP="00F52299">
            <w:pPr>
              <w:pStyle w:val="iBAAGStandardText"/>
            </w:pPr>
          </w:p>
          <w:p w14:paraId="6142FE1B" w14:textId="77777777" w:rsidR="00D65A4A" w:rsidRPr="00F337DF" w:rsidRDefault="00D65A4A" w:rsidP="00F52299">
            <w:pPr>
              <w:pStyle w:val="iBAAGStandardText"/>
            </w:pPr>
            <w:r w:rsidRPr="00F337DF">
              <w:t xml:space="preserve">Benefits under this section </w:t>
            </w:r>
            <w:r w:rsidRPr="00F337DF">
              <w:lastRenderedPageBreak/>
              <w:t>are provided only for external prosthetic devices and do not include any device that is fully implanted into the body.</w:t>
            </w:r>
          </w:p>
          <w:p w14:paraId="6142FE1C" w14:textId="77777777" w:rsidR="00D65A4A" w:rsidRPr="00F337DF" w:rsidRDefault="00D65A4A" w:rsidP="00F52299">
            <w:pPr>
              <w:pStyle w:val="iBAAGStandardText"/>
            </w:pPr>
          </w:p>
          <w:p w14:paraId="6142FE1D" w14:textId="77777777" w:rsidR="00D65A4A" w:rsidRPr="00F337DF" w:rsidRDefault="00D65A4A" w:rsidP="00F52299">
            <w:pPr>
              <w:pStyle w:val="iBAAGStandardTextBold"/>
            </w:pPr>
            <w:r w:rsidRPr="00F337DF">
              <w:t xml:space="preserve">Want more information? </w:t>
            </w:r>
          </w:p>
          <w:p w14:paraId="6142FE1E" w14:textId="77777777" w:rsidR="00D65A4A" w:rsidRPr="00F337DF" w:rsidRDefault="00D65A4A" w:rsidP="00F52299">
            <w:pPr>
              <w:pStyle w:val="iBAAGStandardText"/>
            </w:pPr>
            <w:r w:rsidRPr="00F337DF">
              <w:t xml:space="preserve">View the </w:t>
            </w:r>
            <w:hyperlink r:id="rId82" w:history="1">
              <w:r w:rsidRPr="00F337DF">
                <w:rPr>
                  <w:rStyle w:val="Hyperlinks"/>
                </w:rPr>
                <w:t>glossary</w:t>
              </w:r>
            </w:hyperlink>
            <w:r w:rsidRPr="00F337DF">
              <w:t xml:space="preserve"> for definitions.</w:t>
            </w:r>
          </w:p>
          <w:p w14:paraId="6142FE1F" w14:textId="77777777" w:rsidR="00D65A4A" w:rsidRPr="00F337DF" w:rsidRDefault="00D65A4A" w:rsidP="00F52299">
            <w:pPr>
              <w:pStyle w:val="iBAAGStandardText"/>
            </w:pPr>
          </w:p>
        </w:tc>
        <w:tc>
          <w:tcPr>
            <w:tcW w:w="3330" w:type="dxa"/>
            <w:shd w:val="clear" w:color="auto" w:fill="FFFFFF" w:themeFill="background1"/>
          </w:tcPr>
          <w:p w14:paraId="6142FE20" w14:textId="1ADCA103" w:rsidR="00D65A4A" w:rsidRDefault="00200778" w:rsidP="00F52299">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6142FE21" w14:textId="77777777" w:rsidR="00D65A4A" w:rsidRDefault="00D65A4A" w:rsidP="00F52299">
            <w:pPr>
              <w:pStyle w:val="iBAAGStandardText"/>
            </w:pPr>
          </w:p>
          <w:p w14:paraId="6142FE22" w14:textId="77777777" w:rsidR="00D65A4A" w:rsidRDefault="00D65A4A" w:rsidP="00F52299">
            <w:pPr>
              <w:pStyle w:val="iBAAGStandardTextBold"/>
            </w:pPr>
            <w:r>
              <w:t>Is prior authorization needed?</w:t>
            </w:r>
          </w:p>
          <w:p w14:paraId="6142FE23" w14:textId="77777777" w:rsidR="00D65A4A" w:rsidRDefault="00D65A4A" w:rsidP="00F52299">
            <w:pPr>
              <w:pStyle w:val="iBAAGStandardText"/>
            </w:pPr>
            <w:r>
              <w:t>No</w:t>
            </w:r>
          </w:p>
          <w:p w14:paraId="7C9908FF" w14:textId="77777777" w:rsidR="00D65A4A" w:rsidRDefault="00D65A4A" w:rsidP="00F52299"/>
          <w:p w14:paraId="15FB2848" w14:textId="77777777" w:rsidR="0008319C" w:rsidRPr="00276199" w:rsidRDefault="0008319C" w:rsidP="0008319C">
            <w:pPr>
              <w:pStyle w:val="MandateTextBold"/>
              <w:rPr>
                <w:color w:val="auto"/>
              </w:rPr>
            </w:pPr>
            <w:r w:rsidRPr="00276199">
              <w:rPr>
                <w:color w:val="auto"/>
              </w:rPr>
              <w:t>Laryngectomy devices:</w:t>
            </w:r>
          </w:p>
          <w:p w14:paraId="5F451F8E" w14:textId="77777777" w:rsidR="0008319C" w:rsidRPr="00276199" w:rsidRDefault="0008319C" w:rsidP="0008319C">
            <w:pPr>
              <w:pStyle w:val="MandateStandardText"/>
              <w:rPr>
                <w:color w:val="auto"/>
              </w:rPr>
            </w:pPr>
            <w:r w:rsidRPr="00276199">
              <w:rPr>
                <w:color w:val="auto"/>
              </w:rPr>
              <w:t>The amount you pay is based on where the covered health service is provided.</w:t>
            </w:r>
          </w:p>
          <w:p w14:paraId="79D87CC6" w14:textId="77777777" w:rsidR="0008319C" w:rsidRPr="00276199" w:rsidRDefault="0008319C" w:rsidP="0008319C">
            <w:pPr>
              <w:pStyle w:val="MandateStandardText"/>
              <w:rPr>
                <w:color w:val="auto"/>
              </w:rPr>
            </w:pPr>
          </w:p>
          <w:p w14:paraId="0137B13E" w14:textId="77777777" w:rsidR="0008319C" w:rsidRPr="00276199" w:rsidRDefault="0008319C" w:rsidP="0008319C">
            <w:pPr>
              <w:pStyle w:val="MandateTextBold"/>
              <w:rPr>
                <w:color w:val="auto"/>
              </w:rPr>
            </w:pPr>
            <w:r w:rsidRPr="00276199">
              <w:rPr>
                <w:color w:val="auto"/>
              </w:rPr>
              <w:t>Is prior authorization needed?</w:t>
            </w:r>
          </w:p>
          <w:p w14:paraId="50974DFF" w14:textId="77777777" w:rsidR="0008319C" w:rsidRPr="00276199" w:rsidRDefault="0008319C" w:rsidP="0008319C">
            <w:pPr>
              <w:pStyle w:val="iBAAGStandardText"/>
              <w:rPr>
                <w:color w:val="auto"/>
              </w:rPr>
            </w:pPr>
            <w:r w:rsidRPr="00276199">
              <w:rPr>
                <w:rStyle w:val="MandateStandardTextChar"/>
                <w:color w:val="auto"/>
              </w:rPr>
              <w:t>No</w:t>
            </w:r>
          </w:p>
          <w:p w14:paraId="6142FE24" w14:textId="77777777" w:rsidR="0008319C" w:rsidRPr="00F337DF" w:rsidRDefault="0008319C" w:rsidP="00F52299"/>
        </w:tc>
        <w:tc>
          <w:tcPr>
            <w:tcW w:w="3330" w:type="dxa"/>
            <w:shd w:val="clear" w:color="auto" w:fill="FFFFFF" w:themeFill="background1"/>
          </w:tcPr>
          <w:p w14:paraId="6142FE25" w14:textId="7E3CC578" w:rsidR="00D65A4A" w:rsidRPr="00F337DF" w:rsidRDefault="00C82E2F" w:rsidP="00F52299">
            <w:r>
              <w:rPr>
                <w:rStyle w:val="iBAAGStandardTextBoldChar"/>
              </w:rPr>
              <w:t>40</w:t>
            </w:r>
            <w:r w:rsidR="00476B82">
              <w:rPr>
                <w:rStyle w:val="iBAAGStandardTextBoldChar"/>
              </w:rPr>
              <w:t>%</w:t>
            </w:r>
            <w:r w:rsidR="00D65A4A" w:rsidRPr="00F337DF">
              <w:t xml:space="preserve"> </w:t>
            </w:r>
            <w:r w:rsidR="00D65A4A" w:rsidRPr="00785572">
              <w:rPr>
                <w:rStyle w:val="iBAAGStandardTextChar"/>
              </w:rPr>
              <w:t>co-insurance, after you pay the deductible</w:t>
            </w:r>
            <w:r w:rsidR="00D65A4A">
              <w:rPr>
                <w:rStyle w:val="iBAAGStandardTextChar"/>
              </w:rPr>
              <w:t>.</w:t>
            </w:r>
          </w:p>
          <w:p w14:paraId="6142FE26" w14:textId="77777777" w:rsidR="00D65A4A" w:rsidRPr="00F337DF" w:rsidRDefault="00D65A4A" w:rsidP="00F52299"/>
          <w:p w14:paraId="6142FE27" w14:textId="77777777" w:rsidR="00D65A4A" w:rsidRPr="00F337DF" w:rsidRDefault="00D65A4A" w:rsidP="00F52299">
            <w:pPr>
              <w:pStyle w:val="iBAAGStandardTextBold"/>
            </w:pPr>
            <w:r w:rsidRPr="00F337DF">
              <w:t>Is prior authorization needed?</w:t>
            </w:r>
          </w:p>
          <w:p w14:paraId="6142FE28" w14:textId="77777777" w:rsidR="00D65A4A" w:rsidRPr="00F337DF" w:rsidRDefault="00D65A4A" w:rsidP="00F52299">
            <w:pPr>
              <w:pStyle w:val="iBAAGStandardText"/>
            </w:pPr>
            <w:r w:rsidRPr="00F337DF">
              <w:t>Yes</w:t>
            </w:r>
          </w:p>
          <w:p w14:paraId="6142FE29" w14:textId="77777777" w:rsidR="00D65A4A" w:rsidRPr="00F337DF" w:rsidRDefault="00D65A4A" w:rsidP="00F52299">
            <w:pPr>
              <w:pStyle w:val="iBAAGStandardText"/>
            </w:pPr>
          </w:p>
          <w:p w14:paraId="6142FE2A" w14:textId="77777777" w:rsidR="00D65A4A" w:rsidRPr="00F337DF" w:rsidRDefault="00D65A4A" w:rsidP="00F52299">
            <w:pPr>
              <w:pStyle w:val="iBAAGStandardTextBold"/>
            </w:pPr>
            <w:r w:rsidRPr="00F337DF">
              <w:t>Prior authorization is:</w:t>
            </w:r>
          </w:p>
          <w:p w14:paraId="6142FE2B" w14:textId="77777777" w:rsidR="00D65A4A" w:rsidRPr="00F337DF" w:rsidRDefault="00D65A4A" w:rsidP="00F5229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6142FE2C" w14:textId="77777777" w:rsidR="00D65A4A" w:rsidRPr="00F337DF" w:rsidRDefault="00D65A4A" w:rsidP="00F52299">
            <w:pPr>
              <w:pStyle w:val="iBAAGStandardText"/>
            </w:pPr>
          </w:p>
          <w:p w14:paraId="6142FE2D" w14:textId="77777777" w:rsidR="00D65A4A" w:rsidRPr="00F337DF" w:rsidRDefault="00D65A4A" w:rsidP="00F52299">
            <w:pPr>
              <w:pStyle w:val="iBAAGStandardTextBold"/>
            </w:pPr>
            <w:r w:rsidRPr="00F337DF">
              <w:t xml:space="preserve">When do I need to call? </w:t>
            </w:r>
          </w:p>
          <w:p w14:paraId="6142FE2E" w14:textId="77777777" w:rsidR="00D65A4A" w:rsidRPr="00F337DF" w:rsidRDefault="00D65A4A" w:rsidP="00F52299">
            <w:pPr>
              <w:pStyle w:val="iBAAGLevel1Bullets"/>
            </w:pPr>
            <w:r w:rsidRPr="00F337DF">
              <w:t xml:space="preserve">Before getting </w:t>
            </w:r>
            <w:r>
              <w:t>a prosthetic device</w:t>
            </w:r>
            <w:r w:rsidRPr="00F337DF">
              <w:t xml:space="preserve"> that exceeds $1,000 </w:t>
            </w:r>
          </w:p>
          <w:p w14:paraId="6142FE2F" w14:textId="77777777" w:rsidR="00D65A4A" w:rsidRPr="00F337DF" w:rsidRDefault="00D65A4A" w:rsidP="00F52299">
            <w:pPr>
              <w:pStyle w:val="iBAAGStandardText"/>
            </w:pPr>
          </w:p>
          <w:p w14:paraId="6142FE30" w14:textId="77777777" w:rsidR="00D65A4A" w:rsidRPr="00F337DF" w:rsidRDefault="00D65A4A" w:rsidP="00F52299">
            <w:pPr>
              <w:pStyle w:val="iBAAGStandardTextBold"/>
            </w:pPr>
            <w:r w:rsidRPr="00F337DF">
              <w:t xml:space="preserve">If you don’t get prior authorization, you pay: </w:t>
            </w:r>
          </w:p>
          <w:p w14:paraId="6142FE31" w14:textId="77777777" w:rsidR="00D65A4A" w:rsidRPr="00F337DF" w:rsidRDefault="00D65A4A" w:rsidP="00F52299">
            <w:r w:rsidRPr="00785572">
              <w:rPr>
                <w:rStyle w:val="iBAAGStandardTextChar"/>
              </w:rPr>
              <w:t>All charges</w:t>
            </w:r>
          </w:p>
          <w:p w14:paraId="21349D5C" w14:textId="77777777" w:rsidR="009875D0" w:rsidRDefault="009875D0" w:rsidP="009875D0">
            <w:pPr>
              <w:pStyle w:val="MandateTextBold"/>
            </w:pPr>
          </w:p>
          <w:p w14:paraId="7A858AB1" w14:textId="77777777" w:rsidR="009875D0" w:rsidRDefault="009875D0" w:rsidP="009875D0">
            <w:pPr>
              <w:pStyle w:val="MandateTextBold"/>
            </w:pPr>
          </w:p>
          <w:p w14:paraId="22D033CC" w14:textId="77777777" w:rsidR="009875D0" w:rsidRPr="00276199" w:rsidRDefault="009875D0" w:rsidP="009875D0">
            <w:pPr>
              <w:pStyle w:val="MandateTextBold"/>
              <w:rPr>
                <w:color w:val="auto"/>
              </w:rPr>
            </w:pPr>
            <w:r w:rsidRPr="00276199">
              <w:rPr>
                <w:color w:val="auto"/>
              </w:rPr>
              <w:t>Laryngectomy devices:</w:t>
            </w:r>
          </w:p>
          <w:p w14:paraId="285FED55" w14:textId="77777777" w:rsidR="009875D0" w:rsidRPr="00276199" w:rsidRDefault="009875D0" w:rsidP="009875D0">
            <w:pPr>
              <w:pStyle w:val="MandateStandardText"/>
              <w:rPr>
                <w:color w:val="auto"/>
              </w:rPr>
            </w:pPr>
            <w:r w:rsidRPr="00276199">
              <w:rPr>
                <w:color w:val="auto"/>
              </w:rPr>
              <w:t>The amount you pay is based on where the covered health service is provided.</w:t>
            </w:r>
          </w:p>
          <w:p w14:paraId="03208FA7" w14:textId="77777777" w:rsidR="009875D0" w:rsidRPr="00276199" w:rsidRDefault="009875D0" w:rsidP="009875D0">
            <w:pPr>
              <w:pStyle w:val="MandateStandardText"/>
              <w:rPr>
                <w:color w:val="auto"/>
              </w:rPr>
            </w:pPr>
          </w:p>
          <w:p w14:paraId="1333AEDF" w14:textId="77777777" w:rsidR="009875D0" w:rsidRPr="00276199" w:rsidRDefault="009875D0" w:rsidP="009875D0">
            <w:pPr>
              <w:pStyle w:val="MandateTextBold"/>
              <w:rPr>
                <w:color w:val="auto"/>
              </w:rPr>
            </w:pPr>
            <w:r w:rsidRPr="00276199">
              <w:rPr>
                <w:color w:val="auto"/>
              </w:rPr>
              <w:t>Is prior authorization needed?</w:t>
            </w:r>
          </w:p>
          <w:p w14:paraId="40C85324" w14:textId="77777777" w:rsidR="009875D0" w:rsidRPr="00276199" w:rsidRDefault="009875D0" w:rsidP="009875D0">
            <w:pPr>
              <w:pStyle w:val="iBAAGStandardText"/>
              <w:rPr>
                <w:rStyle w:val="MandateStandardTextChar"/>
                <w:color w:val="auto"/>
              </w:rPr>
            </w:pPr>
            <w:r w:rsidRPr="00276199">
              <w:rPr>
                <w:rStyle w:val="MandateStandardTextChar"/>
                <w:color w:val="auto"/>
              </w:rPr>
              <w:t>The authorization requirement is based on where the covered health service is provided.</w:t>
            </w:r>
          </w:p>
          <w:p w14:paraId="602A6A69" w14:textId="77777777" w:rsidR="009875D0" w:rsidRPr="00276199" w:rsidRDefault="009875D0" w:rsidP="009875D0">
            <w:pPr>
              <w:pStyle w:val="iBAAGStandardText"/>
              <w:rPr>
                <w:rStyle w:val="MandateStandardTextChar"/>
                <w:color w:val="auto"/>
              </w:rPr>
            </w:pPr>
          </w:p>
          <w:p w14:paraId="56413248" w14:textId="77777777" w:rsidR="009875D0" w:rsidRPr="00276199" w:rsidRDefault="009875D0" w:rsidP="009875D0">
            <w:pPr>
              <w:pStyle w:val="MandateTextBold"/>
              <w:rPr>
                <w:color w:val="auto"/>
              </w:rPr>
            </w:pPr>
            <w:r w:rsidRPr="00276199">
              <w:rPr>
                <w:color w:val="auto"/>
              </w:rPr>
              <w:t>Prior authorization is:</w:t>
            </w:r>
          </w:p>
          <w:p w14:paraId="1E32E2D4" w14:textId="77777777" w:rsidR="009875D0" w:rsidRPr="00276199" w:rsidRDefault="009875D0" w:rsidP="009875D0">
            <w:pPr>
              <w:pStyle w:val="iBAAGStandardText"/>
              <w:rPr>
                <w:rStyle w:val="MandateStandardTextChar"/>
                <w:color w:val="auto"/>
              </w:rPr>
            </w:pPr>
            <w:r w:rsidRPr="00276199">
              <w:rPr>
                <w:rStyle w:val="MandateStandardTextChar"/>
                <w:color w:val="auto"/>
              </w:rPr>
              <w:t>Getting approval by calling the number listed on your health plan ID card before you can get medicine or services.</w:t>
            </w:r>
          </w:p>
          <w:p w14:paraId="6142FE32" w14:textId="77777777" w:rsidR="00D65A4A" w:rsidRPr="00F337DF" w:rsidRDefault="00D65A4A" w:rsidP="00F52299"/>
        </w:tc>
        <w:tc>
          <w:tcPr>
            <w:tcW w:w="3330" w:type="dxa"/>
            <w:shd w:val="clear" w:color="auto" w:fill="FFFFFF" w:themeFill="background1"/>
          </w:tcPr>
          <w:p w14:paraId="6142FE33" w14:textId="77777777" w:rsidR="00D65A4A" w:rsidRDefault="00D65A4A" w:rsidP="00F52299">
            <w:pPr>
              <w:pStyle w:val="iBAAGStandardText"/>
            </w:pPr>
            <w:r>
              <w:lastRenderedPageBreak/>
              <w:t>We cover the most appropriate prosthetic device that meets your minimum medical need. If you choose a different one you are responsible for the difference in cost.</w:t>
            </w:r>
          </w:p>
          <w:p w14:paraId="6142FE34" w14:textId="77777777" w:rsidR="00D65A4A" w:rsidRDefault="00D65A4A" w:rsidP="00F52299">
            <w:pPr>
              <w:pStyle w:val="iBAAGStandardText"/>
            </w:pPr>
          </w:p>
          <w:p w14:paraId="6142FE35" w14:textId="77777777" w:rsidR="00D65A4A" w:rsidRDefault="00D65A4A" w:rsidP="00F52299">
            <w:pPr>
              <w:pStyle w:val="iBAAGStandardText"/>
            </w:pPr>
            <w:r>
              <w:t xml:space="preserve">Limited to a single purchase of each type of prosthetic device every </w:t>
            </w:r>
            <w:r w:rsidRPr="00785572">
              <w:rPr>
                <w:rStyle w:val="iBAAGStandardTextBoldChar"/>
              </w:rPr>
              <w:t>3</w:t>
            </w:r>
            <w:r>
              <w:t xml:space="preserve"> years.</w:t>
            </w:r>
          </w:p>
          <w:p w14:paraId="6142FE36" w14:textId="77777777" w:rsidR="00D65A4A" w:rsidRDefault="00D65A4A" w:rsidP="00F52299">
            <w:pPr>
              <w:pStyle w:val="iBAAGStandardText"/>
            </w:pPr>
          </w:p>
          <w:p w14:paraId="6142FE37" w14:textId="77777777" w:rsidR="00D65A4A" w:rsidRDefault="00D65A4A" w:rsidP="00F52299">
            <w:pPr>
              <w:pStyle w:val="iBAAGStandardText"/>
            </w:pPr>
            <w:r>
              <w:t>No coverage for:</w:t>
            </w:r>
          </w:p>
          <w:p w14:paraId="6142FE38" w14:textId="77777777" w:rsidR="00D65A4A" w:rsidRDefault="00D65A4A" w:rsidP="00F52299">
            <w:pPr>
              <w:pStyle w:val="iBAAGLevel1Bullets"/>
            </w:pPr>
            <w:r>
              <w:t>Repairs to prosthetic devices due to misuse</w:t>
            </w:r>
          </w:p>
          <w:p w14:paraId="663755B1" w14:textId="77777777" w:rsidR="00D65A4A" w:rsidRDefault="00D65A4A" w:rsidP="00F52299">
            <w:pPr>
              <w:pStyle w:val="iBAAGLevel1Bullets"/>
            </w:pPr>
            <w:r>
              <w:t xml:space="preserve">Replacement of prosthetic devices </w:t>
            </w:r>
            <w:r>
              <w:lastRenderedPageBreak/>
              <w:t>due to misuse or to replace lost or stolen items.</w:t>
            </w:r>
          </w:p>
          <w:p w14:paraId="6142FE39" w14:textId="73DF5AD6" w:rsidR="00AE4494" w:rsidRPr="00F337DF" w:rsidRDefault="00AE4494" w:rsidP="00F52299">
            <w:pPr>
              <w:pStyle w:val="iBAAGLevel1Bullets"/>
            </w:pPr>
            <w:r>
              <w:t>Electronic voice producing machines</w:t>
            </w:r>
          </w:p>
        </w:tc>
      </w:tr>
      <w:tr w:rsidR="00D65A4A" w:rsidRPr="006C7677" w14:paraId="6142FE41" w14:textId="77777777" w:rsidTr="00F33F0A">
        <w:tc>
          <w:tcPr>
            <w:tcW w:w="3517" w:type="dxa"/>
            <w:tcBorders>
              <w:bottom w:val="single" w:sz="4" w:space="0" w:color="000000" w:themeColor="text1"/>
            </w:tcBorders>
            <w:shd w:val="clear" w:color="auto" w:fill="31849B"/>
            <w:vAlign w:val="center"/>
          </w:tcPr>
          <w:p w14:paraId="6142FE3B" w14:textId="77777777" w:rsidR="00D65A4A" w:rsidRPr="00822784" w:rsidRDefault="00D65A4A" w:rsidP="00F52299">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6142FE3C" w14:textId="77777777" w:rsidR="00D65A4A" w:rsidRPr="00822784" w:rsidRDefault="00D65A4A" w:rsidP="00F52299">
            <w:pPr>
              <w:pStyle w:val="iBAAGTableHeader"/>
            </w:pPr>
            <w:r w:rsidRPr="00822784">
              <w:t>Your cost if you use</w:t>
            </w:r>
          </w:p>
          <w:p w14:paraId="6142FE3D"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3E" w14:textId="77777777" w:rsidR="00D65A4A" w:rsidRPr="00822784" w:rsidRDefault="00D65A4A" w:rsidP="00F52299">
            <w:pPr>
              <w:pStyle w:val="iBAAGTableHeader"/>
            </w:pPr>
            <w:r w:rsidRPr="00822784">
              <w:t>Your cost if you use</w:t>
            </w:r>
          </w:p>
          <w:p w14:paraId="6142FE3F"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40" w14:textId="77777777" w:rsidR="00D65A4A" w:rsidRPr="00822784" w:rsidRDefault="00D65A4A" w:rsidP="00F52299">
            <w:pPr>
              <w:pStyle w:val="iBAAGTableHeader"/>
            </w:pPr>
            <w:r w:rsidRPr="00822784">
              <w:t>Limits &amp; Exceptions</w:t>
            </w:r>
          </w:p>
        </w:tc>
      </w:tr>
      <w:tr w:rsidR="00D65A4A" w:rsidRPr="006C7677" w14:paraId="6142FE63" w14:textId="77777777" w:rsidTr="00F33F0A">
        <w:tc>
          <w:tcPr>
            <w:tcW w:w="3517" w:type="dxa"/>
            <w:shd w:val="clear" w:color="auto" w:fill="FFFFFF" w:themeFill="background1"/>
          </w:tcPr>
          <w:p w14:paraId="6142FE42" w14:textId="77777777" w:rsidR="00D65A4A" w:rsidRPr="006C7677" w:rsidRDefault="00D65A4A" w:rsidP="00F52299">
            <w:pPr>
              <w:pStyle w:val="iBAAGSituationBoxName"/>
            </w:pPr>
            <w:bookmarkStart w:id="93" w:name="Reconstructive_Procedures"/>
            <w:r w:rsidRPr="006C7677">
              <w:t xml:space="preserve">Reconstructive </w:t>
            </w:r>
            <w:r w:rsidRPr="006C7677">
              <w:lastRenderedPageBreak/>
              <w:t>Procedures</w:t>
            </w:r>
            <w:bookmarkEnd w:id="93"/>
          </w:p>
          <w:p w14:paraId="6142FE43" w14:textId="77777777" w:rsidR="00D65A4A" w:rsidRDefault="00D65A4A" w:rsidP="00F52299">
            <w:pPr>
              <w:pStyle w:val="iBAAGStandardText"/>
            </w:pPr>
          </w:p>
          <w:p w14:paraId="6142FE44" w14:textId="77777777" w:rsidR="00D65A4A" w:rsidRPr="006C7677" w:rsidRDefault="00D65A4A" w:rsidP="00F52299">
            <w:pPr>
              <w:pStyle w:val="iBAAGStandardTextBold"/>
            </w:pPr>
            <w:r w:rsidRPr="006C7677">
              <w:t>What is a reconstructive procedure?</w:t>
            </w:r>
          </w:p>
          <w:p w14:paraId="6142FE45" w14:textId="77777777" w:rsidR="00D65A4A" w:rsidRPr="006C7677" w:rsidRDefault="00D65A4A" w:rsidP="00F52299">
            <w:pPr>
              <w:pStyle w:val="iBAAGStandardText"/>
            </w:pPr>
            <w:r w:rsidRPr="006C7677">
              <w:t>A procedure to correct or improve a part of the body because of birth defects, accidents, injuries or medical conditions.</w:t>
            </w:r>
          </w:p>
          <w:p w14:paraId="6142FE46" w14:textId="77777777" w:rsidR="00D65A4A" w:rsidRPr="006C7677" w:rsidRDefault="00D65A4A" w:rsidP="00F52299">
            <w:pPr>
              <w:pStyle w:val="iBAAGStandardText"/>
            </w:pPr>
          </w:p>
          <w:p w14:paraId="62B0D01D" w14:textId="77777777" w:rsidR="00681496" w:rsidRPr="00276199" w:rsidRDefault="00D65A4A">
            <w:pPr>
              <w:pStyle w:val="iBAAGStandardText"/>
              <w:rPr>
                <w:color w:val="auto"/>
              </w:rPr>
            </w:pPr>
            <w:r w:rsidRPr="00276199">
              <w:rPr>
                <w:color w:val="auto"/>
              </w:rPr>
              <w:t>Benefits include</w:t>
            </w:r>
            <w:r w:rsidR="00720616" w:rsidRPr="00276199">
              <w:rPr>
                <w:rStyle w:val="MandateStandardTextChar"/>
                <w:color w:val="auto"/>
              </w:rPr>
              <w:t>:</w:t>
            </w:r>
            <w:r w:rsidRPr="00276199">
              <w:rPr>
                <w:color w:val="auto"/>
              </w:rPr>
              <w:t xml:space="preserve"> </w:t>
            </w:r>
          </w:p>
          <w:p w14:paraId="354C017C" w14:textId="77777777" w:rsidR="00681496" w:rsidRPr="00276199" w:rsidRDefault="00681496" w:rsidP="00681496">
            <w:pPr>
              <w:pStyle w:val="MandateLevel1Bullets"/>
              <w:rPr>
                <w:color w:val="auto"/>
              </w:rPr>
            </w:pPr>
            <w:r w:rsidRPr="00276199">
              <w:rPr>
                <w:color w:val="auto"/>
              </w:rPr>
              <w:t>Breast reconstruction following a mastectomy and reconstruction of the non-affected breast to achieve symmetry</w:t>
            </w:r>
          </w:p>
          <w:p w14:paraId="3FE1D135" w14:textId="77777777" w:rsidR="00681496" w:rsidRPr="00276199" w:rsidRDefault="00681496" w:rsidP="00681496">
            <w:pPr>
              <w:pStyle w:val="MandateLevel1Bullets"/>
              <w:rPr>
                <w:color w:val="auto"/>
              </w:rPr>
            </w:pPr>
            <w:r w:rsidRPr="00276199">
              <w:rPr>
                <w:color w:val="auto"/>
              </w:rPr>
              <w:t>Dental or orthodontic services for cleft palate</w:t>
            </w:r>
          </w:p>
          <w:p w14:paraId="6142FE48" w14:textId="05D61446" w:rsidR="00D65A4A" w:rsidRPr="00276199" w:rsidRDefault="00D65A4A">
            <w:pPr>
              <w:pStyle w:val="iBAAGStandardText"/>
              <w:rPr>
                <w:color w:val="auto"/>
              </w:rPr>
            </w:pPr>
          </w:p>
          <w:p w14:paraId="6142FE49" w14:textId="77777777" w:rsidR="00D65A4A" w:rsidRPr="006C7677" w:rsidRDefault="00D65A4A" w:rsidP="00F52299">
            <w:pPr>
              <w:pStyle w:val="iBAAGStandardText"/>
            </w:pPr>
          </w:p>
          <w:p w14:paraId="6142FE4A" w14:textId="77777777" w:rsidR="00D65A4A" w:rsidRPr="006C7677" w:rsidRDefault="00D65A4A" w:rsidP="00F52299">
            <w:pPr>
              <w:pStyle w:val="iBAAGStandardTextBold"/>
            </w:pPr>
            <w:r w:rsidRPr="006C7677">
              <w:t xml:space="preserve">Want more information? </w:t>
            </w:r>
          </w:p>
          <w:p w14:paraId="6142FE4B" w14:textId="77777777" w:rsidR="00D65A4A" w:rsidRPr="006C7677" w:rsidRDefault="00D65A4A" w:rsidP="00F52299">
            <w:pPr>
              <w:pStyle w:val="iBAAGStandardText"/>
            </w:pPr>
            <w:r w:rsidRPr="006C7677">
              <w:t xml:space="preserve">View the </w:t>
            </w:r>
            <w:hyperlink r:id="rId83" w:history="1">
              <w:r w:rsidRPr="006C7677">
                <w:rPr>
                  <w:rStyle w:val="Hyperlinks"/>
                </w:rPr>
                <w:t>glossary</w:t>
              </w:r>
            </w:hyperlink>
            <w:r w:rsidRPr="006C7677">
              <w:t xml:space="preserve"> for definitions.</w:t>
            </w:r>
          </w:p>
          <w:p w14:paraId="6142FE4C" w14:textId="77777777" w:rsidR="00D65A4A" w:rsidRPr="006C7677" w:rsidRDefault="00D65A4A" w:rsidP="00F52299">
            <w:pPr>
              <w:pStyle w:val="iBAAGStandardText"/>
            </w:pPr>
          </w:p>
        </w:tc>
        <w:tc>
          <w:tcPr>
            <w:tcW w:w="3330" w:type="dxa"/>
            <w:shd w:val="clear" w:color="auto" w:fill="FFFFFF" w:themeFill="background1"/>
          </w:tcPr>
          <w:p w14:paraId="6142FE4D" w14:textId="77777777" w:rsidR="00D65A4A" w:rsidRPr="006C7677" w:rsidRDefault="00D65A4A" w:rsidP="00F52299">
            <w:pPr>
              <w:pStyle w:val="iBAAGStandardText"/>
            </w:pPr>
            <w:r w:rsidRPr="006C7677">
              <w:lastRenderedPageBreak/>
              <w:t xml:space="preserve">The amount you pay is </w:t>
            </w:r>
            <w:r w:rsidRPr="006C7677">
              <w:lastRenderedPageBreak/>
              <w:t>based on where the cov</w:t>
            </w:r>
            <w:r>
              <w:t>ered health service is provided.</w:t>
            </w:r>
          </w:p>
          <w:p w14:paraId="6142FE4E" w14:textId="77777777" w:rsidR="00D65A4A" w:rsidRDefault="00D65A4A" w:rsidP="00F52299">
            <w:pPr>
              <w:pStyle w:val="iBAAGStandardText"/>
            </w:pPr>
          </w:p>
          <w:p w14:paraId="6142FE4F" w14:textId="77777777" w:rsidR="00D65A4A" w:rsidRPr="006C7677" w:rsidRDefault="00D65A4A" w:rsidP="00F52299">
            <w:pPr>
              <w:pStyle w:val="iBAAGStandardTextBold"/>
            </w:pPr>
            <w:r w:rsidRPr="006C7677">
              <w:t>Is prior authorization needed?</w:t>
            </w:r>
          </w:p>
          <w:p w14:paraId="6142FE50" w14:textId="77777777" w:rsidR="00D65A4A" w:rsidRPr="006C7677" w:rsidRDefault="00D65A4A" w:rsidP="00F52299">
            <w:pPr>
              <w:pStyle w:val="iBAAGStandardText"/>
            </w:pPr>
            <w:r w:rsidRPr="006C7677">
              <w:t>No</w:t>
            </w:r>
          </w:p>
          <w:p w14:paraId="6142FE51" w14:textId="77777777" w:rsidR="00D65A4A" w:rsidRPr="006C7677" w:rsidRDefault="00D65A4A" w:rsidP="00F52299">
            <w:pPr>
              <w:pStyle w:val="iBAAGStandardText"/>
            </w:pPr>
          </w:p>
          <w:p w14:paraId="6142FE52" w14:textId="77777777" w:rsidR="00D65A4A" w:rsidRPr="006C7677" w:rsidRDefault="00D65A4A" w:rsidP="00F52299">
            <w:pPr>
              <w:pStyle w:val="iBAAGStandardText"/>
            </w:pPr>
          </w:p>
        </w:tc>
        <w:tc>
          <w:tcPr>
            <w:tcW w:w="3330" w:type="dxa"/>
            <w:shd w:val="clear" w:color="auto" w:fill="FFFFFF" w:themeFill="background1"/>
          </w:tcPr>
          <w:p w14:paraId="6142FE53" w14:textId="77777777" w:rsidR="00D65A4A" w:rsidRPr="006C7677" w:rsidRDefault="00D65A4A" w:rsidP="00F52299">
            <w:pPr>
              <w:pStyle w:val="iBAAGStandardText"/>
            </w:pPr>
            <w:r w:rsidRPr="006C7677">
              <w:lastRenderedPageBreak/>
              <w:t xml:space="preserve">The amount you pay is </w:t>
            </w:r>
            <w:r w:rsidRPr="006C7677">
              <w:lastRenderedPageBreak/>
              <w:t>based on where the covered health service i</w:t>
            </w:r>
            <w:r>
              <w:t>s provided.</w:t>
            </w:r>
          </w:p>
          <w:p w14:paraId="6142FE54" w14:textId="77777777" w:rsidR="00D65A4A" w:rsidRPr="006C7677" w:rsidRDefault="00D65A4A" w:rsidP="00F52299">
            <w:pPr>
              <w:pStyle w:val="iBAAGStandardText"/>
            </w:pPr>
          </w:p>
          <w:p w14:paraId="6142FE55" w14:textId="77777777" w:rsidR="00D65A4A" w:rsidRPr="006C7677" w:rsidRDefault="00D65A4A" w:rsidP="00F52299">
            <w:pPr>
              <w:pStyle w:val="iBAAGStandardTextBold"/>
            </w:pPr>
            <w:r w:rsidRPr="006C7677">
              <w:t>Is prior authorization needed?</w:t>
            </w:r>
          </w:p>
          <w:p w14:paraId="6142FE56" w14:textId="77777777" w:rsidR="00D65A4A" w:rsidRPr="006C7677" w:rsidRDefault="00D65A4A" w:rsidP="00F52299">
            <w:pPr>
              <w:pStyle w:val="iBAAGStandardText"/>
            </w:pPr>
            <w:r w:rsidRPr="006C7677">
              <w:t>Yes</w:t>
            </w:r>
          </w:p>
          <w:p w14:paraId="6142FE57" w14:textId="77777777" w:rsidR="00D65A4A" w:rsidRPr="006C7677" w:rsidRDefault="00D65A4A" w:rsidP="00F52299">
            <w:pPr>
              <w:pStyle w:val="iBAAGStandardText"/>
            </w:pPr>
          </w:p>
          <w:p w14:paraId="6142FE58" w14:textId="77777777" w:rsidR="00D65A4A" w:rsidRPr="006C7677" w:rsidRDefault="00D65A4A" w:rsidP="00F52299">
            <w:pPr>
              <w:pStyle w:val="iBAAGStandardTextBold"/>
            </w:pPr>
            <w:r w:rsidRPr="006C7677">
              <w:t>Prior authorization is:</w:t>
            </w:r>
          </w:p>
          <w:p w14:paraId="6142FE59" w14:textId="77777777" w:rsidR="00D65A4A" w:rsidRPr="006C7677" w:rsidRDefault="00D65A4A" w:rsidP="00F5229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6142FE5A" w14:textId="77777777" w:rsidR="00D65A4A" w:rsidRPr="006C7677" w:rsidRDefault="00D65A4A" w:rsidP="00F52299">
            <w:pPr>
              <w:pStyle w:val="iBAAGStandardText"/>
            </w:pPr>
          </w:p>
          <w:p w14:paraId="6142FE5B" w14:textId="77777777" w:rsidR="00D65A4A" w:rsidRPr="006C7677" w:rsidRDefault="00D65A4A" w:rsidP="00F52299">
            <w:pPr>
              <w:pStyle w:val="iBAAGStandardTextBold"/>
            </w:pPr>
            <w:r w:rsidRPr="006C7677">
              <w:t xml:space="preserve">When do I need to call? </w:t>
            </w:r>
          </w:p>
          <w:p w14:paraId="6142FE5C" w14:textId="77777777" w:rsidR="00D65A4A" w:rsidRPr="006C7677" w:rsidRDefault="00D65A4A" w:rsidP="00F52299">
            <w:pPr>
              <w:pStyle w:val="iBAAGLevel1Bullets"/>
            </w:pPr>
            <w:r w:rsidRPr="006C7677">
              <w:t>5 business days before a scheduled procedure</w:t>
            </w:r>
          </w:p>
          <w:p w14:paraId="6142FE5D" w14:textId="77777777" w:rsidR="00D65A4A" w:rsidRPr="006C7677" w:rsidRDefault="00D65A4A" w:rsidP="00F52299">
            <w:pPr>
              <w:pStyle w:val="iBAAGLevel1Bullets"/>
            </w:pPr>
            <w:r w:rsidRPr="006C7677">
              <w:t>As soon as possible for a non-scheduled procedure.</w:t>
            </w:r>
          </w:p>
          <w:p w14:paraId="6142FE5E" w14:textId="77777777" w:rsidR="00D65A4A" w:rsidRPr="006C7677" w:rsidRDefault="00D65A4A" w:rsidP="00F52299">
            <w:pPr>
              <w:pStyle w:val="iBAAGStandardText"/>
            </w:pPr>
          </w:p>
          <w:p w14:paraId="6142FE5F" w14:textId="77777777" w:rsidR="00D65A4A" w:rsidRPr="006C7677" w:rsidRDefault="00D65A4A" w:rsidP="00F52299">
            <w:pPr>
              <w:pStyle w:val="iBAAGStandardTextBold"/>
            </w:pPr>
            <w:r w:rsidRPr="006C7677">
              <w:t xml:space="preserve">If you don’t get prior authorization, you pay: </w:t>
            </w:r>
          </w:p>
          <w:p w14:paraId="6142FE61" w14:textId="4DC7B93D" w:rsidR="00D65A4A" w:rsidRPr="006C7677" w:rsidRDefault="00F33F0A" w:rsidP="00F52299">
            <w:pPr>
              <w:pStyle w:val="iBAAGStandardText"/>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2FE62" w14:textId="77777777" w:rsidR="00D65A4A" w:rsidRPr="006C7677" w:rsidRDefault="00D65A4A" w:rsidP="00F52299">
            <w:pPr>
              <w:pStyle w:val="iBAAGStandardText"/>
            </w:pPr>
            <w:r w:rsidRPr="006C7677">
              <w:lastRenderedPageBreak/>
              <w:t xml:space="preserve">No coverage for cosmetic </w:t>
            </w:r>
            <w:r w:rsidRPr="006C7677">
              <w:lastRenderedPageBreak/>
              <w:t xml:space="preserve">procedures. </w:t>
            </w:r>
          </w:p>
        </w:tc>
      </w:tr>
      <w:tr w:rsidR="00D65A4A" w:rsidRPr="00571967" w14:paraId="6142FE6A" w14:textId="77777777" w:rsidTr="00F33F0A">
        <w:tc>
          <w:tcPr>
            <w:tcW w:w="3517" w:type="dxa"/>
            <w:tcBorders>
              <w:bottom w:val="single" w:sz="4" w:space="0" w:color="000000" w:themeColor="text1"/>
            </w:tcBorders>
            <w:shd w:val="clear" w:color="auto" w:fill="31849B"/>
            <w:vAlign w:val="center"/>
          </w:tcPr>
          <w:p w14:paraId="6142FE64" w14:textId="77777777" w:rsidR="00D65A4A" w:rsidRPr="00822784" w:rsidRDefault="00D65A4A" w:rsidP="00F52299">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6142FE65" w14:textId="77777777" w:rsidR="00D65A4A" w:rsidRPr="00822784" w:rsidRDefault="00D65A4A" w:rsidP="00F52299">
            <w:pPr>
              <w:pStyle w:val="iBAAGTableHeader"/>
            </w:pPr>
            <w:r w:rsidRPr="00822784">
              <w:t>Your cost if you use</w:t>
            </w:r>
          </w:p>
          <w:p w14:paraId="6142FE66"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67" w14:textId="77777777" w:rsidR="00D65A4A" w:rsidRPr="00822784" w:rsidRDefault="00D65A4A" w:rsidP="00F52299">
            <w:pPr>
              <w:pStyle w:val="iBAAGTableHeader"/>
            </w:pPr>
            <w:r w:rsidRPr="00822784">
              <w:t>Your cost if you use</w:t>
            </w:r>
          </w:p>
          <w:p w14:paraId="6142FE68" w14:textId="77777777" w:rsidR="00D65A4A" w:rsidRPr="00822784" w:rsidRDefault="00D65A4A" w:rsidP="00F5229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142FE69" w14:textId="77777777" w:rsidR="00D65A4A" w:rsidRPr="00822784" w:rsidRDefault="00D65A4A" w:rsidP="00F52299">
            <w:pPr>
              <w:pStyle w:val="iBAAGTableHeader"/>
            </w:pPr>
            <w:r w:rsidRPr="00822784">
              <w:t>Limits &amp; Exceptions</w:t>
            </w:r>
          </w:p>
        </w:tc>
      </w:tr>
      <w:tr w:rsidR="00D65A4A" w:rsidRPr="00571967" w14:paraId="6142FEAD" w14:textId="77777777" w:rsidTr="00F33F0A">
        <w:tc>
          <w:tcPr>
            <w:tcW w:w="3517" w:type="dxa"/>
            <w:shd w:val="clear" w:color="auto" w:fill="FFFFFF" w:themeFill="background1"/>
          </w:tcPr>
          <w:p w14:paraId="6142FE6B" w14:textId="77777777" w:rsidR="00D65A4A" w:rsidRDefault="00D65A4A" w:rsidP="00F52299">
            <w:pPr>
              <w:pStyle w:val="iBAAGSituationBoxName"/>
            </w:pPr>
            <w:bookmarkStart w:id="94" w:name="Rehabilitation_Services"/>
            <w:r>
              <w:lastRenderedPageBreak/>
              <w:t>Rehabilitation</w:t>
            </w:r>
            <w:bookmarkEnd w:id="94"/>
            <w:r>
              <w:t xml:space="preserve"> and </w:t>
            </w:r>
            <w:bookmarkStart w:id="95" w:name="Chiropractic_Services"/>
            <w:r>
              <w:t xml:space="preserve">Chiropractic </w:t>
            </w:r>
            <w:bookmarkEnd w:id="95"/>
            <w:r>
              <w:t xml:space="preserve">Services - Outpatient Therapy </w:t>
            </w:r>
          </w:p>
          <w:p w14:paraId="6142FE6C" w14:textId="77777777" w:rsidR="00D65A4A" w:rsidRDefault="00D65A4A" w:rsidP="00F52299">
            <w:pPr>
              <w:pStyle w:val="iBAAGStandardText"/>
            </w:pPr>
          </w:p>
          <w:p w14:paraId="6142FE6D" w14:textId="77777777" w:rsidR="00D65A4A" w:rsidRDefault="00D65A4A" w:rsidP="00F5229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142FE6E" w14:textId="77777777" w:rsidR="00D65A4A" w:rsidRDefault="00D65A4A" w:rsidP="00F52299">
            <w:pPr>
              <w:pStyle w:val="iBAAGStandardText"/>
            </w:pPr>
          </w:p>
          <w:p w14:paraId="6142FE6F" w14:textId="77777777" w:rsidR="00D65A4A" w:rsidRDefault="00D65A4A" w:rsidP="00F52299">
            <w:pPr>
              <w:pStyle w:val="iBAAGStandardText"/>
            </w:pPr>
            <w:r>
              <w:rPr>
                <w:rStyle w:val="iBAAGStandardTextBoldChar"/>
              </w:rPr>
              <w:t>What are chiropractic (manipulative) services?</w:t>
            </w:r>
            <w:r>
              <w:t xml:space="preserve"> Treatment that focuses on the spine and nervous system to help with pain and overall health.</w:t>
            </w:r>
          </w:p>
          <w:p w14:paraId="6142FE70" w14:textId="77777777" w:rsidR="00D65A4A" w:rsidRDefault="00D65A4A" w:rsidP="00F52299">
            <w:pPr>
              <w:pStyle w:val="iBAAGStandardText"/>
            </w:pPr>
            <w:r>
              <w:t xml:space="preserve"> </w:t>
            </w:r>
          </w:p>
          <w:p w14:paraId="6142FE71" w14:textId="77777777" w:rsidR="00D65A4A" w:rsidRDefault="00D65A4A" w:rsidP="00F52299">
            <w:pPr>
              <w:pStyle w:val="iBAAGStandardText"/>
            </w:pPr>
            <w:r>
              <w:t>We cover:</w:t>
            </w:r>
          </w:p>
          <w:p w14:paraId="6142FE72" w14:textId="77777777" w:rsidR="00D65A4A" w:rsidRDefault="00D65A4A" w:rsidP="00F52299">
            <w:pPr>
              <w:pStyle w:val="iBAAGLevel1Bullets"/>
            </w:pPr>
            <w:r>
              <w:t>Physical therapy</w:t>
            </w:r>
          </w:p>
          <w:p w14:paraId="6142FE73" w14:textId="77777777" w:rsidR="00D65A4A" w:rsidRDefault="00D65A4A" w:rsidP="00F52299">
            <w:pPr>
              <w:pStyle w:val="iBAAGLevel1Bullets"/>
            </w:pPr>
            <w:r>
              <w:t>Occupational therapy</w:t>
            </w:r>
          </w:p>
          <w:p w14:paraId="6142FE74" w14:textId="77777777" w:rsidR="00D65A4A" w:rsidRDefault="00D65A4A" w:rsidP="00F52299">
            <w:pPr>
              <w:pStyle w:val="iBAAGLevel1Bullets"/>
            </w:pPr>
            <w:r>
              <w:t>Pulmonary therapy</w:t>
            </w:r>
          </w:p>
          <w:p w14:paraId="6142FE75" w14:textId="77777777" w:rsidR="00D65A4A" w:rsidRDefault="00D65A4A" w:rsidP="00F52299">
            <w:pPr>
              <w:pStyle w:val="iBAAGLevel1Bullets"/>
            </w:pPr>
            <w:r>
              <w:t>Cardiac therapy</w:t>
            </w:r>
          </w:p>
          <w:p w14:paraId="6142FE76" w14:textId="77777777" w:rsidR="00D65A4A" w:rsidRDefault="00D65A4A" w:rsidP="00D65A4A">
            <w:pPr>
              <w:pStyle w:val="iBAAGLevel1Bullets"/>
              <w:tabs>
                <w:tab w:val="left" w:pos="720"/>
              </w:tabs>
            </w:pPr>
            <w:r>
              <w:t xml:space="preserve">Cochlear implant hearing therapy </w:t>
            </w:r>
          </w:p>
          <w:p w14:paraId="6142FE77" w14:textId="77777777" w:rsidR="00D65A4A" w:rsidRDefault="00D65A4A" w:rsidP="00D65A4A">
            <w:pPr>
              <w:pStyle w:val="iBAAGLevel1Bullets"/>
              <w:tabs>
                <w:tab w:val="left" w:pos="720"/>
              </w:tabs>
            </w:pPr>
            <w:r>
              <w:t xml:space="preserve">Chiropractic </w:t>
            </w:r>
            <w:r>
              <w:lastRenderedPageBreak/>
              <w:t>(Manipulative) treatment</w:t>
            </w:r>
          </w:p>
          <w:p w14:paraId="6142FE78" w14:textId="77777777" w:rsidR="00D65A4A" w:rsidRDefault="00D65A4A" w:rsidP="00F52299">
            <w:pPr>
              <w:pStyle w:val="iBAAGLevel1Bullets"/>
            </w:pPr>
            <w:r>
              <w:t>Speech therapy to restore speech, language, voice, communication and auditory processing after an injury, stroke, cancer, congenital anomaly, or autism spectrum disorders.</w:t>
            </w:r>
          </w:p>
          <w:p w14:paraId="6142FE79" w14:textId="77777777" w:rsidR="00D65A4A" w:rsidRDefault="00D65A4A" w:rsidP="00F52299">
            <w:pPr>
              <w:pStyle w:val="iBAAGLevel1Bullets"/>
            </w:pPr>
            <w:r>
              <w:t>Cognitive therapy when medically necessary after a brain injury or stroke.</w:t>
            </w:r>
          </w:p>
          <w:p w14:paraId="6142FE7B" w14:textId="77777777" w:rsidR="00D65A4A" w:rsidRDefault="00D65A4A" w:rsidP="00F52299">
            <w:pPr>
              <w:pStyle w:val="iBAAGStandardText"/>
            </w:pPr>
          </w:p>
          <w:p w14:paraId="6142FE7C" w14:textId="77777777" w:rsidR="00D65A4A" w:rsidRDefault="00D65A4A" w:rsidP="00F52299">
            <w:pPr>
              <w:pStyle w:val="iBAAGStandardText"/>
            </w:pPr>
            <w:r>
              <w:t xml:space="preserve">Outpatient services must be given by a doctor or a licensed therapist. </w:t>
            </w:r>
          </w:p>
          <w:p w14:paraId="6142FE7D" w14:textId="77777777" w:rsidR="00D65A4A" w:rsidRDefault="00D65A4A" w:rsidP="00F52299">
            <w:pPr>
              <w:pStyle w:val="iBAAGStandardText"/>
            </w:pPr>
          </w:p>
          <w:p w14:paraId="6142FE7E" w14:textId="77777777" w:rsidR="00D65A4A" w:rsidRDefault="00D65A4A" w:rsidP="00F52299">
            <w:pPr>
              <w:pStyle w:val="iBAAGStandardTextBold"/>
            </w:pPr>
            <w:r>
              <w:t xml:space="preserve">Want more information? </w:t>
            </w:r>
          </w:p>
          <w:p w14:paraId="6142FE7F" w14:textId="77777777" w:rsidR="00D65A4A" w:rsidRDefault="00D65A4A" w:rsidP="00F52299">
            <w:pPr>
              <w:pStyle w:val="iBAAGStandardText"/>
            </w:pPr>
            <w:r>
              <w:t xml:space="preserve">View the </w:t>
            </w:r>
            <w:hyperlink r:id="rId84" w:history="1">
              <w:r w:rsidRPr="00571967">
                <w:rPr>
                  <w:rStyle w:val="Hyperlinks"/>
                </w:rPr>
                <w:t>glossary</w:t>
              </w:r>
            </w:hyperlink>
            <w:r>
              <w:t xml:space="preserve"> for definitions.</w:t>
            </w:r>
          </w:p>
          <w:p w14:paraId="6142FE80" w14:textId="77777777" w:rsidR="00D65A4A" w:rsidRPr="00571967" w:rsidRDefault="00D65A4A" w:rsidP="00F52299">
            <w:pPr>
              <w:pStyle w:val="iBAAGStandardText"/>
            </w:pPr>
          </w:p>
        </w:tc>
        <w:tc>
          <w:tcPr>
            <w:tcW w:w="3330" w:type="dxa"/>
            <w:shd w:val="clear" w:color="auto" w:fill="FFFFFF" w:themeFill="background1"/>
          </w:tcPr>
          <w:p w14:paraId="6142FE8D" w14:textId="2AEA67D0" w:rsidR="00D65A4A" w:rsidRDefault="00D65A4A" w:rsidP="00F52299">
            <w:pPr>
              <w:pStyle w:val="iBAAGStandardText"/>
            </w:pPr>
            <w:r w:rsidRPr="00571967">
              <w:rPr>
                <w:rStyle w:val="iBAAGStandardTextBoldChar"/>
              </w:rPr>
              <w:lastRenderedPageBreak/>
              <w:t>$</w:t>
            </w:r>
            <w:r w:rsidR="00C82E2F">
              <w:rPr>
                <w:rStyle w:val="iBAAGStandardTextBoldChar"/>
              </w:rPr>
              <w:t>35</w:t>
            </w:r>
            <w:r>
              <w:t xml:space="preserve"> co-pay per visit.</w:t>
            </w:r>
          </w:p>
          <w:p w14:paraId="6142FE8E" w14:textId="7CA05D66" w:rsidR="00D65A4A" w:rsidRDefault="00D65A4A" w:rsidP="00F52299">
            <w:pPr>
              <w:pStyle w:val="iBAAGStandardText"/>
            </w:pPr>
            <w:r>
              <w:t>The annual deductible does not apply.</w:t>
            </w:r>
          </w:p>
          <w:p w14:paraId="6142FE8F" w14:textId="77777777" w:rsidR="00D65A4A" w:rsidRDefault="00D65A4A" w:rsidP="00F52299">
            <w:pPr>
              <w:pStyle w:val="iBAAGStandardText"/>
            </w:pPr>
          </w:p>
          <w:p w14:paraId="6142FE90" w14:textId="77777777" w:rsidR="00D65A4A" w:rsidRDefault="00D65A4A" w:rsidP="00F52299">
            <w:pPr>
              <w:pStyle w:val="iBAAGStandardTextBold"/>
            </w:pPr>
            <w:r>
              <w:t>Is prior authorization needed?</w:t>
            </w:r>
          </w:p>
          <w:p w14:paraId="6142FE91" w14:textId="77777777" w:rsidR="00D65A4A" w:rsidRDefault="00D65A4A" w:rsidP="00F52299">
            <w:pPr>
              <w:pStyle w:val="iBAAGStandardText"/>
            </w:pPr>
            <w:r>
              <w:t>No</w:t>
            </w:r>
          </w:p>
          <w:p w14:paraId="6142FE92" w14:textId="77777777" w:rsidR="00D65A4A" w:rsidRDefault="00D65A4A" w:rsidP="00F52299">
            <w:pPr>
              <w:pStyle w:val="iBAAGStandardText"/>
            </w:pPr>
          </w:p>
          <w:p w14:paraId="6142FE93" w14:textId="77777777" w:rsidR="00D65A4A" w:rsidRPr="00571967" w:rsidRDefault="00D65A4A" w:rsidP="00F52299">
            <w:pPr>
              <w:pStyle w:val="iBAAGStandardText"/>
            </w:pPr>
          </w:p>
        </w:tc>
        <w:tc>
          <w:tcPr>
            <w:tcW w:w="3330" w:type="dxa"/>
            <w:shd w:val="clear" w:color="auto" w:fill="FFFFFF" w:themeFill="background1"/>
          </w:tcPr>
          <w:p w14:paraId="6142FE99" w14:textId="1A19392F" w:rsidR="00D65A4A" w:rsidRDefault="00C82E2F" w:rsidP="00F52299">
            <w:pPr>
              <w:pStyle w:val="iBAAGStandardText"/>
            </w:pPr>
            <w:r>
              <w:rPr>
                <w:rStyle w:val="iBAAGStandardTextBoldChar"/>
              </w:rPr>
              <w:t>40</w:t>
            </w:r>
            <w:r w:rsidR="00476B82">
              <w:rPr>
                <w:rStyle w:val="iBAAGStandardTextBoldChar"/>
              </w:rPr>
              <w:t>%</w:t>
            </w:r>
            <w:r w:rsidR="00D65A4A">
              <w:t xml:space="preserve"> co-insurance, after you pay the deductible.</w:t>
            </w:r>
          </w:p>
          <w:p w14:paraId="6142FE9A" w14:textId="77777777" w:rsidR="00D65A4A" w:rsidRDefault="00D65A4A" w:rsidP="00F52299">
            <w:pPr>
              <w:pStyle w:val="iBAAGStandardText"/>
            </w:pPr>
          </w:p>
          <w:p w14:paraId="6142FE9B" w14:textId="77777777" w:rsidR="00D65A4A" w:rsidRDefault="00D65A4A" w:rsidP="00F52299">
            <w:pPr>
              <w:pStyle w:val="iBAAGStandardTextBold"/>
            </w:pPr>
            <w:r>
              <w:t>Is prior authorization needed?</w:t>
            </w:r>
          </w:p>
          <w:p w14:paraId="6142FE9C" w14:textId="77777777" w:rsidR="00D65A4A" w:rsidRDefault="00D65A4A" w:rsidP="00F52299">
            <w:pPr>
              <w:pStyle w:val="iBAAGStandardText"/>
            </w:pPr>
            <w:r>
              <w:t>No</w:t>
            </w:r>
          </w:p>
          <w:p w14:paraId="6142FE9D" w14:textId="77777777" w:rsidR="00D65A4A" w:rsidRPr="00571967" w:rsidRDefault="00D65A4A" w:rsidP="00F52299">
            <w:pPr>
              <w:pStyle w:val="iBAAGStandardText"/>
            </w:pPr>
          </w:p>
        </w:tc>
        <w:tc>
          <w:tcPr>
            <w:tcW w:w="3330" w:type="dxa"/>
            <w:shd w:val="clear" w:color="auto" w:fill="FFFFFF" w:themeFill="background1"/>
          </w:tcPr>
          <w:p w14:paraId="6142FE9E" w14:textId="77777777" w:rsidR="00D65A4A" w:rsidRPr="004E166B" w:rsidRDefault="00D65A4A" w:rsidP="00F52299">
            <w:pPr>
              <w:pStyle w:val="iBAAGStandardText"/>
            </w:pPr>
            <w:r w:rsidRPr="004E166B">
              <w:t xml:space="preserve">Limits per year combined with </w:t>
            </w:r>
            <w:r w:rsidRPr="004E166B">
              <w:rPr>
                <w:rStyle w:val="iBAAGStandardTextItalicsChar"/>
              </w:rPr>
              <w:t>Habilitative  Services</w:t>
            </w:r>
            <w:r w:rsidRPr="004E166B">
              <w:t xml:space="preserve">: </w:t>
            </w:r>
          </w:p>
          <w:p w14:paraId="6142FE9F" w14:textId="1BD89E20" w:rsidR="00D65A4A" w:rsidRPr="004E166B" w:rsidRDefault="00D65A4A" w:rsidP="00F52299">
            <w:pPr>
              <w:pStyle w:val="iBAAGLevel1Bullets"/>
            </w:pPr>
            <w:r w:rsidRPr="004E166B">
              <w:rPr>
                <w:rStyle w:val="iBAAGStandardTextBoldChar"/>
              </w:rPr>
              <w:t>20</w:t>
            </w:r>
            <w:r w:rsidRPr="004E166B">
              <w:t xml:space="preserve"> visits of physical therapy.</w:t>
            </w:r>
          </w:p>
          <w:p w14:paraId="6142FEA0" w14:textId="77777777" w:rsidR="00D65A4A" w:rsidRPr="004E166B" w:rsidRDefault="00D65A4A" w:rsidP="00F52299">
            <w:pPr>
              <w:pStyle w:val="iBAAGLevel1Bullets"/>
            </w:pPr>
            <w:r w:rsidRPr="004E166B">
              <w:rPr>
                <w:rStyle w:val="iBAAGStandardTextBoldChar"/>
              </w:rPr>
              <w:t>20</w:t>
            </w:r>
            <w:r w:rsidRPr="004E166B">
              <w:t xml:space="preserve"> visits of occupational therapy.</w:t>
            </w:r>
          </w:p>
          <w:p w14:paraId="6142FEA1" w14:textId="77777777" w:rsidR="00D65A4A" w:rsidRPr="004E166B" w:rsidRDefault="00D65A4A" w:rsidP="00F52299">
            <w:pPr>
              <w:pStyle w:val="iBAAGLevel1Bullets"/>
            </w:pPr>
            <w:r w:rsidRPr="004E166B">
              <w:rPr>
                <w:rStyle w:val="iBAAGStandardTextBoldChar"/>
              </w:rPr>
              <w:t>20</w:t>
            </w:r>
            <w:r w:rsidRPr="004E166B">
              <w:t xml:space="preserve"> visits of speech therapy.</w:t>
            </w:r>
          </w:p>
          <w:p w14:paraId="6142FEA2" w14:textId="77777777" w:rsidR="00D65A4A" w:rsidRPr="004E166B" w:rsidRDefault="00D65A4A" w:rsidP="00F52299">
            <w:pPr>
              <w:pStyle w:val="iBAAGLevel1Bullets"/>
            </w:pPr>
            <w:r w:rsidRPr="004E166B">
              <w:rPr>
                <w:rStyle w:val="iBAAGStandardTextBoldChar"/>
              </w:rPr>
              <w:t>20</w:t>
            </w:r>
            <w:r w:rsidRPr="004E166B">
              <w:t xml:space="preserve"> visits of pulmonary therapy.</w:t>
            </w:r>
          </w:p>
          <w:p w14:paraId="6142FEA3" w14:textId="77777777" w:rsidR="00D65A4A" w:rsidRPr="004E166B" w:rsidRDefault="00D65A4A" w:rsidP="00F52299">
            <w:pPr>
              <w:pStyle w:val="iBAAGLevel1Bullets"/>
            </w:pPr>
            <w:r w:rsidRPr="004E166B">
              <w:rPr>
                <w:rStyle w:val="iBAAGStandardTextBoldChar"/>
              </w:rPr>
              <w:t>36</w:t>
            </w:r>
            <w:r w:rsidRPr="004E166B">
              <w:t xml:space="preserve"> visits of cardiac therapy.</w:t>
            </w:r>
          </w:p>
          <w:p w14:paraId="6142FEA4" w14:textId="77777777" w:rsidR="00D65A4A" w:rsidRPr="004E166B" w:rsidRDefault="00D65A4A" w:rsidP="00F52299">
            <w:pPr>
              <w:pStyle w:val="iBAAGLevel1Bullets"/>
            </w:pPr>
            <w:r w:rsidRPr="004E166B">
              <w:rPr>
                <w:rStyle w:val="iBAAGStandardTextBoldChar"/>
              </w:rPr>
              <w:t>30</w:t>
            </w:r>
            <w:r w:rsidRPr="004E166B">
              <w:t xml:space="preserve"> visits of post-cochlear implant aural therapy.</w:t>
            </w:r>
          </w:p>
          <w:p w14:paraId="6142FEA5"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6142FEA6" w14:textId="54B3768C" w:rsidR="00D65A4A" w:rsidRPr="004E166B" w:rsidRDefault="00D65A4A" w:rsidP="00D65A4A">
            <w:pPr>
              <w:pStyle w:val="iBAAGLevel1Bullets"/>
              <w:tabs>
                <w:tab w:val="left" w:pos="720"/>
              </w:tabs>
            </w:pPr>
            <w:r w:rsidRPr="004E166B">
              <w:rPr>
                <w:rStyle w:val="iBAAGStandardTextBoldChar"/>
              </w:rPr>
              <w:t>2</w:t>
            </w:r>
            <w:r w:rsidR="000D43C3">
              <w:rPr>
                <w:rStyle w:val="iBAAGStandardTextBoldChar"/>
              </w:rPr>
              <w:t>4</w:t>
            </w:r>
            <w:r w:rsidRPr="004E166B">
              <w:t xml:space="preserve"> visits of chiropractic (manipulative) treatment.</w:t>
            </w:r>
          </w:p>
          <w:p w14:paraId="7EFB8DE3" w14:textId="77777777" w:rsidR="008D33A2" w:rsidRDefault="008D33A2" w:rsidP="00F52299">
            <w:pPr>
              <w:pStyle w:val="iBAAGStandardText"/>
              <w:rPr>
                <w:rStyle w:val="InstructionalTextChar"/>
              </w:rPr>
            </w:pPr>
          </w:p>
          <w:p w14:paraId="092E58A5" w14:textId="77777777" w:rsidR="008D33A2" w:rsidRDefault="008D33A2" w:rsidP="00276199">
            <w:pPr>
              <w:pStyle w:val="iBAAGLevel1Bullets"/>
              <w:numPr>
                <w:ilvl w:val="0"/>
                <w:numId w:val="0"/>
              </w:numPr>
              <w:ind w:left="450" w:hanging="360"/>
              <w:rPr>
                <w:rStyle w:val="InstructionalTextChar"/>
                <w:szCs w:val="22"/>
              </w:rPr>
            </w:pPr>
          </w:p>
          <w:p w14:paraId="1B1901B7" w14:textId="77777777" w:rsidR="008D33A2" w:rsidRPr="00276199" w:rsidRDefault="008D33A2" w:rsidP="008D33A2">
            <w:pPr>
              <w:pStyle w:val="MandateStandardText"/>
              <w:rPr>
                <w:color w:val="auto"/>
              </w:rPr>
            </w:pPr>
            <w:r w:rsidRPr="00276199">
              <w:rPr>
                <w:color w:val="auto"/>
              </w:rPr>
              <w:t xml:space="preserve">There are no visit limits for </w:t>
            </w:r>
            <w:r w:rsidRPr="00276199">
              <w:rPr>
                <w:rStyle w:val="MandateTextItalicsChar"/>
                <w:color w:val="auto"/>
              </w:rPr>
              <w:t>Autism Spectrum Disorder Services</w:t>
            </w:r>
            <w:r w:rsidRPr="00276199">
              <w:rPr>
                <w:color w:val="auto"/>
              </w:rPr>
              <w:t>.</w:t>
            </w:r>
          </w:p>
          <w:p w14:paraId="520B6B1C" w14:textId="77777777" w:rsidR="008D33A2" w:rsidRPr="004E166B" w:rsidRDefault="008D33A2" w:rsidP="00276199">
            <w:pPr>
              <w:pStyle w:val="iBAAGLevel1Bullets"/>
              <w:numPr>
                <w:ilvl w:val="0"/>
                <w:numId w:val="0"/>
              </w:numPr>
              <w:ind w:left="450" w:hanging="360"/>
            </w:pPr>
          </w:p>
          <w:p w14:paraId="6142FEA8" w14:textId="77777777" w:rsidR="00D65A4A" w:rsidRPr="004E166B" w:rsidRDefault="00D65A4A" w:rsidP="00F52299">
            <w:pPr>
              <w:pStyle w:val="iBAAGStandardText"/>
            </w:pPr>
          </w:p>
          <w:p w14:paraId="6142FEA9" w14:textId="77777777" w:rsidR="00D65A4A" w:rsidRPr="004E166B" w:rsidRDefault="00D65A4A" w:rsidP="00F52299">
            <w:pPr>
              <w:pStyle w:val="iBAAGStandardText"/>
            </w:pPr>
            <w:r w:rsidRPr="004E166B">
              <w:t xml:space="preserve">If the service is provided in a doctor’s office, additional co-pays, </w:t>
            </w:r>
            <w:r w:rsidRPr="004E166B">
              <w:lastRenderedPageBreak/>
              <w:t xml:space="preserve">deductible or co-insurance may apply.  </w:t>
            </w:r>
          </w:p>
          <w:p w14:paraId="6142FEAA" w14:textId="77777777" w:rsidR="00D65A4A" w:rsidRPr="004E166B" w:rsidRDefault="00D65A4A" w:rsidP="00F52299">
            <w:pPr>
              <w:pStyle w:val="iBAAGStandardText"/>
            </w:pPr>
          </w:p>
          <w:p w14:paraId="6142FEAB" w14:textId="77777777" w:rsidR="00D65A4A" w:rsidRPr="004E166B" w:rsidRDefault="00D65A4A" w:rsidP="00F52299">
            <w:pPr>
              <w:pStyle w:val="iBAAGStandardText"/>
            </w:pPr>
          </w:p>
          <w:p w14:paraId="6142FEAC" w14:textId="77777777" w:rsidR="00D65A4A" w:rsidRPr="004E166B" w:rsidRDefault="00D65A4A" w:rsidP="00F52299">
            <w:pPr>
              <w:pStyle w:val="iBAAGStandardText"/>
            </w:pPr>
          </w:p>
        </w:tc>
      </w:tr>
      <w:tr w:rsidR="00D65A4A" w:rsidRPr="003F3B5E" w14:paraId="6142FEB4" w14:textId="77777777" w:rsidTr="00F33F0A">
        <w:tc>
          <w:tcPr>
            <w:tcW w:w="3517" w:type="dxa"/>
            <w:tcBorders>
              <w:bottom w:val="single" w:sz="4" w:space="0" w:color="000000" w:themeColor="text1"/>
            </w:tcBorders>
            <w:shd w:val="clear" w:color="auto" w:fill="31849B"/>
            <w:vAlign w:val="center"/>
          </w:tcPr>
          <w:p w14:paraId="6142FEAE" w14:textId="77777777" w:rsidR="00D65A4A" w:rsidRPr="00682F09" w:rsidRDefault="00D65A4A" w:rsidP="00F52299">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6142FEAF" w14:textId="77777777" w:rsidR="00D65A4A" w:rsidRPr="00682F09" w:rsidRDefault="00D65A4A" w:rsidP="00F52299">
            <w:pPr>
              <w:pStyle w:val="iBAAGTableHeader"/>
            </w:pPr>
            <w:r w:rsidRPr="00682F09">
              <w:t>Your cost if you use</w:t>
            </w:r>
          </w:p>
          <w:p w14:paraId="6142FEB0"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B1" w14:textId="77777777" w:rsidR="00D65A4A" w:rsidRPr="00682F09" w:rsidRDefault="00D65A4A" w:rsidP="00F52299">
            <w:pPr>
              <w:pStyle w:val="iBAAGTableHeader"/>
            </w:pPr>
            <w:r w:rsidRPr="00682F09">
              <w:t>Your cost if you use</w:t>
            </w:r>
          </w:p>
          <w:p w14:paraId="6142FEB2"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B3" w14:textId="77777777" w:rsidR="00D65A4A" w:rsidRPr="00682F09" w:rsidRDefault="00D65A4A" w:rsidP="00F52299">
            <w:pPr>
              <w:pStyle w:val="iBAAGTableHeader"/>
            </w:pPr>
            <w:r w:rsidRPr="00682F09">
              <w:t>Limits &amp; Exceptions</w:t>
            </w:r>
          </w:p>
        </w:tc>
      </w:tr>
      <w:tr w:rsidR="00D65A4A" w:rsidRPr="003F3B5E" w14:paraId="6142FEC6" w14:textId="77777777" w:rsidTr="00F33F0A">
        <w:tc>
          <w:tcPr>
            <w:tcW w:w="3517" w:type="dxa"/>
            <w:shd w:val="clear" w:color="auto" w:fill="FFFFFF" w:themeFill="background1"/>
          </w:tcPr>
          <w:p w14:paraId="6142FEB5" w14:textId="77777777" w:rsidR="00D65A4A" w:rsidRPr="007876DF" w:rsidRDefault="00D65A4A" w:rsidP="00F52299">
            <w:pPr>
              <w:pStyle w:val="iBAAGSituationBoxName"/>
            </w:pPr>
            <w:bookmarkStart w:id="96" w:name="Smoking_Cessation"/>
            <w:r w:rsidRPr="007876DF">
              <w:t>Smoking Cessation</w:t>
            </w:r>
            <w:bookmarkEnd w:id="96"/>
          </w:p>
          <w:p w14:paraId="6142FEB6" w14:textId="77777777" w:rsidR="00D65A4A" w:rsidRPr="007876DF" w:rsidRDefault="00D65A4A" w:rsidP="00F52299">
            <w:pPr>
              <w:pStyle w:val="iBAAGStandardText"/>
            </w:pPr>
          </w:p>
          <w:p w14:paraId="6142FEB7" w14:textId="77777777" w:rsidR="00D65A4A" w:rsidRPr="007876DF" w:rsidRDefault="00D65A4A" w:rsidP="00F52299">
            <w:pPr>
              <w:pStyle w:val="iBAAGStandardText"/>
            </w:pPr>
            <w:r w:rsidRPr="007876DF">
              <w:rPr>
                <w:rStyle w:val="iBAAGStandardTextBoldChar"/>
              </w:rPr>
              <w:t>What is smoking cessation?</w:t>
            </w:r>
            <w:r w:rsidRPr="007876DF">
              <w:t xml:space="preserve"> Services to </w:t>
            </w:r>
            <w:r w:rsidRPr="007876DF">
              <w:lastRenderedPageBreak/>
              <w:t>help you stop smoking.</w:t>
            </w:r>
          </w:p>
          <w:p w14:paraId="6142FEB8" w14:textId="77777777" w:rsidR="00D65A4A" w:rsidRPr="002656F9" w:rsidRDefault="00D65A4A" w:rsidP="00F52299">
            <w:pPr>
              <w:pStyle w:val="iBAAGStandardText"/>
            </w:pPr>
          </w:p>
          <w:p w14:paraId="6142FEB9" w14:textId="77777777" w:rsidR="00D65A4A" w:rsidRPr="002656F9" w:rsidRDefault="00D65A4A" w:rsidP="00F52299">
            <w:pPr>
              <w:pStyle w:val="iBAAGStandardText"/>
            </w:pPr>
            <w:r w:rsidRPr="002656F9">
              <w:t>We cover:</w:t>
            </w:r>
          </w:p>
          <w:p w14:paraId="6142FEBA" w14:textId="77777777" w:rsidR="00D65A4A" w:rsidRPr="002656F9" w:rsidRDefault="00D65A4A" w:rsidP="00F52299">
            <w:pPr>
              <w:pStyle w:val="iBAAGLevel1Bullets"/>
            </w:pPr>
            <w:r w:rsidRPr="002656F9">
              <w:t xml:space="preserve">Counseling </w:t>
            </w:r>
          </w:p>
          <w:p w14:paraId="6142FEBB" w14:textId="77777777" w:rsidR="00D65A4A" w:rsidRPr="002656F9" w:rsidRDefault="00D65A4A" w:rsidP="00F52299">
            <w:pPr>
              <w:pStyle w:val="iBAAGLevel1Bullets"/>
            </w:pPr>
            <w:r w:rsidRPr="002656F9">
              <w:t>Prescribed medications</w:t>
            </w:r>
          </w:p>
          <w:p w14:paraId="6142FEBC" w14:textId="77777777" w:rsidR="00D65A4A" w:rsidRPr="007876DF" w:rsidRDefault="00D65A4A" w:rsidP="00F52299">
            <w:pPr>
              <w:pStyle w:val="iBAAGStandardText"/>
            </w:pPr>
          </w:p>
          <w:p w14:paraId="6142FEBD" w14:textId="77777777" w:rsidR="00D65A4A" w:rsidRPr="007876DF" w:rsidRDefault="00D65A4A" w:rsidP="00F52299">
            <w:pPr>
              <w:pStyle w:val="iBAAGStandardTextBold"/>
            </w:pPr>
            <w:r w:rsidRPr="007876DF">
              <w:t xml:space="preserve">Want more information? </w:t>
            </w:r>
          </w:p>
          <w:p w14:paraId="6142FEBE" w14:textId="77777777" w:rsidR="00D65A4A" w:rsidRPr="007876DF" w:rsidRDefault="00D65A4A" w:rsidP="00F52299">
            <w:pPr>
              <w:pStyle w:val="iBAAGStandardText"/>
            </w:pPr>
            <w:r w:rsidRPr="007876DF">
              <w:t xml:space="preserve">View the </w:t>
            </w:r>
            <w:hyperlink r:id="rId85" w:history="1">
              <w:r w:rsidRPr="007876DF">
                <w:rPr>
                  <w:rStyle w:val="Hyperlinks"/>
                </w:rPr>
                <w:t>glossary</w:t>
              </w:r>
            </w:hyperlink>
            <w:r w:rsidRPr="007876DF">
              <w:t xml:space="preserve"> for definitions.</w:t>
            </w:r>
          </w:p>
          <w:p w14:paraId="6142FEBF" w14:textId="77777777" w:rsidR="00D65A4A" w:rsidRPr="007876DF" w:rsidRDefault="00D65A4A" w:rsidP="00F52299">
            <w:pPr>
              <w:pStyle w:val="iBAAGStandardText"/>
            </w:pPr>
          </w:p>
        </w:tc>
        <w:tc>
          <w:tcPr>
            <w:tcW w:w="3330" w:type="dxa"/>
            <w:shd w:val="clear" w:color="auto" w:fill="FFFFFF" w:themeFill="background1"/>
          </w:tcPr>
          <w:p w14:paraId="6142FEC0" w14:textId="77777777" w:rsidR="00D65A4A" w:rsidRPr="002656F9" w:rsidRDefault="00D65A4A" w:rsidP="00F52299">
            <w:pPr>
              <w:pStyle w:val="iBAAGStandardText"/>
            </w:pPr>
            <w:r w:rsidRPr="002656F9">
              <w:lastRenderedPageBreak/>
              <w:t>The amount you pay is based on where the covered health service is provided.</w:t>
            </w:r>
          </w:p>
          <w:p w14:paraId="6142FEC1" w14:textId="77777777" w:rsidR="00D65A4A" w:rsidRPr="003F3B5E" w:rsidRDefault="00D65A4A" w:rsidP="00F52299">
            <w:pPr>
              <w:pStyle w:val="iBAAGStandardText"/>
            </w:pPr>
          </w:p>
        </w:tc>
        <w:tc>
          <w:tcPr>
            <w:tcW w:w="3330" w:type="dxa"/>
            <w:shd w:val="clear" w:color="auto" w:fill="FFFFFF" w:themeFill="background1"/>
          </w:tcPr>
          <w:p w14:paraId="6142FEC2" w14:textId="77777777" w:rsidR="00D65A4A" w:rsidRPr="002656F9" w:rsidRDefault="00D65A4A" w:rsidP="00F52299">
            <w:pPr>
              <w:pStyle w:val="iBAAGStandardText"/>
            </w:pPr>
            <w:r w:rsidRPr="002656F9">
              <w:lastRenderedPageBreak/>
              <w:t>The amount you pay is based on where the covered health service is provided.</w:t>
            </w:r>
          </w:p>
          <w:p w14:paraId="6142FEC3" w14:textId="77777777" w:rsidR="00D65A4A" w:rsidRPr="003F3B5E" w:rsidRDefault="00D65A4A" w:rsidP="00F52299">
            <w:pPr>
              <w:pStyle w:val="iBAAGStandardText"/>
            </w:pPr>
          </w:p>
        </w:tc>
        <w:tc>
          <w:tcPr>
            <w:tcW w:w="3330" w:type="dxa"/>
            <w:shd w:val="clear" w:color="auto" w:fill="FFFFFF" w:themeFill="background1"/>
          </w:tcPr>
          <w:p w14:paraId="6142FEC4" w14:textId="77777777" w:rsidR="00D65A4A" w:rsidRPr="002656F9" w:rsidRDefault="00D65A4A" w:rsidP="00F52299">
            <w:r w:rsidRPr="002656F9">
              <w:rPr>
                <w:rStyle w:val="iBAAGStandardTextChar"/>
              </w:rPr>
              <w:lastRenderedPageBreak/>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142FEC5" w14:textId="77777777" w:rsidR="00D65A4A" w:rsidRPr="003F3B5E" w:rsidRDefault="00D65A4A" w:rsidP="00F52299"/>
        </w:tc>
      </w:tr>
      <w:tr w:rsidR="00D65A4A" w:rsidRPr="00D9653A" w14:paraId="6142FECD" w14:textId="77777777" w:rsidTr="00F33F0A">
        <w:tc>
          <w:tcPr>
            <w:tcW w:w="3517" w:type="dxa"/>
            <w:tcBorders>
              <w:bottom w:val="single" w:sz="4" w:space="0" w:color="000000" w:themeColor="text1"/>
            </w:tcBorders>
            <w:shd w:val="clear" w:color="auto" w:fill="31849B"/>
            <w:vAlign w:val="center"/>
          </w:tcPr>
          <w:p w14:paraId="6142FEC7" w14:textId="77777777" w:rsidR="00D65A4A" w:rsidRPr="00682F09" w:rsidRDefault="00D65A4A"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EC8" w14:textId="77777777" w:rsidR="00D65A4A" w:rsidRPr="00682F09" w:rsidRDefault="00D65A4A" w:rsidP="00F52299">
            <w:pPr>
              <w:pStyle w:val="iBAAGTableHeader"/>
            </w:pPr>
            <w:r w:rsidRPr="00682F09">
              <w:t>Your cost if you use</w:t>
            </w:r>
          </w:p>
          <w:p w14:paraId="6142FEC9"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CA" w14:textId="77777777" w:rsidR="00D65A4A" w:rsidRPr="00682F09" w:rsidRDefault="00D65A4A" w:rsidP="00F52299">
            <w:pPr>
              <w:pStyle w:val="iBAAGTableHeader"/>
            </w:pPr>
            <w:r w:rsidRPr="00682F09">
              <w:t>Your cost if you use</w:t>
            </w:r>
          </w:p>
          <w:p w14:paraId="6142FECB" w14:textId="77777777" w:rsidR="00D65A4A" w:rsidRPr="00682F09" w:rsidRDefault="00D65A4A" w:rsidP="00F5229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142FECC" w14:textId="77777777" w:rsidR="00D65A4A" w:rsidRPr="00682F09" w:rsidRDefault="00D65A4A" w:rsidP="00F52299">
            <w:pPr>
              <w:pStyle w:val="iBAAGTableHeader"/>
            </w:pPr>
            <w:r w:rsidRPr="00682F09">
              <w:t>Limits &amp; Exceptions</w:t>
            </w:r>
          </w:p>
        </w:tc>
      </w:tr>
      <w:tr w:rsidR="00D65A4A" w:rsidRPr="00D9653A" w14:paraId="6142FF08" w14:textId="77777777" w:rsidTr="00F33F0A">
        <w:tc>
          <w:tcPr>
            <w:tcW w:w="3517" w:type="dxa"/>
            <w:shd w:val="clear" w:color="auto" w:fill="FFFFFF" w:themeFill="background1"/>
          </w:tcPr>
          <w:p w14:paraId="6142FECE" w14:textId="77777777" w:rsidR="00D65A4A" w:rsidRPr="00D9653A" w:rsidRDefault="00D65A4A" w:rsidP="00F52299">
            <w:pPr>
              <w:pStyle w:val="iBAAGSituationBoxName"/>
            </w:pPr>
            <w:bookmarkStart w:id="97" w:name="Temporomandibular_Joint_Services"/>
            <w:r w:rsidRPr="00D9653A">
              <w:t>Temporomandibular Joint (TMJ) Services</w:t>
            </w:r>
            <w:bookmarkEnd w:id="97"/>
          </w:p>
          <w:p w14:paraId="6142FECF" w14:textId="77777777" w:rsidR="00D65A4A" w:rsidRPr="00D9653A" w:rsidRDefault="00D65A4A" w:rsidP="00F52299">
            <w:pPr>
              <w:pStyle w:val="iBAAGStandardText"/>
            </w:pPr>
          </w:p>
          <w:p w14:paraId="6142FED0" w14:textId="77777777" w:rsidR="00D65A4A" w:rsidRPr="00D9653A" w:rsidRDefault="00D65A4A" w:rsidP="00F52299">
            <w:pPr>
              <w:pStyle w:val="iBAAGStandardTextBold"/>
            </w:pPr>
            <w:r w:rsidRPr="00D9653A">
              <w:t>What is TMJ disorder?</w:t>
            </w:r>
          </w:p>
          <w:p w14:paraId="6142FED1" w14:textId="77777777" w:rsidR="00D65A4A" w:rsidRPr="00D9653A" w:rsidRDefault="00D65A4A" w:rsidP="00F52299">
            <w:pPr>
              <w:pStyle w:val="iBAAGStandardText"/>
            </w:pPr>
            <w:r w:rsidRPr="00D9653A">
              <w:t>Problems with the jaw joint that may include pain, tender jaws or muscles, popping or clicking in the jaw joint, ear pain, headache or limited jaw movement.</w:t>
            </w:r>
          </w:p>
          <w:p w14:paraId="6142FED2" w14:textId="77777777" w:rsidR="00D65A4A" w:rsidRDefault="00D65A4A" w:rsidP="00F52299">
            <w:pPr>
              <w:pStyle w:val="iBAAGStandardText"/>
            </w:pPr>
          </w:p>
          <w:p w14:paraId="6142FED4" w14:textId="5EBAE757" w:rsidR="00D65A4A" w:rsidRDefault="00D65A4A" w:rsidP="00F52299">
            <w:pPr>
              <w:pStyle w:val="iBAAGStandardText"/>
            </w:pPr>
            <w:r>
              <w:t>We cover:</w:t>
            </w:r>
          </w:p>
          <w:p w14:paraId="6142FED5" w14:textId="77777777" w:rsidR="00D65A4A" w:rsidRDefault="00D65A4A" w:rsidP="00D65A4A">
            <w:pPr>
              <w:pStyle w:val="iBAAGLevel1Bullets"/>
              <w:tabs>
                <w:tab w:val="left" w:pos="720"/>
              </w:tabs>
            </w:pPr>
            <w:r>
              <w:t>Exams and testing to diagnose TMJ disorder</w:t>
            </w:r>
          </w:p>
          <w:p w14:paraId="6142FED6" w14:textId="77777777" w:rsidR="00D65A4A" w:rsidRDefault="00D65A4A" w:rsidP="00D65A4A">
            <w:pPr>
              <w:pStyle w:val="iBAAGLevel1Bullets"/>
              <w:tabs>
                <w:tab w:val="left" w:pos="720"/>
              </w:tabs>
            </w:pPr>
            <w:r>
              <w:t>Oral appliances, splints and implants, and trigger-point injections</w:t>
            </w:r>
          </w:p>
          <w:p w14:paraId="6142FED7" w14:textId="4349EFA3" w:rsidR="00D65A4A" w:rsidRDefault="00D65A4A" w:rsidP="00D65A4A">
            <w:pPr>
              <w:pStyle w:val="iBAAGLevel1Bullets"/>
              <w:tabs>
                <w:tab w:val="left" w:pos="720"/>
              </w:tabs>
            </w:pPr>
            <w:r>
              <w:lastRenderedPageBreak/>
              <w:t>Surgical treatment including prosthetic replacements if all other treatments have failed</w:t>
            </w:r>
          </w:p>
          <w:p w14:paraId="6142FED8" w14:textId="77777777" w:rsidR="00D65A4A" w:rsidRPr="00D9653A" w:rsidRDefault="00D65A4A" w:rsidP="00F52299">
            <w:pPr>
              <w:pStyle w:val="iBAAGStandardText"/>
            </w:pPr>
          </w:p>
          <w:p w14:paraId="6142FED9" w14:textId="77777777" w:rsidR="00D65A4A" w:rsidRPr="00D9653A" w:rsidRDefault="00D65A4A" w:rsidP="00F52299">
            <w:pPr>
              <w:pStyle w:val="iBAAGStandardTextBold"/>
            </w:pPr>
            <w:r w:rsidRPr="00D9653A">
              <w:t xml:space="preserve">Want more information? </w:t>
            </w:r>
          </w:p>
          <w:p w14:paraId="6142FEDA" w14:textId="77777777" w:rsidR="00D65A4A" w:rsidRPr="00D9653A" w:rsidRDefault="00D65A4A" w:rsidP="00F52299">
            <w:pPr>
              <w:pStyle w:val="iBAAGStandardText"/>
            </w:pPr>
            <w:r w:rsidRPr="00D9653A">
              <w:t xml:space="preserve">View the </w:t>
            </w:r>
            <w:hyperlink r:id="rId86" w:history="1">
              <w:r w:rsidRPr="008340F3">
                <w:rPr>
                  <w:rStyle w:val="Hyperlinks"/>
                </w:rPr>
                <w:t>glossary</w:t>
              </w:r>
            </w:hyperlink>
            <w:r w:rsidRPr="00D9653A">
              <w:t xml:space="preserve"> for definitions.</w:t>
            </w:r>
          </w:p>
          <w:p w14:paraId="6142FEDB" w14:textId="77777777" w:rsidR="00D65A4A" w:rsidRPr="00D9653A" w:rsidRDefault="00D65A4A" w:rsidP="00F52299">
            <w:pPr>
              <w:pStyle w:val="iBAAGStandardText"/>
            </w:pPr>
          </w:p>
        </w:tc>
        <w:tc>
          <w:tcPr>
            <w:tcW w:w="3330" w:type="dxa"/>
            <w:shd w:val="clear" w:color="auto" w:fill="FFFFFF" w:themeFill="background1"/>
          </w:tcPr>
          <w:p w14:paraId="6142FEE0" w14:textId="68BD9418" w:rsidR="00D65A4A" w:rsidRDefault="00D65A4A" w:rsidP="00F52299">
            <w:pPr>
              <w:pStyle w:val="iBAAGStandardText"/>
            </w:pPr>
            <w:r>
              <w:lastRenderedPageBreak/>
              <w:t>The amount you pay is based on where the covered health service is provided.</w:t>
            </w:r>
          </w:p>
          <w:p w14:paraId="6142FEE1" w14:textId="77777777" w:rsidR="00D65A4A" w:rsidRDefault="00D65A4A" w:rsidP="00F52299">
            <w:pPr>
              <w:pStyle w:val="iBAAGStandardText"/>
            </w:pPr>
          </w:p>
          <w:p w14:paraId="6142FEE2" w14:textId="77777777" w:rsidR="00D65A4A" w:rsidRDefault="00D65A4A" w:rsidP="00F52299">
            <w:pPr>
              <w:pStyle w:val="iBAAGStandardTextBold"/>
            </w:pPr>
            <w:r>
              <w:t>Is prior authorization needed?</w:t>
            </w:r>
          </w:p>
          <w:p w14:paraId="6142FEE3" w14:textId="4BE755E1" w:rsidR="00D65A4A" w:rsidRDefault="00D65A4A" w:rsidP="00F52299">
            <w:pPr>
              <w:pStyle w:val="iBAAGStandardText"/>
              <w:rPr>
                <w:rStyle w:val="InstructionalTextChar"/>
              </w:rPr>
            </w:pPr>
            <w:r>
              <w:t>No</w:t>
            </w:r>
          </w:p>
          <w:p w14:paraId="6142FEE4" w14:textId="77777777" w:rsidR="00D65A4A" w:rsidRDefault="00D65A4A" w:rsidP="00F52299">
            <w:pPr>
              <w:pStyle w:val="iBAAGStandardText"/>
            </w:pPr>
          </w:p>
        </w:tc>
        <w:tc>
          <w:tcPr>
            <w:tcW w:w="3330" w:type="dxa"/>
            <w:shd w:val="clear" w:color="auto" w:fill="FFFFFF" w:themeFill="background1"/>
          </w:tcPr>
          <w:p w14:paraId="6142FEE9" w14:textId="09A5BA4A" w:rsidR="00D65A4A" w:rsidRDefault="00D65A4A" w:rsidP="00F52299">
            <w:pPr>
              <w:pStyle w:val="iBAAGStandardText"/>
            </w:pPr>
            <w:r>
              <w:t>The amount you pay is based on where the covered health service is provided.</w:t>
            </w:r>
          </w:p>
          <w:p w14:paraId="6142FEEA" w14:textId="77777777" w:rsidR="00D65A4A" w:rsidRDefault="00D65A4A" w:rsidP="00F52299">
            <w:pPr>
              <w:pStyle w:val="iBAAGStandardText"/>
            </w:pPr>
          </w:p>
          <w:p w14:paraId="6142FEEB" w14:textId="77777777" w:rsidR="00D65A4A" w:rsidRDefault="00D65A4A" w:rsidP="00F52299">
            <w:pPr>
              <w:pStyle w:val="iBAAGStandardTextBold"/>
            </w:pPr>
            <w:r>
              <w:t>Is prior authorization needed?</w:t>
            </w:r>
          </w:p>
          <w:p w14:paraId="6142FEEC" w14:textId="77777777" w:rsidR="00D65A4A" w:rsidRDefault="00D65A4A" w:rsidP="00F52299">
            <w:pPr>
              <w:pStyle w:val="iBAAGStandardText"/>
            </w:pPr>
            <w:r>
              <w:t>Yes</w:t>
            </w:r>
          </w:p>
          <w:p w14:paraId="6142FEED" w14:textId="77777777" w:rsidR="00D65A4A" w:rsidRDefault="00D65A4A" w:rsidP="00F52299">
            <w:pPr>
              <w:pStyle w:val="iBAAGStandardText"/>
            </w:pPr>
          </w:p>
          <w:p w14:paraId="6142FEEE" w14:textId="77777777" w:rsidR="00D65A4A" w:rsidRDefault="00D65A4A" w:rsidP="00F52299">
            <w:pPr>
              <w:pStyle w:val="iBAAGStandardTextBold"/>
            </w:pPr>
            <w:r>
              <w:t>Prior authorization is:</w:t>
            </w:r>
          </w:p>
          <w:p w14:paraId="6142FEEF" w14:textId="77777777" w:rsidR="00D65A4A" w:rsidRDefault="00D65A4A" w:rsidP="00F52299">
            <w:pPr>
              <w:pStyle w:val="iBAAGStandardText"/>
            </w:pPr>
            <w:r>
              <w:t>Getting approval by calling the number listed on your health plan ID card before you can get medicine or services.</w:t>
            </w:r>
          </w:p>
          <w:p w14:paraId="6142FEF0" w14:textId="77777777" w:rsidR="00D65A4A" w:rsidRDefault="00D65A4A" w:rsidP="00F52299">
            <w:pPr>
              <w:pStyle w:val="iBAAGStandardText"/>
            </w:pPr>
          </w:p>
          <w:p w14:paraId="6142FEF1" w14:textId="77777777" w:rsidR="00D65A4A" w:rsidRDefault="00D65A4A" w:rsidP="00F52299">
            <w:pPr>
              <w:pStyle w:val="iBAAGStandardTextBold"/>
            </w:pPr>
            <w:r>
              <w:t xml:space="preserve">When do I need to call? </w:t>
            </w:r>
          </w:p>
          <w:p w14:paraId="6142FEF2" w14:textId="77777777" w:rsidR="00D65A4A" w:rsidRDefault="00D65A4A" w:rsidP="00D65A4A">
            <w:pPr>
              <w:pStyle w:val="iBAAGLevel1Bullets"/>
              <w:tabs>
                <w:tab w:val="left" w:pos="720"/>
              </w:tabs>
            </w:pPr>
            <w:r>
              <w:lastRenderedPageBreak/>
              <w:t>5 business days before a scheduled service</w:t>
            </w:r>
          </w:p>
          <w:p w14:paraId="6142FEF3" w14:textId="77777777" w:rsidR="00D65A4A" w:rsidRDefault="00D65A4A" w:rsidP="00D65A4A">
            <w:pPr>
              <w:pStyle w:val="iBAAGLevel1Bullets"/>
              <w:tabs>
                <w:tab w:val="left" w:pos="720"/>
              </w:tabs>
            </w:pPr>
            <w:r>
              <w:t>24 hours before being admitted for an inpatient stay</w:t>
            </w:r>
          </w:p>
          <w:p w14:paraId="6142FEF4" w14:textId="77777777" w:rsidR="00D65A4A" w:rsidRDefault="00D65A4A" w:rsidP="00F52299">
            <w:pPr>
              <w:pStyle w:val="iBAAGStandardText"/>
            </w:pPr>
          </w:p>
          <w:p w14:paraId="6142FEF5" w14:textId="77777777" w:rsidR="00D65A4A" w:rsidRDefault="00D65A4A" w:rsidP="00F52299">
            <w:pPr>
              <w:pStyle w:val="iBAAGStandardTextBold"/>
            </w:pPr>
            <w:r>
              <w:t xml:space="preserve">If you don’t get prior authorization, you pay: </w:t>
            </w:r>
          </w:p>
          <w:p w14:paraId="6142FEF6" w14:textId="1084DAB6" w:rsidR="00D65A4A" w:rsidRDefault="00F33F0A" w:rsidP="00F52299">
            <w:pPr>
              <w:pStyle w:val="iBAAGStandardText"/>
            </w:pPr>
            <w:r w:rsidRPr="00BA37D4">
              <w:rPr>
                <w:rStyle w:val="MandateTextBoldChar"/>
                <w:color w:val="auto"/>
              </w:rPr>
              <w:t xml:space="preserve">$1,000 </w:t>
            </w:r>
            <w:r w:rsidRPr="00275E59">
              <w:t>penalty</w:t>
            </w:r>
          </w:p>
          <w:p w14:paraId="6142FEF7" w14:textId="77777777" w:rsidR="00D65A4A" w:rsidRDefault="00D65A4A" w:rsidP="00F52299">
            <w:pPr>
              <w:pStyle w:val="iBAAGStandardText"/>
            </w:pPr>
          </w:p>
        </w:tc>
        <w:tc>
          <w:tcPr>
            <w:tcW w:w="3330" w:type="dxa"/>
            <w:shd w:val="clear" w:color="auto" w:fill="FFFFFF" w:themeFill="background1"/>
          </w:tcPr>
          <w:p w14:paraId="6142FF00" w14:textId="77777777" w:rsidR="00D65A4A" w:rsidRDefault="00D65A4A" w:rsidP="00F52299">
            <w:pPr>
              <w:pStyle w:val="iBAAGStandardText"/>
            </w:pPr>
            <w:r>
              <w:lastRenderedPageBreak/>
              <w:t>No coverage for:</w:t>
            </w:r>
          </w:p>
          <w:p w14:paraId="6142FF01" w14:textId="77777777" w:rsidR="00D65A4A" w:rsidRDefault="00D65A4A" w:rsidP="00D65A4A">
            <w:pPr>
              <w:pStyle w:val="iBAAGLevel1Bullets"/>
              <w:tabs>
                <w:tab w:val="left" w:pos="720"/>
              </w:tabs>
            </w:pPr>
            <w:r>
              <w:t xml:space="preserve">surface electromyography </w:t>
            </w:r>
          </w:p>
          <w:p w14:paraId="6142FF02" w14:textId="77777777" w:rsidR="00D65A4A" w:rsidRDefault="00D65A4A" w:rsidP="00D65A4A">
            <w:pPr>
              <w:pStyle w:val="iBAAGLevel1Bullets"/>
              <w:tabs>
                <w:tab w:val="left" w:pos="720"/>
              </w:tabs>
            </w:pPr>
            <w:r>
              <w:t xml:space="preserve">doppler or vibration analysis; </w:t>
            </w:r>
          </w:p>
          <w:p w14:paraId="6142FF03" w14:textId="77777777" w:rsidR="00D65A4A" w:rsidRDefault="00D65A4A" w:rsidP="00D65A4A">
            <w:pPr>
              <w:pStyle w:val="iBAAGLevel1Bullets"/>
              <w:tabs>
                <w:tab w:val="left" w:pos="720"/>
              </w:tabs>
            </w:pPr>
            <w:r>
              <w:t xml:space="preserve">computerized mandibular scan or jaw tracking; </w:t>
            </w:r>
          </w:p>
          <w:p w14:paraId="6142FF04" w14:textId="77777777" w:rsidR="00D65A4A" w:rsidRDefault="00D65A4A" w:rsidP="00D65A4A">
            <w:pPr>
              <w:pStyle w:val="iBAAGLevel1Bullets"/>
              <w:tabs>
                <w:tab w:val="left" w:pos="720"/>
              </w:tabs>
            </w:pPr>
            <w:r>
              <w:t xml:space="preserve">craniosacral therapy; </w:t>
            </w:r>
          </w:p>
          <w:p w14:paraId="6142FF05" w14:textId="6DAA91F1" w:rsidR="00D65A4A" w:rsidRDefault="00D65A4A" w:rsidP="00D65A4A">
            <w:pPr>
              <w:pStyle w:val="iBAAGLevel1Bullets"/>
              <w:tabs>
                <w:tab w:val="left" w:pos="720"/>
              </w:tabs>
            </w:pPr>
            <w:r>
              <w:t>dental restoration, orthodontics or occlusal adjustment</w:t>
            </w:r>
          </w:p>
          <w:p w14:paraId="6142FF06" w14:textId="77777777" w:rsidR="00D65A4A" w:rsidRDefault="00D65A4A" w:rsidP="00F52299"/>
          <w:p w14:paraId="6142FF07" w14:textId="77777777" w:rsidR="00D65A4A" w:rsidRDefault="00D65A4A" w:rsidP="00F52299">
            <w:pPr>
              <w:pStyle w:val="iBAAGLevel1Bullets"/>
              <w:numPr>
                <w:ilvl w:val="0"/>
                <w:numId w:val="0"/>
              </w:numPr>
              <w:tabs>
                <w:tab w:val="left" w:pos="720"/>
              </w:tabs>
              <w:ind w:left="450" w:hanging="360"/>
            </w:pPr>
          </w:p>
        </w:tc>
      </w:tr>
      <w:tr w:rsidR="00315882" w:rsidRPr="00ED1D97" w14:paraId="6142FF0F" w14:textId="77777777" w:rsidTr="00F33F0A">
        <w:tc>
          <w:tcPr>
            <w:tcW w:w="3517" w:type="dxa"/>
            <w:tcBorders>
              <w:bottom w:val="single" w:sz="4" w:space="0" w:color="000000" w:themeColor="text1"/>
            </w:tcBorders>
            <w:shd w:val="clear" w:color="auto" w:fill="31849B"/>
            <w:vAlign w:val="center"/>
          </w:tcPr>
          <w:p w14:paraId="6142FF09" w14:textId="77777777" w:rsidR="00315882" w:rsidRPr="009073CE" w:rsidRDefault="00315882" w:rsidP="00F5229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6142FF0A" w14:textId="77777777" w:rsidR="00315882" w:rsidRPr="009073CE" w:rsidRDefault="00315882" w:rsidP="00F52299">
            <w:pPr>
              <w:pStyle w:val="iBAAGTableHeader"/>
            </w:pPr>
            <w:r w:rsidRPr="009073CE">
              <w:t>Your cost if you use</w:t>
            </w:r>
          </w:p>
          <w:p w14:paraId="6142FF0B"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0C" w14:textId="77777777" w:rsidR="00315882" w:rsidRPr="009073CE" w:rsidRDefault="00315882" w:rsidP="00F52299">
            <w:pPr>
              <w:pStyle w:val="iBAAGTableHeader"/>
            </w:pPr>
            <w:r w:rsidRPr="009073CE">
              <w:t>Your cost if you use</w:t>
            </w:r>
          </w:p>
          <w:p w14:paraId="6142FF0D"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0E" w14:textId="77777777" w:rsidR="00315882" w:rsidRPr="009073CE" w:rsidRDefault="00315882" w:rsidP="00F52299">
            <w:pPr>
              <w:pStyle w:val="iBAAGTableHeader"/>
            </w:pPr>
            <w:r w:rsidRPr="009073CE">
              <w:t>Limits &amp; Exceptions</w:t>
            </w:r>
          </w:p>
        </w:tc>
      </w:tr>
      <w:tr w:rsidR="00315882" w:rsidRPr="00ED1D97" w14:paraId="6142FF56" w14:textId="77777777" w:rsidTr="00F33F0A">
        <w:tc>
          <w:tcPr>
            <w:tcW w:w="3517" w:type="dxa"/>
            <w:shd w:val="clear" w:color="auto" w:fill="FFFFFF" w:themeFill="background1"/>
          </w:tcPr>
          <w:p w14:paraId="6142FF10" w14:textId="77777777" w:rsidR="00315882" w:rsidRPr="00ED1D97" w:rsidRDefault="00315882" w:rsidP="00F52299">
            <w:pPr>
              <w:pStyle w:val="iBAAGSituationBoxName"/>
            </w:pPr>
            <w:bookmarkStart w:id="98" w:name="Transplantation_Services"/>
            <w:r w:rsidRPr="00ED1D97">
              <w:t>Transplantation Services</w:t>
            </w:r>
            <w:bookmarkEnd w:id="98"/>
          </w:p>
          <w:p w14:paraId="6142FF11" w14:textId="77777777" w:rsidR="00315882" w:rsidRDefault="00315882" w:rsidP="00F52299">
            <w:pPr>
              <w:pStyle w:val="iBAAGStandardText"/>
            </w:pPr>
          </w:p>
          <w:p w14:paraId="6142FF12" w14:textId="77777777" w:rsidR="00315882" w:rsidRPr="00ED1D97" w:rsidRDefault="00315882" w:rsidP="00F5229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6142FF13" w14:textId="77777777" w:rsidR="00315882" w:rsidRPr="00ED1D97" w:rsidRDefault="00315882" w:rsidP="00F52299">
            <w:pPr>
              <w:pStyle w:val="iBAAGStandardText"/>
            </w:pPr>
          </w:p>
          <w:p w14:paraId="6142FF14" w14:textId="77777777" w:rsidR="00315882" w:rsidRPr="00ED1D97" w:rsidRDefault="00315882" w:rsidP="00F52299">
            <w:pPr>
              <w:pStyle w:val="iBAAGStandardText"/>
            </w:pPr>
            <w:r w:rsidRPr="00ED1D97">
              <w:t>We cover:</w:t>
            </w:r>
          </w:p>
          <w:p w14:paraId="6142FF15" w14:textId="098B0000" w:rsidR="00315882" w:rsidRPr="00ED1D97" w:rsidRDefault="00315882" w:rsidP="00F52299">
            <w:pPr>
              <w:pStyle w:val="iBAAGLevel1Bullets"/>
            </w:pPr>
            <w:r w:rsidRPr="00ED1D97">
              <w:t xml:space="preserve">organ and tissue transplants </w:t>
            </w:r>
            <w:r>
              <w:t>including CAR-T cell therapy</w:t>
            </w:r>
            <w:r w:rsidRPr="00F769A1">
              <w:t xml:space="preserve"> </w:t>
            </w:r>
            <w:r w:rsidRPr="00ED1D97">
              <w:t>when ordered by a doctor</w:t>
            </w:r>
          </w:p>
          <w:p w14:paraId="6142FF16" w14:textId="77777777" w:rsidR="00315882" w:rsidRPr="00ED1D97" w:rsidRDefault="00315882" w:rsidP="00F52299">
            <w:pPr>
              <w:pStyle w:val="iBAAGLevel1Bullets"/>
            </w:pPr>
            <w:r w:rsidRPr="00ED1D97">
              <w:lastRenderedPageBreak/>
              <w:t>removal of an organ from a donor to you</w:t>
            </w:r>
          </w:p>
          <w:p w14:paraId="6142FF17" w14:textId="77777777" w:rsidR="00315882" w:rsidRPr="00ED1D97" w:rsidRDefault="00315882" w:rsidP="00F52299">
            <w:pPr>
              <w:pStyle w:val="iBAAGStandardText"/>
            </w:pPr>
          </w:p>
          <w:p w14:paraId="6142FF18" w14:textId="77777777" w:rsidR="00315882" w:rsidRPr="00ED1D97" w:rsidRDefault="00315882" w:rsidP="00F52299">
            <w:pPr>
              <w:pStyle w:val="iBAAGStandardText"/>
            </w:pPr>
            <w:r w:rsidRPr="00ED1D97">
              <w:t xml:space="preserve">These may include: </w:t>
            </w:r>
          </w:p>
          <w:p w14:paraId="6142FF19" w14:textId="77777777" w:rsidR="00315882" w:rsidRPr="00ED1D97" w:rsidRDefault="00315882" w:rsidP="00F52299">
            <w:pPr>
              <w:pStyle w:val="iBAAGLevel1Bullets"/>
            </w:pPr>
            <w:r w:rsidRPr="00ED1D97">
              <w:t>bone marrow</w:t>
            </w:r>
          </w:p>
          <w:p w14:paraId="6142FF1A" w14:textId="77777777" w:rsidR="00315882" w:rsidRPr="00ED1D97" w:rsidRDefault="00315882" w:rsidP="00F52299">
            <w:pPr>
              <w:pStyle w:val="iBAAGLevel1Bullets"/>
            </w:pPr>
            <w:r w:rsidRPr="00ED1D97">
              <w:t>heart</w:t>
            </w:r>
          </w:p>
          <w:p w14:paraId="6142FF1B" w14:textId="77777777" w:rsidR="00315882" w:rsidRPr="00ED1D97" w:rsidRDefault="00315882" w:rsidP="00F52299">
            <w:pPr>
              <w:pStyle w:val="iBAAGLevel1Bullets"/>
            </w:pPr>
            <w:r w:rsidRPr="00ED1D97">
              <w:t>lung</w:t>
            </w:r>
          </w:p>
          <w:p w14:paraId="6142FF1C" w14:textId="77777777" w:rsidR="00315882" w:rsidRPr="00ED1D97" w:rsidRDefault="00315882" w:rsidP="00F52299">
            <w:pPr>
              <w:pStyle w:val="iBAAGLevel1Bullets"/>
            </w:pPr>
            <w:r w:rsidRPr="00ED1D97">
              <w:t>kidney</w:t>
            </w:r>
          </w:p>
          <w:p w14:paraId="6142FF1D" w14:textId="77777777" w:rsidR="00315882" w:rsidRPr="00ED1D97" w:rsidRDefault="00315882" w:rsidP="00F52299">
            <w:pPr>
              <w:pStyle w:val="iBAAGLevel1Bullets"/>
            </w:pPr>
            <w:r w:rsidRPr="00ED1D97">
              <w:t>pancreas</w:t>
            </w:r>
          </w:p>
          <w:p w14:paraId="6142FF1E" w14:textId="77777777" w:rsidR="00315882" w:rsidRPr="00ED1D97" w:rsidRDefault="00315882" w:rsidP="00F52299">
            <w:pPr>
              <w:pStyle w:val="iBAAGLevel1Bullets"/>
            </w:pPr>
            <w:r w:rsidRPr="00ED1D97">
              <w:t>liver</w:t>
            </w:r>
          </w:p>
          <w:p w14:paraId="6142FF1F" w14:textId="77777777" w:rsidR="00315882" w:rsidRPr="00ED1D97" w:rsidRDefault="00315882" w:rsidP="00F52299">
            <w:pPr>
              <w:pStyle w:val="iBAAGLevel1Bullets"/>
            </w:pPr>
            <w:r w:rsidRPr="00ED1D97">
              <w:t>small bowel</w:t>
            </w:r>
          </w:p>
          <w:p w14:paraId="6142FF20" w14:textId="77777777" w:rsidR="00315882" w:rsidRPr="00ED1D97" w:rsidRDefault="00315882" w:rsidP="00F52299">
            <w:pPr>
              <w:pStyle w:val="iBAAGLevel1Bullets"/>
            </w:pPr>
            <w:r w:rsidRPr="00ED1D97">
              <w:t>cornea</w:t>
            </w:r>
          </w:p>
          <w:p w14:paraId="6142FF21" w14:textId="77777777" w:rsidR="00315882" w:rsidRPr="00ED1D97" w:rsidRDefault="00315882" w:rsidP="00F52299">
            <w:pPr>
              <w:pStyle w:val="iBAAGStandardText"/>
            </w:pPr>
          </w:p>
          <w:p w14:paraId="6142FF22" w14:textId="77777777" w:rsidR="00315882" w:rsidRPr="00ED1D97" w:rsidRDefault="00315882" w:rsidP="00F52299">
            <w:pPr>
              <w:pStyle w:val="iBAAGStandardText"/>
            </w:pPr>
            <w:r w:rsidRPr="00ED1D97">
              <w:t>For more information about benefits for transplant services call the phone number on your health plan ID card.</w:t>
            </w:r>
          </w:p>
          <w:p w14:paraId="6142FF23" w14:textId="77777777" w:rsidR="00315882" w:rsidRPr="00ED1D97" w:rsidRDefault="00315882" w:rsidP="00F52299">
            <w:pPr>
              <w:pStyle w:val="iBAAGStandardText"/>
            </w:pPr>
          </w:p>
          <w:p w14:paraId="6142FF24" w14:textId="77777777" w:rsidR="00315882" w:rsidRPr="00ED1D97" w:rsidRDefault="00315882" w:rsidP="00F52299">
            <w:pPr>
              <w:pStyle w:val="iBAAGStandardTextBold"/>
            </w:pPr>
            <w:r w:rsidRPr="00ED1D97">
              <w:t xml:space="preserve">Want more information? </w:t>
            </w:r>
          </w:p>
          <w:p w14:paraId="6142FF25" w14:textId="77777777" w:rsidR="00315882" w:rsidRPr="00ED1D97" w:rsidRDefault="00315882" w:rsidP="00F52299">
            <w:pPr>
              <w:pStyle w:val="iBAAGStandardText"/>
            </w:pPr>
            <w:r w:rsidRPr="00ED1D97">
              <w:t xml:space="preserve">View the </w:t>
            </w:r>
            <w:hyperlink r:id="rId87" w:history="1">
              <w:r w:rsidRPr="00ED1D97">
                <w:rPr>
                  <w:rStyle w:val="Hyperlinks"/>
                </w:rPr>
                <w:t>glossary</w:t>
              </w:r>
            </w:hyperlink>
            <w:r w:rsidRPr="00ED1D97">
              <w:t xml:space="preserve"> for definitions.</w:t>
            </w:r>
          </w:p>
          <w:p w14:paraId="6142FF26" w14:textId="77777777" w:rsidR="00315882" w:rsidRPr="00ED1D97" w:rsidRDefault="00315882" w:rsidP="00F52299"/>
        </w:tc>
        <w:tc>
          <w:tcPr>
            <w:tcW w:w="3330" w:type="dxa"/>
            <w:shd w:val="clear" w:color="auto" w:fill="FFFFFF" w:themeFill="background1"/>
          </w:tcPr>
          <w:p w14:paraId="6142FF27" w14:textId="77777777" w:rsidR="00315882" w:rsidRPr="00ED1D97" w:rsidRDefault="00315882" w:rsidP="00F52299">
            <w:pPr>
              <w:pStyle w:val="iBAAGStandardText"/>
            </w:pPr>
            <w:r w:rsidRPr="00ED1D97">
              <w:lastRenderedPageBreak/>
              <w:t>The amount you pay is based on where the covered health service is provided</w:t>
            </w:r>
            <w:r>
              <w:t>.</w:t>
            </w:r>
          </w:p>
          <w:p w14:paraId="6142FF28" w14:textId="77777777" w:rsidR="00315882" w:rsidRPr="00ED1D97" w:rsidRDefault="00315882" w:rsidP="00F52299">
            <w:pPr>
              <w:pStyle w:val="iBAAGStandardText"/>
            </w:pPr>
          </w:p>
          <w:p w14:paraId="6142FF29" w14:textId="77777777" w:rsidR="00315882" w:rsidRPr="00ED1D97" w:rsidRDefault="00315882" w:rsidP="00F52299">
            <w:pPr>
              <w:pStyle w:val="iBAAGStandardTextBold"/>
            </w:pPr>
            <w:r w:rsidRPr="00ED1D97">
              <w:t>Is prior authorization needed?</w:t>
            </w:r>
          </w:p>
          <w:p w14:paraId="6142FF2A" w14:textId="77777777" w:rsidR="00315882" w:rsidRPr="00ED1D97" w:rsidRDefault="00315882" w:rsidP="00F52299">
            <w:pPr>
              <w:pStyle w:val="iBAAGStandardText"/>
            </w:pPr>
            <w:r w:rsidRPr="00ED1D97">
              <w:t>Yes</w:t>
            </w:r>
          </w:p>
          <w:p w14:paraId="6142FF2B" w14:textId="77777777" w:rsidR="00315882" w:rsidRPr="00ED1D97" w:rsidRDefault="00315882" w:rsidP="00F52299">
            <w:pPr>
              <w:pStyle w:val="iBAAGStandardText"/>
            </w:pPr>
          </w:p>
          <w:p w14:paraId="6142FF2C" w14:textId="77777777" w:rsidR="00315882" w:rsidRPr="00ED1D97" w:rsidRDefault="00315882" w:rsidP="00F52299">
            <w:pPr>
              <w:pStyle w:val="iBAAGStandardTextBold"/>
            </w:pPr>
            <w:r w:rsidRPr="00ED1D97">
              <w:t>Prior authorization is:</w:t>
            </w:r>
          </w:p>
          <w:p w14:paraId="6142FF2D" w14:textId="77777777" w:rsidR="00315882" w:rsidRPr="00ED1D97" w:rsidRDefault="00315882" w:rsidP="00F5229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6142FF2E" w14:textId="77777777" w:rsidR="00315882" w:rsidRPr="00ED1D97" w:rsidRDefault="00315882" w:rsidP="00F52299">
            <w:pPr>
              <w:pStyle w:val="iBAAGStandardText"/>
            </w:pPr>
          </w:p>
          <w:p w14:paraId="6142FF2F" w14:textId="77777777" w:rsidR="00315882" w:rsidRPr="00ED1D97" w:rsidRDefault="00315882" w:rsidP="00F52299">
            <w:pPr>
              <w:pStyle w:val="iBAAGStandardTextBold"/>
            </w:pPr>
            <w:r w:rsidRPr="00ED1D97">
              <w:lastRenderedPageBreak/>
              <w:t xml:space="preserve">When do I need to call? </w:t>
            </w:r>
          </w:p>
          <w:p w14:paraId="6142FF30" w14:textId="77777777" w:rsidR="00315882" w:rsidRPr="00ED1D97" w:rsidRDefault="00315882" w:rsidP="00F52299">
            <w:pPr>
              <w:pStyle w:val="iBAAGLevel1Bullets"/>
            </w:pPr>
            <w:r w:rsidRPr="00ED1D97">
              <w:t>As soon as the possibility of transplant arises and before your pre-transplant evaluation</w:t>
            </w:r>
          </w:p>
          <w:p w14:paraId="6142FF31" w14:textId="77777777" w:rsidR="00315882" w:rsidRPr="00ED1D97" w:rsidRDefault="00315882" w:rsidP="00F52299">
            <w:pPr>
              <w:pStyle w:val="iBAAGStandardText"/>
            </w:pPr>
          </w:p>
          <w:p w14:paraId="6142FF32" w14:textId="77777777" w:rsidR="00315882" w:rsidRPr="00ED1D97" w:rsidRDefault="00315882" w:rsidP="00F52299">
            <w:pPr>
              <w:pStyle w:val="iBAAGStandardTextBold"/>
            </w:pPr>
            <w:r w:rsidRPr="00ED1D97">
              <w:t xml:space="preserve">If you don’t get prior authorization, you pay: </w:t>
            </w:r>
          </w:p>
          <w:p w14:paraId="6142FF34" w14:textId="3F03AE5E" w:rsidR="00315882" w:rsidRPr="00ED1D97" w:rsidRDefault="00690444" w:rsidP="00F52299">
            <w:pPr>
              <w:pStyle w:val="iBAAGStandardText"/>
            </w:pPr>
            <w:r w:rsidDel="00690444">
              <w:rPr>
                <w:rStyle w:val="InstructionalTextChar"/>
              </w:rPr>
              <w:t xml:space="preserve"> </w:t>
            </w:r>
            <w:r w:rsidR="00315882" w:rsidRPr="00ED1D97">
              <w:t>All charges</w:t>
            </w:r>
            <w:r w:rsidR="00315882">
              <w:rPr>
                <w:rStyle w:val="InstructionalTextChar"/>
              </w:rPr>
              <w:t xml:space="preserve"> </w:t>
            </w:r>
          </w:p>
          <w:p w14:paraId="6142FF36" w14:textId="77777777" w:rsidR="00315882" w:rsidRPr="00ED1D97" w:rsidRDefault="00315882" w:rsidP="00F52299">
            <w:pPr>
              <w:pStyle w:val="iBAAGStandardText"/>
            </w:pPr>
          </w:p>
          <w:p w14:paraId="6142FF37" w14:textId="77777777" w:rsidR="00315882" w:rsidRPr="00ED1D97" w:rsidRDefault="00315882" w:rsidP="00F52299"/>
        </w:tc>
        <w:tc>
          <w:tcPr>
            <w:tcW w:w="3330" w:type="dxa"/>
            <w:shd w:val="clear" w:color="auto" w:fill="FFFFFF" w:themeFill="background1"/>
          </w:tcPr>
          <w:p w14:paraId="6142FF38" w14:textId="2C6466C8" w:rsidR="00315882" w:rsidRPr="00ED1D97" w:rsidRDefault="00315882" w:rsidP="00F52299">
            <w:pPr>
              <w:pStyle w:val="iBAAGStandardText"/>
            </w:pPr>
            <w:r w:rsidRPr="00ED1D97">
              <w:lastRenderedPageBreak/>
              <w:t>Out-of-network benefits are not available.</w:t>
            </w:r>
          </w:p>
          <w:p w14:paraId="6142FF39" w14:textId="77777777" w:rsidR="00315882" w:rsidRPr="00ED1D97" w:rsidRDefault="00315882" w:rsidP="00F52299">
            <w:pPr>
              <w:pStyle w:val="iBAAGStandardText"/>
            </w:pPr>
          </w:p>
          <w:p w14:paraId="6142FF4A" w14:textId="413BFAC8" w:rsidR="00315882" w:rsidRPr="00ED1D97" w:rsidRDefault="00315882" w:rsidP="00F52299">
            <w:pPr>
              <w:pStyle w:val="iBAAGStandardText"/>
            </w:pPr>
          </w:p>
          <w:p w14:paraId="6142FF4B" w14:textId="77777777" w:rsidR="00315882" w:rsidRPr="00ED1D97" w:rsidRDefault="00315882" w:rsidP="00F52299">
            <w:pPr>
              <w:pStyle w:val="iBAAGStandardText"/>
            </w:pPr>
          </w:p>
        </w:tc>
        <w:tc>
          <w:tcPr>
            <w:tcW w:w="3330" w:type="dxa"/>
            <w:shd w:val="clear" w:color="auto" w:fill="FFFFFF" w:themeFill="background1"/>
          </w:tcPr>
          <w:p w14:paraId="6142FF4C" w14:textId="77777777" w:rsidR="00315882" w:rsidRPr="00ED1D97" w:rsidRDefault="00315882" w:rsidP="00F5229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6142FF4D" w14:textId="77777777" w:rsidR="00315882" w:rsidRPr="00ED1D97" w:rsidRDefault="00315882" w:rsidP="00F52299">
            <w:pPr>
              <w:pStyle w:val="iBAAGStandardText"/>
            </w:pPr>
          </w:p>
          <w:p w14:paraId="6142FF4E" w14:textId="77777777" w:rsidR="00315882" w:rsidRPr="00ED1D97" w:rsidRDefault="00315882" w:rsidP="00F52299">
            <w:pPr>
              <w:pStyle w:val="iBAAGStandardText"/>
            </w:pPr>
            <w:r w:rsidRPr="00ED1D97">
              <w:t xml:space="preserve">No coverage for: </w:t>
            </w:r>
          </w:p>
          <w:p w14:paraId="6142FF4F" w14:textId="77777777" w:rsidR="00315882" w:rsidRPr="00ED1D97" w:rsidRDefault="00315882" w:rsidP="00F52299">
            <w:pPr>
              <w:pStyle w:val="iBAAGLevel1Bullets"/>
            </w:pPr>
            <w:r w:rsidRPr="00ED1D97">
              <w:t xml:space="preserve">donating an organ  </w:t>
            </w:r>
          </w:p>
          <w:p w14:paraId="6142FF50" w14:textId="77777777" w:rsidR="00315882" w:rsidRPr="00ED1D97" w:rsidRDefault="00315882" w:rsidP="00F52299">
            <w:pPr>
              <w:pStyle w:val="iBAAGLevel1Bullets"/>
            </w:pPr>
            <w:r w:rsidRPr="00ED1D97">
              <w:t>artificial or animal organs</w:t>
            </w:r>
          </w:p>
          <w:p w14:paraId="6142FF51" w14:textId="77777777" w:rsidR="00315882" w:rsidRPr="00ED1D97" w:rsidRDefault="00315882" w:rsidP="00F52299">
            <w:pPr>
              <w:pStyle w:val="iBAAGLevel1Bullets"/>
            </w:pPr>
            <w:r w:rsidRPr="00ED1D97">
              <w:t>experimental, investigational or unproven transplants</w:t>
            </w:r>
          </w:p>
          <w:p w14:paraId="6142FF52" w14:textId="77777777" w:rsidR="00315882" w:rsidRPr="00ED1D97" w:rsidRDefault="00315882" w:rsidP="00F52299"/>
          <w:p w14:paraId="6142FF53" w14:textId="77777777" w:rsidR="00315882" w:rsidRPr="00ED1D97" w:rsidRDefault="00315882" w:rsidP="00F52299"/>
          <w:p w14:paraId="6142FF54" w14:textId="77777777" w:rsidR="00315882" w:rsidRPr="00ED1D97" w:rsidRDefault="00315882" w:rsidP="00F52299"/>
          <w:p w14:paraId="6142FF55" w14:textId="77777777" w:rsidR="00315882" w:rsidRPr="00ED1D97" w:rsidRDefault="00315882" w:rsidP="00F52299"/>
        </w:tc>
      </w:tr>
      <w:tr w:rsidR="00315882" w:rsidRPr="003F3B5E" w14:paraId="6142FF5D" w14:textId="77777777" w:rsidTr="00F33F0A">
        <w:tc>
          <w:tcPr>
            <w:tcW w:w="3517" w:type="dxa"/>
            <w:tcBorders>
              <w:bottom w:val="single" w:sz="4" w:space="0" w:color="000000" w:themeColor="text1"/>
            </w:tcBorders>
            <w:shd w:val="clear" w:color="auto" w:fill="31849B"/>
            <w:vAlign w:val="center"/>
          </w:tcPr>
          <w:p w14:paraId="6142FF57" w14:textId="77777777" w:rsidR="00315882" w:rsidRPr="009073CE" w:rsidRDefault="00315882" w:rsidP="00F52299">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6142FF58" w14:textId="77777777" w:rsidR="00315882" w:rsidRPr="009073CE" w:rsidRDefault="00315882" w:rsidP="00F52299">
            <w:pPr>
              <w:pStyle w:val="iBAAGTableHeader"/>
            </w:pPr>
            <w:r w:rsidRPr="009073CE">
              <w:t>Your cost if you use</w:t>
            </w:r>
          </w:p>
          <w:p w14:paraId="6142FF59"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5A" w14:textId="77777777" w:rsidR="00315882" w:rsidRPr="009073CE" w:rsidRDefault="00315882" w:rsidP="00F52299">
            <w:pPr>
              <w:pStyle w:val="iBAAGTableHeader"/>
            </w:pPr>
            <w:r w:rsidRPr="009073CE">
              <w:t>Your cost if you use</w:t>
            </w:r>
          </w:p>
          <w:p w14:paraId="6142FF5B" w14:textId="77777777" w:rsidR="00315882" w:rsidRPr="009073CE" w:rsidRDefault="00315882" w:rsidP="00F5229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6142FF5C" w14:textId="77777777" w:rsidR="00315882" w:rsidRPr="009073CE" w:rsidRDefault="00315882" w:rsidP="00F52299">
            <w:pPr>
              <w:pStyle w:val="iBAAGTableHeader"/>
            </w:pPr>
            <w:r w:rsidRPr="009073CE">
              <w:t>Limits &amp; Exceptions</w:t>
            </w:r>
          </w:p>
        </w:tc>
      </w:tr>
      <w:tr w:rsidR="00315882" w:rsidRPr="003F3B5E" w14:paraId="6142FF6A" w14:textId="77777777" w:rsidTr="00F33F0A">
        <w:tc>
          <w:tcPr>
            <w:tcW w:w="3517" w:type="dxa"/>
            <w:shd w:val="clear" w:color="auto" w:fill="FFFFFF" w:themeFill="background1"/>
          </w:tcPr>
          <w:p w14:paraId="6142FF5E" w14:textId="77777777" w:rsidR="00315882" w:rsidRDefault="00315882" w:rsidP="00F52299">
            <w:pPr>
              <w:pStyle w:val="iBAAGSituationBoxName"/>
            </w:pPr>
            <w:bookmarkStart w:id="99" w:name="Wigs"/>
            <w:r>
              <w:t>Wigs</w:t>
            </w:r>
            <w:bookmarkEnd w:id="99"/>
          </w:p>
          <w:p w14:paraId="6142FF5F" w14:textId="77777777" w:rsidR="00315882" w:rsidRDefault="00315882" w:rsidP="00F52299">
            <w:pPr>
              <w:pStyle w:val="iBAAGStandardText"/>
            </w:pPr>
          </w:p>
          <w:p w14:paraId="6142FF60" w14:textId="77777777" w:rsidR="00315882" w:rsidRDefault="00315882" w:rsidP="00F52299">
            <w:pPr>
              <w:pStyle w:val="iBAAGStandardText"/>
            </w:pPr>
            <w:r w:rsidRPr="00E01424">
              <w:rPr>
                <w:rStyle w:val="iBAAGStandardTextBoldChar"/>
              </w:rPr>
              <w:t>What is a wig?</w:t>
            </w:r>
            <w:r>
              <w:t xml:space="preserve"> A manufactured covering of hair to wear on your head.</w:t>
            </w:r>
          </w:p>
          <w:p w14:paraId="6142FF61" w14:textId="77777777" w:rsidR="00315882" w:rsidRDefault="00315882" w:rsidP="00F52299">
            <w:pPr>
              <w:pStyle w:val="iBAAGStandardText"/>
            </w:pPr>
          </w:p>
          <w:p w14:paraId="6142FF62" w14:textId="77777777" w:rsidR="00315882" w:rsidRDefault="00315882" w:rsidP="00F52299">
            <w:pPr>
              <w:pStyle w:val="iBAAGStandardTextBold"/>
            </w:pPr>
            <w:r>
              <w:t xml:space="preserve">Want more information? </w:t>
            </w:r>
          </w:p>
          <w:p w14:paraId="6142FF63" w14:textId="77777777" w:rsidR="00315882" w:rsidRDefault="00315882" w:rsidP="00F52299">
            <w:pPr>
              <w:pStyle w:val="iBAAGStandardText"/>
            </w:pPr>
            <w:r>
              <w:t xml:space="preserve">View the </w:t>
            </w:r>
            <w:hyperlink r:id="rId88" w:history="1">
              <w:r w:rsidRPr="00E01424">
                <w:rPr>
                  <w:rStyle w:val="Hyperlinks"/>
                </w:rPr>
                <w:t>glossary</w:t>
              </w:r>
            </w:hyperlink>
            <w:r>
              <w:t xml:space="preserve"> for definitions.</w:t>
            </w:r>
          </w:p>
          <w:p w14:paraId="6142FF64" w14:textId="77777777" w:rsidR="00315882" w:rsidRPr="00E01424" w:rsidRDefault="00315882" w:rsidP="00F52299">
            <w:pPr>
              <w:pStyle w:val="iBAAGStandardText"/>
            </w:pPr>
          </w:p>
        </w:tc>
        <w:tc>
          <w:tcPr>
            <w:tcW w:w="3330" w:type="dxa"/>
            <w:shd w:val="clear" w:color="auto" w:fill="FFFFFF" w:themeFill="background1"/>
          </w:tcPr>
          <w:p w14:paraId="6142FF65" w14:textId="77777777" w:rsidR="00315882" w:rsidRPr="00E01424" w:rsidRDefault="00315882" w:rsidP="00F52299">
            <w:pPr>
              <w:pStyle w:val="iBAAGStandardText"/>
            </w:pPr>
            <w:r>
              <w:lastRenderedPageBreak/>
              <w:t>Network benefits are not covered.</w:t>
            </w:r>
          </w:p>
        </w:tc>
        <w:tc>
          <w:tcPr>
            <w:tcW w:w="3330" w:type="dxa"/>
            <w:shd w:val="clear" w:color="auto" w:fill="FFFFFF" w:themeFill="background1"/>
          </w:tcPr>
          <w:p w14:paraId="6142FF66" w14:textId="77777777" w:rsidR="00315882" w:rsidRPr="00E01424" w:rsidRDefault="00315882" w:rsidP="00F52299">
            <w:pPr>
              <w:pStyle w:val="iBAAGStandardText"/>
            </w:pPr>
            <w:r>
              <w:t>Out-of-network benefits are not covered.</w:t>
            </w:r>
          </w:p>
        </w:tc>
        <w:tc>
          <w:tcPr>
            <w:tcW w:w="3330" w:type="dxa"/>
            <w:shd w:val="clear" w:color="auto" w:fill="FFFFFF" w:themeFill="background1"/>
          </w:tcPr>
          <w:p w14:paraId="6142FF67" w14:textId="77777777" w:rsidR="00315882" w:rsidRDefault="00315882" w:rsidP="00F52299">
            <w:pPr>
              <w:pStyle w:val="iBAAGStandardText"/>
            </w:pPr>
            <w:r>
              <w:t xml:space="preserve">No coverage for wigs. </w:t>
            </w:r>
          </w:p>
          <w:p w14:paraId="6142FF68" w14:textId="77777777" w:rsidR="00315882" w:rsidRDefault="00315882" w:rsidP="00F52299">
            <w:pPr>
              <w:pStyle w:val="iBAAGStandardText"/>
            </w:pPr>
          </w:p>
          <w:p w14:paraId="6142FF69" w14:textId="77777777" w:rsidR="00315882" w:rsidRPr="00E01424" w:rsidRDefault="00315882" w:rsidP="00F52299">
            <w:pPr>
              <w:pStyle w:val="iBAAGStandardText"/>
            </w:pPr>
          </w:p>
        </w:tc>
      </w:tr>
    </w:tbl>
    <w:p w14:paraId="6142FF6B" w14:textId="77777777" w:rsidR="00315882" w:rsidRPr="007A04F1" w:rsidRDefault="00315882" w:rsidP="00315882"/>
    <w:p w14:paraId="6142FF6C"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6E" w14:textId="77777777" w:rsidTr="00F52299">
        <w:tc>
          <w:tcPr>
            <w:tcW w:w="13507" w:type="dxa"/>
            <w:gridSpan w:val="2"/>
            <w:shd w:val="clear" w:color="auto" w:fill="DAEEF3"/>
          </w:tcPr>
          <w:p w14:paraId="6142FF6D" w14:textId="77777777" w:rsidR="00315882" w:rsidRPr="00B41EB2" w:rsidRDefault="00315882" w:rsidP="00F52299">
            <w:pPr>
              <w:pStyle w:val="iBAAGMajorSectionHeader"/>
            </w:pPr>
            <w:r>
              <w:t>CSR View</w:t>
            </w:r>
          </w:p>
        </w:tc>
      </w:tr>
      <w:tr w:rsidR="00315882" w:rsidRPr="003F3B5E" w14:paraId="6142FF70"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6F" w14:textId="77777777" w:rsidR="00315882" w:rsidRPr="003F3B5E" w:rsidRDefault="00315882" w:rsidP="00F52299">
            <w:pPr>
              <w:pStyle w:val="iBAAGTableHeader"/>
            </w:pPr>
            <w:r w:rsidRPr="00343CF3">
              <w:t>Plan Information</w:t>
            </w:r>
          </w:p>
        </w:tc>
      </w:tr>
      <w:tr w:rsidR="00315882" w:rsidRPr="003F3B5E" w14:paraId="6142FF73" w14:textId="77777777" w:rsidTr="00F52299">
        <w:tblPrEx>
          <w:shd w:val="clear" w:color="auto" w:fill="auto"/>
        </w:tblPrEx>
        <w:tc>
          <w:tcPr>
            <w:tcW w:w="3517" w:type="dxa"/>
            <w:shd w:val="clear" w:color="auto" w:fill="F2DBDB"/>
          </w:tcPr>
          <w:p w14:paraId="6142FF71" w14:textId="77777777" w:rsidR="00315882" w:rsidRPr="003F3B5E" w:rsidRDefault="00315882" w:rsidP="00F52299">
            <w:pPr>
              <w:pStyle w:val="iBAAGSituationBoxName"/>
            </w:pPr>
            <w:bookmarkStart w:id="100" w:name="Diabetes_Services_Quick_Tip"/>
            <w:r w:rsidRPr="00A115ED">
              <w:t>Diabetes Services Quick Tip</w:t>
            </w:r>
            <w:bookmarkEnd w:id="100"/>
          </w:p>
        </w:tc>
        <w:tc>
          <w:tcPr>
            <w:tcW w:w="9990" w:type="dxa"/>
            <w:shd w:val="clear" w:color="auto" w:fill="F2DBDB"/>
          </w:tcPr>
          <w:p w14:paraId="6142FF72" w14:textId="77777777" w:rsidR="00315882" w:rsidRPr="003F3B5E" w:rsidRDefault="00315882" w:rsidP="00F5229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6142FF7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74" w14:textId="77777777" w:rsidR="00315882" w:rsidRPr="003F3B5E" w:rsidRDefault="00315882" w:rsidP="00F52299">
            <w:pPr>
              <w:pStyle w:val="iBAAGTableHeader"/>
            </w:pPr>
            <w:r>
              <w:t>Plan Information</w:t>
            </w:r>
          </w:p>
        </w:tc>
      </w:tr>
      <w:tr w:rsidR="00315882" w:rsidRPr="003F3B5E" w14:paraId="6142FF83" w14:textId="77777777" w:rsidTr="00F52299">
        <w:tblPrEx>
          <w:shd w:val="clear" w:color="auto" w:fill="auto"/>
        </w:tblPrEx>
        <w:tc>
          <w:tcPr>
            <w:tcW w:w="3517" w:type="dxa"/>
            <w:shd w:val="clear" w:color="auto" w:fill="F2DBDB"/>
          </w:tcPr>
          <w:p w14:paraId="6142FF76" w14:textId="77777777" w:rsidR="00315882" w:rsidRPr="003F3B5E" w:rsidRDefault="00315882" w:rsidP="00F52299">
            <w:pPr>
              <w:pStyle w:val="iBAAGSituationBoxName"/>
            </w:pPr>
            <w:bookmarkStart w:id="101" w:name="Mechanical_Circulatory_Support_Devices"/>
            <w:r w:rsidRPr="00565364">
              <w:t>Mechanical Circulatory Support Devices (MCSD) / Ventricular Assist Devices (VAD)</w:t>
            </w:r>
            <w:bookmarkEnd w:id="101"/>
          </w:p>
          <w:p w14:paraId="6142FF77" w14:textId="77777777" w:rsidR="00315882" w:rsidRPr="003F3B5E" w:rsidRDefault="00315882" w:rsidP="00F52299">
            <w:pPr>
              <w:pStyle w:val="iBAAGStandardText"/>
            </w:pPr>
          </w:p>
          <w:p w14:paraId="6142FF78" w14:textId="77777777" w:rsidR="00315882" w:rsidRPr="003F3B5E" w:rsidRDefault="00315882" w:rsidP="00F52299">
            <w:pPr>
              <w:pStyle w:val="iBAAGStandardText"/>
            </w:pPr>
          </w:p>
        </w:tc>
        <w:tc>
          <w:tcPr>
            <w:tcW w:w="9990" w:type="dxa"/>
            <w:shd w:val="clear" w:color="auto" w:fill="F2DBDB"/>
          </w:tcPr>
          <w:p w14:paraId="6142FF79" w14:textId="77777777" w:rsidR="00315882" w:rsidRPr="005D4F6B" w:rsidRDefault="00315882" w:rsidP="00F5229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142FF7A" w14:textId="77777777" w:rsidR="00315882" w:rsidRPr="005D4F6B" w:rsidRDefault="00315882" w:rsidP="00F52299">
            <w:pPr>
              <w:pStyle w:val="iBAAGStandardText"/>
            </w:pPr>
          </w:p>
          <w:p w14:paraId="6142FF7B" w14:textId="77777777" w:rsidR="00315882" w:rsidRPr="005D4F6B" w:rsidRDefault="00315882" w:rsidP="00F52299">
            <w:pPr>
              <w:pStyle w:val="iBAAGStandardText"/>
            </w:pPr>
            <w:r w:rsidRPr="005D4F6B">
              <w:t>When a member or provider is transferred to this number, they will receive assistance with their MCSD/VAD questions, coverage verification and prior authorization/notification if needed.</w:t>
            </w:r>
          </w:p>
          <w:p w14:paraId="6142FF7C" w14:textId="77777777" w:rsidR="00315882" w:rsidRPr="005D4F6B" w:rsidRDefault="00315882" w:rsidP="00F52299">
            <w:pPr>
              <w:pStyle w:val="iBAAGStandardText"/>
            </w:pPr>
          </w:p>
          <w:p w14:paraId="6142FF7D" w14:textId="77777777" w:rsidR="00315882" w:rsidRPr="005D4F6B" w:rsidRDefault="00315882" w:rsidP="00F52299">
            <w:pPr>
              <w:pStyle w:val="iBAAGStandardText"/>
            </w:pPr>
            <w:r w:rsidRPr="005D4F6B">
              <w:t>Prior authorization/notification is required as soon as the possibility arises for services associated with MCSD/VAD including:</w:t>
            </w:r>
          </w:p>
          <w:p w14:paraId="6142FF7E" w14:textId="77777777" w:rsidR="00315882" w:rsidRDefault="00315882" w:rsidP="00F52299">
            <w:pPr>
              <w:pStyle w:val="iBAAGLevel1Bullets"/>
            </w:pPr>
            <w:r>
              <w:t xml:space="preserve">Inpatient admission for insertion. </w:t>
            </w:r>
          </w:p>
          <w:p w14:paraId="6142FF7F" w14:textId="77777777" w:rsidR="00315882" w:rsidRDefault="00315882" w:rsidP="00F52299">
            <w:pPr>
              <w:pStyle w:val="iBAAGLevel1Bullets"/>
            </w:pPr>
            <w:r>
              <w:t xml:space="preserve">Medical supplies and/or replacement equipment. </w:t>
            </w:r>
          </w:p>
          <w:p w14:paraId="6142FF80" w14:textId="77777777" w:rsidR="00315882" w:rsidRPr="005D4F6B" w:rsidRDefault="00315882" w:rsidP="00F52299">
            <w:pPr>
              <w:pStyle w:val="iBAAGStandardText"/>
            </w:pPr>
          </w:p>
          <w:p w14:paraId="6142FF81" w14:textId="77777777" w:rsidR="00315882" w:rsidRPr="005D4F6B" w:rsidRDefault="00315882" w:rsidP="00F52299">
            <w:pPr>
              <w:pStyle w:val="iBAAGStandardText"/>
            </w:pPr>
            <w:r w:rsidRPr="005D4F6B">
              <w:t xml:space="preserve">If prior authorization/notification is not received then benefits will not be paid, </w:t>
            </w:r>
            <w:r w:rsidRPr="005D4F6B">
              <w:lastRenderedPageBreak/>
              <w:t>even when the services are performed by a Network Provider.</w:t>
            </w:r>
          </w:p>
          <w:p w14:paraId="6142FF82" w14:textId="77777777" w:rsidR="00315882" w:rsidRPr="003F3B5E" w:rsidRDefault="00315882" w:rsidP="00F52299">
            <w:pPr>
              <w:pStyle w:val="iBAAGStandardText"/>
            </w:pPr>
          </w:p>
        </w:tc>
      </w:tr>
      <w:tr w:rsidR="00315882" w:rsidRPr="003F3B5E" w14:paraId="6142FF8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84" w14:textId="77777777" w:rsidR="00315882" w:rsidRPr="003F3B5E" w:rsidRDefault="00315882" w:rsidP="00F52299">
            <w:pPr>
              <w:pStyle w:val="iBAAGTableHeader"/>
            </w:pPr>
            <w:r w:rsidRPr="00F668DF">
              <w:lastRenderedPageBreak/>
              <w:t>Plan Information</w:t>
            </w:r>
          </w:p>
        </w:tc>
      </w:tr>
      <w:tr w:rsidR="00315882" w:rsidRPr="003F3B5E" w14:paraId="6142FF8E" w14:textId="77777777" w:rsidTr="00F52299">
        <w:tblPrEx>
          <w:shd w:val="clear" w:color="auto" w:fill="auto"/>
        </w:tblPrEx>
        <w:tc>
          <w:tcPr>
            <w:tcW w:w="3517" w:type="dxa"/>
            <w:shd w:val="clear" w:color="auto" w:fill="F2DBDB"/>
          </w:tcPr>
          <w:p w14:paraId="6142FF86" w14:textId="77777777" w:rsidR="00315882" w:rsidRPr="003F3B5E" w:rsidRDefault="00315882" w:rsidP="00F52299">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14:paraId="6142FF87" w14:textId="77777777" w:rsidR="00315882" w:rsidRPr="00357F21" w:rsidRDefault="00315882" w:rsidP="00F52299">
            <w:pPr>
              <w:pStyle w:val="iBAAGStandardText"/>
              <w:rPr>
                <w:rFonts w:cs="Arial"/>
                <w:b/>
              </w:rPr>
            </w:pPr>
            <w:r w:rsidRPr="00357F21">
              <w:rPr>
                <w:rFonts w:cs="Arial"/>
                <w:b/>
              </w:rPr>
              <w:t>Specialty Medications</w:t>
            </w:r>
          </w:p>
          <w:p w14:paraId="6142FF88" w14:textId="77777777" w:rsidR="00315882" w:rsidRPr="00357F21" w:rsidRDefault="00315882" w:rsidP="00F5229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142FF89" w14:textId="77777777" w:rsidR="00315882" w:rsidRPr="00357F21" w:rsidRDefault="00315882" w:rsidP="00F52299">
            <w:pPr>
              <w:pStyle w:val="iBAAGStandardText"/>
              <w:rPr>
                <w:rFonts w:cs="Arial"/>
              </w:rPr>
            </w:pPr>
          </w:p>
          <w:p w14:paraId="6142FF8A" w14:textId="77777777" w:rsidR="00315882" w:rsidRPr="00357F21" w:rsidRDefault="00315882" w:rsidP="00F52299">
            <w:pPr>
              <w:pStyle w:val="iBAAGStandardText"/>
              <w:rPr>
                <w:rFonts w:cs="Arial"/>
                <w:b/>
              </w:rPr>
            </w:pPr>
            <w:r w:rsidRPr="00357F21">
              <w:rPr>
                <w:rFonts w:cs="Arial"/>
                <w:b/>
              </w:rPr>
              <w:t>Review at Launch</w:t>
            </w:r>
          </w:p>
          <w:p w14:paraId="6142FF8B" w14:textId="77777777" w:rsidR="00315882" w:rsidRPr="00357F21" w:rsidRDefault="00315882" w:rsidP="00F52299">
            <w:pPr>
              <w:pStyle w:val="iBAAGStandardText"/>
              <w:rPr>
                <w:rFonts w:cs="Arial"/>
              </w:rPr>
            </w:pPr>
            <w:r w:rsidRPr="00357F21">
              <w:rPr>
                <w:rFonts w:cs="Arial"/>
              </w:rPr>
              <w:t>Provider Services - Refer to the ‘Review at Launch - New to Market Medication Policy’ for drugs excluded under the medical plan.</w:t>
            </w:r>
          </w:p>
          <w:p w14:paraId="6142FF8C" w14:textId="77777777" w:rsidR="00315882" w:rsidRPr="00357F21" w:rsidRDefault="00315882" w:rsidP="00F52299">
            <w:pPr>
              <w:pStyle w:val="iBAAGStandardText"/>
              <w:rPr>
                <w:rFonts w:cs="Arial"/>
              </w:rPr>
            </w:pPr>
          </w:p>
          <w:p w14:paraId="6142FF8D" w14:textId="77777777" w:rsidR="00315882" w:rsidRPr="00357F21" w:rsidRDefault="00315882" w:rsidP="00F5229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142FF8F" w14:textId="77777777" w:rsidR="00315882" w:rsidRPr="007A04F1" w:rsidRDefault="00315882" w:rsidP="00315882"/>
    <w:p w14:paraId="6142FF90" w14:textId="77777777" w:rsidR="00315882" w:rsidRPr="00E11536" w:rsidRDefault="00315882" w:rsidP="00315882">
      <w:pPr>
        <w:rPr>
          <w:rStyle w:val="iBAAGTags"/>
        </w:rPr>
      </w:pPr>
      <w:r w:rsidRPr="00E11536">
        <w:rPr>
          <w:rStyle w:val="iBAAGTags"/>
        </w:rPr>
        <w:t>&lt;!--section=Prescription_Drugs--&gt;</w:t>
      </w:r>
    </w:p>
    <w:p w14:paraId="6142FF91" w14:textId="77777777" w:rsidR="00315882" w:rsidRPr="00E11536" w:rsidRDefault="00315882" w:rsidP="00315882"/>
    <w:p w14:paraId="6142FF92"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93" w14:textId="77777777" w:rsidR="00315882" w:rsidRDefault="00315882" w:rsidP="00315882"/>
    <w:p w14:paraId="6142FF94" w14:textId="77777777" w:rsidR="00315882" w:rsidRDefault="00315882" w:rsidP="00315882">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14:paraId="6142FF95"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6142FF97" w14:textId="77777777" w:rsidTr="00F52299">
        <w:tc>
          <w:tcPr>
            <w:tcW w:w="13507" w:type="dxa"/>
            <w:gridSpan w:val="2"/>
            <w:shd w:val="clear" w:color="auto" w:fill="DAEEF3"/>
          </w:tcPr>
          <w:p w14:paraId="6142FF96" w14:textId="77777777" w:rsidR="00315882" w:rsidRPr="003F3B5E" w:rsidRDefault="00315882" w:rsidP="00F52299">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315882" w:rsidRPr="003F3B5E" w14:paraId="6142FF99"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98" w14:textId="77777777" w:rsidR="00315882" w:rsidRPr="003F3B5E" w:rsidRDefault="00315882" w:rsidP="00F52299">
            <w:pPr>
              <w:pStyle w:val="iBAAGTableHeader"/>
            </w:pPr>
            <w:r w:rsidRPr="004C26E2">
              <w:rPr>
                <w:rFonts w:cs="Arial"/>
                <w:szCs w:val="26"/>
              </w:rPr>
              <w:t>About Your Benefits</w:t>
            </w:r>
          </w:p>
        </w:tc>
      </w:tr>
      <w:tr w:rsidR="00315882" w:rsidRPr="003F3B5E" w14:paraId="6142FFA8" w14:textId="77777777" w:rsidTr="00F52299">
        <w:tblPrEx>
          <w:shd w:val="clear" w:color="auto" w:fill="auto"/>
        </w:tblPrEx>
        <w:tc>
          <w:tcPr>
            <w:tcW w:w="3517" w:type="dxa"/>
            <w:shd w:val="clear" w:color="auto" w:fill="FFFFFF" w:themeFill="background1"/>
          </w:tcPr>
          <w:p w14:paraId="6142FF9A" w14:textId="77777777" w:rsidR="00315882" w:rsidRDefault="00315882" w:rsidP="00F52299">
            <w:pPr>
              <w:pStyle w:val="iBAAGSituationBoxName"/>
            </w:pPr>
            <w:bookmarkStart w:id="104" w:name="Pharmacy_Benefit_Manager_PBM"/>
            <w:r>
              <w:t>Pharmacy Benefit Manager (PBM)</w:t>
            </w:r>
            <w:bookmarkEnd w:id="104"/>
          </w:p>
          <w:p w14:paraId="6142FF9B" w14:textId="77777777" w:rsidR="00315882" w:rsidRDefault="00315882" w:rsidP="00F52299">
            <w:pPr>
              <w:pStyle w:val="iBAAGSituationBoxName"/>
            </w:pPr>
          </w:p>
          <w:p w14:paraId="6142FF9C" w14:textId="77777777" w:rsidR="00315882" w:rsidRPr="003F3B5E" w:rsidRDefault="00315882" w:rsidP="00F52299">
            <w:pPr>
              <w:pStyle w:val="InstructionalText"/>
            </w:pPr>
          </w:p>
        </w:tc>
        <w:tc>
          <w:tcPr>
            <w:tcW w:w="9990" w:type="dxa"/>
            <w:shd w:val="clear" w:color="auto" w:fill="FFFFFF" w:themeFill="background1"/>
          </w:tcPr>
          <w:p w14:paraId="6142FF9D" w14:textId="77777777" w:rsidR="00315882" w:rsidRDefault="00315882" w:rsidP="00F52299">
            <w:pPr>
              <w:pStyle w:val="iBAAGStandardTextBold"/>
            </w:pPr>
            <w:r>
              <w:t>OptumRx</w:t>
            </w:r>
          </w:p>
          <w:p w14:paraId="6142FF9E" w14:textId="77777777" w:rsidR="00315882" w:rsidRPr="00FB5A36" w:rsidRDefault="00315882" w:rsidP="00F5229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142FF9F" w14:textId="77777777" w:rsidR="00315882" w:rsidRDefault="00315882" w:rsidP="00F52299">
            <w:pPr>
              <w:pStyle w:val="iBAAGStandardText"/>
            </w:pPr>
          </w:p>
          <w:p w14:paraId="6142FFA0" w14:textId="77777777" w:rsidR="00315882" w:rsidRDefault="00315882" w:rsidP="00F52299">
            <w:pPr>
              <w:pStyle w:val="iBAAGStandardText"/>
            </w:pPr>
            <w:r>
              <w:lastRenderedPageBreak/>
              <w:t>For all pharmacy support, please call the phone number on your health plan ID card.</w:t>
            </w:r>
          </w:p>
          <w:p w14:paraId="6142FFA7" w14:textId="77777777" w:rsidR="00315882" w:rsidRPr="003F3B5E" w:rsidRDefault="00315882">
            <w:pPr>
              <w:pStyle w:val="iBAAGStandardText"/>
            </w:pPr>
          </w:p>
        </w:tc>
      </w:tr>
      <w:tr w:rsidR="00315882" w:rsidRPr="00831F32" w14:paraId="6142FFAA"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A9" w14:textId="77777777" w:rsidR="00315882" w:rsidRPr="00831F32" w:rsidRDefault="00315882" w:rsidP="00F52299">
            <w:pPr>
              <w:pStyle w:val="iBAAGTableHeader"/>
            </w:pPr>
            <w:r w:rsidRPr="008B41A8">
              <w:lastRenderedPageBreak/>
              <w:t>About Your Benefits</w:t>
            </w:r>
          </w:p>
        </w:tc>
      </w:tr>
      <w:tr w:rsidR="00315882" w:rsidRPr="00831F32" w14:paraId="6142FFD2" w14:textId="77777777" w:rsidTr="00F52299">
        <w:tblPrEx>
          <w:shd w:val="clear" w:color="auto" w:fill="auto"/>
        </w:tblPrEx>
        <w:tc>
          <w:tcPr>
            <w:tcW w:w="3517" w:type="dxa"/>
            <w:shd w:val="clear" w:color="auto" w:fill="FFFFFF" w:themeFill="background1"/>
          </w:tcPr>
          <w:p w14:paraId="6142FFAB" w14:textId="77777777" w:rsidR="00315882" w:rsidRDefault="00315882" w:rsidP="00F52299">
            <w:pPr>
              <w:pStyle w:val="iBAAGSituationBoxName"/>
            </w:pPr>
            <w:bookmarkStart w:id="105" w:name="Specialty_Pharmacy_Program"/>
            <w:r>
              <w:t>Specialty Pharmacy Program</w:t>
            </w:r>
            <w:bookmarkEnd w:id="105"/>
          </w:p>
          <w:p w14:paraId="6142FFAC" w14:textId="77777777" w:rsidR="00315882" w:rsidRDefault="00315882" w:rsidP="00F52299">
            <w:pPr>
              <w:pStyle w:val="iBAAGStandardText"/>
            </w:pPr>
          </w:p>
          <w:p w14:paraId="6142FFAD" w14:textId="77777777" w:rsidR="00315882" w:rsidRDefault="00315882" w:rsidP="00F5229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142FFAE" w14:textId="77777777" w:rsidR="00315882" w:rsidRDefault="00315882" w:rsidP="00F52299">
            <w:pPr>
              <w:pStyle w:val="iBAAGLevel1Bullets"/>
            </w:pPr>
            <w:r>
              <w:t>Require supervision by a provider</w:t>
            </w:r>
          </w:p>
          <w:p w14:paraId="6142FFAF" w14:textId="77777777" w:rsidR="00315882" w:rsidRDefault="00315882" w:rsidP="00F52299">
            <w:pPr>
              <w:pStyle w:val="iBAAGLevel1Bullets"/>
            </w:pPr>
            <w:r>
              <w:t>Medication that is hard to find in a retail pharmacy</w:t>
            </w:r>
          </w:p>
          <w:p w14:paraId="6142FFB0" w14:textId="77777777" w:rsidR="00315882" w:rsidRDefault="00315882" w:rsidP="00F52299">
            <w:pPr>
              <w:pStyle w:val="iBAAGLevel1Bullets"/>
            </w:pPr>
            <w:r>
              <w:t>Sometimes given through an IV or a shot</w:t>
            </w:r>
          </w:p>
          <w:p w14:paraId="6142FFB1" w14:textId="77777777" w:rsidR="00315882" w:rsidRDefault="00315882" w:rsidP="00F52299">
            <w:pPr>
              <w:pStyle w:val="iBAAGStandardText"/>
            </w:pPr>
          </w:p>
          <w:p w14:paraId="6142FFB2" w14:textId="77777777" w:rsidR="00315882" w:rsidRDefault="00315882" w:rsidP="00F52299">
            <w:pPr>
              <w:pStyle w:val="iBAAGStandardTextBold"/>
            </w:pPr>
            <w:r>
              <w:t xml:space="preserve">Want more information? </w:t>
            </w:r>
          </w:p>
          <w:p w14:paraId="6142FFB3" w14:textId="77777777" w:rsidR="00315882" w:rsidRPr="00831F32" w:rsidRDefault="00315882" w:rsidP="00F52299">
            <w:pPr>
              <w:pStyle w:val="iBAAGStandardText"/>
            </w:pPr>
            <w:r>
              <w:t xml:space="preserve">View the </w:t>
            </w:r>
            <w:hyperlink r:id="rId90" w:history="1">
              <w:r w:rsidRPr="00831F32">
                <w:rPr>
                  <w:rStyle w:val="Hyperlinks"/>
                </w:rPr>
                <w:t>glossary</w:t>
              </w:r>
            </w:hyperlink>
            <w:r>
              <w:t xml:space="preserve"> for definitions.</w:t>
            </w:r>
          </w:p>
        </w:tc>
        <w:tc>
          <w:tcPr>
            <w:tcW w:w="9990" w:type="dxa"/>
            <w:shd w:val="clear" w:color="auto" w:fill="FFFFFF" w:themeFill="background1"/>
          </w:tcPr>
          <w:p w14:paraId="6142FFB5" w14:textId="77777777" w:rsidR="00315882" w:rsidRPr="00EF24EF" w:rsidRDefault="00315882" w:rsidP="00F52299">
            <w:pPr>
              <w:pStyle w:val="iBAAGStandardText"/>
            </w:pPr>
            <w:r w:rsidRPr="00EF24EF">
              <w:t xml:space="preserve">For Network coverage, specialty medications must be ordered from a designated pharmacy.  </w:t>
            </w:r>
          </w:p>
          <w:p w14:paraId="6142FFB6" w14:textId="77777777" w:rsidR="00315882" w:rsidRPr="00EF24EF" w:rsidRDefault="00315882" w:rsidP="00F52299">
            <w:pPr>
              <w:pStyle w:val="iBAAGStandardText"/>
            </w:pPr>
          </w:p>
          <w:p w14:paraId="6142FFB7" w14:textId="77777777" w:rsidR="00315882" w:rsidRPr="00EF24EF" w:rsidRDefault="00315882" w:rsidP="00F52299">
            <w:pPr>
              <w:pStyle w:val="iBAAGStandardText"/>
            </w:pPr>
            <w:r w:rsidRPr="00EF24EF">
              <w:t xml:space="preserve">Not all medications may be covered under your plan. </w:t>
            </w:r>
          </w:p>
          <w:p w14:paraId="6142FFB8" w14:textId="77777777" w:rsidR="00315882" w:rsidRPr="00EF24EF" w:rsidRDefault="00315882" w:rsidP="00F52299">
            <w:pPr>
              <w:pStyle w:val="iBAAGStandardText"/>
            </w:pPr>
          </w:p>
          <w:p w14:paraId="6142FFB9" w14:textId="77777777" w:rsidR="00315882" w:rsidRPr="00EF24EF" w:rsidRDefault="00315882" w:rsidP="00F52299">
            <w:pPr>
              <w:pStyle w:val="iBAAGStandardText"/>
            </w:pPr>
            <w:r w:rsidRPr="00EF24EF">
              <w:t>Here are some examples of covered conditions:</w:t>
            </w:r>
          </w:p>
          <w:p w14:paraId="6142FFBA" w14:textId="77777777" w:rsidR="00315882" w:rsidRPr="00EF24EF" w:rsidRDefault="00315882" w:rsidP="00F52299">
            <w:pPr>
              <w:pStyle w:val="iBAAGLevel1Bullets"/>
            </w:pPr>
            <w:r w:rsidRPr="00EF24EF">
              <w:t xml:space="preserve">Anemia </w:t>
            </w:r>
          </w:p>
          <w:p w14:paraId="6142FFBB" w14:textId="77777777" w:rsidR="00315882" w:rsidRPr="00EF24EF" w:rsidRDefault="00315882" w:rsidP="00F52299">
            <w:pPr>
              <w:pStyle w:val="iBAAGLevel1Bullets"/>
            </w:pPr>
            <w:r w:rsidRPr="00EF24EF">
              <w:t xml:space="preserve">Cystic Fibrosis </w:t>
            </w:r>
          </w:p>
          <w:p w14:paraId="6142FFBC" w14:textId="77777777" w:rsidR="00315882" w:rsidRPr="00EF24EF" w:rsidRDefault="00315882" w:rsidP="00F52299">
            <w:pPr>
              <w:pStyle w:val="iBAAGLevel1Bullets"/>
            </w:pPr>
            <w:r w:rsidRPr="00EF24EF">
              <w:t xml:space="preserve">Endocrine </w:t>
            </w:r>
          </w:p>
          <w:p w14:paraId="6142FFBD" w14:textId="77777777" w:rsidR="00315882" w:rsidRPr="00EF24EF" w:rsidRDefault="00315882" w:rsidP="00F52299">
            <w:pPr>
              <w:pStyle w:val="iBAAGLevel1Bullets"/>
            </w:pPr>
            <w:r w:rsidRPr="00EF24EF">
              <w:t xml:space="preserve">Growth Hormone Deficiency </w:t>
            </w:r>
          </w:p>
          <w:p w14:paraId="6142FFBE" w14:textId="77777777" w:rsidR="00315882" w:rsidRPr="00EF24EF" w:rsidRDefault="00315882" w:rsidP="00F52299">
            <w:pPr>
              <w:pStyle w:val="iBAAGLevel1Bullets"/>
            </w:pPr>
            <w:r w:rsidRPr="00EF24EF">
              <w:t xml:space="preserve">Hemophilia </w:t>
            </w:r>
          </w:p>
          <w:p w14:paraId="6142FFBF" w14:textId="77777777" w:rsidR="00315882" w:rsidRPr="00EF24EF" w:rsidRDefault="00315882" w:rsidP="00F52299">
            <w:pPr>
              <w:pStyle w:val="iBAAGLevel1Bullets"/>
            </w:pPr>
            <w:r w:rsidRPr="00EF24EF">
              <w:t xml:space="preserve">Hepatitis B/C </w:t>
            </w:r>
          </w:p>
          <w:p w14:paraId="6142FFC0" w14:textId="77777777" w:rsidR="00315882" w:rsidRPr="00EF24EF" w:rsidRDefault="00315882" w:rsidP="00F52299">
            <w:pPr>
              <w:pStyle w:val="iBAAGLevel1Bullets"/>
            </w:pPr>
            <w:r w:rsidRPr="00EF24EF">
              <w:t>Immune Modulator</w:t>
            </w:r>
          </w:p>
          <w:p w14:paraId="6142FFC1" w14:textId="77777777" w:rsidR="00315882" w:rsidRPr="00EF24EF" w:rsidRDefault="00315882" w:rsidP="00F52299">
            <w:pPr>
              <w:pStyle w:val="iBAAGLevel1Bullets"/>
            </w:pPr>
            <w:r w:rsidRPr="00EF24EF">
              <w:t xml:space="preserve">Multiple Sclerosis </w:t>
            </w:r>
          </w:p>
          <w:p w14:paraId="6142FFC2" w14:textId="77777777" w:rsidR="00315882" w:rsidRPr="00EF24EF" w:rsidRDefault="00315882" w:rsidP="00F52299">
            <w:pPr>
              <w:pStyle w:val="iBAAGLevel1Bullets"/>
            </w:pPr>
            <w:r w:rsidRPr="00EF24EF">
              <w:t xml:space="preserve">Osteoporosis </w:t>
            </w:r>
          </w:p>
          <w:p w14:paraId="6142FFC3" w14:textId="77777777" w:rsidR="00315882" w:rsidRPr="00EF24EF" w:rsidRDefault="00315882" w:rsidP="00F52299">
            <w:pPr>
              <w:pStyle w:val="iBAAGLevel1Bullets"/>
            </w:pPr>
            <w:r w:rsidRPr="00EF24EF">
              <w:t>Pulmonary Hypertension</w:t>
            </w:r>
          </w:p>
          <w:p w14:paraId="6142FFC4" w14:textId="77777777" w:rsidR="00315882" w:rsidRPr="00EF24EF" w:rsidRDefault="00315882" w:rsidP="00F52299">
            <w:pPr>
              <w:pStyle w:val="iBAAGLevel1Bullets"/>
            </w:pPr>
            <w:r w:rsidRPr="00EF24EF">
              <w:t>Rheumatoid Arthritis</w:t>
            </w:r>
          </w:p>
          <w:p w14:paraId="6142FFC5" w14:textId="77777777" w:rsidR="00315882" w:rsidRPr="00EF24EF" w:rsidRDefault="00315882" w:rsidP="00F52299">
            <w:pPr>
              <w:pStyle w:val="iBAAGStandardText"/>
            </w:pPr>
          </w:p>
          <w:p w14:paraId="6142FFC6" w14:textId="77777777" w:rsidR="00315882" w:rsidRPr="00EF24EF" w:rsidRDefault="00315882" w:rsidP="00F5229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142FFC7" w14:textId="77777777" w:rsidR="00315882" w:rsidRPr="00EF24EF" w:rsidRDefault="00315882" w:rsidP="00F52299">
            <w:pPr>
              <w:pStyle w:val="iBAAGStandardText"/>
            </w:pPr>
          </w:p>
          <w:p w14:paraId="6142FFD1" w14:textId="7558E056" w:rsidR="00315882" w:rsidRPr="00831F32" w:rsidRDefault="00315882">
            <w:pPr>
              <w:pStyle w:val="iBAAGStandardText"/>
            </w:pPr>
            <w:r w:rsidRPr="00EF24EF">
              <w:t>For all pharmacy support, please call the phone number on your ID card.</w:t>
            </w:r>
          </w:p>
        </w:tc>
      </w:tr>
    </w:tbl>
    <w:p w14:paraId="6142FFD3" w14:textId="77777777" w:rsidR="00315882" w:rsidRPr="00831F32" w:rsidRDefault="00315882" w:rsidP="00315882"/>
    <w:p w14:paraId="6142FFD4"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D6" w14:textId="77777777" w:rsidTr="00F52299">
        <w:tc>
          <w:tcPr>
            <w:tcW w:w="13507" w:type="dxa"/>
            <w:gridSpan w:val="2"/>
            <w:shd w:val="clear" w:color="auto" w:fill="DAEEF3"/>
          </w:tcPr>
          <w:p w14:paraId="6142FFD5" w14:textId="77777777" w:rsidR="00315882" w:rsidRPr="00B41EB2" w:rsidRDefault="00315882" w:rsidP="00F52299">
            <w:pPr>
              <w:pStyle w:val="iBAAGMajorSectionHeader"/>
            </w:pPr>
            <w:r>
              <w:t>CSR View</w:t>
            </w:r>
          </w:p>
        </w:tc>
      </w:tr>
      <w:tr w:rsidR="00315882" w:rsidRPr="003F3B5E" w14:paraId="6142FFD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D7" w14:textId="77777777" w:rsidR="00315882" w:rsidRPr="003F3B5E" w:rsidRDefault="00315882" w:rsidP="00F52299">
            <w:pPr>
              <w:pStyle w:val="iBAAGTableHeader"/>
            </w:pPr>
            <w:r w:rsidRPr="00B816AE">
              <w:rPr>
                <w:rFonts w:cs="Arial"/>
              </w:rPr>
              <w:t>Plan Information</w:t>
            </w:r>
          </w:p>
        </w:tc>
      </w:tr>
      <w:tr w:rsidR="00315882" w:rsidRPr="003F3B5E" w14:paraId="6142FFE0" w14:textId="77777777" w:rsidTr="00F52299">
        <w:tblPrEx>
          <w:shd w:val="clear" w:color="auto" w:fill="auto"/>
        </w:tblPrEx>
        <w:tc>
          <w:tcPr>
            <w:tcW w:w="3517" w:type="dxa"/>
            <w:shd w:val="clear" w:color="auto" w:fill="F2DBDB"/>
          </w:tcPr>
          <w:p w14:paraId="6142FFD9" w14:textId="77777777" w:rsidR="00315882" w:rsidRDefault="00315882" w:rsidP="00F52299">
            <w:pPr>
              <w:pStyle w:val="iBAAGStandardText"/>
              <w:rPr>
                <w:b/>
                <w:sz w:val="28"/>
                <w:szCs w:val="28"/>
              </w:rPr>
            </w:pPr>
            <w:bookmarkStart w:id="106" w:name="Specialty_Pharmacy_Program_Quick_Tip"/>
            <w:r w:rsidRPr="00C317C0">
              <w:rPr>
                <w:b/>
                <w:sz w:val="28"/>
                <w:szCs w:val="28"/>
              </w:rPr>
              <w:lastRenderedPageBreak/>
              <w:t>Specialty Pharmacy Program Quick Tip</w:t>
            </w:r>
            <w:bookmarkEnd w:id="106"/>
            <w:r w:rsidRPr="00C317C0">
              <w:rPr>
                <w:b/>
                <w:sz w:val="28"/>
                <w:szCs w:val="28"/>
              </w:rPr>
              <w:t xml:space="preserve"> </w:t>
            </w:r>
          </w:p>
          <w:p w14:paraId="6142FFDA" w14:textId="77777777" w:rsidR="00315882" w:rsidRPr="003F3B5E" w:rsidRDefault="00315882" w:rsidP="00F52299">
            <w:pPr>
              <w:pStyle w:val="iBAAGStandardText"/>
            </w:pPr>
          </w:p>
        </w:tc>
        <w:tc>
          <w:tcPr>
            <w:tcW w:w="9990" w:type="dxa"/>
            <w:shd w:val="clear" w:color="auto" w:fill="F2DBDB"/>
          </w:tcPr>
          <w:p w14:paraId="6142FFDB" w14:textId="77777777" w:rsidR="00315882" w:rsidRPr="00C317C0" w:rsidRDefault="00315882" w:rsidP="00F5229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142FFDC" w14:textId="77777777" w:rsidR="00315882" w:rsidRPr="00C317C0" w:rsidRDefault="00315882" w:rsidP="00F52299">
            <w:pPr>
              <w:pStyle w:val="iBAAGStandardText"/>
            </w:pPr>
          </w:p>
          <w:p w14:paraId="6142FFDD" w14:textId="77777777" w:rsidR="00315882" w:rsidRPr="001A2BBE" w:rsidRDefault="00315882" w:rsidP="00F52299">
            <w:pPr>
              <w:pStyle w:val="iBAAGStandardTextBold"/>
            </w:pPr>
            <w:r w:rsidRPr="001A2BBE">
              <w:t>Pharmacy Carve-out</w:t>
            </w:r>
          </w:p>
          <w:p w14:paraId="6142FFDE" w14:textId="77777777" w:rsidR="00315882" w:rsidRPr="00C317C0" w:rsidRDefault="00315882" w:rsidP="00F5229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142FFDF" w14:textId="77777777" w:rsidR="00315882" w:rsidRPr="00C317C0" w:rsidRDefault="00315882" w:rsidP="00F52299">
            <w:pPr>
              <w:pStyle w:val="iBAAGStandardText"/>
            </w:pPr>
          </w:p>
        </w:tc>
      </w:tr>
    </w:tbl>
    <w:p w14:paraId="6142FFE1" w14:textId="77777777" w:rsidR="00315882" w:rsidRPr="007A04F1" w:rsidRDefault="00315882" w:rsidP="00315882"/>
    <w:p w14:paraId="6142FFE2" w14:textId="77777777" w:rsidR="00315882" w:rsidRPr="00E54772" w:rsidRDefault="00315882" w:rsidP="00315882">
      <w:pPr>
        <w:rPr>
          <w:rStyle w:val="iBAAGTags"/>
        </w:rPr>
      </w:pPr>
      <w:r w:rsidRPr="00E54772">
        <w:rPr>
          <w:rStyle w:val="iBAAGTags"/>
        </w:rPr>
        <w:t>&lt;!--section=Other_Benefits--&gt;</w:t>
      </w:r>
    </w:p>
    <w:p w14:paraId="6142FFE3" w14:textId="77777777" w:rsidR="00315882" w:rsidRPr="00E54772" w:rsidRDefault="00315882" w:rsidP="00315882"/>
    <w:p w14:paraId="6142FFE4"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E5" w14:textId="77777777" w:rsidR="00315882" w:rsidRDefault="00315882" w:rsidP="00315882"/>
    <w:p w14:paraId="6142FFE6" w14:textId="77777777" w:rsidR="00315882" w:rsidRDefault="00315882" w:rsidP="00315882">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6142FFE7"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6142FFE9" w14:textId="77777777" w:rsidTr="00F52299">
        <w:tc>
          <w:tcPr>
            <w:tcW w:w="13507" w:type="dxa"/>
            <w:shd w:val="clear" w:color="auto" w:fill="DAEEF3"/>
          </w:tcPr>
          <w:p w14:paraId="6142FFE8" w14:textId="77777777" w:rsidR="00315882" w:rsidRPr="00E54772" w:rsidRDefault="00315882" w:rsidP="00F52299">
            <w:pPr>
              <w:pStyle w:val="iBAAGMajorSectionHeader"/>
            </w:pPr>
            <w:bookmarkStart w:id="107" w:name="Other_Benefits"/>
            <w:r w:rsidRPr="009F5278">
              <w:rPr>
                <w:rFonts w:cs="Arial"/>
                <w:color w:val="0000FF"/>
              </w:rPr>
              <w:t>O</w:t>
            </w:r>
            <w:r>
              <w:rPr>
                <w:rFonts w:cs="Arial"/>
                <w:color w:val="0000FF"/>
              </w:rPr>
              <w:t>ther Benefits</w:t>
            </w:r>
            <w:bookmarkEnd w:id="107"/>
          </w:p>
        </w:tc>
      </w:tr>
      <w:tr w:rsidR="00315882" w:rsidRPr="00B41EB2" w14:paraId="6142FFEB" w14:textId="77777777" w:rsidTr="00F52299">
        <w:tblPrEx>
          <w:shd w:val="clear" w:color="auto" w:fill="FFFF00"/>
        </w:tblPrEx>
        <w:tc>
          <w:tcPr>
            <w:tcW w:w="13507" w:type="dxa"/>
            <w:tcBorders>
              <w:bottom w:val="single" w:sz="4" w:space="0" w:color="000000" w:themeColor="text1"/>
            </w:tcBorders>
            <w:shd w:val="clear" w:color="auto" w:fill="FFFF00"/>
          </w:tcPr>
          <w:p w14:paraId="6142FFEA" w14:textId="77777777" w:rsidR="00315882" w:rsidRPr="00B41EB2" w:rsidRDefault="00315882" w:rsidP="00F52299">
            <w:pPr>
              <w:pStyle w:val="iBAAGStandardTextBold"/>
            </w:pPr>
            <w:r>
              <w:t>Some of the benefits you will find in this section:</w:t>
            </w:r>
          </w:p>
        </w:tc>
      </w:tr>
      <w:tr w:rsidR="00315882" w:rsidRPr="00B41EB2" w14:paraId="6142FFF3" w14:textId="77777777" w:rsidTr="00F52299">
        <w:tblPrEx>
          <w:shd w:val="clear" w:color="auto" w:fill="FFFF00"/>
        </w:tblPrEx>
        <w:trPr>
          <w:trHeight w:val="1241"/>
        </w:trPr>
        <w:tc>
          <w:tcPr>
            <w:tcW w:w="13507" w:type="dxa"/>
            <w:shd w:val="clear" w:color="auto" w:fill="FFFFFF" w:themeFill="background1"/>
            <w:vAlign w:val="center"/>
          </w:tcPr>
          <w:p w14:paraId="6142FFEC" w14:textId="77777777" w:rsidR="00315882" w:rsidRDefault="00315882" w:rsidP="00315882">
            <w:pPr>
              <w:pStyle w:val="iBAAGLevel1Bullets"/>
              <w:tabs>
                <w:tab w:val="left" w:pos="720"/>
              </w:tabs>
            </w:pPr>
            <w:r>
              <w:t>Dental and Vision Vendors</w:t>
            </w:r>
          </w:p>
          <w:p w14:paraId="6142FFED" w14:textId="77777777" w:rsidR="00315882" w:rsidRDefault="00315882" w:rsidP="00315882">
            <w:pPr>
              <w:pStyle w:val="iBAAGLevel1Bullets"/>
              <w:tabs>
                <w:tab w:val="left" w:pos="720"/>
              </w:tabs>
            </w:pPr>
            <w:r>
              <w:t xml:space="preserve">Dependent Coverage </w:t>
            </w:r>
          </w:p>
          <w:p w14:paraId="6142FFEE" w14:textId="77777777" w:rsidR="00315882" w:rsidRDefault="00315882" w:rsidP="00315882">
            <w:pPr>
              <w:pStyle w:val="iBAAGLevel1Bullets"/>
              <w:tabs>
                <w:tab w:val="left" w:pos="720"/>
              </w:tabs>
            </w:pPr>
            <w:r>
              <w:t>Health and Wellness Programs</w:t>
            </w:r>
          </w:p>
          <w:p w14:paraId="6142FFEF" w14:textId="77777777" w:rsidR="00315882" w:rsidRDefault="00315882" w:rsidP="00315882">
            <w:pPr>
              <w:pStyle w:val="iBAAGLevel1Bullets"/>
              <w:tabs>
                <w:tab w:val="left" w:pos="720"/>
              </w:tabs>
            </w:pPr>
            <w:r>
              <w:t>Health Savings Account (HSA)</w:t>
            </w:r>
          </w:p>
          <w:p w14:paraId="6142FFF0" w14:textId="77777777" w:rsidR="00315882" w:rsidRDefault="00315882" w:rsidP="00315882">
            <w:pPr>
              <w:pStyle w:val="iBAAGLevel1Bullets"/>
              <w:tabs>
                <w:tab w:val="left" w:pos="720"/>
              </w:tabs>
            </w:pPr>
            <w:r>
              <w:t xml:space="preserve">Plan Exclusions </w:t>
            </w:r>
          </w:p>
          <w:p w14:paraId="6142FFF1" w14:textId="77777777" w:rsidR="00315882" w:rsidRDefault="00315882" w:rsidP="00315882">
            <w:pPr>
              <w:pStyle w:val="iBAAGLevel1Bullets"/>
              <w:tabs>
                <w:tab w:val="left" w:pos="720"/>
              </w:tabs>
            </w:pPr>
            <w:r>
              <w:t>Reimbursement Accounts (HRA/RRA)</w:t>
            </w:r>
          </w:p>
          <w:p w14:paraId="6142FFF2" w14:textId="77777777" w:rsidR="00315882" w:rsidRPr="00A17F0B" w:rsidRDefault="00315882" w:rsidP="00F52299">
            <w:pPr>
              <w:pStyle w:val="iBAAGStandardText"/>
            </w:pPr>
          </w:p>
        </w:tc>
      </w:tr>
    </w:tbl>
    <w:p w14:paraId="6142FFF4"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6142FFF6" w14:textId="77777777" w:rsidTr="00EB40B6">
        <w:tc>
          <w:tcPr>
            <w:tcW w:w="13507" w:type="dxa"/>
            <w:gridSpan w:val="2"/>
            <w:tcBorders>
              <w:bottom w:val="single" w:sz="4" w:space="0" w:color="000000" w:themeColor="text1"/>
            </w:tcBorders>
            <w:shd w:val="clear" w:color="auto" w:fill="31849B"/>
            <w:vAlign w:val="center"/>
          </w:tcPr>
          <w:p w14:paraId="6142FFF5" w14:textId="77777777" w:rsidR="00315882" w:rsidRPr="00A115ED" w:rsidRDefault="00315882" w:rsidP="00F52299">
            <w:pPr>
              <w:pStyle w:val="iBAAGTableHeader"/>
            </w:pPr>
            <w:r w:rsidRPr="00D02E34">
              <w:rPr>
                <w:rFonts w:cs="Arial"/>
                <w:szCs w:val="26"/>
              </w:rPr>
              <w:t>About Your Benefits</w:t>
            </w:r>
          </w:p>
        </w:tc>
      </w:tr>
      <w:tr w:rsidR="00315882" w:rsidRPr="003F3B5E" w14:paraId="61430003" w14:textId="77777777" w:rsidTr="00EB40B6">
        <w:tc>
          <w:tcPr>
            <w:tcW w:w="3517" w:type="dxa"/>
            <w:shd w:val="clear" w:color="auto" w:fill="FFFFFF" w:themeFill="background1"/>
          </w:tcPr>
          <w:p w14:paraId="6142FFF7" w14:textId="77777777" w:rsidR="00315882" w:rsidRPr="002B3D1D" w:rsidRDefault="00315882" w:rsidP="00F52299">
            <w:pPr>
              <w:pStyle w:val="iBAAGSituationBoxName"/>
            </w:pPr>
            <w:bookmarkStart w:id="108" w:name="Dental_Vendor"/>
            <w:r w:rsidRPr="002B3D1D">
              <w:t>Dental Vendor</w:t>
            </w:r>
            <w:bookmarkEnd w:id="108"/>
          </w:p>
        </w:tc>
        <w:tc>
          <w:tcPr>
            <w:tcW w:w="9990" w:type="dxa"/>
            <w:shd w:val="clear" w:color="auto" w:fill="FFFFFF" w:themeFill="background1"/>
          </w:tcPr>
          <w:p w14:paraId="61430001" w14:textId="77777777" w:rsidR="00315882" w:rsidRPr="002254B3" w:rsidRDefault="00315882" w:rsidP="00F52299">
            <w:pPr>
              <w:pStyle w:val="iBAAGStandardText"/>
            </w:pPr>
            <w:r w:rsidRPr="002254B3">
              <w:t>No coverage is available with UnitedHealthcare.</w:t>
            </w:r>
          </w:p>
          <w:p w14:paraId="61430002" w14:textId="77777777" w:rsidR="00315882" w:rsidRPr="002B3D1D" w:rsidRDefault="00315882" w:rsidP="00F52299">
            <w:pPr>
              <w:pStyle w:val="iBAAGStandardText"/>
            </w:pPr>
          </w:p>
        </w:tc>
      </w:tr>
      <w:tr w:rsidR="00315882" w:rsidRPr="00CF0EEA" w14:paraId="61430005" w14:textId="77777777" w:rsidTr="00EB40B6">
        <w:tc>
          <w:tcPr>
            <w:tcW w:w="13507" w:type="dxa"/>
            <w:gridSpan w:val="2"/>
            <w:tcBorders>
              <w:bottom w:val="single" w:sz="4" w:space="0" w:color="000000" w:themeColor="text1"/>
            </w:tcBorders>
            <w:shd w:val="clear" w:color="auto" w:fill="31849B"/>
          </w:tcPr>
          <w:p w14:paraId="61430004" w14:textId="77777777" w:rsidR="00315882" w:rsidRPr="00CF0EEA" w:rsidRDefault="00315882" w:rsidP="00F52299">
            <w:pPr>
              <w:pStyle w:val="iBAAGTableHeader"/>
            </w:pPr>
            <w:r w:rsidRPr="00D02E34">
              <w:t>About Your Benefits</w:t>
            </w:r>
          </w:p>
        </w:tc>
      </w:tr>
      <w:tr w:rsidR="00315882" w:rsidRPr="00CF0EEA" w14:paraId="61430014" w14:textId="77777777" w:rsidTr="00EB40B6">
        <w:tc>
          <w:tcPr>
            <w:tcW w:w="3517" w:type="dxa"/>
            <w:shd w:val="clear" w:color="auto" w:fill="FFFFFF" w:themeFill="background1"/>
          </w:tcPr>
          <w:p w14:paraId="61430006" w14:textId="77777777" w:rsidR="00315882" w:rsidRDefault="00315882" w:rsidP="00F52299">
            <w:pPr>
              <w:pStyle w:val="iBAAGSituationBoxName"/>
            </w:pPr>
            <w:bookmarkStart w:id="109" w:name="Dependent_Coverage"/>
            <w:r>
              <w:t>Dependent Coverage</w:t>
            </w:r>
            <w:bookmarkEnd w:id="109"/>
          </w:p>
          <w:p w14:paraId="61430007" w14:textId="77777777" w:rsidR="00315882" w:rsidRDefault="00315882" w:rsidP="00F52299">
            <w:pPr>
              <w:pStyle w:val="iBAAGStandardText"/>
            </w:pPr>
          </w:p>
          <w:p w14:paraId="61430009" w14:textId="77777777" w:rsidR="00315882" w:rsidRDefault="00315882" w:rsidP="00F52299">
            <w:pPr>
              <w:pStyle w:val="iBAAGStandardText"/>
            </w:pPr>
          </w:p>
          <w:p w14:paraId="6143000A" w14:textId="77777777" w:rsidR="00315882" w:rsidRDefault="00315882" w:rsidP="00F52299">
            <w:pPr>
              <w:pStyle w:val="iBAAGStandardTextBold"/>
            </w:pPr>
            <w:r>
              <w:t xml:space="preserve">Want more information? </w:t>
            </w:r>
          </w:p>
          <w:p w14:paraId="6143000B" w14:textId="77777777" w:rsidR="00315882" w:rsidRPr="00CF0EEA" w:rsidRDefault="00315882" w:rsidP="00F52299">
            <w:pPr>
              <w:pStyle w:val="iBAAGStandardText"/>
            </w:pPr>
            <w:r>
              <w:t xml:space="preserve">View the </w:t>
            </w:r>
            <w:hyperlink r:id="rId92" w:history="1">
              <w:r w:rsidRPr="00CF0EEA">
                <w:rPr>
                  <w:rStyle w:val="Hyperlinks"/>
                </w:rPr>
                <w:t>glossary</w:t>
              </w:r>
            </w:hyperlink>
            <w:r>
              <w:t xml:space="preserve"> for definitions.</w:t>
            </w:r>
          </w:p>
        </w:tc>
        <w:tc>
          <w:tcPr>
            <w:tcW w:w="9990" w:type="dxa"/>
            <w:shd w:val="clear" w:color="auto" w:fill="FFFFFF" w:themeFill="background1"/>
          </w:tcPr>
          <w:p w14:paraId="6143000C" w14:textId="77777777" w:rsidR="00315882" w:rsidRDefault="00315882" w:rsidP="00F52299">
            <w:pPr>
              <w:pStyle w:val="iBAAGStandardTextBold"/>
            </w:pPr>
            <w:r>
              <w:t>Who can be covered under my plan?</w:t>
            </w:r>
          </w:p>
          <w:p w14:paraId="6143000D" w14:textId="51EB77D8" w:rsidR="00315882" w:rsidRDefault="00315882" w:rsidP="00F52299">
            <w:pPr>
              <w:pStyle w:val="iBAAGLevel1Bullets"/>
            </w:pPr>
            <w:r>
              <w:t xml:space="preserve">A dependent child is covered until the last day of the month following the date the child reaches age </w:t>
            </w:r>
            <w:r w:rsidRPr="00CF0EEA">
              <w:rPr>
                <w:rStyle w:val="iBAAGStandardTextBoldChar"/>
              </w:rPr>
              <w:t>26</w:t>
            </w:r>
            <w:r>
              <w:t>.</w:t>
            </w:r>
          </w:p>
          <w:p w14:paraId="6143000E" w14:textId="77777777" w:rsidR="00315882" w:rsidRDefault="00315882" w:rsidP="00F52299">
            <w:pPr>
              <w:pStyle w:val="iBAAGLevel1Bullets"/>
            </w:pPr>
            <w:r>
              <w:t>A disabled adult child</w:t>
            </w:r>
          </w:p>
          <w:p w14:paraId="6143000F" w14:textId="77777777" w:rsidR="00315882" w:rsidRDefault="00315882" w:rsidP="00F52299">
            <w:pPr>
              <w:pStyle w:val="iBAAGLevel1Bullets"/>
            </w:pPr>
            <w:r>
              <w:t>A legal spouse</w:t>
            </w:r>
          </w:p>
          <w:p w14:paraId="61430010" w14:textId="2A62116D" w:rsidR="00315882" w:rsidRDefault="00315882" w:rsidP="00F52299">
            <w:pPr>
              <w:pStyle w:val="iBAAGLevel1Bullets"/>
            </w:pPr>
            <w:r>
              <w:t>A domestic partner of the same or opposite sex</w:t>
            </w:r>
          </w:p>
          <w:p w14:paraId="61430011" w14:textId="77777777" w:rsidR="00315882" w:rsidRDefault="00315882" w:rsidP="00F52299">
            <w:pPr>
              <w:pStyle w:val="iBAAGStandardText"/>
            </w:pPr>
          </w:p>
          <w:p w14:paraId="61430012" w14:textId="77777777" w:rsidR="00315882" w:rsidRDefault="00315882" w:rsidP="00F52299">
            <w:pPr>
              <w:pStyle w:val="iBAAGStandardText"/>
            </w:pPr>
            <w:r>
              <w:t>For more information on dependent coverage, please see your plan documents.</w:t>
            </w:r>
          </w:p>
          <w:p w14:paraId="61430013" w14:textId="77777777" w:rsidR="00315882" w:rsidRPr="00CF0EEA" w:rsidRDefault="00315882" w:rsidP="00F52299">
            <w:pPr>
              <w:pStyle w:val="iBAAGStandardText"/>
            </w:pPr>
          </w:p>
        </w:tc>
      </w:tr>
      <w:tr w:rsidR="00315882" w:rsidRPr="003F3B5E" w14:paraId="61430016" w14:textId="77777777" w:rsidTr="00EB40B6">
        <w:tc>
          <w:tcPr>
            <w:tcW w:w="13507" w:type="dxa"/>
            <w:gridSpan w:val="2"/>
            <w:tcBorders>
              <w:bottom w:val="single" w:sz="4" w:space="0" w:color="000000" w:themeColor="text1"/>
            </w:tcBorders>
            <w:shd w:val="clear" w:color="auto" w:fill="31849B"/>
          </w:tcPr>
          <w:p w14:paraId="61430015" w14:textId="77777777" w:rsidR="00315882" w:rsidRPr="003F3B5E" w:rsidRDefault="00315882" w:rsidP="00F52299">
            <w:pPr>
              <w:pStyle w:val="iBAAGTableHeader"/>
            </w:pPr>
            <w:r w:rsidRPr="00D02E34">
              <w:rPr>
                <w:rFonts w:cs="Arial"/>
                <w:szCs w:val="26"/>
              </w:rPr>
              <w:t>About Your Benefits</w:t>
            </w:r>
          </w:p>
        </w:tc>
      </w:tr>
      <w:tr w:rsidR="00315882" w:rsidRPr="003F3B5E" w14:paraId="614300A8" w14:textId="77777777" w:rsidTr="00EB40B6">
        <w:tc>
          <w:tcPr>
            <w:tcW w:w="3517" w:type="dxa"/>
            <w:shd w:val="clear" w:color="auto" w:fill="FFFFFF" w:themeFill="background1"/>
          </w:tcPr>
          <w:p w14:paraId="61430017" w14:textId="77777777" w:rsidR="00315882" w:rsidRPr="0079283E" w:rsidRDefault="00315882" w:rsidP="00F52299">
            <w:pPr>
              <w:pStyle w:val="iBAAGSituationBoxName"/>
            </w:pPr>
            <w:bookmarkStart w:id="110" w:name="Exclusions"/>
            <w:r w:rsidRPr="0079283E">
              <w:t>Exclusions</w:t>
            </w:r>
            <w:bookmarkEnd w:id="110"/>
            <w:r w:rsidRPr="0079283E">
              <w:t xml:space="preserve"> </w:t>
            </w:r>
          </w:p>
          <w:p w14:paraId="61430018" w14:textId="77777777" w:rsidR="00315882" w:rsidRPr="0079283E" w:rsidRDefault="00315882" w:rsidP="00F52299">
            <w:pPr>
              <w:pStyle w:val="iBAAGStandardText"/>
            </w:pPr>
          </w:p>
          <w:p w14:paraId="61430019" w14:textId="77777777" w:rsidR="00315882" w:rsidRPr="0079283E" w:rsidRDefault="00315882" w:rsidP="00F52299">
            <w:pPr>
              <w:pStyle w:val="iBAAGStandardText"/>
            </w:pPr>
            <w:r w:rsidRPr="0079283E">
              <w:t>We do not pay benefits for exclusions, even if:</w:t>
            </w:r>
          </w:p>
          <w:p w14:paraId="6143001A" w14:textId="77777777" w:rsidR="00315882" w:rsidRPr="0079283E" w:rsidRDefault="00315882" w:rsidP="00F52299">
            <w:pPr>
              <w:pStyle w:val="iBAAGLevel1Bullets"/>
            </w:pPr>
            <w:r w:rsidRPr="0079283E">
              <w:t>It is recommended or prescribed by a doctor.</w:t>
            </w:r>
          </w:p>
          <w:p w14:paraId="6143001B" w14:textId="77777777" w:rsidR="00315882" w:rsidRPr="0079283E" w:rsidRDefault="00315882" w:rsidP="00F52299">
            <w:pPr>
              <w:pStyle w:val="iBAAGLevel1Bullets"/>
            </w:pPr>
            <w:r w:rsidRPr="0079283E">
              <w:t>It is the only available treatment for your condition.</w:t>
            </w:r>
          </w:p>
          <w:p w14:paraId="6143001C" w14:textId="77777777" w:rsidR="00315882" w:rsidRPr="0079283E" w:rsidRDefault="00315882" w:rsidP="00F52299">
            <w:pPr>
              <w:pStyle w:val="iBAAGStandardText"/>
            </w:pPr>
          </w:p>
          <w:p w14:paraId="6143001D" w14:textId="77777777" w:rsidR="00315882" w:rsidRPr="0079283E" w:rsidRDefault="00315882" w:rsidP="00F52299">
            <w:pPr>
              <w:pStyle w:val="iBAAGStandardTextBold"/>
            </w:pPr>
            <w:r w:rsidRPr="0079283E">
              <w:t xml:space="preserve">Want more information? </w:t>
            </w:r>
          </w:p>
          <w:p w14:paraId="6143001E" w14:textId="77777777" w:rsidR="00315882" w:rsidRPr="0079283E" w:rsidRDefault="00315882" w:rsidP="00F52299">
            <w:pPr>
              <w:pStyle w:val="iBAAGStandardText"/>
            </w:pPr>
            <w:r w:rsidRPr="0079283E">
              <w:t xml:space="preserve">View the </w:t>
            </w:r>
            <w:hyperlink r:id="rId93"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14:paraId="6143001F" w14:textId="77777777" w:rsidR="00315882" w:rsidRPr="0079283E" w:rsidRDefault="00315882" w:rsidP="00F52299">
            <w:pPr>
              <w:pStyle w:val="iBAAGStandardText"/>
            </w:pPr>
            <w:r w:rsidRPr="0079283E">
              <w:lastRenderedPageBreak/>
              <w:t>The following services are not covered:</w:t>
            </w:r>
          </w:p>
          <w:p w14:paraId="61430020" w14:textId="77777777" w:rsidR="00315882" w:rsidRPr="0079283E" w:rsidRDefault="00315882" w:rsidP="00F52299">
            <w:pPr>
              <w:pStyle w:val="iBAAGStandardText"/>
            </w:pPr>
          </w:p>
          <w:p w14:paraId="61430021" w14:textId="77777777" w:rsidR="00315882" w:rsidRPr="0079283E" w:rsidRDefault="00315882" w:rsidP="00F52299">
            <w:pPr>
              <w:pStyle w:val="iBAAGStandardTextBold"/>
            </w:pPr>
            <w:r w:rsidRPr="0079283E">
              <w:t>Alternative Treatments</w:t>
            </w:r>
          </w:p>
          <w:p w14:paraId="61430022" w14:textId="77777777" w:rsidR="00315882" w:rsidRDefault="00315882" w:rsidP="00F52299">
            <w:pPr>
              <w:pStyle w:val="iBAAGLevel1Bullets"/>
            </w:pPr>
            <w:r w:rsidRPr="0079283E">
              <w:t>Acupressure</w:t>
            </w:r>
          </w:p>
          <w:p w14:paraId="61430023" w14:textId="77777777" w:rsidR="00315882" w:rsidRDefault="00315882" w:rsidP="00F52299">
            <w:pPr>
              <w:pStyle w:val="iBAAGLevel1Bullets"/>
            </w:pPr>
            <w:r>
              <w:t>Adventure-based/Wilderness/Outdoor therapy</w:t>
            </w:r>
          </w:p>
          <w:p w14:paraId="61430024" w14:textId="77777777" w:rsidR="00315882" w:rsidRPr="0079283E" w:rsidRDefault="00315882" w:rsidP="00F52299">
            <w:pPr>
              <w:pStyle w:val="iBAAGLevel1Bullets"/>
            </w:pPr>
            <w:r w:rsidRPr="0079283E">
              <w:t>Aromatherapy</w:t>
            </w:r>
          </w:p>
          <w:p w14:paraId="61430025" w14:textId="77777777" w:rsidR="00315882" w:rsidRPr="0079283E" w:rsidRDefault="00315882" w:rsidP="00F52299">
            <w:pPr>
              <w:pStyle w:val="iBAAGLevel1Bullets"/>
            </w:pPr>
            <w:r w:rsidRPr="0079283E">
              <w:t>Art/Dance/Music therapy</w:t>
            </w:r>
          </w:p>
          <w:p w14:paraId="61430026" w14:textId="77777777" w:rsidR="00315882" w:rsidRPr="0079283E" w:rsidRDefault="00315882" w:rsidP="00F52299">
            <w:pPr>
              <w:pStyle w:val="iBAAGLevel1Bullets"/>
            </w:pPr>
            <w:r w:rsidRPr="0079283E">
              <w:t>Biofeedback equipment</w:t>
            </w:r>
          </w:p>
          <w:p w14:paraId="61430027" w14:textId="77777777" w:rsidR="00315882" w:rsidRPr="0079283E" w:rsidRDefault="00315882" w:rsidP="00F52299">
            <w:pPr>
              <w:pStyle w:val="iBAAGLevel1Bullets"/>
            </w:pPr>
            <w:r w:rsidRPr="0079283E">
              <w:t xml:space="preserve">Horseback therapy </w:t>
            </w:r>
          </w:p>
          <w:p w14:paraId="61430028" w14:textId="77777777" w:rsidR="00315882" w:rsidRPr="0079283E" w:rsidRDefault="00315882" w:rsidP="00F52299">
            <w:pPr>
              <w:pStyle w:val="iBAAGLevel1Bullets"/>
            </w:pPr>
            <w:r w:rsidRPr="0079283E">
              <w:t>Hypnotism</w:t>
            </w:r>
          </w:p>
          <w:p w14:paraId="61430029" w14:textId="77777777" w:rsidR="00315882" w:rsidRPr="0079283E" w:rsidRDefault="00315882" w:rsidP="00F52299">
            <w:pPr>
              <w:pStyle w:val="iBAAGLevel1Bullets"/>
            </w:pPr>
            <w:r w:rsidRPr="0079283E">
              <w:t>Massage therapy</w:t>
            </w:r>
          </w:p>
          <w:p w14:paraId="6143002A" w14:textId="77777777" w:rsidR="00315882" w:rsidRPr="0079283E" w:rsidRDefault="00315882" w:rsidP="00F52299">
            <w:pPr>
              <w:pStyle w:val="iBAAGLevel1Bullets"/>
            </w:pPr>
            <w:r w:rsidRPr="0079283E">
              <w:t>Rolfing</w:t>
            </w:r>
          </w:p>
          <w:p w14:paraId="6143002B" w14:textId="77777777" w:rsidR="00315882" w:rsidRPr="0079283E" w:rsidRDefault="00315882" w:rsidP="00F52299">
            <w:pPr>
              <w:pStyle w:val="iBAAGStandardText"/>
            </w:pPr>
          </w:p>
          <w:p w14:paraId="6143002C" w14:textId="77777777" w:rsidR="00315882" w:rsidRPr="0079283E" w:rsidRDefault="00315882" w:rsidP="00F52299">
            <w:pPr>
              <w:pStyle w:val="iBAAGStandardTextBold"/>
            </w:pPr>
            <w:r w:rsidRPr="0079283E">
              <w:t>Devices, Appliances and Prosthetics</w:t>
            </w:r>
          </w:p>
          <w:p w14:paraId="6143002D" w14:textId="77777777" w:rsidR="00315882" w:rsidRPr="0079283E" w:rsidRDefault="00315882" w:rsidP="00F52299">
            <w:pPr>
              <w:pStyle w:val="iBAAGLevel1Bullets"/>
            </w:pPr>
            <w:r w:rsidRPr="0079283E">
              <w:t xml:space="preserve">All over-the-counter medical equipment or devices </w:t>
            </w:r>
          </w:p>
          <w:p w14:paraId="6143002E" w14:textId="77777777" w:rsidR="00315882" w:rsidRPr="0079283E" w:rsidRDefault="00315882" w:rsidP="00F52299">
            <w:pPr>
              <w:pStyle w:val="iBAAGLevel1Bullets"/>
            </w:pPr>
            <w:r w:rsidRPr="0079283E">
              <w:t>Blood pressure cuff/monitor</w:t>
            </w:r>
          </w:p>
          <w:p w14:paraId="61430032" w14:textId="1F02685D" w:rsidR="00315882" w:rsidRDefault="00693E93" w:rsidP="00F52299">
            <w:pPr>
              <w:pStyle w:val="iBAAGLevel1Bullets"/>
            </w:pPr>
            <w:r w:rsidDel="00693E93">
              <w:t xml:space="preserve"> </w:t>
            </w:r>
            <w:r w:rsidR="00315882">
              <w:t>Cranial banding</w:t>
            </w:r>
          </w:p>
          <w:p w14:paraId="61430033" w14:textId="77777777" w:rsidR="00315882" w:rsidRPr="0079283E" w:rsidRDefault="00315882" w:rsidP="00F52299">
            <w:pPr>
              <w:pStyle w:val="iBAAGLevel1Bullets"/>
            </w:pPr>
            <w:r w:rsidRPr="0079283E">
              <w:t>Any sports related safety device</w:t>
            </w:r>
          </w:p>
          <w:p w14:paraId="61430034" w14:textId="77777777" w:rsidR="00315882" w:rsidRPr="0079283E" w:rsidRDefault="00315882" w:rsidP="00F52299">
            <w:pPr>
              <w:pStyle w:val="iBAAGLevel1Bullets"/>
            </w:pPr>
            <w:r w:rsidRPr="0079283E">
              <w:t>Bedwetting (Enuresis) alarm</w:t>
            </w:r>
          </w:p>
          <w:p w14:paraId="61430035" w14:textId="77777777" w:rsidR="00315882" w:rsidRPr="0079283E" w:rsidRDefault="00315882" w:rsidP="00F52299">
            <w:pPr>
              <w:pStyle w:val="iBAAGLevel1Bullets"/>
            </w:pPr>
            <w:r w:rsidRPr="0079283E">
              <w:t>Ergonomic office equipment</w:t>
            </w:r>
          </w:p>
          <w:p w14:paraId="61430036" w14:textId="77777777" w:rsidR="00315882" w:rsidRPr="0079283E" w:rsidRDefault="00315882" w:rsidP="00F52299">
            <w:pPr>
              <w:pStyle w:val="iBAAGLevel1Bullets"/>
            </w:pPr>
            <w:r w:rsidRPr="0079283E">
              <w:t>Non-wearable external defibrillator</w:t>
            </w:r>
          </w:p>
          <w:p w14:paraId="61430037" w14:textId="77777777" w:rsidR="00315882" w:rsidRPr="0079283E" w:rsidRDefault="00315882" w:rsidP="00F52299">
            <w:pPr>
              <w:pStyle w:val="iBAAGLevel1Bullets"/>
            </w:pPr>
            <w:r w:rsidRPr="0079283E">
              <w:t>Oral appliances for snoring</w:t>
            </w:r>
          </w:p>
          <w:p w14:paraId="61430038" w14:textId="77777777" w:rsidR="00315882" w:rsidRPr="0079283E" w:rsidRDefault="00315882" w:rsidP="00F52299">
            <w:pPr>
              <w:pStyle w:val="iBAAGLevel1Bullets"/>
            </w:pPr>
            <w:r w:rsidRPr="0079283E">
              <w:t>Orthotic appliances that straighten or re-shape a body part. Examples include foot orthotics and some types of braces</w:t>
            </w:r>
          </w:p>
          <w:p w14:paraId="61430039" w14:textId="77777777" w:rsidR="00315882" w:rsidRPr="0079283E" w:rsidRDefault="00315882" w:rsidP="00F52299">
            <w:pPr>
              <w:pStyle w:val="iBAAGLevel1Bullets"/>
            </w:pPr>
            <w:r w:rsidRPr="0079283E">
              <w:t>Seat lifts, chairs and lift mechanisms</w:t>
            </w:r>
          </w:p>
          <w:p w14:paraId="6143003A" w14:textId="77777777" w:rsidR="00315882" w:rsidRPr="0079283E" w:rsidRDefault="00315882" w:rsidP="00F52299">
            <w:pPr>
              <w:pStyle w:val="iBAAGLevel1Bullets"/>
            </w:pPr>
            <w:r w:rsidRPr="0079283E">
              <w:t>Medical trusses</w:t>
            </w:r>
          </w:p>
          <w:p w14:paraId="6143003B" w14:textId="77777777" w:rsidR="00315882" w:rsidRDefault="00315882" w:rsidP="00F52299">
            <w:pPr>
              <w:pStyle w:val="iBAAGLevel1Bullets"/>
            </w:pPr>
            <w:r w:rsidRPr="0079283E">
              <w:t>Ultrasonic nebulizers</w:t>
            </w:r>
          </w:p>
          <w:p w14:paraId="6143003C" w14:textId="77777777" w:rsidR="00315882" w:rsidRDefault="00315882" w:rsidP="00F52299">
            <w:pPr>
              <w:pStyle w:val="iBAAGLevel1Bullets"/>
            </w:pPr>
            <w:r>
              <w:t>Diagnostic and monitoring equipment for home use unless described as a covered health service.</w:t>
            </w:r>
          </w:p>
          <w:p w14:paraId="6143003D" w14:textId="7C640FA6" w:rsidR="00315882" w:rsidRPr="0079283E" w:rsidRDefault="00315882" w:rsidP="00F52299">
            <w:pPr>
              <w:pStyle w:val="iBAAGLevel1Bullets"/>
            </w:pPr>
            <w:r>
              <w:t>Powered exoskeleton devices</w:t>
            </w:r>
          </w:p>
          <w:p w14:paraId="6143003E" w14:textId="77777777" w:rsidR="00315882" w:rsidRPr="0079283E" w:rsidRDefault="00315882" w:rsidP="00F52299">
            <w:pPr>
              <w:pStyle w:val="iBAAGStandardText"/>
            </w:pPr>
          </w:p>
          <w:p w14:paraId="6143003F" w14:textId="77777777" w:rsidR="00315882" w:rsidRPr="0079283E" w:rsidRDefault="00315882" w:rsidP="00F52299">
            <w:pPr>
              <w:pStyle w:val="iBAAGStandardTextBold"/>
            </w:pPr>
            <w:r w:rsidRPr="0079283E">
              <w:t xml:space="preserve">Drugs </w:t>
            </w:r>
          </w:p>
          <w:p w14:paraId="61430040" w14:textId="77777777" w:rsidR="00315882" w:rsidRPr="0079283E" w:rsidRDefault="00315882" w:rsidP="00F52299">
            <w:pPr>
              <w:pStyle w:val="iBAAGLevel1Bullets"/>
            </w:pPr>
            <w:r w:rsidRPr="0079283E">
              <w:t>Over-the-counter drugs and treatments.</w:t>
            </w:r>
          </w:p>
          <w:p w14:paraId="61430041" w14:textId="77777777" w:rsidR="00315882" w:rsidRDefault="00315882" w:rsidP="00F52299">
            <w:pPr>
              <w:pStyle w:val="iBAAGLevel1Bullets"/>
            </w:pPr>
            <w:r w:rsidRPr="0079283E">
              <w:t>Growth hormone therapy.</w:t>
            </w:r>
          </w:p>
          <w:p w14:paraId="61430042" w14:textId="77777777" w:rsidR="00315882" w:rsidRPr="0079283E" w:rsidRDefault="00315882" w:rsidP="00F52299">
            <w:pPr>
              <w:pStyle w:val="iBAAGLevel1Bullets"/>
            </w:pPr>
            <w:r w:rsidRPr="00D46E91">
              <w:t xml:space="preserve">Certain medications are not covered under the medical plan.  </w:t>
            </w:r>
          </w:p>
          <w:p w14:paraId="61430043" w14:textId="77777777" w:rsidR="00315882" w:rsidRPr="0079283E" w:rsidRDefault="00315882" w:rsidP="00F52299">
            <w:pPr>
              <w:pStyle w:val="iBAAGStandardText"/>
            </w:pPr>
          </w:p>
          <w:p w14:paraId="61430044" w14:textId="77777777" w:rsidR="00315882" w:rsidRPr="0079283E" w:rsidRDefault="00315882" w:rsidP="00F52299">
            <w:pPr>
              <w:pStyle w:val="iBAAGStandardTextBold"/>
            </w:pPr>
            <w:r w:rsidRPr="0079283E">
              <w:t>Foot Care</w:t>
            </w:r>
          </w:p>
          <w:p w14:paraId="61430045" w14:textId="77777777" w:rsidR="00315882" w:rsidRPr="0079283E" w:rsidRDefault="00315882" w:rsidP="00F5229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1430046" w14:textId="77777777" w:rsidR="00315882" w:rsidRPr="0079283E" w:rsidRDefault="00315882" w:rsidP="00F52299">
            <w:pPr>
              <w:pStyle w:val="iBAAGLevel1Bullets"/>
            </w:pPr>
            <w:r w:rsidRPr="0079283E">
              <w:t>Nail trimming, cutting, or debriding.</w:t>
            </w:r>
          </w:p>
          <w:p w14:paraId="61430047" w14:textId="77777777" w:rsidR="00315882" w:rsidRPr="0079283E" w:rsidRDefault="00315882" w:rsidP="00F52299">
            <w:pPr>
              <w:pStyle w:val="iBAAGLevel1Bullets"/>
            </w:pPr>
            <w:r w:rsidRPr="0079283E">
              <w:t>Hygienic and preventive maintenance foot care. Examples include:</w:t>
            </w:r>
          </w:p>
          <w:p w14:paraId="61430048" w14:textId="77777777" w:rsidR="00315882" w:rsidRPr="0079283E" w:rsidRDefault="00315882" w:rsidP="00F52299">
            <w:pPr>
              <w:pStyle w:val="iBAAGLevel1Bullets"/>
            </w:pPr>
            <w:r w:rsidRPr="0079283E">
              <w:t>Cleaning and soaking the feet.</w:t>
            </w:r>
          </w:p>
          <w:p w14:paraId="61430049" w14:textId="77777777" w:rsidR="00315882" w:rsidRPr="0079283E" w:rsidRDefault="00315882" w:rsidP="00F52299">
            <w:pPr>
              <w:pStyle w:val="iBAAGLevel1Bullets"/>
            </w:pPr>
            <w:r w:rsidRPr="0079283E">
              <w:t>Applying skin creams in order to maintain skin tone.</w:t>
            </w:r>
          </w:p>
          <w:p w14:paraId="6143004A" w14:textId="77777777" w:rsidR="00315882" w:rsidRPr="0079283E" w:rsidRDefault="00315882" w:rsidP="00F52299">
            <w:pPr>
              <w:pStyle w:val="iBAAGStandardText"/>
            </w:pPr>
            <w:r w:rsidRPr="0079283E">
              <w:lastRenderedPageBreak/>
              <w:t xml:space="preserve">This exclusion does not apply to preventive foot care </w:t>
            </w:r>
            <w:r>
              <w:t xml:space="preserve">if you </w:t>
            </w:r>
            <w:r w:rsidRPr="0079283E">
              <w:t>are at risk of neurological or vascular disease arising from diseases such as diabetes.</w:t>
            </w:r>
          </w:p>
          <w:p w14:paraId="6143004B" w14:textId="77777777" w:rsidR="00315882" w:rsidRPr="0079283E" w:rsidRDefault="00315882" w:rsidP="00F52299">
            <w:pPr>
              <w:pStyle w:val="iBAAGLevel1Bullets"/>
            </w:pPr>
            <w:r w:rsidRPr="0079283E">
              <w:t>Treatment of flat feet.</w:t>
            </w:r>
          </w:p>
          <w:p w14:paraId="6143004C" w14:textId="77777777" w:rsidR="00315882" w:rsidRPr="0079283E" w:rsidRDefault="00315882" w:rsidP="00F52299">
            <w:pPr>
              <w:pStyle w:val="iBAAGLevel1Bullets"/>
            </w:pPr>
            <w:r w:rsidRPr="0079283E">
              <w:t>Treatment of subluxation of the foot.</w:t>
            </w:r>
          </w:p>
          <w:p w14:paraId="6143004D" w14:textId="77777777" w:rsidR="00315882" w:rsidRPr="0079283E" w:rsidRDefault="00315882" w:rsidP="00F52299">
            <w:pPr>
              <w:pStyle w:val="iBAAGLevel1Bullets"/>
            </w:pPr>
            <w:r w:rsidRPr="0079283E">
              <w:t>Shoes.</w:t>
            </w:r>
          </w:p>
          <w:p w14:paraId="6143004E" w14:textId="77777777" w:rsidR="00315882" w:rsidRPr="0079283E" w:rsidRDefault="00315882" w:rsidP="00F52299">
            <w:pPr>
              <w:pStyle w:val="iBAAGLevel1Bullets"/>
            </w:pPr>
            <w:r w:rsidRPr="0079283E">
              <w:t>Shoe orthotics.</w:t>
            </w:r>
          </w:p>
          <w:p w14:paraId="6143004F" w14:textId="77777777" w:rsidR="00315882" w:rsidRPr="0079283E" w:rsidRDefault="00315882" w:rsidP="00F52299">
            <w:pPr>
              <w:pStyle w:val="iBAAGLevel1Bullets"/>
            </w:pPr>
            <w:r w:rsidRPr="0079283E">
              <w:t>Shoe inserts.</w:t>
            </w:r>
          </w:p>
          <w:p w14:paraId="61430050" w14:textId="77777777" w:rsidR="00315882" w:rsidRPr="0079283E" w:rsidRDefault="00315882" w:rsidP="00F52299">
            <w:pPr>
              <w:pStyle w:val="iBAAGLevel1Bullets"/>
            </w:pPr>
            <w:r w:rsidRPr="0079283E">
              <w:t>Arch supports.</w:t>
            </w:r>
          </w:p>
          <w:p w14:paraId="61430051" w14:textId="77777777" w:rsidR="00315882" w:rsidRPr="0079283E" w:rsidRDefault="00315882" w:rsidP="00F52299">
            <w:pPr>
              <w:pStyle w:val="iBAAGStandardText"/>
            </w:pPr>
          </w:p>
          <w:p w14:paraId="61430052" w14:textId="77777777" w:rsidR="00315882" w:rsidRPr="0079283E" w:rsidRDefault="00315882" w:rsidP="00F52299">
            <w:pPr>
              <w:pStyle w:val="iBAAGStandardTextBold"/>
            </w:pPr>
            <w:r w:rsidRPr="0079283E">
              <w:t xml:space="preserve">Medical Supplies </w:t>
            </w:r>
          </w:p>
          <w:p w14:paraId="61430053" w14:textId="77777777" w:rsidR="00315882" w:rsidRDefault="00315882" w:rsidP="00F52299">
            <w:pPr>
              <w:pStyle w:val="iBAAGLevel1Bullets"/>
            </w:pPr>
            <w:r w:rsidRPr="0079283E">
              <w:t>Medical supplies (like compression stockings, ace bandages, gauze, dressings, incontinent pads and diapers).</w:t>
            </w:r>
            <w:r>
              <w:t xml:space="preserve"> </w:t>
            </w:r>
          </w:p>
          <w:p w14:paraId="61430054" w14:textId="77777777" w:rsidR="00315882" w:rsidRDefault="00315882" w:rsidP="00F52299">
            <w:pPr>
              <w:pStyle w:val="iBAAGLevel1Bullets"/>
            </w:pPr>
            <w:r>
              <w:t>Publicly available devices, software applications and monitors that can be used for non-medical purposes.</w:t>
            </w:r>
          </w:p>
          <w:p w14:paraId="61430055" w14:textId="77777777" w:rsidR="00315882" w:rsidRPr="0079283E" w:rsidRDefault="00315882" w:rsidP="00F52299">
            <w:pPr>
              <w:pStyle w:val="iBAAGStandardText"/>
            </w:pPr>
            <w:r w:rsidRPr="0079283E">
              <w:t>This exclusion does not apply to:</w:t>
            </w:r>
          </w:p>
          <w:p w14:paraId="61430056" w14:textId="77777777" w:rsidR="00315882" w:rsidRPr="00276199" w:rsidRDefault="00315882" w:rsidP="00F52299">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sidRPr="00276199">
              <w:rPr>
                <w:i/>
                <w:color w:val="auto"/>
              </w:rPr>
              <w:t>Devices</w:t>
            </w:r>
            <w:r w:rsidRPr="00276199">
              <w:rPr>
                <w:color w:val="auto"/>
              </w:rPr>
              <w:t>)</w:t>
            </w:r>
          </w:p>
          <w:p w14:paraId="61430057" w14:textId="77777777" w:rsidR="00315882" w:rsidRPr="00276199" w:rsidRDefault="00315882" w:rsidP="00F52299">
            <w:pPr>
              <w:pStyle w:val="iBAAGLevel1Bullets"/>
              <w:rPr>
                <w:color w:val="auto"/>
              </w:rPr>
            </w:pPr>
            <w:r w:rsidRPr="00276199">
              <w:rPr>
                <w:color w:val="auto"/>
              </w:rPr>
              <w:t xml:space="preserve">Diabetic supplies (see </w:t>
            </w:r>
            <w:r w:rsidRPr="00276199">
              <w:rPr>
                <w:rStyle w:val="iBAAGStandardTextItalicsChar"/>
                <w:color w:val="auto"/>
              </w:rPr>
              <w:t>Diabetes Services</w:t>
            </w:r>
            <w:r w:rsidRPr="00276199">
              <w:rPr>
                <w:color w:val="auto"/>
              </w:rPr>
              <w:t>)</w:t>
            </w:r>
          </w:p>
          <w:p w14:paraId="6F4107F0" w14:textId="77777777" w:rsidR="00EC7DA6" w:rsidRPr="00276199" w:rsidRDefault="00315882" w:rsidP="00F52299">
            <w:pPr>
              <w:pStyle w:val="iBAAGLevel1Bullets"/>
              <w:rPr>
                <w:color w:val="auto"/>
              </w:rPr>
            </w:pPr>
            <w:r w:rsidRPr="00276199">
              <w:rPr>
                <w:color w:val="auto"/>
              </w:rPr>
              <w:t>Over-the-counter supplies</w:t>
            </w:r>
          </w:p>
          <w:p w14:paraId="554D6D8F" w14:textId="77777777" w:rsidR="00EC7DA6" w:rsidRPr="00276199" w:rsidRDefault="00EC7DA6" w:rsidP="00EC7DA6">
            <w:pPr>
              <w:pStyle w:val="MandateLevel1Bullets"/>
              <w:rPr>
                <w:color w:val="auto"/>
              </w:rPr>
            </w:pPr>
            <w:r w:rsidRPr="00276199">
              <w:rPr>
                <w:color w:val="auto"/>
              </w:rPr>
              <w:t xml:space="preserve">Prosthetic devices for laryngectomy </w:t>
            </w:r>
          </w:p>
          <w:p w14:paraId="61430058" w14:textId="2CDA7F2B" w:rsidR="00315882" w:rsidRPr="00276199" w:rsidRDefault="00315882" w:rsidP="00276199">
            <w:pPr>
              <w:pStyle w:val="iBAAGLevel1Bullets"/>
              <w:numPr>
                <w:ilvl w:val="0"/>
                <w:numId w:val="0"/>
              </w:numPr>
              <w:ind w:left="450"/>
              <w:rPr>
                <w:color w:val="auto"/>
              </w:rPr>
            </w:pPr>
            <w:r w:rsidRPr="00276199">
              <w:rPr>
                <w:color w:val="auto"/>
              </w:rPr>
              <w:t xml:space="preserve"> </w:t>
            </w:r>
          </w:p>
          <w:p w14:paraId="6143005B" w14:textId="77777777" w:rsidR="00315882" w:rsidRPr="0079283E" w:rsidRDefault="00315882" w:rsidP="00F52299">
            <w:pPr>
              <w:pStyle w:val="iBAAGStandardText"/>
            </w:pPr>
          </w:p>
          <w:p w14:paraId="6143005C" w14:textId="77777777" w:rsidR="00315882" w:rsidRPr="0079283E" w:rsidRDefault="00315882" w:rsidP="00F52299">
            <w:pPr>
              <w:pStyle w:val="iBAAGStandardTextBold"/>
            </w:pPr>
            <w:r w:rsidRPr="0079283E">
              <w:t>Nutrition</w:t>
            </w:r>
          </w:p>
          <w:p w14:paraId="6143005D" w14:textId="72BF6F57" w:rsidR="00315882" w:rsidRPr="00276199" w:rsidRDefault="00315882" w:rsidP="00F52299">
            <w:pPr>
              <w:pStyle w:val="iBAAGLevel1Bullets"/>
              <w:rPr>
                <w:color w:val="auto"/>
              </w:rPr>
            </w:pPr>
            <w:r>
              <w:t>Food of any kind, enteral formula, i</w:t>
            </w:r>
            <w:r w:rsidRPr="0079283E">
              <w:t xml:space="preserve">nfant formula and donor breast </w:t>
            </w:r>
            <w:r w:rsidRPr="00276199">
              <w:rPr>
                <w:color w:val="auto"/>
              </w:rPr>
              <w:t>milk</w:t>
            </w:r>
            <w:r w:rsidR="00B14FEA" w:rsidRPr="00276199">
              <w:rPr>
                <w:rStyle w:val="MandateStandardTextChar"/>
                <w:color w:val="auto"/>
              </w:rPr>
              <w:t xml:space="preserve">, except as described under </w:t>
            </w:r>
            <w:r w:rsidR="00B14FEA" w:rsidRPr="00276199">
              <w:rPr>
                <w:rStyle w:val="MandateTextItalicsChar"/>
                <w:color w:val="auto"/>
              </w:rPr>
              <w:t>Medical Foods</w:t>
            </w:r>
          </w:p>
          <w:p w14:paraId="6143005E" w14:textId="7CC62C41" w:rsidR="00315882" w:rsidRPr="00276199" w:rsidRDefault="00315882" w:rsidP="00F52299">
            <w:pPr>
              <w:pStyle w:val="iBAAGLevel1Bullets"/>
              <w:rPr>
                <w:color w:val="auto"/>
              </w:rPr>
            </w:pPr>
            <w:r w:rsidRPr="0079283E">
              <w:t>Nutritional or cosmetic therapy using high dose or large quantities of vitamins, minerals, elements or any other nutrition-based therapy</w:t>
            </w:r>
            <w:r w:rsidR="003D0708" w:rsidRPr="00276199">
              <w:rPr>
                <w:rStyle w:val="MandateStandardTextChar"/>
                <w:color w:val="auto"/>
              </w:rPr>
              <w:t xml:space="preserve">, except as described under </w:t>
            </w:r>
            <w:r w:rsidR="003D0708" w:rsidRPr="00276199">
              <w:rPr>
                <w:rStyle w:val="MandateTextItalicsChar"/>
                <w:color w:val="auto"/>
              </w:rPr>
              <w:t>Medical Foods</w:t>
            </w:r>
          </w:p>
          <w:p w14:paraId="6143005F" w14:textId="77777777" w:rsidR="00315882" w:rsidRPr="0079283E" w:rsidRDefault="00315882" w:rsidP="00F5229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1430060" w14:textId="77777777" w:rsidR="00315882" w:rsidRPr="0079283E" w:rsidRDefault="00315882" w:rsidP="00F52299">
            <w:pPr>
              <w:pStyle w:val="iBAAGStandardText"/>
            </w:pPr>
          </w:p>
          <w:p w14:paraId="61430061" w14:textId="77777777" w:rsidR="00315882" w:rsidRPr="0079283E" w:rsidRDefault="00315882" w:rsidP="00F52299">
            <w:pPr>
              <w:pStyle w:val="iBAAGStandardTextBold"/>
            </w:pPr>
            <w:r w:rsidRPr="0079283E">
              <w:lastRenderedPageBreak/>
              <w:t xml:space="preserve">Personal Care, Comfort or Convenience </w:t>
            </w:r>
          </w:p>
          <w:p w14:paraId="61430062" w14:textId="77777777" w:rsidR="00315882" w:rsidRPr="0079283E" w:rsidRDefault="00315882" w:rsidP="00F52299">
            <w:pPr>
              <w:pStyle w:val="iBAAGLevel1Bullets"/>
            </w:pPr>
            <w:r w:rsidRPr="0079283E">
              <w:t>Television</w:t>
            </w:r>
          </w:p>
          <w:p w14:paraId="61430063" w14:textId="77777777" w:rsidR="00315882" w:rsidRPr="0079283E" w:rsidRDefault="00315882" w:rsidP="00F52299">
            <w:pPr>
              <w:pStyle w:val="iBAAGLevel1Bullets"/>
            </w:pPr>
            <w:r w:rsidRPr="0079283E">
              <w:t>Telephone</w:t>
            </w:r>
          </w:p>
          <w:p w14:paraId="61430064" w14:textId="77777777" w:rsidR="00315882" w:rsidRPr="0079283E" w:rsidRDefault="00315882" w:rsidP="00F52299">
            <w:pPr>
              <w:pStyle w:val="iBAAGLevel1Bullets"/>
            </w:pPr>
            <w:r w:rsidRPr="0079283E">
              <w:t>Beauty/barber service</w:t>
            </w:r>
          </w:p>
          <w:p w14:paraId="61430065" w14:textId="77777777" w:rsidR="00315882" w:rsidRPr="0079283E" w:rsidRDefault="00315882" w:rsidP="00F52299">
            <w:pPr>
              <w:pStyle w:val="iBAAGLevel1Bullets"/>
            </w:pPr>
            <w:r w:rsidRPr="0079283E">
              <w:t>Guest service</w:t>
            </w:r>
          </w:p>
          <w:p w14:paraId="61430066" w14:textId="77777777" w:rsidR="00315882" w:rsidRPr="0079283E" w:rsidRDefault="00315882" w:rsidP="00F52299">
            <w:pPr>
              <w:pStyle w:val="iBAAGLevel1Bullets"/>
            </w:pPr>
            <w:r w:rsidRPr="0079283E">
              <w:t>Air conditioners, air purifiers, humidifiers, filters and dehumidifiers</w:t>
            </w:r>
          </w:p>
          <w:p w14:paraId="61430067" w14:textId="77777777" w:rsidR="00315882" w:rsidRPr="0079283E" w:rsidRDefault="00315882" w:rsidP="00F52299">
            <w:pPr>
              <w:pStyle w:val="iBAAGLevel1Bullets"/>
            </w:pPr>
            <w:r w:rsidRPr="0079283E">
              <w:t>Batteries and battery chargers</w:t>
            </w:r>
          </w:p>
          <w:p w14:paraId="61430068" w14:textId="77777777" w:rsidR="00315882" w:rsidRPr="0079283E" w:rsidRDefault="00315882" w:rsidP="00F52299">
            <w:pPr>
              <w:pStyle w:val="iBAAGLevel1Bullets"/>
            </w:pPr>
            <w:r w:rsidRPr="0079283E">
              <w:t>Car seats</w:t>
            </w:r>
          </w:p>
          <w:p w14:paraId="61430069" w14:textId="77777777" w:rsidR="00315882" w:rsidRPr="0079283E" w:rsidRDefault="00315882" w:rsidP="00F52299">
            <w:pPr>
              <w:pStyle w:val="iBAAGLevel1Bullets"/>
            </w:pPr>
            <w:r w:rsidRPr="0079283E">
              <w:t>Chairs, bath chairs, feeding chairs, toddler chairs, chair lifts and recliners</w:t>
            </w:r>
          </w:p>
          <w:p w14:paraId="6143006A" w14:textId="77777777" w:rsidR="00315882" w:rsidRPr="0079283E" w:rsidRDefault="00315882" w:rsidP="00F52299">
            <w:pPr>
              <w:pStyle w:val="iBAAGLevel1Bullets"/>
            </w:pPr>
            <w:r w:rsidRPr="0079283E">
              <w:t xml:space="preserve">Exercise equipment </w:t>
            </w:r>
          </w:p>
          <w:p w14:paraId="6143006B" w14:textId="77777777" w:rsidR="00315882" w:rsidRDefault="00315882" w:rsidP="00F52299">
            <w:pPr>
              <w:pStyle w:val="iBAAGLevel1Bullets"/>
            </w:pPr>
            <w:r w:rsidRPr="0079283E">
              <w:t>Home modifications such as elevators, handrails and ramps</w:t>
            </w:r>
          </w:p>
          <w:p w14:paraId="6143006C" w14:textId="77777777" w:rsidR="00315882" w:rsidRDefault="00315882" w:rsidP="00F52299">
            <w:pPr>
              <w:pStyle w:val="iBAAGLevel1Bullets"/>
            </w:pPr>
            <w:r>
              <w:t>Hot and cold compresses</w:t>
            </w:r>
          </w:p>
          <w:p w14:paraId="6143006D" w14:textId="77777777" w:rsidR="00315882" w:rsidRPr="0079283E" w:rsidRDefault="00315882" w:rsidP="00F52299">
            <w:pPr>
              <w:pStyle w:val="iBAAGLevel1Bullets"/>
            </w:pPr>
            <w:r w:rsidRPr="0079283E">
              <w:t>Hot tubs, jacuzzis, saunas or whirlpools</w:t>
            </w:r>
          </w:p>
          <w:p w14:paraId="6143006E" w14:textId="77777777" w:rsidR="00315882" w:rsidRPr="0079283E" w:rsidRDefault="00315882" w:rsidP="00F52299">
            <w:pPr>
              <w:pStyle w:val="iBAAGLevel1Bullets"/>
            </w:pPr>
            <w:r w:rsidRPr="0079283E">
              <w:t xml:space="preserve">Mattresses, pillows or motorized beds </w:t>
            </w:r>
          </w:p>
          <w:p w14:paraId="6143006F" w14:textId="77777777" w:rsidR="00315882" w:rsidRPr="0079283E" w:rsidRDefault="00315882" w:rsidP="00F52299">
            <w:pPr>
              <w:pStyle w:val="iBAAGLevel1Bullets"/>
            </w:pPr>
            <w:r w:rsidRPr="0079283E">
              <w:t>Medical alert systems</w:t>
            </w:r>
          </w:p>
          <w:p w14:paraId="61430070" w14:textId="77777777" w:rsidR="00315882" w:rsidRPr="0079283E" w:rsidRDefault="00315882" w:rsidP="00F52299">
            <w:pPr>
              <w:pStyle w:val="iBAAGLevel1Bullets"/>
            </w:pPr>
            <w:r w:rsidRPr="0079283E">
              <w:t>Music devices, radios or video players</w:t>
            </w:r>
          </w:p>
          <w:p w14:paraId="61430071" w14:textId="77777777" w:rsidR="00315882" w:rsidRPr="0079283E" w:rsidRDefault="00315882" w:rsidP="00F52299">
            <w:pPr>
              <w:pStyle w:val="iBAAGLevel1Bullets"/>
            </w:pPr>
            <w:r w:rsidRPr="0079283E">
              <w:t>Personal computers</w:t>
            </w:r>
          </w:p>
          <w:p w14:paraId="61430072" w14:textId="77777777" w:rsidR="00315882" w:rsidRPr="0079283E" w:rsidRDefault="00315882" w:rsidP="00F52299">
            <w:pPr>
              <w:pStyle w:val="iBAAGLevel1Bullets"/>
            </w:pPr>
            <w:r w:rsidRPr="0079283E">
              <w:t>Power-operated vehicles and vehicle modifications, such as van lifts</w:t>
            </w:r>
          </w:p>
          <w:p w14:paraId="61430073" w14:textId="77777777" w:rsidR="00315882" w:rsidRPr="0079283E" w:rsidRDefault="00315882" w:rsidP="00F52299">
            <w:pPr>
              <w:pStyle w:val="iBAAGLevel1Bullets"/>
            </w:pPr>
            <w:r w:rsidRPr="0079283E">
              <w:t>Stair lifts and stair glides</w:t>
            </w:r>
          </w:p>
          <w:p w14:paraId="61430074" w14:textId="77777777" w:rsidR="00315882" w:rsidRPr="0079283E" w:rsidRDefault="00315882" w:rsidP="00F52299">
            <w:pPr>
              <w:pStyle w:val="iBAAGLevel1Bullets"/>
            </w:pPr>
            <w:r w:rsidRPr="0079283E">
              <w:t>Strollers</w:t>
            </w:r>
          </w:p>
          <w:p w14:paraId="61430075" w14:textId="77777777" w:rsidR="00315882" w:rsidRPr="0079283E" w:rsidRDefault="00315882" w:rsidP="00F52299">
            <w:pPr>
              <w:pStyle w:val="iBAAGLevel1Bullets"/>
            </w:pPr>
            <w:r w:rsidRPr="0079283E">
              <w:t>Safety equipment</w:t>
            </w:r>
          </w:p>
          <w:p w14:paraId="61430076" w14:textId="77777777" w:rsidR="00315882" w:rsidRPr="0079283E" w:rsidRDefault="00315882" w:rsidP="00F52299">
            <w:pPr>
              <w:pStyle w:val="iBAAGStandardText"/>
            </w:pPr>
          </w:p>
          <w:p w14:paraId="61430077" w14:textId="77777777" w:rsidR="00315882" w:rsidRPr="0079283E" w:rsidRDefault="00315882" w:rsidP="00F52299">
            <w:pPr>
              <w:pStyle w:val="iBAAGStandardTextBold"/>
            </w:pPr>
            <w:r w:rsidRPr="0079283E">
              <w:t>Physical Appearance</w:t>
            </w:r>
          </w:p>
          <w:p w14:paraId="61430078" w14:textId="77777777" w:rsidR="00315882" w:rsidRPr="0079283E" w:rsidRDefault="00315882" w:rsidP="00F52299">
            <w:pPr>
              <w:pStyle w:val="iBAAGLevel1Bullets"/>
            </w:pPr>
            <w:r w:rsidRPr="0079283E">
              <w:t xml:space="preserve">Scar or tattoo removal or revision procedures </w:t>
            </w:r>
          </w:p>
          <w:p w14:paraId="61430079" w14:textId="77777777" w:rsidR="00315882" w:rsidRPr="0079283E" w:rsidRDefault="00315882" w:rsidP="00F52299">
            <w:pPr>
              <w:pStyle w:val="iBAAGLevel1Bullets"/>
            </w:pPr>
            <w:r w:rsidRPr="0079283E">
              <w:t>Skin abrasion procedures performed as a treatment for acne.</w:t>
            </w:r>
          </w:p>
          <w:p w14:paraId="6143007A" w14:textId="77777777" w:rsidR="00315882" w:rsidRPr="0079283E" w:rsidRDefault="00315882" w:rsidP="00F52299">
            <w:pPr>
              <w:pStyle w:val="iBAAGLevel1Bullets"/>
            </w:pPr>
            <w:r w:rsidRPr="0079283E">
              <w:t xml:space="preserve">Liposuction or removal of fat deposits </w:t>
            </w:r>
          </w:p>
          <w:p w14:paraId="6143007B" w14:textId="77777777" w:rsidR="00315882" w:rsidRPr="0079283E" w:rsidRDefault="00315882" w:rsidP="00F52299">
            <w:pPr>
              <w:pStyle w:val="iBAAGLevel1Bullets"/>
            </w:pPr>
            <w:r w:rsidRPr="0079283E">
              <w:t xml:space="preserve">Treatment for skin wrinkles </w:t>
            </w:r>
          </w:p>
          <w:p w14:paraId="6143007C" w14:textId="77777777" w:rsidR="00315882" w:rsidRPr="0079283E" w:rsidRDefault="00315882" w:rsidP="00F52299">
            <w:pPr>
              <w:pStyle w:val="iBAAGLevel1Bullets"/>
            </w:pPr>
            <w:r w:rsidRPr="0079283E">
              <w:t>Sclerotherapy or treatment for spider veins</w:t>
            </w:r>
          </w:p>
          <w:p w14:paraId="6143007D" w14:textId="77777777" w:rsidR="00315882" w:rsidRPr="0079283E" w:rsidRDefault="00315882" w:rsidP="00F52299">
            <w:pPr>
              <w:pStyle w:val="iBAAGLevel1Bullets"/>
            </w:pPr>
            <w:r w:rsidRPr="0079283E">
              <w:t xml:space="preserve">Hair removal or replacement </w:t>
            </w:r>
          </w:p>
          <w:p w14:paraId="6143007E" w14:textId="77777777" w:rsidR="00315882" w:rsidRPr="0079283E" w:rsidRDefault="00315882" w:rsidP="00F52299">
            <w:pPr>
              <w:pStyle w:val="iBAAGLevel1Bullets"/>
            </w:pPr>
            <w:r w:rsidRPr="0079283E">
              <w:t>Rhinoplasty or septorhinoplasty unless approved within 6 months of a documented nasal fracture.</w:t>
            </w:r>
          </w:p>
          <w:p w14:paraId="6143007F" w14:textId="77777777" w:rsidR="00315882" w:rsidRPr="0079283E" w:rsidRDefault="00315882" w:rsidP="00F52299">
            <w:pPr>
              <w:pStyle w:val="iBAAGLevel1Bullets"/>
            </w:pPr>
            <w:r w:rsidRPr="0079283E">
              <w:t xml:space="preserve">Replacement of an existing breast implant if the earlier breast implant was </w:t>
            </w:r>
            <w:r w:rsidRPr="0079283E">
              <w:lastRenderedPageBreak/>
              <w:t xml:space="preserve">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1430080" w14:textId="77777777" w:rsidR="00315882" w:rsidRPr="0079283E" w:rsidRDefault="00315882" w:rsidP="00F52299">
            <w:pPr>
              <w:pStyle w:val="iBAAGLevel1Bullets"/>
            </w:pPr>
            <w:r w:rsidRPr="0079283E">
              <w:t>Treatment of benign gynecomastia (abnormal breast enlargement in males).</w:t>
            </w:r>
          </w:p>
          <w:p w14:paraId="61430081" w14:textId="77777777" w:rsidR="00315882" w:rsidRPr="0079283E" w:rsidRDefault="00315882" w:rsidP="00F52299">
            <w:pPr>
              <w:pStyle w:val="iBAAGLevel1Bullets"/>
            </w:pPr>
            <w:r w:rsidRPr="0079283E">
              <w:t>Athletic training, body-building, exercise, fitness, etc.</w:t>
            </w:r>
          </w:p>
          <w:p w14:paraId="61430082" w14:textId="77777777" w:rsidR="00315882" w:rsidRPr="0079283E" w:rsidRDefault="00315882" w:rsidP="00F52299">
            <w:pPr>
              <w:pStyle w:val="iBAAGLevel1Bullets"/>
            </w:pPr>
            <w:r w:rsidRPr="0079283E">
              <w:t xml:space="preserve">Weight loss programs </w:t>
            </w:r>
          </w:p>
          <w:p w14:paraId="61430083" w14:textId="77777777" w:rsidR="00315882" w:rsidRPr="0079283E" w:rsidRDefault="00315882" w:rsidP="00F52299">
            <w:pPr>
              <w:pStyle w:val="iBAAGStandardText"/>
            </w:pPr>
          </w:p>
          <w:p w14:paraId="61430084" w14:textId="77777777" w:rsidR="00315882" w:rsidRPr="0079283E" w:rsidRDefault="00315882" w:rsidP="00F52299">
            <w:pPr>
              <w:pStyle w:val="iBAAGStandardTextBold"/>
            </w:pPr>
            <w:r w:rsidRPr="0079283E">
              <w:t>Procedures and Treatments</w:t>
            </w:r>
          </w:p>
          <w:p w14:paraId="61430085" w14:textId="77777777" w:rsidR="00315882" w:rsidRPr="0079283E" w:rsidRDefault="00315882" w:rsidP="00F52299">
            <w:pPr>
              <w:pStyle w:val="iBAAGLevel1Bullets"/>
            </w:pPr>
            <w:r w:rsidRPr="0079283E">
              <w:t>Removal of hanging skin on the body.  (For example abdominoplasty, panniculectomy, or brachioplasty).</w:t>
            </w:r>
          </w:p>
          <w:p w14:paraId="61430086" w14:textId="77777777" w:rsidR="00315882" w:rsidRPr="0079283E" w:rsidRDefault="00315882" w:rsidP="00F52299">
            <w:pPr>
              <w:pStyle w:val="iBAAGLevel1Bullets"/>
            </w:pPr>
            <w:r w:rsidRPr="0079283E">
              <w:t>Treatment for excessive sweating.</w:t>
            </w:r>
          </w:p>
          <w:p w14:paraId="61430087" w14:textId="77777777" w:rsidR="00315882" w:rsidRPr="0079283E" w:rsidRDefault="00315882" w:rsidP="00F52299">
            <w:pPr>
              <w:pStyle w:val="iBAAGLevel1Bullets"/>
            </w:pPr>
            <w:r w:rsidRPr="0079283E">
              <w:t>Treatment for snoring, except for obstructive sleep apnea.</w:t>
            </w:r>
          </w:p>
          <w:p w14:paraId="61430088" w14:textId="77777777" w:rsidR="00315882" w:rsidRDefault="00315882" w:rsidP="00F52299">
            <w:pPr>
              <w:pStyle w:val="iBAAGLevel1Bullets"/>
            </w:pPr>
            <w:r w:rsidRPr="0079283E">
              <w:t>Biofeedback.</w:t>
            </w:r>
          </w:p>
          <w:p w14:paraId="61430089" w14:textId="77777777" w:rsidR="00315882" w:rsidRDefault="00315882" w:rsidP="00F52299">
            <w:pPr>
              <w:pStyle w:val="iBAAGLevel1Bullets"/>
              <w:rPr>
                <w:lang w:val="it-IT"/>
              </w:rPr>
            </w:pPr>
            <w:r>
              <w:rPr>
                <w:lang w:val="it-IT"/>
              </w:rPr>
              <w:t>Helicobacter pylori (H. pylori) serologic testing.</w:t>
            </w:r>
          </w:p>
          <w:p w14:paraId="6143008C" w14:textId="77777777" w:rsidR="00315882" w:rsidRPr="00597560" w:rsidRDefault="00315882" w:rsidP="00F52299">
            <w:pPr>
              <w:pStyle w:val="iBAAGStandardText"/>
              <w:rPr>
                <w:lang w:val="it-IT"/>
              </w:rPr>
            </w:pPr>
          </w:p>
          <w:p w14:paraId="6143008D" w14:textId="77777777" w:rsidR="00315882" w:rsidRPr="0079283E" w:rsidRDefault="00315882" w:rsidP="00F52299">
            <w:pPr>
              <w:pStyle w:val="iBAAGStandardTextBold"/>
            </w:pPr>
            <w:r w:rsidRPr="0079283E">
              <w:t>Providers</w:t>
            </w:r>
          </w:p>
          <w:p w14:paraId="6143008E" w14:textId="77777777" w:rsidR="00315882" w:rsidRPr="0079283E" w:rsidRDefault="00315882" w:rsidP="00F5229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143008F" w14:textId="77777777" w:rsidR="00315882" w:rsidRPr="0079283E" w:rsidRDefault="00315882" w:rsidP="00F52299">
            <w:pPr>
              <w:pStyle w:val="iBAAGLevel1Bullets"/>
            </w:pPr>
            <w:r w:rsidRPr="0079283E">
              <w:t xml:space="preserve">Services performed by a doctor with your same legal </w:t>
            </w:r>
            <w:r>
              <w:t>address</w:t>
            </w:r>
            <w:r w:rsidRPr="0079283E">
              <w:t>.</w:t>
            </w:r>
          </w:p>
          <w:p w14:paraId="61430090" w14:textId="77777777" w:rsidR="00315882" w:rsidRPr="0079283E" w:rsidRDefault="00315882" w:rsidP="00F52299">
            <w:pPr>
              <w:pStyle w:val="iBAAGLevel1Bullets"/>
            </w:pPr>
            <w:r w:rsidRPr="0079283E">
              <w:t xml:space="preserve">Services performed at any diagnostic facility without an order written by a doctor. </w:t>
            </w:r>
          </w:p>
          <w:p w14:paraId="61430091" w14:textId="77777777" w:rsidR="00315882" w:rsidRPr="0079283E" w:rsidRDefault="00315882" w:rsidP="00F52299">
            <w:pPr>
              <w:pStyle w:val="iBAAGLevel1Bullets"/>
            </w:pPr>
            <w:r w:rsidRPr="0079283E">
              <w:t xml:space="preserve">Foreign language and sign language interpreters. </w:t>
            </w:r>
          </w:p>
          <w:p w14:paraId="61430092" w14:textId="77777777" w:rsidR="00315882" w:rsidRPr="0079283E" w:rsidRDefault="00315882" w:rsidP="00F52299">
            <w:pPr>
              <w:pStyle w:val="iBAAGStandardText"/>
            </w:pPr>
          </w:p>
          <w:p w14:paraId="61430093" w14:textId="77777777" w:rsidR="00315882" w:rsidRPr="0079283E" w:rsidRDefault="00315882" w:rsidP="00F52299">
            <w:pPr>
              <w:pStyle w:val="iBAAGStandardTextBold"/>
            </w:pPr>
            <w:r w:rsidRPr="0079283E">
              <w:t xml:space="preserve">Military duty </w:t>
            </w:r>
          </w:p>
          <w:p w14:paraId="61430094" w14:textId="77777777" w:rsidR="00315882" w:rsidRPr="0079283E" w:rsidRDefault="00315882" w:rsidP="00F52299">
            <w:pPr>
              <w:pStyle w:val="iBAAGLevel1Bullets"/>
            </w:pPr>
            <w:r w:rsidRPr="0079283E">
              <w:t xml:space="preserve">Services provided </w:t>
            </w:r>
            <w:r>
              <w:t xml:space="preserve">during </w:t>
            </w:r>
            <w:r w:rsidRPr="0079283E">
              <w:t>active Military duty</w:t>
            </w:r>
          </w:p>
          <w:p w14:paraId="61430095" w14:textId="77777777" w:rsidR="00315882" w:rsidRPr="0079283E" w:rsidRDefault="00315882" w:rsidP="00F52299">
            <w:pPr>
              <w:pStyle w:val="iBAAGStandardText"/>
            </w:pPr>
          </w:p>
          <w:p w14:paraId="61430096" w14:textId="77777777" w:rsidR="00315882" w:rsidRPr="0079283E" w:rsidRDefault="00315882" w:rsidP="00F52299">
            <w:pPr>
              <w:pStyle w:val="iBAAGStandardTextBold"/>
            </w:pPr>
            <w:r w:rsidRPr="0079283E">
              <w:t>Travel</w:t>
            </w:r>
          </w:p>
          <w:p w14:paraId="61430097" w14:textId="77777777" w:rsidR="00315882" w:rsidRPr="0079283E" w:rsidRDefault="00315882" w:rsidP="00F52299">
            <w:pPr>
              <w:pStyle w:val="iBAAGLevel1Bullets"/>
            </w:pPr>
            <w:r w:rsidRPr="0079283E">
              <w:t>Health care services received in a foreign country that are not an emergency</w:t>
            </w:r>
          </w:p>
          <w:p w14:paraId="61430098" w14:textId="77777777" w:rsidR="00315882" w:rsidRPr="0079283E" w:rsidRDefault="00315882" w:rsidP="00F52299">
            <w:pPr>
              <w:pStyle w:val="iBAAGLevel1Bullets"/>
            </w:pPr>
            <w:r w:rsidRPr="0079283E">
              <w:t xml:space="preserve">Travel expenses to a facility for health care services </w:t>
            </w:r>
          </w:p>
          <w:p w14:paraId="61430099" w14:textId="77777777" w:rsidR="00315882" w:rsidRPr="0079283E" w:rsidRDefault="00315882" w:rsidP="00F52299">
            <w:pPr>
              <w:pStyle w:val="iBAAGStandardText"/>
            </w:pPr>
          </w:p>
          <w:p w14:paraId="6143009A" w14:textId="77777777" w:rsidR="00315882" w:rsidRPr="0079283E" w:rsidRDefault="00315882" w:rsidP="00F52299">
            <w:pPr>
              <w:pStyle w:val="iBAAGStandardTextBold"/>
            </w:pPr>
            <w:r w:rsidRPr="0079283E">
              <w:t>All Other Exclusions</w:t>
            </w:r>
          </w:p>
          <w:p w14:paraId="6143009D" w14:textId="77777777" w:rsidR="00315882" w:rsidRPr="0079283E" w:rsidRDefault="00315882" w:rsidP="00F52299">
            <w:pPr>
              <w:pStyle w:val="iBAAGLevel1Bullets"/>
            </w:pPr>
            <w:r w:rsidRPr="0079283E">
              <w:t>Services or treatments for:</w:t>
            </w:r>
          </w:p>
          <w:p w14:paraId="6143009E" w14:textId="7D6141B0" w:rsidR="00315882" w:rsidRPr="0079283E" w:rsidRDefault="00315882" w:rsidP="00F52299">
            <w:pPr>
              <w:pStyle w:val="iBAAGLevel1Bullets"/>
            </w:pPr>
            <w:r w:rsidRPr="0079283E">
              <w:lastRenderedPageBreak/>
              <w:t>School, sports or camp, travel, career or employment, insurance, marriage or adoption.</w:t>
            </w:r>
          </w:p>
          <w:p w14:paraId="6143009F" w14:textId="77777777" w:rsidR="00315882" w:rsidRPr="0079283E" w:rsidRDefault="00315882" w:rsidP="00F52299">
            <w:pPr>
              <w:pStyle w:val="iBAAGLevel1Bullets"/>
            </w:pPr>
            <w:r w:rsidRPr="0079283E">
              <w:t>Judicial or administrative orders</w:t>
            </w:r>
            <w:r>
              <w:t xml:space="preserve"> unless medical necessary</w:t>
            </w:r>
            <w:r w:rsidRPr="0079283E">
              <w:t>.</w:t>
            </w:r>
          </w:p>
          <w:p w14:paraId="614300A0" w14:textId="77777777" w:rsidR="00315882" w:rsidRPr="0079283E" w:rsidRDefault="00315882" w:rsidP="00F52299">
            <w:pPr>
              <w:pStyle w:val="iBAAGLevel1Bullets"/>
            </w:pPr>
            <w:r w:rsidRPr="0079283E">
              <w:t>Medical research.</w:t>
            </w:r>
          </w:p>
          <w:p w14:paraId="614300A1" w14:textId="77777777" w:rsidR="00315882" w:rsidRPr="0079283E" w:rsidRDefault="00315882" w:rsidP="00F52299">
            <w:pPr>
              <w:pStyle w:val="iBAAGLevel1Bullets"/>
            </w:pPr>
            <w:r w:rsidRPr="0079283E">
              <w:t>Getting or maintaining a license of any type.</w:t>
            </w:r>
          </w:p>
          <w:p w14:paraId="614300A2" w14:textId="77777777" w:rsidR="00315882" w:rsidRDefault="00315882" w:rsidP="00F5229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14300A3" w14:textId="77777777" w:rsidR="00315882" w:rsidRPr="0079283E" w:rsidRDefault="00315882" w:rsidP="00F52299">
            <w:pPr>
              <w:pStyle w:val="iBAAGLevel1Bullets"/>
            </w:pPr>
            <w:r w:rsidRPr="0079283E">
              <w:t xml:space="preserve">Health services received after the policy ends. </w:t>
            </w:r>
          </w:p>
          <w:p w14:paraId="614300A4" w14:textId="77777777" w:rsidR="00315882" w:rsidRPr="0079283E" w:rsidRDefault="00315882" w:rsidP="00F52299">
            <w:pPr>
              <w:pStyle w:val="iBAAGLevel1Bullets"/>
            </w:pPr>
            <w:r w:rsidRPr="0079283E">
              <w:t xml:space="preserve">Health services provided by an out-of-network doctor that waived co-payments, co-insurance and/or any deductible. </w:t>
            </w:r>
          </w:p>
          <w:p w14:paraId="614300A5" w14:textId="77777777" w:rsidR="00315882" w:rsidRPr="0079283E" w:rsidRDefault="00315882" w:rsidP="00F52299">
            <w:pPr>
              <w:pStyle w:val="iBAAGLevel1Bullets"/>
            </w:pPr>
            <w:r w:rsidRPr="0079283E">
              <w:t>Autopsy.</w:t>
            </w:r>
          </w:p>
          <w:p w14:paraId="614300A6" w14:textId="77777777" w:rsidR="00315882" w:rsidRDefault="00315882" w:rsidP="00F52299">
            <w:pPr>
              <w:pStyle w:val="iBAAGLevel1Bullets"/>
            </w:pPr>
            <w:r w:rsidRPr="0079283E">
              <w:t>Foreign language and sign language services</w:t>
            </w:r>
            <w:r>
              <w:t>.</w:t>
            </w:r>
          </w:p>
          <w:p w14:paraId="614300A7" w14:textId="77777777" w:rsidR="00315882" w:rsidRPr="0079283E" w:rsidRDefault="00315882" w:rsidP="00F52299">
            <w:pPr>
              <w:pStyle w:val="iBAAGStandardText"/>
            </w:pPr>
          </w:p>
        </w:tc>
      </w:tr>
      <w:tr w:rsidR="00315882" w:rsidRPr="003F3B5E" w14:paraId="614300AA" w14:textId="77777777" w:rsidTr="00EB40B6">
        <w:tc>
          <w:tcPr>
            <w:tcW w:w="13507" w:type="dxa"/>
            <w:gridSpan w:val="2"/>
            <w:tcBorders>
              <w:bottom w:val="single" w:sz="4" w:space="0" w:color="000000" w:themeColor="text1"/>
            </w:tcBorders>
            <w:shd w:val="clear" w:color="auto" w:fill="31849B"/>
          </w:tcPr>
          <w:p w14:paraId="614300A9" w14:textId="77777777" w:rsidR="00315882" w:rsidRPr="003F3B5E" w:rsidRDefault="00315882" w:rsidP="00F52299">
            <w:pPr>
              <w:pStyle w:val="iBAAGTableHeader"/>
            </w:pPr>
            <w:r w:rsidRPr="00F31DFA">
              <w:rPr>
                <w:rFonts w:cs="Arial"/>
                <w:szCs w:val="26"/>
              </w:rPr>
              <w:lastRenderedPageBreak/>
              <w:t>About Your Benefits</w:t>
            </w:r>
          </w:p>
        </w:tc>
      </w:tr>
      <w:tr w:rsidR="00315882" w:rsidRPr="003F3B5E" w14:paraId="614300C9" w14:textId="77777777" w:rsidTr="00EB40B6">
        <w:tc>
          <w:tcPr>
            <w:tcW w:w="3517" w:type="dxa"/>
            <w:shd w:val="clear" w:color="auto" w:fill="FFFFFF" w:themeFill="background1"/>
          </w:tcPr>
          <w:p w14:paraId="614300AB" w14:textId="77777777" w:rsidR="00315882" w:rsidRPr="00AB53C6" w:rsidRDefault="00315882" w:rsidP="00F52299">
            <w:pPr>
              <w:pStyle w:val="iBAAGSituationBoxName"/>
            </w:pPr>
            <w:bookmarkStart w:id="111" w:name="Health_Reimbursement_Account_HRA"/>
            <w:r w:rsidRPr="00AB53C6">
              <w:t>Health Reimbursement Account (HRA)</w:t>
            </w:r>
            <w:bookmarkEnd w:id="111"/>
          </w:p>
          <w:p w14:paraId="614300AD" w14:textId="1721E8D6" w:rsidR="00315882" w:rsidRPr="003F3B5E" w:rsidRDefault="00315882" w:rsidP="00F52299">
            <w:pPr>
              <w:pStyle w:val="InstructionalText"/>
            </w:pPr>
          </w:p>
        </w:tc>
        <w:tc>
          <w:tcPr>
            <w:tcW w:w="9990" w:type="dxa"/>
            <w:shd w:val="clear" w:color="auto" w:fill="FFFFFF" w:themeFill="background1"/>
          </w:tcPr>
          <w:p w14:paraId="614300AE" w14:textId="77777777" w:rsidR="00315882" w:rsidRDefault="00315882" w:rsidP="00F52299">
            <w:pPr>
              <w:pStyle w:val="iBAAGStandardText"/>
            </w:pPr>
            <w:r>
              <w:t>Not Applicable</w:t>
            </w:r>
          </w:p>
          <w:p w14:paraId="614300AF" w14:textId="77777777" w:rsidR="00315882" w:rsidRDefault="00315882" w:rsidP="00F52299">
            <w:pPr>
              <w:pStyle w:val="iBAAGStandardText"/>
            </w:pPr>
          </w:p>
          <w:p w14:paraId="614300C7" w14:textId="47B79E2D" w:rsidR="00315882" w:rsidRDefault="00315882" w:rsidP="00F52299">
            <w:pPr>
              <w:pStyle w:val="iBAAGStandardText"/>
            </w:pPr>
          </w:p>
          <w:p w14:paraId="614300C8" w14:textId="77777777" w:rsidR="00315882" w:rsidRPr="003F3B5E" w:rsidRDefault="00315882" w:rsidP="00F52299">
            <w:pPr>
              <w:pStyle w:val="iBAAGStandardText"/>
            </w:pPr>
          </w:p>
        </w:tc>
      </w:tr>
      <w:tr w:rsidR="00315882" w:rsidRPr="003F3B5E" w14:paraId="614300CB" w14:textId="77777777" w:rsidTr="00EB40B6">
        <w:tc>
          <w:tcPr>
            <w:tcW w:w="13507" w:type="dxa"/>
            <w:gridSpan w:val="2"/>
            <w:tcBorders>
              <w:bottom w:val="single" w:sz="4" w:space="0" w:color="000000" w:themeColor="text1"/>
            </w:tcBorders>
            <w:shd w:val="clear" w:color="auto" w:fill="31849B"/>
          </w:tcPr>
          <w:p w14:paraId="614300CA" w14:textId="77777777" w:rsidR="00315882" w:rsidRPr="003F3B5E" w:rsidRDefault="00315882" w:rsidP="00F52299">
            <w:pPr>
              <w:pStyle w:val="iBAAGTableHeader"/>
            </w:pPr>
            <w:r w:rsidRPr="007854C3">
              <w:rPr>
                <w:rFonts w:cs="Arial"/>
                <w:szCs w:val="26"/>
              </w:rPr>
              <w:t>About Your Benefits</w:t>
            </w:r>
          </w:p>
        </w:tc>
      </w:tr>
      <w:tr w:rsidR="00315882" w:rsidRPr="003F3B5E" w14:paraId="614300E1" w14:textId="77777777" w:rsidTr="00EB40B6">
        <w:tc>
          <w:tcPr>
            <w:tcW w:w="3517" w:type="dxa"/>
            <w:shd w:val="clear" w:color="auto" w:fill="FFFFFF" w:themeFill="background1"/>
          </w:tcPr>
          <w:p w14:paraId="614300CC" w14:textId="77777777" w:rsidR="00315882" w:rsidRPr="00203708" w:rsidRDefault="00315882" w:rsidP="00F52299">
            <w:pPr>
              <w:pStyle w:val="iBAAGSituationBoxName"/>
            </w:pPr>
            <w:bookmarkStart w:id="112" w:name="Health_Savings_Account_HSA"/>
            <w:r w:rsidRPr="00203708">
              <w:t>Health Savings Account (HSA)</w:t>
            </w:r>
            <w:bookmarkEnd w:id="112"/>
          </w:p>
          <w:p w14:paraId="614300CD" w14:textId="77777777" w:rsidR="00315882" w:rsidRPr="00203708" w:rsidRDefault="00315882" w:rsidP="00F52299">
            <w:pPr>
              <w:pStyle w:val="iBAAGStandardText"/>
            </w:pPr>
          </w:p>
          <w:p w14:paraId="614300CE" w14:textId="77777777" w:rsidR="00315882" w:rsidRPr="00203708" w:rsidRDefault="00315882" w:rsidP="00F52299">
            <w:pPr>
              <w:pStyle w:val="InstructionalText"/>
            </w:pPr>
          </w:p>
        </w:tc>
        <w:tc>
          <w:tcPr>
            <w:tcW w:w="9990" w:type="dxa"/>
            <w:shd w:val="clear" w:color="auto" w:fill="FFFFFF" w:themeFill="background1"/>
          </w:tcPr>
          <w:p w14:paraId="614300CF" w14:textId="77777777" w:rsidR="00315882" w:rsidRPr="00203708" w:rsidRDefault="00315882" w:rsidP="00F52299">
            <w:pPr>
              <w:pStyle w:val="iBAAGStandardText"/>
            </w:pPr>
            <w:r w:rsidRPr="00203708">
              <w:t>Not Applicable</w:t>
            </w:r>
          </w:p>
          <w:p w14:paraId="614300D0" w14:textId="77777777" w:rsidR="00315882" w:rsidRDefault="00315882" w:rsidP="00F52299">
            <w:pPr>
              <w:pStyle w:val="iBAAGStandardText"/>
            </w:pPr>
          </w:p>
          <w:p w14:paraId="614300E0" w14:textId="77777777" w:rsidR="00315882" w:rsidRPr="00203708" w:rsidRDefault="00315882">
            <w:pPr>
              <w:pStyle w:val="iBAAGStandardText"/>
            </w:pPr>
          </w:p>
        </w:tc>
      </w:tr>
      <w:tr w:rsidR="00315882" w:rsidRPr="003F3B5E" w14:paraId="614300E3" w14:textId="77777777" w:rsidTr="00EB40B6">
        <w:tc>
          <w:tcPr>
            <w:tcW w:w="13507" w:type="dxa"/>
            <w:gridSpan w:val="2"/>
            <w:tcBorders>
              <w:bottom w:val="single" w:sz="4" w:space="0" w:color="000000" w:themeColor="text1"/>
            </w:tcBorders>
            <w:shd w:val="clear" w:color="auto" w:fill="31849B"/>
          </w:tcPr>
          <w:p w14:paraId="614300E2" w14:textId="77777777" w:rsidR="00315882" w:rsidRPr="003F3B5E" w:rsidRDefault="00315882" w:rsidP="00F52299">
            <w:pPr>
              <w:pStyle w:val="iBAAGTableHeader"/>
            </w:pPr>
            <w:r w:rsidRPr="00F31DFA">
              <w:rPr>
                <w:rFonts w:cs="Arial"/>
                <w:szCs w:val="26"/>
              </w:rPr>
              <w:t>About Your Benefits</w:t>
            </w:r>
          </w:p>
        </w:tc>
      </w:tr>
      <w:tr w:rsidR="00315882" w:rsidRPr="003F3B5E" w14:paraId="614300F9" w14:textId="77777777" w:rsidTr="00EB40B6">
        <w:tc>
          <w:tcPr>
            <w:tcW w:w="3517" w:type="dxa"/>
            <w:shd w:val="clear" w:color="auto" w:fill="FFFFFF" w:themeFill="background1"/>
          </w:tcPr>
          <w:p w14:paraId="614300E4" w14:textId="77777777" w:rsidR="00315882" w:rsidRDefault="00315882" w:rsidP="00F52299">
            <w:pPr>
              <w:pStyle w:val="iBAAGSituationBoxName"/>
            </w:pPr>
            <w:bookmarkStart w:id="113" w:name="Health_Wellness"/>
            <w:r w:rsidRPr="00D368D0">
              <w:t>Health &amp; Wellness</w:t>
            </w:r>
            <w:bookmarkEnd w:id="113"/>
          </w:p>
          <w:p w14:paraId="614300E5" w14:textId="77777777" w:rsidR="00315882" w:rsidRPr="006716F3" w:rsidRDefault="00315882" w:rsidP="00F52299"/>
          <w:p w14:paraId="614300E6" w14:textId="0044E746" w:rsidR="00315882" w:rsidRPr="0010538E" w:rsidRDefault="00315882" w:rsidP="00F52299">
            <w:r>
              <w:rPr>
                <w:b/>
                <w:color w:val="FF00FF"/>
              </w:rPr>
              <w:tab/>
            </w:r>
          </w:p>
        </w:tc>
        <w:tc>
          <w:tcPr>
            <w:tcW w:w="9990" w:type="dxa"/>
            <w:shd w:val="clear" w:color="auto" w:fill="FFFFFF" w:themeFill="background1"/>
          </w:tcPr>
          <w:p w14:paraId="614300E7" w14:textId="77777777" w:rsidR="00315882" w:rsidRDefault="00315882" w:rsidP="00F52299">
            <w:pPr>
              <w:pStyle w:val="iBAAGStandardTextBold"/>
            </w:pPr>
            <w:r>
              <w:t>Health &amp; Wellness</w:t>
            </w:r>
          </w:p>
          <w:p w14:paraId="614300EA" w14:textId="77777777" w:rsidR="00315882" w:rsidRDefault="00315882" w:rsidP="00F52299">
            <w:pPr>
              <w:pStyle w:val="InstructionalText"/>
            </w:pPr>
          </w:p>
          <w:p w14:paraId="614300EC" w14:textId="250371BE" w:rsidR="00315882" w:rsidRDefault="00315882" w:rsidP="00F52299">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614300ED" w14:textId="77777777" w:rsidR="00315882" w:rsidRPr="004470CB" w:rsidRDefault="00315882" w:rsidP="00F52299">
            <w:pPr>
              <w:pStyle w:val="iBAAGStandardText"/>
            </w:pPr>
          </w:p>
          <w:p w14:paraId="614300EF" w14:textId="5C01D575" w:rsidR="00315882" w:rsidRPr="004470CB" w:rsidRDefault="00315882" w:rsidP="00F52299">
            <w:pPr>
              <w:pStyle w:val="iBAAGStandardTextBold"/>
            </w:pPr>
            <w:r w:rsidRPr="00C508F0">
              <w:lastRenderedPageBreak/>
              <w:t xml:space="preserve">Quit For Life </w:t>
            </w:r>
            <w:r w:rsidRPr="004470CB">
              <w:t>(Tobacco Cessation)</w:t>
            </w:r>
          </w:p>
          <w:p w14:paraId="614300F0" w14:textId="7D1E3915" w:rsidR="00315882" w:rsidRDefault="00315882" w:rsidP="00F52299">
            <w:pPr>
              <w:pStyle w:val="iBAAGStandardText"/>
            </w:pPr>
            <w:r w:rsidRPr="004470CB">
              <w:t>For questions or to speak to a coach call toll-free at the number on your health plan ID card.</w:t>
            </w:r>
          </w:p>
          <w:p w14:paraId="614300F8" w14:textId="7DC2BDB8" w:rsidR="00315882" w:rsidRPr="00D368D0" w:rsidRDefault="00315882" w:rsidP="00F52299">
            <w:pPr>
              <w:pStyle w:val="iBAAGStandardText"/>
            </w:pPr>
            <w:r w:rsidRPr="00D368D0">
              <w:t xml:space="preserve"> </w:t>
            </w:r>
          </w:p>
        </w:tc>
      </w:tr>
      <w:tr w:rsidR="00315882" w:rsidRPr="0033454D" w14:paraId="614300FB" w14:textId="77777777" w:rsidTr="00EB40B6">
        <w:tc>
          <w:tcPr>
            <w:tcW w:w="13507" w:type="dxa"/>
            <w:gridSpan w:val="2"/>
            <w:tcBorders>
              <w:bottom w:val="single" w:sz="4" w:space="0" w:color="000000" w:themeColor="text1"/>
            </w:tcBorders>
            <w:shd w:val="clear" w:color="auto" w:fill="31849B"/>
          </w:tcPr>
          <w:p w14:paraId="614300FA" w14:textId="77777777" w:rsidR="00315882" w:rsidRPr="0033454D" w:rsidRDefault="00315882" w:rsidP="00F52299">
            <w:pPr>
              <w:pStyle w:val="iBAAGTableHeader"/>
            </w:pPr>
            <w:r w:rsidRPr="00355D8E">
              <w:lastRenderedPageBreak/>
              <w:t>About Your Benefits</w:t>
            </w:r>
          </w:p>
        </w:tc>
      </w:tr>
      <w:tr w:rsidR="00686CFC" w:rsidRPr="0033454D" w14:paraId="61430108" w14:textId="77777777" w:rsidTr="00EB40B6">
        <w:tc>
          <w:tcPr>
            <w:tcW w:w="3517" w:type="dxa"/>
            <w:shd w:val="clear" w:color="auto" w:fill="FFFFFF" w:themeFill="background1"/>
          </w:tcPr>
          <w:p w14:paraId="2B77DF61" w14:textId="77777777" w:rsidR="00EB40B6" w:rsidRDefault="00EB40B6" w:rsidP="00EB40B6">
            <w:pPr>
              <w:rPr>
                <w:b/>
                <w:bCs/>
                <w:iCs/>
                <w:color w:val="000000"/>
                <w:sz w:val="28"/>
                <w:szCs w:val="28"/>
              </w:rPr>
            </w:pPr>
            <w:bookmarkStart w:id="114" w:name="UnitedHealthcare_Hearing_Program"/>
            <w:bookmarkStart w:id="115" w:name="hi_healthinnovations_hearing_program"/>
            <w:r w:rsidRPr="00FA5B53">
              <w:rPr>
                <w:b/>
                <w:bCs/>
                <w:iCs/>
                <w:color w:val="000000"/>
                <w:sz w:val="28"/>
                <w:szCs w:val="28"/>
              </w:rPr>
              <w:t>UnitedHealthcare Hearing</w:t>
            </w:r>
            <w:r>
              <w:rPr>
                <w:b/>
                <w:bCs/>
                <w:iCs/>
                <w:color w:val="000000"/>
                <w:sz w:val="28"/>
                <w:szCs w:val="28"/>
              </w:rPr>
              <w:t xml:space="preserve"> </w:t>
            </w:r>
          </w:p>
          <w:p w14:paraId="614300FC" w14:textId="026DB35A" w:rsidR="00686CFC" w:rsidRPr="0033454D" w:rsidRDefault="00EB40B6" w:rsidP="00EB40B6">
            <w:pPr>
              <w:pStyle w:val="iBAAGSituationBoxName"/>
            </w:pPr>
            <w:r>
              <w:rPr>
                <w:bCs/>
                <w:iCs/>
                <w:color w:val="000000"/>
              </w:rPr>
              <w:t>Program</w:t>
            </w:r>
            <w:bookmarkEnd w:id="114"/>
            <w:bookmarkEnd w:id="115"/>
          </w:p>
        </w:tc>
        <w:tc>
          <w:tcPr>
            <w:tcW w:w="9990" w:type="dxa"/>
            <w:shd w:val="clear" w:color="auto" w:fill="FFFFFF" w:themeFill="background1"/>
          </w:tcPr>
          <w:p w14:paraId="20D0336D" w14:textId="77777777" w:rsidR="00EB40B6" w:rsidRPr="00FA5B53" w:rsidRDefault="00EB40B6" w:rsidP="00EB40B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E518EDF" w14:textId="77777777" w:rsidR="00EB40B6" w:rsidRPr="00FA5B53" w:rsidRDefault="00EB40B6" w:rsidP="00EB40B6">
            <w:pPr>
              <w:rPr>
                <w:color w:val="000000"/>
                <w:szCs w:val="24"/>
              </w:rPr>
            </w:pPr>
          </w:p>
          <w:p w14:paraId="49E2FCA5" w14:textId="77777777" w:rsidR="00EB40B6" w:rsidRPr="00FA5B53" w:rsidRDefault="00EB40B6" w:rsidP="00EB40B6">
            <w:pPr>
              <w:rPr>
                <w:color w:val="000000"/>
                <w:szCs w:val="24"/>
              </w:rPr>
            </w:pPr>
            <w:r w:rsidRPr="00FA5B53">
              <w:rPr>
                <w:color w:val="000000"/>
                <w:szCs w:val="24"/>
              </w:rPr>
              <w:t>Benefits of this program:</w:t>
            </w:r>
          </w:p>
          <w:p w14:paraId="240314B1" w14:textId="77777777" w:rsidR="00EB40B6" w:rsidRPr="00FA5B53" w:rsidRDefault="00EB40B6" w:rsidP="00EB40B6">
            <w:pPr>
              <w:pStyle w:val="ListParagraph"/>
              <w:numPr>
                <w:ilvl w:val="0"/>
                <w:numId w:val="7"/>
              </w:numPr>
              <w:rPr>
                <w:color w:val="000000"/>
                <w:szCs w:val="24"/>
              </w:rPr>
            </w:pPr>
            <w:r w:rsidRPr="00FA5B53">
              <w:rPr>
                <w:color w:val="000000"/>
                <w:szCs w:val="24"/>
              </w:rPr>
              <w:t>There is no cost to use this program</w:t>
            </w:r>
          </w:p>
          <w:p w14:paraId="253DA078" w14:textId="77777777" w:rsidR="00EB40B6" w:rsidRDefault="00EB40B6" w:rsidP="00EB40B6">
            <w:pPr>
              <w:pStyle w:val="iBAAGLevel1Bullets"/>
              <w:numPr>
                <w:ilvl w:val="0"/>
                <w:numId w:val="7"/>
              </w:numPr>
            </w:pPr>
            <w:r>
              <w:t xml:space="preserve">Access to more than </w:t>
            </w:r>
            <w:r w:rsidRPr="00FA5B53">
              <w:rPr>
                <w:b/>
              </w:rPr>
              <w:t>5,000</w:t>
            </w:r>
            <w:r>
              <w:t xml:space="preserve"> providers nationwide</w:t>
            </w:r>
          </w:p>
          <w:p w14:paraId="4841F116" w14:textId="77777777" w:rsidR="00EB40B6" w:rsidRDefault="00EB40B6" w:rsidP="00EB40B6">
            <w:pPr>
              <w:pStyle w:val="iBAAGLevel1Bullets"/>
              <w:numPr>
                <w:ilvl w:val="0"/>
                <w:numId w:val="7"/>
              </w:numPr>
            </w:pPr>
            <w:r>
              <w:t>You can get high quality hearing aids for a fraction of the cost</w:t>
            </w:r>
          </w:p>
          <w:p w14:paraId="24CABC80" w14:textId="77777777" w:rsidR="00EB40B6" w:rsidRPr="00FA5B53" w:rsidRDefault="00EB40B6" w:rsidP="00EB40B6">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10AE365F" w14:textId="77777777" w:rsidR="00EB40B6" w:rsidRPr="00FA5B53" w:rsidRDefault="00EB40B6" w:rsidP="00EB40B6">
            <w:pPr>
              <w:pStyle w:val="ListParagraph"/>
              <w:numPr>
                <w:ilvl w:val="0"/>
                <w:numId w:val="7"/>
              </w:numPr>
              <w:rPr>
                <w:color w:val="000000"/>
                <w:szCs w:val="24"/>
              </w:rPr>
            </w:pPr>
            <w:r w:rsidRPr="00FA5B53">
              <w:rPr>
                <w:color w:val="000000"/>
                <w:szCs w:val="24"/>
              </w:rPr>
              <w:t>We take care of the claim submission process for you</w:t>
            </w:r>
          </w:p>
          <w:p w14:paraId="06689303" w14:textId="77777777" w:rsidR="00EB40B6" w:rsidRPr="00FA5B53" w:rsidRDefault="00EB40B6" w:rsidP="00EB40B6">
            <w:pPr>
              <w:rPr>
                <w:color w:val="000000"/>
                <w:szCs w:val="24"/>
              </w:rPr>
            </w:pPr>
          </w:p>
          <w:p w14:paraId="61430106" w14:textId="6ADE85B2" w:rsidR="00686CFC" w:rsidRDefault="00EB40B6" w:rsidP="00F52299">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1430107" w14:textId="77777777" w:rsidR="00686CFC" w:rsidRPr="0033454D" w:rsidRDefault="00686CFC" w:rsidP="00F52299">
            <w:pPr>
              <w:pStyle w:val="iBAAGStandardText"/>
            </w:pPr>
          </w:p>
        </w:tc>
      </w:tr>
      <w:tr w:rsidR="00315882" w14:paraId="6143010A" w14:textId="77777777" w:rsidTr="00EB40B6">
        <w:tc>
          <w:tcPr>
            <w:tcW w:w="13507" w:type="dxa"/>
            <w:gridSpan w:val="2"/>
            <w:tcBorders>
              <w:bottom w:val="single" w:sz="4" w:space="0" w:color="000000" w:themeColor="text1"/>
            </w:tcBorders>
            <w:shd w:val="clear" w:color="auto" w:fill="31849B"/>
            <w:vAlign w:val="center"/>
          </w:tcPr>
          <w:p w14:paraId="61430109" w14:textId="77777777" w:rsidR="00315882" w:rsidRPr="003F3B5E" w:rsidRDefault="00315882" w:rsidP="00F52299">
            <w:pPr>
              <w:pStyle w:val="iBAAGTableHeader"/>
            </w:pPr>
            <w:r>
              <w:t>About Your Benefits</w:t>
            </w:r>
          </w:p>
        </w:tc>
      </w:tr>
      <w:tr w:rsidR="00315882" w14:paraId="6143011C" w14:textId="77777777" w:rsidTr="00EB40B6">
        <w:tc>
          <w:tcPr>
            <w:tcW w:w="3517" w:type="dxa"/>
            <w:shd w:val="clear" w:color="auto" w:fill="FFFFFF" w:themeFill="background1"/>
          </w:tcPr>
          <w:p w14:paraId="6143010B" w14:textId="77777777" w:rsidR="00315882" w:rsidRPr="001231DD" w:rsidRDefault="00315882" w:rsidP="00F52299">
            <w:pPr>
              <w:pStyle w:val="iBAAGSituationBoxName"/>
            </w:pPr>
            <w:bookmarkStart w:id="116" w:name="Kidney_Donor"/>
            <w:r w:rsidRPr="001231DD">
              <w:t>Kidney Donor Travel Assistance Program</w:t>
            </w:r>
          </w:p>
          <w:bookmarkEnd w:id="116"/>
          <w:p w14:paraId="6143010C" w14:textId="77777777" w:rsidR="00315882" w:rsidRPr="001231DD" w:rsidRDefault="00315882" w:rsidP="00F52299">
            <w:pPr>
              <w:pStyle w:val="iBAAGStandardText"/>
            </w:pPr>
          </w:p>
          <w:p w14:paraId="6143010D" w14:textId="77777777" w:rsidR="00315882" w:rsidRPr="001231DD" w:rsidRDefault="00315882" w:rsidP="00F52299">
            <w:pPr>
              <w:pStyle w:val="iBAAGStandardText"/>
            </w:pPr>
            <w:r w:rsidRPr="001231DD">
              <w:t>To participate:</w:t>
            </w:r>
          </w:p>
          <w:p w14:paraId="6143010E" w14:textId="77777777" w:rsidR="00315882" w:rsidRPr="001231DD" w:rsidRDefault="00315882" w:rsidP="00F52299">
            <w:pPr>
              <w:pStyle w:val="iBAAGLevel1Bullets"/>
            </w:pPr>
            <w:r w:rsidRPr="001231DD">
              <w:t>The transplant recipient must be covered under this plan.</w:t>
            </w:r>
          </w:p>
          <w:p w14:paraId="6143010F" w14:textId="77777777" w:rsidR="00315882" w:rsidRPr="001231DD" w:rsidRDefault="00315882" w:rsidP="00F52299">
            <w:pPr>
              <w:pStyle w:val="iBAAGLevel1Bullets"/>
            </w:pPr>
            <w:r w:rsidRPr="001231DD">
              <w:t xml:space="preserve">The living donor does </w:t>
            </w:r>
            <w:r w:rsidRPr="001231DD">
              <w:lastRenderedPageBreak/>
              <w:t>not need to be covered under the plan.</w:t>
            </w:r>
          </w:p>
          <w:p w14:paraId="61430110" w14:textId="77777777" w:rsidR="00315882" w:rsidRPr="001231DD" w:rsidRDefault="00315882" w:rsidP="00F52299">
            <w:pPr>
              <w:pStyle w:val="iBAAGStandardText"/>
            </w:pPr>
            <w:r w:rsidRPr="001231DD">
              <w:t xml:space="preserve"> </w:t>
            </w:r>
          </w:p>
        </w:tc>
        <w:tc>
          <w:tcPr>
            <w:tcW w:w="9990" w:type="dxa"/>
            <w:shd w:val="clear" w:color="auto" w:fill="FFFFFF" w:themeFill="background1"/>
          </w:tcPr>
          <w:p w14:paraId="61430111" w14:textId="77777777" w:rsidR="00315882" w:rsidRPr="001231DD" w:rsidRDefault="00315882" w:rsidP="00F52299">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61430112" w14:textId="77777777" w:rsidR="00315882" w:rsidRPr="001231DD" w:rsidRDefault="00315882" w:rsidP="00F52299">
            <w:pPr>
              <w:pStyle w:val="iBAAGStandardText"/>
            </w:pPr>
          </w:p>
          <w:p w14:paraId="61430113" w14:textId="77777777" w:rsidR="00315882" w:rsidRPr="001231DD" w:rsidRDefault="00315882" w:rsidP="00F52299">
            <w:pPr>
              <w:pStyle w:val="iBAAGStandardText"/>
            </w:pPr>
            <w:r w:rsidRPr="001231DD">
              <w:t>The card may only be used toward lodging and travel expenses for the kidney donor and companion for:</w:t>
            </w:r>
          </w:p>
          <w:p w14:paraId="61430114" w14:textId="77777777" w:rsidR="00315882" w:rsidRPr="001231DD" w:rsidRDefault="00315882" w:rsidP="00F52299">
            <w:pPr>
              <w:pStyle w:val="iBAAGLevel1Bullets"/>
            </w:pPr>
            <w:r w:rsidRPr="001231DD">
              <w:t>Initial evaluation to determine suitability</w:t>
            </w:r>
          </w:p>
          <w:p w14:paraId="61430115" w14:textId="77777777" w:rsidR="00315882" w:rsidRPr="001231DD" w:rsidRDefault="00315882" w:rsidP="00F52299">
            <w:pPr>
              <w:pStyle w:val="iBAAGLevel1Bullets"/>
            </w:pPr>
            <w:r w:rsidRPr="001231DD">
              <w:t>Kidney donor transplant surgery</w:t>
            </w:r>
          </w:p>
          <w:p w14:paraId="61430116" w14:textId="77777777" w:rsidR="00315882" w:rsidRPr="001231DD" w:rsidRDefault="00315882" w:rsidP="00F52299">
            <w:pPr>
              <w:pStyle w:val="iBAAGLevel1Bullets"/>
            </w:pPr>
            <w:r w:rsidRPr="001231DD">
              <w:t>Donor follow-up care after surgery for up to 2 years</w:t>
            </w:r>
          </w:p>
          <w:p w14:paraId="61430117" w14:textId="77777777" w:rsidR="00315882" w:rsidRPr="001231DD" w:rsidRDefault="00315882" w:rsidP="00F52299">
            <w:pPr>
              <w:pStyle w:val="iBAAGStandardText"/>
            </w:pPr>
          </w:p>
          <w:p w14:paraId="61430118" w14:textId="77777777" w:rsidR="00315882" w:rsidRPr="001231DD" w:rsidRDefault="00315882" w:rsidP="00F52299">
            <w:pPr>
              <w:pStyle w:val="iBAAGStandardText"/>
            </w:pPr>
            <w:r w:rsidRPr="001231DD">
              <w:lastRenderedPageBreak/>
              <w:t>For more information:</w:t>
            </w:r>
          </w:p>
          <w:p w14:paraId="61430119" w14:textId="77777777" w:rsidR="00315882" w:rsidRPr="001231DD" w:rsidRDefault="00315882" w:rsidP="00F52299">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143011A" w14:textId="77777777" w:rsidR="00315882" w:rsidRPr="001231DD" w:rsidRDefault="00315882" w:rsidP="00F52299">
            <w:pPr>
              <w:pStyle w:val="iBAAGLevel1Bullets"/>
            </w:pPr>
            <w:r w:rsidRPr="001231DD">
              <w:t xml:space="preserve">Contact Optum Bank for pre-paid travel card questions at </w:t>
            </w:r>
            <w:r w:rsidRPr="001231DD">
              <w:rPr>
                <w:rStyle w:val="iBAAGStandardTextBoldChar"/>
              </w:rPr>
              <w:t>1-866-655-3692</w:t>
            </w:r>
            <w:r w:rsidRPr="001231DD">
              <w:t>.</w:t>
            </w:r>
          </w:p>
          <w:p w14:paraId="6143011B" w14:textId="77777777" w:rsidR="00315882" w:rsidRPr="001231DD" w:rsidRDefault="00315882" w:rsidP="00F52299">
            <w:pPr>
              <w:pStyle w:val="iBAAGStandardText"/>
            </w:pPr>
          </w:p>
        </w:tc>
      </w:tr>
      <w:tr w:rsidR="007519F1" w14:paraId="6143011E" w14:textId="77777777" w:rsidTr="00EB40B6">
        <w:tc>
          <w:tcPr>
            <w:tcW w:w="13507" w:type="dxa"/>
            <w:gridSpan w:val="2"/>
            <w:tcBorders>
              <w:bottom w:val="single" w:sz="4" w:space="0" w:color="000000" w:themeColor="text1"/>
            </w:tcBorders>
            <w:shd w:val="clear" w:color="auto" w:fill="31849B"/>
            <w:vAlign w:val="center"/>
          </w:tcPr>
          <w:p w14:paraId="6143011D" w14:textId="77777777" w:rsidR="007519F1" w:rsidRPr="003F3B5E" w:rsidRDefault="007519F1" w:rsidP="00F52299">
            <w:pPr>
              <w:pStyle w:val="iBAAGTableHeader"/>
            </w:pPr>
            <w:r>
              <w:lastRenderedPageBreak/>
              <w:t>About Your Benefits</w:t>
            </w:r>
          </w:p>
        </w:tc>
      </w:tr>
      <w:tr w:rsidR="007519F1" w14:paraId="6143012F" w14:textId="77777777" w:rsidTr="00EB40B6">
        <w:tc>
          <w:tcPr>
            <w:tcW w:w="3517" w:type="dxa"/>
            <w:shd w:val="clear" w:color="auto" w:fill="FFFFFF" w:themeFill="background1"/>
          </w:tcPr>
          <w:p w14:paraId="6143011F" w14:textId="77777777" w:rsidR="007519F1" w:rsidRDefault="007519F1" w:rsidP="00F52299">
            <w:pPr>
              <w:pStyle w:val="iBAAGStandardText"/>
              <w:rPr>
                <w:b/>
                <w:sz w:val="28"/>
                <w:szCs w:val="28"/>
              </w:rPr>
            </w:pPr>
            <w:bookmarkStart w:id="117" w:name="Orthopedic_Health_Support"/>
            <w:r w:rsidRPr="0082024A">
              <w:rPr>
                <w:b/>
                <w:sz w:val="28"/>
                <w:szCs w:val="28"/>
              </w:rPr>
              <w:t>Orthopedic Health Support</w:t>
            </w:r>
            <w:bookmarkEnd w:id="117"/>
          </w:p>
          <w:p w14:paraId="61430120" w14:textId="77777777" w:rsidR="007519F1" w:rsidRPr="003F3B5E" w:rsidRDefault="007519F1" w:rsidP="00F52299">
            <w:pPr>
              <w:pStyle w:val="InstructionalText"/>
            </w:pPr>
            <w:r w:rsidRPr="00EF153D">
              <w:t xml:space="preserve"> </w:t>
            </w:r>
          </w:p>
        </w:tc>
        <w:tc>
          <w:tcPr>
            <w:tcW w:w="9990" w:type="dxa"/>
            <w:shd w:val="clear" w:color="auto" w:fill="FFFFFF" w:themeFill="background1"/>
          </w:tcPr>
          <w:p w14:paraId="6143012C" w14:textId="77777777" w:rsidR="007519F1" w:rsidRDefault="007519F1" w:rsidP="00F52299"/>
          <w:p w14:paraId="6143012D" w14:textId="77777777" w:rsidR="007519F1" w:rsidRDefault="007519F1" w:rsidP="00F52299">
            <w:r>
              <w:t>Not Applicable</w:t>
            </w:r>
          </w:p>
          <w:p w14:paraId="6143012E" w14:textId="77777777" w:rsidR="007519F1" w:rsidRPr="003F3B5E" w:rsidRDefault="007519F1" w:rsidP="00F52299">
            <w:pPr>
              <w:pStyle w:val="iBAAGStandardText"/>
            </w:pPr>
          </w:p>
        </w:tc>
      </w:tr>
      <w:tr w:rsidR="007519F1" w14:paraId="61430131" w14:textId="77777777" w:rsidTr="00276199">
        <w:trPr>
          <w:trHeight w:val="350"/>
        </w:trPr>
        <w:tc>
          <w:tcPr>
            <w:tcW w:w="13507" w:type="dxa"/>
            <w:gridSpan w:val="2"/>
            <w:tcBorders>
              <w:bottom w:val="single" w:sz="4" w:space="0" w:color="000000" w:themeColor="text1"/>
            </w:tcBorders>
            <w:shd w:val="clear" w:color="auto" w:fill="31849B"/>
            <w:vAlign w:val="center"/>
          </w:tcPr>
          <w:p w14:paraId="61430130" w14:textId="77777777" w:rsidR="007519F1" w:rsidRPr="003F3B5E" w:rsidRDefault="007519F1" w:rsidP="00F52299">
            <w:pPr>
              <w:pStyle w:val="iBAAGTableHeader"/>
            </w:pPr>
            <w:r>
              <w:t>About Your Benefits</w:t>
            </w:r>
          </w:p>
        </w:tc>
      </w:tr>
      <w:tr w:rsidR="007519F1" w14:paraId="61430144" w14:textId="77777777" w:rsidTr="00EB40B6">
        <w:tc>
          <w:tcPr>
            <w:tcW w:w="3517" w:type="dxa"/>
            <w:shd w:val="clear" w:color="auto" w:fill="FFFFFF" w:themeFill="background1"/>
          </w:tcPr>
          <w:p w14:paraId="61430132" w14:textId="77777777" w:rsidR="007519F1" w:rsidRPr="00414AC2" w:rsidRDefault="007519F1" w:rsidP="00F52299">
            <w:pPr>
              <w:pStyle w:val="iBAAGSituationBoxName"/>
            </w:pPr>
            <w:bookmarkStart w:id="118" w:name="Real_Appeal"/>
            <w:r w:rsidRPr="00414AC2">
              <w:t>Real Appeal</w:t>
            </w:r>
            <w:bookmarkEnd w:id="118"/>
          </w:p>
          <w:p w14:paraId="61430133" w14:textId="77777777" w:rsidR="007519F1" w:rsidRDefault="007519F1" w:rsidP="00F52299">
            <w:pPr>
              <w:pStyle w:val="InstructionalText"/>
            </w:pPr>
          </w:p>
          <w:p w14:paraId="61430134" w14:textId="77777777" w:rsidR="007519F1" w:rsidRDefault="007519F1" w:rsidP="00F52299">
            <w:pPr>
              <w:pStyle w:val="iBAAGStandardTextBold"/>
            </w:pPr>
            <w:r>
              <w:t xml:space="preserve">What is Real Appeal? </w:t>
            </w:r>
          </w:p>
          <w:p w14:paraId="61430135" w14:textId="77777777" w:rsidR="007519F1" w:rsidRPr="00700254" w:rsidRDefault="007519F1" w:rsidP="00F52299">
            <w:pPr>
              <w:pStyle w:val="iBAAGStandardText"/>
            </w:pPr>
            <w:r>
              <w:t>It is a free virtual wellness program to help you live a healthy lifestyle.</w:t>
            </w:r>
          </w:p>
        </w:tc>
        <w:tc>
          <w:tcPr>
            <w:tcW w:w="9990" w:type="dxa"/>
            <w:shd w:val="clear" w:color="auto" w:fill="FFFFFF" w:themeFill="background1"/>
          </w:tcPr>
          <w:p w14:paraId="61430137" w14:textId="77777777" w:rsidR="007519F1" w:rsidRDefault="007519F1" w:rsidP="00F52299">
            <w:pPr>
              <w:pStyle w:val="iBAAGStandardText"/>
            </w:pPr>
            <w:r>
              <w:t>Real Appeal provides:</w:t>
            </w:r>
          </w:p>
          <w:p w14:paraId="61430138"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61430139" w14:textId="77777777" w:rsidR="007519F1" w:rsidRDefault="007519F1" w:rsidP="007519F1">
            <w:pPr>
              <w:pStyle w:val="iBAAGLevel1Bullets"/>
              <w:tabs>
                <w:tab w:val="left" w:pos="720"/>
              </w:tabs>
            </w:pPr>
            <w:r>
              <w:t xml:space="preserve">One-on-one coaching and group participation by a specially trained virtual health coach. </w:t>
            </w:r>
          </w:p>
          <w:p w14:paraId="6143013A" w14:textId="77777777" w:rsidR="007519F1" w:rsidRDefault="007519F1" w:rsidP="007519F1">
            <w:pPr>
              <w:pStyle w:val="iBAAGLevel1Bullets"/>
              <w:tabs>
                <w:tab w:val="left" w:pos="720"/>
              </w:tabs>
            </w:pPr>
            <w:r>
              <w:t>Online support</w:t>
            </w:r>
          </w:p>
          <w:p w14:paraId="6143013B" w14:textId="77777777" w:rsidR="007519F1" w:rsidRDefault="007519F1" w:rsidP="007519F1">
            <w:pPr>
              <w:pStyle w:val="iBAAGLevel1Bullets"/>
              <w:tabs>
                <w:tab w:val="left" w:pos="720"/>
              </w:tabs>
            </w:pPr>
            <w:r>
              <w:t>Self-help tools</w:t>
            </w:r>
          </w:p>
          <w:p w14:paraId="6143013C" w14:textId="77777777" w:rsidR="007519F1" w:rsidRDefault="007519F1" w:rsidP="007519F1">
            <w:pPr>
              <w:pStyle w:val="iBAAGLevel1Bullets"/>
              <w:tabs>
                <w:tab w:val="left" w:pos="720"/>
              </w:tabs>
            </w:pPr>
            <w:r>
              <w:t>Education and training materials to help you set goals and learn problem-solving skills</w:t>
            </w:r>
          </w:p>
          <w:p w14:paraId="6143013D" w14:textId="77777777" w:rsidR="007519F1" w:rsidRDefault="007519F1" w:rsidP="00F52299">
            <w:pPr>
              <w:pStyle w:val="iBAAGStandardText"/>
            </w:pPr>
          </w:p>
          <w:p w14:paraId="6143013E" w14:textId="77777777" w:rsidR="007519F1" w:rsidRDefault="007519F1" w:rsidP="00F52299">
            <w:pPr>
              <w:pStyle w:val="iBAAGStandardText"/>
              <w:rPr>
                <w:rStyle w:val="Hyperlink"/>
                <w:b/>
              </w:rPr>
            </w:pPr>
            <w:r>
              <w:t xml:space="preserve">For more information visit </w:t>
            </w:r>
            <w:hyperlink r:id="rId95" w:history="1">
              <w:r>
                <w:rPr>
                  <w:rStyle w:val="Hyperlink"/>
                  <w:b/>
                </w:rPr>
                <w:t>member.realappeal.com</w:t>
              </w:r>
            </w:hyperlink>
          </w:p>
          <w:p w14:paraId="61430143" w14:textId="77777777" w:rsidR="007519F1" w:rsidRPr="003F3B5E" w:rsidRDefault="007519F1">
            <w:pPr>
              <w:pStyle w:val="iBAAGStandardText"/>
            </w:pPr>
          </w:p>
        </w:tc>
      </w:tr>
      <w:tr w:rsidR="007519F1" w:rsidRPr="008B7182" w14:paraId="61430146" w14:textId="77777777" w:rsidTr="00EB40B6">
        <w:tc>
          <w:tcPr>
            <w:tcW w:w="13507" w:type="dxa"/>
            <w:gridSpan w:val="2"/>
            <w:tcBorders>
              <w:bottom w:val="single" w:sz="4" w:space="0" w:color="000000" w:themeColor="text1"/>
            </w:tcBorders>
            <w:shd w:val="clear" w:color="auto" w:fill="31849B"/>
          </w:tcPr>
          <w:p w14:paraId="61430145" w14:textId="77777777" w:rsidR="007519F1" w:rsidRPr="008B7182" w:rsidRDefault="007519F1" w:rsidP="00F52299">
            <w:pPr>
              <w:pStyle w:val="iBAAGTableHeader"/>
            </w:pPr>
            <w:r w:rsidRPr="00355D8E">
              <w:t>About Your Benefits</w:t>
            </w:r>
          </w:p>
        </w:tc>
      </w:tr>
      <w:tr w:rsidR="007519F1" w:rsidRPr="008B7182" w14:paraId="6143015E" w14:textId="77777777" w:rsidTr="00EB40B6">
        <w:tc>
          <w:tcPr>
            <w:tcW w:w="3517" w:type="dxa"/>
            <w:shd w:val="clear" w:color="auto" w:fill="FFFFFF" w:themeFill="background1"/>
          </w:tcPr>
          <w:p w14:paraId="61430147" w14:textId="77777777" w:rsidR="007519F1" w:rsidRDefault="007519F1" w:rsidP="00F52299">
            <w:pPr>
              <w:pStyle w:val="iBAAGSituationBoxName"/>
            </w:pPr>
            <w:bookmarkStart w:id="119" w:name="Retiree_Reimbursement_Account_RRA"/>
            <w:r>
              <w:t>Retiree Reimbursement Account (RRA)</w:t>
            </w:r>
            <w:bookmarkEnd w:id="119"/>
          </w:p>
          <w:p w14:paraId="61430148" w14:textId="77777777" w:rsidR="007519F1" w:rsidRDefault="007519F1" w:rsidP="00F52299">
            <w:pPr>
              <w:pStyle w:val="iBAAGStandardText"/>
            </w:pPr>
          </w:p>
          <w:p w14:paraId="61430149" w14:textId="68D2652C" w:rsidR="007519F1" w:rsidRPr="008B7182" w:rsidRDefault="007519F1" w:rsidP="00F52299">
            <w:pPr>
              <w:pStyle w:val="InstructionalText"/>
            </w:pPr>
          </w:p>
        </w:tc>
        <w:tc>
          <w:tcPr>
            <w:tcW w:w="9990" w:type="dxa"/>
            <w:shd w:val="clear" w:color="auto" w:fill="FFFFFF" w:themeFill="background1"/>
          </w:tcPr>
          <w:p w14:paraId="6143014A" w14:textId="77777777" w:rsidR="007519F1" w:rsidRDefault="007519F1" w:rsidP="00F52299">
            <w:pPr>
              <w:pStyle w:val="iBAAGStandardText"/>
            </w:pPr>
            <w:r>
              <w:t>Not Applicable</w:t>
            </w:r>
          </w:p>
          <w:p w14:paraId="6143014B" w14:textId="77777777" w:rsidR="007519F1" w:rsidRDefault="007519F1" w:rsidP="00F52299">
            <w:pPr>
              <w:pStyle w:val="iBAAGStandardText"/>
            </w:pPr>
          </w:p>
          <w:p w14:paraId="6143015D" w14:textId="77777777" w:rsidR="007519F1" w:rsidRPr="008B7182" w:rsidRDefault="007519F1">
            <w:pPr>
              <w:pStyle w:val="iBAAGStandardText"/>
            </w:pPr>
          </w:p>
        </w:tc>
      </w:tr>
      <w:tr w:rsidR="007519F1" w:rsidRPr="003F3B5E" w14:paraId="61430160" w14:textId="77777777" w:rsidTr="00EB40B6">
        <w:tc>
          <w:tcPr>
            <w:tcW w:w="13507" w:type="dxa"/>
            <w:gridSpan w:val="2"/>
            <w:tcBorders>
              <w:bottom w:val="single" w:sz="4" w:space="0" w:color="000000" w:themeColor="text1"/>
            </w:tcBorders>
            <w:shd w:val="clear" w:color="auto" w:fill="31849B"/>
          </w:tcPr>
          <w:p w14:paraId="6143015F" w14:textId="77777777" w:rsidR="007519F1" w:rsidRPr="005D6C49" w:rsidRDefault="007519F1" w:rsidP="00F52299">
            <w:pPr>
              <w:pStyle w:val="iBAAGTableHeader"/>
            </w:pPr>
            <w:r w:rsidRPr="00355D8E">
              <w:t>About Your Benefits</w:t>
            </w:r>
          </w:p>
        </w:tc>
      </w:tr>
      <w:tr w:rsidR="007519F1" w:rsidRPr="003F3B5E" w14:paraId="61430179" w14:textId="77777777" w:rsidTr="00EB40B6">
        <w:tc>
          <w:tcPr>
            <w:tcW w:w="3517" w:type="dxa"/>
            <w:shd w:val="clear" w:color="auto" w:fill="FFFFFF" w:themeFill="background1"/>
          </w:tcPr>
          <w:p w14:paraId="61430161" w14:textId="77777777" w:rsidR="007519F1" w:rsidRDefault="007519F1" w:rsidP="00F52299">
            <w:pPr>
              <w:pStyle w:val="iBAAGSituationBoxName"/>
            </w:pPr>
            <w:bookmarkStart w:id="120" w:name="SimplyEngaged_Wellness_Incentive_Program"/>
            <w:r>
              <w:t xml:space="preserve">SimplyEngaged </w:t>
            </w:r>
            <w:r>
              <w:lastRenderedPageBreak/>
              <w:t>Wellness Incentive Program</w:t>
            </w:r>
            <w:bookmarkEnd w:id="120"/>
          </w:p>
          <w:p w14:paraId="61430162" w14:textId="77777777" w:rsidR="007519F1" w:rsidRDefault="007519F1" w:rsidP="00F52299"/>
          <w:p w14:paraId="61430164" w14:textId="77777777" w:rsidR="007519F1" w:rsidRDefault="007519F1" w:rsidP="00F52299">
            <w:pPr>
              <w:pStyle w:val="InstructionalText"/>
            </w:pPr>
          </w:p>
          <w:p w14:paraId="61430165" w14:textId="77777777" w:rsidR="007519F1" w:rsidRDefault="007519F1" w:rsidP="00F52299">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61430166" w14:textId="77777777" w:rsidR="007519F1" w:rsidRDefault="007519F1" w:rsidP="00F52299">
            <w:pPr>
              <w:pStyle w:val="InstructionalText"/>
            </w:pPr>
          </w:p>
        </w:tc>
        <w:tc>
          <w:tcPr>
            <w:tcW w:w="9990" w:type="dxa"/>
            <w:shd w:val="clear" w:color="auto" w:fill="FFFFFF" w:themeFill="background1"/>
          </w:tcPr>
          <w:p w14:paraId="61430168" w14:textId="310E80C2" w:rsidR="007519F1" w:rsidRDefault="007519F1" w:rsidP="00F52299">
            <w:pPr>
              <w:pStyle w:val="iBAAGStandardText"/>
            </w:pPr>
            <w:r>
              <w:lastRenderedPageBreak/>
              <w:t>SimplyEngaged provides:</w:t>
            </w:r>
          </w:p>
          <w:p w14:paraId="61430169" w14:textId="146E67E6" w:rsidR="007519F1" w:rsidRDefault="007519F1" w:rsidP="007519F1">
            <w:pPr>
              <w:pStyle w:val="iBAAGLevel1Bullets"/>
              <w:tabs>
                <w:tab w:val="left" w:pos="720"/>
              </w:tabs>
            </w:pPr>
            <w:r>
              <w:lastRenderedPageBreak/>
              <w:t>Support towards positive well-being</w:t>
            </w:r>
          </w:p>
          <w:p w14:paraId="6143016A" w14:textId="6A9498BA" w:rsidR="007519F1" w:rsidRDefault="007519F1" w:rsidP="007519F1">
            <w:pPr>
              <w:pStyle w:val="iBAAGLevel1Bullets"/>
              <w:tabs>
                <w:tab w:val="left" w:pos="720"/>
              </w:tabs>
            </w:pPr>
            <w:r>
              <w:t>Rewards when you participate in select wellness activities</w:t>
            </w:r>
          </w:p>
          <w:p w14:paraId="6143016B" w14:textId="61B3FDEC" w:rsidR="007519F1" w:rsidRDefault="007519F1" w:rsidP="00F52299">
            <w:pPr>
              <w:pStyle w:val="iBAAGStandardText"/>
            </w:pPr>
          </w:p>
          <w:p w14:paraId="6143016C" w14:textId="51212538" w:rsidR="007519F1" w:rsidRDefault="007519F1" w:rsidP="00F52299">
            <w:pPr>
              <w:pStyle w:val="iBAAGStandardTextBold"/>
            </w:pPr>
            <w:r>
              <w:t>Where can I get more information?</w:t>
            </w:r>
          </w:p>
          <w:p w14:paraId="6143016D" w14:textId="33D01A49" w:rsidR="007519F1" w:rsidRPr="005E60C7" w:rsidRDefault="007519F1" w:rsidP="00F52299">
            <w:pPr>
              <w:pStyle w:val="iBAAGLevel1Bullets"/>
              <w:rPr>
                <w:rStyle w:val="Hyperlinks"/>
                <w:b w:val="0"/>
                <w:color w:val="000000" w:themeColor="text1"/>
                <w:u w:val="none"/>
              </w:rPr>
            </w:pPr>
            <w:r w:rsidRPr="005E60C7">
              <w:t xml:space="preserve">To register or check the status of your rewards, </w:t>
            </w:r>
            <w:r>
              <w:t xml:space="preserve">go to </w:t>
            </w:r>
            <w:hyperlink r:id="rId96" w:history="1">
              <w:r>
                <w:rPr>
                  <w:rStyle w:val="Hyperlinks"/>
                </w:rPr>
                <w:t>myuhc.com</w:t>
              </w:r>
            </w:hyperlink>
          </w:p>
          <w:p w14:paraId="6143016E" w14:textId="03946FB6"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6143016F" w14:textId="4A52E034"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61430170" w14:textId="4E2F5B38"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61430171" w14:textId="76432130"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61430178" w14:textId="77777777" w:rsidR="007519F1" w:rsidRDefault="007519F1">
            <w:pPr>
              <w:pStyle w:val="iBAAGStandardText"/>
            </w:pPr>
          </w:p>
        </w:tc>
      </w:tr>
      <w:tr w:rsidR="007519F1" w:rsidRPr="003F3B5E" w14:paraId="6143017B" w14:textId="77777777" w:rsidTr="00EB40B6">
        <w:tc>
          <w:tcPr>
            <w:tcW w:w="13507" w:type="dxa"/>
            <w:gridSpan w:val="2"/>
            <w:tcBorders>
              <w:bottom w:val="single" w:sz="4" w:space="0" w:color="000000" w:themeColor="text1"/>
            </w:tcBorders>
            <w:shd w:val="clear" w:color="auto" w:fill="31849B"/>
          </w:tcPr>
          <w:p w14:paraId="6143017A" w14:textId="77777777" w:rsidR="007519F1" w:rsidRPr="003F3B5E" w:rsidRDefault="007519F1" w:rsidP="00F52299">
            <w:pPr>
              <w:pStyle w:val="iBAAGTableHeader"/>
            </w:pPr>
            <w:r>
              <w:lastRenderedPageBreak/>
              <w:t>About Your Benefits</w:t>
            </w:r>
          </w:p>
        </w:tc>
      </w:tr>
      <w:tr w:rsidR="007519F1" w:rsidRPr="003F3B5E" w14:paraId="6143018F" w14:textId="77777777" w:rsidTr="00EB40B6">
        <w:tc>
          <w:tcPr>
            <w:tcW w:w="3517" w:type="dxa"/>
            <w:shd w:val="clear" w:color="auto" w:fill="FFFFFF" w:themeFill="background1"/>
          </w:tcPr>
          <w:p w14:paraId="6143017C" w14:textId="77777777" w:rsidR="007519F1" w:rsidRDefault="007519F1" w:rsidP="00F52299">
            <w:pPr>
              <w:pStyle w:val="iBAAGSituationBoxName"/>
            </w:pPr>
            <w:bookmarkStart w:id="121" w:name="UnitedHealthcare_Motion"/>
            <w:r>
              <w:t>UnitedHealthcare Motion</w:t>
            </w:r>
            <w:bookmarkEnd w:id="121"/>
            <w:r>
              <w:t xml:space="preserve"> </w:t>
            </w:r>
          </w:p>
          <w:p w14:paraId="6143017D" w14:textId="77777777" w:rsidR="007519F1" w:rsidRPr="004F29C3" w:rsidRDefault="007519F1" w:rsidP="00F52299"/>
          <w:p w14:paraId="6143017F" w14:textId="77777777" w:rsidR="007519F1" w:rsidRPr="004F29C3" w:rsidRDefault="007519F1" w:rsidP="00F52299"/>
          <w:p w14:paraId="61430180" w14:textId="77777777" w:rsidR="007519F1" w:rsidRPr="004F29C3" w:rsidRDefault="007519F1" w:rsidP="00F5229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61430181" w14:textId="77777777" w:rsidR="007519F1" w:rsidRPr="003F3B5E" w:rsidRDefault="007519F1" w:rsidP="00F52299">
            <w:pPr>
              <w:pStyle w:val="iBAAGStandardText"/>
            </w:pPr>
          </w:p>
        </w:tc>
        <w:tc>
          <w:tcPr>
            <w:tcW w:w="9990" w:type="dxa"/>
            <w:shd w:val="clear" w:color="auto" w:fill="FFFFFF" w:themeFill="background1"/>
          </w:tcPr>
          <w:p w14:paraId="61430182" w14:textId="39F6440B" w:rsidR="007519F1" w:rsidRDefault="007519F1" w:rsidP="00F52299">
            <w:pPr>
              <w:pStyle w:val="iBAAGStandardText"/>
            </w:pPr>
            <w:r>
              <w:t>Not Applicable</w:t>
            </w:r>
          </w:p>
          <w:p w14:paraId="61430183" w14:textId="77777777" w:rsidR="007519F1" w:rsidRDefault="007519F1" w:rsidP="00F52299">
            <w:pPr>
              <w:pStyle w:val="iBAAGStandardText"/>
            </w:pPr>
          </w:p>
          <w:p w14:paraId="6143018E" w14:textId="77777777" w:rsidR="007519F1" w:rsidRPr="003F3B5E" w:rsidRDefault="007519F1" w:rsidP="00276199">
            <w:pPr>
              <w:pStyle w:val="iBAAGLevel1Bullets"/>
              <w:numPr>
                <w:ilvl w:val="0"/>
                <w:numId w:val="0"/>
              </w:numPr>
              <w:ind w:left="450" w:hanging="360"/>
            </w:pPr>
          </w:p>
        </w:tc>
      </w:tr>
      <w:tr w:rsidR="007519F1" w:rsidRPr="005851CD" w14:paraId="61430191" w14:textId="77777777" w:rsidTr="00EB40B6">
        <w:tc>
          <w:tcPr>
            <w:tcW w:w="13507" w:type="dxa"/>
            <w:gridSpan w:val="2"/>
            <w:tcBorders>
              <w:bottom w:val="single" w:sz="4" w:space="0" w:color="000000" w:themeColor="text1"/>
            </w:tcBorders>
            <w:shd w:val="clear" w:color="auto" w:fill="31849B"/>
          </w:tcPr>
          <w:p w14:paraId="61430190" w14:textId="77777777" w:rsidR="007519F1" w:rsidRPr="005851CD" w:rsidRDefault="007519F1" w:rsidP="00F52299">
            <w:pPr>
              <w:pStyle w:val="iBAAGTableHeader"/>
            </w:pPr>
            <w:r w:rsidRPr="00355D8E">
              <w:t>About Your Benefits</w:t>
            </w:r>
          </w:p>
        </w:tc>
      </w:tr>
      <w:tr w:rsidR="007519F1" w:rsidRPr="005851CD" w14:paraId="614301A4" w14:textId="77777777" w:rsidTr="00EB40B6">
        <w:tc>
          <w:tcPr>
            <w:tcW w:w="3517" w:type="dxa"/>
            <w:shd w:val="clear" w:color="auto" w:fill="FFFFFF" w:themeFill="background1"/>
          </w:tcPr>
          <w:p w14:paraId="61430192" w14:textId="77777777" w:rsidR="007519F1" w:rsidRDefault="007519F1" w:rsidP="00F52299">
            <w:pPr>
              <w:pStyle w:val="iBAAGSituationBoxName"/>
            </w:pPr>
            <w:bookmarkStart w:id="122" w:name="Vision_Vendor"/>
            <w:r>
              <w:t>Vision Vendor</w:t>
            </w:r>
            <w:bookmarkEnd w:id="122"/>
          </w:p>
          <w:p w14:paraId="61430193" w14:textId="77777777" w:rsidR="007519F1" w:rsidRDefault="007519F1" w:rsidP="00F52299">
            <w:pPr>
              <w:pStyle w:val="iBAAGStandardText"/>
            </w:pPr>
          </w:p>
          <w:p w14:paraId="61430194" w14:textId="77777777" w:rsidR="007519F1" w:rsidRDefault="007519F1" w:rsidP="00F52299">
            <w:pPr>
              <w:pStyle w:val="InstructionalText"/>
            </w:pPr>
          </w:p>
        </w:tc>
        <w:tc>
          <w:tcPr>
            <w:tcW w:w="9990" w:type="dxa"/>
            <w:shd w:val="clear" w:color="auto" w:fill="FFFFFF" w:themeFill="background1"/>
          </w:tcPr>
          <w:p w14:paraId="614301A2" w14:textId="77777777" w:rsidR="007519F1" w:rsidRDefault="007519F1" w:rsidP="00F52299">
            <w:pPr>
              <w:pStyle w:val="iBAAGStandardText"/>
            </w:pPr>
            <w:r>
              <w:t>No coverage is available with UnitedHealthcare.</w:t>
            </w:r>
          </w:p>
          <w:p w14:paraId="614301A3" w14:textId="77777777" w:rsidR="007519F1" w:rsidRDefault="007519F1" w:rsidP="00F52299">
            <w:pPr>
              <w:pStyle w:val="iBAAGStandardText"/>
            </w:pPr>
          </w:p>
        </w:tc>
      </w:tr>
    </w:tbl>
    <w:p w14:paraId="614301A5" w14:textId="77777777" w:rsidR="007519F1" w:rsidRPr="005851CD" w:rsidRDefault="007519F1" w:rsidP="007519F1"/>
    <w:p w14:paraId="614301A6" w14:textId="77777777" w:rsidR="007519F1" w:rsidRPr="00B41EB2" w:rsidRDefault="007519F1" w:rsidP="007519F1">
      <w:pPr>
        <w:rPr>
          <w:rStyle w:val="iBAAGTags"/>
        </w:rPr>
      </w:pPr>
      <w:r w:rsidRPr="00B41EB2">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614301A8" w14:textId="77777777" w:rsidTr="00F52299">
        <w:tc>
          <w:tcPr>
            <w:tcW w:w="13507" w:type="dxa"/>
            <w:gridSpan w:val="2"/>
            <w:shd w:val="clear" w:color="auto" w:fill="DAEEF3"/>
          </w:tcPr>
          <w:p w14:paraId="614301A7" w14:textId="77777777" w:rsidR="007519F1" w:rsidRPr="00B41EB2" w:rsidRDefault="007519F1" w:rsidP="00F52299">
            <w:pPr>
              <w:pStyle w:val="iBAAGMajorSectionHeader"/>
            </w:pPr>
            <w:r>
              <w:t>CSR View</w:t>
            </w:r>
          </w:p>
        </w:tc>
      </w:tr>
      <w:tr w:rsidR="007519F1" w:rsidRPr="00F04347" w14:paraId="614301AA"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301A9" w14:textId="77777777" w:rsidR="007519F1" w:rsidRPr="00F04347" w:rsidRDefault="007519F1" w:rsidP="00F52299">
            <w:pPr>
              <w:pStyle w:val="iBAAGTableHeader"/>
            </w:pPr>
            <w:r w:rsidRPr="00C34120">
              <w:t>Plan Information</w:t>
            </w:r>
          </w:p>
        </w:tc>
      </w:tr>
      <w:tr w:rsidR="007519F1" w:rsidRPr="00F04347" w14:paraId="614301AE" w14:textId="77777777" w:rsidTr="00F52299">
        <w:tblPrEx>
          <w:shd w:val="clear" w:color="auto" w:fill="auto"/>
        </w:tblPrEx>
        <w:tc>
          <w:tcPr>
            <w:tcW w:w="3517" w:type="dxa"/>
            <w:shd w:val="clear" w:color="auto" w:fill="F2DBDB"/>
          </w:tcPr>
          <w:p w14:paraId="614301AB" w14:textId="77777777" w:rsidR="007519F1" w:rsidRPr="00F04347" w:rsidRDefault="007519F1" w:rsidP="00F52299">
            <w:pPr>
              <w:pStyle w:val="iBAAGSituationBoxName"/>
            </w:pPr>
            <w:bookmarkStart w:id="123" w:name="Cant_Find_What_You_Are_Looking_For"/>
            <w:r w:rsidRPr="00C34120">
              <w:t>Can’t Find What You Are Looking For?</w:t>
            </w:r>
            <w:bookmarkEnd w:id="123"/>
          </w:p>
        </w:tc>
        <w:tc>
          <w:tcPr>
            <w:tcW w:w="9990" w:type="dxa"/>
            <w:shd w:val="clear" w:color="auto" w:fill="F2DBDB"/>
          </w:tcPr>
          <w:p w14:paraId="614301AC" w14:textId="77777777" w:rsidR="007519F1" w:rsidRPr="00FA726A" w:rsidRDefault="007519F1" w:rsidP="00F52299">
            <w:pPr>
              <w:pStyle w:val="iBAAGStandardText"/>
            </w:pPr>
            <w:r w:rsidRPr="00C34120">
              <w:t xml:space="preserve">Please visit the link below for additional information of certain benefits. </w:t>
            </w:r>
          </w:p>
          <w:p w14:paraId="614301AD" w14:textId="77777777" w:rsidR="007519F1" w:rsidRPr="00FA726A" w:rsidRDefault="0051103E" w:rsidP="00F52299">
            <w:pPr>
              <w:rPr>
                <w:rStyle w:val="Hyperlinks"/>
              </w:rPr>
            </w:pPr>
            <w:hyperlink r:id="rId97" w:history="1">
              <w:r w:rsidR="007519F1" w:rsidRPr="00FA726A">
                <w:rPr>
                  <w:rStyle w:val="Hyperlinks"/>
                </w:rPr>
                <w:t>IBAAG Quick Reference Guide</w:t>
              </w:r>
            </w:hyperlink>
          </w:p>
        </w:tc>
      </w:tr>
    </w:tbl>
    <w:p w14:paraId="614301AF" w14:textId="77777777" w:rsidR="007519F1" w:rsidRPr="00F04347" w:rsidRDefault="007519F1" w:rsidP="007519F1"/>
    <w:p w14:paraId="614301B0" w14:textId="77777777" w:rsidR="007519F1" w:rsidRPr="00CC5F62" w:rsidRDefault="007519F1" w:rsidP="007519F1">
      <w:pPr>
        <w:rPr>
          <w:rStyle w:val="iBAAGTags"/>
        </w:rPr>
      </w:pPr>
      <w:r w:rsidRPr="00CC5F62">
        <w:rPr>
          <w:rStyle w:val="iBAAGTags"/>
        </w:rPr>
        <w:t>&lt;!--section=Mental_and_Nervous--&gt;</w:t>
      </w:r>
    </w:p>
    <w:p w14:paraId="614301B1" w14:textId="77777777" w:rsidR="007519F1" w:rsidRPr="00CC5F62" w:rsidRDefault="007519F1" w:rsidP="007519F1"/>
    <w:p w14:paraId="614301B2"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1B3" w14:textId="77777777" w:rsidR="007519F1" w:rsidRDefault="007519F1" w:rsidP="007519F1"/>
    <w:p w14:paraId="614301B4" w14:textId="77777777" w:rsidR="007519F1" w:rsidRDefault="007519F1" w:rsidP="007519F1">
      <w:pPr>
        <w:rPr>
          <w:i/>
          <w:iCs/>
        </w:rPr>
      </w:pPr>
      <w:r>
        <w:rPr>
          <w:i/>
          <w:iCs/>
        </w:rPr>
        <w:t xml:space="preserve">Providers, this summary is for members, to review the terms of your participation agreement, please visit </w:t>
      </w:r>
      <w:hyperlink r:id="rId98" w:history="1">
        <w:r>
          <w:rPr>
            <w:rStyle w:val="Hyperlink"/>
            <w:i/>
            <w:iCs/>
            <w:szCs w:val="24"/>
          </w:rPr>
          <w:t>uhcprovider.com</w:t>
        </w:r>
      </w:hyperlink>
      <w:r>
        <w:rPr>
          <w:i/>
          <w:iCs/>
        </w:rPr>
        <w:t xml:space="preserve">   </w:t>
      </w:r>
    </w:p>
    <w:p w14:paraId="614301B5"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1B7" w14:textId="77777777" w:rsidTr="00F33F0A">
        <w:tc>
          <w:tcPr>
            <w:tcW w:w="13507" w:type="dxa"/>
            <w:gridSpan w:val="4"/>
            <w:shd w:val="clear" w:color="auto" w:fill="DAEEF3"/>
          </w:tcPr>
          <w:p w14:paraId="614301B6" w14:textId="77777777" w:rsidR="007519F1" w:rsidRPr="003F3B5E" w:rsidRDefault="007519F1" w:rsidP="00F52299">
            <w:pPr>
              <w:pStyle w:val="iBAAGMajorSectionHeader"/>
            </w:pPr>
            <w:bookmarkStart w:id="124" w:name="Mental_and_Nervous"/>
            <w:r w:rsidRPr="00C34120">
              <w:rPr>
                <w:rFonts w:cs="Arial"/>
                <w:color w:val="0000FF"/>
              </w:rPr>
              <w:t>M</w:t>
            </w:r>
            <w:r>
              <w:rPr>
                <w:rFonts w:cs="Arial"/>
                <w:color w:val="0000FF"/>
              </w:rPr>
              <w:t>ental Health</w:t>
            </w:r>
            <w:bookmarkEnd w:id="124"/>
          </w:p>
        </w:tc>
      </w:tr>
      <w:tr w:rsidR="007519F1" w:rsidRPr="00556C7E" w14:paraId="614301B9" w14:textId="77777777" w:rsidTr="00F33F0A">
        <w:tblPrEx>
          <w:shd w:val="clear" w:color="auto" w:fill="auto"/>
        </w:tblPrEx>
        <w:tc>
          <w:tcPr>
            <w:tcW w:w="13507" w:type="dxa"/>
            <w:gridSpan w:val="4"/>
            <w:tcBorders>
              <w:bottom w:val="single" w:sz="4" w:space="0" w:color="000000" w:themeColor="text1"/>
            </w:tcBorders>
            <w:shd w:val="clear" w:color="auto" w:fill="31849B"/>
          </w:tcPr>
          <w:p w14:paraId="614301B8" w14:textId="77777777" w:rsidR="007519F1" w:rsidRPr="00556C7E" w:rsidRDefault="007519F1" w:rsidP="00F52299">
            <w:pPr>
              <w:pStyle w:val="iBAAGTableHeader"/>
            </w:pPr>
            <w:r w:rsidRPr="00C34120">
              <w:t>About Your Benefits</w:t>
            </w:r>
          </w:p>
        </w:tc>
      </w:tr>
      <w:tr w:rsidR="007519F1" w:rsidRPr="00556C7E" w14:paraId="614301BF" w14:textId="77777777" w:rsidTr="00F33F0A">
        <w:tblPrEx>
          <w:shd w:val="clear" w:color="auto" w:fill="auto"/>
        </w:tblPrEx>
        <w:tc>
          <w:tcPr>
            <w:tcW w:w="3517" w:type="dxa"/>
            <w:shd w:val="clear" w:color="auto" w:fill="FFFFFF" w:themeFill="background1"/>
          </w:tcPr>
          <w:p w14:paraId="614301BA" w14:textId="77777777" w:rsidR="007519F1" w:rsidRDefault="007519F1" w:rsidP="00F52299">
            <w:pPr>
              <w:pStyle w:val="iBAAGSituationBoxName"/>
            </w:pPr>
            <w:bookmarkStart w:id="125" w:name="Mental_Health_Vendor"/>
            <w:r>
              <w:t>Mental Health Vendor</w:t>
            </w:r>
            <w:bookmarkEnd w:id="125"/>
          </w:p>
          <w:p w14:paraId="614301BB" w14:textId="77777777" w:rsidR="007519F1" w:rsidRPr="00A61F39" w:rsidRDefault="007519F1" w:rsidP="00F52299">
            <w:pPr>
              <w:pStyle w:val="InstructionalText"/>
            </w:pPr>
          </w:p>
        </w:tc>
        <w:tc>
          <w:tcPr>
            <w:tcW w:w="9990" w:type="dxa"/>
            <w:gridSpan w:val="3"/>
            <w:shd w:val="clear" w:color="auto" w:fill="FFFFFF" w:themeFill="background1"/>
          </w:tcPr>
          <w:p w14:paraId="614301BC" w14:textId="77777777" w:rsidR="007519F1" w:rsidRDefault="007519F1" w:rsidP="00F52299">
            <w:pPr>
              <w:pStyle w:val="iBAAGStandardText"/>
            </w:pPr>
            <w:r>
              <w:t xml:space="preserve">Administered by: </w:t>
            </w:r>
            <w:r w:rsidRPr="00556C7E">
              <w:rPr>
                <w:rStyle w:val="iBAAGStandardTextBoldChar"/>
              </w:rPr>
              <w:t>United Behavioral Health – Health Plan Division</w:t>
            </w:r>
          </w:p>
          <w:p w14:paraId="614301BD" w14:textId="77777777" w:rsidR="007519F1" w:rsidRDefault="007519F1" w:rsidP="00F52299">
            <w:pPr>
              <w:pStyle w:val="iBAAGStandardText"/>
              <w:rPr>
                <w:rStyle w:val="iBAAGStandardTextChar"/>
              </w:rPr>
            </w:pPr>
            <w:r>
              <w:t>For all mental health support, call the phone number on your health plan ID card</w:t>
            </w:r>
            <w:r w:rsidRPr="00180F82">
              <w:rPr>
                <w:rStyle w:val="iBAAGStandardTextChar"/>
              </w:rPr>
              <w:t>.</w:t>
            </w:r>
          </w:p>
          <w:p w14:paraId="614301BE" w14:textId="77777777" w:rsidR="007519F1" w:rsidRPr="00556C7E" w:rsidRDefault="007519F1" w:rsidP="00F52299">
            <w:pPr>
              <w:pStyle w:val="iBAAGStandardText"/>
            </w:pPr>
          </w:p>
        </w:tc>
      </w:tr>
      <w:tr w:rsidR="007519F1" w:rsidRPr="00244660" w14:paraId="614301C6" w14:textId="77777777" w:rsidTr="00F33F0A">
        <w:tblPrEx>
          <w:shd w:val="clear" w:color="auto" w:fill="auto"/>
        </w:tblPrEx>
        <w:tc>
          <w:tcPr>
            <w:tcW w:w="3517" w:type="dxa"/>
            <w:tcBorders>
              <w:bottom w:val="single" w:sz="4" w:space="0" w:color="000000" w:themeColor="text1"/>
            </w:tcBorders>
            <w:shd w:val="clear" w:color="auto" w:fill="31849B"/>
            <w:vAlign w:val="center"/>
          </w:tcPr>
          <w:p w14:paraId="614301C0"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1C1" w14:textId="77777777" w:rsidR="007519F1" w:rsidRPr="00244660" w:rsidRDefault="007519F1" w:rsidP="00F52299">
            <w:pPr>
              <w:pStyle w:val="iBAAGTableHeader"/>
            </w:pPr>
            <w:r w:rsidRPr="00244660">
              <w:t>Your cost if you use</w:t>
            </w:r>
          </w:p>
          <w:p w14:paraId="614301C2"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1C3" w14:textId="77777777" w:rsidR="007519F1" w:rsidRPr="00244660" w:rsidRDefault="007519F1" w:rsidP="00F52299">
            <w:pPr>
              <w:pStyle w:val="iBAAGTableHeader"/>
            </w:pPr>
            <w:r w:rsidRPr="00244660">
              <w:t>Your cost if you use</w:t>
            </w:r>
          </w:p>
          <w:p w14:paraId="614301C4"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1C5" w14:textId="77777777" w:rsidR="007519F1" w:rsidRPr="00244660" w:rsidRDefault="007519F1" w:rsidP="00F52299">
            <w:pPr>
              <w:pStyle w:val="iBAAGTableHeader"/>
            </w:pPr>
            <w:r w:rsidRPr="00244660">
              <w:t>Limits &amp; Exceptions</w:t>
            </w:r>
          </w:p>
        </w:tc>
      </w:tr>
      <w:tr w:rsidR="007519F1" w:rsidRPr="00244660" w14:paraId="6143022C" w14:textId="77777777" w:rsidTr="00F33F0A">
        <w:tblPrEx>
          <w:shd w:val="clear" w:color="auto" w:fill="auto"/>
        </w:tblPrEx>
        <w:tc>
          <w:tcPr>
            <w:tcW w:w="3517" w:type="dxa"/>
            <w:shd w:val="clear" w:color="auto" w:fill="FFFFFF" w:themeFill="background1"/>
          </w:tcPr>
          <w:p w14:paraId="614301C7" w14:textId="77777777" w:rsidR="007519F1" w:rsidRPr="00F641DB" w:rsidRDefault="007519F1" w:rsidP="00F52299">
            <w:pPr>
              <w:pStyle w:val="iBAAGSituationBoxName"/>
            </w:pPr>
            <w:bookmarkStart w:id="126" w:name="Mental_Health"/>
            <w:r w:rsidRPr="00F641DB">
              <w:t>Mental Health</w:t>
            </w:r>
            <w:bookmarkEnd w:id="126"/>
            <w:r w:rsidRPr="00F641DB">
              <w:t xml:space="preserve">, </w:t>
            </w:r>
            <w:r w:rsidRPr="006B6EB4">
              <w:t xml:space="preserve"> Substance-Related and Addictive Disorder</w:t>
            </w:r>
            <w:bookmarkStart w:id="127" w:name="_DV_M575"/>
            <w:bookmarkEnd w:id="127"/>
            <w:r>
              <w:t xml:space="preserve"> </w:t>
            </w:r>
            <w:r w:rsidRPr="00F641DB">
              <w:t xml:space="preserve">Services </w:t>
            </w:r>
          </w:p>
          <w:p w14:paraId="614301C8" w14:textId="77777777" w:rsidR="007519F1" w:rsidRPr="00F641DB" w:rsidRDefault="007519F1" w:rsidP="00F52299">
            <w:pPr>
              <w:pStyle w:val="iBAAGStandardText"/>
            </w:pPr>
          </w:p>
          <w:p w14:paraId="614301C9" w14:textId="77777777" w:rsidR="007519F1" w:rsidRPr="00F641DB" w:rsidRDefault="007519F1" w:rsidP="00F52299">
            <w:pPr>
              <w:pStyle w:val="iBAAGStandardText"/>
            </w:pPr>
            <w:r w:rsidRPr="00F641DB">
              <w:rPr>
                <w:rStyle w:val="iBAAGStandardTextBoldChar"/>
              </w:rPr>
              <w:t xml:space="preserve">What are mental health </w:t>
            </w:r>
            <w:r w:rsidRPr="00F641DB">
              <w:rPr>
                <w:rStyle w:val="iBAAGStandardTextBoldChar"/>
              </w:rPr>
              <w:lastRenderedPageBreak/>
              <w:t>services?</w:t>
            </w:r>
            <w:r w:rsidRPr="00F641DB">
              <w:t xml:space="preserve"> Treatment for an illness related to moods, feelings, emotions and behavior that focus on recovery.</w:t>
            </w:r>
          </w:p>
          <w:p w14:paraId="614301CA" w14:textId="77777777" w:rsidR="007519F1" w:rsidRPr="00F641DB" w:rsidRDefault="007519F1" w:rsidP="00F52299">
            <w:pPr>
              <w:pStyle w:val="iBAAGStandardText"/>
            </w:pPr>
          </w:p>
          <w:p w14:paraId="614301CB"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1CC"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1CD" w14:textId="77777777" w:rsidR="007519F1" w:rsidRPr="00F641DB" w:rsidRDefault="007519F1" w:rsidP="00F52299">
            <w:pPr>
              <w:pStyle w:val="iBAAGStandardText"/>
            </w:pPr>
          </w:p>
          <w:p w14:paraId="614301CE" w14:textId="77777777" w:rsidR="007519F1" w:rsidRPr="00F641DB" w:rsidRDefault="007519F1" w:rsidP="00F52299">
            <w:pPr>
              <w:pStyle w:val="iBAAGStandardText"/>
            </w:pPr>
            <w:r w:rsidRPr="00562ED8">
              <w:rPr>
                <w:rStyle w:val="iBAAGStandardTextBoldChar"/>
              </w:rPr>
              <w:t>What are addictive disorder services?</w:t>
            </w:r>
          </w:p>
          <w:p w14:paraId="614301CF" w14:textId="77777777" w:rsidR="007519F1" w:rsidRPr="00F641DB" w:rsidRDefault="007519F1" w:rsidP="00F52299">
            <w:pPr>
              <w:pStyle w:val="iBAAGStandardText"/>
            </w:pPr>
            <w:r w:rsidRPr="00F641DB">
              <w:t>Treatment for a compulsive behavior.</w:t>
            </w:r>
          </w:p>
          <w:p w14:paraId="614301D0" w14:textId="77777777" w:rsidR="007519F1" w:rsidRPr="00F641DB" w:rsidRDefault="007519F1" w:rsidP="00F52299">
            <w:pPr>
              <w:pStyle w:val="iBAAGStandardText"/>
            </w:pPr>
          </w:p>
          <w:p w14:paraId="614301D1" w14:textId="77777777" w:rsidR="007519F1" w:rsidRPr="00F641DB" w:rsidRDefault="007519F1" w:rsidP="00F52299">
            <w:pPr>
              <w:pStyle w:val="iBAAGStandardText"/>
            </w:pPr>
            <w:r w:rsidRPr="00F641DB">
              <w:t xml:space="preserve">Benefits include the following levels of care: </w:t>
            </w:r>
          </w:p>
          <w:p w14:paraId="614301D2" w14:textId="77777777" w:rsidR="007519F1" w:rsidRPr="00F641DB" w:rsidRDefault="007519F1" w:rsidP="007519F1">
            <w:pPr>
              <w:pStyle w:val="iBAAGStandardText"/>
              <w:numPr>
                <w:ilvl w:val="0"/>
                <w:numId w:val="6"/>
              </w:numPr>
            </w:pPr>
            <w:r w:rsidRPr="00F641DB">
              <w:t xml:space="preserve">Inpatient </w:t>
            </w:r>
          </w:p>
          <w:p w14:paraId="614301D3" w14:textId="77777777" w:rsidR="007519F1" w:rsidRPr="00F641DB" w:rsidRDefault="007519F1" w:rsidP="007519F1">
            <w:pPr>
              <w:pStyle w:val="iBAAGStandardText"/>
              <w:numPr>
                <w:ilvl w:val="0"/>
                <w:numId w:val="6"/>
              </w:numPr>
            </w:pPr>
            <w:r w:rsidRPr="00F641DB">
              <w:t>Residential</w:t>
            </w:r>
          </w:p>
          <w:p w14:paraId="614301D4" w14:textId="77777777" w:rsidR="007519F1" w:rsidRPr="00F641DB" w:rsidRDefault="007519F1" w:rsidP="007519F1">
            <w:pPr>
              <w:pStyle w:val="iBAAGLevel1Bullets"/>
              <w:numPr>
                <w:ilvl w:val="0"/>
                <w:numId w:val="6"/>
              </w:numPr>
            </w:pPr>
            <w:r w:rsidRPr="00F641DB">
              <w:t xml:space="preserve">Partial hospitalization/ day treatment </w:t>
            </w:r>
          </w:p>
          <w:p w14:paraId="614301D5"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1D6" w14:textId="77777777" w:rsidR="007519F1" w:rsidRPr="00F641DB" w:rsidRDefault="007519F1" w:rsidP="007519F1">
            <w:pPr>
              <w:pStyle w:val="iBAAGStandardText"/>
              <w:numPr>
                <w:ilvl w:val="0"/>
                <w:numId w:val="6"/>
              </w:numPr>
            </w:pPr>
            <w:r w:rsidRPr="00F641DB">
              <w:t>Outpatient</w:t>
            </w:r>
          </w:p>
          <w:p w14:paraId="614301D7" w14:textId="77777777" w:rsidR="007519F1" w:rsidRPr="00F641DB" w:rsidRDefault="007519F1" w:rsidP="00F52299">
            <w:pPr>
              <w:pStyle w:val="iBAAGStandardText"/>
            </w:pPr>
          </w:p>
          <w:p w14:paraId="614301D8" w14:textId="77777777" w:rsidR="007519F1" w:rsidRPr="00F641DB" w:rsidRDefault="007519F1" w:rsidP="00F52299">
            <w:pPr>
              <w:pStyle w:val="iBAAGStandardText"/>
            </w:pPr>
            <w:r w:rsidRPr="00F641DB">
              <w:t>Services include the following:</w:t>
            </w:r>
          </w:p>
          <w:p w14:paraId="614301D9" w14:textId="77777777" w:rsidR="007519F1" w:rsidRPr="00F641DB" w:rsidRDefault="007519F1" w:rsidP="007519F1">
            <w:pPr>
              <w:pStyle w:val="iBAAGStandardText"/>
              <w:numPr>
                <w:ilvl w:val="0"/>
                <w:numId w:val="6"/>
              </w:numPr>
            </w:pPr>
            <w:r w:rsidRPr="00F641DB">
              <w:t>Evaluation, treatment and/or procedures</w:t>
            </w:r>
          </w:p>
          <w:p w14:paraId="614301DA" w14:textId="77777777" w:rsidR="007519F1" w:rsidRPr="00F641DB" w:rsidRDefault="007519F1" w:rsidP="007519F1">
            <w:pPr>
              <w:pStyle w:val="iBAAGStandardText"/>
              <w:numPr>
                <w:ilvl w:val="0"/>
                <w:numId w:val="6"/>
              </w:numPr>
            </w:pPr>
            <w:r w:rsidRPr="00F641DB">
              <w:lastRenderedPageBreak/>
              <w:t>Medication assisted treatment programs</w:t>
            </w:r>
          </w:p>
          <w:p w14:paraId="614301D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1DC" w14:textId="77777777" w:rsidR="007519F1" w:rsidRPr="00F641DB" w:rsidRDefault="007519F1" w:rsidP="007519F1">
            <w:pPr>
              <w:pStyle w:val="iBAAGLevel1Bullets"/>
              <w:numPr>
                <w:ilvl w:val="0"/>
                <w:numId w:val="6"/>
              </w:numPr>
            </w:pPr>
            <w:r w:rsidRPr="00F641DB">
              <w:t>Crisis Intervention</w:t>
            </w:r>
          </w:p>
          <w:p w14:paraId="614301D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1DE" w14:textId="77777777" w:rsidR="007519F1" w:rsidRPr="00F641DB" w:rsidRDefault="007519F1" w:rsidP="00F52299">
            <w:pPr>
              <w:pStyle w:val="iBAAGLevel2Bullets"/>
              <w:ind w:left="720"/>
            </w:pPr>
            <w:r w:rsidRPr="00F641DB">
              <w:t xml:space="preserve">Core deficits </w:t>
            </w:r>
          </w:p>
          <w:p w14:paraId="614301DF" w14:textId="77777777" w:rsidR="007519F1" w:rsidRPr="00F641DB" w:rsidRDefault="007519F1" w:rsidP="00F52299">
            <w:pPr>
              <w:pStyle w:val="iBAAGLevel2Bullets"/>
              <w:ind w:left="720"/>
            </w:pPr>
            <w:r w:rsidRPr="00F641DB">
              <w:t>Behaviors that are  dangerous to themselves, others and property</w:t>
            </w:r>
          </w:p>
          <w:p w14:paraId="614301E0" w14:textId="77777777" w:rsidR="007519F1" w:rsidRPr="00F641DB" w:rsidRDefault="007519F1" w:rsidP="00F52299">
            <w:pPr>
              <w:pStyle w:val="iBAAGLevel2Bullets"/>
              <w:ind w:left="720"/>
            </w:pPr>
            <w:r w:rsidRPr="00F641DB">
              <w:t>Impairment in daily functioning</w:t>
            </w:r>
          </w:p>
          <w:p w14:paraId="614301E1" w14:textId="77777777" w:rsidR="007519F1" w:rsidRPr="00F641DB" w:rsidRDefault="007519F1" w:rsidP="00F52299">
            <w:pPr>
              <w:pStyle w:val="iBAAGStandardText"/>
            </w:pPr>
          </w:p>
          <w:p w14:paraId="614301E2" w14:textId="77777777" w:rsidR="007519F1" w:rsidRPr="00F641DB" w:rsidRDefault="007519F1" w:rsidP="00F52299">
            <w:pPr>
              <w:pStyle w:val="iBAAGStandardTextBold"/>
            </w:pPr>
            <w:r w:rsidRPr="00F641DB">
              <w:t xml:space="preserve">Want more information? </w:t>
            </w:r>
          </w:p>
          <w:p w14:paraId="614301E3" w14:textId="77777777" w:rsidR="007519F1" w:rsidRPr="00F641DB" w:rsidRDefault="007519F1" w:rsidP="00F52299">
            <w:pPr>
              <w:pStyle w:val="iBAAGStandardText"/>
            </w:pPr>
            <w:r w:rsidRPr="00F641DB">
              <w:t xml:space="preserve">View the </w:t>
            </w:r>
            <w:hyperlink r:id="rId99" w:history="1">
              <w:r w:rsidRPr="00F641DB">
                <w:rPr>
                  <w:rStyle w:val="Hyperlinks"/>
                </w:rPr>
                <w:t>glossary</w:t>
              </w:r>
            </w:hyperlink>
            <w:r w:rsidRPr="00F641DB">
              <w:t xml:space="preserve"> for definitions.</w:t>
            </w:r>
          </w:p>
          <w:p w14:paraId="614301E4" w14:textId="77777777" w:rsidR="007519F1" w:rsidRPr="003F238F" w:rsidRDefault="007519F1" w:rsidP="00F52299">
            <w:pPr>
              <w:pStyle w:val="iBAAGSituationBoxName"/>
            </w:pPr>
          </w:p>
        </w:tc>
        <w:tc>
          <w:tcPr>
            <w:tcW w:w="3330" w:type="dxa"/>
            <w:shd w:val="clear" w:color="auto" w:fill="FFFFFF" w:themeFill="background1"/>
          </w:tcPr>
          <w:p w14:paraId="614301E5" w14:textId="77777777" w:rsidR="007519F1" w:rsidRPr="00F641DB" w:rsidRDefault="007519F1" w:rsidP="00F52299">
            <w:pPr>
              <w:rPr>
                <w:b/>
              </w:rPr>
            </w:pPr>
            <w:r w:rsidRPr="00562ED8">
              <w:rPr>
                <w:rStyle w:val="iBAAGStandardTextChar"/>
                <w:b/>
              </w:rPr>
              <w:lastRenderedPageBreak/>
              <w:t>Inpatient:</w:t>
            </w:r>
          </w:p>
          <w:p w14:paraId="614301E6" w14:textId="32B908B8"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1EB" w14:textId="77777777" w:rsidR="007519F1" w:rsidRPr="00F641DB" w:rsidRDefault="007519F1" w:rsidP="00F52299">
            <w:pPr>
              <w:pStyle w:val="InstructionalText"/>
            </w:pPr>
          </w:p>
          <w:p w14:paraId="614301EC" w14:textId="77777777" w:rsidR="007519F1" w:rsidRPr="00F641DB" w:rsidRDefault="007519F1" w:rsidP="00F52299">
            <w:pPr>
              <w:rPr>
                <w:b/>
              </w:rPr>
            </w:pPr>
            <w:r w:rsidRPr="00F641DB">
              <w:rPr>
                <w:rStyle w:val="iBAAGStandardTextChar"/>
                <w:b/>
              </w:rPr>
              <w:t>Outpatient:</w:t>
            </w:r>
          </w:p>
          <w:p w14:paraId="614301ED" w14:textId="3CF18B40" w:rsidR="007519F1" w:rsidRPr="00F641DB" w:rsidRDefault="007519F1" w:rsidP="00F52299">
            <w:r w:rsidRPr="00F641DB">
              <w:rPr>
                <w:rStyle w:val="iBAAGStandardTextBoldChar"/>
              </w:rPr>
              <w:t>$</w:t>
            </w:r>
            <w:r w:rsidR="00635EF8">
              <w:rPr>
                <w:rStyle w:val="iBAAGStandardTextBoldChar"/>
              </w:rPr>
              <w:t>35</w:t>
            </w:r>
            <w:r w:rsidRPr="00F641DB">
              <w:t xml:space="preserve"> co-pay per visit.</w:t>
            </w:r>
          </w:p>
          <w:p w14:paraId="614301EE" w14:textId="264016B0" w:rsidR="007519F1" w:rsidRPr="00F641DB" w:rsidRDefault="007519F1" w:rsidP="00F52299">
            <w:r w:rsidRPr="00F641DB">
              <w:t xml:space="preserve">The annual deductible </w:t>
            </w:r>
            <w:r w:rsidRPr="00F641DB">
              <w:lastRenderedPageBreak/>
              <w:t>does not apply.</w:t>
            </w:r>
          </w:p>
          <w:p w14:paraId="614301EF" w14:textId="77777777" w:rsidR="007519F1" w:rsidRPr="00F641DB" w:rsidRDefault="007519F1" w:rsidP="00F52299">
            <w:pPr>
              <w:pStyle w:val="iBAAGStandardText"/>
            </w:pPr>
          </w:p>
          <w:p w14:paraId="614301F2" w14:textId="77777777" w:rsidR="007519F1" w:rsidRPr="00F641DB" w:rsidRDefault="007519F1" w:rsidP="00F52299">
            <w:pPr>
              <w:pStyle w:val="iBAAGStandardText"/>
            </w:pPr>
          </w:p>
          <w:p w14:paraId="614301F3"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1F7" w14:textId="04F5E16E"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1F9" w14:textId="77777777" w:rsidR="007519F1" w:rsidRPr="00F641DB" w:rsidRDefault="007519F1" w:rsidP="00F52299">
            <w:pPr>
              <w:pStyle w:val="iBAAGStandardText"/>
            </w:pPr>
          </w:p>
          <w:p w14:paraId="614301FA" w14:textId="77777777" w:rsidR="007519F1" w:rsidRPr="00F641DB" w:rsidRDefault="007519F1" w:rsidP="00F52299">
            <w:pPr>
              <w:pStyle w:val="iBAAGStandardTextBold"/>
            </w:pPr>
            <w:r w:rsidRPr="00F641DB">
              <w:t>Is prior authorization needed?</w:t>
            </w:r>
          </w:p>
          <w:p w14:paraId="614301FB" w14:textId="77777777" w:rsidR="007519F1" w:rsidRPr="00F641DB" w:rsidRDefault="007519F1" w:rsidP="00F52299">
            <w:pPr>
              <w:pStyle w:val="iBAAGStandardText"/>
            </w:pPr>
            <w:r w:rsidRPr="00F641DB">
              <w:t xml:space="preserve">Yes, your doctor must get authorization for: </w:t>
            </w:r>
          </w:p>
          <w:p w14:paraId="614301FC" w14:textId="77777777" w:rsidR="007519F1" w:rsidRPr="00A04653" w:rsidRDefault="007519F1" w:rsidP="00F52299">
            <w:pPr>
              <w:pStyle w:val="iBAAGLevel1Bullets"/>
            </w:pPr>
            <w:r w:rsidRPr="00EF5362">
              <w:t>5 business days</w:t>
            </w:r>
            <w:r>
              <w:t xml:space="preserve"> </w:t>
            </w:r>
            <w:r w:rsidRPr="00A04653">
              <w:t>before a scheduled      admission</w:t>
            </w:r>
          </w:p>
          <w:p w14:paraId="614301FD" w14:textId="77777777" w:rsidR="007519F1" w:rsidRPr="00A04653" w:rsidRDefault="007519F1" w:rsidP="00F52299">
            <w:pPr>
              <w:pStyle w:val="iBAAGLevel1Bullets"/>
            </w:pPr>
            <w:r w:rsidRPr="00A04653">
              <w:t>As soon as possible for non-scheduled admission (including emergency)</w:t>
            </w:r>
          </w:p>
          <w:p w14:paraId="614301FE" w14:textId="77777777" w:rsidR="007519F1" w:rsidRPr="00EF5362" w:rsidRDefault="007519F1" w:rsidP="00F52299">
            <w:pPr>
              <w:pStyle w:val="iBAAGLevel1Bullets"/>
            </w:pPr>
            <w:r w:rsidRPr="00EF5362">
              <w:t xml:space="preserve">Partial hospitalization/   day treatment </w:t>
            </w:r>
          </w:p>
          <w:p w14:paraId="614301FF" w14:textId="77777777" w:rsidR="007519F1" w:rsidRPr="00EF5362" w:rsidRDefault="007519F1" w:rsidP="00F52299">
            <w:pPr>
              <w:pStyle w:val="iBAAGLevel1Bullets"/>
            </w:pPr>
            <w:r w:rsidRPr="00EF5362">
              <w:t>Intensive Treatment programs</w:t>
            </w:r>
          </w:p>
          <w:p w14:paraId="61430200" w14:textId="77777777" w:rsidR="007519F1" w:rsidRPr="00EF5362" w:rsidRDefault="007519F1" w:rsidP="00F52299">
            <w:pPr>
              <w:pStyle w:val="iBAAGLevel1Bullets"/>
            </w:pPr>
            <w:r w:rsidRPr="00EF5362">
              <w:t>ECT (electro-convulsive treatment);</w:t>
            </w:r>
          </w:p>
          <w:p w14:paraId="61430201" w14:textId="77777777" w:rsidR="007519F1" w:rsidRPr="00EF5362" w:rsidRDefault="007519F1" w:rsidP="00F52299">
            <w:pPr>
              <w:pStyle w:val="iBAAGLevel1Bullets"/>
            </w:pPr>
            <w:r w:rsidRPr="00EF5362">
              <w:t xml:space="preserve">Psychological testing; </w:t>
            </w:r>
          </w:p>
          <w:p w14:paraId="61430202" w14:textId="77777777" w:rsidR="007519F1" w:rsidRPr="00EF5362" w:rsidRDefault="007519F1" w:rsidP="00F52299">
            <w:pPr>
              <w:pStyle w:val="iBAAGLevel1Bullets"/>
            </w:pPr>
            <w:r w:rsidRPr="00A04653">
              <w:t>Transcranial magnetic stimulation;</w:t>
            </w:r>
            <w:r w:rsidRPr="00EF5362">
              <w:t xml:space="preserve"> </w:t>
            </w:r>
          </w:p>
          <w:p w14:paraId="61430203" w14:textId="77777777" w:rsidR="007519F1" w:rsidRPr="00EF5362" w:rsidRDefault="007519F1" w:rsidP="00F52299">
            <w:pPr>
              <w:pStyle w:val="iBAAGLevel1Bullets"/>
            </w:pPr>
            <w:r w:rsidRPr="00EF5362">
              <w:lastRenderedPageBreak/>
              <w:t>Intensive behavioral therapy including Applied behavioral analysis (ABA)</w:t>
            </w:r>
          </w:p>
          <w:p w14:paraId="61430204"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05" w14:textId="77777777" w:rsidR="007519F1" w:rsidRPr="00F641DB" w:rsidRDefault="007519F1" w:rsidP="00F52299">
            <w:pPr>
              <w:rPr>
                <w:b/>
              </w:rPr>
            </w:pPr>
            <w:r w:rsidRPr="00562ED8">
              <w:rPr>
                <w:rStyle w:val="iBAAGStandardTextChar"/>
                <w:b/>
              </w:rPr>
              <w:lastRenderedPageBreak/>
              <w:t>Inpatient:</w:t>
            </w:r>
          </w:p>
          <w:p w14:paraId="61430206" w14:textId="2059977D" w:rsidR="007519F1" w:rsidRPr="00F641DB" w:rsidRDefault="00635EF8" w:rsidP="00F52299">
            <w:pPr>
              <w:pStyle w:val="iBAAGStandardText"/>
            </w:pPr>
            <w:r>
              <w:rPr>
                <w:rStyle w:val="iBAAGStandardTextBoldChar"/>
              </w:rPr>
              <w:t>40</w:t>
            </w:r>
            <w:r w:rsidR="00476B82">
              <w:rPr>
                <w:rStyle w:val="iBAAGStandardTextBoldChar"/>
              </w:rPr>
              <w:t>%</w:t>
            </w:r>
            <w:r w:rsidR="007519F1" w:rsidRPr="00F641DB">
              <w:t xml:space="preserve"> co-insurance, after you pay the deductible.</w:t>
            </w:r>
          </w:p>
          <w:p w14:paraId="61430207" w14:textId="77777777" w:rsidR="007519F1" w:rsidRPr="00A6330C" w:rsidRDefault="007519F1" w:rsidP="00F52299">
            <w:pPr>
              <w:rPr>
                <w:rStyle w:val="InstructionalTextChar"/>
                <w:b w:val="0"/>
              </w:rPr>
            </w:pPr>
          </w:p>
          <w:p w14:paraId="61430208" w14:textId="77777777" w:rsidR="007519F1" w:rsidRPr="00F641DB" w:rsidRDefault="007519F1" w:rsidP="00F52299">
            <w:pPr>
              <w:rPr>
                <w:b/>
              </w:rPr>
            </w:pPr>
            <w:r w:rsidRPr="00F641DB">
              <w:rPr>
                <w:rStyle w:val="iBAAGStandardTextChar"/>
                <w:b/>
              </w:rPr>
              <w:t>Outpatient:</w:t>
            </w:r>
          </w:p>
          <w:p w14:paraId="61430209" w14:textId="55E3F280" w:rsidR="007519F1" w:rsidRPr="00F641DB" w:rsidRDefault="00635EF8" w:rsidP="00F52299">
            <w:pPr>
              <w:pStyle w:val="iBAAGStandardText"/>
            </w:pPr>
            <w:r>
              <w:rPr>
                <w:rStyle w:val="iBAAGStandardTextBoldChar"/>
              </w:rPr>
              <w:t>40</w:t>
            </w:r>
            <w:r w:rsidR="00476B82">
              <w:rPr>
                <w:rStyle w:val="iBAAGStandardTextBoldChar"/>
              </w:rPr>
              <w:t>%</w:t>
            </w:r>
            <w:r w:rsidR="007519F1" w:rsidRPr="00F641DB">
              <w:t xml:space="preserve"> co-insurance, after you pay the deductible.</w:t>
            </w:r>
          </w:p>
          <w:p w14:paraId="6143020A" w14:textId="77777777" w:rsidR="007519F1" w:rsidRPr="00F641DB" w:rsidRDefault="007519F1" w:rsidP="00F52299">
            <w:pPr>
              <w:pStyle w:val="iBAAGStandardText"/>
            </w:pPr>
          </w:p>
          <w:p w14:paraId="6143020B"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0C" w14:textId="7EB3B39F" w:rsidR="007519F1" w:rsidRPr="00F641DB" w:rsidRDefault="00635EF8" w:rsidP="00F52299">
            <w:pPr>
              <w:pStyle w:val="iBAAGStandardText"/>
            </w:pPr>
            <w:r>
              <w:rPr>
                <w:rStyle w:val="iBAAGStandardTextBoldChar"/>
              </w:rPr>
              <w:t>40</w:t>
            </w:r>
            <w:r w:rsidR="00476B82">
              <w:rPr>
                <w:rStyle w:val="iBAAGStandardTextBoldChar"/>
              </w:rPr>
              <w:t>%</w:t>
            </w:r>
            <w:r w:rsidR="007519F1" w:rsidRPr="00F641DB">
              <w:t xml:space="preserve"> co-insurance, after you pay the deductible.</w:t>
            </w:r>
          </w:p>
          <w:p w14:paraId="6143020D" w14:textId="77777777" w:rsidR="007519F1" w:rsidRPr="00F641DB" w:rsidRDefault="007519F1" w:rsidP="00F52299">
            <w:pPr>
              <w:pStyle w:val="iBAAGStandardTextBold"/>
            </w:pPr>
          </w:p>
          <w:p w14:paraId="6143020E" w14:textId="77777777" w:rsidR="007519F1" w:rsidRPr="00F641DB" w:rsidRDefault="007519F1" w:rsidP="00F52299">
            <w:pPr>
              <w:pStyle w:val="iBAAGStandardTextBold"/>
            </w:pPr>
            <w:r w:rsidRPr="00F641DB">
              <w:t>Is prior authorization needed?</w:t>
            </w:r>
          </w:p>
          <w:p w14:paraId="6143020F" w14:textId="77777777" w:rsidR="007519F1" w:rsidRPr="00F641DB" w:rsidRDefault="007519F1" w:rsidP="00F52299">
            <w:pPr>
              <w:pStyle w:val="iBAAGStandardText"/>
            </w:pPr>
            <w:r w:rsidRPr="00F641DB">
              <w:t>Yes</w:t>
            </w:r>
          </w:p>
          <w:p w14:paraId="61430210" w14:textId="77777777" w:rsidR="007519F1" w:rsidRPr="00F641DB" w:rsidRDefault="007519F1" w:rsidP="00F52299">
            <w:pPr>
              <w:pStyle w:val="iBAAGStandardText"/>
            </w:pPr>
          </w:p>
          <w:p w14:paraId="61430211" w14:textId="77777777" w:rsidR="007519F1" w:rsidRPr="00F641DB" w:rsidRDefault="007519F1" w:rsidP="00F52299">
            <w:pPr>
              <w:pStyle w:val="iBAAGStandardTextBold"/>
            </w:pPr>
            <w:r w:rsidRPr="00F641DB">
              <w:t>Prior authorization is:</w:t>
            </w:r>
          </w:p>
          <w:p w14:paraId="61430212"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13" w14:textId="77777777" w:rsidR="007519F1" w:rsidRPr="00F641DB" w:rsidRDefault="007519F1" w:rsidP="00F52299">
            <w:pPr>
              <w:pStyle w:val="iBAAGStandardText"/>
            </w:pPr>
          </w:p>
          <w:p w14:paraId="61430214" w14:textId="77777777" w:rsidR="007519F1" w:rsidRPr="00F641DB" w:rsidRDefault="007519F1" w:rsidP="00F52299">
            <w:pPr>
              <w:pStyle w:val="iBAAGStandardTextBold"/>
            </w:pPr>
            <w:r w:rsidRPr="00F641DB">
              <w:t xml:space="preserve">When do I need to call? </w:t>
            </w:r>
          </w:p>
          <w:p w14:paraId="61430215" w14:textId="77777777" w:rsidR="007519F1" w:rsidRPr="00F641DB" w:rsidRDefault="007519F1" w:rsidP="00F52299">
            <w:pPr>
              <w:pStyle w:val="iBAAGStandardText"/>
            </w:pPr>
            <w:r w:rsidRPr="00F641DB">
              <w:t>Before the following services are received:</w:t>
            </w:r>
          </w:p>
          <w:p w14:paraId="61430216" w14:textId="77777777" w:rsidR="007519F1" w:rsidRPr="00A04653" w:rsidRDefault="007519F1" w:rsidP="00F52299">
            <w:pPr>
              <w:pStyle w:val="iBAAGLevel1Bullets"/>
            </w:pPr>
            <w:r w:rsidRPr="00A04653">
              <w:t>5 business days before a scheduled      admission</w:t>
            </w:r>
          </w:p>
          <w:p w14:paraId="61430217" w14:textId="77777777" w:rsidR="007519F1" w:rsidRPr="00A04653" w:rsidRDefault="007519F1" w:rsidP="00F52299">
            <w:pPr>
              <w:pStyle w:val="iBAAGLevel1Bullets"/>
            </w:pPr>
            <w:r w:rsidRPr="00A04653">
              <w:t>As soon as possible for non-scheduled admission (including emergency)</w:t>
            </w:r>
          </w:p>
          <w:p w14:paraId="61430218" w14:textId="77777777" w:rsidR="007519F1" w:rsidRPr="00EF5362" w:rsidRDefault="007519F1" w:rsidP="00F52299">
            <w:pPr>
              <w:pStyle w:val="iBAAGLevel1Bullets"/>
            </w:pPr>
            <w:r w:rsidRPr="00EF5362">
              <w:t xml:space="preserve">Partial hospitalization/   day </w:t>
            </w:r>
            <w:r w:rsidRPr="00EF5362">
              <w:lastRenderedPageBreak/>
              <w:t xml:space="preserve">treatment </w:t>
            </w:r>
          </w:p>
          <w:p w14:paraId="61430219" w14:textId="77777777" w:rsidR="007519F1" w:rsidRPr="00EF5362" w:rsidRDefault="007519F1" w:rsidP="00F52299">
            <w:pPr>
              <w:pStyle w:val="iBAAGLevel1Bullets"/>
            </w:pPr>
            <w:r w:rsidRPr="00EF5362">
              <w:t>Intensive Treatment programs</w:t>
            </w:r>
          </w:p>
          <w:p w14:paraId="6143021A" w14:textId="77777777" w:rsidR="007519F1" w:rsidRPr="00EF5362" w:rsidRDefault="007519F1" w:rsidP="00F52299">
            <w:pPr>
              <w:pStyle w:val="iBAAGLevel1Bullets"/>
            </w:pPr>
            <w:r w:rsidRPr="00EF5362">
              <w:t>ECT (electro-convulsive treatment);</w:t>
            </w:r>
          </w:p>
          <w:p w14:paraId="6143021B" w14:textId="77777777" w:rsidR="007519F1" w:rsidRPr="00EF5362" w:rsidRDefault="007519F1" w:rsidP="00F52299">
            <w:pPr>
              <w:pStyle w:val="iBAAGLevel1Bullets"/>
            </w:pPr>
            <w:r w:rsidRPr="00EF5362">
              <w:t xml:space="preserve">Psychological testing; </w:t>
            </w:r>
          </w:p>
          <w:p w14:paraId="6143021C" w14:textId="77777777" w:rsidR="007519F1" w:rsidRPr="00EF5362" w:rsidRDefault="007519F1" w:rsidP="00F52299">
            <w:pPr>
              <w:pStyle w:val="iBAAGLevel1Bullets"/>
            </w:pPr>
            <w:r w:rsidRPr="00A04653">
              <w:t>Transcranial magnetic stimulation;</w:t>
            </w:r>
            <w:r w:rsidRPr="00EF5362">
              <w:t xml:space="preserve"> </w:t>
            </w:r>
          </w:p>
          <w:p w14:paraId="6143021E" w14:textId="081C7617" w:rsidR="007519F1" w:rsidRDefault="00A86073" w:rsidP="00F52299">
            <w:pPr>
              <w:pStyle w:val="iBAAGLevel1Bullets"/>
            </w:pPr>
            <w:r w:rsidDel="00A86073">
              <w:t xml:space="preserve"> </w:t>
            </w:r>
            <w:r w:rsidR="007519F1">
              <w:t>Extended visits beyond 45 - 50 minutes</w:t>
            </w:r>
          </w:p>
          <w:p w14:paraId="6143021F" w14:textId="77777777" w:rsidR="007519F1" w:rsidRPr="00EF5362" w:rsidRDefault="007519F1" w:rsidP="00F52299">
            <w:pPr>
              <w:pStyle w:val="iBAAGLevel1Bullets"/>
            </w:pPr>
            <w:r w:rsidRPr="00EF5362">
              <w:t>Intensive behavioral therapy including Applied behavioral analysis (ABA)</w:t>
            </w:r>
          </w:p>
          <w:p w14:paraId="61430220" w14:textId="77777777" w:rsidR="007519F1" w:rsidRPr="00F641DB" w:rsidRDefault="007519F1" w:rsidP="00F52299">
            <w:pPr>
              <w:pStyle w:val="iBAAGStandardText"/>
            </w:pPr>
          </w:p>
          <w:p w14:paraId="61430221" w14:textId="77777777" w:rsidR="007519F1" w:rsidRPr="00F641DB" w:rsidRDefault="007519F1" w:rsidP="00F52299">
            <w:pPr>
              <w:pStyle w:val="iBAAGStandardTextBold"/>
            </w:pPr>
            <w:r w:rsidRPr="00F641DB">
              <w:t xml:space="preserve">If you don’t get prior authorization, you pay: </w:t>
            </w:r>
          </w:p>
          <w:p w14:paraId="61430223" w14:textId="4CE5BC27" w:rsidR="007519F1" w:rsidRPr="00D92E8C" w:rsidRDefault="00F33F0A" w:rsidP="00F52299">
            <w:pPr>
              <w:pStyle w:val="iBAAGStandardText"/>
              <w:rPr>
                <w:rStyle w:val="iBAAGStandardTextBoldChar"/>
              </w:rPr>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30224" w14:textId="77777777" w:rsidR="007519F1" w:rsidRPr="00F641DB" w:rsidRDefault="007519F1" w:rsidP="00F52299">
            <w:pPr>
              <w:pStyle w:val="iBAAGStandardText"/>
            </w:pPr>
            <w:r w:rsidRPr="00F641DB">
              <w:lastRenderedPageBreak/>
              <w:t xml:space="preserve">No coverage for: </w:t>
            </w:r>
          </w:p>
          <w:p w14:paraId="61430225" w14:textId="77777777" w:rsidR="007519F1" w:rsidRPr="001A7353" w:rsidRDefault="007519F1" w:rsidP="00F52299">
            <w:pPr>
              <w:pStyle w:val="iBAAGLevel1Bullets"/>
            </w:pPr>
            <w:r w:rsidRPr="001A7353">
              <w:t>Treatment for learning disabilities, conduct  and impulse control disorders</w:t>
            </w:r>
          </w:p>
          <w:p w14:paraId="61430226" w14:textId="77777777" w:rsidR="007519F1" w:rsidRPr="001A7353" w:rsidRDefault="007519F1" w:rsidP="00F52299">
            <w:pPr>
              <w:pStyle w:val="iBAAGLevel1Bullets"/>
            </w:pPr>
            <w:r w:rsidRPr="001A7353">
              <w:t xml:space="preserve">Educational services </w:t>
            </w:r>
          </w:p>
          <w:p w14:paraId="61430227" w14:textId="77777777" w:rsidR="007519F1" w:rsidRPr="001A7353" w:rsidRDefault="007519F1" w:rsidP="00F52299">
            <w:pPr>
              <w:pStyle w:val="iBAAGLevel1Bullets"/>
            </w:pPr>
            <w:r w:rsidRPr="001A7353">
              <w:t xml:space="preserve">Diagnosis not in the </w:t>
            </w:r>
            <w:r w:rsidRPr="001A7353">
              <w:lastRenderedPageBreak/>
              <w:t>current edition of the DSM (Diagnostic and Statistical Manual of the American Psychiatric Association)</w:t>
            </w:r>
          </w:p>
          <w:p w14:paraId="61430228" w14:textId="77777777" w:rsidR="007519F1" w:rsidRPr="001A7353" w:rsidRDefault="007519F1" w:rsidP="00F52299">
            <w:pPr>
              <w:pStyle w:val="iBAAGLevel1Bullets"/>
            </w:pPr>
            <w:r w:rsidRPr="001A7353">
              <w:t>Transitional living services</w:t>
            </w:r>
          </w:p>
          <w:p w14:paraId="61430229"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2A" w14:textId="77777777" w:rsidR="007519F1" w:rsidRPr="001A7353" w:rsidRDefault="007519F1" w:rsidP="00F52299">
            <w:pPr>
              <w:pStyle w:val="iBAAGLevel1Bullets"/>
            </w:pPr>
            <w:r w:rsidRPr="001A7353">
              <w:t xml:space="preserve">Tuition for school-based programs </w:t>
            </w:r>
          </w:p>
          <w:p w14:paraId="6143022B" w14:textId="77777777" w:rsidR="007519F1" w:rsidRDefault="007519F1" w:rsidP="00F52299">
            <w:pPr>
              <w:pStyle w:val="iBAAGStandardText"/>
            </w:pPr>
          </w:p>
        </w:tc>
      </w:tr>
    </w:tbl>
    <w:p w14:paraId="6143022D" w14:textId="77777777" w:rsidR="007519F1" w:rsidRPr="007761A4" w:rsidRDefault="007519F1" w:rsidP="007519F1"/>
    <w:p w14:paraId="6143022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30" w14:textId="77777777" w:rsidTr="00F52299">
        <w:tc>
          <w:tcPr>
            <w:tcW w:w="13507" w:type="dxa"/>
            <w:shd w:val="clear" w:color="auto" w:fill="DAEEF3"/>
          </w:tcPr>
          <w:p w14:paraId="6143022F"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32"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31" w14:textId="77777777" w:rsidR="007519F1" w:rsidRPr="006E2BEA" w:rsidRDefault="007519F1" w:rsidP="00F52299">
            <w:pPr>
              <w:pStyle w:val="iBAAGTableHeader"/>
            </w:pPr>
            <w:r w:rsidRPr="006E2BEA">
              <w:lastRenderedPageBreak/>
              <w:t>Plan Information</w:t>
            </w:r>
          </w:p>
        </w:tc>
      </w:tr>
      <w:tr w:rsidR="007519F1" w:rsidRPr="006E2BEA" w14:paraId="61430235"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3"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4" w14:textId="77777777" w:rsidR="007519F1" w:rsidRPr="006E2BEA" w:rsidRDefault="007519F1" w:rsidP="00F52299"/>
        </w:tc>
      </w:tr>
    </w:tbl>
    <w:p w14:paraId="61430236" w14:textId="77777777" w:rsidR="007519F1" w:rsidRPr="006E2BEA" w:rsidRDefault="007519F1" w:rsidP="007519F1"/>
    <w:p w14:paraId="61430237" w14:textId="77777777" w:rsidR="007519F1" w:rsidRPr="007A7DF5" w:rsidRDefault="007519F1" w:rsidP="007519F1">
      <w:pPr>
        <w:rPr>
          <w:rStyle w:val="iBAAGTags"/>
        </w:rPr>
      </w:pPr>
      <w:r w:rsidRPr="007A7DF5">
        <w:rPr>
          <w:rStyle w:val="iBAAGTags"/>
        </w:rPr>
        <w:t>&lt;!--section=Chemical_Dependency--&gt;</w:t>
      </w:r>
    </w:p>
    <w:p w14:paraId="61430238" w14:textId="77777777" w:rsidR="007519F1" w:rsidRPr="007A7DF5" w:rsidRDefault="007519F1" w:rsidP="007519F1"/>
    <w:p w14:paraId="61430239"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23A" w14:textId="77777777" w:rsidR="007519F1" w:rsidRDefault="007519F1" w:rsidP="007519F1"/>
    <w:p w14:paraId="6143023B" w14:textId="77777777" w:rsidR="007519F1" w:rsidRDefault="007519F1" w:rsidP="007519F1">
      <w:pPr>
        <w:rPr>
          <w:i/>
          <w:iCs/>
        </w:rPr>
      </w:pPr>
      <w:r>
        <w:rPr>
          <w:i/>
          <w:iCs/>
        </w:rPr>
        <w:t xml:space="preserve">Providers, this summary is for members, to review the terms of your participation agreement, please visit </w:t>
      </w:r>
      <w:hyperlink r:id="rId100" w:history="1">
        <w:r w:rsidRPr="001C6F26">
          <w:rPr>
            <w:rStyle w:val="Hyperlink"/>
            <w:i/>
            <w:iCs/>
            <w:szCs w:val="24"/>
          </w:rPr>
          <w:t>uhcprovider.com</w:t>
        </w:r>
      </w:hyperlink>
      <w:r>
        <w:rPr>
          <w:i/>
          <w:iCs/>
        </w:rPr>
        <w:t xml:space="preserve">    </w:t>
      </w:r>
    </w:p>
    <w:p w14:paraId="6143023C"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23E" w14:textId="77777777" w:rsidTr="00F33F0A">
        <w:tc>
          <w:tcPr>
            <w:tcW w:w="13507" w:type="dxa"/>
            <w:gridSpan w:val="4"/>
            <w:shd w:val="clear" w:color="auto" w:fill="DAEEF3"/>
          </w:tcPr>
          <w:p w14:paraId="6143023D" w14:textId="77777777" w:rsidR="007519F1" w:rsidRPr="003F3B5E" w:rsidRDefault="007519F1" w:rsidP="00F52299">
            <w:pPr>
              <w:pStyle w:val="iBAAGMajorSectionHeader"/>
            </w:pPr>
            <w:bookmarkStart w:id="128" w:name="Chemical_Dependency"/>
            <w:r w:rsidRPr="00C50D8F">
              <w:rPr>
                <w:rFonts w:cs="Arial"/>
                <w:color w:val="0000FF"/>
              </w:rPr>
              <w:t>S</w:t>
            </w:r>
            <w:r>
              <w:rPr>
                <w:rFonts w:cs="Arial"/>
                <w:color w:val="0000FF"/>
              </w:rPr>
              <w:t>ubstance Use</w:t>
            </w:r>
            <w:bookmarkEnd w:id="128"/>
          </w:p>
        </w:tc>
      </w:tr>
      <w:tr w:rsidR="007519F1" w:rsidRPr="00556C7E" w14:paraId="61430240" w14:textId="77777777" w:rsidTr="00F33F0A">
        <w:tblPrEx>
          <w:shd w:val="clear" w:color="auto" w:fill="auto"/>
        </w:tblPrEx>
        <w:tc>
          <w:tcPr>
            <w:tcW w:w="13507" w:type="dxa"/>
            <w:gridSpan w:val="4"/>
            <w:tcBorders>
              <w:bottom w:val="single" w:sz="4" w:space="0" w:color="000000" w:themeColor="text1"/>
            </w:tcBorders>
            <w:shd w:val="clear" w:color="auto" w:fill="31849B"/>
          </w:tcPr>
          <w:p w14:paraId="6143023F" w14:textId="77777777" w:rsidR="007519F1" w:rsidRPr="00556C7E" w:rsidRDefault="007519F1" w:rsidP="00F52299">
            <w:pPr>
              <w:pStyle w:val="iBAAGTableHeader"/>
            </w:pPr>
            <w:r w:rsidRPr="00C34120">
              <w:t>About Your Benefits</w:t>
            </w:r>
          </w:p>
        </w:tc>
      </w:tr>
      <w:tr w:rsidR="007519F1" w:rsidRPr="00556C7E" w14:paraId="61430246" w14:textId="77777777" w:rsidTr="00F33F0A">
        <w:tblPrEx>
          <w:shd w:val="clear" w:color="auto" w:fill="auto"/>
        </w:tblPrEx>
        <w:tc>
          <w:tcPr>
            <w:tcW w:w="3517" w:type="dxa"/>
            <w:shd w:val="clear" w:color="auto" w:fill="FFFFFF" w:themeFill="background1"/>
          </w:tcPr>
          <w:p w14:paraId="61430241" w14:textId="77777777" w:rsidR="007519F1" w:rsidRDefault="007519F1" w:rsidP="00F52299">
            <w:pPr>
              <w:pStyle w:val="iBAAGSituationBoxName"/>
            </w:pPr>
            <w:bookmarkStart w:id="129" w:name="Substance_Related_and_Addictive_Vendor"/>
            <w:r>
              <w:t>Substance - Related and Addictive Disorder Vendor</w:t>
            </w:r>
          </w:p>
          <w:bookmarkEnd w:id="129"/>
          <w:p w14:paraId="61430242" w14:textId="77777777" w:rsidR="007519F1" w:rsidRPr="004B5FED" w:rsidRDefault="007519F1" w:rsidP="00F52299">
            <w:pPr>
              <w:pStyle w:val="InstructionalText"/>
            </w:pPr>
          </w:p>
        </w:tc>
        <w:tc>
          <w:tcPr>
            <w:tcW w:w="9990" w:type="dxa"/>
            <w:gridSpan w:val="3"/>
            <w:shd w:val="clear" w:color="auto" w:fill="FFFFFF" w:themeFill="background1"/>
          </w:tcPr>
          <w:p w14:paraId="61430243" w14:textId="77777777" w:rsidR="007519F1" w:rsidRDefault="007519F1" w:rsidP="00F52299">
            <w:pPr>
              <w:pStyle w:val="iBAAGStandardText"/>
            </w:pPr>
            <w:r>
              <w:t xml:space="preserve">Administered by: </w:t>
            </w:r>
            <w:r>
              <w:rPr>
                <w:rStyle w:val="iBAAGStandardTextBoldChar"/>
              </w:rPr>
              <w:t>United Behavioral Health – Health Plan Division</w:t>
            </w:r>
          </w:p>
          <w:p w14:paraId="61430244" w14:textId="77777777" w:rsidR="007519F1" w:rsidRDefault="007519F1" w:rsidP="00F52299">
            <w:pPr>
              <w:pStyle w:val="iBAAGStandardText"/>
              <w:rPr>
                <w:rStyle w:val="iBAAGStandardTextChar"/>
              </w:rPr>
            </w:pPr>
            <w:r>
              <w:t>For all substance-related and addictive disorder support, call the phone number on your health plan ID card</w:t>
            </w:r>
            <w:r>
              <w:rPr>
                <w:rStyle w:val="iBAAGStandardTextChar"/>
              </w:rPr>
              <w:t>.</w:t>
            </w:r>
          </w:p>
          <w:p w14:paraId="61430245" w14:textId="77777777" w:rsidR="007519F1" w:rsidRPr="00556C7E" w:rsidRDefault="007519F1" w:rsidP="00F52299">
            <w:pPr>
              <w:pStyle w:val="iBAAGStandardText"/>
            </w:pPr>
          </w:p>
        </w:tc>
      </w:tr>
      <w:tr w:rsidR="007519F1" w:rsidRPr="00244660" w14:paraId="6143024D" w14:textId="77777777" w:rsidTr="00F33F0A">
        <w:tblPrEx>
          <w:shd w:val="clear" w:color="auto" w:fill="auto"/>
        </w:tblPrEx>
        <w:tc>
          <w:tcPr>
            <w:tcW w:w="3517" w:type="dxa"/>
            <w:tcBorders>
              <w:bottom w:val="single" w:sz="4" w:space="0" w:color="000000" w:themeColor="text1"/>
            </w:tcBorders>
            <w:shd w:val="clear" w:color="auto" w:fill="31849B"/>
            <w:vAlign w:val="center"/>
          </w:tcPr>
          <w:p w14:paraId="61430247"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248" w14:textId="77777777" w:rsidR="007519F1" w:rsidRPr="00244660" w:rsidRDefault="007519F1" w:rsidP="00F52299">
            <w:pPr>
              <w:pStyle w:val="iBAAGTableHeader"/>
            </w:pPr>
            <w:r w:rsidRPr="00244660">
              <w:t>Your cost if you use</w:t>
            </w:r>
          </w:p>
          <w:p w14:paraId="61430249"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24A" w14:textId="77777777" w:rsidR="007519F1" w:rsidRPr="00244660" w:rsidRDefault="007519F1" w:rsidP="00F52299">
            <w:pPr>
              <w:pStyle w:val="iBAAGTableHeader"/>
            </w:pPr>
            <w:r w:rsidRPr="00244660">
              <w:t>Your cost if you use</w:t>
            </w:r>
          </w:p>
          <w:p w14:paraId="6143024B"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24C" w14:textId="77777777" w:rsidR="007519F1" w:rsidRPr="00244660" w:rsidRDefault="007519F1" w:rsidP="00F52299">
            <w:pPr>
              <w:pStyle w:val="iBAAGTableHeader"/>
            </w:pPr>
            <w:r w:rsidRPr="00244660">
              <w:t>Limits &amp; Exceptions</w:t>
            </w:r>
          </w:p>
        </w:tc>
      </w:tr>
      <w:tr w:rsidR="007519F1" w:rsidRPr="00244660" w14:paraId="614302B3" w14:textId="77777777" w:rsidTr="00F33F0A">
        <w:tblPrEx>
          <w:shd w:val="clear" w:color="auto" w:fill="auto"/>
        </w:tblPrEx>
        <w:tc>
          <w:tcPr>
            <w:tcW w:w="3517" w:type="dxa"/>
            <w:shd w:val="clear" w:color="auto" w:fill="FFFFFF" w:themeFill="background1"/>
          </w:tcPr>
          <w:p w14:paraId="6143024E" w14:textId="77777777" w:rsidR="007519F1" w:rsidRPr="00F641DB" w:rsidRDefault="007519F1" w:rsidP="00F52299">
            <w:pPr>
              <w:pStyle w:val="iBAAGSituationBoxName"/>
            </w:pPr>
            <w:r w:rsidRPr="00F641DB">
              <w:t xml:space="preserve">Mental Health, </w:t>
            </w:r>
            <w:r w:rsidRPr="006B6EB4">
              <w:t xml:space="preserve"> </w:t>
            </w:r>
            <w:bookmarkStart w:id="130" w:name="Substance_Related"/>
            <w:r w:rsidRPr="006B6EB4">
              <w:t>Substance-Related and Addictive Disorder</w:t>
            </w:r>
            <w:r>
              <w:t xml:space="preserve"> </w:t>
            </w:r>
            <w:bookmarkEnd w:id="130"/>
            <w:r w:rsidRPr="00F641DB">
              <w:t xml:space="preserve">Services </w:t>
            </w:r>
          </w:p>
          <w:p w14:paraId="6143024F" w14:textId="77777777" w:rsidR="007519F1" w:rsidRPr="00F641DB" w:rsidRDefault="007519F1" w:rsidP="00F52299">
            <w:pPr>
              <w:pStyle w:val="iBAAGStandardText"/>
            </w:pPr>
          </w:p>
          <w:p w14:paraId="61430250"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an illness related to moods, feelings, emotions </w:t>
            </w:r>
            <w:r w:rsidRPr="00F641DB">
              <w:lastRenderedPageBreak/>
              <w:t>and behavior that focus on recovery.</w:t>
            </w:r>
          </w:p>
          <w:p w14:paraId="61430251" w14:textId="77777777" w:rsidR="007519F1" w:rsidRPr="00F641DB" w:rsidRDefault="007519F1" w:rsidP="00F52299">
            <w:pPr>
              <w:pStyle w:val="iBAAGStandardText"/>
            </w:pPr>
          </w:p>
          <w:p w14:paraId="61430252"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253"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254" w14:textId="77777777" w:rsidR="007519F1" w:rsidRPr="00F641DB" w:rsidRDefault="007519F1" w:rsidP="00F52299">
            <w:pPr>
              <w:pStyle w:val="iBAAGStandardText"/>
            </w:pPr>
          </w:p>
          <w:p w14:paraId="61430255" w14:textId="77777777" w:rsidR="007519F1" w:rsidRPr="00F641DB" w:rsidRDefault="007519F1" w:rsidP="00F52299">
            <w:pPr>
              <w:pStyle w:val="iBAAGStandardText"/>
            </w:pPr>
            <w:r w:rsidRPr="00562ED8">
              <w:rPr>
                <w:rStyle w:val="iBAAGStandardTextBoldChar"/>
              </w:rPr>
              <w:t>What are addictive disorder services?</w:t>
            </w:r>
          </w:p>
          <w:p w14:paraId="61430256" w14:textId="77777777" w:rsidR="007519F1" w:rsidRPr="00F641DB" w:rsidRDefault="007519F1" w:rsidP="00F52299">
            <w:pPr>
              <w:pStyle w:val="iBAAGStandardText"/>
            </w:pPr>
            <w:r w:rsidRPr="00F641DB">
              <w:t>Treatment for a compulsive behavior.</w:t>
            </w:r>
          </w:p>
          <w:p w14:paraId="61430257" w14:textId="77777777" w:rsidR="007519F1" w:rsidRPr="00F641DB" w:rsidRDefault="007519F1" w:rsidP="00F52299">
            <w:pPr>
              <w:pStyle w:val="iBAAGStandardText"/>
            </w:pPr>
          </w:p>
          <w:p w14:paraId="61430258" w14:textId="77777777" w:rsidR="007519F1" w:rsidRPr="00F641DB" w:rsidRDefault="007519F1" w:rsidP="00F52299">
            <w:pPr>
              <w:pStyle w:val="iBAAGStandardText"/>
            </w:pPr>
            <w:r w:rsidRPr="00F641DB">
              <w:t xml:space="preserve">Benefits include the following levels of care: </w:t>
            </w:r>
          </w:p>
          <w:p w14:paraId="61430259" w14:textId="77777777" w:rsidR="007519F1" w:rsidRPr="00F641DB" w:rsidRDefault="007519F1" w:rsidP="007519F1">
            <w:pPr>
              <w:pStyle w:val="iBAAGStandardText"/>
              <w:numPr>
                <w:ilvl w:val="0"/>
                <w:numId w:val="6"/>
              </w:numPr>
            </w:pPr>
            <w:r w:rsidRPr="00F641DB">
              <w:t xml:space="preserve">Inpatient </w:t>
            </w:r>
          </w:p>
          <w:p w14:paraId="6143025A" w14:textId="77777777" w:rsidR="007519F1" w:rsidRPr="00F641DB" w:rsidRDefault="007519F1" w:rsidP="007519F1">
            <w:pPr>
              <w:pStyle w:val="iBAAGStandardText"/>
              <w:numPr>
                <w:ilvl w:val="0"/>
                <w:numId w:val="6"/>
              </w:numPr>
            </w:pPr>
            <w:r w:rsidRPr="00F641DB">
              <w:t>Residential</w:t>
            </w:r>
          </w:p>
          <w:p w14:paraId="6143025B" w14:textId="77777777" w:rsidR="007519F1" w:rsidRPr="00F641DB" w:rsidRDefault="007519F1" w:rsidP="007519F1">
            <w:pPr>
              <w:pStyle w:val="iBAAGLevel1Bullets"/>
              <w:numPr>
                <w:ilvl w:val="0"/>
                <w:numId w:val="6"/>
              </w:numPr>
            </w:pPr>
            <w:r w:rsidRPr="00F641DB">
              <w:t xml:space="preserve">Partial hospitalization/ day treatment </w:t>
            </w:r>
          </w:p>
          <w:p w14:paraId="6143025C"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25D" w14:textId="77777777" w:rsidR="007519F1" w:rsidRPr="00F641DB" w:rsidRDefault="007519F1" w:rsidP="007519F1">
            <w:pPr>
              <w:pStyle w:val="iBAAGStandardText"/>
              <w:numPr>
                <w:ilvl w:val="0"/>
                <w:numId w:val="6"/>
              </w:numPr>
            </w:pPr>
            <w:r w:rsidRPr="00F641DB">
              <w:t>Outpatient</w:t>
            </w:r>
          </w:p>
          <w:p w14:paraId="6143025E" w14:textId="77777777" w:rsidR="007519F1" w:rsidRPr="00F641DB" w:rsidRDefault="007519F1" w:rsidP="00F52299">
            <w:pPr>
              <w:pStyle w:val="iBAAGStandardText"/>
            </w:pPr>
          </w:p>
          <w:p w14:paraId="6143025F" w14:textId="77777777" w:rsidR="007519F1" w:rsidRPr="00F641DB" w:rsidRDefault="007519F1" w:rsidP="00F52299">
            <w:pPr>
              <w:pStyle w:val="iBAAGStandardText"/>
            </w:pPr>
            <w:r w:rsidRPr="00F641DB">
              <w:t>Services include the following:</w:t>
            </w:r>
          </w:p>
          <w:p w14:paraId="61430260" w14:textId="77777777" w:rsidR="007519F1" w:rsidRPr="00F641DB" w:rsidRDefault="007519F1" w:rsidP="007519F1">
            <w:pPr>
              <w:pStyle w:val="iBAAGStandardText"/>
              <w:numPr>
                <w:ilvl w:val="0"/>
                <w:numId w:val="6"/>
              </w:numPr>
            </w:pPr>
            <w:r w:rsidRPr="00F641DB">
              <w:t>Evaluation, treatment and/or procedures</w:t>
            </w:r>
          </w:p>
          <w:p w14:paraId="61430261" w14:textId="77777777" w:rsidR="007519F1" w:rsidRPr="00F641DB" w:rsidRDefault="007519F1" w:rsidP="007519F1">
            <w:pPr>
              <w:pStyle w:val="iBAAGStandardText"/>
              <w:numPr>
                <w:ilvl w:val="0"/>
                <w:numId w:val="6"/>
              </w:numPr>
            </w:pPr>
            <w:r w:rsidRPr="00F641DB">
              <w:t>Medication assisted treatment programs</w:t>
            </w:r>
          </w:p>
          <w:p w14:paraId="61430262" w14:textId="77777777" w:rsidR="007519F1" w:rsidRPr="00F641DB" w:rsidRDefault="007519F1" w:rsidP="007519F1">
            <w:pPr>
              <w:pStyle w:val="iBAAGLevel1Bullets"/>
              <w:numPr>
                <w:ilvl w:val="0"/>
                <w:numId w:val="6"/>
              </w:numPr>
            </w:pPr>
            <w:r w:rsidRPr="00F641DB">
              <w:t xml:space="preserve">Individual, family, </w:t>
            </w:r>
            <w:r w:rsidRPr="00F641DB">
              <w:lastRenderedPageBreak/>
              <w:t>therapeutic group and doctor-based case management services</w:t>
            </w:r>
          </w:p>
          <w:p w14:paraId="61430263" w14:textId="77777777" w:rsidR="007519F1" w:rsidRPr="00F641DB" w:rsidRDefault="007519F1" w:rsidP="007519F1">
            <w:pPr>
              <w:pStyle w:val="iBAAGLevel1Bullets"/>
              <w:numPr>
                <w:ilvl w:val="0"/>
                <w:numId w:val="6"/>
              </w:numPr>
            </w:pPr>
            <w:r w:rsidRPr="00F641DB">
              <w:t>Crisis Intervention</w:t>
            </w:r>
          </w:p>
          <w:p w14:paraId="61430264"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265" w14:textId="77777777" w:rsidR="007519F1" w:rsidRPr="00F641DB" w:rsidRDefault="007519F1" w:rsidP="00F52299">
            <w:pPr>
              <w:pStyle w:val="iBAAGLevel2Bullets"/>
              <w:ind w:left="720"/>
            </w:pPr>
            <w:r w:rsidRPr="00F641DB">
              <w:t xml:space="preserve">Core deficits </w:t>
            </w:r>
          </w:p>
          <w:p w14:paraId="61430266" w14:textId="77777777" w:rsidR="007519F1" w:rsidRPr="00F641DB" w:rsidRDefault="007519F1" w:rsidP="00F52299">
            <w:pPr>
              <w:pStyle w:val="iBAAGLevel2Bullets"/>
              <w:ind w:left="720"/>
            </w:pPr>
            <w:r w:rsidRPr="00F641DB">
              <w:t>Behaviors that are  dangerous to themselves, others and property</w:t>
            </w:r>
          </w:p>
          <w:p w14:paraId="61430267" w14:textId="77777777" w:rsidR="007519F1" w:rsidRPr="00F641DB" w:rsidRDefault="007519F1" w:rsidP="00F52299">
            <w:pPr>
              <w:pStyle w:val="iBAAGLevel2Bullets"/>
              <w:ind w:left="720"/>
            </w:pPr>
            <w:r w:rsidRPr="00F641DB">
              <w:t>Impairment in daily functioning</w:t>
            </w:r>
          </w:p>
          <w:p w14:paraId="61430268" w14:textId="77777777" w:rsidR="007519F1" w:rsidRPr="00F641DB" w:rsidRDefault="007519F1" w:rsidP="00F52299">
            <w:pPr>
              <w:pStyle w:val="iBAAGStandardText"/>
            </w:pPr>
          </w:p>
          <w:p w14:paraId="61430269" w14:textId="77777777" w:rsidR="007519F1" w:rsidRPr="00F641DB" w:rsidRDefault="007519F1" w:rsidP="00F52299">
            <w:pPr>
              <w:pStyle w:val="iBAAGStandardTextBold"/>
            </w:pPr>
            <w:r w:rsidRPr="00F641DB">
              <w:t xml:space="preserve">Want more information? </w:t>
            </w:r>
          </w:p>
          <w:p w14:paraId="6143026A" w14:textId="77777777" w:rsidR="007519F1" w:rsidRPr="00F641DB" w:rsidRDefault="007519F1" w:rsidP="00F52299">
            <w:pPr>
              <w:pStyle w:val="iBAAGStandardText"/>
            </w:pPr>
            <w:r w:rsidRPr="00F641DB">
              <w:t xml:space="preserve">View the </w:t>
            </w:r>
            <w:hyperlink r:id="rId101" w:history="1">
              <w:r w:rsidRPr="00F641DB">
                <w:rPr>
                  <w:rStyle w:val="Hyperlinks"/>
                </w:rPr>
                <w:t>glossary</w:t>
              </w:r>
            </w:hyperlink>
            <w:r w:rsidRPr="00F641DB">
              <w:t xml:space="preserve"> for definitions.</w:t>
            </w:r>
          </w:p>
          <w:p w14:paraId="6143026B" w14:textId="77777777" w:rsidR="007519F1" w:rsidRPr="003F238F" w:rsidRDefault="007519F1" w:rsidP="00F52299">
            <w:pPr>
              <w:pStyle w:val="iBAAGSituationBoxName"/>
            </w:pPr>
          </w:p>
        </w:tc>
        <w:tc>
          <w:tcPr>
            <w:tcW w:w="3330" w:type="dxa"/>
            <w:shd w:val="clear" w:color="auto" w:fill="FFFFFF" w:themeFill="background1"/>
          </w:tcPr>
          <w:p w14:paraId="6143026C" w14:textId="77777777" w:rsidR="007519F1" w:rsidRPr="00F641DB" w:rsidRDefault="007519F1" w:rsidP="00F52299">
            <w:pPr>
              <w:rPr>
                <w:b/>
              </w:rPr>
            </w:pPr>
            <w:r w:rsidRPr="00562ED8">
              <w:rPr>
                <w:rStyle w:val="iBAAGStandardTextChar"/>
                <w:b/>
              </w:rPr>
              <w:lastRenderedPageBreak/>
              <w:t>Inpatient:</w:t>
            </w:r>
          </w:p>
          <w:p w14:paraId="6143026D" w14:textId="3405359B"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26F" w14:textId="77777777" w:rsidR="007519F1" w:rsidRPr="00F641DB" w:rsidRDefault="007519F1" w:rsidP="00F52299">
            <w:pPr>
              <w:pStyle w:val="iBAAGStandardText"/>
            </w:pPr>
          </w:p>
          <w:p w14:paraId="61430272" w14:textId="77777777" w:rsidR="007519F1" w:rsidRPr="00F641DB" w:rsidRDefault="007519F1" w:rsidP="00F52299">
            <w:pPr>
              <w:pStyle w:val="InstructionalText"/>
            </w:pPr>
          </w:p>
          <w:p w14:paraId="61430273" w14:textId="77777777" w:rsidR="007519F1" w:rsidRPr="00F641DB" w:rsidRDefault="007519F1" w:rsidP="00F52299">
            <w:pPr>
              <w:rPr>
                <w:b/>
              </w:rPr>
            </w:pPr>
            <w:r w:rsidRPr="00F641DB">
              <w:rPr>
                <w:rStyle w:val="iBAAGStandardTextChar"/>
                <w:b/>
              </w:rPr>
              <w:t>Outpatient:</w:t>
            </w:r>
          </w:p>
          <w:p w14:paraId="61430274" w14:textId="0D3AFF84" w:rsidR="007519F1" w:rsidRPr="00F641DB" w:rsidRDefault="007519F1" w:rsidP="00F52299">
            <w:r w:rsidRPr="00F641DB">
              <w:rPr>
                <w:rStyle w:val="iBAAGStandardTextBoldChar"/>
              </w:rPr>
              <w:t>$</w:t>
            </w:r>
            <w:r w:rsidR="00635EF8">
              <w:rPr>
                <w:rStyle w:val="iBAAGStandardTextBoldChar"/>
              </w:rPr>
              <w:t>35</w:t>
            </w:r>
            <w:r w:rsidRPr="00F641DB">
              <w:t xml:space="preserve"> co-pay per visit.</w:t>
            </w:r>
          </w:p>
          <w:p w14:paraId="61430275" w14:textId="7B622C63" w:rsidR="007519F1" w:rsidRPr="00F641DB" w:rsidRDefault="007519F1" w:rsidP="00F52299">
            <w:r w:rsidRPr="00F641DB">
              <w:t>The annual deductible does not apply.</w:t>
            </w:r>
          </w:p>
          <w:p w14:paraId="61430276" w14:textId="77777777" w:rsidR="007519F1" w:rsidRPr="00F641DB" w:rsidRDefault="007519F1" w:rsidP="00F52299">
            <w:pPr>
              <w:pStyle w:val="iBAAGStandardText"/>
            </w:pPr>
          </w:p>
          <w:p w14:paraId="61430279" w14:textId="77777777" w:rsidR="007519F1" w:rsidRPr="00F641DB" w:rsidRDefault="007519F1" w:rsidP="00F52299">
            <w:pPr>
              <w:pStyle w:val="iBAAGStandardText"/>
            </w:pPr>
          </w:p>
          <w:p w14:paraId="6143027A"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7E" w14:textId="30E35560"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280" w14:textId="77777777" w:rsidR="007519F1" w:rsidRPr="00F641DB" w:rsidRDefault="007519F1" w:rsidP="00F52299">
            <w:pPr>
              <w:pStyle w:val="iBAAGStandardText"/>
            </w:pPr>
          </w:p>
          <w:p w14:paraId="61430281" w14:textId="77777777" w:rsidR="007519F1" w:rsidRPr="00F641DB" w:rsidRDefault="007519F1" w:rsidP="00F52299">
            <w:pPr>
              <w:pStyle w:val="iBAAGStandardTextBold"/>
            </w:pPr>
            <w:r w:rsidRPr="00F641DB">
              <w:t>Is prior authorization needed?</w:t>
            </w:r>
          </w:p>
          <w:p w14:paraId="61430282" w14:textId="77777777" w:rsidR="007519F1" w:rsidRPr="00F641DB" w:rsidRDefault="007519F1" w:rsidP="00F52299">
            <w:pPr>
              <w:pStyle w:val="iBAAGStandardText"/>
            </w:pPr>
            <w:r w:rsidRPr="00F641DB">
              <w:t xml:space="preserve">Yes, your doctor must get authorization for: </w:t>
            </w:r>
          </w:p>
          <w:p w14:paraId="61430283" w14:textId="77777777" w:rsidR="007519F1" w:rsidRPr="00A04653" w:rsidRDefault="007519F1" w:rsidP="00F52299">
            <w:pPr>
              <w:pStyle w:val="iBAAGLevel1Bullets"/>
            </w:pPr>
            <w:r w:rsidRPr="00EF5362">
              <w:t>5 business days</w:t>
            </w:r>
            <w:r>
              <w:t xml:space="preserve"> </w:t>
            </w:r>
            <w:r w:rsidRPr="00A04653">
              <w:t>before a scheduled      admission</w:t>
            </w:r>
          </w:p>
          <w:p w14:paraId="61430284" w14:textId="77777777" w:rsidR="007519F1" w:rsidRPr="00A04653" w:rsidRDefault="007519F1" w:rsidP="00F52299">
            <w:pPr>
              <w:pStyle w:val="iBAAGLevel1Bullets"/>
            </w:pPr>
            <w:r w:rsidRPr="00A04653">
              <w:t>As soon as possible for non-scheduled admission (including emergency)</w:t>
            </w:r>
          </w:p>
          <w:p w14:paraId="61430285" w14:textId="77777777" w:rsidR="007519F1" w:rsidRPr="00EF5362" w:rsidRDefault="007519F1" w:rsidP="00F52299">
            <w:pPr>
              <w:pStyle w:val="iBAAGLevel1Bullets"/>
            </w:pPr>
            <w:r w:rsidRPr="00EF5362">
              <w:t xml:space="preserve">Partial hospitalization/   day treatment </w:t>
            </w:r>
          </w:p>
          <w:p w14:paraId="61430286" w14:textId="77777777" w:rsidR="007519F1" w:rsidRPr="00EF5362" w:rsidRDefault="007519F1" w:rsidP="00F52299">
            <w:pPr>
              <w:pStyle w:val="iBAAGLevel1Bullets"/>
            </w:pPr>
            <w:r w:rsidRPr="00EF5362">
              <w:t>Intensive Treatment programs</w:t>
            </w:r>
          </w:p>
          <w:p w14:paraId="61430287" w14:textId="77777777" w:rsidR="007519F1" w:rsidRPr="00EF5362" w:rsidRDefault="007519F1" w:rsidP="00F52299">
            <w:pPr>
              <w:pStyle w:val="iBAAGLevel1Bullets"/>
            </w:pPr>
            <w:r w:rsidRPr="00EF5362">
              <w:t>ECT (electro-convulsive treatment);</w:t>
            </w:r>
          </w:p>
          <w:p w14:paraId="61430288" w14:textId="77777777" w:rsidR="007519F1" w:rsidRPr="00EF5362" w:rsidRDefault="007519F1" w:rsidP="00F52299">
            <w:pPr>
              <w:pStyle w:val="iBAAGLevel1Bullets"/>
            </w:pPr>
            <w:r w:rsidRPr="00EF5362">
              <w:t xml:space="preserve">Psychological testing; </w:t>
            </w:r>
          </w:p>
          <w:p w14:paraId="61430289" w14:textId="77777777" w:rsidR="007519F1" w:rsidRPr="00EF5362" w:rsidRDefault="007519F1" w:rsidP="00F52299">
            <w:pPr>
              <w:pStyle w:val="iBAAGLevel1Bullets"/>
            </w:pPr>
            <w:r w:rsidRPr="00A04653">
              <w:t>Transcranial magnetic stimulation;</w:t>
            </w:r>
            <w:r w:rsidRPr="00EF5362">
              <w:t xml:space="preserve"> </w:t>
            </w:r>
          </w:p>
          <w:p w14:paraId="6143028A" w14:textId="77777777" w:rsidR="007519F1" w:rsidRPr="00EF5362" w:rsidRDefault="007519F1" w:rsidP="00F52299">
            <w:pPr>
              <w:pStyle w:val="iBAAGLevel1Bullets"/>
            </w:pPr>
            <w:r w:rsidRPr="00EF5362">
              <w:t xml:space="preserve">Intensive behavioral therapy including </w:t>
            </w:r>
            <w:r w:rsidRPr="00EF5362">
              <w:lastRenderedPageBreak/>
              <w:t>Applied behavioral analysis (ABA)</w:t>
            </w:r>
          </w:p>
          <w:p w14:paraId="6143028B"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8C" w14:textId="77777777" w:rsidR="007519F1" w:rsidRPr="00F641DB" w:rsidRDefault="007519F1" w:rsidP="00F52299">
            <w:pPr>
              <w:rPr>
                <w:b/>
              </w:rPr>
            </w:pPr>
            <w:r w:rsidRPr="00562ED8">
              <w:rPr>
                <w:rStyle w:val="iBAAGStandardTextChar"/>
                <w:b/>
              </w:rPr>
              <w:lastRenderedPageBreak/>
              <w:t>Inpatient:</w:t>
            </w:r>
          </w:p>
          <w:p w14:paraId="6143028D" w14:textId="436B61B9" w:rsidR="007519F1" w:rsidRPr="00F641DB" w:rsidRDefault="00635EF8" w:rsidP="00F52299">
            <w:pPr>
              <w:pStyle w:val="iBAAGStandardText"/>
            </w:pPr>
            <w:r>
              <w:rPr>
                <w:rStyle w:val="iBAAGStandardTextBoldChar"/>
              </w:rPr>
              <w:t>40</w:t>
            </w:r>
            <w:r w:rsidR="00476B82">
              <w:rPr>
                <w:rStyle w:val="iBAAGStandardTextBoldChar"/>
              </w:rPr>
              <w:t>%</w:t>
            </w:r>
            <w:r w:rsidR="007519F1" w:rsidRPr="00F641DB">
              <w:t xml:space="preserve"> co-insurance, after you pay the deductible.</w:t>
            </w:r>
          </w:p>
          <w:p w14:paraId="6143028E" w14:textId="77777777" w:rsidR="007519F1" w:rsidRPr="00A6330C" w:rsidRDefault="007519F1" w:rsidP="00F52299">
            <w:pPr>
              <w:rPr>
                <w:rStyle w:val="InstructionalTextChar"/>
                <w:b w:val="0"/>
              </w:rPr>
            </w:pPr>
          </w:p>
          <w:p w14:paraId="6143028F" w14:textId="77777777" w:rsidR="007519F1" w:rsidRPr="00F641DB" w:rsidRDefault="007519F1" w:rsidP="00F52299">
            <w:pPr>
              <w:rPr>
                <w:b/>
              </w:rPr>
            </w:pPr>
            <w:r w:rsidRPr="00F641DB">
              <w:rPr>
                <w:rStyle w:val="iBAAGStandardTextChar"/>
                <w:b/>
              </w:rPr>
              <w:t>Outpatient:</w:t>
            </w:r>
          </w:p>
          <w:p w14:paraId="61430290" w14:textId="132E322C" w:rsidR="007519F1" w:rsidRDefault="00635EF8" w:rsidP="00F52299">
            <w:pPr>
              <w:pStyle w:val="iBAAGStandardText"/>
            </w:pPr>
            <w:r>
              <w:rPr>
                <w:rStyle w:val="iBAAGStandardTextBoldChar"/>
              </w:rPr>
              <w:t>40</w:t>
            </w:r>
            <w:r w:rsidR="00476B82">
              <w:rPr>
                <w:rStyle w:val="iBAAGStandardTextBoldChar"/>
              </w:rPr>
              <w:t>%</w:t>
            </w:r>
            <w:r w:rsidR="007519F1">
              <w:t xml:space="preserve"> co-insurance, after you pay the deductible.</w:t>
            </w:r>
          </w:p>
          <w:p w14:paraId="61430291" w14:textId="77777777" w:rsidR="007519F1" w:rsidRPr="00F641DB" w:rsidRDefault="007519F1" w:rsidP="00F52299">
            <w:pPr>
              <w:pStyle w:val="iBAAGStandardText"/>
            </w:pPr>
          </w:p>
          <w:p w14:paraId="61430292" w14:textId="77777777" w:rsidR="007519F1" w:rsidRPr="00562ED8" w:rsidRDefault="007519F1" w:rsidP="00F52299">
            <w:pPr>
              <w:pStyle w:val="iBAAGStandardText"/>
              <w:rPr>
                <w:rStyle w:val="iBAAGStandardTextBoldChar"/>
              </w:rPr>
            </w:pPr>
            <w:r w:rsidRPr="00562ED8">
              <w:rPr>
                <w:rStyle w:val="iBAAGStandardTextBoldChar"/>
              </w:rPr>
              <w:t xml:space="preserve">Partial hospitalization/ </w:t>
            </w:r>
            <w:r w:rsidRPr="00562ED8">
              <w:rPr>
                <w:rStyle w:val="iBAAGStandardTextBoldChar"/>
              </w:rPr>
              <w:lastRenderedPageBreak/>
              <w:t>Intensive outpatient treatment:</w:t>
            </w:r>
          </w:p>
          <w:p w14:paraId="61430293" w14:textId="48E4A559" w:rsidR="007519F1" w:rsidRDefault="00635EF8" w:rsidP="00F52299">
            <w:pPr>
              <w:pStyle w:val="iBAAGStandardText"/>
            </w:pPr>
            <w:r>
              <w:rPr>
                <w:rStyle w:val="iBAAGStandardTextBoldChar"/>
              </w:rPr>
              <w:t>40</w:t>
            </w:r>
            <w:r w:rsidR="00476B82">
              <w:rPr>
                <w:rStyle w:val="iBAAGStandardTextBoldChar"/>
              </w:rPr>
              <w:t>%</w:t>
            </w:r>
            <w:r w:rsidR="007519F1">
              <w:t xml:space="preserve"> co-insurance, after you pay the deductible.</w:t>
            </w:r>
          </w:p>
          <w:p w14:paraId="61430294" w14:textId="77777777" w:rsidR="007519F1" w:rsidRPr="00F641DB" w:rsidRDefault="007519F1" w:rsidP="00F52299">
            <w:pPr>
              <w:pStyle w:val="iBAAGStandardTextBold"/>
            </w:pPr>
          </w:p>
          <w:p w14:paraId="61430295" w14:textId="77777777" w:rsidR="007519F1" w:rsidRPr="00F641DB" w:rsidRDefault="007519F1" w:rsidP="00F52299">
            <w:pPr>
              <w:pStyle w:val="iBAAGStandardTextBold"/>
            </w:pPr>
            <w:r w:rsidRPr="00F641DB">
              <w:t>Is prior authorization needed?</w:t>
            </w:r>
          </w:p>
          <w:p w14:paraId="61430296" w14:textId="77777777" w:rsidR="007519F1" w:rsidRPr="00F641DB" w:rsidRDefault="007519F1" w:rsidP="00F52299">
            <w:pPr>
              <w:pStyle w:val="iBAAGStandardText"/>
            </w:pPr>
            <w:r w:rsidRPr="00F641DB">
              <w:t>Yes</w:t>
            </w:r>
          </w:p>
          <w:p w14:paraId="61430297" w14:textId="77777777" w:rsidR="007519F1" w:rsidRPr="00F641DB" w:rsidRDefault="007519F1" w:rsidP="00F52299">
            <w:pPr>
              <w:pStyle w:val="iBAAGStandardText"/>
            </w:pPr>
          </w:p>
          <w:p w14:paraId="61430298" w14:textId="77777777" w:rsidR="007519F1" w:rsidRPr="00F641DB" w:rsidRDefault="007519F1" w:rsidP="00F52299">
            <w:pPr>
              <w:pStyle w:val="iBAAGStandardTextBold"/>
            </w:pPr>
            <w:r w:rsidRPr="00F641DB">
              <w:t>Prior authorization is:</w:t>
            </w:r>
          </w:p>
          <w:p w14:paraId="61430299"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9A" w14:textId="77777777" w:rsidR="007519F1" w:rsidRPr="00F641DB" w:rsidRDefault="007519F1" w:rsidP="00F52299">
            <w:pPr>
              <w:pStyle w:val="iBAAGStandardText"/>
            </w:pPr>
          </w:p>
          <w:p w14:paraId="6143029B" w14:textId="77777777" w:rsidR="007519F1" w:rsidRPr="00F641DB" w:rsidRDefault="007519F1" w:rsidP="00F52299">
            <w:pPr>
              <w:pStyle w:val="iBAAGStandardTextBold"/>
            </w:pPr>
            <w:r w:rsidRPr="00F641DB">
              <w:t xml:space="preserve">When do I need to call? </w:t>
            </w:r>
          </w:p>
          <w:p w14:paraId="6143029C" w14:textId="77777777" w:rsidR="007519F1" w:rsidRPr="00F641DB" w:rsidRDefault="007519F1" w:rsidP="00F52299">
            <w:pPr>
              <w:pStyle w:val="iBAAGStandardText"/>
            </w:pPr>
            <w:r w:rsidRPr="00F641DB">
              <w:t>Before the following services are received:</w:t>
            </w:r>
          </w:p>
          <w:p w14:paraId="6143029D" w14:textId="77777777" w:rsidR="007519F1" w:rsidRPr="00A04653" w:rsidRDefault="007519F1" w:rsidP="00F52299">
            <w:pPr>
              <w:pStyle w:val="iBAAGLevel1Bullets"/>
            </w:pPr>
            <w:r w:rsidRPr="00A04653">
              <w:t>5 business days before a scheduled      admission</w:t>
            </w:r>
          </w:p>
          <w:p w14:paraId="6143029E" w14:textId="77777777" w:rsidR="007519F1" w:rsidRPr="00A04653" w:rsidRDefault="007519F1" w:rsidP="00F52299">
            <w:pPr>
              <w:pStyle w:val="iBAAGLevel1Bullets"/>
            </w:pPr>
            <w:r w:rsidRPr="00A04653">
              <w:t>As soon as possible for non-scheduled admission (including emergency)</w:t>
            </w:r>
          </w:p>
          <w:p w14:paraId="6143029F" w14:textId="77777777" w:rsidR="007519F1" w:rsidRPr="00EF5362" w:rsidRDefault="007519F1" w:rsidP="00F52299">
            <w:pPr>
              <w:pStyle w:val="iBAAGLevel1Bullets"/>
            </w:pPr>
            <w:r w:rsidRPr="00EF5362">
              <w:t xml:space="preserve">Partial hospitalization/   day treatment </w:t>
            </w:r>
          </w:p>
          <w:p w14:paraId="614302A0" w14:textId="77777777" w:rsidR="007519F1" w:rsidRPr="00EF5362" w:rsidRDefault="007519F1" w:rsidP="00F52299">
            <w:pPr>
              <w:pStyle w:val="iBAAGLevel1Bullets"/>
            </w:pPr>
            <w:r w:rsidRPr="00EF5362">
              <w:t>Intensive Treatment programs</w:t>
            </w:r>
          </w:p>
          <w:p w14:paraId="614302A1" w14:textId="77777777" w:rsidR="007519F1" w:rsidRPr="00EF5362" w:rsidRDefault="007519F1" w:rsidP="00F52299">
            <w:pPr>
              <w:pStyle w:val="iBAAGLevel1Bullets"/>
            </w:pPr>
            <w:r w:rsidRPr="00EF5362">
              <w:lastRenderedPageBreak/>
              <w:t>ECT (electro-convulsive treatment);</w:t>
            </w:r>
          </w:p>
          <w:p w14:paraId="614302A2" w14:textId="77777777" w:rsidR="007519F1" w:rsidRPr="00EF5362" w:rsidRDefault="007519F1" w:rsidP="00F52299">
            <w:pPr>
              <w:pStyle w:val="iBAAGLevel1Bullets"/>
            </w:pPr>
            <w:r w:rsidRPr="00EF5362">
              <w:t xml:space="preserve">Psychological testing; </w:t>
            </w:r>
          </w:p>
          <w:p w14:paraId="614302A3" w14:textId="77777777" w:rsidR="007519F1" w:rsidRPr="00EF5362" w:rsidRDefault="007519F1" w:rsidP="00F52299">
            <w:pPr>
              <w:pStyle w:val="iBAAGLevel1Bullets"/>
            </w:pPr>
            <w:r w:rsidRPr="00A04653">
              <w:t>Transcranial magnetic stimulation;</w:t>
            </w:r>
            <w:r w:rsidRPr="00EF5362">
              <w:t xml:space="preserve"> </w:t>
            </w:r>
          </w:p>
          <w:p w14:paraId="614302A5" w14:textId="07A5147B" w:rsidR="007519F1" w:rsidRDefault="007519F1" w:rsidP="00F52299">
            <w:pPr>
              <w:pStyle w:val="iBAAGLevel1Bullets"/>
            </w:pPr>
            <w:r>
              <w:t>Extended visits beyond 45 - 50 minutes</w:t>
            </w:r>
          </w:p>
          <w:p w14:paraId="614302A6" w14:textId="77777777" w:rsidR="007519F1" w:rsidRPr="00EF5362" w:rsidRDefault="007519F1" w:rsidP="00F52299">
            <w:pPr>
              <w:pStyle w:val="iBAAGLevel1Bullets"/>
            </w:pPr>
            <w:r w:rsidRPr="00EF5362">
              <w:t>Intensive behavioral therapy including Applied behavioral analysis (ABA)</w:t>
            </w:r>
          </w:p>
          <w:p w14:paraId="614302A7" w14:textId="77777777" w:rsidR="007519F1" w:rsidRPr="00F641DB" w:rsidRDefault="007519F1" w:rsidP="00F52299">
            <w:pPr>
              <w:pStyle w:val="iBAAGStandardText"/>
            </w:pPr>
          </w:p>
          <w:p w14:paraId="614302A8" w14:textId="77777777" w:rsidR="007519F1" w:rsidRPr="00F641DB" w:rsidRDefault="007519F1" w:rsidP="00F52299">
            <w:pPr>
              <w:pStyle w:val="iBAAGStandardTextBold"/>
            </w:pPr>
            <w:r w:rsidRPr="00F641DB">
              <w:t xml:space="preserve">If you don’t get prior authorization, you pay: </w:t>
            </w:r>
          </w:p>
          <w:p w14:paraId="614302AA" w14:textId="6F1FB673" w:rsidR="007519F1" w:rsidRPr="00D92E8C" w:rsidRDefault="00F33F0A" w:rsidP="00F52299">
            <w:pPr>
              <w:pStyle w:val="iBAAGStandardText"/>
              <w:rPr>
                <w:rStyle w:val="iBAAGStandardTextBoldChar"/>
              </w:rPr>
            </w:pPr>
            <w:r w:rsidRPr="00BA37D4">
              <w:rPr>
                <w:rStyle w:val="MandateTextBoldChar"/>
                <w:color w:val="auto"/>
              </w:rPr>
              <w:t xml:space="preserve">$1,000 </w:t>
            </w:r>
            <w:r w:rsidRPr="00275E59">
              <w:t>penalty</w:t>
            </w:r>
            <w:r w:rsidRPr="00F33F0A" w:rsidDel="00F33F0A">
              <w:rPr>
                <w:rStyle w:val="iBAAGStandardTextBoldChar"/>
              </w:rPr>
              <w:t xml:space="preserve"> </w:t>
            </w:r>
          </w:p>
        </w:tc>
        <w:tc>
          <w:tcPr>
            <w:tcW w:w="3330" w:type="dxa"/>
            <w:shd w:val="clear" w:color="auto" w:fill="FFFFFF" w:themeFill="background1"/>
          </w:tcPr>
          <w:p w14:paraId="614302AB" w14:textId="77777777" w:rsidR="007519F1" w:rsidRPr="00F641DB" w:rsidRDefault="007519F1" w:rsidP="00F52299">
            <w:pPr>
              <w:pStyle w:val="iBAAGStandardText"/>
            </w:pPr>
            <w:r w:rsidRPr="00F641DB">
              <w:lastRenderedPageBreak/>
              <w:t xml:space="preserve">No coverage for: </w:t>
            </w:r>
          </w:p>
          <w:p w14:paraId="614302AC" w14:textId="77777777" w:rsidR="007519F1" w:rsidRPr="001A7353" w:rsidRDefault="007519F1" w:rsidP="00F52299">
            <w:pPr>
              <w:pStyle w:val="iBAAGLevel1Bullets"/>
            </w:pPr>
            <w:r w:rsidRPr="001A7353">
              <w:t>Treatment for learning disabilities, conduct  and impulse control disorders</w:t>
            </w:r>
          </w:p>
          <w:p w14:paraId="614302AD" w14:textId="77777777" w:rsidR="007519F1" w:rsidRPr="001A7353" w:rsidRDefault="007519F1" w:rsidP="00F52299">
            <w:pPr>
              <w:pStyle w:val="iBAAGLevel1Bullets"/>
            </w:pPr>
            <w:r w:rsidRPr="001A7353">
              <w:t xml:space="preserve">Educational services </w:t>
            </w:r>
          </w:p>
          <w:p w14:paraId="614302AE" w14:textId="77777777" w:rsidR="007519F1" w:rsidRPr="001A7353" w:rsidRDefault="007519F1" w:rsidP="00F52299">
            <w:pPr>
              <w:pStyle w:val="iBAAGLevel1Bullets"/>
            </w:pPr>
            <w:r w:rsidRPr="001A7353">
              <w:t xml:space="preserve">Diagnosis not in the current edition of the DSM (Diagnostic and Statistical Manual of </w:t>
            </w:r>
            <w:r w:rsidRPr="001A7353">
              <w:lastRenderedPageBreak/>
              <w:t>the American Psychiatric Association)</w:t>
            </w:r>
          </w:p>
          <w:p w14:paraId="614302AF" w14:textId="77777777" w:rsidR="007519F1" w:rsidRPr="001A7353" w:rsidRDefault="007519F1" w:rsidP="00F52299">
            <w:pPr>
              <w:pStyle w:val="iBAAGLevel1Bullets"/>
            </w:pPr>
            <w:r w:rsidRPr="001A7353">
              <w:t>Transitional living services</w:t>
            </w:r>
          </w:p>
          <w:p w14:paraId="614302B0"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B1" w14:textId="77777777" w:rsidR="007519F1" w:rsidRPr="001A7353" w:rsidRDefault="007519F1" w:rsidP="00F52299">
            <w:pPr>
              <w:pStyle w:val="iBAAGLevel1Bullets"/>
            </w:pPr>
            <w:r w:rsidRPr="001A7353">
              <w:t xml:space="preserve">Tuition for school-based programs </w:t>
            </w:r>
          </w:p>
          <w:p w14:paraId="614302B2" w14:textId="77777777" w:rsidR="007519F1" w:rsidRDefault="007519F1" w:rsidP="00F52299">
            <w:pPr>
              <w:pStyle w:val="iBAAGStandardText"/>
            </w:pPr>
          </w:p>
        </w:tc>
      </w:tr>
    </w:tbl>
    <w:p w14:paraId="614302B4" w14:textId="77777777" w:rsidR="007519F1" w:rsidRPr="007761A4" w:rsidRDefault="007519F1" w:rsidP="007519F1"/>
    <w:p w14:paraId="614302B5"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B7" w14:textId="77777777" w:rsidTr="00F52299">
        <w:tc>
          <w:tcPr>
            <w:tcW w:w="13507" w:type="dxa"/>
            <w:shd w:val="clear" w:color="auto" w:fill="DAEEF3"/>
          </w:tcPr>
          <w:p w14:paraId="614302B6"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B9"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B8" w14:textId="77777777" w:rsidR="007519F1" w:rsidRPr="006E2BEA" w:rsidRDefault="007519F1" w:rsidP="00F52299">
            <w:pPr>
              <w:pStyle w:val="iBAAGTableHeader"/>
            </w:pPr>
            <w:r w:rsidRPr="006E2BEA">
              <w:t>Plan Information</w:t>
            </w:r>
          </w:p>
        </w:tc>
      </w:tr>
      <w:tr w:rsidR="007519F1" w:rsidRPr="006E2BEA" w14:paraId="614302B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A"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B" w14:textId="77777777" w:rsidR="007519F1" w:rsidRPr="006E2BEA" w:rsidRDefault="007519F1" w:rsidP="00F52299"/>
        </w:tc>
      </w:tr>
    </w:tbl>
    <w:p w14:paraId="614302BD" w14:textId="77777777" w:rsidR="007519F1" w:rsidRPr="006E2BEA" w:rsidRDefault="007519F1" w:rsidP="007519F1"/>
    <w:sectPr w:rsidR="007519F1" w:rsidRPr="006E2BEA" w:rsidSect="005B1164">
      <w:headerReference w:type="even" r:id="rId102"/>
      <w:headerReference w:type="default" r:id="rId103"/>
      <w:footerReference w:type="even" r:id="rId104"/>
      <w:footerReference w:type="default" r:id="rId105"/>
      <w:headerReference w:type="first" r:id="rId106"/>
      <w:footerReference w:type="first" r:id="rId10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3668A" w14:textId="77777777" w:rsidR="0051103E" w:rsidRDefault="0051103E" w:rsidP="007519F1">
      <w:r>
        <w:separator/>
      </w:r>
    </w:p>
  </w:endnote>
  <w:endnote w:type="continuationSeparator" w:id="0">
    <w:p w14:paraId="5E6AB852" w14:textId="77777777" w:rsidR="0051103E" w:rsidRDefault="0051103E"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4" w14:textId="77777777" w:rsidR="00950B76" w:rsidRDefault="00950B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5" w14:textId="77777777" w:rsidR="00950B76" w:rsidRDefault="00950B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7" w14:textId="77777777" w:rsidR="00950B76" w:rsidRDefault="00950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68EEFA" w14:textId="77777777" w:rsidR="0051103E" w:rsidRDefault="0051103E" w:rsidP="007519F1">
      <w:r>
        <w:separator/>
      </w:r>
    </w:p>
  </w:footnote>
  <w:footnote w:type="continuationSeparator" w:id="0">
    <w:p w14:paraId="696027D0" w14:textId="77777777" w:rsidR="0051103E" w:rsidRDefault="0051103E"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2" w14:textId="77777777" w:rsidR="00950B76" w:rsidRDefault="00950B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3" w14:textId="77777777" w:rsidR="00950B76" w:rsidRDefault="00950B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302C6" w14:textId="77777777" w:rsidR="00950B76" w:rsidRDefault="00950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002B"/>
    <w:rsid w:val="00000AC5"/>
    <w:rsid w:val="000024D2"/>
    <w:rsid w:val="000032B0"/>
    <w:rsid w:val="00005BF3"/>
    <w:rsid w:val="00010571"/>
    <w:rsid w:val="00012E17"/>
    <w:rsid w:val="00013253"/>
    <w:rsid w:val="00013BC6"/>
    <w:rsid w:val="00020915"/>
    <w:rsid w:val="00021851"/>
    <w:rsid w:val="000248B0"/>
    <w:rsid w:val="000427FC"/>
    <w:rsid w:val="000459D6"/>
    <w:rsid w:val="000502C9"/>
    <w:rsid w:val="00051964"/>
    <w:rsid w:val="00053B67"/>
    <w:rsid w:val="00057533"/>
    <w:rsid w:val="00064999"/>
    <w:rsid w:val="000724AF"/>
    <w:rsid w:val="000734C0"/>
    <w:rsid w:val="00074517"/>
    <w:rsid w:val="00074E03"/>
    <w:rsid w:val="0008000C"/>
    <w:rsid w:val="00080E0D"/>
    <w:rsid w:val="00082B41"/>
    <w:rsid w:val="00083038"/>
    <w:rsid w:val="0008319C"/>
    <w:rsid w:val="0008767D"/>
    <w:rsid w:val="00090AFF"/>
    <w:rsid w:val="00093425"/>
    <w:rsid w:val="00093C71"/>
    <w:rsid w:val="000957B1"/>
    <w:rsid w:val="000A1321"/>
    <w:rsid w:val="000A382D"/>
    <w:rsid w:val="000A543F"/>
    <w:rsid w:val="000A6A1C"/>
    <w:rsid w:val="000A708C"/>
    <w:rsid w:val="000B18AC"/>
    <w:rsid w:val="000C3FE4"/>
    <w:rsid w:val="000C60FE"/>
    <w:rsid w:val="000D09D0"/>
    <w:rsid w:val="000D3D9D"/>
    <w:rsid w:val="000D43C3"/>
    <w:rsid w:val="000D4AFA"/>
    <w:rsid w:val="000D5F89"/>
    <w:rsid w:val="000D6DC5"/>
    <w:rsid w:val="000E2053"/>
    <w:rsid w:val="000E3782"/>
    <w:rsid w:val="000E486F"/>
    <w:rsid w:val="000E5B56"/>
    <w:rsid w:val="000F38F9"/>
    <w:rsid w:val="000F7D57"/>
    <w:rsid w:val="00102875"/>
    <w:rsid w:val="00102E2B"/>
    <w:rsid w:val="00103214"/>
    <w:rsid w:val="00113414"/>
    <w:rsid w:val="001142F0"/>
    <w:rsid w:val="00114C3E"/>
    <w:rsid w:val="001166C8"/>
    <w:rsid w:val="00117446"/>
    <w:rsid w:val="0012086F"/>
    <w:rsid w:val="0012158B"/>
    <w:rsid w:val="0012161D"/>
    <w:rsid w:val="0012179C"/>
    <w:rsid w:val="00122047"/>
    <w:rsid w:val="00123F49"/>
    <w:rsid w:val="001247F1"/>
    <w:rsid w:val="001267F9"/>
    <w:rsid w:val="001356D7"/>
    <w:rsid w:val="00141CC2"/>
    <w:rsid w:val="00145859"/>
    <w:rsid w:val="00147D58"/>
    <w:rsid w:val="001508EA"/>
    <w:rsid w:val="0015604E"/>
    <w:rsid w:val="001639AF"/>
    <w:rsid w:val="00167908"/>
    <w:rsid w:val="00167CE7"/>
    <w:rsid w:val="001715E2"/>
    <w:rsid w:val="00171B53"/>
    <w:rsid w:val="001750F0"/>
    <w:rsid w:val="00176C5D"/>
    <w:rsid w:val="00181680"/>
    <w:rsid w:val="001864C5"/>
    <w:rsid w:val="00193052"/>
    <w:rsid w:val="001A3D68"/>
    <w:rsid w:val="001B17CD"/>
    <w:rsid w:val="001B57D9"/>
    <w:rsid w:val="001B6D92"/>
    <w:rsid w:val="001C1F13"/>
    <w:rsid w:val="001C2B9E"/>
    <w:rsid w:val="001C503D"/>
    <w:rsid w:val="001C6B5E"/>
    <w:rsid w:val="001D2E48"/>
    <w:rsid w:val="001D5DD9"/>
    <w:rsid w:val="001D65F3"/>
    <w:rsid w:val="001D6B40"/>
    <w:rsid w:val="001E0332"/>
    <w:rsid w:val="001E1604"/>
    <w:rsid w:val="001E2012"/>
    <w:rsid w:val="001E412C"/>
    <w:rsid w:val="001E4520"/>
    <w:rsid w:val="001E4C12"/>
    <w:rsid w:val="001E547B"/>
    <w:rsid w:val="001E7054"/>
    <w:rsid w:val="001F0B6C"/>
    <w:rsid w:val="001F23C8"/>
    <w:rsid w:val="001F2926"/>
    <w:rsid w:val="001F2C74"/>
    <w:rsid w:val="001F70A2"/>
    <w:rsid w:val="001F7F34"/>
    <w:rsid w:val="00200778"/>
    <w:rsid w:val="00201B2C"/>
    <w:rsid w:val="00203879"/>
    <w:rsid w:val="00210246"/>
    <w:rsid w:val="00210EBD"/>
    <w:rsid w:val="0021680E"/>
    <w:rsid w:val="00221F81"/>
    <w:rsid w:val="002243DF"/>
    <w:rsid w:val="00230F43"/>
    <w:rsid w:val="00235EB9"/>
    <w:rsid w:val="002361AF"/>
    <w:rsid w:val="002405D2"/>
    <w:rsid w:val="00241C57"/>
    <w:rsid w:val="00242ECE"/>
    <w:rsid w:val="00242F67"/>
    <w:rsid w:val="00247391"/>
    <w:rsid w:val="0025369F"/>
    <w:rsid w:val="002541E0"/>
    <w:rsid w:val="002550DD"/>
    <w:rsid w:val="00256E4B"/>
    <w:rsid w:val="002659E5"/>
    <w:rsid w:val="0026757D"/>
    <w:rsid w:val="002708FE"/>
    <w:rsid w:val="00273F4B"/>
    <w:rsid w:val="0027553E"/>
    <w:rsid w:val="00276199"/>
    <w:rsid w:val="00284C24"/>
    <w:rsid w:val="00287565"/>
    <w:rsid w:val="00290055"/>
    <w:rsid w:val="00290060"/>
    <w:rsid w:val="0029236C"/>
    <w:rsid w:val="002932CC"/>
    <w:rsid w:val="00294BD1"/>
    <w:rsid w:val="00297511"/>
    <w:rsid w:val="002A07A9"/>
    <w:rsid w:val="002A0EDA"/>
    <w:rsid w:val="002A1D47"/>
    <w:rsid w:val="002A5F4B"/>
    <w:rsid w:val="002A65A8"/>
    <w:rsid w:val="002B20A8"/>
    <w:rsid w:val="002B56E0"/>
    <w:rsid w:val="002C1D6C"/>
    <w:rsid w:val="002C2BC7"/>
    <w:rsid w:val="002C6FFA"/>
    <w:rsid w:val="002D2042"/>
    <w:rsid w:val="002D35EF"/>
    <w:rsid w:val="002D727B"/>
    <w:rsid w:val="002E2194"/>
    <w:rsid w:val="002E79DB"/>
    <w:rsid w:val="002F0594"/>
    <w:rsid w:val="002F1002"/>
    <w:rsid w:val="002F5272"/>
    <w:rsid w:val="002F5AB4"/>
    <w:rsid w:val="002F708A"/>
    <w:rsid w:val="003035D3"/>
    <w:rsid w:val="00307037"/>
    <w:rsid w:val="0031016B"/>
    <w:rsid w:val="00313F5D"/>
    <w:rsid w:val="00314E0F"/>
    <w:rsid w:val="00315882"/>
    <w:rsid w:val="0031753F"/>
    <w:rsid w:val="00324649"/>
    <w:rsid w:val="00325411"/>
    <w:rsid w:val="0032734E"/>
    <w:rsid w:val="003277E5"/>
    <w:rsid w:val="00330ADD"/>
    <w:rsid w:val="00330F6D"/>
    <w:rsid w:val="00332118"/>
    <w:rsid w:val="0033422A"/>
    <w:rsid w:val="00336E67"/>
    <w:rsid w:val="003437A3"/>
    <w:rsid w:val="003455D9"/>
    <w:rsid w:val="00347354"/>
    <w:rsid w:val="00352101"/>
    <w:rsid w:val="003606F6"/>
    <w:rsid w:val="003612D1"/>
    <w:rsid w:val="00363685"/>
    <w:rsid w:val="0037096C"/>
    <w:rsid w:val="00370F14"/>
    <w:rsid w:val="00372703"/>
    <w:rsid w:val="00374571"/>
    <w:rsid w:val="003761DF"/>
    <w:rsid w:val="00390B45"/>
    <w:rsid w:val="00395679"/>
    <w:rsid w:val="00395769"/>
    <w:rsid w:val="0039690C"/>
    <w:rsid w:val="00397841"/>
    <w:rsid w:val="00397A45"/>
    <w:rsid w:val="003A0AD6"/>
    <w:rsid w:val="003A2630"/>
    <w:rsid w:val="003A5A9E"/>
    <w:rsid w:val="003B58D5"/>
    <w:rsid w:val="003B5996"/>
    <w:rsid w:val="003B7743"/>
    <w:rsid w:val="003B7AB5"/>
    <w:rsid w:val="003C381D"/>
    <w:rsid w:val="003C6A4E"/>
    <w:rsid w:val="003D0708"/>
    <w:rsid w:val="003D0EB4"/>
    <w:rsid w:val="003D744A"/>
    <w:rsid w:val="003E5469"/>
    <w:rsid w:val="003F0256"/>
    <w:rsid w:val="003F2570"/>
    <w:rsid w:val="003F767C"/>
    <w:rsid w:val="00400425"/>
    <w:rsid w:val="004021E6"/>
    <w:rsid w:val="00404936"/>
    <w:rsid w:val="00405AE0"/>
    <w:rsid w:val="0041421B"/>
    <w:rsid w:val="0042158B"/>
    <w:rsid w:val="00422E3B"/>
    <w:rsid w:val="00426E9A"/>
    <w:rsid w:val="004306DE"/>
    <w:rsid w:val="00431A5E"/>
    <w:rsid w:val="0043596E"/>
    <w:rsid w:val="00435C79"/>
    <w:rsid w:val="00437F04"/>
    <w:rsid w:val="004455A0"/>
    <w:rsid w:val="00447E60"/>
    <w:rsid w:val="00450D3F"/>
    <w:rsid w:val="00450D50"/>
    <w:rsid w:val="0045108A"/>
    <w:rsid w:val="00451E67"/>
    <w:rsid w:val="00452ED3"/>
    <w:rsid w:val="00454CEE"/>
    <w:rsid w:val="00456065"/>
    <w:rsid w:val="0046061C"/>
    <w:rsid w:val="00470CE0"/>
    <w:rsid w:val="00472EDD"/>
    <w:rsid w:val="00473D79"/>
    <w:rsid w:val="00473DC6"/>
    <w:rsid w:val="004759EF"/>
    <w:rsid w:val="00476B82"/>
    <w:rsid w:val="004819F2"/>
    <w:rsid w:val="0048504F"/>
    <w:rsid w:val="004865AB"/>
    <w:rsid w:val="00486CFD"/>
    <w:rsid w:val="004908E1"/>
    <w:rsid w:val="00490D8A"/>
    <w:rsid w:val="004946E4"/>
    <w:rsid w:val="00495932"/>
    <w:rsid w:val="00495BA3"/>
    <w:rsid w:val="00497881"/>
    <w:rsid w:val="00497F90"/>
    <w:rsid w:val="004A7E00"/>
    <w:rsid w:val="004B0BBE"/>
    <w:rsid w:val="004B40CA"/>
    <w:rsid w:val="004B5BA5"/>
    <w:rsid w:val="004C4B50"/>
    <w:rsid w:val="004C5198"/>
    <w:rsid w:val="004D0ABD"/>
    <w:rsid w:val="004E3D99"/>
    <w:rsid w:val="004E447D"/>
    <w:rsid w:val="004E6907"/>
    <w:rsid w:val="004F3013"/>
    <w:rsid w:val="004F4BA5"/>
    <w:rsid w:val="00500462"/>
    <w:rsid w:val="00503CA2"/>
    <w:rsid w:val="00505051"/>
    <w:rsid w:val="0050711C"/>
    <w:rsid w:val="0051103E"/>
    <w:rsid w:val="005114DB"/>
    <w:rsid w:val="005124C1"/>
    <w:rsid w:val="00512669"/>
    <w:rsid w:val="0051439A"/>
    <w:rsid w:val="00514A30"/>
    <w:rsid w:val="00514F50"/>
    <w:rsid w:val="00515EBA"/>
    <w:rsid w:val="005178AB"/>
    <w:rsid w:val="00525B7E"/>
    <w:rsid w:val="00525CAC"/>
    <w:rsid w:val="00531969"/>
    <w:rsid w:val="00532D71"/>
    <w:rsid w:val="005354EF"/>
    <w:rsid w:val="005362A1"/>
    <w:rsid w:val="00537CA9"/>
    <w:rsid w:val="005424BD"/>
    <w:rsid w:val="005428D9"/>
    <w:rsid w:val="00542903"/>
    <w:rsid w:val="005436A0"/>
    <w:rsid w:val="005441B1"/>
    <w:rsid w:val="00550D4A"/>
    <w:rsid w:val="00556345"/>
    <w:rsid w:val="0056172D"/>
    <w:rsid w:val="00573B0B"/>
    <w:rsid w:val="00576A86"/>
    <w:rsid w:val="0058296A"/>
    <w:rsid w:val="00583CF2"/>
    <w:rsid w:val="005840FD"/>
    <w:rsid w:val="005863FF"/>
    <w:rsid w:val="005A1928"/>
    <w:rsid w:val="005B1164"/>
    <w:rsid w:val="005B14A7"/>
    <w:rsid w:val="005B2627"/>
    <w:rsid w:val="005B2DB0"/>
    <w:rsid w:val="005B424C"/>
    <w:rsid w:val="005B5B8B"/>
    <w:rsid w:val="005B7EA7"/>
    <w:rsid w:val="005C27A3"/>
    <w:rsid w:val="005D21FD"/>
    <w:rsid w:val="005D325C"/>
    <w:rsid w:val="005D4B8F"/>
    <w:rsid w:val="005E0D41"/>
    <w:rsid w:val="005E1B7C"/>
    <w:rsid w:val="005E202A"/>
    <w:rsid w:val="005E4BE4"/>
    <w:rsid w:val="005E59B2"/>
    <w:rsid w:val="005F58B2"/>
    <w:rsid w:val="00600608"/>
    <w:rsid w:val="00605E80"/>
    <w:rsid w:val="006138F4"/>
    <w:rsid w:val="00625506"/>
    <w:rsid w:val="00625528"/>
    <w:rsid w:val="00626051"/>
    <w:rsid w:val="0062783C"/>
    <w:rsid w:val="00631F5F"/>
    <w:rsid w:val="006327C2"/>
    <w:rsid w:val="00635EF8"/>
    <w:rsid w:val="0063686D"/>
    <w:rsid w:val="006409D7"/>
    <w:rsid w:val="006413D5"/>
    <w:rsid w:val="00641B27"/>
    <w:rsid w:val="00643FC0"/>
    <w:rsid w:val="006447C7"/>
    <w:rsid w:val="0064570F"/>
    <w:rsid w:val="0064743B"/>
    <w:rsid w:val="0065297B"/>
    <w:rsid w:val="00660BD7"/>
    <w:rsid w:val="006620CC"/>
    <w:rsid w:val="00662358"/>
    <w:rsid w:val="00666831"/>
    <w:rsid w:val="00667061"/>
    <w:rsid w:val="00670F08"/>
    <w:rsid w:val="006711DF"/>
    <w:rsid w:val="00676652"/>
    <w:rsid w:val="00680422"/>
    <w:rsid w:val="00681496"/>
    <w:rsid w:val="0068244C"/>
    <w:rsid w:val="00684F72"/>
    <w:rsid w:val="006853D9"/>
    <w:rsid w:val="00686873"/>
    <w:rsid w:val="00686CFC"/>
    <w:rsid w:val="00690444"/>
    <w:rsid w:val="00690EBA"/>
    <w:rsid w:val="00692D01"/>
    <w:rsid w:val="00693E93"/>
    <w:rsid w:val="00696734"/>
    <w:rsid w:val="00696AC0"/>
    <w:rsid w:val="00697FD4"/>
    <w:rsid w:val="006A004C"/>
    <w:rsid w:val="006A5F6A"/>
    <w:rsid w:val="006B5886"/>
    <w:rsid w:val="006B59B6"/>
    <w:rsid w:val="006C29F0"/>
    <w:rsid w:val="006C2FEA"/>
    <w:rsid w:val="006C5070"/>
    <w:rsid w:val="006C56B6"/>
    <w:rsid w:val="006C6E12"/>
    <w:rsid w:val="006C790A"/>
    <w:rsid w:val="006C7E6C"/>
    <w:rsid w:val="006D11FF"/>
    <w:rsid w:val="006D18C1"/>
    <w:rsid w:val="006D2E07"/>
    <w:rsid w:val="006D4AC3"/>
    <w:rsid w:val="006E187A"/>
    <w:rsid w:val="006E1B20"/>
    <w:rsid w:val="006E2BF8"/>
    <w:rsid w:val="006F239B"/>
    <w:rsid w:val="006F51F0"/>
    <w:rsid w:val="006F66DB"/>
    <w:rsid w:val="00701B57"/>
    <w:rsid w:val="00702E16"/>
    <w:rsid w:val="00703B78"/>
    <w:rsid w:val="00711494"/>
    <w:rsid w:val="00711DC4"/>
    <w:rsid w:val="0071298C"/>
    <w:rsid w:val="00712BDF"/>
    <w:rsid w:val="00712CE7"/>
    <w:rsid w:val="00717CFF"/>
    <w:rsid w:val="00717D31"/>
    <w:rsid w:val="00720616"/>
    <w:rsid w:val="007211AB"/>
    <w:rsid w:val="00723CBD"/>
    <w:rsid w:val="00737319"/>
    <w:rsid w:val="00737AA0"/>
    <w:rsid w:val="00740A29"/>
    <w:rsid w:val="00744DB4"/>
    <w:rsid w:val="00746943"/>
    <w:rsid w:val="00750652"/>
    <w:rsid w:val="007519F1"/>
    <w:rsid w:val="00751AF8"/>
    <w:rsid w:val="007605AA"/>
    <w:rsid w:val="00761FCE"/>
    <w:rsid w:val="0076345F"/>
    <w:rsid w:val="0076392B"/>
    <w:rsid w:val="0076513A"/>
    <w:rsid w:val="007664A3"/>
    <w:rsid w:val="007761A4"/>
    <w:rsid w:val="007774D5"/>
    <w:rsid w:val="00780752"/>
    <w:rsid w:val="007827D9"/>
    <w:rsid w:val="00787B09"/>
    <w:rsid w:val="007942AB"/>
    <w:rsid w:val="00794739"/>
    <w:rsid w:val="007A04F1"/>
    <w:rsid w:val="007A05DC"/>
    <w:rsid w:val="007A1F1E"/>
    <w:rsid w:val="007A2064"/>
    <w:rsid w:val="007A26CA"/>
    <w:rsid w:val="007A5D14"/>
    <w:rsid w:val="007B3DA4"/>
    <w:rsid w:val="007C1154"/>
    <w:rsid w:val="007C180D"/>
    <w:rsid w:val="007C29D0"/>
    <w:rsid w:val="007C33AF"/>
    <w:rsid w:val="007C5370"/>
    <w:rsid w:val="007C5CDE"/>
    <w:rsid w:val="007C7882"/>
    <w:rsid w:val="007D1F5D"/>
    <w:rsid w:val="007D2381"/>
    <w:rsid w:val="007D488C"/>
    <w:rsid w:val="007D4D91"/>
    <w:rsid w:val="007E0D78"/>
    <w:rsid w:val="007E2A28"/>
    <w:rsid w:val="007F4014"/>
    <w:rsid w:val="007F4C3D"/>
    <w:rsid w:val="00813BDC"/>
    <w:rsid w:val="008202B5"/>
    <w:rsid w:val="00821304"/>
    <w:rsid w:val="00830FB0"/>
    <w:rsid w:val="008323B0"/>
    <w:rsid w:val="0083286B"/>
    <w:rsid w:val="00832DB9"/>
    <w:rsid w:val="0083621B"/>
    <w:rsid w:val="0085181F"/>
    <w:rsid w:val="00853AEF"/>
    <w:rsid w:val="00855900"/>
    <w:rsid w:val="00855D39"/>
    <w:rsid w:val="00860C53"/>
    <w:rsid w:val="00866267"/>
    <w:rsid w:val="008731F6"/>
    <w:rsid w:val="00874A92"/>
    <w:rsid w:val="0087531B"/>
    <w:rsid w:val="008778CA"/>
    <w:rsid w:val="00880E8F"/>
    <w:rsid w:val="00881ED7"/>
    <w:rsid w:val="00883729"/>
    <w:rsid w:val="00887FB7"/>
    <w:rsid w:val="00891F3B"/>
    <w:rsid w:val="008A5000"/>
    <w:rsid w:val="008B4934"/>
    <w:rsid w:val="008B52B3"/>
    <w:rsid w:val="008D0459"/>
    <w:rsid w:val="008D0476"/>
    <w:rsid w:val="008D33A2"/>
    <w:rsid w:val="008D4897"/>
    <w:rsid w:val="008D5261"/>
    <w:rsid w:val="008D55D0"/>
    <w:rsid w:val="008D712F"/>
    <w:rsid w:val="008E0889"/>
    <w:rsid w:val="008E14EB"/>
    <w:rsid w:val="008F65F9"/>
    <w:rsid w:val="00905D47"/>
    <w:rsid w:val="0090682C"/>
    <w:rsid w:val="00913D96"/>
    <w:rsid w:val="00914B67"/>
    <w:rsid w:val="00924046"/>
    <w:rsid w:val="00930082"/>
    <w:rsid w:val="00934E6A"/>
    <w:rsid w:val="00941C13"/>
    <w:rsid w:val="00944ABA"/>
    <w:rsid w:val="00944BF6"/>
    <w:rsid w:val="009453CF"/>
    <w:rsid w:val="0094735A"/>
    <w:rsid w:val="00950B76"/>
    <w:rsid w:val="00950E34"/>
    <w:rsid w:val="00952DDC"/>
    <w:rsid w:val="0096297C"/>
    <w:rsid w:val="00967795"/>
    <w:rsid w:val="00973BD2"/>
    <w:rsid w:val="009746B5"/>
    <w:rsid w:val="0097547F"/>
    <w:rsid w:val="009760D8"/>
    <w:rsid w:val="00980B87"/>
    <w:rsid w:val="0098644B"/>
    <w:rsid w:val="009875D0"/>
    <w:rsid w:val="00987A3A"/>
    <w:rsid w:val="00990198"/>
    <w:rsid w:val="00992FE0"/>
    <w:rsid w:val="009944E1"/>
    <w:rsid w:val="00996986"/>
    <w:rsid w:val="009A18CF"/>
    <w:rsid w:val="009A769C"/>
    <w:rsid w:val="009B1BC9"/>
    <w:rsid w:val="009B1CA0"/>
    <w:rsid w:val="009B256E"/>
    <w:rsid w:val="009B2F50"/>
    <w:rsid w:val="009C6A8B"/>
    <w:rsid w:val="009D2AE2"/>
    <w:rsid w:val="009D4AA0"/>
    <w:rsid w:val="009E0456"/>
    <w:rsid w:val="009E0D32"/>
    <w:rsid w:val="009E18E0"/>
    <w:rsid w:val="009E76DF"/>
    <w:rsid w:val="009F2078"/>
    <w:rsid w:val="009F4FC1"/>
    <w:rsid w:val="009F66AC"/>
    <w:rsid w:val="00A02C0C"/>
    <w:rsid w:val="00A06B50"/>
    <w:rsid w:val="00A11E77"/>
    <w:rsid w:val="00A12382"/>
    <w:rsid w:val="00A20D3E"/>
    <w:rsid w:val="00A21D0A"/>
    <w:rsid w:val="00A22E6C"/>
    <w:rsid w:val="00A2401D"/>
    <w:rsid w:val="00A2406A"/>
    <w:rsid w:val="00A24083"/>
    <w:rsid w:val="00A256FA"/>
    <w:rsid w:val="00A268F1"/>
    <w:rsid w:val="00A31681"/>
    <w:rsid w:val="00A31753"/>
    <w:rsid w:val="00A41608"/>
    <w:rsid w:val="00A418C6"/>
    <w:rsid w:val="00A4376F"/>
    <w:rsid w:val="00A47463"/>
    <w:rsid w:val="00A477A4"/>
    <w:rsid w:val="00A47AD9"/>
    <w:rsid w:val="00A51135"/>
    <w:rsid w:val="00A533B0"/>
    <w:rsid w:val="00A55717"/>
    <w:rsid w:val="00A578CF"/>
    <w:rsid w:val="00A60CC9"/>
    <w:rsid w:val="00A7239A"/>
    <w:rsid w:val="00A73640"/>
    <w:rsid w:val="00A74B71"/>
    <w:rsid w:val="00A77B97"/>
    <w:rsid w:val="00A86073"/>
    <w:rsid w:val="00A91D12"/>
    <w:rsid w:val="00A93485"/>
    <w:rsid w:val="00A94B90"/>
    <w:rsid w:val="00A95119"/>
    <w:rsid w:val="00A96DB1"/>
    <w:rsid w:val="00A9731F"/>
    <w:rsid w:val="00AA31A8"/>
    <w:rsid w:val="00AA79ED"/>
    <w:rsid w:val="00AB3F14"/>
    <w:rsid w:val="00AC04B9"/>
    <w:rsid w:val="00AC6C0D"/>
    <w:rsid w:val="00AD1757"/>
    <w:rsid w:val="00AD1F9D"/>
    <w:rsid w:val="00AD4675"/>
    <w:rsid w:val="00AD5145"/>
    <w:rsid w:val="00AD74E7"/>
    <w:rsid w:val="00AE1D44"/>
    <w:rsid w:val="00AE4494"/>
    <w:rsid w:val="00AE7A11"/>
    <w:rsid w:val="00AF361F"/>
    <w:rsid w:val="00AF4CD5"/>
    <w:rsid w:val="00AF4CFE"/>
    <w:rsid w:val="00AF5A0E"/>
    <w:rsid w:val="00B002F2"/>
    <w:rsid w:val="00B04A6F"/>
    <w:rsid w:val="00B04D06"/>
    <w:rsid w:val="00B1062E"/>
    <w:rsid w:val="00B14FEA"/>
    <w:rsid w:val="00B16823"/>
    <w:rsid w:val="00B170AB"/>
    <w:rsid w:val="00B2612F"/>
    <w:rsid w:val="00B26BAB"/>
    <w:rsid w:val="00B27F76"/>
    <w:rsid w:val="00B30859"/>
    <w:rsid w:val="00B33FDE"/>
    <w:rsid w:val="00B37702"/>
    <w:rsid w:val="00B415DE"/>
    <w:rsid w:val="00B43751"/>
    <w:rsid w:val="00B52494"/>
    <w:rsid w:val="00B52F30"/>
    <w:rsid w:val="00B65B83"/>
    <w:rsid w:val="00B65E2B"/>
    <w:rsid w:val="00B66C27"/>
    <w:rsid w:val="00B67758"/>
    <w:rsid w:val="00B714A7"/>
    <w:rsid w:val="00B728D6"/>
    <w:rsid w:val="00B74432"/>
    <w:rsid w:val="00B7577A"/>
    <w:rsid w:val="00B76F63"/>
    <w:rsid w:val="00B770CA"/>
    <w:rsid w:val="00B8356C"/>
    <w:rsid w:val="00B83D49"/>
    <w:rsid w:val="00B84C19"/>
    <w:rsid w:val="00B9210A"/>
    <w:rsid w:val="00B96B4F"/>
    <w:rsid w:val="00BA4E9F"/>
    <w:rsid w:val="00BB166B"/>
    <w:rsid w:val="00BB3105"/>
    <w:rsid w:val="00BB3D16"/>
    <w:rsid w:val="00BB4765"/>
    <w:rsid w:val="00BC26D7"/>
    <w:rsid w:val="00BC39BA"/>
    <w:rsid w:val="00BD2D5E"/>
    <w:rsid w:val="00BD3B0D"/>
    <w:rsid w:val="00BD3F12"/>
    <w:rsid w:val="00BD4F66"/>
    <w:rsid w:val="00BD780F"/>
    <w:rsid w:val="00BE3510"/>
    <w:rsid w:val="00BE63D6"/>
    <w:rsid w:val="00BE7385"/>
    <w:rsid w:val="00BF089E"/>
    <w:rsid w:val="00BF09AE"/>
    <w:rsid w:val="00BF0FA5"/>
    <w:rsid w:val="00BF489D"/>
    <w:rsid w:val="00BF4BB0"/>
    <w:rsid w:val="00C00A22"/>
    <w:rsid w:val="00C034E5"/>
    <w:rsid w:val="00C057A2"/>
    <w:rsid w:val="00C06FAE"/>
    <w:rsid w:val="00C13E76"/>
    <w:rsid w:val="00C141DB"/>
    <w:rsid w:val="00C14437"/>
    <w:rsid w:val="00C14F73"/>
    <w:rsid w:val="00C1508E"/>
    <w:rsid w:val="00C25557"/>
    <w:rsid w:val="00C2568E"/>
    <w:rsid w:val="00C32C96"/>
    <w:rsid w:val="00C33EE6"/>
    <w:rsid w:val="00C409E4"/>
    <w:rsid w:val="00C43710"/>
    <w:rsid w:val="00C4446B"/>
    <w:rsid w:val="00C451F8"/>
    <w:rsid w:val="00C50373"/>
    <w:rsid w:val="00C53916"/>
    <w:rsid w:val="00C60779"/>
    <w:rsid w:val="00C61B7F"/>
    <w:rsid w:val="00C64369"/>
    <w:rsid w:val="00C67B5C"/>
    <w:rsid w:val="00C72D86"/>
    <w:rsid w:val="00C738B3"/>
    <w:rsid w:val="00C82E2F"/>
    <w:rsid w:val="00C8509B"/>
    <w:rsid w:val="00C90343"/>
    <w:rsid w:val="00C90FCD"/>
    <w:rsid w:val="00C923CD"/>
    <w:rsid w:val="00C93DB0"/>
    <w:rsid w:val="00CA0FA5"/>
    <w:rsid w:val="00CB022C"/>
    <w:rsid w:val="00CB39A2"/>
    <w:rsid w:val="00CB6B31"/>
    <w:rsid w:val="00CD0F3A"/>
    <w:rsid w:val="00CE21CF"/>
    <w:rsid w:val="00CF6619"/>
    <w:rsid w:val="00CF6E53"/>
    <w:rsid w:val="00CF7D38"/>
    <w:rsid w:val="00D0259D"/>
    <w:rsid w:val="00D044F5"/>
    <w:rsid w:val="00D0455C"/>
    <w:rsid w:val="00D06000"/>
    <w:rsid w:val="00D072DF"/>
    <w:rsid w:val="00D116A3"/>
    <w:rsid w:val="00D13110"/>
    <w:rsid w:val="00D15E77"/>
    <w:rsid w:val="00D169CE"/>
    <w:rsid w:val="00D17182"/>
    <w:rsid w:val="00D2059C"/>
    <w:rsid w:val="00D22A7D"/>
    <w:rsid w:val="00D35A08"/>
    <w:rsid w:val="00D37130"/>
    <w:rsid w:val="00D40B65"/>
    <w:rsid w:val="00D41B8D"/>
    <w:rsid w:val="00D42825"/>
    <w:rsid w:val="00D42E3E"/>
    <w:rsid w:val="00D44D2C"/>
    <w:rsid w:val="00D54BF8"/>
    <w:rsid w:val="00D562FB"/>
    <w:rsid w:val="00D57587"/>
    <w:rsid w:val="00D61821"/>
    <w:rsid w:val="00D64BDE"/>
    <w:rsid w:val="00D65A4A"/>
    <w:rsid w:val="00D65FB5"/>
    <w:rsid w:val="00D67752"/>
    <w:rsid w:val="00D75683"/>
    <w:rsid w:val="00D833F2"/>
    <w:rsid w:val="00D858C0"/>
    <w:rsid w:val="00D85FB8"/>
    <w:rsid w:val="00D8655C"/>
    <w:rsid w:val="00D876A1"/>
    <w:rsid w:val="00D91932"/>
    <w:rsid w:val="00D952FE"/>
    <w:rsid w:val="00D967F6"/>
    <w:rsid w:val="00D9738B"/>
    <w:rsid w:val="00DA0BF5"/>
    <w:rsid w:val="00DA183E"/>
    <w:rsid w:val="00DA3CCD"/>
    <w:rsid w:val="00DB13DF"/>
    <w:rsid w:val="00DB7778"/>
    <w:rsid w:val="00DB7BCD"/>
    <w:rsid w:val="00DC53F4"/>
    <w:rsid w:val="00DC5E6D"/>
    <w:rsid w:val="00DC786F"/>
    <w:rsid w:val="00DC7C71"/>
    <w:rsid w:val="00DD05C2"/>
    <w:rsid w:val="00DD21B8"/>
    <w:rsid w:val="00DE5D70"/>
    <w:rsid w:val="00DF00F9"/>
    <w:rsid w:val="00E007C4"/>
    <w:rsid w:val="00E03EB3"/>
    <w:rsid w:val="00E04860"/>
    <w:rsid w:val="00E07F1C"/>
    <w:rsid w:val="00E15759"/>
    <w:rsid w:val="00E20FBA"/>
    <w:rsid w:val="00E2284B"/>
    <w:rsid w:val="00E27C24"/>
    <w:rsid w:val="00E30186"/>
    <w:rsid w:val="00E30270"/>
    <w:rsid w:val="00E30F03"/>
    <w:rsid w:val="00E32E14"/>
    <w:rsid w:val="00E33219"/>
    <w:rsid w:val="00E36210"/>
    <w:rsid w:val="00E4690D"/>
    <w:rsid w:val="00E47E92"/>
    <w:rsid w:val="00E5075E"/>
    <w:rsid w:val="00E53A0E"/>
    <w:rsid w:val="00E54214"/>
    <w:rsid w:val="00E60679"/>
    <w:rsid w:val="00E60E96"/>
    <w:rsid w:val="00E61524"/>
    <w:rsid w:val="00E65D54"/>
    <w:rsid w:val="00E7093F"/>
    <w:rsid w:val="00E74F0A"/>
    <w:rsid w:val="00E76819"/>
    <w:rsid w:val="00E7756F"/>
    <w:rsid w:val="00E8412D"/>
    <w:rsid w:val="00E9554B"/>
    <w:rsid w:val="00E97CAA"/>
    <w:rsid w:val="00EA22B3"/>
    <w:rsid w:val="00EA3CAA"/>
    <w:rsid w:val="00EA3E25"/>
    <w:rsid w:val="00EA7355"/>
    <w:rsid w:val="00EB20A6"/>
    <w:rsid w:val="00EB40B6"/>
    <w:rsid w:val="00EB475E"/>
    <w:rsid w:val="00EC1703"/>
    <w:rsid w:val="00EC1721"/>
    <w:rsid w:val="00EC2421"/>
    <w:rsid w:val="00EC7DA6"/>
    <w:rsid w:val="00ED007F"/>
    <w:rsid w:val="00ED3DF4"/>
    <w:rsid w:val="00ED5043"/>
    <w:rsid w:val="00EE4277"/>
    <w:rsid w:val="00EE655F"/>
    <w:rsid w:val="00EF176C"/>
    <w:rsid w:val="00EF3718"/>
    <w:rsid w:val="00F049FC"/>
    <w:rsid w:val="00F05271"/>
    <w:rsid w:val="00F06313"/>
    <w:rsid w:val="00F07D6E"/>
    <w:rsid w:val="00F14FD5"/>
    <w:rsid w:val="00F203E4"/>
    <w:rsid w:val="00F21BA3"/>
    <w:rsid w:val="00F27192"/>
    <w:rsid w:val="00F3066B"/>
    <w:rsid w:val="00F3169C"/>
    <w:rsid w:val="00F32337"/>
    <w:rsid w:val="00F33F0A"/>
    <w:rsid w:val="00F354FB"/>
    <w:rsid w:val="00F35908"/>
    <w:rsid w:val="00F37C8A"/>
    <w:rsid w:val="00F404C7"/>
    <w:rsid w:val="00F40D52"/>
    <w:rsid w:val="00F40FA6"/>
    <w:rsid w:val="00F43F13"/>
    <w:rsid w:val="00F4478B"/>
    <w:rsid w:val="00F44E54"/>
    <w:rsid w:val="00F46864"/>
    <w:rsid w:val="00F518F5"/>
    <w:rsid w:val="00F52299"/>
    <w:rsid w:val="00F563CC"/>
    <w:rsid w:val="00F57C88"/>
    <w:rsid w:val="00F703DB"/>
    <w:rsid w:val="00F724F6"/>
    <w:rsid w:val="00F75507"/>
    <w:rsid w:val="00F76749"/>
    <w:rsid w:val="00F80A24"/>
    <w:rsid w:val="00F81BAD"/>
    <w:rsid w:val="00F824D1"/>
    <w:rsid w:val="00F83D9E"/>
    <w:rsid w:val="00F854E9"/>
    <w:rsid w:val="00F86C61"/>
    <w:rsid w:val="00F90C61"/>
    <w:rsid w:val="00F93DE9"/>
    <w:rsid w:val="00F95619"/>
    <w:rsid w:val="00F97251"/>
    <w:rsid w:val="00FA168D"/>
    <w:rsid w:val="00FA2FDC"/>
    <w:rsid w:val="00FA5E4E"/>
    <w:rsid w:val="00FB220E"/>
    <w:rsid w:val="00FB2DA8"/>
    <w:rsid w:val="00FB65EF"/>
    <w:rsid w:val="00FB6DAD"/>
    <w:rsid w:val="00FC25A9"/>
    <w:rsid w:val="00FD3205"/>
    <w:rsid w:val="00FD3FD5"/>
    <w:rsid w:val="00FD430C"/>
    <w:rsid w:val="00FD56B2"/>
    <w:rsid w:val="00FD736C"/>
    <w:rsid w:val="00FE1036"/>
    <w:rsid w:val="00FE34B0"/>
    <w:rsid w:val="00FF2766"/>
    <w:rsid w:val="00FF349C"/>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F2CD"/>
  <w15:docId w15:val="{AD04423E-8168-426B-8079-162447CA1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6C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7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33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6CFC"/>
    <w:rPr>
      <w:rFonts w:ascii="Tahoma" w:hAnsi="Tahoma" w:cs="Tahoma"/>
      <w:sz w:val="16"/>
      <w:szCs w:val="16"/>
    </w:rPr>
  </w:style>
  <w:style w:type="character" w:customStyle="1" w:styleId="BalloonTextChar">
    <w:name w:val="Balloon Text Char"/>
    <w:basedOn w:val="DefaultParagraphFont"/>
    <w:link w:val="BalloonText"/>
    <w:uiPriority w:val="99"/>
    <w:semiHidden/>
    <w:rsid w:val="00686CFC"/>
    <w:rPr>
      <w:rFonts w:ascii="Tahoma" w:hAnsi="Tahoma" w:cs="Tahoma"/>
      <w:sz w:val="16"/>
      <w:szCs w:val="16"/>
    </w:rPr>
  </w:style>
  <w:style w:type="paragraph" w:styleId="CommentText">
    <w:name w:val="annotation text"/>
    <w:basedOn w:val="Normal"/>
    <w:link w:val="CommentTextChar"/>
    <w:uiPriority w:val="99"/>
    <w:semiHidden/>
    <w:unhideWhenUsed/>
    <w:rsid w:val="00EB40B6"/>
    <w:rPr>
      <w:sz w:val="20"/>
      <w:szCs w:val="20"/>
    </w:rPr>
  </w:style>
  <w:style w:type="character" w:customStyle="1" w:styleId="CommentTextChar">
    <w:name w:val="Comment Text Char"/>
    <w:basedOn w:val="DefaultParagraphFont"/>
    <w:link w:val="CommentText"/>
    <w:uiPriority w:val="99"/>
    <w:semiHidden/>
    <w:rsid w:val="00EB40B6"/>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EB40B6"/>
    <w:rPr>
      <w:rFonts w:ascii="Calibri" w:hAnsi="Calibri" w:cs="Calibri"/>
      <w:b/>
      <w:bCs/>
    </w:rPr>
  </w:style>
  <w:style w:type="character" w:customStyle="1" w:styleId="CommentSubjectChar">
    <w:name w:val="Comment Subject Char"/>
    <w:basedOn w:val="CommentTextChar"/>
    <w:link w:val="CommentSubject"/>
    <w:uiPriority w:val="99"/>
    <w:semiHidden/>
    <w:rsid w:val="00EB40B6"/>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s://www.uhcprovide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07" Type="http://schemas.openxmlformats.org/officeDocument/2006/relationships/footer" Target="footer3.xm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myuhc.phs.com/brs"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www.uhchearing.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s://www.uhcprovider.com/" TargetMode="External"/><Relationship Id="rId105"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eader" Target="header2.xml"/><Relationship Id="rId108"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www.uhcprovider.com/" TargetMode="External"/><Relationship Id="rId96"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uhc005.uhc.com/sites/CISupportII/iBAAG/Deliverables%20Documents/Linked%20Documents/Group%20NOBLX%20by%20state_FINAL.xlsx" TargetMode="External"/><Relationship Id="rId106"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s://www.uhcprovide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hchearing.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theme" Target="theme/theme1.xml"/><Relationship Id="rId34" Type="http://schemas.openxmlformats.org/officeDocument/2006/relationships/hyperlink" Target="http://glossary.justplainclear.com/" TargetMode="External"/><Relationship Id="rId50" Type="http://schemas.openxmlformats.org/officeDocument/2006/relationships/hyperlink" Target="http://www.myuhc.com/" TargetMode="External"/><Relationship Id="rId55" Type="http://schemas.openxmlformats.org/officeDocument/2006/relationships/hyperlink" Target="http://www.myuhcvision.com" TargetMode="External"/><Relationship Id="rId76" Type="http://schemas.openxmlformats.org/officeDocument/2006/relationships/hyperlink" Target="http://glossary.justplainclear.com/" TargetMode="External"/><Relationship Id="rId97" Type="http://schemas.openxmlformats.org/officeDocument/2006/relationships/hyperlink" Target="http://uhc005.uhc.com/sites/CISupportII/iBAAG/Deliverables%20Documents/Linked%20Documents/Can't%20Find%20What%20You%20Are%20Looking%20For%20-%20CSR%20view.doc"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259</TotalTime>
  <Pages>93</Pages>
  <Words>16226</Words>
  <Characters>92489</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Parvathapuram Veena</cp:lastModifiedBy>
  <cp:revision>356</cp:revision>
  <dcterms:created xsi:type="dcterms:W3CDTF">2019-10-24T13:08:00Z</dcterms:created>
  <dcterms:modified xsi:type="dcterms:W3CDTF">2020-09-28T23:24:00Z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