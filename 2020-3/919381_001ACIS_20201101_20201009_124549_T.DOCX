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2A2ED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6D821804" w:rsidR="00CC3ABA" w:rsidRPr="00DE556B" w:rsidRDefault="002A2EDD" w:rsidP="006A6DDF">
            <w:r w:rsidRPr="002A2EDD">
              <w:t>Woongjin, Inc.</w:t>
            </w:r>
          </w:p>
        </w:tc>
      </w:tr>
      <w:tr w:rsidR="00CC3ABA" w:rsidRPr="00DE556B" w14:paraId="5871736D"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7FD9F0F1" w:rsidR="00CC3ABA" w:rsidRPr="00DE556B" w:rsidRDefault="002A2EDD" w:rsidP="006A6DDF">
            <w:pPr>
              <w:pStyle w:val="iBAAGStandardText"/>
            </w:pPr>
            <w:r w:rsidRPr="002A2EDD">
              <w:t>919381</w:t>
            </w:r>
          </w:p>
        </w:tc>
      </w:tr>
      <w:tr w:rsidR="00CC3ABA" w:rsidRPr="00DE556B" w14:paraId="58717370"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66FD3A1F" w:rsidR="00CC3ABA" w:rsidRPr="00DE556B" w:rsidRDefault="002A2EDD" w:rsidP="006A6DDF">
            <w:pPr>
              <w:pStyle w:val="iBAAGStandardText"/>
            </w:pPr>
            <w:r w:rsidRPr="002A2EDD">
              <w:t>11/01/2020</w:t>
            </w:r>
          </w:p>
        </w:tc>
      </w:tr>
      <w:tr w:rsidR="00CC3ABA" w:rsidRPr="00DE556B" w14:paraId="58717373"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1BAB98BF" w:rsidR="00CC3ABA" w:rsidRPr="00DE556B" w:rsidRDefault="002A2EDD"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0C30CA47" w:rsidR="00CC3ABA" w:rsidRPr="00DE556B" w:rsidRDefault="00C43C30" w:rsidP="00CC36A1">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2A2EDD" w:rsidRPr="002A2EDD">
              <w:rPr>
                <w:rStyle w:val="iBAAGStandardTextChar"/>
              </w:rPr>
              <w:t>1968A</w:t>
            </w:r>
            <w:r w:rsidR="002A2EDD">
              <w:rPr>
                <w:rStyle w:val="iBAAGStandardTextChar"/>
              </w:rPr>
              <w:t xml:space="preserve"> Mod</w:t>
            </w:r>
            <w:r w:rsidR="00CC3ABA" w:rsidRPr="00DE556B">
              <w:t xml:space="preserve"> </w:t>
            </w:r>
          </w:p>
        </w:tc>
      </w:tr>
      <w:tr w:rsidR="00CC3ABA" w:rsidRPr="00DE556B" w14:paraId="5871737A"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73B0B7EB" w:rsidR="00CC3ABA" w:rsidRPr="00DE556B" w:rsidRDefault="00BA35A6" w:rsidP="00C43C30">
            <w:pPr>
              <w:pStyle w:val="iBAAGStandardText"/>
            </w:pPr>
            <w:r>
              <w:t>201</w:t>
            </w:r>
            <w:r>
              <w:t>8</w:t>
            </w:r>
            <w:r>
              <w:t xml:space="preserve"> </w:t>
            </w:r>
          </w:p>
        </w:tc>
      </w:tr>
      <w:tr w:rsidR="00CC3ABA" w:rsidRPr="00DE556B" w14:paraId="5871737D"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7949C78B"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26BC5378"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10986BF6" w:rsidR="005008C8" w:rsidRPr="00DE556B" w:rsidRDefault="005008C8" w:rsidP="003F5ED7">
            <w:pPr>
              <w:pStyle w:val="iBAAGStandardText"/>
            </w:pPr>
            <w:r w:rsidRPr="00647BB4">
              <w:t>Calendar Year</w:t>
            </w:r>
          </w:p>
        </w:tc>
      </w:tr>
      <w:tr w:rsidR="005008C8" w:rsidRPr="00DE556B" w14:paraId="58717383"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B0DBCA9" w:rsidR="005008C8" w:rsidRPr="00DE556B" w:rsidRDefault="002A2EDD" w:rsidP="003F5ED7">
            <w:r w:rsidRPr="002A2EDD">
              <w:rPr>
                <w:rStyle w:val="iBAAGStandardTextChar"/>
              </w:rPr>
              <w:t>California</w:t>
            </w:r>
          </w:p>
        </w:tc>
      </w:tr>
      <w:tr w:rsidR="005008C8" w:rsidRPr="00DE556B" w14:paraId="58717386"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2E3C61CE"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9300012" w:rsidR="005008C8" w:rsidRPr="00DE556B" w:rsidRDefault="002A2EDD" w:rsidP="006A6DDF">
            <w:r>
              <w:t>Kurre, Rajesh Babu</w:t>
            </w:r>
          </w:p>
        </w:tc>
      </w:tr>
      <w:tr w:rsidR="005008C8" w:rsidRPr="00DE556B" w14:paraId="5871738C" w14:textId="77777777" w:rsidTr="002A2ED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74AA43B6" w:rsidR="005008C8" w:rsidRPr="00DE556B" w:rsidRDefault="002A2EDD" w:rsidP="006A6DDF">
            <w:r>
              <w:t>Renewal/ Plan Change (New Plan Add)</w:t>
            </w:r>
          </w:p>
        </w:tc>
      </w:tr>
      <w:tr w:rsidR="005008C8" w:rsidRPr="00DE556B" w14:paraId="5871738F" w14:textId="77777777" w:rsidTr="002A2EDD">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4B66E8">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4B66E8">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4B66E8">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4B66E8">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CC36A1">
            <w:pPr>
              <w:pStyle w:val="InstructionalText"/>
            </w:pPr>
          </w:p>
        </w:tc>
        <w:tc>
          <w:tcPr>
            <w:tcW w:w="9990" w:type="dxa"/>
            <w:shd w:val="clear" w:color="auto" w:fill="F2DBDB"/>
          </w:tcPr>
          <w:p w14:paraId="587173AB" w14:textId="1112CA28" w:rsidR="00CC3ABA" w:rsidRPr="00DE556B" w:rsidRDefault="00CC3ABA" w:rsidP="006A6DDF">
            <w:pPr>
              <w:pStyle w:val="iBAAGStandardText"/>
            </w:pPr>
            <w:r w:rsidRPr="00DE556B">
              <w:t xml:space="preserve">Provided by: </w:t>
            </w:r>
            <w:r w:rsidR="00375117" w:rsidRPr="00375117">
              <w:t>Sterling Administration</w:t>
            </w:r>
          </w:p>
          <w:p w14:paraId="587173AC" w14:textId="18E20D1E" w:rsidR="00CC3ABA" w:rsidRPr="00DE556B" w:rsidRDefault="00CC3ABA" w:rsidP="006A6DDF">
            <w:pPr>
              <w:pStyle w:val="iBAAGStandardText"/>
            </w:pPr>
            <w:r w:rsidRPr="00DE556B">
              <w:t>Call 1-</w:t>
            </w:r>
            <w:r w:rsidR="00375117" w:rsidRPr="00375117">
              <w:t>800</w:t>
            </w:r>
            <w:r w:rsidR="00375117">
              <w:t>-</w:t>
            </w:r>
            <w:r w:rsidR="00375117" w:rsidRPr="00375117">
              <w:t>617</w:t>
            </w:r>
            <w:r w:rsidR="00375117">
              <w:t>-</w:t>
            </w:r>
            <w:r w:rsidR="00375117" w:rsidRPr="00375117">
              <w:t>4729</w:t>
            </w:r>
            <w:r w:rsidRPr="00DE556B">
              <w:t>.</w:t>
            </w:r>
          </w:p>
          <w:p w14:paraId="2CF5DA42" w14:textId="77777777" w:rsidR="004B66E8" w:rsidRPr="00CC36A1" w:rsidRDefault="004B66E8" w:rsidP="004B66E8">
            <w:pPr>
              <w:pStyle w:val="iBAAGStandardText"/>
              <w:rPr>
                <w:color w:val="auto"/>
              </w:rPr>
            </w:pPr>
          </w:p>
          <w:p w14:paraId="6EC2D4FD" w14:textId="77777777" w:rsidR="004B66E8" w:rsidRPr="00CC36A1" w:rsidRDefault="004B66E8" w:rsidP="004B66E8">
            <w:pPr>
              <w:pStyle w:val="MandateStandardText"/>
              <w:rPr>
                <w:color w:val="auto"/>
              </w:rPr>
            </w:pPr>
            <w:r w:rsidRPr="00CC36A1">
              <w:rPr>
                <w:rStyle w:val="MandateTextBoldChar"/>
                <w:color w:val="auto"/>
              </w:rPr>
              <w:t>NOTE:</w:t>
            </w:r>
            <w:r w:rsidRPr="00CC36A1">
              <w:rPr>
                <w:color w:val="auto"/>
              </w:rPr>
              <w:t xml:space="preserve"> For California residents, Cal-COBRA (AB1401) applies.</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4B66E8">
        <w:tblPrEx>
          <w:shd w:val="clear" w:color="auto" w:fill="auto"/>
        </w:tblPrEx>
        <w:tc>
          <w:tcPr>
            <w:tcW w:w="3517" w:type="dxa"/>
            <w:shd w:val="clear" w:color="auto" w:fill="F2DBDB"/>
          </w:tcPr>
          <w:p w14:paraId="587173B5" w14:textId="73AE2F4F"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466A7448"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4B66E8">
        <w:tblPrEx>
          <w:shd w:val="clear" w:color="auto" w:fill="auto"/>
        </w:tblPrEx>
        <w:tc>
          <w:tcPr>
            <w:tcW w:w="3517" w:type="dxa"/>
            <w:shd w:val="clear" w:color="auto" w:fill="F2DBDB"/>
          </w:tcPr>
          <w:p w14:paraId="587173C7" w14:textId="30E72753"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4B66E8">
        <w:tblPrEx>
          <w:shd w:val="clear" w:color="auto" w:fill="auto"/>
        </w:tblPrEx>
        <w:tc>
          <w:tcPr>
            <w:tcW w:w="3517" w:type="dxa"/>
            <w:shd w:val="clear" w:color="auto" w:fill="F2DBDB"/>
          </w:tcPr>
          <w:p w14:paraId="587173DA" w14:textId="3AF133B7"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4B66E8">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1799FCC0"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606F5A72"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5F5CF2AA"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0BD64DA3"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4B66E8">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CC36A1">
            <w:pPr>
              <w:pStyle w:val="iBAAGStandardText"/>
            </w:pPr>
          </w:p>
        </w:tc>
      </w:tr>
      <w:tr w:rsidR="00CC3ABA" w:rsidRPr="00DE556B" w14:paraId="58717418"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4B66E8">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58717419" w14:textId="69979891" w:rsidR="00CC3ABA" w:rsidRPr="00DE556B" w:rsidRDefault="00CC3ABA" w:rsidP="00CC36A1">
            <w:pPr>
              <w:pStyle w:val="InstructionalText"/>
            </w:pPr>
          </w:p>
        </w:tc>
        <w:tc>
          <w:tcPr>
            <w:tcW w:w="9990" w:type="dxa"/>
            <w:shd w:val="clear" w:color="auto" w:fill="F2DBDB"/>
          </w:tcPr>
          <w:p w14:paraId="1D484730" w14:textId="0E997856"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2B703522" w:rsidR="00CC3ABA" w:rsidRPr="00DE556B" w:rsidRDefault="00CC3ABA" w:rsidP="00583D07">
            <w:pPr>
              <w:pStyle w:val="iBAAGStandardText"/>
            </w:pPr>
          </w:p>
        </w:tc>
      </w:tr>
      <w:tr w:rsidR="002130E5" w:rsidRPr="00DE556B" w14:paraId="0E1ED08D" w14:textId="77777777" w:rsidTr="004B66E8">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4B66E8">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5220863B" w14:textId="77777777" w:rsidR="00BC1A73" w:rsidRDefault="00BC1A73" w:rsidP="001967A9">
            <w:pPr>
              <w:pStyle w:val="iBAAGSituationBoxName"/>
            </w:pPr>
            <w:bookmarkStart w:id="11" w:name="Outlier_Cost_Management_OCM"/>
            <w:r>
              <w:t>Outlier Cost Management (OCM)</w:t>
            </w:r>
            <w:bookmarkEnd w:id="11"/>
          </w:p>
          <w:p w14:paraId="3A11976C" w14:textId="6921D620" w:rsidR="00375117" w:rsidRPr="00C160CD" w:rsidRDefault="00375117"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375117">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375117">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375117">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375117">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375117">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375117">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04"/>
        <w:gridCol w:w="2539"/>
        <w:gridCol w:w="2484"/>
        <w:gridCol w:w="2484"/>
        <w:gridCol w:w="2497"/>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375117">
        <w:tblPrEx>
          <w:shd w:val="clear" w:color="auto" w:fill="auto"/>
        </w:tblPrEx>
        <w:tc>
          <w:tcPr>
            <w:tcW w:w="3476"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04"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375117">
        <w:tblPrEx>
          <w:shd w:val="clear" w:color="auto" w:fill="auto"/>
        </w:tblPrEx>
        <w:tc>
          <w:tcPr>
            <w:tcW w:w="3476"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A4456CD" w14:textId="4701B622" w:rsidR="005303EE" w:rsidRPr="00DE556B" w:rsidRDefault="005303EE" w:rsidP="000070CB">
            <w:r w:rsidRPr="00DE556B">
              <w:rPr>
                <w:rStyle w:val="iBAAGStandardTextBoldChar"/>
              </w:rPr>
              <w:t>$</w:t>
            </w:r>
            <w:r w:rsidR="00375117">
              <w:rPr>
                <w:rStyle w:val="iBAAGStandardTextBoldChar"/>
              </w:rPr>
              <w:t>2</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231458">
              <w:rPr>
                <w:rStyle w:val="iBAAGStandardTextBoldChar"/>
              </w:rPr>
              <w:t>6</w:t>
            </w:r>
            <w:r w:rsidRPr="00DE556B">
              <w:rPr>
                <w:rStyle w:val="iBAAGStandardTextBoldChar"/>
              </w:rPr>
              <w:t>,000</w:t>
            </w:r>
            <w:r w:rsidRPr="00DE556B">
              <w:t xml:space="preserve"> </w:t>
            </w:r>
            <w:r w:rsidRPr="00DE556B">
              <w:rPr>
                <w:rStyle w:val="iBAAGStandardTextChar"/>
              </w:rPr>
              <w:t>for all covered persons in your family.</w:t>
            </w:r>
          </w:p>
          <w:p w14:paraId="24F51DD1" w14:textId="3FF6D568" w:rsidR="005303EE" w:rsidRPr="00DE556B" w:rsidRDefault="005303EE" w:rsidP="00CC36A1">
            <w:pPr>
              <w:pStyle w:val="iBAAGLevel1Bullets"/>
              <w:numPr>
                <w:ilvl w:val="0"/>
                <w:numId w:val="0"/>
              </w:numPr>
              <w:ind w:left="450"/>
            </w:pPr>
          </w:p>
        </w:tc>
        <w:tc>
          <w:tcPr>
            <w:tcW w:w="2491" w:type="dxa"/>
            <w:shd w:val="clear" w:color="auto" w:fill="FFFFFF" w:themeFill="background1"/>
          </w:tcPr>
          <w:p w14:paraId="58717462" w14:textId="79712377" w:rsidR="005303EE" w:rsidRPr="00DE556B" w:rsidRDefault="005303EE" w:rsidP="006A6DDF">
            <w:r w:rsidRPr="00DE556B">
              <w:rPr>
                <w:rStyle w:val="iBAAGStandardTextBoldChar"/>
              </w:rPr>
              <w:t>$</w:t>
            </w:r>
            <w:r w:rsidR="00375117">
              <w:rPr>
                <w:rStyle w:val="iBAAGStandardTextBoldChar"/>
              </w:rPr>
              <w:t>2</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75117">
              <w:rPr>
                <w:rStyle w:val="iBAAGStandardTextBoldChar"/>
              </w:rPr>
              <w:t>6</w:t>
            </w:r>
            <w:r w:rsidRPr="00DE556B">
              <w:rPr>
                <w:rStyle w:val="iBAAGStandardTextBoldChar"/>
              </w:rPr>
              <w:t>,000</w:t>
            </w:r>
            <w:r w:rsidRPr="00DE556B">
              <w:t xml:space="preserve"> </w:t>
            </w:r>
            <w:r w:rsidRPr="00DE556B">
              <w:rPr>
                <w:rStyle w:val="iBAAGStandardTextChar"/>
              </w:rPr>
              <w:t>for all covered persons in your family.</w:t>
            </w:r>
          </w:p>
          <w:p w14:paraId="58717465" w14:textId="77777777" w:rsidR="005369D9" w:rsidRPr="00DE556B" w:rsidRDefault="005369D9" w:rsidP="00CC36A1">
            <w:pPr>
              <w:pStyle w:val="iBAAGLevel1Bullets"/>
              <w:numPr>
                <w:ilvl w:val="0"/>
                <w:numId w:val="0"/>
              </w:numPr>
              <w:ind w:left="450"/>
            </w:pPr>
          </w:p>
        </w:tc>
        <w:tc>
          <w:tcPr>
            <w:tcW w:w="2491" w:type="dxa"/>
            <w:shd w:val="clear" w:color="auto" w:fill="FFFFFF" w:themeFill="background1"/>
          </w:tcPr>
          <w:p w14:paraId="5871746C" w14:textId="7ABAC71F" w:rsidR="005303EE" w:rsidRPr="00DE556B" w:rsidRDefault="005303EE" w:rsidP="006A6DDF">
            <w:r w:rsidRPr="00DE556B">
              <w:rPr>
                <w:rStyle w:val="iBAAGStandardTextBoldChar"/>
              </w:rPr>
              <w:t>$</w:t>
            </w:r>
            <w:r w:rsidR="00375117">
              <w:rPr>
                <w:rStyle w:val="iBAAGStandardTextBoldChar"/>
              </w:rPr>
              <w:t>15</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75117">
              <w:rPr>
                <w:rStyle w:val="iBAAGStandardTextBoldChar"/>
              </w:rPr>
              <w:t>3</w:t>
            </w:r>
            <w:r w:rsidR="00231458">
              <w:rPr>
                <w:rStyle w:val="iBAAGStandardTextBoldChar"/>
              </w:rPr>
              <w:t>0</w:t>
            </w:r>
            <w:r w:rsidRPr="00DE556B">
              <w:rPr>
                <w:rStyle w:val="iBAAGStandardTextBoldChar"/>
              </w:rPr>
              <w:t>,000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CC36A1">
            <w:pPr>
              <w:pStyle w:val="iBAAGLevel1Bullets"/>
              <w:numPr>
                <w:ilvl w:val="0"/>
                <w:numId w:val="0"/>
              </w:numPr>
              <w:ind w:left="450"/>
            </w:pPr>
          </w:p>
        </w:tc>
        <w:tc>
          <w:tcPr>
            <w:tcW w:w="2504" w:type="dxa"/>
            <w:shd w:val="clear" w:color="auto" w:fill="FFFFFF" w:themeFill="background1"/>
          </w:tcPr>
          <w:p w14:paraId="58717473" w14:textId="732E7131"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7F1F80A0"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76967A8D"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448E8D5C" w14:textId="77777777" w:rsidR="00375117" w:rsidRPr="00CC36A1" w:rsidRDefault="00375117" w:rsidP="00CC36A1">
            <w:pPr>
              <w:pStyle w:val="iBAAGStandardText"/>
            </w:pPr>
          </w:p>
          <w:p w14:paraId="44AA5419" w14:textId="77777777" w:rsidR="00937385" w:rsidRPr="00DE556B" w:rsidRDefault="00937385" w:rsidP="00CC36A1">
            <w:pPr>
              <w:pStyle w:val="InstructionalText"/>
            </w:pPr>
          </w:p>
        </w:tc>
        <w:tc>
          <w:tcPr>
            <w:tcW w:w="9990" w:type="dxa"/>
            <w:shd w:val="clear" w:color="auto" w:fill="F2DBDB"/>
          </w:tcPr>
          <w:p w14:paraId="55690E4F" w14:textId="2F3B9DC5"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375117">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3751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3751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32DE1A14" w:rsidR="00056C7A" w:rsidRPr="00DE556B" w:rsidRDefault="00056C7A" w:rsidP="00891877">
            <w:r w:rsidRPr="00DE556B">
              <w:rPr>
                <w:rStyle w:val="iBAAGStandardTextBoldChar"/>
              </w:rPr>
              <w:t>$</w:t>
            </w:r>
            <w:r w:rsidR="00375117">
              <w:rPr>
                <w:rStyle w:val="iBAAGStandardTextBoldChar"/>
              </w:rPr>
              <w:t>3</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375117">
              <w:rPr>
                <w:rStyle w:val="iBAAGStandardTextBoldChar"/>
              </w:rPr>
              <w:t>10</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36243D6D" w:rsidR="00056C7A" w:rsidRPr="00DE556B" w:rsidRDefault="00E771D6" w:rsidP="00E771D6">
            <w:pPr>
              <w:pStyle w:val="iBAAGStandardText"/>
            </w:pPr>
            <w:r w:rsidRPr="00FA2BB5">
              <w:t xml:space="preserve"> </w:t>
            </w:r>
          </w:p>
        </w:tc>
        <w:tc>
          <w:tcPr>
            <w:tcW w:w="2491" w:type="dxa"/>
          </w:tcPr>
          <w:p w14:paraId="3F1CAEEB" w14:textId="7971837E" w:rsidR="00056C7A" w:rsidRPr="00DE556B" w:rsidRDefault="00056C7A" w:rsidP="00891877">
            <w:r w:rsidRPr="00DE556B">
              <w:rPr>
                <w:rStyle w:val="iBAAGStandardTextBoldChar"/>
              </w:rPr>
              <w:t>$</w:t>
            </w:r>
            <w:r w:rsidR="00375117">
              <w:rPr>
                <w:rStyle w:val="iBAAGStandardTextBoldChar"/>
              </w:rPr>
              <w:t>3</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375117">
              <w:rPr>
                <w:rStyle w:val="iBAAGStandardTextBoldChar"/>
              </w:rPr>
              <w:t>10</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53EAD323" w:rsidR="00E771D6" w:rsidRPr="00DE556B" w:rsidRDefault="00E771D6" w:rsidP="00E771D6">
            <w:r w:rsidRPr="00FA2BB5">
              <w:t xml:space="preserve"> </w:t>
            </w:r>
          </w:p>
        </w:tc>
        <w:tc>
          <w:tcPr>
            <w:tcW w:w="2491" w:type="dxa"/>
          </w:tcPr>
          <w:p w14:paraId="71A006D2" w14:textId="187BAED8" w:rsidR="00056C7A" w:rsidRPr="00DE556B" w:rsidRDefault="00056C7A" w:rsidP="00891877">
            <w:r w:rsidRPr="00DE556B">
              <w:rPr>
                <w:rStyle w:val="iBAAGStandardTextBoldChar"/>
              </w:rPr>
              <w:t>$</w:t>
            </w:r>
            <w:r w:rsidR="00375117">
              <w:rPr>
                <w:rStyle w:val="iBAAGStandardTextBoldChar"/>
              </w:rPr>
              <w:t>30</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75117">
              <w:rPr>
                <w:rStyle w:val="iBAAGStandardTextBoldChar"/>
              </w:rPr>
              <w:t>60</w:t>
            </w:r>
            <w:r w:rsidRPr="00DE556B">
              <w:rPr>
                <w:rStyle w:val="iBAAGStandardTextBoldChar"/>
              </w:rPr>
              <w:t>,000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tc>
        <w:tc>
          <w:tcPr>
            <w:tcW w:w="2520" w:type="dxa"/>
          </w:tcPr>
          <w:p w14:paraId="4BF02EF1" w14:textId="3254C50A"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240CA6D5"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1468F77F"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3F14E734"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4E12174E"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07EE7FC0"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6A6C6845"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7"/>
          </w:p>
          <w:p w14:paraId="4C525AED" w14:textId="09610794" w:rsidR="00375117" w:rsidRPr="00DE556B" w:rsidRDefault="00375117"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1C513023" w14:textId="346B4C60" w:rsidR="002B7FE9" w:rsidRPr="00DE556B" w:rsidRDefault="002B7FE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6A1779E2" w14:textId="77777777" w:rsidR="006041ED" w:rsidRDefault="006041ED" w:rsidP="001967A9">
            <w:pPr>
              <w:pStyle w:val="iBAAGSituationBoxName"/>
            </w:pPr>
            <w:bookmarkStart w:id="28" w:name="CAC_Consumer_Accounts_Card"/>
            <w:r w:rsidRPr="00DE556B">
              <w:t>UnitedHealthcare Consumer Accounts Card (CAC)</w:t>
            </w:r>
            <w:bookmarkEnd w:id="28"/>
          </w:p>
          <w:p w14:paraId="5FFFA1F3" w14:textId="7C447A5F" w:rsidR="00375117" w:rsidRPr="00DE556B" w:rsidRDefault="00375117"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1043E0">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1243BB" w:rsidRPr="00DE556B" w14:paraId="614363C1"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1243BB" w:rsidRPr="00DE556B" w14:paraId="457C9267"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1043E0">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1243BB" w:rsidRPr="00DE556B" w14:paraId="587175CF"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1243BB" w:rsidRPr="00DE556B" w14:paraId="587175F5" w14:textId="77777777" w:rsidTr="001043E0">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6F26B47F"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0043F0DF"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C" w14:textId="607C4AF6"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3" w14:textId="17471AC6"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1DDADEE5"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70A5BD2C"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1243BB" w:rsidRPr="00DE556B" w14:paraId="587175FC"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1243BB" w:rsidRPr="00DE556B" w14:paraId="58717648" w14:textId="77777777" w:rsidTr="001043E0">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58158C21"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141490C4"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1799C043"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00718397"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0324A18B" w:rsidR="00B86AA9" w:rsidRPr="00DE556B" w:rsidRDefault="005D62FD"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74ACB0B1" w:rsidR="00025342" w:rsidRPr="00DE556B" w:rsidRDefault="005D62FD"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1043E0">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1043E0">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1243BB" w:rsidRPr="00DE556B" w14:paraId="58717666"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58717678" w14:textId="77777777" w:rsidTr="001043E0">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317AC4D0" w14:textId="1C3F25DC" w:rsidR="0065385D" w:rsidRDefault="0065385D" w:rsidP="0065385D">
            <w:pPr>
              <w:pStyle w:val="iBAAGStandardText"/>
            </w:pPr>
            <w:r w:rsidRPr="00275E59">
              <w:t>The amount you pay is based on where the covered health service is provided.</w:t>
            </w:r>
          </w:p>
          <w:p w14:paraId="3D9C28C3" w14:textId="2AD49164" w:rsidR="0065385D" w:rsidRDefault="0065385D" w:rsidP="0065385D">
            <w:pPr>
              <w:pStyle w:val="iBAAGStandardText"/>
            </w:pPr>
          </w:p>
          <w:p w14:paraId="50AB2B0C" w14:textId="77777777" w:rsidR="0065385D" w:rsidRPr="00275E59" w:rsidRDefault="0065385D" w:rsidP="0065385D">
            <w:pPr>
              <w:pStyle w:val="iBAAGStandardTextBold"/>
            </w:pPr>
            <w:r w:rsidRPr="00275E59">
              <w:t>Is prior authorization needed?</w:t>
            </w:r>
          </w:p>
          <w:p w14:paraId="519F57DB" w14:textId="0FBDCFE4" w:rsidR="0065385D" w:rsidRPr="00275E59" w:rsidRDefault="0065385D" w:rsidP="0065385D">
            <w:pPr>
              <w:pStyle w:val="iBAAGStandardText"/>
            </w:pPr>
            <w:r w:rsidRPr="00275E59">
              <w:t>No</w:t>
            </w:r>
          </w:p>
          <w:p w14:paraId="37DA66EC" w14:textId="77777777" w:rsidR="0065385D" w:rsidRPr="00275E59" w:rsidRDefault="0065385D" w:rsidP="0065385D">
            <w:pPr>
              <w:pStyle w:val="iBAAGStandardText"/>
            </w:pPr>
          </w:p>
          <w:p w14:paraId="6DD4D47B" w14:textId="1274F44B" w:rsidR="00B86AA9" w:rsidRPr="00DE556B" w:rsidRDefault="00B86AA9" w:rsidP="00583D07"/>
        </w:tc>
        <w:tc>
          <w:tcPr>
            <w:tcW w:w="2491" w:type="dxa"/>
            <w:shd w:val="clear" w:color="auto" w:fill="FFFFFF" w:themeFill="background1"/>
          </w:tcPr>
          <w:p w14:paraId="32CCB71F" w14:textId="597106E5" w:rsidR="0065385D" w:rsidRDefault="0065385D" w:rsidP="006A6DDF">
            <w:pPr>
              <w:pStyle w:val="iBAAGStandardText"/>
              <w:rPr>
                <w:color w:val="auto"/>
                <w:szCs w:val="22"/>
              </w:rPr>
            </w:pPr>
            <w:r w:rsidRPr="00275E59">
              <w:t>The amount you pay is based on where the covered health service is provided.</w:t>
            </w:r>
          </w:p>
          <w:p w14:paraId="14A45115" w14:textId="7EC74D25" w:rsidR="0065385D" w:rsidRDefault="0065385D" w:rsidP="006A6DDF">
            <w:pPr>
              <w:pStyle w:val="iBAAGStandardText"/>
              <w:rPr>
                <w:color w:val="auto"/>
                <w:szCs w:val="22"/>
              </w:rPr>
            </w:pPr>
          </w:p>
          <w:p w14:paraId="520C68CB" w14:textId="77777777" w:rsidR="0065385D" w:rsidRPr="00275E59" w:rsidRDefault="0065385D" w:rsidP="0065385D">
            <w:pPr>
              <w:pStyle w:val="iBAAGStandardTextBold"/>
            </w:pPr>
            <w:r w:rsidRPr="00275E59">
              <w:t>Is prior authorization needed?</w:t>
            </w:r>
          </w:p>
          <w:p w14:paraId="16287C6E" w14:textId="77BEEA57" w:rsidR="0065385D" w:rsidRPr="00275E59" w:rsidRDefault="0065385D" w:rsidP="0065385D">
            <w:pPr>
              <w:pStyle w:val="iBAAGStandardText"/>
            </w:pPr>
            <w:r w:rsidRPr="00275E59">
              <w:t>Yes</w:t>
            </w:r>
          </w:p>
          <w:p w14:paraId="2A3A4135" w14:textId="77777777" w:rsidR="0065385D" w:rsidRPr="00275E59" w:rsidRDefault="0065385D" w:rsidP="0065385D">
            <w:pPr>
              <w:pStyle w:val="iBAAGStandardText"/>
            </w:pPr>
            <w:r w:rsidRPr="00275E59">
              <w:tab/>
            </w:r>
          </w:p>
          <w:p w14:paraId="17E45F67" w14:textId="77777777" w:rsidR="0065385D" w:rsidRPr="00275E59" w:rsidRDefault="0065385D" w:rsidP="0065385D">
            <w:pPr>
              <w:pStyle w:val="iBAAGStandardTextBold"/>
            </w:pPr>
            <w:r w:rsidRPr="00275E59">
              <w:t>Prior authorization is:</w:t>
            </w:r>
          </w:p>
          <w:p w14:paraId="2F2CC165" w14:textId="77777777" w:rsidR="0065385D" w:rsidRPr="00275E59" w:rsidRDefault="0065385D" w:rsidP="0065385D">
            <w:pPr>
              <w:pStyle w:val="iBAAGStandardText"/>
            </w:pPr>
            <w:r w:rsidRPr="00275E59">
              <w:t>Getting approval by calling the number listed on your health plan ID card before you can get medicine or services.</w:t>
            </w:r>
          </w:p>
          <w:p w14:paraId="63040466" w14:textId="77777777" w:rsidR="0065385D" w:rsidRPr="00275E59" w:rsidRDefault="0065385D" w:rsidP="0065385D">
            <w:pPr>
              <w:pStyle w:val="iBAAGStandardText"/>
            </w:pPr>
          </w:p>
          <w:p w14:paraId="2C29AC8D" w14:textId="77777777" w:rsidR="0065385D" w:rsidRPr="00275E59" w:rsidRDefault="0065385D" w:rsidP="0065385D">
            <w:pPr>
              <w:pStyle w:val="iBAAGStandardTextBold"/>
            </w:pPr>
            <w:r w:rsidRPr="00275E59">
              <w:t xml:space="preserve">When do I need to call? </w:t>
            </w:r>
          </w:p>
          <w:p w14:paraId="55CD5B7D" w14:textId="77777777" w:rsidR="0065385D" w:rsidRPr="00275E59" w:rsidRDefault="0065385D" w:rsidP="0065385D">
            <w:pPr>
              <w:pStyle w:val="iBAAGLevel1Bullets"/>
            </w:pPr>
            <w:r w:rsidRPr="00275E59">
              <w:t>6 months before a scheduled surgery</w:t>
            </w:r>
          </w:p>
          <w:p w14:paraId="423BA214" w14:textId="77777777" w:rsidR="0065385D" w:rsidRPr="00275E59" w:rsidRDefault="0065385D" w:rsidP="0065385D">
            <w:pPr>
              <w:pStyle w:val="iBAAGLevel1Bullets"/>
            </w:pPr>
            <w:r w:rsidRPr="00275E59">
              <w:t>As soon as the possibility of surgery arises</w:t>
            </w:r>
          </w:p>
          <w:p w14:paraId="04C5A0AD" w14:textId="77777777" w:rsidR="0065385D" w:rsidRPr="00275E59" w:rsidRDefault="0065385D" w:rsidP="0065385D">
            <w:pPr>
              <w:pStyle w:val="iBAAGStandardText"/>
            </w:pPr>
          </w:p>
          <w:p w14:paraId="2CB1C44C" w14:textId="77777777" w:rsidR="0065385D" w:rsidRPr="00275E59" w:rsidRDefault="0065385D" w:rsidP="0065385D">
            <w:pPr>
              <w:pStyle w:val="iBAAGStandardTextBold"/>
            </w:pPr>
            <w:r w:rsidRPr="00275E59">
              <w:t xml:space="preserve">If you don’t get prior authorization, you pay: </w:t>
            </w:r>
          </w:p>
          <w:p w14:paraId="4D097EF9" w14:textId="77777777" w:rsidR="001043E0" w:rsidRPr="00CC36A1" w:rsidRDefault="001043E0" w:rsidP="001043E0">
            <w:pPr>
              <w:pStyle w:val="MandateStandardText"/>
              <w:spacing w:line="276" w:lineRule="auto"/>
              <w:rPr>
                <w:color w:val="auto"/>
              </w:rPr>
            </w:pPr>
            <w:r w:rsidRPr="00CC36A1">
              <w:rPr>
                <w:rStyle w:val="MandateTextBoldChar"/>
                <w:color w:val="auto"/>
              </w:rPr>
              <w:t xml:space="preserve">$1,000 </w:t>
            </w:r>
            <w:r w:rsidRPr="00CC36A1">
              <w:rPr>
                <w:color w:val="auto"/>
              </w:rPr>
              <w:t>penalty</w:t>
            </w:r>
          </w:p>
          <w:p w14:paraId="3EE77F53" w14:textId="77777777" w:rsidR="0065385D" w:rsidRPr="00DE556B" w:rsidRDefault="0065385D" w:rsidP="006A6DDF">
            <w:pPr>
              <w:pStyle w:val="iBAAGStandardText"/>
            </w:pPr>
          </w:p>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58717677" w14:textId="3FBF7B99" w:rsidR="00B86AA9" w:rsidRPr="00DE556B" w:rsidRDefault="0065385D" w:rsidP="006A6DDF">
            <w:r w:rsidRPr="00275E59">
              <w:t>For network benefits, services must be received at a designated facility.</w:t>
            </w:r>
          </w:p>
        </w:tc>
      </w:tr>
      <w:tr w:rsidR="001243BB" w:rsidRPr="00DE556B" w14:paraId="6B2643F0" w14:textId="77777777" w:rsidTr="001043E0">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2BEC9C48" w14:textId="77777777" w:rsidTr="001043E0">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7867EC69" w:rsidR="007038CF" w:rsidRPr="00DE556B" w:rsidRDefault="007038CF" w:rsidP="007038CF">
            <w:pPr>
              <w:rPr>
                <w:rStyle w:val="InstructionalTextChar"/>
              </w:rPr>
            </w:pPr>
            <w:r w:rsidRPr="00DE556B">
              <w:rPr>
                <w:rStyle w:val="iBAAGStandardTextBoldChar"/>
              </w:rPr>
              <w:t>No Charge</w:t>
            </w:r>
          </w:p>
          <w:p w14:paraId="44564F6E" w14:textId="45E56A09" w:rsidR="007038CF" w:rsidRPr="00DE556B" w:rsidRDefault="007038CF" w:rsidP="007038CF">
            <w:r w:rsidRPr="00DE556B">
              <w:rPr>
                <w:rStyle w:val="iBAAGStandardTextChar"/>
              </w:rPr>
              <w:t>The annual deductible does not apply.</w:t>
            </w:r>
          </w:p>
          <w:p w14:paraId="20F752EC" w14:textId="0DD72A2F"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127A0DE4" w:rsidR="00056C7A" w:rsidRPr="00DE556B" w:rsidRDefault="00246E89" w:rsidP="006A6DDF">
            <w:pPr>
              <w:pStyle w:val="iBAAGStandardText"/>
              <w:rPr>
                <w:rStyle w:val="InstructionalTextChar"/>
              </w:rPr>
            </w:pPr>
            <w:r w:rsidRPr="00DE556B">
              <w:rPr>
                <w:rFonts w:cs="Arial"/>
              </w:rPr>
              <w:t>All charges</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6885A0E9" w:rsidR="00214D5A" w:rsidRPr="00DE556B" w:rsidRDefault="00214D5A" w:rsidP="00583D07">
            <w:pPr>
              <w:pStyle w:val="iBAAGStandardText"/>
            </w:pPr>
            <w:r w:rsidRPr="00DE556B">
              <w:t>Limited to:</w:t>
            </w:r>
          </w:p>
          <w:p w14:paraId="357C5E72" w14:textId="48BC8AE9" w:rsidR="003C360D" w:rsidRPr="00DE556B" w:rsidRDefault="003C360D" w:rsidP="00583D07">
            <w:pPr>
              <w:pStyle w:val="iBAAGLevel1Bullets"/>
            </w:pPr>
            <w:r w:rsidRPr="00DE556B">
              <w:rPr>
                <w:rStyle w:val="iBAAGStandardTextBoldChar"/>
              </w:rPr>
              <w:t>$</w:t>
            </w:r>
            <w:r w:rsidR="001243BB">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1243BB">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1243BB" w:rsidRPr="00DE556B" w14:paraId="78CDB8C9" w14:textId="77777777" w:rsidTr="001043E0">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1243BB" w:rsidRPr="00DE556B" w14:paraId="43970BF8" w14:textId="77777777" w:rsidTr="001043E0">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54A1AA0E" w:rsidR="009E6B31" w:rsidRPr="00DE556B" w:rsidRDefault="009E6B31" w:rsidP="007038CF">
            <w:pPr>
              <w:rPr>
                <w:rStyle w:val="InstructionalTextChar"/>
              </w:rPr>
            </w:pPr>
            <w:r w:rsidRPr="00DE556B">
              <w:rPr>
                <w:rStyle w:val="iBAAGStandardTextBoldChar"/>
              </w:rPr>
              <w:t>No Charge</w:t>
            </w:r>
          </w:p>
          <w:p w14:paraId="456CD290" w14:textId="5905D046" w:rsidR="009E6B31" w:rsidRPr="00DE556B" w:rsidRDefault="009E6B31" w:rsidP="007038CF">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40028616" w14:textId="6B200948" w:rsidR="009E6B31" w:rsidRPr="00DE556B" w:rsidRDefault="009E6B31" w:rsidP="00BD7601">
            <w:pPr>
              <w:pStyle w:val="iBAAGStandardText"/>
              <w:rPr>
                <w:rStyle w:val="InstructionalTextChar"/>
              </w:rPr>
            </w:pPr>
            <w:r w:rsidRPr="00DE556B">
              <w:rPr>
                <w:rFonts w:cs="Arial"/>
              </w:rPr>
              <w:t>All charges</w:t>
            </w:r>
          </w:p>
          <w:p w14:paraId="1C339306" w14:textId="6963D356" w:rsidR="009E6B31" w:rsidRPr="00DE556B" w:rsidRDefault="009E6B31" w:rsidP="00BD7601"/>
        </w:tc>
        <w:tc>
          <w:tcPr>
            <w:tcW w:w="2491" w:type="dxa"/>
            <w:tcBorders>
              <w:bottom w:val="single" w:sz="4" w:space="0" w:color="000000" w:themeColor="text1"/>
            </w:tcBorders>
            <w:shd w:val="clear" w:color="auto" w:fill="auto"/>
          </w:tcPr>
          <w:p w14:paraId="6C8066AE" w14:textId="3CCAE930"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491" w:type="dxa"/>
            <w:tcBorders>
              <w:bottom w:val="single" w:sz="4" w:space="0" w:color="000000" w:themeColor="text1"/>
            </w:tcBorders>
            <w:shd w:val="clear" w:color="auto" w:fill="auto"/>
          </w:tcPr>
          <w:p w14:paraId="58E8FDAB" w14:textId="161AFD0D"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298E0BF9" w:rsidR="00633F4C" w:rsidRPr="00DE556B" w:rsidRDefault="00633F4C" w:rsidP="00633F4C">
            <w:pPr>
              <w:rPr>
                <w:rFonts w:cs="Arial"/>
              </w:rPr>
            </w:pPr>
            <w:r w:rsidRPr="00DE556B">
              <w:rPr>
                <w:rFonts w:cs="Arial"/>
              </w:rPr>
              <w:t>Limited to:</w:t>
            </w:r>
          </w:p>
          <w:p w14:paraId="5DE5A00A" w14:textId="2089AD6C"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2E44333A" w:rsidR="00633F4C" w:rsidRPr="00DE556B" w:rsidRDefault="00633F4C" w:rsidP="00633F4C">
            <w:pPr>
              <w:pStyle w:val="iBAAGLevel1Bullets"/>
              <w:rPr>
                <w:rStyle w:val="iBAAGStandardTextChar"/>
              </w:rPr>
            </w:pPr>
            <w:r w:rsidRPr="00DE556B">
              <w:rPr>
                <w:b/>
              </w:rPr>
              <w:t>$</w:t>
            </w:r>
            <w:r w:rsidR="001243BB">
              <w:rPr>
                <w:b/>
              </w:rPr>
              <w:t>3</w:t>
            </w:r>
            <w:r w:rsidRPr="00DE556B">
              <w:rPr>
                <w:b/>
              </w:rPr>
              <w:t>00</w:t>
            </w:r>
            <w:r w:rsidRPr="00DE556B">
              <w:t xml:space="preserve"> per day for </w:t>
            </w:r>
            <w:r w:rsidR="001243BB">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781D52B0"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1243BB" w:rsidRPr="00DE556B" w14:paraId="5871767F"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1243BB" w:rsidRPr="00DE556B" w14:paraId="587176A3" w14:textId="77777777" w:rsidTr="001043E0">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17FA1B88"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70FEF1F7"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0EC04B63" w:rsidR="00B86AA9" w:rsidRPr="00DE556B" w:rsidRDefault="00B86AA9" w:rsidP="006A6DDF">
            <w:r w:rsidRPr="00DE556B">
              <w:rPr>
                <w:rStyle w:val="iBAAGStandardTextBoldChar"/>
              </w:rPr>
              <w:t>$</w:t>
            </w:r>
            <w:r w:rsidR="001243BB">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1" w14:textId="0B27BBBB" w:rsidR="00B86AA9" w:rsidRPr="00DE556B" w:rsidRDefault="00B86AA9" w:rsidP="006A6DDF">
            <w:r w:rsidRPr="00DE556B">
              <w:rPr>
                <w:rStyle w:val="iBAAGStandardTextChar"/>
              </w:rPr>
              <w:t>The annual deductible does not apply.</w:t>
            </w:r>
          </w:p>
          <w:p w14:paraId="58717692" w14:textId="0E599918"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6F6B437E" w:rsidR="00B86AA9" w:rsidRPr="00DE556B" w:rsidRDefault="00B86AA9" w:rsidP="006A6DDF">
            <w:r w:rsidRPr="00DE556B">
              <w:rPr>
                <w:rStyle w:val="iBAAGStandardTextBoldChar"/>
              </w:rPr>
              <w:t>$</w:t>
            </w:r>
            <w:r w:rsidR="001243BB">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B" w14:textId="59F57F54" w:rsidR="00B86AA9" w:rsidRPr="00DE556B" w:rsidRDefault="00B86AA9" w:rsidP="006A6DDF">
            <w:r w:rsidRPr="00DE556B">
              <w:rPr>
                <w:rStyle w:val="iBAAGStandardTextChar"/>
              </w:rPr>
              <w:t>The annual deductible does not apply.</w:t>
            </w:r>
          </w:p>
          <w:p w14:paraId="5871769C" w14:textId="3A22942E"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1243BB" w:rsidRPr="00DE556B" w14:paraId="587176AA"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1243BB" w:rsidRPr="00DE556B" w14:paraId="587176D6" w14:textId="77777777" w:rsidTr="001043E0">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68F4CBAD"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1B938DE4" w14:textId="381B8AF2"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6E4105ED"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105F69B1" w:rsidR="00B86AA9" w:rsidRPr="00DE556B" w:rsidRDefault="005D62FD"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C6A716D"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1243BB" w:rsidRPr="00DE556B" w14:paraId="4E13785D"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1243BB" w:rsidRPr="00DE556B" w14:paraId="4034E7BA"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5EA19E76" w:rsidR="00633F4C" w:rsidRPr="00DE556B" w:rsidRDefault="00633F4C" w:rsidP="00CB1FF9">
            <w:pPr>
              <w:rPr>
                <w:rStyle w:val="InstructionalTextChar"/>
              </w:rPr>
            </w:pPr>
            <w:r w:rsidRPr="00DE556B">
              <w:rPr>
                <w:rStyle w:val="iBAAGStandardTextBoldChar"/>
              </w:rPr>
              <w:t>No Charge</w:t>
            </w:r>
          </w:p>
          <w:p w14:paraId="332A50FE" w14:textId="794908B4"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5ED66C6E" w:rsidR="00633F4C" w:rsidRPr="00DE556B" w:rsidRDefault="00633F4C" w:rsidP="00BD7601">
            <w:pPr>
              <w:pStyle w:val="iBAAGStandardText"/>
              <w:rPr>
                <w:rStyle w:val="InstructionalTextChar"/>
              </w:rPr>
            </w:pPr>
            <w:r w:rsidRPr="00DE556B">
              <w:t>All charges</w:t>
            </w:r>
          </w:p>
          <w:p w14:paraId="2F013092" w14:textId="77777777" w:rsidR="00633F4C" w:rsidRPr="00DE556B" w:rsidRDefault="00633F4C" w:rsidP="00CC36A1">
            <w:pPr>
              <w:pStyle w:val="iBAAGStandardText"/>
            </w:pPr>
          </w:p>
        </w:tc>
        <w:tc>
          <w:tcPr>
            <w:tcW w:w="2491" w:type="dxa"/>
            <w:tcBorders>
              <w:bottom w:val="single" w:sz="4" w:space="0" w:color="000000" w:themeColor="text1"/>
            </w:tcBorders>
            <w:shd w:val="clear" w:color="auto" w:fill="auto"/>
          </w:tcPr>
          <w:p w14:paraId="5BB11E37" w14:textId="2D4B7D45" w:rsidR="00633F4C" w:rsidRPr="00DE556B" w:rsidRDefault="00633F4C" w:rsidP="00E95A8C">
            <w:r w:rsidRPr="00DE556B">
              <w:rPr>
                <w:rStyle w:val="iBAAGStandardTextChar"/>
              </w:rPr>
              <w:t>U.S. Network benefits are not covered.</w:t>
            </w:r>
          </w:p>
        </w:tc>
        <w:tc>
          <w:tcPr>
            <w:tcW w:w="2491" w:type="dxa"/>
            <w:tcBorders>
              <w:bottom w:val="single" w:sz="4" w:space="0" w:color="000000" w:themeColor="text1"/>
            </w:tcBorders>
            <w:shd w:val="clear" w:color="auto" w:fill="auto"/>
          </w:tcPr>
          <w:p w14:paraId="34E10144" w14:textId="16D235DE"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75EC44D8"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5821D6D" w14:textId="7DC1C270" w:rsidR="00633F4C" w:rsidRPr="00DE556B" w:rsidRDefault="00633F4C" w:rsidP="007F06C1">
            <w:pPr>
              <w:pStyle w:val="iBAAGStandardText"/>
            </w:pPr>
            <w:bookmarkStart w:id="55" w:name="_DV_M196"/>
            <w:bookmarkEnd w:id="55"/>
          </w:p>
          <w:p w14:paraId="36FA6D03" w14:textId="47EDB050" w:rsidR="00633F4C" w:rsidRPr="00DE556B" w:rsidRDefault="00633F4C" w:rsidP="007F06C1">
            <w:pPr>
              <w:pStyle w:val="iBAAGStandardText"/>
            </w:pPr>
          </w:p>
        </w:tc>
      </w:tr>
      <w:tr w:rsidR="001243BB" w:rsidRPr="00DE556B" w14:paraId="587176DD"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1243BB" w:rsidRPr="00DE556B" w14:paraId="5871771C" w14:textId="77777777" w:rsidTr="001043E0">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4C08AC05" w:rsidR="00B86AA9" w:rsidRPr="00DE556B" w:rsidRDefault="005D62FD"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03BC19B5" w:rsidR="00B86AA9" w:rsidRPr="00DE556B" w:rsidRDefault="005D62FD"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6232D8B8" w:rsidR="00735293" w:rsidRPr="00F90DFB" w:rsidRDefault="00735293" w:rsidP="00735293">
            <w:pPr>
              <w:pStyle w:val="iBAAGStandardText"/>
            </w:pPr>
            <w:r w:rsidRPr="00F90DFB">
              <w:t xml:space="preserve">Yes, for 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46D43143"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1243BB" w:rsidRPr="00DE556B" w14:paraId="58717723"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1243BB" w:rsidRPr="00DE556B" w14:paraId="58717754" w14:textId="77777777" w:rsidTr="001043E0">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66709B93"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4A9FE442"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226D7E36" w:rsidR="00B86AA9" w:rsidRPr="00DE556B" w:rsidRDefault="005D62FD" w:rsidP="006A6DDF">
            <w:bookmarkStart w:id="58"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3E17E5AC"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1243BB" w:rsidRPr="00DE556B" w14:paraId="5871775B"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5871776D" w14:textId="77777777" w:rsidTr="001043E0">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7ABC2B92"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29DF73F3" w:rsidR="00B86AA9" w:rsidRPr="00DE556B" w:rsidRDefault="005D62FD" w:rsidP="006A6DDF">
            <w:pPr>
              <w:pStyle w:val="iBAAGStandardText"/>
            </w:pPr>
            <w:r>
              <w:rPr>
                <w:rStyle w:val="iBAAGStandardTextBoldChar"/>
              </w:rPr>
              <w:t>10%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7C6FFA41"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1243BB" w:rsidRPr="00DE556B" w14:paraId="3EBB4FD9" w14:textId="77777777" w:rsidTr="001043E0">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1243BB" w:rsidRPr="00DE556B" w14:paraId="3C26F8E0" w14:textId="77777777" w:rsidTr="001043E0">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37815C1B" w:rsidR="002B7568" w:rsidRPr="00DE556B" w:rsidRDefault="002B7568" w:rsidP="00A602A5">
            <w:pPr>
              <w:rPr>
                <w:rStyle w:val="InstructionalTextChar"/>
              </w:rPr>
            </w:pPr>
            <w:r w:rsidRPr="00DE556B">
              <w:rPr>
                <w:rStyle w:val="iBAAGStandardTextBoldChar"/>
              </w:rPr>
              <w:t>No Charge</w:t>
            </w:r>
          </w:p>
          <w:p w14:paraId="65156923" w14:textId="78B74582" w:rsidR="002B7568" w:rsidRPr="00DE556B" w:rsidRDefault="002B7568" w:rsidP="00A602A5">
            <w:r w:rsidRPr="00DE556B">
              <w:rPr>
                <w:rStyle w:val="iBAAGStandardTextChar"/>
              </w:rPr>
              <w:t>The annual deductible does not apply.</w:t>
            </w:r>
          </w:p>
          <w:p w14:paraId="79A2B6F2" w14:textId="77777777" w:rsidR="002B7568" w:rsidRPr="00DE556B" w:rsidRDefault="002B7568" w:rsidP="00CC36A1"/>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00927A2" w14:textId="64E01E8F" w:rsidR="002B7568" w:rsidRPr="00DE556B" w:rsidRDefault="002B7568" w:rsidP="00BD7601">
            <w:pPr>
              <w:pStyle w:val="iBAAGStandardText"/>
              <w:rPr>
                <w:rStyle w:val="InstructionalTextChar"/>
              </w:rPr>
            </w:pPr>
            <w:r w:rsidRPr="00DE556B">
              <w:rPr>
                <w:rFonts w:cs="Arial"/>
              </w:rPr>
              <w:t>All charges</w:t>
            </w:r>
          </w:p>
          <w:p w14:paraId="66600CD8" w14:textId="77777777" w:rsidR="002B7568" w:rsidRPr="00BD7601" w:rsidRDefault="002B7568" w:rsidP="00CC36A1">
            <w:pPr>
              <w:pStyle w:val="iBAAGStandardText"/>
            </w:pPr>
          </w:p>
        </w:tc>
        <w:tc>
          <w:tcPr>
            <w:tcW w:w="2491" w:type="dxa"/>
            <w:shd w:val="clear" w:color="auto" w:fill="FFFFFF" w:themeFill="background1"/>
          </w:tcPr>
          <w:p w14:paraId="17A7C891" w14:textId="380A9F83" w:rsidR="002B7568" w:rsidRPr="00DE556B" w:rsidRDefault="002B7568" w:rsidP="00891877">
            <w:pPr>
              <w:pStyle w:val="iBAAGStandardText"/>
              <w:rPr>
                <w:rStyle w:val="InstructionalTextChar"/>
              </w:rPr>
            </w:pPr>
            <w:r>
              <w:t>U.S. Network</w:t>
            </w:r>
            <w:r w:rsidRPr="00BD7601">
              <w:t xml:space="preserve"> benefits are not covered.</w:t>
            </w:r>
          </w:p>
        </w:tc>
        <w:tc>
          <w:tcPr>
            <w:tcW w:w="2491" w:type="dxa"/>
            <w:shd w:val="clear" w:color="auto" w:fill="FFFFFF" w:themeFill="background1"/>
          </w:tcPr>
          <w:p w14:paraId="4A11C198" w14:textId="3B621D40"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1243BB" w:rsidRPr="00DE556B" w14:paraId="58717774"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587177A7" w14:textId="77777777" w:rsidTr="001043E0">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B3DFA0A"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5DBFB81D"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1F071A1D" w:rsidR="00B86AA9" w:rsidRPr="00DE556B" w:rsidRDefault="005D62FD"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1243BB" w:rsidRPr="00DE556B" w14:paraId="587177AE"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1243BB" w:rsidRPr="00DE556B" w14:paraId="587177DD" w14:textId="77777777" w:rsidTr="001043E0">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286DAA7A"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2D22D405"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6AF9C17C"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3CFA95F7"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C2F9D79" w:rsidR="00B86AA9" w:rsidRPr="000E05CA" w:rsidRDefault="00B86AA9" w:rsidP="00583D07">
            <w:pPr>
              <w:pStyle w:val="iBAAGStandardText"/>
            </w:pPr>
            <w:r w:rsidRPr="000E05CA">
              <w:t>Limited</w:t>
            </w:r>
            <w:r w:rsidR="00E65803" w:rsidRPr="000E05CA">
              <w:t xml:space="preserve"> to</w:t>
            </w:r>
            <w:r w:rsidR="001243BB">
              <w:rPr>
                <w:rStyle w:val="iBAAGStandardTextBoldChar"/>
              </w:rPr>
              <w:t xml:space="preserve"> </w:t>
            </w:r>
            <w:r w:rsidR="001243BB" w:rsidRPr="000E05CA">
              <w:rPr>
                <w:rStyle w:val="iBAAGStandardTextBoldChar"/>
              </w:rPr>
              <w:t>1</w:t>
            </w:r>
            <w:r w:rsidR="001243BB">
              <w:rPr>
                <w:rStyle w:val="iBAAGStandardTextBoldChar"/>
              </w:rPr>
              <w:t>2</w:t>
            </w:r>
            <w:r w:rsidR="001243BB"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1243BB" w:rsidRPr="00DE556B" w14:paraId="587177E4"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1243BB" w:rsidRPr="00DE556B" w14:paraId="58717812" w14:textId="77777777" w:rsidTr="001043E0">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5381C5F8" w14:textId="77777777" w:rsidR="004E79E6" w:rsidRPr="00DE556B" w:rsidRDefault="004E79E6" w:rsidP="004E79E6">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081AD3BB" w14:textId="77777777" w:rsidR="004E79E6" w:rsidRPr="00DE556B" w:rsidRDefault="004E79E6" w:rsidP="004E79E6">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23D6F6B5"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225CD6DA"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1243BB" w:rsidRPr="00DE556B" w14:paraId="58717819"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1243BB" w:rsidRPr="00DE556B" w14:paraId="58717846" w14:textId="77777777" w:rsidTr="001043E0">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5037D95C" w14:textId="77777777" w:rsidR="004E79E6" w:rsidRPr="00DE556B" w:rsidRDefault="004E79E6" w:rsidP="004E79E6">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33A63C93" w:rsidR="00B86AA9" w:rsidRPr="00DE556B" w:rsidRDefault="005D62FD" w:rsidP="006A6DDF">
            <w:pPr>
              <w:pStyle w:val="iBAAGStandardText"/>
            </w:pPr>
            <w:r>
              <w:rPr>
                <w:rStyle w:val="iBAAGStandardTextBoldChar"/>
              </w:rPr>
              <w:t>10%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0B6EAED2"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24B97BFE"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1243BB" w:rsidRPr="00DE556B" w14:paraId="5871784D"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1243BB" w:rsidRPr="00DE556B" w14:paraId="5871786A" w14:textId="77777777" w:rsidTr="001043E0">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7E0BA211" w:rsidR="00840181" w:rsidRPr="00DE556B" w:rsidRDefault="00840181" w:rsidP="00840181">
            <w:pPr>
              <w:rPr>
                <w:rStyle w:val="InstructionalTextChar"/>
              </w:rPr>
            </w:pPr>
            <w:r w:rsidRPr="00DE556B">
              <w:rPr>
                <w:rStyle w:val="iBAAGStandardTextBoldChar"/>
              </w:rPr>
              <w:t>No Charge</w:t>
            </w:r>
          </w:p>
          <w:p w14:paraId="62A62DED" w14:textId="1F555B11"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5E60128B"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6A5DD2DC"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2C6F3F6E"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1043E0">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1043E0">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74596D4B" w14:textId="3B70D091" w:rsidR="00A12D67" w:rsidRPr="00DE556B" w:rsidRDefault="00A12D67" w:rsidP="00A12D67">
            <w:r>
              <w:rPr>
                <w:rStyle w:val="iBAAGStandardTextBoldChar"/>
              </w:rPr>
              <w:t>50%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6EFD18CB"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1043E0">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69" w:name="Pregnancy_Maternity_Services"/>
            <w:r w:rsidRPr="00DE556B">
              <w:t>Pregnancy - Maternity Services</w:t>
            </w:r>
            <w:bookmarkEnd w:id="69"/>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1EED7A70"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57091A">
        <w:tc>
          <w:tcPr>
            <w:tcW w:w="13507" w:type="dxa"/>
            <w:gridSpan w:val="6"/>
            <w:shd w:val="clear" w:color="auto" w:fill="DAEEF3"/>
          </w:tcPr>
          <w:p w14:paraId="58717919" w14:textId="1BC0F9A2" w:rsidR="00613781" w:rsidRPr="00DE556B" w:rsidRDefault="00613781" w:rsidP="006A6DDF">
            <w:pPr>
              <w:pStyle w:val="iBAAGMajorSectionHeader"/>
            </w:pPr>
            <w:bookmarkStart w:id="70" w:name="Physician_Services_Section"/>
            <w:r w:rsidRPr="00DE556B">
              <w:t>Physician Services</w:t>
            </w:r>
            <w:bookmarkEnd w:id="70"/>
          </w:p>
        </w:tc>
      </w:tr>
      <w:tr w:rsidR="00613781" w:rsidRPr="00DE556B" w14:paraId="58717921"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57091A">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1" w:name="Allergy_Injections"/>
            <w:r w:rsidRPr="00DE556B">
              <w:t>Allergy Injections</w:t>
            </w:r>
            <w:bookmarkEnd w:id="71"/>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59C6EDD6" w14:textId="4958418A" w:rsidR="00A12D67" w:rsidRDefault="008B5629" w:rsidP="008B5629">
            <w:pPr>
              <w:rPr>
                <w:rFonts w:eastAsia="Times New Roman" w:cs="Arial"/>
                <w:b/>
                <w:color w:val="FF00FF"/>
                <w:szCs w:val="24"/>
              </w:rPr>
            </w:pPr>
            <w:r w:rsidRPr="00DE556B">
              <w:t xml:space="preserve">Primary Doctor: </w:t>
            </w:r>
          </w:p>
          <w:p w14:paraId="160D8A1C" w14:textId="5CE86065"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20780D92" w14:textId="59D72B57"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2447B527" w14:textId="03F95884" w:rsidR="008B5629" w:rsidRPr="00DE556B" w:rsidRDefault="008B5629" w:rsidP="008B5629">
            <w:pPr>
              <w:pStyle w:val="iBAAGStandardText"/>
              <w:rPr>
                <w:rStyle w:val="InstructionalTextChar"/>
              </w:rPr>
            </w:pPr>
            <w:r w:rsidRPr="00DE556B">
              <w:rPr>
                <w:rStyle w:val="InstructionalTextChar"/>
              </w:rPr>
              <w:t xml:space="preserve"> </w:t>
            </w:r>
          </w:p>
          <w:p w14:paraId="6DFD6538" w14:textId="77777777" w:rsidR="008B5629" w:rsidRPr="00DE556B" w:rsidRDefault="008B5629" w:rsidP="008B5629">
            <w:r w:rsidRPr="00DE556B">
              <w:t xml:space="preserve">Specialist: </w:t>
            </w:r>
          </w:p>
          <w:p w14:paraId="2D20FD32" w14:textId="0FC567D1"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232C88AE"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BA7F69D" w14:textId="67D4A772" w:rsidR="00ED2E28" w:rsidRPr="00DE556B" w:rsidRDefault="008B5629" w:rsidP="00CC36A1">
            <w:pPr>
              <w:pStyle w:val="iBAAGStandardText"/>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6FA58CC5" w14:textId="00160EE1" w:rsidR="00A12D67" w:rsidRDefault="008B5629" w:rsidP="00A12D67">
            <w:pPr>
              <w:pStyle w:val="iBAAGStandardText"/>
              <w:rPr>
                <w:rStyle w:val="InstructionalTextChar"/>
              </w:rPr>
            </w:pPr>
            <w:r w:rsidRPr="00DE556B">
              <w:t xml:space="preserve">Primary Doctor: </w:t>
            </w:r>
          </w:p>
          <w:p w14:paraId="1191304A" w14:textId="7CF3B79A" w:rsidR="008B5629" w:rsidRPr="00DE556B" w:rsidRDefault="008B5629">
            <w:pPr>
              <w:pStyle w:val="iBAAGStandardText"/>
            </w:pPr>
            <w:r w:rsidRPr="00DE556B">
              <w:rPr>
                <w:rStyle w:val="iBAAGStandardTextBoldChar"/>
              </w:rPr>
              <w:t>$</w:t>
            </w:r>
            <w:r w:rsidR="00A12D67">
              <w:rPr>
                <w:rStyle w:val="iBAAGStandardTextBoldChar"/>
              </w:rPr>
              <w:t>30</w:t>
            </w:r>
            <w:r w:rsidRPr="00DE556B">
              <w:t xml:space="preserve"> co-pay per visit. </w:t>
            </w:r>
          </w:p>
          <w:p w14:paraId="09F64201" w14:textId="6405FD46"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66DDAA0C" w14:textId="4F892C98" w:rsidR="00A12D67" w:rsidRDefault="008B5629" w:rsidP="00A12D67">
            <w:pPr>
              <w:pStyle w:val="iBAAGStandardText"/>
              <w:rPr>
                <w:rStyle w:val="InstructionalTextChar"/>
              </w:rPr>
            </w:pPr>
            <w:r w:rsidRPr="00DE556B">
              <w:t xml:space="preserve">Specialist: </w:t>
            </w:r>
          </w:p>
          <w:p w14:paraId="487234A2" w14:textId="3343ADF5" w:rsidR="008B5629" w:rsidRPr="00DE556B" w:rsidRDefault="008B5629">
            <w:pPr>
              <w:pStyle w:val="iBAAGStandardText"/>
            </w:pPr>
            <w:r w:rsidRPr="00DE556B">
              <w:rPr>
                <w:rStyle w:val="iBAAGStandardTextBoldChar"/>
              </w:rPr>
              <w:t>$50</w:t>
            </w:r>
            <w:r w:rsidRPr="00DE556B">
              <w:t xml:space="preserve"> co-pay per visit. </w:t>
            </w:r>
          </w:p>
          <w:p w14:paraId="605A0AFC" w14:textId="2189F3B8"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6814C9BF" w14:textId="77777777" w:rsidR="00A12D67" w:rsidRDefault="008B5629" w:rsidP="008B5629">
            <w:pPr>
              <w:pStyle w:val="iBAAGStandardText"/>
            </w:pPr>
            <w:r w:rsidRPr="00DE556B">
              <w:t xml:space="preserve">Primary Doctor: </w:t>
            </w:r>
          </w:p>
          <w:p w14:paraId="351EE512" w14:textId="13AEE11B" w:rsidR="008B5629" w:rsidRPr="00DE556B" w:rsidRDefault="005D62FD" w:rsidP="008B5629">
            <w:pPr>
              <w:pStyle w:val="iBAAGStandardText"/>
            </w:pPr>
            <w:r>
              <w:rPr>
                <w:rStyle w:val="iBAAGStandardTextBoldChar"/>
              </w:rPr>
              <w:t>50%</w:t>
            </w:r>
            <w:r w:rsidR="008B5629" w:rsidRPr="00DE556B">
              <w:t xml:space="preserve"> co-insurance, after you pay the deductible.</w:t>
            </w:r>
          </w:p>
          <w:p w14:paraId="7D46A6E5" w14:textId="77777777" w:rsidR="008B5629" w:rsidRPr="00DE556B" w:rsidRDefault="008B5629" w:rsidP="008B5629">
            <w:pPr>
              <w:pStyle w:val="iBAAGStandardText"/>
            </w:pPr>
          </w:p>
          <w:p w14:paraId="2D0098A2" w14:textId="77777777" w:rsidR="00A12D67" w:rsidRDefault="008B5629" w:rsidP="008B5629">
            <w:pPr>
              <w:pStyle w:val="iBAAGStandardText"/>
            </w:pPr>
            <w:r w:rsidRPr="00DE556B">
              <w:t xml:space="preserve">Specialist: </w:t>
            </w:r>
          </w:p>
          <w:p w14:paraId="1A7DAAB6" w14:textId="36FE7218" w:rsidR="008B5629" w:rsidRPr="00DE556B" w:rsidRDefault="005D62FD"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57091A">
        <w:tblPrEx>
          <w:shd w:val="clear" w:color="auto" w:fill="auto"/>
        </w:tblPrEx>
        <w:trPr>
          <w:gridAfter w:val="1"/>
          <w:wAfter w:w="26" w:type="dxa"/>
        </w:trPr>
        <w:tc>
          <w:tcPr>
            <w:tcW w:w="3517" w:type="dxa"/>
            <w:shd w:val="clear" w:color="auto" w:fill="FFFFFF" w:themeFill="background1"/>
          </w:tcPr>
          <w:p w14:paraId="1274ECCF" w14:textId="5A5708DA" w:rsidR="00DF2F6C" w:rsidRDefault="001572DB" w:rsidP="001967A9">
            <w:pPr>
              <w:pStyle w:val="iBAAGSituationBoxName"/>
              <w:rPr>
                <w:rStyle w:val="InstructionalTextChar"/>
                <w:b/>
              </w:rPr>
            </w:pPr>
            <w:bookmarkStart w:id="72" w:name="_DV_C994"/>
            <w:bookmarkStart w:id="73" w:name="Enhanced_Physical_Exam_Ningen_Doc"/>
            <w:bookmarkStart w:id="74" w:name="Enhanced_Physical_Exam_Ningen_Dock"/>
            <w:r w:rsidRPr="00DE556B">
              <w:t>Enhanced Physical Examination</w:t>
            </w:r>
            <w:r w:rsidR="00DF2F6C">
              <w:rPr>
                <w:rStyle w:val="InstructionalTextChar"/>
                <w:b/>
              </w:rPr>
              <w:t xml:space="preserve">  </w:t>
            </w:r>
          </w:p>
          <w:bookmarkEnd w:id="72"/>
          <w:bookmarkEnd w:id="73"/>
          <w:bookmarkEnd w:id="74"/>
          <w:p w14:paraId="1EEB1C1E" w14:textId="77777777" w:rsidR="001572DB" w:rsidRPr="00DE556B" w:rsidRDefault="001572DB">
            <w:pPr>
              <w:pStyle w:val="iBAAGSituationBoxName"/>
            </w:pPr>
          </w:p>
          <w:p w14:paraId="2A286732" w14:textId="7D874203" w:rsidR="001572DB" w:rsidRPr="00DE556B" w:rsidRDefault="001572DB" w:rsidP="00EA5C51">
            <w:bookmarkStart w:id="75" w:name="_DV_C995"/>
            <w:r w:rsidRPr="00DE556B">
              <w:rPr>
                <w:rStyle w:val="iBAAGStandardTextBoldChar"/>
              </w:rPr>
              <w:t>What services</w:t>
            </w:r>
            <w:r w:rsidR="00DE7D5E" w:rsidRPr="00DE556B">
              <w:rPr>
                <w:rStyle w:val="iBAAGStandardTextBoldChar"/>
              </w:rPr>
              <w:t xml:space="preserve"> are covered</w:t>
            </w:r>
            <w:r w:rsidRPr="00DE556B">
              <w:rPr>
                <w:rStyle w:val="iBAAGStandardTextBoldChar"/>
              </w:rPr>
              <w:t xml:space="preserve">? </w:t>
            </w:r>
            <w:bookmarkStart w:id="76" w:name="_DV_C996"/>
            <w:bookmarkEnd w:id="75"/>
          </w:p>
          <w:p w14:paraId="35FB794B" w14:textId="56DEFB7A" w:rsidR="00DE7D5E" w:rsidRPr="00DE556B" w:rsidRDefault="00DE7D5E" w:rsidP="00DE7D5E">
            <w:pPr>
              <w:pStyle w:val="iBAAGLevel1Bullets"/>
            </w:pPr>
            <w:bookmarkStart w:id="77" w:name="_DV_C997"/>
            <w:bookmarkEnd w:id="76"/>
            <w:r w:rsidRPr="00DE556B">
              <w:t>Blood, urine and stool tests</w:t>
            </w:r>
          </w:p>
          <w:p w14:paraId="25B717DE" w14:textId="3EA9EA7C" w:rsidR="00DE7D5E" w:rsidRPr="00DE556B" w:rsidRDefault="00DE7D5E" w:rsidP="00DE7D5E">
            <w:pPr>
              <w:pStyle w:val="iBAAGLevel1Bullets"/>
            </w:pPr>
            <w:r w:rsidRPr="00DE556B">
              <w:t>Chest X-ray</w:t>
            </w:r>
          </w:p>
          <w:p w14:paraId="6B0BA122" w14:textId="389A5E69" w:rsidR="001572DB" w:rsidRPr="00DE556B" w:rsidRDefault="00DE7D5E" w:rsidP="00DE7D5E">
            <w:pPr>
              <w:pStyle w:val="iBAAGLevel1Bullets"/>
            </w:pPr>
            <w:r w:rsidRPr="00DE556B">
              <w:t>Heart and wellness</w:t>
            </w:r>
            <w:r w:rsidR="001572DB" w:rsidRPr="00DE556B">
              <w:t xml:space="preserve"> exa</w:t>
            </w:r>
            <w:r w:rsidRPr="00DE556B">
              <w:t>ms</w:t>
            </w:r>
            <w:bookmarkStart w:id="78" w:name="_DV_C998"/>
            <w:bookmarkEnd w:id="77"/>
          </w:p>
          <w:p w14:paraId="3831897E" w14:textId="2F523A3B" w:rsidR="001572DB" w:rsidRPr="00DE556B" w:rsidRDefault="00DE7D5E" w:rsidP="001572DB">
            <w:pPr>
              <w:pStyle w:val="iBAAGLevel1Bullets"/>
            </w:pPr>
            <w:bookmarkStart w:id="79" w:name="_DV_C999"/>
            <w:bookmarkEnd w:id="78"/>
            <w:r w:rsidRPr="00DE556B">
              <w:t>Hearing, vision and other t</w:t>
            </w:r>
            <w:r w:rsidR="001572DB" w:rsidRPr="00DE556B">
              <w:t>ests</w:t>
            </w:r>
            <w:bookmarkStart w:id="80" w:name="_DV_C1000"/>
            <w:bookmarkEnd w:id="79"/>
          </w:p>
          <w:p w14:paraId="795B1D46" w14:textId="48FC7263" w:rsidR="001572DB" w:rsidRPr="00DE556B" w:rsidRDefault="001572DB" w:rsidP="006141D1">
            <w:pPr>
              <w:pStyle w:val="iBAAGLevel1Bullets"/>
            </w:pPr>
            <w:bookmarkStart w:id="81" w:name="_DV_C1009"/>
            <w:bookmarkEnd w:id="80"/>
            <w:r w:rsidRPr="00DE556B">
              <w:t xml:space="preserve">Hepatitis </w:t>
            </w:r>
            <w:r w:rsidR="00760CC3" w:rsidRPr="00DE556B">
              <w:t>p</w:t>
            </w:r>
            <w:r w:rsidRPr="00DE556B">
              <w:t>anel</w:t>
            </w:r>
            <w:bookmarkStart w:id="82" w:name="_DV_C1016"/>
            <w:bookmarkEnd w:id="81"/>
          </w:p>
          <w:bookmarkEnd w:id="82"/>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3231E19E" w14:textId="65382A61" w:rsidR="00B61C37" w:rsidRPr="006141D1" w:rsidRDefault="00B61C37" w:rsidP="00B61C37">
            <w:pPr>
              <w:rPr>
                <w:rFonts w:eastAsia="Times New Roman" w:cs="Arial"/>
                <w:b/>
                <w:color w:val="FF00FF"/>
                <w:szCs w:val="24"/>
              </w:rPr>
            </w:pPr>
            <w:r w:rsidRPr="006141D1">
              <w:rPr>
                <w:rFonts w:eastAsia="Times New Roman" w:cs="Arial"/>
                <w:b/>
                <w:szCs w:val="24"/>
              </w:rPr>
              <w:t>No Charge</w:t>
            </w:r>
          </w:p>
          <w:p w14:paraId="3EA9442A" w14:textId="36BEC2F9" w:rsidR="00B61C37" w:rsidRPr="006141D1" w:rsidRDefault="00B61C37" w:rsidP="00B61C37">
            <w:pPr>
              <w:rPr>
                <w:rFonts w:eastAsia="Times New Roman" w:cs="Times New Roman"/>
                <w:szCs w:val="24"/>
              </w:rPr>
            </w:pPr>
            <w:r w:rsidRPr="006141D1">
              <w:rPr>
                <w:rFonts w:eastAsia="Times New Roman" w:cs="Arial"/>
                <w:szCs w:val="24"/>
              </w:rPr>
              <w:t>The annual deductible does not apply.</w:t>
            </w:r>
          </w:p>
          <w:p w14:paraId="63C5E896" w14:textId="77777777" w:rsidR="00B61C37" w:rsidRPr="006141D1" w:rsidRDefault="00B61C37" w:rsidP="00B61C37">
            <w:pPr>
              <w:pStyle w:val="iBAAGStandardText"/>
              <w:rPr>
                <w:rStyle w:val="InstructionalTextChar"/>
              </w:rPr>
            </w:pPr>
          </w:p>
          <w:p w14:paraId="4D91F12B" w14:textId="77777777" w:rsidR="00486919" w:rsidRPr="006141D1" w:rsidRDefault="00486919" w:rsidP="00486919">
            <w:pPr>
              <w:pStyle w:val="iBAAGStandardTextBold"/>
            </w:pPr>
            <w:r w:rsidRPr="006141D1">
              <w:t>Is prior authorization needed?</w:t>
            </w:r>
          </w:p>
          <w:p w14:paraId="72DDDEFA" w14:textId="5EC156FC" w:rsidR="00486919" w:rsidRPr="006141D1" w:rsidRDefault="00486919" w:rsidP="00486919">
            <w:pPr>
              <w:pStyle w:val="iBAAGStandardText"/>
            </w:pPr>
            <w:r w:rsidRPr="006141D1">
              <w:t>No</w:t>
            </w:r>
          </w:p>
          <w:p w14:paraId="54A5DEEC" w14:textId="1FD0FB27" w:rsidR="00486919" w:rsidRPr="006141D1" w:rsidRDefault="00486919" w:rsidP="001572DB"/>
        </w:tc>
        <w:tc>
          <w:tcPr>
            <w:tcW w:w="2491" w:type="dxa"/>
            <w:shd w:val="clear" w:color="auto" w:fill="FFFFFF" w:themeFill="background1"/>
          </w:tcPr>
          <w:p w14:paraId="34BFDB49" w14:textId="23CE0F1C" w:rsidR="006141D1" w:rsidRPr="006141D1" w:rsidRDefault="006141D1" w:rsidP="006141D1">
            <w:pPr>
              <w:rPr>
                <w:rFonts w:eastAsia="Times New Roman" w:cs="Arial"/>
                <w:b/>
                <w:color w:val="FF00FF"/>
                <w:szCs w:val="24"/>
              </w:rPr>
            </w:pPr>
            <w:r w:rsidRPr="006141D1">
              <w:rPr>
                <w:rFonts w:eastAsia="Times New Roman" w:cs="Arial"/>
                <w:b/>
                <w:szCs w:val="24"/>
              </w:rPr>
              <w:t>No Charge</w:t>
            </w:r>
          </w:p>
          <w:p w14:paraId="3F4C3CBC" w14:textId="33266FBA" w:rsidR="006141D1" w:rsidRPr="006141D1" w:rsidRDefault="006141D1" w:rsidP="006141D1">
            <w:pPr>
              <w:rPr>
                <w:rFonts w:eastAsia="Times New Roman" w:cs="Times New Roman"/>
                <w:szCs w:val="24"/>
              </w:rPr>
            </w:pPr>
            <w:r w:rsidRPr="006141D1">
              <w:rPr>
                <w:rFonts w:eastAsia="Times New Roman" w:cs="Arial"/>
                <w:szCs w:val="24"/>
              </w:rPr>
              <w:t>The annual deductible does not apply.</w:t>
            </w:r>
          </w:p>
          <w:p w14:paraId="1B1BE7DA" w14:textId="77777777" w:rsidR="006141D1" w:rsidRPr="006141D1" w:rsidRDefault="006141D1" w:rsidP="006141D1">
            <w:pPr>
              <w:pStyle w:val="iBAAGStandardText"/>
            </w:pPr>
          </w:p>
          <w:p w14:paraId="189A68EB" w14:textId="77777777" w:rsidR="006141D1" w:rsidRPr="006141D1" w:rsidRDefault="006141D1" w:rsidP="006141D1">
            <w:pPr>
              <w:pStyle w:val="iBAAGStandardTextBold"/>
            </w:pPr>
            <w:r w:rsidRPr="006141D1">
              <w:t>Is prior authorization needed?</w:t>
            </w:r>
          </w:p>
          <w:p w14:paraId="76B7C739" w14:textId="192E1510" w:rsidR="006141D1" w:rsidRPr="006141D1" w:rsidRDefault="006141D1" w:rsidP="006141D1">
            <w:pPr>
              <w:pStyle w:val="iBAAGStandardText"/>
            </w:pPr>
            <w:r w:rsidRPr="006141D1">
              <w:t>No</w:t>
            </w:r>
          </w:p>
          <w:p w14:paraId="7A65D614" w14:textId="2CEF97F9" w:rsidR="001572DB" w:rsidRPr="006141D1" w:rsidRDefault="001572DB" w:rsidP="00486919">
            <w:pPr>
              <w:pStyle w:val="iBAAGStandardText"/>
            </w:pPr>
          </w:p>
        </w:tc>
        <w:tc>
          <w:tcPr>
            <w:tcW w:w="2491" w:type="dxa"/>
            <w:shd w:val="clear" w:color="auto" w:fill="FFFFFF" w:themeFill="background1"/>
          </w:tcPr>
          <w:p w14:paraId="2BB3DFC8" w14:textId="4D0B709C" w:rsidR="00A12D67" w:rsidRPr="00DE556B" w:rsidRDefault="00A12D67" w:rsidP="00A12D67">
            <w:r>
              <w:rPr>
                <w:rStyle w:val="iBAAGStandardTextBoldChar"/>
              </w:rPr>
              <w:t>50%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2292F517" w14:textId="77777777" w:rsidR="006141D1" w:rsidRPr="006141D1" w:rsidRDefault="006141D1" w:rsidP="006141D1">
            <w:r w:rsidRPr="006141D1">
              <w:t xml:space="preserve"> </w:t>
            </w:r>
          </w:p>
          <w:p w14:paraId="7AD135D0" w14:textId="77777777" w:rsidR="006141D1" w:rsidRPr="006141D1" w:rsidRDefault="006141D1" w:rsidP="006141D1">
            <w:pPr>
              <w:pStyle w:val="iBAAGStandardTextBold"/>
            </w:pPr>
            <w:r w:rsidRPr="006141D1">
              <w:t>Is prior authorization needed?</w:t>
            </w:r>
          </w:p>
          <w:p w14:paraId="470A712F" w14:textId="51C6A934" w:rsidR="006141D1" w:rsidRPr="00CC36A1" w:rsidRDefault="00446189" w:rsidP="00A07E12">
            <w:pPr>
              <w:rPr>
                <w:rStyle w:val="iBAAGStandardTextChar"/>
              </w:rPr>
            </w:pPr>
            <w:r w:rsidRPr="00CC36A1">
              <w:rPr>
                <w:rStyle w:val="iBAAGStandardTextChar"/>
              </w:rPr>
              <w:t>No</w:t>
            </w:r>
          </w:p>
          <w:p w14:paraId="2FD2AF02" w14:textId="6C4798A0" w:rsidR="001572DB" w:rsidRPr="006141D1" w:rsidRDefault="001572DB" w:rsidP="00486919">
            <w:pPr>
              <w:pStyle w:val="iBAAGStandardText"/>
            </w:pPr>
          </w:p>
        </w:tc>
        <w:tc>
          <w:tcPr>
            <w:tcW w:w="2491" w:type="dxa"/>
            <w:shd w:val="clear" w:color="auto" w:fill="FFFFFF" w:themeFill="background1"/>
          </w:tcPr>
          <w:p w14:paraId="6D408C5A" w14:textId="1A59262B" w:rsidR="00486919" w:rsidRPr="006141D1" w:rsidRDefault="001572DB" w:rsidP="00DA55DD">
            <w:pPr>
              <w:pStyle w:val="iBAAGStandardText"/>
              <w:rPr>
                <w:rStyle w:val="InstructionalTextChar"/>
              </w:rPr>
            </w:pPr>
            <w:bookmarkStart w:id="83" w:name="_DV_C1026"/>
            <w:r w:rsidRPr="006141D1">
              <w:t xml:space="preserve">Limited to </w:t>
            </w:r>
            <w:r w:rsidR="00A12D67">
              <w:rPr>
                <w:rStyle w:val="iBAAGStandardTextBoldChar"/>
              </w:rPr>
              <w:t>5</w:t>
            </w:r>
            <w:r w:rsidRPr="006141D1">
              <w:t xml:space="preserve"> visits per year.</w:t>
            </w:r>
          </w:p>
          <w:p w14:paraId="436316C5" w14:textId="77777777" w:rsidR="00486919" w:rsidRPr="006141D1" w:rsidRDefault="00486919" w:rsidP="00486919">
            <w:pPr>
              <w:pStyle w:val="iBAAGStandardText"/>
              <w:rPr>
                <w:rStyle w:val="InstructionalTextChar"/>
              </w:rPr>
            </w:pPr>
          </w:p>
          <w:p w14:paraId="3A5A0C7B" w14:textId="5A7E4C7E" w:rsidR="001572DB" w:rsidRPr="006141D1" w:rsidRDefault="001572DB" w:rsidP="00486919">
            <w:pPr>
              <w:pStyle w:val="iBAAGStandardText"/>
              <w:rPr>
                <w:rStyle w:val="InstructionalTextChar"/>
              </w:rPr>
            </w:pPr>
            <w:r w:rsidRPr="006141D1">
              <w:t xml:space="preserve">Limited to </w:t>
            </w:r>
            <w:r w:rsidRPr="006141D1">
              <w:rPr>
                <w:rStyle w:val="iBAAGStandardTextBoldChar"/>
              </w:rPr>
              <w:t>$</w:t>
            </w:r>
            <w:r w:rsidR="00A12D67">
              <w:rPr>
                <w:rStyle w:val="iBAAGStandardTextBoldChar"/>
              </w:rPr>
              <w:t>2</w:t>
            </w:r>
            <w:r w:rsidRPr="006141D1">
              <w:rPr>
                <w:rStyle w:val="iBAAGStandardTextBoldChar"/>
              </w:rPr>
              <w:t>,000</w:t>
            </w:r>
            <w:r w:rsidRPr="006141D1">
              <w:t xml:space="preserve"> per year.</w:t>
            </w:r>
            <w:bookmarkEnd w:id="83"/>
          </w:p>
          <w:p w14:paraId="7D70F975" w14:textId="77777777" w:rsidR="00840181" w:rsidRPr="006141D1" w:rsidRDefault="00840181" w:rsidP="00486919">
            <w:pPr>
              <w:pStyle w:val="iBAAGStandardText"/>
              <w:rPr>
                <w:rStyle w:val="InstructionalTextChar"/>
              </w:rPr>
            </w:pPr>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57091A" w:rsidRPr="00DE556B" w14:paraId="520EA9F7"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170C555" w14:textId="77777777" w:rsidR="0057091A" w:rsidRPr="00DE556B" w:rsidRDefault="0057091A" w:rsidP="008F18D6">
            <w:pPr>
              <w:pStyle w:val="iBAAGTableHeader"/>
            </w:pPr>
            <w:r w:rsidRPr="00DE556B">
              <w:t>Common Medical Event</w:t>
            </w:r>
          </w:p>
        </w:tc>
        <w:tc>
          <w:tcPr>
            <w:tcW w:w="2491" w:type="dxa"/>
            <w:tcBorders>
              <w:bottom w:val="single" w:sz="4" w:space="0" w:color="000000" w:themeColor="text1"/>
            </w:tcBorders>
            <w:shd w:val="clear" w:color="auto" w:fill="31849B"/>
          </w:tcPr>
          <w:p w14:paraId="1E4F36DB" w14:textId="77777777" w:rsidR="0057091A" w:rsidRPr="00DE556B" w:rsidRDefault="0057091A" w:rsidP="008F18D6">
            <w:pPr>
              <w:pStyle w:val="iBAAGTableHeader"/>
            </w:pPr>
            <w:r w:rsidRPr="00DE556B">
              <w:t>Your cost if you use</w:t>
            </w:r>
          </w:p>
          <w:p w14:paraId="5FF83564" w14:textId="77777777" w:rsidR="0057091A" w:rsidRPr="00DE556B" w:rsidRDefault="0057091A" w:rsidP="008F18D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0252242" w14:textId="77777777" w:rsidR="0057091A" w:rsidRPr="00DE556B" w:rsidRDefault="0057091A" w:rsidP="008F18D6">
            <w:pPr>
              <w:pStyle w:val="iBAAGTableHeader"/>
            </w:pPr>
            <w:r w:rsidRPr="00DE556B">
              <w:t>Your cost if you use</w:t>
            </w:r>
          </w:p>
          <w:p w14:paraId="3BA00B27" w14:textId="77777777" w:rsidR="0057091A" w:rsidRPr="00DE556B" w:rsidRDefault="0057091A" w:rsidP="008F18D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D8B475" w14:textId="77777777" w:rsidR="0057091A" w:rsidRPr="00DE556B" w:rsidRDefault="0057091A" w:rsidP="008F18D6">
            <w:pPr>
              <w:pStyle w:val="iBAAGTableHeader"/>
            </w:pPr>
            <w:r w:rsidRPr="00DE556B">
              <w:t>Your cost if you use U.S.</w:t>
            </w:r>
          </w:p>
          <w:p w14:paraId="658FA573" w14:textId="77777777" w:rsidR="0057091A" w:rsidRPr="00DE556B" w:rsidRDefault="0057091A" w:rsidP="008F18D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2CB086A" w14:textId="77777777" w:rsidR="0057091A" w:rsidRPr="00DE556B" w:rsidRDefault="0057091A" w:rsidP="008F18D6">
            <w:pPr>
              <w:pStyle w:val="iBAAGTableHeader"/>
            </w:pPr>
            <w:r w:rsidRPr="00DE556B">
              <w:t>Limits &amp; Exceptions</w:t>
            </w:r>
          </w:p>
        </w:tc>
      </w:tr>
      <w:tr w:rsidR="0057091A" w:rsidRPr="00DE556B" w14:paraId="633314AA" w14:textId="77777777" w:rsidTr="0057091A">
        <w:tblPrEx>
          <w:shd w:val="clear" w:color="auto" w:fill="auto"/>
        </w:tblPrEx>
        <w:trPr>
          <w:gridAfter w:val="1"/>
          <w:wAfter w:w="26" w:type="dxa"/>
        </w:trPr>
        <w:tc>
          <w:tcPr>
            <w:tcW w:w="3517" w:type="dxa"/>
            <w:shd w:val="clear" w:color="auto" w:fill="FFFFFF" w:themeFill="background1"/>
          </w:tcPr>
          <w:p w14:paraId="3BA49949" w14:textId="77777777" w:rsidR="0057091A" w:rsidRDefault="0057091A" w:rsidP="0057091A">
            <w:pPr>
              <w:pStyle w:val="iBAAGSituationBoxName"/>
            </w:pPr>
            <w:bookmarkStart w:id="84" w:name="Medical_Foods"/>
            <w:r>
              <w:t>Medical Foods</w:t>
            </w:r>
            <w:bookmarkEnd w:id="84"/>
          </w:p>
          <w:p w14:paraId="349956E5" w14:textId="77777777" w:rsidR="0057091A" w:rsidRPr="00F13EDA" w:rsidRDefault="0057091A" w:rsidP="0057091A">
            <w:pPr>
              <w:pStyle w:val="iBAAGStandardText"/>
            </w:pPr>
          </w:p>
          <w:p w14:paraId="79A74CB4" w14:textId="77777777" w:rsidR="0057091A" w:rsidRPr="00F13EDA" w:rsidRDefault="0057091A" w:rsidP="0057091A">
            <w:pPr>
              <w:pStyle w:val="iBAAGStandardText"/>
            </w:pPr>
            <w:r w:rsidRPr="00F13EDA">
              <w:t>Benefits include:</w:t>
            </w:r>
          </w:p>
          <w:p w14:paraId="22369A77" w14:textId="77777777" w:rsidR="0057091A" w:rsidRPr="00F13EDA" w:rsidRDefault="0057091A" w:rsidP="0057091A">
            <w:pPr>
              <w:pStyle w:val="iBAAGLevel1Bullets"/>
            </w:pPr>
            <w:r w:rsidRPr="00F13EDA">
              <w:t>Formulas</w:t>
            </w:r>
          </w:p>
          <w:p w14:paraId="23D0917D" w14:textId="77777777" w:rsidR="0057091A" w:rsidRDefault="0057091A" w:rsidP="0057091A">
            <w:pPr>
              <w:pStyle w:val="iBAAGLevel1Bullets"/>
            </w:pPr>
            <w:r w:rsidRPr="00F13EDA">
              <w:t xml:space="preserve">Special food products </w:t>
            </w:r>
          </w:p>
          <w:p w14:paraId="136A1C1D" w14:textId="77777777" w:rsidR="0057091A" w:rsidRPr="00F13EDA" w:rsidRDefault="0057091A" w:rsidP="0057091A"/>
          <w:p w14:paraId="68C544BF" w14:textId="77777777" w:rsidR="0057091A" w:rsidRDefault="0057091A" w:rsidP="0057091A">
            <w:pPr>
              <w:pStyle w:val="iBAAGStandardTextBold"/>
            </w:pPr>
            <w:r>
              <w:t xml:space="preserve">Want more information? </w:t>
            </w:r>
          </w:p>
          <w:p w14:paraId="72EB46C6" w14:textId="77777777" w:rsidR="0057091A" w:rsidRDefault="0057091A" w:rsidP="0057091A">
            <w:pPr>
              <w:pStyle w:val="iBAAGStandardText"/>
            </w:pPr>
            <w:r w:rsidRPr="00F13EDA">
              <w:t>View the</w:t>
            </w:r>
            <w:r>
              <w:t xml:space="preserve"> </w:t>
            </w:r>
            <w:hyperlink r:id="rId56" w:history="1">
              <w:r w:rsidRPr="001266A7">
                <w:rPr>
                  <w:rStyle w:val="Hyperlinks"/>
                </w:rPr>
                <w:t>glossary</w:t>
              </w:r>
            </w:hyperlink>
            <w:r>
              <w:t xml:space="preserve"> </w:t>
            </w:r>
            <w:r w:rsidRPr="00F13EDA">
              <w:t>for definitions.</w:t>
            </w:r>
          </w:p>
          <w:p w14:paraId="1A9E4C11" w14:textId="77777777" w:rsidR="0057091A" w:rsidDel="00A12D67" w:rsidRDefault="0057091A" w:rsidP="001967A9">
            <w:pPr>
              <w:pStyle w:val="iBAAGSituationBoxName"/>
            </w:pPr>
          </w:p>
        </w:tc>
        <w:tc>
          <w:tcPr>
            <w:tcW w:w="2491" w:type="dxa"/>
            <w:shd w:val="clear" w:color="auto" w:fill="FFFFFF" w:themeFill="background1"/>
          </w:tcPr>
          <w:p w14:paraId="254F138F" w14:textId="77777777" w:rsidR="0057091A" w:rsidRPr="00DE556B" w:rsidRDefault="0057091A" w:rsidP="0057091A">
            <w:pPr>
              <w:pStyle w:val="iBAAGStandardText"/>
              <w:rPr>
                <w:rFonts w:eastAsia="Calibri" w:cs="Arial"/>
                <w:b/>
                <w:color w:val="0000FF"/>
              </w:rPr>
            </w:pPr>
            <w:r w:rsidRPr="00DE556B">
              <w:rPr>
                <w:rFonts w:cs="Arial"/>
              </w:rPr>
              <w:t>International benefits are not covered.</w:t>
            </w:r>
          </w:p>
          <w:p w14:paraId="45D8E5EB" w14:textId="77777777" w:rsidR="0057091A" w:rsidRPr="006141D1" w:rsidDel="00A12D67" w:rsidRDefault="0057091A" w:rsidP="00B61C37">
            <w:pPr>
              <w:rPr>
                <w:rStyle w:val="InstructionalTextChar"/>
              </w:rPr>
            </w:pPr>
          </w:p>
        </w:tc>
        <w:tc>
          <w:tcPr>
            <w:tcW w:w="2491" w:type="dxa"/>
            <w:shd w:val="clear" w:color="auto" w:fill="FFFFFF" w:themeFill="background1"/>
          </w:tcPr>
          <w:p w14:paraId="1EC07CF3" w14:textId="0DFF1722" w:rsidR="0057091A" w:rsidRPr="00DE556B" w:rsidRDefault="0057091A" w:rsidP="0057091A">
            <w:r>
              <w:rPr>
                <w:rStyle w:val="iBAAGStandardTextBoldChar"/>
              </w:rPr>
              <w:t>1</w:t>
            </w:r>
            <w:r>
              <w:rPr>
                <w:rStyle w:val="iBAAGStandardTextBoldChar"/>
              </w:rPr>
              <w:t>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0769C72" w14:textId="77777777" w:rsidR="0057091A" w:rsidRDefault="0057091A" w:rsidP="0057091A">
            <w:pPr>
              <w:pStyle w:val="iBAAGStandardText"/>
            </w:pPr>
          </w:p>
          <w:p w14:paraId="615C7603" w14:textId="77777777" w:rsidR="0057091A" w:rsidRDefault="0057091A" w:rsidP="0057091A">
            <w:pPr>
              <w:pStyle w:val="iBAAGStandardTextBold"/>
            </w:pPr>
            <w:r>
              <w:t>Is prior authorization needed?</w:t>
            </w:r>
          </w:p>
          <w:p w14:paraId="33283E90" w14:textId="4B21C147" w:rsidR="0057091A" w:rsidRDefault="0057091A" w:rsidP="0057091A">
            <w:pPr>
              <w:pStyle w:val="iBAAGStandardText"/>
            </w:pPr>
            <w:r>
              <w:t>No</w:t>
            </w:r>
          </w:p>
          <w:p w14:paraId="2CF935A0" w14:textId="77777777" w:rsidR="0057091A" w:rsidRPr="006141D1" w:rsidDel="00A12D67" w:rsidRDefault="0057091A" w:rsidP="00CC36A1">
            <w:pPr>
              <w:pStyle w:val="iBAAGStandardText"/>
              <w:rPr>
                <w:rStyle w:val="InstructionalTextChar"/>
              </w:rPr>
            </w:pPr>
          </w:p>
        </w:tc>
        <w:tc>
          <w:tcPr>
            <w:tcW w:w="2491" w:type="dxa"/>
            <w:shd w:val="clear" w:color="auto" w:fill="FFFFFF" w:themeFill="background1"/>
          </w:tcPr>
          <w:p w14:paraId="54A76CF0" w14:textId="77777777" w:rsidR="0057091A" w:rsidRPr="00DE556B" w:rsidRDefault="0057091A" w:rsidP="0057091A">
            <w:r>
              <w:rPr>
                <w:rStyle w:val="iBAAGStandardTextBoldChar"/>
              </w:rPr>
              <w:t>50%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1C001D4" w14:textId="77777777" w:rsidR="0057091A" w:rsidRDefault="0057091A" w:rsidP="0057091A">
            <w:pPr>
              <w:pStyle w:val="iBAAGStandardText"/>
            </w:pPr>
          </w:p>
          <w:p w14:paraId="3E12D963" w14:textId="77777777" w:rsidR="0057091A" w:rsidRDefault="0057091A" w:rsidP="0057091A">
            <w:pPr>
              <w:pStyle w:val="iBAAGStandardTextBold"/>
            </w:pPr>
            <w:r>
              <w:t>Is prior authorization needed?</w:t>
            </w:r>
          </w:p>
          <w:p w14:paraId="512299E7" w14:textId="2DFAD74E" w:rsidR="0057091A" w:rsidRDefault="0057091A" w:rsidP="0057091A">
            <w:pPr>
              <w:pStyle w:val="iBAAGStandardText"/>
            </w:pPr>
            <w:r w:rsidRPr="00C730A9">
              <w:t>Yes</w:t>
            </w:r>
          </w:p>
          <w:p w14:paraId="37770830" w14:textId="77777777" w:rsidR="0057091A" w:rsidRDefault="0057091A" w:rsidP="0057091A">
            <w:pPr>
              <w:pStyle w:val="iBAAGStandardText"/>
            </w:pPr>
          </w:p>
          <w:p w14:paraId="6C81E809" w14:textId="77777777" w:rsidR="0057091A" w:rsidRDefault="0057091A" w:rsidP="0057091A">
            <w:pPr>
              <w:pStyle w:val="iBAAGStandardTextBold"/>
            </w:pPr>
            <w:r>
              <w:t>Prior authorization is:</w:t>
            </w:r>
          </w:p>
          <w:p w14:paraId="4EAF8FDD" w14:textId="77777777" w:rsidR="0057091A" w:rsidRDefault="0057091A" w:rsidP="0057091A">
            <w:pPr>
              <w:pStyle w:val="iBAAGStandardText"/>
            </w:pPr>
            <w:r>
              <w:t>Getting approval by calling the number listed on your health plan ID card before you can get medicine or services.</w:t>
            </w:r>
          </w:p>
          <w:p w14:paraId="402EEF05" w14:textId="77777777" w:rsidR="0057091A" w:rsidRDefault="0057091A" w:rsidP="0057091A">
            <w:pPr>
              <w:pStyle w:val="iBAAGStandardText"/>
            </w:pPr>
          </w:p>
          <w:p w14:paraId="63947592" w14:textId="77777777" w:rsidR="0057091A" w:rsidRDefault="0057091A" w:rsidP="0057091A">
            <w:pPr>
              <w:pStyle w:val="iBAAGStandardTextBold"/>
            </w:pPr>
            <w:r>
              <w:t xml:space="preserve">When do I need to call? </w:t>
            </w:r>
          </w:p>
          <w:p w14:paraId="516F4B50" w14:textId="77777777" w:rsidR="0057091A" w:rsidRDefault="0057091A" w:rsidP="0057091A">
            <w:pPr>
              <w:pStyle w:val="iBAAGLevel1Bullets"/>
            </w:pPr>
            <w:r>
              <w:t>Before you get formulas or specialized food products</w:t>
            </w:r>
          </w:p>
          <w:p w14:paraId="35A91DC5" w14:textId="77777777" w:rsidR="0057091A" w:rsidRDefault="0057091A" w:rsidP="0057091A">
            <w:pPr>
              <w:pStyle w:val="iBAAGStandardText"/>
            </w:pPr>
          </w:p>
          <w:p w14:paraId="33E7E303" w14:textId="77777777" w:rsidR="0057091A" w:rsidRDefault="0057091A" w:rsidP="0057091A">
            <w:pPr>
              <w:pStyle w:val="iBAAGStandardTextBold"/>
            </w:pPr>
            <w:r>
              <w:t>If you don’t get prior authorization, you pay:</w:t>
            </w:r>
          </w:p>
          <w:p w14:paraId="61FCB8C3" w14:textId="79081BC2" w:rsidR="0057091A" w:rsidRDefault="0057091A" w:rsidP="0057091A">
            <w:pPr>
              <w:pStyle w:val="iBAAGStandardText"/>
            </w:pPr>
            <w:r>
              <w:rPr>
                <w:rStyle w:val="iBAAGStandardTextBoldChar"/>
              </w:rPr>
              <w:t xml:space="preserve">$1,000 </w:t>
            </w:r>
            <w:r>
              <w:t>penalty</w:t>
            </w:r>
          </w:p>
          <w:p w14:paraId="6F8AF903" w14:textId="77777777" w:rsidR="0057091A" w:rsidRDefault="0057091A" w:rsidP="00A12D67">
            <w:pPr>
              <w:rPr>
                <w:rStyle w:val="iBAAGStandardTextBoldChar"/>
              </w:rPr>
            </w:pPr>
          </w:p>
        </w:tc>
        <w:tc>
          <w:tcPr>
            <w:tcW w:w="2491" w:type="dxa"/>
            <w:shd w:val="clear" w:color="auto" w:fill="FFFFFF" w:themeFill="background1"/>
          </w:tcPr>
          <w:p w14:paraId="1B97ADB6" w14:textId="77777777" w:rsidR="0057091A" w:rsidRDefault="0057091A" w:rsidP="0057091A">
            <w:pPr>
              <w:pStyle w:val="iBAAGStandardText"/>
            </w:pPr>
            <w:r>
              <w:t>Limited to the treatment of phenylketonuria (PKU).</w:t>
            </w:r>
          </w:p>
          <w:p w14:paraId="24EFDBA9" w14:textId="77777777" w:rsidR="0057091A" w:rsidRDefault="0057091A" w:rsidP="0057091A">
            <w:pPr>
              <w:pStyle w:val="iBAAGStandardText"/>
            </w:pPr>
          </w:p>
          <w:p w14:paraId="20CAB33F" w14:textId="77777777" w:rsidR="0057091A" w:rsidRDefault="0057091A" w:rsidP="0057091A">
            <w:pPr>
              <w:pStyle w:val="iBAAGStandardText"/>
            </w:pPr>
            <w:r>
              <w:t>No coverage for:</w:t>
            </w:r>
          </w:p>
          <w:p w14:paraId="0B8D7179" w14:textId="77777777" w:rsidR="0057091A" w:rsidRDefault="0057091A" w:rsidP="0057091A">
            <w:pPr>
              <w:pStyle w:val="iBAAGLevel1Bullets"/>
            </w:pPr>
            <w:r>
              <w:t>Non-enteral formulas</w:t>
            </w:r>
          </w:p>
          <w:p w14:paraId="417FE9A4" w14:textId="458E9F98" w:rsidR="0057091A" w:rsidRPr="00CC36A1" w:rsidDel="00A12D67" w:rsidRDefault="0057091A" w:rsidP="00CC36A1">
            <w:pPr>
              <w:pStyle w:val="iBAAGLevel1Bullets"/>
              <w:rPr>
                <w:rStyle w:val="InstructionalTextChar"/>
                <w:b w:val="0"/>
                <w:color w:val="000000" w:themeColor="text1"/>
              </w:rPr>
            </w:pPr>
            <w:r>
              <w:t>Food products naturally low in protein</w:t>
            </w:r>
          </w:p>
        </w:tc>
      </w:tr>
      <w:tr w:rsidR="001572DB" w:rsidRPr="00DE556B" w14:paraId="58717959"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57091A">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5" w:name="Physicians_Office_Services_Sickness_Inju"/>
            <w:r w:rsidRPr="00DE556B">
              <w:t>Physician's Office Services - Sickness and Injury</w:t>
            </w:r>
            <w:bookmarkEnd w:id="85"/>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7674F12" w14:textId="77777777" w:rsidR="00C73F91" w:rsidRDefault="001572DB" w:rsidP="00840181">
            <w:pPr>
              <w:rPr>
                <w:rFonts w:eastAsia="Times New Roman" w:cs="Arial"/>
                <w:b/>
                <w:color w:val="FF00FF"/>
                <w:szCs w:val="24"/>
              </w:rPr>
            </w:pPr>
            <w:r w:rsidRPr="00DE556B">
              <w:t xml:space="preserve">Primary Doctor: </w:t>
            </w:r>
          </w:p>
          <w:p w14:paraId="7A4B5BE3" w14:textId="4D75B2CE"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810FE04" w14:textId="37595B55"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211585AC" w14:textId="5329242A" w:rsidR="001572DB" w:rsidRPr="00DE556B" w:rsidRDefault="00840181" w:rsidP="000B67AD">
            <w:pPr>
              <w:pStyle w:val="iBAAGStandardText"/>
              <w:rPr>
                <w:rStyle w:val="InstructionalTextChar"/>
              </w:rPr>
            </w:pPr>
            <w:r w:rsidRPr="00DE556B">
              <w:rPr>
                <w:rStyle w:val="InstructionalTextChar"/>
              </w:rPr>
              <w:t xml:space="preserve"> </w:t>
            </w:r>
          </w:p>
          <w:p w14:paraId="7AA72D53" w14:textId="77777777" w:rsidR="00840181" w:rsidRPr="00DE556B" w:rsidRDefault="001572DB" w:rsidP="00840181">
            <w:r w:rsidRPr="00DE556B">
              <w:t xml:space="preserve">Specialist: </w:t>
            </w:r>
          </w:p>
          <w:p w14:paraId="6B4461F0" w14:textId="6C5D460F"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51558F61"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63F3B20" w14:textId="0F187951" w:rsidR="001572DB" w:rsidRPr="00DE556B" w:rsidRDefault="00840181" w:rsidP="00CC36A1">
            <w:pPr>
              <w:pStyle w:val="iBAAGStandardText"/>
            </w:pPr>
            <w:r w:rsidRPr="00DE556B">
              <w:rPr>
                <w:rStyle w:val="InstructionalTextChar"/>
              </w:rPr>
              <w:t xml:space="preserve"> </w:t>
            </w: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19EF52B4" w14:textId="18866F64" w:rsidR="00C73F91" w:rsidRPr="00CC36A1" w:rsidRDefault="001572DB" w:rsidP="00C73F91">
            <w:pPr>
              <w:pStyle w:val="iBAAGStandardText"/>
              <w:rPr>
                <w:rStyle w:val="InstructionalTextChar"/>
                <w:color w:val="auto"/>
              </w:rPr>
            </w:pPr>
            <w:r w:rsidRPr="00CC36A1">
              <w:rPr>
                <w:color w:val="auto"/>
              </w:rPr>
              <w:t xml:space="preserve">Primary Doctor: </w:t>
            </w:r>
          </w:p>
          <w:p w14:paraId="4D86BF36" w14:textId="6AAA3428" w:rsidR="001572DB" w:rsidRPr="00CC36A1" w:rsidRDefault="001572DB">
            <w:pPr>
              <w:pStyle w:val="iBAAGStandardText"/>
              <w:rPr>
                <w:color w:val="auto"/>
              </w:rPr>
            </w:pPr>
            <w:r w:rsidRPr="00CC36A1">
              <w:rPr>
                <w:rStyle w:val="iBAAGStandardTextBoldChar"/>
                <w:color w:val="auto"/>
              </w:rPr>
              <w:t>$</w:t>
            </w:r>
            <w:r w:rsidR="00C73F91" w:rsidRPr="00CC36A1">
              <w:rPr>
                <w:rStyle w:val="iBAAGStandardTextBoldChar"/>
                <w:color w:val="auto"/>
              </w:rPr>
              <w:t>30</w:t>
            </w:r>
            <w:r w:rsidRPr="00CC36A1">
              <w:rPr>
                <w:color w:val="auto"/>
              </w:rPr>
              <w:t xml:space="preserve"> co-pay per visit. </w:t>
            </w:r>
          </w:p>
          <w:p w14:paraId="45626AA3" w14:textId="751AEB5D" w:rsidR="001572DB" w:rsidRPr="00CC36A1" w:rsidRDefault="001572DB" w:rsidP="000B67AD">
            <w:pPr>
              <w:pStyle w:val="iBAAGStandardText"/>
              <w:rPr>
                <w:color w:val="auto"/>
              </w:rPr>
            </w:pPr>
            <w:r w:rsidRPr="00CC36A1">
              <w:rPr>
                <w:color w:val="auto"/>
              </w:rPr>
              <w:t>The annual deductible does not apply.</w:t>
            </w:r>
          </w:p>
          <w:p w14:paraId="6BA1B7E5" w14:textId="77777777" w:rsidR="001572DB" w:rsidRPr="00CC36A1" w:rsidRDefault="001572DB" w:rsidP="000B67AD">
            <w:pPr>
              <w:pStyle w:val="iBAAGStandardText"/>
              <w:rPr>
                <w:rStyle w:val="InstructionalTextChar"/>
                <w:color w:val="auto"/>
              </w:rPr>
            </w:pPr>
          </w:p>
          <w:p w14:paraId="2996E9D8" w14:textId="6ADA7D57" w:rsidR="00C73F91" w:rsidRPr="00CC36A1" w:rsidRDefault="001572DB" w:rsidP="00C73F91">
            <w:pPr>
              <w:pStyle w:val="iBAAGStandardText"/>
              <w:rPr>
                <w:rStyle w:val="InstructionalTextChar"/>
                <w:color w:val="auto"/>
              </w:rPr>
            </w:pPr>
            <w:r w:rsidRPr="00CC36A1">
              <w:rPr>
                <w:color w:val="auto"/>
              </w:rPr>
              <w:t xml:space="preserve">Specialist: </w:t>
            </w:r>
          </w:p>
          <w:p w14:paraId="1073D785" w14:textId="1A5E21A9" w:rsidR="001572DB" w:rsidRPr="00CC36A1" w:rsidRDefault="001572DB">
            <w:pPr>
              <w:pStyle w:val="iBAAGStandardText"/>
              <w:rPr>
                <w:color w:val="auto"/>
              </w:rPr>
            </w:pPr>
            <w:r w:rsidRPr="00CC36A1">
              <w:rPr>
                <w:rStyle w:val="iBAAGStandardTextBoldChar"/>
                <w:color w:val="auto"/>
              </w:rPr>
              <w:t>$50</w:t>
            </w:r>
            <w:r w:rsidRPr="00CC36A1">
              <w:rPr>
                <w:color w:val="auto"/>
              </w:rPr>
              <w:t xml:space="preserve"> co-pay per visit. </w:t>
            </w:r>
          </w:p>
          <w:p w14:paraId="471FD598" w14:textId="720CC6CE" w:rsidR="001572DB" w:rsidRPr="00CC36A1" w:rsidRDefault="001572DB" w:rsidP="000B67AD">
            <w:pPr>
              <w:pStyle w:val="iBAAGStandardText"/>
              <w:rPr>
                <w:color w:val="auto"/>
              </w:rPr>
            </w:pPr>
            <w:r w:rsidRPr="00CC36A1">
              <w:rPr>
                <w:color w:val="auto"/>
              </w:rPr>
              <w:t>The annual deductible does not apply.</w:t>
            </w:r>
          </w:p>
          <w:p w14:paraId="58717968" w14:textId="77777777" w:rsidR="001572DB" w:rsidRPr="00CC36A1" w:rsidRDefault="001572DB" w:rsidP="006A6DDF">
            <w:pPr>
              <w:pStyle w:val="iBAAGStandardText"/>
              <w:rPr>
                <w:color w:val="auto"/>
              </w:rPr>
            </w:pPr>
          </w:p>
          <w:p w14:paraId="58717969" w14:textId="77777777" w:rsidR="001572DB" w:rsidRPr="00CC36A1" w:rsidRDefault="001572DB" w:rsidP="006A6DDF">
            <w:pPr>
              <w:pStyle w:val="iBAAGStandardTextBold"/>
            </w:pPr>
            <w:r w:rsidRPr="00CC36A1">
              <w:t>Is prior authorization needed?</w:t>
            </w:r>
          </w:p>
          <w:p w14:paraId="5A0E6DA7" w14:textId="77777777" w:rsidR="00BA35A6" w:rsidRPr="00CC36A1" w:rsidRDefault="00BA35A6" w:rsidP="00BA35A6">
            <w:pPr>
              <w:pStyle w:val="iBAAGStandardText"/>
              <w:rPr>
                <w:color w:val="auto"/>
              </w:rPr>
            </w:pPr>
            <w:r w:rsidRPr="00CC36A1">
              <w:rPr>
                <w:color w:val="auto"/>
              </w:rPr>
              <w:t>Yes, for genetic testing</w:t>
            </w:r>
          </w:p>
          <w:p w14:paraId="7691771B" w14:textId="77777777" w:rsidR="00BA35A6" w:rsidRPr="00CC36A1" w:rsidRDefault="00BA35A6" w:rsidP="00BA35A6">
            <w:pPr>
              <w:pStyle w:val="iBAAGStandardText"/>
              <w:rPr>
                <w:color w:val="auto"/>
              </w:rPr>
            </w:pPr>
          </w:p>
          <w:p w14:paraId="45934609" w14:textId="77777777" w:rsidR="00BA35A6" w:rsidRPr="00CC36A1" w:rsidRDefault="00BA35A6" w:rsidP="00BA35A6">
            <w:pPr>
              <w:pStyle w:val="iBAAGStandardTextBold"/>
            </w:pPr>
            <w:r w:rsidRPr="00CC36A1">
              <w:t>Prior authorization is:</w:t>
            </w:r>
          </w:p>
          <w:p w14:paraId="3DF2B198" w14:textId="77777777" w:rsidR="00BA35A6" w:rsidRPr="00CC36A1" w:rsidRDefault="00BA35A6" w:rsidP="00BA35A6">
            <w:pPr>
              <w:pStyle w:val="iBAAGStandardText"/>
              <w:rPr>
                <w:color w:val="auto"/>
              </w:rPr>
            </w:pPr>
            <w:r w:rsidRPr="00CC36A1">
              <w:rPr>
                <w:color w:val="auto"/>
              </w:rPr>
              <w:t>Getting approval by calling the number listed on your health plan ID card before you can get medicine or services.</w:t>
            </w:r>
          </w:p>
          <w:p w14:paraId="2293E465" w14:textId="77777777" w:rsidR="00BA35A6" w:rsidRPr="00CC36A1" w:rsidRDefault="00BA35A6" w:rsidP="00BA35A6">
            <w:pPr>
              <w:pStyle w:val="iBAAGStandardText"/>
              <w:rPr>
                <w:color w:val="auto"/>
              </w:rPr>
            </w:pPr>
          </w:p>
          <w:p w14:paraId="1EADB7CE" w14:textId="77777777" w:rsidR="00BA35A6" w:rsidRPr="00CC36A1" w:rsidRDefault="00BA35A6" w:rsidP="00BA35A6">
            <w:pPr>
              <w:pStyle w:val="iBAAGStandardTextBold"/>
            </w:pPr>
            <w:r w:rsidRPr="00CC36A1">
              <w:t xml:space="preserve">When do I need to call? </w:t>
            </w:r>
          </w:p>
          <w:p w14:paraId="09712DC2" w14:textId="77777777" w:rsidR="00BA35A6" w:rsidRPr="00CC36A1" w:rsidRDefault="00BA35A6" w:rsidP="00BA35A6">
            <w:pPr>
              <w:pStyle w:val="iBAAGLevel1Bullets"/>
              <w:rPr>
                <w:color w:val="auto"/>
              </w:rPr>
            </w:pPr>
            <w:r w:rsidRPr="00CC36A1">
              <w:rPr>
                <w:color w:val="auto"/>
              </w:rPr>
              <w:t xml:space="preserve">As soon as possible </w:t>
            </w:r>
          </w:p>
          <w:p w14:paraId="55F52FBC" w14:textId="77777777" w:rsidR="00BA35A6" w:rsidRPr="00CC36A1" w:rsidRDefault="00BA35A6" w:rsidP="00BA35A6">
            <w:pPr>
              <w:pStyle w:val="iBAAGStandardText"/>
              <w:rPr>
                <w:color w:val="auto"/>
              </w:rPr>
            </w:pPr>
          </w:p>
          <w:p w14:paraId="3A352B58" w14:textId="77777777" w:rsidR="00BA35A6" w:rsidRPr="00CC36A1" w:rsidRDefault="00BA35A6" w:rsidP="00BA35A6">
            <w:pPr>
              <w:pStyle w:val="iBAAGStandardTextBold"/>
            </w:pPr>
            <w:r w:rsidRPr="00CC36A1">
              <w:t xml:space="preserve">If you don’t get prior authorization, you pay: </w:t>
            </w:r>
          </w:p>
          <w:p w14:paraId="6CD79B31" w14:textId="77777777" w:rsidR="00BA35A6" w:rsidRPr="00CC36A1" w:rsidRDefault="00BA35A6" w:rsidP="00BA35A6">
            <w:pPr>
              <w:pStyle w:val="MandateStandardText"/>
              <w:spacing w:line="276" w:lineRule="auto"/>
              <w:rPr>
                <w:color w:val="auto"/>
              </w:rPr>
            </w:pPr>
            <w:r w:rsidRPr="00CC36A1">
              <w:rPr>
                <w:rStyle w:val="MandateTextBoldChar"/>
                <w:color w:val="auto"/>
              </w:rPr>
              <w:t xml:space="preserve">$1,000 </w:t>
            </w:r>
            <w:r w:rsidRPr="00CC36A1">
              <w:rPr>
                <w:color w:val="auto"/>
              </w:rPr>
              <w:t>penalty</w:t>
            </w:r>
          </w:p>
          <w:p w14:paraId="5871796B" w14:textId="77777777" w:rsidR="001572DB" w:rsidRPr="00CC36A1" w:rsidRDefault="001572DB" w:rsidP="006A6DDF">
            <w:pPr>
              <w:pStyle w:val="iBAAGStandardText"/>
              <w:rPr>
                <w:color w:val="auto"/>
              </w:rPr>
            </w:pPr>
          </w:p>
          <w:p w14:paraId="5871796C" w14:textId="77777777" w:rsidR="001572DB" w:rsidRPr="00CC36A1" w:rsidRDefault="001572DB" w:rsidP="00134965">
            <w:pPr>
              <w:pStyle w:val="iBAAGStandardText"/>
              <w:rPr>
                <w:color w:val="auto"/>
              </w:rPr>
            </w:pPr>
          </w:p>
        </w:tc>
        <w:tc>
          <w:tcPr>
            <w:tcW w:w="2491" w:type="dxa"/>
            <w:shd w:val="clear" w:color="auto" w:fill="FFFFFF" w:themeFill="background1"/>
          </w:tcPr>
          <w:p w14:paraId="44BD8175" w14:textId="77777777" w:rsidR="00C73F91" w:rsidRPr="00CC36A1" w:rsidRDefault="001572DB" w:rsidP="000B67AD">
            <w:pPr>
              <w:pStyle w:val="iBAAGStandardText"/>
              <w:rPr>
                <w:color w:val="auto"/>
              </w:rPr>
            </w:pPr>
            <w:r w:rsidRPr="00CC36A1">
              <w:rPr>
                <w:color w:val="auto"/>
              </w:rPr>
              <w:t xml:space="preserve">Primary Doctor: </w:t>
            </w:r>
          </w:p>
          <w:p w14:paraId="649CDB31" w14:textId="2FA73D51" w:rsidR="001572DB" w:rsidRPr="00CC36A1" w:rsidRDefault="005D62FD" w:rsidP="000B67AD">
            <w:pPr>
              <w:pStyle w:val="iBAAGStandardText"/>
              <w:rPr>
                <w:color w:val="auto"/>
              </w:rPr>
            </w:pPr>
            <w:r w:rsidRPr="00CC36A1">
              <w:rPr>
                <w:rStyle w:val="iBAAGStandardTextBoldChar"/>
                <w:color w:val="auto"/>
              </w:rPr>
              <w:t>50%</w:t>
            </w:r>
            <w:r w:rsidR="001572DB" w:rsidRPr="00CC36A1">
              <w:rPr>
                <w:color w:val="auto"/>
              </w:rPr>
              <w:t xml:space="preserve"> co-insurance, after you pay the deductible.</w:t>
            </w:r>
          </w:p>
          <w:p w14:paraId="7091E49A" w14:textId="77777777" w:rsidR="001572DB" w:rsidRPr="00CC36A1" w:rsidRDefault="001572DB" w:rsidP="000B67AD">
            <w:pPr>
              <w:pStyle w:val="iBAAGStandardText"/>
              <w:rPr>
                <w:color w:val="auto"/>
              </w:rPr>
            </w:pPr>
          </w:p>
          <w:p w14:paraId="179D05CF" w14:textId="77777777" w:rsidR="00C73F91" w:rsidRPr="00CC36A1" w:rsidRDefault="001572DB" w:rsidP="000B67AD">
            <w:pPr>
              <w:pStyle w:val="iBAAGStandardText"/>
              <w:rPr>
                <w:color w:val="auto"/>
              </w:rPr>
            </w:pPr>
            <w:r w:rsidRPr="00CC36A1">
              <w:rPr>
                <w:color w:val="auto"/>
              </w:rPr>
              <w:t xml:space="preserve">Specialist: </w:t>
            </w:r>
          </w:p>
          <w:p w14:paraId="27FBE72D" w14:textId="3DE81DE0" w:rsidR="001572DB" w:rsidRPr="00CC36A1" w:rsidRDefault="005D62FD" w:rsidP="000B67AD">
            <w:pPr>
              <w:pStyle w:val="iBAAGStandardText"/>
              <w:rPr>
                <w:color w:val="auto"/>
              </w:rPr>
            </w:pPr>
            <w:r w:rsidRPr="00CC36A1">
              <w:rPr>
                <w:rStyle w:val="iBAAGStandardTextBoldChar"/>
                <w:color w:val="auto"/>
              </w:rPr>
              <w:t>50%</w:t>
            </w:r>
            <w:r w:rsidR="001572DB" w:rsidRPr="00CC36A1">
              <w:rPr>
                <w:color w:val="auto"/>
              </w:rPr>
              <w:t xml:space="preserve"> co-insurance, after you pay the deductible.</w:t>
            </w:r>
          </w:p>
          <w:p w14:paraId="5871796E" w14:textId="77777777" w:rsidR="001572DB" w:rsidRPr="00CC36A1" w:rsidRDefault="001572DB" w:rsidP="00C20221">
            <w:pPr>
              <w:pStyle w:val="iBAAGStandardText"/>
              <w:rPr>
                <w:color w:val="auto"/>
              </w:rPr>
            </w:pPr>
          </w:p>
          <w:p w14:paraId="5871796F" w14:textId="77777777" w:rsidR="001572DB" w:rsidRPr="00CC36A1" w:rsidRDefault="001572DB" w:rsidP="006A6DDF">
            <w:pPr>
              <w:pStyle w:val="iBAAGStandardTextBold"/>
            </w:pPr>
            <w:r w:rsidRPr="00CC36A1">
              <w:t>Is prior authorization needed?</w:t>
            </w:r>
          </w:p>
          <w:p w14:paraId="2FA912A5" w14:textId="77777777" w:rsidR="00BA35A6" w:rsidRPr="00CC36A1" w:rsidRDefault="00BA35A6" w:rsidP="00BA35A6">
            <w:pPr>
              <w:pStyle w:val="iBAAGStandardText"/>
              <w:rPr>
                <w:color w:val="auto"/>
              </w:rPr>
            </w:pPr>
            <w:r w:rsidRPr="00CC36A1">
              <w:rPr>
                <w:color w:val="auto"/>
              </w:rPr>
              <w:t>Yes, for genetic testing</w:t>
            </w:r>
          </w:p>
          <w:p w14:paraId="043D13E5" w14:textId="77777777" w:rsidR="00BA35A6" w:rsidRPr="00CC36A1" w:rsidRDefault="00BA35A6" w:rsidP="00BA35A6">
            <w:pPr>
              <w:pStyle w:val="iBAAGStandardText"/>
              <w:rPr>
                <w:color w:val="auto"/>
              </w:rPr>
            </w:pPr>
          </w:p>
          <w:p w14:paraId="3630E466" w14:textId="77777777" w:rsidR="00BA35A6" w:rsidRPr="00CC36A1" w:rsidRDefault="00BA35A6" w:rsidP="00BA35A6">
            <w:pPr>
              <w:pStyle w:val="iBAAGStandardTextBold"/>
            </w:pPr>
            <w:r w:rsidRPr="00CC36A1">
              <w:t>Prior authorization is:</w:t>
            </w:r>
          </w:p>
          <w:p w14:paraId="0CB6FD57" w14:textId="77777777" w:rsidR="00BA35A6" w:rsidRPr="00CC36A1" w:rsidRDefault="00BA35A6" w:rsidP="00BA35A6">
            <w:pPr>
              <w:pStyle w:val="iBAAGStandardText"/>
              <w:rPr>
                <w:color w:val="auto"/>
              </w:rPr>
            </w:pPr>
            <w:r w:rsidRPr="00CC36A1">
              <w:rPr>
                <w:color w:val="auto"/>
              </w:rPr>
              <w:t>Getting approval by calling the number listed on your health plan ID card before you can get medicine or services.</w:t>
            </w:r>
          </w:p>
          <w:p w14:paraId="6321B5BD" w14:textId="77777777" w:rsidR="00BA35A6" w:rsidRPr="00CC36A1" w:rsidRDefault="00BA35A6" w:rsidP="00BA35A6">
            <w:pPr>
              <w:pStyle w:val="iBAAGStandardText"/>
              <w:rPr>
                <w:color w:val="auto"/>
              </w:rPr>
            </w:pPr>
          </w:p>
          <w:p w14:paraId="1F460A46" w14:textId="77777777" w:rsidR="00BA35A6" w:rsidRPr="00CC36A1" w:rsidRDefault="00BA35A6" w:rsidP="00BA35A6">
            <w:pPr>
              <w:pStyle w:val="iBAAGStandardTextBold"/>
            </w:pPr>
            <w:r w:rsidRPr="00CC36A1">
              <w:t xml:space="preserve">When do I need to call? </w:t>
            </w:r>
          </w:p>
          <w:p w14:paraId="5D04E782" w14:textId="77777777" w:rsidR="00BA35A6" w:rsidRPr="00CC36A1" w:rsidRDefault="00BA35A6" w:rsidP="00BA35A6">
            <w:pPr>
              <w:pStyle w:val="iBAAGLevel1Bullets"/>
              <w:rPr>
                <w:color w:val="auto"/>
              </w:rPr>
            </w:pPr>
            <w:r w:rsidRPr="00CC36A1">
              <w:rPr>
                <w:color w:val="auto"/>
              </w:rPr>
              <w:t xml:space="preserve">As soon as possible </w:t>
            </w:r>
          </w:p>
          <w:p w14:paraId="20325C64" w14:textId="77777777" w:rsidR="00BA35A6" w:rsidRPr="00CC36A1" w:rsidRDefault="00BA35A6" w:rsidP="00BA35A6">
            <w:pPr>
              <w:pStyle w:val="iBAAGStandardText"/>
              <w:rPr>
                <w:color w:val="auto"/>
              </w:rPr>
            </w:pPr>
          </w:p>
          <w:p w14:paraId="470F2CF6" w14:textId="77777777" w:rsidR="00BA35A6" w:rsidRPr="00CC36A1" w:rsidRDefault="00BA35A6" w:rsidP="00BA35A6">
            <w:pPr>
              <w:pStyle w:val="iBAAGStandardTextBold"/>
            </w:pPr>
            <w:r w:rsidRPr="00CC36A1">
              <w:t xml:space="preserve">If you don’t get prior authorization, you pay: </w:t>
            </w:r>
          </w:p>
          <w:p w14:paraId="61C7B6B1" w14:textId="77777777" w:rsidR="00BA35A6" w:rsidRPr="00CC36A1" w:rsidRDefault="00BA35A6" w:rsidP="00BA35A6">
            <w:pPr>
              <w:pStyle w:val="MandateStandardText"/>
              <w:spacing w:line="276" w:lineRule="auto"/>
              <w:rPr>
                <w:color w:val="auto"/>
              </w:rPr>
            </w:pPr>
            <w:r w:rsidRPr="00CC36A1">
              <w:rPr>
                <w:rStyle w:val="MandateTextBoldChar"/>
                <w:color w:val="auto"/>
              </w:rPr>
              <w:t xml:space="preserve">$1,000 </w:t>
            </w:r>
            <w:r w:rsidRPr="00CC36A1">
              <w:rPr>
                <w:color w:val="auto"/>
              </w:rPr>
              <w:t>penalty</w:t>
            </w:r>
          </w:p>
          <w:p w14:paraId="5871797A" w14:textId="77777777" w:rsidR="001572DB" w:rsidRPr="00CC36A1" w:rsidRDefault="001572DB" w:rsidP="006A6DDF">
            <w:pPr>
              <w:pStyle w:val="iBAAGStandardText"/>
              <w:rPr>
                <w:color w:val="auto"/>
              </w:rPr>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57091A">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6" w:name="Preventive_Care_Services"/>
            <w:r w:rsidRPr="00DE556B">
              <w:t>Preventive Care Services</w:t>
            </w:r>
            <w:bookmarkEnd w:id="86"/>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77487882" w:rsidR="001572DB" w:rsidRPr="00DE556B" w:rsidRDefault="005D62FD"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32440438" w:rsidR="001572DB" w:rsidRPr="00DE556B" w:rsidRDefault="005D62FD"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2275C7" w:rsidRPr="00DE556B" w14:paraId="7CE21E58"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B461828" w14:textId="77777777" w:rsidR="002275C7" w:rsidRPr="00DE556B" w:rsidRDefault="002275C7" w:rsidP="008F18D6">
            <w:pPr>
              <w:pStyle w:val="iBAAGTableHeader"/>
            </w:pPr>
            <w:r w:rsidRPr="00DE556B">
              <w:t>Common Medical Event</w:t>
            </w:r>
          </w:p>
        </w:tc>
        <w:tc>
          <w:tcPr>
            <w:tcW w:w="2491" w:type="dxa"/>
            <w:tcBorders>
              <w:bottom w:val="single" w:sz="4" w:space="0" w:color="000000" w:themeColor="text1"/>
            </w:tcBorders>
            <w:shd w:val="clear" w:color="auto" w:fill="31849B"/>
          </w:tcPr>
          <w:p w14:paraId="2B199159" w14:textId="77777777" w:rsidR="002275C7" w:rsidRPr="00DE556B" w:rsidRDefault="002275C7" w:rsidP="008F18D6">
            <w:pPr>
              <w:pStyle w:val="iBAAGTableHeader"/>
            </w:pPr>
            <w:r w:rsidRPr="00DE556B">
              <w:t>Your cost if you use</w:t>
            </w:r>
          </w:p>
          <w:p w14:paraId="0EE9BC81" w14:textId="77777777" w:rsidR="002275C7" w:rsidRPr="00DE556B" w:rsidRDefault="002275C7" w:rsidP="008F18D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F16B0B" w14:textId="77777777" w:rsidR="002275C7" w:rsidRPr="00DE556B" w:rsidRDefault="002275C7" w:rsidP="008F18D6">
            <w:pPr>
              <w:pStyle w:val="iBAAGTableHeader"/>
            </w:pPr>
            <w:r w:rsidRPr="00DE556B">
              <w:t>Your cost if you use</w:t>
            </w:r>
          </w:p>
          <w:p w14:paraId="43A45817" w14:textId="77777777" w:rsidR="002275C7" w:rsidRPr="00DE556B" w:rsidRDefault="002275C7" w:rsidP="008F18D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2D4550E" w14:textId="77777777" w:rsidR="002275C7" w:rsidRPr="00DE556B" w:rsidRDefault="002275C7" w:rsidP="008F18D6">
            <w:pPr>
              <w:pStyle w:val="iBAAGTableHeader"/>
            </w:pPr>
            <w:r w:rsidRPr="00DE556B">
              <w:t>Your cost if you use U.S.</w:t>
            </w:r>
          </w:p>
          <w:p w14:paraId="76CFC6BC" w14:textId="77777777" w:rsidR="002275C7" w:rsidRPr="00DE556B" w:rsidRDefault="002275C7" w:rsidP="008F18D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C081389" w14:textId="77777777" w:rsidR="002275C7" w:rsidRPr="00DE556B" w:rsidRDefault="002275C7" w:rsidP="008F18D6">
            <w:pPr>
              <w:pStyle w:val="iBAAGTableHeader"/>
            </w:pPr>
            <w:r w:rsidRPr="00DE556B">
              <w:t>Limits &amp; Exceptions</w:t>
            </w:r>
          </w:p>
        </w:tc>
      </w:tr>
      <w:tr w:rsidR="002275C7" w:rsidRPr="00DE556B" w14:paraId="066CCBFF" w14:textId="77777777" w:rsidTr="0057091A">
        <w:tblPrEx>
          <w:shd w:val="clear" w:color="auto" w:fill="auto"/>
        </w:tblPrEx>
        <w:trPr>
          <w:gridAfter w:val="1"/>
          <w:wAfter w:w="26" w:type="dxa"/>
        </w:trPr>
        <w:tc>
          <w:tcPr>
            <w:tcW w:w="3517" w:type="dxa"/>
            <w:shd w:val="clear" w:color="auto" w:fill="FFFFFF" w:themeFill="background1"/>
          </w:tcPr>
          <w:p w14:paraId="54A59912" w14:textId="77777777" w:rsidR="002275C7" w:rsidRDefault="002275C7" w:rsidP="002275C7">
            <w:pPr>
              <w:pStyle w:val="iBAAGSituationBoxName"/>
            </w:pPr>
            <w:bookmarkStart w:id="87" w:name="Telemedicine_Services"/>
            <w:r>
              <w:t>Telemedicine Services</w:t>
            </w:r>
            <w:bookmarkEnd w:id="87"/>
          </w:p>
          <w:p w14:paraId="6FEE1DEE" w14:textId="77777777" w:rsidR="002275C7" w:rsidRDefault="002275C7" w:rsidP="002275C7">
            <w:pPr>
              <w:pStyle w:val="iBAAGStandardText"/>
            </w:pPr>
          </w:p>
          <w:p w14:paraId="1CFF1DDD" w14:textId="77777777" w:rsidR="002275C7" w:rsidRDefault="002275C7" w:rsidP="002275C7">
            <w:pPr>
              <w:pStyle w:val="iBAAGStandardTextBold"/>
            </w:pPr>
            <w:r>
              <w:t>What are telemedicine services?</w:t>
            </w:r>
          </w:p>
          <w:p w14:paraId="02295811" w14:textId="77777777" w:rsidR="002275C7" w:rsidRDefault="002275C7" w:rsidP="002275C7">
            <w:pPr>
              <w:pStyle w:val="iBAAGStandardText"/>
            </w:pPr>
            <w:r>
              <w:t xml:space="preserve">Services received where a doctor may not be available in person. Telephone, internet or other communication methods can be used to treat you for certain conditions.  </w:t>
            </w:r>
          </w:p>
          <w:p w14:paraId="0724412C" w14:textId="77777777" w:rsidR="002275C7" w:rsidRDefault="002275C7" w:rsidP="002275C7">
            <w:pPr>
              <w:pStyle w:val="iBAAGStandardText"/>
            </w:pPr>
          </w:p>
          <w:p w14:paraId="14E4E2EC" w14:textId="77777777" w:rsidR="002275C7" w:rsidRDefault="002275C7" w:rsidP="002275C7">
            <w:pPr>
              <w:pStyle w:val="iBAAGStandardTextBold"/>
            </w:pPr>
            <w:r>
              <w:t xml:space="preserve">Want more information? </w:t>
            </w:r>
          </w:p>
          <w:p w14:paraId="2BE2291B" w14:textId="77777777" w:rsidR="002275C7" w:rsidRDefault="002275C7" w:rsidP="002275C7">
            <w:pPr>
              <w:pStyle w:val="iBAAGStandardText"/>
            </w:pPr>
            <w:r>
              <w:t xml:space="preserve">View the </w:t>
            </w:r>
            <w:hyperlink r:id="rId59" w:history="1">
              <w:r>
                <w:rPr>
                  <w:rStyle w:val="Hyperlinks"/>
                </w:rPr>
                <w:t>glossary</w:t>
              </w:r>
            </w:hyperlink>
            <w:r>
              <w:t xml:space="preserve"> for definitions.</w:t>
            </w:r>
          </w:p>
          <w:p w14:paraId="6BC48BAE" w14:textId="77777777" w:rsidR="002275C7" w:rsidRPr="00DE556B" w:rsidRDefault="002275C7" w:rsidP="001967A9">
            <w:pPr>
              <w:pStyle w:val="iBAAGSituationBoxName"/>
            </w:pPr>
          </w:p>
        </w:tc>
        <w:tc>
          <w:tcPr>
            <w:tcW w:w="2491" w:type="dxa"/>
            <w:shd w:val="clear" w:color="auto" w:fill="FFFFFF" w:themeFill="background1"/>
          </w:tcPr>
          <w:p w14:paraId="5F5A940E" w14:textId="77777777" w:rsidR="002275C7" w:rsidRPr="00DE556B" w:rsidRDefault="002275C7" w:rsidP="002275C7">
            <w:pPr>
              <w:pStyle w:val="iBAAGStandardText"/>
              <w:rPr>
                <w:rFonts w:eastAsia="Calibri" w:cs="Arial"/>
                <w:b/>
                <w:color w:val="0000FF"/>
              </w:rPr>
            </w:pPr>
            <w:r w:rsidRPr="00DE556B">
              <w:rPr>
                <w:rFonts w:cs="Arial"/>
              </w:rPr>
              <w:t>International benefits are not covered.</w:t>
            </w:r>
          </w:p>
          <w:p w14:paraId="6E2F83A6" w14:textId="77777777" w:rsidR="002275C7" w:rsidRPr="00DE556B" w:rsidRDefault="002275C7" w:rsidP="000070CB">
            <w:pPr>
              <w:pStyle w:val="iBAAGStandardTextBold"/>
            </w:pPr>
          </w:p>
        </w:tc>
        <w:tc>
          <w:tcPr>
            <w:tcW w:w="2491" w:type="dxa"/>
            <w:shd w:val="clear" w:color="auto" w:fill="FFFFFF" w:themeFill="background1"/>
          </w:tcPr>
          <w:p w14:paraId="3633CD57" w14:textId="77777777" w:rsidR="002275C7" w:rsidRDefault="002275C7" w:rsidP="002275C7">
            <w:pPr>
              <w:pStyle w:val="iBAAGStandardText"/>
            </w:pPr>
            <w:r>
              <w:t xml:space="preserve">The amount you pay is based on where the covered health service is provided. </w:t>
            </w:r>
          </w:p>
          <w:p w14:paraId="7C595CBE" w14:textId="77777777" w:rsidR="002275C7" w:rsidRDefault="002275C7" w:rsidP="002275C7">
            <w:pPr>
              <w:pStyle w:val="iBAAGStandardText"/>
            </w:pPr>
          </w:p>
          <w:p w14:paraId="0B47D292" w14:textId="77777777" w:rsidR="002275C7" w:rsidRDefault="002275C7" w:rsidP="002275C7">
            <w:pPr>
              <w:pStyle w:val="iBAAGStandardTextBold"/>
            </w:pPr>
            <w:r>
              <w:t>Is prior authorization needed?</w:t>
            </w:r>
          </w:p>
          <w:p w14:paraId="5D65F418" w14:textId="5461CBF0" w:rsidR="002275C7" w:rsidRDefault="002275C7" w:rsidP="002275C7">
            <w:pPr>
              <w:pStyle w:val="iBAAGStandardText"/>
            </w:pPr>
            <w:r>
              <w:t>No</w:t>
            </w:r>
          </w:p>
          <w:p w14:paraId="2FDA77CF" w14:textId="77777777" w:rsidR="002275C7" w:rsidRPr="00DE556B" w:rsidRDefault="002275C7" w:rsidP="00CC36A1">
            <w:pPr>
              <w:pStyle w:val="iBAAGStandardText"/>
            </w:pPr>
          </w:p>
        </w:tc>
        <w:tc>
          <w:tcPr>
            <w:tcW w:w="2491" w:type="dxa"/>
            <w:shd w:val="clear" w:color="auto" w:fill="FFFFFF" w:themeFill="background1"/>
          </w:tcPr>
          <w:p w14:paraId="1D294268" w14:textId="77777777" w:rsidR="002275C7" w:rsidRDefault="002275C7" w:rsidP="002275C7">
            <w:pPr>
              <w:pStyle w:val="iBAAGStandardText"/>
            </w:pPr>
            <w:r>
              <w:t xml:space="preserve">The amount you pay is based on where the covered health service is provided. </w:t>
            </w:r>
          </w:p>
          <w:p w14:paraId="52E55B9C" w14:textId="77777777" w:rsidR="002275C7" w:rsidRDefault="002275C7" w:rsidP="002275C7">
            <w:pPr>
              <w:pStyle w:val="iBAAGStandardText"/>
            </w:pPr>
          </w:p>
          <w:p w14:paraId="43F8429E" w14:textId="77777777" w:rsidR="002275C7" w:rsidRDefault="002275C7" w:rsidP="002275C7">
            <w:pPr>
              <w:pStyle w:val="iBAAGStandardTextBold"/>
            </w:pPr>
            <w:r>
              <w:t>Is prior authorization needed?</w:t>
            </w:r>
          </w:p>
          <w:p w14:paraId="26208429" w14:textId="22E774AF" w:rsidR="002275C7" w:rsidRDefault="002275C7" w:rsidP="002275C7">
            <w:pPr>
              <w:pStyle w:val="iBAAGStandardText"/>
            </w:pPr>
            <w:r>
              <w:t>No</w:t>
            </w:r>
          </w:p>
          <w:p w14:paraId="6B330774" w14:textId="77777777" w:rsidR="002275C7" w:rsidRPr="00DE556B" w:rsidRDefault="002275C7" w:rsidP="00CC36A1">
            <w:pPr>
              <w:pStyle w:val="iBAAGStandardText"/>
            </w:pPr>
          </w:p>
        </w:tc>
        <w:tc>
          <w:tcPr>
            <w:tcW w:w="2491" w:type="dxa"/>
            <w:shd w:val="clear" w:color="auto" w:fill="FFFFFF" w:themeFill="background1"/>
          </w:tcPr>
          <w:p w14:paraId="1FB1E361" w14:textId="1F94CE01" w:rsidR="002275C7" w:rsidRPr="00DE556B" w:rsidRDefault="002275C7" w:rsidP="006A6DDF">
            <w:pPr>
              <w:pStyle w:val="iBAAGStandardText"/>
            </w:pPr>
            <w:r>
              <w:t>Not all medical conditions can be treated through telemedicine services.</w:t>
            </w:r>
          </w:p>
        </w:tc>
      </w:tr>
      <w:tr w:rsidR="00811F25" w:rsidRPr="00DE556B" w14:paraId="422A5768"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57091A">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8" w:name="Virtual_Visit"/>
            <w:r w:rsidRPr="00295D8E">
              <w:t>Virtual Visit</w:t>
            </w:r>
            <w:bookmarkEnd w:id="88"/>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118C8F0B"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585846C7"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4AB05E1E" w:rsidR="00811F25" w:rsidRDefault="00811F25" w:rsidP="00C73CB8">
            <w:r>
              <w:rPr>
                <w:rStyle w:val="MemberViewBoldChar"/>
                <w:rFonts w:eastAsiaTheme="minorHAnsi"/>
              </w:rPr>
              <w:t>No Charge</w:t>
            </w:r>
          </w:p>
          <w:p w14:paraId="62DB271F" w14:textId="6B17809C"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7FADC718" w:rsidR="00811F25" w:rsidRDefault="00811F25" w:rsidP="00C73CB8">
            <w:pPr>
              <w:pStyle w:val="iBAAGStandardText"/>
            </w:pPr>
            <w:r>
              <w:t>No</w:t>
            </w:r>
          </w:p>
          <w:p w14:paraId="65E1B98B" w14:textId="77777777" w:rsidR="00811F25" w:rsidRPr="00C73CB8" w:rsidRDefault="00811F25" w:rsidP="00CC36A1">
            <w:pPr>
              <w:pStyle w:val="iBAAGStandardText"/>
            </w:pPr>
          </w:p>
        </w:tc>
        <w:tc>
          <w:tcPr>
            <w:tcW w:w="2491" w:type="dxa"/>
            <w:tcBorders>
              <w:bottom w:val="single" w:sz="4" w:space="0" w:color="000000" w:themeColor="text1"/>
            </w:tcBorders>
            <w:shd w:val="clear" w:color="auto" w:fill="auto"/>
          </w:tcPr>
          <w:p w14:paraId="583D4641" w14:textId="72796537" w:rsidR="00811F25" w:rsidRDefault="00811F25" w:rsidP="00C73CB8">
            <w:r>
              <w:rPr>
                <w:rStyle w:val="MemberViewBoldChar"/>
                <w:rFonts w:eastAsiaTheme="minorHAnsi"/>
              </w:rPr>
              <w:t>No Charge</w:t>
            </w:r>
          </w:p>
          <w:p w14:paraId="41BD000F" w14:textId="362CD569"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7103DC4E"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CC36A1">
            <w:pPr>
              <w:pStyle w:val="iBAAGStandardText"/>
            </w:pPr>
          </w:p>
        </w:tc>
        <w:tc>
          <w:tcPr>
            <w:tcW w:w="2491" w:type="dxa"/>
            <w:tcBorders>
              <w:bottom w:val="single" w:sz="4" w:space="0" w:color="000000" w:themeColor="text1"/>
            </w:tcBorders>
            <w:shd w:val="clear" w:color="auto" w:fill="auto"/>
          </w:tcPr>
          <w:p w14:paraId="3E58B15F" w14:textId="49957739"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9" w:name="Vision_Materials"/>
            <w:r w:rsidRPr="00DE556B">
              <w:t xml:space="preserve">Vision </w:t>
            </w:r>
            <w:r>
              <w:t>Materials</w:t>
            </w:r>
          </w:p>
          <w:bookmarkEnd w:id="89"/>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70464663" w14:textId="3943D97A" w:rsidR="00811F25" w:rsidRPr="00DE556B" w:rsidRDefault="00811F25" w:rsidP="005119C2">
            <w:pPr>
              <w:pStyle w:val="iBAAGStandardText"/>
              <w:rPr>
                <w:b/>
                <w:color w:val="FF00FF"/>
              </w:rPr>
            </w:pPr>
            <w:r>
              <w:rPr>
                <w:rStyle w:val="iBAAGStandardTextBoldChar"/>
              </w:rPr>
              <w:t>No Charge</w:t>
            </w:r>
            <w:r w:rsidRPr="00DE556B">
              <w:t xml:space="preserve"> </w:t>
            </w:r>
          </w:p>
          <w:p w14:paraId="53074690" w14:textId="7AFAFD60" w:rsidR="00811F25" w:rsidRPr="00DE556B" w:rsidRDefault="00811F25" w:rsidP="005119C2">
            <w:pPr>
              <w:pStyle w:val="iBAAGStandardText"/>
            </w:pPr>
            <w:r w:rsidRPr="00DE556B">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F7B7309" w14:textId="77777777" w:rsidR="00C73F91" w:rsidRPr="00DE556B" w:rsidRDefault="00C73F91" w:rsidP="00C73F91">
            <w:pPr>
              <w:pStyle w:val="iBAAGStandardText"/>
              <w:rPr>
                <w:b/>
                <w:color w:val="FF00FF"/>
              </w:rPr>
            </w:pPr>
            <w:r>
              <w:rPr>
                <w:rStyle w:val="iBAAGStandardTextBoldChar"/>
              </w:rPr>
              <w:t>No Charge</w:t>
            </w:r>
            <w:r w:rsidRPr="00DE556B">
              <w:t xml:space="preserve"> </w:t>
            </w:r>
          </w:p>
          <w:p w14:paraId="0DF8D83F" w14:textId="77777777" w:rsidR="00C73F91" w:rsidRPr="00DE556B" w:rsidRDefault="00C73F91" w:rsidP="00C73F91">
            <w:pPr>
              <w:pStyle w:val="iBAAGStandardText"/>
            </w:pPr>
            <w:r w:rsidRPr="00DE556B">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5FE15C78" w14:textId="77777777" w:rsidR="00C73F91" w:rsidRPr="00DE556B" w:rsidRDefault="00C73F91" w:rsidP="00C73F91">
            <w:pPr>
              <w:pStyle w:val="iBAAGStandardText"/>
              <w:rPr>
                <w:b/>
                <w:color w:val="FF00FF"/>
              </w:rPr>
            </w:pPr>
            <w:r>
              <w:rPr>
                <w:rStyle w:val="iBAAGStandardTextBoldChar"/>
              </w:rPr>
              <w:t>No Charge</w:t>
            </w:r>
            <w:r w:rsidRPr="00DE556B">
              <w:t xml:space="preserve"> </w:t>
            </w:r>
          </w:p>
          <w:p w14:paraId="63A5463A" w14:textId="77777777" w:rsidR="00C73F91" w:rsidRPr="00DE556B" w:rsidRDefault="00C73F91" w:rsidP="00C73F91">
            <w:pPr>
              <w:pStyle w:val="iBAAGStandardText"/>
            </w:pPr>
            <w:r w:rsidRPr="00DE556B">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45BF55A9"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C73F91">
              <w:rPr>
                <w:rStyle w:val="iBAAGStandardTextBoldChar"/>
              </w:rPr>
              <w:t>25</w:t>
            </w:r>
            <w:r w:rsidRPr="000425DD">
              <w:rPr>
                <w:rStyle w:val="iBAAGStandardTextBoldChar"/>
              </w:rPr>
              <w:t>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58460444" w:rsidR="00811F25" w:rsidRDefault="00811F25" w:rsidP="00984E4A">
            <w:pPr>
              <w:rPr>
                <w:rStyle w:val="InstructionalTextChar"/>
              </w:rPr>
            </w:pPr>
            <w:bookmarkStart w:id="90"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90"/>
            <w:r>
              <w:t>.</w:t>
            </w:r>
          </w:p>
          <w:p w14:paraId="295EBE9E" w14:textId="614C5A6B" w:rsidR="00811F25" w:rsidRPr="00DE556B" w:rsidRDefault="00811F25" w:rsidP="008303EB">
            <w:pPr>
              <w:pStyle w:val="iBAAGTableHeader"/>
              <w:jc w:val="left"/>
            </w:pPr>
          </w:p>
        </w:tc>
      </w:tr>
      <w:tr w:rsidR="00811F25" w:rsidRPr="00DE556B" w14:paraId="587179EA"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57091A">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91" w:name="Vision_Services"/>
            <w:r w:rsidRPr="00DE556B">
              <w:t>Vision Services</w:t>
            </w:r>
            <w:bookmarkEnd w:id="91"/>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13ADC69A" w14:textId="77777777" w:rsidR="00C73F91" w:rsidRPr="00DE556B" w:rsidRDefault="00C73F91" w:rsidP="00C73F91">
            <w:pPr>
              <w:pStyle w:val="iBAAGStandardText"/>
              <w:rPr>
                <w:b/>
                <w:color w:val="FF00FF"/>
              </w:rPr>
            </w:pPr>
            <w:r>
              <w:rPr>
                <w:rStyle w:val="iBAAGStandardTextBoldChar"/>
              </w:rPr>
              <w:t>No Charge</w:t>
            </w:r>
            <w:r w:rsidRPr="00DE556B">
              <w:t xml:space="preserve"> </w:t>
            </w:r>
          </w:p>
          <w:p w14:paraId="0CA8CC34" w14:textId="77777777" w:rsidR="00C73F91" w:rsidRPr="00DE556B" w:rsidRDefault="00C73F91" w:rsidP="00C73F91">
            <w:pPr>
              <w:pStyle w:val="iBAAGStandardText"/>
            </w:pPr>
            <w:r w:rsidRPr="00DE556B">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09612353" w:rsidR="00811F25" w:rsidRPr="00DE556B" w:rsidRDefault="00811F25" w:rsidP="006A6DDF">
            <w:pPr>
              <w:pStyle w:val="iBAAGStandardText"/>
            </w:pPr>
            <w:r w:rsidRPr="00DE556B">
              <w:rPr>
                <w:rStyle w:val="iBAAGStandardTextBoldChar"/>
              </w:rPr>
              <w:t>$</w:t>
            </w:r>
            <w:r w:rsidR="00C73F91">
              <w:rPr>
                <w:rStyle w:val="iBAAGStandardTextBoldChar"/>
              </w:rPr>
              <w:t>3</w:t>
            </w:r>
            <w:r w:rsidRPr="00DE556B">
              <w:rPr>
                <w:rStyle w:val="iBAAGStandardTextBoldChar"/>
              </w:rPr>
              <w:t>0</w:t>
            </w:r>
            <w:r w:rsidRPr="00DE556B">
              <w:t xml:space="preserve"> co-pay per visit </w:t>
            </w:r>
          </w:p>
          <w:p w14:paraId="587179FA" w14:textId="61856DC9"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56D1A171" w:rsidR="00811F25" w:rsidRPr="00DE556B" w:rsidRDefault="005D62FD"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11DC3A48"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92"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92"/>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93" w:name="Multiple_Surgical_Procedures"/>
            <w:r w:rsidRPr="00DE556B">
              <w:t>Multiple Surgical Procedures</w:t>
            </w:r>
            <w:bookmarkEnd w:id="93"/>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4" w:name="NonOffice_Based_Lab_and_Diagnostic_Proce"/>
            <w:r w:rsidRPr="00DE556B">
              <w:t>Non-Network Office Based Lab and Diagnostic Processing (NOBLX)</w:t>
            </w:r>
            <w:bookmarkEnd w:id="94"/>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3C7D8EC7" w:rsidR="00D273AE" w:rsidRPr="00AF1238" w:rsidRDefault="00D273AE" w:rsidP="00D273AE">
            <w:pPr>
              <w:pStyle w:val="iBAAGLevel1Bullets"/>
              <w:tabs>
                <w:tab w:val="left" w:pos="720"/>
              </w:tabs>
              <w:rPr>
                <w:rStyle w:val="InstructionalTextChar"/>
                <w:b w:val="0"/>
                <w:color w:val="000000" w:themeColor="text1"/>
              </w:rPr>
            </w:pPr>
            <w:r>
              <w:t xml:space="preserve">State: </w:t>
            </w:r>
            <w:r w:rsidR="00C73F91">
              <w:t>CA</w:t>
            </w:r>
          </w:p>
          <w:p w14:paraId="58717A37" w14:textId="2BA0D70B" w:rsidR="002E2691" w:rsidRPr="00DE556B" w:rsidRDefault="00D273AE" w:rsidP="00D273AE">
            <w:pPr>
              <w:pStyle w:val="iBAAGLevel1Bullets"/>
            </w:pPr>
            <w:r>
              <w:t xml:space="preserve">Product Code: </w:t>
            </w:r>
            <w:r w:rsidR="00C73F91">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2" w:history="1">
        <w:hyperlink r:id="rId63"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95" w:name="Family_Planning"/>
            <w:r w:rsidRPr="00DE556B">
              <w:t>Family Planning</w:t>
            </w:r>
            <w:bookmarkEnd w:id="95"/>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6" w:name="Fertility_Solutions"/>
            <w:r>
              <w:rPr>
                <w:b/>
                <w:sz w:val="28"/>
                <w:szCs w:val="28"/>
              </w:rPr>
              <w:t>Fertility Solutions</w:t>
            </w:r>
            <w:bookmarkEnd w:id="96"/>
          </w:p>
        </w:tc>
        <w:tc>
          <w:tcPr>
            <w:tcW w:w="9990" w:type="dxa"/>
            <w:gridSpan w:val="5"/>
            <w:shd w:val="clear" w:color="auto" w:fill="FFFFFF" w:themeFill="background1"/>
          </w:tcPr>
          <w:p w14:paraId="7D5D2EAB" w14:textId="77777777" w:rsidR="00BC1A73" w:rsidRDefault="00BC1A73" w:rsidP="005008C8">
            <w:pPr>
              <w:pStyle w:val="iBAAGStandardText"/>
            </w:pPr>
            <w:r>
              <w:t>Not Applicable</w:t>
            </w:r>
          </w:p>
          <w:p w14:paraId="3FA11CA5" w14:textId="77777777" w:rsidR="00C73F91" w:rsidRDefault="00C73F91" w:rsidP="005008C8">
            <w:pPr>
              <w:pStyle w:val="iBAAGStandardText"/>
            </w:pPr>
          </w:p>
          <w:p w14:paraId="7C78C2C1" w14:textId="7AD45A82" w:rsidR="00C73F91" w:rsidRPr="003F3B5E" w:rsidRDefault="00C73F91"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7" w:name="Infertility_Reproductive_Services"/>
            <w:r w:rsidRPr="00DE556B">
              <w:t>Infertility &amp; Reproductive Services</w:t>
            </w:r>
            <w:bookmarkEnd w:id="97"/>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104DF1E3" w:rsidR="002E2691" w:rsidRPr="00DE556B" w:rsidRDefault="002E2691" w:rsidP="00627F12">
            <w:pPr>
              <w:pStyle w:val="iBAAGLevel1Bullets"/>
            </w:pPr>
            <w:r w:rsidRPr="00DE556B">
              <w:t xml:space="preserve">Voluntary sterilization </w:t>
            </w:r>
          </w:p>
          <w:p w14:paraId="58717A4F" w14:textId="26EE3DFA" w:rsidR="002E2691" w:rsidRPr="00DE556B" w:rsidRDefault="002E2691" w:rsidP="00627F12">
            <w:pPr>
              <w:pStyle w:val="iBAAGLevel1Bullets"/>
            </w:pPr>
            <w:r w:rsidRPr="00DE556B">
              <w:t>Contraceptive services</w:t>
            </w:r>
            <w:r w:rsidR="000D4E52">
              <w:t xml:space="preserve"> including emergency contraceptives</w:t>
            </w:r>
          </w:p>
          <w:p w14:paraId="58717A51" w14:textId="1DDB20E5"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71B2FBB"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4"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5" w:history="1">
        <w:hyperlink r:id="rId66"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8" w:name="Special_Services"/>
            <w:r w:rsidRPr="00DE556B">
              <w:t>Special Services</w:t>
            </w:r>
            <w:bookmarkEnd w:id="98"/>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63"/>
        <w:gridCol w:w="13"/>
        <w:tblGridChange w:id="99">
          <w:tblGrid>
            <w:gridCol w:w="3445"/>
            <w:gridCol w:w="6"/>
            <w:gridCol w:w="2246"/>
            <w:gridCol w:w="11"/>
            <w:gridCol w:w="2241"/>
            <w:gridCol w:w="16"/>
            <w:gridCol w:w="2236"/>
            <w:gridCol w:w="30"/>
            <w:gridCol w:w="3263"/>
            <w:gridCol w:w="13"/>
          </w:tblGrid>
        </w:tblGridChange>
      </w:tblGrid>
      <w:tr w:rsidR="00275C43" w:rsidRPr="00DE556B" w14:paraId="58717AC5"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CC36A1">
        <w:trPr>
          <w:gridAfter w:val="1"/>
          <w:wAfter w:w="13" w:type="dxa"/>
        </w:trPr>
        <w:tc>
          <w:tcPr>
            <w:tcW w:w="3445" w:type="dxa"/>
            <w:shd w:val="clear" w:color="auto" w:fill="FFFFFF" w:themeFill="background1"/>
          </w:tcPr>
          <w:p w14:paraId="58717AC6" w14:textId="77777777" w:rsidR="00275C43" w:rsidRPr="00DE556B" w:rsidRDefault="00275C43" w:rsidP="001967A9">
            <w:pPr>
              <w:pStyle w:val="iBAAGSituationBoxName"/>
            </w:pPr>
            <w:bookmarkStart w:id="100" w:name="Acupuncture_Services"/>
            <w:r w:rsidRPr="00DE556B">
              <w:t>Acupuncture Services</w:t>
            </w:r>
            <w:bookmarkEnd w:id="100"/>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575026A8"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38E7D253"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25658E17" w14:textId="32F461A4" w:rsidR="0000339A" w:rsidRPr="00DE556B" w:rsidRDefault="0078020D" w:rsidP="002555D3">
            <w:pPr>
              <w:pStyle w:val="iBAAGStandardText"/>
              <w:rPr>
                <w:rStyle w:val="InstructionalTextChar"/>
              </w:rPr>
            </w:pPr>
            <w:r w:rsidRPr="00DE556B">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756788F4" w:rsidR="00275C43" w:rsidRPr="00DE556B" w:rsidRDefault="00275C43" w:rsidP="002555D3">
            <w:pPr>
              <w:pStyle w:val="iBAAGStandardText"/>
            </w:pPr>
            <w:r w:rsidRPr="00DE556B">
              <w:rPr>
                <w:rStyle w:val="iBAAGStandardTextBoldChar"/>
              </w:rPr>
              <w:t>$</w:t>
            </w:r>
            <w:r w:rsidR="00C73F91">
              <w:rPr>
                <w:rStyle w:val="iBAAGStandardTextBoldChar"/>
              </w:rPr>
              <w:t>3</w:t>
            </w:r>
            <w:r w:rsidRPr="00DE556B">
              <w:rPr>
                <w:rStyle w:val="iBAAGStandardTextBoldChar"/>
              </w:rPr>
              <w:t>0</w:t>
            </w:r>
            <w:r w:rsidRPr="00DE556B">
              <w:t xml:space="preserve"> co-pay per visit</w:t>
            </w:r>
            <w:r w:rsidR="000B67AD" w:rsidRPr="00DE556B">
              <w:t>.</w:t>
            </w:r>
          </w:p>
          <w:p w14:paraId="4BCF9E52" w14:textId="14ED9A18"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7A3D5891" w:rsidR="00275C43" w:rsidRPr="00DE556B" w:rsidRDefault="005D62FD"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75C0FBFE" w14:textId="12F1E449" w:rsidR="00275C43" w:rsidRPr="00DE556B" w:rsidRDefault="00275C43" w:rsidP="000070CB">
            <w:pPr>
              <w:pStyle w:val="MemberViewStandard"/>
            </w:pPr>
            <w:r w:rsidRPr="00DE556B">
              <w:rPr>
                <w:rStyle w:val="iBAAGStandardTextChar"/>
              </w:rPr>
              <w:t xml:space="preserve">Limited to </w:t>
            </w:r>
            <w:r w:rsidR="00C73F91">
              <w:rPr>
                <w:rStyle w:val="iBAAGStandardTextBoldChar"/>
              </w:rPr>
              <w:t>25</w:t>
            </w:r>
            <w:r w:rsidRPr="00DE556B">
              <w:t xml:space="preserve"> </w:t>
            </w:r>
            <w:r w:rsidRPr="00DE556B">
              <w:rPr>
                <w:rStyle w:val="iBAAGStandardTextChar"/>
              </w:rPr>
              <w:t>visits per year.</w:t>
            </w:r>
          </w:p>
          <w:p w14:paraId="0790410E" w14:textId="77777777" w:rsidR="00275C43" w:rsidRPr="00DE556B" w:rsidRDefault="00275C43" w:rsidP="000070CB">
            <w:pPr>
              <w:pStyle w:val="MemberViewStandard"/>
            </w:pPr>
          </w:p>
          <w:p w14:paraId="58717AD1" w14:textId="2D70AC3A" w:rsidR="00275C43" w:rsidRPr="00DE556B" w:rsidRDefault="00275C43" w:rsidP="00E2378E">
            <w:pPr>
              <w:pStyle w:val="iBAAGStandardText"/>
            </w:pPr>
          </w:p>
        </w:tc>
      </w:tr>
      <w:tr w:rsidR="00FD4E73" w:rsidRPr="00DE556B" w14:paraId="58717B03"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CC36A1">
        <w:trPr>
          <w:gridAfter w:val="1"/>
          <w:wAfter w:w="13" w:type="dxa"/>
        </w:trPr>
        <w:tc>
          <w:tcPr>
            <w:tcW w:w="3445" w:type="dxa"/>
            <w:shd w:val="clear" w:color="auto" w:fill="FFFFFF" w:themeFill="background1"/>
          </w:tcPr>
          <w:p w14:paraId="58717B04" w14:textId="77777777" w:rsidR="00FD4E73" w:rsidRPr="00DE556B" w:rsidRDefault="00FD4E73" w:rsidP="001967A9">
            <w:pPr>
              <w:pStyle w:val="iBAAGSituationBoxName"/>
            </w:pPr>
            <w:bookmarkStart w:id="101" w:name="Clinical_Trials"/>
            <w:r w:rsidRPr="00DE556B">
              <w:t>Clinical Trials</w:t>
            </w:r>
            <w:bookmarkEnd w:id="101"/>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A51A2A">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CC36A1">
        <w:tc>
          <w:tcPr>
            <w:tcW w:w="3445" w:type="dxa"/>
            <w:shd w:val="clear" w:color="auto" w:fill="FFFFFF" w:themeFill="background1"/>
          </w:tcPr>
          <w:p w14:paraId="58717B44" w14:textId="77777777" w:rsidR="00FD4E73" w:rsidRPr="00DE556B" w:rsidRDefault="00FD4E73" w:rsidP="001967A9">
            <w:pPr>
              <w:pStyle w:val="iBAAGSituationBoxName"/>
            </w:pPr>
            <w:bookmarkStart w:id="102" w:name="Congenital_Heart_Disease_Resource_Servic"/>
            <w:r w:rsidRPr="00DE556B">
              <w:t>Congenital Heart Disease Resource Services (CHDRS)</w:t>
            </w:r>
            <w:bookmarkEnd w:id="102"/>
          </w:p>
        </w:tc>
        <w:tc>
          <w:tcPr>
            <w:tcW w:w="10062"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9"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CC36A1">
        <w:trPr>
          <w:gridAfter w:val="1"/>
          <w:wAfter w:w="13" w:type="dxa"/>
        </w:trPr>
        <w:tc>
          <w:tcPr>
            <w:tcW w:w="3445" w:type="dxa"/>
            <w:shd w:val="clear" w:color="auto" w:fill="FFFFFF" w:themeFill="background1"/>
          </w:tcPr>
          <w:p w14:paraId="58717B5C" w14:textId="77777777" w:rsidR="00FD4E73" w:rsidRPr="00DE556B" w:rsidRDefault="00FD4E73" w:rsidP="001967A9">
            <w:pPr>
              <w:pStyle w:val="iBAAGSituationBoxName"/>
            </w:pPr>
            <w:bookmarkStart w:id="103" w:name="Congenital_Heart_Disease_Surgeries"/>
            <w:r w:rsidRPr="00DE556B">
              <w:t>Congenital Heart Disease Surgeries</w:t>
            </w:r>
            <w:bookmarkEnd w:id="103"/>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104DB50D" w14:textId="0E887FDF" w:rsidR="00C73F91" w:rsidRPr="00DE556B" w:rsidRDefault="00C73F91" w:rsidP="00C73F91">
            <w:pPr>
              <w:pStyle w:val="iBAAGStandardText"/>
            </w:pPr>
            <w:r>
              <w:rPr>
                <w:rStyle w:val="iBAAGStandardTextBoldChar"/>
              </w:rPr>
              <w:t>10%</w:t>
            </w:r>
            <w:r w:rsidRPr="00DE556B">
              <w:t xml:space="preserve"> co-insurance, after you pay the deductible</w:t>
            </w:r>
            <w:r>
              <w:t>.</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2D62DE40" w14:textId="77777777" w:rsidR="00C73F91" w:rsidRPr="00DE556B" w:rsidRDefault="00C73F91" w:rsidP="00C73F91">
            <w:pPr>
              <w:pStyle w:val="iBAAGStandardText"/>
            </w:pPr>
            <w:r>
              <w:rPr>
                <w:rStyle w:val="iBAAGStandardTextBoldChar"/>
              </w:rPr>
              <w:t>10%</w:t>
            </w:r>
            <w:r w:rsidRPr="00DE556B">
              <w:t xml:space="preserve"> co-insurance, after you pay the deductible</w:t>
            </w:r>
            <w:r>
              <w:t>.</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641FBBF5"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252" w:type="dxa"/>
            <w:gridSpan w:val="2"/>
            <w:shd w:val="clear" w:color="auto" w:fill="FFFFFF" w:themeFill="background1"/>
          </w:tcPr>
          <w:p w14:paraId="58717B81" w14:textId="426197C3" w:rsidR="00FD4E73" w:rsidRPr="00DE556B" w:rsidRDefault="005D62FD"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7040B131"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CC36A1">
        <w:trPr>
          <w:gridAfter w:val="1"/>
          <w:wAfter w:w="13" w:type="dxa"/>
        </w:trPr>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4" w:name="Culturally_Based_Services"/>
            <w:r w:rsidRPr="00DE556B">
              <w:t xml:space="preserve">Culturally-Based Services </w:t>
            </w:r>
            <w:bookmarkEnd w:id="104"/>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1"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027A99E5"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4613A0D3" w:rsidR="00FD4E73" w:rsidRPr="00DE556B" w:rsidRDefault="00FD4E73" w:rsidP="00A07E12">
            <w:pPr>
              <w:rPr>
                <w:rStyle w:val="InstructionalTextChar"/>
                <w:b w:val="0"/>
              </w:rPr>
            </w:pPr>
            <w:r w:rsidRPr="00DE556B">
              <w:rPr>
                <w:sz w:val="22"/>
              </w:rPr>
              <w:t>No</w:t>
            </w:r>
          </w:p>
          <w:p w14:paraId="3D86769B" w14:textId="77777777" w:rsidR="00FD4E73" w:rsidRPr="00DE556B" w:rsidRDefault="00FD4E73">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6E4FE3" w:rsidRPr="00DE556B" w14:paraId="1000B0B5" w14:textId="77777777" w:rsidTr="00A51A2A">
        <w:trPr>
          <w:gridAfter w:val="1"/>
          <w:wAfter w:w="13" w:type="dxa"/>
        </w:trPr>
        <w:tc>
          <w:tcPr>
            <w:tcW w:w="3445" w:type="dxa"/>
            <w:tcBorders>
              <w:bottom w:val="single" w:sz="4" w:space="0" w:color="000000" w:themeColor="text1"/>
            </w:tcBorders>
            <w:shd w:val="clear" w:color="auto" w:fill="31849B"/>
            <w:vAlign w:val="center"/>
          </w:tcPr>
          <w:p w14:paraId="4E9F779D" w14:textId="77777777" w:rsidR="006E4FE3" w:rsidRPr="00DE556B" w:rsidRDefault="006E4FE3" w:rsidP="008F18D6">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6BCA3D1" w14:textId="77777777" w:rsidR="006E4FE3" w:rsidRPr="00DE556B" w:rsidRDefault="006E4FE3" w:rsidP="008F18D6">
            <w:pPr>
              <w:pStyle w:val="iBAAGTableHeader"/>
            </w:pPr>
            <w:r w:rsidRPr="00DE556B">
              <w:t>Your cost if you use</w:t>
            </w:r>
          </w:p>
          <w:p w14:paraId="1DE56457" w14:textId="77777777" w:rsidR="006E4FE3" w:rsidRPr="00DE556B" w:rsidRDefault="006E4FE3" w:rsidP="008F18D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447282A" w14:textId="77777777" w:rsidR="006E4FE3" w:rsidRPr="00DE556B" w:rsidRDefault="006E4FE3" w:rsidP="008F18D6">
            <w:pPr>
              <w:pStyle w:val="iBAAGTableHeader"/>
            </w:pPr>
            <w:r w:rsidRPr="00DE556B">
              <w:t>Your cost if you use</w:t>
            </w:r>
          </w:p>
          <w:p w14:paraId="38DC7C78" w14:textId="77777777" w:rsidR="006E4FE3" w:rsidRPr="00DE556B" w:rsidRDefault="006E4FE3" w:rsidP="008F18D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D9FDDAF" w14:textId="77777777" w:rsidR="006E4FE3" w:rsidRPr="00DE556B" w:rsidRDefault="006E4FE3" w:rsidP="008F18D6">
            <w:pPr>
              <w:pStyle w:val="iBAAGTableHeader"/>
            </w:pPr>
            <w:r w:rsidRPr="00DE556B">
              <w:t>Your cost if you use U.S.</w:t>
            </w:r>
          </w:p>
          <w:p w14:paraId="79087776" w14:textId="77777777" w:rsidR="006E4FE3" w:rsidRPr="00DE556B" w:rsidRDefault="006E4FE3" w:rsidP="008F18D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4DBD17E" w14:textId="77777777" w:rsidR="006E4FE3" w:rsidRPr="00DE556B" w:rsidRDefault="006E4FE3" w:rsidP="008F18D6">
            <w:pPr>
              <w:pStyle w:val="iBAAGTableHeader"/>
            </w:pPr>
            <w:r w:rsidRPr="00DE556B">
              <w:t>Limits &amp; Exceptions</w:t>
            </w:r>
          </w:p>
        </w:tc>
      </w:tr>
      <w:tr w:rsidR="006E4FE3" w:rsidRPr="00DE556B" w14:paraId="5735D91A" w14:textId="77777777" w:rsidTr="00A51A2A">
        <w:trPr>
          <w:gridAfter w:val="1"/>
          <w:wAfter w:w="13" w:type="dxa"/>
        </w:trPr>
        <w:tc>
          <w:tcPr>
            <w:tcW w:w="3445" w:type="dxa"/>
            <w:tcBorders>
              <w:bottom w:val="single" w:sz="4" w:space="0" w:color="000000" w:themeColor="text1"/>
            </w:tcBorders>
            <w:shd w:val="clear" w:color="auto" w:fill="auto"/>
          </w:tcPr>
          <w:p w14:paraId="2CC724C2" w14:textId="77777777" w:rsidR="006E4FE3" w:rsidRPr="003F3B5E" w:rsidRDefault="006E4FE3" w:rsidP="006E4FE3">
            <w:pPr>
              <w:pStyle w:val="iBAAGSituationBoxName"/>
            </w:pPr>
            <w:bookmarkStart w:id="105" w:name="Dental_Anesthesia_Services"/>
            <w:r>
              <w:t>Dental Anesthesia Services</w:t>
            </w:r>
            <w:bookmarkEnd w:id="105"/>
          </w:p>
          <w:p w14:paraId="6ED9E6D6" w14:textId="77777777" w:rsidR="006E4FE3" w:rsidRPr="00F13EDA" w:rsidRDefault="006E4FE3" w:rsidP="006E4FE3">
            <w:pPr>
              <w:pStyle w:val="iBAAGStandardText"/>
            </w:pPr>
          </w:p>
          <w:p w14:paraId="3879A112" w14:textId="77777777" w:rsidR="006E4FE3" w:rsidRPr="00F13EDA" w:rsidRDefault="006E4FE3" w:rsidP="006E4FE3">
            <w:pPr>
              <w:pStyle w:val="iBAAGStandardText"/>
            </w:pPr>
            <w:r w:rsidRPr="00F13EDA">
              <w:t>Benefits include:</w:t>
            </w:r>
          </w:p>
          <w:p w14:paraId="2D24F6CC" w14:textId="77777777" w:rsidR="006E4FE3" w:rsidRPr="00F13EDA" w:rsidRDefault="006E4FE3" w:rsidP="006E4FE3">
            <w:pPr>
              <w:pStyle w:val="iBAAGLevel1Bullets"/>
            </w:pPr>
            <w:r>
              <w:t>General anesthesia</w:t>
            </w:r>
          </w:p>
          <w:p w14:paraId="7E1CBFFB" w14:textId="77777777" w:rsidR="006E4FE3" w:rsidRDefault="006E4FE3" w:rsidP="006E4FE3">
            <w:pPr>
              <w:pStyle w:val="iBAAGLevel1Bullets"/>
            </w:pPr>
            <w:r>
              <w:t>Facility charges</w:t>
            </w:r>
          </w:p>
          <w:p w14:paraId="2FFDF227" w14:textId="77777777" w:rsidR="006E4FE3" w:rsidRPr="00F13EDA" w:rsidRDefault="006E4FE3" w:rsidP="006E4FE3"/>
          <w:p w14:paraId="3C3F8049" w14:textId="77777777" w:rsidR="006E4FE3" w:rsidRDefault="006E4FE3" w:rsidP="006E4FE3">
            <w:pPr>
              <w:pStyle w:val="iBAAGStandardTextBold"/>
            </w:pPr>
            <w:r>
              <w:t xml:space="preserve">Want more information? </w:t>
            </w:r>
          </w:p>
          <w:p w14:paraId="6B293A3F" w14:textId="77777777" w:rsidR="006E4FE3" w:rsidRDefault="006E4FE3" w:rsidP="006E4FE3">
            <w:pPr>
              <w:pStyle w:val="iBAAGStandardText"/>
            </w:pPr>
            <w:r w:rsidRPr="00F13EDA">
              <w:t>View the</w:t>
            </w:r>
            <w:r>
              <w:t xml:space="preserve"> </w:t>
            </w:r>
            <w:hyperlink r:id="rId72" w:history="1">
              <w:r w:rsidRPr="001266A7">
                <w:rPr>
                  <w:rStyle w:val="Hyperlinks"/>
                </w:rPr>
                <w:t>glossary</w:t>
              </w:r>
            </w:hyperlink>
            <w:r>
              <w:t xml:space="preserve"> </w:t>
            </w:r>
            <w:r w:rsidRPr="00F13EDA">
              <w:t>for definitions.</w:t>
            </w:r>
          </w:p>
          <w:p w14:paraId="28815962" w14:textId="77777777" w:rsidR="006E4FE3" w:rsidRPr="00DE556B" w:rsidRDefault="006E4FE3" w:rsidP="001967A9">
            <w:pPr>
              <w:pStyle w:val="iBAAGSituationBoxName"/>
            </w:pPr>
          </w:p>
        </w:tc>
        <w:tc>
          <w:tcPr>
            <w:tcW w:w="2252" w:type="dxa"/>
            <w:gridSpan w:val="2"/>
            <w:tcBorders>
              <w:bottom w:val="single" w:sz="4" w:space="0" w:color="000000" w:themeColor="text1"/>
            </w:tcBorders>
            <w:shd w:val="clear" w:color="auto" w:fill="auto"/>
          </w:tcPr>
          <w:p w14:paraId="42C70D44" w14:textId="77777777" w:rsidR="006E4FE3" w:rsidRPr="00DE556B" w:rsidRDefault="006E4FE3" w:rsidP="006E4FE3">
            <w:pPr>
              <w:pStyle w:val="iBAAGStandardText"/>
              <w:rPr>
                <w:rFonts w:eastAsia="Calibri" w:cs="Arial"/>
                <w:b/>
                <w:color w:val="0000FF"/>
              </w:rPr>
            </w:pPr>
            <w:r w:rsidRPr="00DE556B">
              <w:rPr>
                <w:rFonts w:cs="Arial"/>
              </w:rPr>
              <w:t>International benefits are not covered.</w:t>
            </w:r>
          </w:p>
          <w:p w14:paraId="054ED00F" w14:textId="77777777" w:rsidR="006E4FE3" w:rsidRDefault="006E4FE3" w:rsidP="00910C7C">
            <w:pPr>
              <w:pStyle w:val="iBAAGStandardText"/>
              <w:rPr>
                <w:rStyle w:val="iBAAGStandardTextBoldChar"/>
              </w:rPr>
            </w:pPr>
          </w:p>
        </w:tc>
        <w:tc>
          <w:tcPr>
            <w:tcW w:w="2252" w:type="dxa"/>
            <w:gridSpan w:val="2"/>
            <w:tcBorders>
              <w:bottom w:val="single" w:sz="4" w:space="0" w:color="000000" w:themeColor="text1"/>
            </w:tcBorders>
            <w:shd w:val="clear" w:color="auto" w:fill="auto"/>
          </w:tcPr>
          <w:p w14:paraId="142F70E5" w14:textId="77777777" w:rsidR="006E4FE3" w:rsidRPr="008F18D6" w:rsidRDefault="006E4FE3" w:rsidP="006E4FE3">
            <w:pPr>
              <w:pStyle w:val="iBAAGStandardText"/>
            </w:pPr>
            <w:r w:rsidRPr="008F18D6">
              <w:rPr>
                <w:rStyle w:val="iBAAGStandardTextBoldChar"/>
              </w:rPr>
              <w:t>10%</w:t>
            </w:r>
            <w:r w:rsidRPr="008F18D6">
              <w:t xml:space="preserve"> co-insurance, after you pay the deductible</w:t>
            </w:r>
          </w:p>
          <w:p w14:paraId="2C81ADF6" w14:textId="77777777" w:rsidR="006E4FE3" w:rsidRDefault="006E4FE3" w:rsidP="006E4FE3">
            <w:pPr>
              <w:pStyle w:val="iBAAGStandardText"/>
              <w:jc w:val="center"/>
            </w:pPr>
          </w:p>
          <w:p w14:paraId="05FB8DD0" w14:textId="77777777" w:rsidR="006E4FE3" w:rsidRDefault="006E4FE3" w:rsidP="006E4FE3">
            <w:pPr>
              <w:pStyle w:val="iBAAGStandardTextBold"/>
            </w:pPr>
            <w:r>
              <w:t>Is prior authorization needed?</w:t>
            </w:r>
          </w:p>
          <w:p w14:paraId="4958D3C3" w14:textId="77777777" w:rsidR="006E4FE3" w:rsidRDefault="006E4FE3" w:rsidP="006E4FE3">
            <w:pPr>
              <w:pStyle w:val="iBAAGStandardTextBold"/>
              <w:rPr>
                <w:b w:val="0"/>
                <w:bCs/>
              </w:rPr>
            </w:pPr>
            <w:r w:rsidRPr="00CC36A1">
              <w:rPr>
                <w:b w:val="0"/>
                <w:bCs/>
              </w:rPr>
              <w:t>No</w:t>
            </w:r>
          </w:p>
          <w:p w14:paraId="3B907F8E" w14:textId="1BA5F947" w:rsidR="00E1724F" w:rsidRPr="00CC36A1" w:rsidRDefault="00E1724F" w:rsidP="00CC36A1">
            <w:pPr>
              <w:pStyle w:val="iBAAGStandardText"/>
            </w:pPr>
          </w:p>
        </w:tc>
        <w:tc>
          <w:tcPr>
            <w:tcW w:w="2252" w:type="dxa"/>
            <w:gridSpan w:val="2"/>
            <w:tcBorders>
              <w:bottom w:val="single" w:sz="4" w:space="0" w:color="000000" w:themeColor="text1"/>
            </w:tcBorders>
            <w:shd w:val="clear" w:color="auto" w:fill="auto"/>
          </w:tcPr>
          <w:p w14:paraId="4DCAAAAC" w14:textId="3D68FCFD" w:rsidR="006E4FE3" w:rsidRPr="008F18D6" w:rsidRDefault="006E4FE3" w:rsidP="006E4FE3">
            <w:pPr>
              <w:pStyle w:val="iBAAGStandardText"/>
            </w:pPr>
            <w:r>
              <w:rPr>
                <w:rStyle w:val="iBAAGStandardTextBoldChar"/>
              </w:rPr>
              <w:t>5</w:t>
            </w:r>
            <w:r w:rsidRPr="008F18D6">
              <w:rPr>
                <w:rStyle w:val="iBAAGStandardTextBoldChar"/>
              </w:rPr>
              <w:t>0%</w:t>
            </w:r>
            <w:r w:rsidRPr="008F18D6">
              <w:t xml:space="preserve"> co-insurance, after you pay the deductible</w:t>
            </w:r>
          </w:p>
          <w:p w14:paraId="2ACC257D" w14:textId="77777777" w:rsidR="006E4FE3" w:rsidRDefault="006E4FE3" w:rsidP="006E4FE3">
            <w:pPr>
              <w:pStyle w:val="iBAAGStandardText"/>
            </w:pPr>
          </w:p>
          <w:p w14:paraId="74C6FA2F" w14:textId="77777777" w:rsidR="006E4FE3" w:rsidRDefault="006E4FE3" w:rsidP="006E4FE3">
            <w:pPr>
              <w:pStyle w:val="iBAAGStandardTextBold"/>
            </w:pPr>
            <w:r>
              <w:t>Is prior authorization needed?</w:t>
            </w:r>
          </w:p>
          <w:p w14:paraId="4F583D1E" w14:textId="77777777" w:rsidR="006E4FE3" w:rsidRDefault="006E4FE3" w:rsidP="006E4FE3">
            <w:pPr>
              <w:pStyle w:val="iBAAGTableHeader"/>
              <w:jc w:val="left"/>
              <w:rPr>
                <w:b w:val="0"/>
                <w:bCs/>
                <w:color w:val="auto"/>
              </w:rPr>
            </w:pPr>
            <w:r w:rsidRPr="00CC36A1">
              <w:rPr>
                <w:b w:val="0"/>
                <w:bCs/>
                <w:color w:val="auto"/>
              </w:rPr>
              <w:t>No</w:t>
            </w:r>
          </w:p>
          <w:p w14:paraId="317A3597" w14:textId="6FC0B7CE" w:rsidR="00E1724F" w:rsidRPr="00CC36A1" w:rsidRDefault="00E1724F" w:rsidP="006E4FE3">
            <w:pPr>
              <w:pStyle w:val="iBAAGTableHeader"/>
              <w:jc w:val="left"/>
              <w:rPr>
                <w:b w:val="0"/>
                <w:bCs/>
                <w:color w:val="000000" w:themeColor="text1"/>
                <w:szCs w:val="24"/>
              </w:rPr>
            </w:pPr>
          </w:p>
        </w:tc>
        <w:tc>
          <w:tcPr>
            <w:tcW w:w="3293" w:type="dxa"/>
            <w:gridSpan w:val="2"/>
            <w:tcBorders>
              <w:bottom w:val="single" w:sz="4" w:space="0" w:color="000000" w:themeColor="text1"/>
            </w:tcBorders>
            <w:shd w:val="clear" w:color="auto" w:fill="auto"/>
          </w:tcPr>
          <w:p w14:paraId="4A54E2FF" w14:textId="77777777" w:rsidR="006E4FE3" w:rsidRPr="00DD0D9D" w:rsidRDefault="006E4FE3" w:rsidP="006E4FE3">
            <w:pPr>
              <w:pStyle w:val="iBAAGStandardText"/>
            </w:pPr>
            <w:r w:rsidRPr="00DD0D9D">
              <w:t>Benefits are limited to a person that:</w:t>
            </w:r>
          </w:p>
          <w:p w14:paraId="35952861" w14:textId="77777777" w:rsidR="006E4FE3" w:rsidRPr="00DD0D9D" w:rsidRDefault="006E4FE3" w:rsidP="006E4FE3">
            <w:pPr>
              <w:pStyle w:val="iBAAGLevel1Bullets"/>
            </w:pPr>
            <w:r w:rsidRPr="00DD0D9D">
              <w:t xml:space="preserve">Is under </w:t>
            </w:r>
            <w:r w:rsidRPr="00DD0D9D">
              <w:rPr>
                <w:rStyle w:val="iBAAGStandardTextBoldChar"/>
              </w:rPr>
              <w:t>7</w:t>
            </w:r>
            <w:r w:rsidRPr="00DD0D9D">
              <w:t xml:space="preserve"> years of age</w:t>
            </w:r>
          </w:p>
          <w:p w14:paraId="363ADF9D" w14:textId="77777777" w:rsidR="006E4FE3" w:rsidRPr="00DD0D9D" w:rsidRDefault="006E4FE3" w:rsidP="006E4FE3">
            <w:pPr>
              <w:pStyle w:val="iBAAGLevel1Bullets"/>
            </w:pPr>
            <w:r w:rsidRPr="00DD0D9D">
              <w:t>Is developmentally disabled, regardless of age</w:t>
            </w:r>
          </w:p>
          <w:p w14:paraId="0BA163BA" w14:textId="77777777" w:rsidR="006E4FE3" w:rsidRPr="00DD0D9D" w:rsidRDefault="006E4FE3" w:rsidP="006E4FE3">
            <w:pPr>
              <w:pStyle w:val="iBAAGLevel1Bullets"/>
            </w:pPr>
            <w:r w:rsidRPr="00DD0D9D">
              <w:t>Has a health issue that requires general anesthesia, regardless of age</w:t>
            </w:r>
          </w:p>
          <w:p w14:paraId="497B9A4E" w14:textId="77777777" w:rsidR="006E4FE3" w:rsidRPr="00DD0D9D" w:rsidRDefault="006E4FE3" w:rsidP="006E4FE3">
            <w:pPr>
              <w:pStyle w:val="iBAAGStandardText"/>
            </w:pPr>
          </w:p>
          <w:p w14:paraId="3866B4E0" w14:textId="25DB83F8" w:rsidR="006E4FE3" w:rsidRPr="00DE556B" w:rsidRDefault="006E4FE3" w:rsidP="006E4FE3">
            <w:pPr>
              <w:pStyle w:val="iBAAGStandardText"/>
            </w:pPr>
            <w:r w:rsidRPr="00DD0D9D">
              <w:t>No coverage for diagnosis or treatment of dental disease.</w:t>
            </w:r>
          </w:p>
        </w:tc>
      </w:tr>
      <w:tr w:rsidR="00FD4E73" w:rsidRPr="00DE556B" w14:paraId="1415C18B" w14:textId="77777777" w:rsidTr="00CC36A1">
        <w:trPr>
          <w:gridAfter w:val="1"/>
          <w:wAfter w:w="13" w:type="dxa"/>
        </w:trPr>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CC36A1">
        <w:trPr>
          <w:gridAfter w:val="1"/>
          <w:wAfter w:w="13" w:type="dxa"/>
        </w:trPr>
        <w:tc>
          <w:tcPr>
            <w:tcW w:w="3445" w:type="dxa"/>
            <w:shd w:val="clear" w:color="auto" w:fill="FFFFFF" w:themeFill="background1"/>
          </w:tcPr>
          <w:p w14:paraId="58717B9D" w14:textId="77777777" w:rsidR="00FD4E73" w:rsidRPr="00DE556B" w:rsidRDefault="00FD4E73" w:rsidP="001967A9">
            <w:pPr>
              <w:pStyle w:val="iBAAGSituationBoxName"/>
            </w:pPr>
            <w:bookmarkStart w:id="106" w:name="Dental_Services_Accident_Only"/>
            <w:r w:rsidRPr="001967A9">
              <w:t>Dental Services - Accident Only</w:t>
            </w:r>
            <w:bookmarkEnd w:id="106"/>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21A66997"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BB3" w14:textId="771A8AA4" w:rsidR="00FD4E73" w:rsidRPr="00CC36A1" w:rsidRDefault="005D62FD" w:rsidP="006A6DDF">
            <w:pPr>
              <w:pStyle w:val="iBAAGStandardText"/>
            </w:pPr>
            <w:r w:rsidRPr="00CC36A1">
              <w:rPr>
                <w:rStyle w:val="iBAAGStandardTextBoldChar"/>
              </w:rPr>
              <w:t>10%</w:t>
            </w:r>
            <w:r w:rsidR="00FD4E73" w:rsidRPr="00CC36A1">
              <w:t xml:space="preserve"> co-insurance, after you pay the deductible</w:t>
            </w:r>
          </w:p>
          <w:p w14:paraId="58717BB4" w14:textId="77777777" w:rsidR="00FD4E73" w:rsidRPr="00CC36A1" w:rsidRDefault="00FD4E73" w:rsidP="006A6DDF">
            <w:pPr>
              <w:pStyle w:val="iBAAGStandardText"/>
            </w:pPr>
          </w:p>
          <w:p w14:paraId="58717BB5" w14:textId="77777777" w:rsidR="00FD4E73" w:rsidRPr="00CC36A1" w:rsidRDefault="00FD4E73" w:rsidP="006A6DDF">
            <w:pPr>
              <w:pStyle w:val="iBAAGStandardTextBold"/>
            </w:pPr>
            <w:r w:rsidRPr="00CC36A1">
              <w:t>Is prior authorization needed?</w:t>
            </w:r>
          </w:p>
          <w:p w14:paraId="08B5A14D" w14:textId="77777777" w:rsidR="000109E5" w:rsidRPr="00CC36A1" w:rsidRDefault="000109E5" w:rsidP="000109E5">
            <w:pPr>
              <w:pStyle w:val="iBAAGStandardText"/>
            </w:pPr>
            <w:r w:rsidRPr="00CC36A1">
              <w:t>Yes – follow-up treatment only.</w:t>
            </w:r>
          </w:p>
          <w:p w14:paraId="3AF9B235" w14:textId="77777777" w:rsidR="000109E5" w:rsidRPr="00CC36A1" w:rsidRDefault="000109E5" w:rsidP="000109E5">
            <w:pPr>
              <w:pStyle w:val="iBAAGStandardText"/>
            </w:pPr>
          </w:p>
          <w:p w14:paraId="18366DAE" w14:textId="77777777" w:rsidR="000109E5" w:rsidRPr="00CC36A1" w:rsidRDefault="000109E5" w:rsidP="000109E5">
            <w:pPr>
              <w:pStyle w:val="iBAAGStandardTextBold"/>
            </w:pPr>
            <w:r w:rsidRPr="00CC36A1">
              <w:t>Prior authorization is:</w:t>
            </w:r>
          </w:p>
          <w:p w14:paraId="7B1A5831" w14:textId="77777777" w:rsidR="000109E5" w:rsidRPr="00CC36A1" w:rsidRDefault="000109E5" w:rsidP="000109E5">
            <w:pPr>
              <w:pStyle w:val="iBAAGStandardText"/>
            </w:pPr>
            <w:r w:rsidRPr="00CC36A1">
              <w:t>Getting approval by calling the number listed on your health plan ID card before you can get medicine or services.</w:t>
            </w:r>
          </w:p>
          <w:p w14:paraId="3CB6418B" w14:textId="77777777" w:rsidR="000109E5" w:rsidRPr="00CC36A1" w:rsidRDefault="000109E5" w:rsidP="000109E5">
            <w:pPr>
              <w:pStyle w:val="iBAAGStandardText"/>
            </w:pPr>
          </w:p>
          <w:p w14:paraId="36FD4125" w14:textId="77777777" w:rsidR="000109E5" w:rsidRPr="00CC36A1" w:rsidRDefault="000109E5" w:rsidP="000109E5">
            <w:pPr>
              <w:pStyle w:val="iBAAGStandardTextBold"/>
            </w:pPr>
            <w:r w:rsidRPr="00CC36A1">
              <w:t xml:space="preserve">When do I need to call? </w:t>
            </w:r>
          </w:p>
          <w:p w14:paraId="2CB90581" w14:textId="77777777" w:rsidR="000109E5" w:rsidRPr="00CC36A1" w:rsidRDefault="000109E5" w:rsidP="000109E5">
            <w:pPr>
              <w:pStyle w:val="iBAAGLevel1Bullets"/>
            </w:pPr>
            <w:r w:rsidRPr="00CC36A1">
              <w:t>5 business day before follow-up treatment begins</w:t>
            </w:r>
          </w:p>
          <w:p w14:paraId="5114F044" w14:textId="77777777" w:rsidR="000109E5" w:rsidRPr="00CC36A1" w:rsidRDefault="000109E5" w:rsidP="000109E5">
            <w:pPr>
              <w:pStyle w:val="iBAAGStandardText"/>
            </w:pPr>
          </w:p>
          <w:p w14:paraId="2B5248B5" w14:textId="77777777" w:rsidR="000109E5" w:rsidRPr="00CC36A1" w:rsidRDefault="000109E5" w:rsidP="000109E5">
            <w:pPr>
              <w:pStyle w:val="iBAAGStandardTextBold"/>
            </w:pPr>
            <w:r w:rsidRPr="00CC36A1">
              <w:t xml:space="preserve">If you don’t get prior authorization, you pay: </w:t>
            </w:r>
          </w:p>
          <w:p w14:paraId="0EBBFFBB" w14:textId="77777777" w:rsidR="000109E5" w:rsidRPr="00CC36A1" w:rsidRDefault="000109E5" w:rsidP="000109E5">
            <w:pPr>
              <w:pStyle w:val="iBAAGStandardText"/>
            </w:pPr>
            <w:r w:rsidRPr="00CC36A1">
              <w:t>All charges</w:t>
            </w:r>
          </w:p>
          <w:p w14:paraId="58717BC0" w14:textId="77777777" w:rsidR="00FD4E73" w:rsidRPr="00CC36A1" w:rsidRDefault="00FD4E73" w:rsidP="006A6DDF">
            <w:pPr>
              <w:pStyle w:val="iBAAGStandardText"/>
            </w:pPr>
          </w:p>
          <w:p w14:paraId="58717BC1" w14:textId="77777777" w:rsidR="00FD4E73" w:rsidRPr="00CC36A1" w:rsidRDefault="00FD4E73" w:rsidP="006A6DDF">
            <w:pPr>
              <w:pStyle w:val="iBAAGStandardText"/>
            </w:pPr>
          </w:p>
          <w:p w14:paraId="58717BC2" w14:textId="77777777" w:rsidR="00FD4E73" w:rsidRPr="00CC36A1" w:rsidRDefault="00FD4E73" w:rsidP="006A6DDF">
            <w:pPr>
              <w:pStyle w:val="iBAAGStandardText"/>
            </w:pPr>
          </w:p>
        </w:tc>
        <w:tc>
          <w:tcPr>
            <w:tcW w:w="2252" w:type="dxa"/>
            <w:gridSpan w:val="2"/>
            <w:shd w:val="clear" w:color="auto" w:fill="FFFFFF" w:themeFill="background1"/>
          </w:tcPr>
          <w:p w14:paraId="58717BC3" w14:textId="1A2B3022" w:rsidR="00FD4E73" w:rsidRPr="00CC36A1" w:rsidRDefault="005D62FD" w:rsidP="006A6DDF">
            <w:pPr>
              <w:pStyle w:val="iBAAGStandardText"/>
            </w:pPr>
            <w:r w:rsidRPr="00CC36A1">
              <w:rPr>
                <w:rStyle w:val="iBAAGStandardTextBoldChar"/>
              </w:rPr>
              <w:t>10%</w:t>
            </w:r>
            <w:r w:rsidR="00FD4E73" w:rsidRPr="00CC36A1">
              <w:t xml:space="preserve"> co-insurance, after you pay the network deductible</w:t>
            </w:r>
          </w:p>
          <w:p w14:paraId="58717BC4" w14:textId="77777777" w:rsidR="00FD4E73" w:rsidRPr="00CC36A1" w:rsidRDefault="00FD4E73" w:rsidP="006A6DDF">
            <w:pPr>
              <w:pStyle w:val="iBAAGStandardText"/>
            </w:pPr>
          </w:p>
          <w:p w14:paraId="58717BC5" w14:textId="77777777" w:rsidR="00FD4E73" w:rsidRPr="00CC36A1" w:rsidRDefault="00FD4E73" w:rsidP="006A6DDF">
            <w:pPr>
              <w:pStyle w:val="iBAAGStandardTextBold"/>
            </w:pPr>
            <w:r w:rsidRPr="00CC36A1">
              <w:t>Is prior authorization needed?</w:t>
            </w:r>
          </w:p>
          <w:p w14:paraId="50CF98DC" w14:textId="77777777" w:rsidR="000109E5" w:rsidRPr="00CC36A1" w:rsidRDefault="000109E5" w:rsidP="000109E5">
            <w:pPr>
              <w:pStyle w:val="iBAAGStandardText"/>
            </w:pPr>
            <w:r w:rsidRPr="00CC36A1">
              <w:t>Yes – follow-up treatment only.</w:t>
            </w:r>
          </w:p>
          <w:p w14:paraId="47282363" w14:textId="77777777" w:rsidR="000109E5" w:rsidRPr="00CC36A1" w:rsidRDefault="000109E5" w:rsidP="000109E5">
            <w:pPr>
              <w:pStyle w:val="iBAAGStandardText"/>
            </w:pPr>
          </w:p>
          <w:p w14:paraId="69E26348" w14:textId="77777777" w:rsidR="000109E5" w:rsidRPr="00CC36A1" w:rsidRDefault="000109E5" w:rsidP="000109E5">
            <w:pPr>
              <w:pStyle w:val="iBAAGStandardTextBold"/>
            </w:pPr>
            <w:r w:rsidRPr="00CC36A1">
              <w:t>Prior authorization is:</w:t>
            </w:r>
          </w:p>
          <w:p w14:paraId="2D07A496" w14:textId="77777777" w:rsidR="000109E5" w:rsidRPr="00CC36A1" w:rsidRDefault="000109E5" w:rsidP="000109E5">
            <w:pPr>
              <w:pStyle w:val="iBAAGStandardText"/>
            </w:pPr>
            <w:r w:rsidRPr="00CC36A1">
              <w:t>Getting approval by calling the number listed on your health plan ID card before you can get medicine or services.</w:t>
            </w:r>
          </w:p>
          <w:p w14:paraId="1941E9C2" w14:textId="77777777" w:rsidR="000109E5" w:rsidRPr="00CC36A1" w:rsidRDefault="000109E5" w:rsidP="000109E5">
            <w:pPr>
              <w:pStyle w:val="iBAAGStandardText"/>
            </w:pPr>
          </w:p>
          <w:p w14:paraId="10B17419" w14:textId="77777777" w:rsidR="000109E5" w:rsidRPr="00CC36A1" w:rsidRDefault="000109E5" w:rsidP="000109E5">
            <w:pPr>
              <w:pStyle w:val="iBAAGStandardTextBold"/>
            </w:pPr>
            <w:r w:rsidRPr="00CC36A1">
              <w:t xml:space="preserve">When do I need to call? </w:t>
            </w:r>
          </w:p>
          <w:p w14:paraId="02BF948A" w14:textId="77777777" w:rsidR="000109E5" w:rsidRPr="00CC36A1" w:rsidRDefault="000109E5" w:rsidP="000109E5">
            <w:pPr>
              <w:pStyle w:val="iBAAGLevel1Bullets"/>
            </w:pPr>
            <w:r w:rsidRPr="00CC36A1">
              <w:t>5 business day before follow-up treatment begins</w:t>
            </w:r>
          </w:p>
          <w:p w14:paraId="0AB2211E" w14:textId="77777777" w:rsidR="000109E5" w:rsidRPr="00CC36A1" w:rsidRDefault="000109E5" w:rsidP="000109E5">
            <w:pPr>
              <w:pStyle w:val="iBAAGStandardText"/>
            </w:pPr>
          </w:p>
          <w:p w14:paraId="6EAD2B1A" w14:textId="77777777" w:rsidR="000109E5" w:rsidRPr="00CC36A1" w:rsidRDefault="000109E5" w:rsidP="000109E5">
            <w:pPr>
              <w:pStyle w:val="iBAAGStandardTextBold"/>
            </w:pPr>
            <w:r w:rsidRPr="00CC36A1">
              <w:t xml:space="preserve">If you don’t get prior authorization, you pay: </w:t>
            </w:r>
          </w:p>
          <w:p w14:paraId="045B85EA" w14:textId="77777777" w:rsidR="000109E5" w:rsidRPr="00CC36A1" w:rsidRDefault="000109E5" w:rsidP="000109E5">
            <w:pPr>
              <w:pStyle w:val="iBAAGStandardText"/>
            </w:pPr>
            <w:r w:rsidRPr="00CC36A1">
              <w:t>All charges</w:t>
            </w:r>
          </w:p>
          <w:p w14:paraId="58717BD1" w14:textId="77777777" w:rsidR="00FD4E73" w:rsidRPr="00CC36A1"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0C82327C" w:rsidR="00FD4E73" w:rsidRPr="00DE556B" w:rsidRDefault="00FD4E73" w:rsidP="006A6DDF">
            <w:pPr>
              <w:pStyle w:val="iBAAGLevel1Bullets"/>
            </w:pPr>
            <w:r w:rsidRPr="00DE556B">
              <w:t>Dental care that is required to treat the effects of a medical condition</w:t>
            </w:r>
            <w:r w:rsidR="004B66E8" w:rsidRPr="00CC36A1">
              <w:rPr>
                <w:rStyle w:val="MandateStandardTextChar"/>
                <w:color w:val="auto"/>
              </w:rPr>
              <w:t xml:space="preserve">, except as described under </w:t>
            </w:r>
            <w:r w:rsidR="004B66E8" w:rsidRPr="00CC36A1">
              <w:rPr>
                <w:rStyle w:val="MandateTextItalicsChar"/>
                <w:color w:val="auto"/>
              </w:rPr>
              <w:t>Reconstructive Procedures</w:t>
            </w:r>
          </w:p>
          <w:p w14:paraId="58717BD7" w14:textId="77777777" w:rsidR="00FD4E73" w:rsidRPr="00DE556B" w:rsidRDefault="00FD4E73" w:rsidP="006A6DDF">
            <w:pPr>
              <w:pStyle w:val="iBAAGStandardText"/>
            </w:pPr>
          </w:p>
        </w:tc>
      </w:tr>
      <w:tr w:rsidR="00FD4E73" w:rsidRPr="00DE556B" w14:paraId="58717BDF"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CC36A1">
        <w:trPr>
          <w:gridAfter w:val="1"/>
          <w:wAfter w:w="13" w:type="dxa"/>
        </w:trPr>
        <w:tc>
          <w:tcPr>
            <w:tcW w:w="3445" w:type="dxa"/>
            <w:shd w:val="clear" w:color="auto" w:fill="FFFFFF" w:themeFill="background1"/>
          </w:tcPr>
          <w:p w14:paraId="58717BE0" w14:textId="77777777" w:rsidR="00FD4E73" w:rsidRPr="00DE556B" w:rsidRDefault="00FD4E73" w:rsidP="001967A9">
            <w:pPr>
              <w:pStyle w:val="iBAAGSituationBoxName"/>
            </w:pPr>
            <w:bookmarkStart w:id="107" w:name="Diabetes_Services"/>
            <w:r w:rsidRPr="00DE556B">
              <w:t>Diabetes Services</w:t>
            </w:r>
            <w:bookmarkEnd w:id="107"/>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CC36A1">
        <w:trPr>
          <w:gridAfter w:val="1"/>
          <w:wAfter w:w="13" w:type="dxa"/>
        </w:trPr>
        <w:tc>
          <w:tcPr>
            <w:tcW w:w="3445" w:type="dxa"/>
            <w:shd w:val="clear" w:color="auto" w:fill="FFFFFF" w:themeFill="background1"/>
          </w:tcPr>
          <w:p w14:paraId="58717BFF" w14:textId="77777777" w:rsidR="00FD4E73" w:rsidRPr="00DE556B" w:rsidRDefault="00FD4E73" w:rsidP="001967A9">
            <w:pPr>
              <w:pStyle w:val="iBAAGSituationBoxName"/>
            </w:pPr>
            <w:bookmarkStart w:id="108" w:name="Diabetes_Supplies"/>
            <w:r w:rsidRPr="00DE556B">
              <w:t>Diabetes Supplies</w:t>
            </w:r>
            <w:bookmarkEnd w:id="108"/>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5725FEAC"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2635898A"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2F66697A"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408D2787" w:rsidR="00FD4E73" w:rsidRPr="00DE556B" w:rsidRDefault="005D62FD"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9" w:name="_DV_M67"/>
            <w:bookmarkEnd w:id="109"/>
          </w:p>
        </w:tc>
      </w:tr>
      <w:tr w:rsidR="00FD4E73" w:rsidRPr="00DE556B" w14:paraId="58717C28"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CC36A1">
        <w:trPr>
          <w:gridAfter w:val="1"/>
          <w:wAfter w:w="13" w:type="dxa"/>
        </w:trPr>
        <w:tc>
          <w:tcPr>
            <w:tcW w:w="3445" w:type="dxa"/>
            <w:shd w:val="clear" w:color="auto" w:fill="FFFFFF" w:themeFill="background1"/>
          </w:tcPr>
          <w:p w14:paraId="58717C29" w14:textId="22142980" w:rsidR="00FD4E73" w:rsidRPr="00DE556B" w:rsidRDefault="00396322" w:rsidP="001967A9">
            <w:pPr>
              <w:pStyle w:val="iBAAGSituationBoxName"/>
            </w:pPr>
            <w:bookmarkStart w:id="110" w:name="Durable_Medical_Equipment"/>
            <w:r>
              <w:t>Durable Medical Equipment (DME), Orthotics and Supplies</w:t>
            </w:r>
            <w:bookmarkEnd w:id="110"/>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1C9B226D"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C37" w14:textId="57725DD5" w:rsidR="00FD4E73" w:rsidRPr="00DE556B" w:rsidRDefault="005D62FD" w:rsidP="006A6DDF">
            <w:pPr>
              <w:pStyle w:val="iBAAGStandardText"/>
            </w:pPr>
            <w:r>
              <w:rPr>
                <w:rStyle w:val="iBAAGStandardTextBoldChar"/>
              </w:rPr>
              <w:t>10%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5986A033" w:rsidR="00FD4E73" w:rsidRPr="00DE556B" w:rsidRDefault="005D62FD"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CC36A1">
        <w:trPr>
          <w:gridAfter w:val="1"/>
          <w:wAfter w:w="13" w:type="dxa"/>
        </w:trPr>
        <w:tc>
          <w:tcPr>
            <w:tcW w:w="3445" w:type="dxa"/>
            <w:shd w:val="clear" w:color="auto" w:fill="FFFFFF" w:themeFill="background1"/>
          </w:tcPr>
          <w:p w14:paraId="58717C67" w14:textId="77777777" w:rsidR="00FD4E73" w:rsidRPr="00DE556B" w:rsidRDefault="00FD4E73" w:rsidP="001967A9">
            <w:pPr>
              <w:pStyle w:val="iBAAGSituationBoxName"/>
            </w:pPr>
            <w:bookmarkStart w:id="111" w:name="Experimental_Investigational_or_Unprove"/>
            <w:r w:rsidRPr="00DE556B">
              <w:t>Experimental, Investigational or Unproven Services</w:t>
            </w:r>
            <w:bookmarkEnd w:id="111"/>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23213AB1"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FF1EB2">
              <w:rPr>
                <w:rFonts w:cs="Arial"/>
                <w:szCs w:val="22"/>
              </w:rPr>
              <w:t xml:space="preserve"> </w:t>
            </w:r>
            <w:r w:rsidR="00FF1EB2" w:rsidRPr="00CC36A1">
              <w:rPr>
                <w:rStyle w:val="MandateStandardTextChar"/>
                <w:color w:val="auto"/>
              </w:rPr>
              <w:t>Exceptions may apply. For more information, call the number on your health plan ID card.</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CC36A1">
        <w:trPr>
          <w:gridAfter w:val="1"/>
          <w:wAfter w:w="13" w:type="dxa"/>
        </w:trPr>
        <w:tc>
          <w:tcPr>
            <w:tcW w:w="3445" w:type="dxa"/>
            <w:shd w:val="clear" w:color="auto" w:fill="FFFFFF" w:themeFill="background1"/>
          </w:tcPr>
          <w:p w14:paraId="1FA0D156" w14:textId="77777777" w:rsidR="00FD4E73" w:rsidRPr="0026681C" w:rsidRDefault="00FD4E73" w:rsidP="00EF4203">
            <w:pPr>
              <w:pStyle w:val="iBAAGStandardText"/>
            </w:pPr>
            <w:bookmarkStart w:id="112" w:name="Gender_Identity_Dysphoria_Services"/>
            <w:r w:rsidRPr="00CB1AFA">
              <w:rPr>
                <w:b/>
                <w:sz w:val="28"/>
                <w:szCs w:val="28"/>
              </w:rPr>
              <w:t>Gender Identity/ Dysphoria Services</w:t>
            </w:r>
            <w:bookmarkEnd w:id="112"/>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8"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4236520E"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38F6CBD6" w:rsidR="008C45D5" w:rsidRDefault="008C45D5" w:rsidP="00511E7B">
            <w:pPr>
              <w:pStyle w:val="iBAAGStandardText"/>
            </w:pPr>
            <w:r>
              <w:t>No</w:t>
            </w:r>
          </w:p>
          <w:p w14:paraId="7BE9FD6C" w14:textId="22EFE132" w:rsidR="00FD4E73" w:rsidRPr="00DE556B" w:rsidRDefault="00FD4E73">
            <w:pPr>
              <w:pStyle w:val="iBAAGStandardText"/>
              <w:rPr>
                <w:rStyle w:val="iBAAGStandardTextBoldChar"/>
                <w:color w:val="auto"/>
                <w:szCs w:val="22"/>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201BC000" w14:textId="7B8BFE84" w:rsidR="001043E0" w:rsidRPr="007A6FB9" w:rsidRDefault="00404C95" w:rsidP="001043E0">
            <w:pPr>
              <w:pStyle w:val="MandateStandardText"/>
              <w:spacing w:line="276" w:lineRule="auto"/>
              <w:rPr>
                <w:color w:val="auto"/>
              </w:rPr>
            </w:pPr>
            <w:r>
              <w:rPr>
                <w:color w:val="auto"/>
              </w:rPr>
              <w:t>No</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35DFD976" w14:textId="7E7C47C6" w:rsidR="001043E0" w:rsidRPr="007A6FB9" w:rsidRDefault="00404C95" w:rsidP="001043E0">
            <w:pPr>
              <w:pStyle w:val="MandateStandardText"/>
              <w:spacing w:line="276" w:lineRule="auto"/>
              <w:rPr>
                <w:color w:val="auto"/>
              </w:rPr>
            </w:pPr>
            <w:r>
              <w:rPr>
                <w:color w:val="auto"/>
              </w:rPr>
              <w:t>No</w:t>
            </w:r>
          </w:p>
          <w:p w14:paraId="58717C9D" w14:textId="6760798B" w:rsidR="00511E7B" w:rsidRPr="00DE556B" w:rsidRDefault="00511E7B" w:rsidP="00DC5F1F">
            <w:pPr>
              <w:pStyle w:val="iBAAGStandardText"/>
            </w:pP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CC36A1">
        <w:trPr>
          <w:gridAfter w:val="1"/>
          <w:wAfter w:w="13" w:type="dxa"/>
        </w:trPr>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CC36A1">
        <w:trPr>
          <w:gridAfter w:val="1"/>
          <w:wAfter w:w="13" w:type="dxa"/>
        </w:trPr>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3" w:name="Habilitative_Services"/>
            <w:r w:rsidRPr="00F875F5">
              <w:t>Habilitati</w:t>
            </w:r>
            <w:r w:rsidRPr="00274D00">
              <w:t>ve  Services</w:t>
            </w:r>
            <w:bookmarkEnd w:id="113"/>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9"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47B3CF3A" w:rsidR="00CA770E" w:rsidRDefault="00CA770E" w:rsidP="00CA770E">
            <w:pPr>
              <w:pStyle w:val="iBAAGStandardTextBold"/>
              <w:rPr>
                <w:rStyle w:val="InstructionalTextChar"/>
                <w:b/>
                <w:color w:val="auto"/>
              </w:rPr>
            </w:pPr>
            <w:r w:rsidRPr="00E370F5">
              <w:rPr>
                <w:rStyle w:val="InstructionalTextChar"/>
                <w:b/>
                <w:color w:val="auto"/>
              </w:rPr>
              <w:t>Outpatient</w:t>
            </w:r>
          </w:p>
          <w:p w14:paraId="5821B7EA" w14:textId="7FDBBC3F" w:rsidR="00910C7C" w:rsidRPr="00CC36A1" w:rsidRDefault="00910C7C" w:rsidP="00CC36A1">
            <w:pPr>
              <w:pStyle w:val="iBAAGStandardText"/>
              <w:rPr>
                <w:b/>
                <w:bCs/>
              </w:rPr>
            </w:pPr>
            <w:r w:rsidRPr="00CC36A1">
              <w:rPr>
                <w:b/>
                <w:bCs/>
              </w:rPr>
              <w:t>No Charge</w:t>
            </w:r>
          </w:p>
          <w:p w14:paraId="6A1DB1A3" w14:textId="604BE6A0" w:rsidR="00CA770E" w:rsidRDefault="00CA770E" w:rsidP="00CA770E">
            <w:pPr>
              <w:pStyle w:val="iBAAGStandardText"/>
            </w:pPr>
            <w: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2F268876" w:rsidR="004C6D64" w:rsidRDefault="004C6D64" w:rsidP="002E7D9A">
            <w:pPr>
              <w:pStyle w:val="iBAAGStandardText"/>
            </w:pPr>
            <w:r w:rsidRPr="00571967">
              <w:rPr>
                <w:rStyle w:val="iBAAGStandardTextBoldChar"/>
              </w:rPr>
              <w:t>$</w:t>
            </w:r>
            <w:r w:rsidR="00910C7C">
              <w:rPr>
                <w:rStyle w:val="iBAAGStandardTextBoldChar"/>
              </w:rPr>
              <w:t>3</w:t>
            </w:r>
            <w:r w:rsidRPr="00571967">
              <w:rPr>
                <w:rStyle w:val="iBAAGStandardTextBoldChar"/>
              </w:rPr>
              <w:t>0</w:t>
            </w:r>
            <w:r>
              <w:t xml:space="preserve"> co-pay per visit.</w:t>
            </w:r>
          </w:p>
          <w:p w14:paraId="080D08A8" w14:textId="561168B1"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16A13198"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2014A09C" w:rsidR="004C6D64" w:rsidRDefault="005D62FD"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CC36A1">
        <w:trPr>
          <w:gridAfter w:val="1"/>
          <w:wAfter w:w="13" w:type="dxa"/>
        </w:trPr>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CC36A1">
        <w:trPr>
          <w:gridAfter w:val="1"/>
          <w:wAfter w:w="13" w:type="dxa"/>
        </w:trPr>
        <w:tc>
          <w:tcPr>
            <w:tcW w:w="3445" w:type="dxa"/>
            <w:shd w:val="clear" w:color="auto" w:fill="FFFFFF" w:themeFill="background1"/>
          </w:tcPr>
          <w:p w14:paraId="3207C416" w14:textId="77777777" w:rsidR="004C6D64" w:rsidRPr="00DE556B" w:rsidRDefault="004C6D64" w:rsidP="001967A9">
            <w:pPr>
              <w:pStyle w:val="iBAAGSituationBoxName"/>
            </w:pPr>
            <w:bookmarkStart w:id="114" w:name="Hearing_Aids"/>
            <w:r w:rsidRPr="00DE556B">
              <w:t>Hearing Aids</w:t>
            </w:r>
            <w:bookmarkEnd w:id="114"/>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0"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5F39DDD5"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60CA55D5" w14:textId="39C59253" w:rsidR="004C6D64" w:rsidRPr="00DE556B" w:rsidRDefault="005D62FD" w:rsidP="00D273AE">
            <w:pPr>
              <w:pStyle w:val="iBAAGStandardText"/>
            </w:pPr>
            <w:r>
              <w:rPr>
                <w:rStyle w:val="iBAAGStandardTextBoldChar"/>
              </w:rPr>
              <w:t>10%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6B8B417B" w:rsidR="004C6D64" w:rsidRPr="00DE556B" w:rsidRDefault="005D62FD"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5DCDDA62"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3293"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CC36A1">
        <w:trPr>
          <w:gridAfter w:val="1"/>
          <w:wAfter w:w="13" w:type="dxa"/>
        </w:trPr>
        <w:tc>
          <w:tcPr>
            <w:tcW w:w="3445" w:type="dxa"/>
            <w:shd w:val="clear" w:color="auto" w:fill="FFFFFF" w:themeFill="background1"/>
          </w:tcPr>
          <w:p w14:paraId="58717CAF" w14:textId="77777777" w:rsidR="004C6D64" w:rsidRPr="00DE556B" w:rsidRDefault="004C6D64" w:rsidP="001967A9">
            <w:pPr>
              <w:pStyle w:val="iBAAGSituationBoxName"/>
            </w:pPr>
            <w:bookmarkStart w:id="115" w:name="Home_Health_Care"/>
            <w:r w:rsidRPr="00DE556B">
              <w:t>Home Health Care</w:t>
            </w:r>
            <w:bookmarkEnd w:id="115"/>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0B648ED6"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58717CBB" w14:textId="2E8EEED8"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3C6DAB50"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1EA7CB2B"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CC36A1">
        <w:trPr>
          <w:gridAfter w:val="1"/>
          <w:wAfter w:w="13" w:type="dxa"/>
        </w:trPr>
        <w:tc>
          <w:tcPr>
            <w:tcW w:w="3445" w:type="dxa"/>
            <w:shd w:val="clear" w:color="auto" w:fill="FFFFFF" w:themeFill="background1"/>
          </w:tcPr>
          <w:p w14:paraId="58717CE3" w14:textId="77777777" w:rsidR="004C6D64" w:rsidRPr="00DE556B" w:rsidRDefault="004C6D64" w:rsidP="001967A9">
            <w:pPr>
              <w:pStyle w:val="iBAAGSituationBoxName"/>
            </w:pPr>
            <w:bookmarkStart w:id="116" w:name="Hospice_Care"/>
            <w:r w:rsidRPr="00DE556B">
              <w:t>Hospice Care</w:t>
            </w:r>
            <w:bookmarkEnd w:id="116"/>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31CA0DCD"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8717CF0" w14:textId="488766B2"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0D7B8F69"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27F06D8A"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A51A2A">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CC36A1">
        <w:tc>
          <w:tcPr>
            <w:tcW w:w="3445" w:type="dxa"/>
            <w:shd w:val="clear" w:color="auto" w:fill="FFFFFF" w:themeFill="background1"/>
          </w:tcPr>
          <w:p w14:paraId="58A4FF56" w14:textId="77777777" w:rsidR="004C6D64" w:rsidRDefault="004C6D64" w:rsidP="001967A9">
            <w:pPr>
              <w:pStyle w:val="iBAAGSituationBoxName"/>
            </w:pPr>
            <w:bookmarkStart w:id="117" w:name="Kidney_Resource_Services_KRS_CKS"/>
            <w:r w:rsidRPr="00DE556B">
              <w:t>Kidney Disease Programs</w:t>
            </w:r>
            <w:bookmarkEnd w:id="117"/>
          </w:p>
          <w:p w14:paraId="58717D09" w14:textId="30AD03A0" w:rsidR="005D1B9C" w:rsidRPr="00DE556B" w:rsidRDefault="005D1B9C" w:rsidP="001967A9">
            <w:pPr>
              <w:pStyle w:val="iBAAGSituationBoxName"/>
            </w:pPr>
          </w:p>
        </w:tc>
        <w:tc>
          <w:tcPr>
            <w:tcW w:w="10062"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A51A2A" w:rsidRPr="00DE556B" w14:paraId="779BB809" w14:textId="77777777" w:rsidTr="00A51A2A">
        <w:trPr>
          <w:gridAfter w:val="1"/>
          <w:wAfter w:w="13" w:type="dxa"/>
        </w:trPr>
        <w:tc>
          <w:tcPr>
            <w:tcW w:w="3445" w:type="dxa"/>
            <w:tcBorders>
              <w:bottom w:val="single" w:sz="4" w:space="0" w:color="000000" w:themeColor="text1"/>
            </w:tcBorders>
            <w:shd w:val="clear" w:color="auto" w:fill="31849B"/>
            <w:vAlign w:val="center"/>
          </w:tcPr>
          <w:p w14:paraId="64A0E43E" w14:textId="77777777" w:rsidR="00A51A2A" w:rsidRPr="00DE556B" w:rsidRDefault="00A51A2A" w:rsidP="008F18D6">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B60FF2F" w14:textId="77777777" w:rsidR="00A51A2A" w:rsidRPr="00DE556B" w:rsidRDefault="00A51A2A" w:rsidP="008F18D6">
            <w:pPr>
              <w:pStyle w:val="iBAAGTableHeader"/>
            </w:pPr>
            <w:r w:rsidRPr="00DE556B">
              <w:t>Your cost if you use</w:t>
            </w:r>
          </w:p>
          <w:p w14:paraId="232A6DB1" w14:textId="77777777" w:rsidR="00A51A2A" w:rsidRPr="00DE556B" w:rsidRDefault="00A51A2A" w:rsidP="008F18D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BEDAF2" w14:textId="77777777" w:rsidR="00A51A2A" w:rsidRPr="00DE556B" w:rsidRDefault="00A51A2A" w:rsidP="008F18D6">
            <w:pPr>
              <w:pStyle w:val="iBAAGTableHeader"/>
            </w:pPr>
            <w:r w:rsidRPr="00DE556B">
              <w:t>Your cost if you use</w:t>
            </w:r>
          </w:p>
          <w:p w14:paraId="0DE23FDF" w14:textId="77777777" w:rsidR="00A51A2A" w:rsidRPr="00DE556B" w:rsidRDefault="00A51A2A" w:rsidP="008F18D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B90C34" w14:textId="77777777" w:rsidR="00A51A2A" w:rsidRPr="00DE556B" w:rsidRDefault="00A51A2A" w:rsidP="008F18D6">
            <w:pPr>
              <w:pStyle w:val="iBAAGTableHeader"/>
            </w:pPr>
            <w:r w:rsidRPr="00DE556B">
              <w:t>Your cost if you use U.S.</w:t>
            </w:r>
          </w:p>
          <w:p w14:paraId="4515F797" w14:textId="77777777" w:rsidR="00A51A2A" w:rsidRPr="00DE556B" w:rsidRDefault="00A51A2A" w:rsidP="008F18D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6C82761" w14:textId="77777777" w:rsidR="00A51A2A" w:rsidRPr="00DE556B" w:rsidRDefault="00A51A2A" w:rsidP="008F18D6">
            <w:pPr>
              <w:pStyle w:val="iBAAGTableHeader"/>
            </w:pPr>
            <w:r w:rsidRPr="00DE556B">
              <w:t>Limits &amp; Exceptions</w:t>
            </w:r>
          </w:p>
        </w:tc>
      </w:tr>
      <w:tr w:rsidR="00A51A2A" w:rsidRPr="00DE556B" w14:paraId="4A39F93F" w14:textId="77777777" w:rsidTr="00A51A2A">
        <w:trPr>
          <w:gridAfter w:val="1"/>
          <w:wAfter w:w="13" w:type="dxa"/>
        </w:trPr>
        <w:tc>
          <w:tcPr>
            <w:tcW w:w="3445" w:type="dxa"/>
            <w:shd w:val="clear" w:color="auto" w:fill="FFFFFF" w:themeFill="background1"/>
          </w:tcPr>
          <w:p w14:paraId="33E29462" w14:textId="77777777" w:rsidR="00A51A2A" w:rsidRPr="003F3B5E" w:rsidRDefault="00A51A2A" w:rsidP="00A51A2A">
            <w:pPr>
              <w:pStyle w:val="iBAAGSituationBoxName"/>
            </w:pPr>
            <w:bookmarkStart w:id="118" w:name="Mastectomy_Services"/>
            <w:r>
              <w:t>Mastectomy Services</w:t>
            </w:r>
            <w:bookmarkEnd w:id="118"/>
          </w:p>
          <w:p w14:paraId="166340C8" w14:textId="77777777" w:rsidR="00A51A2A" w:rsidRPr="003F3B5E" w:rsidRDefault="00A51A2A" w:rsidP="00A51A2A">
            <w:pPr>
              <w:pStyle w:val="iBAAGStandardText"/>
            </w:pPr>
          </w:p>
          <w:p w14:paraId="78B8EF93" w14:textId="77777777" w:rsidR="00A51A2A" w:rsidRDefault="00A51A2A" w:rsidP="00A51A2A">
            <w:pPr>
              <w:pStyle w:val="iBAAGStandardText"/>
            </w:pPr>
            <w:r>
              <w:t>Benefits include:</w:t>
            </w:r>
          </w:p>
          <w:p w14:paraId="69CBE012" w14:textId="77777777" w:rsidR="00A51A2A" w:rsidRDefault="00A51A2A" w:rsidP="00A51A2A">
            <w:pPr>
              <w:pStyle w:val="iBAAGLevel1Bullets"/>
            </w:pPr>
            <w:r>
              <w:t>Mastectomies, including lymphedema</w:t>
            </w:r>
          </w:p>
          <w:p w14:paraId="4D60148A" w14:textId="77777777" w:rsidR="00A51A2A" w:rsidRDefault="00A51A2A" w:rsidP="00A51A2A">
            <w:pPr>
              <w:pStyle w:val="iBAAGLevel1Bullets"/>
            </w:pPr>
            <w:r>
              <w:t>Prosthetic devices and reconstructive surgery to restore and achieve symmetry</w:t>
            </w:r>
          </w:p>
          <w:p w14:paraId="7A00D197" w14:textId="77777777" w:rsidR="00A51A2A" w:rsidRDefault="00A51A2A" w:rsidP="00A51A2A">
            <w:pPr>
              <w:pStyle w:val="iBAAGStandardText"/>
            </w:pPr>
          </w:p>
          <w:p w14:paraId="0C75776F" w14:textId="77777777" w:rsidR="00A51A2A" w:rsidRDefault="00A51A2A" w:rsidP="00A51A2A">
            <w:pPr>
              <w:pStyle w:val="iBAAGStandardTextBold"/>
            </w:pPr>
            <w:r>
              <w:t xml:space="preserve">Want more information? </w:t>
            </w:r>
          </w:p>
          <w:p w14:paraId="11738E41" w14:textId="77777777" w:rsidR="00A51A2A" w:rsidRDefault="00A51A2A" w:rsidP="00A51A2A">
            <w:pPr>
              <w:pStyle w:val="iBAAGStandardText"/>
            </w:pPr>
            <w:r w:rsidRPr="00F13EDA">
              <w:t>View the</w:t>
            </w:r>
            <w:r>
              <w:t xml:space="preserve"> </w:t>
            </w:r>
            <w:hyperlink r:id="rId84" w:history="1">
              <w:r w:rsidRPr="001266A7">
                <w:rPr>
                  <w:rStyle w:val="Hyperlinks"/>
                </w:rPr>
                <w:t>glossary</w:t>
              </w:r>
            </w:hyperlink>
            <w:r>
              <w:t xml:space="preserve"> </w:t>
            </w:r>
            <w:r w:rsidRPr="00F13EDA">
              <w:t>for definitions.</w:t>
            </w:r>
          </w:p>
          <w:p w14:paraId="37B8F2C1" w14:textId="77777777" w:rsidR="00A51A2A" w:rsidRPr="00DE556B" w:rsidRDefault="00A51A2A" w:rsidP="008F18D6">
            <w:pPr>
              <w:pStyle w:val="iBAAGStandardText"/>
            </w:pPr>
          </w:p>
        </w:tc>
        <w:tc>
          <w:tcPr>
            <w:tcW w:w="2252" w:type="dxa"/>
            <w:gridSpan w:val="2"/>
            <w:shd w:val="clear" w:color="auto" w:fill="FFFFFF" w:themeFill="background1"/>
          </w:tcPr>
          <w:p w14:paraId="09CD1712" w14:textId="77777777" w:rsidR="00A51A2A" w:rsidRPr="00DE556B" w:rsidRDefault="00A51A2A" w:rsidP="00A51A2A">
            <w:pPr>
              <w:pStyle w:val="iBAAGStandardText"/>
              <w:rPr>
                <w:rFonts w:eastAsia="Calibri" w:cs="Arial"/>
                <w:b/>
                <w:color w:val="0000FF"/>
              </w:rPr>
            </w:pPr>
            <w:r w:rsidRPr="00DE556B">
              <w:rPr>
                <w:rFonts w:cs="Arial"/>
              </w:rPr>
              <w:t>International benefits are not covered.</w:t>
            </w:r>
          </w:p>
          <w:p w14:paraId="673B0E8E" w14:textId="66FC2807" w:rsidR="00A51A2A" w:rsidRPr="00DE556B" w:rsidRDefault="00A51A2A" w:rsidP="008F18D6">
            <w:pPr>
              <w:pStyle w:val="iBAAGStandardText"/>
              <w:rPr>
                <w:rStyle w:val="iBAAGStandardTextBoldChar"/>
              </w:rPr>
            </w:pPr>
          </w:p>
        </w:tc>
        <w:tc>
          <w:tcPr>
            <w:tcW w:w="2252" w:type="dxa"/>
            <w:gridSpan w:val="2"/>
            <w:shd w:val="clear" w:color="auto" w:fill="FFFFFF" w:themeFill="background1"/>
          </w:tcPr>
          <w:p w14:paraId="53770E90" w14:textId="77777777" w:rsidR="00A51A2A" w:rsidRDefault="00A51A2A" w:rsidP="00A51A2A">
            <w:pPr>
              <w:pStyle w:val="iBAAGStandardText"/>
            </w:pPr>
            <w:r>
              <w:t xml:space="preserve">The amount you pay is based on where the covered health service is provided. </w:t>
            </w:r>
          </w:p>
          <w:p w14:paraId="197688F3" w14:textId="77777777" w:rsidR="00A51A2A" w:rsidRDefault="00A51A2A" w:rsidP="00A51A2A">
            <w:pPr>
              <w:pStyle w:val="iBAAGStandardText"/>
            </w:pPr>
          </w:p>
          <w:p w14:paraId="7370958F" w14:textId="77777777" w:rsidR="00A51A2A" w:rsidRDefault="00A51A2A" w:rsidP="00A51A2A">
            <w:pPr>
              <w:pStyle w:val="iBAAGStandardTextBold"/>
            </w:pPr>
            <w:r>
              <w:t>Is prior authorization needed?</w:t>
            </w:r>
          </w:p>
          <w:p w14:paraId="4126937F" w14:textId="4923A7D3" w:rsidR="00A51A2A" w:rsidRDefault="00A51A2A" w:rsidP="00A51A2A">
            <w:pPr>
              <w:pStyle w:val="iBAAGStandardText"/>
            </w:pPr>
            <w:r>
              <w:t>No</w:t>
            </w:r>
          </w:p>
          <w:p w14:paraId="67EFCEAA" w14:textId="2AB50EE3" w:rsidR="00A51A2A" w:rsidRPr="00DE556B" w:rsidRDefault="00A51A2A" w:rsidP="00CC36A1">
            <w:pPr>
              <w:pStyle w:val="iBAAGStandardText"/>
            </w:pPr>
          </w:p>
        </w:tc>
        <w:tc>
          <w:tcPr>
            <w:tcW w:w="2252" w:type="dxa"/>
            <w:gridSpan w:val="2"/>
            <w:shd w:val="clear" w:color="auto" w:fill="FFFFFF" w:themeFill="background1"/>
          </w:tcPr>
          <w:p w14:paraId="463364FB" w14:textId="77777777" w:rsidR="00A51A2A" w:rsidRDefault="00A51A2A" w:rsidP="00A51A2A">
            <w:pPr>
              <w:pStyle w:val="iBAAGStandardText"/>
            </w:pPr>
            <w:r>
              <w:t xml:space="preserve">The amount you pay is based on where the covered health service is provided. </w:t>
            </w:r>
          </w:p>
          <w:p w14:paraId="3CB5BBF6" w14:textId="77777777" w:rsidR="00A51A2A" w:rsidRDefault="00A51A2A" w:rsidP="00A51A2A">
            <w:pPr>
              <w:pStyle w:val="iBAAGStandardText"/>
            </w:pPr>
          </w:p>
          <w:p w14:paraId="22F8B0D9" w14:textId="77777777" w:rsidR="00A51A2A" w:rsidRDefault="00A51A2A" w:rsidP="00A51A2A">
            <w:pPr>
              <w:pStyle w:val="iBAAGStandardTextBold"/>
            </w:pPr>
            <w:r>
              <w:t>Is prior authorization needed?</w:t>
            </w:r>
          </w:p>
          <w:p w14:paraId="14E55F6E" w14:textId="01CDA748" w:rsidR="00A51A2A" w:rsidRDefault="00A51A2A" w:rsidP="00A51A2A">
            <w:pPr>
              <w:pStyle w:val="iBAAGStandardText"/>
            </w:pPr>
            <w:r>
              <w:t>The authorization requirement is based on where the covered health service is provided.</w:t>
            </w:r>
          </w:p>
          <w:p w14:paraId="3E8AC95D" w14:textId="77777777" w:rsidR="00A51A2A" w:rsidRDefault="00A51A2A" w:rsidP="00A51A2A">
            <w:pPr>
              <w:pStyle w:val="iBAAGStandardText"/>
            </w:pPr>
          </w:p>
          <w:p w14:paraId="6D5BDCC8" w14:textId="77777777" w:rsidR="00A51A2A" w:rsidRDefault="00A51A2A" w:rsidP="00A51A2A">
            <w:pPr>
              <w:pStyle w:val="iBAAGStandardTextBold"/>
            </w:pPr>
            <w:r>
              <w:t>Prior authorization is:</w:t>
            </w:r>
          </w:p>
          <w:p w14:paraId="7831E95A" w14:textId="5675E40D" w:rsidR="00A51A2A" w:rsidRDefault="00A51A2A" w:rsidP="00A51A2A">
            <w:pPr>
              <w:pStyle w:val="iBAAGStandardText"/>
              <w:rPr>
                <w:rStyle w:val="InstructionalTextChar"/>
              </w:rPr>
            </w:pPr>
            <w:r>
              <w:t>Getting approval by calling the number listed on your health plan ID card before you can get medicine or services.</w:t>
            </w:r>
          </w:p>
          <w:p w14:paraId="73680BA7" w14:textId="77777777" w:rsidR="00A51A2A" w:rsidRPr="00DE556B" w:rsidRDefault="00A51A2A" w:rsidP="008F18D6">
            <w:pPr>
              <w:pStyle w:val="iBAAGStandardText"/>
            </w:pPr>
          </w:p>
        </w:tc>
        <w:tc>
          <w:tcPr>
            <w:tcW w:w="3293" w:type="dxa"/>
            <w:gridSpan w:val="2"/>
            <w:shd w:val="clear" w:color="auto" w:fill="FFFFFF" w:themeFill="background1"/>
          </w:tcPr>
          <w:p w14:paraId="5FAEA698" w14:textId="7CE9DEB0" w:rsidR="00A51A2A" w:rsidRPr="00DE556B" w:rsidRDefault="00A51A2A" w:rsidP="008F18D6">
            <w:pPr>
              <w:pStyle w:val="iBAAGStandardText"/>
            </w:pPr>
            <w:r w:rsidRPr="00670D45">
              <w:t>The length of stay will be determined by you and your doctor.</w:t>
            </w:r>
          </w:p>
        </w:tc>
      </w:tr>
      <w:tr w:rsidR="00A51A2A" w:rsidRPr="00DE556B" w14:paraId="60C2BEB3" w14:textId="77777777" w:rsidTr="00A51A2A">
        <w:trPr>
          <w:gridAfter w:val="1"/>
          <w:wAfter w:w="13" w:type="dxa"/>
        </w:trPr>
        <w:tc>
          <w:tcPr>
            <w:tcW w:w="3445" w:type="dxa"/>
            <w:tcBorders>
              <w:bottom w:val="single" w:sz="4" w:space="0" w:color="000000" w:themeColor="text1"/>
            </w:tcBorders>
            <w:shd w:val="clear" w:color="auto" w:fill="31849B"/>
            <w:vAlign w:val="center"/>
          </w:tcPr>
          <w:p w14:paraId="4C48EB9B" w14:textId="77777777" w:rsidR="00A51A2A" w:rsidRPr="00DE556B" w:rsidRDefault="00A51A2A" w:rsidP="008F18D6">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483832F" w14:textId="77777777" w:rsidR="00A51A2A" w:rsidRPr="00DE556B" w:rsidRDefault="00A51A2A" w:rsidP="008F18D6">
            <w:pPr>
              <w:pStyle w:val="iBAAGTableHeader"/>
            </w:pPr>
            <w:r w:rsidRPr="00DE556B">
              <w:t>Your cost if you use</w:t>
            </w:r>
          </w:p>
          <w:p w14:paraId="644C7A43" w14:textId="77777777" w:rsidR="00A51A2A" w:rsidRPr="00DE556B" w:rsidRDefault="00A51A2A" w:rsidP="008F18D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4FB5486" w14:textId="77777777" w:rsidR="00A51A2A" w:rsidRPr="00DE556B" w:rsidRDefault="00A51A2A" w:rsidP="008F18D6">
            <w:pPr>
              <w:pStyle w:val="iBAAGTableHeader"/>
            </w:pPr>
            <w:r w:rsidRPr="00DE556B">
              <w:t>Your cost if you use</w:t>
            </w:r>
          </w:p>
          <w:p w14:paraId="18E68002" w14:textId="77777777" w:rsidR="00A51A2A" w:rsidRPr="00DE556B" w:rsidRDefault="00A51A2A" w:rsidP="008F18D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DC992B5" w14:textId="77777777" w:rsidR="00A51A2A" w:rsidRPr="00DE556B" w:rsidRDefault="00A51A2A" w:rsidP="008F18D6">
            <w:pPr>
              <w:pStyle w:val="iBAAGTableHeader"/>
            </w:pPr>
            <w:r w:rsidRPr="00DE556B">
              <w:t>Your cost if you use U.S.</w:t>
            </w:r>
          </w:p>
          <w:p w14:paraId="190E1C9F" w14:textId="77777777" w:rsidR="00A51A2A" w:rsidRPr="00DE556B" w:rsidRDefault="00A51A2A" w:rsidP="008F18D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4D6CC4B2" w14:textId="77777777" w:rsidR="00A51A2A" w:rsidRPr="00DE556B" w:rsidRDefault="00A51A2A" w:rsidP="008F18D6">
            <w:pPr>
              <w:pStyle w:val="iBAAGTableHeader"/>
            </w:pPr>
            <w:r w:rsidRPr="00DE556B">
              <w:t>Limits &amp; Exceptions</w:t>
            </w:r>
          </w:p>
        </w:tc>
      </w:tr>
      <w:tr w:rsidR="00A51A2A" w:rsidRPr="00DE556B" w14:paraId="18BD51C1" w14:textId="77777777" w:rsidTr="00A51A2A">
        <w:trPr>
          <w:gridAfter w:val="1"/>
          <w:wAfter w:w="13" w:type="dxa"/>
        </w:trPr>
        <w:tc>
          <w:tcPr>
            <w:tcW w:w="3445" w:type="dxa"/>
            <w:shd w:val="clear" w:color="auto" w:fill="FFFFFF" w:themeFill="background1"/>
          </w:tcPr>
          <w:p w14:paraId="6A5DB517" w14:textId="77777777" w:rsidR="00A51A2A" w:rsidRPr="003F3B5E" w:rsidRDefault="00A51A2A" w:rsidP="00A51A2A">
            <w:pPr>
              <w:pStyle w:val="iBAAGSituationBoxName"/>
            </w:pPr>
            <w:bookmarkStart w:id="119" w:name="Osteoporosis_Services"/>
            <w:r>
              <w:t>Osteoporosis Services</w:t>
            </w:r>
            <w:bookmarkEnd w:id="119"/>
          </w:p>
          <w:p w14:paraId="27F914C4" w14:textId="77777777" w:rsidR="00A51A2A" w:rsidRPr="003F3B5E" w:rsidRDefault="00A51A2A" w:rsidP="00A51A2A">
            <w:pPr>
              <w:pStyle w:val="iBAAGStandardText"/>
            </w:pPr>
          </w:p>
          <w:p w14:paraId="199E673E" w14:textId="77777777" w:rsidR="00A51A2A" w:rsidRDefault="00A51A2A" w:rsidP="00A51A2A">
            <w:pPr>
              <w:pStyle w:val="iBAAGStandardText"/>
            </w:pPr>
            <w:r>
              <w:t>Benefits include:</w:t>
            </w:r>
          </w:p>
          <w:p w14:paraId="6CEB664D" w14:textId="77777777" w:rsidR="00A51A2A" w:rsidRDefault="00A51A2A" w:rsidP="00A51A2A">
            <w:pPr>
              <w:pStyle w:val="iBAAGLevel1Bullets"/>
            </w:pPr>
            <w:r w:rsidRPr="00055690">
              <w:t>Diagnosis</w:t>
            </w:r>
          </w:p>
          <w:p w14:paraId="1DC07B54" w14:textId="77777777" w:rsidR="00A51A2A" w:rsidRDefault="00A51A2A" w:rsidP="00A51A2A">
            <w:pPr>
              <w:pStyle w:val="iBAAGLevel1Bullets"/>
            </w:pPr>
            <w:r>
              <w:t>Treatment</w:t>
            </w:r>
          </w:p>
          <w:p w14:paraId="7C4819F5" w14:textId="77777777" w:rsidR="00A51A2A" w:rsidRDefault="00A51A2A" w:rsidP="00A51A2A">
            <w:pPr>
              <w:pStyle w:val="iBAAGLevel1Bullets"/>
            </w:pPr>
            <w:r>
              <w:t>M</w:t>
            </w:r>
            <w:r w:rsidRPr="00055690">
              <w:t xml:space="preserve">anagement </w:t>
            </w:r>
          </w:p>
          <w:p w14:paraId="7518C10A" w14:textId="77777777" w:rsidR="00A51A2A" w:rsidRDefault="00A51A2A" w:rsidP="00A51A2A">
            <w:pPr>
              <w:pStyle w:val="iBAAGStandardText"/>
            </w:pPr>
          </w:p>
          <w:p w14:paraId="51B29258" w14:textId="77777777" w:rsidR="00A51A2A" w:rsidRDefault="00A51A2A" w:rsidP="00A51A2A">
            <w:pPr>
              <w:pStyle w:val="iBAAGStandardTextBold"/>
            </w:pPr>
            <w:r>
              <w:t xml:space="preserve">Want more information? </w:t>
            </w:r>
          </w:p>
          <w:p w14:paraId="4AA52198" w14:textId="77777777" w:rsidR="00A51A2A" w:rsidRDefault="00A51A2A" w:rsidP="00A51A2A">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p w14:paraId="74135A28" w14:textId="77777777" w:rsidR="00A51A2A" w:rsidRDefault="00A51A2A" w:rsidP="00A51A2A">
            <w:pPr>
              <w:pStyle w:val="iBAAGSituationBoxName"/>
            </w:pPr>
          </w:p>
        </w:tc>
        <w:tc>
          <w:tcPr>
            <w:tcW w:w="2252" w:type="dxa"/>
            <w:gridSpan w:val="2"/>
            <w:shd w:val="clear" w:color="auto" w:fill="FFFFFF" w:themeFill="background1"/>
          </w:tcPr>
          <w:p w14:paraId="6665DCFC" w14:textId="77777777" w:rsidR="00A51A2A" w:rsidRPr="00DE556B" w:rsidRDefault="00A51A2A" w:rsidP="00A51A2A">
            <w:pPr>
              <w:pStyle w:val="iBAAGStandardText"/>
              <w:rPr>
                <w:rFonts w:eastAsia="Calibri" w:cs="Arial"/>
                <w:b/>
                <w:color w:val="0000FF"/>
              </w:rPr>
            </w:pPr>
            <w:r w:rsidRPr="00DE556B">
              <w:rPr>
                <w:rFonts w:cs="Arial"/>
              </w:rPr>
              <w:t>International benefits are not covered.</w:t>
            </w:r>
          </w:p>
          <w:p w14:paraId="2576A3C6" w14:textId="77777777" w:rsidR="00A51A2A" w:rsidRPr="00DE556B" w:rsidRDefault="00A51A2A" w:rsidP="00A51A2A">
            <w:pPr>
              <w:pStyle w:val="iBAAGStandardText"/>
              <w:rPr>
                <w:rFonts w:cs="Arial"/>
              </w:rPr>
            </w:pPr>
          </w:p>
        </w:tc>
        <w:tc>
          <w:tcPr>
            <w:tcW w:w="2252" w:type="dxa"/>
            <w:gridSpan w:val="2"/>
            <w:shd w:val="clear" w:color="auto" w:fill="FFFFFF" w:themeFill="background1"/>
          </w:tcPr>
          <w:p w14:paraId="749FE5AB" w14:textId="77777777" w:rsidR="00A51A2A" w:rsidRDefault="00A51A2A" w:rsidP="00A51A2A">
            <w:pPr>
              <w:pStyle w:val="iBAAGStandardText"/>
            </w:pPr>
            <w:r w:rsidRPr="00055690">
              <w:t>The amount you pay is based on where the covered health service is provided.</w:t>
            </w:r>
          </w:p>
          <w:p w14:paraId="353AB65A" w14:textId="77777777" w:rsidR="00A51A2A" w:rsidRDefault="00A51A2A" w:rsidP="00A51A2A">
            <w:pPr>
              <w:pStyle w:val="iBAAGStandardText"/>
            </w:pPr>
          </w:p>
          <w:p w14:paraId="28725D75" w14:textId="77777777" w:rsidR="00A51A2A" w:rsidRDefault="00A51A2A" w:rsidP="00A51A2A">
            <w:pPr>
              <w:pStyle w:val="iBAAGStandardTextBold"/>
            </w:pPr>
            <w:r>
              <w:t>Is prior authorization needed?</w:t>
            </w:r>
          </w:p>
          <w:p w14:paraId="46782546" w14:textId="703F2A26" w:rsidR="00A51A2A" w:rsidRDefault="00A51A2A" w:rsidP="00A51A2A">
            <w:pPr>
              <w:pStyle w:val="iBAAGStandardText"/>
            </w:pPr>
            <w:r>
              <w:t>No</w:t>
            </w:r>
            <w:bookmarkStart w:id="120" w:name="_GoBack"/>
            <w:bookmarkEnd w:id="120"/>
          </w:p>
          <w:p w14:paraId="5375A47E" w14:textId="77777777" w:rsidR="00A51A2A" w:rsidRDefault="00A51A2A" w:rsidP="00CC36A1">
            <w:pPr>
              <w:pStyle w:val="iBAAGStandardText"/>
            </w:pPr>
          </w:p>
        </w:tc>
        <w:tc>
          <w:tcPr>
            <w:tcW w:w="2252" w:type="dxa"/>
            <w:gridSpan w:val="2"/>
            <w:shd w:val="clear" w:color="auto" w:fill="FFFFFF" w:themeFill="background1"/>
          </w:tcPr>
          <w:p w14:paraId="6C0D6848" w14:textId="77777777" w:rsidR="00A51A2A" w:rsidRDefault="00A51A2A" w:rsidP="00A51A2A">
            <w:pPr>
              <w:pStyle w:val="iBAAGStandardText"/>
            </w:pPr>
            <w:r w:rsidRPr="00055690">
              <w:t>The amount you pay is based on where the covered health service is provided.</w:t>
            </w:r>
          </w:p>
          <w:p w14:paraId="596682D9" w14:textId="77777777" w:rsidR="00A51A2A" w:rsidRDefault="00A51A2A" w:rsidP="00A51A2A">
            <w:pPr>
              <w:pStyle w:val="iBAAGStandardText"/>
            </w:pPr>
          </w:p>
          <w:p w14:paraId="4CB69FDD" w14:textId="77777777" w:rsidR="00A51A2A" w:rsidRDefault="00A51A2A" w:rsidP="00A51A2A">
            <w:pPr>
              <w:pStyle w:val="iBAAGStandardTextBold"/>
            </w:pPr>
            <w:r>
              <w:t>Is prior authorization needed?</w:t>
            </w:r>
          </w:p>
          <w:p w14:paraId="151FC3BE" w14:textId="41358C9E" w:rsidR="00A51A2A" w:rsidRDefault="00A51A2A" w:rsidP="00A51A2A">
            <w:pPr>
              <w:pStyle w:val="iBAAGStandardText"/>
            </w:pPr>
            <w:r>
              <w:t>No</w:t>
            </w:r>
          </w:p>
          <w:p w14:paraId="63344D23" w14:textId="77777777" w:rsidR="00A51A2A" w:rsidRDefault="00A51A2A" w:rsidP="00CC36A1">
            <w:pPr>
              <w:pStyle w:val="iBAAGStandardText"/>
            </w:pPr>
          </w:p>
        </w:tc>
        <w:tc>
          <w:tcPr>
            <w:tcW w:w="3293" w:type="dxa"/>
            <w:gridSpan w:val="2"/>
            <w:shd w:val="clear" w:color="auto" w:fill="FFFFFF" w:themeFill="background1"/>
          </w:tcPr>
          <w:p w14:paraId="68802FF9" w14:textId="73D48DF8" w:rsidR="00A51A2A" w:rsidRPr="00670D45" w:rsidRDefault="00A51A2A" w:rsidP="008F18D6">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4C6D64" w:rsidRPr="00DE556B" w14:paraId="58717D1B"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CC36A1">
        <w:trPr>
          <w:gridAfter w:val="1"/>
          <w:wAfter w:w="13" w:type="dxa"/>
        </w:trPr>
        <w:tc>
          <w:tcPr>
            <w:tcW w:w="3445" w:type="dxa"/>
            <w:shd w:val="clear" w:color="auto" w:fill="FFFFFF" w:themeFill="background1"/>
          </w:tcPr>
          <w:p w14:paraId="58717D1C" w14:textId="77777777" w:rsidR="004C6D64" w:rsidRPr="00DE556B" w:rsidRDefault="004C6D64" w:rsidP="001967A9">
            <w:pPr>
              <w:pStyle w:val="iBAAGSituationBoxName"/>
            </w:pPr>
            <w:bookmarkStart w:id="121" w:name="Ostomy_Supplies"/>
            <w:r w:rsidRPr="00DE556B">
              <w:t>Ostomy Supplies</w:t>
            </w:r>
            <w:bookmarkEnd w:id="121"/>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32F70005"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58717D25" w14:textId="74C813FC"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3AB3B3E4"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CC36A1">
        <w:trPr>
          <w:gridAfter w:val="1"/>
          <w:wAfter w:w="13" w:type="dxa"/>
        </w:trPr>
        <w:tc>
          <w:tcPr>
            <w:tcW w:w="3445" w:type="dxa"/>
            <w:shd w:val="clear" w:color="auto" w:fill="FFFFFF" w:themeFill="background1"/>
          </w:tcPr>
          <w:p w14:paraId="58717D41" w14:textId="77777777" w:rsidR="004C6D64" w:rsidRPr="00DE556B" w:rsidRDefault="004C6D64" w:rsidP="001967A9">
            <w:pPr>
              <w:pStyle w:val="iBAAGSituationBoxName"/>
            </w:pPr>
            <w:bookmarkStart w:id="122" w:name="Pharmaceutical_Products_Outpatient"/>
            <w:r w:rsidRPr="00DE556B">
              <w:t>Pharmaceutical Products – Outpatient</w:t>
            </w:r>
            <w:bookmarkEnd w:id="122"/>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62B233ED" w14:textId="77777777" w:rsidR="009156EF" w:rsidRPr="00DE556B" w:rsidRDefault="009156EF" w:rsidP="009156EF">
            <w:pPr>
              <w:pStyle w:val="iBAAGStandardText"/>
            </w:pPr>
            <w:r>
              <w:rPr>
                <w:rStyle w:val="iBAAGStandardTextBoldChar"/>
              </w:rPr>
              <w:t>10%</w:t>
            </w:r>
            <w:r w:rsidRPr="00DE556B">
              <w:t xml:space="preserve"> co-insurance, after you pay the deductible</w:t>
            </w:r>
            <w:r>
              <w:t>.</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58717D4D" w14:textId="57A595CF"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0671036A"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4F11325E" w:rsidR="004C6D64" w:rsidRPr="00DE556B" w:rsidRDefault="009156EF" w:rsidP="006A6DDF">
            <w:pPr>
              <w:pStyle w:val="iBAAGStandardText"/>
            </w:pPr>
            <w:r>
              <w:t>No</w:t>
            </w:r>
          </w:p>
          <w:p w14:paraId="58717D61" w14:textId="77777777" w:rsidR="004C6D64" w:rsidRPr="00DE556B" w:rsidRDefault="004C6D64" w:rsidP="006A6DDF">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CC36A1">
        <w:trPr>
          <w:gridAfter w:val="1"/>
          <w:wAfter w:w="13" w:type="dxa"/>
        </w:trPr>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CC36A1">
        <w:trPr>
          <w:gridAfter w:val="1"/>
          <w:wAfter w:w="13" w:type="dxa"/>
        </w:trPr>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23" w:name="Private_Duty_Nursing"/>
            <w:r w:rsidRPr="00DE556B">
              <w:t>Private Duty Nursing</w:t>
            </w:r>
            <w:bookmarkEnd w:id="123"/>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0D2DD8E3" w14:textId="7E434A15" w:rsidR="004C6D64" w:rsidRPr="00DE556B" w:rsidRDefault="004C6D64" w:rsidP="009E0136">
            <w:pPr>
              <w:pStyle w:val="iBAAGStandardText"/>
            </w:pPr>
            <w:r w:rsidRPr="00DE556B">
              <w:t>Nursing services provided in your home.</w:t>
            </w:r>
          </w:p>
          <w:p w14:paraId="7C9C8CA8" w14:textId="77777777" w:rsidR="009156EF" w:rsidRPr="00DE556B" w:rsidRDefault="009156EF" w:rsidP="00CC36A1">
            <w:pPr>
              <w:pStyle w:val="iBAAGStandardText"/>
              <w:ind w:left="90"/>
              <w:rPr>
                <w:rStyle w:val="InstructionalTextChar"/>
                <w:szCs w:val="22"/>
              </w:rPr>
            </w:pPr>
          </w:p>
          <w:p w14:paraId="3C3B220D" w14:textId="77777777" w:rsidR="004C6D64" w:rsidRPr="00DE556B" w:rsidRDefault="004C6D64" w:rsidP="00CC36A1">
            <w:pPr>
              <w:pStyle w:val="iBAAGLevel1Bullets"/>
              <w:numPr>
                <w:ilvl w:val="0"/>
                <w:numId w:val="0"/>
              </w:numPr>
              <w:ind w:left="90"/>
              <w:rPr>
                <w:rStyle w:val="InstructionalTextChar"/>
                <w:szCs w:val="22"/>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6D8E2666" w14:textId="0E49710C"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CC36A1"/>
        </w:tc>
        <w:tc>
          <w:tcPr>
            <w:tcW w:w="2252" w:type="dxa"/>
            <w:gridSpan w:val="2"/>
            <w:tcBorders>
              <w:bottom w:val="single" w:sz="4" w:space="0" w:color="000000" w:themeColor="text1"/>
            </w:tcBorders>
            <w:shd w:val="clear" w:color="auto" w:fill="auto"/>
          </w:tcPr>
          <w:p w14:paraId="61A35141" w14:textId="42CA3B68" w:rsidR="004C6D64" w:rsidRPr="006141D1" w:rsidRDefault="004C6D64" w:rsidP="006141D1">
            <w:pPr>
              <w:pStyle w:val="iBAAGStandardText"/>
            </w:pPr>
            <w:r w:rsidRPr="006141D1">
              <w:t>U.S. network benefits are not covered.</w:t>
            </w:r>
          </w:p>
          <w:p w14:paraId="581BF906" w14:textId="77777777" w:rsidR="004C6D64" w:rsidRPr="006141D1" w:rsidRDefault="004C6D64" w:rsidP="00CC36A1"/>
        </w:tc>
        <w:tc>
          <w:tcPr>
            <w:tcW w:w="2252" w:type="dxa"/>
            <w:gridSpan w:val="2"/>
            <w:tcBorders>
              <w:bottom w:val="single" w:sz="4" w:space="0" w:color="000000" w:themeColor="text1"/>
            </w:tcBorders>
            <w:shd w:val="clear" w:color="auto" w:fill="auto"/>
          </w:tcPr>
          <w:p w14:paraId="61FE37D9" w14:textId="2B90CDC7"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CC36A1"/>
        </w:tc>
        <w:tc>
          <w:tcPr>
            <w:tcW w:w="3293" w:type="dxa"/>
            <w:gridSpan w:val="2"/>
            <w:tcBorders>
              <w:bottom w:val="single" w:sz="4" w:space="0" w:color="000000" w:themeColor="text1"/>
            </w:tcBorders>
            <w:shd w:val="clear" w:color="auto" w:fill="auto"/>
          </w:tcPr>
          <w:p w14:paraId="600B1AE2" w14:textId="3222E8A2" w:rsidR="004C6D64" w:rsidRPr="006141D1" w:rsidRDefault="004C6D64" w:rsidP="006141D1">
            <w:pPr>
              <w:pStyle w:val="iBAAGStandardText"/>
            </w:pPr>
            <w:r w:rsidRPr="006141D1">
              <w:t xml:space="preserve">No coverage for private duty nursing. </w:t>
            </w:r>
          </w:p>
          <w:p w14:paraId="501612A6" w14:textId="77777777" w:rsidR="004C6D64" w:rsidRPr="006141D1" w:rsidRDefault="004C6D64" w:rsidP="00CC36A1"/>
        </w:tc>
      </w:tr>
      <w:tr w:rsidR="004C6D64" w:rsidRPr="00DE556B" w14:paraId="58717D6B"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CC36A1">
        <w:trPr>
          <w:gridAfter w:val="1"/>
          <w:wAfter w:w="13" w:type="dxa"/>
        </w:trPr>
        <w:tc>
          <w:tcPr>
            <w:tcW w:w="3445" w:type="dxa"/>
            <w:shd w:val="clear" w:color="auto" w:fill="FFFFFF" w:themeFill="background1"/>
          </w:tcPr>
          <w:p w14:paraId="58717D6C" w14:textId="77777777" w:rsidR="004C6D64" w:rsidRPr="00CC36A1" w:rsidRDefault="004C6D64" w:rsidP="001967A9">
            <w:pPr>
              <w:pStyle w:val="iBAAGSituationBoxName"/>
              <w:rPr>
                <w:color w:val="auto"/>
              </w:rPr>
            </w:pPr>
            <w:bookmarkStart w:id="124" w:name="Prosthetic_Devices"/>
            <w:r w:rsidRPr="00CC36A1">
              <w:rPr>
                <w:color w:val="auto"/>
              </w:rPr>
              <w:t>Prosthetics</w:t>
            </w:r>
            <w:bookmarkEnd w:id="124"/>
            <w:r w:rsidRPr="00CC36A1">
              <w:rPr>
                <w:color w:val="auto"/>
              </w:rPr>
              <w:t xml:space="preserve"> </w:t>
            </w:r>
          </w:p>
          <w:p w14:paraId="58717D6D" w14:textId="77777777" w:rsidR="004C6D64" w:rsidRPr="00CC36A1" w:rsidRDefault="004C6D64" w:rsidP="006A6DDF">
            <w:pPr>
              <w:pStyle w:val="iBAAGStandardText"/>
              <w:rPr>
                <w:color w:val="auto"/>
              </w:rPr>
            </w:pPr>
          </w:p>
          <w:p w14:paraId="58717D6E" w14:textId="77777777" w:rsidR="004C6D64" w:rsidRPr="00CC36A1" w:rsidRDefault="004C6D64" w:rsidP="006A6DDF">
            <w:pPr>
              <w:pStyle w:val="iBAAGStandardText"/>
              <w:rPr>
                <w:color w:val="auto"/>
              </w:rPr>
            </w:pPr>
            <w:r w:rsidRPr="00CC36A1">
              <w:rPr>
                <w:color w:val="auto"/>
              </w:rPr>
              <w:t>External devices that replace a limb or a body part, limited to:</w:t>
            </w:r>
          </w:p>
          <w:p w14:paraId="58717D6F" w14:textId="77777777" w:rsidR="004C6D64" w:rsidRPr="00CC36A1" w:rsidRDefault="004C6D64" w:rsidP="006A6DDF">
            <w:pPr>
              <w:pStyle w:val="iBAAGLevel1Bullets"/>
              <w:rPr>
                <w:color w:val="auto"/>
              </w:rPr>
            </w:pPr>
            <w:r w:rsidRPr="00CC36A1">
              <w:rPr>
                <w:color w:val="auto"/>
              </w:rPr>
              <w:t>Artificial arms, legs, feet and hands</w:t>
            </w:r>
          </w:p>
          <w:p w14:paraId="58717D70" w14:textId="77777777" w:rsidR="004C6D64" w:rsidRPr="00CC36A1" w:rsidRDefault="004C6D64" w:rsidP="006A6DDF">
            <w:pPr>
              <w:pStyle w:val="iBAAGLevel1Bullets"/>
              <w:rPr>
                <w:color w:val="auto"/>
              </w:rPr>
            </w:pPr>
            <w:r w:rsidRPr="00CC36A1">
              <w:rPr>
                <w:color w:val="auto"/>
              </w:rPr>
              <w:t>Artificial face, eyes, ears and nose</w:t>
            </w:r>
          </w:p>
          <w:p w14:paraId="58717D71" w14:textId="77777777" w:rsidR="004C6D64" w:rsidRPr="00CC36A1" w:rsidRDefault="004C6D64" w:rsidP="006A6DDF">
            <w:pPr>
              <w:pStyle w:val="iBAAGLevel1Bullets"/>
              <w:rPr>
                <w:color w:val="auto"/>
              </w:rPr>
            </w:pPr>
            <w:r w:rsidRPr="00CC36A1">
              <w:rPr>
                <w:color w:val="auto"/>
              </w:rPr>
              <w:t>Breast prosthesis, including mastectomy bras and lymphedema stockings for the arms</w:t>
            </w:r>
          </w:p>
          <w:p w14:paraId="00EB7FF3" w14:textId="77777777" w:rsidR="00880A41" w:rsidRPr="00CC36A1" w:rsidRDefault="00880A41" w:rsidP="00880A41">
            <w:pPr>
              <w:pStyle w:val="MandateLevel1Bullets"/>
              <w:rPr>
                <w:color w:val="auto"/>
              </w:rPr>
            </w:pPr>
            <w:r w:rsidRPr="00CC36A1">
              <w:rPr>
                <w:color w:val="auto"/>
              </w:rPr>
              <w:t>Laryngectomy devices</w:t>
            </w:r>
          </w:p>
          <w:p w14:paraId="58717D72" w14:textId="77777777" w:rsidR="004C6D64" w:rsidRPr="00CC36A1" w:rsidRDefault="004C6D64" w:rsidP="006A6DDF">
            <w:pPr>
              <w:pStyle w:val="iBAAGStandardText"/>
              <w:rPr>
                <w:color w:val="auto"/>
              </w:rPr>
            </w:pPr>
          </w:p>
          <w:p w14:paraId="58717D73" w14:textId="77777777" w:rsidR="004C6D64" w:rsidRPr="00CC36A1" w:rsidRDefault="004C6D64" w:rsidP="006A6DDF">
            <w:pPr>
              <w:pStyle w:val="iBAAGStandardText"/>
              <w:rPr>
                <w:color w:val="auto"/>
              </w:rPr>
            </w:pPr>
            <w:r w:rsidRPr="00CC36A1">
              <w:rPr>
                <w:color w:val="auto"/>
              </w:rPr>
              <w:t>The prosthetic device must be ordered or provided by a doctor.</w:t>
            </w:r>
          </w:p>
          <w:p w14:paraId="58717D74" w14:textId="77777777" w:rsidR="004C6D64" w:rsidRPr="00CC36A1" w:rsidRDefault="004C6D64" w:rsidP="006A6DDF">
            <w:pPr>
              <w:pStyle w:val="iBAAGStandardText"/>
              <w:rPr>
                <w:color w:val="auto"/>
              </w:rPr>
            </w:pPr>
          </w:p>
          <w:p w14:paraId="58717D75" w14:textId="77777777" w:rsidR="004C6D64" w:rsidRPr="00CC36A1" w:rsidRDefault="004C6D64" w:rsidP="006A6DDF">
            <w:pPr>
              <w:pStyle w:val="iBAAGStandardText"/>
              <w:rPr>
                <w:color w:val="auto"/>
              </w:rPr>
            </w:pPr>
            <w:r w:rsidRPr="00CC36A1">
              <w:rPr>
                <w:color w:val="auto"/>
              </w:rPr>
              <w:t>Benefits under this section are provided only for external prosthetic devices and do not include any device that is fully implanted into the body.</w:t>
            </w:r>
          </w:p>
          <w:p w14:paraId="58717D76" w14:textId="77777777" w:rsidR="004C6D64" w:rsidRPr="00CC36A1" w:rsidRDefault="004C6D64" w:rsidP="006A6DDF">
            <w:pPr>
              <w:pStyle w:val="iBAAGStandardText"/>
              <w:rPr>
                <w:color w:val="auto"/>
              </w:rPr>
            </w:pPr>
          </w:p>
          <w:p w14:paraId="58717D77" w14:textId="77777777" w:rsidR="004C6D64" w:rsidRPr="00CC36A1" w:rsidRDefault="004C6D64" w:rsidP="006A6DDF">
            <w:pPr>
              <w:pStyle w:val="iBAAGStandardTextBold"/>
            </w:pPr>
            <w:r w:rsidRPr="00CC36A1">
              <w:t xml:space="preserve">Want more information? </w:t>
            </w:r>
          </w:p>
          <w:p w14:paraId="58717D78" w14:textId="77777777" w:rsidR="004C6D64" w:rsidRPr="00CC36A1" w:rsidRDefault="004C6D64" w:rsidP="006A6DDF">
            <w:pPr>
              <w:pStyle w:val="iBAAGStandardText"/>
              <w:rPr>
                <w:color w:val="auto"/>
              </w:rPr>
            </w:pPr>
            <w:r w:rsidRPr="00CC36A1">
              <w:rPr>
                <w:color w:val="auto"/>
              </w:rPr>
              <w:t xml:space="preserve">View the </w:t>
            </w:r>
            <w:hyperlink r:id="rId89" w:history="1">
              <w:r w:rsidRPr="00CC36A1">
                <w:rPr>
                  <w:rStyle w:val="Hyperlinks"/>
                  <w:color w:val="auto"/>
                </w:rPr>
                <w:t>glossary</w:t>
              </w:r>
            </w:hyperlink>
            <w:r w:rsidRPr="00CC36A1">
              <w:rPr>
                <w:color w:val="auto"/>
              </w:rPr>
              <w:t xml:space="preserve"> for definitions.</w:t>
            </w:r>
          </w:p>
          <w:p w14:paraId="58717D79" w14:textId="77777777" w:rsidR="004C6D64" w:rsidRPr="00CC36A1" w:rsidRDefault="004C6D64" w:rsidP="006A6DDF">
            <w:pPr>
              <w:pStyle w:val="iBAAGStandardText"/>
              <w:rPr>
                <w:color w:val="auto"/>
              </w:rPr>
            </w:pPr>
          </w:p>
        </w:tc>
        <w:tc>
          <w:tcPr>
            <w:tcW w:w="2252" w:type="dxa"/>
            <w:gridSpan w:val="2"/>
            <w:shd w:val="clear" w:color="auto" w:fill="FFFFFF" w:themeFill="background1"/>
          </w:tcPr>
          <w:p w14:paraId="6814077A" w14:textId="77777777" w:rsidR="009156EF" w:rsidRPr="00CC36A1" w:rsidRDefault="009156EF" w:rsidP="009156EF">
            <w:pPr>
              <w:pStyle w:val="iBAAGStandardText"/>
              <w:rPr>
                <w:color w:val="auto"/>
              </w:rPr>
            </w:pPr>
            <w:r w:rsidRPr="00CC36A1">
              <w:rPr>
                <w:rStyle w:val="iBAAGStandardTextBoldChar"/>
                <w:color w:val="auto"/>
              </w:rPr>
              <w:t>10%</w:t>
            </w:r>
            <w:r w:rsidRPr="00CC36A1">
              <w:rPr>
                <w:color w:val="auto"/>
              </w:rPr>
              <w:t xml:space="preserve"> co-insurance, after you pay the deductible.</w:t>
            </w:r>
          </w:p>
          <w:p w14:paraId="298A67C4" w14:textId="77777777" w:rsidR="004C6D64" w:rsidRPr="00CC36A1" w:rsidRDefault="004C6D64" w:rsidP="00476C56">
            <w:pPr>
              <w:pStyle w:val="iBAAGStandardText"/>
              <w:rPr>
                <w:color w:val="auto"/>
              </w:rPr>
            </w:pPr>
          </w:p>
          <w:p w14:paraId="49A56E0B" w14:textId="77777777" w:rsidR="004C6D64" w:rsidRPr="00CC36A1" w:rsidRDefault="004C6D64" w:rsidP="00476C56">
            <w:pPr>
              <w:pStyle w:val="iBAAGStandardTextBold"/>
            </w:pPr>
            <w:r w:rsidRPr="00CC36A1">
              <w:t>Is prior authorization needed?</w:t>
            </w:r>
          </w:p>
          <w:p w14:paraId="6A7B7DB3" w14:textId="1CAC49BD" w:rsidR="004C6D64" w:rsidRPr="00CC36A1" w:rsidRDefault="004C6D64" w:rsidP="00476C56">
            <w:pPr>
              <w:pStyle w:val="iBAAGStandardText"/>
              <w:rPr>
                <w:color w:val="auto"/>
              </w:rPr>
            </w:pPr>
            <w:r w:rsidRPr="00CC36A1">
              <w:rPr>
                <w:color w:val="auto"/>
              </w:rPr>
              <w:t>No</w:t>
            </w:r>
          </w:p>
          <w:p w14:paraId="1E3284DD" w14:textId="77777777" w:rsidR="004C6D64" w:rsidRPr="00CC36A1" w:rsidRDefault="004C6D64" w:rsidP="00A80C3A">
            <w:pPr>
              <w:rPr>
                <w:rStyle w:val="iBAAGStandardTextBoldChar"/>
              </w:rPr>
            </w:pPr>
          </w:p>
          <w:p w14:paraId="131FC910" w14:textId="77777777" w:rsidR="00880A41" w:rsidRPr="00CC36A1" w:rsidRDefault="00880A41" w:rsidP="00880A41">
            <w:pPr>
              <w:pStyle w:val="MandateTextBold"/>
              <w:rPr>
                <w:color w:val="auto"/>
              </w:rPr>
            </w:pPr>
            <w:r w:rsidRPr="00CC36A1">
              <w:rPr>
                <w:color w:val="auto"/>
              </w:rPr>
              <w:t>Laryngectomy devices:</w:t>
            </w:r>
          </w:p>
          <w:p w14:paraId="5C04A773" w14:textId="77777777" w:rsidR="00880A41" w:rsidRPr="00CC36A1" w:rsidRDefault="00880A41" w:rsidP="00880A41">
            <w:pPr>
              <w:pStyle w:val="iBAAGStandardText"/>
              <w:rPr>
                <w:rStyle w:val="InstructionalTextChar"/>
                <w:color w:val="auto"/>
              </w:rPr>
            </w:pPr>
            <w:r w:rsidRPr="00CC36A1">
              <w:rPr>
                <w:color w:val="auto"/>
              </w:rPr>
              <w:t>International benefits are not covered.</w:t>
            </w:r>
          </w:p>
          <w:p w14:paraId="4854B98C" w14:textId="7A25FB9C" w:rsidR="00880A41" w:rsidRPr="00CC36A1" w:rsidRDefault="00880A41" w:rsidP="00A80C3A">
            <w:pPr>
              <w:rPr>
                <w:rStyle w:val="iBAAGStandardTextBoldChar"/>
              </w:rPr>
            </w:pPr>
          </w:p>
        </w:tc>
        <w:tc>
          <w:tcPr>
            <w:tcW w:w="2252" w:type="dxa"/>
            <w:gridSpan w:val="2"/>
            <w:shd w:val="clear" w:color="auto" w:fill="FFFFFF" w:themeFill="background1"/>
          </w:tcPr>
          <w:p w14:paraId="58717D7A" w14:textId="3AD1E4D5" w:rsidR="004C6D64" w:rsidRPr="00CC36A1" w:rsidRDefault="005D62FD" w:rsidP="006A6DDF">
            <w:r w:rsidRPr="00CC36A1">
              <w:rPr>
                <w:rStyle w:val="iBAAGStandardTextBoldChar"/>
              </w:rPr>
              <w:t>10%</w:t>
            </w:r>
            <w:r w:rsidR="004C6D64" w:rsidRPr="00CC36A1">
              <w:t xml:space="preserve"> </w:t>
            </w:r>
            <w:r w:rsidR="004C6D64" w:rsidRPr="00CC36A1">
              <w:rPr>
                <w:rStyle w:val="iBAAGStandardTextChar"/>
                <w:color w:val="auto"/>
              </w:rPr>
              <w:t>co-insurance, after you pay the deductible.</w:t>
            </w:r>
            <w:r w:rsidR="004C6D64" w:rsidRPr="00CC36A1">
              <w:t xml:space="preserve"> </w:t>
            </w:r>
          </w:p>
          <w:p w14:paraId="58717D7B" w14:textId="77777777" w:rsidR="004C6D64" w:rsidRPr="00CC36A1" w:rsidRDefault="004C6D64" w:rsidP="006A6DDF">
            <w:pPr>
              <w:pStyle w:val="iBAAGStandardText"/>
              <w:rPr>
                <w:color w:val="auto"/>
              </w:rPr>
            </w:pPr>
          </w:p>
          <w:p w14:paraId="58717D7C" w14:textId="77777777" w:rsidR="004C6D64" w:rsidRPr="00CC36A1" w:rsidRDefault="004C6D64" w:rsidP="006A6DDF">
            <w:pPr>
              <w:pStyle w:val="iBAAGStandardTextBold"/>
            </w:pPr>
            <w:r w:rsidRPr="00CC36A1">
              <w:t>Is prior authorization needed?</w:t>
            </w:r>
          </w:p>
          <w:p w14:paraId="58717D7D" w14:textId="77777777" w:rsidR="004C6D64" w:rsidRPr="00CC36A1" w:rsidRDefault="004C6D64" w:rsidP="006A6DDF">
            <w:pPr>
              <w:pStyle w:val="iBAAGStandardText"/>
              <w:rPr>
                <w:color w:val="auto"/>
              </w:rPr>
            </w:pPr>
            <w:r w:rsidRPr="00CC36A1">
              <w:rPr>
                <w:color w:val="auto"/>
              </w:rPr>
              <w:t>No</w:t>
            </w:r>
          </w:p>
          <w:p w14:paraId="58717D7E" w14:textId="77777777" w:rsidR="004C6D64" w:rsidRPr="00CC36A1" w:rsidRDefault="004C6D64" w:rsidP="006A6DDF">
            <w:pPr>
              <w:pStyle w:val="iBAAGStandardText"/>
              <w:rPr>
                <w:color w:val="auto"/>
              </w:rPr>
            </w:pPr>
          </w:p>
          <w:p w14:paraId="3CC44C05" w14:textId="77777777" w:rsidR="00880A41" w:rsidRPr="00CC36A1" w:rsidRDefault="00880A41" w:rsidP="00880A41">
            <w:pPr>
              <w:pStyle w:val="MandateTextBold"/>
              <w:rPr>
                <w:color w:val="auto"/>
              </w:rPr>
            </w:pPr>
            <w:r w:rsidRPr="00CC36A1">
              <w:rPr>
                <w:color w:val="auto"/>
              </w:rPr>
              <w:t>Laryngectomy devices:</w:t>
            </w:r>
          </w:p>
          <w:p w14:paraId="51A52B2A" w14:textId="77777777" w:rsidR="00880A41" w:rsidRPr="00CC36A1" w:rsidRDefault="00880A41" w:rsidP="00880A41">
            <w:pPr>
              <w:pStyle w:val="MandateStandardText"/>
              <w:rPr>
                <w:color w:val="auto"/>
              </w:rPr>
            </w:pPr>
            <w:r w:rsidRPr="00CC36A1">
              <w:rPr>
                <w:color w:val="auto"/>
              </w:rPr>
              <w:t>The amount you pay is based on where the covered health service is provided.</w:t>
            </w:r>
          </w:p>
          <w:p w14:paraId="4875D1CF" w14:textId="77777777" w:rsidR="00880A41" w:rsidRPr="00CC36A1" w:rsidRDefault="00880A41" w:rsidP="00880A41">
            <w:pPr>
              <w:pStyle w:val="MandateStandardText"/>
              <w:rPr>
                <w:color w:val="auto"/>
              </w:rPr>
            </w:pPr>
          </w:p>
          <w:p w14:paraId="6AFECD16" w14:textId="77777777" w:rsidR="00880A41" w:rsidRPr="00CC36A1" w:rsidRDefault="00880A41" w:rsidP="00880A41">
            <w:pPr>
              <w:pStyle w:val="MandateTextBold"/>
              <w:rPr>
                <w:color w:val="auto"/>
              </w:rPr>
            </w:pPr>
            <w:r w:rsidRPr="00CC36A1">
              <w:rPr>
                <w:color w:val="auto"/>
              </w:rPr>
              <w:t>Is prior authorization needed?</w:t>
            </w:r>
          </w:p>
          <w:p w14:paraId="0B1252C2" w14:textId="77777777" w:rsidR="00880A41" w:rsidRPr="00CC36A1" w:rsidRDefault="00880A41" w:rsidP="00880A41">
            <w:pPr>
              <w:pStyle w:val="iBAAGStandardText"/>
              <w:rPr>
                <w:rStyle w:val="MandateStandardTextChar"/>
                <w:color w:val="auto"/>
              </w:rPr>
            </w:pPr>
            <w:r w:rsidRPr="00CC36A1">
              <w:rPr>
                <w:rStyle w:val="MandateStandardTextChar"/>
                <w:color w:val="auto"/>
              </w:rPr>
              <w:t>The authorization requirement is based on where the covered health service is provided.</w:t>
            </w:r>
          </w:p>
          <w:p w14:paraId="58FDA588" w14:textId="77777777" w:rsidR="00880A41" w:rsidRPr="00CC36A1" w:rsidRDefault="00880A41" w:rsidP="00880A41">
            <w:pPr>
              <w:pStyle w:val="iBAAGStandardText"/>
              <w:rPr>
                <w:rStyle w:val="MandateStandardTextChar"/>
                <w:color w:val="auto"/>
              </w:rPr>
            </w:pPr>
          </w:p>
          <w:p w14:paraId="15C43012" w14:textId="77777777" w:rsidR="00880A41" w:rsidRPr="00CC36A1" w:rsidRDefault="00880A41" w:rsidP="00880A41">
            <w:pPr>
              <w:pStyle w:val="MandateTextBold"/>
              <w:rPr>
                <w:color w:val="auto"/>
              </w:rPr>
            </w:pPr>
            <w:r w:rsidRPr="00CC36A1">
              <w:rPr>
                <w:color w:val="auto"/>
              </w:rPr>
              <w:t>Prior authorization is:</w:t>
            </w:r>
          </w:p>
          <w:p w14:paraId="2274D7F7" w14:textId="34B4AF07" w:rsidR="00880A41" w:rsidRPr="00CC36A1" w:rsidRDefault="00880A41" w:rsidP="00880A41">
            <w:pPr>
              <w:pStyle w:val="iBAAGStandardText"/>
              <w:rPr>
                <w:rStyle w:val="MandateStandardTextChar"/>
                <w:color w:val="auto"/>
              </w:rPr>
            </w:pPr>
            <w:r w:rsidRPr="00CC36A1">
              <w:rPr>
                <w:rStyle w:val="MandateStandardTextChar"/>
                <w:color w:val="auto"/>
              </w:rPr>
              <w:t>Getting approval by calling the number listed on your health plan ID card before you can get medicine or services.</w:t>
            </w:r>
          </w:p>
          <w:p w14:paraId="58717D7F" w14:textId="77777777" w:rsidR="004C6D64" w:rsidRPr="00CC36A1" w:rsidRDefault="004C6D64" w:rsidP="00134965"/>
        </w:tc>
        <w:tc>
          <w:tcPr>
            <w:tcW w:w="2252" w:type="dxa"/>
            <w:gridSpan w:val="2"/>
            <w:shd w:val="clear" w:color="auto" w:fill="FFFFFF" w:themeFill="background1"/>
          </w:tcPr>
          <w:p w14:paraId="58717D80" w14:textId="21448417" w:rsidR="004C6D64" w:rsidRPr="00CC36A1" w:rsidRDefault="005D62FD" w:rsidP="006A6DDF">
            <w:r w:rsidRPr="00CC36A1">
              <w:rPr>
                <w:rStyle w:val="iBAAGStandardTextBoldChar"/>
              </w:rPr>
              <w:t>50%</w:t>
            </w:r>
            <w:r w:rsidR="004C6D64" w:rsidRPr="00CC36A1">
              <w:t xml:space="preserve"> </w:t>
            </w:r>
            <w:r w:rsidR="004C6D64" w:rsidRPr="00CC36A1">
              <w:rPr>
                <w:rStyle w:val="iBAAGStandardTextChar"/>
                <w:color w:val="auto"/>
              </w:rPr>
              <w:t>co-insurance, after you pay the deductible.</w:t>
            </w:r>
          </w:p>
          <w:p w14:paraId="58717D81" w14:textId="77777777" w:rsidR="004C6D64" w:rsidRPr="00CC36A1" w:rsidRDefault="004C6D64" w:rsidP="006A6DDF"/>
          <w:p w14:paraId="58717D82" w14:textId="77777777" w:rsidR="004C6D64" w:rsidRPr="00CC36A1" w:rsidRDefault="004C6D64" w:rsidP="006A6DDF">
            <w:pPr>
              <w:pStyle w:val="iBAAGStandardTextBold"/>
            </w:pPr>
            <w:r w:rsidRPr="00CC36A1">
              <w:t>Is prior authorization needed?</w:t>
            </w:r>
          </w:p>
          <w:p w14:paraId="58717D83" w14:textId="77777777" w:rsidR="004C6D64" w:rsidRPr="00CC36A1" w:rsidRDefault="004C6D64" w:rsidP="006A6DDF">
            <w:pPr>
              <w:pStyle w:val="iBAAGStandardText"/>
              <w:rPr>
                <w:color w:val="auto"/>
              </w:rPr>
            </w:pPr>
            <w:r w:rsidRPr="00CC36A1">
              <w:rPr>
                <w:color w:val="auto"/>
              </w:rPr>
              <w:t>Yes</w:t>
            </w:r>
          </w:p>
          <w:p w14:paraId="58717D84" w14:textId="77777777" w:rsidR="004C6D64" w:rsidRPr="00CC36A1" w:rsidRDefault="004C6D64" w:rsidP="006A6DDF">
            <w:pPr>
              <w:pStyle w:val="iBAAGStandardText"/>
              <w:rPr>
                <w:color w:val="auto"/>
              </w:rPr>
            </w:pPr>
          </w:p>
          <w:p w14:paraId="58717D85" w14:textId="77777777" w:rsidR="004C6D64" w:rsidRPr="00CC36A1" w:rsidRDefault="004C6D64" w:rsidP="006A6DDF">
            <w:pPr>
              <w:pStyle w:val="iBAAGStandardTextBold"/>
            </w:pPr>
            <w:r w:rsidRPr="00CC36A1">
              <w:t>Prior authorization is:</w:t>
            </w:r>
          </w:p>
          <w:p w14:paraId="58717D86" w14:textId="77777777" w:rsidR="004C6D64" w:rsidRPr="00CC36A1" w:rsidRDefault="004C6D64" w:rsidP="006A6DDF">
            <w:r w:rsidRPr="00CC36A1">
              <w:rPr>
                <w:rStyle w:val="iBAAGStandardTextChar"/>
                <w:color w:val="auto"/>
              </w:rPr>
              <w:t>Getting</w:t>
            </w:r>
            <w:r w:rsidRPr="00CC36A1">
              <w:t xml:space="preserve"> approval </w:t>
            </w:r>
            <w:r w:rsidRPr="00CC36A1">
              <w:rPr>
                <w:rStyle w:val="iBAAGStandardTextChar"/>
                <w:color w:val="auto"/>
              </w:rPr>
              <w:t>by calling the number listed on your health plan ID card before you can get medicine or services.</w:t>
            </w:r>
          </w:p>
          <w:p w14:paraId="58717D87" w14:textId="77777777" w:rsidR="004C6D64" w:rsidRPr="00CC36A1" w:rsidRDefault="004C6D64" w:rsidP="006A6DDF">
            <w:pPr>
              <w:pStyle w:val="iBAAGStandardText"/>
              <w:rPr>
                <w:color w:val="auto"/>
              </w:rPr>
            </w:pPr>
          </w:p>
          <w:p w14:paraId="58717D88" w14:textId="77777777" w:rsidR="004C6D64" w:rsidRPr="00CC36A1" w:rsidRDefault="004C6D64" w:rsidP="006A6DDF">
            <w:pPr>
              <w:pStyle w:val="iBAAGStandardTextBold"/>
            </w:pPr>
            <w:r w:rsidRPr="00CC36A1">
              <w:t xml:space="preserve">When do I need to call? </w:t>
            </w:r>
          </w:p>
          <w:p w14:paraId="58717D89" w14:textId="77777777" w:rsidR="004C6D64" w:rsidRPr="00CC36A1" w:rsidRDefault="004C6D64" w:rsidP="006A6DDF">
            <w:pPr>
              <w:pStyle w:val="iBAAGLevel1Bullets"/>
              <w:rPr>
                <w:color w:val="auto"/>
              </w:rPr>
            </w:pPr>
            <w:r w:rsidRPr="00CC36A1">
              <w:rPr>
                <w:color w:val="auto"/>
              </w:rPr>
              <w:t xml:space="preserve">Before getting prosthetic devices that exceeds $1,000 </w:t>
            </w:r>
          </w:p>
          <w:p w14:paraId="58717D8A" w14:textId="77777777" w:rsidR="004C6D64" w:rsidRPr="00CC36A1" w:rsidRDefault="004C6D64" w:rsidP="006A6DDF">
            <w:pPr>
              <w:pStyle w:val="iBAAGStandardText"/>
              <w:rPr>
                <w:color w:val="auto"/>
              </w:rPr>
            </w:pPr>
          </w:p>
          <w:p w14:paraId="58717D8B" w14:textId="77777777" w:rsidR="004C6D64" w:rsidRPr="00CC36A1" w:rsidRDefault="004C6D64" w:rsidP="006A6DDF">
            <w:pPr>
              <w:pStyle w:val="iBAAGStandardTextBold"/>
            </w:pPr>
            <w:r w:rsidRPr="00CC36A1">
              <w:t xml:space="preserve">If you don’t get prior authorization, you pay: </w:t>
            </w:r>
          </w:p>
          <w:p w14:paraId="58717D8C" w14:textId="77777777" w:rsidR="004C6D64" w:rsidRPr="00CC36A1" w:rsidRDefault="004C6D64" w:rsidP="006A6DDF">
            <w:r w:rsidRPr="00CC36A1">
              <w:rPr>
                <w:rStyle w:val="iBAAGStandardTextChar"/>
                <w:color w:val="auto"/>
              </w:rPr>
              <w:t>All charges</w:t>
            </w:r>
          </w:p>
          <w:p w14:paraId="6E9C348F" w14:textId="77777777" w:rsidR="004C6D64" w:rsidRPr="00CC36A1" w:rsidRDefault="004C6D64" w:rsidP="006A6DDF"/>
          <w:p w14:paraId="799942CA" w14:textId="77777777" w:rsidR="00880A41" w:rsidRPr="00CC36A1" w:rsidRDefault="00880A41" w:rsidP="00880A41">
            <w:pPr>
              <w:pStyle w:val="MandateTextBold"/>
              <w:rPr>
                <w:color w:val="auto"/>
              </w:rPr>
            </w:pPr>
            <w:r w:rsidRPr="00CC36A1">
              <w:rPr>
                <w:color w:val="auto"/>
              </w:rPr>
              <w:t>Laryngectomy devices:</w:t>
            </w:r>
          </w:p>
          <w:p w14:paraId="07A42E81" w14:textId="77777777" w:rsidR="00880A41" w:rsidRPr="00CC36A1" w:rsidRDefault="00880A41" w:rsidP="00880A41">
            <w:pPr>
              <w:pStyle w:val="MandateStandardText"/>
              <w:rPr>
                <w:color w:val="auto"/>
              </w:rPr>
            </w:pPr>
            <w:r w:rsidRPr="00CC36A1">
              <w:rPr>
                <w:color w:val="auto"/>
              </w:rPr>
              <w:t>The amount you pay is based on where the covered health service is provided.</w:t>
            </w:r>
          </w:p>
          <w:p w14:paraId="4098CCBA" w14:textId="77777777" w:rsidR="00880A41" w:rsidRPr="00CC36A1" w:rsidRDefault="00880A41" w:rsidP="00880A41">
            <w:pPr>
              <w:pStyle w:val="MandateStandardText"/>
              <w:rPr>
                <w:color w:val="auto"/>
              </w:rPr>
            </w:pPr>
          </w:p>
          <w:p w14:paraId="40F2C872" w14:textId="77777777" w:rsidR="00880A41" w:rsidRPr="00CC36A1" w:rsidRDefault="00880A41" w:rsidP="00880A41">
            <w:pPr>
              <w:pStyle w:val="MandateTextBold"/>
              <w:rPr>
                <w:color w:val="auto"/>
              </w:rPr>
            </w:pPr>
            <w:r w:rsidRPr="00CC36A1">
              <w:rPr>
                <w:color w:val="auto"/>
              </w:rPr>
              <w:t>Is prior authorization needed?</w:t>
            </w:r>
          </w:p>
          <w:p w14:paraId="689E3B92" w14:textId="07C95F1B" w:rsidR="00880A41" w:rsidRPr="00CC36A1" w:rsidRDefault="00880A41" w:rsidP="00880A41">
            <w:pPr>
              <w:pStyle w:val="iBAAGStandardText"/>
              <w:rPr>
                <w:rStyle w:val="MandateStandardTextChar"/>
                <w:color w:val="auto"/>
              </w:rPr>
            </w:pPr>
            <w:r w:rsidRPr="00CC36A1">
              <w:rPr>
                <w:rStyle w:val="MandateStandardTextChar"/>
                <w:color w:val="auto"/>
              </w:rPr>
              <w:t>The authorization requirement is based on where the covered health service is provided.</w:t>
            </w:r>
          </w:p>
          <w:p w14:paraId="19603D96" w14:textId="77777777" w:rsidR="00880A41" w:rsidRPr="00CC36A1" w:rsidRDefault="00880A41" w:rsidP="00880A41">
            <w:pPr>
              <w:pStyle w:val="iBAAGStandardText"/>
              <w:rPr>
                <w:rStyle w:val="MandateStandardTextChar"/>
                <w:color w:val="auto"/>
              </w:rPr>
            </w:pPr>
          </w:p>
          <w:p w14:paraId="1C276C66" w14:textId="77777777" w:rsidR="00880A41" w:rsidRPr="00CC36A1" w:rsidRDefault="00880A41" w:rsidP="00880A41">
            <w:pPr>
              <w:pStyle w:val="MandateTextBold"/>
              <w:rPr>
                <w:color w:val="auto"/>
              </w:rPr>
            </w:pPr>
            <w:r w:rsidRPr="00CC36A1">
              <w:rPr>
                <w:color w:val="auto"/>
              </w:rPr>
              <w:t>Prior authorization is:</w:t>
            </w:r>
          </w:p>
          <w:p w14:paraId="2F7654C8" w14:textId="53525697" w:rsidR="00880A41" w:rsidRPr="00CC36A1" w:rsidRDefault="00880A41" w:rsidP="00880A41">
            <w:pPr>
              <w:pStyle w:val="iBAAGStandardText"/>
              <w:rPr>
                <w:rStyle w:val="MandateStandardTextChar"/>
                <w:color w:val="auto"/>
              </w:rPr>
            </w:pPr>
            <w:r w:rsidRPr="00CC36A1">
              <w:rPr>
                <w:rStyle w:val="MandateStandardTextChar"/>
                <w:color w:val="auto"/>
              </w:rPr>
              <w:t>Getting approval by calling the number listed on your health plan ID card before you can get medicine or services.</w:t>
            </w:r>
          </w:p>
          <w:p w14:paraId="58717D8D" w14:textId="41622E6F" w:rsidR="00880A41" w:rsidRPr="00CC36A1" w:rsidRDefault="00880A41" w:rsidP="006A6DDF"/>
        </w:tc>
        <w:tc>
          <w:tcPr>
            <w:tcW w:w="3293" w:type="dxa"/>
            <w:gridSpan w:val="2"/>
            <w:shd w:val="clear" w:color="auto" w:fill="FFFFFF" w:themeFill="background1"/>
          </w:tcPr>
          <w:p w14:paraId="58717D8E" w14:textId="77777777" w:rsidR="004C6D64" w:rsidRPr="00CC36A1" w:rsidRDefault="004C6D64" w:rsidP="006A6DDF">
            <w:pPr>
              <w:pStyle w:val="iBAAGStandardText"/>
              <w:rPr>
                <w:color w:val="auto"/>
              </w:rPr>
            </w:pPr>
            <w:r w:rsidRPr="00CC36A1">
              <w:rPr>
                <w:color w:val="auto"/>
              </w:rPr>
              <w:t>We cover the most appropriate prosthetic device that meets your minimum medical need. If you choose a different one you are responsible for the difference in cost.</w:t>
            </w:r>
          </w:p>
          <w:p w14:paraId="56C43011" w14:textId="77777777" w:rsidR="0006465C" w:rsidRPr="00CC36A1" w:rsidRDefault="0006465C" w:rsidP="006A6DDF">
            <w:pPr>
              <w:pStyle w:val="iBAAGStandardText"/>
              <w:rPr>
                <w:color w:val="auto"/>
              </w:rPr>
            </w:pPr>
          </w:p>
          <w:p w14:paraId="58717D92" w14:textId="167D0F64" w:rsidR="004C6D64" w:rsidRPr="00CC36A1" w:rsidRDefault="004C6D64" w:rsidP="006A6DDF">
            <w:pPr>
              <w:pStyle w:val="iBAAGStandardText"/>
              <w:rPr>
                <w:color w:val="auto"/>
              </w:rPr>
            </w:pPr>
            <w:r w:rsidRPr="00CC36A1">
              <w:rPr>
                <w:color w:val="auto"/>
              </w:rPr>
              <w:t>No coverage for:</w:t>
            </w:r>
          </w:p>
          <w:p w14:paraId="58717D93" w14:textId="77777777" w:rsidR="004C6D64" w:rsidRPr="00CC36A1" w:rsidRDefault="004C6D64" w:rsidP="006A6DDF">
            <w:pPr>
              <w:pStyle w:val="iBAAGLevel1Bullets"/>
              <w:rPr>
                <w:color w:val="auto"/>
              </w:rPr>
            </w:pPr>
            <w:r w:rsidRPr="00CC36A1">
              <w:rPr>
                <w:color w:val="auto"/>
              </w:rPr>
              <w:t>Repairs to prosthetic devices due to misuse</w:t>
            </w:r>
          </w:p>
          <w:p w14:paraId="6A4F9A41" w14:textId="487457D7" w:rsidR="004C6D64" w:rsidRPr="00CC36A1" w:rsidRDefault="004C6D64" w:rsidP="006A6DDF">
            <w:pPr>
              <w:pStyle w:val="iBAAGLevel1Bullets"/>
              <w:rPr>
                <w:color w:val="auto"/>
              </w:rPr>
            </w:pPr>
            <w:r w:rsidRPr="00CC36A1">
              <w:rPr>
                <w:color w:val="auto"/>
              </w:rPr>
              <w:t>Replacement of prosthetic devices due to misuse or to replace lost or stolen items.</w:t>
            </w:r>
          </w:p>
          <w:p w14:paraId="325AB2A4" w14:textId="5C8407C1" w:rsidR="00880A41" w:rsidRPr="00CC36A1" w:rsidRDefault="00880A41" w:rsidP="006A6DDF">
            <w:pPr>
              <w:pStyle w:val="iBAAGLevel1Bullets"/>
              <w:rPr>
                <w:color w:val="auto"/>
              </w:rPr>
            </w:pPr>
            <w:r w:rsidRPr="00CC36A1">
              <w:rPr>
                <w:color w:val="auto"/>
              </w:rPr>
              <w:t>Electronic voice producing machines</w:t>
            </w:r>
          </w:p>
          <w:p w14:paraId="58717D94" w14:textId="77777777" w:rsidR="004C6D64" w:rsidRPr="00CC36A1" w:rsidRDefault="004C6D64" w:rsidP="00A80C3A">
            <w:pPr>
              <w:pStyle w:val="iBAAGLevel1Bullets"/>
              <w:numPr>
                <w:ilvl w:val="0"/>
                <w:numId w:val="0"/>
              </w:numPr>
              <w:ind w:left="450"/>
              <w:rPr>
                <w:color w:val="auto"/>
              </w:rPr>
            </w:pPr>
          </w:p>
        </w:tc>
      </w:tr>
      <w:tr w:rsidR="004C6D64" w:rsidRPr="00DE556B" w14:paraId="58717D9C"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CC36A1">
        <w:trPr>
          <w:gridAfter w:val="1"/>
          <w:wAfter w:w="13" w:type="dxa"/>
        </w:trPr>
        <w:tc>
          <w:tcPr>
            <w:tcW w:w="3445" w:type="dxa"/>
            <w:shd w:val="clear" w:color="auto" w:fill="FFFFFF" w:themeFill="background1"/>
          </w:tcPr>
          <w:p w14:paraId="58717D9D" w14:textId="77777777" w:rsidR="004C6D64" w:rsidRPr="00DE556B" w:rsidRDefault="004C6D64" w:rsidP="001967A9">
            <w:pPr>
              <w:pStyle w:val="iBAAGSituationBoxName"/>
            </w:pPr>
            <w:bookmarkStart w:id="125" w:name="Reconstructive_Procedures"/>
            <w:r w:rsidRPr="00DE556B">
              <w:t>Reconstructive Procedures</w:t>
            </w:r>
            <w:bookmarkEnd w:id="125"/>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4" w14:textId="5F6EBF96" w:rsidR="004C6D64" w:rsidRPr="00CC36A1" w:rsidRDefault="004C6D64" w:rsidP="003E0BAF">
            <w:pPr>
              <w:pStyle w:val="iBAAGStandardText"/>
              <w:rPr>
                <w:color w:val="auto"/>
              </w:rPr>
            </w:pPr>
            <w:r w:rsidRPr="00DE556B">
              <w:t>Benefits include</w:t>
            </w:r>
            <w:r w:rsidR="003E0BAF">
              <w:t>:</w:t>
            </w:r>
            <w:r w:rsidRPr="00DE556B">
              <w:t xml:space="preserve"> </w:t>
            </w:r>
          </w:p>
          <w:p w14:paraId="10F83940" w14:textId="77777777" w:rsidR="003E0BAF" w:rsidRPr="00CC36A1" w:rsidRDefault="003E0BAF" w:rsidP="003E0BAF">
            <w:pPr>
              <w:pStyle w:val="MandateLevel1Bullets"/>
              <w:rPr>
                <w:color w:val="auto"/>
              </w:rPr>
            </w:pPr>
            <w:r w:rsidRPr="00CC36A1">
              <w:rPr>
                <w:color w:val="auto"/>
              </w:rPr>
              <w:t>Breast reconstruction following a mastectomy and reconstruction of the non-affected breast to achieve symmetry</w:t>
            </w:r>
          </w:p>
          <w:p w14:paraId="1DB90C9E" w14:textId="77777777" w:rsidR="003E0BAF" w:rsidRPr="00CC36A1" w:rsidRDefault="003E0BAF" w:rsidP="003E0BAF">
            <w:pPr>
              <w:pStyle w:val="MandateLevel1Bullets"/>
              <w:rPr>
                <w:color w:val="auto"/>
              </w:rPr>
            </w:pPr>
            <w:r w:rsidRPr="00CC36A1">
              <w:rPr>
                <w:color w:val="auto"/>
              </w:rPr>
              <w:t>Dental or orthodontic services for cleft palate</w:t>
            </w:r>
          </w:p>
          <w:p w14:paraId="37108CD9" w14:textId="77777777" w:rsidR="003E0BAF" w:rsidRPr="00DE556B" w:rsidRDefault="003E0BAF" w:rsidP="00CC36A1">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05C88466"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CC36A1">
        <w:trPr>
          <w:gridAfter w:val="1"/>
          <w:wAfter w:w="13" w:type="dxa"/>
        </w:trPr>
        <w:tc>
          <w:tcPr>
            <w:tcW w:w="3445" w:type="dxa"/>
            <w:shd w:val="clear" w:color="auto" w:fill="FFFFFF" w:themeFill="background1"/>
          </w:tcPr>
          <w:p w14:paraId="58717DC6" w14:textId="0298B1A7" w:rsidR="004C6D64" w:rsidRPr="00DE556B" w:rsidRDefault="001C1512" w:rsidP="001967A9">
            <w:pPr>
              <w:pStyle w:val="iBAAGSituationBoxName"/>
            </w:pPr>
            <w:bookmarkStart w:id="126" w:name="Rehabilitation_Services"/>
            <w:bookmarkStart w:id="127" w:name="Rehabilitation_and_Habilitative_Services"/>
            <w:r>
              <w:t>Rehabilitation</w:t>
            </w:r>
            <w:bookmarkEnd w:id="126"/>
            <w:r>
              <w:t xml:space="preserve"> and Chiropractic Services - Outpatient Therapy</w:t>
            </w:r>
            <w:bookmarkEnd w:id="127"/>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7E9C3474" w14:textId="3FF64BE7"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66CAAAC4"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58717DE0" w14:textId="266E8080" w:rsidR="004C6D64" w:rsidRPr="00DE556B" w:rsidRDefault="004C6D64" w:rsidP="006A6DDF">
            <w:pPr>
              <w:pStyle w:val="iBAAGStandardText"/>
            </w:pPr>
            <w:r w:rsidRPr="00DE556B">
              <w:rPr>
                <w:rStyle w:val="iBAAGStandardTextBoldChar"/>
              </w:rPr>
              <w:t>$</w:t>
            </w:r>
            <w:r w:rsidR="009156EF">
              <w:rPr>
                <w:rStyle w:val="iBAAGStandardTextBoldChar"/>
              </w:rPr>
              <w:t>3</w:t>
            </w:r>
            <w:r w:rsidRPr="00DE556B">
              <w:rPr>
                <w:rStyle w:val="iBAAGStandardTextBoldChar"/>
              </w:rPr>
              <w:t>0</w:t>
            </w:r>
            <w:r w:rsidRPr="00DE556B">
              <w:t xml:space="preserve"> co-pay per visit.</w:t>
            </w:r>
          </w:p>
          <w:p w14:paraId="58717DE1" w14:textId="239572B1"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375DC725"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33BC770F" w14:textId="77777777" w:rsidR="009156EF" w:rsidRPr="00A04653" w:rsidRDefault="009156EF" w:rsidP="009156EF">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36E35F5" w14:textId="77777777" w:rsidR="002275C7" w:rsidRPr="00CC36A1" w:rsidRDefault="009156EF" w:rsidP="002275C7">
            <w:pPr>
              <w:pStyle w:val="iBAAGStandardText"/>
              <w:rPr>
                <w:color w:val="auto"/>
              </w:rPr>
            </w:pPr>
            <w:r w:rsidDel="009156EF">
              <w:rPr>
                <w:rStyle w:val="InstructionalTextChar"/>
              </w:rPr>
              <w:t xml:space="preserve"> </w:t>
            </w:r>
          </w:p>
          <w:p w14:paraId="5618AF3A" w14:textId="77777777" w:rsidR="002275C7" w:rsidRPr="00CC36A1" w:rsidRDefault="002275C7" w:rsidP="002275C7">
            <w:pPr>
              <w:pStyle w:val="MandateStandardText"/>
              <w:rPr>
                <w:color w:val="auto"/>
              </w:rPr>
            </w:pPr>
            <w:r w:rsidRPr="00CC36A1">
              <w:rPr>
                <w:color w:val="auto"/>
              </w:rPr>
              <w:t xml:space="preserve">There are no visit limits for </w:t>
            </w:r>
            <w:r w:rsidRPr="00CC36A1">
              <w:rPr>
                <w:rStyle w:val="MandateTextItalicsChar"/>
                <w:color w:val="auto"/>
              </w:rPr>
              <w:t>Autism Spectrum Disorder Services</w:t>
            </w:r>
            <w:r w:rsidRPr="00CC36A1">
              <w:rPr>
                <w:color w:val="auto"/>
              </w:rPr>
              <w:t>.</w:t>
            </w:r>
          </w:p>
          <w:p w14:paraId="423628B2" w14:textId="41B1DF74" w:rsidR="004C6D64" w:rsidRDefault="002275C7" w:rsidP="006A6DDF">
            <w:pPr>
              <w:pStyle w:val="iBAAGStandardText"/>
            </w:pPr>
            <w:r w:rsidRPr="00CC36A1" w:rsidDel="009156EF">
              <w:rPr>
                <w:rStyle w:val="InstructionalTextChar"/>
                <w:color w:val="auto"/>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CC36A1">
        <w:trPr>
          <w:gridAfter w:val="1"/>
          <w:wAfter w:w="13" w:type="dxa"/>
        </w:trPr>
        <w:tc>
          <w:tcPr>
            <w:tcW w:w="3445" w:type="dxa"/>
            <w:shd w:val="clear" w:color="auto" w:fill="FFFFFF" w:themeFill="background1"/>
          </w:tcPr>
          <w:p w14:paraId="58717E0D" w14:textId="77777777" w:rsidR="004C6D64" w:rsidRPr="00DE556B" w:rsidRDefault="004C6D64" w:rsidP="001967A9">
            <w:pPr>
              <w:pStyle w:val="iBAAGSituationBoxName"/>
            </w:pPr>
            <w:bookmarkStart w:id="128" w:name="Smoking_Cessation"/>
            <w:r w:rsidRPr="00DE556B">
              <w:t>Smoking Cessation</w:t>
            </w:r>
            <w:bookmarkEnd w:id="128"/>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CC36A1">
        <w:trPr>
          <w:gridAfter w:val="1"/>
          <w:wAfter w:w="13" w:type="dxa"/>
        </w:trPr>
        <w:tc>
          <w:tcPr>
            <w:tcW w:w="3445" w:type="dxa"/>
            <w:shd w:val="clear" w:color="auto" w:fill="FFFFFF" w:themeFill="background1"/>
          </w:tcPr>
          <w:p w14:paraId="58717E20" w14:textId="77777777" w:rsidR="004C6D64" w:rsidRPr="00DE556B" w:rsidRDefault="004C6D64" w:rsidP="001967A9">
            <w:pPr>
              <w:pStyle w:val="iBAAGSituationBoxName"/>
            </w:pPr>
            <w:bookmarkStart w:id="129" w:name="Temporomandibular_Joint_Services"/>
            <w:r w:rsidRPr="00DE556B">
              <w:t>Temporomandibular Joint (TMJ) Services</w:t>
            </w:r>
            <w:bookmarkEnd w:id="129"/>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1AC5EF43"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3678A8CB"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15C82E3C"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3BA274AF"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55C96921"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CC36A1">
        <w:trPr>
          <w:gridAfter w:val="1"/>
          <w:wAfter w:w="13" w:type="dxa"/>
        </w:trPr>
        <w:tc>
          <w:tcPr>
            <w:tcW w:w="3445" w:type="dxa"/>
            <w:shd w:val="clear" w:color="auto" w:fill="FFFFFF" w:themeFill="background1"/>
          </w:tcPr>
          <w:p w14:paraId="58717E39" w14:textId="77777777" w:rsidR="004C6D64" w:rsidRPr="00DE556B" w:rsidRDefault="004C6D64" w:rsidP="001967A9">
            <w:pPr>
              <w:pStyle w:val="iBAAGSituationBoxName"/>
            </w:pPr>
            <w:bookmarkStart w:id="130" w:name="Transplantation_Services"/>
            <w:r w:rsidRPr="00DE556B">
              <w:t>Transplantation Services</w:t>
            </w:r>
            <w:bookmarkEnd w:id="130"/>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05B1E8C6"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7FF9304B"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BEC918D" w14:textId="2342333D" w:rsidR="0099152C" w:rsidRPr="00ED1D97" w:rsidRDefault="0099152C" w:rsidP="0099152C">
            <w:pPr>
              <w:pStyle w:val="iBAAGStandardText"/>
            </w:pPr>
            <w:r w:rsidRPr="00ED1D97">
              <w:t>All charges</w:t>
            </w:r>
            <w:r>
              <w:rPr>
                <w:rStyle w:val="InstructionalTextChar"/>
              </w:rPr>
              <w:t xml:space="preserve"> </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2" w:type="dxa"/>
            <w:gridSpan w:val="2"/>
            <w:shd w:val="clear" w:color="auto" w:fill="FFFFFF" w:themeFill="background1"/>
          </w:tcPr>
          <w:p w14:paraId="58717E60" w14:textId="6D767D85" w:rsidR="004C6D64" w:rsidRPr="00DE556B" w:rsidRDefault="004C6D64" w:rsidP="006A6DDF">
            <w:pPr>
              <w:pStyle w:val="iBAAGStandardText"/>
            </w:pPr>
            <w:r w:rsidRPr="00DE556B">
              <w:t>U.S.</w:t>
            </w:r>
            <w:r w:rsidRPr="00DE556B">
              <w:rPr>
                <w:rStyle w:val="InstructionalTextChar"/>
              </w:rPr>
              <w:t xml:space="preserve"> </w:t>
            </w:r>
            <w:r w:rsidRPr="00DE556B">
              <w:t>Out-of-network benefits are not covered.</w:t>
            </w:r>
          </w:p>
          <w:p w14:paraId="02DA96A1" w14:textId="77777777" w:rsidR="004C6D64" w:rsidRPr="00ED1D97" w:rsidRDefault="004C6D64" w:rsidP="006C66CD">
            <w:pPr>
              <w:pStyle w:val="iBAAGStandardText"/>
            </w:pPr>
          </w:p>
          <w:p w14:paraId="58717E73" w14:textId="77777777" w:rsidR="004C6D64" w:rsidRPr="00DE556B" w:rsidRDefault="004C6D64">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CC36A1">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CC36A1">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31" w:name="Unirary_Catheters"/>
            <w:r w:rsidRPr="002D33B2">
              <w:t>Urinary Catheters</w:t>
            </w:r>
          </w:p>
          <w:bookmarkEnd w:id="131"/>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5"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7B7EB1C1"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pPr>
              <w:pStyle w:val="iBAAGStandardText"/>
              <w:rPr>
                <w:rStyle w:val="iBAAGStandardTextBoldChar"/>
                <w:color w:val="auto"/>
                <w:szCs w:val="22"/>
              </w:rPr>
            </w:pPr>
          </w:p>
        </w:tc>
        <w:tc>
          <w:tcPr>
            <w:tcW w:w="2257" w:type="dxa"/>
            <w:gridSpan w:val="2"/>
            <w:shd w:val="clear" w:color="auto" w:fill="FFFFFF" w:themeFill="background1"/>
          </w:tcPr>
          <w:p w14:paraId="4F7B0DF9" w14:textId="2DAA1FAA" w:rsidR="00497192" w:rsidRPr="002D33B2" w:rsidRDefault="00497192" w:rsidP="00BE0F1F">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266" w:type="dxa"/>
            <w:gridSpan w:val="2"/>
            <w:shd w:val="clear" w:color="auto" w:fill="FFFFFF" w:themeFill="background1"/>
          </w:tcPr>
          <w:p w14:paraId="68697856" w14:textId="5C56F137" w:rsidR="00497192" w:rsidRPr="002D33B2" w:rsidRDefault="00497192" w:rsidP="00BE0F1F">
            <w:pPr>
              <w:pStyle w:val="iBAAGStandardText"/>
            </w:pPr>
            <w:r w:rsidRPr="002D33B2">
              <w:t>Out-of-network benefits are not covered.</w:t>
            </w:r>
          </w:p>
          <w:p w14:paraId="313A76BA" w14:textId="77777777" w:rsidR="00497192" w:rsidRDefault="00497192" w:rsidP="00BE0F1F">
            <w:pPr>
              <w:pStyle w:val="iBAAGStandardText"/>
              <w:rPr>
                <w:rStyle w:val="iBAAGStandardTextBoldChar"/>
              </w:rPr>
            </w:pPr>
          </w:p>
          <w:p w14:paraId="34DA3B49" w14:textId="77777777" w:rsidR="00497192" w:rsidRPr="00DE556B" w:rsidRDefault="00497192">
            <w:pPr>
              <w:pStyle w:val="iBAAGStandardText"/>
            </w:pPr>
          </w:p>
        </w:tc>
        <w:tc>
          <w:tcPr>
            <w:tcW w:w="3276" w:type="dxa"/>
            <w:gridSpan w:val="2"/>
            <w:shd w:val="clear" w:color="auto" w:fill="FFFFFF" w:themeFill="background1"/>
          </w:tcPr>
          <w:p w14:paraId="33211DB6" w14:textId="66A99EC3"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187D9FD1" w14:textId="77777777" w:rsidR="00497192" w:rsidRDefault="00497192" w:rsidP="00BE0F1F">
            <w:pPr>
              <w:pStyle w:val="InstructionalText"/>
              <w:rPr>
                <w:rFonts w:eastAsia="Times New Roman" w:cs="Arial"/>
                <w:szCs w:val="24"/>
              </w:rPr>
            </w:pPr>
          </w:p>
          <w:p w14:paraId="5961DD0E" w14:textId="74A78F33" w:rsidR="00497192" w:rsidRPr="00DE556B" w:rsidRDefault="00497192" w:rsidP="00CC36A1">
            <w:pPr>
              <w:pStyle w:val="iBAAGLevel2Bullets"/>
              <w:numPr>
                <w:ilvl w:val="0"/>
                <w:numId w:val="0"/>
              </w:numPr>
              <w:ind w:left="810"/>
            </w:pPr>
          </w:p>
        </w:tc>
      </w:tr>
      <w:tr w:rsidR="004C6D64" w:rsidRPr="00DE556B" w14:paraId="58717E85" w14:textId="77777777" w:rsidTr="00CC36A1">
        <w:trPr>
          <w:gridAfter w:val="1"/>
          <w:wAfter w:w="13" w:type="dxa"/>
        </w:trPr>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CC36A1">
        <w:trPr>
          <w:gridAfter w:val="1"/>
          <w:wAfter w:w="13" w:type="dxa"/>
        </w:trPr>
        <w:tc>
          <w:tcPr>
            <w:tcW w:w="3445" w:type="dxa"/>
            <w:shd w:val="clear" w:color="auto" w:fill="FFFFFF" w:themeFill="background1"/>
          </w:tcPr>
          <w:p w14:paraId="58717E86" w14:textId="77777777" w:rsidR="004C6D64" w:rsidRPr="00DE556B" w:rsidRDefault="004C6D64" w:rsidP="001967A9">
            <w:pPr>
              <w:pStyle w:val="iBAAGSituationBoxName"/>
            </w:pPr>
            <w:bookmarkStart w:id="132" w:name="Wigs"/>
            <w:r w:rsidRPr="00DE556B">
              <w:t>Wigs</w:t>
            </w:r>
            <w:bookmarkEnd w:id="132"/>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66F1F7A9" w14:textId="77777777" w:rsidR="009156EF" w:rsidRPr="00DE556B" w:rsidRDefault="009156EF" w:rsidP="009156EF">
            <w:pPr>
              <w:pStyle w:val="iBAAGStandardText"/>
              <w:rPr>
                <w:rFonts w:eastAsia="Times New Roman" w:cs="Times New Roman"/>
              </w:rPr>
            </w:pPr>
            <w:r>
              <w:rPr>
                <w:rStyle w:val="iBAAGStandardTextBoldChar"/>
              </w:rPr>
              <w:t>10%</w:t>
            </w:r>
            <w:r w:rsidRPr="00DE556B">
              <w:t xml:space="preserve"> co-insurance, after you pay the deductible</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4EBBC6A7" w14:textId="2DC517C6" w:rsidR="004C6D64" w:rsidRPr="00DE556B" w:rsidRDefault="005D62FD" w:rsidP="00A42D5A">
            <w:pPr>
              <w:pStyle w:val="iBAAGStandardText"/>
              <w:rPr>
                <w:rFonts w:eastAsia="Times New Roman" w:cs="Times New Roman"/>
              </w:rPr>
            </w:pPr>
            <w:r>
              <w:rPr>
                <w:rStyle w:val="iBAAGStandardTextBoldChar"/>
              </w:rPr>
              <w:t>10%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7D2DCA23" w:rsidR="004C6D64" w:rsidRPr="00DE556B" w:rsidRDefault="005D62FD"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33" w:name="Diabetes_Services_Quick_Tip"/>
            <w:r w:rsidRPr="00DE556B">
              <w:t>Diabetes Services Quick Tip</w:t>
            </w:r>
            <w:bookmarkEnd w:id="133"/>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34" w:name="Mechanical_Circulatory_Support_Devices"/>
            <w:r w:rsidRPr="00565364">
              <w:t>Mechanical Circulatory Support Devices (MCSD) / Ventricular Assist Devices (VAD)</w:t>
            </w:r>
            <w:bookmarkEnd w:id="134"/>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35" w:name="Pharmaceutical_Products_Quick_Tip"/>
            <w:r w:rsidRPr="00DE556B">
              <w:t>Pharmaceutical Products – Outpatient Quick Tip</w:t>
            </w:r>
            <w:bookmarkEnd w:id="135"/>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6" w:name="Prescription_Drugs_section"/>
            <w:r w:rsidRPr="00DE556B">
              <w:rPr>
                <w:rFonts w:cs="Arial"/>
                <w:color w:val="0000FF"/>
              </w:rPr>
              <w:t>Prescription Drugs</w:t>
            </w:r>
            <w:bookmarkEnd w:id="136"/>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7" w:name="Pharmacy_Benefit_Manager_PBM"/>
            <w:r w:rsidRPr="00DE556B">
              <w:t>Pharmacy Benefit Manager (PBM)</w:t>
            </w:r>
            <w:bookmarkEnd w:id="137"/>
          </w:p>
          <w:p w14:paraId="58717EB1" w14:textId="77777777" w:rsidR="00692162" w:rsidRPr="00DE556B" w:rsidRDefault="00692162" w:rsidP="00EE4EC4">
            <w:pPr>
              <w:pStyle w:val="iBAAGSituationBoxName"/>
            </w:pPr>
          </w:p>
          <w:p w14:paraId="58717EB2" w14:textId="60B09E4B"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8" w:name="Outpatient_Prescription_Drugs"/>
            <w:r w:rsidRPr="00DE556B">
              <w:t>Outpatient Prescription Drugs</w:t>
            </w:r>
            <w:bookmarkEnd w:id="138"/>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04F02182" w14:textId="3751E6EC" w:rsidR="00AD54E4" w:rsidRPr="00DE556B" w:rsidRDefault="005D62FD" w:rsidP="00CC36A1">
            <w:pPr>
              <w:pStyle w:val="iBAAGStandardText"/>
              <w:rPr>
                <w:rStyle w:val="iBAAGStandardTextChar"/>
              </w:rPr>
            </w:pPr>
            <w:r>
              <w:rPr>
                <w:rStyle w:val="iBAAGStandardTextBoldChar"/>
              </w:rPr>
              <w:t>10%</w:t>
            </w:r>
            <w:r w:rsidR="00AD54E4" w:rsidRPr="00DE556B">
              <w:t xml:space="preserve"> co-insurance, after you pay the medical deductible. </w:t>
            </w: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9" w:name="Specialty_Pharmacy_Program_Quick_Tip"/>
            <w:r w:rsidRPr="00DE556B">
              <w:rPr>
                <w:b/>
                <w:sz w:val="28"/>
                <w:szCs w:val="28"/>
              </w:rPr>
              <w:t>Specialty Pharmacy Quick Tip</w:t>
            </w:r>
            <w:bookmarkEnd w:id="139"/>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40" w:name="Other_Benefits_Section"/>
            <w:r w:rsidRPr="00DE556B">
              <w:rPr>
                <w:rFonts w:cs="Arial"/>
                <w:color w:val="0000FF"/>
              </w:rPr>
              <w:t>Other Benefits</w:t>
            </w:r>
            <w:bookmarkEnd w:id="140"/>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2275C7">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2275C7">
        <w:tc>
          <w:tcPr>
            <w:tcW w:w="3517" w:type="dxa"/>
            <w:shd w:val="clear" w:color="auto" w:fill="FFFFFF" w:themeFill="background1"/>
          </w:tcPr>
          <w:p w14:paraId="58717FD7" w14:textId="6B11D369" w:rsidR="00BB75DA" w:rsidRPr="00DE556B" w:rsidRDefault="00BB75DA" w:rsidP="001967A9">
            <w:pPr>
              <w:pStyle w:val="iBAAGSituationBoxName"/>
            </w:pPr>
            <w:bookmarkStart w:id="141" w:name="Dental_Vendor"/>
            <w:r w:rsidRPr="00DE556B">
              <w:t>Dental Vendor</w:t>
            </w:r>
            <w:bookmarkEnd w:id="141"/>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7F23FCC6" w14:textId="77777777" w:rsidR="00BB75DA" w:rsidRDefault="00BB75DA" w:rsidP="006A6DDF">
            <w:pPr>
              <w:pStyle w:val="iBAAGStandardText"/>
            </w:pPr>
          </w:p>
          <w:p w14:paraId="58717FE1" w14:textId="3B4FCACD" w:rsidR="009156EF" w:rsidRPr="00DE556B" w:rsidRDefault="009156EF" w:rsidP="006A6DDF">
            <w:pPr>
              <w:pStyle w:val="iBAAGStandardText"/>
            </w:pPr>
          </w:p>
        </w:tc>
      </w:tr>
      <w:tr w:rsidR="00692162" w:rsidRPr="00DE556B" w14:paraId="58717FE4" w14:textId="77777777" w:rsidTr="002275C7">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2275C7">
        <w:tc>
          <w:tcPr>
            <w:tcW w:w="3517" w:type="dxa"/>
            <w:shd w:val="clear" w:color="auto" w:fill="FFFFFF" w:themeFill="background1"/>
          </w:tcPr>
          <w:p w14:paraId="58717FE5" w14:textId="77777777" w:rsidR="00692162" w:rsidRPr="00DE556B" w:rsidRDefault="00692162" w:rsidP="001967A9">
            <w:pPr>
              <w:pStyle w:val="iBAAGSituationBoxName"/>
            </w:pPr>
            <w:bookmarkStart w:id="142" w:name="Dependent_Coverage"/>
            <w:r w:rsidRPr="00DE556B">
              <w:t>Dependent Coverage</w:t>
            </w:r>
            <w:bookmarkEnd w:id="142"/>
          </w:p>
          <w:p w14:paraId="58717FE6"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671609D4"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38D65CD8"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2275C7">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2275C7">
        <w:tc>
          <w:tcPr>
            <w:tcW w:w="3517" w:type="dxa"/>
            <w:shd w:val="clear" w:color="auto" w:fill="FFFFFF" w:themeFill="background1"/>
          </w:tcPr>
          <w:p w14:paraId="58717FF6" w14:textId="77777777" w:rsidR="00692162" w:rsidRPr="00DE556B" w:rsidRDefault="00692162" w:rsidP="001967A9">
            <w:pPr>
              <w:pStyle w:val="iBAAGSituationBoxName"/>
            </w:pPr>
            <w:bookmarkStart w:id="143" w:name="Exclusions"/>
            <w:r w:rsidRPr="00DE47EC">
              <w:t>Exclusions</w:t>
            </w:r>
            <w:bookmarkEnd w:id="143"/>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58317B93"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40610652" w14:textId="77777777" w:rsidR="000109E5" w:rsidRPr="00CC36A1" w:rsidRDefault="000109E5" w:rsidP="000109E5">
            <w:pPr>
              <w:pStyle w:val="iBAAGLevel1Bullets"/>
            </w:pPr>
            <w:r w:rsidRPr="00CC36A1">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292646AC" w:rsidR="00692162" w:rsidRDefault="00692162" w:rsidP="006A6DDF">
            <w:pPr>
              <w:pStyle w:val="iBAAGLevel1Bullets"/>
            </w:pPr>
            <w:r w:rsidRPr="00DE556B">
              <w:t xml:space="preserve">Over-the-counter supplies </w:t>
            </w:r>
          </w:p>
          <w:p w14:paraId="3C720781" w14:textId="7D96C397" w:rsidR="002275C7" w:rsidRDefault="002275C7" w:rsidP="006A6DDF">
            <w:pPr>
              <w:pStyle w:val="iBAAGLevel1Bullets"/>
            </w:pPr>
            <w:r>
              <w:t>Prosthetic devices for laryngectomy</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2A7A66AE" w:rsidR="00C16204" w:rsidRPr="00CC36A1" w:rsidRDefault="00C16204" w:rsidP="00A07E12">
            <w:pPr>
              <w:pStyle w:val="iBAAGLevel1Bullets"/>
              <w:rPr>
                <w:color w:val="auto"/>
              </w:rPr>
            </w:pPr>
            <w:r w:rsidRPr="00C16204">
              <w:t>Food of any kind, enteral formula, infant formula an</w:t>
            </w:r>
            <w:r w:rsidRPr="00CC36A1">
              <w:rPr>
                <w:color w:val="auto"/>
              </w:rPr>
              <w:t>d donor breast milk</w:t>
            </w:r>
            <w:r w:rsidR="002275C7" w:rsidRPr="00CC36A1">
              <w:rPr>
                <w:rStyle w:val="MandateStandardTextChar"/>
                <w:color w:val="auto"/>
              </w:rPr>
              <w:t xml:space="preserve">, except as described under </w:t>
            </w:r>
            <w:r w:rsidR="002275C7" w:rsidRPr="00CC36A1">
              <w:rPr>
                <w:rStyle w:val="MandateTextItalicsChar"/>
                <w:color w:val="auto"/>
              </w:rPr>
              <w:t>Medical Foods</w:t>
            </w:r>
          </w:p>
          <w:p w14:paraId="7440074E" w14:textId="2FE53552" w:rsidR="00C16204" w:rsidRPr="00CC36A1" w:rsidRDefault="00C16204" w:rsidP="00A07E12">
            <w:pPr>
              <w:pStyle w:val="iBAAGLevel1Bullets"/>
              <w:rPr>
                <w:color w:val="auto"/>
              </w:rPr>
            </w:pPr>
            <w:r w:rsidRPr="00CC36A1">
              <w:rPr>
                <w:color w:val="auto"/>
              </w:rPr>
              <w:t>Nutritional or cosmetic therapy using high dose or large quantities of vitamins, minerals, elements or any other nutrition-based therapy</w:t>
            </w:r>
            <w:r w:rsidR="002275C7" w:rsidRPr="00CC36A1">
              <w:rPr>
                <w:rStyle w:val="MandateStandardTextChar"/>
                <w:color w:val="auto"/>
              </w:rPr>
              <w:t xml:space="preserve">, except as described under </w:t>
            </w:r>
            <w:r w:rsidR="002275C7" w:rsidRPr="00CC36A1">
              <w:rPr>
                <w:rStyle w:val="MandateTextItalicsChar"/>
                <w:color w:val="auto"/>
              </w:rPr>
              <w:t>Medical Foods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50C9076D"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CC36A1">
            <w:pPr>
              <w:pStyle w:val="iBAAGLevel1Bullets"/>
              <w:numPr>
                <w:ilvl w:val="0"/>
                <w:numId w:val="0"/>
              </w:numPr>
              <w:ind w:left="450"/>
            </w:pPr>
          </w:p>
        </w:tc>
      </w:tr>
      <w:tr w:rsidR="0069193E" w:rsidRPr="00DE556B" w14:paraId="58718085" w14:textId="77777777" w:rsidTr="002275C7">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2275C7">
        <w:tc>
          <w:tcPr>
            <w:tcW w:w="3517" w:type="dxa"/>
            <w:shd w:val="clear" w:color="auto" w:fill="FFFFFF" w:themeFill="background1"/>
          </w:tcPr>
          <w:p w14:paraId="58718088" w14:textId="54716407" w:rsidR="0069193E" w:rsidRPr="00DE556B" w:rsidRDefault="0069193E" w:rsidP="001967A9">
            <w:pPr>
              <w:pStyle w:val="iBAAGSituationBoxName"/>
            </w:pPr>
            <w:bookmarkStart w:id="144" w:name="Health_Reimbursement_Account_HRA"/>
            <w:r w:rsidRPr="00DE556B">
              <w:t>Health Reimbursement Account (HRA)</w:t>
            </w:r>
            <w:bookmarkEnd w:id="144"/>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30E95EC0" w14:textId="77777777" w:rsidR="002E65AA" w:rsidRDefault="002E65AA" w:rsidP="002E65AA">
            <w:pPr>
              <w:pStyle w:val="iBAAGStandardText"/>
            </w:pPr>
          </w:p>
          <w:p w14:paraId="58718098" w14:textId="2DB5C23D" w:rsidR="009156EF" w:rsidRPr="00DE556B" w:rsidRDefault="009156EF" w:rsidP="002E65AA">
            <w:pPr>
              <w:pStyle w:val="iBAAGStandardText"/>
            </w:pPr>
          </w:p>
        </w:tc>
      </w:tr>
      <w:tr w:rsidR="0069193E" w:rsidRPr="00DE556B" w14:paraId="5871809B" w14:textId="77777777" w:rsidTr="002275C7">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2275C7">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45" w:name="Health_Savings_Account_HSA"/>
            <w:r w:rsidRPr="00DE556B">
              <w:t>Health Savings Account (HSA)</w:t>
            </w:r>
            <w:bookmarkEnd w:id="145"/>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2275C7">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2275C7">
        <w:tc>
          <w:tcPr>
            <w:tcW w:w="3517" w:type="dxa"/>
            <w:shd w:val="clear" w:color="auto" w:fill="FFFFFF" w:themeFill="background1"/>
          </w:tcPr>
          <w:p w14:paraId="5B8A5961" w14:textId="77777777" w:rsidR="00BB75DA" w:rsidRDefault="00BB75DA" w:rsidP="001967A9">
            <w:pPr>
              <w:pStyle w:val="iBAAGSituationBoxName"/>
            </w:pPr>
            <w:bookmarkStart w:id="146" w:name="Health_Wellness"/>
            <w:r w:rsidRPr="00DE556B">
              <w:t>Health &amp; Wellness</w:t>
            </w:r>
            <w:bookmarkEnd w:id="146"/>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2275C7">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2275C7">
        <w:tc>
          <w:tcPr>
            <w:tcW w:w="3517" w:type="dxa"/>
            <w:shd w:val="clear" w:color="auto" w:fill="FFFFFF" w:themeFill="background1"/>
          </w:tcPr>
          <w:p w14:paraId="587180C6" w14:textId="10DB5723" w:rsidR="00CA7A02" w:rsidRPr="00DE556B" w:rsidRDefault="00CA7A02" w:rsidP="001967A9">
            <w:pPr>
              <w:pStyle w:val="iBAAGSituationBoxName"/>
            </w:pPr>
            <w:bookmarkStart w:id="147" w:name="UnitedHealthcare_Hearing_Program"/>
            <w:bookmarkStart w:id="148"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7"/>
            <w:bookmarkEnd w:id="148"/>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2275C7">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2275C7">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9" w:name="Kidney_Donor"/>
            <w:r w:rsidRPr="00004889">
              <w:t>Kidney Donor Travel Assistance Program</w:t>
            </w:r>
          </w:p>
          <w:bookmarkEnd w:id="149"/>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50" w:name="Optum_MyWellbeing"/>
            <w:r>
              <w:t>Optum My Wellbeing</w:t>
            </w:r>
          </w:p>
          <w:bookmarkEnd w:id="150"/>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3D892E14"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5FE71AD2" w14:textId="77777777" w:rsidR="00FD12CC" w:rsidRDefault="00FD12CC" w:rsidP="00BE0F1F">
            <w:pPr>
              <w:pStyle w:val="InstructionalText"/>
            </w:pPr>
          </w:p>
          <w:p w14:paraId="19B0018B" w14:textId="77777777" w:rsidR="00FD12CC" w:rsidRDefault="00FD12CC" w:rsidP="00BE0F1F">
            <w:pPr>
              <w:pStyle w:val="iBAAGStandardText"/>
            </w:pPr>
          </w:p>
          <w:p w14:paraId="384E764F" w14:textId="1D13BFC1" w:rsidR="009156EF" w:rsidRPr="00DE556B" w:rsidRDefault="009156EF" w:rsidP="00BE0F1F">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1AA83835" w14:textId="77777777" w:rsidR="00A23889" w:rsidRDefault="00A23889" w:rsidP="001967A9">
            <w:pPr>
              <w:pStyle w:val="iBAAGSituationBoxName"/>
            </w:pPr>
            <w:bookmarkStart w:id="151" w:name="Orthopedic_Health_Support"/>
            <w:r w:rsidRPr="00BE774E">
              <w:t>Orthopedic Health Support</w:t>
            </w:r>
            <w:bookmarkEnd w:id="151"/>
          </w:p>
          <w:p w14:paraId="37D2890A" w14:textId="2E08977C" w:rsidR="009156EF" w:rsidRPr="00BE774E" w:rsidRDefault="009156EF"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52" w:name="Life_Dissability_Vendor"/>
            <w:r w:rsidRPr="00DE556B">
              <w:rPr>
                <w:sz w:val="28"/>
                <w:szCs w:val="28"/>
              </w:rPr>
              <w:t>Life and Disability Vendor</w:t>
            </w:r>
            <w:bookmarkEnd w:id="152"/>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216EC0EF" w14:textId="77777777" w:rsidR="00880F73" w:rsidRDefault="00880F73" w:rsidP="006A6DDF">
            <w:pPr>
              <w:pStyle w:val="iBAAGStandardText"/>
            </w:pPr>
          </w:p>
          <w:p w14:paraId="653E8206" w14:textId="46D2D629" w:rsidR="009156EF" w:rsidRPr="00DE556B" w:rsidRDefault="009156EF" w:rsidP="006A6DDF">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53" w:name="Retiree_Reimbursement_Account_RRA"/>
            <w:r w:rsidRPr="00DE556B">
              <w:t>Retiree Reimbursement Account (RRA)</w:t>
            </w:r>
            <w:bookmarkEnd w:id="153"/>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63C084A0" w14:textId="77777777" w:rsidR="0069193E" w:rsidRDefault="0069193E">
            <w:pPr>
              <w:pStyle w:val="iBAAGStandardText"/>
            </w:pPr>
          </w:p>
          <w:p w14:paraId="5871810C" w14:textId="46EF41EA" w:rsidR="009156EF" w:rsidRPr="00DE556B" w:rsidRDefault="009156EF">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54" w:name="SimplyEngaged_Wellness_Incentive_Program"/>
            <w:r w:rsidRPr="00295D8E">
              <w:t>SimplyEngaged Wellness Incentive Program</w:t>
            </w:r>
            <w:bookmarkEnd w:id="154"/>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55" w:name="UnitedHealthcare_Motion"/>
            <w:r>
              <w:t xml:space="preserve">UnitedHealthcare Motion </w:t>
            </w:r>
          </w:p>
          <w:p w14:paraId="0DF4DC80" w14:textId="77777777" w:rsidR="000F62AC" w:rsidRPr="00F82070" w:rsidRDefault="000F62AC" w:rsidP="000F62AC">
            <w:pPr>
              <w:pStyle w:val="iBAAGStandardText"/>
            </w:pPr>
          </w:p>
          <w:p w14:paraId="4B0F947E"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55"/>
          </w:p>
          <w:p w14:paraId="17B5CF3B" w14:textId="4FB41828" w:rsidR="009156EF" w:rsidRPr="003F3B5E" w:rsidRDefault="009156EF"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CC36A1">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6" w:name="Vision_Vendor"/>
            <w:r w:rsidRPr="00DE556B">
              <w:t>Vision Vendor</w:t>
            </w:r>
            <w:bookmarkEnd w:id="156"/>
          </w:p>
          <w:p w14:paraId="58718137" w14:textId="77777777" w:rsidR="0069193E" w:rsidRPr="00DE556B" w:rsidRDefault="0069193E" w:rsidP="006A6DDF">
            <w:pPr>
              <w:pStyle w:val="iBAAGStandardText"/>
            </w:pPr>
          </w:p>
          <w:p w14:paraId="58718138" w14:textId="496918AB"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7" w:name="Defense_Based_Act_Vendor"/>
            <w:r w:rsidRPr="00DE556B">
              <w:t>Defense Based Act (DBA) Vendor</w:t>
            </w:r>
            <w:bookmarkEnd w:id="157"/>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8" w:name="Evacuation_Vendor"/>
            <w:r w:rsidRPr="00DE556B">
              <w:t>Evacuation Vendor</w:t>
            </w:r>
            <w:r w:rsidR="006115E4" w:rsidRPr="006115E4">
              <w:t>/Assistance Services</w:t>
            </w:r>
          </w:p>
          <w:bookmarkEnd w:id="158"/>
          <w:p w14:paraId="4A667E0C" w14:textId="77777777" w:rsidR="009F1898" w:rsidRPr="00DE556B" w:rsidRDefault="009F1898" w:rsidP="00CC36A1">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667B288A" w:rsidR="006115E4" w:rsidRDefault="006115E4" w:rsidP="008744CE">
            <w:pPr>
              <w:pStyle w:val="iBAAGStandardText"/>
            </w:pPr>
            <w:r>
              <w:t xml:space="preserve">Global Assistance Program: No </w:t>
            </w:r>
          </w:p>
          <w:p w14:paraId="58FE6754" w14:textId="262397C5" w:rsidR="006E1AAD" w:rsidRPr="00DE556B" w:rsidRDefault="006E1AAD">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9" w:name="Mental_Health_Section"/>
            <w:r w:rsidRPr="00DE556B">
              <w:rPr>
                <w:rFonts w:cs="Arial"/>
                <w:color w:val="0000FF"/>
              </w:rPr>
              <w:t>Mental Health</w:t>
            </w:r>
            <w:bookmarkEnd w:id="159"/>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60" w:name="Mental_Health_Vendor"/>
            <w:r w:rsidRPr="00DE556B">
              <w:t>Mental Health Vendor</w:t>
            </w:r>
            <w:bookmarkEnd w:id="160"/>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61" w:name="_DV_M575"/>
      <w:bookmarkEnd w:id="161"/>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FC501D">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FC501D">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8"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C6E73E5" w14:textId="2496E113" w:rsidR="009156EF" w:rsidRPr="00F641DB" w:rsidRDefault="009156EF" w:rsidP="009156EF">
            <w:pPr>
              <w:pStyle w:val="iBAAGStandardText"/>
            </w:pPr>
            <w:r>
              <w:rPr>
                <w:rStyle w:val="iBAAGStandardTextBoldChar"/>
              </w:rPr>
              <w:t>10%</w:t>
            </w:r>
            <w:r w:rsidRPr="00F641DB">
              <w:t xml:space="preserve"> co-insurance, after you pay the deductible.</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000095F7" w14:textId="77777777" w:rsidR="007419F4" w:rsidRPr="007A6FB9" w:rsidRDefault="007419F4" w:rsidP="007419F4">
            <w:pPr>
              <w:rPr>
                <w:rStyle w:val="iBAAGStandardTextChar"/>
                <w:b/>
                <w:bCs/>
              </w:rPr>
            </w:pPr>
            <w:r w:rsidRPr="007A6FB9">
              <w:rPr>
                <w:rStyle w:val="iBAAGStandardTextChar"/>
                <w:b/>
                <w:bCs/>
              </w:rPr>
              <w:t>No Charge</w:t>
            </w:r>
          </w:p>
          <w:p w14:paraId="3185E5C5" w14:textId="77777777" w:rsidR="007419F4" w:rsidRPr="00F641DB" w:rsidRDefault="007419F4" w:rsidP="007419F4">
            <w:pPr>
              <w:pStyle w:val="iBAAGStandardText"/>
            </w:pPr>
            <w:r w:rsidRPr="00F641DB">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517497F"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B010B0A"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368174EA" w14:textId="7205AE5A" w:rsidR="002E7D9A" w:rsidRPr="00F641DB" w:rsidRDefault="007419F4" w:rsidP="002E7D9A">
            <w:pPr>
              <w:pStyle w:val="InstructionalText"/>
            </w:pPr>
            <w:r w:rsidRPr="002E736B" w:rsidDel="002E736B">
              <w:rPr>
                <w:rStyle w:val="iBAAGStandardTextChar"/>
                <w:bCs/>
              </w:rPr>
              <w:t xml:space="preserve"> </w:t>
            </w:r>
          </w:p>
          <w:p w14:paraId="1F6EF479" w14:textId="77777777" w:rsidR="002E7D9A" w:rsidRPr="00F641DB" w:rsidRDefault="002E7D9A" w:rsidP="002E7D9A">
            <w:pPr>
              <w:rPr>
                <w:b/>
              </w:rPr>
            </w:pPr>
            <w:r w:rsidRPr="00F641DB">
              <w:rPr>
                <w:rStyle w:val="iBAAGStandardTextChar"/>
                <w:b/>
              </w:rPr>
              <w:t>Outpatient:</w:t>
            </w:r>
          </w:p>
          <w:p w14:paraId="7EA59A06" w14:textId="0371E943" w:rsidR="002E7D9A" w:rsidRPr="00F641DB" w:rsidRDefault="002E7D9A" w:rsidP="002E7D9A">
            <w:r w:rsidRPr="00F641DB">
              <w:rPr>
                <w:rStyle w:val="iBAAGStandardTextBoldChar"/>
              </w:rPr>
              <w:t>$</w:t>
            </w:r>
            <w:r w:rsidR="007419F4">
              <w:rPr>
                <w:rStyle w:val="iBAAGStandardTextBoldChar"/>
              </w:rPr>
              <w:t>3</w:t>
            </w:r>
            <w:r w:rsidRPr="00F641DB">
              <w:rPr>
                <w:rStyle w:val="iBAAGStandardTextBoldChar"/>
              </w:rPr>
              <w:t>0</w:t>
            </w:r>
            <w:r w:rsidRPr="00F641DB">
              <w:t xml:space="preserve"> co-pay per visit.</w:t>
            </w:r>
          </w:p>
          <w:p w14:paraId="3212D0BE" w14:textId="74DB15A6" w:rsidR="002E7D9A" w:rsidRPr="00F641DB" w:rsidRDefault="002E7D9A" w:rsidP="002E7D9A">
            <w:r w:rsidRPr="00F641DB">
              <w:t>The annual deductible does not apply.</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8234BC7"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2D564DEF" w14:textId="77777777" w:rsidR="00FC501D" w:rsidRDefault="002E7D9A" w:rsidP="002E7D9A">
            <w:pPr>
              <w:pStyle w:val="iBAAGLevel1Bullets"/>
            </w:pPr>
            <w:r w:rsidRPr="00EF5362">
              <w:t xml:space="preserve">Extended visits </w:t>
            </w:r>
            <w:r w:rsidR="00FC501D" w:rsidRPr="003353EB">
              <w:t>beyond 45 - 50 minutes</w:t>
            </w:r>
            <w:r w:rsidR="00FC501D" w:rsidRPr="00EF5362">
              <w:t xml:space="preserve"> </w:t>
            </w:r>
          </w:p>
          <w:p w14:paraId="41272286" w14:textId="1D3C4CAD" w:rsidR="002E7D9A" w:rsidRPr="00EF5362" w:rsidRDefault="002E7D9A" w:rsidP="002E7D9A">
            <w:pPr>
              <w:pStyle w:val="iBAAGLevel1Bullets"/>
            </w:pPr>
            <w:r w:rsidRPr="00EF5362">
              <w:t>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37C2EB43" w:rsidR="002E7D9A" w:rsidRPr="00F641DB" w:rsidRDefault="005D62FD"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093C0CEA" w14:textId="1CBB1967" w:rsidR="007419F4" w:rsidRPr="00F641DB" w:rsidRDefault="007419F4" w:rsidP="007419F4">
            <w:pPr>
              <w:pStyle w:val="iBAAGStandardText"/>
            </w:pPr>
            <w:r>
              <w:rPr>
                <w:rStyle w:val="iBAAGStandardTextBoldChar"/>
              </w:rPr>
              <w:t>50%</w:t>
            </w:r>
            <w:r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6DF9C73F" w:rsidR="002E7D9A" w:rsidRPr="00F641DB" w:rsidRDefault="005D62FD" w:rsidP="002E7D9A">
            <w:pPr>
              <w:pStyle w:val="iBAAGStandardText"/>
            </w:pPr>
            <w:r>
              <w:rPr>
                <w:rStyle w:val="iBAAGStandardTextBoldChar"/>
              </w:rPr>
              <w:t>50%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62F88F6E" w:rsidR="002E7D9A" w:rsidRPr="00EF5362" w:rsidRDefault="002E7D9A" w:rsidP="002E7D9A">
            <w:pPr>
              <w:pStyle w:val="iBAAGLevel1Bullets"/>
            </w:pPr>
            <w:r w:rsidRPr="00EF5362">
              <w:t xml:space="preserve">Extended visits </w:t>
            </w:r>
            <w:r w:rsidR="00FC501D" w:rsidRPr="003353EB">
              <w:t>beyond 45 - 50 minutes</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5353F7F0"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62" w:name="IEAP"/>
            <w:r w:rsidRPr="00370409">
              <w:t>International Employee Assistant Program (IEAP)</w:t>
            </w:r>
          </w:p>
          <w:bookmarkEnd w:id="162"/>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696E1B63"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9" w:history="1">
        <w:hyperlink r:id="rId110"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63" w:name="Substance_Use_Section"/>
            <w:r w:rsidRPr="00DE556B">
              <w:rPr>
                <w:rFonts w:cs="Arial"/>
                <w:color w:val="0000FF"/>
              </w:rPr>
              <w:t>Substance Use</w:t>
            </w:r>
            <w:bookmarkEnd w:id="163"/>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64" w:name="Substance_Use_Vendor"/>
            <w:r w:rsidRPr="00DE556B">
              <w:t>Substance Use Vendor</w:t>
            </w:r>
            <w:bookmarkEnd w:id="164"/>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FC501D">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FC501D">
        <w:tc>
          <w:tcPr>
            <w:tcW w:w="3517" w:type="dxa"/>
          </w:tcPr>
          <w:p w14:paraId="7099B436" w14:textId="77777777" w:rsidR="002E7D9A" w:rsidRPr="00F641DB" w:rsidRDefault="002E7D9A" w:rsidP="001967A9">
            <w:pPr>
              <w:pStyle w:val="iBAAGSituationBoxName"/>
            </w:pPr>
            <w:bookmarkStart w:id="165" w:name="Substance_Use"/>
            <w:r w:rsidRPr="00F641DB">
              <w:t xml:space="preserve">Mental Health, </w:t>
            </w:r>
            <w:r w:rsidRPr="006B6EB4">
              <w:t xml:space="preserve"> Substance-Related and Addictive Disorder</w:t>
            </w:r>
            <w:r>
              <w:t xml:space="preserve"> </w:t>
            </w:r>
            <w:r w:rsidRPr="00F641DB">
              <w:t>Services</w:t>
            </w:r>
            <w:bookmarkEnd w:id="165"/>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1"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3F5109CF"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1DFCD4CD" w14:textId="1CD7C179" w:rsidR="002E7D9A" w:rsidRPr="00CC36A1" w:rsidRDefault="007419F4" w:rsidP="002E7D9A">
            <w:pPr>
              <w:pStyle w:val="iBAAGStandardText"/>
              <w:rPr>
                <w:b/>
              </w:rPr>
            </w:pPr>
            <w:r w:rsidRPr="00CC36A1">
              <w:rPr>
                <w:b/>
              </w:rPr>
              <w:t>No Charge</w:t>
            </w:r>
          </w:p>
          <w:p w14:paraId="077C73EC" w14:textId="786D6B80" w:rsidR="002E7D9A" w:rsidRPr="00F641DB" w:rsidRDefault="002E7D9A" w:rsidP="002E7D9A">
            <w:pPr>
              <w:pStyle w:val="iBAAGStandardText"/>
            </w:pPr>
            <w:r w:rsidRPr="00F641DB">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BA2FA25"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30079F7E"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251E2001" w:rsidR="002E7D9A" w:rsidRPr="00F641DB" w:rsidRDefault="002E7D9A" w:rsidP="002E7D9A">
            <w:r w:rsidRPr="00F641DB">
              <w:rPr>
                <w:rStyle w:val="iBAAGStandardTextBoldChar"/>
              </w:rPr>
              <w:t>$</w:t>
            </w:r>
            <w:r w:rsidR="007419F4">
              <w:rPr>
                <w:rStyle w:val="iBAAGStandardTextBoldChar"/>
              </w:rPr>
              <w:t>3</w:t>
            </w:r>
            <w:r w:rsidRPr="00F641DB">
              <w:rPr>
                <w:rStyle w:val="iBAAGStandardTextBoldChar"/>
              </w:rPr>
              <w:t>0</w:t>
            </w:r>
            <w:r w:rsidRPr="00F641DB">
              <w:t xml:space="preserve"> co-pay per visit.</w:t>
            </w:r>
          </w:p>
          <w:p w14:paraId="76F6FE0F" w14:textId="1C2F1DEE" w:rsidR="002E7D9A" w:rsidRPr="00F641DB" w:rsidRDefault="002E7D9A" w:rsidP="002E7D9A">
            <w:r w:rsidRPr="00F641DB">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D453822"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04AB6E7A" w14:textId="77777777" w:rsidR="00FC501D" w:rsidRDefault="002E7D9A" w:rsidP="002E7D9A">
            <w:pPr>
              <w:pStyle w:val="iBAAGLevel1Bullets"/>
            </w:pPr>
            <w:r w:rsidRPr="00EF5362">
              <w:t xml:space="preserve">Extended visits </w:t>
            </w:r>
            <w:r w:rsidR="00FC501D" w:rsidRPr="003353EB">
              <w:t>beyond 45 - 50 minutes</w:t>
            </w:r>
            <w:r w:rsidR="00FC501D" w:rsidRPr="00EF5362">
              <w:t xml:space="preserve"> </w:t>
            </w:r>
          </w:p>
          <w:p w14:paraId="7F4B48B0" w14:textId="26898476" w:rsidR="002E7D9A" w:rsidRPr="00EF5362" w:rsidRDefault="002E7D9A" w:rsidP="002E7D9A">
            <w:pPr>
              <w:pStyle w:val="iBAAGLevel1Bullets"/>
            </w:pPr>
            <w:r w:rsidRPr="00EF5362">
              <w:t>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5DFCD2E6" w:rsidR="002E7D9A" w:rsidRPr="00F641DB" w:rsidRDefault="005D62FD"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668B478A" w14:textId="658EDC4E" w:rsidR="007419F4" w:rsidRPr="00F641DB" w:rsidRDefault="007419F4" w:rsidP="007419F4">
            <w:pPr>
              <w:pStyle w:val="iBAAGStandardText"/>
            </w:pPr>
            <w:r>
              <w:rPr>
                <w:rStyle w:val="iBAAGStandardTextBoldChar"/>
              </w:rPr>
              <w:t>50%</w:t>
            </w:r>
            <w:r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DE4D06F" w14:textId="7690EEA6" w:rsidR="007419F4" w:rsidRPr="00F641DB" w:rsidRDefault="007419F4" w:rsidP="007419F4">
            <w:pPr>
              <w:pStyle w:val="iBAAGStandardText"/>
            </w:pPr>
            <w:r>
              <w:rPr>
                <w:rStyle w:val="iBAAGStandardTextBoldChar"/>
              </w:rPr>
              <w:t>50%</w:t>
            </w:r>
            <w:r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3FB9E3A3" w:rsidR="002E7D9A" w:rsidRPr="00EF5362" w:rsidRDefault="002E7D9A" w:rsidP="002E7D9A">
            <w:pPr>
              <w:pStyle w:val="iBAAGLevel1Bullets"/>
            </w:pPr>
            <w:r w:rsidRPr="00EF5362">
              <w:t xml:space="preserve">Extended visits </w:t>
            </w:r>
            <w:r w:rsidR="00FC501D" w:rsidRPr="003353EB">
              <w:t>beyond 45 - 50 minutes</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5BECB837"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0149C26E"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0EFC61" w14:textId="77777777" w:rsidR="00FB60EB" w:rsidRDefault="00FB60EB" w:rsidP="00924EC5">
      <w:r>
        <w:separator/>
      </w:r>
    </w:p>
  </w:endnote>
  <w:endnote w:type="continuationSeparator" w:id="0">
    <w:p w14:paraId="63BA10FC" w14:textId="77777777" w:rsidR="00FB60EB" w:rsidRDefault="00FB60EB"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150D05" w14:textId="77777777" w:rsidR="00FB60EB" w:rsidRDefault="00FB60EB" w:rsidP="00924EC5">
      <w:r>
        <w:separator/>
      </w:r>
    </w:p>
  </w:footnote>
  <w:footnote w:type="continuationSeparator" w:id="0">
    <w:p w14:paraId="14730914" w14:textId="77777777" w:rsidR="00FB60EB" w:rsidRDefault="00FB60EB"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109E5"/>
    <w:rsid w:val="00023F47"/>
    <w:rsid w:val="00025342"/>
    <w:rsid w:val="00025D3B"/>
    <w:rsid w:val="00027A26"/>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53DD"/>
    <w:rsid w:val="00066E68"/>
    <w:rsid w:val="00085914"/>
    <w:rsid w:val="00091433"/>
    <w:rsid w:val="00096FAB"/>
    <w:rsid w:val="000A0FD1"/>
    <w:rsid w:val="000A2C00"/>
    <w:rsid w:val="000A493C"/>
    <w:rsid w:val="000A4C54"/>
    <w:rsid w:val="000A5E96"/>
    <w:rsid w:val="000A6E4E"/>
    <w:rsid w:val="000A7B0D"/>
    <w:rsid w:val="000B26CB"/>
    <w:rsid w:val="000B67AD"/>
    <w:rsid w:val="000C144B"/>
    <w:rsid w:val="000C4D86"/>
    <w:rsid w:val="000C5427"/>
    <w:rsid w:val="000D4E52"/>
    <w:rsid w:val="000D4FC4"/>
    <w:rsid w:val="000D520F"/>
    <w:rsid w:val="000E05CA"/>
    <w:rsid w:val="000E510E"/>
    <w:rsid w:val="000E7D7B"/>
    <w:rsid w:val="000F5121"/>
    <w:rsid w:val="000F5B90"/>
    <w:rsid w:val="000F62AC"/>
    <w:rsid w:val="0010083E"/>
    <w:rsid w:val="001043E0"/>
    <w:rsid w:val="0010449A"/>
    <w:rsid w:val="001059DA"/>
    <w:rsid w:val="00110CD9"/>
    <w:rsid w:val="0011191A"/>
    <w:rsid w:val="001154B8"/>
    <w:rsid w:val="00116F43"/>
    <w:rsid w:val="001224CA"/>
    <w:rsid w:val="001243BB"/>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967A9"/>
    <w:rsid w:val="00197F44"/>
    <w:rsid w:val="001A0544"/>
    <w:rsid w:val="001A5108"/>
    <w:rsid w:val="001A5490"/>
    <w:rsid w:val="001A693C"/>
    <w:rsid w:val="001B183E"/>
    <w:rsid w:val="001B69C7"/>
    <w:rsid w:val="001B6B27"/>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275C7"/>
    <w:rsid w:val="00231458"/>
    <w:rsid w:val="00235BC2"/>
    <w:rsid w:val="002404F0"/>
    <w:rsid w:val="002406C7"/>
    <w:rsid w:val="00241F64"/>
    <w:rsid w:val="00246E89"/>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2EDD"/>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36B"/>
    <w:rsid w:val="002E7D9A"/>
    <w:rsid w:val="002F00DE"/>
    <w:rsid w:val="003041BB"/>
    <w:rsid w:val="0031436D"/>
    <w:rsid w:val="00325713"/>
    <w:rsid w:val="00337DBC"/>
    <w:rsid w:val="0034127E"/>
    <w:rsid w:val="00342A76"/>
    <w:rsid w:val="00344925"/>
    <w:rsid w:val="003548CB"/>
    <w:rsid w:val="00354EC2"/>
    <w:rsid w:val="00363575"/>
    <w:rsid w:val="00363C9B"/>
    <w:rsid w:val="00375117"/>
    <w:rsid w:val="003751AF"/>
    <w:rsid w:val="003756D4"/>
    <w:rsid w:val="00375730"/>
    <w:rsid w:val="00376F54"/>
    <w:rsid w:val="003827E1"/>
    <w:rsid w:val="00382FE5"/>
    <w:rsid w:val="0038527A"/>
    <w:rsid w:val="00393901"/>
    <w:rsid w:val="0039527B"/>
    <w:rsid w:val="00396322"/>
    <w:rsid w:val="003976CE"/>
    <w:rsid w:val="003A06C3"/>
    <w:rsid w:val="003A24AF"/>
    <w:rsid w:val="003A4337"/>
    <w:rsid w:val="003B14B6"/>
    <w:rsid w:val="003B3520"/>
    <w:rsid w:val="003B65FA"/>
    <w:rsid w:val="003C0B46"/>
    <w:rsid w:val="003C360D"/>
    <w:rsid w:val="003C504D"/>
    <w:rsid w:val="003D5B0D"/>
    <w:rsid w:val="003D5F51"/>
    <w:rsid w:val="003E0BAF"/>
    <w:rsid w:val="003E2625"/>
    <w:rsid w:val="003E4C9A"/>
    <w:rsid w:val="003E72A3"/>
    <w:rsid w:val="003F5ED7"/>
    <w:rsid w:val="00400BF5"/>
    <w:rsid w:val="00404C95"/>
    <w:rsid w:val="00407361"/>
    <w:rsid w:val="004115E4"/>
    <w:rsid w:val="00417ACC"/>
    <w:rsid w:val="0042143C"/>
    <w:rsid w:val="00423C7D"/>
    <w:rsid w:val="00425CEA"/>
    <w:rsid w:val="00430ED5"/>
    <w:rsid w:val="00431191"/>
    <w:rsid w:val="00432FC8"/>
    <w:rsid w:val="00435638"/>
    <w:rsid w:val="004421F5"/>
    <w:rsid w:val="00442B69"/>
    <w:rsid w:val="00446189"/>
    <w:rsid w:val="00450E6F"/>
    <w:rsid w:val="004737C1"/>
    <w:rsid w:val="00476C56"/>
    <w:rsid w:val="00476FF4"/>
    <w:rsid w:val="00481E10"/>
    <w:rsid w:val="004833A8"/>
    <w:rsid w:val="00486919"/>
    <w:rsid w:val="00487AD1"/>
    <w:rsid w:val="00490DD7"/>
    <w:rsid w:val="004919EA"/>
    <w:rsid w:val="004962BA"/>
    <w:rsid w:val="00497192"/>
    <w:rsid w:val="004A1DA8"/>
    <w:rsid w:val="004A5395"/>
    <w:rsid w:val="004B02D7"/>
    <w:rsid w:val="004B043D"/>
    <w:rsid w:val="004B0F5B"/>
    <w:rsid w:val="004B3CC8"/>
    <w:rsid w:val="004B66E8"/>
    <w:rsid w:val="004B6DB6"/>
    <w:rsid w:val="004B7094"/>
    <w:rsid w:val="004B75FF"/>
    <w:rsid w:val="004B78F1"/>
    <w:rsid w:val="004C0D8B"/>
    <w:rsid w:val="004C5A30"/>
    <w:rsid w:val="004C6D64"/>
    <w:rsid w:val="004D3D00"/>
    <w:rsid w:val="004D7FF6"/>
    <w:rsid w:val="004E161A"/>
    <w:rsid w:val="004E29F6"/>
    <w:rsid w:val="004E79E6"/>
    <w:rsid w:val="004F19B6"/>
    <w:rsid w:val="004F5D93"/>
    <w:rsid w:val="005008C8"/>
    <w:rsid w:val="00501244"/>
    <w:rsid w:val="00505D49"/>
    <w:rsid w:val="00507A3A"/>
    <w:rsid w:val="00510550"/>
    <w:rsid w:val="005119C2"/>
    <w:rsid w:val="00511E7B"/>
    <w:rsid w:val="00512CAA"/>
    <w:rsid w:val="0051723E"/>
    <w:rsid w:val="00521BB8"/>
    <w:rsid w:val="00524FB9"/>
    <w:rsid w:val="00525F26"/>
    <w:rsid w:val="005266EF"/>
    <w:rsid w:val="0052694B"/>
    <w:rsid w:val="005303EE"/>
    <w:rsid w:val="0053044B"/>
    <w:rsid w:val="00530CA7"/>
    <w:rsid w:val="0053581F"/>
    <w:rsid w:val="005365CD"/>
    <w:rsid w:val="005369D9"/>
    <w:rsid w:val="00543338"/>
    <w:rsid w:val="00543D3D"/>
    <w:rsid w:val="005476D7"/>
    <w:rsid w:val="00560EC6"/>
    <w:rsid w:val="0056638B"/>
    <w:rsid w:val="00567168"/>
    <w:rsid w:val="0057091A"/>
    <w:rsid w:val="00571713"/>
    <w:rsid w:val="00572D14"/>
    <w:rsid w:val="00574CDF"/>
    <w:rsid w:val="005752EF"/>
    <w:rsid w:val="00581D09"/>
    <w:rsid w:val="00582C6C"/>
    <w:rsid w:val="00583D07"/>
    <w:rsid w:val="00586112"/>
    <w:rsid w:val="005862E8"/>
    <w:rsid w:val="005904FA"/>
    <w:rsid w:val="0059657E"/>
    <w:rsid w:val="00597204"/>
    <w:rsid w:val="005A236A"/>
    <w:rsid w:val="005A5295"/>
    <w:rsid w:val="005C1B75"/>
    <w:rsid w:val="005C226C"/>
    <w:rsid w:val="005C3FD6"/>
    <w:rsid w:val="005C50CD"/>
    <w:rsid w:val="005C7B7A"/>
    <w:rsid w:val="005D1B9C"/>
    <w:rsid w:val="005D60A0"/>
    <w:rsid w:val="005D62FD"/>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31CF"/>
    <w:rsid w:val="0065385D"/>
    <w:rsid w:val="0066036A"/>
    <w:rsid w:val="006605E2"/>
    <w:rsid w:val="00660C50"/>
    <w:rsid w:val="00660FC6"/>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E1AAD"/>
    <w:rsid w:val="006E2646"/>
    <w:rsid w:val="006E461D"/>
    <w:rsid w:val="006E4FE3"/>
    <w:rsid w:val="006E5D56"/>
    <w:rsid w:val="006F40ED"/>
    <w:rsid w:val="006F52D1"/>
    <w:rsid w:val="00700D27"/>
    <w:rsid w:val="00703865"/>
    <w:rsid w:val="007038CF"/>
    <w:rsid w:val="00706207"/>
    <w:rsid w:val="007121FD"/>
    <w:rsid w:val="007146AE"/>
    <w:rsid w:val="00716C7B"/>
    <w:rsid w:val="00723A12"/>
    <w:rsid w:val="00730056"/>
    <w:rsid w:val="007319C6"/>
    <w:rsid w:val="00733F71"/>
    <w:rsid w:val="00734DDF"/>
    <w:rsid w:val="00734E64"/>
    <w:rsid w:val="00735293"/>
    <w:rsid w:val="0073609F"/>
    <w:rsid w:val="00736C47"/>
    <w:rsid w:val="007419F4"/>
    <w:rsid w:val="00743896"/>
    <w:rsid w:val="00752FE3"/>
    <w:rsid w:val="00757878"/>
    <w:rsid w:val="00757964"/>
    <w:rsid w:val="00757FE2"/>
    <w:rsid w:val="00760CC3"/>
    <w:rsid w:val="00762FDB"/>
    <w:rsid w:val="00764E38"/>
    <w:rsid w:val="00765E08"/>
    <w:rsid w:val="00767B44"/>
    <w:rsid w:val="0077021C"/>
    <w:rsid w:val="00772CF2"/>
    <w:rsid w:val="00775E07"/>
    <w:rsid w:val="0078020D"/>
    <w:rsid w:val="007812D1"/>
    <w:rsid w:val="00781B76"/>
    <w:rsid w:val="007833AA"/>
    <w:rsid w:val="00784CFB"/>
    <w:rsid w:val="00786680"/>
    <w:rsid w:val="007928E5"/>
    <w:rsid w:val="00793388"/>
    <w:rsid w:val="00793FD2"/>
    <w:rsid w:val="007961E8"/>
    <w:rsid w:val="007A79A3"/>
    <w:rsid w:val="007B2204"/>
    <w:rsid w:val="007B5E84"/>
    <w:rsid w:val="007B76A8"/>
    <w:rsid w:val="007C4B26"/>
    <w:rsid w:val="007D433C"/>
    <w:rsid w:val="007E1552"/>
    <w:rsid w:val="007E2852"/>
    <w:rsid w:val="007F06C1"/>
    <w:rsid w:val="007F60B8"/>
    <w:rsid w:val="007F6781"/>
    <w:rsid w:val="007F6A6D"/>
    <w:rsid w:val="007F7DD0"/>
    <w:rsid w:val="008041C2"/>
    <w:rsid w:val="00811F25"/>
    <w:rsid w:val="00822F59"/>
    <w:rsid w:val="008303EB"/>
    <w:rsid w:val="00840181"/>
    <w:rsid w:val="00845511"/>
    <w:rsid w:val="008605DF"/>
    <w:rsid w:val="00860FD1"/>
    <w:rsid w:val="008619E5"/>
    <w:rsid w:val="00867D9F"/>
    <w:rsid w:val="008702EC"/>
    <w:rsid w:val="00872D82"/>
    <w:rsid w:val="008744CE"/>
    <w:rsid w:val="0087759D"/>
    <w:rsid w:val="0088013D"/>
    <w:rsid w:val="00880A41"/>
    <w:rsid w:val="00880F73"/>
    <w:rsid w:val="00891877"/>
    <w:rsid w:val="00891BFA"/>
    <w:rsid w:val="00891D26"/>
    <w:rsid w:val="00896FD5"/>
    <w:rsid w:val="008A2505"/>
    <w:rsid w:val="008A31D2"/>
    <w:rsid w:val="008B01E0"/>
    <w:rsid w:val="008B3F01"/>
    <w:rsid w:val="008B5629"/>
    <w:rsid w:val="008B5D1C"/>
    <w:rsid w:val="008C0B8A"/>
    <w:rsid w:val="008C3747"/>
    <w:rsid w:val="008C45D5"/>
    <w:rsid w:val="008C5A66"/>
    <w:rsid w:val="008D1BA6"/>
    <w:rsid w:val="008D58F9"/>
    <w:rsid w:val="008E0EF7"/>
    <w:rsid w:val="008F30C1"/>
    <w:rsid w:val="008F3EBA"/>
    <w:rsid w:val="008F6D2B"/>
    <w:rsid w:val="008F73DD"/>
    <w:rsid w:val="00901BE9"/>
    <w:rsid w:val="00905528"/>
    <w:rsid w:val="00905578"/>
    <w:rsid w:val="00910C7C"/>
    <w:rsid w:val="009130A5"/>
    <w:rsid w:val="009156EF"/>
    <w:rsid w:val="009201D9"/>
    <w:rsid w:val="00924BF6"/>
    <w:rsid w:val="00924EC5"/>
    <w:rsid w:val="00932AFA"/>
    <w:rsid w:val="009342AD"/>
    <w:rsid w:val="00937385"/>
    <w:rsid w:val="00942107"/>
    <w:rsid w:val="00953CEA"/>
    <w:rsid w:val="00954560"/>
    <w:rsid w:val="009546A7"/>
    <w:rsid w:val="0096265F"/>
    <w:rsid w:val="00962D8A"/>
    <w:rsid w:val="00963A14"/>
    <w:rsid w:val="00970755"/>
    <w:rsid w:val="0097604B"/>
    <w:rsid w:val="00984E4A"/>
    <w:rsid w:val="00987560"/>
    <w:rsid w:val="0099152C"/>
    <w:rsid w:val="009A0EB4"/>
    <w:rsid w:val="009A1258"/>
    <w:rsid w:val="009A3567"/>
    <w:rsid w:val="009B03E6"/>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6DB8"/>
    <w:rsid w:val="00A07E12"/>
    <w:rsid w:val="00A102A1"/>
    <w:rsid w:val="00A119DB"/>
    <w:rsid w:val="00A12D67"/>
    <w:rsid w:val="00A15E34"/>
    <w:rsid w:val="00A16145"/>
    <w:rsid w:val="00A206E5"/>
    <w:rsid w:val="00A23889"/>
    <w:rsid w:val="00A23E46"/>
    <w:rsid w:val="00A3256F"/>
    <w:rsid w:val="00A33713"/>
    <w:rsid w:val="00A41B54"/>
    <w:rsid w:val="00A42D5A"/>
    <w:rsid w:val="00A51A2A"/>
    <w:rsid w:val="00A53583"/>
    <w:rsid w:val="00A54427"/>
    <w:rsid w:val="00A602A5"/>
    <w:rsid w:val="00A618D3"/>
    <w:rsid w:val="00A62244"/>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F9E"/>
    <w:rsid w:val="00B12DA9"/>
    <w:rsid w:val="00B1396B"/>
    <w:rsid w:val="00B166FA"/>
    <w:rsid w:val="00B21DF1"/>
    <w:rsid w:val="00B2253D"/>
    <w:rsid w:val="00B225AC"/>
    <w:rsid w:val="00B255CF"/>
    <w:rsid w:val="00B31FAC"/>
    <w:rsid w:val="00B32405"/>
    <w:rsid w:val="00B5582C"/>
    <w:rsid w:val="00B577EB"/>
    <w:rsid w:val="00B61C37"/>
    <w:rsid w:val="00B71E3B"/>
    <w:rsid w:val="00B7266C"/>
    <w:rsid w:val="00B86AA9"/>
    <w:rsid w:val="00B90A25"/>
    <w:rsid w:val="00B90B44"/>
    <w:rsid w:val="00B90D96"/>
    <w:rsid w:val="00B93A3B"/>
    <w:rsid w:val="00B94B04"/>
    <w:rsid w:val="00B97E12"/>
    <w:rsid w:val="00BA107B"/>
    <w:rsid w:val="00BA35A6"/>
    <w:rsid w:val="00BB07F0"/>
    <w:rsid w:val="00BB17C0"/>
    <w:rsid w:val="00BB2E40"/>
    <w:rsid w:val="00BB55E4"/>
    <w:rsid w:val="00BB75DA"/>
    <w:rsid w:val="00BC03FB"/>
    <w:rsid w:val="00BC1A73"/>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6576"/>
    <w:rsid w:val="00C331BD"/>
    <w:rsid w:val="00C36070"/>
    <w:rsid w:val="00C36CAD"/>
    <w:rsid w:val="00C43036"/>
    <w:rsid w:val="00C43C30"/>
    <w:rsid w:val="00C555E0"/>
    <w:rsid w:val="00C67002"/>
    <w:rsid w:val="00C73CB8"/>
    <w:rsid w:val="00C73F91"/>
    <w:rsid w:val="00C83CAD"/>
    <w:rsid w:val="00C84DAD"/>
    <w:rsid w:val="00C87BF2"/>
    <w:rsid w:val="00C91D9A"/>
    <w:rsid w:val="00CA488D"/>
    <w:rsid w:val="00CA770E"/>
    <w:rsid w:val="00CA7A02"/>
    <w:rsid w:val="00CB0071"/>
    <w:rsid w:val="00CB1FF9"/>
    <w:rsid w:val="00CB2340"/>
    <w:rsid w:val="00CC36A1"/>
    <w:rsid w:val="00CC3ABA"/>
    <w:rsid w:val="00CC4436"/>
    <w:rsid w:val="00CC7FB7"/>
    <w:rsid w:val="00CD3FC5"/>
    <w:rsid w:val="00CD4CB6"/>
    <w:rsid w:val="00CE071B"/>
    <w:rsid w:val="00CE2F77"/>
    <w:rsid w:val="00CE6EEA"/>
    <w:rsid w:val="00CF0DE3"/>
    <w:rsid w:val="00D02F56"/>
    <w:rsid w:val="00D0617E"/>
    <w:rsid w:val="00D07786"/>
    <w:rsid w:val="00D07F37"/>
    <w:rsid w:val="00D11A3F"/>
    <w:rsid w:val="00D140D7"/>
    <w:rsid w:val="00D16433"/>
    <w:rsid w:val="00D16A43"/>
    <w:rsid w:val="00D216FF"/>
    <w:rsid w:val="00D22459"/>
    <w:rsid w:val="00D23C32"/>
    <w:rsid w:val="00D273AE"/>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1724F"/>
    <w:rsid w:val="00E2140F"/>
    <w:rsid w:val="00E22857"/>
    <w:rsid w:val="00E2378E"/>
    <w:rsid w:val="00E316AD"/>
    <w:rsid w:val="00E322A8"/>
    <w:rsid w:val="00E3262F"/>
    <w:rsid w:val="00E37202"/>
    <w:rsid w:val="00E37663"/>
    <w:rsid w:val="00E40DAA"/>
    <w:rsid w:val="00E4533C"/>
    <w:rsid w:val="00E54B53"/>
    <w:rsid w:val="00E64FAE"/>
    <w:rsid w:val="00E65803"/>
    <w:rsid w:val="00E65E09"/>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7A5C"/>
    <w:rsid w:val="00F12981"/>
    <w:rsid w:val="00F24AA6"/>
    <w:rsid w:val="00F35704"/>
    <w:rsid w:val="00F405D4"/>
    <w:rsid w:val="00F413C2"/>
    <w:rsid w:val="00F42126"/>
    <w:rsid w:val="00F50560"/>
    <w:rsid w:val="00F523DC"/>
    <w:rsid w:val="00F61319"/>
    <w:rsid w:val="00F67F1D"/>
    <w:rsid w:val="00F70CFC"/>
    <w:rsid w:val="00F76DDE"/>
    <w:rsid w:val="00F80539"/>
    <w:rsid w:val="00F82925"/>
    <w:rsid w:val="00F90E19"/>
    <w:rsid w:val="00F927B1"/>
    <w:rsid w:val="00FB1295"/>
    <w:rsid w:val="00FB60EB"/>
    <w:rsid w:val="00FB72EB"/>
    <w:rsid w:val="00FC2B9A"/>
    <w:rsid w:val="00FC501D"/>
    <w:rsid w:val="00FD12CC"/>
    <w:rsid w:val="00FD2F6B"/>
    <w:rsid w:val="00FD4517"/>
    <w:rsid w:val="00FD4E73"/>
    <w:rsid w:val="00FE053D"/>
    <w:rsid w:val="00FE767E"/>
    <w:rsid w:val="00FF1EB2"/>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43310032">
      <w:bodyDiv w:val="1"/>
      <w:marLeft w:val="0"/>
      <w:marRight w:val="0"/>
      <w:marTop w:val="0"/>
      <w:marBottom w:val="0"/>
      <w:divBdr>
        <w:top w:val="none" w:sz="0" w:space="0" w:color="auto"/>
        <w:left w:val="none" w:sz="0" w:space="0" w:color="auto"/>
        <w:bottom w:val="none" w:sz="0" w:space="0" w:color="auto"/>
        <w:right w:val="none" w:sz="0" w:space="0" w:color="auto"/>
      </w:divBdr>
      <w:divsChild>
        <w:div w:id="977997872">
          <w:marLeft w:val="0"/>
          <w:marRight w:val="0"/>
          <w:marTop w:val="0"/>
          <w:marBottom w:val="0"/>
          <w:divBdr>
            <w:top w:val="none" w:sz="0" w:space="0" w:color="auto"/>
            <w:left w:val="none" w:sz="0" w:space="0" w:color="auto"/>
            <w:bottom w:val="none" w:sz="0" w:space="0" w:color="auto"/>
            <w:right w:val="none" w:sz="0" w:space="0" w:color="auto"/>
          </w:divBdr>
          <w:divsChild>
            <w:div w:id="1770269647">
              <w:marLeft w:val="0"/>
              <w:marRight w:val="0"/>
              <w:marTop w:val="0"/>
              <w:marBottom w:val="0"/>
              <w:divBdr>
                <w:top w:val="none" w:sz="0" w:space="0" w:color="auto"/>
                <w:left w:val="none" w:sz="0" w:space="0" w:color="auto"/>
                <w:bottom w:val="none" w:sz="0" w:space="0" w:color="auto"/>
                <w:right w:val="none" w:sz="0" w:space="0" w:color="auto"/>
              </w:divBdr>
              <w:divsChild>
                <w:div w:id="2016417639">
                  <w:marLeft w:val="0"/>
                  <w:marRight w:val="0"/>
                  <w:marTop w:val="0"/>
                  <w:marBottom w:val="0"/>
                  <w:divBdr>
                    <w:top w:val="none" w:sz="0" w:space="0" w:color="auto"/>
                    <w:left w:val="none" w:sz="0" w:space="0" w:color="auto"/>
                    <w:bottom w:val="none" w:sz="0" w:space="0" w:color="auto"/>
                    <w:right w:val="none" w:sz="0" w:space="0" w:color="auto"/>
                  </w:divBdr>
                  <w:divsChild>
                    <w:div w:id="1948653679">
                      <w:marLeft w:val="0"/>
                      <w:marRight w:val="0"/>
                      <w:marTop w:val="0"/>
                      <w:marBottom w:val="0"/>
                      <w:divBdr>
                        <w:top w:val="none" w:sz="0" w:space="0" w:color="auto"/>
                        <w:left w:val="none" w:sz="0" w:space="0" w:color="auto"/>
                        <w:bottom w:val="none" w:sz="0" w:space="0" w:color="auto"/>
                        <w:right w:val="none" w:sz="0" w:space="0" w:color="auto"/>
                      </w:divBdr>
                      <w:divsChild>
                        <w:div w:id="1925797590">
                          <w:marLeft w:val="150"/>
                          <w:marRight w:val="150"/>
                          <w:marTop w:val="0"/>
                          <w:marBottom w:val="0"/>
                          <w:divBdr>
                            <w:top w:val="none" w:sz="0" w:space="0" w:color="auto"/>
                            <w:left w:val="none" w:sz="0" w:space="0" w:color="auto"/>
                            <w:bottom w:val="none" w:sz="0" w:space="0" w:color="auto"/>
                            <w:right w:val="none" w:sz="0" w:space="0" w:color="auto"/>
                          </w:divBdr>
                          <w:divsChild>
                            <w:div w:id="1751584462">
                              <w:marLeft w:val="150"/>
                              <w:marRight w:val="150"/>
                              <w:marTop w:val="0"/>
                              <w:marBottom w:val="0"/>
                              <w:divBdr>
                                <w:top w:val="none" w:sz="0" w:space="0" w:color="auto"/>
                                <w:left w:val="none" w:sz="0" w:space="0" w:color="auto"/>
                                <w:bottom w:val="none" w:sz="0" w:space="0" w:color="auto"/>
                                <w:right w:val="none" w:sz="0" w:space="0" w:color="auto"/>
                              </w:divBdr>
                              <w:divsChild>
                                <w:div w:id="2041395894">
                                  <w:marLeft w:val="0"/>
                                  <w:marRight w:val="0"/>
                                  <w:marTop w:val="0"/>
                                  <w:marBottom w:val="0"/>
                                  <w:divBdr>
                                    <w:top w:val="none" w:sz="0" w:space="0" w:color="auto"/>
                                    <w:left w:val="none" w:sz="0" w:space="0" w:color="auto"/>
                                    <w:bottom w:val="none" w:sz="0" w:space="0" w:color="auto"/>
                                    <w:right w:val="none" w:sz="0" w:space="0" w:color="auto"/>
                                  </w:divBdr>
                                  <w:divsChild>
                                    <w:div w:id="2067945972">
                                      <w:marLeft w:val="0"/>
                                      <w:marRight w:val="0"/>
                                      <w:marTop w:val="0"/>
                                      <w:marBottom w:val="0"/>
                                      <w:divBdr>
                                        <w:top w:val="none" w:sz="0" w:space="0" w:color="auto"/>
                                        <w:left w:val="none" w:sz="0" w:space="0" w:color="auto"/>
                                        <w:bottom w:val="none" w:sz="0" w:space="0" w:color="auto"/>
                                        <w:right w:val="none" w:sz="0" w:space="0" w:color="auto"/>
                                      </w:divBdr>
                                      <w:divsChild>
                                        <w:div w:id="4207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41252678">
      <w:bodyDiv w:val="1"/>
      <w:marLeft w:val="0"/>
      <w:marRight w:val="0"/>
      <w:marTop w:val="0"/>
      <w:marBottom w:val="0"/>
      <w:divBdr>
        <w:top w:val="none" w:sz="0" w:space="0" w:color="auto"/>
        <w:left w:val="none" w:sz="0" w:space="0" w:color="auto"/>
        <w:bottom w:val="none" w:sz="0" w:space="0" w:color="auto"/>
        <w:right w:val="none" w:sz="0" w:space="0" w:color="auto"/>
      </w:divBdr>
      <w:divsChild>
        <w:div w:id="1067607533">
          <w:marLeft w:val="0"/>
          <w:marRight w:val="0"/>
          <w:marTop w:val="0"/>
          <w:marBottom w:val="0"/>
          <w:divBdr>
            <w:top w:val="none" w:sz="0" w:space="0" w:color="auto"/>
            <w:left w:val="none" w:sz="0" w:space="0" w:color="auto"/>
            <w:bottom w:val="none" w:sz="0" w:space="0" w:color="auto"/>
            <w:right w:val="none" w:sz="0" w:space="0" w:color="auto"/>
          </w:divBdr>
          <w:divsChild>
            <w:div w:id="1778941939">
              <w:marLeft w:val="0"/>
              <w:marRight w:val="0"/>
              <w:marTop w:val="0"/>
              <w:marBottom w:val="0"/>
              <w:divBdr>
                <w:top w:val="none" w:sz="0" w:space="0" w:color="auto"/>
                <w:left w:val="none" w:sz="0" w:space="0" w:color="auto"/>
                <w:bottom w:val="none" w:sz="0" w:space="0" w:color="auto"/>
                <w:right w:val="none" w:sz="0" w:space="0" w:color="auto"/>
              </w:divBdr>
              <w:divsChild>
                <w:div w:id="1461145021">
                  <w:marLeft w:val="0"/>
                  <w:marRight w:val="0"/>
                  <w:marTop w:val="0"/>
                  <w:marBottom w:val="0"/>
                  <w:divBdr>
                    <w:top w:val="none" w:sz="0" w:space="0" w:color="auto"/>
                    <w:left w:val="none" w:sz="0" w:space="0" w:color="auto"/>
                    <w:bottom w:val="none" w:sz="0" w:space="0" w:color="auto"/>
                    <w:right w:val="none" w:sz="0" w:space="0" w:color="auto"/>
                  </w:divBdr>
                  <w:divsChild>
                    <w:div w:id="1430544213">
                      <w:marLeft w:val="0"/>
                      <w:marRight w:val="0"/>
                      <w:marTop w:val="0"/>
                      <w:marBottom w:val="0"/>
                      <w:divBdr>
                        <w:top w:val="none" w:sz="0" w:space="0" w:color="auto"/>
                        <w:left w:val="none" w:sz="0" w:space="0" w:color="auto"/>
                        <w:bottom w:val="none" w:sz="0" w:space="0" w:color="auto"/>
                        <w:right w:val="none" w:sz="0" w:space="0" w:color="auto"/>
                      </w:divBdr>
                      <w:divsChild>
                        <w:div w:id="1841114357">
                          <w:marLeft w:val="150"/>
                          <w:marRight w:val="150"/>
                          <w:marTop w:val="0"/>
                          <w:marBottom w:val="0"/>
                          <w:divBdr>
                            <w:top w:val="none" w:sz="0" w:space="0" w:color="auto"/>
                            <w:left w:val="none" w:sz="0" w:space="0" w:color="auto"/>
                            <w:bottom w:val="none" w:sz="0" w:space="0" w:color="auto"/>
                            <w:right w:val="none" w:sz="0" w:space="0" w:color="auto"/>
                          </w:divBdr>
                          <w:divsChild>
                            <w:div w:id="494107246">
                              <w:marLeft w:val="150"/>
                              <w:marRight w:val="150"/>
                              <w:marTop w:val="0"/>
                              <w:marBottom w:val="0"/>
                              <w:divBdr>
                                <w:top w:val="none" w:sz="0" w:space="0" w:color="auto"/>
                                <w:left w:val="none" w:sz="0" w:space="0" w:color="auto"/>
                                <w:bottom w:val="none" w:sz="0" w:space="0" w:color="auto"/>
                                <w:right w:val="none" w:sz="0" w:space="0" w:color="auto"/>
                              </w:divBdr>
                              <w:divsChild>
                                <w:div w:id="1793859373">
                                  <w:marLeft w:val="0"/>
                                  <w:marRight w:val="0"/>
                                  <w:marTop w:val="0"/>
                                  <w:marBottom w:val="0"/>
                                  <w:divBdr>
                                    <w:top w:val="none" w:sz="0" w:space="0" w:color="auto"/>
                                    <w:left w:val="none" w:sz="0" w:space="0" w:color="auto"/>
                                    <w:bottom w:val="none" w:sz="0" w:space="0" w:color="auto"/>
                                    <w:right w:val="none" w:sz="0" w:space="0" w:color="auto"/>
                                  </w:divBdr>
                                  <w:divsChild>
                                    <w:div w:id="812723496">
                                      <w:marLeft w:val="0"/>
                                      <w:marRight w:val="0"/>
                                      <w:marTop w:val="0"/>
                                      <w:marBottom w:val="0"/>
                                      <w:divBdr>
                                        <w:top w:val="none" w:sz="0" w:space="0" w:color="auto"/>
                                        <w:left w:val="none" w:sz="0" w:space="0" w:color="auto"/>
                                        <w:bottom w:val="none" w:sz="0" w:space="0" w:color="auto"/>
                                        <w:right w:val="none" w:sz="0" w:space="0" w:color="auto"/>
                                      </w:divBdr>
                                      <w:divsChild>
                                        <w:div w:id="7774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s://www.uhcprovide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s://www.uhcprovide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www.myoptumhealthcomplexmedical.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www.uhchearing.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www.unitedhealthcareonline.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glossary.justplainclear.com/" TargetMode="External"/><Relationship Id="rId65" Type="http://schemas.openxmlformats.org/officeDocument/2006/relationships/hyperlink" Target="http://www.unitedhealthcareonline.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5.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583AA13-50DD-42C3-8297-58A448982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18009</Words>
  <Characters>102652</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2020-10-09T17:31:00Z</dcterms:created>
  <dcterms:modified xsi:type="dcterms:W3CDTF">2020-10-09T17:31:00Z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